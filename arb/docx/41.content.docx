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Familiarization, Internalization, Articulation (Fia)</w:t>
      </w:r>
      <w:r>
        <w:rPr>
          <w:rtl/>
          <w:cs/>
          <w:lang w:val="ar_AE" w:bidi="ar_AE"/>
        </w:rPr>
      </w:r>
    </w:p>
    <w:p>
      <w:pPr>
        <w:bidi/>
      </w:pPr>
      <w:r>
        <w:rPr>
          <w:rtl/>
          <w:cs/>
          <w:lang w:val="ar_AE" w:bidi="ar_AE"/>
        </w:rPr>
      </w:r>
      <w:r>
        <w:rPr>
          <w:b/>
          <w:rtl/>
          <w:cs/>
          <w:lang w:val="ar_AE" w:bidi="ar_AE"/>
        </w:rPr>
        <w:t>Familiarization, Internalization, Articulation (FIA) Translation Guide</w:t>
      </w:r>
      <w:r>
        <w:rPr>
          <w:rtl/>
          <w:cs/>
          <w:lang w:val="ar_AE" w:bidi="ar_AE"/>
        </w:rPr>
        <w:t xml:space="preserve"> © 2025 Word Collective Released under CC BY-SA 4.0 license. </w:t>
      </w:r>
      <w:r>
        <w:rPr>
          <w:rtl/>
          <w:cs/>
          <w:lang w:val="ar_AE" w:bidi="ar_AE"/>
        </w:rPr>
        <w:t>Familiarization, Internalization, Articulation (FIA) Translation Guide</w:t>
      </w:r>
      <w:r>
        <w:rPr>
          <w:rtl/>
          <w:cs/>
          <w:lang w:val="ar_AE" w:bidi="ar_AE"/>
        </w:rPr>
        <w:t xml:space="preserve"> has been adapted in the following languages Tok Pisin, عربي, Français, हिंदी, Bahasa Indonesia, Português, Русский, Español, Kiswahili, 简体中文 from </w:t>
      </w:r>
      <w:r>
        <w:rPr>
          <w:rtl/>
          <w:cs/>
          <w:lang w:val="ar_AE" w:bidi="ar_AE"/>
        </w:rPr>
        <w:t>Familiarization, Internalization, Articulation (FIA)</w:t>
      </w:r>
      <w:r>
        <w:rPr>
          <w:rtl/>
          <w:cs/>
          <w:lang w:val="ar_AE" w:bidi="ar_AE"/>
        </w:rPr>
        <w:t xml:space="preserve"> © 2025 Word Collective Released under CC BY-SA 4.0 license by Mission Mutual</w:t>
      </w:r>
      <w:r>
        <w:rPr>
          <w:rtl/>
          <w:cs/>
          <w:lang w:val="ar_AE" w:bidi="ar_AE"/>
        </w:rPr>
      </w:r>
      <w:r>
        <w:rPr>
          <w:rtl/>
          <w:cs/>
          <w:lang w:val="ar_AE" w:bidi="ar_AE"/>
        </w:rPr>
      </w:r>
    </w:p>
    <w:p>
      <w:pPr>
        <w:pStyle w:val="Heading1"/>
        <w:bidi/>
      </w:pPr>
      <w:r>
        <w:rPr>
          <w:rtl/>
          <w:cs/>
          <w:lang w:val="ar_AE" w:bidi="ar_AE"/>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MRK</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مرقس 1:1–13</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في هذه الخطوة، استمع إلى مرقس 1:1–13 وضعها في قلبك.</w:t>
      </w:r>
    </w:p>
    <w:p>
      <w:pPr>
        <w:bidi/>
      </w:pPr>
      <w:r>
        <w:rPr>
          <w:rtl/>
          <w:cs/>
          <w:lang w:val="ar_AE" w:bidi="ar_AE"/>
        </w:rPr>
      </w:r>
      <w:r>
        <w:rPr>
          <w:rtl/>
          <w:cs/>
          <w:lang w:val="ar_AE" w:bidi="ar_AE"/>
        </w:rPr>
        <w:t>استمع إلى نسخة صوتية من مرقس ١: ١–١٣ ثلاث مرات من ثلاث ترجمات صوتية مختلفة، إن أمكن. ثم كمجموعة قوموا بمناقشة الأسئلة التالية:</w:t>
      </w:r>
    </w:p>
    <w:p>
      <w:pPr>
        <w:pStyle w:val="ListNumber"/>
        <w:numPr>
          <w:ilvl w:val="0"/>
          <w:numId w:val="14"/>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 في هذا المقطع؟</w:t>
      </w:r>
    </w:p>
    <w:p>
      <w:pPr>
        <w:pStyle w:val="ListNumber"/>
        <w:bidi/>
        <w:spacing w:line="240" w:lineRule="auto"/>
        <w:ind w:left="720"/>
      </w:pPr>
      <w:r>
        <w:rPr>
          <w:rtl/>
          <w:cs/>
          <w:lang w:val="ar_AE" w:bidi="ar_AE"/>
        </w:rPr>
      </w:r>
      <w:r>
        <w:rPr>
          <w:rtl/>
          <w:cs/>
          <w:lang w:val="ar_AE" w:bidi="ar_AE"/>
        </w:rPr>
        <w:t>بماذا يُخبرنا هذا المقطع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 إلى نسخة صوتية من مرقس ١: ١–١٣ من ترجمة سهلة ومفهومة.</w:t>
      </w:r>
    </w:p>
    <w:p>
      <w:pPr>
        <w:bidi/>
      </w:pPr>
      <w:r>
        <w:rPr>
          <w:rtl/>
          <w:cs/>
          <w:lang w:val="ar_AE" w:bidi="ar_AE"/>
        </w:rPr>
      </w:r>
      <w:r>
        <w:rPr>
          <w:rtl/>
          <w:cs/>
          <w:lang w:val="ar_AE" w:bidi="ar_AE"/>
        </w:rPr>
        <w:t>يبدأ إنجيل مرقس بتهيئة الأجواء للبشارة أو إنجيل يسوع المسيح "ابن الله" وبداية فترة خدمته وتعليمه.</w:t>
      </w:r>
    </w:p>
    <w:p>
      <w:pPr>
        <w:bidi/>
      </w:pPr>
      <w:r>
        <w:rPr>
          <w:rtl/>
          <w:cs/>
          <w:lang w:val="ar_AE" w:bidi="ar_AE"/>
        </w:rPr>
      </w:r>
      <w:r>
        <w:rPr>
          <w:rtl/>
          <w:cs/>
          <w:lang w:val="ar_AE" w:bidi="ar_AE"/>
        </w:rPr>
        <w:t xml:space="preserve">ويخبرنا مرقس أن يوحنا سيُمهّد الطريق ليسوع. ثم يخبرنا مرقس بعد ذلك مُباشرة بأن يسوع هو ابن الله. فموضوع هذا الكتاب هو أن يسوع هو ابن الله. ويُظهر لنا الله صدق هذا الأمر بإعلانه أن يسوع هو ابنه، وأنه يحبه ومسرور به. موضوع آخر في بشارة مرقس، والذي نراه يتكرر بداية من هذا الجزء، وهو الصراع بين الله والشيطان. فبعد معمودية يسوع مباشرة، دخل يسوع في صراع مع الشيطان. </w:t>
      </w:r>
    </w:p>
    <w:p>
      <w:pPr>
        <w:bidi/>
      </w:pPr>
      <w:r>
        <w:rPr>
          <w:rtl/>
          <w:cs/>
          <w:lang w:val="ar_AE" w:bidi="ar_AE"/>
        </w:rPr>
      </w:r>
      <w:r>
        <w:rPr>
          <w:rtl/>
          <w:cs/>
          <w:lang w:val="ar_AE" w:bidi="ar_AE"/>
        </w:rPr>
        <w:t>وتدور أحداث هذه القصة في البرية على ضفاف نهر الأردن. وللبرية هنا أهمية خاصة، إذ تبيّن أن الله قد حقق ما تنبأ به أنبياء العهد القديم، وجعل ما وعدوا به يتحقق بالفعل. ويبلغ طول نهر الأردن حوالي 320 كيلومترًا. وعرضه حوالي 30 مترًا وعمقه 3 أمتار. ويمكن للناس عبوره بسهولة.</w:t>
      </w:r>
    </w:p>
    <w:p>
      <w:pPr>
        <w:bidi/>
      </w:pPr>
      <w:r>
        <w:rPr>
          <w:rtl/>
          <w:cs/>
          <w:lang w:val="ar_AE" w:bidi="ar_AE"/>
        </w:rPr>
      </w:r>
      <w:r>
        <w:rPr>
          <w:rtl/>
          <w:cs/>
          <w:lang w:val="ar_AE" w:bidi="ar_AE"/>
        </w:rPr>
        <w:t>توقفوا هنا وشاهدوا كمجموعة صورة أو خريطة لنهر الأردن. (أوقفوا هذا التسجيل الآن)</w:t>
      </w:r>
    </w:p>
    <w:p>
      <w:pPr>
        <w:bidi/>
      </w:pPr>
      <w:r>
        <w:rPr>
          <w:rtl/>
          <w:cs/>
          <w:lang w:val="ar_AE" w:bidi="ar_AE"/>
        </w:rPr>
      </w:r>
      <w:r>
        <w:rPr>
          <w:rtl/>
          <w:cs/>
          <w:lang w:val="ar_AE" w:bidi="ar_AE"/>
        </w:rPr>
        <w:t xml:space="preserve">يُذكّرنا مرقس بما قاله إشعياء النبي منذ زمن بعيد. والنبي هو شخص يتلقى رسالة من الله ويقوم بإيصالها إلى الناس. وما قاله إشعياء دوِّن في سفرٍ كان معروفًا جيدًا لدى جميع اليهود. فقد أعلن إشعياء أن علينا أن نصغي إلى الصوت الصارخ الذي يخبرنا بأن شخصًا ما سيُعدّ طريقًا في البرية ليأتي الله إلينا. ويخبرنا نبي آخر اسمه ملاخي بأن رسولا سيُمهّد الطريق، وأن الله سيعود إلى هيكله، أي مكان عبادته. ويذكرنا مرقس بهذه النبوات ليُبيّن لنا أن يوحنا هو الرسول المُرسَل ليُعد الطريق ليسوع. فيسوع هو الطريق الذي يُعيدنا إلى الله. بل إن مرقس يُبيّن لنا أن يسوع هو الله. وعلى الرغم من أن شخصيات الإنجيل ستظل طوال السرد تحاول معرفة هوية يسوع، إلا أننا نحن القرّاء نسمع منذ البداية، أنه المسيّا، أو المخلّص الموعود، ابن الله. </w:t>
      </w:r>
    </w:p>
    <w:p>
      <w:pPr>
        <w:bidi/>
      </w:pPr>
      <w:r>
        <w:rPr>
          <w:rtl/>
          <w:cs/>
          <w:lang w:val="ar_AE" w:bidi="ar_AE"/>
        </w:rPr>
      </w:r>
      <w:r>
        <w:rPr>
          <w:rtl/>
          <w:cs/>
          <w:lang w:val="ar_AE" w:bidi="ar_AE"/>
        </w:rPr>
        <w:t xml:space="preserve">وكان يوحنا يعيش في البرية ويكرز للناس، كما كان يفعل أنبياء العهد القديم، داعيًا إياهم أن يرجعوا عن طرقهم الشريرة إلى الله. ويبدو يوحنا إلى حد كبير كالرسول الذي تكلّم عنه الأنبياء، فهو يعيش في البرية، ويلبس كما كانوا يصفونه، وينادي الناس بأن يستعدوا لمجيء الله. وكان يوحنا يلبس ثيابًا مصنوعة من الإبل، وهو حيوان يعيش في البريّة. ويأكل الجراد والعسل البري، وهما من الموارد المتاحة له في البرية. وكان يُعمّد الناس بأن يغمرهم في الماء، وهو طقس يهوديّ يُظهر رجوعهم عن طرق حياتهم القديمة لبدء حياة جديدة. ويكفّوا، في هذه الحياة الجديدة، عن عصيان الله وعن الخطية، ويتبعون الله، والله يغفر لهم خطاياهم. وعندما يغفر الله لشخص، فإنه يختار ألا يعاقبه أو ينتقم منه على خطيته. بل يمحو إثمه ولا يحسبه عليه بعد. وأخبر يوحنا الناس أيضًا بان شخصًا أقوى وأعظم سيأتي بعده، وأنه أعظم من يوحنا نفسه. ويؤكد يوحنا أنه لا يستحق حتى أن ينحني ليحلّ سيور حذاء ذلك الرجل. فقد كانت العادة أن يُساعد الخادم سيده على خلع حذائه أو ارتداء ثيابه. لكن يوحنا يرى أنه لا يستحق حتى أن يكون خادمًا لذلك الشخص. </w:t>
      </w:r>
    </w:p>
    <w:p>
      <w:pPr>
        <w:bidi/>
      </w:pPr>
      <w:r>
        <w:rPr>
          <w:rtl/>
          <w:cs/>
          <w:lang w:val="ar_AE" w:bidi="ar_AE"/>
        </w:rPr>
      </w:r>
      <w:r>
        <w:rPr>
          <w:rtl/>
          <w:cs/>
          <w:lang w:val="ar_AE" w:bidi="ar_AE"/>
        </w:rPr>
        <w:t>توقفوا هنا واعرضوا على فريق الترجمة صورة لأحذية هذا العصر. (أوقفوا هذا التسجيل الآن)</w:t>
      </w:r>
    </w:p>
    <w:p>
      <w:pPr>
        <w:bidi/>
      </w:pPr>
      <w:r>
        <w:rPr>
          <w:rtl/>
          <w:cs/>
          <w:lang w:val="ar_AE" w:bidi="ar_AE"/>
        </w:rPr>
      </w:r>
      <w:r>
        <w:rPr>
          <w:rtl/>
          <w:cs/>
          <w:lang w:val="ar_AE" w:bidi="ar_AE"/>
        </w:rPr>
        <w:t>ذلك الشخص الذي سيأتي سيعمّد الناس بالروح القدس. كان يوحنا يُعمّد الناس بالماء، ولكن المعمودية بالروح القدس تعني أن الله سيضع روحه في قلوب وعقول الناس. وقد تكلّم أنبياء كثيرون في العهد القديم (مثل إشعياء وحزقيال ويويل) عن أن الله سيفيض بروحه على البشر، فكان الشعب ينتظر مجيء هذه اللحظة. فيوحنا يُعلن لهم أن هذا الوقت قد حان!</w:t>
      </w:r>
    </w:p>
    <w:p>
      <w:pPr>
        <w:bidi/>
      </w:pPr>
      <w:r>
        <w:rPr>
          <w:rtl/>
          <w:cs/>
          <w:lang w:val="ar_AE" w:bidi="ar_AE"/>
        </w:rPr>
      </w:r>
      <w:r>
        <w:rPr>
          <w:rtl/>
          <w:cs/>
          <w:lang w:val="ar_AE" w:bidi="ar_AE"/>
        </w:rPr>
        <w:t xml:space="preserve">ويخبرنا مرقس أن يسوع جاء من الناصرة إلى الجليل ليُعمَّد من يوحنا. والناصرة بلدة في منطقة الجليل حيث نشأ يسوع. وعلى الرغم من أن يوحنا عمّد يسوع، إلا أن يسوع لم يكن بحاجة إلى الغفران، لأنه لم يفعل أي خطأ قط. ولكن، كان يسوع يبدأ مرحلة جديدة من حياته، وهي بداية خدمته العلنيّة أو التعليمية. فقد كانت هذه المعمودية خطوة مهمة لإظهار أن الله قد أقامه أو عيّنه لهذه المهمة. يميل مرقس إلى استخدام الجمل القصيرة والحركة السريعة في سرد قصصه، ونرى ذلك هنا. فبعد أن صعد يسوع من الماء، انشقت السماوات، أي السماء، ونزل الروح القدس مثل حمامة على يسوع. ويعني هذا إما أن الروح القدس جاء في هيئة حمامة، أو أنه نزل بالطريقة نفسها التي تنزل بها الحمامة. ولعل السموات انشقت لتُعلن لنا أن الله قد اقترب منا من جديد، بعد مئات السنين من الصمت منذ آخر نبي. وجاء صوت من السماء، من مكان سُكنى الله. لم يسمع أحد هنا الصوت الآتي من السماء سوى يسوع. ولم يذكر مرقس هويّة المتكلم، لكننا نعلم أنه صوت الله. في تلك اللحظة لم يكن أحد غير يسوع يعرف من هو، لكن يسوع يسمع الله يعلن له هويته. فقد أعلن ذلك الصوت إن الله يحبه ومسرور به. وهكذا يُبيّن مرقس أن يسوع هو ابن الله، وأن على الناس أن يصغوا إليه. </w:t>
      </w:r>
    </w:p>
    <w:p>
      <w:pPr>
        <w:bidi/>
      </w:pPr>
      <w:r>
        <w:rPr>
          <w:rtl/>
          <w:cs/>
          <w:lang w:val="ar_AE" w:bidi="ar_AE"/>
        </w:rPr>
      </w:r>
      <w:r>
        <w:rPr>
          <w:rtl/>
          <w:cs/>
          <w:lang w:val="ar_AE" w:bidi="ar_AE"/>
        </w:rPr>
        <w:t>توقفوا هنا وناقشوا هذا السؤال كمجموعة: ما هي الطقوس أو الاحتفالات في ثقافتكم التي تُستخدَم للتعبير عن بداية جديدة أو تدشين عمل مهم؟ وكيف تتشابه هذه الممارسات أو تختلف عن المعمودية؟ (أوقفوا هذا التسجيل الآن)</w:t>
      </w:r>
    </w:p>
    <w:p>
      <w:pPr>
        <w:bidi/>
      </w:pPr>
      <w:r>
        <w:rPr>
          <w:rtl/>
          <w:cs/>
          <w:lang w:val="ar_AE" w:bidi="ar_AE"/>
        </w:rPr>
      </w:r>
      <w:r>
        <w:rPr>
          <w:rtl/>
          <w:cs/>
          <w:lang w:val="ar_AE" w:bidi="ar_AE"/>
        </w:rPr>
        <w:t xml:space="preserve">الروح القدس أرسل يسوع فوراً وبقصدٍ واضح إلى البرية. كان هذا المكان صحراء قاحلة، لا يسكنه أحد سوى الحيوانات البريّة، ولا ينبت فيه إلا القليل. الفعل المستخدم في النص "أَخْرَجَهُ" يُعبّر عن دعوة وغرض واضح؛ عن مهمة خاصة أوكلها الله له. فقد أمضى يسوع أربعين يومًا في البرية، تمامًا كما حدث مع موسى على الجبل، ورحلة إيليا إلى الجبل، وجولان شعب إسرائيل أربعين سنة في البرية. وقد جرَّب الشيطان يسوع خلال تلك الأربعين يومًا. والشيطان هو رئيس كل الأرواح الشريرة، وعدو الله. ولكن الملائكة كانت مع يسوع تخدمه وتُعطيه ما يحتاجه. والملائكة كائنات روحية فائقة للطبيعة تخدم الله. ولا يخبرنا مرقس هنا ما إذا كان يسوع قد خرج غالبًا من التجربة أو لا، لكن هذه المرحلة كانت خطوة أساسية في خدمة يسوع العلنية. </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 إلى نسخة صوتية من مرقس ١: ١–١٣ من ترجمة سهلة ومفهومة.</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يقوم الفريق بتصوير هذا المقطع بصرياً.</w:t>
      </w:r>
    </w:p>
    <w:p>
      <w:pPr>
        <w:bidi/>
      </w:pPr>
      <w:r>
        <w:rPr>
          <w:rtl/>
          <w:cs/>
          <w:lang w:val="ar_AE" w:bidi="ar_AE"/>
        </w:rPr>
      </w:r>
      <w:r>
        <w:rPr>
          <w:rtl/>
          <w:cs/>
          <w:lang w:val="ar_AE" w:bidi="ar_AE"/>
        </w:rPr>
        <w:t>يحتوي هذا المقطع على 4 مشاهد.</w:t>
      </w:r>
    </w:p>
    <w:p>
      <w:pPr>
        <w:bidi/>
      </w:pPr>
      <w:r>
        <w:rPr>
          <w:rtl/>
          <w:cs/>
          <w:lang w:val="ar_AE" w:bidi="ar_AE"/>
        </w:rPr>
      </w:r>
      <w:r>
        <w:rPr>
          <w:b/>
          <w:rtl/>
          <w:cs/>
          <w:lang w:val="ar_AE" w:bidi="ar_AE"/>
        </w:rPr>
        <w:t>في المشهد الأول:</w:t>
      </w:r>
      <w:r>
        <w:rPr>
          <w:rtl/>
          <w:cs/>
          <w:lang w:val="ar_AE" w:bidi="ar_AE"/>
        </w:rPr>
        <w:t xml:space="preserve"> يبدأ مرقس بإخبارنا أن هذه هي بداية خدمة يسوع. يوحنا في البرية عند نهر الأردن يحقق ما كُتب في أسفار العهد القديم، حيث أخبرنا إشعياء أن شخصًا ما سيأتي "ليُعّد طريق الرب"، ويصيح ويمهد الطريق لمجيء الله إلينا.</w:t>
      </w:r>
    </w:p>
    <w:p>
      <w:pPr>
        <w:bidi/>
      </w:pPr>
      <w:r>
        <w:rPr>
          <w:rtl/>
          <w:cs/>
          <w:lang w:val="ar_AE" w:bidi="ar_AE"/>
        </w:rPr>
      </w:r>
      <w:r>
        <w:rPr>
          <w:b/>
          <w:rtl/>
          <w:cs/>
          <w:lang w:val="ar_AE" w:bidi="ar_AE"/>
        </w:rPr>
        <w:t>في المشهد الثاني:</w:t>
      </w:r>
      <w:r>
        <w:rPr>
          <w:rtl/>
          <w:cs/>
          <w:lang w:val="ar_AE" w:bidi="ar_AE"/>
        </w:rPr>
        <w:t xml:space="preserve"> يوحنا يُعمّد الناس في نهر الأردن. يوحنا يخبر الناس أن شخصًا أقوى منه سيأتي، وسيُعمّدهم لا بالماء فقط، بل بالروح القدس.</w:t>
      </w:r>
    </w:p>
    <w:p>
      <w:pPr>
        <w:bidi/>
      </w:pPr>
      <w:r>
        <w:rPr>
          <w:rtl/>
          <w:cs/>
          <w:lang w:val="ar_AE" w:bidi="ar_AE"/>
        </w:rPr>
      </w:r>
      <w:r>
        <w:rPr>
          <w:b/>
          <w:rtl/>
          <w:cs/>
          <w:lang w:val="ar_AE" w:bidi="ar_AE"/>
        </w:rPr>
        <w:t>في المشهد الثالث:</w:t>
      </w:r>
      <w:r>
        <w:rPr>
          <w:rtl/>
          <w:cs/>
          <w:lang w:val="ar_AE" w:bidi="ar_AE"/>
        </w:rPr>
        <w:t xml:space="preserve"> يأتي يسوع من الناصرة إلى الجليل ليعتمد من يوحنا. وفور خروج يسوع من الماء، تنفتح السماء، ويحل الروح القدس على يسوع.</w:t>
      </w:r>
    </w:p>
    <w:p>
      <w:pPr>
        <w:bidi/>
      </w:pPr>
      <w:r>
        <w:rPr>
          <w:rtl/>
          <w:cs/>
          <w:lang w:val="ar_AE" w:bidi="ar_AE"/>
        </w:rPr>
      </w:r>
      <w:r>
        <w:rPr>
          <w:rtl/>
          <w:cs/>
          <w:lang w:val="ar_AE" w:bidi="ar_AE"/>
        </w:rPr>
        <w:t>توقفوا عن سماع التسجيل هنا، وأرِ مجموعتك خريطة تُظهر منطقة الجليل والتي تشمل الناصرة ونهر الأردن.</w:t>
      </w:r>
    </w:p>
    <w:p>
      <w:pPr>
        <w:bidi/>
      </w:pPr>
      <w:r>
        <w:rPr>
          <w:rtl/>
          <w:cs/>
          <w:lang w:val="ar_AE" w:bidi="ar_AE"/>
        </w:rPr>
      </w:r>
      <w:r>
        <w:rPr>
          <w:b/>
          <w:rtl/>
          <w:cs/>
          <w:lang w:val="ar_AE" w:bidi="ar_AE"/>
        </w:rPr>
        <w:t>في المشهد الرابع:</w:t>
      </w:r>
      <w:r>
        <w:rPr>
          <w:rtl/>
          <w:cs/>
          <w:lang w:val="ar_AE" w:bidi="ar_AE"/>
        </w:rPr>
        <w:t xml:space="preserve"> وللوقت بعد معمودية يسوع، أرسل الروح القدس يسوع إلى البرية لمدة أربعين يومًا. وكان الشيطان يُجرّب يسوع. والملائكة معه تُساعده.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يوحنا المعمدان</w:t>
      </w:r>
    </w:p>
    <w:p>
      <w:pPr>
        <w:pStyle w:val="ListBullet"/>
        <w:bidi/>
        <w:spacing w:line="240" w:lineRule="auto"/>
        <w:ind w:left="720"/>
      </w:pPr>
      <w:r>
        <w:rPr>
          <w:rtl/>
          <w:cs/>
          <w:lang w:val="ar_AE" w:bidi="ar_AE"/>
        </w:rPr>
      </w:r>
      <w:r>
        <w:rPr>
          <w:rtl/>
          <w:cs/>
          <w:lang w:val="ar_AE" w:bidi="ar_AE"/>
        </w:rPr>
        <w:t>الجموع</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الشيطان</w:t>
      </w:r>
    </w:p>
    <w:p>
      <w:pPr>
        <w:pStyle w:val="ListBullet"/>
        <w:bidi/>
        <w:spacing w:line="240" w:lineRule="auto"/>
        <w:ind w:left="720"/>
      </w:pPr>
      <w:r>
        <w:rPr>
          <w:rtl/>
          <w:cs/>
          <w:lang w:val="ar_AE" w:bidi="ar_AE"/>
        </w:rPr>
      </w:r>
      <w:r>
        <w:rPr>
          <w:rtl/>
          <w:cs/>
          <w:lang w:val="ar_AE" w:bidi="ar_AE"/>
        </w:rPr>
        <w:t>الملائكة</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تجري أحداث القصة في البرية بالقرب من نهر الأردن، ثم في بريّة أخرى حيث جرّب الشيطان يسوع. ووضع البرية هنا مهم، لأنه يُظهِر لنا أن نبوة إشعياء عن الصوت الصارخ في البرية قد تحققت.</w:t>
      </w:r>
    </w:p>
    <w:p>
      <w:pPr>
        <w:bidi/>
      </w:pPr>
      <w:r>
        <w:rPr>
          <w:rtl/>
          <w:cs/>
          <w:lang w:val="ar_AE" w:bidi="ar_AE"/>
        </w:rPr>
      </w:r>
      <w:r>
        <w:rPr>
          <w:rtl/>
          <w:cs/>
          <w:lang w:val="ar_AE" w:bidi="ar_AE"/>
        </w:rPr>
        <w:t>توقفوا عن سماع التسجيل هنا، وأرِ مجموعتك صورة لنهر الأردن وصورة للبرية.</w:t>
      </w:r>
    </w:p>
    <w:p>
      <w:pPr>
        <w:bidi/>
      </w:pPr>
      <w:r>
        <w:rPr>
          <w:rtl/>
          <w:cs/>
          <w:lang w:val="ar_AE" w:bidi="ar_AE"/>
        </w:rPr>
      </w:r>
      <w:r>
        <w:rPr>
          <w:rtl/>
          <w:cs/>
          <w:lang w:val="ar_AE" w:bidi="ar_AE"/>
        </w:rPr>
        <w:t>في المشهد الثاني، جاء الناس من جميع أنحاء اليهودية وأورشليم. كان يوحنا يُعمدهم، وهم يعترفون بخطاياهم، ويرجعون عن طرق عيشهم القديمة، ليبدؤوا حياة جديدة في طاعة الله. كان يوحنا يخبر الناس أن قريبًا سيأتي شخصًا أقوى منه. تحدث يوحنا عن حلّ سيور حذاء شخص أعظم منه. فقد كان العبيد يفعلون ذلك لسادتهم. ولكن يوحنا يقول أنه ليس أهلًا حتى أن ينحني ليفعل ذلك للشخص الآتي! هذا الرجل العظيم، سيعمّد الناس بالروح القدس. وروح الله سيسكن في قلوب الناس وعقولهم.</w:t>
      </w:r>
    </w:p>
    <w:p>
      <w:pPr>
        <w:bidi/>
      </w:pPr>
      <w:r>
        <w:rPr>
          <w:rtl/>
          <w:cs/>
          <w:lang w:val="ar_AE" w:bidi="ar_AE"/>
        </w:rPr>
      </w:r>
      <w:r>
        <w:rPr>
          <w:rtl/>
          <w:cs/>
          <w:lang w:val="ar_AE" w:bidi="ar_AE"/>
        </w:rPr>
        <w:t>توقفوا عن سماع التسجيل هنا، وأرِ مجموعتك خريطة لليهودية وأورشليم.</w:t>
      </w:r>
    </w:p>
    <w:p>
      <w:pPr>
        <w:bidi/>
      </w:pPr>
      <w:r>
        <w:rPr>
          <w:rtl/>
          <w:cs/>
          <w:lang w:val="ar_AE" w:bidi="ar_AE"/>
        </w:rPr>
      </w:r>
      <w:r>
        <w:rPr>
          <w:rtl/>
          <w:cs/>
          <w:lang w:val="ar_AE" w:bidi="ar_AE"/>
        </w:rPr>
        <w:t>في المشهد الثالث، نرى يوحنا يُعمّد يسوع. من المهم أن نتذكر أنه على الرغم من أن يسوع كان قد اعتمد، إلا أنه لم يكن بحاجة إلى الغفران، لأنه لم يرتكب أي خطأ قط. كانت معموديته بداية خدمته العلنية أو التعليمية، وتُظهر لنا أن الله قد عيّنه لهذه المهمة. يميل مرقس إلى استخدام الجمل القصيرة والحركة السريعة في سرد قصصه، ونرى ذلك هنا. صعد يسوع أولًا من الماء. من غير الواضح في اللغة الأصلية ما إذا كان يسوع قد خرج من تحت الماء، أو أنه خرج من النهر تمامًا. من المحتمل أن يسوع خرج من تحت الماء، ولكن عليك أن تترك هذا غير واضح في ترجمتك إن أمكن. وللوقت انفتحت السماء عند صعود يسوع من الماء. هذا لا يعني أن السماوات أو السماء قد دُمّرت، بل يعني أنها انفتحت. ومن ذلك الانفتاح نزل الروح القدس مثل حمامة. وقد يعني هذا أن الروح القدس جاء في شكل حمامة أو أن الروح القدس نزل كما تنزل الحمامة. ومن الأفضل أن يُحافظ في الترجمة على هذا الغموض المقصود أيضًا. سمع يسوع صوتًا يقول: "أنت ابني الحبيب، الذي به سُررت." وعلى الرغم من معرفتنا أن هذا صوت الله، إلا أن النص لا يذكر صاحب هذا الصوت. يمكنك أن تقولوا شيئًا مثل: "سمع يسوع صوتًا." ويبدو أن يسوع هو الوحيد الذي سمع الصوت.</w:t>
      </w:r>
    </w:p>
    <w:p>
      <w:pPr>
        <w:bidi/>
      </w:pPr>
      <w:r>
        <w:rPr>
          <w:rtl/>
          <w:cs/>
          <w:lang w:val="ar_AE" w:bidi="ar_AE"/>
        </w:rPr>
      </w:r>
      <w:r>
        <w:rPr>
          <w:rtl/>
          <w:cs/>
          <w:lang w:val="ar_AE" w:bidi="ar_AE"/>
        </w:rPr>
        <w:t>وللوقت بعد معموديته، أرسل الروح القدس يسوع إلى البرية لمدة أربعين يومًا. ومع أن الروح القدس أرسل يسوع، إلا أن هذا لا يعني أنه أجبر يسوع على ذلك. فقد كان يسوع يعلم أن هذه مهمة خاصة له من قِبَل الله، وأنها خطوة هامة في خدمته.</w:t>
      </w:r>
    </w:p>
    <w:p>
      <w:pPr>
        <w:bidi/>
      </w:pPr>
      <w:r>
        <w:rPr>
          <w:rtl/>
          <w:cs/>
          <w:lang w:val="ar_AE" w:bidi="ar_AE"/>
        </w:rPr>
      </w:r>
      <w:r>
        <w:rPr>
          <w:rtl/>
          <w:cs/>
          <w:lang w:val="ar_AE" w:bidi="ar_AE"/>
        </w:rPr>
        <w:t>والبرية مكان يُشبه الصحراء تعيش فيه الحيوانات البريّة ولا يسكنه الناس. ولا ينبت في البريّة إلا القليل. وأثناء وجود يسوع في البرية امتحنه أو جرّبه الشيطان. والتجربة هي امتحان أو إغواء القصد منه أن يُعطي فرصة للإنسان لارتكاب الشر ويُخطئ ضد الله. ولم يذكر مرقس على وجه التحديد كيف جُرّب يسوع. لكنه يذكر أن الملائكة كانوا مع يسوع وساعدوه. ولا يذكر مرقس أيضًا كيف ساعدته الملائكة.</w:t>
      </w:r>
    </w:p>
    <w:p>
      <w:pPr>
        <w:bidi/>
      </w:pPr>
      <w:r>
        <w:rPr>
          <w:rtl/>
          <w:cs/>
          <w:lang w:val="ar_AE" w:bidi="ar_AE"/>
        </w:rPr>
      </w:r>
      <w:r>
        <w:rPr>
          <w:rtl/>
          <w:cs/>
          <w:lang w:val="ar_AE" w:bidi="ar_AE"/>
        </w:rPr>
        <w:t>والآن، يتعين على المجموعة رسم مشاهد المقطع وما يجري فيه من أحداث على لوحة، أو ترسم صورًا، أو أن تستخدم أشياء ملموسة للتصوير المرئي.</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 إلى نسخة صوتية من مرقس ١: ١–١٣ من ترجمة سهلة ومفهومة.</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يوحنا المعمدان</w:t>
      </w:r>
    </w:p>
    <w:p>
      <w:pPr>
        <w:pStyle w:val="ListBullet"/>
        <w:bidi/>
        <w:spacing w:line="240" w:lineRule="auto"/>
        <w:ind w:left="720"/>
      </w:pPr>
      <w:r>
        <w:rPr>
          <w:rtl/>
          <w:cs/>
          <w:lang w:val="ar_AE" w:bidi="ar_AE"/>
        </w:rPr>
      </w:r>
      <w:r>
        <w:rPr>
          <w:rtl/>
          <w:cs/>
          <w:lang w:val="ar_AE" w:bidi="ar_AE"/>
        </w:rPr>
        <w:t>الجموع</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الشيطان</w:t>
      </w:r>
    </w:p>
    <w:p>
      <w:pPr>
        <w:pStyle w:val="ListBullet"/>
        <w:bidi/>
        <w:spacing w:line="240" w:lineRule="auto"/>
        <w:ind w:left="720"/>
      </w:pPr>
      <w:r>
        <w:rPr>
          <w:rtl/>
          <w:cs/>
          <w:lang w:val="ar_AE" w:bidi="ar_AE"/>
        </w:rPr>
      </w:r>
      <w:r>
        <w:rPr>
          <w:rtl/>
          <w:cs/>
          <w:lang w:val="ar_AE" w:bidi="ar_AE"/>
        </w:rPr>
        <w:t>الملائكة</w:t>
      </w:r>
    </w:p>
    <w:p>
      <w:pPr>
        <w:bidi/>
      </w:pPr>
      <w:r>
        <w:rPr>
          <w:rtl/>
          <w:cs/>
          <w:lang w:val="ar_AE" w:bidi="ar_AE"/>
        </w:rPr>
      </w:r>
      <w:r>
        <w:rPr>
          <w:rtl/>
          <w:cs/>
          <w:lang w:val="ar_AE" w:bidi="ar_AE"/>
        </w:rPr>
        <w:t>عليكم كمجموعة القيام بتمثيل المقطع مرتين، وذلك بلغتكم الأم.</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تأكدوا من عدم إهمال تمثيل الأجزاء الصعبة أو المهمة من القصة. ساعدوا بعضكم البعض على تذكر كل جزء من القصة.</w:t>
      </w:r>
    </w:p>
    <w:p>
      <w:pPr>
        <w:bidi/>
      </w:pPr>
      <w:r>
        <w:rPr>
          <w:rtl/>
          <w:cs/>
          <w:lang w:val="ar_AE" w:bidi="ar_AE"/>
        </w:rPr>
      </w:r>
      <w:r>
        <w:rPr>
          <w:rtl/>
          <w:cs/>
          <w:lang w:val="ar_AE" w:bidi="ar_AE"/>
        </w:rPr>
        <w:t xml:space="preserve">أوقفوا هذا التسجيل مؤقتًا هنا، ومثّلوا المقطع. </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يلعب الشخصية: "ماذا تشعر أو بمَ تفكّر؟" وعلى من يؤدي الدور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هذا التسجيل مؤقتاً هنا، وقوموا بتمثيل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المشهد الافتتاحي في هذه القصة يضع الخلفية العامة للأحداث. تجري أحداث هذه القصة في البريّة، وهي تحقيق لما ورد في الأسفار المقدسة. مثّلوا مشهد يوحنّا وهو يخاطب الجموع داعياً إيّاهم إلى المعمودية، والرجوع عن طرقهم القديمة، واتباع الله لينالوا مغفرة خطاياهم.</w:t>
      </w:r>
    </w:p>
    <w:p>
      <w:pPr>
        <w:bidi/>
      </w:pPr>
      <w:r>
        <w:rPr>
          <w:rtl/>
          <w:cs/>
          <w:lang w:val="ar_AE" w:bidi="ar_AE"/>
        </w:rPr>
      </w:r>
      <w:r>
        <w:rPr>
          <w:rtl/>
          <w:cs/>
          <w:lang w:val="ar_AE" w:bidi="ar_AE"/>
        </w:rPr>
        <w:t>أوقفوا التمثيل. اسأل من يلعب دور الجموع: "بماذا تشعرون أو تفكرون؟" قد يجيب الجمع بأشياء مثل: "هل يمكننا الوثوق بهذا الرجل؟" أو "أنا متحمس جدًا لنوال المعمودية والغفران،" أو "هل هو نبيّ؟" أو "بشوق وترقُب: هل يأتي المسيّا قريبًا؟" واصلوا تمثيل الدراما.</w:t>
      </w:r>
    </w:p>
    <w:p>
      <w:pPr>
        <w:bidi/>
      </w:pPr>
      <w:r>
        <w:rPr>
          <w:rtl/>
          <w:cs/>
          <w:lang w:val="ar_AE" w:bidi="ar_AE"/>
        </w:rPr>
      </w:r>
      <w:r>
        <w:rPr>
          <w:rtl/>
          <w:cs/>
          <w:lang w:val="ar_AE" w:bidi="ar_AE"/>
        </w:rPr>
        <w:t>مثّلوا مشهد يوحنا وهو يعمّد الناس في النهر مُعترفين بخطاياهم.</w:t>
      </w:r>
    </w:p>
    <w:p>
      <w:pPr>
        <w:bidi/>
      </w:pPr>
      <w:r>
        <w:rPr>
          <w:rtl/>
          <w:cs/>
          <w:lang w:val="ar_AE" w:bidi="ar_AE"/>
        </w:rPr>
      </w:r>
      <w:r>
        <w:rPr>
          <w:rtl/>
          <w:cs/>
          <w:lang w:val="ar_AE" w:bidi="ar_AE"/>
        </w:rPr>
        <w:t>أوقفوا التمثيل مؤقتًا. اسأل الشخص الذي يؤدي دور يوحنا: "بماذا تشعر أو تفكر؟" قد يجيب الشخص بأمور مثل: "سعيد برؤية هذا الجمع الكبير من الناس،" أو "مندهش من كثرة الحاضرين." واصلوا تمثيل الدراما.</w:t>
      </w:r>
    </w:p>
    <w:p>
      <w:pPr>
        <w:bidi/>
      </w:pPr>
      <w:r>
        <w:rPr>
          <w:rtl/>
          <w:cs/>
          <w:lang w:val="ar_AE" w:bidi="ar_AE"/>
        </w:rPr>
      </w:r>
      <w:r>
        <w:rPr>
          <w:rtl/>
          <w:cs/>
          <w:lang w:val="ar_AE" w:bidi="ar_AE"/>
        </w:rPr>
        <w:t>مثّلوا المشهد الذي يُعلن فيه يوحنا للجموع أن شخصًا أقوى منه سيأتي بعده. وأنه لن يُعمّد بالماء، وإنما بالروح القدس.</w:t>
      </w:r>
    </w:p>
    <w:p>
      <w:pPr>
        <w:bidi/>
      </w:pPr>
      <w:r>
        <w:rPr>
          <w:rtl/>
          <w:cs/>
          <w:lang w:val="ar_AE" w:bidi="ar_AE"/>
        </w:rPr>
      </w:r>
      <w:r>
        <w:rPr>
          <w:rtl/>
          <w:cs/>
          <w:lang w:val="ar_AE" w:bidi="ar_AE"/>
        </w:rPr>
        <w:t>أوقفوا التمثيل مؤقتًا. اسأل الجموع عن شعورهم أو ما يجول في خاطرهم. قد يجيبون بأمور مثل: "متى يأتي؟" أو "ما المقصود بالمعمودية بالروح القدس؟" أو "هل لنا أن نُصدّق ما يقوله يوحنا؟" أو "من هو ذلك الذي سيأتي؟" واصلوا تمثيل الدراما.</w:t>
      </w:r>
    </w:p>
    <w:p>
      <w:pPr>
        <w:bidi/>
      </w:pPr>
      <w:r>
        <w:rPr>
          <w:rtl/>
          <w:cs/>
          <w:lang w:val="ar_AE" w:bidi="ar_AE"/>
        </w:rPr>
      </w:r>
      <w:r>
        <w:rPr>
          <w:rtl/>
          <w:cs/>
          <w:lang w:val="ar_AE" w:bidi="ar_AE"/>
        </w:rPr>
        <w:t>مثّلوا المشهد الذي يعتمد فيه يسوع من يوحنا. ربما تحتاج أن تُفكّر في كيفية تمثيل انشقاق السماء، ونزول الروح القدس على يسوع. هل يُمكنك استخدام أشياء بسيطة لتجسيد الأمر؟ يمكنك تمزيق قطعة قماش إلى نصفين لتمثيل السماء مفتوحة.</w:t>
      </w:r>
    </w:p>
    <w:p>
      <w:pPr>
        <w:bidi/>
      </w:pPr>
      <w:r>
        <w:rPr>
          <w:rtl/>
          <w:cs/>
          <w:lang w:val="ar_AE" w:bidi="ar_AE"/>
        </w:rPr>
      </w:r>
      <w:r>
        <w:rPr>
          <w:rtl/>
          <w:cs/>
          <w:lang w:val="ar_AE" w:bidi="ar_AE"/>
        </w:rPr>
        <w:t>قوموا بتمثيل صوت الله الآب وهو يُخاطب يسوع، ويخبره بأنه ابنه الحبيب، وأنه مسرور به.</w:t>
      </w:r>
    </w:p>
    <w:p>
      <w:pPr>
        <w:bidi/>
      </w:pPr>
      <w:r>
        <w:rPr>
          <w:rtl/>
          <w:cs/>
          <w:lang w:val="ar_AE" w:bidi="ar_AE"/>
        </w:rPr>
      </w:r>
      <w:r>
        <w:rPr>
          <w:rtl/>
          <w:cs/>
          <w:lang w:val="ar_AE" w:bidi="ar_AE"/>
        </w:rPr>
        <w:t>أوقفوا التمثيل مؤقتًا. اسأل الشخص الذي يؤدي دور يوحنا: "كيف تشعر في هذه اللحظة؟" قد يجيب الشخص قائلًا: "أشعر أنني غير مستحق"، أو "متحمس لأنه قد جاء"، أو "مندهش"، أو "مرتبك – لماذا يحتاج يسوع أن يعتمد؟" اسأل الشخص الذي يؤدي دور الله الآب: "كيف تشعر في هذه اللحظة؟" قد يجيب الشخص بأشياء مثل: "أشعر بمحبة عظيمة لابني"، أو "ممتلئ فخرًا به". اسأل الشخص الذي يؤدي دور يسوع: "كيف تشعر في هذه اللحظة؟" قد يجيب الشخص بأمور مثل: "مسرور جدًا لسماع صوت الله"، أو "مغمور بالرهبة من عِظم المهمة التي أمامي"، أو "أشعر أنني محبوب". واصلوا تمثيل الدراما.</w:t>
      </w:r>
    </w:p>
    <w:p>
      <w:pPr>
        <w:bidi/>
      </w:pPr>
      <w:r>
        <w:rPr>
          <w:rtl/>
          <w:cs/>
          <w:lang w:val="ar_AE" w:bidi="ar_AE"/>
        </w:rPr>
      </w:r>
      <w:r>
        <w:rPr>
          <w:rtl/>
          <w:cs/>
          <w:lang w:val="ar_AE" w:bidi="ar_AE"/>
        </w:rPr>
        <w:t>وأخيرًا، قوموا بتمثيل مشهد خروج يسوع إلى البريّة لمدة أربعين يوماً، وهو يُجرّب من الشيطان، والملائكة معه تُساعده. فكروا في الطرق التي قد يكون الملائكة ساعدوا بها يسوع. فمرقس لا يذكر ذلك. كما أنه لا يذكر بأي طرق جرّب الشيطان يسوع.</w:t>
      </w:r>
    </w:p>
    <w:p>
      <w:pPr>
        <w:bidi/>
      </w:pPr>
      <w:r>
        <w:rPr>
          <w:rtl/>
          <w:cs/>
          <w:lang w:val="ar_AE" w:bidi="ar_AE"/>
        </w:rPr>
      </w:r>
      <w:r>
        <w:rPr>
          <w:rtl/>
          <w:cs/>
          <w:lang w:val="ar_AE" w:bidi="ar_AE"/>
        </w:rPr>
        <w:t>أوقفوا التمثيل مؤقتًا. اسأل الشخص الذي يلعب دور الشيطان: "بماذا تشعر أو تفكر؟" قد يجيب الشخص بأشياء مثل: "أستطيع أن أجعل يسوع يستمع إليّ"، أو "أريد أن يفشل يسوع"، أو "أنا أقوى من هذا الرجل."</w:t>
      </w:r>
    </w:p>
    <w:p>
      <w:pPr>
        <w:bidi/>
      </w:pPr>
      <w:r>
        <w:rPr>
          <w:rtl/>
          <w:cs/>
          <w:lang w:val="ar_AE" w:bidi="ar_AE"/>
        </w:rPr>
      </w:r>
      <w:r>
        <w:rPr>
          <w:rtl/>
          <w:cs/>
          <w:lang w:val="ar_AE" w:bidi="ar_AE"/>
        </w:rPr>
        <w:t>في الختام، اسألوا المجموعة: "ما رأيكم في أن الروح القدس أرسل يسوع إلى البرية ليُجرَّب أو يُغوى من الشيطان؟ وكيف تشعرون حيال نهاية القصة؟"</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 إلى نسخة صوتية من مرقس ١: ١–١٣ من ترجمة سهلة ومفهومة.</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في الأصل، استخدم مرقس كلمة </w:t>
      </w:r>
      <w:r>
        <w:rPr>
          <w:b/>
          <w:rtl/>
          <w:cs/>
          <w:lang w:val="ar_AE" w:bidi="ar_AE"/>
        </w:rPr>
        <w:t>إنجيل</w:t>
      </w:r>
      <w:r>
        <w:rPr>
          <w:rtl/>
          <w:cs/>
          <w:lang w:val="ar_AE" w:bidi="ar_AE"/>
        </w:rPr>
        <w:t xml:space="preserve"> للإشارة إلى الرسالة المسيحية، أي البشارة السارة بأن يسوع كان على هذه الأرض، ومات من أجل خطايانا، وأنه قام من بين الأموات. كان مرقس يحب كلمة "إنجيل" هذه، وقد استخدمها كثيرًا في إنجيله. وكان متحمسًا لرسالة يسوع.</w:t>
      </w:r>
    </w:p>
    <w:p>
      <w:pPr>
        <w:bidi/>
      </w:pPr>
      <w:r>
        <w:rPr>
          <w:rtl/>
          <w:cs/>
          <w:lang w:val="ar_AE" w:bidi="ar_AE"/>
        </w:rPr>
      </w:r>
      <w:r>
        <w:rPr>
          <w:rtl/>
          <w:cs/>
          <w:lang w:val="ar_AE" w:bidi="ar_AE"/>
        </w:rPr>
        <w:t xml:space="preserve">توقفوا هنا وناقشوا كمجموعة الكلمة أو العبارة الأنسب لترجمة مصطلح إنجيل. ابحث في قاموس الكلمات الرئيسية عن كلمة </w:t>
      </w:r>
      <w:hyperlink r:id="rId13">
        <w:r>
          <w:rPr>
            <w:rtl/>
            <w:cs/>
            <w:lang w:val="ar_AE" w:bidi="ar_AE"/>
          </w:rPr>
          <w:rPr>
            <w:color w:val="0000EE"/>
            <w:u w:val="single"/>
          </w:rPr>
          <w:t>إنجيل</w:t>
        </w:r>
      </w:hyperlink>
      <w:r>
        <w:rPr>
          <w:rtl/>
          <w:cs/>
          <w:lang w:val="ar_AE" w:bidi="ar_AE"/>
        </w:rPr>
        <w:t xml:space="preserve"> للمزيد من المعلومات. (أوقفوا هذا التسجيل الآن)</w:t>
      </w:r>
    </w:p>
    <w:p>
      <w:pPr>
        <w:bidi/>
      </w:pPr>
      <w:r>
        <w:rPr>
          <w:rtl/>
          <w:cs/>
          <w:lang w:val="ar_AE" w:bidi="ar_AE"/>
        </w:rPr>
      </w:r>
      <w:r>
        <w:rPr>
          <w:rtl/>
          <w:cs/>
          <w:lang w:val="ar_AE" w:bidi="ar_AE"/>
        </w:rPr>
        <w:t xml:space="preserve">قال مرقس إن هذا هو إنجيل يسوع </w:t>
      </w:r>
      <w:r>
        <w:rPr>
          <w:b/>
          <w:rtl/>
          <w:cs/>
          <w:lang w:val="ar_AE" w:bidi="ar_AE"/>
        </w:rPr>
        <w:t>المسيّا</w:t>
      </w:r>
      <w:r>
        <w:rPr>
          <w:rtl/>
          <w:cs/>
          <w:lang w:val="ar_AE" w:bidi="ar_AE"/>
        </w:rPr>
        <w:t xml:space="preserve">، </w:t>
      </w:r>
      <w:r>
        <w:rPr>
          <w:b/>
          <w:rtl/>
          <w:cs/>
          <w:lang w:val="ar_AE" w:bidi="ar_AE"/>
        </w:rPr>
        <w:t>ابن الله</w:t>
      </w:r>
      <w:r>
        <w:rPr>
          <w:rtl/>
          <w:cs/>
          <w:lang w:val="ar_AE" w:bidi="ar_AE"/>
        </w:rPr>
        <w:t xml:space="preserve"> يعني اسم يسوع "الله يُخلِّص". وكلمة "المسيح" هي اللفظة اليونانية للكلمة العبرية "المسيّا" أو "المشيح"، ومعناها شخص قد مسحه الله أو عيّنه لمهمة خاصة. وفي العهد القديم، كان الأنبياء والكهنة </w:t>
      </w:r>
      <w:hyperlink r:id="rId14">
        <w:r>
          <w:rPr>
            <w:rtl/>
            <w:cs/>
            <w:lang w:val="ar_AE" w:bidi="ar_AE"/>
          </w:rPr>
          <w:rPr>
            <w:color w:val="0000EE"/>
            <w:u w:val="single"/>
          </w:rPr>
          <w:t>والملوك</w:t>
        </w:r>
      </w:hyperlink>
      <w:r>
        <w:rPr>
          <w:rtl/>
          <w:cs/>
          <w:lang w:val="ar_AE" w:bidi="ar_AE"/>
        </w:rPr>
        <w:t xml:space="preserve"> يُمسحون لأداء مهام خاصة. ورغم أن يسوع يجمع في شخصه هذه كلها، إلا أن مرقس غالبًا ما يصوّره كملك عيّنه الله لمهمة خاصة.</w:t>
      </w:r>
    </w:p>
    <w:p>
      <w:pPr>
        <w:bidi/>
      </w:pPr>
      <w:r>
        <w:rPr>
          <w:rtl/>
          <w:cs/>
          <w:lang w:val="ar_AE" w:bidi="ar_AE"/>
        </w:rPr>
      </w:r>
      <w:r>
        <w:rPr>
          <w:rtl/>
          <w:cs/>
          <w:lang w:val="ar_AE" w:bidi="ar_AE"/>
        </w:rPr>
        <w:t xml:space="preserve">توقفوا هنا وناقشوا كمجموعة الكلمة أو العبارة الأنسب لترجمة مصطلح المسيّا أو المسيح. ابحث في قاموس الكلمات الرئيسية عن كلمة </w:t>
      </w:r>
      <w:hyperlink r:id="rId15">
        <w:r>
          <w:rPr>
            <w:rtl/>
            <w:cs/>
            <w:lang w:val="ar_AE" w:bidi="ar_AE"/>
          </w:rPr>
          <w:rPr>
            <w:color w:val="0000EE"/>
            <w:u w:val="single"/>
          </w:rPr>
          <w:t>المسيّا</w:t>
        </w:r>
      </w:hyperlink>
      <w:r>
        <w:rPr>
          <w:rtl/>
          <w:cs/>
          <w:lang w:val="ar_AE" w:bidi="ar_AE"/>
        </w:rPr>
        <w:t xml:space="preserve"> أو </w:t>
      </w:r>
      <w:hyperlink r:id="rId16">
        <w:r>
          <w:rPr>
            <w:rtl/>
            <w:cs/>
            <w:lang w:val="ar_AE" w:bidi="ar_AE"/>
          </w:rPr>
          <w:rPr>
            <w:color w:val="0000EE"/>
            <w:u w:val="single"/>
          </w:rPr>
          <w:t>المسيح</w:t>
        </w:r>
      </w:hyperlink>
      <w:r>
        <w:rPr>
          <w:rtl/>
          <w:cs/>
          <w:lang w:val="ar_AE" w:bidi="ar_AE"/>
        </w:rPr>
        <w:t xml:space="preserve"> للمزيد من المعلومات. (أوقفوا هذا التسجيل الآن)</w:t>
      </w:r>
    </w:p>
    <w:p>
      <w:pPr>
        <w:bidi/>
      </w:pPr>
      <w:r>
        <w:rPr>
          <w:rtl/>
          <w:cs/>
          <w:lang w:val="ar_AE" w:bidi="ar_AE"/>
        </w:rPr>
      </w:r>
      <w:r>
        <w:rPr>
          <w:rtl/>
          <w:cs/>
          <w:lang w:val="ar_AE" w:bidi="ar_AE"/>
        </w:rPr>
        <w:t xml:space="preserve">في العهد الجديد، يُستخدم لقب </w:t>
      </w:r>
      <w:r>
        <w:rPr>
          <w:b/>
          <w:rtl/>
          <w:cs/>
          <w:lang w:val="ar_AE" w:bidi="ar_AE"/>
        </w:rPr>
        <w:t>ابن الله</w:t>
      </w:r>
      <w:r>
        <w:rPr>
          <w:rtl/>
          <w:cs/>
          <w:lang w:val="ar_AE" w:bidi="ar_AE"/>
        </w:rPr>
        <w:t xml:space="preserve"> بصيغة المفرد ليُظهِر العلاقة الفريدة التي تربط يسوع بالله. فيسوع هو ابن الله المحبوب الفريد. والعلاقة المميّزة بين يسوع والله الآب، كالعلاقة بين الأب وابنه. وهذا اللقب يُشير إلى أن يسوع هو الله ذاته وأنه في شركة وثيقة مع الله الآب. كما أن هذا اللقب يتضمّن أن يسوع، الذي يُدعى ابن الله، هو المسيّا، أي المُخلّص المُعيَّن من الله، الذي سبق التنبؤ عنه في العهد القديم.</w:t>
      </w:r>
    </w:p>
    <w:p>
      <w:pPr>
        <w:bidi/>
      </w:pPr>
      <w:r>
        <w:rPr>
          <w:rtl/>
          <w:cs/>
          <w:lang w:val="ar_AE" w:bidi="ar_AE"/>
        </w:rPr>
      </w:r>
      <w:r>
        <w:rPr>
          <w:rtl/>
          <w:cs/>
          <w:lang w:val="ar_AE" w:bidi="ar_AE"/>
        </w:rPr>
        <w:t xml:space="preserve">توقفوا هنا وناقشوا كمجموعة الكلمة أو العبارة الأنسب لترجمة مصطلح </w:t>
      </w:r>
      <w:r>
        <w:rPr>
          <w:b/>
          <w:rtl/>
          <w:cs/>
          <w:lang w:val="ar_AE" w:bidi="ar_AE"/>
        </w:rPr>
        <w:t>ابن الله</w:t>
      </w:r>
      <w:r>
        <w:rPr>
          <w:rtl/>
          <w:cs/>
          <w:lang w:val="ar_AE" w:bidi="ar_AE"/>
        </w:rPr>
        <w:t xml:space="preserve">. لمزيد من المعلومات حول مصطلح </w:t>
      </w:r>
      <w:hyperlink r:id="rId17">
        <w:r>
          <w:rPr>
            <w:rtl/>
            <w:cs/>
            <w:lang w:val="ar_AE" w:bidi="ar_AE"/>
          </w:rPr>
          <w:rPr>
            <w:color w:val="0000EE"/>
            <w:u w:val="single"/>
          </w:rPr>
          <w:t>ابن الله</w:t>
        </w:r>
      </w:hyperlink>
      <w:r>
        <w:rPr>
          <w:rtl/>
          <w:cs/>
          <w:lang w:val="ar_AE" w:bidi="ar_AE"/>
        </w:rPr>
        <w:t>، برجاء الرجوع إلى قاموس الكلمات الرئيسية. (أوقفوا هذا التسجيل الآن)</w:t>
      </w:r>
    </w:p>
    <w:p>
      <w:pPr>
        <w:bidi/>
      </w:pPr>
      <w:r>
        <w:rPr>
          <w:rtl/>
          <w:cs/>
          <w:lang w:val="ar_AE" w:bidi="ar_AE"/>
        </w:rPr>
      </w:r>
      <w:r>
        <w:rPr>
          <w:rtl/>
          <w:cs/>
          <w:lang w:val="ar_AE" w:bidi="ar_AE"/>
        </w:rPr>
        <w:t xml:space="preserve">يخبرنا مرقس بما قاله إشعياء </w:t>
      </w:r>
      <w:r>
        <w:rPr>
          <w:b/>
          <w:rtl/>
          <w:cs/>
          <w:lang w:val="ar_AE" w:bidi="ar_AE"/>
        </w:rPr>
        <w:t>النبيّ</w:t>
      </w:r>
      <w:r>
        <w:rPr>
          <w:rtl/>
          <w:cs/>
          <w:lang w:val="ar_AE" w:bidi="ar_AE"/>
        </w:rPr>
        <w:t xml:space="preserve"> قبل سنوات عديدة. اختاروا مصطلحاً لكلمة نبي يتناسب مع هذه الوظيفة. النبيّ:</w:t>
      </w:r>
    </w:p>
    <w:p>
      <w:pPr>
        <w:pStyle w:val="ListNumber"/>
        <w:numPr>
          <w:ilvl w:val="0"/>
          <w:numId w:val="15"/>
        </w:numPr>
        <w:bidi/>
        <w:spacing w:line="240" w:lineRule="auto"/>
        <w:ind w:left="720"/>
      </w:pPr>
      <w:r>
        <w:rPr>
          <w:rtl/>
          <w:cs/>
          <w:lang w:val="ar_AE" w:bidi="ar_AE"/>
        </w:rPr>
      </w:r>
      <w:r>
        <w:rPr>
          <w:rtl/>
          <w:cs/>
          <w:lang w:val="ar_AE" w:bidi="ar_AE"/>
        </w:rPr>
        <w:t>شخص يستقبل دعوة ورسالة من الله</w:t>
      </w:r>
    </w:p>
    <w:p>
      <w:pPr>
        <w:pStyle w:val="ListNumber"/>
        <w:bidi/>
        <w:spacing w:line="240" w:lineRule="auto"/>
        <w:ind w:left="720"/>
      </w:pPr>
      <w:r>
        <w:rPr>
          <w:rtl/>
          <w:cs/>
          <w:lang w:val="ar_AE" w:bidi="ar_AE"/>
        </w:rPr>
      </w:r>
      <w:r>
        <w:rPr>
          <w:rtl/>
          <w:cs/>
          <w:lang w:val="ar_AE" w:bidi="ar_AE"/>
        </w:rPr>
        <w:t>ينقل رسالة الله إلى الناس</w:t>
      </w:r>
    </w:p>
    <w:p>
      <w:pPr>
        <w:pStyle w:val="ListNumber"/>
        <w:bidi/>
        <w:spacing w:line="240" w:lineRule="auto"/>
        <w:ind w:left="720"/>
      </w:pPr>
      <w:r>
        <w:rPr>
          <w:rtl/>
          <w:cs/>
          <w:lang w:val="ar_AE" w:bidi="ar_AE"/>
        </w:rPr>
      </w:r>
      <w:r>
        <w:rPr>
          <w:rtl/>
          <w:cs/>
          <w:lang w:val="ar_AE" w:bidi="ar_AE"/>
        </w:rPr>
        <w:t>يدرك أن مهمته الأسمى هي أن يُحضِر كلمة الله أو رسالته إلى الناس</w:t>
      </w:r>
    </w:p>
    <w:p>
      <w:pPr>
        <w:bidi/>
      </w:pPr>
      <w:r>
        <w:rPr>
          <w:rtl/>
          <w:cs/>
          <w:lang w:val="ar_AE" w:bidi="ar_AE"/>
        </w:rPr>
      </w:r>
      <w:r>
        <w:rPr>
          <w:rtl/>
          <w:cs/>
          <w:lang w:val="ar_AE" w:bidi="ar_AE"/>
        </w:rPr>
        <w:t xml:space="preserve">توقفوا هنا وناقشوا كمجموعة الكلمة أو العبارة الأنسب لترجمة كلمة نبي. لمزيد من المعلومات حول مصطلح </w:t>
      </w:r>
      <w:hyperlink r:id="rId18">
        <w:r>
          <w:rPr>
            <w:rtl/>
            <w:cs/>
            <w:lang w:val="ar_AE" w:bidi="ar_AE"/>
          </w:rPr>
          <w:rPr>
            <w:color w:val="0000EE"/>
            <w:u w:val="single"/>
          </w:rPr>
          <w:t>النبي</w:t>
        </w:r>
      </w:hyperlink>
      <w:r>
        <w:rPr>
          <w:rtl/>
          <w:cs/>
          <w:lang w:val="ar_AE" w:bidi="ar_AE"/>
        </w:rPr>
        <w:t>، برجاء الرجوع إلى قاموس الكلمات الرئيسية. (أوقفوا هذا التسجيل الآن)</w:t>
      </w:r>
    </w:p>
    <w:p>
      <w:pPr>
        <w:bidi/>
      </w:pPr>
      <w:r>
        <w:rPr>
          <w:rtl/>
          <w:cs/>
          <w:lang w:val="ar_AE" w:bidi="ar_AE"/>
        </w:rPr>
      </w:r>
      <w:r>
        <w:rPr>
          <w:rtl/>
          <w:cs/>
          <w:lang w:val="ar_AE" w:bidi="ar_AE"/>
        </w:rPr>
        <w:t xml:space="preserve">يقول إشعياء أن شخصًا سيأتي مثل صوت في </w:t>
      </w:r>
      <w:r>
        <w:rPr>
          <w:b/>
          <w:rtl/>
          <w:cs/>
          <w:lang w:val="ar_AE" w:bidi="ar_AE"/>
        </w:rPr>
        <w:t>البرية</w:t>
      </w:r>
      <w:r>
        <w:rPr>
          <w:rtl/>
          <w:cs/>
          <w:lang w:val="ar_AE" w:bidi="ar_AE"/>
        </w:rPr>
        <w:t>. وكثيراً ما تُستخدم كلمة "بريّة" في بشارة مرقس للإشارة إلى المنطقة القريبة من نهر الأردن حيث لا يسكنها أحد ولا تُنبت سوى القليل جدًا. وكثيرًا ما التقى الله في الكتاب المقدس بشعبه في مثل هذه الأماكن. نرى في هذه القصة، قول الله بأنه سيُرسِل ملاكه (رسوله) إلى البرية، وكان يوحنا يُكرز في البرية، كما أُرسِل يسوع إلى البرية ليُجرّب.</w:t>
      </w:r>
    </w:p>
    <w:p>
      <w:pPr>
        <w:bidi/>
      </w:pPr>
      <w:r>
        <w:rPr>
          <w:rtl/>
          <w:cs/>
          <w:lang w:val="ar_AE" w:bidi="ar_AE"/>
        </w:rPr>
      </w:r>
      <w:r>
        <w:rPr>
          <w:rtl/>
          <w:cs/>
          <w:lang w:val="ar_AE" w:bidi="ar_AE"/>
        </w:rPr>
        <w:t xml:space="preserve">توقفوا الآن، وانظروا معًا إلى صورة لصحراء أو برية. ناقشوا معًا الكلمة التي ستستخدمونها للإشارة إلى البرية. لمزيد من المعلومات حول كلمة </w:t>
      </w:r>
      <w:hyperlink r:id="rId19">
        <w:r>
          <w:rPr>
            <w:rtl/>
            <w:cs/>
            <w:lang w:val="ar_AE" w:bidi="ar_AE"/>
          </w:rPr>
          <w:rPr>
            <w:color w:val="0000EE"/>
            <w:u w:val="single"/>
          </w:rPr>
          <w:t>البرية</w:t>
        </w:r>
      </w:hyperlink>
      <w:r>
        <w:rPr>
          <w:rtl/>
          <w:cs/>
          <w:lang w:val="ar_AE" w:bidi="ar_AE"/>
        </w:rPr>
        <w:t>، برجاء الرجوع إلى قاموس الكلمات الرئيسية. (أوقفوا هذا التسجيل الآن)</w:t>
      </w:r>
    </w:p>
    <w:p>
      <w:pPr>
        <w:bidi/>
      </w:pPr>
      <w:r>
        <w:rPr>
          <w:rtl/>
          <w:cs/>
          <w:lang w:val="ar_AE" w:bidi="ar_AE"/>
        </w:rPr>
      </w:r>
      <w:r>
        <w:rPr>
          <w:rtl/>
          <w:cs/>
          <w:lang w:val="ar_AE" w:bidi="ar_AE"/>
        </w:rPr>
        <w:t xml:space="preserve">وهذا الصوت سيقول للناس أن يُعدّوا الطريق </w:t>
      </w:r>
      <w:r>
        <w:rPr>
          <w:b/>
          <w:rtl/>
          <w:cs/>
          <w:lang w:val="ar_AE" w:bidi="ar_AE"/>
        </w:rPr>
        <w:t>للرب</w:t>
      </w:r>
      <w:r>
        <w:rPr>
          <w:rtl/>
          <w:cs/>
          <w:lang w:val="ar_AE" w:bidi="ar_AE"/>
        </w:rPr>
        <w:t>. والرب هو لقب يُستَخدم باحترام للسيد، وفي هذا السياق يُشير أيضًا إلى الله نفسه.</w:t>
      </w:r>
    </w:p>
    <w:p>
      <w:pPr>
        <w:bidi/>
      </w:pPr>
      <w:r>
        <w:rPr>
          <w:rtl/>
          <w:cs/>
          <w:lang w:val="ar_AE" w:bidi="ar_AE"/>
        </w:rPr>
      </w:r>
      <w:r>
        <w:rPr>
          <w:rtl/>
          <w:cs/>
          <w:lang w:val="ar_AE" w:bidi="ar_AE"/>
        </w:rPr>
        <w:t xml:space="preserve">توقفوا هنا وناقشوا كمجموعة الكلمة أو العبارة الأنسب لترجمة كلمة الرب. لمزيد من المعلومات حول مصطلح </w:t>
      </w:r>
      <w:hyperlink r:id="rId20">
        <w:r>
          <w:rPr>
            <w:rtl/>
            <w:cs/>
            <w:lang w:val="ar_AE" w:bidi="ar_AE"/>
          </w:rPr>
          <w:rPr>
            <w:color w:val="0000EE"/>
            <w:u w:val="single"/>
          </w:rPr>
          <w:t>الرب</w:t>
        </w:r>
      </w:hyperlink>
      <w:r>
        <w:rPr>
          <w:rtl/>
          <w:cs/>
          <w:lang w:val="ar_AE" w:bidi="ar_AE"/>
        </w:rPr>
        <w:t>، برجاء الرجوع إلى قاموس الكلمات الرئيسية. (أوقفوا هذا التسجيل الآن)</w:t>
      </w:r>
    </w:p>
    <w:p>
      <w:pPr>
        <w:bidi/>
      </w:pPr>
      <w:r>
        <w:rPr>
          <w:rtl/>
          <w:cs/>
          <w:lang w:val="ar_AE" w:bidi="ar_AE"/>
        </w:rPr>
      </w:r>
      <w:r>
        <w:rPr>
          <w:rtl/>
          <w:cs/>
          <w:lang w:val="ar_AE" w:bidi="ar_AE"/>
        </w:rPr>
        <w:t xml:space="preserve">كان يوحنا يكرز </w:t>
      </w:r>
      <w:r>
        <w:rPr>
          <w:b/>
          <w:rtl/>
          <w:cs/>
          <w:lang w:val="ar_AE" w:bidi="ar_AE"/>
        </w:rPr>
        <w:t>بمعمودية</w:t>
      </w:r>
      <w:r>
        <w:rPr>
          <w:rtl/>
          <w:cs/>
          <w:lang w:val="ar_AE" w:bidi="ar_AE"/>
        </w:rPr>
        <w:t xml:space="preserve"> التوبة. وكانت المعمودية غَسلاً بالماء، رمزًا للتطهير من الخطايا. وكان اليهود يقومون بذلك كتعبير عن توبتهم عن خطاياهم. وفي هذا السياق، مارسها يوحنا للتعبير عن ذلك الأمر. ثم في العهد الجديد، صارت المعمودية رمزًا لدفن يسوع وقيامته، وعن موتنا عن حياتنا القديمة، وعن الحياة الجديدة التي لنا مع يسوع. </w:t>
      </w:r>
      <w:r>
        <w:rPr>
          <w:b/>
          <w:rtl/>
          <w:cs/>
          <w:lang w:val="ar_AE" w:bidi="ar_AE"/>
        </w:rPr>
        <w:t>والتوبة</w:t>
      </w:r>
      <w:r>
        <w:rPr>
          <w:rtl/>
          <w:cs/>
          <w:lang w:val="ar_AE" w:bidi="ar_AE"/>
        </w:rPr>
        <w:t xml:space="preserve"> تعني التحوّل عن خطاياك بالرجوع إلى الله، وابتداء عيش حياة جديدة في طاعة طرقه. وكان يوحنا واضحًا بأن التوبة تقود إلى مسار جديد في الحياة.</w:t>
      </w:r>
    </w:p>
    <w:p>
      <w:pPr>
        <w:bidi/>
      </w:pPr>
      <w:r>
        <w:rPr>
          <w:rtl/>
          <w:cs/>
          <w:lang w:val="ar_AE" w:bidi="ar_AE"/>
        </w:rPr>
      </w:r>
      <w:r>
        <w:rPr>
          <w:rtl/>
          <w:cs/>
          <w:lang w:val="ar_AE" w:bidi="ar_AE"/>
        </w:rPr>
        <w:t xml:space="preserve">توقفوا هنا وناقشوا كمجموعة الكلمة أو العبارة الأنسب لترجمة المعمودية والتوبة. ابحث في قاموس الكلمات الرئيسية عن مصطلحات </w:t>
      </w:r>
      <w:hyperlink r:id="rId21">
        <w:r>
          <w:rPr>
            <w:rtl/>
            <w:cs/>
            <w:lang w:val="ar_AE" w:bidi="ar_AE"/>
          </w:rPr>
          <w:rPr>
            <w:color w:val="0000EE"/>
            <w:u w:val="single"/>
          </w:rPr>
          <w:t>المعمودية</w:t>
        </w:r>
      </w:hyperlink>
      <w:r>
        <w:rPr>
          <w:rtl/>
          <w:cs/>
          <w:lang w:val="ar_AE" w:bidi="ar_AE"/>
        </w:rPr>
        <w:t xml:space="preserve"> </w:t>
      </w:r>
      <w:hyperlink r:id="rId22">
        <w:r>
          <w:rPr>
            <w:rtl/>
            <w:cs/>
            <w:lang w:val="ar_AE" w:bidi="ar_AE"/>
          </w:rPr>
          <w:rPr>
            <w:color w:val="0000EE"/>
            <w:u w:val="single"/>
          </w:rPr>
          <w:t>والتوبة</w:t>
        </w:r>
      </w:hyperlink>
      <w:r>
        <w:rPr>
          <w:rtl/>
          <w:cs/>
          <w:lang w:val="ar_AE" w:bidi="ar_AE"/>
        </w:rPr>
        <w:t xml:space="preserve"> للمزيد من المعلومات. (أوقفوا هذا التسجيل الآن)</w:t>
      </w:r>
    </w:p>
    <w:p>
      <w:pPr>
        <w:bidi/>
      </w:pPr>
      <w:r>
        <w:rPr>
          <w:rtl/>
          <w:cs/>
          <w:lang w:val="ar_AE" w:bidi="ar_AE"/>
        </w:rPr>
      </w:r>
      <w:r>
        <w:rPr>
          <w:rtl/>
          <w:cs/>
          <w:lang w:val="ar_AE" w:bidi="ar_AE"/>
        </w:rPr>
        <w:t xml:space="preserve">وقال يوحنا إن معموديته هي إعلان </w:t>
      </w:r>
      <w:r>
        <w:rPr>
          <w:b/>
          <w:rtl/>
          <w:cs/>
          <w:lang w:val="ar_AE" w:bidi="ar_AE"/>
        </w:rPr>
        <w:t>غفران</w:t>
      </w:r>
      <w:r>
        <w:rPr>
          <w:rtl/>
          <w:cs/>
          <w:lang w:val="ar_AE" w:bidi="ar_AE"/>
        </w:rPr>
        <w:t xml:space="preserve"> الله </w:t>
      </w:r>
      <w:r>
        <w:rPr>
          <w:b/>
          <w:rtl/>
          <w:cs/>
          <w:lang w:val="ar_AE" w:bidi="ar_AE"/>
        </w:rPr>
        <w:t>للخطايا</w:t>
      </w:r>
      <w:r>
        <w:rPr>
          <w:rtl/>
          <w:cs/>
          <w:lang w:val="ar_AE" w:bidi="ar_AE"/>
        </w:rPr>
        <w:t xml:space="preserve">. </w:t>
      </w:r>
      <w:hyperlink r:id="rId23">
        <w:r>
          <w:rPr>
            <w:rtl/>
            <w:cs/>
            <w:lang w:val="ar_AE" w:bidi="ar_AE"/>
          </w:rPr>
          <w:rPr>
            <w:color w:val="0000EE"/>
            <w:u w:val="single"/>
          </w:rPr>
          <w:t>والغفران</w:t>
        </w:r>
      </w:hyperlink>
      <w:r>
        <w:rPr>
          <w:rtl/>
          <w:cs/>
          <w:lang w:val="ar_AE" w:bidi="ar_AE"/>
        </w:rPr>
        <w:t xml:space="preserve"> يتعلق بشخصين: أحدهما أساء إلى الآخر. وفي الغفران يتنازل الشخص المظلوم عن حقه في العقاب، فلا يُجازي الآخر بما يستحق، ولا يسعى إلى الانتقام. وإذا تاب المسيء عن سلوكه وقبل الغفران، استُعيدَت العلاقة بينهما، وزال الذنب. والغفران عند الله متاح لكل من كفّ عن الشر ورَجعَ إليه. حينها، يستعيد الله علاقته بهم. وفيما يلي بعض استخدامات العهد الجديد لمصطلح "الغفران." وربما لدى لُغتك الأصليّة تعبيرات مُشابهة للتعبير عن الغفران. إن كان الأمر كذلك، يمكنك استخدامها لصياغة كلمة مُناسبة لجمهورك.</w:t>
      </w:r>
    </w:p>
    <w:p>
      <w:pPr>
        <w:pStyle w:val="ListBullet"/>
        <w:bidi/>
        <w:spacing w:line="240" w:lineRule="auto"/>
        <w:ind w:left="720"/>
      </w:pPr>
      <w:r>
        <w:rPr>
          <w:rtl/>
          <w:cs/>
          <w:lang w:val="ar_AE" w:bidi="ar_AE"/>
        </w:rPr>
      </w:r>
      <w:r>
        <w:rPr>
          <w:rtl/>
          <w:cs/>
          <w:lang w:val="ar_AE" w:bidi="ar_AE"/>
        </w:rPr>
        <w:t>محو خطايا الشخص</w:t>
      </w:r>
    </w:p>
    <w:p>
      <w:pPr>
        <w:pStyle w:val="ListBullet"/>
        <w:bidi/>
        <w:spacing w:line="240" w:lineRule="auto"/>
        <w:ind w:left="720"/>
      </w:pPr>
      <w:r>
        <w:rPr>
          <w:rtl/>
          <w:cs/>
          <w:lang w:val="ar_AE" w:bidi="ar_AE"/>
        </w:rPr>
      </w:r>
      <w:r>
        <w:rPr>
          <w:rtl/>
          <w:cs/>
          <w:lang w:val="ar_AE" w:bidi="ar_AE"/>
        </w:rPr>
        <w:t>رفع الخطايا عن الشخص</w:t>
      </w:r>
    </w:p>
    <w:p>
      <w:pPr>
        <w:pStyle w:val="ListBullet"/>
        <w:bidi/>
        <w:spacing w:line="240" w:lineRule="auto"/>
        <w:ind w:left="720"/>
      </w:pPr>
      <w:r>
        <w:rPr>
          <w:rtl/>
          <w:cs/>
          <w:lang w:val="ar_AE" w:bidi="ar_AE"/>
        </w:rPr>
      </w:r>
      <w:r>
        <w:rPr>
          <w:rtl/>
          <w:cs/>
          <w:lang w:val="ar_AE" w:bidi="ar_AE"/>
        </w:rPr>
        <w:t>حَلّ، إطلاق سراح</w:t>
      </w:r>
    </w:p>
    <w:p>
      <w:pPr>
        <w:pStyle w:val="ListBullet"/>
        <w:bidi/>
        <w:spacing w:line="240" w:lineRule="auto"/>
        <w:ind w:left="720"/>
      </w:pPr>
      <w:r>
        <w:rPr>
          <w:rtl/>
          <w:cs/>
          <w:lang w:val="ar_AE" w:bidi="ar_AE"/>
        </w:rPr>
      </w:r>
      <w:r>
        <w:rPr>
          <w:rtl/>
          <w:cs/>
          <w:lang w:val="ar_AE" w:bidi="ar_AE"/>
        </w:rPr>
        <w:t>طرحها بعيدًا</w:t>
      </w:r>
    </w:p>
    <w:p>
      <w:pPr>
        <w:pStyle w:val="ListBullet"/>
        <w:bidi/>
        <w:spacing w:line="240" w:lineRule="auto"/>
        <w:ind w:left="720"/>
      </w:pPr>
      <w:r>
        <w:rPr>
          <w:rtl/>
          <w:cs/>
          <w:lang w:val="ar_AE" w:bidi="ar_AE"/>
        </w:rPr>
      </w:r>
      <w:r>
        <w:rPr>
          <w:rtl/>
          <w:cs/>
          <w:lang w:val="ar_AE" w:bidi="ar_AE"/>
        </w:rPr>
        <w:t>الستر والتغطية</w:t>
      </w:r>
    </w:p>
    <w:p>
      <w:pPr>
        <w:pStyle w:val="ListBullet"/>
        <w:bidi/>
        <w:spacing w:line="240" w:lineRule="auto"/>
        <w:ind w:left="720"/>
      </w:pPr>
      <w:r>
        <w:rPr>
          <w:rtl/>
          <w:cs/>
          <w:lang w:val="ar_AE" w:bidi="ar_AE"/>
        </w:rPr>
      </w:r>
      <w:r>
        <w:rPr>
          <w:rtl/>
          <w:cs/>
          <w:lang w:val="ar_AE" w:bidi="ar_AE"/>
        </w:rPr>
        <w:t>التجاوز عنها</w:t>
      </w:r>
    </w:p>
    <w:p>
      <w:pPr>
        <w:pStyle w:val="ListBullet"/>
        <w:bidi/>
        <w:spacing w:line="240" w:lineRule="auto"/>
        <w:ind w:left="720"/>
      </w:pPr>
      <w:r>
        <w:rPr>
          <w:rtl/>
          <w:cs/>
          <w:lang w:val="ar_AE" w:bidi="ar_AE"/>
        </w:rPr>
      </w:r>
      <w:r>
        <w:rPr>
          <w:rtl/>
          <w:cs/>
          <w:lang w:val="ar_AE" w:bidi="ar_AE"/>
        </w:rPr>
        <w:t>إزالتها</w:t>
      </w:r>
    </w:p>
    <w:p>
      <w:pPr>
        <w:pStyle w:val="ListBullet"/>
        <w:bidi/>
        <w:spacing w:line="240" w:lineRule="auto"/>
        <w:ind w:left="720"/>
      </w:pPr>
      <w:r>
        <w:rPr>
          <w:rtl/>
          <w:cs/>
          <w:lang w:val="ar_AE" w:bidi="ar_AE"/>
        </w:rPr>
      </w:r>
      <w:r>
        <w:rPr>
          <w:rtl/>
          <w:cs/>
          <w:lang w:val="ar_AE" w:bidi="ar_AE"/>
        </w:rPr>
        <w:t>إدارة الظهر لها</w:t>
      </w:r>
    </w:p>
    <w:p>
      <w:pPr>
        <w:bidi/>
      </w:pPr>
      <w:r>
        <w:rPr>
          <w:rtl/>
          <w:cs/>
          <w:lang w:val="ar_AE" w:bidi="ar_AE"/>
        </w:rPr>
      </w:r>
      <w:r>
        <w:rPr>
          <w:rtl/>
          <w:cs/>
          <w:lang w:val="ar_AE" w:bidi="ar_AE"/>
        </w:rPr>
        <w:t>أداة تعليمية: في إحدى لغات غرب أفريقيا، يُعبّر عن غفران الله لشخص، بالقول إنه "يقطع" الخطايا تمامًا حتى لا تعود موجودة. حاول أن تطلب من فريق الترجمة بتمثيل مشهد صامت أو مشهد تمثيلي لشخص يغفر لآخر. لاحظوا حركاتهم التمثيلية التي سيُعبرون من خلالها عن معنى الغفران. اطلبوا من المترجمين شرح مشاعر كل شخصية في المشهد.</w:t>
      </w:r>
    </w:p>
    <w:p>
      <w:pPr>
        <w:bidi/>
      </w:pPr>
      <w:r>
        <w:rPr>
          <w:rtl/>
          <w:cs/>
          <w:lang w:val="ar_AE" w:bidi="ar_AE"/>
        </w:rPr>
      </w:r>
      <w:r>
        <w:rPr>
          <w:rtl/>
          <w:cs/>
          <w:lang w:val="ar_AE" w:bidi="ar_AE"/>
        </w:rPr>
        <w:t xml:space="preserve">وتُشير </w:t>
      </w:r>
      <w:r>
        <w:rPr>
          <w:b/>
          <w:rtl/>
          <w:cs/>
          <w:lang w:val="ar_AE" w:bidi="ar_AE"/>
        </w:rPr>
        <w:t>الخطية</w:t>
      </w:r>
      <w:r>
        <w:rPr>
          <w:rtl/>
          <w:cs/>
          <w:lang w:val="ar_AE" w:bidi="ar_AE"/>
        </w:rPr>
        <w:t xml:space="preserve"> إلى عصيان الله. تأكدوا أن الكلمة التي تستخدمونها هنا لا تُفهم على أنها فشل في أداء واجبات دينية شكلية، كالصلاة الطقسية أو الالتزام بقواعد دينية محددة.</w:t>
      </w:r>
    </w:p>
    <w:p>
      <w:pPr>
        <w:bidi/>
      </w:pPr>
      <w:r>
        <w:rPr>
          <w:rtl/>
          <w:cs/>
          <w:lang w:val="ar_AE" w:bidi="ar_AE"/>
        </w:rPr>
      </w:r>
      <w:r>
        <w:rPr>
          <w:rtl/>
          <w:cs/>
          <w:lang w:val="ar_AE" w:bidi="ar_AE"/>
        </w:rPr>
        <w:t xml:space="preserve">توقفوا هنا وناقشوا كمجموعة الكلمة أو العبارة الأنسب لترجمة مصطلح الخطية. ابحث في قاموس الكلمات الرئيسية عن كلمة </w:t>
      </w:r>
      <w:hyperlink r:id="rId24">
        <w:r>
          <w:rPr>
            <w:rtl/>
            <w:cs/>
            <w:lang w:val="ar_AE" w:bidi="ar_AE"/>
          </w:rPr>
          <w:rPr>
            <w:color w:val="0000EE"/>
            <w:u w:val="single"/>
          </w:rPr>
          <w:t>الخطية</w:t>
        </w:r>
      </w:hyperlink>
      <w:r>
        <w:rPr>
          <w:rtl/>
          <w:cs/>
          <w:lang w:val="ar_AE" w:bidi="ar_AE"/>
        </w:rPr>
        <w:t xml:space="preserve"> للمزيد من المعلومات. (أوقفوا هذا التسجيل الآن)</w:t>
      </w:r>
    </w:p>
    <w:p>
      <w:pPr>
        <w:bidi/>
      </w:pPr>
      <w:r>
        <w:rPr>
          <w:rtl/>
          <w:cs/>
          <w:lang w:val="ar_AE" w:bidi="ar_AE"/>
        </w:rPr>
      </w:r>
      <w:r>
        <w:rPr>
          <w:rtl/>
          <w:cs/>
          <w:lang w:val="ar_AE" w:bidi="ar_AE"/>
        </w:rPr>
        <w:t xml:space="preserve">كما قال يوحنا إن الشخص الآتي سيعمّد الناس </w:t>
      </w:r>
      <w:r>
        <w:rPr>
          <w:b/>
          <w:rtl/>
          <w:cs/>
          <w:lang w:val="ar_AE" w:bidi="ar_AE"/>
        </w:rPr>
        <w:t>بروح الله</w:t>
      </w:r>
      <w:r>
        <w:rPr>
          <w:rtl/>
          <w:cs/>
          <w:lang w:val="ar_AE" w:bidi="ar_AE"/>
        </w:rPr>
        <w:t xml:space="preserve"> القدوس. الروح القدس هو روح الله، الذي يهبه للناس ليمنحهم حضوره، وحكمته، وسلطانه، وقوته. في العهد القديم، يمكن أن تحمل الكلمة العبرية للروح معنى ماديًا مثل "الريح" أو "النَّفَس". ويمكن أن تعني أيضًا "القوة" أو "السلطان" الذي يمنحه الله لشخص ما ليقوم بأعمال فائقة الطبيعة. فالله يمنح الناس المواهب، عندما يحل روح الله عليهم أو فيهم. لقد منح الله الملوك روحه حين مسحهم ليكونوا ملوك، وأعطاهم حكمة خاصة وقوة من الله. فروح الله يُجهز الإنسان للقيام بعمل ما. على سبيل المثال، قد يُطلب من هذا الشخص أن يحمل رسالة من الله إلى شخص آخر.</w:t>
      </w:r>
    </w:p>
    <w:p>
      <w:pPr>
        <w:bidi/>
      </w:pPr>
      <w:r>
        <w:rPr>
          <w:rtl/>
          <w:cs/>
          <w:lang w:val="ar_AE" w:bidi="ar_AE"/>
        </w:rPr>
      </w:r>
      <w:r>
        <w:rPr>
          <w:rtl/>
          <w:cs/>
          <w:lang w:val="ar_AE" w:bidi="ar_AE"/>
        </w:rPr>
        <w:t xml:space="preserve">وفي العهد الجديد، يشير مفهوم </w:t>
      </w:r>
      <w:r>
        <w:rPr>
          <w:b/>
          <w:rtl/>
          <w:cs/>
          <w:lang w:val="ar_AE" w:bidi="ar_AE"/>
        </w:rPr>
        <w:t>القداسة</w:t>
      </w:r>
      <w:r>
        <w:rPr>
          <w:rtl/>
          <w:cs/>
          <w:lang w:val="ar_AE" w:bidi="ar_AE"/>
        </w:rPr>
        <w:t xml:space="preserve"> إلى الأشخاص أو الأشياء المخصصة لله، أو المكرسة له، أو المشابهة له.</w:t>
      </w:r>
    </w:p>
    <w:p>
      <w:pPr>
        <w:bidi/>
      </w:pPr>
      <w:r>
        <w:rPr>
          <w:rtl/>
          <w:cs/>
          <w:lang w:val="ar_AE" w:bidi="ar_AE"/>
        </w:rPr>
      </w:r>
      <w:r>
        <w:rPr>
          <w:rtl/>
          <w:cs/>
          <w:lang w:val="ar_AE" w:bidi="ar_AE"/>
        </w:rPr>
        <w:t xml:space="preserve">إن كان لفظ </w:t>
      </w:r>
      <w:r>
        <w:rPr>
          <w:b/>
          <w:rtl/>
          <w:cs/>
          <w:lang w:val="ar_AE" w:bidi="ar_AE"/>
        </w:rPr>
        <w:t>الروح</w:t>
      </w:r>
      <w:r>
        <w:rPr>
          <w:rtl/>
          <w:cs/>
          <w:lang w:val="ar_AE" w:bidi="ar_AE"/>
        </w:rPr>
        <w:t xml:space="preserve"> من الصعب ترجمته في لغتك، أو إن كان مفهوم </w:t>
      </w:r>
      <w:r>
        <w:rPr>
          <w:b/>
          <w:rtl/>
          <w:cs/>
          <w:lang w:val="ar_AE" w:bidi="ar_AE"/>
        </w:rPr>
        <w:t>روح الله</w:t>
      </w:r>
      <w:r>
        <w:rPr>
          <w:rtl/>
          <w:cs/>
          <w:lang w:val="ar_AE" w:bidi="ar_AE"/>
        </w:rPr>
        <w:t xml:space="preserve"> قد يوحي للناس بوجود أكثر من إله، فيمكنك حينها التعبير عنه بالوظيفة التي تقوم بها أو بما يمنحه. فمثلًا، أحد طرق التعبير عن كلمة "روح الله" هو "قوة الله".</w:t>
      </w:r>
    </w:p>
    <w:p>
      <w:pPr>
        <w:bidi/>
      </w:pPr>
      <w:r>
        <w:rPr>
          <w:rtl/>
          <w:cs/>
          <w:lang w:val="ar_AE" w:bidi="ar_AE"/>
        </w:rPr>
      </w:r>
      <w:r>
        <w:rPr>
          <w:rtl/>
          <w:cs/>
          <w:lang w:val="ar_AE" w:bidi="ar_AE"/>
        </w:rPr>
        <w:t xml:space="preserve">توقفوا هنا وناقشوا كمجموعة الكلمة أو العبارة الأنسب لترجمة مصطلح الروح القدس. ابحث في قاموس الكلمات الرئيسية عن كلمة </w:t>
      </w:r>
      <w:hyperlink r:id="rId25">
        <w:r>
          <w:rPr>
            <w:rtl/>
            <w:cs/>
            <w:lang w:val="ar_AE" w:bidi="ar_AE"/>
          </w:rPr>
          <w:rPr>
            <w:color w:val="0000EE"/>
            <w:u w:val="single"/>
          </w:rPr>
          <w:t>الروح القدس</w:t>
        </w:r>
      </w:hyperlink>
      <w:r>
        <w:rPr>
          <w:rtl/>
          <w:cs/>
          <w:lang w:val="ar_AE" w:bidi="ar_AE"/>
        </w:rPr>
        <w:t xml:space="preserve"> للمزيد من المعلومات. (أوقفوا هذا التسجيل الآن)</w:t>
      </w:r>
    </w:p>
    <w:p>
      <w:pPr>
        <w:bidi/>
      </w:pPr>
      <w:r>
        <w:rPr>
          <w:rtl/>
          <w:cs/>
          <w:lang w:val="ar_AE" w:bidi="ar_AE"/>
        </w:rPr>
      </w:r>
      <w:r>
        <w:rPr>
          <w:rtl/>
          <w:cs/>
          <w:lang w:val="ar_AE" w:bidi="ar_AE"/>
        </w:rPr>
        <w:t xml:space="preserve">في قوله "السَّمَاوَاتِ قَدِ انْشَقَّتْ،" فإن الكلمة المستخدمة </w:t>
      </w:r>
      <w:r>
        <w:rPr>
          <w:b/>
          <w:rtl/>
          <w:cs/>
          <w:lang w:val="ar_AE" w:bidi="ar_AE"/>
        </w:rPr>
        <w:t>لانْشَقَّتْ</w:t>
      </w:r>
      <w:r>
        <w:rPr>
          <w:rtl/>
          <w:cs/>
          <w:lang w:val="ar_AE" w:bidi="ar_AE"/>
        </w:rPr>
        <w:t xml:space="preserve"> هي نفسها التي تُستعمَل لوصف تمزيق قطعة قماش. وهذا يُظهر أن المكان الذي يسكن فيه الله قد انفتح بوضوح على الأرض بطريقة تكاد تكون عنيفة. فقد صار الله متاحًا مرة أخرى بعد مئات السنين من الصمت. وإذا أردت أن تقول أن السماء انفتحت، بدلاً من السماوات، فيمكنك ذلك.</w:t>
      </w:r>
    </w:p>
    <w:p>
      <w:pPr>
        <w:bidi/>
      </w:pPr>
      <w:r>
        <w:rPr>
          <w:rtl/>
          <w:cs/>
          <w:lang w:val="ar_AE" w:bidi="ar_AE"/>
        </w:rPr>
      </w:r>
      <w:r>
        <w:rPr>
          <w:rtl/>
          <w:cs/>
          <w:lang w:val="ar_AE" w:bidi="ar_AE"/>
        </w:rPr>
        <w:t xml:space="preserve">والصوت الآتي من </w:t>
      </w:r>
      <w:r>
        <w:rPr>
          <w:b/>
          <w:rtl/>
          <w:cs/>
          <w:lang w:val="ar_AE" w:bidi="ar_AE"/>
        </w:rPr>
        <w:t>السماء</w:t>
      </w:r>
      <w:r>
        <w:rPr>
          <w:rtl/>
          <w:cs/>
          <w:lang w:val="ar_AE" w:bidi="ar_AE"/>
        </w:rPr>
        <w:t xml:space="preserve"> هو صوت الله نفسه. فاليهود كانوا يتجنّبون غالبًا نطق اسم الله، واستعاضوا عنه بلفظ "السماء". والصوت قطعًا آتى من مكان سُكنى الله.</w:t>
      </w:r>
    </w:p>
    <w:p>
      <w:pPr>
        <w:bidi/>
      </w:pPr>
      <w:r>
        <w:rPr>
          <w:rtl/>
          <w:cs/>
          <w:lang w:val="ar_AE" w:bidi="ar_AE"/>
        </w:rPr>
      </w:r>
      <w:r>
        <w:rPr>
          <w:rtl/>
          <w:cs/>
          <w:lang w:val="ar_AE" w:bidi="ar_AE"/>
        </w:rPr>
        <w:t xml:space="preserve">توقفوا هنا وناقشوا كمجموعة الكلمة أو العبارة الأنسب لترجمة مصطلح السماء. ابحث في قاموس الكلمات الرئيسية عن كلمة </w:t>
      </w:r>
      <w:hyperlink r:id="rId26">
        <w:r>
          <w:rPr>
            <w:rtl/>
            <w:cs/>
            <w:lang w:val="ar_AE" w:bidi="ar_AE"/>
          </w:rPr>
          <w:rPr>
            <w:color w:val="0000EE"/>
            <w:u w:val="single"/>
          </w:rPr>
          <w:t>السماء</w:t>
        </w:r>
      </w:hyperlink>
      <w:r>
        <w:rPr>
          <w:rtl/>
          <w:cs/>
          <w:lang w:val="ar_AE" w:bidi="ar_AE"/>
        </w:rPr>
        <w:t xml:space="preserve"> للمزيد من المعلومات. (أوقفوا هذا التسجيل الآن)</w:t>
      </w:r>
    </w:p>
    <w:p>
      <w:pPr>
        <w:bidi/>
      </w:pPr>
      <w:r>
        <w:rPr>
          <w:rtl/>
          <w:cs/>
          <w:lang w:val="ar_AE" w:bidi="ar_AE"/>
        </w:rPr>
      </w:r>
      <w:r>
        <w:rPr>
          <w:b/>
          <w:rtl/>
          <w:cs/>
          <w:lang w:val="ar_AE" w:bidi="ar_AE"/>
        </w:rPr>
        <w:t>الشيطان</w:t>
      </w:r>
      <w:r>
        <w:rPr>
          <w:rtl/>
          <w:cs/>
          <w:lang w:val="ar_AE" w:bidi="ar_AE"/>
        </w:rPr>
        <w:t xml:space="preserve"> يُجرّب يسوع. </w:t>
      </w:r>
      <w:r>
        <w:rPr>
          <w:b/>
          <w:rtl/>
          <w:cs/>
          <w:lang w:val="ar_AE" w:bidi="ar_AE"/>
        </w:rPr>
        <w:t>التجربة</w:t>
      </w:r>
      <w:r>
        <w:rPr>
          <w:rtl/>
          <w:cs/>
          <w:lang w:val="ar_AE" w:bidi="ar_AE"/>
        </w:rPr>
        <w:t xml:space="preserve"> تعني "الامتحان". يشير اسم الشيطان إلى كائن روحيّ خلقه الله، وهو قائد الكائنات الروحية الشريرة التي تمرّدت على الله. وإذا كان اسم الشيطان غير مألوف لجمهورك، فيمكنك وصفه بأنه "رئيس الأرواح الشريرة".</w:t>
      </w:r>
    </w:p>
    <w:p>
      <w:pPr>
        <w:bidi/>
      </w:pPr>
      <w:r>
        <w:rPr>
          <w:rtl/>
          <w:cs/>
          <w:lang w:val="ar_AE" w:bidi="ar_AE"/>
        </w:rPr>
      </w:r>
      <w:r>
        <w:rPr>
          <w:rtl/>
          <w:cs/>
          <w:lang w:val="ar_AE" w:bidi="ar_AE"/>
        </w:rPr>
        <w:t xml:space="preserve">توقفوا هنا وناقشوا كمجموعة الكلمة أو العبارة الأنسب لترجمة مصطلح "الشيطان". ابحث في قاموس الكلمات الرئيسية عن كلمة </w:t>
      </w:r>
      <w:hyperlink r:id="rId27">
        <w:r>
          <w:rPr>
            <w:rtl/>
            <w:cs/>
            <w:lang w:val="ar_AE" w:bidi="ar_AE"/>
          </w:rPr>
          <w:rPr>
            <w:color w:val="0000EE"/>
            <w:u w:val="single"/>
          </w:rPr>
          <w:t>الشيطان</w:t>
        </w:r>
      </w:hyperlink>
      <w:r>
        <w:rPr>
          <w:rtl/>
          <w:cs/>
          <w:lang w:val="ar_AE" w:bidi="ar_AE"/>
        </w:rPr>
        <w:t xml:space="preserve"> للمزيد من المعلومات. (أوقفوا هذا التسجيل الآن)</w:t>
      </w:r>
    </w:p>
    <w:p>
      <w:pPr>
        <w:bidi/>
      </w:pPr>
      <w:r>
        <w:rPr>
          <w:rtl/>
          <w:cs/>
          <w:lang w:val="ar_AE" w:bidi="ar_AE"/>
        </w:rPr>
      </w:r>
      <w:r>
        <w:rPr>
          <w:rtl/>
          <w:cs/>
          <w:lang w:val="ar_AE" w:bidi="ar_AE"/>
        </w:rPr>
        <w:t xml:space="preserve">جاءت </w:t>
      </w:r>
      <w:r>
        <w:rPr>
          <w:b/>
          <w:rtl/>
          <w:cs/>
          <w:lang w:val="ar_AE" w:bidi="ar_AE"/>
        </w:rPr>
        <w:t>الملائكة</w:t>
      </w:r>
      <w:r>
        <w:rPr>
          <w:rtl/>
          <w:cs/>
          <w:lang w:val="ar_AE" w:bidi="ar_AE"/>
        </w:rPr>
        <w:t xml:space="preserve"> وخدمت يسوع. الملاك هو كائن روحي خارق للطبيعة مُرسَل من الله. الملائكة يظهرون للبشر في صورة بشرية، وهم أقل من يسوع، وغالبًا يأتون برسالة محددة أو لإنجاز مهمة معينة. وإذا لم تكن هناك كلمة في لغتك للتعبير عن كلمة "ملاك" يمكن لغير المؤمن فهمها، فيمكنك ترجمتها إلى "رسول من الله" أو "سفير الله". ومع ذلك، ينبغي الانتباه إلى أن كلمة "نبي" تحمل معاني مُشابهة. لذلك قد تحتاج في هذا الوصف إلى توضيح إضافيّ بأنه رسول روحيّ من الله.</w:t>
      </w:r>
    </w:p>
    <w:p>
      <w:pPr>
        <w:bidi/>
      </w:pPr>
      <w:r>
        <w:rPr>
          <w:rtl/>
          <w:cs/>
          <w:lang w:val="ar_AE" w:bidi="ar_AE"/>
        </w:rPr>
      </w:r>
      <w:r>
        <w:rPr>
          <w:rtl/>
          <w:cs/>
          <w:lang w:val="ar_AE" w:bidi="ar_AE"/>
        </w:rPr>
        <w:t xml:space="preserve">توقفوا هنا وناقشوا كمجموعة الكلمة أو العبارة الأنسب لترجمة كلمة ملائكة. ابحث في قاموس الكلمات الرئيسية عن كلمة </w:t>
      </w:r>
      <w:hyperlink r:id="rId28">
        <w:r>
          <w:rPr>
            <w:rtl/>
            <w:cs/>
            <w:lang w:val="ar_AE" w:bidi="ar_AE"/>
          </w:rPr>
          <w:rPr>
            <w:color w:val="0000EE"/>
            <w:u w:val="single"/>
          </w:rPr>
          <w:t>الملائكة</w:t>
        </w:r>
      </w:hyperlink>
      <w:r>
        <w:rPr>
          <w:rtl/>
          <w:cs/>
          <w:lang w:val="ar_AE" w:bidi="ar_AE"/>
        </w:rPr>
        <w:t xml:space="preserve"> للمزيد من المعلومات. (أوقفوا هذا التسجيل الآن)</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1:14–20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 إلى مرقس 14:1–20 وضعها في قلبك.</w:t>
      </w:r>
    </w:p>
    <w:p>
      <w:pPr>
        <w:bidi/>
      </w:pPr>
      <w:r>
        <w:rPr>
          <w:rtl/>
          <w:cs/>
          <w:lang w:val="ar_AE" w:bidi="ar_AE"/>
        </w:rPr>
      </w:r>
      <w:r>
        <w:rPr>
          <w:rtl/>
          <w:cs/>
          <w:lang w:val="ar_AE" w:bidi="ar_AE"/>
        </w:rPr>
        <w:t>استمع إلى نسخة صوتية من مرقس 14:1–20 ثلاث مرات من ثلاث ترجمات صوتية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w:t>
      </w:r>
    </w:p>
    <w:p>
      <w:pPr>
        <w:pStyle w:val="ListBullet"/>
        <w:bidi/>
        <w:spacing w:line="240" w:lineRule="auto"/>
        <w:ind w:left="720"/>
      </w:pPr>
      <w:r>
        <w:rPr>
          <w:rtl/>
          <w:cs/>
          <w:lang w:val="ar_AE" w:bidi="ar_AE"/>
        </w:rPr>
      </w:r>
      <w:r>
        <w:rPr>
          <w:rtl/>
          <w:cs/>
          <w:lang w:val="ar_AE" w:bidi="ar_AE"/>
        </w:rPr>
        <w:t>ما الذي لم يُعجبك أو لم تفهمه في هذا المقطع؟</w:t>
      </w:r>
    </w:p>
    <w:p>
      <w:pPr>
        <w:pStyle w:val="ListBullet"/>
        <w:bidi/>
        <w:spacing w:line="240" w:lineRule="auto"/>
        <w:ind w:left="720"/>
      </w:pPr>
      <w:r>
        <w:rPr>
          <w:rtl/>
          <w:cs/>
          <w:lang w:val="ar_AE" w:bidi="ar_AE"/>
        </w:rPr>
      </w:r>
      <w:r>
        <w:rPr>
          <w:rtl/>
          <w:cs/>
          <w:lang w:val="ar_AE" w:bidi="ar_AE"/>
        </w:rPr>
        <w:t>بماذا يُخبرنا هذا المقطع عن يسوع؟</w:t>
      </w:r>
    </w:p>
    <w:p>
      <w:pPr>
        <w:pStyle w:val="ListBullet"/>
        <w:bidi/>
        <w:spacing w:line="240" w:lineRule="auto"/>
        <w:ind w:left="720"/>
      </w:pPr>
      <w:r>
        <w:rPr>
          <w:rtl/>
          <w:cs/>
          <w:lang w:val="ar_AE" w:bidi="ar_AE"/>
        </w:rPr>
      </w:r>
      <w:r>
        <w:rPr>
          <w:rtl/>
          <w:cs/>
          <w:lang w:val="ar_AE" w:bidi="ar_AE"/>
        </w:rPr>
        <w:t>عمّا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 إلى نسخة صوتية من مرقس 14:1–20 من ترجمة سهلة ومفهومة.</w:t>
      </w:r>
    </w:p>
    <w:p>
      <w:pPr>
        <w:bidi/>
      </w:pPr>
      <w:r>
        <w:rPr>
          <w:rtl/>
          <w:cs/>
          <w:lang w:val="ar_AE" w:bidi="ar_AE"/>
        </w:rPr>
      </w:r>
      <w:r>
        <w:rPr>
          <w:rtl/>
          <w:cs/>
          <w:lang w:val="ar_AE" w:bidi="ar_AE"/>
        </w:rPr>
        <w:t xml:space="preserve">في المقطع السابق، قدَّم مرقس لنا بداية خدمة يسوع. فقد كان الله يُتمم نبوة العهد القديم التي قالها إشعياء. سافر يسوع إلى الجليل ليعتمد من يوحنا. وبعد المعمودية مُباشرة، أرسل الروح القدس يسوع إلى البرية حيث جرّبه الشيطان أربعين يومًا. ويضع مرقس هنا حدًا فاصلًا بين يوحنا ويسوع. فقد مضى بعض الوقت، وأُلقي القبض على يوحنا ووُضِع في السجن. ورغم أن مرقس لا يذكر هنا من الذي قبض على يوحنا أو سبب اعتقاله، إلا أننا نكتشف لاحقاً في بشارة مرقس أن هيرودس أنتيباس هو الذي ألقى القبض على يوحنا. كان هيرودس أنتيباس ابن الملك هيرودس الذي حاول قتل يسوع وهو طفل. وبعد القبض على يوحنا، ذهب يسوع إلى الجليل، وأصبح هو محور القصة من الآن فصاعدًا. </w:t>
      </w:r>
    </w:p>
    <w:p>
      <w:pPr>
        <w:bidi/>
      </w:pPr>
      <w:r>
        <w:rPr>
          <w:rtl/>
          <w:cs/>
          <w:lang w:val="ar_AE" w:bidi="ar_AE"/>
        </w:rPr>
      </w:r>
      <w:r>
        <w:rPr>
          <w:rtl/>
          <w:cs/>
          <w:lang w:val="ar_AE" w:bidi="ar_AE"/>
        </w:rPr>
        <w:t>يخبرنا مرقس أن يسوع هنا كان في الجليل يكرز بالخبر السار، بأن ملكوت الله قد اقترب. فقد كان الشعب في زمن يسوع يؤمن بأن الله سيأتي يوماً ما ليملك على العالم كله من خلال شعبه إسرائيل. ولكن في إنجيل مرقس نرى أن يسوع قد جاء، وأنه يُعلن عن ملكوت مختلف. فملكوت الله لا يعني مكانًا أو أرض خاصة، بل هو ملكوتًا حيث يملك الله في قلوبنا. فنحن نختبر ملكوت الله الآن عندما نصغي إليه ونطيعه باتباعنا ليسوع.</w:t>
      </w:r>
    </w:p>
    <w:p>
      <w:pPr>
        <w:bidi/>
      </w:pPr>
      <w:r>
        <w:rPr>
          <w:rtl/>
          <w:cs/>
          <w:lang w:val="ar_AE" w:bidi="ar_AE"/>
        </w:rPr>
      </w:r>
      <w:r>
        <w:rPr>
          <w:rtl/>
          <w:cs/>
          <w:lang w:val="ar_AE" w:bidi="ar_AE"/>
        </w:rPr>
        <w:t>كانت رسالة يسوع عاجلة وحاسمة: إذ يقول: "قَدْ كَمَلَ الزَّمَانُ،" أي أن جميع نبوات العهد القديم عن ملكوت الله وعن المُخلِّص الموعود قد بدأت تتحقق الآن، لأن يسوع، المخلّص الموعود، قد جاء ليبدأ خدمته. وتعني كلمة "الزَّمَانُ" أن الله قد عيَّن هذا الوقت خصيصًا لملكوته، أي أنه الوقت المناسب ليتجاوب فيه الناس معه، لأنهم سيسمعون مباشرة من يسوع.</w:t>
      </w:r>
    </w:p>
    <w:p>
      <w:pPr>
        <w:bidi/>
      </w:pPr>
      <w:r>
        <w:rPr>
          <w:rtl/>
          <w:cs/>
          <w:lang w:val="ar_AE" w:bidi="ar_AE"/>
        </w:rPr>
      </w:r>
      <w:r>
        <w:rPr>
          <w:rtl/>
          <w:cs/>
          <w:lang w:val="ar_AE" w:bidi="ar_AE"/>
        </w:rPr>
        <w:t xml:space="preserve">كانت رسالة يسوع واضحة وبسيطة: على الناس أن يتوبوا، أي أن يتركوا العصيان والتمرد، ويرجعوا إلى الله ويؤمنوا برسالة الإنجيل، أو بالخبر السار، بأن ملكوت الله قد جاء حقًا. ويتحدث مرقس كثيرًا عن الإيمان بيسوع. فالإيمان يعني الثقة بشخص ما، وفي هذه الحالة الثقة بيسوع، وإظهار هذه الثقة من خلال الطاعة والتبعية له. </w:t>
      </w:r>
    </w:p>
    <w:p>
      <w:pPr>
        <w:bidi/>
      </w:pPr>
      <w:r>
        <w:rPr>
          <w:rtl/>
          <w:cs/>
          <w:lang w:val="ar_AE" w:bidi="ar_AE"/>
        </w:rPr>
      </w:r>
      <w:r>
        <w:rPr>
          <w:rtl/>
          <w:cs/>
          <w:lang w:val="ar_AE" w:bidi="ar_AE"/>
        </w:rPr>
        <w:t xml:space="preserve">ومنذ بداية خدمته، ركّز يسوع على موضوع مهم جداً، وهو اختيار أول الرجال الذين سيكونون أتباعه المقرّبين. فيخبرنا مرقس أن يسوع دعا تلاميذه الأوائل ليتبعوه. والتلميذ هو شخص يتبع مُعلّمًا دينيًا محددًا ليتعلّم منه عن الله والإيمان والحياة. وكان تلاميذ يسوع، أو أتباعه الأقرربون، معه في معظم خدمته العلنية، يسافرون معه في كل مكان، ويتعلمون منه، وأحياناً يرسلهم ليكرزوا ببشارة الملكوت ويشفوا المرضى. </w:t>
      </w:r>
    </w:p>
    <w:p>
      <w:pPr>
        <w:bidi/>
      </w:pPr>
      <w:r>
        <w:rPr>
          <w:rtl/>
          <w:cs/>
          <w:lang w:val="ar_AE" w:bidi="ar_AE"/>
        </w:rPr>
      </w:r>
      <w:r>
        <w:rPr>
          <w:rtl/>
          <w:cs/>
          <w:lang w:val="ar_AE" w:bidi="ar_AE"/>
        </w:rPr>
        <w:t>وكان يسوع يمشي على شاطئ بحر الجليل عندما دعا سمعان وأندراوس أخاه ليكونا تلاميذه. وبحر الجليل هو بحيرة ذات مياه عذبة، يبلغ طوله 21 كيلومترا وعرضه 10 كيلومترات.</w:t>
      </w:r>
    </w:p>
    <w:p>
      <w:pPr>
        <w:bidi/>
      </w:pPr>
      <w:r>
        <w:rPr>
          <w:rtl/>
          <w:cs/>
          <w:lang w:val="ar_AE" w:bidi="ar_AE"/>
        </w:rPr>
      </w:r>
      <w:r>
        <w:rPr>
          <w:rtl/>
          <w:cs/>
          <w:lang w:val="ar_AE" w:bidi="ar_AE"/>
        </w:rPr>
        <w:t>توقفوا هنا وتأملوا كمجموعة في خريطة لمنطقة الجليل وصورة لبحر الجليل. (أوقفوا هذا التسجيل الآن)</w:t>
      </w:r>
    </w:p>
    <w:p>
      <w:pPr>
        <w:bidi/>
      </w:pPr>
      <w:r>
        <w:rPr>
          <w:rtl/>
          <w:cs/>
          <w:lang w:val="ar_AE" w:bidi="ar_AE"/>
        </w:rPr>
      </w:r>
      <w:r>
        <w:rPr>
          <w:rtl/>
          <w:cs/>
          <w:lang w:val="ar_AE" w:bidi="ar_AE"/>
        </w:rPr>
        <w:t>وكان سمعان وأندراوس صيادين. وكانت مهمتهم أن يخرجوا إلى البحيرة ويستخدموا الشباك لصيد الأسماك وبيعها. وكانت شباك الصيد تُصنَع من خيوط أو حبال يُعقَد بعضها ببعض لتشكّل دائرة عرضها حوالي سبعة أمتار. وكانت بعض الشباك تحتوي على أثقال صغيرة عند أطرافها لتغوص بسرعة في الماء. كان الناس في الغالب يستعملون هذا النوع من الشباك وهم واقفون في المياه الضحلة عند الشاطئ، فيرمونها إلى داخل البحيرة.</w:t>
      </w:r>
    </w:p>
    <w:p>
      <w:pPr>
        <w:bidi/>
      </w:pPr>
      <w:r>
        <w:rPr>
          <w:rtl/>
          <w:cs/>
          <w:lang w:val="ar_AE" w:bidi="ar_AE"/>
        </w:rPr>
      </w:r>
      <w:r>
        <w:rPr>
          <w:rtl/>
          <w:cs/>
          <w:lang w:val="ar_AE" w:bidi="ar_AE"/>
        </w:rPr>
        <w:t>توقّفوا هنا وشاهدوا صورة لشبكة صيد كمجموعة. (أوقفوا هذا التسجيل الآن)</w:t>
      </w:r>
    </w:p>
    <w:p>
      <w:pPr>
        <w:bidi/>
      </w:pPr>
      <w:r>
        <w:rPr>
          <w:rtl/>
          <w:cs/>
          <w:lang w:val="ar_AE" w:bidi="ar_AE"/>
        </w:rPr>
      </w:r>
      <w:r>
        <w:rPr>
          <w:rtl/>
          <w:cs/>
          <w:lang w:val="ar_AE" w:bidi="ar_AE"/>
        </w:rPr>
        <w:t xml:space="preserve">ثم إن يسوع دعا سمعان وأندراوس ليتبعاه، وقال لهما إنه سيجعلهما صيادين للناس. في العهد القديم، تكلّم إرميا النبي عن "صيد" الناس أو إحضارهم إلى الله لكي يحاكمهم. ولكن كان يسوع يتكلّم عن "صيد" الناس، أو إحضار الناس إلى يسوع، ليخلصهم ويُعرّفهم كيف يدخلون إلى ملكوت الله. </w:t>
      </w:r>
    </w:p>
    <w:p>
      <w:pPr>
        <w:bidi/>
      </w:pPr>
      <w:r>
        <w:rPr>
          <w:rtl/>
          <w:cs/>
          <w:lang w:val="ar_AE" w:bidi="ar_AE"/>
        </w:rPr>
      </w:r>
      <w:r>
        <w:rPr>
          <w:rtl/>
          <w:cs/>
          <w:lang w:val="ar_AE" w:bidi="ar_AE"/>
        </w:rPr>
        <w:t xml:space="preserve">ويخبرنا مرقس أن يسوع مشى أبعد قليلاً على شاطئ بحر الجليل، فرأى يعقوب ويوحنا ابني زبدي في قارب يصلحان شباكهما وينظفانها. ولعل هذه الشباك أطول من شباك سمعان وأندراوس، لأن الناس كانوا يستخدمونها من القوارب. أما القارب فهو وسيلة للسفر عبر البحيرة أو البحر أو لصيد الأسماك. وكان الناس يحركونه بالمجاذيف أو الدفات، وأحيانًا يستخدمون الأشرعة، وهي قطع قماش كبيرة تعتمد على الرياح لتحريك القوارب. </w:t>
      </w:r>
    </w:p>
    <w:p>
      <w:pPr>
        <w:bidi/>
      </w:pPr>
      <w:r>
        <w:rPr>
          <w:rtl/>
          <w:cs/>
          <w:lang w:val="ar_AE" w:bidi="ar_AE"/>
        </w:rPr>
      </w:r>
      <w:r>
        <w:rPr>
          <w:rtl/>
          <w:cs/>
          <w:lang w:val="ar_AE" w:bidi="ar_AE"/>
        </w:rPr>
        <w:t xml:space="preserve">توقفوا هنا وتأمّلوا معًا كمجموعة صورة </w:t>
      </w:r>
      <w:r>
        <w:rPr>
          <w:b/>
          <w:rtl/>
          <w:cs/>
          <w:lang w:val="ar_AE" w:bidi="ar_AE"/>
        </w:rPr>
        <w:t>لقارب له مجاذيف</w:t>
      </w:r>
      <w:r>
        <w:rPr>
          <w:rtl/>
          <w:cs/>
          <w:lang w:val="ar_AE" w:bidi="ar_AE"/>
        </w:rPr>
        <w:t>. (أوقفوا هذا التسجيل الآن)</w:t>
      </w:r>
    </w:p>
    <w:p>
      <w:pPr>
        <w:bidi/>
      </w:pPr>
      <w:r>
        <w:rPr>
          <w:rtl/>
          <w:cs/>
          <w:lang w:val="ar_AE" w:bidi="ar_AE"/>
        </w:rPr>
      </w:r>
      <w:r>
        <w:rPr>
          <w:rtl/>
          <w:cs/>
          <w:lang w:val="ar_AE" w:bidi="ar_AE"/>
        </w:rPr>
        <w:t xml:space="preserve">دعا يسوع يوحنا وأندراوس ليكونا من تلاميذه، فللوقت تبعا يسوع. وترك يوحنا وأندراوس أباهما زبدي في القارب مع الأُجراء. وكان الصيادون أحيانًا يستأجرون رجالًا ليوم واحد أو لفترة معينة لمساعدتهم. هؤلاء الرجال لم يكونوا عبيدًا، بل كانوا يتقاضون أجرًا مقابل عملهم. </w:t>
      </w:r>
    </w:p>
    <w:p>
      <w:pPr>
        <w:bidi/>
      </w:pPr>
      <w:r>
        <w:rPr>
          <w:rtl/>
          <w:cs/>
          <w:lang w:val="ar_AE" w:bidi="ar_AE"/>
        </w:rPr>
      </w:r>
      <w:r>
        <w:rPr>
          <w:rtl/>
          <w:cs/>
          <w:lang w:val="ar_AE" w:bidi="ar_AE"/>
        </w:rPr>
        <w:t xml:space="preserve">عندما يدعو يسوع الناس، يتوقع منهم أن يستجيبوا فورًا ويخضعوا له تمامًا، حتى عندما يكون الأمر صعبًا. لقد ترك يعقوب ويوحنا كل شيء، عائلتهما وأعمالهما، ليتبعا يسوع. وحين يتبع الناس يسوع، فإنهم يستجيبون لدعوته، ويعترفون بسلطانه، ويقتدوا به. فيسوع يأمر، والناس تتبعه. </w:t>
      </w:r>
    </w:p>
    <w:p>
      <w:pPr>
        <w:bidi/>
      </w:pPr>
      <w:r>
        <w:rPr>
          <w:rtl/>
          <w:cs/>
          <w:lang w:val="ar_AE" w:bidi="ar_AE"/>
        </w:rPr>
      </w:r>
      <w:r>
        <w:rPr>
          <w:rtl/>
          <w:cs/>
          <w:lang w:val="ar_AE" w:bidi="ar_AE"/>
        </w:rPr>
        <w:t xml:space="preserve">توقفوا هنا وناقشوا هذا السؤال كمجموعة: ماذا يفعل الناس في ثقافتكم عندما يقررون اتباع مُعلّم أو قائد كبير؟ وكيف تتغيّر حياتهم بعد ذلك؟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 إلى نسخة صوتية من مرقس 14:1–20 من ترجمة سهلة ومفهومة.</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يقوم الفريق بتصوير هذا المقطع بصرياً.</w:t>
      </w:r>
    </w:p>
    <w:p>
      <w:pPr>
        <w:bidi/>
      </w:pPr>
      <w:r>
        <w:rPr>
          <w:rtl/>
          <w:cs/>
          <w:lang w:val="ar_AE" w:bidi="ar_AE"/>
        </w:rPr>
      </w:r>
      <w:r>
        <w:rPr>
          <w:rtl/>
          <w:cs/>
          <w:lang w:val="ar_AE" w:bidi="ar_AE"/>
        </w:rPr>
        <w:t>يحتوي هذا المقطع على مشهدين.</w:t>
      </w:r>
    </w:p>
    <w:p>
      <w:pPr>
        <w:bidi/>
      </w:pPr>
      <w:r>
        <w:rPr>
          <w:rtl/>
          <w:cs/>
          <w:lang w:val="ar_AE" w:bidi="ar_AE"/>
        </w:rPr>
      </w:r>
      <w:r>
        <w:rPr>
          <w:b/>
          <w:rtl/>
          <w:cs/>
          <w:lang w:val="ar_AE" w:bidi="ar_AE"/>
        </w:rPr>
        <w:t>في المشهد الأول:</w:t>
      </w:r>
      <w:r>
        <w:rPr>
          <w:rtl/>
          <w:cs/>
          <w:lang w:val="ar_AE" w:bidi="ar_AE"/>
        </w:rPr>
        <w:t xml:space="preserve"> تعتقل السُلطات يوحنا وتضعه في السجن. يذهب يسوع إلى الجليل حيث يبدأ خدمته، ويكرز بمجيء ملكوت الله.</w:t>
      </w:r>
    </w:p>
    <w:p>
      <w:pPr>
        <w:bidi/>
      </w:pPr>
      <w:r>
        <w:rPr>
          <w:rtl/>
          <w:cs/>
          <w:lang w:val="ar_AE" w:bidi="ar_AE"/>
        </w:rPr>
      </w:r>
      <w:r>
        <w:rPr>
          <w:b/>
          <w:rtl/>
          <w:cs/>
          <w:lang w:val="ar_AE" w:bidi="ar_AE"/>
        </w:rPr>
        <w:t>في المشهد الثاني:</w:t>
      </w:r>
      <w:r>
        <w:rPr>
          <w:rtl/>
          <w:cs/>
          <w:lang w:val="ar_AE" w:bidi="ar_AE"/>
        </w:rPr>
        <w:t xml:space="preserve"> يمشي يسوع على شاطئ بحر الجليل ويدعو تلاميذه الأوائل، الذين يتركون شباك الصيد الخاصة بهم ويتبعونه.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يوحنا (مقبوض عليه)</w:t>
      </w:r>
    </w:p>
    <w:p>
      <w:pPr>
        <w:pStyle w:val="ListBullet"/>
        <w:bidi/>
        <w:spacing w:line="240" w:lineRule="auto"/>
        <w:ind w:left="720"/>
      </w:pPr>
      <w:r>
        <w:rPr>
          <w:rtl/>
          <w:cs/>
          <w:lang w:val="ar_AE" w:bidi="ar_AE"/>
        </w:rPr>
      </w:r>
      <w:r>
        <w:rPr>
          <w:rtl/>
          <w:cs/>
          <w:lang w:val="ar_AE" w:bidi="ar_AE"/>
        </w:rPr>
        <w:t>الشخص الذي يقبض على يوحنا</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الجمع الذي يتحدث إليه يسوع</w:t>
      </w:r>
    </w:p>
    <w:p>
      <w:pPr>
        <w:pStyle w:val="ListBullet"/>
        <w:bidi/>
        <w:spacing w:line="240" w:lineRule="auto"/>
        <w:ind w:left="720"/>
      </w:pPr>
      <w:r>
        <w:rPr>
          <w:rtl/>
          <w:cs/>
          <w:lang w:val="ar_AE" w:bidi="ar_AE"/>
        </w:rPr>
      </w:r>
      <w:r>
        <w:rPr>
          <w:rtl/>
          <w:cs/>
          <w:lang w:val="ar_AE" w:bidi="ar_AE"/>
        </w:rPr>
        <w:t>سمعان وأخيه أندراوس</w:t>
      </w:r>
    </w:p>
    <w:p>
      <w:pPr>
        <w:pStyle w:val="ListBullet"/>
        <w:bidi/>
        <w:spacing w:line="240" w:lineRule="auto"/>
        <w:ind w:left="720"/>
      </w:pPr>
      <w:r>
        <w:rPr>
          <w:rtl/>
          <w:cs/>
          <w:lang w:val="ar_AE" w:bidi="ar_AE"/>
        </w:rPr>
      </w:r>
      <w:r>
        <w:rPr>
          <w:rtl/>
          <w:cs/>
          <w:lang w:val="ar_AE" w:bidi="ar_AE"/>
        </w:rPr>
        <w:t>يعقوب وأخوه يوحنا</w:t>
      </w:r>
    </w:p>
    <w:p>
      <w:pPr>
        <w:pStyle w:val="ListBullet"/>
        <w:bidi/>
        <w:spacing w:line="240" w:lineRule="auto"/>
        <w:ind w:left="720"/>
      </w:pPr>
      <w:r>
        <w:rPr>
          <w:rtl/>
          <w:cs/>
          <w:lang w:val="ar_AE" w:bidi="ar_AE"/>
        </w:rPr>
      </w:r>
      <w:r>
        <w:rPr>
          <w:rtl/>
          <w:cs/>
          <w:lang w:val="ar_AE" w:bidi="ar_AE"/>
        </w:rPr>
        <w:t>زبدي (والد يعقوب ويوحنا)</w:t>
      </w:r>
    </w:p>
    <w:p>
      <w:pPr>
        <w:pStyle w:val="ListBullet"/>
        <w:bidi/>
        <w:spacing w:line="240" w:lineRule="auto"/>
        <w:ind w:left="720"/>
      </w:pPr>
      <w:r>
        <w:rPr>
          <w:rtl/>
          <w:cs/>
          <w:lang w:val="ar_AE" w:bidi="ar_AE"/>
        </w:rPr>
      </w:r>
      <w:r>
        <w:rPr>
          <w:rtl/>
          <w:cs/>
          <w:lang w:val="ar_AE" w:bidi="ar_AE"/>
        </w:rPr>
        <w:t>الأُجراء الذين كانوا في القارب مع زبدي</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لا يُقال لنا كم من الوقت مر بين اعتقال يوحنا وعودة يسوع إلى الجليل. إذ تبدأ هذه القصة بعبارة تُظهر لنا فقط أنه بعد اعتقال يوحنا عاد يسوع إلى الجليل.</w:t>
      </w:r>
    </w:p>
    <w:p>
      <w:pPr>
        <w:bidi/>
      </w:pPr>
      <w:r>
        <w:rPr>
          <w:rtl/>
          <w:cs/>
          <w:lang w:val="ar_AE" w:bidi="ar_AE"/>
        </w:rPr>
      </w:r>
      <w:r>
        <w:rPr>
          <w:rtl/>
          <w:cs/>
          <w:lang w:val="ar_AE" w:bidi="ar_AE"/>
        </w:rPr>
        <w:t>يكرز يسوع هنا بمجيء ملكوت الله. الكرازة تعني تبشير الناس علنًا بشيء مهم. كان يسوع ينتقل من مكان إلى آخر في الجليل مُبشرًا بهذا الخبر السار (الإنجيل). ومن المهم أن نتذكر أن ملكوت الله لا يعني أنه يحكم مكانًا محدودًا أو قطعة أرض، بل إن الله يملك على قلوبنا وعقولنا. فيسوع هو الملك الموعود الحاضر بين الناس. فهو الملك الذي كانوا ينتظرونه.</w:t>
      </w:r>
    </w:p>
    <w:p>
      <w:pPr>
        <w:bidi/>
      </w:pPr>
      <w:r>
        <w:rPr>
          <w:rtl/>
          <w:cs/>
          <w:lang w:val="ar_AE" w:bidi="ar_AE"/>
        </w:rPr>
      </w:r>
      <w:r>
        <w:rPr>
          <w:rtl/>
          <w:cs/>
          <w:lang w:val="ar_AE" w:bidi="ar_AE"/>
        </w:rPr>
        <w:t>يسوع يأمر الناس أن يتوبوا ويؤمنوا بالإنجيل. لقد حان وقت العمل. فالناس الآن أمام خيار إما أن يقبلوا ما يقوله يسوع ويؤمنوا به، وإما أن يرفضوا رسالته.</w:t>
      </w:r>
    </w:p>
    <w:p>
      <w:pPr>
        <w:bidi/>
      </w:pPr>
      <w:r>
        <w:rPr>
          <w:rtl/>
          <w:cs/>
          <w:lang w:val="ar_AE" w:bidi="ar_AE"/>
        </w:rPr>
      </w:r>
      <w:r>
        <w:rPr>
          <w:rtl/>
          <w:cs/>
          <w:lang w:val="ar_AE" w:bidi="ar_AE"/>
        </w:rPr>
        <w:t>كان كل من سمعان وأندراوس ويعقوب ويوحنا صيادين سمك. ربما كان سمعان وأندراوس في قاربهما أو واقفين في مياه شاطئ بحر الجليل يلقيان شباكهما، أي يرميانها في الماء ليصطادا السمك. لقد دعا يسوع سمعان وأندراوس أولاً، لذا يمكن أن نفترض أنهما كانا معه حين تابع سيره على الشاطئ، ودعا يعقوب ويوحنا. كان يعقوب ويوحنا مع أبيهما زبدي والأُجراء في القارب. لم يذكر مرقس عدد الأُجراء، ولكن القارب كان يتّسع لأربعة إلى خمسة عشر شخصاً تقريباً. ولم يذكر مرقس أيضًا إن كان ثمّة أشخاص آخرون في ذلك الوقت، لكن بما أنّ المنطقة كانت تضم قرى وبلدات كثيرة على الشاطئ، فربما كان هناك آخرون يعملون ويصطادون.</w:t>
      </w:r>
    </w:p>
    <w:p>
      <w:pPr>
        <w:bidi/>
      </w:pPr>
      <w:r>
        <w:rPr>
          <w:rtl/>
          <w:cs/>
          <w:lang w:val="ar_AE" w:bidi="ar_AE"/>
        </w:rPr>
      </w:r>
      <w:r>
        <w:rPr>
          <w:rtl/>
          <w:cs/>
          <w:lang w:val="ar_AE" w:bidi="ar_AE"/>
        </w:rPr>
        <w:t xml:space="preserve">توقّفوا هنا إذا كان من المفيد أن تنظروا معاً إلى صور لبحر الجليل، </w:t>
      </w:r>
      <w:r>
        <w:rPr>
          <w:b/>
          <w:rtl/>
          <w:cs/>
          <w:lang w:val="ar_AE" w:bidi="ar_AE"/>
        </w:rPr>
        <w:t>ولقارب ذي المجاديف</w:t>
      </w:r>
      <w:r>
        <w:rPr>
          <w:rtl/>
          <w:cs/>
          <w:lang w:val="ar_AE" w:bidi="ar_AE"/>
        </w:rPr>
        <w:t>، والشِباك. (أوقفوا هذا التسجيل الآن)</w:t>
      </w:r>
    </w:p>
    <w:p>
      <w:pPr>
        <w:bidi/>
      </w:pPr>
      <w:r>
        <w:rPr>
          <w:rtl/>
          <w:cs/>
          <w:lang w:val="ar_AE" w:bidi="ar_AE"/>
        </w:rPr>
      </w:r>
      <w:r>
        <w:rPr>
          <w:rtl/>
          <w:cs/>
          <w:lang w:val="ar_AE" w:bidi="ar_AE"/>
        </w:rPr>
        <w:t>لقد استجاب كل من سمعان وأندراوس ويوحنا ويعقوب في الحال عندما دعاهم يسوع ليتبعوه. تركوا كل شيء خلفهم وأطاعوه. ونرى هنا مرة أخرى أن يسوع كان يريد من الناس أن يتحركوا بالفعل. لقد حان الوقت ليكون المرء حاسماً، فيتوب عن طرقه القديمة، ويسلك طريق الطاعة لله.</w:t>
      </w:r>
    </w:p>
    <w:p>
      <w:pPr>
        <w:bidi/>
      </w:pPr>
      <w:r>
        <w:rPr>
          <w:rtl/>
          <w:cs/>
          <w:lang w:val="ar_AE" w:bidi="ar_AE"/>
        </w:rPr>
      </w:r>
      <w:r>
        <w:rPr>
          <w:rtl/>
          <w:cs/>
          <w:lang w:val="ar_AE" w:bidi="ar_AE"/>
        </w:rPr>
        <w:t>والآن، يتعين على المجموعة رسم مشاهد المقطع وما يجري فيه من أحداث على لوحة، أو ترسم صورًا، أو أن تستخدم أشياء ملموسة للتصوير المرئي.</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 إلى نسخة صوتية من مرقس 14:1–20 من ترجمة سهلة ومفهومة.</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تحتوي هذه القصة على مشهدين.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يوحنا (مقبوض عليه)</w:t>
      </w:r>
    </w:p>
    <w:p>
      <w:pPr>
        <w:pStyle w:val="ListBullet"/>
        <w:bidi/>
        <w:spacing w:line="240" w:lineRule="auto"/>
        <w:ind w:left="720"/>
      </w:pPr>
      <w:r>
        <w:rPr>
          <w:rtl/>
          <w:cs/>
          <w:lang w:val="ar_AE" w:bidi="ar_AE"/>
        </w:rPr>
      </w:r>
      <w:r>
        <w:rPr>
          <w:rtl/>
          <w:cs/>
          <w:lang w:val="ar_AE" w:bidi="ar_AE"/>
        </w:rPr>
        <w:t>الشخص الذي يقبض على يوحنا</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الجمع الذي يتحدث إليه يسوع</w:t>
      </w:r>
    </w:p>
    <w:p>
      <w:pPr>
        <w:pStyle w:val="ListBullet"/>
        <w:bidi/>
        <w:spacing w:line="240" w:lineRule="auto"/>
        <w:ind w:left="720"/>
      </w:pPr>
      <w:r>
        <w:rPr>
          <w:rtl/>
          <w:cs/>
          <w:lang w:val="ar_AE" w:bidi="ar_AE"/>
        </w:rPr>
      </w:r>
      <w:r>
        <w:rPr>
          <w:rtl/>
          <w:cs/>
          <w:lang w:val="ar_AE" w:bidi="ar_AE"/>
        </w:rPr>
        <w:t>سمعان وأخيه أندراوس</w:t>
      </w:r>
    </w:p>
    <w:p>
      <w:pPr>
        <w:pStyle w:val="ListBullet"/>
        <w:bidi/>
        <w:spacing w:line="240" w:lineRule="auto"/>
        <w:ind w:left="720"/>
      </w:pPr>
      <w:r>
        <w:rPr>
          <w:rtl/>
          <w:cs/>
          <w:lang w:val="ar_AE" w:bidi="ar_AE"/>
        </w:rPr>
      </w:r>
      <w:r>
        <w:rPr>
          <w:rtl/>
          <w:cs/>
          <w:lang w:val="ar_AE" w:bidi="ar_AE"/>
        </w:rPr>
        <w:t>يعقوب وأخوه يوحنا</w:t>
      </w:r>
    </w:p>
    <w:p>
      <w:pPr>
        <w:pStyle w:val="ListBullet"/>
        <w:bidi/>
        <w:spacing w:line="240" w:lineRule="auto"/>
        <w:ind w:left="720"/>
      </w:pPr>
      <w:r>
        <w:rPr>
          <w:rtl/>
          <w:cs/>
          <w:lang w:val="ar_AE" w:bidi="ar_AE"/>
        </w:rPr>
      </w:r>
      <w:r>
        <w:rPr>
          <w:rtl/>
          <w:cs/>
          <w:lang w:val="ar_AE" w:bidi="ar_AE"/>
        </w:rPr>
        <w:t>زبدي (والد يعقوب ويوحنا)</w:t>
      </w:r>
    </w:p>
    <w:p>
      <w:pPr>
        <w:pStyle w:val="ListBullet"/>
        <w:bidi/>
        <w:spacing w:line="240" w:lineRule="auto"/>
        <w:ind w:left="720"/>
      </w:pPr>
      <w:r>
        <w:rPr>
          <w:rtl/>
          <w:cs/>
          <w:lang w:val="ar_AE" w:bidi="ar_AE"/>
        </w:rPr>
      </w:r>
      <w:r>
        <w:rPr>
          <w:rtl/>
          <w:cs/>
          <w:lang w:val="ar_AE" w:bidi="ar_AE"/>
        </w:rPr>
        <w:t>الأُجراء الذين كانوا في القارب مع زبدي</w:t>
      </w:r>
    </w:p>
    <w:p>
      <w:pPr>
        <w:bidi/>
      </w:pPr>
      <w:r>
        <w:rPr>
          <w:rtl/>
          <w:cs/>
          <w:lang w:val="ar_AE" w:bidi="ar_AE"/>
        </w:rPr>
      </w:r>
      <w:r>
        <w:rPr>
          <w:rtl/>
          <w:cs/>
          <w:lang w:val="ar_AE" w:bidi="ar_AE"/>
        </w:rPr>
        <w:t>عليكم كمجموعة القيام بتمثيل المقطع مرتين، وذلك بلغتكم الأم.</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تأكدوا من عدم إهمال تمثيل الأجزاء الصعبة أو المهمة من القصة. ساعدوا بعضكم البعض على تذكر كل جزء من القصة.</w:t>
      </w:r>
    </w:p>
    <w:p>
      <w:pPr>
        <w:bidi/>
      </w:pPr>
      <w:r>
        <w:rPr>
          <w:rtl/>
          <w:cs/>
          <w:lang w:val="ar_AE" w:bidi="ar_AE"/>
        </w:rPr>
      </w:r>
      <w:r>
        <w:rPr>
          <w:rtl/>
          <w:cs/>
          <w:lang w:val="ar_AE" w:bidi="ar_AE"/>
        </w:rPr>
        <w:t>أوقفوا هذا التسجيل مؤقتاً هنا، وقوموا بتمثيل المقطع.</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يلعب الشخصية: "ماذا تشعر أو بمَ تفكّر؟" وعلى من يؤدي الدور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هذا التسجيل مؤقتاً هنا، وقوموا بتمثيل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يذهب يسوع في هذه القصّة إلى الجليل، ليبدأ خدمته بعد سجن يوحنا.</w:t>
      </w:r>
    </w:p>
    <w:p>
      <w:pPr>
        <w:bidi/>
      </w:pPr>
      <w:r>
        <w:rPr>
          <w:rtl/>
          <w:cs/>
          <w:lang w:val="ar_AE" w:bidi="ar_AE"/>
        </w:rPr>
      </w:r>
      <w:r>
        <w:rPr>
          <w:rtl/>
          <w:cs/>
          <w:lang w:val="ar_AE" w:bidi="ar_AE"/>
        </w:rPr>
        <w:t>أوقفوا التمثيل. اسأل الشخص الذي يلعب دور يسوع: "بماذا تشعر أو تفكر؟" قد يجيب الشخص بأشياء مثل: "كان يسوع حزينًا، فيوحنا كان قريبه"، أو "كان يسوع يعلم أن هذه هي بداية خدمته، لأنه كان سيبدأ في الكرازة بملكوت الله." واصلوا تمثيل الدراما.</w:t>
      </w:r>
    </w:p>
    <w:p>
      <w:pPr>
        <w:bidi/>
      </w:pPr>
      <w:r>
        <w:rPr>
          <w:rtl/>
          <w:cs/>
          <w:lang w:val="ar_AE" w:bidi="ar_AE"/>
        </w:rPr>
      </w:r>
      <w:r>
        <w:rPr>
          <w:rtl/>
          <w:cs/>
          <w:lang w:val="ar_AE" w:bidi="ar_AE"/>
        </w:rPr>
        <w:t>قوموا بتمثيل يسوع وهو يدعو سمعان وأندراوس قائلًا: "هَلُمَّ وَرَائِي فَأَجْعَلُكُمَا تَصِيرَانِ صَيَّادَيِ النَّاسِ."</w:t>
      </w:r>
    </w:p>
    <w:p>
      <w:pPr>
        <w:bidi/>
      </w:pPr>
      <w:r>
        <w:rPr>
          <w:rtl/>
          <w:cs/>
          <w:lang w:val="ar_AE" w:bidi="ar_AE"/>
        </w:rPr>
      </w:r>
      <w:r>
        <w:rPr>
          <w:rtl/>
          <w:cs/>
          <w:lang w:val="ar_AE" w:bidi="ar_AE"/>
        </w:rPr>
        <w:t>أوقفوا التمثيل. اسأل من يلعب دور سمعان وأندراوس: "بماذا تشعرون أو تفكرون؟" قد يجيبونك بأشياء من قبيل: "لقد أدركوا ببساطة أن عليهم أن يتبعوه،" أو "شعروا أنهم بحاجة ماسة إلى ترك شباكهم وأن يتبعوه في الحال"، أو "شعروا بفرح عظيم، لأن الشخص الذي انتظروه طويلًا، قد جاء أخيرًا. واصلوا تمثيل الدراما.</w:t>
      </w:r>
    </w:p>
    <w:p>
      <w:pPr>
        <w:bidi/>
      </w:pPr>
      <w:r>
        <w:rPr>
          <w:rtl/>
          <w:cs/>
          <w:lang w:val="ar_AE" w:bidi="ar_AE"/>
        </w:rPr>
      </w:r>
      <w:r>
        <w:rPr>
          <w:rtl/>
          <w:cs/>
          <w:lang w:val="ar_AE" w:bidi="ar_AE"/>
        </w:rPr>
        <w:t>قوموا بتمثيل يسوع، وسمعان، وأندراوس، وهم يسيرون على طول الشاطئ نحو يعقوب ويوحنا. يدعو يسوع هنا يعقوب ويوحنا ليتبعوه، فيتركوا على الفور أبيهم، وقاربهم، وشباكهم، وأُجرائهم.</w:t>
      </w:r>
    </w:p>
    <w:p>
      <w:pPr>
        <w:bidi/>
      </w:pPr>
      <w:r>
        <w:rPr>
          <w:rtl/>
          <w:cs/>
          <w:lang w:val="ar_AE" w:bidi="ar_AE"/>
        </w:rPr>
      </w:r>
      <w:r>
        <w:rPr>
          <w:rtl/>
          <w:cs/>
          <w:lang w:val="ar_AE" w:bidi="ar_AE"/>
        </w:rPr>
        <w:t>أوقفوا التمثيل. اسألوا الذين يلعبون دور زبدي والأُجراء: "بماذا تشعرون أو تفكرون؟" قد يجيبون بأشياء مثل: "أنا في حيرة، من هو هذا الرجل، وماذا يحدث؟" أو "لماذا غادر يعقوب ويوحنا فجأة؟" أو "لماذا لم تتم دعوتنا نحن أيضًا؟" أو "فرحت من أجلهم"، أو "فرحنا كثيراً لرؤيتهم يتبعون يسوع".</w:t>
      </w:r>
    </w:p>
    <w:p>
      <w:pPr>
        <w:bidi/>
      </w:pPr>
      <w:r>
        <w:rPr>
          <w:rtl/>
          <w:cs/>
          <w:lang w:val="ar_AE" w:bidi="ar_AE"/>
        </w:rPr>
      </w:r>
      <w:r>
        <w:rPr>
          <w:rtl/>
          <w:cs/>
          <w:lang w:val="ar_AE" w:bidi="ar_AE"/>
        </w:rPr>
        <w:t>في ختام اللقاء، اسأل المجموعة: "لو كنت صيادًا تُمارس عملك اليوميّ، فجاء إليك يسوع وطلب منك أن تتبعه، كيف سيكون رد فعلك؟ ما الشعور الذي سينتابك؟</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 إلى نسخة صوتية من مرقس 14:1–20 من ترجمة سهلة ومفهومة.</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b/>
          <w:rtl/>
          <w:cs/>
          <w:lang w:val="ar_AE" w:bidi="ar_AE"/>
        </w:rPr>
        <w:t>ذهاب</w:t>
      </w:r>
      <w:r>
        <w:rPr>
          <w:rtl/>
          <w:cs/>
          <w:lang w:val="ar_AE" w:bidi="ar_AE"/>
        </w:rPr>
        <w:t xml:space="preserve"> يسوع أو </w:t>
      </w:r>
      <w:r>
        <w:rPr>
          <w:b/>
          <w:rtl/>
          <w:cs/>
          <w:lang w:val="ar_AE" w:bidi="ar_AE"/>
        </w:rPr>
        <w:t>مجيئه</w:t>
      </w:r>
      <w:r>
        <w:rPr>
          <w:rtl/>
          <w:cs/>
          <w:lang w:val="ar_AE" w:bidi="ar_AE"/>
        </w:rPr>
        <w:t xml:space="preserve"> إلى الجليل. استخدم فعل الحركة الذي يعني المجيء أو الذهاب إلى مكان، بحسب ما هو الأنسب في لغتك.</w:t>
      </w:r>
    </w:p>
    <w:p>
      <w:pPr>
        <w:bidi/>
      </w:pPr>
      <w:r>
        <w:rPr>
          <w:rtl/>
          <w:cs/>
          <w:lang w:val="ar_AE" w:bidi="ar_AE"/>
        </w:rPr>
      </w:r>
      <w:r>
        <w:rPr>
          <w:rtl/>
          <w:cs/>
          <w:lang w:val="ar_AE" w:bidi="ar_AE"/>
        </w:rPr>
        <w:t xml:space="preserve">في هذه القصة، كان يسوع ماشيًا عند شاطئ </w:t>
      </w:r>
      <w:r>
        <w:rPr>
          <w:b/>
          <w:rtl/>
          <w:cs/>
          <w:lang w:val="ar_AE" w:bidi="ar_AE"/>
        </w:rPr>
        <w:t>بحر الجليل</w:t>
      </w:r>
      <w:r>
        <w:rPr>
          <w:rtl/>
          <w:cs/>
          <w:lang w:val="ar_AE" w:bidi="ar_AE"/>
        </w:rPr>
        <w:t xml:space="preserve">. هذا البحر طوله نحو 21 كيلومترًا وعرضه 10 كيلومترات، وأعمق نقطة فيه تبلغ 67 مترًا. وكان كثير من الناس يعتمدون عليه في الصيد وكسب رزقهم. </w:t>
      </w:r>
      <w:r>
        <w:rPr>
          <w:b/>
          <w:rtl/>
          <w:cs/>
          <w:lang w:val="ar_AE" w:bidi="ar_AE"/>
        </w:rPr>
        <w:t>الجليل</w:t>
      </w:r>
      <w:r>
        <w:rPr>
          <w:rtl/>
          <w:cs/>
          <w:lang w:val="ar_AE" w:bidi="ar_AE"/>
        </w:rPr>
        <w:t xml:space="preserve"> هو المنطقة المحيطة ببحر، أو بحيرة، الجليل.</w:t>
      </w:r>
    </w:p>
    <w:p>
      <w:pPr>
        <w:bidi/>
      </w:pPr>
      <w:r>
        <w:rPr>
          <w:rtl/>
          <w:cs/>
          <w:lang w:val="ar_AE" w:bidi="ar_AE"/>
        </w:rPr>
      </w:r>
      <w:r>
        <w:rPr>
          <w:rtl/>
          <w:cs/>
          <w:lang w:val="ar_AE" w:bidi="ar_AE"/>
        </w:rPr>
        <w:t>قفوا هنا وانظروا إلى صورة البحيرة وخريطة الجليل إذا لم تفعلوا ذلك من قبل كمجموعة. ناقشوا أي كلمة ستستخدمون لوصف هذا المسطح المائي. (أوقفوا هذا التسجيل الآن)</w:t>
      </w:r>
    </w:p>
    <w:p>
      <w:pPr>
        <w:bidi/>
      </w:pPr>
      <w:r>
        <w:rPr>
          <w:rtl/>
          <w:cs/>
          <w:lang w:val="ar_AE" w:bidi="ar_AE"/>
        </w:rPr>
      </w:r>
      <w:r>
        <w:rPr>
          <w:rtl/>
          <w:cs/>
          <w:lang w:val="ar_AE" w:bidi="ar_AE"/>
        </w:rPr>
        <w:t xml:space="preserve">قال يسوع إن </w:t>
      </w:r>
      <w:r>
        <w:rPr>
          <w:b/>
          <w:rtl/>
          <w:cs/>
          <w:lang w:val="ar_AE" w:bidi="ar_AE"/>
        </w:rPr>
        <w:t>ملكوت الله</w:t>
      </w:r>
      <w:r>
        <w:rPr>
          <w:rtl/>
          <w:cs/>
          <w:lang w:val="ar_AE" w:bidi="ar_AE"/>
        </w:rPr>
        <w:t xml:space="preserve"> قد اقترب. الملكوت (أو المملكة) هو المكان الذي يحكم منه الملك مجموعة من الناس. في العهد القديم، كان ملكوت الله هو شعبه إسرائيل. ولكنهم كانوا يعصون الله طوال الوقت. ولا يُشير مصطلح ملكوت الله اليوم إلى مكان، بل إلى كل من يتبعه. ونعلم أن الجميع لا يزالون يعصون الله، وأن ملكوته لم يُستعلن في كماله بعد. ولكن جاء يسوع أيضًا ليُحضِر جزءًا من ملكوت الله الآن. فملكوت الله الآن هو أن يتبع الناس يسوع ملكًا، ويساعد بعضهم بعضًا، وينشرون محبة يسوع للآخرين. وسوف يأتي الله فيما بعد بالملكوت الكامل. سيأتي الله ويدين الأشرار، ويجعل العالم كاملاً. وسيحكم حُكمًا كاملًا على شعبه حيث لن يكون بعد ألم ولا شر، ويخضع له جميع البشر. عندما تحدث يسوع عن ملكوت الله، لم يفهمه الناس، فبدا لهم وكأنه لغز. بينما كانوا بحاجة إلى الاستماع إلى يسوع حقًا ليفهموا ما يقوله.</w:t>
      </w:r>
    </w:p>
    <w:p>
      <w:pPr>
        <w:bidi/>
      </w:pPr>
      <w:r>
        <w:rPr>
          <w:rtl/>
          <w:cs/>
          <w:lang w:val="ar_AE" w:bidi="ar_AE"/>
        </w:rPr>
      </w:r>
      <w:r>
        <w:rPr>
          <w:rtl/>
          <w:cs/>
          <w:lang w:val="ar_AE" w:bidi="ar_AE"/>
        </w:rPr>
        <w:t>ونحن نختبر ملكوت الله الآن حين نصغي إلى الله، ونُطيعه باتباع يسوع.</w:t>
      </w:r>
    </w:p>
    <w:p>
      <w:pPr>
        <w:bidi/>
      </w:pPr>
      <w:r>
        <w:rPr>
          <w:rtl/>
          <w:cs/>
          <w:lang w:val="ar_AE" w:bidi="ar_AE"/>
        </w:rPr>
      </w:r>
      <w:r>
        <w:rPr>
          <w:rtl/>
          <w:cs/>
          <w:lang w:val="ar_AE" w:bidi="ar_AE"/>
        </w:rPr>
        <w:t xml:space="preserve">توقفوا هنا وناقشوا كمجموعة الكلمة أو العبارة الأنسب لترجمة لفظ ملكوت الله. ابحث في </w:t>
      </w:r>
      <w:r>
        <w:rPr>
          <w:b/>
          <w:rtl/>
          <w:cs/>
          <w:lang w:val="ar_AE" w:bidi="ar_AE"/>
        </w:rPr>
        <w:t>قاموس الكلمات الرئيسية</w:t>
      </w:r>
      <w:r>
        <w:rPr>
          <w:rtl/>
          <w:cs/>
          <w:lang w:val="ar_AE" w:bidi="ar_AE"/>
        </w:rPr>
        <w:t xml:space="preserve"> عن كلمة ملكوت الله للمزيد من المعلومات. (أوقفوا هذا التسجيل الآن)</w:t>
      </w:r>
    </w:p>
    <w:p>
      <w:pPr>
        <w:bidi/>
      </w:pPr>
      <w:r>
        <w:rPr>
          <w:rtl/>
          <w:cs/>
          <w:lang w:val="ar_AE" w:bidi="ar_AE"/>
        </w:rPr>
      </w:r>
      <w:r>
        <w:rPr>
          <w:rtl/>
          <w:cs/>
          <w:lang w:val="ar_AE" w:bidi="ar_AE"/>
        </w:rPr>
        <w:t xml:space="preserve">وقد أمرنا يسوع بأن </w:t>
      </w:r>
      <w:r>
        <w:rPr>
          <w:b/>
          <w:rtl/>
          <w:cs/>
          <w:lang w:val="ar_AE" w:bidi="ar_AE"/>
        </w:rPr>
        <w:t>نتوب</w:t>
      </w:r>
      <w:r>
        <w:rPr>
          <w:rtl/>
          <w:cs/>
          <w:lang w:val="ar_AE" w:bidi="ar_AE"/>
        </w:rPr>
        <w:t xml:space="preserve"> عن خطايانا وأن </w:t>
      </w:r>
      <w:r>
        <w:rPr>
          <w:b/>
          <w:rtl/>
          <w:cs/>
          <w:lang w:val="ar_AE" w:bidi="ar_AE"/>
        </w:rPr>
        <w:t>نؤمن</w:t>
      </w:r>
      <w:r>
        <w:rPr>
          <w:rtl/>
          <w:cs/>
          <w:lang w:val="ar_AE" w:bidi="ar_AE"/>
        </w:rPr>
        <w:t xml:space="preserve"> بالإنجيل. والتوبة تعني التحوّل بعيدًا عن الخطية والرجوع إلى الله، وابتداء عيش حياة جديدة في طاعة طرقه. استخدم نفس الكلمة أو العبارة للإشارة إلى التوبة التي استخدمتها في الفقرات السابقة، وتذكر أن كلمة </w:t>
      </w:r>
      <w:r>
        <w:rPr>
          <w:b/>
          <w:rtl/>
          <w:cs/>
          <w:lang w:val="ar_AE" w:bidi="ar_AE"/>
        </w:rPr>
        <w:t>توبة</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والثقة </w:t>
      </w:r>
      <w:r>
        <w:rPr>
          <w:b/>
          <w:rtl/>
          <w:cs/>
          <w:lang w:val="ar_AE" w:bidi="ar_AE"/>
        </w:rPr>
        <w:t>تشبه</w:t>
      </w:r>
      <w:r>
        <w:rPr>
          <w:rtl/>
          <w:cs/>
          <w:lang w:val="ar_AE" w:bidi="ar_AE"/>
        </w:rPr>
        <w:t xml:space="preserve"> الإيمان من حيث إنها تتضمن مشاعر، أي أن تكون واثقًا بشيء، وأن يستقر القلب عليه، وألا يكون هناك شك.</w:t>
      </w:r>
    </w:p>
    <w:p>
      <w:pPr>
        <w:bidi/>
      </w:pPr>
      <w:r>
        <w:rPr>
          <w:rtl/>
          <w:cs/>
          <w:lang w:val="ar_AE" w:bidi="ar_AE"/>
        </w:rPr>
      </w:r>
      <w:r>
        <w:rPr>
          <w:rtl/>
          <w:cs/>
          <w:lang w:val="ar_AE" w:bidi="ar_AE"/>
        </w:rPr>
        <w:t>ولدى بعض اللغات كلمة واحدة فقط للتعبير عن الإيمان والطاعة. ويصف مصطلح الإيمان استجابة الناس لمواعيد الله. وهذا يتعلق بوضع ثقتك أو إيمانك بالله.</w:t>
      </w:r>
    </w:p>
    <w:p>
      <w:pPr>
        <w:bidi/>
      </w:pPr>
      <w:r>
        <w:rPr>
          <w:rtl/>
          <w:cs/>
          <w:lang w:val="ar_AE" w:bidi="ar_AE"/>
        </w:rPr>
      </w:r>
      <w:r>
        <w:rPr>
          <w:rtl/>
          <w:cs/>
          <w:lang w:val="ar_AE" w:bidi="ar_AE"/>
        </w:rPr>
        <w:t>أداة تعليمية: اطلبوا من متطوع مساعدتك في هذا الأمر مسبقًا. ضعوا كرسيًا في وسط الغرفة واسألوا أحد المتطوعين: "هل تعتقد بأن هذا الكرسي موجود؟ هل تؤمن بأن هذا كرسيّ حقًا؟ هل تعتقد أن هذا الكرسي قوي بما يكفي ليحملك؟" وعلى المتطوع أن يجيب "بنعم" على كل هذه الأسئلة. ثم اسأله: "أعلم أنك متعب، فهلم اجلس على هذا الكرسي." وعلى المتطوع أن يرفض الجلوس عليه. كرروا هذا الموقف عدة مرات، واسألوا: لماذا لا يجلس المتطوّع على الكرسي مع أنه يعلم بوجوده ويقولوا إنهم يؤمنون أنّه قوي بما يكفي ليحملهم؟ ثم اشرحوا للمجموعة أنّ هذا مثال عن معنى الإيمان. فإذا كان الشخص لا يجلس على الكرسي، فهذا يدلّ على أنه في الحقيقة لا يملك إيمانًا بالكرسي.</w:t>
      </w:r>
    </w:p>
    <w:p>
      <w:pPr>
        <w:bidi/>
      </w:pPr>
      <w:r>
        <w:rPr>
          <w:rtl/>
          <w:cs/>
          <w:lang w:val="ar_AE" w:bidi="ar_AE"/>
        </w:rPr>
      </w:r>
      <w:r>
        <w:rPr>
          <w:rtl/>
          <w:cs/>
          <w:lang w:val="ar_AE" w:bidi="ar_AE"/>
        </w:rPr>
        <w:t xml:space="preserve">توقفوا هنا وقوموا بهذا النشاط. ناقشوا كمجموعة أية كلمة أو عبارة ستستخدمون للتعبير عن الإيمان. ابحث في قاموس الكلمات الرئيسية عن كلمة </w:t>
      </w:r>
      <w:r>
        <w:rPr>
          <w:b/>
          <w:rtl/>
          <w:cs/>
          <w:lang w:val="ar_AE" w:bidi="ar_AE"/>
        </w:rPr>
        <w:t>إيمان</w:t>
      </w:r>
      <w:r>
        <w:rPr>
          <w:rtl/>
          <w:cs/>
          <w:lang w:val="ar_AE" w:bidi="ar_AE"/>
        </w:rPr>
        <w:t xml:space="preserve"> للمزيد من المعلومات. (أوقفوا هذا التسجيل الآن)</w:t>
      </w:r>
    </w:p>
    <w:p>
      <w:pPr>
        <w:bidi/>
      </w:pPr>
      <w:r>
        <w:rPr>
          <w:rtl/>
          <w:cs/>
          <w:lang w:val="ar_AE" w:bidi="ar_AE"/>
        </w:rPr>
      </w:r>
      <w:r>
        <w:rPr>
          <w:rtl/>
          <w:cs/>
          <w:lang w:val="ar_AE" w:bidi="ar_AE"/>
        </w:rPr>
        <w:t xml:space="preserve">لقد كرز يسوع للناس </w:t>
      </w:r>
      <w:r>
        <w:rPr>
          <w:b/>
          <w:rtl/>
          <w:cs/>
          <w:lang w:val="ar_AE" w:bidi="ar_AE"/>
        </w:rPr>
        <w:t>بالإنجيل</w:t>
      </w:r>
      <w:r>
        <w:rPr>
          <w:rtl/>
          <w:cs/>
          <w:lang w:val="ar_AE" w:bidi="ar_AE"/>
        </w:rPr>
        <w:t xml:space="preserve">، أو </w:t>
      </w:r>
      <w:r>
        <w:rPr>
          <w:b/>
          <w:rtl/>
          <w:cs/>
          <w:lang w:val="ar_AE" w:bidi="ar_AE"/>
        </w:rPr>
        <w:t>بالخبر السار</w:t>
      </w:r>
      <w:r>
        <w:rPr>
          <w:rtl/>
          <w:cs/>
          <w:lang w:val="ar_AE" w:bidi="ar_AE"/>
        </w:rPr>
        <w:t>. قبل موت يسوع وقيامته من بين الأموات، كان التلاميذ ومعهم يسوع يُبشرون بالخبر السار عن ملكوت الله. أي أنهم كانوا يعلّمون عن الوقت الذي فيه يأتي الله ليحكم. فالله من خلال يسوع سيأتي ليحكم وسط شعبه—هذا هو الخبر السار! ولاحقًا سيتضمّن الخبر السار كامل القصة عن موت يسوع ودفنه وقيامته. استخدم نفس الكلمة أو العبارة التي استخدمتها في الفقرات السابقة للتعبير عن الخبر السار أو الإنجيل.</w:t>
      </w:r>
    </w:p>
    <w:p>
      <w:pPr>
        <w:bidi/>
      </w:pPr>
      <w:r>
        <w:rPr>
          <w:rtl/>
          <w:cs/>
          <w:lang w:val="ar_AE" w:bidi="ar_AE"/>
        </w:rPr>
      </w:r>
      <w:r>
        <w:rPr>
          <w:rtl/>
          <w:cs/>
          <w:lang w:val="ar_AE" w:bidi="ar_AE"/>
        </w:rPr>
        <w:t xml:space="preserve">يسوع يدعو </w:t>
      </w:r>
      <w:r>
        <w:rPr>
          <w:b/>
          <w:rtl/>
          <w:cs/>
          <w:lang w:val="ar_AE" w:bidi="ar_AE"/>
        </w:rPr>
        <w:t>سمعان</w:t>
      </w:r>
      <w:r>
        <w:rPr>
          <w:rtl/>
          <w:cs/>
          <w:lang w:val="ar_AE" w:bidi="ar_AE"/>
        </w:rPr>
        <w:t xml:space="preserve"> وأندراوس ليصيرا تلاميذه. سمعان المذكور هنا هو نفسه سمعان بطرس، أحد تلاميذ يسوع لاحقًا. ويُوصَف أندراوس بأنّه أخو سمعان. ومن المرجّح أنّ سمعان كان الأكبر سنًا، لذلك ضع اسمي الأخوين بالترتيب الأنسب لثقافتك عند الحديث عن أخوين.</w:t>
      </w:r>
    </w:p>
    <w:p>
      <w:pPr>
        <w:bidi/>
      </w:pPr>
      <w:r>
        <w:rPr>
          <w:rtl/>
          <w:cs/>
          <w:lang w:val="ar_AE" w:bidi="ar_AE"/>
        </w:rPr>
      </w:r>
      <w:r>
        <w:rPr>
          <w:rtl/>
          <w:cs/>
          <w:lang w:val="ar_AE" w:bidi="ar_AE"/>
        </w:rPr>
        <w:t xml:space="preserve">وكان سمعان وأندراوس صيادين. </w:t>
      </w:r>
      <w:r>
        <w:rPr>
          <w:b/>
          <w:rtl/>
          <w:cs/>
          <w:lang w:val="ar_AE" w:bidi="ar_AE"/>
        </w:rPr>
        <w:t>الصيادون</w:t>
      </w:r>
      <w:r>
        <w:rPr>
          <w:rtl/>
          <w:cs/>
          <w:lang w:val="ar_AE" w:bidi="ar_AE"/>
        </w:rPr>
        <w:t xml:space="preserve"> هم أشخاص كانوا يصيدون السمك من أجل كسب المال. وكان سمعان وأندراوس يلقون </w:t>
      </w:r>
      <w:r>
        <w:rPr>
          <w:b/>
          <w:rtl/>
          <w:cs/>
          <w:lang w:val="ar_AE" w:bidi="ar_AE"/>
        </w:rPr>
        <w:t>شباكهما</w:t>
      </w:r>
      <w:r>
        <w:rPr>
          <w:rtl/>
          <w:cs/>
          <w:lang w:val="ar_AE" w:bidi="ar_AE"/>
        </w:rPr>
        <w:t xml:space="preserve"> للصيد عندما دعاهما يسوع. وكانت شباك الصيد تُصنَع من خيوط أو حبال يُعقَد بعضها ببعض لتشكّل دائرة وتُلفّ حول ذراعهم. ثم تُرمى الشباك بحركة دائرية للذراع. وكانت بعض الشباك تحتوي على أثقال صغيرة عند أطرافها لتغوص بسرعة في الماء.</w:t>
      </w:r>
    </w:p>
    <w:p>
      <w:pPr>
        <w:bidi/>
      </w:pPr>
      <w:r>
        <w:rPr>
          <w:rtl/>
          <w:cs/>
          <w:lang w:val="ar_AE" w:bidi="ar_AE"/>
        </w:rPr>
      </w:r>
      <w:r>
        <w:rPr>
          <w:rtl/>
          <w:cs/>
          <w:lang w:val="ar_AE" w:bidi="ar_AE"/>
        </w:rPr>
        <w:t>توقّفوا هنا وشاهدوا صورة لشبكة صيد كمجموعة. ناقشوا معًا الكلمة التي ستستخدمونها للإشارة إلى شِباك السمك. (أوقفوا هذا التسجيل الآن)</w:t>
      </w:r>
    </w:p>
    <w:p>
      <w:pPr>
        <w:bidi/>
      </w:pPr>
      <w:r>
        <w:rPr>
          <w:rtl/>
          <w:cs/>
          <w:lang w:val="ar_AE" w:bidi="ar_AE"/>
        </w:rPr>
      </w:r>
      <w:r>
        <w:rPr>
          <w:rtl/>
          <w:cs/>
          <w:lang w:val="ar_AE" w:bidi="ar_AE"/>
        </w:rPr>
        <w:t xml:space="preserve">كان الصيادون يستخدمون </w:t>
      </w:r>
      <w:r>
        <w:rPr>
          <w:b/>
          <w:rtl/>
          <w:cs/>
          <w:lang w:val="ar_AE" w:bidi="ar_AE"/>
        </w:rPr>
        <w:t>القوارب</w:t>
      </w:r>
      <w:r>
        <w:rPr>
          <w:rtl/>
          <w:cs/>
          <w:lang w:val="ar_AE" w:bidi="ar_AE"/>
        </w:rPr>
        <w:t xml:space="preserve"> وسيلةً للتنقّل عبر المياه. وكانت قوارب الصيد تبلغ نحو 8 أمتار طولًا، وقرابة مترين ونصف عرضًا، وعمقها يقارب مترًا وربع المتر. قارب بهذا الحجم كان يتّسع بسهولة لثلاثة عشر شخصًا.</w:t>
      </w:r>
    </w:p>
    <w:p>
      <w:pPr>
        <w:bidi/>
      </w:pPr>
      <w:r>
        <w:rPr>
          <w:rtl/>
          <w:cs/>
          <w:lang w:val="ar_AE" w:bidi="ar_AE"/>
        </w:rPr>
      </w:r>
      <w:r>
        <w:rPr>
          <w:rtl/>
          <w:cs/>
          <w:lang w:val="ar_AE" w:bidi="ar_AE"/>
        </w:rPr>
        <w:t xml:space="preserve">توقّفوا هنا وأروا المترجمين صورة </w:t>
      </w:r>
      <w:r>
        <w:rPr>
          <w:b/>
          <w:rtl/>
          <w:cs/>
          <w:lang w:val="ar_AE" w:bidi="ar_AE"/>
        </w:rPr>
        <w:t>القارب</w:t>
      </w:r>
      <w:r>
        <w:rPr>
          <w:rtl/>
          <w:cs/>
          <w:lang w:val="ar_AE" w:bidi="ar_AE"/>
        </w:rPr>
        <w:t xml:space="preserve">، ثم اختاروا وسيلة لتمثيل حجمه؛ يمكن مثلًا رسم أبعاده على الأرض بعصًا ودعوة الناس للوقوف داخل الخطوط المرسومة. ناقشوا معًا الكلمة التي ستستخدمونها للإشارة إلى </w:t>
      </w:r>
      <w:r>
        <w:rPr>
          <w:b/>
          <w:rtl/>
          <w:cs/>
          <w:lang w:val="ar_AE" w:bidi="ar_AE"/>
        </w:rPr>
        <w:t>القارب</w:t>
      </w:r>
      <w:r>
        <w:rPr>
          <w:rtl/>
          <w:cs/>
          <w:lang w:val="ar_AE" w:bidi="ar_AE"/>
        </w:rPr>
        <w:t>. (أوقفوا هذا التسجيل الآن)</w:t>
      </w:r>
    </w:p>
    <w:p>
      <w:pPr>
        <w:bidi/>
      </w:pPr>
      <w:r>
        <w:rPr>
          <w:rtl/>
          <w:cs/>
          <w:lang w:val="ar_AE" w:bidi="ar_AE"/>
        </w:rPr>
      </w:r>
      <w:r>
        <w:rPr>
          <w:rtl/>
          <w:cs/>
          <w:lang w:val="ar_AE" w:bidi="ar_AE"/>
        </w:rPr>
        <w:t xml:space="preserve">في هذا المقطع يُدعى التلاميذ ليكونوا </w:t>
      </w:r>
      <w:r>
        <w:rPr>
          <w:b/>
          <w:rtl/>
          <w:cs/>
          <w:lang w:val="ar_AE" w:bidi="ar_AE"/>
        </w:rPr>
        <w:t>صيّادي الناس</w:t>
      </w:r>
      <w:r>
        <w:rPr>
          <w:rtl/>
          <w:cs/>
          <w:lang w:val="ar_AE" w:bidi="ar_AE"/>
        </w:rPr>
        <w:t>. أي إنهم سيصيرون صيّادين للبشر بدلًا من السمك. ينبغي الحذر من أن الكلمة التي تستخدمونها للإشارة إلى "الصيد" لا تحمل معنى سيّئ. يمكن القول: تصطادون الناس كما لو كنتم تصطادون السمك. ومعنى أن يكونوا صيّادي الناس هو أن يُحضروا الناس إلى يسوع، ويُنقذوهم، حتى يفهموا كيف يدخلون في ملكوت الله.</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كمجموعة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1:21–28</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في هذه المرحلة، استمعوا إلى مرقس 1: 21–28 وضعوها في قلوبكم.</w:t>
      </w:r>
    </w:p>
    <w:p>
      <w:pPr>
        <w:bidi/>
      </w:pPr>
      <w:r>
        <w:rPr>
          <w:rtl/>
          <w:cs/>
          <w:lang w:val="ar_AE" w:bidi="ar_AE"/>
        </w:rPr>
      </w:r>
      <w:r>
        <w:rPr>
          <w:rtl/>
          <w:cs/>
          <w:lang w:val="ar_AE" w:bidi="ar_AE"/>
        </w:rPr>
        <w:t>استمع إلى نسخة صوتية من مرقس1: 21–28 ثلاث مرات من ثلاث ترجمات صوتية مختلفة، إن أمكن. ثم كمجموعة قوموا بمناقشة الأسئلة التالية:</w:t>
      </w:r>
    </w:p>
    <w:p>
      <w:pPr>
        <w:pStyle w:val="ListNumber"/>
        <w:numPr>
          <w:ilvl w:val="0"/>
          <w:numId w:val="16"/>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 في هذا المقطع؟</w:t>
      </w:r>
    </w:p>
    <w:p>
      <w:pPr>
        <w:pStyle w:val="ListNumber"/>
        <w:bidi/>
        <w:spacing w:line="240" w:lineRule="auto"/>
        <w:ind w:left="720"/>
      </w:pPr>
      <w:r>
        <w:rPr>
          <w:rtl/>
          <w:cs/>
          <w:lang w:val="ar_AE" w:bidi="ar_AE"/>
        </w:rPr>
      </w:r>
      <w:r>
        <w:rPr>
          <w:rtl/>
          <w:cs/>
          <w:lang w:val="ar_AE" w:bidi="ar_AE"/>
        </w:rPr>
        <w:t>بماذا يُخبرنا هذا المقطع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 إلى نسخة صوتية من إنجيل مرقس :1 28–21 من ترجمة سهلة ومفهومة.</w:t>
      </w:r>
    </w:p>
    <w:p>
      <w:pPr>
        <w:bidi/>
      </w:pPr>
      <w:r>
        <w:rPr>
          <w:rtl/>
          <w:cs/>
          <w:lang w:val="ar_AE" w:bidi="ar_AE"/>
        </w:rPr>
      </w:r>
      <w:r>
        <w:rPr>
          <w:rtl/>
          <w:cs/>
          <w:lang w:val="ar_AE" w:bidi="ar_AE"/>
        </w:rPr>
        <w:t>لقد دعا يسوع أول أربعة من تلاميذه ليتبعوه، وهم الصيادون سمعان، وأندراوس، ويعقوب، ويوحنا. ودخل يسوع مع تلاميذه الأربعة إلى قرية كفرناحوم التي تقع بجانب بحر الجليل. كانت كفرناحوم مدينة مهمة على الطريق الرئيسي بين مصر ودمشق، وأصبحت المقر الرئيسي ليسوع أثناء خدمته في منطقة الجليل. وربما كانت كفرناحوم هي مكان إقامة التلاميذ الأربعة.</w:t>
      </w:r>
    </w:p>
    <w:p>
      <w:pPr>
        <w:bidi/>
      </w:pPr>
      <w:r>
        <w:rPr>
          <w:rtl/>
          <w:cs/>
          <w:lang w:val="ar_AE" w:bidi="ar_AE"/>
        </w:rPr>
      </w:r>
      <w:r>
        <w:rPr>
          <w:rtl/>
          <w:cs/>
          <w:lang w:val="ar_AE" w:bidi="ar_AE"/>
        </w:rPr>
        <w:t>توقّف هنا ووضح لفريق الترجمة الخاص بك خريطة لبحر الجليل تُظهر كفرناحوم ومصر ودمشق.</w:t>
      </w:r>
    </w:p>
    <w:p>
      <w:pPr>
        <w:bidi/>
      </w:pPr>
      <w:r>
        <w:rPr>
          <w:rtl/>
          <w:cs/>
          <w:lang w:val="ar_AE" w:bidi="ar_AE"/>
        </w:rPr>
      </w:r>
      <w:r>
        <w:rPr>
          <w:rtl/>
          <w:cs/>
          <w:lang w:val="ar_AE" w:bidi="ar_AE"/>
        </w:rPr>
        <w:t>في يوم السبت التالي، ذهب يسوع إلى المجمع وبدأ يعلّم الناس رسالة الله هناك. يوم السبت هو يوم الراحة والعبادة عند اليهود – يوم يُحفظ مقدّسًا ومُميَّزًا بعدم القيام بأي عمل فيه. يبدأ السبت عند اليهود من غروب شمس يوم الجمعة ويستمر حتى غروب شمس يوم السبت. وكان من المعتاد أن يجتمع الناس في المجمع ليسمعوا التعليم في يوم السبت. كان المجمع هو مكان العبادة في المدينة. وهو مكان اجتماع يلتقي فيه الناس للصلاة، حيث يسمعون كلمة الله ويناقشونها مع المعلمين المُوقَّرين. وقد كان الناس يجتمعون أيضًا في المجامع لمناقشة قضايا مهمة تتعلق بالشريعة والسياسة.</w:t>
      </w:r>
    </w:p>
    <w:p>
      <w:pPr>
        <w:bidi/>
      </w:pPr>
      <w:r>
        <w:rPr>
          <w:rtl/>
          <w:cs/>
          <w:lang w:val="ar_AE" w:bidi="ar_AE"/>
        </w:rPr>
      </w:r>
      <w:r>
        <w:rPr>
          <w:rtl/>
          <w:cs/>
          <w:lang w:val="ar_AE" w:bidi="ar_AE"/>
        </w:rPr>
        <w:t>توقّفوا هنا وانظروا إلى صورة المجمع اليهودي. ناقشوا هذا السؤال كمجموعة: في ثقافتكم، كيف يكون برنامج الراحة والعملِ الأسبوعي لديكم؟ كيف تستريحون؟ وأين يجتمع الناس لمناقشة القضايا المهمة؟ (أوقفوا هذا التسجيل الآن)</w:t>
      </w:r>
    </w:p>
    <w:p>
      <w:pPr>
        <w:bidi/>
      </w:pPr>
      <w:r>
        <w:rPr>
          <w:rtl/>
          <w:cs/>
          <w:lang w:val="ar_AE" w:bidi="ar_AE"/>
        </w:rPr>
      </w:r>
      <w:r>
        <w:rPr>
          <w:rtl/>
          <w:cs/>
          <w:lang w:val="ar_AE" w:bidi="ar_AE"/>
        </w:rPr>
        <w:t xml:space="preserve">دعا أحدهم يسوع ليعلّم في المجمع، وهذا يخبرنا أن الناس كانوا يعرفون يسوع ويوقّرونه. لم يذكر مرقس ما علّمه يسوع في ذلك اليوم، لكننا نعلم أن تعليمه كان غير معتاد. فقد كان الناس "مندهشين" من الطريقة التي كان يُعلّم بها. فعادة كان مُعلّمو الشريعة يتحدثون عمّا تقوله الشريعة الدينية وما قاله الأنبياء عن موضوع ما. أما يسوع، في هذه الحالة، بدا أنه يتكلم بسلطان شخصي، إذ كان يتحدث كما لو أن له القوة والحق أن يخبر الناس بما ينبغي أن يفعلوه، بينما لم يتوقع الناس ذلك. وغالبًا ما كان يسوع يتحدث عن أن ملكوت الله قد جاء الآن، ويُخبِر الناس بما ينبغي أن يفعلوه ليكونوا جزءًا منه. </w:t>
      </w:r>
    </w:p>
    <w:p>
      <w:pPr>
        <w:bidi/>
      </w:pPr>
      <w:r>
        <w:rPr>
          <w:rtl/>
          <w:cs/>
          <w:lang w:val="ar_AE" w:bidi="ar_AE"/>
        </w:rPr>
      </w:r>
      <w:r>
        <w:rPr>
          <w:rtl/>
          <w:cs/>
          <w:lang w:val="ar_AE" w:bidi="ar_AE"/>
        </w:rPr>
        <w:t>نقرأ أنه كَانَ فِي مَجْمَعِهِمْ رَجُلٌ بِهِ رُوحٌ نَجِسٌ، وفجأة وَصَاحَ بِصَوْتٍ عَظِيمٍ وَخَرَجَ مِنْهُ. إن الأرواح الشريرة، التي يُشار إليها أحيانًا بالشياطين أو الأرواح النجسة، هي كائنات روحية تعمل كوكلاء للشيطان، وخاضعين لسلطانه. وهذه الكائنات الروحية لها القدرة على قمع الإنسان، بل وحتى السيطرة على أفكاره وأفعاله والتحدث من خلاله. ولا نعلم ما إذا كان الرجل الذي به الأرواح الشريرة قد كان في المجمع طوال الفترة التي كان يسوع يُعلّم فيها، أم أنه دخل بعد أن انتهى يسوع من التعليم. والمفاجيء أن ذلك الرجل قد دخل المجمع بالأساس، لأنه لم يكون مسموحًا لمن به روح شرير أن يعبد في المجمع. وقد تكلّم الشيطان من خلال الرجل، وكانت لغته كما كان اليهود يتوقعون من الشياطين أن يتكلموا - عادة بعبارات مثل "ما لنا ولك!" وغالبًا ما كان الشيطان يتحدث بالنيابة عن أرواح شريرة أخرى عندما قال «لنا». وكان الشيطان عنيفًا جدًا في طريقة كلامه مع يسوع — وهذا يُظهِر خوفه، لأنه يعرف مَن هو يسوع، ويعرف أن ليسوع السلطان أن يأمره بما يشاء وأن يُهلكه. والمقصود بـ «يُهلكه» هنا أن يدمّره، لا أن يقتله.</w:t>
      </w:r>
    </w:p>
    <w:p>
      <w:pPr>
        <w:bidi/>
      </w:pPr>
      <w:r>
        <w:rPr>
          <w:rtl/>
          <w:cs/>
          <w:lang w:val="ar_AE" w:bidi="ar_AE"/>
        </w:rPr>
      </w:r>
      <w:r>
        <w:rPr>
          <w:rtl/>
          <w:cs/>
          <w:lang w:val="ar_AE" w:bidi="ar_AE"/>
        </w:rPr>
        <w:t xml:space="preserve">نادى الشيطان يسوع باسمه - يسوع الناصري. وهذا يعني أن يسوع من مدينة الناصرة. وكان من المعتاد في تلك الأيام أن يُعرَف الناس باسمهم وبمدينة موطنهم كطريقة للتعريف بهم. وفي الثقافة اليهودية، كان الناس غالبًا يعتقدون أن من يدعو شخصًا باسمه يكون له نوع من السيطرة عليه. لذلك، يحاول الشيطان، دون جدوى، أن يجد طريقة ما للسيطرة على يسوع لأنه يعلم أن يسوع له كل القوة، وصاحب السلطان الحقيقي. ثم نجد الشيطان يدعو يسوع بـ "قُدُّوسُ اللهِ". وربما يقصد الشيطان أن يُظهر معرفته بأن يسوع له روح الله القدّوس. ويظهر هذا الاسم أن الشيطان يعرف أن يسوع إلهي - أي أنه هو الله. </w:t>
      </w:r>
    </w:p>
    <w:p>
      <w:pPr>
        <w:bidi/>
      </w:pPr>
      <w:r>
        <w:rPr>
          <w:rtl/>
          <w:cs/>
          <w:lang w:val="ar_AE" w:bidi="ar_AE"/>
        </w:rPr>
      </w:r>
      <w:r>
        <w:rPr>
          <w:rtl/>
          <w:cs/>
          <w:lang w:val="ar_AE" w:bidi="ar_AE"/>
        </w:rPr>
        <w:t>توقفوا هنا وناقشوا هذا السؤال كمجموعة: كيف تستخدمون الأسماء في ثقافتكم؟ ماذا تعني الأسماء؟ ومتى تنادون الناس بأسمائهم؟ (أوقفوا هذا التسجيل الآن)</w:t>
      </w:r>
    </w:p>
    <w:p>
      <w:pPr>
        <w:bidi/>
      </w:pPr>
      <w:r>
        <w:rPr>
          <w:rtl/>
          <w:cs/>
          <w:lang w:val="ar_AE" w:bidi="ar_AE"/>
        </w:rPr>
      </w:r>
      <w:r>
        <w:rPr>
          <w:rtl/>
          <w:cs/>
          <w:lang w:val="ar_AE" w:bidi="ar_AE"/>
        </w:rPr>
        <w:t>يأمر يسوع الروح الشرير قائلًا: "اخْرَسْ! وَاخْرُجْ مِنْهُ!" يطلب يسوع من الروح الشرير أن يترك الرجل وأن يتوقف عن السيطرة عليه. وعادة ما كان مُعلم الشريعة يقوم بطقس أو مراسم لطرد الشياطين. لكن على يسوع أن ينطق فقط بالكلمات ليخرج الشيطان من الرجل. وهذا يُظهر مرة أخرى سلطان يسوع. وبينما كان الشيطان يخرج من الرجل، صَرَعَهُ الرُّوحُ النَّجِسُ وَصَاحَ بِصَوْتٍ عَظِيمٍ وَخَرَجَ مِنْهُ. يحب مرقس أن يُظهر هذا الموضوع في قصصه، وغالبًا ما يُظهر لنا المواجهة بين يسوع باعتباره الخير، والشيطان باعتباره الشرّ.</w:t>
      </w:r>
    </w:p>
    <w:p>
      <w:pPr>
        <w:bidi/>
      </w:pPr>
      <w:r>
        <w:rPr>
          <w:rtl/>
          <w:cs/>
          <w:lang w:val="ar_AE" w:bidi="ar_AE"/>
        </w:rPr>
      </w:r>
      <w:r>
        <w:rPr>
          <w:rtl/>
          <w:cs/>
          <w:lang w:val="ar_AE" w:bidi="ar_AE"/>
        </w:rPr>
        <w:t>توقفوا هنا وناقشوا هذا السؤال كمجموعة: كيف تتعامل ثقافتكم مع الذين بهم أرواح شريرة؟ ما الأمور التي يفعلها الذين تسكنهم الأرواح الشريرة؟ وكيف ينالون الشفاء من هذه المعاناة؟ (أوقفوا هذا التسجيل الآن)</w:t>
      </w:r>
    </w:p>
    <w:p>
      <w:pPr>
        <w:bidi/>
      </w:pPr>
      <w:r>
        <w:rPr>
          <w:rtl/>
          <w:cs/>
          <w:lang w:val="ar_AE" w:bidi="ar_AE"/>
        </w:rPr>
      </w:r>
      <w:r>
        <w:rPr>
          <w:rtl/>
          <w:cs/>
          <w:lang w:val="ar_AE" w:bidi="ar_AE"/>
        </w:rPr>
        <w:t>ومرة أخرى، يتعجَّب الناس في المجمع من يسوع، فقد رأوا أن له قوة عظيمة. وبدأ الناس يتناقشون عمّا حدث. لم يفهم الناس بالكامل مَن هو يسوع بعد، ولكنهم رأوا أنه ليس فقط من يُعلِّم بسلطان، ومن هناك قوة في كلماته، بل أنه يُظهر ذلك أيضًا في أفعاله، وفي هذه الحالة هو يُحرّر إنسانًا.</w:t>
      </w:r>
    </w:p>
    <w:p>
      <w:pPr>
        <w:bidi/>
      </w:pPr>
      <w:r>
        <w:rPr>
          <w:rtl/>
          <w:cs/>
          <w:lang w:val="ar_AE" w:bidi="ar_AE"/>
        </w:rPr>
      </w:r>
      <w:r>
        <w:rPr>
          <w:rtl/>
          <w:cs/>
          <w:lang w:val="ar_AE" w:bidi="ar_AE"/>
        </w:rPr>
        <w:t xml:space="preserve">يحرص مرقس دائمًا على أن يُظهر نتائج المعجزات. وفي هذه القصة، انتشرت الأخبار عن يسوع ومعجزاته في كل المنطقة. </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 إلى نسخة صوتية من إنجيل مرقس ١: ٢١–٢٨ من ترجمة سهلة ومفهومة.</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يقوم الفريق بتصوير هذا المقطع بصريًا.</w:t>
      </w:r>
    </w:p>
    <w:p>
      <w:pPr>
        <w:bidi/>
      </w:pPr>
      <w:r>
        <w:rPr>
          <w:rtl/>
          <w:cs/>
          <w:lang w:val="ar_AE" w:bidi="ar_AE"/>
        </w:rPr>
      </w:r>
      <w:r>
        <w:rPr>
          <w:rtl/>
          <w:cs/>
          <w:lang w:val="ar_AE" w:bidi="ar_AE"/>
        </w:rPr>
        <w:t>يحتوي هذا المقطع على 3 مشاهد.</w:t>
      </w:r>
    </w:p>
    <w:p>
      <w:pPr>
        <w:bidi/>
      </w:pPr>
      <w:r>
        <w:rPr>
          <w:rtl/>
          <w:cs/>
          <w:lang w:val="ar_AE" w:bidi="ar_AE"/>
        </w:rPr>
      </w:r>
      <w:r>
        <w:rPr>
          <w:b/>
          <w:rtl/>
          <w:cs/>
          <w:lang w:val="ar_AE" w:bidi="ar_AE"/>
        </w:rPr>
        <w:t>في المشهد الأول:</w:t>
      </w:r>
      <w:r>
        <w:rPr>
          <w:rtl/>
          <w:cs/>
          <w:lang w:val="ar_AE" w:bidi="ar_AE"/>
        </w:rPr>
        <w:t xml:space="preserve"> يسوع وتلاميذه الأربعة – وهم صيادون دعَاهم يسوع للتو ليتبعوه، وهم الآن في مدينة كفرناحوم. وبما أن اليوم سبت، دخل يسوع المجمع (بيت الصلاة اليهودي) وبدأ يعلّم. وقد اندهش الناس من تعليمه.</w:t>
      </w:r>
    </w:p>
    <w:p>
      <w:pPr>
        <w:bidi/>
      </w:pPr>
      <w:r>
        <w:rPr>
          <w:rtl/>
          <w:cs/>
          <w:lang w:val="ar_AE" w:bidi="ar_AE"/>
        </w:rPr>
      </w:r>
      <w:r>
        <w:rPr>
          <w:b/>
          <w:rtl/>
          <w:cs/>
          <w:lang w:val="ar_AE" w:bidi="ar_AE"/>
        </w:rPr>
        <w:t>في المشهد الثاني:</w:t>
      </w:r>
      <w:r>
        <w:rPr>
          <w:rtl/>
          <w:cs/>
          <w:lang w:val="ar_AE" w:bidi="ar_AE"/>
        </w:rPr>
        <w:t xml:space="preserve"> ظهر فجأة رجل فيه روح نجس، فانتهر يسوع الروح النجس وأمره أن يخرج من الرجل. عندها صرخ الروح وأوقع الرجل في نوبة من التشنجات، ثم خرج منه.</w:t>
      </w:r>
    </w:p>
    <w:p>
      <w:pPr>
        <w:bidi/>
      </w:pPr>
      <w:r>
        <w:rPr>
          <w:rtl/>
          <w:cs/>
          <w:lang w:val="ar_AE" w:bidi="ar_AE"/>
        </w:rPr>
      </w:r>
      <w:r>
        <w:rPr>
          <w:b/>
          <w:rtl/>
          <w:cs/>
          <w:lang w:val="ar_AE" w:bidi="ar_AE"/>
        </w:rPr>
        <w:t>في المشهد الثالث:</w:t>
      </w:r>
      <w:r>
        <w:rPr>
          <w:rtl/>
          <w:cs/>
          <w:lang w:val="ar_AE" w:bidi="ar_AE"/>
        </w:rPr>
        <w:t xml:space="preserve"> امتلأ الحاضرون بالدهشة، وبدأوا يتناقشون عمّا حدث وعن سلطان يسوع. وسرعان ما انتشر الخبر عن يسوع في كل منطقة الجليل.</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 الأربعة: سمعان، أندراوس، يعقوب، ويوحنا</w:t>
      </w:r>
    </w:p>
    <w:p>
      <w:pPr>
        <w:pStyle w:val="ListBullet"/>
        <w:bidi/>
        <w:spacing w:line="240" w:lineRule="auto"/>
        <w:ind w:left="720"/>
      </w:pPr>
      <w:r>
        <w:rPr>
          <w:rtl/>
          <w:cs/>
          <w:lang w:val="ar_AE" w:bidi="ar_AE"/>
        </w:rPr>
      </w:r>
      <w:r>
        <w:rPr>
          <w:rtl/>
          <w:cs/>
          <w:lang w:val="ar_AE" w:bidi="ar_AE"/>
        </w:rPr>
        <w:t>الأشخاص الموجودون في المجمع (ومن بينهم السكان المحليون والقادة الدينيون)</w:t>
      </w:r>
    </w:p>
    <w:p>
      <w:pPr>
        <w:pStyle w:val="ListBullet"/>
        <w:bidi/>
        <w:spacing w:line="240" w:lineRule="auto"/>
        <w:ind w:left="720"/>
      </w:pPr>
      <w:r>
        <w:rPr>
          <w:rtl/>
          <w:cs/>
          <w:lang w:val="ar_AE" w:bidi="ar_AE"/>
        </w:rPr>
      </w:r>
      <w:r>
        <w:rPr>
          <w:rtl/>
          <w:cs/>
          <w:lang w:val="ar_AE" w:bidi="ar_AE"/>
        </w:rPr>
        <w:t>الرجل المسكون بروح نجس</w:t>
      </w:r>
    </w:p>
    <w:p>
      <w:pPr>
        <w:pStyle w:val="ListBullet"/>
        <w:bidi/>
        <w:spacing w:line="240" w:lineRule="auto"/>
        <w:ind w:left="720"/>
      </w:pPr>
      <w:r>
        <w:rPr>
          <w:rtl/>
          <w:cs/>
          <w:lang w:val="ar_AE" w:bidi="ar_AE"/>
        </w:rPr>
      </w:r>
      <w:r>
        <w:rPr>
          <w:rtl/>
          <w:cs/>
          <w:lang w:val="ar_AE" w:bidi="ar_AE"/>
        </w:rPr>
        <w:t>الأشخاص الذين كانوا خارج المجمع (إذ نقل الحاضرون الخبر لكل المنطقة)</w:t>
      </w:r>
    </w:p>
    <w:p>
      <w:pPr>
        <w:pStyle w:val="ListBullet"/>
        <w:bidi/>
        <w:spacing w:line="240" w:lineRule="auto"/>
        <w:ind w:left="720"/>
      </w:pPr>
      <w:r>
        <w:rPr>
          <w:rtl/>
          <w:cs/>
          <w:lang w:val="ar_AE" w:bidi="ar_AE"/>
        </w:rPr>
      </w:r>
      <w:r>
        <w:rPr>
          <w:rtl/>
          <w:cs/>
          <w:lang w:val="ar_AE" w:bidi="ar_AE"/>
        </w:rPr>
        <w:t>الروح النجس</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اطلب من المجموعة أن تفكر في سياق هذه المشاهد. المكان الآن هو مدينة كفرناحوم، داخل المجمع اليهودي، في يوم سبت. وكانت كفرناحوم مدينة صغيرة على الشاطئ الشمالي لبحر الجليل، وكان يسكنها أقل من ألفي نسمة. ومن المحتمل أن سمعان وأندراوس ويعقوب ويوحنا كانوا يعيشون فيها. وكان لكل جماعة يهودية مجمع واحد، وهو مكان يجتمع فيه الناس ليسمعوا التعليم الديني ويعبدوا الله، وأيضًا ليناقشوا القضايا الهامة المتعلقة بالشريعة والسياسة.</w:t>
      </w:r>
    </w:p>
    <w:p>
      <w:pPr>
        <w:bidi/>
      </w:pPr>
      <w:r>
        <w:rPr>
          <w:rtl/>
          <w:cs/>
          <w:lang w:val="ar_AE" w:bidi="ar_AE"/>
        </w:rPr>
      </w:r>
      <w:r>
        <w:rPr>
          <w:rtl/>
          <w:cs/>
          <w:lang w:val="ar_AE" w:bidi="ar_AE"/>
        </w:rPr>
        <w:t>تجري أحداث هذه القصة في يوم السبت اليهودي، وهو يوم يتوقف فيه الشعب عن العمل ويستريحون ويجتمعون في المجامع للعبادة والتعلّم. ودُعي يسوع وقتها ليعلّم في المجمع، وهذا يدل على أنه كان معروفًا وذو مكانة. وعندما كان يجلس ليعلّم، ورغم أننا لا نعرف مضمون التعليم، لكننا نعلم أن الناس اندهشوا من أسلوبه. فقد كان يسوع يعلّم بسلطان، على عكس المعلّمين الآخرين الذين كانوا يعتمدون على اقتباس أقوال الشريعة أو الأنبياء أو آراء علماء آخرين. أما يسوع فكان يتكلم من ذاته، كصاحب سلطان. وهذا يعني أنه لم يكن يتكلم كشخص ينقل رسالة من آخر. بل كان يعلّم شيئًا جديدًا كمن له السلطان أن يعلن الحق.</w:t>
      </w:r>
    </w:p>
    <w:p>
      <w:pPr>
        <w:bidi/>
      </w:pPr>
      <w:r>
        <w:rPr>
          <w:rtl/>
          <w:cs/>
          <w:lang w:val="ar_AE" w:bidi="ar_AE"/>
        </w:rPr>
      </w:r>
      <w:r>
        <w:rPr>
          <w:rtl/>
          <w:cs/>
          <w:lang w:val="ar_AE" w:bidi="ar_AE"/>
        </w:rPr>
        <w:t>توقّفوا هنا وانظروا إلى صورة المجمع من الداخل والخارج (أوقفوا هذا التسجيل الآن)</w:t>
      </w:r>
    </w:p>
    <w:p>
      <w:pPr>
        <w:bidi/>
      </w:pPr>
      <w:r>
        <w:rPr>
          <w:rtl/>
          <w:cs/>
          <w:lang w:val="ar_AE" w:bidi="ar_AE"/>
        </w:rPr>
      </w:r>
      <w:r>
        <w:rPr>
          <w:rtl/>
          <w:cs/>
          <w:lang w:val="ar_AE" w:bidi="ar_AE"/>
        </w:rPr>
        <w:t>في المشهد التالي يظهر فجأة رجل به روح نجس. وتُعرف الأرواح النجسة أحيانًا بالشياطين أو الأرواح الشريرة. وهي كائنات روحية تخدم الشيطان وتستطيع أن تسيطر على أفعال وأفكار الإنسان. لا نعرف منذ متى كان الرجل الممسوس في المجمع، فربما كان حاضرًا أثناء تعليم يسوع أو دخل بعد أن انتهى. وكان من المفاجئ أن يوجد شخص ممسوس في مجمع يهودي. وقد عرف الروح النجس يسوع مباشرة، فناداه باسمه ووصفه بأنه "قدوس الله". ومن الواضح هنا أن الروح الشرير هو الذي كان يتكلم. تأكد من أن ترجمتك توضح أن الروح النجس هو الذي يتكلم هنا. وهذا يؤكد أن الرجل كان ممسوسًا بروح شرير وليس مجرد مريض، فهذه الأرواح تملك معرفة فائقة للطبيعة، فهي تعلم ما لا يعلمه البشر. فقد عرف الروح الشرير حقيقة هوية يسوع بينما لم يدرك الناس ذلك بعد. يسوع هو الله. وله السلطان أن يُبيد الأرواح الشريرة.</w:t>
      </w:r>
    </w:p>
    <w:p>
      <w:pPr>
        <w:bidi/>
      </w:pPr>
      <w:r>
        <w:rPr>
          <w:rtl/>
          <w:cs/>
          <w:lang w:val="ar_AE" w:bidi="ar_AE"/>
        </w:rPr>
      </w:r>
      <w:r>
        <w:rPr>
          <w:rtl/>
          <w:cs/>
          <w:lang w:val="ar_AE" w:bidi="ar_AE"/>
        </w:rPr>
        <w:t>أظهر يسوع سلطانه وقوته حين أمر الروح النجس أن يصمت ويخرج من الرجل. وكان القادة اليهود عادة يستخدمون طقوسًا طويلة لطرد الأرواح الشريرة، أما يسوع فاكتفى بكلمة منه فقط. ولا يذكر النص إلى أين ذهب الروح بعد أن خرج من الرجل، لكن أثناء خروجه صرخ وأوقع الرجل في تشنجات عنيفة وصراخ. وتعني التشنجات أن الرجل كان بتخبط على الأرض بعنف. وبما أن الشياطين هي أرواح بلا أجساد، فلم يستطع أحد أن يراها خارجة، لكن كان واضحًا للحاضرين أن الرجل تحرر، إذ تغيّر سلوكه. ومرة أخرى، اندهش الناس من أسلوب يسوع المختلف الذي كان يتصرف بسلطان وقوة.</w:t>
      </w:r>
    </w:p>
    <w:p>
      <w:pPr>
        <w:bidi/>
      </w:pPr>
      <w:r>
        <w:rPr>
          <w:rtl/>
          <w:cs/>
          <w:lang w:val="ar_AE" w:bidi="ar_AE"/>
        </w:rPr>
      </w:r>
      <w:r>
        <w:rPr>
          <w:rtl/>
          <w:cs/>
          <w:lang w:val="ar_AE" w:bidi="ar_AE"/>
        </w:rPr>
        <w:t>وهذه هي المرة الأولى في إنجيل مرقس التي نرى فيها يسوع يأمر روحًا شريرة أن تخرج من إنسان، رغم أنه واجه الشيطان بالفعل في البرية حين جُرّب. وهذا يوضح موضوعًا متكررًا في إنجيل مرقس: الصراع بين يسوع والشيطان.</w:t>
      </w:r>
    </w:p>
    <w:p>
      <w:pPr>
        <w:bidi/>
      </w:pPr>
      <w:r>
        <w:rPr>
          <w:rtl/>
          <w:cs/>
          <w:lang w:val="ar_AE" w:bidi="ar_AE"/>
        </w:rPr>
      </w:r>
      <w:r>
        <w:rPr>
          <w:rtl/>
          <w:cs/>
          <w:lang w:val="ar_AE" w:bidi="ar_AE"/>
        </w:rPr>
        <w:t>في المشهد الأخير: بدأ الحاضرون في المجمع يتناقشون وينقلون الخبر إلى خارج المجمع. وانتشر الخبر في كل منطقة الجليل (وهي المنطقة المحيطة بكفرناحوم).</w:t>
      </w:r>
    </w:p>
    <w:p>
      <w:pPr>
        <w:bidi/>
      </w:pPr>
      <w:r>
        <w:rPr>
          <w:rtl/>
          <w:cs/>
          <w:lang w:val="ar_AE" w:bidi="ar_AE"/>
        </w:rPr>
      </w:r>
      <w:r>
        <w:rPr>
          <w:rtl/>
          <w:cs/>
          <w:lang w:val="ar_AE" w:bidi="ar_AE"/>
        </w:rPr>
        <w:t>توقفوا هنا وانظروا إلى خريطة الجليل والمناطق المحيطة كمجموعة. (أوقفوا هذا التسجيل الآن)</w:t>
      </w:r>
    </w:p>
    <w:p>
      <w:pPr>
        <w:bidi/>
      </w:pPr>
      <w:r>
        <w:rPr>
          <w:rtl/>
          <w:cs/>
          <w:lang w:val="ar_AE" w:bidi="ar_AE"/>
        </w:rPr>
      </w:r>
      <w:r>
        <w:rPr>
          <w:rtl/>
          <w:cs/>
          <w:lang w:val="ar_AE" w:bidi="ar_AE"/>
        </w:rPr>
        <w:t>والآن، يتعين على المجموعة رسم مشاهد المقطع وما يجري فيه من أحداث على لوحة، أو ترسم صورًا، أو أن تستخدم أشياء ملموسة للتصوير المرئي.</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 إلى نسخة صوتية من إنجيل مرقس :1 28–21 من الترجمة الأكثر فهمًا لك.</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 الأربعة: سمعان، أندراوس، يعقوب، ويوحنا</w:t>
      </w:r>
    </w:p>
    <w:p>
      <w:pPr>
        <w:pStyle w:val="ListBullet"/>
        <w:bidi/>
        <w:spacing w:line="240" w:lineRule="auto"/>
        <w:ind w:left="720"/>
      </w:pPr>
      <w:r>
        <w:rPr>
          <w:rtl/>
          <w:cs/>
          <w:lang w:val="ar_AE" w:bidi="ar_AE"/>
        </w:rPr>
      </w:r>
      <w:r>
        <w:rPr>
          <w:rtl/>
          <w:cs/>
          <w:lang w:val="ar_AE" w:bidi="ar_AE"/>
        </w:rPr>
        <w:t>الأشخاص الموجودون في المجمع (ومن بينهم السكان المحليون والقادة الدينيون)</w:t>
      </w:r>
    </w:p>
    <w:p>
      <w:pPr>
        <w:pStyle w:val="ListBullet"/>
        <w:bidi/>
        <w:spacing w:line="240" w:lineRule="auto"/>
        <w:ind w:left="720"/>
      </w:pPr>
      <w:r>
        <w:rPr>
          <w:rtl/>
          <w:cs/>
          <w:lang w:val="ar_AE" w:bidi="ar_AE"/>
        </w:rPr>
      </w:r>
      <w:r>
        <w:rPr>
          <w:rtl/>
          <w:cs/>
          <w:lang w:val="ar_AE" w:bidi="ar_AE"/>
        </w:rPr>
        <w:t>الرجل المسكون بروح نجس</w:t>
      </w:r>
    </w:p>
    <w:p>
      <w:pPr>
        <w:pStyle w:val="ListBullet"/>
        <w:bidi/>
        <w:spacing w:line="240" w:lineRule="auto"/>
        <w:ind w:left="720"/>
      </w:pPr>
      <w:r>
        <w:rPr>
          <w:rtl/>
          <w:cs/>
          <w:lang w:val="ar_AE" w:bidi="ar_AE"/>
        </w:rPr>
      </w:r>
      <w:r>
        <w:rPr>
          <w:rtl/>
          <w:cs/>
          <w:lang w:val="ar_AE" w:bidi="ar_AE"/>
        </w:rPr>
        <w:t>الأشخاص خارج المجمع (إذ أن الذين كانوا داخل المجمع نشروا الأخبار للناس في كل المنطقة)</w:t>
      </w:r>
    </w:p>
    <w:p>
      <w:pPr>
        <w:pStyle w:val="ListBullet"/>
        <w:bidi/>
        <w:spacing w:line="240" w:lineRule="auto"/>
        <w:ind w:left="720"/>
      </w:pPr>
      <w:r>
        <w:rPr>
          <w:rtl/>
          <w:cs/>
          <w:lang w:val="ar_AE" w:bidi="ar_AE"/>
        </w:rPr>
      </w:r>
      <w:r>
        <w:rPr>
          <w:rtl/>
          <w:cs/>
          <w:lang w:val="ar_AE" w:bidi="ar_AE"/>
        </w:rPr>
        <w:t>الروح النجس</w:t>
      </w:r>
    </w:p>
    <w:p>
      <w:pPr>
        <w:bidi/>
      </w:pPr>
      <w:r>
        <w:rPr>
          <w:rtl/>
          <w:cs/>
          <w:lang w:val="ar_AE" w:bidi="ar_AE"/>
        </w:rPr>
      </w:r>
      <w:r>
        <w:rPr>
          <w:rtl/>
          <w:cs/>
          <w:lang w:val="ar_AE" w:bidi="ar_AE"/>
        </w:rPr>
        <w:t>عليكم كمجموعة القيام بتمثيل المقطع مرتين، وذلك بلغتكم الأم.</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قم بتمثيل دور يسوع وهو في المجمع مع تلاميذه وجمع من الناس. يبدأ يسوع بتعليمهم. فيُبهت الجمع من السلطان الذي يعلّم به يسوع،</w:t>
      </w:r>
    </w:p>
    <w:p>
      <w:pPr>
        <w:bidi/>
      </w:pPr>
      <w:r>
        <w:rPr>
          <w:rtl/>
          <w:cs/>
          <w:lang w:val="ar_AE" w:bidi="ar_AE"/>
        </w:rPr>
      </w:r>
      <w:r>
        <w:rPr>
          <w:rtl/>
          <w:cs/>
          <w:lang w:val="ar_AE" w:bidi="ar_AE"/>
        </w:rPr>
        <w:t>أوقفوا التمثيل. اسأل الأشخاص الذين يؤدون دور تلاميذ يسوع الأربعة، وهم سمعان، وأندراوس، ويعقوب، ويوحنا: "بماذا تفكرون أو تشعرون؟" قد تسمع عبارات مثل: "نحن متحيرون" أو "إن إيمانهم يزداد،" أو "أنهم يتعلمون ويفهمون أكثر عن من يكون يسوع". واصلوا تمثيل الدراما.</w:t>
      </w:r>
    </w:p>
    <w:p>
      <w:pPr>
        <w:bidi/>
      </w:pPr>
      <w:r>
        <w:rPr>
          <w:rtl/>
          <w:cs/>
          <w:lang w:val="ar_AE" w:bidi="ar_AE"/>
        </w:rPr>
      </w:r>
      <w:r>
        <w:rPr>
          <w:rtl/>
          <w:cs/>
          <w:lang w:val="ar_AE" w:bidi="ar_AE"/>
        </w:rPr>
        <w:t xml:space="preserve">يأتي رجل به روح نجس. تأكد من تمثيل القصة بطريقة تجعل وصوله بغتة ومفاجئًا. فيصرخ الرجل الذي به روح نجس نحو يسوع ويسأله عن سبب وجوده هنا، ويدعوه "قدوس الله". يأمر يسوع الروح النجس أن يخرج من الرجل. فيخرج الروح النجس، جاعلًا الرجل يتشنج ويصيح بصوت عظيم. </w:t>
      </w:r>
    </w:p>
    <w:p>
      <w:pPr>
        <w:bidi/>
      </w:pPr>
      <w:r>
        <w:rPr>
          <w:rtl/>
          <w:cs/>
          <w:lang w:val="ar_AE" w:bidi="ar_AE"/>
        </w:rPr>
      </w:r>
      <w:r>
        <w:rPr>
          <w:rtl/>
          <w:cs/>
          <w:lang w:val="ar_AE" w:bidi="ar_AE"/>
        </w:rPr>
        <w:t>أوقفوا التمثيل. اسأل الشخص الذي يؤدي دور يسوع بما يشعر في هذه اللحظة. قد تسمع عبارات مثل: "أنا أشعر بمقاومة من الشيطان لخدمتي،" أو "أنا أشعر بالثقة والسلطان بأنني قادر على إخراج هذا الشيطان". الآن اسأل الشخص الذي يؤدي دور الرجل الذي به روح نجس كيف يشعر. قد تسمع عبارات مثل: "حرية" أو "لقد استرحت" أو "أنا فرحان" أو "سلام، أخيرًا". واصلوا تمثيل الدراما.</w:t>
      </w:r>
    </w:p>
    <w:p>
      <w:pPr>
        <w:bidi/>
      </w:pPr>
      <w:r>
        <w:rPr>
          <w:rtl/>
          <w:cs/>
          <w:lang w:val="ar_AE" w:bidi="ar_AE"/>
        </w:rPr>
      </w:r>
      <w:r>
        <w:rPr>
          <w:rtl/>
          <w:cs/>
          <w:lang w:val="ar_AE" w:bidi="ar_AE"/>
        </w:rPr>
        <w:t>قم بتمثيل دور الجمع وهم مندهشون من قوة يسوع وسلطانه. ويتناقشون عمّا حدث. ثم يذهب الجمع ويخبرون الناس في المناطق المحيطة بالجليل عن يسوع.</w:t>
      </w:r>
    </w:p>
    <w:p>
      <w:pPr>
        <w:bidi/>
      </w:pPr>
      <w:r>
        <w:rPr>
          <w:rtl/>
          <w:cs/>
          <w:lang w:val="ar_AE" w:bidi="ar_AE"/>
        </w:rPr>
      </w:r>
      <w:r>
        <w:rPr>
          <w:rtl/>
          <w:cs/>
          <w:lang w:val="ar_AE" w:bidi="ar_AE"/>
        </w:rPr>
        <w:t>أوقفوا التمثيل. اسأل الأشخاص الذين يؤدون دور الجمع: "بماذا تفكرون في هذه اللحظة؟ فأنتم لم تسمعوا تعليم بمثل هذا السلطان من قبل، والآن رأيتم سلطان يسوع في إخراج الشياطين. كيف تشعرون؟ هل تدركون معنى هذا؟" قد تسمع عبارات مثل: "أنا متحمس أن أخبر الآخرين بما رأيت،" أو "أنا لست متحقِّقا ماذا يعني هذا، من هو هذا الرجل وكيف له مثل هذا السلطان؟"</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 إلى نسخة صوتية لإنجيل مرقس ١: ٢١–٢٨ في أكثر الترجمات المفهومة لك.</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إن يسوع ورفاقه الآن في </w:t>
      </w:r>
      <w:hyperlink r:id="rId29">
        <w:r>
          <w:rPr>
            <w:rtl/>
            <w:cs/>
            <w:lang w:val="ar_AE" w:bidi="ar_AE"/>
          </w:rPr>
          <w:rPr>
            <w:color w:val="0000EE"/>
            <w:u w:val="single"/>
          </w:rPr>
          <w:t>كفرناحوم</w:t>
        </w:r>
      </w:hyperlink>
      <w:r>
        <w:rPr>
          <w:rtl/>
          <w:cs/>
          <w:lang w:val="ar_AE" w:bidi="ar_AE"/>
        </w:rPr>
        <w:t xml:space="preserve">. كانت </w:t>
      </w:r>
      <w:r>
        <w:rPr>
          <w:b/>
          <w:rtl/>
          <w:cs/>
          <w:lang w:val="ar_AE" w:bidi="ar_AE"/>
        </w:rPr>
        <w:t>كفرناحوم</w:t>
      </w:r>
      <w:r>
        <w:rPr>
          <w:rtl/>
          <w:cs/>
          <w:lang w:val="ar_AE" w:bidi="ar_AE"/>
        </w:rPr>
        <w:t xml:space="preserve"> مدينة رئيسية على الطريق من مصر إلى دمشق، وهي مدينة رئيسية أخرى. كانت كفرناحوم مركزًا للصيد والتجارة. كانت مهمة أيضًا للحكومة الرومانية الأجنبية المُستعمِرة باعتبارها محطة لتحصيل الضرائب. قام يسوع بجزء كبير من خدمته في هذه المدينة. كان العديد من تلاميذه صيادين من هذه المدينة.</w:t>
      </w:r>
    </w:p>
    <w:p>
      <w:pPr>
        <w:bidi/>
      </w:pPr>
      <w:r>
        <w:rPr>
          <w:rtl/>
          <w:cs/>
          <w:lang w:val="ar_AE" w:bidi="ar_AE"/>
        </w:rPr>
      </w:r>
      <w:r>
        <w:rPr>
          <w:rtl/>
          <w:cs/>
          <w:lang w:val="ar_AE" w:bidi="ar_AE"/>
        </w:rPr>
        <w:t>توقَّفْ هنا وأَظهِر لفريق الترجمة الخاص بك خريطةً لبحر الجليل تُظهر كفرناحوم، ومصر، ودمشق.</w:t>
      </w:r>
    </w:p>
    <w:p>
      <w:pPr>
        <w:bidi/>
      </w:pPr>
      <w:r>
        <w:rPr>
          <w:rtl/>
          <w:cs/>
          <w:lang w:val="ar_AE" w:bidi="ar_AE"/>
        </w:rPr>
      </w:r>
      <w:r>
        <w:rPr>
          <w:rtl/>
          <w:cs/>
          <w:lang w:val="ar_AE" w:bidi="ar_AE"/>
        </w:rPr>
        <w:t xml:space="preserve">كان الشعب اليهودي يَحفظ يوم </w:t>
      </w:r>
      <w:r>
        <w:rPr>
          <w:b/>
          <w:rtl/>
          <w:cs/>
          <w:lang w:val="ar_AE" w:bidi="ar_AE"/>
        </w:rPr>
        <w:t>السبت</w:t>
      </w:r>
      <w:r>
        <w:rPr>
          <w:rtl/>
          <w:cs/>
          <w:lang w:val="ar_AE" w:bidi="ar_AE"/>
        </w:rPr>
        <w:t xml:space="preserve"> يومًا للراحة والعبادة منذ أعطاهم الله هذه الوصية منذ زمن طويل. كان هذا اليوم يُعد اليوم السابع في الأسبوع. بحلول زمن يسوع، كانت هناك قواعد صارمة ومحددة موضوعة بخصوص نوع العمل الذي يمكن أو لا يمكن القيام به في هذا اليوم، وكان هذا أيضًا هو اليوم الذي يذهب فيه الناس إلى المَجمع للعبادة.</w:t>
      </w:r>
    </w:p>
    <w:p>
      <w:pPr>
        <w:bidi/>
      </w:pPr>
      <w:r>
        <w:rPr>
          <w:rtl/>
          <w:cs/>
          <w:lang w:val="ar_AE" w:bidi="ar_AE"/>
        </w:rPr>
      </w:r>
      <w:r>
        <w:rPr>
          <w:rtl/>
          <w:cs/>
          <w:lang w:val="ar_AE" w:bidi="ar_AE"/>
        </w:rPr>
        <w:t xml:space="preserve">توقفوا هنا وناقشوا كمجموعة الكلمة أو العبارة الأنسب للتعبير عن السبت. ابحث في </w:t>
      </w:r>
      <w:hyperlink r:id="rId30">
        <w:r>
          <w:rPr>
            <w:rtl/>
            <w:cs/>
            <w:lang w:val="ar_AE" w:bidi="ar_AE"/>
          </w:rPr>
          <w:rPr>
            <w:color w:val="0000EE"/>
            <w:u w:val="single"/>
          </w:rPr>
          <w:t>قاموس الكلمات الرئيسية</w:t>
        </w:r>
      </w:hyperlink>
      <w:r>
        <w:rPr>
          <w:rtl/>
          <w:cs/>
          <w:lang w:val="ar_AE" w:bidi="ar_AE"/>
        </w:rPr>
        <w:t xml:space="preserve"> عن كلمة السبت للمزيد من المعلومات. أوقفوا هذا التسجيل هنا.</w:t>
      </w:r>
    </w:p>
    <w:p>
      <w:pPr>
        <w:bidi/>
      </w:pPr>
      <w:r>
        <w:rPr>
          <w:rtl/>
          <w:cs/>
          <w:lang w:val="ar_AE" w:bidi="ar_AE"/>
        </w:rPr>
      </w:r>
      <w:r>
        <w:rPr>
          <w:rtl/>
          <w:cs/>
          <w:lang w:val="ar_AE" w:bidi="ar_AE"/>
        </w:rPr>
        <w:t xml:space="preserve">كان يسوع يُعلِّم في المَجمع في كفرناحوم. كانت </w:t>
      </w:r>
      <w:r>
        <w:rPr>
          <w:b/>
          <w:rtl/>
          <w:cs/>
          <w:lang w:val="ar_AE" w:bidi="ar_AE"/>
        </w:rPr>
        <w:t>المجامع</w:t>
      </w:r>
      <w:r>
        <w:rPr>
          <w:rtl/>
          <w:cs/>
          <w:lang w:val="ar_AE" w:bidi="ar_AE"/>
        </w:rPr>
        <w:t xml:space="preserve"> هي أماكن العبادة اليهودية حيث كان الناس يجتمعون في القرى بدلًا من العبادة في الهيكل الرئيسي في أورشليم. لم يكن الناس يُقدِّمون الذبائح في المجامع. كانت هذه تجمعات محلية لليهود الذين يجتمعون في يوم السبت وأيام الأعياد الخاصة من أجل الصلاة، وقراءة النصوص المُقدَّسة، والاستماع للتعليم، وأحيانًا للحُكم في نزاعات المجتمع.</w:t>
      </w:r>
    </w:p>
    <w:p>
      <w:pPr>
        <w:bidi/>
      </w:pPr>
      <w:r>
        <w:rPr>
          <w:rtl/>
          <w:cs/>
          <w:lang w:val="ar_AE" w:bidi="ar_AE"/>
        </w:rPr>
      </w:r>
      <w:r>
        <w:rPr>
          <w:rtl/>
          <w:cs/>
          <w:lang w:val="ar_AE" w:bidi="ar_AE"/>
        </w:rPr>
        <w:t xml:space="preserve">توقّفوا هنا وقوموا بهذا النشاط: اجمع عدة أحجار من أحجام مختلفة، لكن أحضِر حجرًا واحدًا أكبر بكثير من البقية. ضَعوا الحجر الكبير في مكان أعلى قليلًا من الأحجار الأصغر، واستخدموا هذا التوضيح التصويري عندما تُناقشوا ما كان يفعله الناس في الهيكل مقابل ما كان يفعلونه في المَجمع. ابحث عن كلمة </w:t>
      </w:r>
      <w:hyperlink r:id="rId31">
        <w:r>
          <w:rPr>
            <w:rtl/>
            <w:cs/>
            <w:lang w:val="ar_AE" w:bidi="ar_AE"/>
          </w:rPr>
          <w:rPr>
            <w:color w:val="0000EE"/>
            <w:u w:val="single"/>
          </w:rPr>
          <w:t>المَجمع</w:t>
        </w:r>
      </w:hyperlink>
      <w:r>
        <w:rPr>
          <w:rtl/>
          <w:cs/>
          <w:lang w:val="ar_AE" w:bidi="ar_AE"/>
        </w:rPr>
        <w:t xml:space="preserve"> في قاموس الكلمات الرئيسية للمزيد من المعلومات. ناقشوا كمجموعة ما هي الكلمة التي ستستخدمونها للإشارة إلى المَجمع، أو استخدموا نفس الكلمة التي استخدمتوها في مقاطع أخرى من الكتاب المُقدَّس. أوقفوا هذا التسجيل هنا.</w:t>
      </w:r>
    </w:p>
    <w:p>
      <w:pPr>
        <w:bidi/>
      </w:pPr>
      <w:r>
        <w:rPr>
          <w:rtl/>
          <w:cs/>
          <w:lang w:val="ar_AE" w:bidi="ar_AE"/>
        </w:rPr>
      </w:r>
      <w:r>
        <w:rPr>
          <w:rtl/>
          <w:cs/>
          <w:lang w:val="ar_AE" w:bidi="ar_AE"/>
        </w:rPr>
        <w:t xml:space="preserve">يُخبرنا مرقس أن الناس في المَجمع كانوا </w:t>
      </w:r>
      <w:r>
        <w:rPr>
          <w:b/>
          <w:rtl/>
          <w:cs/>
          <w:lang w:val="ar_AE" w:bidi="ar_AE"/>
        </w:rPr>
        <w:t>مُندهشين من تعاليم يسوع</w:t>
      </w:r>
      <w:r>
        <w:rPr>
          <w:rtl/>
          <w:cs/>
          <w:lang w:val="ar_AE" w:bidi="ar_AE"/>
        </w:rPr>
        <w:t xml:space="preserve">. بكلمات أخرى، كانوا مُندهشين من </w:t>
      </w:r>
      <w:r>
        <w:rPr>
          <w:i/>
          <w:rtl/>
          <w:cs/>
          <w:lang w:val="ar_AE" w:bidi="ar_AE"/>
        </w:rPr>
        <w:t>الطريقة</w:t>
      </w:r>
      <w:r>
        <w:rPr>
          <w:rtl/>
          <w:cs/>
          <w:lang w:val="ar_AE" w:bidi="ar_AE"/>
        </w:rPr>
        <w:t xml:space="preserve"> التي كان يسوع يُعلِّم بها لأنه كان يُعلِّم مثل شخص له سلطان.</w:t>
      </w:r>
    </w:p>
    <w:p>
      <w:pPr>
        <w:bidi/>
      </w:pPr>
      <w:r>
        <w:rPr>
          <w:rtl/>
          <w:cs/>
          <w:lang w:val="ar_AE" w:bidi="ar_AE"/>
        </w:rPr>
      </w:r>
      <w:r>
        <w:rPr>
          <w:rtl/>
          <w:cs/>
          <w:lang w:val="ar_AE" w:bidi="ar_AE"/>
        </w:rPr>
        <w:t xml:space="preserve">إن </w:t>
      </w:r>
      <w:r>
        <w:rPr>
          <w:b/>
          <w:rtl/>
          <w:cs/>
          <w:lang w:val="ar_AE" w:bidi="ar_AE"/>
        </w:rPr>
        <w:t>السُلطان</w:t>
      </w:r>
      <w:r>
        <w:rPr>
          <w:rtl/>
          <w:cs/>
          <w:lang w:val="ar_AE" w:bidi="ar_AE"/>
        </w:rPr>
        <w:t xml:space="preserve"> يعني أن تكون للشخص السُلطة، أو الحق في إخبار الناس بأن يفعلوا شيئًا ما. ابحث عن كلمة </w:t>
      </w:r>
      <w:hyperlink r:id="rId32">
        <w:r>
          <w:rPr>
            <w:rtl/>
            <w:cs/>
            <w:lang w:val="ar_AE" w:bidi="ar_AE"/>
          </w:rPr>
          <w:rPr>
            <w:color w:val="0000EE"/>
            <w:u w:val="single"/>
          </w:rPr>
          <w:t>السُلطان</w:t>
        </w:r>
      </w:hyperlink>
      <w:r>
        <w:rPr>
          <w:rtl/>
          <w:cs/>
          <w:lang w:val="ar_AE" w:bidi="ar_AE"/>
        </w:rPr>
        <w:t xml:space="preserve"> في قاموس الكلمات الرئيسية للمزيد من المعلومات.</w:t>
      </w:r>
    </w:p>
    <w:p>
      <w:pPr>
        <w:bidi/>
      </w:pPr>
      <w:r>
        <w:rPr>
          <w:rtl/>
          <w:cs/>
          <w:lang w:val="ar_AE" w:bidi="ar_AE"/>
        </w:rPr>
      </w:r>
      <w:r>
        <w:rPr>
          <w:rtl/>
          <w:cs/>
          <w:lang w:val="ar_AE" w:bidi="ar_AE"/>
        </w:rPr>
        <w:t xml:space="preserve">كانت طريقة يسوع في التعليم مختلفة عن معلمي الشريعة الآخرين. يُترجَم تعبير </w:t>
      </w:r>
      <w:r>
        <w:rPr>
          <w:b/>
          <w:rtl/>
          <w:cs/>
          <w:lang w:val="ar_AE" w:bidi="ar_AE"/>
        </w:rPr>
        <w:t>معلِّمو الشريعة</w:t>
      </w:r>
      <w:r>
        <w:rPr>
          <w:rtl/>
          <w:cs/>
          <w:lang w:val="ar_AE" w:bidi="ar_AE"/>
        </w:rPr>
        <w:t xml:space="preserve"> أحيانًا بكلمة الكتبة أو كَتبة الناموس: وكانوا باحثين وخبراء في تفسير الشريعة من النصوص المُقَدَّسة. لم تكن هذه التفسيرات تُدوَّن، بل تُحفَظ وتْعلَّم شفويًا بواسطة المُعلِّمين.</w:t>
      </w:r>
    </w:p>
    <w:p>
      <w:pPr>
        <w:bidi/>
      </w:pPr>
      <w:r>
        <w:rPr>
          <w:rtl/>
          <w:cs/>
          <w:lang w:val="ar_AE" w:bidi="ar_AE"/>
        </w:rPr>
      </w:r>
      <w:r>
        <w:rPr>
          <w:rtl/>
          <w:cs/>
          <w:lang w:val="ar_AE" w:bidi="ar_AE"/>
        </w:rPr>
        <w:t xml:space="preserve">توقَّفوا هنا وناقشوا أي كلمة أو عبارة ستستخدمونها للإشارة إلى "معلمي الشريعة." ابحث عن تعبير </w:t>
      </w:r>
      <w:hyperlink r:id="rId33">
        <w:r>
          <w:rPr>
            <w:rtl/>
            <w:cs/>
            <w:lang w:val="ar_AE" w:bidi="ar_AE"/>
          </w:rPr>
          <w:rPr>
            <w:color w:val="0000EE"/>
            <w:u w:val="single"/>
          </w:rPr>
          <w:t>معلمي الشريعة</w:t>
        </w:r>
      </w:hyperlink>
      <w:r>
        <w:rPr>
          <w:rtl/>
          <w:cs/>
          <w:lang w:val="ar_AE" w:bidi="ar_AE"/>
        </w:rPr>
        <w:t xml:space="preserve"> في قاموس الكلمات الرئيسية لمزيد من المعلومات. أوقفوا هذا التسجيل هنا.</w:t>
      </w:r>
    </w:p>
    <w:p>
      <w:pPr>
        <w:bidi/>
      </w:pPr>
      <w:r>
        <w:rPr>
          <w:rtl/>
          <w:cs/>
          <w:lang w:val="ar_AE" w:bidi="ar_AE"/>
        </w:rPr>
      </w:r>
      <w:r>
        <w:rPr>
          <w:rtl/>
          <w:cs/>
          <w:lang w:val="ar_AE" w:bidi="ar_AE"/>
        </w:rPr>
        <w:t xml:space="preserve">كان يوجد رجلٌ به </w:t>
      </w:r>
      <w:r>
        <w:rPr>
          <w:b/>
          <w:rtl/>
          <w:cs/>
          <w:lang w:val="ar_AE" w:bidi="ar_AE"/>
        </w:rPr>
        <w:t>روح شرير/نجس</w:t>
      </w:r>
      <w:r>
        <w:rPr>
          <w:rtl/>
          <w:cs/>
          <w:lang w:val="ar_AE" w:bidi="ar_AE"/>
        </w:rPr>
        <w:t>. في هذا النص، في اللغة اليونانية الأصلية، يُقال إنه روح "نجس." تُشير كلمة "نجس" إلى شيء غير مُناسِب لخدمة الله. جميع الأرواح الشريرة "نجسة" لأنها غير مُناسِبة لخدمة الله. يُشير تعبير "الأرواح الشريرة" إلى الأرواح الذين يخدمون الشيطان باعتبارهم وكلاء له، والذين يخضعون لسلطانه. إن هذه الكائنات الروحية لها القدرة على قمع إنسانٍ ما وحتى السيطرة عليه. هذا هو ما نراه يحدث لهذا الرجل في هذه القصة. نحن نعلم من الكتاب المُقدَّس أن الأرواح الشريرة خلقها اللهُ واختارت أن تعصيه. لا تحتوي بعض اللُغات على كلمة تُعبِّر عن ذلك بشكل كافٍ. إن "الروح الشرير" في تلك اللُغات قد يُشير إلى روح الشخص الميت الذي "يُطارد" الناس. حاولوا أن تختاروا كلمة تُشير إلى كائن روحي مستقل شرير ويُقاوم الله. إن لم يكن لديكم كلمة مُعبِّرة، يمكنكم أيضًا استخدام كلمة مُحايدة للإشارة إلى كائن روحي مستقل وإضافة صفة مثل روح من الشيطان، أو روح ردئ/شرير.</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الروح النجس أو الشرير. ابحث في قاموس الكلمات الرئيسية للمزيد من المعلومات عن </w:t>
      </w:r>
      <w:hyperlink r:id="rId34">
        <w:r>
          <w:rPr>
            <w:rtl/>
            <w:cs/>
            <w:lang w:val="ar_AE" w:bidi="ar_AE"/>
          </w:rPr>
          <w:rPr>
            <w:color w:val="0000EE"/>
            <w:u w:val="single"/>
          </w:rPr>
          <w:t>الروح الشرير</w:t>
        </w:r>
      </w:hyperlink>
      <w:r>
        <w:rPr>
          <w:rtl/>
          <w:cs/>
          <w:lang w:val="ar_AE" w:bidi="ar_AE"/>
        </w:rPr>
        <w:t>/</w:t>
      </w:r>
      <w:hyperlink r:id="rId35">
        <w:r>
          <w:rPr>
            <w:rtl/>
            <w:cs/>
            <w:lang w:val="ar_AE" w:bidi="ar_AE"/>
          </w:rPr>
          <w:rPr>
            <w:color w:val="0000EE"/>
            <w:u w:val="single"/>
          </w:rPr>
          <w:t>الروح النجس</w:t>
        </w:r>
      </w:hyperlink>
      <w:r>
        <w:rPr>
          <w:rtl/>
          <w:cs/>
          <w:lang w:val="ar_AE" w:bidi="ar_AE"/>
        </w:rPr>
        <w:t>. أوقفوا هذا التسجيل هنا.</w:t>
      </w:r>
    </w:p>
    <w:p>
      <w:pPr>
        <w:bidi/>
      </w:pPr>
      <w:r>
        <w:rPr>
          <w:rtl/>
          <w:cs/>
          <w:lang w:val="ar_AE" w:bidi="ar_AE"/>
        </w:rPr>
      </w:r>
      <w:r>
        <w:rPr>
          <w:rtl/>
          <w:cs/>
          <w:lang w:val="ar_AE" w:bidi="ar_AE"/>
        </w:rPr>
        <w:t xml:space="preserve">استخدمَ الروح الشرير لقب </w:t>
      </w:r>
      <w:r>
        <w:rPr>
          <w:b/>
          <w:rtl/>
          <w:cs/>
          <w:lang w:val="ar_AE" w:bidi="ar_AE"/>
        </w:rPr>
        <w:t>يسوع الناصري</w:t>
      </w:r>
      <w:r>
        <w:rPr>
          <w:rtl/>
          <w:cs/>
          <w:lang w:val="ar_AE" w:bidi="ar_AE"/>
        </w:rPr>
        <w:t xml:space="preserve"> عندما تحدَّث إلى يسوع. إن </w:t>
      </w:r>
      <w:hyperlink r:id="rId36">
        <w:r>
          <w:rPr>
            <w:rtl/>
            <w:cs/>
            <w:lang w:val="ar_AE" w:bidi="ar_AE"/>
          </w:rPr>
          <w:rPr>
            <w:color w:val="0000EE"/>
            <w:u w:val="single"/>
          </w:rPr>
          <w:t>الناصرة</w:t>
        </w:r>
      </w:hyperlink>
      <w:r>
        <w:rPr>
          <w:rtl/>
          <w:cs/>
          <w:lang w:val="ar_AE" w:bidi="ar_AE"/>
        </w:rPr>
        <w:t xml:space="preserve"> هي المدينة التي نشأ فيها يسوع، وهي جزء آخر من منطقة الجليل. استخدمَ الروح الشرير لقبًا ليسوع أظهرَ أنه كان يَعرف مَن هو يسوع ومن أين جاء. كان الروح الشرير يرغب في الحصول على بعض السيطرة أو التأثير على يسوع باستخدام اسمه.</w:t>
      </w:r>
    </w:p>
    <w:p>
      <w:pPr>
        <w:bidi/>
      </w:pPr>
      <w:r>
        <w:rPr>
          <w:rtl/>
          <w:cs/>
          <w:lang w:val="ar_AE" w:bidi="ar_AE"/>
        </w:rPr>
      </w:r>
      <w:r>
        <w:rPr>
          <w:rtl/>
          <w:cs/>
          <w:lang w:val="ar_AE" w:bidi="ar_AE"/>
        </w:rPr>
        <w:t>توقفْ هنا وأَظهِر لفريق الترجمة الخاص بك خريطةً للجليل تَظهر فيها الناصرة.</w:t>
      </w:r>
    </w:p>
    <w:p>
      <w:pPr>
        <w:bidi/>
      </w:pPr>
      <w:r>
        <w:rPr>
          <w:rtl/>
          <w:cs/>
          <w:lang w:val="ar_AE" w:bidi="ar_AE"/>
        </w:rPr>
      </w:r>
      <w:r>
        <w:rPr>
          <w:rtl/>
          <w:cs/>
          <w:lang w:val="ar_AE" w:bidi="ar_AE"/>
        </w:rPr>
        <w:t xml:space="preserve">كذلك دعا الروح الشرير يسوع بِلقب </w:t>
      </w:r>
      <w:r>
        <w:rPr>
          <w:b/>
          <w:rtl/>
          <w:cs/>
          <w:lang w:val="ar_AE" w:bidi="ar_AE"/>
        </w:rPr>
        <w:t>قدوس الله</w:t>
      </w:r>
      <w:r>
        <w:rPr>
          <w:rtl/>
          <w:cs/>
          <w:lang w:val="ar_AE" w:bidi="ar_AE"/>
        </w:rPr>
        <w:t>. يُشير هذا اللقب عادةً إلى الله نفسه ويدل على أن يسوع له علاقة خاصة بالله وأن له روح الله.</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قدوس الله. توقفوا هنا وناقشوا كمجموعة الكلمة أو العبارة الأنسب لترجمة لفظ ملكوت الله. إذا لزم الأمر، ابحث في قاموس الكلمات الرئيسية عن كلمة </w:t>
      </w:r>
      <w:hyperlink r:id="rId37">
        <w:r>
          <w:rPr>
            <w:rtl/>
            <w:cs/>
            <w:lang w:val="ar_AE" w:bidi="ar_AE"/>
          </w:rPr>
          <w:rPr>
            <w:color w:val="0000EE"/>
            <w:u w:val="single"/>
          </w:rPr>
          <w:t>قدوس</w:t>
        </w:r>
      </w:hyperlink>
      <w:r>
        <w:rPr>
          <w:rtl/>
          <w:cs/>
          <w:lang w:val="ar_AE" w:bidi="ar_AE"/>
        </w:rPr>
        <w:t>. أوقِفوا التسجيل هنا.</w:t>
      </w:r>
    </w:p>
    <w:p>
      <w:pPr>
        <w:bidi/>
      </w:pPr>
      <w:r>
        <w:rPr>
          <w:rtl/>
          <w:cs/>
          <w:lang w:val="ar_AE" w:bidi="ar_AE"/>
        </w:rPr>
      </w:r>
      <w:r>
        <w:rPr>
          <w:rtl/>
          <w:cs/>
          <w:lang w:val="ar_AE" w:bidi="ar_AE"/>
        </w:rPr>
        <w:t xml:space="preserve">كانت كفرناحوم على جانب </w:t>
      </w:r>
      <w:hyperlink r:id="rId38">
        <w:r>
          <w:rPr>
            <w:rtl/>
            <w:cs/>
            <w:lang w:val="ar_AE" w:bidi="ar_AE"/>
          </w:rPr>
          <w:rPr>
            <w:color w:val="0000EE"/>
            <w:u w:val="single"/>
          </w:rPr>
          <w:t>بحر الجليل</w:t>
        </w:r>
      </w:hyperlink>
      <w:r>
        <w:rPr>
          <w:rtl/>
          <w:cs/>
          <w:lang w:val="ar_AE" w:bidi="ar_AE"/>
        </w:rPr>
        <w:t xml:space="preserve"> وفي منطقة </w:t>
      </w:r>
      <w:hyperlink r:id="rId39">
        <w:r>
          <w:rPr>
            <w:rtl/>
            <w:cs/>
            <w:lang w:val="ar_AE" w:bidi="ar_AE"/>
          </w:rPr>
          <w:rPr>
            <w:color w:val="0000EE"/>
            <w:u w:val="single"/>
          </w:rPr>
          <w:t>الجليل</w:t>
        </w:r>
      </w:hyperlink>
      <w:r>
        <w:rPr>
          <w:rtl/>
          <w:cs/>
          <w:lang w:val="ar_AE" w:bidi="ar_AE"/>
        </w:rPr>
        <w:t>. إن هذه البحيرة، أو البحر، بطول ٢١ كيلومترًا و ١٠ كيلومترات عرضًا. وتَصل أعمق نقطة فيها إلى عمق ٦٧ مترًا. اعتمد الكثيرون عليها في الصيد وكسب معيشتهم.</w:t>
      </w:r>
    </w:p>
    <w:p>
      <w:pPr>
        <w:bidi/>
      </w:pPr>
      <w:r>
        <w:rPr>
          <w:rtl/>
          <w:cs/>
          <w:lang w:val="ar_AE" w:bidi="ar_AE"/>
        </w:rPr>
      </w:r>
      <w:r>
        <w:rPr>
          <w:rtl/>
          <w:cs/>
          <w:lang w:val="ar_AE" w:bidi="ar_AE"/>
        </w:rPr>
        <w:t>توقفْ وأَظهِر لفريق الترجمة الخاص بك خريطة وصور البحيرة، إذا لم تكن قد عرضتها بالفعل. ناقشوا أي كلمة ستستخدمون لوصف هذا المسطح المائي.</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كمجموعة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1:29–34</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في هذه الخطوة، استمع إلى مرقس 1: 29–34 وضعها في قلبك.</w:t>
      </w:r>
    </w:p>
    <w:p>
      <w:pPr>
        <w:bidi/>
      </w:pPr>
      <w:r>
        <w:rPr>
          <w:rtl/>
          <w:cs/>
          <w:lang w:val="ar_AE" w:bidi="ar_AE"/>
        </w:rPr>
      </w:r>
      <w:r>
        <w:rPr>
          <w:rtl/>
          <w:cs/>
          <w:lang w:val="ar_AE" w:bidi="ar_AE"/>
        </w:rPr>
        <w:t>استمع إلى نسخة صوتية من مرقس1: 29–34 ثلاث مرات من ثلاث ترجمات صوتية مختلفة، إن أمكن. ثم كمجموعة قوموا بمناقشة الأسئلة التالية:</w:t>
      </w:r>
    </w:p>
    <w:p>
      <w:pPr>
        <w:pStyle w:val="ListNumber"/>
        <w:numPr>
          <w:ilvl w:val="0"/>
          <w:numId w:val="17"/>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 في هذا المقطع؟</w:t>
      </w:r>
    </w:p>
    <w:p>
      <w:pPr>
        <w:pStyle w:val="ListNumber"/>
        <w:bidi/>
        <w:spacing w:line="240" w:lineRule="auto"/>
        <w:ind w:left="720"/>
      </w:pPr>
      <w:r>
        <w:rPr>
          <w:rtl/>
          <w:cs/>
          <w:lang w:val="ar_AE" w:bidi="ar_AE"/>
        </w:rPr>
      </w:r>
      <w:r>
        <w:rPr>
          <w:rtl/>
          <w:cs/>
          <w:lang w:val="ar_AE" w:bidi="ar_AE"/>
        </w:rPr>
        <w:t>بماذا يُخبرنا هذا المقطع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 إلى نسخة صوتية من إنجيل مرقس :1 -29 34 من ترجمة سهلة ومفهومة.</w:t>
      </w:r>
    </w:p>
    <w:p>
      <w:pPr>
        <w:bidi/>
      </w:pPr>
      <w:r>
        <w:rPr>
          <w:rtl/>
          <w:cs/>
          <w:lang w:val="ar_AE" w:bidi="ar_AE"/>
        </w:rPr>
      </w:r>
      <w:r>
        <w:rPr>
          <w:rtl/>
          <w:cs/>
          <w:lang w:val="ar_AE" w:bidi="ar_AE"/>
        </w:rPr>
        <w:t>كان يسوع وتلاميذه الأربعة للتو في المجمع في كفرناحوم، حيث كان يسوع يُعلِّم بسلطان، وقد أمر يسوع شيطانًا يسكن رجلًا بأن يتركه ولا يعود يسيطر عليه. فاندهشت الجموع من تعليم يسوع وأعماله، ونشروا أخباره ومعجزاته في كل المنطقة. ويأخذنا المقطع التالي إلى بيت سمعان وأندراوس، وهما اثنان من تلاميذ يسوع، وهناك شفى يسوع الكثيرين، وأمر شياطين كثيرة أخرى أن تخرج.</w:t>
      </w:r>
    </w:p>
    <w:p>
      <w:pPr>
        <w:bidi/>
      </w:pPr>
      <w:r>
        <w:rPr>
          <w:rtl/>
          <w:cs/>
          <w:lang w:val="ar_AE" w:bidi="ar_AE"/>
        </w:rPr>
      </w:r>
      <w:r>
        <w:rPr>
          <w:rtl/>
          <w:cs/>
          <w:lang w:val="ar_AE" w:bidi="ar_AE"/>
        </w:rPr>
        <w:t>يُخبرنا مرقس أنه بعد أن خرج يسوع وتلاميذه الأربعة من المجمع مباشرة، ذهبوا إلى بيت سمعان وأندراوس. وكان هذا هو الحدث التالي مباشرة بعد أن شَفي يسوع الرجل الذي كان به الأرواح الشريرة في المجمع. وخرج يسوع وتلاميذه الأربعة من المجمع على الفور، قبل أن ينتشر الخبر عنه في كل المنطقة. وكان بيت سمعان في كفرناحوم – وغالبًا كان قريبًا من المجمع، وكان سمعان وأندراوس يعيشان في البيت مع أم زوجة سمعان، أي حماته، التي كانت مريضة بالحمى. وكانا معهما يعقوب يوحنا أيضًا. وهنا، نرى أنه حينما يدعونا يسوع لنتبعه، يطلب منّا التفرّغ الكامل له. لقد تركا يعقوب ويوحنا عملهما، وأباهما، وخدّامهما ليتبعا يسوع. والآن يخبرنا مرقس أن سمعان يعيش مع زوجته وأم زوجته، أي حماته. فلسمعان عائلة، لكنه أطاع دعوة يسوع ليتبعه، حتى دون أن يعرف إلى أين ستقوده هذه الدعوة أو ما تتطلبه منه.</w:t>
      </w:r>
    </w:p>
    <w:p>
      <w:pPr>
        <w:bidi/>
      </w:pPr>
      <w:r>
        <w:rPr>
          <w:rtl/>
          <w:cs/>
          <w:lang w:val="ar_AE" w:bidi="ar_AE"/>
        </w:rPr>
      </w:r>
      <w:r>
        <w:rPr>
          <w:rtl/>
          <w:cs/>
          <w:lang w:val="ar_AE" w:bidi="ar_AE"/>
        </w:rPr>
        <w:t>وعلى الفور عندما وصل يسوع وتلاميذه الأربعة إلى بيت سمعان وأندراوس، أخبره أهل البيت أن حماة سمعان مريضة بحمى. ولا نعرف أي نوع من الحمى كانت عندها، أو منذ متى، لكننا نعرف فقط أنها طريحة الفراش. فاقترب يسوع منها وأمسك بيدها. ونحن لا نعلم أي يد أمسك بها، لكننا نعلم أن يسوع أخد بيدها وساعدها على الجلوس أو الوقوف من وضعها، فشُفيت وصارت صحيحة من جديد. لقد كان شفاء يسوع كاملًا - فقامت في الحال، دون تعب، وصارت تخدمهم. وربما قامت بإعداد وجبة المساء لهم.</w:t>
      </w:r>
    </w:p>
    <w:p>
      <w:pPr>
        <w:bidi/>
      </w:pPr>
      <w:r>
        <w:rPr>
          <w:rtl/>
          <w:cs/>
          <w:lang w:val="ar_AE" w:bidi="ar_AE"/>
        </w:rPr>
      </w:r>
      <w:r>
        <w:rPr>
          <w:rtl/>
          <w:cs/>
          <w:lang w:val="ar_AE" w:bidi="ar_AE"/>
        </w:rPr>
        <w:t xml:space="preserve">وفي نفس اليوم، أي بعد غروب الشمس، جاء كثيرون من سكان كفرناحوم ليحضروا المرضى إلى يسوع. لم يكن مسموحًا للناس بالعمل في يوم السبت، بما في ذلك حمل المرضى على أسرتهم. لكن السبت كان ينتهي مع غروب الشمس، فيتمكّن الناس عندئذ أن يساعدوا المرضى ليَصِلوا إلى يسوع، بعد ذلك الوقت. لقد سمع الناس عن تعليم يسوع في المجمع في وقت سابق من ذلك اليوم، وأرادوا أن يشفيهم هم أيضًا، </w:t>
      </w:r>
    </w:p>
    <w:p>
      <w:pPr>
        <w:bidi/>
      </w:pPr>
      <w:r>
        <w:rPr>
          <w:rtl/>
          <w:cs/>
          <w:lang w:val="ar_AE" w:bidi="ar_AE"/>
        </w:rPr>
      </w:r>
      <w:r>
        <w:rPr>
          <w:rtl/>
          <w:cs/>
          <w:lang w:val="ar_AE" w:bidi="ar_AE"/>
        </w:rPr>
        <w:t xml:space="preserve">فيخبرنا مرقس أن الْمَدِينَةُ كُلُّهَا اجتمعت عند الباب. وعبارة "الْمَدِينَةُ كُلُّهَا" قد تكون نوع من المبالغة، أو بمعنى آخر </w:t>
      </w:r>
      <w:r>
        <w:rPr>
          <w:i/>
          <w:rtl/>
          <w:cs/>
          <w:lang w:val="ar_AE" w:bidi="ar_AE"/>
        </w:rPr>
        <w:t xml:space="preserve"> كما لو</w:t>
      </w:r>
      <w:r>
        <w:rPr>
          <w:rtl/>
          <w:cs/>
          <w:lang w:val="ar_AE" w:bidi="ar_AE"/>
        </w:rPr>
        <w:t xml:space="preserve"> أن كل من في المدينة قد جاءوا. وقد شَفَى يسوع كَثِيرِينَ كَانُوا مَرْضَى بِأَمْرَاضٍ مُخْتَلِفَةٍ، وَأَخْرَجَ شَيَاطِينَ كَثِيرَةً وأمرهم ألا يسيطروا على الناس فيما بعد. كان الناس يعانون من أمراض مختلفة، لكن فيما يخص الذين كان بهم أرواح شريرة فقد وُصِفوا بشكل مختلف. يذكر المقطع "مَرْضَى" </w:t>
      </w:r>
      <w:r>
        <w:rPr>
          <w:i/>
          <w:rtl/>
          <w:cs/>
          <w:lang w:val="ar_AE" w:bidi="ar_AE"/>
        </w:rPr>
        <w:t>و</w:t>
      </w:r>
      <w:r>
        <w:rPr>
          <w:rtl/>
          <w:cs/>
          <w:lang w:val="ar_AE" w:bidi="ar_AE"/>
        </w:rPr>
        <w:t xml:space="preserve"> "شَيَاطِينَ كَثِيرَةً". فقد يُظهِر الشخص علامات واضحة أنه تحت سيطرة روح شرير، وليس مجرد مريض جسديًا أو نفسيًا.</w:t>
      </w:r>
    </w:p>
    <w:p>
      <w:pPr>
        <w:bidi/>
      </w:pPr>
      <w:r>
        <w:rPr>
          <w:rtl/>
          <w:cs/>
          <w:lang w:val="ar_AE" w:bidi="ar_AE"/>
        </w:rPr>
      </w:r>
      <w:r>
        <w:rPr>
          <w:rtl/>
          <w:cs/>
          <w:lang w:val="ar_AE" w:bidi="ar_AE"/>
        </w:rPr>
        <w:t>توقفوا هنا وناقشوا هذا السؤال كمجموعة: في ثقافتكم، ما الفرق بين المرضى جسديًا والذين بهم أرواح شريرة؟ كيف يختلف سلوكهم، وكيف يعاملهم الناس بشكل مختلف؟ ففي هذه النصوص هناك تمييز واضح بين المرضى جسديًا والذين بهم أرواح شريرة. (أوقفوا هذا التسجيل الآن)</w:t>
      </w:r>
    </w:p>
    <w:p>
      <w:pPr>
        <w:bidi/>
      </w:pPr>
      <w:r>
        <w:rPr>
          <w:rtl/>
          <w:cs/>
          <w:lang w:val="ar_AE" w:bidi="ar_AE"/>
        </w:rPr>
      </w:r>
      <w:r>
        <w:rPr>
          <w:rtl/>
          <w:cs/>
          <w:lang w:val="ar_AE" w:bidi="ar_AE"/>
        </w:rPr>
        <w:t>كان يسوع يأمر الشياطين بعد أن يخرجها ألا يقولوا من هو. فلم يكن يسوع مستعداً بعد أن يعرف الناس أنه ابن الله، لكن الشيطان الذي أخرجه في وقت سابق من ذلك اليوم كان قد دعا يسوع "قدوس الله". لذلك كان يسوع بحاجة أن يُسكت هؤلاء الشياطين لكيلا يبدأ الناس في إدراك هويته الكاملة ويحاولوا أن يُجبروه على القيام بأمور لم يأتِ وقتها بعد. لقد كان الناس يفكّرون فقط في المعجزات التي يمكن أن يصنعها لهم، وليس في شخصه هو، بينما لم يكن صنع المعجزات هو السبب الرئيسي لمجيئه.</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 إلى نسخة صوتية من إنجيل مرقس 1: 29–34 من ترجمة سهلة ومفهومة.</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يقوم الفريق بتصوير هذا المقطع بصرياً.</w:t>
      </w:r>
    </w:p>
    <w:p>
      <w:pPr>
        <w:bidi/>
      </w:pPr>
      <w:r>
        <w:rPr>
          <w:rtl/>
          <w:cs/>
          <w:lang w:val="ar_AE" w:bidi="ar_AE"/>
        </w:rPr>
      </w:r>
      <w:r>
        <w:rPr>
          <w:rtl/>
          <w:cs/>
          <w:lang w:val="ar_AE" w:bidi="ar_AE"/>
        </w:rPr>
        <w:t>يحتوي هذا المقطع على مشهدين.</w:t>
      </w:r>
    </w:p>
    <w:p>
      <w:pPr>
        <w:bidi/>
      </w:pPr>
      <w:r>
        <w:rPr>
          <w:rtl/>
          <w:cs/>
          <w:lang w:val="ar_AE" w:bidi="ar_AE"/>
        </w:rPr>
      </w:r>
      <w:r>
        <w:rPr>
          <w:b/>
          <w:rtl/>
          <w:cs/>
          <w:lang w:val="ar_AE" w:bidi="ar_AE"/>
        </w:rPr>
        <w:t>في المشهد الأول:</w:t>
      </w:r>
      <w:r>
        <w:rPr>
          <w:rtl/>
          <w:cs/>
          <w:lang w:val="ar_AE" w:bidi="ar_AE"/>
        </w:rPr>
        <w:t xml:space="preserve"> يذهب يسوع مع تلاميذه الأربعة إلى بيت سمعان وأندراوس، ثم يشفى يسوع حماة سمعان.</w:t>
      </w:r>
    </w:p>
    <w:p>
      <w:pPr>
        <w:bidi/>
      </w:pPr>
      <w:r>
        <w:rPr>
          <w:rtl/>
          <w:cs/>
          <w:lang w:val="ar_AE" w:bidi="ar_AE"/>
        </w:rPr>
      </w:r>
      <w:r>
        <w:rPr>
          <w:b/>
          <w:rtl/>
          <w:cs/>
          <w:lang w:val="ar_AE" w:bidi="ar_AE"/>
        </w:rPr>
        <w:t>في المشهد الثاني:</w:t>
      </w:r>
      <w:r>
        <w:rPr>
          <w:rtl/>
          <w:cs/>
          <w:lang w:val="ar_AE" w:bidi="ar_AE"/>
        </w:rPr>
        <w:t xml:space="preserve"> بدأت جموع من الناس تجلب المرضى والمسكونين بالأرواح الشريرة إلى يسوع. فكان يسوع يشفي المرضى، ويأمر الشياطين أن تصمت ويطردها من الناس.</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سمعان، وأندراوس، ويعقوب، ويوحنا</w:t>
      </w:r>
    </w:p>
    <w:p>
      <w:pPr>
        <w:pStyle w:val="ListBullet"/>
        <w:bidi/>
        <w:spacing w:line="240" w:lineRule="auto"/>
        <w:ind w:left="720"/>
      </w:pPr>
      <w:r>
        <w:rPr>
          <w:rtl/>
          <w:cs/>
          <w:lang w:val="ar_AE" w:bidi="ar_AE"/>
        </w:rPr>
      </w:r>
      <w:r>
        <w:rPr>
          <w:rtl/>
          <w:cs/>
          <w:lang w:val="ar_AE" w:bidi="ar_AE"/>
        </w:rPr>
        <w:t>حماة سمعان</w:t>
      </w:r>
    </w:p>
    <w:p>
      <w:pPr>
        <w:pStyle w:val="ListBullet"/>
        <w:bidi/>
        <w:spacing w:line="240" w:lineRule="auto"/>
        <w:ind w:left="720"/>
      </w:pPr>
      <w:r>
        <w:rPr>
          <w:rtl/>
          <w:cs/>
          <w:lang w:val="ar_AE" w:bidi="ar_AE"/>
        </w:rPr>
      </w:r>
      <w:r>
        <w:rPr>
          <w:rtl/>
          <w:cs/>
          <w:lang w:val="ar_AE" w:bidi="ar_AE"/>
        </w:rPr>
        <w:t>وكثير من المرضى والمسكونين بالأرواح الشريرة (الذين جاءوا إلى يسوع بعد غروب الشمس)</w:t>
      </w:r>
    </w:p>
    <w:p>
      <w:pPr>
        <w:pStyle w:val="ListBullet"/>
        <w:bidi/>
        <w:spacing w:line="240" w:lineRule="auto"/>
        <w:ind w:left="720"/>
      </w:pPr>
      <w:r>
        <w:rPr>
          <w:rtl/>
          <w:cs/>
          <w:lang w:val="ar_AE" w:bidi="ar_AE"/>
        </w:rPr>
      </w:r>
      <w:r>
        <w:rPr>
          <w:rtl/>
          <w:cs/>
          <w:lang w:val="ar_AE" w:bidi="ar_AE"/>
        </w:rPr>
        <w:t>جموع كبيرة (الذين تجمعوا ليشاهدوا يسوع)</w:t>
      </w:r>
    </w:p>
    <w:p>
      <w:pPr>
        <w:pStyle w:val="ListBullet"/>
        <w:bidi/>
        <w:spacing w:line="240" w:lineRule="auto"/>
        <w:ind w:left="720"/>
      </w:pPr>
      <w:r>
        <w:rPr>
          <w:rtl/>
          <w:cs/>
          <w:lang w:val="ar_AE" w:bidi="ar_AE"/>
        </w:rPr>
      </w:r>
      <w:r>
        <w:rPr>
          <w:rtl/>
          <w:cs/>
          <w:lang w:val="ar_AE" w:bidi="ar_AE"/>
        </w:rPr>
        <w:t>الأرواح الشريرة (التي لم يسمح لها يسوع أن تتكلم)</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لم يُذكر اسم يسوع مطلقًا في اللغة الأصلية في هذه القصة، ولكننا نعلم أنه ذهب مع التلاميذ الأربعة إلى بيت سمعان وأندراوس مباشرة بعد خروجهم من المجمع. كلمة "للوقت" تُترجم أحيانًا إلى "في الحال" أو "حالًا". كان بيت سمعان وأندراوس على الأرجح قريبًا من المجمع، لأن كفرناحوم كانت بلدة صغيرة يسكنها أقل من ألفي نسمة. ونعلم أن سمعان كان يعيش في البيت مع أخيه أندراوس، وزوجة سمعان، وأم زوجته. لقد كان من الشائع أن تعيش الأجيال المختلفة معًا في نفس المنزل. أما يعقوب ويوحنا فكانا معهم لكن لم يكونا يعيشان في نفس البيت الذي كان فيه سمعان وأندراوس.</w:t>
      </w:r>
    </w:p>
    <w:p>
      <w:pPr>
        <w:bidi/>
      </w:pPr>
      <w:r>
        <w:rPr>
          <w:rtl/>
          <w:cs/>
          <w:lang w:val="ar_AE" w:bidi="ar_AE"/>
        </w:rPr>
      </w:r>
      <w:r>
        <w:rPr>
          <w:rtl/>
          <w:cs/>
          <w:lang w:val="ar_AE" w:bidi="ar_AE"/>
        </w:rPr>
        <w:t>أوقفوا التسجيل هنا وناقشوا كمجموعة: كيف يبدو البيت النموذجي في ثقافتكم؟ أي من أفراد الأسرة يعيشون معًا؟ في الكتاب المقدس كثيرًا ما نجد الناس يدعون الآخرين إلى بيوتهم. فكيف تُظهرون أنتم الضيافة في ثقافتكم؟</w:t>
      </w:r>
    </w:p>
    <w:p>
      <w:pPr>
        <w:bidi/>
      </w:pPr>
      <w:r>
        <w:rPr>
          <w:rtl/>
          <w:cs/>
          <w:lang w:val="ar_AE" w:bidi="ar_AE"/>
        </w:rPr>
      </w:r>
      <w:r>
        <w:rPr>
          <w:rtl/>
          <w:cs/>
          <w:lang w:val="ar_AE" w:bidi="ar_AE"/>
        </w:rPr>
        <w:t>لا نعرف السبب الذي جعل يسوع وتلاميذه يذهبون إلى بيت سمعان وأندراوس. قد يكون سمعان أراد أن يطلب من يسوع شفاء حماته، خاصة بعدما رأى شفاء الشخص المسكون بالأرواح الشريرة في المجمع في نفس اليوم. ونعلم أن يسوع قد قيل له على الفور أن حماة سمعان كانت مصابة بالحمى. حيث يقول البشير مرقس إنهم أخبروا المسيح عنها، عندما جاءوا إلى بيت سمعان وأندراوس. أي أخبروه أنها مريضة، من غير الواضح كيف أخبر التلاميذ يسوع عن حماة سمعان ولكنهم أخبروه بالتأكيد لأن يسوع قد دخل ليشفيها نتيجة لذلك. ثم أمسك يسوع بيدها وأقامها من رقادها، سواء لتجلس أو لتقف، ونتيجة لذلك، فقد شُفيت في الحال، وصارت بصحة جيدة تمامًا وبدأت تخدمهم (على الأرجح بإعداد وجبة ليسوع وتلاميذه). لا يذكر تعبير "كانت تخدمهم" أو "صارت تخدمهم" تفاصيل عمّا فعلته تحديدًا، لكن من المحتمل أنها أعدّت لهم وجبة المساء، وهو ما كان من مهامها المعتادة في ذلك الوقت من اليوم. إن شفاءات يسوع معجزية، فهو لا يستخدم دواء بل يشفي بقوة روح الله.</w:t>
      </w:r>
    </w:p>
    <w:p>
      <w:pPr>
        <w:bidi/>
      </w:pPr>
      <w:r>
        <w:rPr>
          <w:rtl/>
          <w:cs/>
          <w:lang w:val="ar_AE" w:bidi="ar_AE"/>
        </w:rPr>
      </w:r>
      <w:r>
        <w:rPr>
          <w:rtl/>
          <w:cs/>
          <w:lang w:val="ar_AE" w:bidi="ar_AE"/>
        </w:rPr>
        <w:t>ثم يحدث المشهد التالي بعد غروب الشمس – أي في مساء ذلك اليوم بعد انتهاء يوم السبت. وكان قد سمع أهل كفرناحوم بخبر ما حدث في المجمع في وقت سابق من ذلك اليوم، وأرادوا أن يشفيهم يسوع. ولم يكن يُسمح للناس بالعمل في يوم السبت، بما في ذلك حمل المرضى على الحصائر. فكان عليهم أن ينتظروا حتى نهاية يوم السبت ليجلبوا المرضى والمسكونين بالأرواح الشريرة إلى يسوع. ثم تجمعت جموع من الناس على الأرجح أمام بيت سمعان وأندراوس. فقد كان الناس قد سمعوا عن أعمال يسوع، لكنهم لم يعرفوا بعد من هو حقًا أي كونه ابن الله. ربما جاء البعض ليتأكدوا مما سمعوا، وربما جاء آخرون بدافع الفضول، وربما جاء آخرون بإيمان حقيقي ليُشفوا. لقد كان يسوع معلّمًا معروفًا ومُحترمًا. وكانت الجموع كثيرة لدرجة أنه بدا وكأن المدينة كلها تجمعت عند بيت سمعان. مما جعل الوضع مربكًا أو حتى مخيفًا لأهل البيت.</w:t>
      </w:r>
    </w:p>
    <w:p>
      <w:pPr>
        <w:bidi/>
      </w:pPr>
      <w:r>
        <w:rPr>
          <w:rtl/>
          <w:cs/>
          <w:lang w:val="ar_AE" w:bidi="ar_AE"/>
        </w:rPr>
      </w:r>
      <w:r>
        <w:rPr>
          <w:rtl/>
          <w:cs/>
          <w:lang w:val="ar_AE" w:bidi="ar_AE"/>
        </w:rPr>
        <w:t>ثم بدأ يسوع بشفاء الناس الذين كانوا يأتون إليه بأنواع مختلفة من الأمراض. فالكثير منهم جاءوا إلى يسوع مرضى وآخرون كانوا مسكونين بالأرواح الشريرة. وكانت الأرواح الشريرة لا قوة لها أمام يسوع، إذ أمرها أن تصمت وأن تخرج من الناس، تمامًا كما فعل في المجمع. فبينما كانت الأرواح الشريرة تعرف من هو يسوع – "قدوس الله" – لكن يسوع لم يسمح لها أن تتكلم، لأنه لم يحن الوقت بعد لإعلان هويته أمام الجميع.</w:t>
      </w:r>
    </w:p>
    <w:p>
      <w:pPr>
        <w:bidi/>
      </w:pPr>
      <w:r>
        <w:rPr>
          <w:rtl/>
          <w:cs/>
          <w:lang w:val="ar_AE" w:bidi="ar_AE"/>
        </w:rPr>
      </w:r>
      <w:r>
        <w:rPr>
          <w:rtl/>
          <w:cs/>
          <w:lang w:val="ar_AE" w:bidi="ar_AE"/>
        </w:rPr>
        <w:t>والآن، يتعين على المجموعة رسم مشاهد المقطع وما يجري فيه من أحداث على لوحة، أو ترسم صورًا، أو أن تستخدم أشياء ملموسة للتصوير المرئي.</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 إلى نسخة صوتية لإنجيل مرقس ١: ٢٩–٣٤ من الترجمة الأكثر فهمًا لك.</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تحتوي هذه القصة على مشهدين.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سمعان، وأندراوس، ويعقوب، ويوحنا</w:t>
      </w:r>
    </w:p>
    <w:p>
      <w:pPr>
        <w:pStyle w:val="ListBullet"/>
        <w:bidi/>
        <w:spacing w:line="240" w:lineRule="auto"/>
        <w:ind w:left="720"/>
      </w:pPr>
      <w:r>
        <w:rPr>
          <w:rtl/>
          <w:cs/>
          <w:lang w:val="ar_AE" w:bidi="ar_AE"/>
        </w:rPr>
      </w:r>
      <w:r>
        <w:rPr>
          <w:rtl/>
          <w:cs/>
          <w:lang w:val="ar_AE" w:bidi="ar_AE"/>
        </w:rPr>
        <w:t>حماة سمعان</w:t>
      </w:r>
    </w:p>
    <w:p>
      <w:pPr>
        <w:pStyle w:val="ListBullet"/>
        <w:bidi/>
        <w:spacing w:line="240" w:lineRule="auto"/>
        <w:ind w:left="720"/>
      </w:pPr>
      <w:r>
        <w:rPr>
          <w:rtl/>
          <w:cs/>
          <w:lang w:val="ar_AE" w:bidi="ar_AE"/>
        </w:rPr>
      </w:r>
      <w:r>
        <w:rPr>
          <w:rtl/>
          <w:cs/>
          <w:lang w:val="ar_AE" w:bidi="ar_AE"/>
        </w:rPr>
        <w:t>كثير من المرضى والمسكونين بالأرواح الشريرة (الذين جاءوا إلى يسوع بعد غروب الشمس)</w:t>
      </w:r>
    </w:p>
    <w:p>
      <w:pPr>
        <w:pStyle w:val="ListBullet"/>
        <w:bidi/>
        <w:spacing w:line="240" w:lineRule="auto"/>
        <w:ind w:left="720"/>
      </w:pPr>
      <w:r>
        <w:rPr>
          <w:rtl/>
          <w:cs/>
          <w:lang w:val="ar_AE" w:bidi="ar_AE"/>
        </w:rPr>
      </w:r>
      <w:r>
        <w:rPr>
          <w:rtl/>
          <w:cs/>
          <w:lang w:val="ar_AE" w:bidi="ar_AE"/>
        </w:rPr>
        <w:t>المدينة كلها (الذين تجمعوا ليشاهدوا يسوع)</w:t>
      </w:r>
    </w:p>
    <w:p>
      <w:pPr>
        <w:pStyle w:val="ListBullet"/>
        <w:bidi/>
        <w:spacing w:line="240" w:lineRule="auto"/>
        <w:ind w:left="720"/>
      </w:pPr>
      <w:r>
        <w:rPr>
          <w:rtl/>
          <w:cs/>
          <w:lang w:val="ar_AE" w:bidi="ar_AE"/>
        </w:rPr>
      </w:r>
      <w:r>
        <w:rPr>
          <w:rtl/>
          <w:cs/>
          <w:lang w:val="ar_AE" w:bidi="ar_AE"/>
        </w:rPr>
        <w:t>الأرواح الشريرة (التي لم يسمح لها يسوع أن تتكلم)</w:t>
      </w:r>
    </w:p>
    <w:p>
      <w:pPr>
        <w:bidi/>
      </w:pPr>
      <w:r>
        <w:rPr>
          <w:rtl/>
          <w:cs/>
          <w:lang w:val="ar_AE" w:bidi="ar_AE"/>
        </w:rPr>
      </w:r>
      <w:r>
        <w:rPr>
          <w:rtl/>
          <w:cs/>
          <w:lang w:val="ar_AE" w:bidi="ar_AE"/>
        </w:rPr>
        <w:t>عليكم كمجموعة القيام بتمثيل المقطع مرتين، وذلك بلغتكم الأم.</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 xml:space="preserve">أوقفوا سماع التسجيل الصوتي مؤقتًا هنا، ومثّلوا المقطع. </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 xml:space="preserve">يذهب يسوع مع سمعان وأندراوس إلى بيتهما. وكانت حماة سمعان مضطجعة في الفراش مريضة بالحمَّى. يمسك يسوع بيدها ويقيمها، فتتركها الحُمى. ثم تقوم حماة سمعان بإعداد عشاءٍ لهم. </w:t>
      </w:r>
    </w:p>
    <w:p>
      <w:pPr>
        <w:bidi/>
      </w:pPr>
      <w:r>
        <w:rPr>
          <w:rtl/>
          <w:cs/>
          <w:lang w:val="ar_AE" w:bidi="ar_AE"/>
        </w:rPr>
      </w:r>
      <w:r>
        <w:rPr>
          <w:rtl/>
          <w:cs/>
          <w:lang w:val="ar_AE" w:bidi="ar_AE"/>
        </w:rPr>
        <w:t>أوقفوا التمثيل. اسأل الشخصية التي تؤدي دور حماة سمعان كيف تشعر في هذه اللحظة. قد تسمع عبارات مثل: "أنا ممتنة"، أو "أنا شاكرة"، أو "أنا بصحة جيدة ومستعدة للخدمة". اسأل الأشخاص الذين يؤدون دور التلاميذ: "بماذا تشعرون أو تفكرون؟" قد تسمع عبارات مثل: "كان لدينا إيمان بأن يسوع كان قادرًا على أن يشفيها"، أو "نحن مندهشون من سرعة شفائها وخدمتها". واصلوا تمثيل الدراما.</w:t>
      </w:r>
    </w:p>
    <w:p>
      <w:pPr>
        <w:bidi/>
      </w:pPr>
      <w:r>
        <w:rPr>
          <w:rtl/>
          <w:cs/>
          <w:lang w:val="ar_AE" w:bidi="ar_AE"/>
        </w:rPr>
      </w:r>
      <w:r>
        <w:rPr>
          <w:rtl/>
          <w:cs/>
          <w:lang w:val="ar_AE" w:bidi="ar_AE"/>
        </w:rPr>
        <w:t>في المشهد الثاني، يأتي العديد من المرضى ومن الذين بهم أرواح شريرة. يسوع يشفي العديد من الناس ويخرج شياطين كثيرة. تعرف الشياطين من هو يسوع، لكنه لا يسمح لها بالتكلم.</w:t>
      </w:r>
    </w:p>
    <w:p>
      <w:pPr>
        <w:bidi/>
      </w:pPr>
      <w:r>
        <w:rPr>
          <w:rtl/>
          <w:cs/>
          <w:lang w:val="ar_AE" w:bidi="ar_AE"/>
        </w:rPr>
      </w:r>
      <w:r>
        <w:rPr>
          <w:rtl/>
          <w:cs/>
          <w:lang w:val="ar_AE" w:bidi="ar_AE"/>
        </w:rPr>
        <w:t>أوقفوا التمثيل. اسأل الأشخاص الذين يؤدون دور الشياطين: "من تعرفون أن يسوع هو؟" قد تسمع عبارات مثل: "ابن الله،" أو"المسيا،" أو "الواحد الذي له كل السلطان،" أو "الله". اسأل الشخص الذي يؤدي دور يسوع: "لماذا لا تريدهم أن يتكلموا؟" قد تسمع عبارات مثل: "لم يأت الوقت لأكون معروفًا،" أو "أنا لا أريد أن تعلن الشياطين عن هويتي،" أو "أنا من أحدد متى أجعل نفسي معروفًا".</w:t>
      </w:r>
    </w:p>
    <w:p>
      <w:pPr>
        <w:bidi/>
      </w:pPr>
      <w:r>
        <w:rPr>
          <w:rtl/>
          <w:cs/>
          <w:lang w:val="ar_AE" w:bidi="ar_AE"/>
        </w:rPr>
      </w:r>
      <w:r>
        <w:rPr>
          <w:rtl/>
          <w:cs/>
          <w:lang w:val="ar_AE" w:bidi="ar_AE"/>
        </w:rPr>
        <w:t>والآن اسأل الأشخاص الذين يؤدون دور الجمع: "ماذا تشعرون أو تفكرون؟" قد تسمع عبارات مثل: "أنا لا أستطيع أن أصدق ما أراه،" أو "كيف يفعل هذا؟" "أنا أشعر بالراحة لرؤية أصدقائي وعائلتي يشفين."</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 إلى نسخة صوتية لإنجيل مرقس ١: ٢٩–٣٤ في أكثر الترجمات المفهومة لك.</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كان يسوع وتلاميذه قد رجعوا مباشرة من </w:t>
      </w:r>
      <w:hyperlink r:id="rId31">
        <w:r>
          <w:rPr>
            <w:rtl/>
            <w:cs/>
            <w:lang w:val="ar_AE" w:bidi="ar_AE"/>
          </w:rPr>
          <w:rPr>
            <w:color w:val="0000EE"/>
            <w:u w:val="single"/>
          </w:rPr>
          <w:t>المَجمع</w:t>
        </w:r>
      </w:hyperlink>
      <w:r>
        <w:rPr>
          <w:rtl/>
          <w:cs/>
          <w:lang w:val="ar_AE" w:bidi="ar_AE"/>
        </w:rPr>
        <w:t xml:space="preserve"> إلى بيت سمعان وأندراوس. كانت </w:t>
      </w:r>
      <w:r>
        <w:rPr>
          <w:b/>
          <w:rtl/>
          <w:cs/>
          <w:lang w:val="ar_AE" w:bidi="ar_AE"/>
        </w:rPr>
        <w:t>المجامع</w:t>
      </w:r>
      <w:r>
        <w:rPr>
          <w:rtl/>
          <w:cs/>
          <w:lang w:val="ar_AE" w:bidi="ar_AE"/>
        </w:rPr>
        <w:t xml:space="preserve"> هي أماكن العبادة اليهودية حيث كان الناس يجتمعون في القرى بدلًا من العبادة في الهيكل الرئيسي في أورشليم. لم يكن الناس يُقدِّمون الذبائح في المجامع. كانت المجامع تَجمُّعات محلية لليهود الذين يجتمعون في يوم السبت أو اليوم الديني للراحة، وأيام الأعياد الخاصة، للصلاة وقراءة النصوص المُقدَّسة، والاستماع للتعليم، وأحيانًا للحُكم في مشاكل ونزاعات المجتمع. استخدمْ نفس الكلمة أو العبارة التي استخدمتها في المقاطع السابقة للإشارة إلى المَجمع.</w:t>
      </w:r>
    </w:p>
    <w:p>
      <w:pPr>
        <w:bidi/>
      </w:pPr>
      <w:r>
        <w:rPr>
          <w:rtl/>
          <w:cs/>
          <w:lang w:val="ar_AE" w:bidi="ar_AE"/>
        </w:rPr>
      </w:r>
      <w:r>
        <w:rPr>
          <w:rtl/>
          <w:cs/>
          <w:lang w:val="ar_AE" w:bidi="ar_AE"/>
        </w:rPr>
        <w:t xml:space="preserve">كانت المرأة التي شفاها يسوع هي </w:t>
      </w:r>
      <w:r>
        <w:rPr>
          <w:b/>
          <w:rtl/>
          <w:cs/>
          <w:lang w:val="ar_AE" w:bidi="ar_AE"/>
        </w:rPr>
        <w:t>والدة زوجة</w:t>
      </w:r>
      <w:r>
        <w:rPr>
          <w:rtl/>
          <w:cs/>
          <w:lang w:val="ar_AE" w:bidi="ar_AE"/>
        </w:rPr>
        <w:t xml:space="preserve"> سمعان (حماته). استخدمْ أكثر عبارة مألوفة في لغتك لوصف هذه القرابة.</w:t>
      </w:r>
    </w:p>
    <w:p>
      <w:pPr>
        <w:bidi/>
      </w:pPr>
      <w:r>
        <w:rPr>
          <w:rtl/>
          <w:cs/>
          <w:lang w:val="ar_AE" w:bidi="ar_AE"/>
        </w:rPr>
      </w:r>
      <w:r>
        <w:rPr>
          <w:rtl/>
          <w:cs/>
          <w:lang w:val="ar_AE" w:bidi="ar_AE"/>
        </w:rPr>
        <w:t xml:space="preserve">في تلك الأيام عندما كان الناس يعانون من </w:t>
      </w:r>
      <w:r>
        <w:rPr>
          <w:b/>
          <w:rtl/>
          <w:cs/>
          <w:lang w:val="ar_AE" w:bidi="ar_AE"/>
        </w:rPr>
        <w:t>الحُمى</w:t>
      </w:r>
      <w:r>
        <w:rPr>
          <w:rtl/>
          <w:cs/>
          <w:lang w:val="ar_AE" w:bidi="ar_AE"/>
        </w:rPr>
        <w:t>، ربما لم يعرفوا ما هي طبيعة المرض. أن يكون الشخص مُصابًا بالحُمى، قد يعني أنه مُصابٌ بأي نوع من الأمراض. لا تُوضِّح هذه القصة نوع الحُمى التي كانت عندها أو منذ متى.</w:t>
      </w:r>
    </w:p>
    <w:p>
      <w:pPr>
        <w:bidi/>
      </w:pPr>
      <w:r>
        <w:rPr>
          <w:rtl/>
          <w:cs/>
          <w:lang w:val="ar_AE" w:bidi="ar_AE"/>
        </w:rPr>
      </w:r>
      <w:r>
        <w:rPr>
          <w:rtl/>
          <w:cs/>
          <w:lang w:val="ar_AE" w:bidi="ar_AE"/>
        </w:rPr>
        <w:t xml:space="preserve">إن بعض الناس الذين جاؤوا إلى يسوع لأجل الشفاء كانت </w:t>
      </w:r>
      <w:r>
        <w:rPr>
          <w:b/>
          <w:rtl/>
          <w:cs/>
          <w:lang w:val="ar_AE" w:bidi="ar_AE"/>
        </w:rPr>
        <w:t>تَسكن فيهم</w:t>
      </w:r>
      <w:r>
        <w:rPr>
          <w:rtl/>
          <w:cs/>
          <w:lang w:val="ar_AE" w:bidi="ar_AE"/>
        </w:rPr>
        <w:t xml:space="preserve"> </w:t>
      </w:r>
      <w:hyperlink r:id="rId40">
        <w:r>
          <w:rPr>
            <w:rtl/>
            <w:cs/>
            <w:lang w:val="ar_AE" w:bidi="ar_AE"/>
          </w:rPr>
          <w:rPr>
            <w:color w:val="0000EE"/>
            <w:u w:val="single"/>
          </w:rPr>
          <w:t>شياطين</w:t>
        </w:r>
      </w:hyperlink>
      <w:r>
        <w:rPr>
          <w:rtl/>
          <w:cs/>
          <w:lang w:val="ar_AE" w:bidi="ar_AE"/>
        </w:rPr>
        <w:t xml:space="preserve"> أو </w:t>
      </w:r>
      <w:hyperlink r:id="rId35">
        <w:r>
          <w:rPr>
            <w:rtl/>
            <w:cs/>
            <w:lang w:val="ar_AE" w:bidi="ar_AE"/>
          </w:rPr>
          <w:rPr>
            <w:color w:val="0000EE"/>
            <w:u w:val="single"/>
          </w:rPr>
          <w:t>أرواح نجسة</w:t>
        </w:r>
      </w:hyperlink>
      <w:r>
        <w:rPr>
          <w:rtl/>
          <w:cs/>
          <w:lang w:val="ar_AE" w:bidi="ar_AE"/>
        </w:rPr>
        <w:t xml:space="preserve">/شريرة. تختار الشياطين أن تَسكن في الناس لأنهم يريدون أن يُدمِّروا الناسَ وعلاقاتهم في مجتمعاتهم. عندما تَسكن الشياطين في الناس، تتحكّم في أفعالهم. إن مصطلح </w:t>
      </w:r>
      <w:r>
        <w:rPr>
          <w:b/>
          <w:rtl/>
          <w:cs/>
          <w:lang w:val="ar_AE" w:bidi="ar_AE"/>
        </w:rPr>
        <w:t>الشياطين</w:t>
      </w:r>
      <w:r>
        <w:rPr>
          <w:rtl/>
          <w:cs/>
          <w:lang w:val="ar_AE" w:bidi="ar_AE"/>
        </w:rPr>
        <w:t xml:space="preserve"> يُعد مُرادفًا لمصطلح </w:t>
      </w:r>
      <w:r>
        <w:rPr>
          <w:b/>
          <w:rtl/>
          <w:cs/>
          <w:lang w:val="ar_AE" w:bidi="ar_AE"/>
        </w:rPr>
        <w:t>الأرواح الشريرة/النجسة</w:t>
      </w:r>
      <w:r>
        <w:rPr>
          <w:rtl/>
          <w:cs/>
          <w:lang w:val="ar_AE" w:bidi="ar_AE"/>
        </w:rPr>
        <w:t xml:space="preserve">. استخدمْ نفس الكلمة أو العبارة التي استخدمتها في المقاطع السابقة للإشارة إلى الشيطان/الروح الشرير. لمزيد من المعلومات بخصوص </w:t>
      </w:r>
      <w:hyperlink r:id="rId34">
        <w:r>
          <w:rPr>
            <w:rtl/>
            <w:cs/>
            <w:lang w:val="ar_AE" w:bidi="ar_AE"/>
          </w:rPr>
          <w:rPr>
            <w:color w:val="0000EE"/>
            <w:u w:val="single"/>
          </w:rPr>
          <w:t>الأرواح الشريرة</w:t>
        </w:r>
      </w:hyperlink>
      <w:r>
        <w:rPr>
          <w:rtl/>
          <w:cs/>
          <w:lang w:val="ar_AE" w:bidi="ar_AE"/>
        </w:rPr>
        <w:t>، برجاء الرجوع إلى قاموس الكلمات الرئيسية.</w:t>
      </w:r>
    </w:p>
    <w:p>
      <w:pPr>
        <w:bidi/>
      </w:pPr>
      <w:r>
        <w:rPr>
          <w:rtl/>
          <w:cs/>
          <w:lang w:val="ar_AE" w:bidi="ar_AE"/>
        </w:rPr>
      </w:r>
      <w:r>
        <w:rPr>
          <w:rtl/>
          <w:cs/>
          <w:lang w:val="ar_AE" w:bidi="ar_AE"/>
        </w:rPr>
        <w:t>توقفْ هنا وناقشوا مع فريق الترجمة: ماذا يفعل الناس في ثقافتكم عندما تَسكن فيهم الشياطين؟</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كمجموعة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1:35–39</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في هذه الخطوة، استمع إلى مرقس1: 35–39 وضعها في قلبك.</w:t>
      </w:r>
    </w:p>
    <w:p>
      <w:pPr>
        <w:bidi/>
      </w:pPr>
      <w:r>
        <w:rPr>
          <w:rtl/>
          <w:cs/>
          <w:lang w:val="ar_AE" w:bidi="ar_AE"/>
        </w:rPr>
      </w:r>
      <w:r>
        <w:rPr>
          <w:rtl/>
          <w:cs/>
          <w:lang w:val="ar_AE" w:bidi="ar_AE"/>
        </w:rPr>
        <w:t>استمع إلى نسخة صوتية من مرقس 1: 35–39 ثلاث مرات من ثلاث ترجمات صوتية مختلفة، إن أمكن. ثم كمجموعة قوموا بمناقشة الأسئلة التالية:</w:t>
      </w:r>
    </w:p>
    <w:p>
      <w:pPr>
        <w:pStyle w:val="ListNumber"/>
        <w:numPr>
          <w:ilvl w:val="0"/>
          <w:numId w:val="18"/>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 في هذا المقطع؟</w:t>
      </w:r>
    </w:p>
    <w:p>
      <w:pPr>
        <w:pStyle w:val="ListNumber"/>
        <w:bidi/>
        <w:spacing w:line="240" w:lineRule="auto"/>
        <w:ind w:left="720"/>
      </w:pPr>
      <w:r>
        <w:rPr>
          <w:rtl/>
          <w:cs/>
          <w:lang w:val="ar_AE" w:bidi="ar_AE"/>
        </w:rPr>
      </w:r>
      <w:r>
        <w:rPr>
          <w:rtl/>
          <w:cs/>
          <w:lang w:val="ar_AE" w:bidi="ar_AE"/>
        </w:rPr>
        <w:t>بماذا يُخبرنا هذا المقطع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 إلى نسخة صوتية من إنجيل مرقس ١: ٣٥–٣٩ من الترجمة الأكثر فهمًا لك.</w:t>
      </w:r>
    </w:p>
    <w:p>
      <w:pPr>
        <w:bidi/>
      </w:pPr>
      <w:r>
        <w:rPr>
          <w:rtl/>
          <w:cs/>
          <w:lang w:val="ar_AE" w:bidi="ar_AE"/>
        </w:rPr>
      </w:r>
      <w:r>
        <w:rPr>
          <w:rtl/>
          <w:cs/>
          <w:lang w:val="ar_AE" w:bidi="ar_AE"/>
        </w:rPr>
        <w:t>تحدث هذه القصة مباشرة بعد أن شفى يسوع حَماة سمعان وكثيرين آخرين في تلك الليلة نفسها في كفرناحوم وَفِي الصُّبْحِ بَاكِرًا جِدًّا، قبل شروق الشمس، قَامَ يسوع وَمَضَى إِلَى مَوْضِعٍ خَلاَءٍ، حيث كان يُصَلِّي بمفرده. تستخدم بعض نسخ إنجيل مرقس عبارة "مَوْضِعٍ خَلاَءٍ" أو "موضع منعزل" لوصف المكان الذي ذهب إليه يسوع، لكن لم يكن هناك برّية أو صحراء في كفرناحوم. لم يكن هذا المكان مثل المكان الذي ذهب إليه يسوع عندما جربّه الشيطان. لقد كانت المنطقة المحيطة بكفرناحوم مكتّظة بالسكان. كان المكان الذي ذهب إليه يسوع على الأرجح خارج البلدة، وكان مكانًا منعزلًا، حيث يمكن ليسوع فيه أن يكون منفردًا تمامًا. ذهب يسوع إلى مكان بعيد عن أي جموع، حيث يمكنه أن يستريح ويكلّم الله في الصلاة. في موضعين آخران في إنجيل مرقس، يصنع يسوع المعجزات ويكرز، ثم يذهب ليلًا إلى مكان بعيد عن الناس ليصلّي ويكون وحده.</w:t>
      </w:r>
    </w:p>
    <w:p>
      <w:pPr>
        <w:bidi/>
      </w:pPr>
      <w:r>
        <w:rPr>
          <w:rtl/>
          <w:cs/>
          <w:lang w:val="ar_AE" w:bidi="ar_AE"/>
        </w:rPr>
      </w:r>
      <w:r>
        <w:rPr>
          <w:rtl/>
          <w:cs/>
          <w:lang w:val="ar_AE" w:bidi="ar_AE"/>
        </w:rPr>
        <w:t>توقّفوا هنا وانظروا إلى خريطة لمنطقة الجليل التي تتضمّن كفرناحوم.</w:t>
      </w:r>
    </w:p>
    <w:p>
      <w:pPr>
        <w:bidi/>
      </w:pPr>
      <w:r>
        <w:rPr>
          <w:rtl/>
          <w:cs/>
          <w:lang w:val="ar_AE" w:bidi="ar_AE"/>
        </w:rPr>
      </w:r>
      <w:r>
        <w:rPr>
          <w:rtl/>
          <w:cs/>
          <w:lang w:val="ar_AE" w:bidi="ar_AE"/>
        </w:rPr>
        <w:t xml:space="preserve">يذكّرنا ذهاب يسوع إلى مكان منفرد ليُصلّي بالوقت الذي فيه دُعي يسوع إلى البرية ليُجرَّب من الشيطان في بداية خدمته. وربما احتاج يسوع أن يكون وحده ليُصلّي، حتى يذَكّره الله أبيه بأنه لم يأتِ ليصير ملكًا مشهورًا، بل ليُتمّم خطة الله له، وليكرز بالأخبار السارة عن ملكوت الله. لقد قوّي الله يسوع وسنده في وقت وجوده في البرية، وهو يقويه ويسنده الآن أيضًا في هذا الوقت وهو منفرد في الصلاة. </w:t>
      </w:r>
    </w:p>
    <w:p>
      <w:pPr>
        <w:bidi/>
      </w:pPr>
      <w:r>
        <w:rPr>
          <w:rtl/>
          <w:cs/>
          <w:lang w:val="ar_AE" w:bidi="ar_AE"/>
        </w:rPr>
      </w:r>
      <w:r>
        <w:rPr>
          <w:rtl/>
          <w:cs/>
          <w:lang w:val="ar_AE" w:bidi="ar_AE"/>
        </w:rPr>
        <w:t>توقّفوا هنا وناقشوا هذا السؤال كمجموعة: كيف يُصلّي الناس في ثقافتكم؟ متى يُصلّون؟ ولأجل أي أمور عادة ما يُصلّي الناس؟ أوقِفوا الاستماع إلى التسجيل هنا.</w:t>
      </w:r>
    </w:p>
    <w:p>
      <w:pPr>
        <w:bidi/>
      </w:pPr>
      <w:r>
        <w:rPr>
          <w:rtl/>
          <w:cs/>
          <w:lang w:val="ar_AE" w:bidi="ar_AE"/>
        </w:rPr>
      </w:r>
      <w:r>
        <w:rPr>
          <w:rtl/>
          <w:cs/>
          <w:lang w:val="ar_AE" w:bidi="ar_AE"/>
        </w:rPr>
        <w:t xml:space="preserve">لاحقًا، ذهب سمعان والآخرون (على الأرجح أندراوس ويعقوب ويوحنا) ليبحثوا عن يسوع. فعندما استيقظوا وجدوا أن يسوع قد غاب، فخرجوا يطلبونه. وكلمة "يَطْلُبُونَكَ" هنا تعني أنهم كانوا يفتشون عنه بقلق، ولم يكونوا مسرورين بتصرّف يسوع، وقد فوجئوا بأنه لم يكن موجودًا. وعندما وجد سمعان والآخرون يسوع، قالوا له «إِنَّ الْجَمِيعَ يَطْلُبُونَكَ» وليس المقصود بعبارة «إِنَّ الْجَمِيعَ يَطْلُبُونَكَ» أن كل شخص في المدينة يبحث عن يسوع، بل أن كثيرين من أهل المدينة كانوا يحاولون أن يجدوه، على الأرجح لينالوا المزيد من الشفاء. كان سمعان وبقية التلاميذ يريدون من يسوع أن يعود إلى الجموع ليصنع المزيد من المعجزات. لكنهم لم يفهموا السبب الحقيقي لمجيء يسوع — لم يدركوا أن يسوع لا يريد أن يصبح مُجرَّد شافٍ مشهور أو قائد شعبي. إن الشفاءات والمعجزات يصنعها يسوع كانت تُظهر للناس بعضًا من طبيعة ملكوت الله، لكنها لم تكن الهدف الأساسي من مجيئ يسوع. </w:t>
      </w:r>
    </w:p>
    <w:p>
      <w:pPr>
        <w:bidi/>
      </w:pPr>
      <w:r>
        <w:rPr>
          <w:rtl/>
          <w:cs/>
          <w:lang w:val="ar_AE" w:bidi="ar_AE"/>
        </w:rPr>
      </w:r>
      <w:r>
        <w:rPr>
          <w:rtl/>
          <w:cs/>
          <w:lang w:val="ar_AE" w:bidi="ar_AE"/>
        </w:rPr>
        <w:t>أجاب يسوع سمعان والآخرين قائلًا إن الوقت قد حان للذهاب إلى قرى أخرى قريبة ليبشّر هناك أيضًا. وقال إن هذا هو السبب الذي جاء لأجله إلى الأرض. مع أن هذا ليس واضحًا في هذه القصة، إلا أن رواية لوقا تخبرنا أن يسوع جاء ليقدّم للناس المعرفة التي يحتاجونها لكي يتخذوا قرارًا بأن يصيروا جزءًا من ملكوت الله.</w:t>
      </w:r>
    </w:p>
    <w:p>
      <w:pPr>
        <w:bidi/>
      </w:pPr>
      <w:r>
        <w:rPr>
          <w:rtl/>
          <w:cs/>
          <w:lang w:val="ar_AE" w:bidi="ar_AE"/>
        </w:rPr>
      </w:r>
      <w:r>
        <w:rPr>
          <w:rtl/>
          <w:cs/>
          <w:lang w:val="ar_AE" w:bidi="ar_AE"/>
        </w:rPr>
        <w:t>لقد سافر يسوع وتلاميذه في كل أنحاء منطقة الجليل، وهي منطقة تقع في الجهة الغربية من بحر الجليل، وكانت مكتظة بالسكان وبها مدن متوسطة الحجم، حيث يعمل أهلها في الصيد وفي زراعة تربتها الخصبة. وعندما كان يسافر، كان يسوع يستخدم مجامع اليهود كأماكن للقاء أهل القرية. وكان يكرز هناك ويأمر الشياطين أن تخرج من الناس. ومع أنه ربمما قد شفي الناس جسديًا أيضًا، إلا أن طرد الأرواح الشريرة أظهر بشكل أوضح كيف استرد يسوع الإنسان، بكل جوانب حياته، إلى الحياة الكاملة والحرية التي يريدها الله لنا فيه. مرة أخرى نرى هنا موضوع صراع يسوع مع الشيطان، وكيف أن ليسوع سلطان على الشيطان وأتباعه.</w:t>
      </w:r>
    </w:p>
    <w:p>
      <w:pPr>
        <w:bidi/>
      </w:pPr>
      <w:r>
        <w:rPr>
          <w:rtl/>
          <w:cs/>
          <w:lang w:val="ar_AE" w:bidi="ar_AE"/>
        </w:rPr>
      </w:r>
      <w:r>
        <w:rPr>
          <w:rtl/>
          <w:cs/>
          <w:lang w:val="ar_AE" w:bidi="ar_AE"/>
        </w:rPr>
        <w:t>وفي هذه القصة، يثبت ويؤكد يسوع أنه هو المُتحكّم في أفعاله، لا الجموع من حوله ولا حتى تلاميذه.</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 إلى نسخة صوتية من إنجيل مرقس ١: ٣٥–٣٩ من ترجمة سهلة ومفهومة.</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يقوم الفريق بتصوير هذا المقطع بصرياً.</w:t>
      </w:r>
    </w:p>
    <w:p>
      <w:pPr>
        <w:bidi/>
      </w:pPr>
      <w:r>
        <w:rPr>
          <w:rtl/>
          <w:cs/>
          <w:lang w:val="ar_AE" w:bidi="ar_AE"/>
        </w:rPr>
      </w:r>
      <w:r>
        <w:rPr>
          <w:rtl/>
          <w:cs/>
          <w:lang w:val="ar_AE" w:bidi="ar_AE"/>
        </w:rPr>
        <w:t>يحتوي هذا المقطع على 3 مشاهد.</w:t>
      </w:r>
    </w:p>
    <w:p>
      <w:pPr>
        <w:bidi/>
      </w:pPr>
      <w:r>
        <w:rPr>
          <w:rtl/>
          <w:cs/>
          <w:lang w:val="ar_AE" w:bidi="ar_AE"/>
        </w:rPr>
      </w:r>
      <w:r>
        <w:rPr>
          <w:b/>
          <w:rtl/>
          <w:cs/>
          <w:lang w:val="ar_AE" w:bidi="ar_AE"/>
        </w:rPr>
        <w:t>في المشهد الأول:</w:t>
      </w:r>
      <w:r>
        <w:rPr>
          <w:rtl/>
          <w:cs/>
          <w:lang w:val="ar_AE" w:bidi="ar_AE"/>
        </w:rPr>
        <w:t xml:space="preserve"> يستيقظ يسوع في وقت مبكر جدًا، بينما كان الظلام ما يزال حالكًا، ويذهب إلى مكان منفرد ليصلي وحده.</w:t>
      </w:r>
    </w:p>
    <w:p>
      <w:pPr>
        <w:bidi/>
      </w:pPr>
      <w:r>
        <w:rPr>
          <w:rtl/>
          <w:cs/>
          <w:lang w:val="ar_AE" w:bidi="ar_AE"/>
        </w:rPr>
      </w:r>
      <w:r>
        <w:rPr>
          <w:b/>
          <w:rtl/>
          <w:cs/>
          <w:lang w:val="ar_AE" w:bidi="ar_AE"/>
        </w:rPr>
        <w:t>في المشهد الثاني:</w:t>
      </w:r>
      <w:r>
        <w:rPr>
          <w:rtl/>
          <w:cs/>
          <w:lang w:val="ar_AE" w:bidi="ar_AE"/>
        </w:rPr>
        <w:t xml:space="preserve"> يذهب سمعان والباقون (على الأرجح أندراوس ويعقوب ويوحنا) للبحث عن يسوع. وعندما يجدوه يخبروه أن كثيرين يطلبونه. فيقول لهم يسوع إن الوقت قد حان للذهاب إلى قرى أخرى ليبشّر هناك أيضًا، فهذا هو السبب الذي جاء من أجله.</w:t>
      </w:r>
    </w:p>
    <w:p>
      <w:pPr>
        <w:bidi/>
      </w:pPr>
      <w:r>
        <w:rPr>
          <w:rtl/>
          <w:cs/>
          <w:lang w:val="ar_AE" w:bidi="ar_AE"/>
        </w:rPr>
      </w:r>
      <w:r>
        <w:rPr>
          <w:b/>
          <w:rtl/>
          <w:cs/>
          <w:lang w:val="ar_AE" w:bidi="ar_AE"/>
        </w:rPr>
        <w:t>في المشهد الثالث:</w:t>
      </w:r>
      <w:r>
        <w:rPr>
          <w:rtl/>
          <w:cs/>
          <w:lang w:val="ar_AE" w:bidi="ar_AE"/>
        </w:rPr>
        <w:t xml:space="preserve"> يسافر يسوع وتلاميذه في كل منطقة الجليل. وكان يسوع يكرز في المجامع ويطرد الشياطين.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سمعان والباقون (على الأرجح أندراوس ويعقوب ويوحنا)</w:t>
      </w:r>
    </w:p>
    <w:p>
      <w:pPr>
        <w:pStyle w:val="ListBullet"/>
        <w:bidi/>
        <w:spacing w:line="240" w:lineRule="auto"/>
        <w:ind w:left="720"/>
      </w:pPr>
      <w:r>
        <w:rPr>
          <w:rtl/>
          <w:cs/>
          <w:lang w:val="ar_AE" w:bidi="ar_AE"/>
        </w:rPr>
      </w:r>
      <w:r>
        <w:rPr>
          <w:rtl/>
          <w:cs/>
          <w:lang w:val="ar_AE" w:bidi="ar_AE"/>
        </w:rPr>
        <w:t>الناس الذين في البيت الذين كانوا يبحثون عن يسوع</w:t>
      </w:r>
    </w:p>
    <w:p>
      <w:pPr>
        <w:pStyle w:val="ListBullet"/>
        <w:bidi/>
        <w:spacing w:line="240" w:lineRule="auto"/>
        <w:ind w:left="720"/>
      </w:pPr>
      <w:r>
        <w:rPr>
          <w:rtl/>
          <w:cs/>
          <w:lang w:val="ar_AE" w:bidi="ar_AE"/>
        </w:rPr>
      </w:r>
      <w:r>
        <w:rPr>
          <w:rtl/>
          <w:cs/>
          <w:lang w:val="ar_AE" w:bidi="ar_AE"/>
        </w:rPr>
        <w:t>الناس الذين في المجامع</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استيقظ يسوع في وقت مبكر جدًا ليذهب إلى مكان منفرد ويصلي، وكان الظلام ما يزال قائمًا في الخارج. تذكّروا أن جموعًا كبيرة كانت قد اجتمعت عند بيت سمعان وأندراوس في الليلة السابقة، وأن يسوع شفى المرضى وطرد الأرواح الشريرة. لا نعرف إلى أي وقت بقيت الجموع مع يسوع، لكن كان ذلك على الأرجح وقتًا مزدحمًا جدًا بالنسبة له. من المحتمل أن يسوع كان متعبًا جسديًا، ومع ذلك، جعل يسوع قضاء الوقت مع الله أولوية في حياته، فقد كان وقت الصلاة المنفردة مهمًا جدًا له. ونرى في موضعين آخرين في إنجيل مرقس أن يسوع يذهب ليكون وحده وليصلي بعد التعليم والشفاء. فهذا الوقت كان بمثابة راحة له، وفرصة ليتحدث مع الله الذي يقويه ويدعمه. فهنا يوضح لنا يسوع أن الصلاة هي أولوية بالنسبة له، ويجب أن تكون أولوية في حياتنا، أيضًا، حتى عندما يكون من الصعب أن نجد وقتًا لها. فالله يريدنا أن نقضي وقتًا معه.</w:t>
      </w:r>
    </w:p>
    <w:p>
      <w:pPr>
        <w:bidi/>
      </w:pPr>
      <w:r>
        <w:rPr>
          <w:rtl/>
          <w:cs/>
          <w:lang w:val="ar_AE" w:bidi="ar_AE"/>
        </w:rPr>
      </w:r>
      <w:r>
        <w:rPr>
          <w:rtl/>
          <w:cs/>
          <w:lang w:val="ar_AE" w:bidi="ar_AE"/>
        </w:rPr>
        <w:t>توقّفوا هنا وناقشوا هذا السؤال كمجموعة: عندما تكون حياتكم مزدحمة جدًا، كيف تجدون وقتًا للأمور المهمة؟ وما هي أولوياتكم؟ أوقِفوا الاستماع إلى التسجيل هنا.</w:t>
      </w:r>
    </w:p>
    <w:p>
      <w:pPr>
        <w:bidi/>
      </w:pPr>
      <w:r>
        <w:rPr>
          <w:rtl/>
          <w:cs/>
          <w:lang w:val="ar_AE" w:bidi="ar_AE"/>
        </w:rPr>
      </w:r>
      <w:r>
        <w:rPr>
          <w:rtl/>
          <w:cs/>
          <w:lang w:val="ar_AE" w:bidi="ar_AE"/>
        </w:rPr>
        <w:t>في المشهد الثاني، يذهب سمعان والآخرون للبحث عن يسوع. مع أننا لا نعرف من هم "الباقون" تحديدًا، لكن من المحتمل أن البشير مرقس يقصد أندراوس ويعقوب ويوحنا. وحدث أنهم استيقظوا فوجدوا أن يسوع لم يعد موجودًا في البيت. وكان الناس في المدينة عند البيت يبحثون عن يسوع، ربما لكي يشفيهم بعد أن سمعوا عن معجزاته في اليوم السابق. و يبدو أن سمعان والباقين كانوا قلقين، فهم لا يعرفون ماذا يقولون لكل هؤلاء المجتمعين، ولا يريدون أن يخيبوا أملهم. وقد يكونوا أيضًا قلقين على يسوع لأنهم لا يعرفون أين ذهب، أو مستغربين أنه ترك البيت بينما كان هناك حماس كبير في المدينة لما فعله. ربما يكون الأمر قد بدا لهم وكأن يسوع يضيع فرصة ليظهر قدرته لمزيد من الناس.</w:t>
      </w:r>
    </w:p>
    <w:p>
      <w:pPr>
        <w:bidi/>
      </w:pPr>
      <w:r>
        <w:rPr>
          <w:rtl/>
          <w:cs/>
          <w:lang w:val="ar_AE" w:bidi="ar_AE"/>
        </w:rPr>
      </w:r>
      <w:r>
        <w:rPr>
          <w:rtl/>
          <w:cs/>
          <w:lang w:val="ar_AE" w:bidi="ar_AE"/>
        </w:rPr>
        <w:t>فعندما وجدوا يسوع، قالوا له إن الجميع يبحثون عنه. وربما كانوا محبطين منه، لكن يسوع يظهر مرة أخرى أولوياته الحقيقية: الصلاة ثم التعليم. فيسوع لم يأت ليكون مشهورًا بل ليصنع المعجزات فحسب. ولذلك، لم يعد يسوع إلى كفرناحوم حيث كان الحشد في انتظاره. بل قال للتلاميذ إنه يجب أن يذهبوا إلى قرى أخرى لكي يكرز هناك أيضًا، فهذا هو سبب مجيئه.</w:t>
      </w:r>
    </w:p>
    <w:p>
      <w:pPr>
        <w:bidi/>
      </w:pPr>
      <w:r>
        <w:rPr>
          <w:rtl/>
          <w:cs/>
          <w:lang w:val="ar_AE" w:bidi="ar_AE"/>
        </w:rPr>
      </w:r>
      <w:r>
        <w:rPr>
          <w:rtl/>
          <w:cs/>
          <w:lang w:val="ar_AE" w:bidi="ar_AE"/>
        </w:rPr>
        <w:t>فكان يسوع وتلاميذه يذهبون إلى كل منطقة الجليل، وكان يسوع يكرز في المجامع. ومع أنه لم يكن معلّمًا دينيًا رسميًا مثل الكتبة، لكن الناس سمعوه يعلّم وكانوا يحترمونه. وكان القادة الدينيون يسمحون له بالتعليم في المجامع وبطرد الشياطين.</w:t>
      </w:r>
    </w:p>
    <w:p>
      <w:pPr>
        <w:bidi/>
      </w:pPr>
      <w:r>
        <w:rPr>
          <w:rtl/>
          <w:cs/>
          <w:lang w:val="ar_AE" w:bidi="ar_AE"/>
        </w:rPr>
      </w:r>
      <w:r>
        <w:rPr>
          <w:rtl/>
          <w:cs/>
          <w:lang w:val="ar_AE" w:bidi="ar_AE"/>
        </w:rPr>
        <w:t>والآن، يتعين على المجموعة رسم مشاهد المقطع وما يجري فيه من أحداث على لوحة، أو ترسم صورًا، أو أن تستخدم أشياء ملموسة للتصوير المرئي.</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 إلى نسخة صوتية من إنجيل مرقس ١: ٣٥–٣٩ من الترجمة الأكثر فهمًا لك.</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سمعان والآخرون/الذين معه (على الأرجح أندراوس ويعقوب ويوحنا)</w:t>
      </w:r>
    </w:p>
    <w:p>
      <w:pPr>
        <w:pStyle w:val="ListBullet"/>
        <w:bidi/>
        <w:spacing w:line="240" w:lineRule="auto"/>
        <w:ind w:left="720"/>
      </w:pPr>
      <w:r>
        <w:rPr>
          <w:rtl/>
          <w:cs/>
          <w:lang w:val="ar_AE" w:bidi="ar_AE"/>
        </w:rPr>
      </w:r>
      <w:r>
        <w:rPr>
          <w:rtl/>
          <w:cs/>
          <w:lang w:val="ar_AE" w:bidi="ar_AE"/>
        </w:rPr>
        <w:t>الأشخاص في البيت الذين كانوا يبحثون عن يسوع</w:t>
      </w:r>
    </w:p>
    <w:p>
      <w:pPr>
        <w:pStyle w:val="ListBullet"/>
        <w:bidi/>
        <w:spacing w:line="240" w:lineRule="auto"/>
        <w:ind w:left="720"/>
      </w:pPr>
      <w:r>
        <w:rPr>
          <w:rtl/>
          <w:cs/>
          <w:lang w:val="ar_AE" w:bidi="ar_AE"/>
        </w:rPr>
      </w:r>
      <w:r>
        <w:rPr>
          <w:rtl/>
          <w:cs/>
          <w:lang w:val="ar_AE" w:bidi="ar_AE"/>
        </w:rPr>
        <w:t>الناس الذين في المجامع</w:t>
      </w:r>
    </w:p>
    <w:p>
      <w:pPr>
        <w:bidi/>
      </w:pPr>
      <w:r>
        <w:rPr>
          <w:rtl/>
          <w:cs/>
          <w:lang w:val="ar_AE" w:bidi="ar_AE"/>
        </w:rPr>
      </w:r>
      <w:r>
        <w:rPr>
          <w:rtl/>
          <w:cs/>
          <w:lang w:val="ar_AE" w:bidi="ar_AE"/>
        </w:rPr>
        <w:t>عليكم كمجموعة القيام بتمثيل المقطع مرتين، وذلك بلغتكم الأم.</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وقوموا بتمثيل المقطع.</w:t>
      </w:r>
    </w:p>
    <w:p>
      <w:pPr>
        <w:bidi/>
      </w:pPr>
      <w:r>
        <w:rPr>
          <w:rtl/>
          <w:cs/>
          <w:lang w:val="ar_AE" w:bidi="ar_AE"/>
        </w:rPr>
      </w:r>
      <w:r>
        <w:rPr>
          <w:rtl/>
          <w:cs/>
          <w:lang w:val="ar_AE" w:bidi="ar_AE"/>
        </w:rPr>
        <w:t>يجب على المجموعة تمثيل المقطع مرة ثانية. في لحظات معينة في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التسجيل الصوتي مؤقتًا هنا، وقوموا بتمثيل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 xml:space="preserve">قم بتمثيل دور يسوع وهو يخرج إلى موضع خلاء منفردًا. وهو يمضي الوقت في التحدث مع الله في الصلاة. </w:t>
      </w:r>
    </w:p>
    <w:p>
      <w:pPr>
        <w:bidi/>
      </w:pPr>
      <w:r>
        <w:rPr>
          <w:rtl/>
          <w:cs/>
          <w:lang w:val="ar_AE" w:bidi="ar_AE"/>
        </w:rPr>
      </w:r>
      <w:r>
        <w:rPr>
          <w:rtl/>
          <w:cs/>
          <w:lang w:val="ar_AE" w:bidi="ar_AE"/>
        </w:rPr>
        <w:t>أوقفوا التمثيل. اسأل الشخص الذي يؤدي دور يسوع: "بماذا تشعر أو تفكر؟" قد يجيب الشخص بعبارات مثل: "أنا متعب. لقد كنت بحاجة إلى وقت بعيدًا عن الجموع،" أو "لقد تقويت،" أو "أنا سعيد للغاية لأنني أقضي هذا الوقت وحدي مع الله،" أو "لقد انتعشت وأركز على مواصلة خدمتي." واصلوا تمثيل الدراما.</w:t>
      </w:r>
    </w:p>
    <w:p>
      <w:pPr>
        <w:bidi/>
      </w:pPr>
      <w:r>
        <w:rPr>
          <w:rtl/>
          <w:cs/>
          <w:lang w:val="ar_AE" w:bidi="ar_AE"/>
        </w:rPr>
      </w:r>
      <w:r>
        <w:rPr>
          <w:rtl/>
          <w:cs/>
          <w:lang w:val="ar_AE" w:bidi="ar_AE"/>
        </w:rPr>
        <w:t>قوموا بتمثيل التلاميذ وهم يبحثون عن يسوع. لقد استيقظوا في حين أن يسوع كان قد ذهب. كذلك جمع من الناس كانوا يبحثون عن يسوع. يجد التلاميذ يسوع ويخبرونه أن الجميع كانوا يبحثون عنه.</w:t>
      </w:r>
    </w:p>
    <w:p>
      <w:pPr>
        <w:bidi/>
      </w:pPr>
      <w:r>
        <w:rPr>
          <w:rtl/>
          <w:cs/>
          <w:lang w:val="ar_AE" w:bidi="ar_AE"/>
        </w:rPr>
      </w:r>
      <w:r>
        <w:rPr>
          <w:rtl/>
          <w:cs/>
          <w:lang w:val="ar_AE" w:bidi="ar_AE"/>
        </w:rPr>
        <w:t>أوقفوا التمثيل. اسأل الأشخاص الذين يؤدون دور التلاميذ: "بماذا تشعرون أو تفكرون؟" قد تسمع إجابات مثل: "نحن متحيرون، لماذا ترك يسوع البيت؟" أو "نحن مترقبون، قد يعود يسوع ويشفي المزيد من الناس." واصلوا تمثيل الدراما.</w:t>
      </w:r>
    </w:p>
    <w:p>
      <w:pPr>
        <w:bidi/>
      </w:pPr>
      <w:r>
        <w:rPr>
          <w:rtl/>
          <w:cs/>
          <w:lang w:val="ar_AE" w:bidi="ar_AE"/>
        </w:rPr>
      </w:r>
      <w:r>
        <w:rPr>
          <w:rtl/>
          <w:cs/>
          <w:lang w:val="ar_AE" w:bidi="ar_AE"/>
        </w:rPr>
        <w:t xml:space="preserve">يجيب يسوع على التلاميذ بقوله: "يجب أن نذهب إلى مدن أخرى ونكرز فيها أيضًا. لأني لهذا السبب قد أتيت." </w:t>
      </w:r>
    </w:p>
    <w:p>
      <w:pPr>
        <w:bidi/>
      </w:pPr>
      <w:r>
        <w:rPr>
          <w:rtl/>
          <w:cs/>
          <w:lang w:val="ar_AE" w:bidi="ar_AE"/>
        </w:rPr>
      </w:r>
      <w:r>
        <w:rPr>
          <w:rtl/>
          <w:cs/>
          <w:lang w:val="ar_AE" w:bidi="ar_AE"/>
        </w:rPr>
        <w:t>أوقفوا التمثيل. اسأل الأشخاص الذين يؤدون دور التلاميذ ماذا يعتقدون أن يسوع كان يقصد عندما قال هذا. اسألهم أيضًا لماذا يعتقدون أن يسوع وصل إلى هذه النقطة. واصلوا تمثيل الدراما.</w:t>
      </w:r>
    </w:p>
    <w:p>
      <w:pPr>
        <w:bidi/>
      </w:pPr>
      <w:r>
        <w:rPr>
          <w:rtl/>
          <w:cs/>
          <w:lang w:val="ar_AE" w:bidi="ar_AE"/>
        </w:rPr>
      </w:r>
      <w:r>
        <w:rPr>
          <w:rtl/>
          <w:cs/>
          <w:lang w:val="ar_AE" w:bidi="ar_AE"/>
        </w:rPr>
        <w:t>أخيرًا، قوموا بتمثيل يسوع وتلاميذه وهم يتنقلون في جميع أنحاء الجليل. فإن يسوع كان يكرز في المجامع ويأمر الشياطين أن تخرج من الأشخاص المسكونين بها.</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 إلى نسخة صوتية لإنجيل مرقس ١: ٣٥–٣٩ في أكثر الترجمات المفهومة لك.</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تبدأ هذه القصة بذهاب يسوع إلى مكان منعزل ليصلي. إن تعبير </w:t>
      </w:r>
      <w:r>
        <w:rPr>
          <w:b/>
          <w:rtl/>
          <w:cs/>
          <w:lang w:val="ar_AE" w:bidi="ar_AE"/>
        </w:rPr>
        <w:t>موضع خلاء</w:t>
      </w:r>
      <w:r>
        <w:rPr>
          <w:rtl/>
          <w:cs/>
          <w:lang w:val="ar_AE" w:bidi="ar_AE"/>
        </w:rPr>
        <w:t xml:space="preserve"> هي نفس الكلمة المستخدَمة للإشارة إلى المكان الذي عاش فيه يوحنا وحيث خرج يسوع ليُجرَّب. لا توجد برية حقيقية بالقرب من </w:t>
      </w:r>
      <w:hyperlink r:id="rId29">
        <w:r>
          <w:rPr>
            <w:rtl/>
            <w:cs/>
            <w:lang w:val="ar_AE" w:bidi="ar_AE"/>
          </w:rPr>
          <w:rPr>
            <w:color w:val="0000EE"/>
            <w:u w:val="single"/>
          </w:rPr>
          <w:t>كفرناحوم</w:t>
        </w:r>
      </w:hyperlink>
      <w:r>
        <w:rPr>
          <w:rtl/>
          <w:cs/>
          <w:lang w:val="ar_AE" w:bidi="ar_AE"/>
        </w:rPr>
        <w:t xml:space="preserve"> – هذه طريقة للقول بأنه ذهب ليجد مكانًا يستطيع أن يكون فيه بمفره ليتحدث مع الله. تُشير كلمة </w:t>
      </w:r>
      <w:r>
        <w:rPr>
          <w:b/>
          <w:rtl/>
          <w:cs/>
          <w:lang w:val="ar_AE" w:bidi="ar_AE"/>
        </w:rPr>
        <w:t>يُصلِّي</w:t>
      </w:r>
      <w:r>
        <w:rPr>
          <w:rtl/>
          <w:cs/>
          <w:lang w:val="ar_AE" w:bidi="ar_AE"/>
        </w:rPr>
        <w:t xml:space="preserve"> إلى الصلاة لفترة طويلة من الزمن. إن الصلاة بمعناها الأوسع هي التحدث مع الله. حاول ألا تستخدم مصطلحًا لا يعني سوى ترديد كلمات محفوظة.</w:t>
      </w:r>
    </w:p>
    <w:p>
      <w:pPr>
        <w:bidi/>
      </w:pPr>
      <w:r>
        <w:rPr>
          <w:rtl/>
          <w:cs/>
          <w:lang w:val="ar_AE" w:bidi="ar_AE"/>
        </w:rPr>
      </w:r>
      <w:r>
        <w:rPr>
          <w:rtl/>
          <w:cs/>
          <w:lang w:val="ar_AE" w:bidi="ar_AE"/>
        </w:rPr>
        <w:t xml:space="preserve">توقفوا هنا وناقشوا كمجموعة الكلمات أو العبارات الأنسب لترجمة كلمة "يُصلِّي." لمزيد من المعلومات بخصوص </w:t>
      </w:r>
      <w:hyperlink r:id="rId41">
        <w:r>
          <w:rPr>
            <w:rtl/>
            <w:cs/>
            <w:lang w:val="ar_AE" w:bidi="ar_AE"/>
          </w:rPr>
          <w:rPr>
            <w:color w:val="0000EE"/>
            <w:u w:val="single"/>
          </w:rPr>
          <w:t>يُصلِّى/صلاة</w:t>
        </w:r>
      </w:hyperlink>
      <w:r>
        <w:rPr>
          <w:rtl/>
          <w:cs/>
          <w:lang w:val="ar_AE" w:bidi="ar_AE"/>
        </w:rPr>
        <w:t>، برجاء الرجوع إلى قاموس الكلمات الرئيسية. أوقفْوا هذا التسجيل هنا.</w:t>
      </w:r>
    </w:p>
    <w:p>
      <w:pPr>
        <w:bidi/>
      </w:pPr>
      <w:r>
        <w:rPr>
          <w:rtl/>
          <w:cs/>
          <w:lang w:val="ar_AE" w:bidi="ar_AE"/>
        </w:rPr>
      </w:r>
      <w:r>
        <w:rPr>
          <w:rtl/>
          <w:cs/>
          <w:lang w:val="ar_AE" w:bidi="ar_AE"/>
        </w:rPr>
        <w:t>ذهب سمعان و</w:t>
      </w:r>
      <w:r>
        <w:rPr>
          <w:b/>
          <w:rtl/>
          <w:cs/>
          <w:lang w:val="ar_AE" w:bidi="ar_AE"/>
        </w:rPr>
        <w:t>الباقون</w:t>
      </w:r>
      <w:r>
        <w:rPr>
          <w:rtl/>
          <w:cs/>
          <w:lang w:val="ar_AE" w:bidi="ar_AE"/>
        </w:rPr>
        <w:t xml:space="preserve"> أو سمعان و</w:t>
      </w:r>
      <w:r>
        <w:rPr>
          <w:b/>
          <w:rtl/>
          <w:cs/>
          <w:lang w:val="ar_AE" w:bidi="ar_AE"/>
        </w:rPr>
        <w:t>رفاقه</w:t>
      </w:r>
      <w:r>
        <w:rPr>
          <w:rtl/>
          <w:cs/>
          <w:lang w:val="ar_AE" w:bidi="ar_AE"/>
        </w:rPr>
        <w:t xml:space="preserve"> ليبحثوا عن يسوع. من المحتمل أن "الآخرين" أو "الرفاق" هنا هم أندراوس ويعقوب ويوحنا.</w:t>
      </w:r>
    </w:p>
    <w:p>
      <w:pPr>
        <w:bidi/>
      </w:pPr>
      <w:r>
        <w:rPr>
          <w:rtl/>
          <w:cs/>
          <w:lang w:val="ar_AE" w:bidi="ar_AE"/>
        </w:rPr>
      </w:r>
      <w:r>
        <w:rPr>
          <w:rtl/>
          <w:cs/>
          <w:lang w:val="ar_AE" w:bidi="ar_AE"/>
        </w:rPr>
        <w:t xml:space="preserve">ذهب يسوع وتلاميذه إلى مُدن/قرى أخرى في منطقة الجليل ليكرزوا. تُشير كلمة </w:t>
      </w:r>
      <w:r>
        <w:rPr>
          <w:b/>
          <w:rtl/>
          <w:cs/>
          <w:lang w:val="ar_AE" w:bidi="ar_AE"/>
        </w:rPr>
        <w:t>مُدن/قرى</w:t>
      </w:r>
      <w:r>
        <w:rPr>
          <w:rtl/>
          <w:cs/>
          <w:lang w:val="ar_AE" w:bidi="ar_AE"/>
        </w:rPr>
        <w:t xml:space="preserve"> إلى المُدن التي كانت مثل قرى زراعية كبيرة بحجم مدينة صغيرة (١٥٠٠٠ شخص على الأقل) ولكنها تبدو وكأنها قرية. كان </w:t>
      </w:r>
      <w:hyperlink r:id="rId39">
        <w:r>
          <w:rPr>
            <w:rtl/>
            <w:cs/>
            <w:lang w:val="ar_AE" w:bidi="ar_AE"/>
          </w:rPr>
          <w:rPr>
            <w:color w:val="0000EE"/>
            <w:u w:val="single"/>
          </w:rPr>
          <w:t>الجليل</w:t>
        </w:r>
      </w:hyperlink>
      <w:r>
        <w:rPr>
          <w:rtl/>
          <w:cs/>
          <w:lang w:val="ar_AE" w:bidi="ar_AE"/>
        </w:rPr>
        <w:t xml:space="preserve"> منطقةً حول الجانب الغربي من </w:t>
      </w:r>
      <w:hyperlink r:id="rId38">
        <w:r>
          <w:rPr>
            <w:rtl/>
            <w:cs/>
            <w:lang w:val="ar_AE" w:bidi="ar_AE"/>
          </w:rPr>
          <w:rPr>
            <w:color w:val="0000EE"/>
            <w:u w:val="single"/>
          </w:rPr>
          <w:t>بحر الجليل</w:t>
        </w:r>
      </w:hyperlink>
      <w:r>
        <w:rPr>
          <w:rtl/>
          <w:cs/>
          <w:lang w:val="ar_AE" w:bidi="ar_AE"/>
        </w:rPr>
        <w:t>، وكانت مزدحمة بالسكان وبها مُدن متوسطة الحجم حيث كان الناس يصطادون الأسماك ويزرعون المحاصيل في التربة الخصبة لتلك المنطقة.</w:t>
      </w:r>
    </w:p>
    <w:p>
      <w:pPr>
        <w:bidi/>
      </w:pPr>
      <w:r>
        <w:rPr>
          <w:rtl/>
          <w:cs/>
          <w:lang w:val="ar_AE" w:bidi="ar_AE"/>
        </w:rPr>
      </w:r>
      <w:r>
        <w:rPr>
          <w:rtl/>
          <w:cs/>
          <w:lang w:val="ar_AE" w:bidi="ar_AE"/>
        </w:rPr>
        <w:t>توقَّفوا هنا وانظروا كمجموعة معًا إلى خريطة لمنطقة الجليل. أوقفْوا هذا التسجيل هنا.</w:t>
      </w:r>
    </w:p>
    <w:p>
      <w:pPr>
        <w:bidi/>
      </w:pPr>
      <w:r>
        <w:rPr>
          <w:rtl/>
          <w:cs/>
          <w:lang w:val="ar_AE" w:bidi="ar_AE"/>
        </w:rPr>
      </w:r>
      <w:r>
        <w:rPr>
          <w:rtl/>
          <w:cs/>
          <w:lang w:val="ar_AE" w:bidi="ar_AE"/>
        </w:rPr>
        <w:t xml:space="preserve">كان يسوع يكرز في </w:t>
      </w:r>
      <w:r>
        <w:rPr>
          <w:b/>
          <w:rtl/>
          <w:cs/>
          <w:lang w:val="ar_AE" w:bidi="ar_AE"/>
        </w:rPr>
        <w:t>المجامع</w:t>
      </w:r>
      <w:r>
        <w:rPr>
          <w:rtl/>
          <w:cs/>
          <w:lang w:val="ar_AE" w:bidi="ar_AE"/>
        </w:rPr>
        <w:t xml:space="preserve">. تَذكَّر أن المجامع كانت أماكن العبادة اليهودية حيث كان الناس يجتمعون في القرى بدلًا من العبادة في الهيكل الرئيسي في أورشليم. استخدمْ نفس الكلمة التي استخدمتها في المقاطع السابقة للإشارة إلى المَجمع، وتذكّرْ أن </w:t>
      </w:r>
      <w:hyperlink r:id="rId31">
        <w:r>
          <w:rPr>
            <w:rtl/>
            <w:cs/>
            <w:lang w:val="ar_AE" w:bidi="ar_AE"/>
          </w:rPr>
          <w:rPr>
            <w:color w:val="0000EE"/>
            <w:u w:val="single"/>
          </w:rPr>
          <w:t>المَجمع</w:t>
        </w:r>
      </w:hyperlink>
      <w:r>
        <w:rPr>
          <w:rtl/>
          <w:cs/>
          <w:lang w:val="ar_AE" w:bidi="ar_AE"/>
        </w:rPr>
        <w:t xml:space="preserve"> موجود في قاموس الكلمات الرئيسية.</w:t>
      </w:r>
    </w:p>
    <w:p>
      <w:pPr>
        <w:bidi/>
      </w:pPr>
      <w:r>
        <w:rPr>
          <w:rtl/>
          <w:cs/>
          <w:lang w:val="ar_AE" w:bidi="ar_AE"/>
        </w:rPr>
      </w:r>
      <w:r>
        <w:rPr>
          <w:rtl/>
          <w:cs/>
          <w:lang w:val="ar_AE" w:bidi="ar_AE"/>
        </w:rPr>
        <w:t xml:space="preserve">كان يسوع يُخرج </w:t>
      </w:r>
      <w:r>
        <w:rPr>
          <w:b/>
          <w:rtl/>
          <w:cs/>
          <w:lang w:val="ar_AE" w:bidi="ar_AE"/>
        </w:rPr>
        <w:t>الشياطين</w:t>
      </w:r>
      <w:r>
        <w:rPr>
          <w:rtl/>
          <w:cs/>
          <w:lang w:val="ar_AE" w:bidi="ar_AE"/>
        </w:rPr>
        <w:t xml:space="preserve">. كان يجعل </w:t>
      </w:r>
      <w:hyperlink r:id="rId40">
        <w:r>
          <w:rPr>
            <w:rtl/>
            <w:cs/>
            <w:lang w:val="ar_AE" w:bidi="ar_AE"/>
          </w:rPr>
          <w:rPr>
            <w:color w:val="0000EE"/>
            <w:u w:val="single"/>
          </w:rPr>
          <w:t>الشياطين</w:t>
        </w:r>
      </w:hyperlink>
      <w:r>
        <w:rPr>
          <w:rtl/>
          <w:cs/>
          <w:lang w:val="ar_AE" w:bidi="ar_AE"/>
        </w:rPr>
        <w:t xml:space="preserve"> تخرج من الناس وتتوقف عن السيطرة عليهم. إن كلمة "شياطين" هي مُرادفٌ لعبارة روح نجس أو شرير. استخدمْ نفس الكلمة أو العبارة التي استخدمتها في المقاطع الأخرى للإشارة إلى الشياطين أو الأرواح الشريرة. لمزيد من المعلومات بخصوص الأرواح </w:t>
      </w:r>
      <w:hyperlink r:id="rId34">
        <w:r>
          <w:rPr>
            <w:rtl/>
            <w:cs/>
            <w:lang w:val="ar_AE" w:bidi="ar_AE"/>
          </w:rPr>
          <w:rPr>
            <w:color w:val="0000EE"/>
            <w:u w:val="single"/>
          </w:rPr>
          <w:t>الشريرة</w:t>
        </w:r>
      </w:hyperlink>
      <w:r>
        <w:rPr>
          <w:rtl/>
          <w:cs/>
          <w:lang w:val="ar_AE" w:bidi="ar_AE"/>
        </w:rPr>
        <w:t>، برجاء الرجوع إلى قاموس الكلمات الرئيسية.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كمجموعة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1:40–45</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في هذه الخطوة، استمع إلى مرقس 1: 40–45 وضعها في قلبك.</w:t>
      </w:r>
    </w:p>
    <w:p>
      <w:pPr>
        <w:bidi/>
      </w:pPr>
      <w:r>
        <w:rPr>
          <w:rtl/>
          <w:cs/>
          <w:lang w:val="ar_AE" w:bidi="ar_AE"/>
        </w:rPr>
      </w:r>
      <w:r>
        <w:rPr>
          <w:rtl/>
          <w:cs/>
          <w:lang w:val="ar_AE" w:bidi="ar_AE"/>
        </w:rPr>
        <w:t>استمع إلى نسخة صوتية من مرقس 1: 40–45 ثلاث مرات من ثلاث ترجمات صوتية مختلفة، إن أمكن. ثم كمجموعة قوموا بمناقشة الأسئلة التالية:</w:t>
      </w:r>
    </w:p>
    <w:p>
      <w:pPr>
        <w:pStyle w:val="ListNumber"/>
        <w:numPr>
          <w:ilvl w:val="0"/>
          <w:numId w:val="19"/>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 في هذا المقطع؟</w:t>
      </w:r>
    </w:p>
    <w:p>
      <w:pPr>
        <w:pStyle w:val="ListNumber"/>
        <w:bidi/>
        <w:spacing w:line="240" w:lineRule="auto"/>
        <w:ind w:left="720"/>
      </w:pPr>
      <w:r>
        <w:rPr>
          <w:rtl/>
          <w:cs/>
          <w:lang w:val="ar_AE" w:bidi="ar_AE"/>
        </w:rPr>
      </w:r>
      <w:r>
        <w:rPr>
          <w:rtl/>
          <w:cs/>
          <w:lang w:val="ar_AE" w:bidi="ar_AE"/>
        </w:rPr>
        <w:t>بماذا يُخبرنا هذا المقطع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 إلى نسخة صوتية من إنجيل مرقس ١: ٤٠–٤٥ من الترجمة الأكثر فهمًا لك.</w:t>
      </w:r>
    </w:p>
    <w:p>
      <w:pPr>
        <w:bidi/>
      </w:pPr>
      <w:r>
        <w:rPr>
          <w:rtl/>
          <w:cs/>
          <w:lang w:val="ar_AE" w:bidi="ar_AE"/>
        </w:rPr>
      </w:r>
      <w:r>
        <w:rPr>
          <w:rtl/>
          <w:cs/>
          <w:lang w:val="ar_AE" w:bidi="ar_AE"/>
        </w:rPr>
        <w:t>كان يسوع يتنقّل، مع تلاميذه، في جميع أنحاء منطقة الجليل، يكرز في المجامع ويأمر الشياطين بأن تخرج من الناس. وقد استمرت أخبار معجزات يسوع تنتشر. يقدّم لنا مرقس الآن رجلاً مريضًا بمرض جلدي خطير - وهو البرص- قد رأى أو سمع عن قدرة يسوع على الشفاء فجاء يطلب منه أن يشفيه.</w:t>
      </w:r>
    </w:p>
    <w:p>
      <w:pPr>
        <w:bidi/>
      </w:pPr>
      <w:r>
        <w:rPr>
          <w:rtl/>
          <w:cs/>
          <w:lang w:val="ar_AE" w:bidi="ar_AE"/>
        </w:rPr>
      </w:r>
      <w:r>
        <w:rPr>
          <w:rtl/>
          <w:cs/>
          <w:lang w:val="ar_AE" w:bidi="ar_AE"/>
        </w:rPr>
        <w:t>كان مرض البرص في الغالب يشير إلى أنواع مختلفة من الأمراض الجلدية، وكان الناس يخافون من المصابين به ويطردونهم خارج المجتمع. كما كانت الإصابة بالبرص تُعتبر نجاسة، أي أن يصبح الشخص غير لائق للعيش والعمل وسط المجتمع. وقد اعتقد الناس أن المرض ينتقل باللمس. يقول موسى في الشريعة الواردة بسفر اللاويين، في العهد القديم، إن الأبرص يجب أن يلبس ثيابًا مُمَزقة، وألا يسرّح شعره، وأن ينادي طوال النهار: "نجس، نجس." وكان الأبرص يعيش وحيدًا خارج المجتمع، وأي شخص يلمسه يُعتبر نجسًا أيضًا، لذلك كان الناس يبتعدون عنه قدر الإمكان. لقد كان يُسمح للأبرص أن يدخل المجمع ليعبد فقط إذا كان هناك حاجز بينه وبين باقي الجماعة. وقد يُشفي الأبرص من مرضه، وعندها، عليه الذهاب إلى الكاهن ليُعلَن طاهرًا مرة أخرى ويُسمَح له بالعيش طبيعيًا داخل المجتمع.</w:t>
      </w:r>
    </w:p>
    <w:p>
      <w:pPr>
        <w:bidi/>
      </w:pPr>
      <w:r>
        <w:rPr>
          <w:rtl/>
          <w:cs/>
          <w:lang w:val="ar_AE" w:bidi="ar_AE"/>
        </w:rPr>
      </w:r>
      <w:r>
        <w:rPr>
          <w:rtl/>
          <w:cs/>
          <w:lang w:val="ar_AE" w:bidi="ar_AE"/>
        </w:rPr>
        <w:t>توقّفوا هنا وناقشوا هذا السؤال كمجموعة: هل توجد في ثقافتكم أمراض تجعل الناس يُعزلون عن المجتمع أو يُمنَعون من عبادة الله؟ ماذا يتعين على هؤلاء أن يفعلوا ليُظهروا أنهم منفصلينَ؟ وكيف يعاملهم الآخرون؟ وكيف يتمكّنون من العودة إلى المجتمع؟ أوقِفوا الاستماع إلى التسجيل الصوتي هنا.</w:t>
      </w:r>
    </w:p>
    <w:p>
      <w:pPr>
        <w:bidi/>
      </w:pPr>
      <w:r>
        <w:rPr>
          <w:rtl/>
          <w:cs/>
          <w:lang w:val="ar_AE" w:bidi="ar_AE"/>
        </w:rPr>
      </w:r>
      <w:r>
        <w:rPr>
          <w:rtl/>
          <w:cs/>
          <w:lang w:val="ar_AE" w:bidi="ar_AE"/>
        </w:rPr>
        <w:t>أما الأبرص في هذه القصة فيجيء إلى يسوع، ويركع على ركبتيه متوسلاً أن يشفيه. لقد أظهر احترامًا كبيرًا ليسوع حين ركع أمامه، كما أظهر أنه في غاية اليأس والاحتياج للشفاء وألا يُرفض من المجتمع فيما بعد. توسّل الأبرص إلى يسوع قائلًا: «إِنْ أَرَدْتَ تَقْدِرْ أَنْ تُطَهِّرَنِي» لقد تألّم كثيرًا جسديًا ونفسيًا، فالحياة كمنبوذ هي حياة حزينة مليئة بالوحدة. لم يكن الأبرص يركّز فقط على أن يُشفى جسديًا، بل على أن يصير "طاهرًا" ويتمكن من أن يكون جزءًا من المجتمع من جديد. ومع أن الأبرص كان يائسًا ويتوسّل إلى يسوع، إلا أن سؤاله كان مهذبًا ومحترمًا، فهو يسأل إن كان يسوع "يريد". يعرف الأبرص أن يسوع قادر أن يشفيه، لكن ما لا يعرفه هو إن كان سيفعل ذلك. لم يُظهر الناس شفقة على الأبرص، لذلك لم يكن يعلم إن كان يسوع سيساعده. لكن يسوع "تَحّنن"، أي امتلأ بمشاعر عميقة، لقد اهتم جدًا بهذا الرجل وبمعاناته.</w:t>
      </w:r>
    </w:p>
    <w:p>
      <w:pPr>
        <w:bidi/>
      </w:pPr>
      <w:r>
        <w:rPr>
          <w:rtl/>
          <w:cs/>
          <w:lang w:val="ar_AE" w:bidi="ar_AE"/>
        </w:rPr>
      </w:r>
      <w:r>
        <w:rPr>
          <w:rtl/>
          <w:cs/>
          <w:lang w:val="ar_AE" w:bidi="ar_AE"/>
        </w:rPr>
        <w:t>توقّفوا هنا وناقشوا كمجموعة: احكوا قصة عن شخص كان يشعر بالشفقة أو المحبة، وفي الوقت نفسه بالإحباط. كيف تصفون هذه المشاعر؟ (أوقفوا هذا التسجيل الآن)</w:t>
      </w:r>
    </w:p>
    <w:p>
      <w:pPr>
        <w:bidi/>
      </w:pPr>
      <w:r>
        <w:rPr>
          <w:rtl/>
          <w:cs/>
          <w:lang w:val="ar_AE" w:bidi="ar_AE"/>
        </w:rPr>
      </w:r>
      <w:r>
        <w:rPr>
          <w:rtl/>
          <w:cs/>
          <w:lang w:val="ar_AE" w:bidi="ar_AE"/>
        </w:rPr>
        <w:t>لقد لمس يسوع الرجل فعلاً، مع أن هذا كان مخالفًا للشريعة اليهودية. لم يكن الرجل معتادًا أن يلمسه أحد وهو في حالته النجسة، لكن يسوع لم يُبالِ بكسر القواعد الدينية — ففي فكر يسوع كانت شريعة المحبة أهم من الشريعة الدينية.</w:t>
      </w:r>
    </w:p>
    <w:p>
      <w:pPr>
        <w:bidi/>
      </w:pPr>
      <w:r>
        <w:rPr>
          <w:rtl/>
          <w:cs/>
          <w:lang w:val="ar_AE" w:bidi="ar_AE"/>
        </w:rPr>
      </w:r>
      <w:r>
        <w:rPr>
          <w:rtl/>
          <w:cs/>
          <w:lang w:val="ar_AE" w:bidi="ar_AE"/>
        </w:rPr>
        <w:t>لقد شفى يسوع الأبرص في الحال وصار طاهرًا. لكن بحسب الشريعة اليهودية، كان الكهنة هم من لهم السلطان أن يعلنوا أن الشخص النجس قد صار طاهرًا ويأذنوا له بالعودة إلى المجتمع. أعطى يسوع الرجل تعليمات صارمة أن يذهب ليُري نفسه للكاهن. عندما أظهر يسوع تحننه، وحين انتهر الرجل بألا يخبر أحد، كان في ذلك مشاعر عميقة — شيء قريب من الغضب والإحباط تجاه الشر الذي سبّب مرض الرجل. ربما قد شعر يسوع أيضًا بالإحباط لأنه كان يعلم أن الرجل على وشك أن يعصي أمره بعد إنهاء حديثه معه.</w:t>
      </w:r>
    </w:p>
    <w:p>
      <w:pPr>
        <w:bidi/>
      </w:pPr>
      <w:r>
        <w:rPr>
          <w:rtl/>
          <w:cs/>
          <w:lang w:val="ar_AE" w:bidi="ar_AE"/>
        </w:rPr>
      </w:r>
      <w:r>
        <w:rPr>
          <w:rtl/>
          <w:cs/>
          <w:lang w:val="ar_AE" w:bidi="ar_AE"/>
        </w:rPr>
        <w:t>لقد أوصى يسوع الرجل بشدة، ألا يخبر أحدًا بما حدث. وبدلًا من ذلك، أمره أن يذهب إلى الكاهن ليؤدي الطقس ويقدّم الذبائح التي تجعله "طاهرًا." وكان الكاهن في الهيكل بأورشليم، وكان الكهنة اليهود يقدّمون الذبائح لله نيابة عن الناس، لأن الكهنة هم مُمثّلو الله أمام شعبه، وهم أيضًا ممثّلو شعب الله أمامه. كان الكهنة أيضًا هم الذين يفحصون الناس ويقررون إذا ما كان يمكن اعتبارهم طاهرين من جديد. ومرة أخرى، نقرأ في العهد القديم من سفر اللاويين، أن الله أعطى موسى شرائع تتضمن التعليمات التي يجب أن يتّبعها الشخص بعد أن يُشفى من البرص. لقد كان على الرجل أن يذهب إلى الهيكل في أورشليم ليُري نفسه للكاهن ويقدّم قربانه — مُطبقًا التعليمات المذكورة في شريعة موسى لمن يُشفى من البرص. والتقدّمة هي عطية يقدّمها الناس لله كعلامة شكر. كان قربان مَن شُفي من البرص يتضمن ذبيحة حيوانات معينة بالإضافة إلى تقدمة من الحبوب (غالبًا من القمح أو الشعير) وزيت.</w:t>
      </w:r>
    </w:p>
    <w:p>
      <w:pPr>
        <w:bidi/>
      </w:pPr>
      <w:r>
        <w:rPr>
          <w:rtl/>
          <w:cs/>
          <w:lang w:val="ar_AE" w:bidi="ar_AE"/>
        </w:rPr>
      </w:r>
      <w:r>
        <w:rPr>
          <w:rtl/>
          <w:cs/>
          <w:lang w:val="ar_AE" w:bidi="ar_AE"/>
        </w:rPr>
        <w:t>أوقفوا سماع التسجيل الصوتي هنا وانظروا إلى صورة للهيكل في أورشليم وحبوب القمح. ناقشوا الأسئلة التالية كمجموعة: كيف تعبّرون عن شكركم لله؟</w:t>
      </w:r>
    </w:p>
    <w:p>
      <w:pPr>
        <w:bidi/>
      </w:pPr>
      <w:r>
        <w:rPr>
          <w:rtl/>
          <w:cs/>
          <w:lang w:val="ar_AE" w:bidi="ar_AE"/>
        </w:rPr>
      </w:r>
      <w:r>
        <w:rPr>
          <w:rtl/>
          <w:cs/>
          <w:lang w:val="ar_AE" w:bidi="ar_AE"/>
        </w:rPr>
        <w:t>لقد طلب يسوع من الرجل أن يُري نفسه للكاهن ويطيع الشريعة حتى يكون ذلك "شهادة" أو برهانًا أو دليلًا للناس. وربما كانت تلك الشهادة هي شهادة على شفاء الرجل، أو شهادة على أن يسوع حافظ على الشرائع اليهودية، أو شهادة على أن يسوع جاء ليشفي حتى البرص. إن يسوع يهتم بكل الناس، حتى المنبوذين. لقد كان شفاء يسوع للأبرص برهانًا إضافيًا على سلطان يسوع على الطبيعة.</w:t>
      </w:r>
    </w:p>
    <w:p>
      <w:pPr>
        <w:bidi/>
      </w:pPr>
      <w:r>
        <w:rPr>
          <w:rtl/>
          <w:cs/>
          <w:lang w:val="ar_AE" w:bidi="ar_AE"/>
        </w:rPr>
      </w:r>
      <w:r>
        <w:rPr>
          <w:rtl/>
          <w:cs/>
          <w:lang w:val="ar_AE" w:bidi="ar_AE"/>
        </w:rPr>
        <w:t>المشكلة هي أن الرجل لم يُطِع يسوع، وذهب ليخبر الجميع بما فعله يسوع. وهذا تسبّب ليسوع في صعوبة كبيرة - فلم يعد يستطيع دخول المدن بسهولة. ولم يخبرنا مرقس لماذا عصى الرجل أمر يسوع. قد يكون السبب أن الرجل امتلأ بالفرح والحماس بعد شفائه لدرجة أنه أراد أن يشارك الخبر مع الجميع — وربما بسبب أنه لم يفهم لماذا طُلب منه ألا يخبر أحدًا. لقد عاين الرجل معجزة وذاق محبة يسوع وتحنّنه، ومع ذلك لم يُطِع في تلك اللحظة. يسوع يطلب منا أن نطيعه، لكنه لا يُجبِرنا على ذلك. والنتيجة أن إعلان الرجل للجميع عن شفائه جعل خدمة يسوع أكثر تقييدًا.</w:t>
      </w:r>
    </w:p>
    <w:p>
      <w:pPr>
        <w:bidi/>
      </w:pPr>
      <w:r>
        <w:rPr>
          <w:rtl/>
          <w:cs/>
          <w:lang w:val="ar_AE" w:bidi="ar_AE"/>
        </w:rPr>
      </w:r>
      <w:r>
        <w:rPr>
          <w:rtl/>
          <w:cs/>
          <w:lang w:val="ar_AE" w:bidi="ar_AE"/>
        </w:rPr>
        <w:t>أوقفوا سماع التسجيل الصوتي هنا وناقشوا السؤال التالي كمجموعة: لماذا قد لا يُطِع شخص ما يسوع؟ أحيانًا قد لا نفهم لماذا يطلب منا أن نفعل أشياء معينة، أو قد يبدو الأمر صعبًا جدًا في بعض الأحيان. هل تستطيع أن تتذكر موقفًا طلبت فيه من شخص أن يفعل شيئًا أو لا يفعله ولم يستمع إليك؟ ما كانت عواقب عدم استماعهم؟</w:t>
      </w:r>
    </w:p>
    <w:p>
      <w:pPr>
        <w:bidi/>
      </w:pPr>
      <w:r>
        <w:rPr>
          <w:rtl/>
          <w:cs/>
          <w:lang w:val="ar_AE" w:bidi="ar_AE"/>
        </w:rPr>
      </w:r>
      <w:r>
        <w:rPr>
          <w:rtl/>
          <w:cs/>
          <w:lang w:val="ar_AE" w:bidi="ar_AE"/>
        </w:rPr>
        <w:t>في كل مرة كان يسوع يدخل مدينة، كانت الجموع تأتي إليه ليشفيهم، لكن الآن، لقد اضطر يسوع أن يمكث في أماكن خالية أو يقلّ فيها الناس. ومع ذلك، حتى في هذه الأماكن المنعزلة، كان الناس يأتون ليبحثوا عنه لكي يشفيهم. ويخبرنا إنجيل مرقس في أكثر من موضع أن يسوع أجرى معجزة وطلب من الناس ألا يخبروا أحدًا عنها. وفي قصتنا السابقة قال يسوع إنه جاء ليكرز ويدعو الناس إلى ملكوت الله. لم يكن يريد من الناس أن يركزوا فقط على ما يمكن أن يفعله لهم حالًا من خلال الشفاء، بل أن يصغوا إلى تعاليمه ويطيعوها.</w:t>
      </w:r>
    </w:p>
    <w:p>
      <w:pPr>
        <w:bidi/>
      </w:pPr>
      <w:r>
        <w:rPr>
          <w:rtl/>
          <w:cs/>
          <w:lang w:val="ar_AE" w:bidi="ar_AE"/>
        </w:rPr>
      </w:r>
      <w:r>
        <w:rPr>
          <w:rtl/>
          <w:cs/>
          <w:lang w:val="ar_AE" w:bidi="ar_AE"/>
        </w:rPr>
        <w:t>وانسحاب يسوع من الجموع يُعتبَر نهاية هذا الجزء من خدمته. وننتقل الآن إلى سلسلة من القصص عن الخلافات (الجدل) في خدمة يسوع.</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تسجيل صوتي لمرقس ١: ٤٠–٤٥ بأبسط ترجمة مفهومة.</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يقوم الفريق بتصوير هذا المقطع بصريًا.</w:t>
      </w:r>
    </w:p>
    <w:p>
      <w:pPr>
        <w:bidi/>
      </w:pPr>
      <w:r>
        <w:rPr>
          <w:rtl/>
          <w:cs/>
          <w:lang w:val="ar_AE" w:bidi="ar_AE"/>
        </w:rPr>
      </w:r>
      <w:r>
        <w:rPr>
          <w:rtl/>
          <w:cs/>
          <w:lang w:val="ar_AE" w:bidi="ar_AE"/>
        </w:rPr>
        <w:t>يحتوي هذا المقطع على مشهدين.</w:t>
      </w:r>
    </w:p>
    <w:p>
      <w:pPr>
        <w:bidi/>
      </w:pPr>
      <w:r>
        <w:rPr>
          <w:rtl/>
          <w:cs/>
          <w:lang w:val="ar_AE" w:bidi="ar_AE"/>
        </w:rPr>
      </w:r>
      <w:r>
        <w:rPr>
          <w:b/>
          <w:rtl/>
          <w:cs/>
          <w:lang w:val="ar_AE" w:bidi="ar_AE"/>
        </w:rPr>
        <w:t>في المشهد الأول،</w:t>
      </w:r>
      <w:r>
        <w:rPr>
          <w:rtl/>
          <w:cs/>
          <w:lang w:val="ar_AE" w:bidi="ar_AE"/>
        </w:rPr>
        <w:t xml:space="preserve"> يأتي رجل أبرص ويجثو أمام يسوع متوسلًا أن يشفيه، قائلًا: «إن شئتَ تقدر أن تشفيني وتطهرني».</w:t>
      </w:r>
    </w:p>
    <w:p>
      <w:pPr>
        <w:bidi/>
      </w:pPr>
      <w:r>
        <w:rPr>
          <w:rtl/>
          <w:cs/>
          <w:lang w:val="ar_AE" w:bidi="ar_AE"/>
        </w:rPr>
      </w:r>
      <w:r>
        <w:rPr>
          <w:rtl/>
          <w:cs/>
          <w:lang w:val="ar_AE" w:bidi="ar_AE"/>
        </w:rPr>
        <w:t>فيتحرك قلب يسوع بالرحمة، ويمد يده ويلمس الرجل ويقول له: «أريد، فاطهر.» وفي الحال يزول البرص ويُشفى الرجل. حينها يصرفه يسوع قائلاً له: «إيّاك أن تخبر أحدًا، بل اذهب إلى الكاهن ودعه يفحصك، وقدّم القربان الذي أوصى به موسى شهادةً على طهارتك.»</w:t>
      </w:r>
    </w:p>
    <w:p>
      <w:pPr>
        <w:bidi/>
      </w:pPr>
      <w:r>
        <w:rPr>
          <w:rtl/>
          <w:cs/>
          <w:lang w:val="ar_AE" w:bidi="ar_AE"/>
        </w:rPr>
      </w:r>
      <w:r>
        <w:rPr>
          <w:b/>
          <w:rtl/>
          <w:cs/>
          <w:lang w:val="ar_AE" w:bidi="ar_AE"/>
        </w:rPr>
        <w:t>في المشهد الثاني:</w:t>
      </w:r>
      <w:r>
        <w:rPr>
          <w:rtl/>
          <w:cs/>
          <w:lang w:val="ar_AE" w:bidi="ar_AE"/>
        </w:rPr>
        <w:t xml:space="preserve"> يخرج الرجل لكنه يخالف وصية يسوع ويبدأ يخبر الجميع بما جرى له. ونتيجة لذلك تتجمع الجموع حول يسوع حتى لم يعد قادرًا أن يدخل المدن علنًا، فصار يُقيم في أماكن منعزلة. ومع ذلك، فقد كان الناس يأتون إليه من كل مكان.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الرجل الأبرص</w:t>
      </w:r>
    </w:p>
    <w:p>
      <w:pPr>
        <w:pStyle w:val="ListBullet"/>
        <w:bidi/>
        <w:spacing w:line="240" w:lineRule="auto"/>
        <w:ind w:left="720"/>
      </w:pPr>
      <w:r>
        <w:rPr>
          <w:rtl/>
          <w:cs/>
          <w:lang w:val="ar_AE" w:bidi="ar_AE"/>
        </w:rPr>
      </w:r>
      <w:r>
        <w:rPr>
          <w:rtl/>
          <w:cs/>
          <w:lang w:val="ar_AE" w:bidi="ar_AE"/>
        </w:rPr>
        <w:t>رفقاء يسوع</w:t>
      </w:r>
    </w:p>
    <w:p>
      <w:pPr>
        <w:pStyle w:val="ListBullet"/>
        <w:bidi/>
        <w:spacing w:line="240" w:lineRule="auto"/>
        <w:ind w:left="720"/>
      </w:pPr>
      <w:r>
        <w:rPr>
          <w:rtl/>
          <w:cs/>
          <w:lang w:val="ar_AE" w:bidi="ar_AE"/>
        </w:rPr>
      </w:r>
      <w:r>
        <w:rPr>
          <w:rtl/>
          <w:cs/>
          <w:lang w:val="ar_AE" w:bidi="ar_AE"/>
        </w:rPr>
        <w:t>الجموع</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في المشهد الأول، كان يسوع غالبًا يسير مع تلاميذه في منطقة الجليل. وبينما لا يخبرنا مرقس الرسول الموقع المُحدد الذي كان فيه يسوع عندما جاء الأبرص إليه، لكن غالبًا كان المشهد خارج المدينة، إذ لم يكن مسموحًا للأبرص أن يسير في طرق المدينة.</w:t>
      </w:r>
    </w:p>
    <w:p>
      <w:pPr>
        <w:bidi/>
      </w:pPr>
      <w:r>
        <w:rPr>
          <w:rtl/>
          <w:cs/>
          <w:lang w:val="ar_AE" w:bidi="ar_AE"/>
        </w:rPr>
      </w:r>
      <w:r>
        <w:rPr>
          <w:rtl/>
          <w:cs/>
          <w:lang w:val="ar_AE" w:bidi="ar_AE"/>
        </w:rPr>
        <w:t>وكان رفقاء يسوع على الأرجح معه، وربما شعروا بالخوف حين رأوا الأبرص يقترب، لأنهم لا يريدون أن يقترب الأبرص منهم لئلا يصبحوا نجسين. أما الرجل الأبرص فكان معتادًا على رفض الناس له، وربما خاف أن يقترب من يسوع أو أن يرفضه، لكنه كان يائسًا ومتشوقًا للشفاء. لا يذكر مرقس الرسول كيف عرف الأبرص عن قدرة يسوع على الشفاء، لكن خبر معجزات يسوع كان قد انتشر في كل المنطقة. فجاء إليه وجثا احترامًا له، وتوسل أن يشفيه. فمد يسوع يده ولمسه وشفاه في الحال، مما صدم رفقاءه لأن لمس الأبرص كان أمرًا غير مألوف.</w:t>
      </w:r>
    </w:p>
    <w:p>
      <w:pPr>
        <w:bidi/>
      </w:pPr>
      <w:r>
        <w:rPr>
          <w:rtl/>
          <w:cs/>
          <w:lang w:val="ar_AE" w:bidi="ar_AE"/>
        </w:rPr>
      </w:r>
      <w:r>
        <w:rPr>
          <w:rtl/>
          <w:cs/>
          <w:lang w:val="ar_AE" w:bidi="ar_AE"/>
        </w:rPr>
        <w:t>لقد تحرك قلب يسوع بالرحمة، ولم يهتم بأن يصير نجسًا بحسب الشريعة، بل اهتم بمعاناة هذا الرجل. لقد لمسه فشُفي وطَهُر في الحال. لقد أظهر يسوع هنا أمرًا جديدًا: أن محبته تشمل الجميع حتى المنبوذين. إن محبته أهم من الطقوس اليهودية، لكنه مع ذلك طلب من الرجل أن يطيع الشريعة ويُري نفسه للكاهن في الهيكل في أورشليم. فقد شدد يسوع عليه ألا يخبر أحدًا بل يذهب مباشرة للكاهن.</w:t>
      </w:r>
    </w:p>
    <w:p>
      <w:pPr>
        <w:bidi/>
      </w:pPr>
      <w:r>
        <w:rPr>
          <w:rtl/>
          <w:cs/>
          <w:lang w:val="ar_AE" w:bidi="ar_AE"/>
        </w:rPr>
      </w:r>
      <w:r>
        <w:rPr>
          <w:rtl/>
          <w:cs/>
          <w:lang w:val="ar_AE" w:bidi="ar_AE"/>
        </w:rPr>
        <w:t>في المشهد الثاني، عصى الرجل أمر يسوع وبدأ يخبر الناس بما جرى معه. ولم يذكر مرقس الرسول إن كان الرجل قد وصل فعلًا إلى هيكل أورشليم أم لا، لكن بما أنه كان خارج إحدى مدن الجليل، فقد كان عليه أن يسافر يومين على الأقل ليصل إلى أورشليم. وبينما لا نعلم كم شخصًا أخبر في الطريق.</w:t>
      </w:r>
    </w:p>
    <w:p>
      <w:pPr>
        <w:bidi/>
      </w:pPr>
      <w:r>
        <w:rPr>
          <w:rtl/>
          <w:cs/>
          <w:lang w:val="ar_AE" w:bidi="ar_AE"/>
        </w:rPr>
      </w:r>
      <w:r>
        <w:rPr>
          <w:rtl/>
          <w:cs/>
          <w:lang w:val="ar_AE" w:bidi="ar_AE"/>
        </w:rPr>
        <w:t>لكن لأن الخبر انتشر، لم يعد يسوع قادرًا أن يدخل المدن بدون أن تتبعه جموع غفيرة طلبًا للشفاء. فلم يعد قادرًا أن يمشي بحرية في الأماكن العامة ويعلّم في المجامع. إذ انصب اهتمام الناس على قوة يسوع على الشفاء وليس على تعليمه. فصار مضطرًا أن يبقى في الأماكن الخالية حيث لا يسكن أحد تقريبًا، ومع ذلك كان الناس يستمرون في المجيء إليه من كل مكان.</w:t>
      </w:r>
    </w:p>
    <w:p>
      <w:pPr>
        <w:bidi/>
      </w:pPr>
      <w:r>
        <w:rPr>
          <w:rtl/>
          <w:cs/>
          <w:lang w:val="ar_AE" w:bidi="ar_AE"/>
        </w:rPr>
      </w:r>
      <w:r>
        <w:rPr>
          <w:rtl/>
          <w:cs/>
          <w:lang w:val="ar_AE" w:bidi="ar_AE"/>
        </w:rPr>
        <w:t>والآن، يتعين على المجموعة رسم مشاهد المقطع وما يجري فيه من أحداث على لوحة، أو ترسم صورًا، أو أن تستخدم أشياء ملموسة للتصوير المرئي.</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 إلى نسخة صوتية من إنجيل مرقس ١: ٤٠–٤٥ من الترجمة الأكثر فهمًا لك.</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تحتوي هذه القصة على مشهدين.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الرجل الأبرص</w:t>
      </w:r>
    </w:p>
    <w:p>
      <w:pPr>
        <w:pStyle w:val="ListBullet"/>
        <w:bidi/>
        <w:spacing w:line="240" w:lineRule="auto"/>
        <w:ind w:left="720"/>
      </w:pPr>
      <w:r>
        <w:rPr>
          <w:rtl/>
          <w:cs/>
          <w:lang w:val="ar_AE" w:bidi="ar_AE"/>
        </w:rPr>
      </w:r>
      <w:r>
        <w:rPr>
          <w:rtl/>
          <w:cs/>
          <w:lang w:val="ar_AE" w:bidi="ar_AE"/>
        </w:rPr>
        <w:t>مرافقي يسوع</w:t>
      </w:r>
    </w:p>
    <w:p>
      <w:pPr>
        <w:pStyle w:val="ListBullet"/>
        <w:bidi/>
        <w:spacing w:line="240" w:lineRule="auto"/>
        <w:ind w:left="720"/>
      </w:pPr>
      <w:r>
        <w:rPr>
          <w:rtl/>
          <w:cs/>
          <w:lang w:val="ar_AE" w:bidi="ar_AE"/>
        </w:rPr>
      </w:r>
      <w:r>
        <w:rPr>
          <w:rtl/>
          <w:cs/>
          <w:lang w:val="ar_AE" w:bidi="ar_AE"/>
        </w:rPr>
        <w:t>الجموع</w:t>
      </w:r>
    </w:p>
    <w:p>
      <w:pPr>
        <w:bidi/>
      </w:pPr>
      <w:r>
        <w:rPr>
          <w:rtl/>
          <w:cs/>
          <w:lang w:val="ar_AE" w:bidi="ar_AE"/>
        </w:rPr>
      </w:r>
      <w:r>
        <w:rPr>
          <w:rtl/>
          <w:cs/>
          <w:lang w:val="ar_AE" w:bidi="ar_AE"/>
        </w:rPr>
        <w:t>عليكم كمجموعة القيام بتمثيل المقطع مرتين، وذلك بلغتكم الأم.</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قم بتمثيل دور الرجل الأبرص وهو يأتي ويجثو أمام يسوع، ويتوسل إليه أن يشفيه.</w:t>
      </w:r>
    </w:p>
    <w:p>
      <w:pPr>
        <w:bidi/>
      </w:pPr>
      <w:r>
        <w:rPr>
          <w:rtl/>
          <w:cs/>
          <w:lang w:val="ar_AE" w:bidi="ar_AE"/>
        </w:rPr>
      </w:r>
      <w:r>
        <w:rPr>
          <w:rtl/>
          <w:cs/>
          <w:lang w:val="ar_AE" w:bidi="ar_AE"/>
        </w:rPr>
        <w:t>أوقفوا التمثيل. اسأل الشخص الذي يؤدي دور الرجل الأبرص كيف يشعر. قد تسمع عبارات مثل: "أنا يائس،" أو "أنا منبوذ،" أو "أنا أرى أن يسوع هو فرصتي للشفاء والعودة إلى المجتمع." والآن اسأل الأشخاص الذين يرافقون يسوع كيف يشعرون. ربما تسمع عبارات مثل: "نحن مترددون بعض الشيء في أن يقترب منا رجل مصاب بهذا المرض المعدي." واصلوا تمثيل الدراما.</w:t>
      </w:r>
    </w:p>
    <w:p>
      <w:pPr>
        <w:bidi/>
      </w:pPr>
      <w:r>
        <w:rPr>
          <w:rtl/>
          <w:cs/>
          <w:lang w:val="ar_AE" w:bidi="ar_AE"/>
        </w:rPr>
      </w:r>
      <w:r>
        <w:rPr>
          <w:rtl/>
          <w:cs/>
          <w:lang w:val="ar_AE" w:bidi="ar_AE"/>
        </w:rPr>
        <w:t>قم بتمثيل دور يسوع الذي يتحرك بالرحمة. فهو يمد يده ويلمس الرجل.</w:t>
      </w:r>
    </w:p>
    <w:p>
      <w:pPr>
        <w:bidi/>
      </w:pPr>
      <w:r>
        <w:rPr>
          <w:rtl/>
          <w:cs/>
          <w:lang w:val="ar_AE" w:bidi="ar_AE"/>
        </w:rPr>
      </w:r>
      <w:r>
        <w:rPr>
          <w:rtl/>
          <w:cs/>
          <w:lang w:val="ar_AE" w:bidi="ar_AE"/>
        </w:rPr>
        <w:t>أوقفوا التمثيل. اسأل الشخص الذي يؤدي دور يسوع كيف يشعر. قد تسمع عبارات مثل: "أنا أشفق عليه" أو "أنا أحبه" أو "أنا أرغب في أن أشفي هذا الرجل،" أو "أنا غاضب جدًا ومُحبط من أنه يوجد الكثير من المرض في هذا العالم." اسأل الأشخاص الذين يؤدون دور مرافقي يسوع كيف يشعرون. ربما تسمع عبارات مثل: "أنا مصدوم لأن يسوع قد لمس هذا الرجل بهذا المرض." اسأل الشخص الذي يؤدي دور الرجل كيف يشعر. ربما تسمع عبارات مثل: "ربما كانت هذه هي المرة الأولى التي يلمسني فيها أحد منذ زمن طويل،" أو "أنا أشعر بمحبة يسوع ورحمته،" أو "أنا مرتاح – فإن يسوع لم يرفضني." واصلوا تمثيل الدراما.</w:t>
      </w:r>
    </w:p>
    <w:p>
      <w:pPr>
        <w:bidi/>
      </w:pPr>
      <w:r>
        <w:rPr>
          <w:rtl/>
          <w:cs/>
          <w:lang w:val="ar_AE" w:bidi="ar_AE"/>
        </w:rPr>
      </w:r>
      <w:r>
        <w:rPr>
          <w:rtl/>
          <w:cs/>
          <w:lang w:val="ar_AE" w:bidi="ar_AE"/>
        </w:rPr>
        <w:t>وللوقت يذهب عنه البرص، فيقول يسوع للرجل: "لا تخبر أحدًا بهذا الأمر. لكن اذهب وأر نفسك للكاهن ودعه يفحصك، وقدِّم القربان المطلوب. وذلك يكون شهادة علنية بأنك قد شفيت." لكن الرجل يذهب وينشر الكلمة، ويخبر الجميع بما حدث.</w:t>
      </w:r>
    </w:p>
    <w:p>
      <w:pPr>
        <w:bidi/>
      </w:pPr>
      <w:r>
        <w:rPr>
          <w:rtl/>
          <w:cs/>
          <w:lang w:val="ar_AE" w:bidi="ar_AE"/>
        </w:rPr>
      </w:r>
      <w:r>
        <w:rPr>
          <w:rtl/>
          <w:cs/>
          <w:lang w:val="ar_AE" w:bidi="ar_AE"/>
        </w:rPr>
        <w:t>أوقفوا التمثيل. اسأل الشخص الذي يؤدي دور الرجل الذي شفي: "لماذا ذهبت وأخبرت الجميع بما حدث؟" ربما تسمع عبارات مثل: "كنت متحمسًا وأردت أن يعرف الجميع عن يسوع،" أو "أنا أردت أن يعرف الناس أنني قد شفيت وأصبحت طاهرًا." واصلوا تمثيل الدراما.</w:t>
      </w:r>
    </w:p>
    <w:p>
      <w:pPr>
        <w:bidi/>
      </w:pPr>
      <w:r>
        <w:rPr>
          <w:rtl/>
          <w:cs/>
          <w:lang w:val="ar_AE" w:bidi="ar_AE"/>
        </w:rPr>
      </w:r>
      <w:r>
        <w:rPr>
          <w:rtl/>
          <w:cs/>
          <w:lang w:val="ar_AE" w:bidi="ar_AE"/>
        </w:rPr>
        <w:t>لم يعد يسوع يستطيع أن يذهب إلى أي مكان دون جموع من الناس تحاوطه. فكان عليه أن يبقى في مواضع خالية، لكن حتى في ذلك الحين، كان الناس يأتون إليه من كل مكان. في نهاية التمثيل، اسأل المجموعة "لماذا أخبر يسوع الرجل ألا يخبر أحدًا؟"</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 إلى نسخة صوتية لإنجيل مرقس ١: ٤٠–٤٥ في أكثر الترجمات المفهومة لك.</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جاء رجلٌ يُعاني من البَرص إلى يسوع. يمكن أن يُشير مصطلح </w:t>
      </w:r>
      <w:r>
        <w:rPr>
          <w:b/>
          <w:rtl/>
          <w:cs/>
          <w:lang w:val="ar_AE" w:bidi="ar_AE"/>
        </w:rPr>
        <w:t>البَرص</w:t>
      </w:r>
      <w:r>
        <w:rPr>
          <w:rtl/>
          <w:cs/>
          <w:lang w:val="ar_AE" w:bidi="ar_AE"/>
        </w:rPr>
        <w:t xml:space="preserve"> في الكتاب المقدس إلى العديد من الأمراض الجلدية. كانت هذه الأمراض تَجعل الشخص "نجسًا،" أو غير قادر على العيش وسط الجماعة. لم يكن ممكنًا للمُصابين بالبَرص أن يَعبدوا في المَجمع إلا من وراء ستار، وكل من يَلمس أبرصًا كان يَتنجَّس أيضًا. أوصتْ شريعة العهد القديم بأنه كان على المُصابين بالبَرص أن يلبسوا ثيابًا ممزقة، وألا يكون شعرهم مُرتَّبًا، وأن يَصرخوا قائلين "نجسٌ" علانيةً عندما يكونوا وسط الناس.</w:t>
      </w:r>
    </w:p>
    <w:p>
      <w:pPr>
        <w:bidi/>
      </w:pPr>
      <w:r>
        <w:rPr>
          <w:rtl/>
          <w:cs/>
          <w:lang w:val="ar_AE" w:bidi="ar_AE"/>
        </w:rPr>
      </w:r>
      <w:r>
        <w:rPr>
          <w:rtl/>
          <w:cs/>
          <w:lang w:val="ar_AE" w:bidi="ar_AE"/>
        </w:rPr>
        <w:t xml:space="preserve">توقفوا هنا وتَناقشوا بخصوص أي كلمة ستستخدمونها للإشارة إلى البَرص. للمزيد من المعلومات بخصوص </w:t>
      </w:r>
      <w:hyperlink r:id="rId42">
        <w:r>
          <w:rPr>
            <w:rtl/>
            <w:cs/>
            <w:lang w:val="ar_AE" w:bidi="ar_AE"/>
          </w:rPr>
          <w:rPr>
            <w:color w:val="0000EE"/>
            <w:u w:val="single"/>
          </w:rPr>
          <w:t>البَرص</w:t>
        </w:r>
      </w:hyperlink>
      <w:r>
        <w:rPr>
          <w:rtl/>
          <w:cs/>
          <w:lang w:val="ar_AE" w:bidi="ar_AE"/>
        </w:rPr>
        <w:t>، برجاء الرجوع إلى قاموس الكلمات الرئيسية، واستخدمْ هنا نفس المصطلح الذي استخدمته في مقاطع أخرى. أوقفوا هذا التسجيل هنا.</w:t>
      </w:r>
    </w:p>
    <w:p>
      <w:pPr>
        <w:bidi/>
      </w:pPr>
      <w:r>
        <w:rPr>
          <w:rtl/>
          <w:cs/>
          <w:lang w:val="ar_AE" w:bidi="ar_AE"/>
        </w:rPr>
      </w:r>
      <w:r>
        <w:rPr>
          <w:rtl/>
          <w:cs/>
          <w:lang w:val="ar_AE" w:bidi="ar_AE"/>
        </w:rPr>
        <w:t xml:space="preserve">طَلبَ الأبرص من يسوع أن يَجعله </w:t>
      </w:r>
      <w:r>
        <w:rPr>
          <w:b/>
          <w:rtl/>
          <w:cs/>
          <w:lang w:val="ar_AE" w:bidi="ar_AE"/>
        </w:rPr>
        <w:t>طاهرًا</w:t>
      </w:r>
      <w:r>
        <w:rPr>
          <w:rtl/>
          <w:cs/>
          <w:lang w:val="ar_AE" w:bidi="ar_AE"/>
        </w:rPr>
        <w:t>، ثم طهَّر يسوعُ الرجلَ. تُستخدم هنا نفس الكلمة عندما طلبَ الرجل أن يُطهَّر وعندما شفاه يسوعُ. إن المرض الجسدي لذلك الرجل جعله غير قادر على العيش في المجتمع، حسب الشريعة اليهودية. ذلك يعني أنه عندما شفاه يسوع جسديًا، كان يُتيح له أن يصير طاهرًا من جديد بعد أن يذهب إلى الكاهن ليقوم بالطقوس الدينية. تَضع بعض الترجمات المفهومَين معًا وتقول: "إن أردتْ، تَقدر أن تشفيني وأن تُطهِّرني."</w:t>
      </w:r>
    </w:p>
    <w:p>
      <w:pPr>
        <w:bidi/>
      </w:pPr>
      <w:r>
        <w:rPr>
          <w:rtl/>
          <w:cs/>
          <w:lang w:val="ar_AE" w:bidi="ar_AE"/>
        </w:rPr>
      </w:r>
      <w:r>
        <w:rPr>
          <w:rtl/>
          <w:cs/>
          <w:lang w:val="ar_AE" w:bidi="ar_AE"/>
        </w:rPr>
        <w:t xml:space="preserve">أن يكون الشخص </w:t>
      </w:r>
      <w:r>
        <w:rPr>
          <w:b/>
          <w:rtl/>
          <w:cs/>
          <w:lang w:val="ar_AE" w:bidi="ar_AE"/>
        </w:rPr>
        <w:t>طاهرًا</w:t>
      </w:r>
      <w:r>
        <w:rPr>
          <w:rtl/>
          <w:cs/>
          <w:lang w:val="ar_AE" w:bidi="ar_AE"/>
        </w:rPr>
        <w:t xml:space="preserve"> أو </w:t>
      </w:r>
      <w:r>
        <w:rPr>
          <w:b/>
          <w:rtl/>
          <w:cs/>
          <w:lang w:val="ar_AE" w:bidi="ar_AE"/>
        </w:rPr>
        <w:t>نجسًا</w:t>
      </w:r>
      <w:r>
        <w:rPr>
          <w:rtl/>
          <w:cs/>
          <w:lang w:val="ar_AE" w:bidi="ar_AE"/>
        </w:rPr>
        <w:t xml:space="preserve"> يُشير إلى كونه مؤهلًا لخدمة الله، أو أن لديه صفة تجعله غير لائق للخدمة في ذلك الوقت. يُمكن أن يصير الناس نجسين أو طاهرين مرة أخرى بواسطة أفعالهم وصحتهم.</w:t>
      </w:r>
    </w:p>
    <w:p>
      <w:pPr>
        <w:bidi/>
      </w:pPr>
      <w:r>
        <w:rPr>
          <w:rtl/>
          <w:cs/>
          <w:lang w:val="ar_AE" w:bidi="ar_AE"/>
        </w:rPr>
      </w:r>
      <w:r>
        <w:rPr>
          <w:rtl/>
          <w:cs/>
          <w:lang w:val="ar_AE" w:bidi="ar_AE"/>
        </w:rPr>
        <w:t xml:space="preserve">أوقفوا هذا التسجيل هنا، وناقشوا أي كلمة أو عبارة ستستخدمونها للإشارة إلى الطهارة. إذا كنتم قد ترجمتم هذا المصطلح في سِفر آخر من الكتاب المُقدَّس، استخدموا نفس المصطلح هنا. للمزيد من المعلومات عن </w:t>
      </w:r>
      <w:hyperlink r:id="rId43">
        <w:r>
          <w:rPr>
            <w:rtl/>
            <w:cs/>
            <w:lang w:val="ar_AE" w:bidi="ar_AE"/>
          </w:rPr>
          <w:rPr>
            <w:color w:val="0000EE"/>
            <w:u w:val="single"/>
          </w:rPr>
          <w:t>الطاهر/النجس</w:t>
        </w:r>
      </w:hyperlink>
      <w:r>
        <w:rPr>
          <w:rtl/>
          <w:cs/>
          <w:lang w:val="ar_AE" w:bidi="ar_AE"/>
        </w:rPr>
        <w:t>، برجاء الرجوع إلى قاموس الكلمات الرئيسية.</w:t>
      </w:r>
    </w:p>
    <w:p>
      <w:pPr>
        <w:bidi/>
      </w:pPr>
      <w:r>
        <w:rPr>
          <w:rtl/>
          <w:cs/>
          <w:lang w:val="ar_AE" w:bidi="ar_AE"/>
        </w:rPr>
      </w:r>
      <w:r>
        <w:rPr>
          <w:rtl/>
          <w:cs/>
          <w:lang w:val="ar_AE" w:bidi="ar_AE"/>
        </w:rPr>
        <w:t xml:space="preserve">تَجاوب يسوع </w:t>
      </w:r>
      <w:r>
        <w:rPr>
          <w:b/>
          <w:rtl/>
          <w:cs/>
          <w:lang w:val="ar_AE" w:bidi="ar_AE"/>
        </w:rPr>
        <w:t>بحنان</w:t>
      </w:r>
      <w:r>
        <w:rPr>
          <w:rtl/>
          <w:cs/>
          <w:lang w:val="ar_AE" w:bidi="ar_AE"/>
        </w:rPr>
        <w:t xml:space="preserve"> عندما طلبَ الأبرصُ أن يُشفى. إن العديد من الترجمات المُستخدمة لكلمة "حنان" تعني أن يُظهِر الشخصُ عطفًا، أو شفقةً، أو إحسانًا لأحدهم. على الرغم من أن بعض المخطوطات للكتاب المُقدَّس تستخدم كلمة "حُزن،" فمن المحتمل أن الكلمة هنا تشير إلى عاطفة عميقة من نوع ما. إذا كان عليكم أن تُحدِّدوا نوع العاطفة، فإن تعبير لُغتكم عن الحنان أو اللُطف سيكون أفضل اختيار. إذا كان لديكم تعبير يُشير إلى العاطفة العميقة ويُمكن أن يَشمل التحنُّن والحُزن، يمكنكم استخدامه هنا.</w:t>
      </w:r>
    </w:p>
    <w:p>
      <w:pPr>
        <w:bidi/>
      </w:pPr>
      <w:r>
        <w:rPr>
          <w:rtl/>
          <w:cs/>
          <w:lang w:val="ar_AE" w:bidi="ar_AE"/>
        </w:rPr>
      </w:r>
      <w:r>
        <w:rPr>
          <w:rtl/>
          <w:cs/>
          <w:lang w:val="ar_AE" w:bidi="ar_AE"/>
        </w:rPr>
        <w:t xml:space="preserve">توقّفوا هنا وناقشوا كمجموعة ما هو التعبير الذي ستستخدمونه للإشارة إلى "التحنُّن" أو "العاطفة العميقة". تذكَّر أن كلمة </w:t>
      </w:r>
      <w:hyperlink r:id="rId44">
        <w:r>
          <w:rPr>
            <w:rtl/>
            <w:cs/>
            <w:lang w:val="ar_AE" w:bidi="ar_AE"/>
          </w:rPr>
          <w:rPr>
            <w:color w:val="0000EE"/>
            <w:u w:val="single"/>
          </w:rPr>
          <w:t>التحنُّن</w:t>
        </w:r>
      </w:hyperlink>
      <w:r>
        <w:rPr>
          <w:rtl/>
          <w:cs/>
          <w:lang w:val="ar_AE" w:bidi="ar_AE"/>
        </w:rPr>
        <w:t xml:space="preserve"> موجودة في قاموس الكلمات الرئيسية. أوقفوا هذا التسجيل هنا.</w:t>
      </w:r>
    </w:p>
    <w:p>
      <w:pPr>
        <w:bidi/>
      </w:pPr>
      <w:r>
        <w:rPr>
          <w:rtl/>
          <w:cs/>
          <w:lang w:val="ar_AE" w:bidi="ar_AE"/>
        </w:rPr>
      </w:r>
      <w:r>
        <w:rPr>
          <w:rtl/>
          <w:cs/>
          <w:lang w:val="ar_AE" w:bidi="ar_AE"/>
        </w:rPr>
        <w:t xml:space="preserve">أخبر يسوعُ الرجلَ أن يُظهر نفسه </w:t>
      </w:r>
      <w:r>
        <w:rPr>
          <w:b/>
          <w:rtl/>
          <w:cs/>
          <w:lang w:val="ar_AE" w:bidi="ar_AE"/>
        </w:rPr>
        <w:t>للكاهن</w:t>
      </w:r>
      <w:r>
        <w:rPr>
          <w:rtl/>
          <w:cs/>
          <w:lang w:val="ar_AE" w:bidi="ar_AE"/>
        </w:rPr>
        <w:t>. في اليهودية، كان الكهنة هم الذين يَصلِون الناس بالله بواسطة تقديم الذبائح لأجلهم أمام الله، وبتعليم الشعب، وبالاهتمام بهيكل الله. كان الكهنة هم ممثلو الله أمام شعبه، وكانوا ممثلين لشعب الله أمامه. كان الكهنة أيضًا هم الذين يفحصون الناس ويقررون ما إذا كانوا قادرين على أن يكونوا طاهرين من جديد.</w:t>
      </w:r>
    </w:p>
    <w:p>
      <w:pPr>
        <w:bidi/>
      </w:pPr>
      <w:r>
        <w:rPr>
          <w:rtl/>
          <w:cs/>
          <w:lang w:val="ar_AE" w:bidi="ar_AE"/>
        </w:rPr>
      </w:r>
      <w:r>
        <w:rPr>
          <w:rtl/>
          <w:cs/>
          <w:lang w:val="ar_AE" w:bidi="ar_AE"/>
        </w:rPr>
        <w:t xml:space="preserve">توقفوا هنا وناقشوا كمجموعة أي كلمة ستستخدمونها للإشارة إلى الكاهن. إذا كنتم قد ترجمتم هذا المصطلح في سِفر آخر من الكتاب المُقدَّس، استخدموا نفس المصطلح هنا. للمزيد من المعلومات بخصوص </w:t>
      </w:r>
      <w:hyperlink r:id="rId45">
        <w:r>
          <w:rPr>
            <w:rtl/>
            <w:cs/>
            <w:lang w:val="ar_AE" w:bidi="ar_AE"/>
          </w:rPr>
          <w:rPr>
            <w:color w:val="0000EE"/>
            <w:u w:val="single"/>
          </w:rPr>
          <w:t>الكاهن</w:t>
        </w:r>
      </w:hyperlink>
      <w:r>
        <w:rPr>
          <w:rtl/>
          <w:cs/>
          <w:lang w:val="ar_AE" w:bidi="ar_AE"/>
        </w:rPr>
        <w:t>، برجاء الرجوع إلى قاموس الكلمات الرئيسية. أوقفوا هذا التسجيل هنا.</w:t>
      </w:r>
    </w:p>
    <w:p>
      <w:pPr>
        <w:bidi/>
      </w:pPr>
      <w:r>
        <w:rPr>
          <w:rtl/>
          <w:cs/>
          <w:lang w:val="ar_AE" w:bidi="ar_AE"/>
        </w:rPr>
      </w:r>
      <w:r>
        <w:rPr>
          <w:rtl/>
          <w:cs/>
          <w:lang w:val="ar_AE" w:bidi="ar_AE"/>
        </w:rPr>
        <w:t xml:space="preserve">عندما كان أبرصٌ يشُفى كان يجب عليه أن يلتزم بالتعليمات الواردة في الشريعة اليهودية. كان هذا يشمل تقديم </w:t>
      </w:r>
      <w:r>
        <w:rPr>
          <w:b/>
          <w:rtl/>
          <w:cs/>
          <w:lang w:val="ar_AE" w:bidi="ar_AE"/>
        </w:rPr>
        <w:t>تقدمة</w:t>
      </w:r>
      <w:r>
        <w:rPr>
          <w:rtl/>
          <w:cs/>
          <w:lang w:val="ar_AE" w:bidi="ar_AE"/>
        </w:rPr>
        <w:t xml:space="preserve"> أو </w:t>
      </w:r>
      <w:r>
        <w:rPr>
          <w:b/>
          <w:rtl/>
          <w:cs/>
          <w:lang w:val="ar_AE" w:bidi="ar_AE"/>
        </w:rPr>
        <w:t>ذبيحة</w:t>
      </w:r>
      <w:r>
        <w:rPr>
          <w:rtl/>
          <w:cs/>
          <w:lang w:val="ar_AE" w:bidi="ar_AE"/>
        </w:rPr>
        <w:t>. إن التقدمة أو الذبيحة هي شيء يُقدَّم لله. قد تكون ذبيحة دموية أي ذَبح وحرق إحدى الحيوانات، أو ذبيحة غير دموية (مثل تقديم البخور أو الحبوب). كان تقديم الذبائح الحيوانية ممارسة شائعة في العهد القديم. كان العابد يذبح إحدى الحيوانات ويَحرقه باعتباره هديةً لله ليُظهِر الشخص أنه مكرسٌ بالكامل لله، وكان ذَبح الحيوان يتخلَّص من خطايا الشخص أو يَغفرها، أو يَجعله طاهرًا من جديد.</w:t>
      </w:r>
    </w:p>
    <w:p>
      <w:pPr>
        <w:bidi/>
      </w:pPr>
      <w:r>
        <w:rPr>
          <w:rtl/>
          <w:cs/>
          <w:lang w:val="ar_AE" w:bidi="ar_AE"/>
        </w:rPr>
      </w:r>
      <w:r>
        <w:rPr>
          <w:rtl/>
          <w:cs/>
          <w:lang w:val="ar_AE" w:bidi="ar_AE"/>
        </w:rPr>
        <w:t xml:space="preserve">توقفوا هنا وناقشوا كمجموعة أي كلمة ستستخدمونها للإشارة إلى الذبائح. لمزيد من المعلومات بخصوص </w:t>
      </w:r>
      <w:hyperlink r:id="rId46">
        <w:r>
          <w:rPr>
            <w:rtl/>
            <w:cs/>
            <w:lang w:val="ar_AE" w:bidi="ar_AE"/>
          </w:rPr>
          <w:rPr>
            <w:color w:val="0000EE"/>
            <w:u w:val="single"/>
          </w:rPr>
          <w:t>الذبيحة</w:t>
        </w:r>
      </w:hyperlink>
      <w:r>
        <w:rPr>
          <w:rtl/>
          <w:cs/>
          <w:lang w:val="ar_AE" w:bidi="ar_AE"/>
        </w:rPr>
        <w:t>، برجاء الرجوع إلى قاموس الكلمات الرئيسية. أوقفوا هذا التسجيل هنا.</w:t>
      </w:r>
    </w:p>
    <w:p>
      <w:pPr>
        <w:bidi/>
      </w:pPr>
      <w:r>
        <w:rPr>
          <w:rtl/>
          <w:cs/>
          <w:lang w:val="ar_AE" w:bidi="ar_AE"/>
        </w:rPr>
      </w:r>
      <w:r>
        <w:rPr>
          <w:rtl/>
          <w:cs/>
          <w:lang w:val="ar_AE" w:bidi="ar_AE"/>
        </w:rPr>
        <w:t xml:space="preserve">إن كتب العهد القديم التي تُقدِّم الشرائع التي أعطاها الله لموسى من أجل شعبه إسرائيل هي </w:t>
      </w:r>
      <w:hyperlink r:id="rId47">
        <w:r>
          <w:rPr>
            <w:rtl/>
            <w:cs/>
            <w:lang w:val="ar_AE" w:bidi="ar_AE"/>
          </w:rPr>
          <w:rPr>
            <w:color w:val="0000EE"/>
            <w:u w:val="single"/>
          </w:rPr>
          <w:t>شريعة موسى</w:t>
        </w:r>
      </w:hyperlink>
      <w:r>
        <w:rPr>
          <w:rtl/>
          <w:cs/>
          <w:lang w:val="ar_AE" w:bidi="ar_AE"/>
        </w:rPr>
        <w:t>. إن هذه الشرائع الخاصة بالطهارة تأتي من سفر اللاويين.</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كمجموعة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2:1–12</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في هذه المرحلة، استمعوا إلى مرقس 2: 1–12 وضعوها في قلوبكم.</w:t>
      </w:r>
    </w:p>
    <w:p>
      <w:pPr>
        <w:bidi/>
      </w:pPr>
      <w:r>
        <w:rPr>
          <w:rtl/>
          <w:cs/>
          <w:lang w:val="ar_AE" w:bidi="ar_AE"/>
        </w:rPr>
      </w:r>
      <w:r>
        <w:rPr>
          <w:rtl/>
          <w:cs/>
          <w:lang w:val="ar_AE" w:bidi="ar_AE"/>
        </w:rPr>
        <w:t>استمع إلى نسخة صوتية من مرقس 2: 1–12 ثلاث مرات من ثلاث ترجمات صوتية مختلفة، إن أمكن. ثم كمجموعة قوموا بمناقشة الأسئلة التالية:</w:t>
      </w:r>
    </w:p>
    <w:p>
      <w:pPr>
        <w:pStyle w:val="ListNumber"/>
        <w:numPr>
          <w:ilvl w:val="0"/>
          <w:numId w:val="20"/>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 في هذا المقطع؟</w:t>
      </w:r>
    </w:p>
    <w:p>
      <w:pPr>
        <w:pStyle w:val="ListNumber"/>
        <w:bidi/>
        <w:spacing w:line="240" w:lineRule="auto"/>
        <w:ind w:left="720"/>
      </w:pPr>
      <w:r>
        <w:rPr>
          <w:rtl/>
          <w:cs/>
          <w:lang w:val="ar_AE" w:bidi="ar_AE"/>
        </w:rPr>
      </w:r>
      <w:r>
        <w:rPr>
          <w:rtl/>
          <w:cs/>
          <w:lang w:val="ar_AE" w:bidi="ar_AE"/>
        </w:rPr>
        <w:t>ماذا يخبرنا هذا المقطع عن الله أو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 إلى نسخة صوتية لإنجيل مرقس ٢: ١–١٢ في أكثر الترجمات المفهومة لك.</w:t>
      </w:r>
    </w:p>
    <w:p>
      <w:pPr>
        <w:bidi/>
      </w:pPr>
      <w:r>
        <w:rPr>
          <w:rtl/>
          <w:cs/>
          <w:lang w:val="ar_AE" w:bidi="ar_AE"/>
        </w:rPr>
      </w:r>
      <w:r>
        <w:rPr>
          <w:rtl/>
          <w:cs/>
          <w:lang w:val="ar_AE" w:bidi="ar_AE"/>
        </w:rPr>
        <w:t>تبدأ هذه القصة قسمًا في إنجيل مرقس يتحدث عن الصراع في الجليل بين يسوع والقادة الدينيين، وتمهّد هذه القصص للمشكلات التي ستؤدي في النهاية إلى القبض على يسوع وموته. الموضوع الرئيسي في هذه القصة هو أن ليسوع سلطانًا أن يغفر الخطايا على الأرض، لأنه ابن الإنسان، أي الشخص الذي أعطاه الله كل قوة وسلطان.</w:t>
      </w:r>
    </w:p>
    <w:p>
      <w:pPr>
        <w:bidi/>
      </w:pPr>
      <w:r>
        <w:rPr>
          <w:rtl/>
          <w:cs/>
          <w:lang w:val="ar_AE" w:bidi="ar_AE"/>
        </w:rPr>
      </w:r>
      <w:r>
        <w:rPr>
          <w:rtl/>
          <w:cs/>
          <w:lang w:val="ar_AE" w:bidi="ar_AE"/>
        </w:rPr>
        <w:t>بعد أن أخبر الأبرص الجميع أن يسوع شفاه، اضطر يسوع أن يخرج ثانية إلى البرية، وعاد بعد فترة إلى مدينة كفرناحوم، فسمع الناس أنه قد رجع. من المحتمل أنه أقام في بيت بطرس وأندراوس، لكننا لا نعلم ذلك يقينًا.</w:t>
      </w:r>
    </w:p>
    <w:p>
      <w:pPr>
        <w:bidi/>
      </w:pPr>
      <w:r>
        <w:rPr>
          <w:rtl/>
          <w:cs/>
          <w:lang w:val="ar_AE" w:bidi="ar_AE"/>
        </w:rPr>
      </w:r>
      <w:r>
        <w:rPr>
          <w:rtl/>
          <w:cs/>
          <w:lang w:val="ar_AE" w:bidi="ar_AE"/>
        </w:rPr>
        <w:t>توقّفوا هنا واعرضوا على الفريق خريطة لبحر الجليل تظهر فيها كفرناحوم. (أوقفوا هذا التسجيل الآن)</w:t>
      </w:r>
    </w:p>
    <w:p>
      <w:pPr>
        <w:bidi/>
      </w:pPr>
      <w:r>
        <w:rPr>
          <w:rtl/>
          <w:cs/>
          <w:lang w:val="ar_AE" w:bidi="ar_AE"/>
        </w:rPr>
      </w:r>
      <w:r>
        <w:rPr>
          <w:rtl/>
          <w:cs/>
          <w:lang w:val="ar_AE" w:bidi="ar_AE"/>
        </w:rPr>
        <w:t xml:space="preserve"> وسُمِعَ أَنَّهُ فِي بَيْتٍ، وَلِلْوَقْتِ اجْتَمَعَ كَثِيرُونَ حيث كان يمكث. فجاء جمع غفير حتى لم يعد هناك مكان داخل البيت ولا عند الباب، وكانَ يسوع يُخَاطِبُهُمْ "بِالْكَلِمَةِ". والكلمة هي الرسالة من الله بأن ملكوت الله قد اقترب، وأن الناس بحاجة أن يتوبوا، أي أن يتركوا خطاياهم ويؤمنوا بالله. كان لبعض الناس صديق مشلول لا يقدر أن يمشي، وأرادوا أن يأتوا به إلى يسوع لكنهم لم يستطعوا دخول البيت. لقد كان البيت ممتلئًا لدرجة أن أربعة من أصدقاء الرجل المشلول اضطروا إلى أن يحملوه على حصير وصعدوا به إلى سطح البيت. كانت البيوت هناك بأسطح مستوية، ولها سلالم في الخارج توصل إلى السطح، وغالبًا ما كان الناس ينامون على السطح في الليالي الحارة، وكان السقف عادةً مصنوعًا من أغصان مطلية بالطين. لذلك كان من السهل أن يفتحوا جزءًا من السقف لينزلوا الرجل على السرير إلى داخل البيت، غالبًا باستخدام حبال. ويقول مرقس إنهم "كَشَفُوا" السقف، مما يدل على أن السقف كان على الأغلب مصنوعًا من طين يابس وأغصان. كَشَفُوا السَّقْفَ، ووضعوا المواد جانبًا حتى لا تسقط على أحد.</w:t>
      </w:r>
    </w:p>
    <w:p>
      <w:pPr>
        <w:bidi/>
      </w:pPr>
      <w:r>
        <w:rPr>
          <w:rtl/>
          <w:cs/>
          <w:lang w:val="ar_AE" w:bidi="ar_AE"/>
        </w:rPr>
      </w:r>
      <w:r>
        <w:rPr>
          <w:rtl/>
          <w:cs/>
          <w:lang w:val="ar_AE" w:bidi="ar_AE"/>
        </w:rPr>
        <w:t>توقّفوا هنا واعرضوا لفريقكم صورة لبيت عادي في منطقة الجليل خلال ذلك الوقت. اعرضوا على فريقكم صورة لفرش (سرير). ناقشوا مع فريقكم: كيف يبني الناس البيوت في ثقافتكم؟ وما الطريقة غير العادية أو المفاجئة التي قد يدخل بها شخص إلى بيت في مكانكم؟ (أوقفوا هذا التسجيل الآن)</w:t>
      </w:r>
    </w:p>
    <w:p>
      <w:pPr>
        <w:bidi/>
      </w:pPr>
      <w:r>
        <w:rPr>
          <w:rtl/>
          <w:cs/>
          <w:lang w:val="ar_AE" w:bidi="ar_AE"/>
        </w:rPr>
      </w:r>
      <w:r>
        <w:rPr>
          <w:rtl/>
          <w:cs/>
          <w:lang w:val="ar_AE" w:bidi="ar_AE"/>
        </w:rPr>
        <w:t>رأى يسوع الرجل وإيمان أصدقائه، أو ثقتهم بأن يسوع قادر أن يشفيه، فناداه يسوع قائلاً: "يا بُنيّ" أو "يا ابني"، تعبيرًا عن المحبة والحنان، دون أن يكون لهذا أي علاقة بعمر الرجل. ثم على الفور قال يسوع إن خطايا الرجل قد غُفِرت. قد نتساءل لماذا تحدث يسوع عن الخطايا — أي العصيان ضد الله — بينما جاء الرجل ليُشفى جسديًا. لكن في زمن يسوع، كان الناس يعتقدون أن المرض غالبًا نتيجة خطية أو لنقص الإيمان في حياة الشخص. وكانوا يعتقدون أن الله إذا غفر خطاياك، فإنه يشفيك ليُظهر أنه غفر لك. مع أن يسوع لم يكن يقول إنه يغفر خطية محددة لذلك الرجل، إلا أن الصحيح هو أن المرض والموت عمومًا هما نتيجة الطبيعة الخاطئة عند البشر. ولهذا، فإن أهم ما يمكن أن يفعله يسوع هو أن يغفر خطايا الإنسان. لم يقل يسوع تحديدًا من الذي غفر الخطايا. وهذا لم يكن غريبًا — فالكثير من اليهود في ذلك الوقت كانوا يتكلمون بهذه الطريقة حتى لا يضطروا لاستخدام اسم الله مباشرة. وكان الجميع يفهمون أن الله هو الذي يغفر الخطايا.</w:t>
      </w:r>
    </w:p>
    <w:p>
      <w:pPr>
        <w:bidi/>
      </w:pPr>
      <w:r>
        <w:rPr>
          <w:rtl/>
          <w:cs/>
          <w:lang w:val="ar_AE" w:bidi="ar_AE"/>
        </w:rPr>
      </w:r>
      <w:r>
        <w:rPr>
          <w:rtl/>
          <w:cs/>
          <w:lang w:val="ar_AE" w:bidi="ar_AE"/>
        </w:rPr>
        <w:t>توقّفوا وناقشوا عبارة "مَغْفُورَةٌ لَكَ خَطَايَاكَ" مع مجموعتكم. هل تحتاجون في لغتكم أن تذكروا مَن الذي غفر الخطايا؟ إن كان الأمر كذلك، يمكنكم أن تقولوا: "قال يسوع: يا بني، الله يغفر لك خطاياك." (أوقفوا هذا التسجيل الآن)</w:t>
      </w:r>
    </w:p>
    <w:p>
      <w:pPr>
        <w:bidi/>
      </w:pPr>
      <w:r>
        <w:rPr>
          <w:rtl/>
          <w:cs/>
          <w:lang w:val="ar_AE" w:bidi="ar_AE"/>
        </w:rPr>
      </w:r>
      <w:r>
        <w:rPr>
          <w:rtl/>
          <w:cs/>
          <w:lang w:val="ar_AE" w:bidi="ar_AE"/>
        </w:rPr>
        <w:t>لكن كانت هناك مشكلة، فمعلّمو الشريعة اليهود كانوا يفسّرون شريعة الله، وكانوا يعرفون أن الله وحده هو الذي يستطيع أن يغفر الخطايا بحسب الأسفار اليهودية. أما الأنبياء، أو رسل الله، فكان يمكنهم أن يعلنوا أن الله قد غفر الخطايا، كما فعل النبي ناثان عندما قال للملك داود إن خطاياه قد غُفرت. كان المعلّمون يفكرون في هذا – كانوا "يُفَكِّرُونَ فِي قُلُوبِهِمْ" لأن اليهود كانوا يعتقدون أن التفكير يحدث في القلب، وقد استاء المعلّمون جدًا أن يبدو وكأن يسوع نفسه يغفر خطايا الرجل، وظنوا أن يسوع يجدف، أي يسيء إلى الله. ومنذ ذلك الحين بدأ القادة الدينيون يتهمون يسوع بالتجديف على الله، وكان هذا أحد الأسباب التي جعلتهم يسعون لقتله فيما بعد عن طريق إقناع الحكومة بإعدامه.</w:t>
      </w:r>
    </w:p>
    <w:p>
      <w:pPr>
        <w:bidi/>
      </w:pPr>
      <w:r>
        <w:rPr>
          <w:rtl/>
          <w:cs/>
          <w:lang w:val="ar_AE" w:bidi="ar_AE"/>
        </w:rPr>
      </w:r>
      <w:r>
        <w:rPr>
          <w:rtl/>
          <w:cs/>
          <w:lang w:val="ar_AE" w:bidi="ar_AE"/>
        </w:rPr>
        <w:t>لكن يسوع عرف بروحه، أو أدرك، ما كان يفكر به معلّمو الشريعة. كان يسوع يحب أن يواجه الذين ينتقدونه بسؤال، لذلك سأل يسوع: "لِمَاذَا تُفَكِّرُونَ بِهذَا فِي قُلُوبِكُمْ؟" أيهما أسهل: أَيُّمَا أَيْسَرُ، أَنْ يُقَالَ لِلْمَفْلُوجِ: مَغْفُورَةٌ لَكَ خَطَايَاكَ، أَمْ أَنْ يُقَالَ: قُمْ وَاحْمِلْ سَرِيرَكَ وَامْشِ؟ وَلكِنْ لِكَيْ تَعْلَمُوا أَنَّ لابْنِ الإِنْسَانِ سُلْطَانًا عَلَى الأَرْضِ أَنْ يَغْفِرَ الْخَطَايَا." لم يكن يسوع يتوقع أن يجيب معلّمو الشريعة عن سؤاله، بل كان يريد أن يُظهِر أن الغفران هو أعمق وأصعب من الشفاء، وهو الأهم.</w:t>
      </w:r>
    </w:p>
    <w:p>
      <w:pPr>
        <w:bidi/>
      </w:pPr>
      <w:r>
        <w:rPr>
          <w:rtl/>
          <w:cs/>
          <w:lang w:val="ar_AE" w:bidi="ar_AE"/>
        </w:rPr>
      </w:r>
      <w:r>
        <w:rPr>
          <w:rtl/>
          <w:cs/>
          <w:lang w:val="ar_AE" w:bidi="ar_AE"/>
        </w:rPr>
        <w:t>توقّفوا وناقشوا مع فريقكم: كيف تواجهون أو توبّخون شخصًا آخر في لغتكم؟ (أوقفوا هذا التسجيل الآن)</w:t>
      </w:r>
    </w:p>
    <w:p>
      <w:pPr>
        <w:bidi/>
      </w:pPr>
      <w:r>
        <w:rPr>
          <w:rtl/>
          <w:cs/>
          <w:lang w:val="ar_AE" w:bidi="ar_AE"/>
        </w:rPr>
      </w:r>
      <w:r>
        <w:rPr>
          <w:rtl/>
          <w:cs/>
          <w:lang w:val="ar_AE" w:bidi="ar_AE"/>
        </w:rPr>
        <w:t>يبدو أن يسوع أطلق على نفسه لقب "ابن الإنسان". إن "ابن الإنسان" هو الشخص الذي، بحسب كتابات النبي دانيال، أعطاه الله كل سلطان وقوة، وهذا يعني أن يسوع كان يقول إن له سلطانًا من الله أن يغفر الخطايا. ولذلك فإن لقب "ابن الإنسان" يشير إلى إنسانية يسوع وكذلك إلى تفرّده، بكونه إلهًا كاملًا وإنسانًا كاملًا. وقد كان مرقس يحب أن يشير إلى كل الأوقات التي كان فيها يسوع يدعو نفسه ابن الإنسان كي يتحدث عن مصيره المتمثل في أن يتألّم ويموت، مثل إنسان. لكن في الوقت نفسه، ابن الإنسان هو أكثر من مجرد إنسان، وسيقوم من الأموات.</w:t>
      </w:r>
    </w:p>
    <w:p>
      <w:pPr>
        <w:bidi/>
      </w:pPr>
      <w:r>
        <w:rPr>
          <w:rtl/>
          <w:cs/>
          <w:lang w:val="ar_AE" w:bidi="ar_AE"/>
        </w:rPr>
      </w:r>
      <w:r>
        <w:rPr>
          <w:rtl/>
          <w:cs/>
          <w:lang w:val="ar_AE" w:bidi="ar_AE"/>
        </w:rPr>
        <w:t>إن هذا الجزء من القصة صعب الفهم. فمن الممكن أنه عندما قال يسوع عن نفسه إنه ابن الإنسان، كان في الواقع الكاتب مرقس يوجّه كلامه إلى القرّاء المسيحيين لإنجيله ليُدركوا أن ليسوع سلطانًا أن يغفر الخطايا. ربما كان مرقس يقول لجمهوره: "اعلموا أن لابن الإنسان سلطانًا أن يغفر الخطايا." وقد تكون هذه إحدى الطرق التي يمكنكم أن تترجموا بها هذه العبارة الصعبة. ليس واضحًا إن كان يسوع قد قال بالفعل في هذه اللحظة بصوت مسموع إنه ابن الإنسان صاحب السلطان ليغفر الخطايا، أم أن مرقس كان يضيف هذه المعلومة لجمهوره ليبيّن أن يسوع هو ابن الإنسان. لكن المؤكد أن الناس في البيت رأوا أن يسوع له سلطان عندما شفى الرجل.</w:t>
      </w:r>
    </w:p>
    <w:p>
      <w:pPr>
        <w:bidi/>
      </w:pPr>
      <w:r>
        <w:rPr>
          <w:rtl/>
          <w:cs/>
          <w:lang w:val="ar_AE" w:bidi="ar_AE"/>
        </w:rPr>
      </w:r>
      <w:r>
        <w:rPr>
          <w:rtl/>
          <w:cs/>
          <w:lang w:val="ar_AE" w:bidi="ar_AE"/>
        </w:rPr>
        <w:t>ومرة أخرى، يتحدث مرقس عن الشفاء الفوري وعن ردة فعل الجمع، كما يفعل عادة في قصص المعجزات. لقد بُهِتَ الْجَمِيعُ، أي أنهم فرحوا وتعجبوا من شفاء الرجل، ومَجَّدُوا اللهَ أو سبّحوه.</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نسخة صوتية من إنجيل مرقس ٢: ١–١٢ بأبسط ترجمة ممكنة.</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بتصوير المقطع بصريًا.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يسوع يعود إلى كفرناحوم. يسوع يُعلّم في بيت صغير ممتلئ بالناس الذين جاءوا ليستمعوا إليه. وبينما هو يعلّم، جاء بعض الرجال حاملين صديقهم المفلوج ليقدّموه إلى يسوع، لكنهم لم يستطيعوا الدخول بسبب الزحام الشديد. فصعد أربعة منهم إلى السطح وحفروا فتحة في سقف البيت.</w:t>
      </w:r>
    </w:p>
    <w:p>
      <w:pPr>
        <w:bidi/>
      </w:pPr>
      <w:r>
        <w:rPr>
          <w:rtl/>
          <w:cs/>
          <w:lang w:val="ar_AE" w:bidi="ar_AE"/>
        </w:rPr>
      </w:r>
      <w:r>
        <w:rPr>
          <w:b/>
          <w:rtl/>
          <w:cs/>
          <w:lang w:val="ar_AE" w:bidi="ar_AE"/>
        </w:rPr>
        <w:t>في المشهد الثاني:</w:t>
      </w:r>
      <w:r>
        <w:rPr>
          <w:rtl/>
          <w:cs/>
          <w:lang w:val="ar_AE" w:bidi="ar_AE"/>
        </w:rPr>
        <w:t xml:space="preserve"> يُنزِل الأصدقاء الرجل المفلوج من الفتحة في وسط الجمع أمام يسوع. يقول يسوع للرجل المفلوج، بعد أن رأى إيمانهم، إن خطاياه قد غُفرت. يتذمّر معلّمو الشريعة على يسوع في قلوبهم، لكن يسوع يعرف ما يفكرون فيه، فيقول لهم: "لماذا تفكّرون هكذا؟ أيهما أسهل أن أقول: قد غُفرت خطاياك أم أن أقول: قم واحمل فراشك وامشِ؟ سوف أثبت لكم أن ابن الإنسان له سلطان على الأرض أن يغفر الخطايا."</w:t>
      </w:r>
    </w:p>
    <w:p>
      <w:pPr>
        <w:bidi/>
      </w:pPr>
      <w:r>
        <w:rPr>
          <w:rtl/>
          <w:cs/>
          <w:lang w:val="ar_AE" w:bidi="ar_AE"/>
        </w:rPr>
      </w:r>
      <w:r>
        <w:rPr>
          <w:b/>
          <w:rtl/>
          <w:cs/>
          <w:lang w:val="ar_AE" w:bidi="ar_AE"/>
        </w:rPr>
        <w:t>في المشهد الثالث:</w:t>
      </w:r>
      <w:r>
        <w:rPr>
          <w:rtl/>
          <w:cs/>
          <w:lang w:val="ar_AE" w:bidi="ar_AE"/>
        </w:rPr>
        <w:t xml:space="preserve"> يلتفت يسوع إلى الرجل المفلوج ويقول له: "قم، واحمل فراشك، واذهب إلى بيتك". فينهض الرجل في الحال، ويحمل فراشه، ويخرج أمام أعين الجميع. فيُذهَل الجميع ويمجّدوا الله.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أربعة رجال (أصدقاء الرجل المفلوج)</w:t>
      </w:r>
    </w:p>
    <w:p>
      <w:pPr>
        <w:pStyle w:val="ListBullet"/>
        <w:bidi/>
        <w:spacing w:line="240" w:lineRule="auto"/>
        <w:ind w:left="720"/>
      </w:pPr>
      <w:r>
        <w:rPr>
          <w:rtl/>
          <w:cs/>
          <w:lang w:val="ar_AE" w:bidi="ar_AE"/>
        </w:rPr>
      </w:r>
      <w:r>
        <w:rPr>
          <w:rtl/>
          <w:cs/>
          <w:lang w:val="ar_AE" w:bidi="ar_AE"/>
        </w:rPr>
        <w:t>الرجل المفلوج</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الرب يسوع</w:t>
      </w:r>
    </w:p>
    <w:p>
      <w:pPr>
        <w:pStyle w:val="ListBullet"/>
        <w:bidi/>
        <w:spacing w:line="240" w:lineRule="auto"/>
        <w:ind w:left="720"/>
      </w:pPr>
      <w:r>
        <w:rPr>
          <w:rtl/>
          <w:cs/>
          <w:lang w:val="ar_AE" w:bidi="ar_AE"/>
        </w:rPr>
      </w:r>
      <w:r>
        <w:rPr>
          <w:rtl/>
          <w:cs/>
          <w:lang w:val="ar_AE" w:bidi="ar_AE"/>
        </w:rPr>
        <w:t>معلّمو الشريعة</w:t>
      </w:r>
    </w:p>
    <w:p>
      <w:pPr>
        <w:pStyle w:val="ListBullet"/>
        <w:bidi/>
        <w:spacing w:line="240" w:lineRule="auto"/>
        <w:ind w:left="720"/>
      </w:pPr>
      <w:r>
        <w:rPr>
          <w:rtl/>
          <w:cs/>
          <w:lang w:val="ar_AE" w:bidi="ar_AE"/>
        </w:rPr>
      </w:r>
      <w:r>
        <w:rPr>
          <w:rtl/>
          <w:cs/>
          <w:lang w:val="ar_AE" w:bidi="ar_AE"/>
        </w:rPr>
        <w:t>جمع كبير يملأ البيت بالكامل</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تجري هذه القصة في بيتٍ في كفرناحوم، والذي كان مزدحمًا بالكامل بالناس الذين يستمعون إلى تعليم يسوع.</w:t>
      </w:r>
    </w:p>
    <w:p>
      <w:pPr>
        <w:bidi/>
      </w:pPr>
      <w:r>
        <w:rPr>
          <w:rtl/>
          <w:cs/>
          <w:lang w:val="ar_AE" w:bidi="ar_AE"/>
        </w:rPr>
      </w:r>
      <w:r>
        <w:rPr>
          <w:rtl/>
          <w:cs/>
          <w:lang w:val="ar_AE" w:bidi="ar_AE"/>
        </w:rPr>
        <w:t>وكان من المرجّح أن معلّمي الشريعة يجلسون في مكان مميّز داخل البيت.</w:t>
      </w:r>
    </w:p>
    <w:p>
      <w:pPr>
        <w:bidi/>
      </w:pPr>
      <w:r>
        <w:rPr>
          <w:rtl/>
          <w:cs/>
          <w:lang w:val="ar_AE" w:bidi="ar_AE"/>
        </w:rPr>
      </w:r>
      <w:r>
        <w:rPr>
          <w:rtl/>
          <w:cs/>
          <w:lang w:val="ar_AE" w:bidi="ar_AE"/>
        </w:rPr>
        <w:t>وكان البيت يحتوي على سُلّم خارجي يقود إلى سطح مسطّح مصنوع من الطين والتبن.</w:t>
      </w:r>
    </w:p>
    <w:p>
      <w:pPr>
        <w:bidi/>
      </w:pPr>
      <w:r>
        <w:rPr>
          <w:rtl/>
          <w:cs/>
          <w:lang w:val="ar_AE" w:bidi="ar_AE"/>
        </w:rPr>
      </w:r>
      <w:r>
        <w:rPr>
          <w:rtl/>
          <w:cs/>
          <w:lang w:val="ar_AE" w:bidi="ar_AE"/>
        </w:rPr>
        <w:t>توقّفوا هنا وتأكّدوا أن الفريق يرسم أو يوضّح بطريقة ما أن السطح كان مسطّحًا ومكوّنًا من الطين والتبن، حتى يظهر كيف تمكّن الأصدقاء من حفر فتحة فيه بسهولة.</w:t>
      </w:r>
    </w:p>
    <w:p>
      <w:pPr>
        <w:bidi/>
      </w:pPr>
      <w:r>
        <w:rPr>
          <w:rtl/>
          <w:cs/>
          <w:lang w:val="ar_AE" w:bidi="ar_AE"/>
        </w:rPr>
      </w:r>
      <w:r>
        <w:rPr>
          <w:rtl/>
          <w:cs/>
          <w:lang w:val="ar_AE" w:bidi="ar_AE"/>
        </w:rPr>
        <w:t>وكان الأصدقاء الأربعة يحملون الرجل المفلوج على فراش يشبه الحصير، ثم أنزلوه من خلال الفتحة ممسكين بأركانه الأربعة، وربما باستخدام حبال.</w:t>
      </w:r>
    </w:p>
    <w:p>
      <w:pPr>
        <w:bidi/>
      </w:pPr>
      <w:r>
        <w:rPr>
          <w:rtl/>
          <w:cs/>
          <w:lang w:val="ar_AE" w:bidi="ar_AE"/>
        </w:rPr>
      </w:r>
      <w:r>
        <w:rPr>
          <w:rtl/>
          <w:cs/>
          <w:lang w:val="ar_AE" w:bidi="ar_AE"/>
        </w:rPr>
        <w:t>وعندها يخاطب يسوع الرجل بمحبّة ويناديه "يَا بُنَيَّ"، ثم يعلن أن خطاياه قد غُفرت. وقد صُدم معلّمو الشريعة، لأنهم رأوا أن يسوع شخصيًا يغفر الخطايا. وكانوا يفكّرون في قلوبهم ولا يتكلّمون بصوت مسموع، ويقولون في قلوبهم "يسوع يجدّف على الله! لأن الله وحده هو الذي يغفر الخطايا". لكن يسوع عرف ما يجول في خاطرهم، فوبّخهم علنًا بسؤال: "لِمَاذَا تُفَكِّرُونَ بِهذَا فِي قُلُوبِكُمْ؟" ليس لأنه ينتظر إجابة منهم، بل لأنه يريد أن يكشف لهم خطأهم ويجعل الحاضرين يتأمّلون في سلطانه.</w:t>
      </w:r>
    </w:p>
    <w:p>
      <w:pPr>
        <w:bidi/>
      </w:pPr>
      <w:r>
        <w:rPr>
          <w:rtl/>
          <w:cs/>
          <w:lang w:val="ar_AE" w:bidi="ar_AE"/>
        </w:rPr>
      </w:r>
      <w:r>
        <w:rPr>
          <w:rtl/>
          <w:cs/>
          <w:lang w:val="ar_AE" w:bidi="ar_AE"/>
        </w:rPr>
        <w:t>ثم يطرح يسوع سؤالاً آخر، لا يبحث عن إجابة له: أيّهما أسهل، أن يشفي الرجل أم أن يغفر خطاياه؟ فيسوع يرى أن شفاء الناس أسهل. ولذلك، ولكي يبرهن أنه يملك سلطانًا على الأرض ليغفر الخطايا، أمر الرجل أن يقوم ويمشي. ثم قال: "لكي تعلموا أن ابن الإنسان له سلطان على الأرض أن يغفر الخطايا". وهنا يشير يسوع إلى نفسه على أنه ابن الإنسان الذي أعطاه الله السلطان الكامل.</w:t>
      </w:r>
    </w:p>
    <w:p>
      <w:pPr>
        <w:bidi/>
      </w:pPr>
      <w:r>
        <w:rPr>
          <w:rtl/>
          <w:cs/>
          <w:lang w:val="ar_AE" w:bidi="ar_AE"/>
        </w:rPr>
      </w:r>
      <w:r>
        <w:rPr>
          <w:rtl/>
          <w:cs/>
          <w:lang w:val="ar_AE" w:bidi="ar_AE"/>
        </w:rPr>
        <w:t xml:space="preserve">وأخيرًا، في المشهد الثالث، يوجّه يسوع كلامه مباشرة إلى الرجل المفلوج. قائلاً: "لَكَ أَقُولُ..." ليشد انتباهه، ويأمره أن يقوم، ويحمل فراشه، ويذهب إلى بيته. ويؤكّد مرقس الرسول أن الرجل قام في الحال، الأمر الذي أدهش كل الحاضرين، فمجدوا الله، وقالوا إنهم لم يروا شيئًا كهذا من قبل. </w:t>
      </w:r>
    </w:p>
    <w:p>
      <w:pPr>
        <w:bidi/>
      </w:pPr>
      <w:r>
        <w:rPr>
          <w:rtl/>
          <w:cs/>
          <w:lang w:val="ar_AE" w:bidi="ar_AE"/>
        </w:rPr>
      </w:r>
      <w:r>
        <w:rPr>
          <w:rtl/>
          <w:cs/>
          <w:lang w:val="ar_AE" w:bidi="ar_AE"/>
        </w:rPr>
        <w:t>والآن، يتعين على المجموعة رسم مشاهد المقطع وما يجري فيه من أحداث على لوحة، أو ترسم صورًا، أو أن تستخدم أشياء ملموسة للتصوير المرئي.</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 إلى نسخة صوتية من إنجيل مرقس ٢: ١–١٢ من الترجمة الأكثر فهمًا لك.</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أربعة رجال (أصدقاء الرجل المفلوج)</w:t>
      </w:r>
    </w:p>
    <w:p>
      <w:pPr>
        <w:pStyle w:val="ListBullet"/>
        <w:bidi/>
        <w:spacing w:line="240" w:lineRule="auto"/>
        <w:ind w:left="720"/>
      </w:pPr>
      <w:r>
        <w:rPr>
          <w:rtl/>
          <w:cs/>
          <w:lang w:val="ar_AE" w:bidi="ar_AE"/>
        </w:rPr>
      </w:r>
      <w:r>
        <w:rPr>
          <w:rtl/>
          <w:cs/>
          <w:lang w:val="ar_AE" w:bidi="ar_AE"/>
        </w:rPr>
        <w:t>الرجل المفلوج</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w:t>
      </w:r>
    </w:p>
    <w:p>
      <w:pPr>
        <w:pStyle w:val="ListBullet"/>
        <w:bidi/>
        <w:spacing w:line="240" w:lineRule="auto"/>
        <w:ind w:left="720"/>
      </w:pPr>
      <w:r>
        <w:rPr>
          <w:rtl/>
          <w:cs/>
          <w:lang w:val="ar_AE" w:bidi="ar_AE"/>
        </w:rPr>
      </w:r>
      <w:r>
        <w:rPr>
          <w:rtl/>
          <w:cs/>
          <w:lang w:val="ar_AE" w:bidi="ar_AE"/>
        </w:rPr>
        <w:t>القادة الدينيون</w:t>
      </w:r>
    </w:p>
    <w:p>
      <w:pPr>
        <w:pStyle w:val="ListBullet"/>
        <w:bidi/>
        <w:spacing w:line="240" w:lineRule="auto"/>
        <w:ind w:left="720"/>
      </w:pPr>
      <w:r>
        <w:rPr>
          <w:rtl/>
          <w:cs/>
          <w:lang w:val="ar_AE" w:bidi="ar_AE"/>
        </w:rPr>
      </w:r>
      <w:r>
        <w:rPr>
          <w:rtl/>
          <w:cs/>
          <w:lang w:val="ar_AE" w:bidi="ar_AE"/>
        </w:rPr>
        <w:t>جمع كبير من الناس يملأ البيت بالكامل</w:t>
      </w:r>
    </w:p>
    <w:p>
      <w:pPr>
        <w:bidi/>
      </w:pPr>
      <w:r>
        <w:rPr>
          <w:rtl/>
          <w:cs/>
          <w:lang w:val="ar_AE" w:bidi="ar_AE"/>
        </w:rPr>
      </w:r>
      <w:r>
        <w:rPr>
          <w:rtl/>
          <w:cs/>
          <w:lang w:val="ar_AE" w:bidi="ar_AE"/>
        </w:rPr>
        <w:t>عليكم كمجموعة القيام بتمثيل المقطع مرتين، وذلك بلغتكم الأم.</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قم بتمثيل دور يسوع وهو يعلِّم في بيت مليء بالناس. لا يوجد مكان لأي شخص آخر كي يدخل البيت. قوموا بتمثيل أربعة رجال يحملون صديقهم المفلوج إلى يسوع على سرير. فيجدون جمعًا عظيمًا من الناس ويحاولون أن يدخلوا البيت. بينما يواصل الفريق تمثيل القصة، تأكد من أن الرجال الأربعة الذين يحضرون صديقهم المفلوج إلى يسوع، يظهرون أنهم لا يستطيعون أن يصلوا إلى يسوع إلا بالصعود إلى سطح البيت، ونقب فتحة فيه لينزلوا منها الرجل المفلوج إلى الأسفل.</w:t>
      </w:r>
    </w:p>
    <w:p>
      <w:pPr>
        <w:bidi/>
      </w:pPr>
      <w:r>
        <w:rPr>
          <w:rtl/>
          <w:cs/>
          <w:lang w:val="ar_AE" w:bidi="ar_AE"/>
        </w:rPr>
      </w:r>
      <w:r>
        <w:rPr>
          <w:rtl/>
          <w:cs/>
          <w:lang w:val="ar_AE" w:bidi="ar_AE"/>
        </w:rPr>
        <w:t>أوقفوا التمثيل. اسأل الأشخاص الذين يؤدون دور الأصدقاء الأربعة: "كيف تشعرون؟" قد تسمع عبارات مثل: "أنا محبط" أو "أنا يائس" أو "أنا أرغب في فعل كل ما يلزم ليتم شفاء صديقنا". واصلوا تمثيل الدراما.</w:t>
      </w:r>
    </w:p>
    <w:p>
      <w:pPr>
        <w:bidi/>
      </w:pPr>
      <w:r>
        <w:rPr>
          <w:rtl/>
          <w:cs/>
          <w:lang w:val="ar_AE" w:bidi="ar_AE"/>
        </w:rPr>
      </w:r>
      <w:r>
        <w:rPr>
          <w:rtl/>
          <w:cs/>
          <w:lang w:val="ar_AE" w:bidi="ar_AE"/>
        </w:rPr>
        <w:t>يصعد الأصدقاء إلى سطح البيت، وينقبوا فتحة فيه ويبدأوا في إنزال الرجل المفلوج من خلال الفتحة. ويرى يسوع إيمان الأصدقاء فيقول للرجل المفلوج: "مغفورة لك خطاياك".</w:t>
      </w:r>
    </w:p>
    <w:p>
      <w:pPr>
        <w:bidi/>
      </w:pPr>
      <w:r>
        <w:rPr>
          <w:rtl/>
          <w:cs/>
          <w:lang w:val="ar_AE" w:bidi="ar_AE"/>
        </w:rPr>
      </w:r>
      <w:r>
        <w:rPr>
          <w:rtl/>
          <w:cs/>
          <w:lang w:val="ar_AE" w:bidi="ar_AE"/>
        </w:rPr>
        <w:t>أوقفوا التمثيل. اسأل الشخص الذي يؤدي دور يسوع: "بماذا تشعر أو تفكر؟" قد يجيب الشخص بعبارات مثل: "لدى أصدقاء هذا الرجل إيمان عظيم" أو "أنا أريد أن يسمع القادة الدينيون جوابي له،" أو "يجب أن يكون لدى الرجل إيمانًا أيضًا حتى يتم إنزاله أمامي". واصلوا تمثيل الدراما.</w:t>
      </w:r>
    </w:p>
    <w:p>
      <w:pPr>
        <w:bidi/>
      </w:pPr>
      <w:r>
        <w:rPr>
          <w:rtl/>
          <w:cs/>
          <w:lang w:val="ar_AE" w:bidi="ar_AE"/>
        </w:rPr>
      </w:r>
      <w:r>
        <w:rPr>
          <w:rtl/>
          <w:cs/>
          <w:lang w:val="ar_AE" w:bidi="ar_AE"/>
        </w:rPr>
        <w:t>يسأل القادة الدينيون أنفسهم: "ماذا يقول يسوع؟ إن هذا تجديف ضد الله! لأن الله وحده هو الذي يغفر الخطايا". يعرف يسوع في الحال بماذا يفكّرون، فينظر إليهم ويقول: "لماذا تفكرون هكذا في قلوبكم؟ أيما أيسر، أن يُقال للرجل المفلوج: "مغفورة لك خطاياك" أم "قم واحمل سريرك وامش"؟</w:t>
      </w:r>
    </w:p>
    <w:p>
      <w:pPr>
        <w:bidi/>
      </w:pPr>
      <w:r>
        <w:rPr>
          <w:rtl/>
          <w:cs/>
          <w:lang w:val="ar_AE" w:bidi="ar_AE"/>
        </w:rPr>
      </w:r>
      <w:r>
        <w:rPr>
          <w:rtl/>
          <w:cs/>
          <w:lang w:val="ar_AE" w:bidi="ar_AE"/>
        </w:rPr>
        <w:t>أوقفوا التمثيل. اسأل الشخص الذي يؤدي دور يسوع: "بماذا تشعر أو تفكر؟" قد يجيب الشخص بعبارات مثل: "أنا بصدد توضيح أمر ما. فأنا على وشك أن أظهر أنني لست أقول كلمات فحسب، بل أنا الله ذاته". أو "أنا لا أقدر فقط أن أقول: 'مغفورة لك خطاياك،' بل يمكنني أن أشفي أيضًا،" أو "أنا شديد الفرح أني أشفي هذا الرجل تمامًا!" اسأل الشخص الذي يؤدي دور القادة الدينيين: "بماذا تشعر أو تفكر؟" قد يجيب الشخص بعبارات مثل: "أنا مصدوم. كيف عرف يسوع بماذا كنت أفكر؟" أو "أنا غاضب. هل يزعم يسوع أنه المخلص الموعود؟" أو "أنا حانق جدًا. من هو يسوع ليصححنا؟" واصلوا تمثيل الدراما.</w:t>
      </w:r>
    </w:p>
    <w:p>
      <w:pPr>
        <w:bidi/>
      </w:pPr>
      <w:r>
        <w:rPr>
          <w:rtl/>
          <w:cs/>
          <w:lang w:val="ar_AE" w:bidi="ar_AE"/>
        </w:rPr>
      </w:r>
      <w:r>
        <w:rPr>
          <w:rtl/>
          <w:cs/>
          <w:lang w:val="ar_AE" w:bidi="ar_AE"/>
        </w:rPr>
        <w:t>يسوع يقول: "سوف أثبت لكم أن ابن الإنسان له سلطان على الأرض أن يغفر الخطايا." ثم يلتفت يسوع إلى الرجل المفلوج ويقول له: "قم، واحمل سريرك، واذهب إلى بيتك". فيقوم الرجل ويحمل سريره ويذهب إلى بيته. وتخرج الجموع وهم متعجبون ويمجدون الله.</w:t>
      </w:r>
    </w:p>
    <w:p>
      <w:pPr>
        <w:bidi/>
      </w:pPr>
      <w:r>
        <w:rPr>
          <w:rtl/>
          <w:cs/>
          <w:lang w:val="ar_AE" w:bidi="ar_AE"/>
        </w:rPr>
      </w:r>
      <w:r>
        <w:rPr>
          <w:rtl/>
          <w:cs/>
          <w:lang w:val="ar_AE" w:bidi="ar_AE"/>
        </w:rPr>
        <w:t>أوقفوا التمثيل. اسأل الشخص الذي يؤدي دور الجمع: "بماذا تشعر أو تفكر؟" قد يجيب الشخص بعبارات مثل: "أنا مندهش. لقد أثبت يسوع أن له سلطان من الله،" أو "لدي فضول. أنا أتساءل عما يفكر فيه القادة الدينيون بشأن يسوع الذي يدعو نفسه ابن الإنسان؟" أو "أتساءل عما إذا كان يسوع هو الشخص الذي كنا ننتظره أم لا".</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 إلى نسخة صوتية لإنجيل مرقس ٢: ١–١٢ في أكثر الترجمات المفهومة لك.</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كان يسوع يُعلِّم </w:t>
      </w:r>
      <w:r>
        <w:rPr>
          <w:b/>
          <w:rtl/>
          <w:cs/>
          <w:lang w:val="ar_AE" w:bidi="ar_AE"/>
        </w:rPr>
        <w:t>كلمةَ الله</w:t>
      </w:r>
      <w:r>
        <w:rPr>
          <w:rtl/>
          <w:cs/>
          <w:lang w:val="ar_AE" w:bidi="ar_AE"/>
        </w:rPr>
        <w:t xml:space="preserve"> في بيتٍ في </w:t>
      </w:r>
      <w:hyperlink r:id="rId48">
        <w:r>
          <w:rPr>
            <w:rtl/>
            <w:cs/>
            <w:lang w:val="ar_AE" w:bidi="ar_AE"/>
          </w:rPr>
          <w:rPr>
            <w:color w:val="0000EE"/>
            <w:u w:val="single"/>
          </w:rPr>
          <w:t>كفرناحوم</w:t>
        </w:r>
      </w:hyperlink>
      <w:r>
        <w:rPr>
          <w:rtl/>
          <w:cs/>
          <w:lang w:val="ar_AE" w:bidi="ar_AE"/>
        </w:rPr>
        <w:t>. تُشير كلمة الله إلى رسالة الأخبار السارة بأن ملكوت الله سيبدأ قريبًا.</w:t>
      </w:r>
    </w:p>
    <w:p>
      <w:pPr>
        <w:bidi/>
      </w:pPr>
      <w:r>
        <w:rPr>
          <w:rtl/>
          <w:cs/>
          <w:lang w:val="ar_AE" w:bidi="ar_AE"/>
        </w:rPr>
      </w:r>
      <w:r>
        <w:rPr>
          <w:rtl/>
          <w:cs/>
          <w:lang w:val="ar_AE" w:bidi="ar_AE"/>
        </w:rPr>
        <w:t xml:space="preserve">توقفوا هنا وناقشوا كمجموعة الكلمة أو العبارة الأنسب لترجمة تعبير "الكلمة." ابحث عن تعبير </w:t>
      </w:r>
      <w:hyperlink r:id="rId49">
        <w:r>
          <w:rPr>
            <w:rtl/>
            <w:cs/>
            <w:lang w:val="ar_AE" w:bidi="ar_AE"/>
          </w:rPr>
          <w:rPr>
            <w:color w:val="0000EE"/>
            <w:u w:val="single"/>
          </w:rPr>
          <w:t>"الكلمة"</w:t>
        </w:r>
      </w:hyperlink>
      <w:r>
        <w:rPr>
          <w:rtl/>
          <w:cs/>
          <w:lang w:val="ar_AE" w:bidi="ar_AE"/>
        </w:rPr>
        <w:t xml:space="preserve"> في قاموس الكلمات الرئيسية للمزيد من المعلومات. أوقفوا هذا التسجيل هنا.</w:t>
      </w:r>
    </w:p>
    <w:p>
      <w:pPr>
        <w:bidi/>
      </w:pPr>
      <w:r>
        <w:rPr>
          <w:rtl/>
          <w:cs/>
          <w:lang w:val="ar_AE" w:bidi="ar_AE"/>
        </w:rPr>
      </w:r>
      <w:r>
        <w:rPr>
          <w:rtl/>
          <w:cs/>
          <w:lang w:val="ar_AE" w:bidi="ar_AE"/>
        </w:rPr>
        <w:t xml:space="preserve">بينما كان يسوع يُعلّم داخل البيت، حملَ أربعة أصدقاء </w:t>
      </w:r>
      <w:r>
        <w:rPr>
          <w:b/>
          <w:rtl/>
          <w:cs/>
          <w:lang w:val="ar_AE" w:bidi="ar_AE"/>
        </w:rPr>
        <w:t>رجلًا مشلولًا على سرير</w:t>
      </w:r>
      <w:r>
        <w:rPr>
          <w:rtl/>
          <w:cs/>
          <w:lang w:val="ar_AE" w:bidi="ar_AE"/>
        </w:rPr>
        <w:t xml:space="preserve"> إلى البيت، لكي يشفيه الرب يسوع. كان الرجل مستلقيًا على سرير لأنه كان يعاني من مرض جعله غير قادر على الحركة. عادةً ما يُخبرنا الكتاب المُقدَّس إذا كانت إصابة الشخص منذ الولادة. بما أنه لم يُذكر هنا، فربما أصيب هذا الرجل بهذا المرض بعد الولادة. مع ذلك، فإنه على الأرجح كان يعاني من المرض منذ فترة طويلة. كان السرير على الأرجح عبارة عن نقالة يمكن للناس أن يَلفُّوها ويحملوها.</w:t>
      </w:r>
    </w:p>
    <w:p>
      <w:pPr>
        <w:bidi/>
      </w:pPr>
      <w:r>
        <w:rPr>
          <w:rtl/>
          <w:cs/>
          <w:lang w:val="ar_AE" w:bidi="ar_AE"/>
        </w:rPr>
      </w:r>
      <w:r>
        <w:rPr>
          <w:rtl/>
          <w:cs/>
          <w:lang w:val="ar_AE" w:bidi="ar_AE"/>
        </w:rPr>
        <w:t xml:space="preserve">صنعَ الرجال فتحةً في السقف، وأنزلوا صديقهم أمام يسوع. رأى يسوع </w:t>
      </w:r>
      <w:r>
        <w:rPr>
          <w:b/>
          <w:rtl/>
          <w:cs/>
          <w:lang w:val="ar_AE" w:bidi="ar_AE"/>
        </w:rPr>
        <w:t>إيمانهم</w:t>
      </w:r>
      <w:r>
        <w:rPr>
          <w:rtl/>
          <w:cs/>
          <w:lang w:val="ar_AE" w:bidi="ar_AE"/>
        </w:rPr>
        <w:t>، أو ثقتهم في قدرة يسوع على شفاء الرجل. إن ضمير الجمع في كلمة "إيمانهم" على الأرجح يَشمل الرجل المريض نفسه وأصدقائه. يَصف الإيمانُ تجاوب الناس مع وعود الله. إن الذين لديهم إيمان، يتفقون مع الشخص الذي يؤمنون به. مع ذلك، فإنهم يفعلون أكثر من مجرد الموافقة. إنهم يثقون بذلك الشخص أو يأتمنونه. في بعض المقاطع، قد تحتاجون إلى تحديد الشخص الذي يُؤمَن أو يُوثَق به. على سبيل المثال، "رأى يسوع أنهم آمنوا به."</w:t>
      </w:r>
    </w:p>
    <w:p>
      <w:pPr>
        <w:bidi/>
      </w:pPr>
      <w:r>
        <w:rPr>
          <w:rtl/>
          <w:cs/>
          <w:lang w:val="ar_AE" w:bidi="ar_AE"/>
        </w:rPr>
      </w:r>
      <w:r>
        <w:rPr>
          <w:rtl/>
          <w:cs/>
          <w:lang w:val="ar_AE" w:bidi="ar_AE"/>
        </w:rPr>
        <w:t>توقفوا هنا وقوموا بهذا النشاط معًا: قبل أن يبدأ وقت مجموعتك، اطلب من أحدهم مساعدتك في هذا. ضعْ مقعدًا في وسط الغرفة وأسألْ الشخص الذي يساعدك: "هل تؤمن بوجود هذا الكرسي؟ هل تؤمن بأن هذا كرسيّ حقًا؟ هل تعتقد أن هذا الكرسي قوي بما يكفي ليحملك؟" ينبغي على المساعد أن يُجيب "بنعم" على كل هذه الأسئلة. ثم اسأله: "أعلم أنك متعب، فهلم اجلس على هذا الكرسي." ينبغي على المساعد أن يرفض الجلوس على الكرسي. اسأل مرة أخرى: "لماذا لن تجلس على الكرسي؟ يمكنك رؤيته. لقد وافقتَ على أن هذا الكرسي قوي بما يكفي ليحملك." ينبغي على المساعد أن يرفض مرةً أخرى أن يجلس على الكرسي. ثم اشرحوا للمجموعة أنّ هذا مثال عن معنى الإيمان. إذا كان الشخص لن يجلس على الكرسي، فإنه في الواقع لا "يملك إيمانًا" أو "ثقة" بالكرسي.</w:t>
      </w:r>
    </w:p>
    <w:p>
      <w:pPr>
        <w:bidi/>
      </w:pPr>
      <w:r>
        <w:rPr>
          <w:rtl/>
          <w:cs/>
          <w:lang w:val="ar_AE" w:bidi="ar_AE"/>
        </w:rPr>
      </w:r>
      <w:r>
        <w:rPr>
          <w:rtl/>
          <w:cs/>
          <w:lang w:val="ar_AE" w:bidi="ar_AE"/>
        </w:rPr>
        <w:t xml:space="preserve">توقفوا هنا وناقشوا كمجموعة الكلمة أو العبارة الأنسب للتعبير عن </w:t>
      </w:r>
      <w:r>
        <w:rPr>
          <w:b/>
          <w:rtl/>
          <w:cs/>
          <w:lang w:val="ar_AE" w:bidi="ar_AE"/>
        </w:rPr>
        <w:t>الإيمان</w:t>
      </w:r>
      <w:r>
        <w:rPr>
          <w:rtl/>
          <w:cs/>
          <w:lang w:val="ar_AE" w:bidi="ar_AE"/>
        </w:rPr>
        <w:t xml:space="preserve">. ابحث في قاموس الكلمات الرئيسية عن كلمة </w:t>
      </w:r>
      <w:hyperlink r:id="rId50">
        <w:r>
          <w:rPr>
            <w:rtl/>
            <w:cs/>
            <w:lang w:val="ar_AE" w:bidi="ar_AE"/>
          </w:rPr>
          <w:rPr>
            <w:color w:val="0000EE"/>
            <w:u w:val="single"/>
          </w:rPr>
          <w:t>الإيمان</w:t>
        </w:r>
      </w:hyperlink>
      <w:r>
        <w:rPr>
          <w:rtl/>
          <w:cs/>
          <w:lang w:val="ar_AE" w:bidi="ar_AE"/>
        </w:rPr>
        <w:t xml:space="preserve"> للمزيد من المعلومات. أوقفوا هذا التسجيل هنا.</w:t>
      </w:r>
    </w:p>
    <w:p>
      <w:pPr>
        <w:bidi/>
      </w:pPr>
      <w:r>
        <w:rPr>
          <w:rtl/>
          <w:cs/>
          <w:lang w:val="ar_AE" w:bidi="ar_AE"/>
        </w:rPr>
      </w:r>
      <w:r>
        <w:rPr>
          <w:rtl/>
          <w:cs/>
          <w:lang w:val="ar_AE" w:bidi="ar_AE"/>
        </w:rPr>
        <w:t xml:space="preserve">نَظرَ يسوع إلى الرجل المشلول وخاطبه بكلمة </w:t>
      </w:r>
      <w:r>
        <w:rPr>
          <w:b/>
          <w:rtl/>
          <w:cs/>
          <w:lang w:val="ar_AE" w:bidi="ar_AE"/>
        </w:rPr>
        <w:t>وَلَدي</w:t>
      </w:r>
      <w:r>
        <w:rPr>
          <w:rtl/>
          <w:cs/>
          <w:lang w:val="ar_AE" w:bidi="ar_AE"/>
        </w:rPr>
        <w:t xml:space="preserve"> أو </w:t>
      </w:r>
      <w:r>
        <w:rPr>
          <w:b/>
          <w:rtl/>
          <w:cs/>
          <w:lang w:val="ar_AE" w:bidi="ar_AE"/>
        </w:rPr>
        <w:t>ابني</w:t>
      </w:r>
      <w:r>
        <w:rPr>
          <w:rtl/>
          <w:cs/>
          <w:lang w:val="ar_AE" w:bidi="ar_AE"/>
        </w:rPr>
        <w:t>. لا يصف هذا التعبير عمر الرجل بأنه شاب صغير، بل يُظهر المودة والمحبة. لم يكن الرجل ابنًا بيولوجيًا ليسوع، لذلك لا ينبغي أن تستخدم كلمة تعني الابن البيولوجي فقط. لأنه تعبير يدل على المحبة، قد تضطر إلى استخدام مصطلح أوسع للمودة مثل "صديقي."</w:t>
      </w:r>
    </w:p>
    <w:p>
      <w:pPr>
        <w:bidi/>
      </w:pPr>
      <w:r>
        <w:rPr>
          <w:rtl/>
          <w:cs/>
          <w:lang w:val="ar_AE" w:bidi="ar_AE"/>
        </w:rPr>
      </w:r>
      <w:r>
        <w:rPr>
          <w:rtl/>
          <w:cs/>
          <w:lang w:val="ar_AE" w:bidi="ar_AE"/>
        </w:rPr>
        <w:t>قال يسوع للرجل: "</w:t>
      </w:r>
      <w:r>
        <w:rPr>
          <w:b/>
          <w:rtl/>
          <w:cs/>
          <w:lang w:val="ar_AE" w:bidi="ar_AE"/>
        </w:rPr>
        <w:t>مغفورة لك خطاياك</w:t>
      </w:r>
      <w:r>
        <w:rPr>
          <w:rtl/>
          <w:cs/>
          <w:lang w:val="ar_AE" w:bidi="ar_AE"/>
        </w:rPr>
        <w:t>." عادة لا يقول يسوع "أنا أغفر لك خطاياك." إذا لم تكن لُغتك تستخدم صيغة المبني للمجهول، قد تحتاج إلى قول مَن غفر الخطايا – مثل "ليغفر الله خطاياك." تُشير الخطية إلى عصيان الإنسان لله. تأكدوا أن الكلمة التي تستخدمونها هنا لا تُشير إلى أن أحدهم فشلَ في أداء إحدى الواجبات الدينية، مثل الصلاة الطقسية أو الالتزام بقواعد دينية محددة. إذا غفر اللهُ خطايا أحدهم، تُسترَد علاقتهما ويُمحى ذنبُ الشخص.</w:t>
      </w:r>
    </w:p>
    <w:p>
      <w:pPr>
        <w:bidi/>
      </w:pPr>
      <w:r>
        <w:rPr>
          <w:rtl/>
          <w:cs/>
          <w:lang w:val="ar_AE" w:bidi="ar_AE"/>
        </w:rPr>
      </w:r>
      <w:r>
        <w:rPr>
          <w:rtl/>
          <w:cs/>
          <w:lang w:val="ar_AE" w:bidi="ar_AE"/>
        </w:rPr>
        <w:t xml:space="preserve">توقفوا هنا وناقشوا كمجموعة الكلمة أو العبارة الأنسب للتعبير عن </w:t>
      </w:r>
      <w:hyperlink r:id="rId24">
        <w:r>
          <w:rPr>
            <w:rtl/>
            <w:cs/>
            <w:lang w:val="ar_AE" w:bidi="ar_AE"/>
          </w:rPr>
          <w:rPr>
            <w:color w:val="0000EE"/>
            <w:u w:val="single"/>
          </w:rPr>
          <w:t>الخطية</w:t>
        </w:r>
      </w:hyperlink>
      <w:r>
        <w:rPr>
          <w:rtl/>
          <w:cs/>
          <w:lang w:val="ar_AE" w:bidi="ar_AE"/>
        </w:rPr>
        <w:t xml:space="preserve"> و</w:t>
      </w:r>
      <w:hyperlink r:id="rId23">
        <w:r>
          <w:rPr>
            <w:rtl/>
            <w:cs/>
            <w:lang w:val="ar_AE" w:bidi="ar_AE"/>
          </w:rPr>
          <w:rPr>
            <w:color w:val="0000EE"/>
            <w:u w:val="single"/>
          </w:rPr>
          <w:t>الغفران</w:t>
        </w:r>
      </w:hyperlink>
      <w:r>
        <w:rPr>
          <w:rtl/>
          <w:cs/>
          <w:lang w:val="ar_AE" w:bidi="ar_AE"/>
        </w:rPr>
        <w:t>. ترجم هذه الكلمات بنفس الطريقة التي ترجمتها بها من قبل. ابحث في قاموس الكلمات الرئيسية عن كلا الكلمتين للمزيد من المعلومات. أوقفوا هذا التسجيل هنا.</w:t>
      </w:r>
    </w:p>
    <w:p>
      <w:pPr>
        <w:bidi/>
      </w:pPr>
      <w:r>
        <w:rPr>
          <w:rtl/>
          <w:cs/>
          <w:lang w:val="ar_AE" w:bidi="ar_AE"/>
        </w:rPr>
      </w:r>
      <w:r>
        <w:rPr>
          <w:rtl/>
          <w:cs/>
          <w:lang w:val="ar_AE" w:bidi="ar_AE"/>
        </w:rPr>
        <w:t xml:space="preserve">كان </w:t>
      </w:r>
      <w:r>
        <w:rPr>
          <w:b/>
          <w:rtl/>
          <w:cs/>
          <w:lang w:val="ar_AE" w:bidi="ar_AE"/>
        </w:rPr>
        <w:t>مُعلِّمو الشريعة</w:t>
      </w:r>
      <w:r>
        <w:rPr>
          <w:rtl/>
          <w:cs/>
          <w:lang w:val="ar_AE" w:bidi="ar_AE"/>
        </w:rPr>
        <w:t xml:space="preserve"> يستمعون إلى يسوع وهو يُعلِّم. في بعض الأحيان، يُترجَم تعبير مُعلِّمي الشريعة بكلمة كَتبة أو الذين كانوا يُدوِّنون الشريعة. كانوا باحثين وخبراء في تفسيرات الشريعة الموجودة في النصوص المُقدَّسة. لم تكن هذه التفسيرات تُكتَب، بل تُحفَظ وتْعلَّم شفويًا بواسطة المُعلِّمين. </w:t>
      </w:r>
    </w:p>
    <w:p>
      <w:pPr>
        <w:bidi/>
      </w:pPr>
      <w:r>
        <w:rPr>
          <w:rtl/>
          <w:cs/>
          <w:lang w:val="ar_AE" w:bidi="ar_AE"/>
        </w:rPr>
      </w:r>
      <w:r>
        <w:rPr>
          <w:rtl/>
          <w:cs/>
          <w:lang w:val="ar_AE" w:bidi="ar_AE"/>
        </w:rPr>
        <w:t>توقفوا هنا وناقشوا كمجموعة الكلمة أو العبارة التي ستستخدمونها لترجمة تعبير "</w:t>
      </w:r>
      <w:r>
        <w:rPr>
          <w:b/>
          <w:rtl/>
          <w:cs/>
          <w:lang w:val="ar_AE" w:bidi="ar_AE"/>
        </w:rPr>
        <w:t>مُعلمي الشريعة</w:t>
      </w:r>
      <w:r>
        <w:rPr>
          <w:rtl/>
          <w:cs/>
          <w:lang w:val="ar_AE" w:bidi="ar_AE"/>
        </w:rPr>
        <w:t xml:space="preserve">." ابحث عن تعبير </w:t>
      </w:r>
      <w:hyperlink r:id="rId33">
        <w:r>
          <w:rPr>
            <w:rtl/>
            <w:cs/>
            <w:lang w:val="ar_AE" w:bidi="ar_AE"/>
          </w:rPr>
          <w:rPr>
            <w:color w:val="0000EE"/>
            <w:u w:val="single"/>
          </w:rPr>
          <w:t>معلمي الشريعة</w:t>
        </w:r>
      </w:hyperlink>
      <w:r>
        <w:rPr>
          <w:rtl/>
          <w:cs/>
          <w:lang w:val="ar_AE" w:bidi="ar_AE"/>
        </w:rPr>
        <w:t xml:space="preserve"> في قاموس الكلمات الرئيسية لمزيد من المعلومات. أوقفوا هذا التسجيل هنا.</w:t>
      </w:r>
    </w:p>
    <w:p>
      <w:pPr>
        <w:bidi/>
      </w:pPr>
      <w:r>
        <w:rPr>
          <w:rtl/>
          <w:cs/>
          <w:lang w:val="ar_AE" w:bidi="ar_AE"/>
        </w:rPr>
      </w:r>
      <w:r>
        <w:rPr>
          <w:rtl/>
          <w:cs/>
          <w:lang w:val="ar_AE" w:bidi="ar_AE"/>
        </w:rPr>
        <w:t xml:space="preserve">كان القادة الدينيون يعتقدون أن كلام يسوع بأن خطايا الرجل غُفِرت له هو </w:t>
      </w:r>
      <w:r>
        <w:rPr>
          <w:b/>
          <w:rtl/>
          <w:cs/>
          <w:lang w:val="ar_AE" w:bidi="ar_AE"/>
        </w:rPr>
        <w:t>تجديف</w:t>
      </w:r>
      <w:r>
        <w:rPr>
          <w:rtl/>
          <w:cs/>
          <w:lang w:val="ar_AE" w:bidi="ar_AE"/>
        </w:rPr>
        <w:t>. إن التجديف يعني الإساءة لله أو إهانته بكلماتك. وفقًا لشريعة الله، كانت عقوبة التجديف هي الموت.</w:t>
      </w:r>
    </w:p>
    <w:p>
      <w:pPr>
        <w:bidi/>
      </w:pPr>
      <w:r>
        <w:rPr>
          <w:rtl/>
          <w:cs/>
          <w:lang w:val="ar_AE" w:bidi="ar_AE"/>
        </w:rPr>
      </w:r>
      <w:r>
        <w:rPr>
          <w:rtl/>
          <w:cs/>
          <w:lang w:val="ar_AE" w:bidi="ar_AE"/>
        </w:rPr>
        <w:t xml:space="preserve">توقفوا هنا وناقشوا كمجموعة الكلمة أو العبارة التي ستستخدمونها لترجمة تعبير </w:t>
      </w:r>
      <w:r>
        <w:rPr>
          <w:b/>
          <w:rtl/>
          <w:cs/>
          <w:lang w:val="ar_AE" w:bidi="ar_AE"/>
        </w:rPr>
        <w:t>تجديف</w:t>
      </w:r>
      <w:r>
        <w:rPr>
          <w:rtl/>
          <w:cs/>
          <w:lang w:val="ar_AE" w:bidi="ar_AE"/>
        </w:rPr>
        <w:t xml:space="preserve">. ابحث في قاموس الكلمات الرئيسية عن كلمة </w:t>
      </w:r>
      <w:hyperlink r:id="rId51">
        <w:r>
          <w:rPr>
            <w:rtl/>
            <w:cs/>
            <w:lang w:val="ar_AE" w:bidi="ar_AE"/>
          </w:rPr>
          <w:rPr>
            <w:color w:val="0000EE"/>
            <w:u w:val="single"/>
          </w:rPr>
          <w:t>تجديف</w:t>
        </w:r>
      </w:hyperlink>
      <w:r>
        <w:rPr>
          <w:rtl/>
          <w:cs/>
          <w:lang w:val="ar_AE" w:bidi="ar_AE"/>
        </w:rPr>
        <w:t xml:space="preserve"> للمزيد من المعلومات. أوقفوا هذا التسجيل هنا.</w:t>
      </w:r>
    </w:p>
    <w:p>
      <w:pPr>
        <w:bidi/>
      </w:pPr>
      <w:r>
        <w:rPr>
          <w:rtl/>
          <w:cs/>
          <w:lang w:val="ar_AE" w:bidi="ar_AE"/>
        </w:rPr>
      </w:r>
      <w:r>
        <w:rPr>
          <w:rtl/>
          <w:cs/>
          <w:lang w:val="ar_AE" w:bidi="ar_AE"/>
        </w:rPr>
        <w:t>كان يسوع يعرف في روحه، في ذهنه، بما كانوا يفكرون. لا تجعلوا الأمر يبدو كما لو أن يسوع كان يستخدم قوة سحرية ما.</w:t>
      </w:r>
    </w:p>
    <w:p>
      <w:pPr>
        <w:bidi/>
      </w:pPr>
      <w:r>
        <w:rPr>
          <w:rtl/>
          <w:cs/>
          <w:lang w:val="ar_AE" w:bidi="ar_AE"/>
        </w:rPr>
      </w:r>
      <w:r>
        <w:rPr>
          <w:rtl/>
          <w:cs/>
          <w:lang w:val="ar_AE" w:bidi="ar_AE"/>
        </w:rPr>
        <w:t xml:space="preserve">قال يسوع إنه سيُثبت أن </w:t>
      </w:r>
      <w:r>
        <w:rPr>
          <w:b/>
          <w:rtl/>
          <w:cs/>
          <w:lang w:val="ar_AE" w:bidi="ar_AE"/>
        </w:rPr>
        <w:t>ابن الإنسان</w:t>
      </w:r>
      <w:r>
        <w:rPr>
          <w:rtl/>
          <w:cs/>
          <w:lang w:val="ar_AE" w:bidi="ar_AE"/>
        </w:rPr>
        <w:t xml:space="preserve"> له </w:t>
      </w:r>
      <w:r>
        <w:rPr>
          <w:b/>
          <w:rtl/>
          <w:cs/>
          <w:lang w:val="ar_AE" w:bidi="ar_AE"/>
        </w:rPr>
        <w:t>سلطان</w:t>
      </w:r>
      <w:r>
        <w:rPr>
          <w:rtl/>
          <w:cs/>
          <w:lang w:val="ar_AE" w:bidi="ar_AE"/>
        </w:rPr>
        <w:t xml:space="preserve"> أن يغفر الخطايا. في العهد القديم، كانت عبارة "ابن الإنسان" ببساطة تُشير إلى كائن بشري. كان يسوع يستخدم هذا التعبير بصفته طريقته المفضلة للإشارة إلى نفسه. إن "ابن الإنسان" هو الشخص الذي يُعطيه اللهُ، في سفر دانيال النبي، كل السُلطان والقوة. ربما كان يسوع يُفضِّل هذا التعبير لأن اللقب كان يُشير إلى إنسان عادي أو إلى كائن فوق طبيعي مثلما يحدث في دانيال ٧. إن تعبير "ابن الإنسان" يُجبر الناس على أن يقرروا ما إذا كان يسوع إنسانًا أم هو الله. إن ابن الإنسان هو لقب كان يربطه اليهود أحيانًا بالمسيا، أو المخلص الموعود الذي سيرسله الله ليساعدهم.</w:t>
      </w:r>
    </w:p>
    <w:p>
      <w:pPr>
        <w:bidi/>
      </w:pPr>
      <w:r>
        <w:rPr>
          <w:rtl/>
          <w:cs/>
          <w:lang w:val="ar_AE" w:bidi="ar_AE"/>
        </w:rPr>
      </w:r>
      <w:r>
        <w:rPr>
          <w:rtl/>
          <w:cs/>
          <w:lang w:val="ar_AE" w:bidi="ar_AE"/>
        </w:rPr>
        <w:t>لكنه تجنب أيضًا المشاكل السياسية المتعلقة بلقب المسيا أو المسيح – الشخص الذي كان يعتقد الناس أنه سيصبح الملك الذي سيخلصهم جميعًا ممن يَقهرونهم.</w:t>
      </w:r>
    </w:p>
    <w:p>
      <w:pPr>
        <w:bidi/>
      </w:pPr>
      <w:r>
        <w:rPr>
          <w:rtl/>
          <w:cs/>
          <w:lang w:val="ar_AE" w:bidi="ar_AE"/>
        </w:rPr>
      </w:r>
      <w:r>
        <w:rPr>
          <w:rtl/>
          <w:cs/>
          <w:lang w:val="ar_AE" w:bidi="ar_AE"/>
        </w:rPr>
        <w:t xml:space="preserve">توقفوا هنا وناقشوا كمجموعة الكلمة أو العبارة التي ستستخدموها للإشارة إلى </w:t>
      </w:r>
      <w:r>
        <w:rPr>
          <w:b/>
          <w:rtl/>
          <w:cs/>
          <w:lang w:val="ar_AE" w:bidi="ar_AE"/>
        </w:rPr>
        <w:t>ابن الإنسان</w:t>
      </w:r>
      <w:r>
        <w:rPr>
          <w:rtl/>
          <w:cs/>
          <w:lang w:val="ar_AE" w:bidi="ar_AE"/>
        </w:rPr>
        <w:t xml:space="preserve">. ابحث في قاموس الكلمات الرئيسية عن تعبير </w:t>
      </w:r>
      <w:hyperlink r:id="rId52">
        <w:r>
          <w:rPr>
            <w:rtl/>
            <w:cs/>
            <w:lang w:val="ar_AE" w:bidi="ar_AE"/>
          </w:rPr>
          <w:rPr>
            <w:color w:val="0000EE"/>
            <w:u w:val="single"/>
          </w:rPr>
          <w:t>ابن الإنسان</w:t>
        </w:r>
      </w:hyperlink>
      <w:r>
        <w:rPr>
          <w:rtl/>
          <w:cs/>
          <w:lang w:val="ar_AE" w:bidi="ar_AE"/>
        </w:rPr>
        <w:t xml:space="preserve"> للمزيد من المعلومات. أوقفوا هذا التسجيل هنا.</w:t>
      </w:r>
    </w:p>
    <w:p>
      <w:pPr>
        <w:bidi/>
      </w:pPr>
      <w:r>
        <w:rPr>
          <w:rtl/>
          <w:cs/>
          <w:lang w:val="ar_AE" w:bidi="ar_AE"/>
        </w:rPr>
      </w:r>
      <w:r>
        <w:rPr>
          <w:rtl/>
          <w:cs/>
          <w:lang w:val="ar_AE" w:bidi="ar_AE"/>
        </w:rPr>
        <w:t xml:space="preserve">إن </w:t>
      </w:r>
      <w:hyperlink r:id="rId32">
        <w:r>
          <w:rPr>
            <w:rtl/>
            <w:cs/>
            <w:lang w:val="ar_AE" w:bidi="ar_AE"/>
          </w:rPr>
          <w:rPr>
            <w:color w:val="0000EE"/>
            <w:u w:val="single"/>
          </w:rPr>
          <w:t>السلطان</w:t>
        </w:r>
      </w:hyperlink>
      <w:r>
        <w:rPr>
          <w:rtl/>
          <w:cs/>
          <w:lang w:val="ar_AE" w:bidi="ar_AE"/>
        </w:rPr>
        <w:t xml:space="preserve"> هو الحق المعطى للشخص ليتصرف. ويختلف عن القوة لأن القوة هي قدرة الشخص في ذاته على فعل شيء ما.</w:t>
      </w:r>
    </w:p>
    <w:p>
      <w:pPr>
        <w:bidi/>
      </w:pPr>
      <w:r>
        <w:rPr>
          <w:rtl/>
          <w:cs/>
          <w:lang w:val="ar_AE" w:bidi="ar_AE"/>
        </w:rPr>
      </w:r>
      <w:r>
        <w:rPr>
          <w:rtl/>
          <w:cs/>
          <w:lang w:val="ar_AE" w:bidi="ar_AE"/>
        </w:rPr>
        <w:t xml:space="preserve">بعد أن شفى يسوعُ المشلولَ، </w:t>
      </w:r>
      <w:r>
        <w:rPr>
          <w:b/>
          <w:rtl/>
          <w:cs/>
          <w:lang w:val="ar_AE" w:bidi="ar_AE"/>
        </w:rPr>
        <w:t>مجَّد الناسُ اللهَ</w:t>
      </w:r>
      <w:r>
        <w:rPr>
          <w:rtl/>
          <w:cs/>
          <w:lang w:val="ar_AE" w:bidi="ar_AE"/>
        </w:rPr>
        <w:t xml:space="preserve">. هذا يعني أنهم سبَّحوا الله، أو أعلنوا كم هو صالح. لمزيد من المعلومات، يُناقش تعبير </w:t>
      </w:r>
      <w:hyperlink r:id="rId53">
        <w:r>
          <w:rPr>
            <w:rtl/>
            <w:cs/>
            <w:lang w:val="ar_AE" w:bidi="ar_AE"/>
          </w:rPr>
          <w:rPr>
            <w:color w:val="0000EE"/>
            <w:u w:val="single"/>
          </w:rPr>
          <w:t>مجَّدوا</w:t>
        </w:r>
      </w:hyperlink>
      <w:r>
        <w:rPr>
          <w:rtl/>
          <w:cs/>
          <w:lang w:val="ar_AE" w:bidi="ar_AE"/>
        </w:rPr>
        <w:t xml:space="preserve"> في قاموس الكلمات الرئيسية.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كمجموعة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2:13–17</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في هذه الخطوة، استمع إلى مرقس 2: 13–17 وضعها في قلبك.</w:t>
      </w:r>
    </w:p>
    <w:p>
      <w:pPr>
        <w:bidi/>
      </w:pPr>
      <w:r>
        <w:rPr>
          <w:rtl/>
          <w:cs/>
          <w:lang w:val="ar_AE" w:bidi="ar_AE"/>
        </w:rPr>
      </w:r>
      <w:r>
        <w:rPr>
          <w:rtl/>
          <w:cs/>
          <w:lang w:val="ar_AE" w:bidi="ar_AE"/>
        </w:rPr>
        <w:t>استمع إلى نسخة صوتية من مرقس 2: 13–17 ثلاث مرات من ثلاث ترجمات صوتية مختلفة، إن أمكن. ثم كمجموعة قوموا بمناقشة الأسئلة التالية:</w:t>
      </w:r>
    </w:p>
    <w:p>
      <w:pPr>
        <w:pStyle w:val="ListNumber"/>
        <w:numPr>
          <w:ilvl w:val="0"/>
          <w:numId w:val="21"/>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w:t>
      </w:r>
    </w:p>
    <w:p>
      <w:pPr>
        <w:pStyle w:val="ListNumber"/>
        <w:bidi/>
        <w:spacing w:line="240" w:lineRule="auto"/>
        <w:ind w:left="720"/>
      </w:pPr>
      <w:r>
        <w:rPr>
          <w:rtl/>
          <w:cs/>
          <w:lang w:val="ar_AE" w:bidi="ar_AE"/>
        </w:rPr>
      </w:r>
      <w:r>
        <w:rPr>
          <w:rtl/>
          <w:cs/>
          <w:lang w:val="ar_AE" w:bidi="ar_AE"/>
        </w:rPr>
        <w:t>ماذا يخبرنا هذا المقطع عن الله أو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 إلى نسخة صوتية من إنجيل مرقس ٢: ١٣–١٧ من الترجمة الأسهل فهمًا لك.</w:t>
      </w:r>
    </w:p>
    <w:p>
      <w:pPr>
        <w:bidi/>
      </w:pPr>
      <w:r>
        <w:rPr>
          <w:rtl/>
          <w:cs/>
          <w:lang w:val="ar_AE" w:bidi="ar_AE"/>
        </w:rPr>
      </w:r>
      <w:r>
        <w:rPr>
          <w:rtl/>
          <w:cs/>
          <w:lang w:val="ar_AE" w:bidi="ar_AE"/>
        </w:rPr>
        <w:t>في القصة السابقة صنع يسوع معجزة، أي عمل لا يقدر أن يفعله إلا الله. والآن، يخرج مرة أخرى إلى البرية (أو إلى شاطئ بحر الجليل)، لكن الناس يستمرون في المجيء إليه. كان يسوع في كفرناحوم عندما أكل مع لاوي وجباة الضرائب الآخرين. يتبع مرقس في إنجيله نمطًا وهو التنقّل بين البرية والقرى حيث يصنع يسوع المعجزات.</w:t>
      </w:r>
    </w:p>
    <w:p>
      <w:pPr>
        <w:bidi/>
      </w:pPr>
      <w:r>
        <w:rPr>
          <w:rtl/>
          <w:cs/>
          <w:lang w:val="ar_AE" w:bidi="ar_AE"/>
        </w:rPr>
      </w:r>
      <w:r>
        <w:rPr>
          <w:rtl/>
          <w:cs/>
          <w:lang w:val="ar_AE" w:bidi="ar_AE"/>
        </w:rPr>
        <w:t>خرج يسوع إلى بحر الجليل بعد أن شفى المفلوج في كفرناحوم. كانت كفرناحوم على طرف بحر الجليل، وهو بحيرة كبيرة جدًا، لذلك قرر يسوع أن يترك البيت ويذهب إلى الشاطئ، لكن جمعًا كبيرًا تبعه إلى هناك، واستمر يسوع يعلّمهم ويكلّمهم عن ملكوت الله.</w:t>
      </w:r>
    </w:p>
    <w:p>
      <w:pPr>
        <w:bidi/>
      </w:pPr>
      <w:r>
        <w:rPr>
          <w:rtl/>
          <w:cs/>
          <w:lang w:val="ar_AE" w:bidi="ar_AE"/>
        </w:rPr>
      </w:r>
      <w:r>
        <w:rPr>
          <w:rtl/>
          <w:cs/>
          <w:lang w:val="ar_AE" w:bidi="ar_AE"/>
        </w:rPr>
        <w:t>توقّفوا هنا وانظروا كمجموعة إلى خريطة كفرناحوم وعلاقتها ببحر الجليل. (أوقفوا هذا التسجيل الآن)</w:t>
      </w:r>
    </w:p>
    <w:p>
      <w:pPr>
        <w:bidi/>
      </w:pPr>
      <w:r>
        <w:rPr>
          <w:rtl/>
          <w:cs/>
          <w:lang w:val="ar_AE" w:bidi="ar_AE"/>
        </w:rPr>
      </w:r>
      <w:r>
        <w:rPr>
          <w:rtl/>
          <w:cs/>
          <w:lang w:val="ar_AE" w:bidi="ar_AE"/>
        </w:rPr>
        <w:t>كان الرومان قد غزوا اليهود وأجبروهم أن يدفعوا الضرائب للحكومة الرومانية، وكان الرومان يعيّنون يهودًا ليعملوا معهم كجباة ضرائب. لم يكن أحد يحب جباة الضرائب لأنهم كانوا غالبًا غير أمناء ويأخذون أكثر من حقهم من الناس. وبالتالي اعتُبروا منبوذين من المجتمع — فلم يعد يُسمح لهم أن يكونوا قضاة أو شهودًا في المحاكم، ولم يُسمح لهم بدخول المجامع مع الآخرين، وكانوا عارًا على عائلاتهم. وكان الناس يضعونهم في نفس فئة القتلة واللصوص عندما يتحدثون معهم.</w:t>
      </w:r>
    </w:p>
    <w:p>
      <w:pPr>
        <w:bidi/>
      </w:pPr>
      <w:r>
        <w:rPr>
          <w:rtl/>
          <w:cs/>
          <w:lang w:val="ar_AE" w:bidi="ar_AE"/>
        </w:rPr>
      </w:r>
      <w:r>
        <w:rPr>
          <w:rtl/>
          <w:cs/>
          <w:lang w:val="ar_AE" w:bidi="ar_AE"/>
        </w:rPr>
        <w:t>اختار الرومان لاوي ليعمل كجابي ضرائب يهودي — أي إنه كان يأخذ المال من التجار والصيادين اليهود الذين يبيعون منتجاتهم في سوق كفرناحوم. وكانت كفرناحوم مدينة مهمة لأنها على طريق المسافرين القادمين من أقاليم أخرى.</w:t>
      </w:r>
    </w:p>
    <w:p>
      <w:pPr>
        <w:bidi/>
      </w:pPr>
      <w:r>
        <w:rPr>
          <w:rtl/>
          <w:cs/>
          <w:lang w:val="ar_AE" w:bidi="ar_AE"/>
        </w:rPr>
      </w:r>
      <w:r>
        <w:rPr>
          <w:rtl/>
          <w:cs/>
          <w:lang w:val="ar_AE" w:bidi="ar_AE"/>
        </w:rPr>
        <w:t>توقّفوا هنا وناقشوا هذا السؤال كمجموعة: من الذين يُعتبروا منبوذين في مجتمعكم؟ وما هي الأشياء التي يفعلها المنبوذون؟ (أوقفوا هذا التسجيل الآن)</w:t>
      </w:r>
    </w:p>
    <w:p>
      <w:pPr>
        <w:bidi/>
      </w:pPr>
      <w:r>
        <w:rPr>
          <w:rtl/>
          <w:cs/>
          <w:lang w:val="ar_AE" w:bidi="ar_AE"/>
        </w:rPr>
      </w:r>
      <w:r>
        <w:rPr>
          <w:rtl/>
          <w:cs/>
          <w:lang w:val="ar_AE" w:bidi="ar_AE"/>
        </w:rPr>
        <w:t>وبينما كان يسوع يمشي، إمّا على الشاطئ أو في طريقه عائدًا إلى كفرناحوم، رأى لاوي بن حلفى جالسًا في مكانه يجمع الضرائب. كان المكان على الأرجح طاولة صغيرة تحت مظلّة حيث يجمع لاوي الضرائب من الناس. يذكر إنجيل متى إن هذا هو متى، لكن كل من لوقا ومرقس يذكرانه باسم لاوي. دعا يسوع لاوي ليكون تلميذه، والتلميذ هو من يتبع معلّمه أينما ذهب. كان التلاميذ يسمعون تعاليم معلمهم، ويلاحظون أفعاله، ويتعلمون منه. وعلى الفور، قام لاوي وتبعه. لم تكن كفرناحوم كبيرة، وكان لاوي معروفًا هناك. ومن المحتمل أن الصيادين الذين صاروا بالفعل تلاميذ ليسوع، ومعهم يسوع نفسه، كانوا يعرفون لاوي.</w:t>
      </w:r>
    </w:p>
    <w:p>
      <w:pPr>
        <w:bidi/>
      </w:pPr>
      <w:r>
        <w:rPr>
          <w:rtl/>
          <w:cs/>
          <w:lang w:val="ar_AE" w:bidi="ar_AE"/>
        </w:rPr>
      </w:r>
      <w:r>
        <w:rPr>
          <w:rtl/>
          <w:cs/>
          <w:lang w:val="ar_AE" w:bidi="ar_AE"/>
        </w:rPr>
        <w:t>فتبعه يسوع في الحال. لاحقًا، دعا لاوي جباة ضرائب آخرين وخطاة إلى وليمة. النص غير واضح عن أي بيت كان — بيت يسوع أم بيت لاوي — لكنه واضح أن يسوع هو الذي كان يقود الوليمة. يمكنكم ترك بيانات البيت غير واضحة في ترجمتكم أيضًا. لقد كان من الصادم أن يأكل يسوع مع أشخاص كهؤلاء، لأنه كان قد صار في نظر الناس معلّمًا محترمًا للشريعة. كان الناس في هذه الوليمة هم الناس الذين لم يكن المعلّمون يأكلون معهم، لكن الواضح أن كثيرين منهم صاروا أتباعًا له. وبحسب العُرف اليهودي في ذلك الوقت، كان الأكل معًا واحدًا من أهم علامات الصداقة.</w:t>
      </w:r>
    </w:p>
    <w:p>
      <w:pPr>
        <w:bidi/>
      </w:pPr>
      <w:r>
        <w:rPr>
          <w:rtl/>
          <w:cs/>
          <w:lang w:val="ar_AE" w:bidi="ar_AE"/>
        </w:rPr>
      </w:r>
      <w:r>
        <w:rPr>
          <w:rtl/>
          <w:cs/>
          <w:lang w:val="ar_AE" w:bidi="ar_AE"/>
        </w:rPr>
        <w:t>وكان اليهود يحتقرون من لا يغتسلون طقسيًا قبل الأكل ويصفونهم بـ «الخطاة». كان يسوع يأكل مع مجموعتين — جباة الضرائب والخطاة — المنبوذين في المجتمع.</w:t>
      </w:r>
    </w:p>
    <w:p>
      <w:pPr>
        <w:bidi/>
      </w:pPr>
      <w:r>
        <w:rPr>
          <w:rtl/>
          <w:cs/>
          <w:lang w:val="ar_AE" w:bidi="ar_AE"/>
        </w:rPr>
      </w:r>
      <w:r>
        <w:rPr>
          <w:rtl/>
          <w:cs/>
          <w:lang w:val="ar_AE" w:bidi="ar_AE"/>
        </w:rPr>
        <w:t>توقّفوا هنا وناقشوا هذا السؤال كمجموعة: ما الدور الذي يلعبه أكل الناس معًا في ثقافتكم؟ هل مهم أن يأكل الناس معًا؟ هل هناك قواعد لمن يمكن أن يأكلوا معًا؟ عندما تأكلون معًا، هل هناك أشياء خاصة تفعلونها في الوجبات المهمة — مثل ماذا تأكلون أو كيف تجلسون؟ (أوقفوا هذا التسجيل الآن)</w:t>
      </w:r>
    </w:p>
    <w:p>
      <w:pPr>
        <w:bidi/>
      </w:pPr>
      <w:r>
        <w:rPr>
          <w:rtl/>
          <w:cs/>
          <w:lang w:val="ar_AE" w:bidi="ar_AE"/>
        </w:rPr>
      </w:r>
      <w:r>
        <w:rPr>
          <w:rtl/>
          <w:cs/>
          <w:lang w:val="ar_AE" w:bidi="ar_AE"/>
        </w:rPr>
        <w:t>كان الضيوف «يتكئون»، أي يستلقون على جانبهم حول المائدة. وهكذا كان اليهود يأكلون في الولائم الرسمية معًا. المهم أنهم كانوا مجتمعين على المائدة ليأكلوا معًا.</w:t>
      </w:r>
    </w:p>
    <w:p>
      <w:pPr>
        <w:bidi/>
      </w:pPr>
      <w:r>
        <w:rPr>
          <w:rtl/>
          <w:cs/>
          <w:lang w:val="ar_AE" w:bidi="ar_AE"/>
        </w:rPr>
      </w:r>
      <w:r>
        <w:rPr>
          <w:rtl/>
          <w:cs/>
          <w:lang w:val="ar_AE" w:bidi="ar_AE"/>
        </w:rPr>
        <w:t>توقّفوا هنا وانظروا إلى صورة لإعداد طعام يهودي تقليدي وطاولة منخفضة وأشخاص جالسين على وسائد حولها. (أوقفوا هذا التسجيل الآن)</w:t>
      </w:r>
    </w:p>
    <w:p>
      <w:pPr>
        <w:bidi/>
      </w:pPr>
      <w:r>
        <w:rPr>
          <w:rtl/>
          <w:cs/>
          <w:lang w:val="ar_AE" w:bidi="ar_AE"/>
        </w:rPr>
      </w:r>
      <w:r>
        <w:rPr>
          <w:rtl/>
          <w:cs/>
          <w:lang w:val="ar_AE" w:bidi="ar_AE"/>
        </w:rPr>
        <w:t>أما الكتبة أو المعلّمون من جماعة الفريسيين، فكانوا يحبون الالتزام بالشريعة المكتوبة والشفوية، وكانوا معروفين بأنهم «منفصلون» عن الخطاة، لذلك أزعجتهم أفعال يسوع جدًا. وبّخ الفريسيون يسوع بسؤال موجّه إلى تلاميذه، لم يتوقعوا جوابًا: «مَا بَالُهُ يَأْكُلُ وَيَشْرَبُ مَعَ الْعَشَّارِينَ وَالْخُطَاةِ؟» كان الفريسيون يريدون أن يرى الناس كم كان خطأً أن يأكل يسوع مع أشخاص لم يوافقوا هم عليهم.</w:t>
      </w:r>
    </w:p>
    <w:p>
      <w:pPr>
        <w:bidi/>
      </w:pPr>
      <w:r>
        <w:rPr>
          <w:rtl/>
          <w:cs/>
          <w:lang w:val="ar_AE" w:bidi="ar_AE"/>
        </w:rPr>
      </w:r>
      <w:r>
        <w:rPr>
          <w:rtl/>
          <w:cs/>
          <w:lang w:val="ar_AE" w:bidi="ar_AE"/>
        </w:rPr>
        <w:t xml:space="preserve">أجابهم يسوع بمثل أو قول حكيم مألوف عند الجميع، وشبَّه يسوع الأصحاء بأشخاص يظنون أنهم أبرار أو أن علاقتهم بالله سليمة، وأن هؤلاء يظنون أنهم ليسوا بحاجة إلى معونة. أما المرضى — أي المنبوذون في المجتمع — فكانوا يعرفون أنهم بحاجة إلى طبيب، أي إلى مساعدة يسوع، ليصيروا أبرارًا. أما الذين ظنوا أنهم أبرار فلم يفهموا لماذا جاء يسوع، ولم يرغبوا في التغيير. كان يسوع يقول إنه يريد أن يأكل مع الخطاة لأنهم </w:t>
      </w:r>
      <w:r>
        <w:rPr>
          <w:i/>
          <w:rtl/>
          <w:cs/>
          <w:lang w:val="ar_AE" w:bidi="ar_AE"/>
        </w:rPr>
        <w:t>يريدون</w:t>
      </w:r>
      <w:r>
        <w:rPr>
          <w:rtl/>
          <w:cs/>
          <w:lang w:val="ar_AE" w:bidi="ar_AE"/>
        </w:rPr>
        <w:t xml:space="preserve"> أن يتغيروا.</w:t>
      </w:r>
    </w:p>
    <w:p>
      <w:pPr>
        <w:bidi/>
      </w:pPr>
      <w:r>
        <w:rPr>
          <w:rtl/>
          <w:cs/>
          <w:lang w:val="ar_AE" w:bidi="ar_AE"/>
        </w:rPr>
      </w:r>
      <w:r>
        <w:rPr>
          <w:rtl/>
          <w:cs/>
          <w:lang w:val="ar_AE" w:bidi="ar_AE"/>
        </w:rPr>
        <w:t>تتحدث المقاطع التالية عن عادة يسوع وتلاميذه في الأكل من دون أن يكونوا طاهرين طقسيًا أو دينيًا. يضع مرقس هذا السرد في قصته الأكبر عن يسوع، لأنها تقدم موضوع «من هو طاهر ومن هو ليس بطاهر» بحسب العادات الدينية.</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نسخة صوتية من إنجيل مرقس ٢: ١٣–١٧ بأبسط ترجمة ممكنة.</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يقوم الفريق بتصوير هذا المقطع بصرياً.</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 xml:space="preserve"> كان قد شفى يسوع لتوه الرجل المفلوج في كفرناحوم. يخرج من البيت ويبدأ بالسير نحو بحر الجليل القريب، ويتبعه جمع كبير من الناس. وبينما كان يعلّم الجموع على الطريق، يرى لاوي جالسًا عند مكان جباية الضرائب. فيدعوه يسوع لأن يتبعه، فيترك لاوي مكانه فورًا ويتبع يسوع.</w:t>
      </w:r>
    </w:p>
    <w:p>
      <w:pPr>
        <w:bidi/>
      </w:pPr>
      <w:r>
        <w:rPr>
          <w:rtl/>
          <w:cs/>
          <w:lang w:val="ar_AE" w:bidi="ar_AE"/>
        </w:rPr>
      </w:r>
      <w:r>
        <w:rPr>
          <w:b/>
          <w:rtl/>
          <w:cs/>
          <w:lang w:val="ar_AE" w:bidi="ar_AE"/>
        </w:rPr>
        <w:t>في المشهد الثاني:</w:t>
      </w:r>
      <w:r>
        <w:rPr>
          <w:rtl/>
          <w:cs/>
          <w:lang w:val="ar_AE" w:bidi="ar_AE"/>
        </w:rPr>
        <w:t xml:space="preserve"> يدعو لاوي يسوع وتلاميذه إلى بيته في ذلك المساء لتناول العشاء. وكان قد دعا أيضًا جباة ضرائب (عشارين) آخرين وأناسًا آخرين يعتبرهم المجتمع خطاة. وعندما يرى القادة الدينيون ذلك، يسألون تلاميذ يسوع في لهجة توبيخ: "مَا بَالُهُ يَأْكُلُ وَيَشْرَبُ مَعَ الْعَشَّارِينَ وَالْخُطَاةِ؟" فيسمع يسوع ما قالوه ويجيبهم بمثل.</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لاوي</w:t>
      </w:r>
    </w:p>
    <w:p>
      <w:pPr>
        <w:pStyle w:val="ListBullet"/>
        <w:bidi/>
        <w:spacing w:line="240" w:lineRule="auto"/>
        <w:ind w:left="720"/>
      </w:pPr>
      <w:r>
        <w:rPr>
          <w:rtl/>
          <w:cs/>
          <w:lang w:val="ar_AE" w:bidi="ar_AE"/>
        </w:rPr>
      </w:r>
      <w:r>
        <w:rPr>
          <w:rtl/>
          <w:cs/>
          <w:lang w:val="ar_AE" w:bidi="ar_AE"/>
        </w:rPr>
        <w:t>تلاميذ الرب يسوع</w:t>
      </w:r>
    </w:p>
    <w:p>
      <w:pPr>
        <w:pStyle w:val="ListBullet"/>
        <w:bidi/>
        <w:spacing w:line="240" w:lineRule="auto"/>
        <w:ind w:left="720"/>
      </w:pPr>
      <w:r>
        <w:rPr>
          <w:rtl/>
          <w:cs/>
          <w:lang w:val="ar_AE" w:bidi="ar_AE"/>
        </w:rPr>
      </w:r>
      <w:r>
        <w:rPr>
          <w:rtl/>
          <w:cs/>
          <w:lang w:val="ar_AE" w:bidi="ar_AE"/>
        </w:rPr>
        <w:t>القادة الدينيون</w:t>
      </w:r>
    </w:p>
    <w:p>
      <w:pPr>
        <w:pStyle w:val="ListBullet"/>
        <w:bidi/>
        <w:spacing w:line="240" w:lineRule="auto"/>
        <w:ind w:left="720"/>
      </w:pPr>
      <w:r>
        <w:rPr>
          <w:rtl/>
          <w:cs/>
          <w:lang w:val="ar_AE" w:bidi="ar_AE"/>
        </w:rPr>
      </w:r>
      <w:r>
        <w:rPr>
          <w:rtl/>
          <w:cs/>
          <w:lang w:val="ar_AE" w:bidi="ar_AE"/>
        </w:rPr>
        <w:t>الجموع</w:t>
      </w:r>
    </w:p>
    <w:p>
      <w:pPr>
        <w:pStyle w:val="ListBullet"/>
        <w:bidi/>
        <w:spacing w:line="240" w:lineRule="auto"/>
        <w:ind w:left="720"/>
      </w:pPr>
      <w:r>
        <w:rPr>
          <w:rtl/>
          <w:cs/>
          <w:lang w:val="ar_AE" w:bidi="ar_AE"/>
        </w:rPr>
      </w:r>
      <w:r>
        <w:rPr>
          <w:rtl/>
          <w:cs/>
          <w:lang w:val="ar_AE" w:bidi="ar_AE"/>
        </w:rPr>
        <w:t>جباة ضرائب آخرون في بيت لاوي</w:t>
      </w:r>
    </w:p>
    <w:p>
      <w:pPr>
        <w:pStyle w:val="ListBullet"/>
        <w:bidi/>
        <w:spacing w:line="240" w:lineRule="auto"/>
        <w:ind w:left="720"/>
      </w:pPr>
      <w:r>
        <w:rPr>
          <w:rtl/>
          <w:cs/>
          <w:lang w:val="ar_AE" w:bidi="ar_AE"/>
        </w:rPr>
      </w:r>
      <w:r>
        <w:rPr>
          <w:rtl/>
          <w:cs/>
          <w:lang w:val="ar_AE" w:bidi="ar_AE"/>
        </w:rPr>
        <w:t>خطاة آخرون في بيت لاوي</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 xml:space="preserve">تبدأ القصة بعبارة "ثُمَّ" لتوضح أن يسوع يفعل أمرًا سبق أن فعله من قبل. احرصوا أن تُظهروا يسوع وهو يسير في كفرناحوم ويدعو لاوي بالقرب من شاطئ البحيرة الكبيرة، مع إظهار الجموع وهي تتبعه لتستمع إلى تعليمه. </w:t>
      </w:r>
    </w:p>
    <w:p>
      <w:pPr>
        <w:bidi/>
      </w:pPr>
      <w:r>
        <w:rPr>
          <w:rtl/>
          <w:cs/>
          <w:lang w:val="ar_AE" w:bidi="ar_AE"/>
        </w:rPr>
      </w:r>
      <w:r>
        <w:rPr>
          <w:rtl/>
          <w:cs/>
          <w:lang w:val="ar_AE" w:bidi="ar_AE"/>
        </w:rPr>
        <w:t>من المهم إظهار لاوي وهو يجمع الأموال عند مكان الجباية، مع تذكّر أن اليهود لم يكونوا يحبّونه لأنه كان مرفوضًا من المجتمع.</w:t>
      </w:r>
    </w:p>
    <w:p>
      <w:pPr>
        <w:bidi/>
      </w:pPr>
      <w:r>
        <w:rPr>
          <w:rtl/>
          <w:cs/>
          <w:lang w:val="ar_AE" w:bidi="ar_AE"/>
        </w:rPr>
      </w:r>
      <w:r>
        <w:rPr>
          <w:rtl/>
          <w:cs/>
          <w:lang w:val="ar_AE" w:bidi="ar_AE"/>
        </w:rPr>
        <w:t>عندما دعا يسوع لاوي ليتبعه، كان يطلب منه أن يصير تلميذًا له، وهذا يعني أن يترك عمله كجابي ضرائب ويلازم يسوع كل يوم ليتعلّم من تعليمه وأفعاله. بعد ذلك، يقوم لاوي ويترك مكان الجباية فورًا. ويجب أن تظهر هنا استجابة لاوي الفورية لدعوة يسوع.</w:t>
      </w:r>
    </w:p>
    <w:p>
      <w:pPr>
        <w:bidi/>
      </w:pPr>
      <w:r>
        <w:rPr>
          <w:rtl/>
          <w:cs/>
          <w:lang w:val="ar_AE" w:bidi="ar_AE"/>
        </w:rPr>
      </w:r>
      <w:r>
        <w:rPr>
          <w:rtl/>
          <w:cs/>
          <w:lang w:val="ar_AE" w:bidi="ar_AE"/>
        </w:rPr>
        <w:t>كما يجب إظهار مشهد العشاء في بيت لاوي مع تلاميذه وعشارين آخرين في وقت لاحق من المساء، والذي كان غالبًا بيتًا فخمًا، حيث كان الجميع متكئين حول المائدة.</w:t>
      </w:r>
    </w:p>
    <w:p>
      <w:pPr>
        <w:bidi/>
      </w:pPr>
      <w:r>
        <w:rPr>
          <w:rtl/>
          <w:cs/>
          <w:lang w:val="ar_AE" w:bidi="ar_AE"/>
        </w:rPr>
      </w:r>
      <w:r>
        <w:rPr>
          <w:rtl/>
          <w:cs/>
          <w:lang w:val="ar_AE" w:bidi="ar_AE"/>
        </w:rPr>
        <w:t>وعندما طرح القادة الدينيون سؤالهم على تلاميذ يسوع عن سبب جلوسه مع الخطاة، علينا أن نُظهر أن سؤالهم كان توبيخًا وانتقادًا، حيث سألوا يسوع "مَا بَالُهُ يَأْكُلُ وَيَشْرَبُ مَعَ الْعَشَّارِينَ وَالْخُطَاةِ؟" فهم لم يريدوا أن يجيب التلاميذ عن سؤالهم، بل يريدون أن يظهروا أن أفعال يسوع كانت خاطئة.</w:t>
      </w:r>
    </w:p>
    <w:p>
      <w:pPr>
        <w:bidi/>
      </w:pPr>
      <w:r>
        <w:rPr>
          <w:rtl/>
          <w:cs/>
          <w:lang w:val="ar_AE" w:bidi="ar_AE"/>
        </w:rPr>
      </w:r>
      <w:r>
        <w:rPr>
          <w:rtl/>
          <w:cs/>
          <w:lang w:val="ar_AE" w:bidi="ar_AE"/>
        </w:rPr>
        <w:t>من المهم أن نتذكّر أن الفريسيين لم يكونوا على مائدة الطعام لأنهم اعتبروا الأكل مع الخطاة أمرًا مخزيًا، لكنهم وجّهوا سؤالهم لتلاميذ يسوع لاحقًا بعد انتهاء العشاء في بيت لاوي.</w:t>
      </w:r>
    </w:p>
    <w:p>
      <w:pPr>
        <w:bidi/>
      </w:pPr>
      <w:r>
        <w:rPr>
          <w:rtl/>
          <w:cs/>
          <w:lang w:val="ar_AE" w:bidi="ar_AE"/>
        </w:rPr>
      </w:r>
      <w:r>
        <w:rPr>
          <w:rtl/>
          <w:cs/>
          <w:lang w:val="ar_AE" w:bidi="ar_AE"/>
        </w:rPr>
        <w:t xml:space="preserve">حيث سمع يسوع ما قاله الفريسيون لتلاميذه، فأجابهم بمثل تقليديّ، أو قول حكيم، يتكوّن من جزأين: في الجزء الأول، قال إن الأصحاء </w:t>
      </w:r>
      <w:r>
        <w:rPr>
          <w:i/>
          <w:rtl/>
          <w:cs/>
          <w:lang w:val="ar_AE" w:bidi="ar_AE"/>
        </w:rPr>
        <w:t>ليسوا</w:t>
      </w:r>
      <w:r>
        <w:rPr>
          <w:rtl/>
          <w:cs/>
          <w:lang w:val="ar_AE" w:bidi="ar_AE"/>
        </w:rPr>
        <w:t xml:space="preserve"> بحاجة إلى طبيب بل المرضى هم الذين </w:t>
      </w:r>
      <w:r>
        <w:rPr>
          <w:i/>
          <w:rtl/>
          <w:cs/>
          <w:lang w:val="ar_AE" w:bidi="ar_AE"/>
        </w:rPr>
        <w:t>يحتاجون</w:t>
      </w:r>
      <w:r>
        <w:rPr>
          <w:rtl/>
          <w:cs/>
          <w:lang w:val="ar_AE" w:bidi="ar_AE"/>
        </w:rPr>
        <w:t xml:space="preserve"> إليه. وفي الجزء الثاني شبّه نفسه بالطبيب، موضحًا أنه </w:t>
      </w:r>
      <w:r>
        <w:rPr>
          <w:i/>
          <w:rtl/>
          <w:cs/>
          <w:lang w:val="ar_AE" w:bidi="ar_AE"/>
        </w:rPr>
        <w:t>لم يأتِ</w:t>
      </w:r>
      <w:r>
        <w:rPr>
          <w:rtl/>
          <w:cs/>
          <w:lang w:val="ar_AE" w:bidi="ar_AE"/>
        </w:rPr>
        <w:t xml:space="preserve"> ليدعو أبرارًا أو من يظنون أنفسهم أنهم أبرار، بل </w:t>
      </w:r>
      <w:r>
        <w:rPr>
          <w:i/>
          <w:rtl/>
          <w:cs/>
          <w:lang w:val="ar_AE" w:bidi="ar_AE"/>
        </w:rPr>
        <w:t>أتى</w:t>
      </w:r>
      <w:r>
        <w:rPr>
          <w:rtl/>
          <w:cs/>
          <w:lang w:val="ar_AE" w:bidi="ar_AE"/>
        </w:rPr>
        <w:t xml:space="preserve"> ليدعو الخطاة. في هذا المثل، يقارن يسوع أيضًا حقيقة أن الأصحاء ليسوا بحاجة إلى طبيب بحقيقة أن الناس الذين يعتقدون أنهم أبرار هم أيضًا ليسوا بحاجة إليه. لكن كما يحتاج المريض إلى طبيب، </w:t>
      </w:r>
      <w:r>
        <w:rPr>
          <w:i/>
          <w:rtl/>
          <w:cs/>
          <w:lang w:val="ar_AE" w:bidi="ar_AE"/>
        </w:rPr>
        <w:t>كذلك</w:t>
      </w:r>
      <w:r>
        <w:rPr>
          <w:rtl/>
          <w:cs/>
          <w:lang w:val="ar_AE" w:bidi="ar_AE"/>
        </w:rPr>
        <w:t xml:space="preserve"> يحتاج الخاطئ إلى يسوع.</w:t>
      </w:r>
    </w:p>
    <w:p>
      <w:pPr>
        <w:bidi/>
      </w:pPr>
      <w:r>
        <w:rPr>
          <w:rtl/>
          <w:cs/>
          <w:lang w:val="ar_AE" w:bidi="ar_AE"/>
        </w:rPr>
      </w:r>
      <w:r>
        <w:rPr>
          <w:rtl/>
          <w:cs/>
          <w:lang w:val="ar_AE" w:bidi="ar_AE"/>
        </w:rPr>
        <w:t>والآن، يتعين على المجموعة رسم مشاهد المقطع وما يجري فيه من أحداث على لوحة، أو ترسم صورًا، أو أن تستخدم أشياء ملموسة للتصوير المرئي.</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 إلى نسخة صوتية من إنجيل مرقس ٢: ١٣–١٧ من الترجمة الأسهل فهمًا لك.</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جمع من الناس</w:t>
      </w:r>
    </w:p>
    <w:p>
      <w:pPr>
        <w:pStyle w:val="ListBullet"/>
        <w:bidi/>
        <w:spacing w:line="240" w:lineRule="auto"/>
        <w:ind w:left="720"/>
      </w:pPr>
      <w:r>
        <w:rPr>
          <w:rtl/>
          <w:cs/>
          <w:lang w:val="ar_AE" w:bidi="ar_AE"/>
        </w:rPr>
      </w:r>
      <w:r>
        <w:rPr>
          <w:rtl/>
          <w:cs/>
          <w:lang w:val="ar_AE" w:bidi="ar_AE"/>
        </w:rPr>
        <w:t>تلاميذ يسوع</w:t>
      </w:r>
    </w:p>
    <w:p>
      <w:pPr>
        <w:pStyle w:val="ListBullet"/>
        <w:bidi/>
        <w:spacing w:line="240" w:lineRule="auto"/>
        <w:ind w:left="720"/>
      </w:pPr>
      <w:r>
        <w:rPr>
          <w:rtl/>
          <w:cs/>
          <w:lang w:val="ar_AE" w:bidi="ar_AE"/>
        </w:rPr>
      </w:r>
      <w:r>
        <w:rPr>
          <w:rtl/>
          <w:cs/>
          <w:lang w:val="ar_AE" w:bidi="ar_AE"/>
        </w:rPr>
        <w:t>لاوي (عشار عند مكان الجباية)</w:t>
      </w:r>
    </w:p>
    <w:p>
      <w:pPr>
        <w:pStyle w:val="ListBullet"/>
        <w:bidi/>
        <w:spacing w:line="240" w:lineRule="auto"/>
        <w:ind w:left="720"/>
      </w:pPr>
      <w:r>
        <w:rPr>
          <w:rtl/>
          <w:cs/>
          <w:lang w:val="ar_AE" w:bidi="ar_AE"/>
        </w:rPr>
      </w:r>
      <w:r>
        <w:rPr>
          <w:rtl/>
          <w:cs/>
          <w:lang w:val="ar_AE" w:bidi="ar_AE"/>
        </w:rPr>
        <w:t>عشارون آخرون</w:t>
      </w:r>
    </w:p>
    <w:p>
      <w:pPr>
        <w:pStyle w:val="ListBullet"/>
        <w:bidi/>
        <w:spacing w:line="240" w:lineRule="auto"/>
        <w:ind w:left="720"/>
      </w:pPr>
      <w:r>
        <w:rPr>
          <w:rtl/>
          <w:cs/>
          <w:lang w:val="ar_AE" w:bidi="ar_AE"/>
        </w:rPr>
      </w:r>
      <w:r>
        <w:rPr>
          <w:rtl/>
          <w:cs/>
          <w:lang w:val="ar_AE" w:bidi="ar_AE"/>
        </w:rPr>
        <w:t>أشخاص آخرون يعتبرون أنهم خطاة</w:t>
      </w:r>
    </w:p>
    <w:p>
      <w:pPr>
        <w:pStyle w:val="ListBullet"/>
        <w:bidi/>
        <w:spacing w:line="240" w:lineRule="auto"/>
        <w:ind w:left="720"/>
      </w:pPr>
      <w:r>
        <w:rPr>
          <w:rtl/>
          <w:cs/>
          <w:lang w:val="ar_AE" w:bidi="ar_AE"/>
        </w:rPr>
      </w:r>
      <w:r>
        <w:rPr>
          <w:rtl/>
          <w:cs/>
          <w:lang w:val="ar_AE" w:bidi="ar_AE"/>
        </w:rPr>
        <w:t>القادة الدينيون</w:t>
      </w:r>
    </w:p>
    <w:p>
      <w:pPr>
        <w:bidi/>
      </w:pPr>
      <w:r>
        <w:rPr>
          <w:rtl/>
          <w:cs/>
          <w:lang w:val="ar_AE" w:bidi="ar_AE"/>
        </w:rPr>
      </w:r>
      <w:r>
        <w:rPr>
          <w:rtl/>
          <w:cs/>
          <w:lang w:val="ar_AE" w:bidi="ar_AE"/>
        </w:rPr>
        <w:t>عليكم كمجموعة القيام بتمثيل المقطع مرتين، وذلك بلغتكم الأم.</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قم بتمثيل دور يسوع وهو يسير في كفرناحوم. ويتبعه جمع كبير من الناس. يرى يسوع لاوي جالسًا في مكان الجباية ويقول له: "اتبعني وكن تلميذًا لي". فيقوم لاوي في الحال ويتبع يسوع.</w:t>
      </w:r>
    </w:p>
    <w:p>
      <w:pPr>
        <w:bidi/>
      </w:pPr>
      <w:r>
        <w:rPr>
          <w:rtl/>
          <w:cs/>
          <w:lang w:val="ar_AE" w:bidi="ar_AE"/>
        </w:rPr>
      </w:r>
      <w:r>
        <w:rPr>
          <w:rtl/>
          <w:cs/>
          <w:lang w:val="ar_AE" w:bidi="ar_AE"/>
        </w:rPr>
        <w:t>أوقفوا التمثيل. اسأل الشخص الذي يؤدي دور لاوي: "بماذا تشعر أو تفكر؟" قد يجيب الشخص بعبارات مثل: "لدي رغبة قوية في اتباع يسوع،" أو "أنا ممتلئ بالرجاء". فهو يراني حقًا،" أو "لقد قبلني". هو يريدني أن أتبعه بالرغم من كوني منبوذًا". واصلوا تمثيل الدراما.</w:t>
      </w:r>
    </w:p>
    <w:p>
      <w:pPr>
        <w:bidi/>
      </w:pPr>
      <w:r>
        <w:rPr>
          <w:rtl/>
          <w:cs/>
          <w:lang w:val="ar_AE" w:bidi="ar_AE"/>
        </w:rPr>
      </w:r>
      <w:r>
        <w:rPr>
          <w:rtl/>
          <w:cs/>
          <w:lang w:val="ar_AE" w:bidi="ar_AE"/>
        </w:rPr>
        <w:t>في وقت لاحق، يذهب يسوع وتلاميذه إلى بيت لاوي. والآن تجري الأحداث في بيت لاوي. يأكل يسوع وتلاميذه مع لاوي والعشارين الآخرين والمنبوذين الآخرين. قوموا بتمثيل القادة الدينيين وهم يشاهدون هذا يحدث. تاليًا يسألون تلاميذ يسوع: "لماذا يأكل يسوع مع الخطاة؟"</w:t>
      </w:r>
    </w:p>
    <w:p>
      <w:pPr>
        <w:bidi/>
      </w:pPr>
      <w:r>
        <w:rPr>
          <w:rtl/>
          <w:cs/>
          <w:lang w:val="ar_AE" w:bidi="ar_AE"/>
        </w:rPr>
      </w:r>
      <w:r>
        <w:rPr>
          <w:rtl/>
          <w:cs/>
          <w:lang w:val="ar_AE" w:bidi="ar_AE"/>
        </w:rPr>
        <w:t>أوقفوا التمثيل. اسأل الشخص الذي يؤدي دور القادة الدينيين: "بماذا تشعر أو تفكر؟" قد يجيب الشخص بعبارات مثل: "لا ينبغي للقادة الدينيين المحترمين أن يكونوا في شركة مع أشخاص خطاة،" أو "لقد رأينا يسوع يشفي الشخص المفلوج. والآن هو لا يقول إنه يغفر للخطاة فحسب، بل إنه أيضًا يأكل معهم، وهذا بمثابة تجديف،" أو "نحن في الخارج ننظر ونغير أن يسوع ليس معنا". واصلوا تمثيل الدراما.</w:t>
      </w:r>
    </w:p>
    <w:p>
      <w:pPr>
        <w:bidi/>
      </w:pPr>
      <w:r>
        <w:rPr>
          <w:rtl/>
          <w:cs/>
          <w:lang w:val="ar_AE" w:bidi="ar_AE"/>
        </w:rPr>
      </w:r>
      <w:r>
        <w:rPr>
          <w:rtl/>
          <w:cs/>
          <w:lang w:val="ar_AE" w:bidi="ar_AE"/>
        </w:rPr>
        <w:t>قم بتمثيل دور يسوع وهو يسمع القادة الدينيين يتحدثون مع تلاميذه. قال لهم يسوع: "لا يحتاج الأصحاء إلى طبيب، بل المرضى. لقد جئت لا لأدعو الذين يظنون أنهم أبرار، بل الذين يعرفون أنهم خطاة".</w:t>
      </w:r>
    </w:p>
    <w:p>
      <w:pPr>
        <w:bidi/>
      </w:pPr>
      <w:r>
        <w:rPr>
          <w:rtl/>
          <w:cs/>
          <w:lang w:val="ar_AE" w:bidi="ar_AE"/>
        </w:rPr>
      </w:r>
      <w:r>
        <w:rPr>
          <w:rtl/>
          <w:cs/>
          <w:lang w:val="ar_AE" w:bidi="ar_AE"/>
        </w:rPr>
        <w:t>أوقفوا التمثيل. اسأل الشخص الذي يلعب دور يسوع: "بماذا تشعر أو تفكر؟" قد يجيب الشخص بعبارات مثل: "هم يعتقدون أنهم يعرفون شريعة أبي، لكنهم لا يعرفون قلبه،" أو "هم متكبرون للغاية بحيث لا يمكنهم الاعتراف بأنهم هم أيضًا بحاجة إلى مساعدة،" أو "أنا صابر. لأني أعلم أنه سيكون هناك المزيد من الصراع".</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 إلى نسخة صوتية لإنجيل مرقس ٢: ١٣–١٧ في أكثر الترجمات المفهومة لك.</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بينما كان يسوع يسير في </w:t>
      </w:r>
      <w:hyperlink r:id="rId29">
        <w:r>
          <w:rPr>
            <w:rtl/>
            <w:cs/>
            <w:lang w:val="ar_AE" w:bidi="ar_AE"/>
          </w:rPr>
          <w:rPr>
            <w:color w:val="0000EE"/>
            <w:u w:val="single"/>
          </w:rPr>
          <w:t>كفرناحوم</w:t>
        </w:r>
      </w:hyperlink>
      <w:r>
        <w:rPr>
          <w:rtl/>
          <w:cs/>
          <w:lang w:val="ar_AE" w:bidi="ar_AE"/>
        </w:rPr>
        <w:t xml:space="preserve">، رأى رجل اسمه لاوي يعمل </w:t>
      </w:r>
      <w:r>
        <w:rPr>
          <w:b/>
          <w:rtl/>
          <w:cs/>
          <w:lang w:val="ar_AE" w:bidi="ar_AE"/>
        </w:rPr>
        <w:t>جامعًا للضرائب</w:t>
      </w:r>
      <w:r>
        <w:rPr>
          <w:rtl/>
          <w:cs/>
          <w:lang w:val="ar_AE" w:bidi="ar_AE"/>
        </w:rPr>
        <w:t>. كان جامعي الضرائب يهودًا يعملون لدى الحكومة الرومانية منذ أن قام الشعبُ الروماني بَغزو اليهود. كان الرومان يجبرون اليهود على دفع الضرائب لروما. كان اليهود يكرهون جامعي الضرائب لأنهم كانوا يعملون لدى الرومان. كان جامعو الضرائب معروفين أيضًا بجمعهم أموال أكثر من المطلوب وأنهم كانوا أغنياءً بسبب الضرائب.</w:t>
      </w:r>
    </w:p>
    <w:p>
      <w:pPr>
        <w:bidi/>
      </w:pPr>
      <w:r>
        <w:rPr>
          <w:rtl/>
          <w:cs/>
          <w:lang w:val="ar_AE" w:bidi="ar_AE"/>
        </w:rPr>
      </w:r>
      <w:r>
        <w:rPr>
          <w:rtl/>
          <w:cs/>
          <w:lang w:val="ar_AE" w:bidi="ar_AE"/>
        </w:rPr>
        <w:t xml:space="preserve">دعا يسوعُ لاويَ ليُصبح </w:t>
      </w:r>
      <w:r>
        <w:rPr>
          <w:b/>
          <w:rtl/>
          <w:cs/>
          <w:lang w:val="ar_AE" w:bidi="ar_AE"/>
        </w:rPr>
        <w:t>تلميذًا</w:t>
      </w:r>
      <w:r>
        <w:rPr>
          <w:rtl/>
          <w:cs/>
          <w:lang w:val="ar_AE" w:bidi="ar_AE"/>
        </w:rPr>
        <w:t xml:space="preserve"> له أو تابعًا مُقربًا منه. كان تلاميذ يسوع، أو أتباعه المُقرَّبون، معه في معظم خدمته العلنية، يسافرون معه في كل مكان، ويتعلمون منه، وأحيانًا يرسلهم ليكرزوا ببشارة الملكوت ويشفوا المرضى. إذا كانت لُغتك تحتوي على تعبيرٍ مفهومٍ يَصف الأتباع المُكرَّسين لِمعُلمٍ ما، يُمكنك استخدام ذلك التعبير هنا.</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كلمة </w:t>
      </w:r>
      <w:r>
        <w:rPr>
          <w:b/>
          <w:rtl/>
          <w:cs/>
          <w:lang w:val="ar_AE" w:bidi="ar_AE"/>
        </w:rPr>
        <w:t>التلميذ</w:t>
      </w:r>
      <w:r>
        <w:rPr>
          <w:rtl/>
          <w:cs/>
          <w:lang w:val="ar_AE" w:bidi="ar_AE"/>
        </w:rPr>
        <w:t xml:space="preserve">. ابحث في </w:t>
      </w:r>
      <w:hyperlink r:id="rId54">
        <w:r>
          <w:rPr>
            <w:rtl/>
            <w:cs/>
            <w:lang w:val="ar_AE" w:bidi="ar_AE"/>
          </w:rPr>
          <w:rPr>
            <w:color w:val="0000EE"/>
            <w:u w:val="single"/>
          </w:rPr>
          <w:t>قاموس الكلمات الرئيسية</w:t>
        </w:r>
      </w:hyperlink>
      <w:r>
        <w:rPr>
          <w:rtl/>
          <w:cs/>
          <w:lang w:val="ar_AE" w:bidi="ar_AE"/>
        </w:rPr>
        <w:t xml:space="preserve"> للمزيد من المعلومات عن كلمة تلميذ. أوقفوا هذا التسجيل هنا.</w:t>
      </w:r>
    </w:p>
    <w:p>
      <w:pPr>
        <w:bidi/>
      </w:pPr>
      <w:r>
        <w:rPr>
          <w:rtl/>
          <w:cs/>
          <w:lang w:val="ar_AE" w:bidi="ar_AE"/>
        </w:rPr>
      </w:r>
      <w:r>
        <w:rPr>
          <w:rtl/>
          <w:cs/>
          <w:lang w:val="ar_AE" w:bidi="ar_AE"/>
        </w:rPr>
        <w:t>بعد ذلك، ذهب يسوع إلى بيت وأكلَ مع جامعي ضرائب و</w:t>
      </w:r>
      <w:r>
        <w:rPr>
          <w:b/>
          <w:rtl/>
          <w:cs/>
          <w:lang w:val="ar_AE" w:bidi="ar_AE"/>
        </w:rPr>
        <w:t>خُطاة</w:t>
      </w:r>
      <w:r>
        <w:rPr>
          <w:rtl/>
          <w:cs/>
          <w:lang w:val="ar_AE" w:bidi="ar_AE"/>
        </w:rPr>
        <w:t xml:space="preserve"> آخرين. إن كلمة خطاة تُستخدم هنا بطريقة غير مألوفة. تُشير هنا إلى الأشخاص الذين كانوا باستمرار ينتهكون القواعد الدينية بخصوص الاغتسال قبل الأكل. للمزيد من المعلومات بخصوص </w:t>
      </w:r>
      <w:hyperlink r:id="rId24">
        <w:r>
          <w:rPr>
            <w:rtl/>
            <w:cs/>
            <w:lang w:val="ar_AE" w:bidi="ar_AE"/>
          </w:rPr>
          <w:rPr>
            <w:color w:val="0000EE"/>
            <w:u w:val="single"/>
          </w:rPr>
          <w:t>الخطية</w:t>
        </w:r>
      </w:hyperlink>
      <w:r>
        <w:rPr>
          <w:rtl/>
          <w:cs/>
          <w:lang w:val="ar_AE" w:bidi="ar_AE"/>
        </w:rPr>
        <w:t>، برجاء الرجوع إلى قاموس الكلمات الرئيسية.</w:t>
      </w:r>
    </w:p>
    <w:p>
      <w:pPr>
        <w:bidi/>
      </w:pPr>
      <w:r>
        <w:rPr>
          <w:rtl/>
          <w:cs/>
          <w:lang w:val="ar_AE" w:bidi="ar_AE"/>
        </w:rPr>
      </w:r>
      <w:r>
        <w:rPr>
          <w:rtl/>
          <w:cs/>
          <w:lang w:val="ar_AE" w:bidi="ar_AE"/>
        </w:rPr>
        <w:t xml:space="preserve">قام </w:t>
      </w:r>
      <w:r>
        <w:rPr>
          <w:b/>
          <w:rtl/>
          <w:cs/>
          <w:lang w:val="ar_AE" w:bidi="ar_AE"/>
        </w:rPr>
        <w:t>مُعلِّمو الشريعة</w:t>
      </w:r>
      <w:r>
        <w:rPr>
          <w:rtl/>
          <w:cs/>
          <w:lang w:val="ar_AE" w:bidi="ar_AE"/>
        </w:rPr>
        <w:t xml:space="preserve">، أو </w:t>
      </w:r>
      <w:r>
        <w:rPr>
          <w:b/>
          <w:rtl/>
          <w:cs/>
          <w:lang w:val="ar_AE" w:bidi="ar_AE"/>
        </w:rPr>
        <w:t>الكَتبة</w:t>
      </w:r>
      <w:r>
        <w:rPr>
          <w:rtl/>
          <w:cs/>
          <w:lang w:val="ar_AE" w:bidi="ar_AE"/>
        </w:rPr>
        <w:t xml:space="preserve">، الذين كانوا من </w:t>
      </w:r>
      <w:r>
        <w:rPr>
          <w:b/>
          <w:rtl/>
          <w:cs/>
          <w:lang w:val="ar_AE" w:bidi="ar_AE"/>
        </w:rPr>
        <w:t>الفريسيين</w:t>
      </w:r>
      <w:r>
        <w:rPr>
          <w:rtl/>
          <w:cs/>
          <w:lang w:val="ar_AE" w:bidi="ar_AE"/>
        </w:rPr>
        <w:t xml:space="preserve">، بتوجيه سؤالٍ لتلاميذ يسوع. إنه من غير الواضح ما إذا كان الفريسيون الذين في هذه القصة كانوا يتبعون يسوع أم لا، لكنهم قالوا لتلاميذ يسوع إنهم يعتقدون أنه من الخطأ أن يأكل يسوع الخُطاة. إن لقب "الفريسي" يعني "المنفصل." كان يُنظر إلى الفريسيين باعتبارهم أشخاصًا مؤثرين وأبرارًا بدرجة عالية. كما كانوا قدوة جيدة للناس، لأنهم كانوا مُكرَّسين لناموس الله. وكانوا يعترفون بالتقاليد والشرائع الدينية المكتوبة والشفوية. كان بعض الفريسيين أيضًا </w:t>
      </w:r>
      <w:r>
        <w:rPr>
          <w:b/>
          <w:rtl/>
          <w:cs/>
          <w:lang w:val="ar_AE" w:bidi="ar_AE"/>
        </w:rPr>
        <w:t>مُعلِّمين لناموس الله</w:t>
      </w:r>
      <w:r>
        <w:rPr>
          <w:rtl/>
          <w:cs/>
          <w:lang w:val="ar_AE" w:bidi="ar_AE"/>
        </w:rPr>
        <w:t>، وهؤلاء هم الذين يتحدَّث عنهم هذا المقطع. إن تعبير الفريسيين هو الاسم الذي يُطلَق على هذا النوع من القادة الدينيين.</w:t>
      </w:r>
    </w:p>
    <w:p>
      <w:pPr>
        <w:bidi/>
      </w:pPr>
      <w:r>
        <w:rPr>
          <w:rtl/>
          <w:cs/>
          <w:lang w:val="ar_AE" w:bidi="ar_AE"/>
        </w:rPr>
      </w:r>
      <w:r>
        <w:rPr>
          <w:rtl/>
          <w:cs/>
          <w:lang w:val="ar_AE" w:bidi="ar_AE"/>
        </w:rPr>
        <w:t xml:space="preserve">توقفوا هنا وناقشوا كمجموعة كيف ستترجمون عبارة </w:t>
      </w:r>
      <w:r>
        <w:rPr>
          <w:b/>
          <w:rtl/>
          <w:cs/>
          <w:lang w:val="ar_AE" w:bidi="ar_AE"/>
        </w:rPr>
        <w:t>مُعلِّمي الشريعة الذين كانوا من الفريسيين</w:t>
      </w:r>
      <w:r>
        <w:rPr>
          <w:rtl/>
          <w:cs/>
          <w:lang w:val="ar_AE" w:bidi="ar_AE"/>
        </w:rPr>
        <w:t xml:space="preserve">. لمزيد من المعلومات بخصوص </w:t>
      </w:r>
      <w:hyperlink r:id="rId55">
        <w:r>
          <w:rPr>
            <w:rtl/>
            <w:cs/>
            <w:lang w:val="ar_AE" w:bidi="ar_AE"/>
          </w:rPr>
          <w:rPr>
            <w:color w:val="0000EE"/>
            <w:u w:val="single"/>
          </w:rPr>
          <w:t>الفريسيين</w:t>
        </w:r>
      </w:hyperlink>
      <w:r>
        <w:rPr>
          <w:rtl/>
          <w:cs/>
          <w:lang w:val="ar_AE" w:bidi="ar_AE"/>
        </w:rPr>
        <w:t xml:space="preserve"> و</w:t>
      </w:r>
      <w:hyperlink r:id="rId33">
        <w:r>
          <w:rPr>
            <w:rtl/>
            <w:cs/>
            <w:lang w:val="ar_AE" w:bidi="ar_AE"/>
          </w:rPr>
          <w:rPr>
            <w:color w:val="0000EE"/>
            <w:u w:val="single"/>
          </w:rPr>
          <w:t>مُعلِّمي الشريعة</w:t>
        </w:r>
      </w:hyperlink>
      <w:r>
        <w:rPr>
          <w:rtl/>
          <w:cs/>
          <w:lang w:val="ar_AE" w:bidi="ar_AE"/>
        </w:rPr>
        <w:t>، برجاء الرجوع إلى قاموس الكلمات الرئيسية. أوقفوا هذا التسجيل هنا.</w:t>
      </w:r>
    </w:p>
    <w:p>
      <w:pPr>
        <w:bidi/>
      </w:pPr>
      <w:r>
        <w:rPr>
          <w:rtl/>
          <w:cs/>
          <w:lang w:val="ar_AE" w:bidi="ar_AE"/>
        </w:rPr>
      </w:r>
      <w:r>
        <w:rPr>
          <w:rtl/>
          <w:cs/>
          <w:lang w:val="ar_AE" w:bidi="ar_AE"/>
        </w:rPr>
        <w:t xml:space="preserve">استخدمَ يسوع مقولة حكيمة لمقارنة الأصحاء بأشخاص يظنون أنهم </w:t>
      </w:r>
      <w:hyperlink r:id="rId56">
        <w:r>
          <w:rPr>
            <w:rtl/>
            <w:cs/>
            <w:lang w:val="ar_AE" w:bidi="ar_AE"/>
          </w:rPr>
          <w:rPr>
            <w:color w:val="0000EE"/>
            <w:u w:val="single"/>
          </w:rPr>
          <w:t>أبرار</w:t>
        </w:r>
      </w:hyperlink>
      <w:r>
        <w:rPr>
          <w:rtl/>
          <w:cs/>
          <w:lang w:val="ar_AE" w:bidi="ar_AE"/>
        </w:rPr>
        <w:t>. يرتكز مفهوم العهد القديم بخصوص "البِر" على العلاقة بين الله والإنسان، أو بين الإنسان والإنسان. يُشير البِر إلى القداسة، أو الموقف السليم، أو عدم وجود ذنب. ينبغي أن تصف مفهوم البِر بنفس الطريقة في جميع أنحاء ترجمتك. على سبيل المثال، يمكنك وصف البِر بأنه "علاقة صحيحة بالله." يمكنك أيضًا وصفه بالمصطلحات القانونية بأن يكون الشخص "غير مذنب/بريئًا." إن الطرق الأخرى لوصف هذه المفاهيم هي:</w:t>
      </w:r>
    </w:p>
    <w:p>
      <w:pPr>
        <w:pStyle w:val="ListBullet"/>
        <w:bidi/>
        <w:spacing w:line="240" w:lineRule="auto"/>
        <w:ind w:left="720"/>
      </w:pPr>
      <w:r>
        <w:rPr>
          <w:rtl/>
          <w:cs/>
          <w:lang w:val="ar_AE" w:bidi="ar_AE"/>
        </w:rPr>
      </w:r>
      <w:r>
        <w:rPr>
          <w:rtl/>
          <w:cs/>
          <w:lang w:val="ar_AE" w:bidi="ar_AE"/>
        </w:rPr>
        <w:t>أن يكون الشخص بارًا في نظر الله</w:t>
      </w:r>
    </w:p>
    <w:p>
      <w:pPr>
        <w:pStyle w:val="ListBullet"/>
        <w:bidi/>
        <w:spacing w:line="240" w:lineRule="auto"/>
        <w:ind w:left="720"/>
      </w:pPr>
      <w:r>
        <w:rPr>
          <w:rtl/>
          <w:cs/>
          <w:lang w:val="ar_AE" w:bidi="ar_AE"/>
        </w:rPr>
      </w:r>
      <w:r>
        <w:rPr>
          <w:rtl/>
          <w:cs/>
          <w:lang w:val="ar_AE" w:bidi="ar_AE"/>
        </w:rPr>
        <w:t>أن يكون للشخص موقف سليم أمام الله</w:t>
      </w:r>
    </w:p>
    <w:p>
      <w:pPr>
        <w:pStyle w:val="ListBullet"/>
        <w:bidi/>
        <w:spacing w:line="240" w:lineRule="auto"/>
        <w:ind w:left="720"/>
      </w:pPr>
      <w:r>
        <w:rPr>
          <w:rtl/>
          <w:cs/>
          <w:lang w:val="ar_AE" w:bidi="ar_AE"/>
        </w:rPr>
      </w:r>
      <w:r>
        <w:rPr>
          <w:rtl/>
          <w:cs/>
          <w:lang w:val="ar_AE" w:bidi="ar_AE"/>
        </w:rPr>
        <w:t>أن يكون الشخص مقبولًا لدى الله</w:t>
      </w:r>
    </w:p>
    <w:p>
      <w:pPr>
        <w:bidi/>
      </w:pPr>
      <w:r>
        <w:rPr>
          <w:rtl/>
          <w:cs/>
          <w:lang w:val="ar_AE" w:bidi="ar_AE"/>
        </w:rPr>
      </w:r>
      <w:r>
        <w:rPr>
          <w:rtl/>
          <w:cs/>
          <w:lang w:val="ar_AE" w:bidi="ar_AE"/>
        </w:rPr>
        <w:t>قد يكون لدى جمهورك أيضًا كلمات خاصة تصف مفهوم البِر، مثل "امتلاك قلب مستقيم، والاستقامة، وأن يكون الشخص بلا لوم/بريئًا، والسلوك في طريق الله،" إلخ... خذ هذه الأمور بعين الاعتبار وأنت تختار الكلمات المناسبة لهذه القصة.</w:t>
      </w:r>
    </w:p>
    <w:p>
      <w:pPr>
        <w:bidi/>
      </w:pPr>
      <w:r>
        <w:rPr>
          <w:rtl/>
          <w:cs/>
          <w:lang w:val="ar_AE" w:bidi="ar_AE"/>
        </w:rPr>
      </w:r>
      <w:r>
        <w:rPr>
          <w:rtl/>
          <w:cs/>
          <w:lang w:val="ar_AE" w:bidi="ar_AE"/>
        </w:rPr>
        <w:t>تَذكَّر أنه في الكتاب المُقدَّس لا يمكن للناس إطلاقًا أن يصبحوا أبرارًا بأنفسهم، أو بفعل أشياء جيدة بما فيه الكفاية، مع أن هذا هو فهم الكثير من الناس لهذا المصطلح. مع ذلك، يُوضح يسوع أن بِرَّنا ينبغي أن يكون أفضل من بِر القادة الدينيين الذين يتبعون جميع نواميس الله. هذا يعني أن مفهوم البِر يَحمل ما هو أكثر من مجرد القيام بالأعمال الصالحة. لا ينبغي أن يستند تعبيرك أو عبارتك للإشارة إلى "البِر" على القيام بالأعمال الصالحة.</w:t>
      </w:r>
    </w:p>
    <w:p>
      <w:pPr>
        <w:bidi/>
      </w:pPr>
      <w:r>
        <w:rPr>
          <w:rtl/>
          <w:cs/>
          <w:lang w:val="ar_AE" w:bidi="ar_AE"/>
        </w:rPr>
      </w:r>
      <w:r>
        <w:rPr>
          <w:rtl/>
          <w:cs/>
          <w:lang w:val="ar_AE" w:bidi="ar_AE"/>
        </w:rPr>
        <w:t xml:space="preserve">توقفوا هنا وناقشوا معًا كيف ستُترجمون تعبير </w:t>
      </w:r>
      <w:r>
        <w:rPr>
          <w:b/>
          <w:rtl/>
          <w:cs/>
          <w:lang w:val="ar_AE" w:bidi="ar_AE"/>
        </w:rPr>
        <w:t>الأبرار</w:t>
      </w:r>
      <w:r>
        <w:rPr>
          <w:rtl/>
          <w:cs/>
          <w:lang w:val="ar_AE" w:bidi="ar_AE"/>
        </w:rPr>
        <w:t>. نظرًا لأن هذا مصطلح رئيسي مهم، فاقضوا بعض الوقت في مناقشته. قد تجد تشبيهًا مناسبًا في الثقافة. على سبيل المثال، يمكنك استخدام تشبيه لشيء تم كسره وبذلك أصبح غير قابل للاستخدام. بمجرد أن يَنكسر الشيء، لا توجد طريقة لإصلاحه حتى يتم استعادته بالكامل إلى حالته الصالحة للاستخدام. ربما يكون هذا مثل الوعاء الفخاري، أو حاوية، أو قوس وسهم. وربما يكون هذا مثل السهم المنحني والذي لم يعد بإمكانه إصابة الهدف. إن البِر هو المفهوم المُرتبط بأن الله يسترد تلك الأشياء التي لا يمكن استردادها. لا يقوم اللهُ فقط بإصلاح القطعة، بل يجعلها مفيدة من جديد لأجل الغرض منها، كما لو أنها لم تَنكسر أبدًا. يمكنك أيضًا أن تطلب من المشاركين أن "يظهروا" لك "البِر" بتمثيل كل اثنين منهما لمفهوم البِر. ويمكن للمجموعة مناقشة ما يرونه وتحديد ما إذا كانت الأفعال تُظهر المفهوم بدقة. إذا كان الأمر كذلك، يمكنك استخدام تلك الأفعال لمساعدتك في العثور على طريقة مناسبة لوصف "البِر". أوقفوا هذا التسجيل هنا.</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كمجموعة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2:18–22</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في هذه الخطوة، استمع إلى مرقس 2: 18–22 وضعها في قلبك.</w:t>
      </w:r>
    </w:p>
    <w:p>
      <w:pPr>
        <w:bidi/>
      </w:pPr>
      <w:r>
        <w:rPr>
          <w:rtl/>
          <w:cs/>
          <w:lang w:val="ar_AE" w:bidi="ar_AE"/>
        </w:rPr>
      </w:r>
      <w:r>
        <w:rPr>
          <w:rtl/>
          <w:cs/>
          <w:lang w:val="ar_AE" w:bidi="ar_AE"/>
        </w:rPr>
        <w:t>استمع إلى نسخة صوتية من مرقس 2: 18–22 ثلاث مرات من ثلاث ترجمات صوتية مختلفة، إن أمكن. ثم كمجموعة قوموا بمناقشة الأسئلة التالية:</w:t>
      </w:r>
    </w:p>
    <w:p>
      <w:pPr>
        <w:pStyle w:val="ListNumber"/>
        <w:numPr>
          <w:ilvl w:val="0"/>
          <w:numId w:val="22"/>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w:t>
      </w:r>
    </w:p>
    <w:p>
      <w:pPr>
        <w:pStyle w:val="ListNumber"/>
        <w:bidi/>
        <w:spacing w:line="240" w:lineRule="auto"/>
        <w:ind w:left="720"/>
      </w:pPr>
      <w:r>
        <w:rPr>
          <w:rtl/>
          <w:cs/>
          <w:lang w:val="ar_AE" w:bidi="ar_AE"/>
        </w:rPr>
      </w:r>
      <w:r>
        <w:rPr>
          <w:rtl/>
          <w:cs/>
          <w:lang w:val="ar_AE" w:bidi="ar_AE"/>
        </w:rPr>
        <w:t>ماذا يخبرنا هذا المقطع عن الله أو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نسخة صوتية من إنجيل مرقس ٢: ١٨–٢٢ بأبسط ترجمة ممكنة.</w:t>
      </w:r>
    </w:p>
    <w:p>
      <w:pPr>
        <w:bidi/>
      </w:pPr>
      <w:r>
        <w:rPr>
          <w:rtl/>
          <w:cs/>
          <w:lang w:val="ar_AE" w:bidi="ar_AE"/>
        </w:rPr>
      </w:r>
      <w:r>
        <w:rPr>
          <w:rtl/>
          <w:cs/>
          <w:lang w:val="ar_AE" w:bidi="ar_AE"/>
        </w:rPr>
        <w:t>ربما لا تكون القصص القصيرة التي بهذا المقطع في انجيل مرقس قد حدثت كلها بهذا الترتيب أو في ذلك الوقت. ومع ذلك، كان مرقس يجمع قصصًا وتعاليم مشابهة. في المقطع السابق، كان يسوع يأكل مع الخطاة، وهو ما بدا وكأنه مخالفًا للشريعة، وفي هذا المقطع، يفاجئ يسوع وتلاميذه مرة أخرى القادة الدينيين لأنهم لا يصومون. الصوم يعني الامتناع عن الأكل أو الشرب كعلامة على التواضع أو الحزن أو طلب معونة الله. كان يسوع وتلاميذه يظهرون أنهم مختلفون، ولا يتّبعون نفس العادات الدينية التي يتبعها الآخرون.</w:t>
      </w:r>
    </w:p>
    <w:p>
      <w:pPr>
        <w:bidi/>
      </w:pPr>
      <w:r>
        <w:rPr>
          <w:rtl/>
          <w:cs/>
          <w:lang w:val="ar_AE" w:bidi="ar_AE"/>
        </w:rPr>
      </w:r>
      <w:r>
        <w:rPr>
          <w:rtl/>
          <w:cs/>
          <w:lang w:val="ar_AE" w:bidi="ar_AE"/>
        </w:rPr>
        <w:t>مع أن العهد القديم لم يحدد سوى يوم واحد للصوم — يوم الكفّارة — إلا أنه في زمن يسوع صار الصوم عادة متكررة في الثقافة اليهودية. كان الفريسيون، أو القادة الدينيون، وأتباعهم يصومون يومين في الأسبوع. أما تلاميذ يوحنا، وأتباعه المقربون، فقد كانوا يصومون بسبب حزنهم، أو ليُظهروا لله أنهم قد تابوا عن خطاياهم. كانت الفكرة الأصلية للصوم في العهد القديم هي لإظهار التوبة وطلب غفران الله، وإصلاح الأمور مرة أخرى. لكن الناس في زمن يسوع أرادوا أن يصبحوا أكثر براً ويكسبوا رضى الله.</w:t>
      </w:r>
    </w:p>
    <w:p>
      <w:pPr>
        <w:bidi/>
      </w:pPr>
      <w:r>
        <w:rPr>
          <w:rtl/>
          <w:cs/>
          <w:lang w:val="ar_AE" w:bidi="ar_AE"/>
        </w:rPr>
      </w:r>
      <w:r>
        <w:rPr>
          <w:rtl/>
          <w:cs/>
          <w:lang w:val="ar_AE" w:bidi="ar_AE"/>
        </w:rPr>
        <w:t>توقّفوا هنا، وناقشوا هذا السؤال كمجموعة: ما الأمور التي يفعلها الناس في ثقافتكم ليحاولوا أن يكونوا أكثر برًّا أو ليكسبوا رضى الله؟ (أوقفوا هذا التسجيل الآن)</w:t>
      </w:r>
    </w:p>
    <w:p>
      <w:pPr>
        <w:bidi/>
      </w:pPr>
      <w:r>
        <w:rPr>
          <w:rtl/>
          <w:cs/>
          <w:lang w:val="ar_AE" w:bidi="ar_AE"/>
        </w:rPr>
      </w:r>
      <w:r>
        <w:rPr>
          <w:rtl/>
          <w:cs/>
          <w:lang w:val="ar_AE" w:bidi="ar_AE"/>
        </w:rPr>
        <w:t xml:space="preserve">جاء بعض الناس إلى يسوع وسألوه: "لِمَاذَا يَصُومُ تَلاَمِيذُ يُوحَنَّا كَثِيرًا وَيُقَدِّمُونَ طِلْبَاتٍ، وَكَذلِكَ تَلاَمِيذُ الْفَرِّيسِيِّينَ أَيْضًا، وَأَمَّا تَلاَمِيذُكَ فَيَأْكُلُونَ وَيَشْرَبُونَ؟" لقد بدا هذا السؤال منطقيًا. فإن كان يسوع معلّمًا عظيمًا، فلماذا لا يُعلّم أتباعه أن يصوموا مثل بقية أتباع المعلّمين الآخرين؟ في تلك الأيام، كان المعلّمون غالبًا ما يجيبون على الأسئلة بأسئلة أخرى لفتح باب المناقشة حول الموضوع. وهنا، يطرح يسوع سؤالًا ثم يجيبه بنفسه: "أَتَقْدِرُونَ أَنْ تَجْعَلُوا بَنِي الْعُرْسِ يَصُومُونَ مَا دَامَ الْعَرِيسُ مَعَهُمْ؟ بالطبع لا. إذًا، فهم لا يستطيعون أن يصوموا طالما أن العريس معهم." يسوع يشبِّه نفسه بالعريس، أو برجل يوشك أن يتزوّج. ويُذكّر يسوع الناس بأن العريس سيشعر بالإهانة إذا لم يبتهج ضيوفه في يوم عرسه. وعلى الرغم من أن الناس لا يفترضون أن يسوع يقول عن نفسه أنه هو المسيا، أو المخلّص الموعود، إلا أنهم اعتادوا استخدام فكرة وليمة العُرس للتعبير عن الفرح الذي سيجلبه المسيا. هنا، يشدّد يسوع على أن تلاميذه يفرحون بسيدهم، الذي يشبه العريس، فلماذا إذًا يصومون؟ ومع ذلك، يتحدث يسوع أيضًا عن أنه سَتَأْتِي أَيَّامٌ حِينَ يُرْفَعُ الْعَرِيسُ عَنْهُمْ. يقول يسوع أن أحدًا سيرفعه عن تلاميذه، أو يُجبره على المغادرة، وحِينَئِذٍ يعلن يسوع أنهم يَصُومُونَ فِي تِلْكَ الأَيَّامِ، وذلك سيكون مناسبًا. عندما يخبرنا يسوع أن تلاميذه سيصوّمون عندما يُرفع، فإنه لا يوصي بذلك، بل يقدم وصفًا لما سيحدث في المستقبل. </w:t>
      </w:r>
    </w:p>
    <w:p>
      <w:pPr>
        <w:bidi/>
      </w:pPr>
      <w:r>
        <w:rPr>
          <w:rtl/>
          <w:cs/>
          <w:lang w:val="ar_AE" w:bidi="ar_AE"/>
        </w:rPr>
      </w:r>
      <w:r>
        <w:rPr>
          <w:rtl/>
          <w:cs/>
          <w:lang w:val="ar_AE" w:bidi="ar_AE"/>
        </w:rPr>
        <w:t>توقفوا هنا وناقشوا هذا السؤال كمجموعة: ماذا يحدث في الحفلات أو المناسبات الخاصة في ثقافتكم؟ هل يكون الناس فرحين؟ ما الأمور التي يفعلونها ليعبّروا عن فرحهم؟ (أوقفوا هذا التسجيل الآن)</w:t>
      </w:r>
    </w:p>
    <w:p>
      <w:pPr>
        <w:bidi/>
      </w:pPr>
      <w:r>
        <w:rPr>
          <w:rtl/>
          <w:cs/>
          <w:lang w:val="ar_AE" w:bidi="ar_AE"/>
        </w:rPr>
      </w:r>
      <w:r>
        <w:rPr>
          <w:rtl/>
          <w:cs/>
          <w:lang w:val="ar_AE" w:bidi="ar_AE"/>
        </w:rPr>
        <w:t>يبدو أن الآيات التي تتعلق بالثوب الجديد والعتيق، والزقاق الجديدة والقديمة، كانت من محادثة منفصلة ليسوع. لكن مرقس وضعها هنا لأن فكرتها تُكمّل على نفس التناقض بين الطريقة القديمة والجديدة في فعل الأمور منذ مجيء يسوع. المحادثة الآن ليست حول الصوم فحسب.</w:t>
      </w:r>
    </w:p>
    <w:p>
      <w:pPr>
        <w:bidi/>
      </w:pPr>
      <w:r>
        <w:rPr>
          <w:rtl/>
          <w:cs/>
          <w:lang w:val="ar_AE" w:bidi="ar_AE"/>
        </w:rPr>
      </w:r>
      <w:r>
        <w:rPr>
          <w:rtl/>
          <w:cs/>
          <w:lang w:val="ar_AE" w:bidi="ar_AE"/>
        </w:rPr>
        <w:t>لو أنه كان على تلاميذ يسوع أن يصوموا ويستمروا في اتّباع العادات القديمة، لكانوا مثل أشخاص يخيطون قطعة قماش جديدة في ثوب قديم. إن طريق يسوع الجديد - المسيحية - هو الثوب الجديد، واليهودية تمثّل الثوب القديم. الثوب الجديد هو مثل قطعة القماش غير المنكمشة أو المغسولة. كان الجميع يعلمون أنه إذا وُضِع قماش جديد على ثوب قديم ثم غُسِل، فسوف ينكمش القماش بشكل غير متساوٍ، ويَنفصل القماش الجديد عن الثوب القديم ويُفسد الثوب.</w:t>
      </w:r>
    </w:p>
    <w:p>
      <w:pPr>
        <w:bidi/>
      </w:pPr>
      <w:r>
        <w:rPr>
          <w:rtl/>
          <w:cs/>
          <w:lang w:val="ar_AE" w:bidi="ar_AE"/>
        </w:rPr>
      </w:r>
      <w:r>
        <w:rPr>
          <w:rtl/>
          <w:cs/>
          <w:lang w:val="ar_AE" w:bidi="ar_AE"/>
        </w:rPr>
        <w:t>توقفوا هنا وناقشوا كمجموعة: قد يكون من المفيد قضاء بعض الوقت في مشاهدة خيّاطة وهي تخيّط، والتعرّف على المفردات الصحيحة لهذا المقطع. (أوقفوا هذا التسجيل الآن)</w:t>
      </w:r>
    </w:p>
    <w:p>
      <w:pPr>
        <w:bidi/>
      </w:pPr>
      <w:r>
        <w:rPr>
          <w:rtl/>
          <w:cs/>
          <w:lang w:val="ar_AE" w:bidi="ar_AE"/>
        </w:rPr>
      </w:r>
      <w:r>
        <w:rPr>
          <w:rtl/>
          <w:cs/>
          <w:lang w:val="ar_AE" w:bidi="ar_AE"/>
        </w:rPr>
        <w:t>ثم يشبّه يسوع تعاليمه بالخمر الجديدة. الخمر الجديد هو العصير الطازج غير المختمر بعد. كانت تقاليد اليهودية أشبه بجلود حيوانات قديمة كان الناس يخيطونها معًا ليصنعوا منها زِقاقًا، أي أوعية لحفظ الخمر. كان الجميع يعلمون أنه إذا صبّ شخصٌ خمرًا جديدة في زِقاق قديم، فإن الزِقاق سينفجر. وكان هذا يحدث لأن الخمر مع مرور الوقت تتخمّر أو تتمدّد. قال يسوع إن طريقته الجديدة مختلفة للغاية بحيث لا يمكن أن تنسجم مع التقاليد القديمة للشعب اليهودي. لا يعلن يسوع أن الطرق القديمة كانت خاطئة، بل إن زمن تلك الطُرُق في ممارسة الأمور قد انتهى.</w:t>
      </w:r>
    </w:p>
    <w:p>
      <w:pPr>
        <w:bidi/>
      </w:pPr>
      <w:r>
        <w:rPr>
          <w:rtl/>
          <w:cs/>
          <w:lang w:val="ar_AE" w:bidi="ar_AE"/>
        </w:rPr>
      </w:r>
      <w:r>
        <w:rPr>
          <w:rtl/>
          <w:cs/>
          <w:lang w:val="ar_AE" w:bidi="ar_AE"/>
        </w:rPr>
        <w:t>توقّفوا هنا وانظروا إلى صورة لعناقيد العنب وزِقاق للخمر كمجموعة. (أوقفوا هذا التسجيل الآن)</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نسخة صوتية من إنجيل مرقس ٢: ١٨–٢٢ بأبسط ترجمة ممكنة.</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يقوم الفريق بتصوير هذا المقطع بصرياً.</w:t>
      </w:r>
    </w:p>
    <w:p>
      <w:pPr>
        <w:bidi/>
      </w:pPr>
      <w:r>
        <w:rPr>
          <w:rtl/>
          <w:cs/>
          <w:lang w:val="ar_AE" w:bidi="ar_AE"/>
        </w:rPr>
      </w:r>
      <w:r>
        <w:rPr>
          <w:rtl/>
          <w:cs/>
          <w:lang w:val="ar_AE" w:bidi="ar_AE"/>
        </w:rPr>
        <w:t>يحتوي هذا المقطع على مشهد واحد.</w:t>
      </w:r>
    </w:p>
    <w:p>
      <w:pPr>
        <w:bidi/>
      </w:pPr>
      <w:r>
        <w:rPr>
          <w:rtl/>
          <w:cs/>
          <w:lang w:val="ar_AE" w:bidi="ar_AE"/>
        </w:rPr>
      </w:r>
      <w:r>
        <w:rPr>
          <w:b/>
          <w:rtl/>
          <w:cs/>
          <w:lang w:val="ar_AE" w:bidi="ar_AE"/>
        </w:rPr>
        <w:t>في هذا المشهد،</w:t>
      </w:r>
      <w:r>
        <w:rPr>
          <w:rtl/>
          <w:cs/>
          <w:lang w:val="ar_AE" w:bidi="ar_AE"/>
        </w:rPr>
        <w:t xml:space="preserve"> كان تلاميذ يوحنا والفريسيون (القادة الدينيون) صائمين. فجاء بعض الناس إلى يسوع وسألوه: "لماذا لا يصوم تلاميذك مثل تلاميذ يوحنا والفريسيين؟" فأجابهم يسوع مستخدمًا ثلاثة أمثلة.</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تلاميذ يوحنا</w:t>
      </w:r>
    </w:p>
    <w:p>
      <w:pPr>
        <w:pStyle w:val="ListBullet"/>
        <w:bidi/>
        <w:spacing w:line="240" w:lineRule="auto"/>
        <w:ind w:left="720"/>
      </w:pPr>
      <w:r>
        <w:rPr>
          <w:rtl/>
          <w:cs/>
          <w:lang w:val="ar_AE" w:bidi="ar_AE"/>
        </w:rPr>
      </w:r>
      <w:r>
        <w:rPr>
          <w:rtl/>
          <w:cs/>
          <w:lang w:val="ar_AE" w:bidi="ar_AE"/>
        </w:rPr>
        <w:t>الفريسيون (القادة الدينيون)</w:t>
      </w:r>
    </w:p>
    <w:p>
      <w:pPr>
        <w:pStyle w:val="ListBullet"/>
        <w:bidi/>
        <w:spacing w:line="240" w:lineRule="auto"/>
        <w:ind w:left="720"/>
      </w:pPr>
      <w:r>
        <w:rPr>
          <w:rtl/>
          <w:cs/>
          <w:lang w:val="ar_AE" w:bidi="ar_AE"/>
        </w:rPr>
      </w:r>
      <w:r>
        <w:rPr>
          <w:rtl/>
          <w:cs/>
          <w:lang w:val="ar_AE" w:bidi="ar_AE"/>
        </w:rPr>
        <w:t>الناس الذين وجّهوا السؤال إلى يسوع</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ضيوف حفل الزفاف و العريس</w:t>
      </w:r>
    </w:p>
    <w:p>
      <w:pPr>
        <w:pStyle w:val="ListBullet"/>
        <w:bidi/>
        <w:spacing w:line="240" w:lineRule="auto"/>
        <w:ind w:left="720"/>
      </w:pPr>
      <w:r>
        <w:rPr>
          <w:rtl/>
          <w:cs/>
          <w:lang w:val="ar_AE" w:bidi="ar_AE"/>
        </w:rPr>
      </w:r>
      <w:r>
        <w:rPr>
          <w:rtl/>
          <w:cs/>
          <w:lang w:val="ar_AE" w:bidi="ar_AE"/>
        </w:rPr>
        <w:t>شخص يُرقِّع ثوبًا عتيقًا</w:t>
      </w:r>
    </w:p>
    <w:p>
      <w:pPr>
        <w:pStyle w:val="ListBullet"/>
        <w:bidi/>
        <w:spacing w:line="240" w:lineRule="auto"/>
        <w:ind w:left="720"/>
      </w:pPr>
      <w:r>
        <w:rPr>
          <w:rtl/>
          <w:cs/>
          <w:lang w:val="ar_AE" w:bidi="ar_AE"/>
        </w:rPr>
      </w:r>
      <w:r>
        <w:rPr>
          <w:rtl/>
          <w:cs/>
          <w:lang w:val="ar_AE" w:bidi="ar_AE"/>
        </w:rPr>
        <w:t>شخص يضع خمرًا جديدة في زقاق</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تبدأ القصة في وقت كان فيه الناس صائمين، ولا نعرف بالضبط كم مر من الوقت منذ وقوع أحداث القصة السابقة.</w:t>
      </w:r>
    </w:p>
    <w:p>
      <w:pPr>
        <w:bidi/>
      </w:pPr>
      <w:r>
        <w:rPr>
          <w:rtl/>
          <w:cs/>
          <w:lang w:val="ar_AE" w:bidi="ar_AE"/>
        </w:rPr>
      </w:r>
      <w:r>
        <w:rPr>
          <w:rtl/>
          <w:cs/>
          <w:lang w:val="ar_AE" w:bidi="ar_AE"/>
        </w:rPr>
        <w:t>يجب أن تُمثّلوا تلاميذ يوحنا وتلاميذ الفريسيين وهم صائمون قبل أن يأتي الناس ويسألوا يسوع السؤال.</w:t>
      </w:r>
    </w:p>
    <w:p>
      <w:pPr>
        <w:bidi/>
      </w:pPr>
      <w:r>
        <w:rPr>
          <w:rtl/>
          <w:cs/>
          <w:lang w:val="ar_AE" w:bidi="ar_AE"/>
        </w:rPr>
      </w:r>
      <w:r>
        <w:rPr>
          <w:rtl/>
          <w:cs/>
          <w:lang w:val="ar_AE" w:bidi="ar_AE"/>
        </w:rPr>
        <w:t>عندما يجيب يسوع، استخدموا تمثيلًا بصريًا للأمثلة الثلاثة التي ذكرها: أولًا، ضيوف العرس الذين يفرحون بوجود العريس بينهم. ثانيًا، ثوب قديمة، خمر جديدة وخمر قديمة.</w:t>
      </w:r>
    </w:p>
    <w:p>
      <w:pPr>
        <w:bidi/>
      </w:pPr>
      <w:r>
        <w:rPr>
          <w:rtl/>
          <w:cs/>
          <w:lang w:val="ar_AE" w:bidi="ar_AE"/>
        </w:rPr>
      </w:r>
      <w:r>
        <w:rPr>
          <w:rtl/>
          <w:cs/>
          <w:lang w:val="ar_AE" w:bidi="ar_AE"/>
        </w:rPr>
        <w:t>واحرصوا أن يظهر ضيوف العُرس سعداء بوجود العريس بينهم.</w:t>
      </w:r>
    </w:p>
    <w:p>
      <w:pPr>
        <w:bidi/>
      </w:pPr>
      <w:r>
        <w:rPr>
          <w:rtl/>
          <w:cs/>
          <w:lang w:val="ar_AE" w:bidi="ar_AE"/>
        </w:rPr>
      </w:r>
      <w:r>
        <w:rPr>
          <w:rtl/>
          <w:cs/>
          <w:lang w:val="ar_AE" w:bidi="ar_AE"/>
        </w:rPr>
        <w:t>وعندما يغسل أحد الممثلين الثوب المُرقع يتمزّق فيفسد.</w:t>
      </w:r>
    </w:p>
    <w:p>
      <w:pPr>
        <w:bidi/>
      </w:pPr>
      <w:r>
        <w:rPr>
          <w:rtl/>
          <w:cs/>
          <w:lang w:val="ar_AE" w:bidi="ar_AE"/>
        </w:rPr>
      </w:r>
      <w:r>
        <w:rPr>
          <w:rtl/>
          <w:cs/>
          <w:lang w:val="ar_AE" w:bidi="ar_AE"/>
        </w:rPr>
        <w:t>تأكد من أن تُظهر شخصًا يصب خمر جديد في زقاق قديم ليعود لاحقًا ليجد أن الزقاق القديم قد انفجر وكل الخمر قد انسكب على الأرض.</w:t>
      </w:r>
    </w:p>
    <w:p>
      <w:pPr>
        <w:bidi/>
      </w:pPr>
      <w:r>
        <w:rPr>
          <w:rtl/>
          <w:cs/>
          <w:lang w:val="ar_AE" w:bidi="ar_AE"/>
        </w:rPr>
      </w:r>
      <w:r>
        <w:rPr>
          <w:rtl/>
          <w:cs/>
          <w:lang w:val="ar_AE" w:bidi="ar_AE"/>
        </w:rPr>
        <w:t>والآن، يتعين على المجموعة رسم مشاهد المقطع وما يجري فيه من أحداث على لوحة، أو ترسم صورًا، أو أن تستخدم أشياء ملموسة للتصوير المرئي.</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استمعوا إلى نسخة صوتية من إنجيل مرقس ٢: ١٨–٢٢ من الترجمة الأكثر فهمًا لك.</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تحتوي هذه القصة على مشهد واحد.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تلاميذ يوحنا</w:t>
      </w:r>
    </w:p>
    <w:p>
      <w:pPr>
        <w:pStyle w:val="ListBullet"/>
        <w:bidi/>
        <w:spacing w:line="240" w:lineRule="auto"/>
        <w:ind w:left="720"/>
      </w:pPr>
      <w:r>
        <w:rPr>
          <w:rtl/>
          <w:cs/>
          <w:lang w:val="ar_AE" w:bidi="ar_AE"/>
        </w:rPr>
      </w:r>
      <w:r>
        <w:rPr>
          <w:rtl/>
          <w:cs/>
          <w:lang w:val="ar_AE" w:bidi="ar_AE"/>
        </w:rPr>
        <w:t>الفريسيون (القادة الدينيون)</w:t>
      </w:r>
    </w:p>
    <w:p>
      <w:pPr>
        <w:pStyle w:val="ListBullet"/>
        <w:bidi/>
        <w:spacing w:line="240" w:lineRule="auto"/>
        <w:ind w:left="720"/>
      </w:pPr>
      <w:r>
        <w:rPr>
          <w:rtl/>
          <w:cs/>
          <w:lang w:val="ar_AE" w:bidi="ar_AE"/>
        </w:rPr>
      </w:r>
      <w:r>
        <w:rPr>
          <w:rtl/>
          <w:cs/>
          <w:lang w:val="ar_AE" w:bidi="ar_AE"/>
        </w:rPr>
        <w:t>الأشخاص الذين وجّهوا السؤال إلى يسوع</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بنو العُرس (المدعوون) مع العريس</w:t>
      </w:r>
    </w:p>
    <w:p>
      <w:pPr>
        <w:pStyle w:val="ListBullet"/>
        <w:bidi/>
        <w:spacing w:line="240" w:lineRule="auto"/>
        <w:ind w:left="720"/>
      </w:pPr>
      <w:r>
        <w:rPr>
          <w:rtl/>
          <w:cs/>
          <w:lang w:val="ar_AE" w:bidi="ar_AE"/>
        </w:rPr>
      </w:r>
      <w:r>
        <w:rPr>
          <w:rtl/>
          <w:cs/>
          <w:lang w:val="ar_AE" w:bidi="ar_AE"/>
        </w:rPr>
        <w:t>شخص يرقِّع ثوبًا عتيقًا</w:t>
      </w:r>
    </w:p>
    <w:p>
      <w:pPr>
        <w:pStyle w:val="ListBullet"/>
        <w:bidi/>
        <w:spacing w:line="240" w:lineRule="auto"/>
        <w:ind w:left="720"/>
      </w:pPr>
      <w:r>
        <w:rPr>
          <w:rtl/>
          <w:cs/>
          <w:lang w:val="ar_AE" w:bidi="ar_AE"/>
        </w:rPr>
      </w:r>
      <w:r>
        <w:rPr>
          <w:rtl/>
          <w:cs/>
          <w:lang w:val="ar_AE" w:bidi="ar_AE"/>
        </w:rPr>
        <w:t>شخص يضع خمرًا جديدة في زقاق</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هذا التسجيل الصوتي هنا، وقوموا بتمثيل المقطع.</w:t>
      </w:r>
    </w:p>
    <w:p>
      <w:pPr>
        <w:bidi/>
      </w:pPr>
      <w:r>
        <w:rPr>
          <w:rtl/>
          <w:cs/>
          <w:lang w:val="ar_AE" w:bidi="ar_AE"/>
        </w:rPr>
      </w:r>
      <w:r>
        <w:rPr>
          <w:rtl/>
          <w:cs/>
          <w:lang w:val="ar_AE" w:bidi="ar_AE"/>
        </w:rPr>
        <w:t xml:space="preserve">يجب على المجموعة تمثيل المقطع مرة ثانية. في لحظات معينة في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التسجيل الصوتي مؤقتًا هنا، وقوموا بتمثيل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قم بتمثيل تلاميذ يوحنا والفريسيين وهم يصومون. لاحقًا، يأتي أشخاص ويطرحون سؤالًا على يسوع. يجيب يسوع: "هل يستطيع بنو العُرس أن يصوموا بينما يحتفلون مع العريس؟"</w:t>
      </w:r>
    </w:p>
    <w:p>
      <w:pPr>
        <w:bidi/>
      </w:pPr>
      <w:r>
        <w:rPr>
          <w:rtl/>
          <w:cs/>
          <w:lang w:val="ar_AE" w:bidi="ar_AE"/>
        </w:rPr>
      </w:r>
      <w:r>
        <w:rPr>
          <w:rtl/>
          <w:cs/>
          <w:lang w:val="ar_AE" w:bidi="ar_AE"/>
        </w:rPr>
        <w:t>أوقفوا التمثيل. اسأل الشخص الذي يؤدي دور بني العُرس: "بماذا تشعر أو تفكر؟" قد يجيب الشخص بعبارات مثل: "أنا متحمس للغاية أن صديقي سيتزوج!" أو "أنا مبتهج لأنني موجود في حضوره"، أو "هذا وقت للاحتفال." واصلوا تمثيل الدراما.</w:t>
      </w:r>
    </w:p>
    <w:p>
      <w:pPr>
        <w:bidi/>
      </w:pPr>
      <w:r>
        <w:rPr>
          <w:rtl/>
          <w:cs/>
          <w:lang w:val="ar_AE" w:bidi="ar_AE"/>
        </w:rPr>
      </w:r>
      <w:r>
        <w:rPr>
          <w:rtl/>
          <w:cs/>
          <w:lang w:val="ar_AE" w:bidi="ar_AE"/>
        </w:rPr>
        <w:t>قوموا بتمثيل يسوع وهو يُعطي مثالًا ثانيًا لشخص يُخيِّط رقعة من قطعة جديدة على ثوب عتيق.</w:t>
      </w:r>
    </w:p>
    <w:p>
      <w:pPr>
        <w:bidi/>
      </w:pPr>
      <w:r>
        <w:rPr>
          <w:rtl/>
          <w:cs/>
          <w:lang w:val="ar_AE" w:bidi="ar_AE"/>
        </w:rPr>
      </w:r>
      <w:r>
        <w:rPr>
          <w:rtl/>
          <w:cs/>
          <w:lang w:val="ar_AE" w:bidi="ar_AE"/>
        </w:rPr>
        <w:t>أوقفوا التمثيل. اسأل الشخص الذي يؤدي دور يسوع: "بماذا تشعر أو تفكر؟" قد يجيب الشخص بعبارات مثل: "لا أحد يفعل ذلك! فإن الثوب سوف يتمزق،" أو "أنا أفكر، هل يتحدث يسوع حقًا عن الثوب أو عن طريقته الجديدة في التعليم؟" أو "أنا مضطرب. فأنا أرى الأمور تتفاقم بالفعل. إن القادة الدينيين يرفضون يسوع." واصلوا تمثيل الدراما.</w:t>
      </w:r>
    </w:p>
    <w:p>
      <w:pPr>
        <w:bidi/>
      </w:pPr>
      <w:r>
        <w:rPr>
          <w:rtl/>
          <w:cs/>
          <w:lang w:val="ar_AE" w:bidi="ar_AE"/>
        </w:rPr>
      </w:r>
      <w:r>
        <w:rPr>
          <w:rtl/>
          <w:cs/>
          <w:lang w:val="ar_AE" w:bidi="ar_AE"/>
        </w:rPr>
        <w:t>أخيرًا، قوموا بتمثيل يسوع وهو يقدم مثالًا لشخص يضع خمر جديدًا في زقاق قديمة.</w:t>
      </w:r>
    </w:p>
    <w:p>
      <w:pPr>
        <w:bidi/>
      </w:pPr>
      <w:r>
        <w:rPr>
          <w:rtl/>
          <w:cs/>
          <w:lang w:val="ar_AE" w:bidi="ar_AE"/>
        </w:rPr>
      </w:r>
      <w:r>
        <w:rPr>
          <w:rtl/>
          <w:cs/>
          <w:lang w:val="ar_AE" w:bidi="ar_AE"/>
        </w:rPr>
        <w:t>أوقفوا التمثيل. اسأل الشخص الذي يؤدي دور الشخص الذي وضع الخمر الجديدة: "بماذا تشعر أو تفكر؟" قد يجيب الشخص بعبارات مثل: "أنا محرج. كان ينبغي أن أعرف أن الزقاق سوف تتلف،" أو "لن أفعل ذلك مرة أخرى!" أو "أنا حزين. الآن الخمر قد انصبت،" أو "أنا خائف". هل سيتغير الآن كل ما اعتدنا عليه؟"</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 إلى نسخة صوتية لإنجيل مرقس ٢: ١٨–٢٢ في أكثر الترجمات المفهومة لك.</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في إحدى المرات عندما كان </w:t>
      </w:r>
      <w:r>
        <w:rPr>
          <w:b/>
          <w:rtl/>
          <w:cs/>
          <w:lang w:val="ar_AE" w:bidi="ar_AE"/>
        </w:rPr>
        <w:t>تلاميذ</w:t>
      </w:r>
      <w:r>
        <w:rPr>
          <w:rtl/>
          <w:cs/>
          <w:lang w:val="ar_AE" w:bidi="ar_AE"/>
        </w:rPr>
        <w:t xml:space="preserve"> يوحنا والفريسيون صائمين، جاء بعض الناس إلى يسوع وسألوه: "لماذا لا يصوم تلاميذك مثل تلاميذ يوحنا والفريسيين؟" استخدمْ نفس المصطلح الذي استخدمته في المقاطع السابقة للإشارة إلى "التلاميذ". كانت مجموعتي التلاميذ هما "الأتباع الأقرب" لكلٍ مِن يسوع ويوحنا، وكانوا معهما في أثناء معظم خدمتهما العلنية، يُسافرون معهما في كل مكان، ويتعلمون منهما، وبالنسبة ليسوع، كان أحيانًا يُرسل تلاميذه ليَكرزوا بالأخبار السارة. إذا كانت اللغة تحتوي على تعبيرٍ مفهومٍ يَصف الأتباع المُكرَّسين لِمعُلمٍ ما، يُمكنك استخدام ذلك التعبير هنا. لمزيد من المعلومات بخصوص </w:t>
      </w:r>
      <w:hyperlink r:id="rId54">
        <w:r>
          <w:rPr>
            <w:rtl/>
            <w:cs/>
            <w:lang w:val="ar_AE" w:bidi="ar_AE"/>
          </w:rPr>
          <w:rPr>
            <w:color w:val="0000EE"/>
            <w:u w:val="single"/>
          </w:rPr>
          <w:t>التلميذ</w:t>
        </w:r>
      </w:hyperlink>
      <w:r>
        <w:rPr>
          <w:rtl/>
          <w:cs/>
          <w:lang w:val="ar_AE" w:bidi="ar_AE"/>
        </w:rPr>
        <w:t>، راجع قاموس الكلمات الرئيسية.</w:t>
      </w:r>
    </w:p>
    <w:p>
      <w:pPr>
        <w:bidi/>
      </w:pPr>
      <w:r>
        <w:rPr>
          <w:rtl/>
          <w:cs/>
          <w:lang w:val="ar_AE" w:bidi="ar_AE"/>
        </w:rPr>
      </w:r>
      <w:r>
        <w:rPr>
          <w:rtl/>
          <w:cs/>
          <w:lang w:val="ar_AE" w:bidi="ar_AE"/>
        </w:rPr>
        <w:t xml:space="preserve">يُعد مصطلح </w:t>
      </w:r>
      <w:r>
        <w:rPr>
          <w:b/>
          <w:rtl/>
          <w:cs/>
          <w:lang w:val="ar_AE" w:bidi="ar_AE"/>
        </w:rPr>
        <w:t>الفريسيين</w:t>
      </w:r>
      <w:r>
        <w:rPr>
          <w:rtl/>
          <w:cs/>
          <w:lang w:val="ar_AE" w:bidi="ar_AE"/>
        </w:rPr>
        <w:t xml:space="preserve"> لقبًا لنوعٍ من القادة الدينيين. استخدمْ هنا نفس المصطلح الذي استخدمته في المقاطع السابقة. إن لقب "الفريسي" يعني "المنفصل." كان يُنظر إلى الفريسيين باعتبارهم مؤثرين وأبرارًا بدرجة عالية. كانوا قدوة جيدة للناس، لأنهم كانوا مُكرَّسين لناموس الله. كانوا يعترفون بالتقاليد والقوانين الدينية المكتوبة والشفوية. لمزيد من المعلومات بخصوص مصطلح </w:t>
      </w:r>
      <w:hyperlink r:id="rId55">
        <w:r>
          <w:rPr>
            <w:rtl/>
            <w:cs/>
            <w:lang w:val="ar_AE" w:bidi="ar_AE"/>
          </w:rPr>
          <w:rPr>
            <w:color w:val="0000EE"/>
            <w:u w:val="single"/>
          </w:rPr>
          <w:t>الفريسي</w:t>
        </w:r>
      </w:hyperlink>
      <w:r>
        <w:rPr>
          <w:rtl/>
          <w:cs/>
          <w:lang w:val="ar_AE" w:bidi="ar_AE"/>
        </w:rPr>
        <w:t>، برجاء الرجوع إلى قاموس الكلمات الرئيسية.</w:t>
      </w:r>
    </w:p>
    <w:p>
      <w:pPr>
        <w:bidi/>
      </w:pPr>
      <w:r>
        <w:rPr>
          <w:rtl/>
          <w:cs/>
          <w:lang w:val="ar_AE" w:bidi="ar_AE"/>
        </w:rPr>
      </w:r>
      <w:r>
        <w:rPr>
          <w:rtl/>
          <w:cs/>
          <w:lang w:val="ar_AE" w:bidi="ar_AE"/>
        </w:rPr>
        <w:t xml:space="preserve">سألوا يسوع: "لماذا لا </w:t>
      </w:r>
      <w:r>
        <w:rPr>
          <w:b/>
          <w:rtl/>
          <w:cs/>
          <w:lang w:val="ar_AE" w:bidi="ar_AE"/>
        </w:rPr>
        <w:t>يصوم</w:t>
      </w:r>
      <w:r>
        <w:rPr>
          <w:rtl/>
          <w:cs/>
          <w:lang w:val="ar_AE" w:bidi="ar_AE"/>
        </w:rPr>
        <w:t xml:space="preserve"> تلاميذك؟" في العهد القديم، كان الصوم يحدث فقط في يوم الكفَّارة – للتطهير من الخطية والمعاناة. في هذا السياق، على الأرجح كان الصيام يُعتبر فِعلَ توبةٍ إذ يَنتظر الشخصُ بتوقُّعٍ الوقتَ الذي سيَغفر فيه اللهُ خطايا الجميع ويخلِّصهم. لا يأكُل الناس أثناء الصوم. ربما لهذا السبب استخدمَ يسوع هنا تشبيهًا يرتبط بالاحتفال أو الزواج. بحلول زمن يسوع، كان الصيام قد أصبح تقليدًا. كان الفريسيون يصومون مرتين في الأسبوع. ربما كان تلاميذ يوحنا صائمين بسبب موت قائدهم، أو بسبب حزنهم، أو بسبب رغبتهم في إظهار أنهم تابوا عن خطاياهم.</w:t>
      </w:r>
    </w:p>
    <w:p>
      <w:pPr>
        <w:bidi/>
      </w:pPr>
      <w:r>
        <w:rPr>
          <w:rtl/>
          <w:cs/>
          <w:lang w:val="ar_AE" w:bidi="ar_AE"/>
        </w:rPr>
      </w:r>
      <w:r>
        <w:rPr>
          <w:rtl/>
          <w:cs/>
          <w:lang w:val="ar_AE" w:bidi="ar_AE"/>
        </w:rPr>
        <w:t xml:space="preserve">يَتضمَّن الصومُ في الكتابُ المُقدَّس نوعًا من الامتناع الديني عن الطعام، وهو امتناعٌ يهدف إلى تحقيق قدر أكبر من البِر أو كسب المزيد من الاستحقاق أو النعمة لدى الله. لهذا السبب، يجب أن تتضمن تعبيرات الصوم في بعض اللغات وصفًا لما يَتضمَّنه الصومُ. لمزيد من المعلومات بخصوص </w:t>
      </w:r>
      <w:hyperlink r:id="rId57">
        <w:r>
          <w:rPr>
            <w:rtl/>
            <w:cs/>
            <w:lang w:val="ar_AE" w:bidi="ar_AE"/>
          </w:rPr>
          <w:rPr>
            <w:color w:val="0000EE"/>
            <w:u w:val="single"/>
          </w:rPr>
          <w:t>الصوم</w:t>
        </w:r>
      </w:hyperlink>
      <w:r>
        <w:rPr>
          <w:rtl/>
          <w:cs/>
          <w:lang w:val="ar_AE" w:bidi="ar_AE"/>
        </w:rPr>
        <w:t>، برجاء الرجوع إلى قاموس الكلمات الرئيسية.</w:t>
      </w:r>
    </w:p>
    <w:p>
      <w:pPr>
        <w:bidi/>
      </w:pPr>
      <w:r>
        <w:rPr>
          <w:rtl/>
          <w:cs/>
          <w:lang w:val="ar_AE" w:bidi="ar_AE"/>
        </w:rPr>
      </w:r>
      <w:r>
        <w:rPr>
          <w:rtl/>
          <w:cs/>
          <w:lang w:val="ar_AE" w:bidi="ar_AE"/>
        </w:rPr>
        <w:t xml:space="preserve">أكملَ يسوع حديثه بالكلام عن الملابس القديمة والجديدة، ثم عن زِقاق الخمر القديمة والجديدة. إن </w:t>
      </w:r>
      <w:r>
        <w:rPr>
          <w:b/>
          <w:rtl/>
          <w:cs/>
          <w:lang w:val="ar_AE" w:bidi="ar_AE"/>
        </w:rPr>
        <w:t>زِقاق الخمر</w:t>
      </w:r>
      <w:r>
        <w:rPr>
          <w:rtl/>
          <w:cs/>
          <w:lang w:val="ar_AE" w:bidi="ar_AE"/>
        </w:rPr>
        <w:t xml:space="preserve"> هي حقيبة جلدية تُستخدم لتعبئة الخمر. كانت الحقائب القديمة هشّة ويابسة ولا يُمكنها التمدُّد عندما يَختمر النبيذ. من المهم أن نفهم أن المشروب المستخدم في هذه الزِقاق هو مشروب مُختمر يَزيد حجمه بمرور الوقت.</w:t>
      </w:r>
    </w:p>
    <w:p>
      <w:pPr>
        <w:bidi/>
      </w:pPr>
      <w:r>
        <w:rPr>
          <w:rtl/>
          <w:cs/>
          <w:lang w:val="ar_AE" w:bidi="ar_AE"/>
        </w:rPr>
      </w:r>
      <w:r>
        <w:rPr>
          <w:rtl/>
          <w:cs/>
          <w:lang w:val="ar_AE" w:bidi="ar_AE"/>
        </w:rPr>
        <w:t>توقَّفوا هنا وانظروا كمجموعة معًا إلى صورة للخمر. أوقفْ هذا التسجيل هنا.</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كمجموعة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2:23–3:6</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في هذه الخطوة، استمع إلى مرقس 2: 23–3: 6 وضعها في قلبك.</w:t>
      </w:r>
    </w:p>
    <w:p>
      <w:pPr>
        <w:bidi/>
      </w:pPr>
      <w:r>
        <w:rPr>
          <w:rtl/>
          <w:cs/>
          <w:lang w:val="ar_AE" w:bidi="ar_AE"/>
        </w:rPr>
      </w:r>
      <w:r>
        <w:rPr>
          <w:rtl/>
          <w:cs/>
          <w:lang w:val="ar_AE" w:bidi="ar_AE"/>
        </w:rPr>
        <w:t>استمع إلى نسخة صوتية من مرقس 2: 23–3: 6 ثلاث مرات من ثلاث ترجمات مختلفة، إن أمكن. ثم كمجموعة قوموا بمناقشة الأسئلة التالية:</w:t>
      </w:r>
    </w:p>
    <w:p>
      <w:pPr>
        <w:pStyle w:val="ListNumber"/>
        <w:numPr>
          <w:ilvl w:val="0"/>
          <w:numId w:val="23"/>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w:t>
      </w:r>
    </w:p>
    <w:p>
      <w:pPr>
        <w:pStyle w:val="ListNumber"/>
        <w:bidi/>
        <w:spacing w:line="240" w:lineRule="auto"/>
        <w:ind w:left="720"/>
      </w:pPr>
      <w:r>
        <w:rPr>
          <w:rtl/>
          <w:cs/>
          <w:lang w:val="ar_AE" w:bidi="ar_AE"/>
        </w:rPr>
      </w:r>
      <w:r>
        <w:rPr>
          <w:rtl/>
          <w:cs/>
          <w:lang w:val="ar_AE" w:bidi="ar_AE"/>
        </w:rPr>
        <w:t>ماذا يخبرنا هذا المقطع عن الله أو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 إلى نسخة صوتية من مرقس :2 23 - :3 6 من ترجمة سهلة ومفهومة.</w:t>
      </w:r>
    </w:p>
    <w:p>
      <w:pPr>
        <w:bidi/>
      </w:pPr>
      <w:r>
        <w:rPr>
          <w:rtl/>
          <w:cs/>
          <w:lang w:val="ar_AE" w:bidi="ar_AE"/>
        </w:rPr>
      </w:r>
      <w:r>
        <w:rPr>
          <w:rtl/>
          <w:cs/>
          <w:lang w:val="ar_AE" w:bidi="ar_AE"/>
        </w:rPr>
        <w:t>ومرة أخرى، يفاجئ يسوع وتلاميذه القادة الدينيين عندما لا يلتزمون دائمًا بالتقاليد الدينية أو بشريعة موسى. وكان تلاميذ يسوع، أو أتباعه المُقرَبين، يسيرون في حقول الحنطة ويقطفون السنابل بأيديهم. لقد سمحت شريعة موسى لهم أن يقطفوا السنابل بأيديهم من حقل غريب إذا كانوا جائعين. ولكن بما أن ذلك كان في يوم السبت، أي يوم الراحة والعبادة عند اليهود، اعتقد كثيرون منهم أنهم يكسرون ناموس الله بالعمل.</w:t>
      </w:r>
    </w:p>
    <w:p>
      <w:pPr>
        <w:bidi/>
      </w:pPr>
      <w:r>
        <w:rPr>
          <w:rtl/>
          <w:cs/>
          <w:lang w:val="ar_AE" w:bidi="ar_AE"/>
        </w:rPr>
      </w:r>
      <w:r>
        <w:rPr>
          <w:rtl/>
          <w:cs/>
          <w:lang w:val="ar_AE" w:bidi="ar_AE"/>
        </w:rPr>
        <w:t>توقفوا هنا وانظروا كمجموعة إلى صورة سنابل الحنطة. (أوقفوا هذا التسجيل الآن)</w:t>
      </w:r>
    </w:p>
    <w:p>
      <w:pPr>
        <w:bidi/>
      </w:pPr>
      <w:r>
        <w:rPr>
          <w:rtl/>
          <w:cs/>
          <w:lang w:val="ar_AE" w:bidi="ar_AE"/>
        </w:rPr>
      </w:r>
      <w:r>
        <w:rPr>
          <w:rtl/>
          <w:cs/>
          <w:lang w:val="ar_AE" w:bidi="ar_AE"/>
        </w:rPr>
        <w:t>في الثقافة اليهودية، كانت هناك قواعد صارمة بشأن يوم السبت، الذي هو يوم الراحة، ولم يكن يُسمح للناس بالعمل بأي شكل من الأشكال. حتى مساعدة المرضى لم يكن أمرًا مسموحًا به، إلا إذا كان المريض سيموت من دون مساعدة. كما أن الحصاد أيضًا كان غير مسموح به يوم السبت. وإذ سمع الفريسيون، أو القادة الدينيين اليهود، بما فعله تلاميذ يسوع جاءوا مباشرة إلى يسوع، وذلك لأن يسوع هو المسؤول عن أفعال التلاميذ بصفته معلمهم. وتساءلوا عن سبب بقيام التلاميذ بعمل ما لا يحلّ بحسب الشريعة في يوم السبت. لم يسألوا هذا السؤال بدافع المعرفة، بل كنوع من التوبيخ ليسوع لأنه سمح لتلاميذه بقطف وأكل السنابل في يوم السبت. كانوا يزعمون أيضًا أن هذه الأفعال هي كسر لناموس الله.</w:t>
      </w:r>
    </w:p>
    <w:p>
      <w:pPr>
        <w:bidi/>
      </w:pPr>
      <w:r>
        <w:rPr>
          <w:rtl/>
          <w:cs/>
          <w:lang w:val="ar_AE" w:bidi="ar_AE"/>
        </w:rPr>
      </w:r>
      <w:r>
        <w:rPr>
          <w:rtl/>
          <w:cs/>
          <w:lang w:val="ar_AE" w:bidi="ar_AE"/>
        </w:rPr>
        <w:t>قف هنا وناقش مع فريق الترجمة الخاص بك: قوموا بوصف أيام الراحة الدينية أو الأعياد في ثقافتكم. ما هي القواعد الخاصة بكم بشأن هذه الأيام؟ هل هناك أشياء محددة مسموح أو غير مسموح القيام بها في تلك الأيام الخاصة؟ (أوقفوا هذا التسجيل الآن)</w:t>
      </w:r>
    </w:p>
    <w:p>
      <w:pPr>
        <w:bidi/>
      </w:pPr>
      <w:r>
        <w:rPr>
          <w:rtl/>
          <w:cs/>
          <w:lang w:val="ar_AE" w:bidi="ar_AE"/>
        </w:rPr>
      </w:r>
      <w:r>
        <w:rPr>
          <w:rtl/>
          <w:cs/>
          <w:lang w:val="ar_AE" w:bidi="ar_AE"/>
        </w:rPr>
        <w:t>أجاب يسوع القادة الدينيين بقصة. فسألهم يسوع إن كانوا لم يقرأوا قصة داود، كنوع من التوبيخ لهم. كان يسوع يعلم أن الفريسيين قد قرأواها، لكن أفعالهم أظهرت أنهم يتجاهلون مغزاها. لقد ذكّرهم يسوع بأبيهم داود حين كان هاربًا من الملك شاول، وأخذ داود خبز التقدمة الذي كان يُسمح فقط للكهنة بأكله في بيت الله. كان بيت الله هو المكان الذي يسكن فيه الله وسط شعبه. في ذلك الوقت، كان بيت الله لا يزال في خيمة، ولم يكن هو المبنى الدائم الذي كان في زمن يسوع. ومع ذلك، حتى قبل أن يبني الشعب اليهودي الهيكل الدائم، كان الكهنة يخدمون الله بتقديم الذبائح نيابة عن الشعب اليهودي تكفيرًا عن خطاياهم. كان رئيس الكهنة هو رئيس جميع كهنة اليهود.</w:t>
      </w:r>
    </w:p>
    <w:p>
      <w:pPr>
        <w:bidi/>
      </w:pPr>
      <w:r>
        <w:rPr>
          <w:rtl/>
          <w:cs/>
          <w:lang w:val="ar_AE" w:bidi="ar_AE"/>
        </w:rPr>
      </w:r>
      <w:r>
        <w:rPr>
          <w:rtl/>
          <w:cs/>
          <w:lang w:val="ar_AE" w:bidi="ar_AE"/>
        </w:rPr>
        <w:t>في هذه القصة، أخذ داود من خبز التقدمة، أو خبز الوجوه الذي يضعه الكهنة أمام الله كل أسبوع. ففي كل يوم سبت كان الكهنة يستبدلون الخبز القديم بخبز طازج، وكان يُسمح فقط للكهنة بتناول خبز التقدمة القديم. وقد أعطى داود بعضًا من هذا الخبز المقدس لرفقائه الذين كانوا معه لأنهم كانوا في حاجة ماسة وجائعين جدًا. ومع أن داود ربما لم يفعل هذا في يوم السبت، إلا أن ما فعله يبدو مشابهًا لما فعله تلاميذ يسوع، ولكن الله لم يَلُم داود أبدًا على ما فعله. ما يقوله يسوع هو أن الله يهتم بتلبية احتياجات الناس أكثر من تمسّكهم الحرفي بالشرائع الدينية.</w:t>
      </w:r>
    </w:p>
    <w:p>
      <w:pPr>
        <w:bidi/>
      </w:pPr>
      <w:r>
        <w:rPr>
          <w:rtl/>
          <w:cs/>
          <w:lang w:val="ar_AE" w:bidi="ar_AE"/>
        </w:rPr>
      </w:r>
      <w:r>
        <w:rPr>
          <w:rtl/>
          <w:cs/>
          <w:lang w:val="ar_AE" w:bidi="ar_AE"/>
        </w:rPr>
        <w:t xml:space="preserve">ثم انتقل يسوع من سرد القصة إلى التكلّم مباشرة مع الفريسيين. فعندما يقول يسوع أن الله جعل السبت لأجل تلبية احتياجات الناس، فإنه يعلن أمرًا مفاجئًا. ثم قال يسوع أمرًا أكثر إثارة للدهشة! قال لهم: "... إِذًا ابْنُ الإِنْسَانِ هُوَ رَبُّ السَّبْتِ أَيْضًا." ولقب ابن الإنسان هو اللقب الذي استخدمه يسوع كثيرًا ليشير به إلى نفسه باعتبار أنه هو من أعطاه الله كل القوة والسلطان. وكلمة الرب تعني أيضًا "السيد"، وتُظهر أن ليسوع سلطانًا أن يقرِّر ما هو صواب أو خطأ فيما يخص يوم السبت. وهنا، يعلن يسوع أنه هو المُتحكِّم في الأمور التي كان القادة الدينيون يظنّون أنهم هم المتحكّمون فيها. </w:t>
      </w:r>
    </w:p>
    <w:p>
      <w:pPr>
        <w:bidi/>
      </w:pPr>
      <w:r>
        <w:rPr>
          <w:rtl/>
          <w:cs/>
          <w:lang w:val="ar_AE" w:bidi="ar_AE"/>
        </w:rPr>
      </w:r>
      <w:r>
        <w:rPr>
          <w:rtl/>
          <w:cs/>
          <w:lang w:val="ar_AE" w:bidi="ar_AE"/>
        </w:rPr>
        <w:t xml:space="preserve">الجزء الثاني من القصة </w:t>
      </w:r>
      <w:r>
        <w:rPr>
          <w:i/>
          <w:rtl/>
          <w:cs/>
          <w:lang w:val="ar_AE" w:bidi="ar_AE"/>
        </w:rPr>
        <w:t>يُظهر</w:t>
      </w:r>
      <w:r>
        <w:rPr>
          <w:rtl/>
          <w:cs/>
          <w:lang w:val="ar_AE" w:bidi="ar_AE"/>
        </w:rPr>
        <w:t xml:space="preserve"> أن يسوع هو حقًا ربّ السبت. كان يسوع في المجمع، وربما كان لا يزال في كفر ناحوم، فرأى رجلًا يده مشوّهة، على الأرجح مشلولة. والمجمع يشير إلى مكان العبادة عند اليهود.</w:t>
      </w:r>
    </w:p>
    <w:p>
      <w:pPr>
        <w:bidi/>
      </w:pPr>
      <w:r>
        <w:rPr>
          <w:rtl/>
          <w:cs/>
          <w:lang w:val="ar_AE" w:bidi="ar_AE"/>
        </w:rPr>
      </w:r>
      <w:r>
        <w:rPr>
          <w:rtl/>
          <w:cs/>
          <w:lang w:val="ar_AE" w:bidi="ar_AE"/>
        </w:rPr>
        <w:t>توقفوا هنا وانظروا معًا كمجموعة إلى صور خارجية وداخلية لمجمع يهودي. (أوقفوا هذا التسجيل الآن)</w:t>
      </w:r>
    </w:p>
    <w:p>
      <w:pPr>
        <w:bidi/>
      </w:pPr>
      <w:r>
        <w:rPr>
          <w:rtl/>
          <w:cs/>
          <w:lang w:val="ar_AE" w:bidi="ar_AE"/>
        </w:rPr>
      </w:r>
      <w:r>
        <w:rPr>
          <w:rtl/>
          <w:cs/>
          <w:lang w:val="ar_AE" w:bidi="ar_AE"/>
        </w:rPr>
        <w:t xml:space="preserve">ومع ذلك، فهذه القصة في جوهرها لا تدور كثيرًا عن شفاء الرجل، بل حول كيف أن الشفاء في يوم السبت يُعدّ كسرًا لما يعتبره البعض شريعة دينية. كان الناس في المجمع يراقبون يسوع – والكلمة المستخدمة هنا تعني المراقبة بقصد الإمساك بشخص مُتلبّسًا وهو يفعل أمرًا خاطئًا. طلب يسوع من الرجل أن يقف في وسط المجمع قائلًا: «قُمْ فِي الْوَسْطِ!» ليتمكن الجميع من رؤيته. كان الناس في المجامع يجلسون بشكل دائري، ولعل المقصود من "القيام في الوسط" هو أن يقف الشخص في منتصف المكان حيث الناس جالسين. </w:t>
      </w:r>
    </w:p>
    <w:p>
      <w:pPr>
        <w:bidi/>
      </w:pPr>
      <w:r>
        <w:rPr>
          <w:rtl/>
          <w:cs/>
          <w:lang w:val="ar_AE" w:bidi="ar_AE"/>
        </w:rPr>
      </w:r>
      <w:r>
        <w:rPr>
          <w:rtl/>
          <w:cs/>
          <w:lang w:val="ar_AE" w:bidi="ar_AE"/>
        </w:rPr>
        <w:t xml:space="preserve">قبل أن يشفي يسوع الرجل، سأل الناس أولًا: "هَلْ يَحِلُّ فِي السَّبْتِ فِعْلُ الْخَيْرِ أَوْ فِعْلُ الشَّرِّ؟ تَخْلِيصُ نَفْسٍ أَوْ قَتْلٌ؟" هذا النوع من الأسئلة يتطلّب إجابة في صيغة تصريح رسمي يستند إلى الشريعة الدينية. الإجابة الصحيحة بحسب الشريعة هي أن الناموس سمح للناس أن يعملوا الخير ويُخلّصوا النفوس في يوم السبت. لقد آمن يسوع أن شفاء هذا الرجل سيكون عملًا صالحًا ينبغي القيام به. كان الناس سيخجلون لو قالوا إن هذا ليس عملًا صالحًا، ولكنهم لم يرغبوا في أن يتفقوا مع يسوع، لذلك سَكَتُوا. </w:t>
      </w:r>
    </w:p>
    <w:p>
      <w:pPr>
        <w:bidi/>
      </w:pPr>
      <w:r>
        <w:rPr>
          <w:rtl/>
          <w:cs/>
          <w:lang w:val="ar_AE" w:bidi="ar_AE"/>
        </w:rPr>
      </w:r>
      <w:r>
        <w:rPr>
          <w:rtl/>
          <w:cs/>
          <w:lang w:val="ar_AE" w:bidi="ar_AE"/>
        </w:rPr>
        <w:t>توقف هنا وناقش مع فريق الترجمة الخاص بك: كيف يتجاوب الناس في ثقافتكم، عندما يطرح مُعلّم أو شخص مهم سؤالًا؟ هل يصمتوا؟ هل هناك طريقة خاصة ومحترمة يتجاوبون بها؟ (أوقفوا هذا التسجيل الآن)</w:t>
      </w:r>
    </w:p>
    <w:p>
      <w:pPr>
        <w:bidi/>
      </w:pPr>
      <w:r>
        <w:rPr>
          <w:rtl/>
          <w:cs/>
          <w:lang w:val="ar_AE" w:bidi="ar_AE"/>
        </w:rPr>
      </w:r>
      <w:r>
        <w:rPr>
          <w:rtl/>
          <w:cs/>
          <w:lang w:val="ar_AE" w:bidi="ar_AE"/>
        </w:rPr>
        <w:t>كان يسوع غاضبًا وحزينًا لأن الناس كانوا عنيدين وقساة القلوب، وما زالوا لا يؤمنون أنه له سلطان على يوم السبت. ولكن الفرّيسيين أدركوا أنه إن كسر يسوع تقاليدهم بشأن السبت، فسيفقدون قريبًا السيطرة التي كانت لهم على الناس سابقًا. وبالطبع، ذلك جعلهم يريدون قتل يسوع لأنه هدد أسلوب حياتهم.</w:t>
      </w:r>
    </w:p>
    <w:p>
      <w:pPr>
        <w:bidi/>
      </w:pPr>
      <w:r>
        <w:rPr>
          <w:rtl/>
          <w:cs/>
          <w:lang w:val="ar_AE" w:bidi="ar_AE"/>
        </w:rPr>
      </w:r>
      <w:r>
        <w:rPr>
          <w:rtl/>
          <w:cs/>
          <w:lang w:val="ar_AE" w:bidi="ar_AE"/>
        </w:rPr>
        <w:t>توقّف هنا وناقش مع فريق الترجمة: ما الأمور التي يفعلها الناس في ثقافتكم فتُغضِب القادة الدينيين؟ وماذا يفعل القادة الدينيون عندما يغضبون؟ ناقش ما يحدث في الديانات التقليدية وكذلك في الكنيسة المسيحية. (أوقفوا هذا التسجيل الآن)</w:t>
      </w:r>
    </w:p>
    <w:p>
      <w:pPr>
        <w:bidi/>
      </w:pPr>
      <w:r>
        <w:rPr>
          <w:rtl/>
          <w:cs/>
          <w:lang w:val="ar_AE" w:bidi="ar_AE"/>
        </w:rPr>
      </w:r>
      <w:r>
        <w:rPr>
          <w:rtl/>
          <w:cs/>
          <w:lang w:val="ar_AE" w:bidi="ar_AE"/>
        </w:rPr>
        <w:t xml:space="preserve">فذهب الفريسيون ليلتقوا مع الهيروديسيين، أي انصار حاكم الجليل، هيرودس أنتيباس. كان الهيروديسيون عادًة أعداًء للفريسيين، ولكن لأن كليهما أراد موت يسوع، اتفقا على الاجتماع مع الفريسيين. إن هذا يبدأ في إظهار مستقبل آلام يسوع لنا. </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 إلى نسخة صوتية من إنجيل مرقس 2: 23 - 3: 6 من ترجمة سهلة ومفهومة.</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يقوم الفريق بتصوير هذا المقطع بصرياً.</w:t>
      </w:r>
    </w:p>
    <w:p>
      <w:pPr>
        <w:bidi/>
      </w:pPr>
      <w:r>
        <w:rPr>
          <w:rtl/>
          <w:cs/>
          <w:lang w:val="ar_AE" w:bidi="ar_AE"/>
        </w:rPr>
      </w:r>
      <w:r>
        <w:rPr>
          <w:rtl/>
          <w:cs/>
          <w:lang w:val="ar_AE" w:bidi="ar_AE"/>
        </w:rPr>
        <w:t>يحتوي هذا المقطع على 6 مشاهد.</w:t>
      </w:r>
    </w:p>
    <w:p>
      <w:pPr>
        <w:bidi/>
      </w:pPr>
      <w:r>
        <w:rPr>
          <w:rtl/>
          <w:cs/>
          <w:lang w:val="ar_AE" w:bidi="ar_AE"/>
        </w:rPr>
      </w:r>
      <w:r>
        <w:rPr>
          <w:b/>
          <w:rtl/>
          <w:cs/>
          <w:lang w:val="ar_AE" w:bidi="ar_AE"/>
        </w:rPr>
        <w:t>في المشهد الأول:</w:t>
      </w:r>
      <w:r>
        <w:rPr>
          <w:rtl/>
          <w:cs/>
          <w:lang w:val="ar_AE" w:bidi="ar_AE"/>
        </w:rPr>
        <w:t xml:space="preserve"> في يوم السبت كان يسوع يمشي مع تلاميذه وسط حقول القمح. وكان تلاميذه يقطفون السنابل ويأكلون. وكان هناك فريسيون قالوا ليسوع: "انظر، لماذا تكسرون الشريعة بقطف الحبوب؟"</w:t>
      </w:r>
    </w:p>
    <w:p>
      <w:pPr>
        <w:bidi/>
      </w:pPr>
      <w:r>
        <w:rPr>
          <w:rtl/>
          <w:cs/>
          <w:lang w:val="ar_AE" w:bidi="ar_AE"/>
        </w:rPr>
      </w:r>
      <w:r>
        <w:rPr>
          <w:b/>
          <w:rtl/>
          <w:cs/>
          <w:lang w:val="ar_AE" w:bidi="ar_AE"/>
        </w:rPr>
        <w:t>في المشهد الثاني:</w:t>
      </w:r>
      <w:r>
        <w:rPr>
          <w:rtl/>
          <w:cs/>
          <w:lang w:val="ar_AE" w:bidi="ar_AE"/>
        </w:rPr>
        <w:t xml:space="preserve"> يتكلّم يسوع إلى الفريسيين. ويروي لهم قصة من الكتاب المقدس عن داود، إذ أكل داود خبز التقدمة في بيت الله عندما كان هو ورفاقه في احتياج وجوع.</w:t>
      </w:r>
    </w:p>
    <w:p>
      <w:pPr>
        <w:bidi/>
      </w:pPr>
      <w:r>
        <w:rPr>
          <w:rtl/>
          <w:cs/>
          <w:lang w:val="ar_AE" w:bidi="ar_AE"/>
        </w:rPr>
      </w:r>
      <w:r>
        <w:rPr>
          <w:b/>
          <w:rtl/>
          <w:cs/>
          <w:lang w:val="ar_AE" w:bidi="ar_AE"/>
        </w:rPr>
        <w:t>في المشهد الثالث:</w:t>
      </w:r>
      <w:r>
        <w:rPr>
          <w:rtl/>
          <w:cs/>
          <w:lang w:val="ar_AE" w:bidi="ar_AE"/>
        </w:rPr>
        <w:t xml:space="preserve"> ينظر يسوع إلى الفريسيين ويقول: "لقد جُعِل السبت لأجل الناس، لا الناس لأجل السبت. وأن ابن الإنسان هو ربّ السبت أيضًا."</w:t>
      </w:r>
    </w:p>
    <w:p>
      <w:pPr>
        <w:bidi/>
      </w:pPr>
      <w:r>
        <w:rPr>
          <w:rtl/>
          <w:cs/>
          <w:lang w:val="ar_AE" w:bidi="ar_AE"/>
        </w:rPr>
      </w:r>
      <w:r>
        <w:rPr>
          <w:b/>
          <w:rtl/>
          <w:cs/>
          <w:lang w:val="ar_AE" w:bidi="ar_AE"/>
        </w:rPr>
        <w:t>في المشهد الرابع:</w:t>
      </w:r>
      <w:r>
        <w:rPr>
          <w:rtl/>
          <w:cs/>
          <w:lang w:val="ar_AE" w:bidi="ar_AE"/>
        </w:rPr>
        <w:t xml:space="preserve"> في مناسبة أخرى، دخل يسوع إلى المجمع ولاحظ رجلًا يده مشلولة. وبما أن اليوم كان سبتًا، كان الجميع يراقبون يسوع ليروا إن كان سيفعل شيئًا يُعتبر خطأ، وخاصة الفريسيين.</w:t>
      </w:r>
    </w:p>
    <w:p>
      <w:pPr>
        <w:bidi/>
      </w:pPr>
      <w:r>
        <w:rPr>
          <w:rtl/>
          <w:cs/>
          <w:lang w:val="ar_AE" w:bidi="ar_AE"/>
        </w:rPr>
      </w:r>
      <w:r>
        <w:rPr>
          <w:b/>
          <w:rtl/>
          <w:cs/>
          <w:lang w:val="ar_AE" w:bidi="ar_AE"/>
        </w:rPr>
        <w:t>في المشهد الخامس:</w:t>
      </w:r>
      <w:r>
        <w:rPr>
          <w:rtl/>
          <w:cs/>
          <w:lang w:val="ar_AE" w:bidi="ar_AE"/>
        </w:rPr>
        <w:t xml:space="preserve"> قال يسوع للرجل صاحب اليد المشلولة أن يقف أمام الجميع. ثم سأل الذين في المجمع: "هل تسمح الشريعة أن نعمل الخير في السبت أو نعمل الشر؟ هل تسمح أن نخلّص نفسًا أو نهلكها؟" لكنهم صمتوا. فشفى يسوع يد الرجل.</w:t>
      </w:r>
    </w:p>
    <w:p>
      <w:pPr>
        <w:bidi/>
      </w:pPr>
      <w:r>
        <w:rPr>
          <w:rtl/>
          <w:cs/>
          <w:lang w:val="ar_AE" w:bidi="ar_AE"/>
        </w:rPr>
      </w:r>
      <w:r>
        <w:rPr>
          <w:b/>
          <w:rtl/>
          <w:cs/>
          <w:lang w:val="ar_AE" w:bidi="ar_AE"/>
        </w:rPr>
        <w:t>في المشهد السادس:</w:t>
      </w:r>
      <w:r>
        <w:rPr>
          <w:rtl/>
          <w:cs/>
          <w:lang w:val="ar_AE" w:bidi="ar_AE"/>
        </w:rPr>
        <w:t xml:space="preserve"> على الفور خرج الفريسيون وتشاوروا مع أتباع هيرودس لكي يتآمروا على قتل يسوع.</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w:t>
      </w:r>
    </w:p>
    <w:p>
      <w:pPr>
        <w:pStyle w:val="ListBullet"/>
        <w:bidi/>
        <w:spacing w:line="240" w:lineRule="auto"/>
        <w:ind w:left="720"/>
      </w:pPr>
      <w:r>
        <w:rPr>
          <w:rtl/>
          <w:cs/>
          <w:lang w:val="ar_AE" w:bidi="ar_AE"/>
        </w:rPr>
      </w:r>
      <w:r>
        <w:rPr>
          <w:rtl/>
          <w:cs/>
          <w:lang w:val="ar_AE" w:bidi="ar_AE"/>
        </w:rPr>
        <w:t>الفريسيون</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رفاق داود</w:t>
      </w:r>
    </w:p>
    <w:p>
      <w:pPr>
        <w:pStyle w:val="ListBullet"/>
        <w:bidi/>
        <w:spacing w:line="240" w:lineRule="auto"/>
        <w:ind w:left="720"/>
      </w:pPr>
      <w:r>
        <w:rPr>
          <w:rtl/>
          <w:cs/>
          <w:lang w:val="ar_AE" w:bidi="ar_AE"/>
        </w:rPr>
      </w:r>
      <w:r>
        <w:rPr>
          <w:rtl/>
          <w:cs/>
          <w:lang w:val="ar_AE" w:bidi="ar_AE"/>
        </w:rPr>
        <w:t>رجل ذو يد مشلولة</w:t>
      </w:r>
    </w:p>
    <w:p>
      <w:pPr>
        <w:pStyle w:val="ListBullet"/>
        <w:bidi/>
        <w:spacing w:line="240" w:lineRule="auto"/>
        <w:ind w:left="720"/>
      </w:pPr>
      <w:r>
        <w:rPr>
          <w:rtl/>
          <w:cs/>
          <w:lang w:val="ar_AE" w:bidi="ar_AE"/>
        </w:rPr>
      </w:r>
      <w:r>
        <w:rPr>
          <w:rtl/>
          <w:cs/>
          <w:lang w:val="ar_AE" w:bidi="ar_AE"/>
        </w:rPr>
        <w:t>الناس الموجودون في المجمع اليهوديّ</w:t>
      </w:r>
    </w:p>
    <w:p>
      <w:pPr>
        <w:pStyle w:val="ListBullet"/>
        <w:bidi/>
        <w:spacing w:line="240" w:lineRule="auto"/>
        <w:ind w:left="720"/>
      </w:pPr>
      <w:r>
        <w:rPr>
          <w:rtl/>
          <w:cs/>
          <w:lang w:val="ar_AE" w:bidi="ar_AE"/>
        </w:rPr>
      </w:r>
      <w:r>
        <w:rPr>
          <w:rtl/>
          <w:cs/>
          <w:lang w:val="ar_AE" w:bidi="ar_AE"/>
        </w:rPr>
        <w:t>أتباع هيرودس</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في المشهد الأول، كان يسوع وتلاميذه يجتازون الحقول يقطفون السنابل ليأكلوا. فرآهم الفريسيون وواجهوا يسوع بسؤال. لقد فعلوا ذلك لأن الثقافة اليهودية كانت تعتبر أن يسوع هو المسؤول عن أفعال تلاميذه. وكان الفريسيون يظنون أن التلاميذ يعملون في يوم السبت، وهذا ضد شريعة الله.</w:t>
      </w:r>
    </w:p>
    <w:p>
      <w:pPr>
        <w:bidi/>
      </w:pPr>
      <w:r>
        <w:rPr>
          <w:rtl/>
          <w:cs/>
          <w:lang w:val="ar_AE" w:bidi="ar_AE"/>
        </w:rPr>
      </w:r>
      <w:r>
        <w:rPr>
          <w:rtl/>
          <w:cs/>
          <w:lang w:val="ar_AE" w:bidi="ar_AE"/>
        </w:rPr>
        <w:t>وقبل أن يروي يسوع قصة داود، سأل الفريسيين إن كانوا قد قرأوا القصة، ليس لأنه يشك في معرفتهم، بل كتأديب لهم.</w:t>
      </w:r>
    </w:p>
    <w:p>
      <w:pPr>
        <w:bidi/>
      </w:pPr>
      <w:r>
        <w:rPr>
          <w:rtl/>
          <w:cs/>
          <w:lang w:val="ar_AE" w:bidi="ar_AE"/>
        </w:rPr>
      </w:r>
      <w:r>
        <w:rPr>
          <w:rtl/>
          <w:cs/>
          <w:lang w:val="ar_AE" w:bidi="ar_AE"/>
        </w:rPr>
        <w:t>في المشهد الثالث، أنهى يسوع قصته وتحدث مباشرة إلى الفريسيين. اعلموا أن يسوع هو ربّ السبت، وأن السبت جُعل لأجل الناس، لا الناس لأجل السبت.</w:t>
      </w:r>
    </w:p>
    <w:p>
      <w:pPr>
        <w:bidi/>
      </w:pPr>
      <w:r>
        <w:rPr>
          <w:rtl/>
          <w:cs/>
          <w:lang w:val="ar_AE" w:bidi="ar_AE"/>
        </w:rPr>
      </w:r>
      <w:r>
        <w:rPr>
          <w:rtl/>
          <w:cs/>
          <w:lang w:val="ar_AE" w:bidi="ar_AE"/>
        </w:rPr>
        <w:t>المشهد الرابع أيضًا يحدث في يوم سبت، ولكن في مكان مختلف. تخيّلوا يسوع وهو يدخل المجمع (بيت العبادة اليهودي). وكان الفريسيون هناك ليروا إن كان يسوع سيكسر شريعة الله. فأمر يسوع رجلًا ذو يد مشلولة أن يقف أمام الجميع. ربما كان الناس في المجمع اليهوديّ على الأغلب جالسين على جانبي القاعة، ولذلك أحضر يسوع الرجل إلى الأمام وفي الوسط ليكون ظاهرًا للجميع.</w:t>
      </w:r>
    </w:p>
    <w:p>
      <w:pPr>
        <w:bidi/>
      </w:pPr>
      <w:r>
        <w:rPr>
          <w:rtl/>
          <w:cs/>
          <w:lang w:val="ar_AE" w:bidi="ar_AE"/>
        </w:rPr>
      </w:r>
      <w:r>
        <w:rPr>
          <w:rtl/>
          <w:cs/>
          <w:lang w:val="ar_AE" w:bidi="ar_AE"/>
        </w:rPr>
        <w:t>تخيّلوا الحوار في المشهد الخامس. سأل يسوع المجتمعين في المجمع، ومن ضمنهم الفريسيون: "هل تسمح الشريعة أن نعمل الخير أم الشر، أن نخلّص نفسًا أم نقتلها؟" ولكن لم يجبه أحد. فنظر يسوع حوله بغضب وحزن، ثم قال للرجل: "مد يدك." فمد الرجل يده، فشُفيت في الحال.</w:t>
      </w:r>
    </w:p>
    <w:p>
      <w:pPr>
        <w:bidi/>
      </w:pPr>
      <w:r>
        <w:rPr>
          <w:rtl/>
          <w:cs/>
          <w:lang w:val="ar_AE" w:bidi="ar_AE"/>
        </w:rPr>
      </w:r>
      <w:r>
        <w:rPr>
          <w:rtl/>
          <w:cs/>
          <w:lang w:val="ar_AE" w:bidi="ar_AE"/>
        </w:rPr>
        <w:t>في المشهد الأخير، تخيّلوا الفريسيين وهم يغادرون المجمع. ثم التقوا بأتباع هيرودس وبدأوا يتآمرون لقتل يسوع.</w:t>
      </w:r>
    </w:p>
    <w:p>
      <w:pPr>
        <w:bidi/>
      </w:pPr>
      <w:r>
        <w:rPr>
          <w:rtl/>
          <w:cs/>
          <w:lang w:val="ar_AE" w:bidi="ar_AE"/>
        </w:rPr>
      </w:r>
      <w:r>
        <w:rPr>
          <w:rtl/>
          <w:cs/>
          <w:lang w:val="ar_AE" w:bidi="ar_AE"/>
        </w:rPr>
        <w:t>والآن، يتعين على المجموعة رسم مشاهد المقطع وما يجري فيه من أحداث على لوحة، أو ترسم صورًا، أو أن تستخدم أشياء ملموسة للتصوير المرئي.</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 إلى نسخة صوتية من إنجيل مرقس :2 23 - :3 6 من الترجمة الأكثر فهمًا لك.</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تحتوي هذه القصة على ستة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w:t>
      </w:r>
    </w:p>
    <w:p>
      <w:pPr>
        <w:pStyle w:val="ListBullet"/>
        <w:bidi/>
        <w:spacing w:line="240" w:lineRule="auto"/>
        <w:ind w:left="720"/>
      </w:pPr>
      <w:r>
        <w:rPr>
          <w:rtl/>
          <w:cs/>
          <w:lang w:val="ar_AE" w:bidi="ar_AE"/>
        </w:rPr>
      </w:r>
      <w:r>
        <w:rPr>
          <w:rtl/>
          <w:cs/>
          <w:lang w:val="ar_AE" w:bidi="ar_AE"/>
        </w:rPr>
        <w:t>الفريسيون</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رفاق داود</w:t>
      </w:r>
    </w:p>
    <w:p>
      <w:pPr>
        <w:pStyle w:val="ListBullet"/>
        <w:bidi/>
        <w:spacing w:line="240" w:lineRule="auto"/>
        <w:ind w:left="720"/>
      </w:pPr>
      <w:r>
        <w:rPr>
          <w:rtl/>
          <w:cs/>
          <w:lang w:val="ar_AE" w:bidi="ar_AE"/>
        </w:rPr>
      </w:r>
      <w:r>
        <w:rPr>
          <w:rtl/>
          <w:cs/>
          <w:lang w:val="ar_AE" w:bidi="ar_AE"/>
        </w:rPr>
        <w:t>رجل يده يابسة</w:t>
      </w:r>
    </w:p>
    <w:p>
      <w:pPr>
        <w:pStyle w:val="ListBullet"/>
        <w:bidi/>
        <w:spacing w:line="240" w:lineRule="auto"/>
        <w:ind w:left="720"/>
      </w:pPr>
      <w:r>
        <w:rPr>
          <w:rtl/>
          <w:cs/>
          <w:lang w:val="ar_AE" w:bidi="ar_AE"/>
        </w:rPr>
      </w:r>
      <w:r>
        <w:rPr>
          <w:rtl/>
          <w:cs/>
          <w:lang w:val="ar_AE" w:bidi="ar_AE"/>
        </w:rPr>
        <w:t>الأشخاص الموجودون في المجمع</w:t>
      </w:r>
    </w:p>
    <w:p>
      <w:pPr>
        <w:pStyle w:val="ListBullet"/>
        <w:bidi/>
        <w:spacing w:line="240" w:lineRule="auto"/>
        <w:ind w:left="720"/>
      </w:pPr>
      <w:r>
        <w:rPr>
          <w:rtl/>
          <w:cs/>
          <w:lang w:val="ar_AE" w:bidi="ar_AE"/>
        </w:rPr>
      </w:r>
      <w:r>
        <w:rPr>
          <w:rtl/>
          <w:cs/>
          <w:lang w:val="ar_AE" w:bidi="ar_AE"/>
        </w:rPr>
        <w:t>الهيرودسيون</w:t>
      </w:r>
    </w:p>
    <w:p>
      <w:pPr>
        <w:bidi/>
      </w:pPr>
      <w:r>
        <w:rPr>
          <w:rtl/>
          <w:cs/>
          <w:lang w:val="ar_AE" w:bidi="ar_AE"/>
        </w:rPr>
      </w:r>
      <w:r>
        <w:rPr>
          <w:rtl/>
          <w:cs/>
          <w:lang w:val="ar_AE" w:bidi="ar_AE"/>
        </w:rPr>
        <w:t>عليكم كمجموعة القيام بتمثيل المقطع مرتين، وذلك بلغتكم الأم.</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قوموا بتمثيل يسوع وتلاميذه وهم يجتازون عبر الحقول. وبينما يمشون، يقوم التلاميذ بقطف السنابل ويأكلونها. يرى الفريسيون هذا ويسألوا يسوع: "لماذا يكسر تلاميذك الناموس بقطف السنابل في السبت؟"</w:t>
      </w:r>
    </w:p>
    <w:p>
      <w:pPr>
        <w:bidi/>
      </w:pPr>
      <w:r>
        <w:rPr>
          <w:rtl/>
          <w:cs/>
          <w:lang w:val="ar_AE" w:bidi="ar_AE"/>
        </w:rPr>
      </w:r>
      <w:r>
        <w:rPr>
          <w:rtl/>
          <w:cs/>
          <w:lang w:val="ar_AE" w:bidi="ar_AE"/>
        </w:rPr>
        <w:t>أوقفوا التمثيل. اسأل الشخص الذي يؤدي دور الفريسيين: "بماذا تشعر أو تفكر؟" يمكن أن يجيب الشخص بعبارات مثل: "نحن ترى يسوع باستمرار يكسر قوانيننا الدينية،" أو "نحن مستاءون لأن يسوع يشجع الآخرين على كسر ناموس الله،" أو "نحن غاضبون. علينا أن نواجه يسوع بشأن سلوكه". واصلوا تمثيل الدراما.</w:t>
      </w:r>
    </w:p>
    <w:p>
      <w:pPr>
        <w:bidi/>
      </w:pPr>
      <w:r>
        <w:rPr>
          <w:rtl/>
          <w:cs/>
          <w:lang w:val="ar_AE" w:bidi="ar_AE"/>
        </w:rPr>
      </w:r>
      <w:r>
        <w:rPr>
          <w:rtl/>
          <w:cs/>
          <w:lang w:val="ar_AE" w:bidi="ar_AE"/>
        </w:rPr>
        <w:t xml:space="preserve">قم بتمثيل دور يسوع وهو يسرد قصة عن داود للفريسيين. كذلك قوموا بتمثيل القصة بينما يرويها يسوع. كان داود ورفاقه جائعين، فدخلوا بيت الله وكسروا الشريعة بأكل الخبز الذي لا يحل أكله إلا للكهنة. </w:t>
      </w:r>
    </w:p>
    <w:p>
      <w:pPr>
        <w:bidi/>
      </w:pPr>
      <w:r>
        <w:rPr>
          <w:rtl/>
          <w:cs/>
          <w:lang w:val="ar_AE" w:bidi="ar_AE"/>
        </w:rPr>
      </w:r>
      <w:r>
        <w:rPr>
          <w:rtl/>
          <w:cs/>
          <w:lang w:val="ar_AE" w:bidi="ar_AE"/>
        </w:rPr>
        <w:t>أوقفوا التمثيل. اسأل الشخص الذي يؤدي دور داود: "بماذا تشعر أو تفكر؟" قد يجيب الشخص بعبارات مثل: الله كان يريدني أن أوفِّر الطعام لرفقائي بينما كنا جوعى". أو "إن اهتمام الله بنا هو أكثر من اهتمامه بالوصايا الدينية،" أو "أنا شاكر". فإن الله دائمًا ما يدبر لي في وقت حاجتي". واصلوا تمثيل الدراما.</w:t>
      </w:r>
    </w:p>
    <w:p>
      <w:pPr>
        <w:bidi/>
      </w:pPr>
      <w:r>
        <w:rPr>
          <w:rtl/>
          <w:cs/>
          <w:lang w:val="ar_AE" w:bidi="ar_AE"/>
        </w:rPr>
      </w:r>
      <w:r>
        <w:rPr>
          <w:rtl/>
          <w:cs/>
          <w:lang w:val="ar_AE" w:bidi="ar_AE"/>
        </w:rPr>
        <w:t>قم بتمثيل يسوع وهو يجيب الفريسيين، قائلًا إن السبت قد جُعل من أجل تلبية احتياجات الناس، وليس من أجل أن يفي الناس بمتطلبات السبت. يقول يسوع: "إذا ابن الإنسان هو ربُّ السبت أيضًا."</w:t>
      </w:r>
    </w:p>
    <w:p>
      <w:pPr>
        <w:bidi/>
      </w:pPr>
      <w:r>
        <w:rPr>
          <w:rtl/>
          <w:cs/>
          <w:lang w:val="ar_AE" w:bidi="ar_AE"/>
        </w:rPr>
      </w:r>
      <w:r>
        <w:rPr>
          <w:rtl/>
          <w:cs/>
          <w:lang w:val="ar_AE" w:bidi="ar_AE"/>
        </w:rPr>
        <w:t>أوقفوا التمثيل. اسأل الشخص الذي يؤدي دور التلاميذ: "بماذا تشعر أو تفكر؟" قد يجيب الشخص بعبارات مثل: "إن يسوع لا يشبه أي معلم ديني آخر. فهو يعلِّم بسلطان،" أو "أنا مندهش". أنا لم أفكر قط في أن السبت قد جُعل من أجل الإنسان،" أو "إنه امتياز لي أن أكون تلميذًا للشخص الذي له كل سلطان". واصلوا تمثيل الدراما.</w:t>
      </w:r>
    </w:p>
    <w:p>
      <w:pPr>
        <w:bidi/>
      </w:pPr>
      <w:r>
        <w:rPr>
          <w:rtl/>
          <w:cs/>
          <w:lang w:val="ar_AE" w:bidi="ar_AE"/>
        </w:rPr>
      </w:r>
      <w:r>
        <w:rPr>
          <w:rtl/>
          <w:cs/>
          <w:lang w:val="ar_AE" w:bidi="ar_AE"/>
        </w:rPr>
        <w:t>قم بتمثيل دور يسوع وهو يدخل المجمع مرة أخرى ويرى رجلًا يده يابسة. يدعو يسوع الرجل إلى الوقوف أمام الجميع، ويسأل: "هل تسمح الشريعة الدينية لنا أن نعمل الخير أو أن نفعل الشر في السبت؟ هل هو يوم لتخليص نفس أم للقتل؟"</w:t>
      </w:r>
    </w:p>
    <w:p>
      <w:pPr>
        <w:bidi/>
      </w:pPr>
      <w:r>
        <w:rPr>
          <w:rtl/>
          <w:cs/>
          <w:lang w:val="ar_AE" w:bidi="ar_AE"/>
        </w:rPr>
      </w:r>
      <w:r>
        <w:rPr>
          <w:rtl/>
          <w:cs/>
          <w:lang w:val="ar_AE" w:bidi="ar_AE"/>
        </w:rPr>
        <w:t>أوقفوا التمثيل. اسأل الشخص الذي يؤدي دور يسوع: "بماذا تشعر أو تفكر؟" قد يجيب الشخص بعبارات مثل: "أنا على وشك أن أوضح أمرًا بشأن السبت،" أو "أنا أريد أن يفهمني الناس،" أو "أنا غاضب لأن الناس يهتمون بقوانينهم وتقاليدهم الدينية أكثر من الاهتمام بالآخرين والشفقة عليهم." واصلوا تمثيل الدراما.</w:t>
      </w:r>
    </w:p>
    <w:p>
      <w:pPr>
        <w:bidi/>
      </w:pPr>
      <w:r>
        <w:rPr>
          <w:rtl/>
          <w:cs/>
          <w:lang w:val="ar_AE" w:bidi="ar_AE"/>
        </w:rPr>
      </w:r>
      <w:r>
        <w:rPr>
          <w:rtl/>
          <w:cs/>
          <w:lang w:val="ar_AE" w:bidi="ar_AE"/>
        </w:rPr>
        <w:t>من خلال التمثيل أظهر أن لا أحد يجيب يسوع. فينظر يسوع حوله، وهو غاضب وحزين بعمق بسبب قلوبهم القاسية.</w:t>
      </w:r>
    </w:p>
    <w:p>
      <w:pPr>
        <w:bidi/>
      </w:pPr>
      <w:r>
        <w:rPr>
          <w:rtl/>
          <w:cs/>
          <w:lang w:val="ar_AE" w:bidi="ar_AE"/>
        </w:rPr>
      </w:r>
      <w:r>
        <w:rPr>
          <w:rtl/>
          <w:cs/>
          <w:lang w:val="ar_AE" w:bidi="ar_AE"/>
        </w:rPr>
        <w:t>أوقفوا التمثيل. اسأل الشخص الذي يؤدي دور الناس في المجمع: "بماذا تشعر أو تفكر؟" قد يجيب الشخص بعبارات مثل: "نحن نعلم أنه على حق، لذلك لا نريد أن نجيبه،" أو "مُعاند. فنحن لا نريد أن نُسلِّم ليسوع،" أو "نحن نشعر بالخجل". اسأل الشخص الذي يؤدي دور يسوع: "بماذا تشعر أو تفكر؟" قد يجيب الشخص بعبارات مثل: "أنا غاضب لأن القادة الدينيين قد حرفوا وصايا أبي،" أو "أنا حزين للغاية لأنهم لا يفهمون مقصد أبي من السبت،" أو "أنا محبط لأن هؤلاء الناس لا يستمعون لي." واصلوا تمثيل الدراما.</w:t>
      </w:r>
    </w:p>
    <w:p>
      <w:pPr>
        <w:bidi/>
      </w:pPr>
      <w:r>
        <w:rPr>
          <w:rtl/>
          <w:cs/>
          <w:lang w:val="ar_AE" w:bidi="ar_AE"/>
        </w:rPr>
      </w:r>
      <w:r>
        <w:rPr>
          <w:rtl/>
          <w:cs/>
          <w:lang w:val="ar_AE" w:bidi="ar_AE"/>
        </w:rPr>
        <w:t>قم بتمثيل دور يسوع وهو يقول للرجل الذي يده يابسة: "مد يدك". يمد الرجل يده، فتُشفي. فيخرج الفريسيون في الحال. ويلتقوا مع الهيرودسيين ليتآمروا لقتل يسوع.</w:t>
      </w:r>
    </w:p>
    <w:p>
      <w:pPr>
        <w:bidi/>
      </w:pPr>
      <w:r>
        <w:rPr>
          <w:rtl/>
          <w:cs/>
          <w:lang w:val="ar_AE" w:bidi="ar_AE"/>
        </w:rPr>
      </w:r>
      <w:r>
        <w:rPr>
          <w:rtl/>
          <w:cs/>
          <w:lang w:val="ar_AE" w:bidi="ar_AE"/>
        </w:rPr>
        <w:t>أوقفوا التمثيل. اسأل الشخص الذي يؤدي دور الفريسيين: "بماذا تشعر أو تفكر؟" قد يجيب الشخص بعبارات مثل: "أنا غاضب لأن يسوع شفي في السبت،" أو "أنا خائف من قوة يسوع،" أو "نحن نعتقد أن يسوع يُجدف على الله،" أو "نحن غاضبون بما يكفي كي نريد أن نقتل يسوع."</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إنجيل مرقس ١: ٢٣–٢٨ مرةً واحدة في أكثر الترجمات المفهومة لكم.</w:t>
      </w:r>
    </w:p>
    <w:p>
      <w:pPr>
        <w:bidi/>
      </w:pPr>
      <w:r>
        <w:rPr>
          <w:rtl/>
          <w:cs/>
          <w:lang w:val="ar_AE" w:bidi="ar_AE"/>
        </w:rPr>
      </w:r>
      <w:r>
        <w:rPr>
          <w:rtl/>
          <w:cs/>
          <w:lang w:val="ar_AE" w:bidi="ar_AE"/>
        </w:rPr>
        <w:t xml:space="preserve">في يوم </w:t>
      </w:r>
      <w:r>
        <w:rPr>
          <w:b/>
          <w:rtl/>
          <w:cs/>
          <w:lang w:val="ar_AE" w:bidi="ar_AE"/>
        </w:rPr>
        <w:t>السبت</w:t>
      </w:r>
      <w:r>
        <w:rPr>
          <w:rtl/>
          <w:cs/>
          <w:lang w:val="ar_AE" w:bidi="ar_AE"/>
        </w:rPr>
        <w:t xml:space="preserve">، كان يسوع وتلاميذه يسيرون عبر حقول القمح وكان تلاميذه يقطفون السنابل بأيديهم. استخدموا نفس الكلمة التي استخدمتوها في المقاطع السابقة للإشارة إلى السبت. كان الشعب اليهودي يحفظ يوم السبت يومًا للراحة والعبادة لأن الله أعطاهم هذه الوصية. كان هذا هو اليوم السابع في الأسبوع. بحلول زمن يسوع، كانت هناك قواعد صارمة ومحددة موضوعة بخصوص نوع العمل الذي يمكن أو لا يمكن القيام به في هذا اليوم، وكان هذا أيضًا هو اليوم الذي يذهب فيه الناس إلى المَجمع للعبادة. للمزيد من المعلومات بخصوص </w:t>
      </w:r>
      <w:hyperlink r:id="rId30">
        <w:r>
          <w:rPr>
            <w:rtl/>
            <w:cs/>
            <w:lang w:val="ar_AE" w:bidi="ar_AE"/>
          </w:rPr>
          <w:rPr>
            <w:color w:val="0000EE"/>
            <w:u w:val="single"/>
          </w:rPr>
          <w:t>السبت</w:t>
        </w:r>
      </w:hyperlink>
      <w:r>
        <w:rPr>
          <w:rtl/>
          <w:cs/>
          <w:lang w:val="ar_AE" w:bidi="ar_AE"/>
        </w:rPr>
        <w:t>، برجاء الرجوع إلى قاموس الكلمات الرئيسية.</w:t>
      </w:r>
    </w:p>
    <w:p>
      <w:pPr>
        <w:bidi/>
      </w:pPr>
      <w:r>
        <w:rPr>
          <w:rtl/>
          <w:cs/>
          <w:lang w:val="ar_AE" w:bidi="ar_AE"/>
        </w:rPr>
      </w:r>
      <w:r>
        <w:rPr>
          <w:rtl/>
          <w:cs/>
          <w:lang w:val="ar_AE" w:bidi="ar_AE"/>
        </w:rPr>
        <w:t xml:space="preserve">كان يسوع يمشي مع </w:t>
      </w:r>
      <w:r>
        <w:rPr>
          <w:b/>
          <w:rtl/>
          <w:cs/>
          <w:lang w:val="ar_AE" w:bidi="ar_AE"/>
        </w:rPr>
        <w:t>تلاميذه</w:t>
      </w:r>
      <w:r>
        <w:rPr>
          <w:rtl/>
          <w:cs/>
          <w:lang w:val="ar_AE" w:bidi="ar_AE"/>
        </w:rPr>
        <w:t xml:space="preserve">، أو أتباعه المقرَّبين. استخدموا نفس الكلمة التي استخدمتوها في المقاطع السابقة للإشارة إلى التلاميذ. كان تلاميذ يسوع، أو أتباعه المُقرَّبون، معه في معظم خدمته العلنية، يسافرون معه في كل مكان، ويتعلمون منه، وأحيانًا يرسلهم ليكرزوا ببشارة الملكوت ويشفوا المرضى. لمزيد من المعلومات بخصوص </w:t>
      </w:r>
      <w:hyperlink r:id="rId54">
        <w:r>
          <w:rPr>
            <w:rtl/>
            <w:cs/>
            <w:lang w:val="ar_AE" w:bidi="ar_AE"/>
          </w:rPr>
          <w:rPr>
            <w:color w:val="0000EE"/>
            <w:u w:val="single"/>
          </w:rPr>
          <w:t>التلاميذ</w:t>
        </w:r>
      </w:hyperlink>
      <w:r>
        <w:rPr>
          <w:rtl/>
          <w:cs/>
          <w:lang w:val="ar_AE" w:bidi="ar_AE"/>
        </w:rPr>
        <w:t>، برجاء الرجوع إلى قاموس الكلمات الرئيسية.</w:t>
      </w:r>
    </w:p>
    <w:p>
      <w:pPr>
        <w:bidi/>
      </w:pPr>
      <w:r>
        <w:rPr>
          <w:rtl/>
          <w:cs/>
          <w:lang w:val="ar_AE" w:bidi="ar_AE"/>
        </w:rPr>
      </w:r>
      <w:r>
        <w:rPr>
          <w:rtl/>
          <w:cs/>
          <w:lang w:val="ar_AE" w:bidi="ar_AE"/>
        </w:rPr>
        <w:t xml:space="preserve">رأى </w:t>
      </w:r>
      <w:r>
        <w:rPr>
          <w:b/>
          <w:rtl/>
          <w:cs/>
          <w:lang w:val="ar_AE" w:bidi="ar_AE"/>
        </w:rPr>
        <w:t>الفريسيون</w:t>
      </w:r>
      <w:r>
        <w:rPr>
          <w:rtl/>
          <w:cs/>
          <w:lang w:val="ar_AE" w:bidi="ar_AE"/>
        </w:rPr>
        <w:t xml:space="preserve"> التلاميذَ يقطفون السنابل ووَبَّخوا يسوعَ بسبب أفعال التلاميذ. استخدموا نفس الكلمة التي استخدمتوها من قبل للإشارة إلى الفريسيين. إن لقب "الفريسي" يعني "المنفصل." وكان يُنظر إلى الفريسيين باعتبارهم أشخاصًا مؤثرين وأبرارًا بدرجة عالية. كما كانوا قدوة جيدة للناس، لأنهم كانوا مُكرَّسين لناموس الله. وكانوا يعترفون بالتقاليد والشرائع الدينية المكتوبة والشفوية. للمزيد من المعلومات بخصوص </w:t>
      </w:r>
      <w:hyperlink r:id="rId55">
        <w:r>
          <w:rPr>
            <w:rtl/>
            <w:cs/>
            <w:lang w:val="ar_AE" w:bidi="ar_AE"/>
          </w:rPr>
          <w:rPr>
            <w:color w:val="0000EE"/>
            <w:u w:val="single"/>
          </w:rPr>
          <w:t>الفريسيين</w:t>
        </w:r>
      </w:hyperlink>
      <w:r>
        <w:rPr>
          <w:rtl/>
          <w:cs/>
          <w:lang w:val="ar_AE" w:bidi="ar_AE"/>
        </w:rPr>
        <w:t>، برجاء الرجوع إلى قاموس الكلمات الرئيسية.</w:t>
      </w:r>
    </w:p>
    <w:p>
      <w:pPr>
        <w:bidi/>
      </w:pPr>
      <w:r>
        <w:rPr>
          <w:rtl/>
          <w:cs/>
          <w:lang w:val="ar_AE" w:bidi="ar_AE"/>
        </w:rPr>
      </w:r>
      <w:r>
        <w:rPr>
          <w:rtl/>
          <w:cs/>
          <w:lang w:val="ar_AE" w:bidi="ar_AE"/>
        </w:rPr>
        <w:t xml:space="preserve">سألهم يسوع إذا كانوا لم يقرأوا في النصوص المُقدَّسة عن أَكْل </w:t>
      </w:r>
      <w:hyperlink r:id="rId58">
        <w:r>
          <w:rPr>
            <w:rtl/>
            <w:cs/>
            <w:lang w:val="ar_AE" w:bidi="ar_AE"/>
          </w:rPr>
          <w:rPr>
            <w:color w:val="0000EE"/>
            <w:u w:val="single"/>
          </w:rPr>
          <w:t>داود</w:t>
        </w:r>
      </w:hyperlink>
      <w:r>
        <w:rPr>
          <w:rtl/>
          <w:cs/>
          <w:lang w:val="ar_AE" w:bidi="ar_AE"/>
        </w:rPr>
        <w:t xml:space="preserve"> للخبز المُقدَّس. تُشير </w:t>
      </w:r>
      <w:r>
        <w:rPr>
          <w:b/>
          <w:rtl/>
          <w:cs/>
          <w:lang w:val="ar_AE" w:bidi="ar_AE"/>
        </w:rPr>
        <w:t>النصوص المُقدَّسة</w:t>
      </w:r>
      <w:r>
        <w:rPr>
          <w:rtl/>
          <w:cs/>
          <w:lang w:val="ar_AE" w:bidi="ar_AE"/>
        </w:rPr>
        <w:t xml:space="preserve"> إلى الكتابات المُقدَّسة لأي جماعة دينية. في هذه الحالة، تُشير إلى الكتابات المُقدَّسة اليهودية التي أوحى الله بها.</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النصوص المُقدَّسة</w:t>
      </w:r>
      <w:r>
        <w:rPr>
          <w:rtl/>
          <w:cs/>
          <w:lang w:val="ar_AE" w:bidi="ar_AE"/>
        </w:rPr>
        <w:t xml:space="preserve">. تذكروا أن العبارة التي ستستخدمونها لا ينبغي أن تشير إلى الكتابات المُقدَّسة الخاصة بديانةٍ ما. ينبفي أن تكون عبارة عامة. ابحث في </w:t>
      </w:r>
      <w:hyperlink r:id="rId59">
        <w:r>
          <w:rPr>
            <w:rtl/>
            <w:cs/>
            <w:lang w:val="ar_AE" w:bidi="ar_AE"/>
          </w:rPr>
          <w:rPr>
            <w:color w:val="0000EE"/>
            <w:u w:val="single"/>
          </w:rPr>
          <w:t>قاموس الكلمات الرئيسية</w:t>
        </w:r>
      </w:hyperlink>
      <w:r>
        <w:rPr>
          <w:rtl/>
          <w:cs/>
          <w:lang w:val="ar_AE" w:bidi="ar_AE"/>
        </w:rPr>
        <w:t xml:space="preserve"> عن النصوص المُقدَّسة للمزيد من المعلومات. أوقفوا هذا التسجيل هنا.</w:t>
      </w:r>
    </w:p>
    <w:p>
      <w:pPr>
        <w:bidi/>
      </w:pPr>
      <w:r>
        <w:rPr>
          <w:rtl/>
          <w:cs/>
          <w:lang w:val="ar_AE" w:bidi="ar_AE"/>
        </w:rPr>
      </w:r>
      <w:r>
        <w:rPr>
          <w:rtl/>
          <w:cs/>
          <w:lang w:val="ar_AE" w:bidi="ar_AE"/>
        </w:rPr>
        <w:t xml:space="preserve">قال يسوع إن داود أخذ الخبز في زمن أبياثار </w:t>
      </w:r>
      <w:r>
        <w:rPr>
          <w:b/>
          <w:rtl/>
          <w:cs/>
          <w:lang w:val="ar_AE" w:bidi="ar_AE"/>
        </w:rPr>
        <w:t>رئيس الكهنة</w:t>
      </w:r>
      <w:r>
        <w:rPr>
          <w:rtl/>
          <w:cs/>
          <w:lang w:val="ar_AE" w:bidi="ar_AE"/>
        </w:rPr>
        <w:t xml:space="preserve">. نَعلم أن أبياثار لم يكن رئيس الكهنة في ذلك الوقت، لكن رئاسته للكهنوت كانت في تلك المرحلة الزمنية تقريبًا. في اليهودية، كان الكهنة هم الذين يَصلِون الناس بالله بواسطة تقديم الذبائح لأجلهم أمام الله، وبتعليم الشعب، وبالاهتمام بهيكل الله. كان الكهنة هم ممثلو الله أمام شعبه، وكانوا ممثلين لشعب الله أمامه. إن رئيس الكهنة هو الكاهن الأهم أو الأعلى. لمزيد من المعلومات بخصوص </w:t>
      </w:r>
      <w:hyperlink r:id="rId45">
        <w:r>
          <w:rPr>
            <w:rtl/>
            <w:cs/>
            <w:lang w:val="ar_AE" w:bidi="ar_AE"/>
          </w:rPr>
          <w:rPr>
            <w:color w:val="0000EE"/>
            <w:u w:val="single"/>
          </w:rPr>
          <w:t>الكهنة</w:t>
        </w:r>
      </w:hyperlink>
      <w:r>
        <w:rPr>
          <w:rtl/>
          <w:cs/>
          <w:lang w:val="ar_AE" w:bidi="ar_AE"/>
        </w:rPr>
        <w:t>، برجاء الرجوع إلى قاموس الكلمات الرئيسية، وترجموا كلمة الكاهن بنفس الطريقة التي استخدمتوها من قبل.</w:t>
      </w:r>
    </w:p>
    <w:p>
      <w:pPr>
        <w:bidi/>
      </w:pPr>
      <w:r>
        <w:rPr>
          <w:rtl/>
          <w:cs/>
          <w:lang w:val="ar_AE" w:bidi="ar_AE"/>
        </w:rPr>
      </w:r>
      <w:r>
        <w:rPr>
          <w:rtl/>
          <w:cs/>
          <w:lang w:val="ar_AE" w:bidi="ar_AE"/>
        </w:rPr>
        <w:t xml:space="preserve">أخذ داود الخبز من </w:t>
      </w:r>
      <w:r>
        <w:rPr>
          <w:b/>
          <w:rtl/>
          <w:cs/>
          <w:lang w:val="ar_AE" w:bidi="ar_AE"/>
        </w:rPr>
        <w:t>بيت الله</w:t>
      </w:r>
      <w:r>
        <w:rPr>
          <w:rtl/>
          <w:cs/>
          <w:lang w:val="ar_AE" w:bidi="ar_AE"/>
        </w:rPr>
        <w:t xml:space="preserve">. يمكن أن يُشير بيتُ الله إلى الهيكل أو خيمة الاجتماع، وهي الخيمة التي استخدمها اليهود قبل أن يكون لديهم الهيكل. في زمن داود، كانت خيمة الاجتماع هي بيت الله لليهود. من الأفضل أن يُذكر مباشرةً هذا المصطلح بأنه "بيت الله." للمزيد من المعلومات بخصوص </w:t>
      </w:r>
      <w:hyperlink r:id="rId60">
        <w:r>
          <w:rPr>
            <w:rtl/>
            <w:cs/>
            <w:lang w:val="ar_AE" w:bidi="ar_AE"/>
          </w:rPr>
          <w:rPr>
            <w:color w:val="0000EE"/>
            <w:u w:val="single"/>
          </w:rPr>
          <w:t>الهيكل</w:t>
        </w:r>
      </w:hyperlink>
      <w:r>
        <w:rPr>
          <w:rtl/>
          <w:cs/>
          <w:lang w:val="ar_AE" w:bidi="ar_AE"/>
        </w:rPr>
        <w:t xml:space="preserve"> أو </w:t>
      </w:r>
      <w:hyperlink r:id="rId61">
        <w:r>
          <w:rPr>
            <w:rtl/>
            <w:cs/>
            <w:lang w:val="ar_AE" w:bidi="ar_AE"/>
          </w:rPr>
          <w:rPr>
            <w:color w:val="0000EE"/>
            <w:u w:val="single"/>
          </w:rPr>
          <w:t>خيمة الاجتماع</w:t>
        </w:r>
      </w:hyperlink>
      <w:r>
        <w:rPr>
          <w:rtl/>
          <w:cs/>
          <w:lang w:val="ar_AE" w:bidi="ar_AE"/>
        </w:rPr>
        <w:t>، برجاء الرجوع إلى قاموس الكلمات الرئيسية.</w:t>
      </w:r>
    </w:p>
    <w:p>
      <w:pPr>
        <w:bidi/>
      </w:pPr>
      <w:r>
        <w:rPr>
          <w:rtl/>
          <w:cs/>
          <w:lang w:val="ar_AE" w:bidi="ar_AE"/>
        </w:rPr>
      </w:r>
      <w:r>
        <w:rPr>
          <w:rtl/>
          <w:cs/>
          <w:lang w:val="ar_AE" w:bidi="ar_AE"/>
        </w:rPr>
        <w:t xml:space="preserve">قال يسوع إن </w:t>
      </w:r>
      <w:r>
        <w:rPr>
          <w:b/>
          <w:rtl/>
          <w:cs/>
          <w:lang w:val="ar_AE" w:bidi="ar_AE"/>
        </w:rPr>
        <w:t>ابن الإنسان</w:t>
      </w:r>
      <w:r>
        <w:rPr>
          <w:rtl/>
          <w:cs/>
          <w:lang w:val="ar_AE" w:bidi="ar_AE"/>
        </w:rPr>
        <w:t xml:space="preserve"> هو رَبُّ السبت. في العهد القديم، كانت عبارة "ابن الإنسان" ببساطة تُشير إلى كائن بشري. كان يسوع يستخدم هذا اللقب باعتباره طريقته المفضلة للإشارة إلى نفسه. لكن "ابن الإنسان" هو الشخص الذي يُعطيه الله، في دانيال ٧، كلَّ السلطان والقوة. على الأرجح كان يسوع يُفضِّل هذا التعبير لأن اللقب يمكن أن يُشير إلى إنسان عادي أو إلى كائن فوق طبيعي. إن تعبير ابن الإنسان يُجبر الناس على أن يقرروا ما إذا كان يسوع إنسانًا أم هو الله. كذلك كان اللقب يتجنَّب التعبير السياسي المُتمثل في لقب المسيَّا/المسيح، وهو الشخص الذي أراد الناس أن يجعلوه ملكًا. يُحب مرقس أن يتحدَّث عن كل المرات التي أشار فيها يسوع إلى نفسه بلقب ابن الإنسان لكي يتحدث عن مصيره المتمثل في التألُّم والموت، مثل البشر. لمزيد من المعلومات بخصوص </w:t>
      </w:r>
      <w:hyperlink r:id="rId52">
        <w:r>
          <w:rPr>
            <w:rtl/>
            <w:cs/>
            <w:lang w:val="ar_AE" w:bidi="ar_AE"/>
          </w:rPr>
          <w:rPr>
            <w:color w:val="0000EE"/>
            <w:u w:val="single"/>
          </w:rPr>
          <w:t>ابن الإنسان</w:t>
        </w:r>
      </w:hyperlink>
      <w:r>
        <w:rPr>
          <w:rtl/>
          <w:cs/>
          <w:lang w:val="ar_AE" w:bidi="ar_AE"/>
        </w:rPr>
        <w:t>، برجاء الرجوع إلى قاموس الكلمات الرئيسية. ترجموا عبارة ابن الإنسان بنفس الطريقة التي ترجمتوها بها من قبل.</w:t>
      </w:r>
    </w:p>
    <w:p>
      <w:pPr>
        <w:bidi/>
      </w:pPr>
      <w:r>
        <w:rPr>
          <w:rtl/>
          <w:cs/>
          <w:lang w:val="ar_AE" w:bidi="ar_AE"/>
        </w:rPr>
      </w:r>
      <w:r>
        <w:rPr>
          <w:rtl/>
          <w:cs/>
          <w:lang w:val="ar_AE" w:bidi="ar_AE"/>
        </w:rPr>
        <w:t xml:space="preserve">إن تعبير </w:t>
      </w:r>
      <w:r>
        <w:rPr>
          <w:b/>
          <w:rtl/>
          <w:cs/>
          <w:lang w:val="ar_AE" w:bidi="ar_AE"/>
        </w:rPr>
        <w:t>رَبِّ</w:t>
      </w:r>
      <w:r>
        <w:rPr>
          <w:rtl/>
          <w:cs/>
          <w:lang w:val="ar_AE" w:bidi="ar_AE"/>
        </w:rPr>
        <w:t xml:space="preserve"> السبت يعني السيِّد على السبت. كان يسوع يقول إن له سلطانًا أن يقرر ما يَصح أو لا يَصح فعله في السبت. استخدم نفس الكلمة التي استخدمتها في المقاطع السابقة للإشارة إلى الرَّبِّ. للمزيد من المعلومات بخصوص </w:t>
      </w:r>
      <w:hyperlink r:id="rId20">
        <w:r>
          <w:rPr>
            <w:rtl/>
            <w:cs/>
            <w:lang w:val="ar_AE" w:bidi="ar_AE"/>
          </w:rPr>
          <w:rPr>
            <w:color w:val="0000EE"/>
            <w:u w:val="single"/>
          </w:rPr>
          <w:t>الرَّبِّ</w:t>
        </w:r>
      </w:hyperlink>
      <w:r>
        <w:rPr>
          <w:rtl/>
          <w:cs/>
          <w:lang w:val="ar_AE" w:bidi="ar_AE"/>
        </w:rPr>
        <w:t>، برجاء الرجوع إلى قاموس الكلمات الرئيسية.</w:t>
      </w:r>
    </w:p>
    <w:p>
      <w:pPr>
        <w:bidi/>
      </w:pPr>
      <w:r>
        <w:rPr>
          <w:rtl/>
          <w:cs/>
          <w:lang w:val="ar_AE" w:bidi="ar_AE"/>
        </w:rPr>
      </w:r>
      <w:r>
        <w:rPr>
          <w:rtl/>
          <w:cs/>
          <w:lang w:val="ar_AE" w:bidi="ar_AE"/>
        </w:rPr>
        <w:t xml:space="preserve">في سبت آخر، دخلَ يسوع </w:t>
      </w:r>
      <w:r>
        <w:rPr>
          <w:b/>
          <w:rtl/>
          <w:cs/>
          <w:lang w:val="ar_AE" w:bidi="ar_AE"/>
        </w:rPr>
        <w:t>المَجمع</w:t>
      </w:r>
      <w:r>
        <w:rPr>
          <w:rtl/>
          <w:cs/>
          <w:lang w:val="ar_AE" w:bidi="ar_AE"/>
        </w:rPr>
        <w:t xml:space="preserve">. كان هذا هو المكان اليهودي للعبادة. استخدموا نفس الكلمة التي استخدمتوها في المقاطع السابقة للإشارة إلى المَجمع. لمزيد من المعلومات بخصوص </w:t>
      </w:r>
      <w:hyperlink r:id="rId31">
        <w:r>
          <w:rPr>
            <w:rtl/>
            <w:cs/>
            <w:lang w:val="ar_AE" w:bidi="ar_AE"/>
          </w:rPr>
          <w:rPr>
            <w:color w:val="0000EE"/>
            <w:u w:val="single"/>
          </w:rPr>
          <w:t>المَجمع</w:t>
        </w:r>
      </w:hyperlink>
      <w:r>
        <w:rPr>
          <w:rtl/>
          <w:cs/>
          <w:lang w:val="ar_AE" w:bidi="ar_AE"/>
        </w:rPr>
        <w:t>، برجاء الرجوع إلى قاموس الكلمات الرئيسية.</w:t>
      </w:r>
    </w:p>
    <w:p>
      <w:pPr>
        <w:bidi/>
      </w:pPr>
      <w:r>
        <w:rPr>
          <w:rtl/>
          <w:cs/>
          <w:lang w:val="ar_AE" w:bidi="ar_AE"/>
        </w:rPr>
      </w:r>
      <w:r>
        <w:rPr>
          <w:rtl/>
          <w:cs/>
          <w:lang w:val="ar_AE" w:bidi="ar_AE"/>
        </w:rPr>
        <w:t xml:space="preserve">يقول مرقس إن يسوع </w:t>
      </w:r>
      <w:r>
        <w:rPr>
          <w:b/>
          <w:rtl/>
          <w:cs/>
          <w:lang w:val="ar_AE" w:bidi="ar_AE"/>
        </w:rPr>
        <w:t>حَزن بسبب قساوة قلوب الناس</w:t>
      </w:r>
      <w:r>
        <w:rPr>
          <w:rtl/>
          <w:cs/>
          <w:lang w:val="ar_AE" w:bidi="ar_AE"/>
        </w:rPr>
        <w:t xml:space="preserve">. استخدمَ اليهود كلمة القلب للإشارة إلى الجزء الذي تحدث فيه مشاعر وقرارات الإنسان. تُشير قساوة القلب إلى اختيار الناس ألا يروا الحقيقة التي كان يسوع يقولها. يُشير هذا إلى العناد في عدم رؤية الحق أو اتباعه. لم يكن حزن يسوع من النوع الذي يُشبه بكاء الناس بسبب شخص فقدوه، بل انزعاجًا عميقًا على ما رآه. للمزيد من المعلومات بخصوص </w:t>
      </w:r>
      <w:hyperlink r:id="rId62">
        <w:r>
          <w:rPr>
            <w:rtl/>
            <w:cs/>
            <w:lang w:val="ar_AE" w:bidi="ar_AE"/>
          </w:rPr>
          <w:rPr>
            <w:color w:val="0000EE"/>
            <w:u w:val="single"/>
          </w:rPr>
          <w:t>القلب</w:t>
        </w:r>
      </w:hyperlink>
      <w:r>
        <w:rPr>
          <w:rtl/>
          <w:cs/>
          <w:lang w:val="ar_AE" w:bidi="ar_AE"/>
        </w:rPr>
        <w:t>، برجاء الرجوع إلى قاموس الكلمات الرئيسية.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كمجموعة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3:7–12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 إلى مرقس 3: 7–12 وضعها في قلبك.</w:t>
      </w:r>
    </w:p>
    <w:p>
      <w:pPr>
        <w:bidi/>
      </w:pPr>
      <w:r>
        <w:rPr>
          <w:rtl/>
          <w:cs/>
          <w:lang w:val="ar_AE" w:bidi="ar_AE"/>
        </w:rPr>
      </w:r>
      <w:r>
        <w:rPr>
          <w:rtl/>
          <w:cs/>
          <w:lang w:val="ar_AE" w:bidi="ar_AE"/>
        </w:rPr>
        <w:t>استمع إلى نسخة صوتية من مرقس 3: 7–12 ثلاث مرات من ثلاث ترجمات صوتية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w:t>
      </w:r>
    </w:p>
    <w:p>
      <w:pPr>
        <w:pStyle w:val="ListBullet"/>
        <w:bidi/>
        <w:spacing w:line="240" w:lineRule="auto"/>
        <w:ind w:left="720"/>
      </w:pPr>
      <w:r>
        <w:rPr>
          <w:rtl/>
          <w:cs/>
          <w:lang w:val="ar_AE" w:bidi="ar_AE"/>
        </w:rPr>
      </w:r>
      <w:r>
        <w:rPr>
          <w:rtl/>
          <w:cs/>
          <w:lang w:val="ar_AE" w:bidi="ar_AE"/>
        </w:rPr>
        <w:t>ما الذي لم يُعجبك أو لم تفهمه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عمّا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 إلى نسخة صوتية من مرقس 3: 12–7 من الترجمة الأسهل فهمًا.</w:t>
      </w:r>
    </w:p>
    <w:p>
      <w:pPr>
        <w:bidi/>
      </w:pPr>
      <w:r>
        <w:rPr>
          <w:rtl/>
          <w:cs/>
          <w:lang w:val="ar_AE" w:bidi="ar_AE"/>
        </w:rPr>
      </w:r>
      <w:r>
        <w:rPr>
          <w:rtl/>
          <w:cs/>
          <w:lang w:val="ar_AE" w:bidi="ar_AE"/>
        </w:rPr>
        <w:t>في هذا الجزء يقدّم مرقس موجزًا لخدمة يسوع في منطقة الجليل. وستبلغ ذروة خدمة يسوع في الجليل عندما يرسل الاثنى عشر رسولًا المختارين لاحقًا. وسيتعرض يسوع لرفض كثير بسبب المعجزات التي يصنعها والتي تُظهر قوته. هناك موضوعان في هذا المقطع وهما، أن الجميع قد سمع عن يسوع في كل المنطقة. وأن ليسوع سلطانًا على الأرواح الشريرة.</w:t>
      </w:r>
    </w:p>
    <w:p>
      <w:pPr>
        <w:bidi/>
      </w:pPr>
      <w:r>
        <w:rPr>
          <w:rtl/>
          <w:cs/>
          <w:lang w:val="ar_AE" w:bidi="ar_AE"/>
        </w:rPr>
      </w:r>
      <w:r>
        <w:rPr>
          <w:rtl/>
          <w:cs/>
          <w:lang w:val="ar_AE" w:bidi="ar_AE"/>
        </w:rPr>
        <w:t>كان يسوع قد رُفِض مرة أخرى في القصة السابقة عندما وبّخه القادة الدينيون لأنه شفى رجل في يوم الراحة اليهودي - أي السبت. ولا نعرف كم من الوقت مرّ، لكن بعد ذلك خرج يسوع إلى جانب البحيرة، أي إلى بحر الجليل، فتبعته جموع كبيرة. كان بحر الجليل طوله 21 كيلومترًا وعرضه 13 كيلومترًا. وكان كبحيرة كبيرة من الماء العذب يمكن للمرء أن يرى عبرها الضفة الأخرى. وجاءت الجموع من كل مكان، مُمثلين منطقتين أساسيتين: كل إسرائيل (ويمثّلها الجليل، اليهودية، وأورشليم)، والمناطق المحيطة بإسرائيل حيث كان يسكن غير اليهود.</w:t>
      </w:r>
    </w:p>
    <w:p>
      <w:pPr>
        <w:bidi/>
      </w:pPr>
      <w:r>
        <w:rPr>
          <w:rtl/>
          <w:cs/>
          <w:lang w:val="ar_AE" w:bidi="ar_AE"/>
        </w:rPr>
      </w:r>
      <w:r>
        <w:rPr>
          <w:rtl/>
          <w:cs/>
          <w:lang w:val="ar_AE" w:bidi="ar_AE"/>
        </w:rPr>
        <w:t>الجليل، اليهودية، أدومية، و"عبر الأردن" كلها أراضٍ. أمّا أورشليم، صور، وصيدا فهي مدن. يمكنك أن تحديد نوع المنطقة (سواء كان أرض أو مدينة) إذا لزم الأمر.</w:t>
      </w:r>
    </w:p>
    <w:p>
      <w:pPr>
        <w:bidi/>
      </w:pPr>
      <w:r>
        <w:rPr>
          <w:rtl/>
          <w:cs/>
          <w:lang w:val="ar_AE" w:bidi="ar_AE"/>
        </w:rPr>
      </w:r>
      <w:r>
        <w:rPr>
          <w:rtl/>
          <w:cs/>
          <w:lang w:val="ar_AE" w:bidi="ar_AE"/>
        </w:rPr>
        <w:t>توقّفوا هنا وانظروا إلى خريطة المنطقة كمجموعة، بما في ذلك الجليل، اليهودية، أورشليم، أدومية، شرق نهر الأردن، وصور وصيدا. ينبغي أن يستخلصوا من هذه الخريطة اتساع المنطقة التي أتى منها الناس.</w:t>
      </w:r>
    </w:p>
    <w:p>
      <w:pPr>
        <w:bidi/>
      </w:pPr>
      <w:r>
        <w:rPr>
          <w:rtl/>
          <w:cs/>
          <w:lang w:val="ar_AE" w:bidi="ar_AE"/>
        </w:rPr>
      </w:r>
      <w:r>
        <w:rPr>
          <w:rtl/>
          <w:cs/>
          <w:lang w:val="ar_AE" w:bidi="ar_AE"/>
        </w:rPr>
        <w:t>ناقشوا مع مجموعتكم كيف تقدّمون أسماء المناطق أو المدن. هل تقولون "أرض ..." أو "مدينة ..." كيف ستقدّمون هذه الأسماء الجديدة لجمهوركم؟ (أوقفوا هذا التسجيل الآن)</w:t>
      </w:r>
    </w:p>
    <w:p>
      <w:pPr>
        <w:bidi/>
      </w:pPr>
      <w:r>
        <w:rPr>
          <w:rtl/>
          <w:cs/>
          <w:lang w:val="ar_AE" w:bidi="ar_AE"/>
        </w:rPr>
      </w:r>
      <w:r>
        <w:rPr>
          <w:rtl/>
          <w:cs/>
          <w:lang w:val="ar_AE" w:bidi="ar_AE"/>
        </w:rPr>
        <w:t>كان هناك عدد كبير من الناس الذين يحاولون لمس يسوع لينالوا الشفاء حتى أنهم بدأوا يضغطون عليه. ومع ذلك، أظهر يسوع شفقة وشفى كثيرين. وطلب من تلاميذه، أو أتباعه الأقرب، أن يعدّوا له قاربًا ويضعوه قريبًا منه ليجلس فيه إن لزم الأمر. والجلوس في القارب عند حافة الشاطئ كان سيترك مسافة صغيرة بينه وبين الجموع. كما كان ذلك سيسمح للجميع أن يروه ويسمعوه دون أن يزحموه. كان القارب على الأرجح قارب صيد عادي يستخدمه الناس في بحر الجليل، يتسع لحوالي شخصين إلى خمسة عشر شخصًا.</w:t>
      </w:r>
    </w:p>
    <w:p>
      <w:pPr>
        <w:bidi/>
      </w:pPr>
      <w:r>
        <w:rPr>
          <w:rtl/>
          <w:cs/>
          <w:lang w:val="ar_AE" w:bidi="ar_AE"/>
        </w:rPr>
      </w:r>
      <w:r>
        <w:rPr>
          <w:rtl/>
          <w:cs/>
          <w:lang w:val="ar_AE" w:bidi="ar_AE"/>
        </w:rPr>
        <w:t xml:space="preserve">توقّفوا هنا وانظروا إلى صورة </w:t>
      </w:r>
      <w:r>
        <w:rPr>
          <w:b/>
          <w:rtl/>
          <w:cs/>
          <w:lang w:val="ar_AE" w:bidi="ar_AE"/>
        </w:rPr>
        <w:t>قارب صيد</w:t>
      </w:r>
      <w:r>
        <w:rPr>
          <w:rtl/>
          <w:cs/>
          <w:lang w:val="ar_AE" w:bidi="ar_AE"/>
        </w:rPr>
        <w:t xml:space="preserve"> من بحر الجليل كمجموعة. (أوقفوا هذا التسجيل الآن)</w:t>
      </w:r>
    </w:p>
    <w:p>
      <w:pPr>
        <w:bidi/>
      </w:pPr>
      <w:r>
        <w:rPr>
          <w:rtl/>
          <w:cs/>
          <w:lang w:val="ar_AE" w:bidi="ar_AE"/>
        </w:rPr>
      </w:r>
      <w:r>
        <w:rPr>
          <w:rtl/>
          <w:cs/>
          <w:lang w:val="ar_AE" w:bidi="ar_AE"/>
        </w:rPr>
        <w:t>في تلك الأيام، كان بعض الناس يعتقدون أن معرفة اسم كائن إلهي تعطيك سلطان عليه. وكان الناس الذين بهم أرواح نجسة، أو أرواح شريرة، يحاولون أن ينالوا سلطانًا على يسوع بأن يدعوه "ابن الله". ويشير لقب "ابن الله" إلى أن يسوع هو الله، وأنه في علاقة وثيقة مع الله الآب. كانت الأرواح الشريرة تجعل الناس الذين تسكن فيهم يسجدون أو يخرّون أمام يسوع، لأن ليسوع سلطان عليهم. وأظهر يسوع سلطانه على الأرواح الشريرة عندما أمرها أن تصمت، فهو لم يُرد أن تُظهر الأرواح الشريرة هويته، بل أراد أن يدرك الناس بأنفسهم أنه هو ابن الله.</w:t>
      </w:r>
    </w:p>
    <w:p>
      <w:pPr>
        <w:bidi/>
      </w:pPr>
      <w:r>
        <w:rPr>
          <w:rtl/>
          <w:cs/>
          <w:lang w:val="ar_AE" w:bidi="ar_AE"/>
        </w:rPr>
      </w:r>
      <w:r>
        <w:rPr>
          <w:rtl/>
          <w:cs/>
          <w:lang w:val="ar_AE" w:bidi="ar_AE"/>
        </w:rPr>
        <w:t>توقّفوا هنا وناقشوا هذا السؤال كمجموعة: كيف تتصرف الأرواح الشريرة في ثقافتكم؟ كيف تحاول أن تسيطر عليكم أو على الآخرين؟ وكيف تسيطرون أنتم عليها؟ هل من المهم لكم أن تعرفوا أسماء الأرواح أو أن تعرف الأرواح الشريرة أسماء الناس؟ لماذا نعم، أو لماذا لا؟ (أوقفوا هذا التسجيل الآن)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 إلى نسخة صوتية من مرقس 3: 12–7 من الترجمة الأسهل فهمًا.</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يقوم الفريق بتصوير هذا المقطع بصرياً.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ينزل يسوع مع تلاميذه إلى شاطئ البحيرة، ويتبعه جمع كبير من الناس.</w:t>
      </w:r>
    </w:p>
    <w:p>
      <w:pPr>
        <w:bidi/>
      </w:pPr>
      <w:r>
        <w:rPr>
          <w:rtl/>
          <w:cs/>
          <w:lang w:val="ar_AE" w:bidi="ar_AE"/>
        </w:rPr>
      </w:r>
      <w:r>
        <w:rPr>
          <w:b/>
          <w:rtl/>
          <w:cs/>
          <w:lang w:val="ar_AE" w:bidi="ar_AE"/>
        </w:rPr>
        <w:t>في المشهد الثاني،</w:t>
      </w:r>
      <w:r>
        <w:rPr>
          <w:rtl/>
          <w:cs/>
          <w:lang w:val="ar_AE" w:bidi="ar_AE"/>
        </w:rPr>
        <w:t xml:space="preserve"> يأمر يسوع تلاميذه أن يجهّزوا له قاربًا على شاطئ البحيرة حتى لا يزدحم الناس عليه.</w:t>
      </w:r>
    </w:p>
    <w:p>
      <w:pPr>
        <w:bidi/>
      </w:pPr>
      <w:r>
        <w:rPr>
          <w:rtl/>
          <w:cs/>
          <w:lang w:val="ar_AE" w:bidi="ar_AE"/>
        </w:rPr>
      </w:r>
      <w:r>
        <w:rPr>
          <w:b/>
          <w:rtl/>
          <w:cs/>
          <w:lang w:val="ar_AE" w:bidi="ar_AE"/>
        </w:rPr>
        <w:t>في المشهد الثالث:</w:t>
      </w:r>
      <w:r>
        <w:rPr>
          <w:rtl/>
          <w:cs/>
          <w:lang w:val="ar_AE" w:bidi="ar_AE"/>
        </w:rPr>
        <w:t xml:space="preserve"> كان يسوع قد شفى كثيرين من المرضى، فصار الناس يندفعون نحوه ويحاولون لمسه لينالوا الشفاء. وكان يسوع أيضًا يشفي الذين تسكنهم أرواح شريرة. وعندما كانت الأرواح الشريرة ترى يسوع، كانت تطرح الناس أرضًا أمامه، وتصرخ قائلة: "أنت ابن الله!" لكن يسوع كان يأمرها ألا تعلن هويته للناس.</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الرب يسوع</w:t>
      </w:r>
    </w:p>
    <w:p>
      <w:pPr>
        <w:pStyle w:val="ListBullet"/>
        <w:bidi/>
        <w:spacing w:line="240" w:lineRule="auto"/>
        <w:ind w:left="720"/>
      </w:pPr>
      <w:r>
        <w:rPr>
          <w:rtl/>
          <w:cs/>
          <w:lang w:val="ar_AE" w:bidi="ar_AE"/>
        </w:rPr>
      </w:r>
      <w:r>
        <w:rPr>
          <w:rtl/>
          <w:cs/>
          <w:lang w:val="ar_AE" w:bidi="ar_AE"/>
        </w:rPr>
        <w:t>الجمع</w:t>
      </w:r>
    </w:p>
    <w:p>
      <w:pPr>
        <w:pStyle w:val="ListBullet"/>
        <w:bidi/>
        <w:spacing w:line="240" w:lineRule="auto"/>
        <w:ind w:left="720"/>
      </w:pPr>
      <w:r>
        <w:rPr>
          <w:rtl/>
          <w:cs/>
          <w:lang w:val="ar_AE" w:bidi="ar_AE"/>
        </w:rPr>
      </w:r>
      <w:r>
        <w:rPr>
          <w:rtl/>
          <w:cs/>
          <w:lang w:val="ar_AE" w:bidi="ar_AE"/>
        </w:rPr>
        <w:t>المرضى</w:t>
      </w:r>
    </w:p>
    <w:p>
      <w:pPr>
        <w:pStyle w:val="ListBullet"/>
        <w:bidi/>
        <w:spacing w:line="240" w:lineRule="auto"/>
        <w:ind w:left="720"/>
      </w:pPr>
      <w:r>
        <w:rPr>
          <w:rtl/>
          <w:cs/>
          <w:lang w:val="ar_AE" w:bidi="ar_AE"/>
        </w:rPr>
      </w:r>
      <w:r>
        <w:rPr>
          <w:rtl/>
          <w:cs/>
          <w:lang w:val="ar_AE" w:bidi="ar_AE"/>
        </w:rPr>
        <w:t>أشخاص بهم أرواح شريرة</w:t>
      </w:r>
    </w:p>
    <w:p>
      <w:pPr>
        <w:pStyle w:val="ListBullet"/>
        <w:bidi/>
        <w:spacing w:line="240" w:lineRule="auto"/>
        <w:ind w:left="720"/>
      </w:pPr>
      <w:r>
        <w:rPr>
          <w:rtl/>
          <w:cs/>
          <w:lang w:val="ar_AE" w:bidi="ar_AE"/>
        </w:rPr>
      </w:r>
      <w:r>
        <w:rPr>
          <w:rtl/>
          <w:cs/>
          <w:lang w:val="ar_AE" w:bidi="ar_AE"/>
        </w:rPr>
        <w:t>الأرواح الشريرة نفسها</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تحدُث هذه القصة بعد فترة من رفض يسوع وطرده من المجمع، لكن لا نعرف الزمن بالتحديد. من المهم أن نتذكر أن الأحداث تدور عند شاطئ البحيرة، وأن جموعًا كبيرة جاءت من أماكن مختلفة بعدما سمعت عن معجزات يسوع، فصاروا يتبعونه. وقد طلب يسوع من تلاميذه أن يجهّزوا القارب، بسبب وجود جمع كبير، مما سمح له أن يعلّمهم وهو في القارب ليحافظ على مسافة تحميه من ازدحام الناس.</w:t>
      </w:r>
    </w:p>
    <w:p>
      <w:pPr>
        <w:bidi/>
      </w:pPr>
      <w:r>
        <w:rPr>
          <w:rtl/>
          <w:cs/>
          <w:lang w:val="ar_AE" w:bidi="ar_AE"/>
        </w:rPr>
      </w:r>
      <w:r>
        <w:rPr>
          <w:rtl/>
          <w:cs/>
          <w:lang w:val="ar_AE" w:bidi="ar_AE"/>
        </w:rPr>
        <w:t>كانت الجموع الكبيرة التي أحاطت بيسوع مؤلّفة من أناس من أماكن مختلفة وقد جاءوا لرؤيته. إذ زادت شعبية يسوع بسبب المعجزات التي كان يصنعها.</w:t>
      </w:r>
    </w:p>
    <w:p>
      <w:pPr>
        <w:bidi/>
      </w:pPr>
      <w:r>
        <w:rPr>
          <w:rtl/>
          <w:cs/>
          <w:lang w:val="ar_AE" w:bidi="ar_AE"/>
        </w:rPr>
      </w:r>
      <w:r>
        <w:rPr>
          <w:rtl/>
          <w:cs/>
          <w:lang w:val="ar_AE" w:bidi="ar_AE"/>
        </w:rPr>
        <w:t>من المهم أن نتذكّر أن الأرواح الشريرة كانت تتحكّم في أفعال الأشخاص الذين تسكنهم، ولهذا كانت تجبرهم على السقوط أمام يسوع والصراخ معلنة أنه ابن الله.</w:t>
      </w:r>
    </w:p>
    <w:p>
      <w:pPr>
        <w:bidi/>
      </w:pPr>
      <w:r>
        <w:rPr>
          <w:rtl/>
          <w:cs/>
          <w:lang w:val="ar_AE" w:bidi="ar_AE"/>
        </w:rPr>
      </w:r>
      <w:r>
        <w:rPr>
          <w:rtl/>
          <w:cs/>
          <w:lang w:val="ar_AE" w:bidi="ar_AE"/>
        </w:rPr>
        <w:t>كان الجمع غير منظّم ويتدافع بقوّة، لأنهم كانوا يائسين ويريدون الشفاء بأي طريقة.</w:t>
      </w:r>
    </w:p>
    <w:p>
      <w:pPr>
        <w:bidi/>
      </w:pPr>
      <w:r>
        <w:rPr>
          <w:rtl/>
          <w:cs/>
          <w:lang w:val="ar_AE" w:bidi="ar_AE"/>
        </w:rPr>
      </w:r>
      <w:r>
        <w:rPr>
          <w:rtl/>
          <w:cs/>
          <w:lang w:val="ar_AE" w:bidi="ar_AE"/>
        </w:rPr>
        <w:t>والآن، يتعين على المجموعة رسم مشاهد المقطع وما يجري فيه من أحداث على لوحة، أو ترسم صورًا، أو أن تستخدم أشياء ملموسة للتصوير المرئي.</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 إلى نسخة صوتية من إنجيل مرقس 3 : 7 - 12 من الترجمة الأكثر فهمًا لك.</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تتضمن هذه القصة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w:t>
      </w:r>
    </w:p>
    <w:p>
      <w:pPr>
        <w:pStyle w:val="ListBullet"/>
        <w:bidi/>
        <w:spacing w:line="240" w:lineRule="auto"/>
        <w:ind w:left="720"/>
      </w:pPr>
      <w:r>
        <w:rPr>
          <w:rtl/>
          <w:cs/>
          <w:lang w:val="ar_AE" w:bidi="ar_AE"/>
        </w:rPr>
      </w:r>
      <w:r>
        <w:rPr>
          <w:rtl/>
          <w:cs/>
          <w:lang w:val="ar_AE" w:bidi="ar_AE"/>
        </w:rPr>
        <w:t>الجمع</w:t>
      </w:r>
    </w:p>
    <w:p>
      <w:pPr>
        <w:pStyle w:val="ListBullet"/>
        <w:bidi/>
        <w:spacing w:line="240" w:lineRule="auto"/>
        <w:ind w:left="720"/>
      </w:pPr>
      <w:r>
        <w:rPr>
          <w:rtl/>
          <w:cs/>
          <w:lang w:val="ar_AE" w:bidi="ar_AE"/>
        </w:rPr>
      </w:r>
      <w:r>
        <w:rPr>
          <w:rtl/>
          <w:cs/>
          <w:lang w:val="ar_AE" w:bidi="ar_AE"/>
        </w:rPr>
        <w:t>المرضى</w:t>
      </w:r>
    </w:p>
    <w:p>
      <w:pPr>
        <w:pStyle w:val="ListBullet"/>
        <w:bidi/>
        <w:spacing w:line="240" w:lineRule="auto"/>
        <w:ind w:left="720"/>
      </w:pPr>
      <w:r>
        <w:rPr>
          <w:rtl/>
          <w:cs/>
          <w:lang w:val="ar_AE" w:bidi="ar_AE"/>
        </w:rPr>
      </w:r>
      <w:r>
        <w:rPr>
          <w:rtl/>
          <w:cs/>
          <w:lang w:val="ar_AE" w:bidi="ar_AE"/>
        </w:rPr>
        <w:t>أشخاص بهم أرواح شريرة</w:t>
      </w:r>
    </w:p>
    <w:p>
      <w:pPr>
        <w:pStyle w:val="ListBullet"/>
        <w:bidi/>
        <w:spacing w:line="240" w:lineRule="auto"/>
        <w:ind w:left="720"/>
      </w:pPr>
      <w:r>
        <w:rPr>
          <w:rtl/>
          <w:cs/>
          <w:lang w:val="ar_AE" w:bidi="ar_AE"/>
        </w:rPr>
      </w:r>
      <w:r>
        <w:rPr>
          <w:rtl/>
          <w:cs/>
          <w:lang w:val="ar_AE" w:bidi="ar_AE"/>
        </w:rPr>
        <w:t>الأرواح الشريرة</w:t>
      </w:r>
    </w:p>
    <w:p>
      <w:pPr>
        <w:bidi/>
      </w:pPr>
      <w:r>
        <w:rPr>
          <w:rtl/>
          <w:cs/>
          <w:lang w:val="ar_AE" w:bidi="ar_AE"/>
        </w:rPr>
      </w:r>
      <w:r>
        <w:rPr>
          <w:rtl/>
          <w:cs/>
          <w:lang w:val="ar_AE" w:bidi="ar_AE"/>
        </w:rPr>
        <w:t>عليكم كمجموعة القيام بتمثيل المقطع مرتين، وذلك بلغتكم الأم.</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قوموا بتمثيل جموع الناس الذين يتبعون يسوع وتلاميذه على ضفة البحيرة. كانت أخبار معجزات يسوع قد انتشرت في أماكن بعيدة وممتدة، وجاء الكثير من الناس لينظروه.</w:t>
      </w:r>
    </w:p>
    <w:p>
      <w:pPr>
        <w:bidi/>
      </w:pPr>
      <w:r>
        <w:rPr>
          <w:rtl/>
          <w:cs/>
          <w:lang w:val="ar_AE" w:bidi="ar_AE"/>
        </w:rPr>
      </w:r>
      <w:r>
        <w:rPr>
          <w:rtl/>
          <w:cs/>
          <w:lang w:val="ar_AE" w:bidi="ar_AE"/>
        </w:rPr>
        <w:t>أوقفوا التمثيل مؤقتًا. اسأل الشخص الذي يؤدي دور الجمع: "بماذا تشعر أو تفكر؟" قد يجيب الشخص بعبارات مثل: "أنا يائس. يجب أن أصل إلى يسوع كي أشفي!" أو "أنا مُحبط. يوجد الكثير من الناس هنا. وأنا لن أصل إليه أبدًا". أو "أنا مُنبهر. من هو هذا الرجل الذي له سلطان على الأرواح الشريرة؟" واصلوا تمثيل الدراما.</w:t>
      </w:r>
    </w:p>
    <w:p>
      <w:pPr>
        <w:bidi/>
      </w:pPr>
      <w:r>
        <w:rPr>
          <w:rtl/>
          <w:cs/>
          <w:lang w:val="ar_AE" w:bidi="ar_AE"/>
        </w:rPr>
      </w:r>
      <w:r>
        <w:rPr>
          <w:rtl/>
          <w:cs/>
          <w:lang w:val="ar_AE" w:bidi="ar_AE"/>
        </w:rPr>
        <w:t xml:space="preserve">قم بتمثيل دور يسوع وهو يأمر تلاميذه أن يعدوا سفينة صغيرة حتى لا يزحمه الجمع. </w:t>
      </w:r>
    </w:p>
    <w:p>
      <w:pPr>
        <w:bidi/>
      </w:pPr>
      <w:r>
        <w:rPr>
          <w:rtl/>
          <w:cs/>
          <w:lang w:val="ar_AE" w:bidi="ar_AE"/>
        </w:rPr>
      </w:r>
      <w:r>
        <w:rPr>
          <w:rtl/>
          <w:cs/>
          <w:lang w:val="ar_AE" w:bidi="ar_AE"/>
        </w:rPr>
        <w:t>أوقفوا التمثيل مؤقتًا. اسأل الشخص الذي يؤدي دور التلاميذ: "بماذا تشعر أو تفكر؟" قد يجيب الشخص بعبارات مثل: "لقد وجدنا سفينة صغيرة وأحضرناها على مقربة من الشاطئ، حتى إذا أراد يسوع أن يبتعد عن الجموع، يستطيع أن يدخلها ليُعلِّم" أو "أنا خائف. فالوضع هنا يتحول إلى فوضى. ماذا لو تأذي يسوع؟" أو "أنا متعب. لقد واجهنا الكثير بالفعل. كيف يمكن ليسوع الاستمرار؟" اسأل الشخص الذي يلعب يؤدي يسوع: "بماذا تشعر أو تفكر؟" قد يجيب الشخص بعبارات مثل: "أشفق عليهم. سأقوم بمساعدتهم" أو "قلبي منكسر. فالكثير من الناس في حالة يائسة وفي عوز" أو "أنا مُثقل قليلًا". واصلوا تمثيل الدراما.</w:t>
      </w:r>
    </w:p>
    <w:p>
      <w:pPr>
        <w:bidi/>
      </w:pPr>
      <w:r>
        <w:rPr>
          <w:rtl/>
          <w:cs/>
          <w:lang w:val="ar_AE" w:bidi="ar_AE"/>
        </w:rPr>
      </w:r>
      <w:r>
        <w:rPr>
          <w:rtl/>
          <w:cs/>
          <w:lang w:val="ar_AE" w:bidi="ar_AE"/>
        </w:rPr>
        <w:t>قم بتمثيل دور الأشخاص المرضى الذين يتدافعون إلى الأمام ليلمسوا يسوع. والأرواح الشريرة ترى يسوع، فتلقي الناس على الأرض أمامه، وتصرخ "أنت ابن الله."</w:t>
      </w:r>
    </w:p>
    <w:p>
      <w:pPr>
        <w:bidi/>
      </w:pPr>
      <w:r>
        <w:rPr>
          <w:rtl/>
          <w:cs/>
          <w:lang w:val="ar_AE" w:bidi="ar_AE"/>
        </w:rPr>
      </w:r>
      <w:r>
        <w:rPr>
          <w:rtl/>
          <w:cs/>
          <w:lang w:val="ar_AE" w:bidi="ar_AE"/>
        </w:rPr>
        <w:t>أوقفوا التمثيل مؤقتًا. اسأل الشخص الذي يؤدي دور الأرواح الشريرة: "بماذا تشعر أو تفكر؟" قد يجيب الشخص بعبارات مثل: "أنا أعرف من هو! يجب أن أحاول أن أسيطر عليه" أو "يسوع قوي للغاية. فأنا لا أستطيع أن أقف أمام سلطانه" أو "أنا خائف. فهو على وشك أن يرسلني بعيدًا". واصلوا تمثيل الدراما.</w:t>
      </w:r>
    </w:p>
    <w:p>
      <w:pPr>
        <w:bidi/>
      </w:pPr>
      <w:r>
        <w:rPr>
          <w:rtl/>
          <w:cs/>
          <w:lang w:val="ar_AE" w:bidi="ar_AE"/>
        </w:rPr>
      </w:r>
      <w:r>
        <w:rPr>
          <w:rtl/>
          <w:cs/>
          <w:lang w:val="ar_AE" w:bidi="ar_AE"/>
        </w:rPr>
        <w:t>قم بتمثيل دور يسوع وهو يأمر الأرواح بصرامة ألا تكشف عن هويته.</w:t>
      </w:r>
    </w:p>
    <w:p>
      <w:pPr>
        <w:bidi/>
      </w:pPr>
      <w:r>
        <w:rPr>
          <w:rtl/>
          <w:cs/>
          <w:lang w:val="ar_AE" w:bidi="ar_AE"/>
        </w:rPr>
      </w:r>
      <w:r>
        <w:rPr>
          <w:rtl/>
          <w:cs/>
          <w:lang w:val="ar_AE" w:bidi="ar_AE"/>
        </w:rPr>
        <w:t>أوقفوا التمثيل مؤقتًا. اسأل الشخص الذي يلعب يؤدي يسوع: "بماذا تشعر أو تفكر؟" قد يجيب الشخص بعبارات مثل: "ليس هذا هو الوقت المناسب لإظهار هويتي كابن الله" أو "ليس بعد. فخدمتي تبدأ للتو" أو "لن تكون الأرواح الشريرة هي من تكشف عن هويتي."</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مرقس ٣: ٧–١٢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كان يسوع ماشيًا مع </w:t>
      </w:r>
      <w:r>
        <w:rPr>
          <w:b/>
          <w:rtl/>
          <w:cs/>
          <w:lang w:val="ar_AE" w:bidi="ar_AE"/>
        </w:rPr>
        <w:t>تلاميذه</w:t>
      </w:r>
      <w:r>
        <w:rPr>
          <w:rtl/>
          <w:cs/>
          <w:lang w:val="ar_AE" w:bidi="ar_AE"/>
        </w:rPr>
        <w:t xml:space="preserve">، أو أتباعه المقرَّبين، عند بحر الجليل. استخدمْ نفس الكلمة التي استخدمتها في المقاطع السابقة للإشارة إلى التلاميذ. كان تلاميذ يسوع، أو أتباعه المُقرَّبون، معه في معظم خدمته العلنية، يسافرون معه في كل مكان، ويتعلمون منه، وأحيانًا يرسلهم ليكرزوا ببشارة الملكوت ويشفوا المرضى. لمزيد من المعلومات بخصوص </w:t>
      </w:r>
      <w:r>
        <w:rPr>
          <w:rtl/>
          <w:cs/>
          <w:lang w:val="ar_AE" w:bidi="ar_AE"/>
        </w:rPr>
        <w:t>التلميذ</w:t>
      </w:r>
      <w:r>
        <w:rPr>
          <w:rtl/>
          <w:cs/>
          <w:lang w:val="ar_AE" w:bidi="ar_AE"/>
        </w:rPr>
        <w:t>، راجع قاموس الكلمات الرئيسية.</w:t>
      </w:r>
    </w:p>
    <w:p>
      <w:pPr>
        <w:bidi/>
      </w:pPr>
      <w:r>
        <w:rPr>
          <w:rtl/>
          <w:cs/>
          <w:lang w:val="ar_AE" w:bidi="ar_AE"/>
        </w:rPr>
      </w:r>
      <w:r>
        <w:rPr>
          <w:rtl/>
          <w:cs/>
          <w:lang w:val="ar_AE" w:bidi="ar_AE"/>
        </w:rPr>
        <w:t xml:space="preserve">كان جمهورٌ كبير من الناس يَتبع يسوع لأنهم سمعوا أنه يصنع </w:t>
      </w:r>
      <w:r>
        <w:rPr>
          <w:b/>
          <w:rtl/>
          <w:cs/>
          <w:lang w:val="ar_AE" w:bidi="ar_AE"/>
        </w:rPr>
        <w:t>معجزات</w:t>
      </w:r>
      <w:r>
        <w:rPr>
          <w:rtl/>
          <w:cs/>
          <w:lang w:val="ar_AE" w:bidi="ar_AE"/>
        </w:rPr>
        <w:t xml:space="preserve"> كثيرة. تُشير هذه الكلمة إلى أفعال قوية لا يستطيع القيام بها إلا الله وحده، وتَجعل الناس يهابون الله. استخدمْ نفس الكلمة التي استخدمتها في المقاطع السابقة للإشارة إلى المعجزات. لمزيد من المعلومات بخصوص </w:t>
      </w:r>
      <w:r>
        <w:rPr>
          <w:rtl/>
          <w:cs/>
          <w:lang w:val="ar_AE" w:bidi="ar_AE"/>
        </w:rPr>
        <w:t>المعجزة</w:t>
      </w:r>
      <w:r>
        <w:rPr>
          <w:rtl/>
          <w:cs/>
          <w:lang w:val="ar_AE" w:bidi="ar_AE"/>
        </w:rPr>
        <w:t>، برجاء الرجوع إلى قاموس الكلمات الرئيسية.</w:t>
      </w:r>
    </w:p>
    <w:p>
      <w:pPr>
        <w:bidi/>
      </w:pPr>
      <w:r>
        <w:rPr>
          <w:rtl/>
          <w:cs/>
          <w:lang w:val="ar_AE" w:bidi="ar_AE"/>
        </w:rPr>
      </w:r>
      <w:r>
        <w:rPr>
          <w:rtl/>
          <w:cs/>
          <w:lang w:val="ar_AE" w:bidi="ar_AE"/>
        </w:rPr>
        <w:t xml:space="preserve">أمر يسوع تلاميذه أن يُبقوا </w:t>
      </w:r>
      <w:r>
        <w:rPr>
          <w:b/>
          <w:rtl/>
          <w:cs/>
          <w:lang w:val="ar_AE" w:bidi="ar_AE"/>
        </w:rPr>
        <w:t>سفينة</w:t>
      </w:r>
      <w:r>
        <w:rPr>
          <w:rtl/>
          <w:cs/>
          <w:lang w:val="ar_AE" w:bidi="ar_AE"/>
        </w:rPr>
        <w:t xml:space="preserve"> قريبة منه وهو يُعلِّم. كان طول </w:t>
      </w:r>
      <w:r>
        <w:rPr>
          <w:rtl/>
          <w:cs/>
          <w:lang w:val="ar_AE" w:bidi="ar_AE"/>
        </w:rPr>
        <w:t>السفينة</w:t>
      </w:r>
      <w:r>
        <w:rPr>
          <w:rtl/>
          <w:cs/>
          <w:lang w:val="ar_AE" w:bidi="ar_AE"/>
        </w:rPr>
        <w:t xml:space="preserve"> التي طلبها يسوع ٨ أمتار تقريبًا وعرضها مترين ونصف. وكان عمقها مترًا وربع المتر تقريبًا. كان قارب بهذا الحجم يَتسع بسهولة لثلاثة عشر شخصًا.</w:t>
      </w:r>
    </w:p>
    <w:p>
      <w:pPr>
        <w:bidi/>
      </w:pPr>
      <w:r>
        <w:rPr>
          <w:rtl/>
          <w:cs/>
          <w:lang w:val="ar_AE" w:bidi="ar_AE"/>
        </w:rPr>
      </w:r>
      <w:r>
        <w:rPr>
          <w:rtl/>
          <w:cs/>
          <w:lang w:val="ar_AE" w:bidi="ar_AE"/>
        </w:rPr>
        <w:t xml:space="preserve">توقَّفوا هنا وانظروا معًا كمجموعة إلى صورة </w:t>
      </w:r>
      <w:r>
        <w:rPr>
          <w:rtl/>
          <w:cs/>
          <w:lang w:val="ar_AE" w:bidi="ar_AE"/>
        </w:rPr>
        <w:t>للقارب</w:t>
      </w:r>
      <w:r>
        <w:rPr>
          <w:rtl/>
          <w:cs/>
          <w:lang w:val="ar_AE" w:bidi="ar_AE"/>
        </w:rPr>
        <w:t>. اختاروا طريقة لإظهار حجم القارب، ربما برسم الأبعاد على الأرض بالعُصي واطلبوا من الناس أن يقفوا وسط الخطوط المرسومة. أوقِفوا التسجيل هنا.</w:t>
      </w:r>
    </w:p>
    <w:p>
      <w:pPr>
        <w:bidi/>
      </w:pPr>
      <w:r>
        <w:rPr>
          <w:rtl/>
          <w:cs/>
          <w:lang w:val="ar_AE" w:bidi="ar_AE"/>
        </w:rPr>
      </w:r>
      <w:r>
        <w:rPr>
          <w:rtl/>
          <w:cs/>
          <w:lang w:val="ar_AE" w:bidi="ar_AE"/>
        </w:rPr>
        <w:t xml:space="preserve">كانت </w:t>
      </w:r>
      <w:r>
        <w:rPr>
          <w:b/>
          <w:rtl/>
          <w:cs/>
          <w:lang w:val="ar_AE" w:bidi="ar_AE"/>
        </w:rPr>
        <w:t>أرواح نجسة</w:t>
      </w:r>
      <w:r>
        <w:rPr>
          <w:rtl/>
          <w:cs/>
          <w:lang w:val="ar_AE" w:bidi="ar_AE"/>
        </w:rPr>
        <w:t xml:space="preserve"> أو </w:t>
      </w:r>
      <w:r>
        <w:rPr>
          <w:b/>
          <w:rtl/>
          <w:cs/>
          <w:lang w:val="ar_AE" w:bidi="ar_AE"/>
        </w:rPr>
        <w:t>أرواح شريرة</w:t>
      </w:r>
      <w:r>
        <w:rPr>
          <w:rtl/>
          <w:cs/>
          <w:lang w:val="ar_AE" w:bidi="ar_AE"/>
        </w:rPr>
        <w:t xml:space="preserve"> تَسكن في بعض الناس المُجتمعين. تُشير كلمة "نجس" إلى شيء غير مُناسِب لخدمة الله. إن جميع الأرواح الشريرة "نجسة" لأنها غير مُناسِبة لخدمة الله. يُشير تعبير "الأرواح الشريرة" إلى الأرواح الذين يخدمون الشيطان باعتبارهم وكلاء له، والذين يخضعون لسلطانه. إن هذه الكائنات الروحية لها القدرة على قمع إنسانٍ ما وحتى السيطرة عليه. هذا هو ما نراه يحدث في هذه القصة. نَعلم من الكتاب المُقدَّس أن الله خلق كائنات روحية لكن بعض الأرواح اختارت أن تعصيه وأصبحتْ نجسة، أو شريرة. حاولوا أن تختاروا كلمة تُشير إلى كائن روحي مستقل شرير ويُقاوم الله. إذا كان لديكم كلمة مُعبِّرة، يمكنكم كذلك استخدام كلمة مُحايدة للإشارة إلى كائن روحي مستقل وإضافة صفة مثل "روح من الشيطان،" أو "روح ردئ/شرير."</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الأرواح الشريرة</w:t>
      </w:r>
      <w:r>
        <w:rPr>
          <w:rtl/>
          <w:cs/>
          <w:lang w:val="ar_AE" w:bidi="ar_AE"/>
        </w:rPr>
        <w:t xml:space="preserve">. ابحث في قاموس الكلمات الرئيسية للمزيد من المعلومات عن </w:t>
      </w:r>
      <w:r>
        <w:rPr>
          <w:rtl/>
          <w:cs/>
          <w:lang w:val="ar_AE" w:bidi="ar_AE"/>
        </w:rPr>
        <w:t>الروح الشرير</w:t>
      </w:r>
      <w:r>
        <w:rPr>
          <w:rtl/>
          <w:cs/>
          <w:lang w:val="ar_AE" w:bidi="ar_AE"/>
        </w:rPr>
        <w:t>. أوقفوا هذا التسجيل هنا.</w:t>
      </w:r>
    </w:p>
    <w:p>
      <w:pPr>
        <w:bidi/>
      </w:pPr>
      <w:r>
        <w:rPr>
          <w:rtl/>
          <w:cs/>
          <w:lang w:val="ar_AE" w:bidi="ar_AE"/>
        </w:rPr>
      </w:r>
      <w:r>
        <w:rPr>
          <w:rtl/>
          <w:cs/>
          <w:lang w:val="ar_AE" w:bidi="ar_AE"/>
        </w:rPr>
        <w:t xml:space="preserve">كانت الأرواح الشريرة تجعل الناس يسقطون ويصرخون أن يسوع هو </w:t>
      </w:r>
      <w:r>
        <w:rPr>
          <w:b/>
          <w:rtl/>
          <w:cs/>
          <w:lang w:val="ar_AE" w:bidi="ar_AE"/>
        </w:rPr>
        <w:t>ابن الله</w:t>
      </w:r>
      <w:r>
        <w:rPr>
          <w:rtl/>
          <w:cs/>
          <w:lang w:val="ar_AE" w:bidi="ar_AE"/>
        </w:rPr>
        <w:t>. في هذا السياق، يستخدم مرقس تعبير "ابن الله" لوصف العلاقة الفريدة بين يسوع والإله الحقيقي. يُعبِّر لقب "ابن الله" عن أن يسوع هو الله وأنه في علاقة وثيقة بالله الآب. يُشير هذا اللقب إلى أن يسوع هو المُخلِّص المُعيَّن من الله، والذي وصفه الأنبياء في العهد القديم.</w:t>
      </w:r>
    </w:p>
    <w:p>
      <w:pPr>
        <w:bidi/>
      </w:pPr>
      <w:r>
        <w:rPr>
          <w:rtl/>
          <w:cs/>
          <w:lang w:val="ar_AE" w:bidi="ar_AE"/>
        </w:rPr>
      </w:r>
      <w:r>
        <w:rPr>
          <w:rtl/>
          <w:cs/>
          <w:lang w:val="ar_AE" w:bidi="ar_AE"/>
        </w:rPr>
        <w:t xml:space="preserve">توقفوا هنا وناقشوا كمجموعة الكلمة أو العبارة التي ستستخدموها للإشارة إلى </w:t>
      </w:r>
      <w:r>
        <w:rPr>
          <w:b/>
          <w:rtl/>
          <w:cs/>
          <w:lang w:val="ar_AE" w:bidi="ar_AE"/>
        </w:rPr>
        <w:t>ابن الله</w:t>
      </w:r>
      <w:r>
        <w:rPr>
          <w:rtl/>
          <w:cs/>
          <w:lang w:val="ar_AE" w:bidi="ar_AE"/>
        </w:rPr>
        <w:t xml:space="preserve">. ابحث في </w:t>
      </w:r>
      <w:r>
        <w:rPr>
          <w:rtl/>
          <w:cs/>
          <w:lang w:val="ar_AE" w:bidi="ar_AE"/>
        </w:rPr>
        <w:t>قاموس الكلمات الرئيسية</w:t>
      </w:r>
      <w:r>
        <w:rPr>
          <w:rtl/>
          <w:cs/>
          <w:lang w:val="ar_AE" w:bidi="ar_AE"/>
        </w:rPr>
        <w:t xml:space="preserve"> عن تعبير ابن الله للمزيد من المعلومات. أوقفوا هذا التسجيل هنا.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3:13–19</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في هذه الخطوة، استمع إلى مرقس 3: 13–19 وضعها في قلبك.</w:t>
      </w:r>
    </w:p>
    <w:p>
      <w:pPr>
        <w:bidi/>
      </w:pPr>
      <w:r>
        <w:rPr>
          <w:rtl/>
          <w:cs/>
          <w:lang w:val="ar_AE" w:bidi="ar_AE"/>
        </w:rPr>
      </w:r>
      <w:r>
        <w:rPr>
          <w:rtl/>
          <w:cs/>
          <w:lang w:val="ar_AE" w:bidi="ar_AE"/>
        </w:rPr>
        <w:t>استمع إلى نسخة صوتية من مرقس 3: 13–19 ثلاث مرات من ثلاث ترجمات صوتية مختلفة، إن أمكن. ثم كمجموعة قوموا بمناقشة الأسئلة التالية:</w:t>
      </w:r>
    </w:p>
    <w:p>
      <w:pPr>
        <w:pStyle w:val="ListNumber"/>
        <w:numPr>
          <w:ilvl w:val="0"/>
          <w:numId w:val="24"/>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 في هذا المقطع؟</w:t>
      </w:r>
    </w:p>
    <w:p>
      <w:pPr>
        <w:pStyle w:val="ListNumber"/>
        <w:bidi/>
        <w:spacing w:line="240" w:lineRule="auto"/>
        <w:ind w:left="720"/>
      </w:pPr>
      <w:r>
        <w:rPr>
          <w:rtl/>
          <w:cs/>
          <w:lang w:val="ar_AE" w:bidi="ar_AE"/>
        </w:rPr>
      </w:r>
      <w:r>
        <w:rPr>
          <w:rtl/>
          <w:cs/>
          <w:lang w:val="ar_AE" w:bidi="ar_AE"/>
        </w:rPr>
        <w:t>ماذا يخبرنا هذا المقطع عن الله أو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 إلى نسخة صوتية من إنجيل مرقس :3 13 - 19 من ترجمة سهلة ومفهومة.</w:t>
      </w:r>
    </w:p>
    <w:p>
      <w:pPr>
        <w:bidi/>
      </w:pPr>
      <w:r>
        <w:rPr>
          <w:rtl/>
          <w:cs/>
          <w:lang w:val="ar_AE" w:bidi="ar_AE"/>
        </w:rPr>
      </w:r>
      <w:r>
        <w:rPr>
          <w:rtl/>
          <w:cs/>
          <w:lang w:val="ar_AE" w:bidi="ar_AE"/>
        </w:rPr>
        <w:t>يقدم إنجيل مرقس أهمية الشديدة لرسالة يسوع مع تلاميذه. ففي بداية إنجيل مرقس نرى يسوع يدعو بعضًا من تلاميذه، وفي هذا المقطع يعيّن اثني عشر من أقرب أتباعه الذين سيرافقونه أينما ذهب ويعملون معه عن قرب. ولاحقًا سيرسل يسوع هؤلاء الاثني عشر تلميذًا في مهمة ليشاركوا الأخبار السارة التي كان يعلّمها. وتشير الأخبار السارة إلى أن الله يأتي ليملك في قلوب شعبه من خلال شخص يسوع. وبعد قيامة يسوع نرى أن هؤلاء التلاميذ انطلقوا إلى كل العالم.</w:t>
      </w:r>
    </w:p>
    <w:p>
      <w:pPr>
        <w:bidi/>
      </w:pPr>
      <w:r>
        <w:rPr>
          <w:rtl/>
          <w:cs/>
          <w:lang w:val="ar_AE" w:bidi="ar_AE"/>
        </w:rPr>
      </w:r>
      <w:r>
        <w:rPr>
          <w:rtl/>
          <w:cs/>
          <w:lang w:val="ar_AE" w:bidi="ar_AE"/>
        </w:rPr>
        <w:t>تجري أحداث هذه القصة على جانب جبل. وفي الكتاب المقدس كثيرًا ما تحدث إعلانات الله على الجبال. غالبًا كان هذا جبلًا أو تلّة محيطة ببحيرة الجليل.</w:t>
      </w:r>
    </w:p>
    <w:p>
      <w:pPr>
        <w:bidi/>
      </w:pPr>
      <w:r>
        <w:rPr>
          <w:rtl/>
          <w:cs/>
          <w:lang w:val="ar_AE" w:bidi="ar_AE"/>
        </w:rPr>
      </w:r>
      <w:r>
        <w:rPr>
          <w:rtl/>
          <w:cs/>
          <w:lang w:val="ar_AE" w:bidi="ar_AE"/>
        </w:rPr>
        <w:t>توقّفوا هنا وأرِ مجموعتك صورة للتلال المحيطة ببحيرة الجليل. (أوقفوا هذا التسجيل الآن)</w:t>
      </w:r>
    </w:p>
    <w:p>
      <w:pPr>
        <w:bidi/>
      </w:pPr>
      <w:r>
        <w:rPr>
          <w:rtl/>
          <w:cs/>
          <w:lang w:val="ar_AE" w:bidi="ar_AE"/>
        </w:rPr>
      </w:r>
      <w:r>
        <w:rPr>
          <w:rtl/>
          <w:cs/>
          <w:lang w:val="ar_AE" w:bidi="ar_AE"/>
        </w:rPr>
        <w:t>نعلم من إنجيل لوقا أن يسوع قضى الليل كله في الصلاة قبل أن يتخذ هذا القرار المهم، وربما صعد إلى الجبل ومعه مجموعة أكبر من تلاميذه، رغم أن مرقس لا يوضّح عددهم. وهناك دعا يسوع اثني عشر رجلاً من بين تلاميذه أو أتباعه ليصعدوا معه إلى الجبل. تذكر بعض ترجمات الكتاب المقدس أن يسوع دعا هؤلاء الرجال رسميًا في ذلك الوقت "رسلًا"، بينما لا تذكر هذا اللقب بعض الترجمات الأخرى. وسواء استُخدم لقب "رسل" أم لا، فنحن نعرف من التعليمات التي أعطاها يسوع لهم أنه كان يعيّن هؤلاء الاثني عشر ويرسلهم كممثلين له. ومن ذلك الوقت فصاعدًا يعطيهم مرقس لقبًا خاصًا هو "الاثنا عشر". إن رقم 12 له دلالة خاصة، فقد كان هناك 12 سبطًا لإسرائيل، شعب الله المختار. لكن شعب الله، بني إسرائيل، ابتعدوا عن الله. وهنا يحاول يسوع أن يُظهر أنه سيعيد شعب الله ويستخدمهم لإتمام رسالته إلى العالم. وبعد هذه القصة نرى أن يسوع يبدأ في إعدادهم للمهمة التي أمامهم.</w:t>
      </w:r>
    </w:p>
    <w:p>
      <w:pPr>
        <w:bidi/>
      </w:pPr>
      <w:r>
        <w:rPr>
          <w:rtl/>
          <w:cs/>
          <w:lang w:val="ar_AE" w:bidi="ar_AE"/>
        </w:rPr>
      </w:r>
      <w:r>
        <w:rPr>
          <w:rtl/>
          <w:cs/>
          <w:lang w:val="ar_AE" w:bidi="ar_AE"/>
        </w:rPr>
        <w:t>توقّفوا هنا وناقشوا هذا السؤال كمجموعة: كيف يختار المعلّمون المهمّون في مجتمعكم تلاميذهم الخاصّين؟ وماذا يفعل هؤلاء التلاميذ؟ (أوقفوا هذا التسجيل الآن)</w:t>
      </w:r>
    </w:p>
    <w:p>
      <w:pPr>
        <w:bidi/>
      </w:pPr>
      <w:r>
        <w:rPr>
          <w:rtl/>
          <w:cs/>
          <w:lang w:val="ar_AE" w:bidi="ar_AE"/>
        </w:rPr>
      </w:r>
      <w:r>
        <w:rPr>
          <w:rtl/>
          <w:cs/>
          <w:lang w:val="ar_AE" w:bidi="ar_AE"/>
        </w:rPr>
        <w:t>أعطى يسوع هؤلاء الاثني عشر سلطانًا، أي الحق في التعليم، وأمر الأرواح الشريرة بإطلاق سراح الناس الذين كانت تسيطر عليهم. ثم يذكر مرقس أسماء الرجال الاثني عشر الذين اختارهم يسوع ليتبعوه. وقد تحتاج أن تُوضّح أن هذه هي أسماء التلاميذ الإثني عشر ليسوع.</w:t>
      </w:r>
    </w:p>
    <w:p>
      <w:pPr>
        <w:bidi/>
      </w:pPr>
      <w:r>
        <w:rPr>
          <w:rtl/>
          <w:cs/>
          <w:lang w:val="ar_AE" w:bidi="ar_AE"/>
        </w:rPr>
      </w:r>
      <w:r>
        <w:rPr>
          <w:rtl/>
          <w:cs/>
          <w:lang w:val="ar_AE" w:bidi="ar_AE"/>
        </w:rPr>
        <w:t xml:space="preserve">لا يخبرنا مرقس لماذا أعطى يسوع اسم ثاني لسمعان وهو "بطرس"، أو لماذا أعطى ليعقوب ويوحنا لقب "ابني الرعد". ولا نعرف أيضًا لماذا لم يذكر لاوي الذي رأينا قصته في وقت سابق من إنجيل مرقس. لكننا نعرف من العهد القديم أن إعطاء اسم إضافي أو لقب قد يعني أن الله يقدّم وعدًا لشخص ما، أو يكلّفه بمهمة خاصة. إن معنى اسم "بطرس" هو "صخرة"، وقد يكون ذلك لأن بطرس أصبح قائدًا أو متحدثًا باسم المجموعة. وقد تصف عبارة "ابني الرعد" سمة خاصة في شخصيتهما، مثل أنهما كانا يتحدثان أحيانًا بقوة عن موضوع ما. وهناك سمعان آخر تم اختياره، وهو سمعان الغيور. وكلمة "الغيور" تشير على الأرجح إلى شخص متمسك بحرية إسرائيل من السيطرة الرومانية ومتحمس لذلك. وأما يهوذا الإسخريوطي، فقد وصفه مرقس بأنه خائن، لأنه بعد ثلاث سنوات، سيخون يسوع ويُسلّمه إلى أعدائه ليُقبَض عليه. </w:t>
      </w:r>
    </w:p>
    <w:p>
      <w:pPr>
        <w:bidi/>
      </w:pPr>
      <w:r>
        <w:rPr>
          <w:rtl/>
          <w:cs/>
          <w:lang w:val="ar_AE" w:bidi="ar_AE"/>
        </w:rPr>
      </w:r>
      <w:r>
        <w:rPr>
          <w:rtl/>
          <w:cs/>
          <w:lang w:val="ar_AE" w:bidi="ar_AE"/>
        </w:rPr>
        <w:t>توقّفوا هنا وناقشوا هذا السؤال كمجموعة: كيف تُستخدم الأسماء في ثقافتكم؟ من الذي يعطي الناس أسمائهم؟ من يعرف أسماء الآخرين؟ وهل تصف الأسماء شيئًا عن الأشخاص؟ (أوقفوا هذا التسجيل الآن)</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 إلى نسخة صوتية من إنجيل مرقس ٣: ١٣–١٩ من ترجمة سهلة ومفهومة.</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يقوم الفريق بتصوير هذا المقطع بصرياً.</w:t>
      </w:r>
    </w:p>
    <w:p>
      <w:pPr>
        <w:bidi/>
      </w:pPr>
      <w:r>
        <w:rPr>
          <w:rtl/>
          <w:cs/>
          <w:lang w:val="ar_AE" w:bidi="ar_AE"/>
        </w:rPr>
      </w:r>
      <w:r>
        <w:rPr>
          <w:rtl/>
          <w:cs/>
          <w:lang w:val="ar_AE" w:bidi="ar_AE"/>
        </w:rPr>
        <w:t>يحتوي هذا المقطع على مشهد واحد.</w:t>
      </w:r>
    </w:p>
    <w:p>
      <w:pPr>
        <w:bidi/>
      </w:pPr>
      <w:r>
        <w:rPr>
          <w:rtl/>
          <w:cs/>
          <w:lang w:val="ar_AE" w:bidi="ar_AE"/>
        </w:rPr>
      </w:r>
      <w:r>
        <w:rPr>
          <w:b/>
          <w:rtl/>
          <w:cs/>
          <w:lang w:val="ar_AE" w:bidi="ar_AE"/>
        </w:rPr>
        <w:t>في هذا المشهد:</w:t>
      </w:r>
      <w:r>
        <w:rPr>
          <w:rtl/>
          <w:cs/>
          <w:lang w:val="ar_AE" w:bidi="ar_AE"/>
        </w:rPr>
        <w:t xml:space="preserve"> يصعد يسوع إلى جبل ويدعو مجموعة من أتباعه ليأتوا إليه، حيث يختار يسوع اثني عشر من تلاميذه ليكونوا ممثلين عنه، ويناديهم باسمائهم، ثم يرسلهم ليكرزوا ويعطيهم سلطاناً على إخراج الشياطين.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 الاثنا عشر الذين دعاهم يسوع</w:t>
      </w:r>
    </w:p>
    <w:p>
      <w:pPr>
        <w:pStyle w:val="ListBullet"/>
        <w:bidi/>
        <w:spacing w:line="240" w:lineRule="auto"/>
        <w:ind w:left="720"/>
      </w:pPr>
      <w:r>
        <w:rPr>
          <w:rtl/>
          <w:cs/>
          <w:lang w:val="ar_AE" w:bidi="ar_AE"/>
        </w:rPr>
      </w:r>
      <w:r>
        <w:rPr>
          <w:rtl/>
          <w:cs/>
          <w:lang w:val="ar_AE" w:bidi="ar_AE"/>
        </w:rPr>
        <w:t>آخرون دعاهم يسوع</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يجب أن تُظهروا يسوع على الجبل ومعه مجموعة من تلاميذه، وربما كان هناك عدد كبير من الناس مع يسوع على الجبل. ثم يختار يسوع اثني عشر من وسط هؤلاء الكثيرين وينادي أسماءهم ليكونوا ممثلين عنه.</w:t>
      </w:r>
    </w:p>
    <w:p>
      <w:pPr>
        <w:bidi/>
      </w:pPr>
      <w:r>
        <w:rPr>
          <w:rtl/>
          <w:cs/>
          <w:lang w:val="ar_AE" w:bidi="ar_AE"/>
        </w:rPr>
      </w:r>
      <w:r>
        <w:rPr>
          <w:rtl/>
          <w:cs/>
          <w:lang w:val="ar_AE" w:bidi="ar_AE"/>
        </w:rPr>
        <w:t>من المهم أن تبرزوا الأوصاف المرتبطة ببعض أسماء التلاميذ. على سبيل المثال، يمكن للممثلين الذين يمثلون الأخوين يعقوب ويوحنا أن يتحدثوا بقوة وهم يعلِّمون.</w:t>
      </w:r>
    </w:p>
    <w:p>
      <w:pPr>
        <w:bidi/>
      </w:pPr>
      <w:r>
        <w:rPr>
          <w:rtl/>
          <w:cs/>
          <w:lang w:val="ar_AE" w:bidi="ar_AE"/>
        </w:rPr>
      </w:r>
      <w:r>
        <w:rPr>
          <w:rtl/>
          <w:cs/>
          <w:lang w:val="ar_AE" w:bidi="ar_AE"/>
        </w:rPr>
        <w:t>تأكدوا أيضاً من إظهار التلاميذ الاثني عشر وقد مُنحوا السلطان من يسوع ليعلّموا في أماكن مختلفة، ويحرروا الناس من الأرواح الشريرة.</w:t>
      </w:r>
    </w:p>
    <w:p>
      <w:pPr>
        <w:bidi/>
      </w:pPr>
      <w:r>
        <w:rPr>
          <w:rtl/>
          <w:cs/>
          <w:lang w:val="ar_AE" w:bidi="ar_AE"/>
        </w:rPr>
      </w:r>
      <w:r>
        <w:rPr>
          <w:rtl/>
          <w:cs/>
          <w:lang w:val="ar_AE" w:bidi="ar_AE"/>
        </w:rPr>
        <w:t>والآن، يتعين على المجموعة رسم مشاهد المقطع وما يجري فيه من أحداث على لوحة، أو ترسم صورًا، أو أن تستخدم أشياء ملموسة للتصوير المرئي.</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 إلى نسخة صوتية من إنجيل مرقس ٣: ١٣–١٩ من الترجمة الأكثر فهمًا لك.</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مشهد واحد.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 الاثنا عشر الذين دعاهم يسوع</w:t>
      </w:r>
    </w:p>
    <w:p>
      <w:pPr>
        <w:pStyle w:val="ListBullet"/>
        <w:bidi/>
        <w:spacing w:line="240" w:lineRule="auto"/>
        <w:ind w:left="720"/>
      </w:pPr>
      <w:r>
        <w:rPr>
          <w:rtl/>
          <w:cs/>
          <w:lang w:val="ar_AE" w:bidi="ar_AE"/>
        </w:rPr>
      </w:r>
      <w:r>
        <w:rPr>
          <w:rtl/>
          <w:cs/>
          <w:lang w:val="ar_AE" w:bidi="ar_AE"/>
        </w:rPr>
        <w:t>آخرون دعاهم يسوع</w:t>
      </w:r>
    </w:p>
    <w:p>
      <w:pPr>
        <w:bidi/>
      </w:pPr>
      <w:r>
        <w:rPr>
          <w:rtl/>
          <w:cs/>
          <w:lang w:val="ar_AE" w:bidi="ar_AE"/>
        </w:rPr>
      </w:r>
      <w:r>
        <w:rPr>
          <w:rtl/>
          <w:cs/>
          <w:lang w:val="ar_AE" w:bidi="ar_AE"/>
        </w:rPr>
        <w:t>عليكم كمجموعة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قم بتمثيل دور يسوع وهو يمشي على جانب الجبل. يدعو يسوع مجموعة من تلاميذه ليأتوا إليه. ثم يختار منهم اثني عشر تلميذًا ليكونوا رسله.</w:t>
      </w:r>
    </w:p>
    <w:p>
      <w:pPr>
        <w:bidi/>
      </w:pPr>
      <w:r>
        <w:rPr>
          <w:rtl/>
          <w:cs/>
          <w:lang w:val="ar_AE" w:bidi="ar_AE"/>
        </w:rPr>
      </w:r>
      <w:r>
        <w:rPr>
          <w:rtl/>
          <w:cs/>
          <w:lang w:val="ar_AE" w:bidi="ar_AE"/>
        </w:rPr>
        <w:t>أوقفوا التمثيل مؤقتًا. اسأل الشخص الذي يؤدي دور بطرس: "بماذا تشعر أو تفكر؟" قد يجيب الشخص بعبارات مثل: "أشعر بعدم الاستحقاق. فمن أنا ليختارني يسوع؟" أو "لدي تصميم. أنا أريد أن أجعل يسوع فخورًا،" أو "لدي الكثير لأتعلمه". واصلوا تمثيل الدراما.</w:t>
      </w:r>
    </w:p>
    <w:p>
      <w:pPr>
        <w:bidi/>
      </w:pPr>
      <w:r>
        <w:rPr>
          <w:rtl/>
          <w:cs/>
          <w:lang w:val="ar_AE" w:bidi="ar_AE"/>
        </w:rPr>
      </w:r>
      <w:r>
        <w:rPr>
          <w:rtl/>
          <w:cs/>
          <w:lang w:val="ar_AE" w:bidi="ar_AE"/>
        </w:rPr>
        <w:t>قم بتمثيل الأشياء التي يُعطي يسوع للرسل سلطانًا على القيام بها: هم يتبعون يسوع أينما يذهب، ويسوع يرسلهم ليكرزوا، ويكون للرسل سلطانًا على إخراج الشياطين.</w:t>
      </w:r>
    </w:p>
    <w:p>
      <w:pPr>
        <w:bidi/>
      </w:pPr>
      <w:r>
        <w:rPr>
          <w:rtl/>
          <w:cs/>
          <w:lang w:val="ar_AE" w:bidi="ar_AE"/>
        </w:rPr>
      </w:r>
      <w:r>
        <w:rPr>
          <w:rtl/>
          <w:cs/>
          <w:lang w:val="ar_AE" w:bidi="ar_AE"/>
        </w:rPr>
        <w:t>أوقفوا التمثيل مؤقتًا. اسأل الشخص الذي يؤدي دور أحد الرسل: "بماذا تشعر أو تفكر؟" قد يجيب الشخص بعبارات مثل: "أنا متعجب جدًا. فالناس يستمعون بالفعل إلى ما أعلمه،" أو "أنا في رهبة. لأن الشياطين تخاف من قوة الله التي فيَّ" أو "أنا خائف. فأنا لم أفعل أي شيء مثل هذا من قبل".</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 إلى نسخة صوتية لإنجيل مرقس ٣: ١٣–١٩ في أكثر الترجمات المفهومة لك.</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كان يسوع على الجبل مع مجموعة من </w:t>
      </w:r>
      <w:hyperlink r:id="rId54">
        <w:r>
          <w:rPr>
            <w:rtl/>
            <w:cs/>
            <w:lang w:val="ar_AE" w:bidi="ar_AE"/>
          </w:rPr>
          <w:rPr>
            <w:color w:val="0000EE"/>
            <w:u w:val="single"/>
          </w:rPr>
          <w:t>تلاميذه</w:t>
        </w:r>
      </w:hyperlink>
      <w:r>
        <w:rPr>
          <w:rtl/>
          <w:cs/>
          <w:lang w:val="ar_AE" w:bidi="ar_AE"/>
        </w:rPr>
        <w:t xml:space="preserve">. لقد </w:t>
      </w:r>
      <w:r>
        <w:rPr>
          <w:b/>
          <w:rtl/>
          <w:cs/>
          <w:lang w:val="ar_AE" w:bidi="ar_AE"/>
        </w:rPr>
        <w:t>عيَّن يسوعُ الاثني عشر</w:t>
      </w:r>
      <w:r>
        <w:rPr>
          <w:rtl/>
          <w:cs/>
          <w:lang w:val="ar_AE" w:bidi="ar_AE"/>
        </w:rPr>
        <w:t>. تُظهر هذه العبارة أن يسوع رأى الأهمية الكبيرة لتعيين واختيار هؤلاء الرجال الاثني عشر. أعطاهم يسوع مهمات ليقوموا بها، وأعطاهم أسماء تُظهر شخصياتهم أو أهمية العمل الذي حدَّده لهم. يستخدم مرقس تعبير "الاثني عشر" باعتباره لقبًا خاصًا لهذه المجموعة من الرجال. قد تحتاج إلى لقب آخر لمساعدة جمهورك على فهم أن هذه المجموعة هي مجموعة من "اثني عشر تابعًا."</w:t>
      </w:r>
    </w:p>
    <w:p>
      <w:pPr>
        <w:bidi/>
      </w:pPr>
      <w:r>
        <w:rPr>
          <w:rtl/>
          <w:cs/>
          <w:lang w:val="ar_AE" w:bidi="ar_AE"/>
        </w:rPr>
      </w:r>
      <w:r>
        <w:rPr>
          <w:rtl/>
          <w:cs/>
          <w:lang w:val="ar_AE" w:bidi="ar_AE"/>
        </w:rPr>
        <w:t xml:space="preserve">أعطى يسوعُ "الاثني عشر" </w:t>
      </w:r>
      <w:r>
        <w:rPr>
          <w:b/>
          <w:rtl/>
          <w:cs/>
          <w:lang w:val="ar_AE" w:bidi="ar_AE"/>
        </w:rPr>
        <w:t>سلطانًا</w:t>
      </w:r>
      <w:r>
        <w:rPr>
          <w:rtl/>
          <w:cs/>
          <w:lang w:val="ar_AE" w:bidi="ar_AE"/>
        </w:rPr>
        <w:t xml:space="preserve"> للكرازة وإخراج الشياطين. يشير السلطان إلى الحق المعطى للشخص ليتصرف. كان بإمكان التلاميذ الآن التصرف نيابةً عن يسوع. استخدمْ نفس الكلمة أو العبارة التي استخدمتها في المقاطع السابقة للإشارة إلى السُلطان. لمزيد من المعلومات بخصوص </w:t>
      </w:r>
      <w:hyperlink r:id="rId32">
        <w:r>
          <w:rPr>
            <w:rtl/>
            <w:cs/>
            <w:lang w:val="ar_AE" w:bidi="ar_AE"/>
          </w:rPr>
          <w:rPr>
            <w:color w:val="0000EE"/>
            <w:u w:val="single"/>
          </w:rPr>
          <w:t>السُلطان</w:t>
        </w:r>
      </w:hyperlink>
      <w:r>
        <w:rPr>
          <w:rtl/>
          <w:cs/>
          <w:lang w:val="ar_AE" w:bidi="ar_AE"/>
        </w:rPr>
        <w:t>، راجع قاموس الكلمات الرئيسية.</w:t>
      </w:r>
    </w:p>
    <w:p>
      <w:pPr>
        <w:bidi/>
      </w:pPr>
      <w:r>
        <w:rPr>
          <w:rtl/>
          <w:cs/>
          <w:lang w:val="ar_AE" w:bidi="ar_AE"/>
        </w:rPr>
      </w:r>
      <w:r>
        <w:rPr>
          <w:rtl/>
          <w:cs/>
          <w:lang w:val="ar_AE" w:bidi="ar_AE"/>
        </w:rPr>
        <w:t>توقّفوا وناقشوا مع فريقكم: قد ترغب في إعطاء مثال من حياة الفريق اليومية لإظهار معنى السُلطان. قد يكون من المفيد استخدام مثالٍ من الحكومة المحلية أو الحياة القروية. إن الموظف الحكومي هو مجرد شخص. ليس لديه سُلطة، للتصرف من تلقاء نفسه، لكي يَفرِض أي شيء. حتى لو حاولَ فرض القوانين، قد يتبعها أو لا يتبعها الناس. مع ذلك، عندما تمنحه الحكومة سُلطانًا، يستطيع حينها أن يَفرِض القوانين. أوقفوا هذا التسجيل هنا.</w:t>
      </w:r>
    </w:p>
    <w:p>
      <w:pPr>
        <w:bidi/>
      </w:pPr>
      <w:r>
        <w:rPr>
          <w:rtl/>
          <w:cs/>
          <w:lang w:val="ar_AE" w:bidi="ar_AE"/>
        </w:rPr>
      </w:r>
      <w:r>
        <w:rPr>
          <w:rtl/>
          <w:cs/>
          <w:lang w:val="ar_AE" w:bidi="ar_AE"/>
        </w:rPr>
        <w:t xml:space="preserve">يُشير تعبير </w:t>
      </w:r>
      <w:hyperlink r:id="rId34">
        <w:r>
          <w:rPr>
            <w:rtl/>
            <w:cs/>
            <w:lang w:val="ar_AE" w:bidi="ar_AE"/>
          </w:rPr>
          <w:rPr>
            <w:color w:val="0000EE"/>
            <w:u w:val="single"/>
          </w:rPr>
          <w:t>الأرواح الشريرة</w:t>
        </w:r>
      </w:hyperlink>
      <w:r>
        <w:rPr>
          <w:rtl/>
          <w:cs/>
          <w:lang w:val="ar_AE" w:bidi="ar_AE"/>
        </w:rPr>
        <w:t xml:space="preserve"> أو </w:t>
      </w:r>
      <w:r>
        <w:rPr>
          <w:b/>
          <w:rtl/>
          <w:cs/>
          <w:lang w:val="ar_AE" w:bidi="ar_AE"/>
        </w:rPr>
        <w:t>الشياطين</w:t>
      </w:r>
      <w:r>
        <w:rPr>
          <w:rtl/>
          <w:cs/>
          <w:lang w:val="ar_AE" w:bidi="ar_AE"/>
        </w:rPr>
        <w:t xml:space="preserve"> إلى الأرواح الذين يخدمون الشيطان باعتبارهم وكلاء له، والذين يخضعون لسلطانه. يُستخدم كلٌ من تعبير </w:t>
      </w:r>
      <w:hyperlink r:id="rId35">
        <w:r>
          <w:rPr>
            <w:rtl/>
            <w:cs/>
            <w:lang w:val="ar_AE" w:bidi="ar_AE"/>
          </w:rPr>
          <w:rPr>
            <w:color w:val="0000EE"/>
            <w:u w:val="single"/>
          </w:rPr>
          <w:t>الأرواح النجسة</w:t>
        </w:r>
      </w:hyperlink>
      <w:r>
        <w:rPr>
          <w:rtl/>
          <w:cs/>
          <w:lang w:val="ar_AE" w:bidi="ar_AE"/>
        </w:rPr>
        <w:t xml:space="preserve"> و"الشياطين" بالتبادل في العهد الجديد. تمتلك هذه الكائنات الروحية القدرةَ على قمع إنسانٍ ما وحتى السيطرة عليه. هذا هو ما نراه يحدث مع الناس في هذه القصة. نَعلم من الكتاب المُقدَّس أن الأرواح الشريرة خلقها اللهُ واختارت أن تعصيه، لكن بعض اللغات لا تملك مصطلحًا مناسبًا للتعبير عن ذلك. إن "الروح الشرير" في تلك اللُغات قد يُشير إلى روح الشخص الميت الذي "يُطارد" الناس. حاولوا أن تختاروا كلمة تُشير إلى كائن روحي مستقل شرير ويُقاوم الله. إذا كان لديكم كلمة مُعبِّرة، يمكنكم أيضًا استخدام كلمة مُحايدة للإشارة إلى كائن روحي مستقل وإضافة صفة مثل "روح من الشيطان،" أو "روح ردئ/شرير." استخدمْ نفس الكلمة التي استخدمتها في المقاطع السابقة للإشارة إلى الشياطين. للمزيد من المعلومات بخصوص </w:t>
      </w:r>
      <w:hyperlink r:id="rId40">
        <w:r>
          <w:rPr>
            <w:rtl/>
            <w:cs/>
            <w:lang w:val="ar_AE" w:bidi="ar_AE"/>
          </w:rPr>
          <w:rPr>
            <w:color w:val="0000EE"/>
            <w:u w:val="single"/>
          </w:rPr>
          <w:t>الشياطين</w:t>
        </w:r>
      </w:hyperlink>
      <w:r>
        <w:rPr>
          <w:rtl/>
          <w:cs/>
          <w:lang w:val="ar_AE" w:bidi="ar_AE"/>
        </w:rPr>
        <w:t>، برجاء الرجوع إلى قاموس الكلمات الرئيسية.</w:t>
      </w:r>
    </w:p>
    <w:p>
      <w:pPr>
        <w:bidi/>
      </w:pPr>
      <w:r>
        <w:rPr>
          <w:rtl/>
          <w:cs/>
          <w:lang w:val="ar_AE" w:bidi="ar_AE"/>
        </w:rPr>
      </w:r>
      <w:r>
        <w:rPr>
          <w:rtl/>
          <w:cs/>
          <w:lang w:val="ar_AE" w:bidi="ar_AE"/>
        </w:rPr>
        <w:t xml:space="preserve">دعا يسوعُ تلاميذه </w:t>
      </w:r>
      <w:r>
        <w:rPr>
          <w:b/>
          <w:rtl/>
          <w:cs/>
          <w:lang w:val="ar_AE" w:bidi="ar_AE"/>
        </w:rPr>
        <w:t>رُسُلَه</w:t>
      </w:r>
      <w:r>
        <w:rPr>
          <w:rtl/>
          <w:cs/>
          <w:lang w:val="ar_AE" w:bidi="ar_AE"/>
        </w:rPr>
        <w:t>. لا تحتوي بعض المخطوطات على هذه العبارة، فقد تكون آتية من نفس القصة في لوقا ٦: ١٣. كان الرُسل مُعيَّنين بواسطة يسوع نفسه باعتبارهم ممثليه المختارين. كانت وظائفهم الرئيسية هي الكرازة بالأخبار السارة، وأن يكونوا مؤسِّسي الكنيسة، وأن يتمتعوا بالسلطان الروحي في الكنيسة، وأن يشهدوا على حقيقة أن يسوع قد قام من الأموات. إذا كانت لغتك تحتوي على مصطلح مقبول للتعبير عن "الرسول" ويَفهمه الجميع، يمكنك استخدام ذلك المصطلح هنا. مع ذلك، إذا كان جمهورك من غير مُرتادي الكنائس أو مؤمنين جُدد، قد يحتاجون إلى المزيد من الشرح، وقد يكون مصطلح مختلف مفيدًا لهم. بعض الاقتراحات:</w:t>
      </w:r>
    </w:p>
    <w:p>
      <w:pPr>
        <w:pStyle w:val="ListBullet"/>
        <w:bidi/>
        <w:spacing w:line="240" w:lineRule="auto"/>
        <w:ind w:left="720"/>
      </w:pPr>
      <w:r>
        <w:rPr>
          <w:rtl/>
          <w:cs/>
          <w:lang w:val="ar_AE" w:bidi="ar_AE"/>
        </w:rPr>
      </w:r>
      <w:r>
        <w:rPr>
          <w:rtl/>
          <w:cs/>
          <w:lang w:val="ar_AE" w:bidi="ar_AE"/>
        </w:rPr>
        <w:t>ممثل ليسوع المسيح</w:t>
      </w:r>
    </w:p>
    <w:p>
      <w:pPr>
        <w:pStyle w:val="ListBullet"/>
        <w:bidi/>
        <w:spacing w:line="240" w:lineRule="auto"/>
        <w:ind w:left="720"/>
      </w:pPr>
      <w:r>
        <w:rPr>
          <w:rtl/>
          <w:cs/>
          <w:lang w:val="ar_AE" w:bidi="ar_AE"/>
        </w:rPr>
      </w:r>
      <w:r>
        <w:rPr>
          <w:rtl/>
          <w:cs/>
          <w:lang w:val="ar_AE" w:bidi="ar_AE"/>
        </w:rPr>
        <w:t>مُرسَل (خاص) ليسوع المسيح</w:t>
      </w:r>
    </w:p>
    <w:p>
      <w:pPr>
        <w:pStyle w:val="ListBullet"/>
        <w:bidi/>
        <w:spacing w:line="240" w:lineRule="auto"/>
        <w:ind w:left="720"/>
      </w:pPr>
      <w:r>
        <w:rPr>
          <w:rtl/>
          <w:cs/>
          <w:lang w:val="ar_AE" w:bidi="ar_AE"/>
        </w:rPr>
      </w:r>
      <w:r>
        <w:rPr>
          <w:rtl/>
          <w:cs/>
          <w:lang w:val="ar_AE" w:bidi="ar_AE"/>
        </w:rPr>
        <w:t>أشخاص أرسلهم يسوع المسيح</w:t>
      </w:r>
    </w:p>
    <w:p>
      <w:pPr>
        <w:bidi/>
      </w:pPr>
      <w:r>
        <w:rPr>
          <w:rtl/>
          <w:cs/>
          <w:lang w:val="ar_AE" w:bidi="ar_AE"/>
        </w:rPr>
      </w:r>
      <w:r>
        <w:rPr>
          <w:rtl/>
          <w:cs/>
          <w:lang w:val="ar_AE" w:bidi="ar_AE"/>
        </w:rPr>
        <w:t xml:space="preserve">أيًا كان المصطلح الذي تختاره، ينبغي أن يتضمن أن هؤلاء الناس في موضع ثقة وسلطان. للمزيد من المعلومات بخصوص </w:t>
      </w:r>
      <w:hyperlink r:id="rId63">
        <w:r>
          <w:rPr>
            <w:rtl/>
            <w:cs/>
            <w:lang w:val="ar_AE" w:bidi="ar_AE"/>
          </w:rPr>
          <w:rPr>
            <w:color w:val="0000EE"/>
            <w:u w:val="single"/>
          </w:rPr>
          <w:t>الرسول</w:t>
        </w:r>
      </w:hyperlink>
      <w:r>
        <w:rPr>
          <w:rtl/>
          <w:cs/>
          <w:lang w:val="ar_AE" w:bidi="ar_AE"/>
        </w:rPr>
        <w:t>، برجاء الرجوع إلى قاموس الكلمات الرئيسية.</w:t>
      </w:r>
    </w:p>
    <w:p>
      <w:pPr>
        <w:bidi/>
      </w:pPr>
      <w:r>
        <w:rPr>
          <w:rtl/>
          <w:cs/>
          <w:lang w:val="ar_AE" w:bidi="ar_AE"/>
        </w:rPr>
      </w:r>
      <w:r>
        <w:rPr>
          <w:rtl/>
          <w:cs/>
          <w:lang w:val="ar_AE" w:bidi="ar_AE"/>
        </w:rPr>
        <w:t xml:space="preserve">يقول مرقس إن يسوع أطلق على يعقوب ويوحنا لقب </w:t>
      </w:r>
      <w:r>
        <w:rPr>
          <w:b/>
          <w:rtl/>
          <w:cs/>
          <w:lang w:val="ar_AE" w:bidi="ar_AE"/>
        </w:rPr>
        <w:t>ابني الرعد</w:t>
      </w:r>
      <w:r>
        <w:rPr>
          <w:rtl/>
          <w:cs/>
          <w:lang w:val="ar_AE" w:bidi="ar_AE"/>
        </w:rPr>
        <w:t>. هذا لقب، أو اسم آخر، أعطاه يسوع لهذين الأخيْن.</w:t>
      </w:r>
    </w:p>
    <w:p>
      <w:pPr>
        <w:bidi/>
      </w:pPr>
      <w:r>
        <w:rPr>
          <w:rtl/>
          <w:cs/>
          <w:lang w:val="ar_AE" w:bidi="ar_AE"/>
        </w:rPr>
      </w:r>
      <w:r>
        <w:rPr>
          <w:rtl/>
          <w:cs/>
          <w:lang w:val="ar_AE" w:bidi="ar_AE"/>
        </w:rPr>
        <w:t xml:space="preserve">كان سمعان </w:t>
      </w:r>
      <w:r>
        <w:rPr>
          <w:b/>
          <w:rtl/>
          <w:cs/>
          <w:lang w:val="ar_AE" w:bidi="ar_AE"/>
        </w:rPr>
        <w:t>القانوي (الغيور)</w:t>
      </w:r>
      <w:r>
        <w:rPr>
          <w:rtl/>
          <w:cs/>
          <w:lang w:val="ar_AE" w:bidi="ar_AE"/>
        </w:rPr>
        <w:t xml:space="preserve"> أيضًا اسمًا أعطاه يسوع لسمعان. ربما هذا يعني أن سمعان كان يَتبع شريعة الله بِحرص، الشريعة التي أعطاها الله بواسطة موسى، وحاول أن يَتبع اللهَ جيدًا وبحماسة. يمكن أن يُشير اللقب أيضًا إلى رغبته في رؤية إسرائيل مُحرَّرة من الحكم الروماني.</w:t>
      </w:r>
    </w:p>
    <w:p>
      <w:pPr>
        <w:bidi/>
      </w:pPr>
      <w:r>
        <w:rPr>
          <w:rtl/>
          <w:cs/>
          <w:lang w:val="ar_AE" w:bidi="ar_AE"/>
        </w:rPr>
      </w:r>
      <w:r>
        <w:rPr>
          <w:rtl/>
          <w:cs/>
          <w:lang w:val="ar_AE" w:bidi="ar_AE"/>
        </w:rPr>
        <w:t xml:space="preserve">إن اسم </w:t>
      </w:r>
      <w:r>
        <w:rPr>
          <w:b/>
          <w:rtl/>
          <w:cs/>
          <w:lang w:val="ar_AE" w:bidi="ar_AE"/>
        </w:rPr>
        <w:t>يهوذا الإسخريوطي</w:t>
      </w:r>
      <w:r>
        <w:rPr>
          <w:rtl/>
          <w:cs/>
          <w:lang w:val="ar_AE" w:bidi="ar_AE"/>
        </w:rPr>
        <w:t xml:space="preserve"> يعني "يهوذا الذي من بَلدة قريوت."</w:t>
      </w:r>
    </w:p>
    <w:p>
      <w:pPr>
        <w:bidi/>
      </w:pPr>
      <w:r>
        <w:rPr>
          <w:rtl/>
          <w:cs/>
          <w:lang w:val="ar_AE" w:bidi="ar_AE"/>
        </w:rPr>
      </w:r>
      <w:r>
        <w:rPr>
          <w:rtl/>
          <w:cs/>
          <w:lang w:val="ar_AE" w:bidi="ar_AE"/>
        </w:rPr>
        <w:t>توقَّفوا وناقشوا كمجموعة كيف ستتحدَّثون عن هذه الأسماء في ترجمتكم. أوقفوا هذا التسجيل هنا.</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3:20–35</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في هذه الخطوة، استمع إلى مرقس 3: 20–35 وضعها في قلبك.</w:t>
      </w:r>
    </w:p>
    <w:p>
      <w:pPr>
        <w:bidi/>
      </w:pPr>
      <w:r>
        <w:rPr>
          <w:rtl/>
          <w:cs/>
          <w:lang w:val="ar_AE" w:bidi="ar_AE"/>
        </w:rPr>
      </w:r>
      <w:r>
        <w:rPr>
          <w:rtl/>
          <w:cs/>
          <w:lang w:val="ar_AE" w:bidi="ar_AE"/>
        </w:rPr>
        <w:t>استمع إلى نسخة صوتية من مرقس 3: 20–25 ثلاث مرات من ثلاث ترجمات صوتية مختلفة، إن أمكن. ثم كمجموعة قوموا بمناقشة الأسئلة التالية:</w:t>
      </w:r>
    </w:p>
    <w:p>
      <w:pPr>
        <w:pStyle w:val="ListNumber"/>
        <w:numPr>
          <w:ilvl w:val="0"/>
          <w:numId w:val="25"/>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 في هذا المقطع؟</w:t>
      </w:r>
    </w:p>
    <w:p>
      <w:pPr>
        <w:pStyle w:val="ListNumber"/>
        <w:bidi/>
        <w:spacing w:line="240" w:lineRule="auto"/>
        <w:ind w:left="720"/>
      </w:pPr>
      <w:r>
        <w:rPr>
          <w:rtl/>
          <w:cs/>
          <w:lang w:val="ar_AE" w:bidi="ar_AE"/>
        </w:rPr>
      </w:r>
      <w:r>
        <w:rPr>
          <w:rtl/>
          <w:cs/>
          <w:lang w:val="ar_AE" w:bidi="ar_AE"/>
        </w:rPr>
        <w:t>ماذا يخبرنا هذا المقطع عن الله أو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 إلى النسخة الصوتية من إنجيل مرقس :3 20–35 من الترجمة الأسهل فهمًا.</w:t>
      </w:r>
    </w:p>
    <w:p>
      <w:pPr>
        <w:bidi/>
      </w:pPr>
      <w:r>
        <w:rPr>
          <w:rtl/>
          <w:cs/>
          <w:lang w:val="ar_AE" w:bidi="ar_AE"/>
        </w:rPr>
      </w:r>
      <w:r>
        <w:rPr>
          <w:rtl/>
          <w:cs/>
          <w:lang w:val="ar_AE" w:bidi="ar_AE"/>
        </w:rPr>
        <w:t>من الممكن أن تكون أحداث هذه القصة قد حدثت في بيت سمعان وأندراوس في كفرناحوم. ومن غير المرجح أنها حدثت بعد تعيين الرب يسوع لتلاميذه الاثني عشر مباشرة، لكن الرسول مرقس يذكرها هنا بهدف تعليم شيء عن الجدل المتزايد الذي تسببه خدمة الرب يسوع. أرادت عائلة الرب يسوع أن تأخذه بعيدًا؛ لأن الناس يعتقدون أنه مجنون. والقادة الدينيون يقولون إن الرب يسوع يعمل مع الشيطان. يحاول كل من القادة الدينيون وعائلة الرب يسوع منعه من مواصلة عمله. أما هذه القصة فتكشف أن الجدل الحقيقي هو حرب الرب يسوع مع الشيطان نفسه. يضع مرقس الرسول بعض القصص داخل قصص أخرى في إنجيله، في بعض الأحيان، ليلفت الانتباه إلى الهدف التعليمي الذي يريد أن يصل إليه.</w:t>
      </w:r>
    </w:p>
    <w:p>
      <w:pPr>
        <w:bidi/>
      </w:pPr>
      <w:r>
        <w:rPr>
          <w:rtl/>
          <w:cs/>
          <w:lang w:val="ar_AE" w:bidi="ar_AE"/>
        </w:rPr>
      </w:r>
      <w:r>
        <w:rPr>
          <w:rtl/>
          <w:cs/>
          <w:lang w:val="ar_AE" w:bidi="ar_AE"/>
        </w:rPr>
        <w:t>توقفوا هنا وناقشوا هذا السؤال ضمن مجموعات: كيف تحكي القصص بهدف الوصول إلى هدف تعليمي معين؟ هل تسرد قصتين أو أكثر معًا على الإطلاق من أجل الوصول إلى هدف ما؟ (أوقفوا هذا التسجيل الآن)</w:t>
      </w:r>
    </w:p>
    <w:p>
      <w:pPr>
        <w:bidi/>
      </w:pPr>
      <w:r>
        <w:rPr>
          <w:rtl/>
          <w:cs/>
          <w:lang w:val="ar_AE" w:bidi="ar_AE"/>
        </w:rPr>
      </w:r>
      <w:r>
        <w:rPr>
          <w:rtl/>
          <w:cs/>
          <w:lang w:val="ar_AE" w:bidi="ar_AE"/>
        </w:rPr>
        <w:t>في بداية القصة، تأتي عائلة الرب يسوع في محاولة لأخذه بعيدًا؛ لأنه كان مشغولًا للغاية لدرجة أنه لم يستطع إيجاد الوقت ليأكل. لسنا متأكدين إذا كانت عائلة الرب يسوع هي التي قالت: "إنه مختل!" أم أن قائل ذلك كان من الآخرين من الجمع. "إنه مختل" تعني أن شخصًا ما أصبح مجنونًا تمامًا.</w:t>
      </w:r>
    </w:p>
    <w:p>
      <w:pPr>
        <w:bidi/>
      </w:pPr>
      <w:r>
        <w:rPr>
          <w:rtl/>
          <w:cs/>
          <w:lang w:val="ar_AE" w:bidi="ar_AE"/>
        </w:rPr>
      </w:r>
      <w:r>
        <w:rPr>
          <w:rtl/>
          <w:cs/>
          <w:lang w:val="ar_AE" w:bidi="ar_AE"/>
        </w:rPr>
        <w:t>توقفوا هنا وناقشوا هذا السؤال ضمن مجموعات: ماذا تفعل في ثقافتك مع أشخاص تعتبرهم مجانين أو مختلين؟ (أوقفوا هذا التسجيل الآن)</w:t>
      </w:r>
    </w:p>
    <w:p>
      <w:pPr>
        <w:bidi/>
      </w:pPr>
      <w:r>
        <w:rPr>
          <w:rtl/>
          <w:cs/>
          <w:lang w:val="ar_AE" w:bidi="ar_AE"/>
        </w:rPr>
      </w:r>
      <w:r>
        <w:rPr>
          <w:rtl/>
          <w:cs/>
          <w:lang w:val="ar_AE" w:bidi="ar_AE"/>
        </w:rPr>
        <w:t>أتى الممثلون الرسميون لمعلمي الشريعة من أورشليم ليفحصوا الرب يسوع؛ لأنه أصبح مشهورًا. وأتهم معلمو الدين هؤلاء الرب يسوع بأنه به بعلزبول. وبعلزبول هو اسم آخر للشيطان، رئيس الشياطين. بعض الترجمات تستخدم اسم الشيطان هنا ببساطة. عندما أجاب الرب يسوع، استخدم اسم الشيطان في رده. قال الرب يسوع إن المملكة المنقسمة على ذاتها ستنهار. تشير المملكة إلى أي إقليم يحكمه ملك. وما يقصده الرب يسوع هو أنه إذا انقسمت قوة المملكة بين طرفين متحاربين، فإنها تضعف وتنهار في النهاية.</w:t>
      </w:r>
    </w:p>
    <w:p>
      <w:pPr>
        <w:bidi/>
      </w:pPr>
      <w:r>
        <w:rPr>
          <w:rtl/>
          <w:cs/>
          <w:lang w:val="ar_AE" w:bidi="ar_AE"/>
        </w:rPr>
      </w:r>
      <w:r>
        <w:rPr>
          <w:rtl/>
          <w:cs/>
          <w:lang w:val="ar_AE" w:bidi="ar_AE"/>
        </w:rPr>
        <w:t>ثم أجاب الرب يسوع بسرد قصة عن رجل قوي. فقال إنه لا يقدر على الرجل القوي إلا شخصًا أقوى منه. وهو يشير ضمنيًا بهذا إلى أنه أقوى من الشيطان. فعندما يواصل الرب يسوع الحديث عن الروح القدس، يشير ضمنيًا إنه ممتلئ بالروح القدس، وأن الروح القدس أقوى من الشيطان.</w:t>
      </w:r>
    </w:p>
    <w:p>
      <w:pPr>
        <w:bidi/>
      </w:pPr>
      <w:r>
        <w:rPr>
          <w:rtl/>
          <w:cs/>
          <w:lang w:val="ar_AE" w:bidi="ar_AE"/>
        </w:rPr>
      </w:r>
      <w:r>
        <w:rPr>
          <w:rtl/>
          <w:cs/>
          <w:lang w:val="ar_AE" w:bidi="ar_AE"/>
        </w:rPr>
        <w:t>عندما يتهم القادة الدينيون الرب يسوع بالتجديف، وبأنه به روح شرير، فهم يقولون إن الرب يسوع ليس به الروح القدس، وهذه هي الخطية التي لا يمكن أن تغتفر، والتي يشير إليها الرب يسوع. الخطية هي وصف الرب يسوع الممتلئ بالروح القدس بأنه شرير، بدلاً من الاعتراف بعمل الله فيه. فالقادة الدينيون "مذنبون بالخطية الأبدية" – فهم سيحملون عواقب الخطية دائمًا؛ لأن الله لن يغفر لهم هذه الخطية. وهذه الخطيئة ليست فعلًا يتم لمرة واحدة، فالله لا يغفر لشخص يتحدث باستمرار عن عمل الروح القدس بأنه شر.</w:t>
      </w:r>
    </w:p>
    <w:p>
      <w:pPr>
        <w:bidi/>
      </w:pPr>
      <w:r>
        <w:rPr>
          <w:rtl/>
          <w:cs/>
          <w:lang w:val="ar_AE" w:bidi="ar_AE"/>
        </w:rPr>
      </w:r>
      <w:r>
        <w:rPr>
          <w:rtl/>
          <w:cs/>
          <w:lang w:val="ar_AE" w:bidi="ar_AE"/>
        </w:rPr>
        <w:t>توقفوا هنا وناقشوا هذا السؤال في المجموعة: في ثقافتكم، ما أسوأ شيء يمكن أن يفعله شخص ضد الله؟" (أوقفوا هذا التسجيل الآن)</w:t>
      </w:r>
    </w:p>
    <w:p>
      <w:pPr>
        <w:bidi/>
      </w:pPr>
      <w:r>
        <w:rPr>
          <w:rtl/>
          <w:cs/>
          <w:lang w:val="ar_AE" w:bidi="ar_AE"/>
        </w:rPr>
      </w:r>
      <w:r>
        <w:rPr>
          <w:rtl/>
          <w:cs/>
          <w:lang w:val="ar_AE" w:bidi="ar_AE"/>
        </w:rPr>
        <w:t>في منتصف هذه القصة، نرى عائلة الرب يسوع خارج البيت مرة أخرى في انتظاره لرؤيته وأخذه بعيدًا. والآن يستطيع الرب يسوع استخدام هذا كنقطة تعليمية ليُظهر لنا ماهية عائلة الله الحقيقية، أي أولئك الذين يفعلون ما يطلبه الله منهم. يعرف الرب يسوع أمه وإخوته، لكن السؤال الحقيقي الذي يطرحه هو: "من هم نوعية الناس الذين يمثلون أمي وإخوتي؟" ثم يجيب الرب يسوع على هذا السؤال بتوضيح أن نوعية الناس الذين يشبهون عائلته هم أولئك الذين يفعلون ما يريده الله منهم.</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 إلى نسخة صوتية لبشارة مرقس 3: 20–35 بترجمة أكثر دقة وسلاسة.</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يصور الفريق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كان الرب يسوع في بيت ما واحتشدت حوله الجموع. لقد طرأ على مسامع عائلة الرب يسوع ما حدث، فجاءوا محاولين أخذه، قائلين: "إِنَّهُ مُخْتَلٌّ!".</w:t>
      </w:r>
    </w:p>
    <w:p>
      <w:pPr>
        <w:bidi/>
      </w:pPr>
      <w:r>
        <w:rPr>
          <w:rtl/>
          <w:cs/>
          <w:lang w:val="ar_AE" w:bidi="ar_AE"/>
        </w:rPr>
      </w:r>
      <w:r>
        <w:rPr>
          <w:b/>
          <w:rtl/>
          <w:cs/>
          <w:lang w:val="ar_AE" w:bidi="ar_AE"/>
        </w:rPr>
        <w:t>في المشهد الثاني:</w:t>
      </w:r>
      <w:r>
        <w:rPr>
          <w:rtl/>
          <w:cs/>
          <w:lang w:val="ar_AE" w:bidi="ar_AE"/>
        </w:rPr>
        <w:t xml:space="preserve"> يأتي معلّمو الشريعة من أورشليم ويقولون: "إِنَّ مَعَهُ بَعْلَزَبُولَ! وَإِنَّهُ بِرَئِيسِ ٱلشَّيَاطِينِ يُخْرِجُ ٱلشَّيَاطِينَ".</w:t>
      </w:r>
    </w:p>
    <w:p>
      <w:pPr>
        <w:bidi/>
      </w:pPr>
      <w:r>
        <w:rPr>
          <w:rtl/>
          <w:cs/>
          <w:lang w:val="ar_AE" w:bidi="ar_AE"/>
        </w:rPr>
      </w:r>
      <w:r>
        <w:rPr>
          <w:rtl/>
          <w:cs/>
          <w:lang w:val="ar_AE" w:bidi="ar_AE"/>
        </w:rPr>
        <w:t>فيجيب الرب يسوع: "كَيْفَ يَقْدِرُ شَيْطَانٌ أَنْ يُخْرِجَ شَيْطَانًا؟ وَإِنِ ٱنْقَسَمَتْ مَمْلَكَةٌ عَلَى ذَاتِهَا لَا تَقْدِرُ تِلْكَ ٱلْمَمْلَكَةُ أَنْ تَثْبُتَ. وَإِنِ ٱنْقَسَمَ بَيْتٌ عَلَى ذَاتِهِ لَا يَقْدِرُ ذَلِكَ ٱلْبَيْتُ أَنْ يَثْبُتَ". ويوضح هذه النقطة من خلال وصف من سيكون قوياً بما يكفي لدخول بيت الرجل القوي ونهب ممتلكاته. ولا يستطيع فعل هذا إلا شخص أقوى من الرجل القوي، الذي يستطيع أن يقيده وينهب بيته.</w:t>
      </w:r>
    </w:p>
    <w:p>
      <w:pPr>
        <w:bidi/>
      </w:pPr>
      <w:r>
        <w:rPr>
          <w:rtl/>
          <w:cs/>
          <w:lang w:val="ar_AE" w:bidi="ar_AE"/>
        </w:rPr>
      </w:r>
      <w:r>
        <w:rPr>
          <w:rtl/>
          <w:cs/>
          <w:lang w:val="ar_AE" w:bidi="ar_AE"/>
        </w:rPr>
        <w:t>ويختم الرب يسوع المشهد بقوله: "إِنَّ جَمِيعَ ٱلْخَطَايَا تُغْفَرُ لِبَنِي ٱلْبَشَرِ، وَٱلتَّجَادِيفَ ٱلَّتِي يُجَدِّفُونَهَا. وَلَكِنْ مَنْ جَدَّفَ عَلَى ٱلرُّوحِ ٱلْقُدُسِ فَلَيْسَ لَهُ مَغْفِرَةٌ إِلَى ٱلْأَبَدِ، بَلْ هُوَ مُسْتَوْجِبٌ دَيْنُونَةً أَبَدِيَّةً".</w:t>
      </w:r>
    </w:p>
    <w:p>
      <w:pPr>
        <w:bidi/>
      </w:pPr>
      <w:r>
        <w:rPr>
          <w:rtl/>
          <w:cs/>
          <w:lang w:val="ar_AE" w:bidi="ar_AE"/>
        </w:rPr>
      </w:r>
      <w:r>
        <w:rPr>
          <w:b/>
          <w:rtl/>
          <w:cs/>
          <w:lang w:val="ar_AE" w:bidi="ar_AE"/>
        </w:rPr>
        <w:t>في المشهد الثالث:</w:t>
      </w:r>
      <w:r>
        <w:rPr>
          <w:rtl/>
          <w:cs/>
          <w:lang w:val="ar_AE" w:bidi="ar_AE"/>
        </w:rPr>
        <w:t xml:space="preserve"> تأتي أم الرب يسوع وإخوته كان للرب يسوع أخَّين اثنين على الأقل (وربما أكثر)، واقفون خارج البيت ويرسلون أحدًا إليه ليخبروه أن يخرج ويتحدث معهم. لكن الرب يسوع كان يُعلِّم، والجمع يحيط به. فيجيب قائلًا: "مَنْ أُمِّي وَإِخْوَتِي؟ ... هَا أُمِّي وَإِخْوَتِي، لِأَنَّ مَنْ يَصْنَعُ مَشِيئَةَ ٱللهِ هُوَ أَخِي وَأُخْتِي وَأُمِّي".</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الجموع</w:t>
      </w:r>
    </w:p>
    <w:p>
      <w:pPr>
        <w:pStyle w:val="ListBullet"/>
        <w:bidi/>
        <w:spacing w:line="240" w:lineRule="auto"/>
        <w:ind w:left="720"/>
      </w:pPr>
      <w:r>
        <w:rPr>
          <w:rtl/>
          <w:cs/>
          <w:lang w:val="ar_AE" w:bidi="ar_AE"/>
        </w:rPr>
      </w:r>
      <w:r>
        <w:rPr>
          <w:rtl/>
          <w:cs/>
          <w:lang w:val="ar_AE" w:bidi="ar_AE"/>
        </w:rPr>
        <w:t>تلاميذ يسوع</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القادة الدينيون</w:t>
      </w:r>
    </w:p>
    <w:p>
      <w:pPr>
        <w:pStyle w:val="ListBullet"/>
        <w:bidi/>
        <w:spacing w:line="240" w:lineRule="auto"/>
        <w:ind w:left="720"/>
      </w:pPr>
      <w:r>
        <w:rPr>
          <w:rtl/>
          <w:cs/>
          <w:lang w:val="ar_AE" w:bidi="ar_AE"/>
        </w:rPr>
      </w:r>
      <w:r>
        <w:rPr>
          <w:rtl/>
          <w:cs/>
          <w:lang w:val="ar_AE" w:bidi="ar_AE"/>
        </w:rPr>
        <w:t>أم يسوع</w:t>
      </w:r>
    </w:p>
    <w:p>
      <w:pPr>
        <w:pStyle w:val="ListBullet"/>
        <w:bidi/>
        <w:spacing w:line="240" w:lineRule="auto"/>
        <w:ind w:left="720"/>
      </w:pPr>
      <w:r>
        <w:rPr>
          <w:rtl/>
          <w:cs/>
          <w:lang w:val="ar_AE" w:bidi="ar_AE"/>
        </w:rPr>
      </w:r>
      <w:r>
        <w:rPr>
          <w:rtl/>
          <w:cs/>
          <w:lang w:val="ar_AE" w:bidi="ar_AE"/>
        </w:rPr>
        <w:t>أخوة الرب يسوع (كان له اثنان على الأقل، وربما أكثر)</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تبدأ هذه القصة بعبارة "وَلَمَّا"؛ لا نعرف متى بعد دعوة الرب يسوع تلاميذه حدثت هذه القصة.</w:t>
      </w:r>
    </w:p>
    <w:p>
      <w:pPr>
        <w:bidi/>
      </w:pPr>
      <w:r>
        <w:rPr>
          <w:rtl/>
          <w:cs/>
          <w:lang w:val="ar_AE" w:bidi="ar_AE"/>
        </w:rPr>
      </w:r>
      <w:r>
        <w:rPr>
          <w:rtl/>
          <w:cs/>
          <w:lang w:val="ar_AE" w:bidi="ar_AE"/>
        </w:rPr>
        <w:t>لاحظوا التفاعلات بين الرب يسوع، ومختلف شخصيات هذه القصة، كما إلى رد فعل الرب يسوع تجاه هذه الشخصيات.</w:t>
      </w:r>
    </w:p>
    <w:p>
      <w:pPr>
        <w:bidi/>
      </w:pPr>
      <w:r>
        <w:rPr>
          <w:rtl/>
          <w:cs/>
          <w:lang w:val="ar_AE" w:bidi="ar_AE"/>
        </w:rPr>
      </w:r>
      <w:r>
        <w:rPr>
          <w:rtl/>
          <w:cs/>
          <w:lang w:val="ar_AE" w:bidi="ar_AE"/>
        </w:rPr>
        <w:t>في المشهد الأول، كان الرب يسوع في أحد البيوت مع تلاميذه، ليحتشد جمع من الناس. كان الرب يسوع وتلاميذه مشغولين للغاية لدرجة أنه لم يكن لديهم الوقت ليأكلوا. وتحاول عائلته أن تأخذه بعيدًا. ويقول أحدهم – لسنا متأكدين مَن – إن الرب يسوع مختل أو مجنون.</w:t>
      </w:r>
    </w:p>
    <w:p>
      <w:pPr>
        <w:bidi/>
      </w:pPr>
      <w:r>
        <w:rPr>
          <w:rtl/>
          <w:cs/>
          <w:lang w:val="ar_AE" w:bidi="ar_AE"/>
        </w:rPr>
      </w:r>
      <w:r>
        <w:rPr>
          <w:rtl/>
          <w:cs/>
          <w:lang w:val="ar_AE" w:bidi="ar_AE"/>
        </w:rPr>
        <w:t>في المشهد الثاني، يروي الرب يسوع قصتين، أو مثلين. لاحظوا المثلين اللذين يرويهما الرب يسوع. في الأول، يصف مملكة تنقسم، أو عائلة تنقسم إلى حزبين، ليوضح كيف أن الشيطان إذا انقسم على نفسه لا يستطيع أن يثبت.</w:t>
      </w:r>
    </w:p>
    <w:p>
      <w:pPr>
        <w:bidi/>
      </w:pPr>
      <w:r>
        <w:rPr>
          <w:rtl/>
          <w:cs/>
          <w:lang w:val="ar_AE" w:bidi="ar_AE"/>
        </w:rPr>
      </w:r>
      <w:r>
        <w:rPr>
          <w:rtl/>
          <w:cs/>
          <w:lang w:val="ar_AE" w:bidi="ar_AE"/>
        </w:rPr>
        <w:t>في المثل الثاني، يشرح الرب يسوع أن شخصًا أقوى من الرجل القوي هو الوحيد الذي يستطيع أن يدخل بيت الرجل القوي ويقيده وينهب بيته. ويختتم الرب يسوع المشهد بتعاليم عن التجديف على الروح القدس. يبدأ الرب يسوع بعبارة: "اَلْحَقَّ أَقُولُ لَكُمْ"، ليظهر أن ما ينوي قوله في غاية الأهمية، فهو يريد أن يتوقف الناس ويسمعوا ما كان ينوي أن يقوله.</w:t>
      </w:r>
    </w:p>
    <w:p>
      <w:pPr>
        <w:bidi/>
      </w:pPr>
      <w:r>
        <w:rPr>
          <w:rtl/>
          <w:cs/>
          <w:lang w:val="ar_AE" w:bidi="ar_AE"/>
        </w:rPr>
      </w:r>
      <w:r>
        <w:rPr>
          <w:rtl/>
          <w:cs/>
          <w:lang w:val="ar_AE" w:bidi="ar_AE"/>
        </w:rPr>
        <w:t>توقفوا هنا وناقشوا هذا السؤال في مجموعة: هل في لغتكم عبارة تجذب انتباه الناس؟ (أوقفوا هذا التسجيل الآن)</w:t>
      </w:r>
    </w:p>
    <w:p>
      <w:pPr>
        <w:bidi/>
      </w:pPr>
      <w:r>
        <w:rPr>
          <w:rtl/>
          <w:cs/>
          <w:lang w:val="ar_AE" w:bidi="ar_AE"/>
        </w:rPr>
      </w:r>
      <w:r>
        <w:rPr>
          <w:rtl/>
          <w:cs/>
          <w:lang w:val="ar_AE" w:bidi="ar_AE"/>
        </w:rPr>
        <w:t>فالرب يسوع يقول إن كل الخطايا يصفح الله عنها، لكنه لا يغفر التجديف على الروح القدس. عليك إبراز أن الله هو صافح الخطايا وديانها.</w:t>
      </w:r>
    </w:p>
    <w:p>
      <w:pPr>
        <w:bidi/>
      </w:pPr>
      <w:r>
        <w:rPr>
          <w:rtl/>
          <w:cs/>
          <w:lang w:val="ar_AE" w:bidi="ar_AE"/>
        </w:rPr>
      </w:r>
      <w:r>
        <w:rPr>
          <w:rtl/>
          <w:cs/>
          <w:lang w:val="ar_AE" w:bidi="ar_AE"/>
        </w:rPr>
        <w:t>في المشهد الثالث، تأتي عائلة الرب يسوع خارج البيت حيث كان الرب يسوع وتلاميذه. على الأرجح كانت والدة الرب يسوع واثنين من إخوته في الأقل، وأرسلوا في طلبه من البيت ليتحدث معهم، وعندما يسمع الرب يسوع أن عائلته تطلبه، يطرح سؤالًا لا يتوقع أن يجيب عنه السامعون؛ يسأل: "مَنْ أُمِّي وَإِخْوتِي؟" ثم ينظر إلى الجالسين من حوله ويجيب هو عن السؤال قائلًا: "ها أُمِّي وإخوتي! لِأَنَّ مَنْ يَصْنَعُ مَشِيئَةَ ٱللهِ هُوَ أَخِي وَأُخْتِي وَأُمِّي".</w:t>
      </w:r>
    </w:p>
    <w:p>
      <w:pPr>
        <w:bidi/>
      </w:pPr>
      <w:r>
        <w:rPr>
          <w:rtl/>
          <w:cs/>
          <w:lang w:val="ar_AE" w:bidi="ar_AE"/>
        </w:rPr>
      </w:r>
      <w:r>
        <w:rPr>
          <w:rtl/>
          <w:cs/>
          <w:lang w:val="ar_AE" w:bidi="ar_AE"/>
        </w:rPr>
        <w:t>والآن، يتعين على المجموعة رسم مشاهد المقطع وما يجري فيه من أحداث على لوحة، أو ترسم صورًا، أو أن تستخدم أشياء ملموسة للتصوير المرئي.</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 إلى نسخة صوتية لبشارة مرقس 3: 20–35 بترجمة أكثر دقة وسلاسة.</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الجموع</w:t>
      </w:r>
    </w:p>
    <w:p>
      <w:pPr>
        <w:pStyle w:val="ListBullet"/>
        <w:bidi/>
        <w:spacing w:line="240" w:lineRule="auto"/>
        <w:ind w:left="720"/>
      </w:pPr>
      <w:r>
        <w:rPr>
          <w:rtl/>
          <w:cs/>
          <w:lang w:val="ar_AE" w:bidi="ar_AE"/>
        </w:rPr>
      </w:r>
      <w:r>
        <w:rPr>
          <w:rtl/>
          <w:cs/>
          <w:lang w:val="ar_AE" w:bidi="ar_AE"/>
        </w:rPr>
        <w:t>تلاميذ الرب يسوع</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القادة الدينيون</w:t>
      </w:r>
    </w:p>
    <w:p>
      <w:pPr>
        <w:pStyle w:val="ListBullet"/>
        <w:bidi/>
        <w:spacing w:line="240" w:lineRule="auto"/>
        <w:ind w:left="720"/>
      </w:pPr>
      <w:r>
        <w:rPr>
          <w:rtl/>
          <w:cs/>
          <w:lang w:val="ar_AE" w:bidi="ar_AE"/>
        </w:rPr>
      </w:r>
      <w:r>
        <w:rPr>
          <w:rtl/>
          <w:cs/>
          <w:lang w:val="ar_AE" w:bidi="ar_AE"/>
        </w:rPr>
        <w:t>أم يسوع</w:t>
      </w:r>
    </w:p>
    <w:p>
      <w:pPr>
        <w:pStyle w:val="ListBullet"/>
        <w:bidi/>
        <w:spacing w:line="240" w:lineRule="auto"/>
        <w:ind w:left="720"/>
      </w:pPr>
      <w:r>
        <w:rPr>
          <w:rtl/>
          <w:cs/>
          <w:lang w:val="ar_AE" w:bidi="ar_AE"/>
        </w:rPr>
      </w:r>
      <w:r>
        <w:rPr>
          <w:rtl/>
          <w:cs/>
          <w:lang w:val="ar_AE" w:bidi="ar_AE"/>
        </w:rPr>
        <w:t>أخوة الرب يسوع (كان له اثنان على الأقل، وربما أكثر)</w:t>
      </w:r>
    </w:p>
    <w:p>
      <w:pPr>
        <w:bidi/>
      </w:pPr>
      <w:r>
        <w:rPr>
          <w:rtl/>
          <w:cs/>
          <w:lang w:val="ar_AE" w:bidi="ar_AE"/>
        </w:rPr>
      </w:r>
      <w:r>
        <w:rPr>
          <w:rtl/>
          <w:cs/>
          <w:lang w:val="ar_AE" w:bidi="ar_AE"/>
        </w:rPr>
        <w:t>عليكم كمجموعة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 xml:space="preserve">أوقفوا هذا التسجيل مؤقتًا هنا، ومثّلوا المقطع. </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يلعب الشخصية: "ماذا تشعر أو بمَ تفكّر؟" وعلى من يؤدي الدور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هذا التسجيل مؤقتاً هنا، وقوموا بتمثيل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قم بتمثيل دور الرب يسوع في بيت ما وقد تجمهرت الجموع. تسمع عائلة الرب يسوع عما يحدث من بعيد، وعندما تصل تقول: "إِنَّهُ مُخْتَلَّ!"</w:t>
      </w:r>
    </w:p>
    <w:p>
      <w:pPr>
        <w:bidi/>
      </w:pPr>
      <w:r>
        <w:rPr>
          <w:rtl/>
          <w:cs/>
          <w:lang w:val="ar_AE" w:bidi="ar_AE"/>
        </w:rPr>
      </w:r>
      <w:r>
        <w:rPr>
          <w:rtl/>
          <w:cs/>
          <w:lang w:val="ar_AE" w:bidi="ar_AE"/>
        </w:rPr>
        <w:t>أوقفوا التمثيل مؤقتًا. اسأل الشخص الذي يؤدي دور الرب يسوع: "بماذا تشعر أو ما الذي تفكر فيه؟" ربما يجيب الشخص بعبارات مثل: "نحن لا نفهم"، أو "يشير يسوع ضمنيًا إلى أنه الله! وهذا سيجعله يقع في مشاكل مع القادة الدينيين"، أو "لقد نشأت مع الرب يسوع، ولا أفهم سبب إعطاء الجميع هذا القدر من الاهتمام له." واصلوا تمثيل الدراما.</w:t>
      </w:r>
    </w:p>
    <w:p>
      <w:pPr>
        <w:bidi/>
      </w:pPr>
      <w:r>
        <w:rPr>
          <w:rtl/>
          <w:cs/>
          <w:lang w:val="ar_AE" w:bidi="ar_AE"/>
        </w:rPr>
      </w:r>
      <w:r>
        <w:rPr>
          <w:rtl/>
          <w:cs/>
          <w:lang w:val="ar_AE" w:bidi="ar_AE"/>
        </w:rPr>
        <w:t>قوموا بتمثيل الجزء التالي: يصل القادة الدينيين ويقولون: "إِنَّهُ به روح شَرير، لهذا يملك القدرة على إخراج الشياطين." فيجيب الرب يسوع: "كَيْفَ يَقْدِرُ شَيْطَانٌ أَنْ يُخْرِجَ شَيْطَانًا؟ وَإِنِ ٱنْقَسَمَتْ مَمْلَكَةٌ عَلَى ذَاتِهَا لَا تَقْدِرُ تِلْكَ ٱلْمَمْلَكَةُ أَنْ تَثْبُتَ. وَإِنِ ٱنْقَسَمَ بَيْتٌ عَلَى ذَاتِهِ لَا يَقْدِرُ ذَلِكَ ٱلْبَيْتُ أَنْ يَثْبُتَ". يذكر الرب يسوع مثال الرجل القوي.</w:t>
      </w:r>
    </w:p>
    <w:p>
      <w:pPr>
        <w:bidi/>
      </w:pPr>
      <w:r>
        <w:rPr>
          <w:rtl/>
          <w:cs/>
          <w:lang w:val="ar_AE" w:bidi="ar_AE"/>
        </w:rPr>
      </w:r>
      <w:r>
        <w:rPr>
          <w:rtl/>
          <w:cs/>
          <w:lang w:val="ar_AE" w:bidi="ar_AE"/>
        </w:rPr>
        <w:t>ويختتم حديثه بقوله: "الحق أقول لكم: يمكن أن تُغفر كل الخطايا والتجديف، لكن أي شخص يجدف على الروح القدس لن يُغفر له أبدًا، فهذه خطية لها عواقب أبدية."</w:t>
      </w:r>
    </w:p>
    <w:p>
      <w:pPr>
        <w:bidi/>
      </w:pPr>
      <w:r>
        <w:rPr>
          <w:rtl/>
          <w:cs/>
          <w:lang w:val="ar_AE" w:bidi="ar_AE"/>
        </w:rPr>
      </w:r>
      <w:r>
        <w:rPr>
          <w:rtl/>
          <w:cs/>
          <w:lang w:val="ar_AE" w:bidi="ar_AE"/>
        </w:rPr>
        <w:t>أوقفوا التمثيل مؤقتًا. اسأل الشخص الذي يؤدي دور يسوع: "بماذا تشعر أو تفكر؟" ربما يجيب الشخص بعبارات مثل: "أنا أتجاوب مع قولهم بأن بي روح شرير،" أو "لأن القادة الدينيين يتهمونني بأنني روح شرير، فهم يجدفون على الروح القدس، بطريقة ما" أو "إنهم يرفضون الرسالة التي أحملها فيما يختص بملكوت الرب، والرب لن يغفر هذه الخطية." واصلوا تمثيل الدراما.</w:t>
      </w:r>
    </w:p>
    <w:p>
      <w:pPr>
        <w:bidi/>
      </w:pPr>
      <w:r>
        <w:rPr>
          <w:rtl/>
          <w:cs/>
          <w:lang w:val="ar_AE" w:bidi="ar_AE"/>
        </w:rPr>
      </w:r>
      <w:r>
        <w:rPr>
          <w:rtl/>
          <w:cs/>
          <w:lang w:val="ar_AE" w:bidi="ar_AE"/>
        </w:rPr>
        <w:t>تأتي أم يسوع وإخوته لرؤيته ويرسلون شخصًا ما ليخبروه أن يأتي وليتحدث معهم. فيجيب الرب يسوع قائلًا: "مَنْ أُمِّي وَإِخْوَتِي؟ ... هَا أُمِّي وَإِخْوَتِي، لِأَنَّ مَنْ يَصْنَعُ مَشِيئَةَ ٱللهِ هُوَ أَخِي وَأُخْتِي وَأُمِّي".</w:t>
      </w:r>
    </w:p>
    <w:p>
      <w:pPr>
        <w:bidi/>
      </w:pPr>
      <w:r>
        <w:rPr>
          <w:rtl/>
          <w:cs/>
          <w:lang w:val="ar_AE" w:bidi="ar_AE"/>
        </w:rPr>
      </w:r>
      <w:r>
        <w:rPr>
          <w:rtl/>
          <w:cs/>
          <w:lang w:val="ar_AE" w:bidi="ar_AE"/>
        </w:rPr>
        <w:t>أوقفوا التمثيل مؤقتًا. اسأل الشخص الذي يؤدي دور يسوع: "بماذا تشعر أو تفكر؟" ربما تسمع عبارات مثل: "أنا أدخل الآن في خدمتي ودعوتي"، أو "أنا منخرط بشكل كامل في هويتي الحقيقية كابن الله، بدلاً من كوني مجرد الأخ أو الابن الذي عاش في الناصرة."</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 إلى نسخة صوتية لإنجيل مرقس ٣: ٢٠–٣٥ في أكثر الترجمات المفهومة لك.</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كانت الجموع تتبع يسوعَ و</w:t>
      </w:r>
      <w:r>
        <w:rPr>
          <w:b/>
          <w:rtl/>
          <w:cs/>
          <w:lang w:val="ar_AE" w:bidi="ar_AE"/>
        </w:rPr>
        <w:t>تلاميذه</w:t>
      </w:r>
      <w:r>
        <w:rPr>
          <w:rtl/>
          <w:cs/>
          <w:lang w:val="ar_AE" w:bidi="ar_AE"/>
        </w:rPr>
        <w:t xml:space="preserve">، أو أتباعه المقربين. استخدمْ نفس الكلمة التي استخدمتها في المقاطع السابقة للإشارة إلى التلاميذ. لمزيد من المعلومات بخصوص </w:t>
      </w:r>
      <w:hyperlink r:id="rId54">
        <w:r>
          <w:rPr>
            <w:rtl/>
            <w:cs/>
            <w:lang w:val="ar_AE" w:bidi="ar_AE"/>
          </w:rPr>
          <w:rPr>
            <w:color w:val="0000EE"/>
            <w:u w:val="single"/>
          </w:rPr>
          <w:t>التلميذ</w:t>
        </w:r>
      </w:hyperlink>
      <w:r>
        <w:rPr>
          <w:rtl/>
          <w:cs/>
          <w:lang w:val="ar_AE" w:bidi="ar_AE"/>
        </w:rPr>
        <w:t>، راجع قاموس الكلمات الرئيسية.</w:t>
      </w:r>
    </w:p>
    <w:p>
      <w:pPr>
        <w:bidi/>
      </w:pPr>
      <w:r>
        <w:rPr>
          <w:rtl/>
          <w:cs/>
          <w:lang w:val="ar_AE" w:bidi="ar_AE"/>
        </w:rPr>
      </w:r>
      <w:r>
        <w:rPr>
          <w:rtl/>
          <w:cs/>
          <w:lang w:val="ar_AE" w:bidi="ar_AE"/>
        </w:rPr>
        <w:t xml:space="preserve">لكن </w:t>
      </w:r>
      <w:r>
        <w:rPr>
          <w:b/>
          <w:rtl/>
          <w:cs/>
          <w:lang w:val="ar_AE" w:bidi="ar_AE"/>
        </w:rPr>
        <w:t>مُعلِّمي الشريعة</w:t>
      </w:r>
      <w:r>
        <w:rPr>
          <w:rtl/>
          <w:cs/>
          <w:lang w:val="ar_AE" w:bidi="ar_AE"/>
        </w:rPr>
        <w:t xml:space="preserve"> جاءوا من أورشليم وكانوا ينتقدون يسوع. كان هؤلاء هم الخبراء في تفسير شريعة الله. استخدم نفس الكلمة أو العبارة التي استخدمتها في المقاطع السابقة للإشارة إلى مُعلِّمي الشريعة. لمزيد من المعلومات بخصوص </w:t>
      </w:r>
      <w:hyperlink r:id="rId33">
        <w:r>
          <w:rPr>
            <w:rtl/>
            <w:cs/>
            <w:lang w:val="ar_AE" w:bidi="ar_AE"/>
          </w:rPr>
          <w:rPr>
            <w:color w:val="0000EE"/>
            <w:u w:val="single"/>
          </w:rPr>
          <w:t>معلمي الشريعة</w:t>
        </w:r>
      </w:hyperlink>
      <w:r>
        <w:rPr>
          <w:rtl/>
          <w:cs/>
          <w:lang w:val="ar_AE" w:bidi="ar_AE"/>
        </w:rPr>
        <w:t>، برجاء الرجوع إلى قاموس الكلمات الرئيسية.</w:t>
      </w:r>
    </w:p>
    <w:p>
      <w:pPr>
        <w:bidi/>
      </w:pPr>
      <w:r>
        <w:rPr>
          <w:rtl/>
          <w:cs/>
          <w:lang w:val="ar_AE" w:bidi="ar_AE"/>
        </w:rPr>
      </w:r>
      <w:r>
        <w:rPr>
          <w:rtl/>
          <w:cs/>
          <w:lang w:val="ar_AE" w:bidi="ar_AE"/>
        </w:rPr>
        <w:t xml:space="preserve">قال القادة الدينيون إن يسوع به </w:t>
      </w:r>
      <w:r>
        <w:rPr>
          <w:b/>
          <w:rtl/>
          <w:cs/>
          <w:lang w:val="ar_AE" w:bidi="ar_AE"/>
        </w:rPr>
        <w:t>شيطان</w:t>
      </w:r>
      <w:r>
        <w:rPr>
          <w:rtl/>
          <w:cs/>
          <w:lang w:val="ar_AE" w:bidi="ar_AE"/>
        </w:rPr>
        <w:t xml:space="preserve">. تختار الشياطين أن تَسكن في الناس لأنهم يريدون أن يُدمِّروا الناسَ وعلاقاتهم في مجتمعاتهم. عندما تَسكن الشياطين في الناس، تتحكَّم في أفعالهم. استخدمْ نفس الكلمة التي استخدمتها في المقاطع السابقة للإشارة إلى سُكنى الشياطين. لمزيد من المعلومات عن </w:t>
      </w:r>
      <w:hyperlink r:id="rId64">
        <w:r>
          <w:rPr>
            <w:rtl/>
            <w:cs/>
            <w:lang w:val="ar_AE" w:bidi="ar_AE"/>
          </w:rPr>
          <w:rPr>
            <w:color w:val="0000EE"/>
            <w:u w:val="single"/>
          </w:rPr>
          <w:t>الشخص الذي يَسكن فيه شيطان</w:t>
        </w:r>
      </w:hyperlink>
      <w:r>
        <w:rPr>
          <w:rtl/>
          <w:cs/>
          <w:lang w:val="ar_AE" w:bidi="ar_AE"/>
        </w:rPr>
        <w:t>، راجع قاموس الكلمات الرئيسية.</w:t>
      </w:r>
    </w:p>
    <w:p>
      <w:pPr>
        <w:bidi/>
      </w:pPr>
      <w:r>
        <w:rPr>
          <w:rtl/>
          <w:cs/>
          <w:lang w:val="ar_AE" w:bidi="ar_AE"/>
        </w:rPr>
      </w:r>
      <w:r>
        <w:rPr>
          <w:rtl/>
          <w:cs/>
          <w:lang w:val="ar_AE" w:bidi="ar_AE"/>
        </w:rPr>
        <w:t xml:space="preserve">كان القادة الدينيون يعتقدون أن يسوع يستمد قوته من </w:t>
      </w:r>
      <w:r>
        <w:rPr>
          <w:b/>
          <w:rtl/>
          <w:cs/>
          <w:lang w:val="ar_AE" w:bidi="ar_AE"/>
        </w:rPr>
        <w:t>الشيطان</w:t>
      </w:r>
      <w:r>
        <w:rPr>
          <w:rtl/>
          <w:cs/>
          <w:lang w:val="ar_AE" w:bidi="ar_AE"/>
        </w:rPr>
        <w:t xml:space="preserve"> لكي يُخرِج </w:t>
      </w:r>
      <w:r>
        <w:rPr>
          <w:b/>
          <w:rtl/>
          <w:cs/>
          <w:lang w:val="ar_AE" w:bidi="ar_AE"/>
        </w:rPr>
        <w:t>الشياطين</w:t>
      </w:r>
      <w:r>
        <w:rPr>
          <w:rtl/>
          <w:cs/>
          <w:lang w:val="ar_AE" w:bidi="ar_AE"/>
        </w:rPr>
        <w:t xml:space="preserve">. إن الشيطان هو اسم كائن روحي خلقَه اللهُ. هو قائد جميع الشياطين، أو الكائنات الروحية الشريرة التي قررت أن تتمرَّد على الله. استخدمتْ بعض الترجمات اسم الشيطان للإشارة إلى بعلزبول عندما استخدمَ القادة الدينيون ذلك الاسم. استخدمْ نفس الكلمة أو العبارة التي استخدمتها في المقاطع السابقة للإشارة إلى الشيطان والروح الشرير. للمزيد من المعلومات بخصوص </w:t>
      </w:r>
      <w:hyperlink r:id="rId27">
        <w:r>
          <w:rPr>
            <w:rtl/>
            <w:cs/>
            <w:lang w:val="ar_AE" w:bidi="ar_AE"/>
          </w:rPr>
          <w:rPr>
            <w:color w:val="0000EE"/>
            <w:u w:val="single"/>
          </w:rPr>
          <w:t>الشيطان</w:t>
        </w:r>
      </w:hyperlink>
      <w:r>
        <w:rPr>
          <w:rtl/>
          <w:cs/>
          <w:lang w:val="ar_AE" w:bidi="ar_AE"/>
        </w:rPr>
        <w:t xml:space="preserve"> و</w:t>
      </w:r>
      <w:hyperlink r:id="rId40">
        <w:r>
          <w:rPr>
            <w:rtl/>
            <w:cs/>
            <w:lang w:val="ar_AE" w:bidi="ar_AE"/>
          </w:rPr>
          <w:rPr>
            <w:color w:val="0000EE"/>
            <w:u w:val="single"/>
          </w:rPr>
          <w:t>الأرواح الشريرة</w:t>
        </w:r>
      </w:hyperlink>
      <w:r>
        <w:rPr>
          <w:rtl/>
          <w:cs/>
          <w:lang w:val="ar_AE" w:bidi="ar_AE"/>
        </w:rPr>
        <w:t>، برجاء الرجوع إلى قاموس الكلمات الرئيسية.</w:t>
      </w:r>
    </w:p>
    <w:p>
      <w:pPr>
        <w:bidi/>
      </w:pPr>
      <w:r>
        <w:rPr>
          <w:rtl/>
          <w:cs/>
          <w:lang w:val="ar_AE" w:bidi="ar_AE"/>
        </w:rPr>
      </w:r>
      <w:r>
        <w:rPr>
          <w:rtl/>
          <w:cs/>
          <w:lang w:val="ar_AE" w:bidi="ar_AE"/>
        </w:rPr>
        <w:t>توقَّفوا هنا وناقشوا كمجموعة ما إذا كنتم ستستخدمون اسم بعلزبول أو الشيطان. أوقفوا هذا التسجيل هنا.</w:t>
      </w:r>
    </w:p>
    <w:p>
      <w:pPr>
        <w:bidi/>
      </w:pPr>
      <w:r>
        <w:rPr>
          <w:rtl/>
          <w:cs/>
          <w:lang w:val="ar_AE" w:bidi="ar_AE"/>
        </w:rPr>
      </w:r>
      <w:r>
        <w:rPr>
          <w:rtl/>
          <w:cs/>
          <w:lang w:val="ar_AE" w:bidi="ar_AE"/>
        </w:rPr>
        <w:t xml:space="preserve">قال يسوع إن المملكة المنقسمة على ذاتها ستنهار. إن </w:t>
      </w:r>
      <w:r>
        <w:rPr>
          <w:b/>
          <w:rtl/>
          <w:cs/>
          <w:lang w:val="ar_AE" w:bidi="ar_AE"/>
        </w:rPr>
        <w:t>المملكة</w:t>
      </w:r>
      <w:r>
        <w:rPr>
          <w:rtl/>
          <w:cs/>
          <w:lang w:val="ar_AE" w:bidi="ar_AE"/>
        </w:rPr>
        <w:t xml:space="preserve"> التي يشار إليها هنا، هي مملكة سياسية حيث يُسيطر أحد الحكام على منطقة من الأرض. استخدمْ نفس الكلمة التي استخدمتها في المقاطع السابقة للإشارة إلى المملكة. لمزيد من المعلومات بخصوص </w:t>
      </w:r>
      <w:hyperlink r:id="rId65">
        <w:r>
          <w:rPr>
            <w:rtl/>
            <w:cs/>
            <w:lang w:val="ar_AE" w:bidi="ar_AE"/>
          </w:rPr>
          <w:rPr>
            <w:color w:val="0000EE"/>
            <w:u w:val="single"/>
          </w:rPr>
          <w:t>المملكة</w:t>
        </w:r>
      </w:hyperlink>
      <w:r>
        <w:rPr>
          <w:rtl/>
          <w:cs/>
          <w:lang w:val="ar_AE" w:bidi="ar_AE"/>
        </w:rPr>
        <w:t>، برجاء الرجوع إلى قاموس الكلمات الرئيسية.</w:t>
      </w:r>
    </w:p>
    <w:p>
      <w:pPr>
        <w:bidi/>
      </w:pPr>
      <w:r>
        <w:rPr>
          <w:rtl/>
          <w:cs/>
          <w:lang w:val="ar_AE" w:bidi="ar_AE"/>
        </w:rPr>
      </w:r>
      <w:r>
        <w:rPr>
          <w:rtl/>
          <w:cs/>
          <w:lang w:val="ar_AE" w:bidi="ar_AE"/>
        </w:rPr>
        <w:t xml:space="preserve">قال يسوع إن كل </w:t>
      </w:r>
      <w:r>
        <w:rPr>
          <w:b/>
          <w:rtl/>
          <w:cs/>
          <w:lang w:val="ar_AE" w:bidi="ar_AE"/>
        </w:rPr>
        <w:t>خطية</w:t>
      </w:r>
      <w:r>
        <w:rPr>
          <w:rtl/>
          <w:cs/>
          <w:lang w:val="ar_AE" w:bidi="ar_AE"/>
        </w:rPr>
        <w:t xml:space="preserve"> و</w:t>
      </w:r>
      <w:r>
        <w:rPr>
          <w:b/>
          <w:rtl/>
          <w:cs/>
          <w:lang w:val="ar_AE" w:bidi="ar_AE"/>
        </w:rPr>
        <w:t>تجديف</w:t>
      </w:r>
      <w:r>
        <w:rPr>
          <w:rtl/>
          <w:cs/>
          <w:lang w:val="ar_AE" w:bidi="ar_AE"/>
        </w:rPr>
        <w:t xml:space="preserve"> يمكن أن تُغفَر. تُشير الخطية إلى فِعل عصيانٍ تجاه الله. تأكدوا أن الكلمة التي تستخدمونها هنا لا تُشير إلى أن أحدهم فشلَ في أداء إحدى الواجبات الدينية، مثل الصلاة الطقسية أو الالتزام بقواعد دينية محددة. استخدم نفس الكلمة التي استخدمتها في المقاطع السابقة للإشارة إلى الخطية. للمزيد من المعلومات بخصوص </w:t>
      </w:r>
      <w:hyperlink r:id="rId24">
        <w:r>
          <w:rPr>
            <w:rtl/>
            <w:cs/>
            <w:lang w:val="ar_AE" w:bidi="ar_AE"/>
          </w:rPr>
          <w:rPr>
            <w:color w:val="0000EE"/>
            <w:u w:val="single"/>
          </w:rPr>
          <w:t>الخطية</w:t>
        </w:r>
      </w:hyperlink>
      <w:r>
        <w:rPr>
          <w:rtl/>
          <w:cs/>
          <w:lang w:val="ar_AE" w:bidi="ar_AE"/>
        </w:rPr>
        <w:t xml:space="preserve">، برجاء الرجوع إلى قاموس الكلمات الرئيسية. إن </w:t>
      </w:r>
      <w:r>
        <w:rPr>
          <w:b/>
          <w:rtl/>
          <w:cs/>
          <w:lang w:val="ar_AE" w:bidi="ar_AE"/>
        </w:rPr>
        <w:t>التجديف</w:t>
      </w:r>
      <w:r>
        <w:rPr>
          <w:rtl/>
          <w:cs/>
          <w:lang w:val="ar_AE" w:bidi="ar_AE"/>
        </w:rPr>
        <w:t xml:space="preserve"> يعني إهانة الإنسان لله، ومعاملته بطريقة لا تُناسب عظمته.</w:t>
      </w:r>
    </w:p>
    <w:p>
      <w:pPr>
        <w:bidi/>
      </w:pPr>
      <w:r>
        <w:rPr>
          <w:rtl/>
          <w:cs/>
          <w:lang w:val="ar_AE" w:bidi="ar_AE"/>
        </w:rPr>
      </w:r>
      <w:r>
        <w:rPr>
          <w:rtl/>
          <w:cs/>
          <w:lang w:val="ar_AE" w:bidi="ar_AE"/>
        </w:rPr>
        <w:t xml:space="preserve">توقفوا هنا وناقشوا كمجموعة الكلمة أو العبارة التي ستستخدمونها لترجمة تعبير </w:t>
      </w:r>
      <w:r>
        <w:rPr>
          <w:b/>
          <w:rtl/>
          <w:cs/>
          <w:lang w:val="ar_AE" w:bidi="ar_AE"/>
        </w:rPr>
        <w:t>تجديف</w:t>
      </w:r>
      <w:r>
        <w:rPr>
          <w:rtl/>
          <w:cs/>
          <w:lang w:val="ar_AE" w:bidi="ar_AE"/>
        </w:rPr>
        <w:t xml:space="preserve">. ابحث في قاموس الكلمات الرئيسية عن كلمة </w:t>
      </w:r>
      <w:hyperlink r:id="rId51">
        <w:r>
          <w:rPr>
            <w:rtl/>
            <w:cs/>
            <w:lang w:val="ar_AE" w:bidi="ar_AE"/>
          </w:rPr>
          <w:rPr>
            <w:color w:val="0000EE"/>
            <w:u w:val="single"/>
          </w:rPr>
          <w:t>تجديف</w:t>
        </w:r>
      </w:hyperlink>
      <w:r>
        <w:rPr>
          <w:rtl/>
          <w:cs/>
          <w:lang w:val="ar_AE" w:bidi="ar_AE"/>
        </w:rPr>
        <w:t xml:space="preserve"> للمزيد من المعلومات. أوقفوا هذا التسجيل هنا.</w:t>
      </w:r>
    </w:p>
    <w:p>
      <w:pPr>
        <w:bidi/>
      </w:pPr>
      <w:r>
        <w:rPr>
          <w:rtl/>
          <w:cs/>
          <w:lang w:val="ar_AE" w:bidi="ar_AE"/>
        </w:rPr>
      </w:r>
      <w:r>
        <w:rPr>
          <w:rtl/>
          <w:cs/>
          <w:lang w:val="ar_AE" w:bidi="ar_AE"/>
        </w:rPr>
        <w:t xml:space="preserve">يتعلَّق </w:t>
      </w:r>
      <w:r>
        <w:rPr>
          <w:b/>
          <w:rtl/>
          <w:cs/>
          <w:lang w:val="ar_AE" w:bidi="ar_AE"/>
        </w:rPr>
        <w:t>الغفران</w:t>
      </w:r>
      <w:r>
        <w:rPr>
          <w:rtl/>
          <w:cs/>
          <w:lang w:val="ar_AE" w:bidi="ar_AE"/>
        </w:rPr>
        <w:t xml:space="preserve"> بشخصين: أحدهما أساء إلى الآخر. في الغفران، يتنازل الشخص المظلوم عن حقه، ولا يُعاقِب الآخر مثلما يستحق. ولا يسعى إلى الانتقام. بالنسبة لله، يُعد غفرانه مُتاحًا لكل من يتوقف عن فعل الشر ويَرجع إلى الله. حينها تُسترَد علاقة الله بهم. استخدمْ نفس الكلمة التي استخدمتها في المقاطع السابقة للإشارة إلى الغفران. للمزيد من المعلومات بخصوص </w:t>
      </w:r>
      <w:hyperlink r:id="rId23">
        <w:r>
          <w:rPr>
            <w:rtl/>
            <w:cs/>
            <w:lang w:val="ar_AE" w:bidi="ar_AE"/>
          </w:rPr>
          <w:rPr>
            <w:color w:val="0000EE"/>
            <w:u w:val="single"/>
          </w:rPr>
          <w:t>الغفران</w:t>
        </w:r>
      </w:hyperlink>
      <w:r>
        <w:rPr>
          <w:rtl/>
          <w:cs/>
          <w:lang w:val="ar_AE" w:bidi="ar_AE"/>
        </w:rPr>
        <w:t>، برجاء الرجوع إلى قاموس الكلمات الرئيسية.</w:t>
      </w:r>
    </w:p>
    <w:p>
      <w:pPr>
        <w:bidi/>
      </w:pPr>
      <w:r>
        <w:rPr>
          <w:rtl/>
          <w:cs/>
          <w:lang w:val="ar_AE" w:bidi="ar_AE"/>
        </w:rPr>
      </w:r>
      <w:r>
        <w:rPr>
          <w:rtl/>
          <w:cs/>
          <w:lang w:val="ar_AE" w:bidi="ar_AE"/>
        </w:rPr>
        <w:t xml:space="preserve">قال يسوع إن كل من جدَّف على </w:t>
      </w:r>
      <w:r>
        <w:rPr>
          <w:b/>
          <w:rtl/>
          <w:cs/>
          <w:lang w:val="ar_AE" w:bidi="ar_AE"/>
        </w:rPr>
        <w:t>الروح القدس</w:t>
      </w:r>
      <w:r>
        <w:rPr>
          <w:rtl/>
          <w:cs/>
          <w:lang w:val="ar_AE" w:bidi="ar_AE"/>
        </w:rPr>
        <w:t xml:space="preserve"> لن يُغفر له. يُشير لقب الروح القدس إلى روح الله. يُجهز روحُ الله الإنسانَ للقيام بعمل ما. إن الشخص المُمتلئ بروح الله يَحمل رسالة من الله إلى الناس أو إلى شخص ما. إن الشخص الذي به روح الله لديه حكمة وسلطان إلهي. في العهد الجديد، يُشير مفهوم "القداسة" إلى الأشخاص أو الأشياء التي تنتمي لله، أو المُكرَّسة له، أو المتوافقة معه. يساعدنا هذا على فهم لماذا يكون التحدث ضد الروح القدس خطية لا يمكن غفرانها. استخدموا نفس المصطلح الذي استخدمتوه في المقاطع السابقة للإشارة إلى الروح القدس. للمزيد من المعلومات بخصوص </w:t>
      </w:r>
      <w:hyperlink r:id="rId25">
        <w:r>
          <w:rPr>
            <w:rtl/>
            <w:cs/>
            <w:lang w:val="ar_AE" w:bidi="ar_AE"/>
          </w:rPr>
          <w:rPr>
            <w:color w:val="0000EE"/>
            <w:u w:val="single"/>
          </w:rPr>
          <w:t>الروح القدس</w:t>
        </w:r>
      </w:hyperlink>
      <w:r>
        <w:rPr>
          <w:rtl/>
          <w:cs/>
          <w:lang w:val="ar_AE" w:bidi="ar_AE"/>
        </w:rPr>
        <w:t>، برجاء الرجوع إلى قاموس الكلمات الرئيسية.</w:t>
      </w:r>
    </w:p>
    <w:p>
      <w:pPr>
        <w:bidi/>
      </w:pPr>
      <w:r>
        <w:rPr>
          <w:rtl/>
          <w:cs/>
          <w:lang w:val="ar_AE" w:bidi="ar_AE"/>
        </w:rPr>
      </w:r>
      <w:r>
        <w:rPr>
          <w:rtl/>
          <w:cs/>
          <w:lang w:val="ar_AE" w:bidi="ar_AE"/>
        </w:rPr>
        <w:t xml:space="preserve">قال يسوع إن كل من يفعل مشيئته هو </w:t>
      </w:r>
      <w:r>
        <w:rPr>
          <w:b/>
          <w:rtl/>
          <w:cs/>
          <w:lang w:val="ar_AE" w:bidi="ar_AE"/>
        </w:rPr>
        <w:t>أخاه وأخته</w:t>
      </w:r>
      <w:r>
        <w:rPr>
          <w:rtl/>
          <w:cs/>
          <w:lang w:val="ar_AE" w:bidi="ar_AE"/>
        </w:rPr>
        <w:t>. قد يكون هناك كلمة واحدة في لغتكم "للأشقاء،" أو "الإخوة والأخوات." إذا كان الأمر كذلك، فلا بأس من استخدام كلمة واحدة هنا.</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4:1–20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مرقس 4: 1–20 وضعه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 ؟</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المقاطع السابقة من سفر مرقس، قرأتم بالفعل قصصًا عن الرب يسوع وهو يمشي عند بحر الجليل ويعلِّم الناس. كان الرب يسوع يفعل هذا بالقرب من مدينة كفرناحوم حيث كان يقيم. اجتمع الكثير من الناس في ذلك الوقت التعليمي السابق حتى أن الرب يسوع دخل في السفينة التي كانت تطفو في الماء قبالة الشاطئ مباشرة. تكلم يسوع أو علِّم بالطريقة التي تمكن الناس الواقفون على الشاطئ من رؤيته وسماعه. كان الناس يسمعون صوت الرب يسوع بشكل أكثر وضوحًا عندما كان في السفينة على الماء. ويفعل الرب يسوع نفس الشيء في هذا المقطع. هذا المقطع هو قصة سردية، حيث يروي الرب يسوع القصة لمجموعة كبيرة ثم يشرح القصة لمجموعة صغيرة. ويقتبس الرب يسوع من سفر النبي إشعياء أثناء التفسير. وهذا الاقتباس مكتوب في صيغة شعر.</w:t>
      </w:r>
    </w:p>
    <w:p>
      <w:pPr>
        <w:bidi/>
      </w:pPr>
      <w:r>
        <w:rPr>
          <w:rtl/>
          <w:cs/>
          <w:lang w:val="ar_AE" w:bidi="ar_AE"/>
        </w:rPr>
      </w:r>
      <w:r>
        <w:rPr>
          <w:rtl/>
          <w:cs/>
          <w:lang w:val="ar_AE" w:bidi="ar_AE"/>
        </w:rPr>
        <w:t>في المقاطع السابقة، قيل لنا إن الرب يسوع كان يعلِّم الناس. في هذا المقطع، نسمع القصص التي كان الرب يسوع يستخدمها أثناء التعليم. هذا هو المقطع الأول من المقطعين التعليميين الرئيسيين في إنجيل مرقس. وتبدأ القصة بعبارة: "مرة أخرى بدأ الرب يسوع يعلمهم". هذه العبارة تخبرنا أن الرب يسوع كان يعلِّم الناس بالفعل في مناسبات عديدة.</w:t>
      </w:r>
    </w:p>
    <w:p>
      <w:pPr>
        <w:bidi/>
      </w:pPr>
      <w:r>
        <w:rPr>
          <w:rtl/>
          <w:cs/>
          <w:lang w:val="ar_AE" w:bidi="ar_AE"/>
        </w:rPr>
      </w:r>
      <w:r>
        <w:rPr>
          <w:rtl/>
          <w:cs/>
          <w:lang w:val="ar_AE" w:bidi="ar_AE"/>
        </w:rPr>
        <w:t xml:space="preserve">توقّفوا هنا وانظروا إلى خريطة بحر الجليل حيث تم إبراز كفرناحوم على الخريطة. اعرضوا صورة </w:t>
      </w:r>
      <w:r>
        <w:rPr>
          <w:b/>
          <w:rtl/>
          <w:cs/>
          <w:lang w:val="ar_AE" w:bidi="ar_AE"/>
        </w:rPr>
        <w:t>للسفينة</w:t>
      </w:r>
      <w:r>
        <w:rPr>
          <w:rtl/>
          <w:cs/>
          <w:lang w:val="ar_AE" w:bidi="ar_AE"/>
        </w:rPr>
        <w:t xml:space="preserve"> مثل تلك التي من الممكن أن الرب يسوع كان يجلس فيها أثناء تعليم الناس. (أوقفوا هذا التسجيل الآن)</w:t>
      </w:r>
    </w:p>
    <w:p>
      <w:pPr>
        <w:bidi/>
      </w:pPr>
      <w:r>
        <w:rPr>
          <w:rtl/>
          <w:cs/>
          <w:lang w:val="ar_AE" w:bidi="ar_AE"/>
        </w:rPr>
      </w:r>
      <w:r>
        <w:rPr>
          <w:rtl/>
          <w:cs/>
          <w:lang w:val="ar_AE" w:bidi="ar_AE"/>
        </w:rPr>
        <w:t>ويبدأ الرب يسوع التعليم، حيث يعلِّم الناس عن طريق سرد قصص بسيطة تُعرف بالأمثال. والمثل هو نوع خاص من القصص التي كان يسوع يرويها. كان المثل قصة تستخدم شيئًا من الحياة اليومية لتعليم الناس شيئًا مهمًا عن الله. وفي الغالب كان من الصعب فهم الأمثال ما لم يحاول الناس الاستماع حقًا أو التفكير في المعنى. وعندما يروي الرب يسوع المثل، يتوقع أن يغير الناس موقفهم أو أفعالهم. تتحدَّث الأمثال في هذا الجزء من إنجيل مرقس عن سرّ ملكوت الله. الأمثال ليست سهلة الفهم. هذا لأنه في ملكوت الله، يفعل الناس الأمور بطريقة، بينما على الأرض يفعل الناس الأمور بطريقة مختلفة. يجب أن يستمع الناس إلى هذه الأمثال بانتباه. يجب أن "يرغب" الناس في فهم ما تقوله القصة عن الله. وبمجرد أن يفهم الشخص القصة، يجب أن يرغب ذلك الشخص في تغيير طريقة سلوكه أو تفكيره. في الواقع، يثبت الشخص أنه فهم المثل عندما يغير طريقة سلوكه.</w:t>
      </w:r>
    </w:p>
    <w:p>
      <w:pPr>
        <w:bidi/>
      </w:pPr>
      <w:r>
        <w:rPr>
          <w:rtl/>
          <w:cs/>
          <w:lang w:val="ar_AE" w:bidi="ar_AE"/>
        </w:rPr>
      </w:r>
      <w:r>
        <w:rPr>
          <w:rtl/>
          <w:cs/>
          <w:lang w:val="ar_AE" w:bidi="ar_AE"/>
        </w:rPr>
        <w:t xml:space="preserve"> القصة الأولى التي يرويها الرب يسوع هي عن مزارع يخرج ليزرع بذاره. وفي ذلك الوقت، كان المزارعون ينثرون البذور على التربة بدلاً من وضعها مباشرة في حفرة يحفروها. إذ كان المزارع يحمل كيسًا على كتفه مملوءًا بالعديد من البذور. وكان يمشي وينشر البذور على الأرض. هذه ليست طريقة جيدة لزرع البذور، في بعض الثقافات. إلا إنه، في ذلك الوقت، كان المزارع يحرث البذور في التربة لاحقًا. وعلى الرغم مما قد نظنه، فإن هذا المزارع لم يكن مهملًا.</w:t>
      </w:r>
    </w:p>
    <w:p>
      <w:pPr>
        <w:bidi/>
      </w:pPr>
      <w:r>
        <w:rPr>
          <w:rtl/>
          <w:cs/>
          <w:lang w:val="ar_AE" w:bidi="ar_AE"/>
        </w:rPr>
      </w:r>
      <w:r>
        <w:rPr>
          <w:rtl/>
          <w:cs/>
          <w:lang w:val="ar_AE" w:bidi="ar_AE"/>
        </w:rPr>
        <w:t>توقّفوا هنا واقضوا بعض الوقت، كفريق للترجمة، حيث تناقشون كيف يزرع المزارعون البذور في ثقافتكم وكيف يجهزون الحقول. كيف يختلف هذا عما حدث في هذا المثل؟ وما نقاط التشابه بينهما؟ تحدثوا عن المزارعين الجيدين والسيئين في ثقافتكم.</w:t>
      </w:r>
    </w:p>
    <w:p>
      <w:pPr>
        <w:bidi/>
      </w:pPr>
      <w:r>
        <w:rPr>
          <w:rtl/>
          <w:cs/>
          <w:lang w:val="ar_AE" w:bidi="ar_AE"/>
        </w:rPr>
      </w:r>
      <w:r>
        <w:rPr>
          <w:rtl/>
          <w:cs/>
          <w:lang w:val="ar_AE" w:bidi="ar_AE"/>
        </w:rPr>
        <w:t>اعرضوا صورة لنوع الكيس الذي كان المزارع يحمل فيه البذور. أوقِفوا الاستماع إلى التسجيل الصوتي هنا.</w:t>
      </w:r>
    </w:p>
    <w:p>
      <w:pPr>
        <w:bidi/>
      </w:pPr>
      <w:r>
        <w:rPr>
          <w:rtl/>
          <w:cs/>
          <w:lang w:val="ar_AE" w:bidi="ar_AE"/>
        </w:rPr>
      </w:r>
      <w:r>
        <w:rPr>
          <w:rtl/>
          <w:cs/>
          <w:lang w:val="ar_AE" w:bidi="ar_AE"/>
        </w:rPr>
        <w:t>يروي الرب يسوع القصة عن الأماكن الأربعة التي تسقط فيها البذور، ويحكي لنا ما يحدث للبذور في كل مكان منها. أولًا، سقطت البذرة على المسار الصعب، وأكلتها الطيور قبل أن يتمكن من حرثها في الأرض. وبعض البذور سقطت على التربة التي بها طبقة رقيقة من التربة وتحتها صخور. لا يمكن للنباتات أن تضع جذورًا جيدة. المجموعة الثالثة من البذور سقطت على التربة التي بها أشواك بالفعل. هذه الأشواك لم تكبر بعد، لذلك لم يراه المزارع. لم يكن المزارع يعرف أن الأشواك موجودة في التربة. والمجموعة الأخيرة من البذار تسقط على التربة الجيدة وتثمر 30 ضعفًا أو 60 ضعفًا أو 100 ضعفًا مما غرسه المزارع. هذا حصاد جيد حقًا.</w:t>
      </w:r>
    </w:p>
    <w:p>
      <w:pPr>
        <w:bidi/>
      </w:pPr>
      <w:r>
        <w:rPr>
          <w:rtl/>
          <w:cs/>
          <w:lang w:val="ar_AE" w:bidi="ar_AE"/>
        </w:rPr>
      </w:r>
      <w:r>
        <w:rPr>
          <w:rtl/>
          <w:cs/>
          <w:lang w:val="ar_AE" w:bidi="ar_AE"/>
        </w:rPr>
        <w:t>توقّفوا واعرضوا صورة للأشواك في فلسطين. اعرض أيضًا صورة لحقل في فلسطين يُظهر جميع أنواع التربة الأربعة في صورة واحدة أو في حقل واحد. لاحظوا أن جميع البذور تقع في حقل واحد. لا يذهب المزارع إلى أربعة حقول مختلفة ليزرع البذور. أوقِفوا الاستماع إلى التسجيل الصوتي هنا.</w:t>
      </w:r>
    </w:p>
    <w:p>
      <w:pPr>
        <w:bidi/>
      </w:pPr>
      <w:r>
        <w:rPr>
          <w:rtl/>
          <w:cs/>
          <w:lang w:val="ar_AE" w:bidi="ar_AE"/>
        </w:rPr>
      </w:r>
      <w:r>
        <w:rPr>
          <w:rtl/>
          <w:cs/>
          <w:lang w:val="ar_AE" w:bidi="ar_AE"/>
        </w:rPr>
        <w:t>في وقت لاحق، عندما كان الرب يسوع والتلاميذ وحدهم مع بعض الناس الآخرين المجتمعين حولهم، طلب التلاميذ من الرب يسوع أن يشرح القصص التي رواها في ذلك اليوم. حدث هذا بعد أن غادر الجمع، ولم يعد الرب يسوع في السفينة. نحن لا نعلم أين كانوا، ولا نعرف إذا كان هذا في نفس اليوم.</w:t>
      </w:r>
    </w:p>
    <w:p>
      <w:pPr>
        <w:bidi/>
      </w:pPr>
      <w:r>
        <w:rPr>
          <w:rtl/>
          <w:cs/>
          <w:lang w:val="ar_AE" w:bidi="ar_AE"/>
        </w:rPr>
      </w:r>
      <w:r>
        <w:rPr>
          <w:rtl/>
          <w:cs/>
          <w:lang w:val="ar_AE" w:bidi="ar_AE"/>
        </w:rPr>
        <w:t>تذكروا أنه في القصص السابقة رأينا أن بعض الناس لا يؤمنون بالرب يسوع. أما التلاميذ فيتبعون الرب يسوع ويؤمنون به. قال يسوع: "أنتم، أيها التلاميذ يُسمح لكم فهم "أسرار" الله". في هذه القصة، "الأسرار" التي يتحدث عنها الرب يسوع تصف ملكوت الله الذي سيأتي به على الأرض في المستقبل. وصف الرب يسوع نوعين من الناس الذين يستمعون إلى الأمثال. وهناك أشخاص يسمعون عن ملكوت الله ولكنهم لا يريدون أن يفهموا. فهم الغرباء أو الذين ليسوا في ملكوت الله. وهناك أشخاص يسمعون ويرجعون إلى الله لتُغفر لهم خطاياهم. هؤلاء هم الذين من الداخل، أي الذين هم في ملكوت الله.</w:t>
      </w:r>
    </w:p>
    <w:p>
      <w:pPr>
        <w:bidi/>
      </w:pPr>
      <w:r>
        <w:rPr>
          <w:rtl/>
          <w:cs/>
          <w:lang w:val="ar_AE" w:bidi="ar_AE"/>
        </w:rPr>
      </w:r>
      <w:r>
        <w:rPr>
          <w:rtl/>
          <w:cs/>
          <w:lang w:val="ar_AE" w:bidi="ar_AE"/>
        </w:rPr>
        <w:t>وبعد قول هذا، اقتبس الرب يسوع من سفر النبي إشعياء. وهذه الجمل مكتوبة في صيغة الشعر. إذا كانت لغتكم لا تستخدم الشعر، يمكنكم نقل هذا المقطع في جمل بسيطة.</w:t>
      </w:r>
    </w:p>
    <w:p>
      <w:pPr>
        <w:bidi/>
      </w:pPr>
      <w:r>
        <w:rPr>
          <w:rtl/>
          <w:cs/>
          <w:lang w:val="ar_AE" w:bidi="ar_AE"/>
        </w:rPr>
      </w:r>
      <w:r>
        <w:rPr>
          <w:rtl/>
          <w:cs/>
          <w:lang w:val="ar_AE" w:bidi="ar_AE"/>
        </w:rPr>
        <w:t>توقّفوا وناقشوا: احكوا قصة بلغتكم. وتحمل هذه القصة تحذيرًا للذين يسمعون القصة. استمعوا بانتباه إلى وصف راوي القصة لهذا التحذير. وما الصيغة اللغوية التي يستخدمها هذا الراوي؟ وسيساعدك هذا على تحديد كيفية ترجمة الاقتباس من سفر إشعياء أوقِفوا الاستماع إلى التسجيل الصوتي هنا.</w:t>
      </w:r>
    </w:p>
    <w:p>
      <w:pPr>
        <w:bidi/>
      </w:pPr>
      <w:r>
        <w:rPr>
          <w:rtl/>
          <w:cs/>
          <w:lang w:val="ar_AE" w:bidi="ar_AE"/>
        </w:rPr>
      </w:r>
      <w:r>
        <w:rPr>
          <w:rtl/>
          <w:cs/>
          <w:lang w:val="ar_AE" w:bidi="ar_AE"/>
        </w:rPr>
        <w:t>ولا يستخدم المقطع اسم إشعياء، بل يقول الرب يسوع: "الأسفار المقدسة". كانت الأسفار المُقدَّسة في أيام الرب يسوع مكونة من كتابات الشريعة الدينية التي أعطاها الله لموسى، وكتابات الأنبياء، وتاريخ شعب الله. ولا يذكر الرب يسوع من أي نبي يقتبس.</w:t>
      </w:r>
    </w:p>
    <w:p>
      <w:pPr>
        <w:bidi/>
      </w:pPr>
      <w:r>
        <w:rPr>
          <w:rtl/>
          <w:cs/>
          <w:lang w:val="ar_AE" w:bidi="ar_AE"/>
        </w:rPr>
      </w:r>
      <w:r>
        <w:rPr>
          <w:rtl/>
          <w:cs/>
          <w:lang w:val="ar_AE" w:bidi="ar_AE"/>
        </w:rPr>
        <w:t>يبدو وكأن الرب يسوع يقول إنه يحكي الأمثال ليخفي الحق عن الناس، لكن هذا ليس ما يقوله هنا. ويقول الرب يسوع إن الأمور التي قال إشعياء عنها إنها ستحدث، ستحدث حقًا. الغرباء، أو الذين لا يؤمنون بالرب يسوع، لن يصدقوا الكلمات التي يقولها الرب يسوع. لذلك، لن يخبرهم الرب يسوع المزيد عن أسرار ملكوت الله.</w:t>
      </w:r>
    </w:p>
    <w:p>
      <w:pPr>
        <w:bidi/>
      </w:pPr>
      <w:r>
        <w:rPr>
          <w:rtl/>
          <w:cs/>
          <w:lang w:val="ar_AE" w:bidi="ar_AE"/>
        </w:rPr>
      </w:r>
      <w:r>
        <w:rPr>
          <w:rtl/>
          <w:cs/>
          <w:lang w:val="ar_AE" w:bidi="ar_AE"/>
        </w:rPr>
        <w:t>ويكرر إنجيل مرقس نفس هذا الموضوع عن الذين يسمعون أو يرون، والذين لا يريدون أن يسمعوا أو يروا عبر إنجيل مرقس كله.</w:t>
      </w:r>
    </w:p>
    <w:p>
      <w:pPr>
        <w:bidi/>
      </w:pPr>
      <w:r>
        <w:rPr>
          <w:rtl/>
          <w:cs/>
          <w:lang w:val="ar_AE" w:bidi="ar_AE"/>
        </w:rPr>
      </w:r>
      <w:r>
        <w:rPr>
          <w:rtl/>
          <w:cs/>
          <w:lang w:val="ar_AE" w:bidi="ar_AE"/>
        </w:rPr>
        <w:t>ثم يشرح الرب يسوع هذا المثل لتلاميذه. في بعض الأحيان، لا تبدو تفسيرات الرب يسوع مطابقة للمثل. على سبيل المثال، في هذا المثل، الناس هم التربة، ولكن في تفسير الرب يسوع لاحقًا يبدو أن الناس (الرجال) هم البذور التي يزرعها المزارع. علاوة على ذلك، فإن كلمة البذور هي كلمة في صيغة المفرد، لكن فكرة الناس هي كلمة في صيغة الجمع. وكلمة "بذور" في اللغة الأصلية ليست مذكرة أو مؤنثة، لكن في هذه القصة، يشير الرب يسوع إليها كما كانوا رجالًا.</w:t>
      </w:r>
    </w:p>
    <w:p>
      <w:pPr>
        <w:bidi/>
      </w:pPr>
      <w:r>
        <w:rPr>
          <w:rtl/>
          <w:cs/>
          <w:lang w:val="ar_AE" w:bidi="ar_AE"/>
        </w:rPr>
      </w:r>
      <w:r>
        <w:rPr>
          <w:rtl/>
          <w:cs/>
          <w:lang w:val="ar_AE" w:bidi="ar_AE"/>
        </w:rPr>
        <w:t>توقفوا وناقشوا: احكوا قصة بها أشياء مثل الأشجار أو النباتات أو الصخور أو الحيوانات والتي تمثل شيئًا عن الناس في القصة. اصغوا بانتباه إلى الراوي. وعند التحدث عن هذه الأشياء، هل يستخدم الراوي كلمات للإشارة إلى ما إذا كانت الأشياء في صيغة المذكر أو المؤنث؟ أوقِفوا الاستماع إلى التسجيل الصوتي هنا.</w:t>
      </w:r>
    </w:p>
    <w:p>
      <w:pPr>
        <w:bidi/>
      </w:pPr>
      <w:r>
        <w:rPr>
          <w:rtl/>
          <w:cs/>
          <w:lang w:val="ar_AE" w:bidi="ar_AE"/>
        </w:rPr>
      </w:r>
      <w:r>
        <w:rPr>
          <w:rtl/>
          <w:cs/>
          <w:lang w:val="ar_AE" w:bidi="ar_AE"/>
        </w:rPr>
        <w:t>عندما روى الرب يسوع المثل، كان الرب يسوع يتحدث عن كيفية زرع المزارع للبذور. ولكن، عندما شرح الرب يسوع المثل، فإنه يتحدث أكثر عن البذار وما حدث لها.</w:t>
      </w:r>
    </w:p>
    <w:p>
      <w:pPr>
        <w:bidi/>
      </w:pPr>
      <w:r>
        <w:rPr>
          <w:rtl/>
          <w:cs/>
          <w:lang w:val="ar_AE" w:bidi="ar_AE"/>
        </w:rPr>
      </w:r>
      <w:r>
        <w:rPr>
          <w:rtl/>
          <w:cs/>
          <w:lang w:val="ar_AE" w:bidi="ar_AE"/>
        </w:rPr>
        <w:t>إن تفسير الرب يسوع للمثل ليس سوى وصف للرمزية فيه. ولا يقدم الرب يسوع شرحًا لمن هو الزارع بالضبط، ولا يشرح الرب يسوع سبب اختلاف التربة. كما إنه لا يشرح شكل الحصاد. ولا يشرح ما إذا كان يتحدث عن المسيحيين الذين يحتاجون إلى النمو الروحي، أو عن غير المسيحيين الذين يسمعون عن ملكوت الله ويقبلونه في الغالب يكون للأمثال معنى أوسع من مجرد موقف واحد أو فترة زمنية محددة. لا تفترضوا أن لهذا المثل معنى محدد، لأن النصوص المُقدَّسة لا تعطي معنى واحد محدد.</w:t>
      </w:r>
    </w:p>
    <w:p>
      <w:pPr>
        <w:bidi/>
      </w:pPr>
      <w:r>
        <w:rPr>
          <w:rtl/>
          <w:cs/>
          <w:lang w:val="ar_AE" w:bidi="ar_AE"/>
        </w:rPr>
      </w:r>
      <w:r>
        <w:rPr>
          <w:rtl/>
          <w:cs/>
          <w:lang w:val="ar_AE" w:bidi="ar_AE"/>
        </w:rPr>
        <w:t>يقول الرب يسوع إن البذور التي يزرعها المزارع هي كلمة الله، أو رسالة الأخبار السارة المختصة بملكوت الله. ويزرع المزارع المحاصيل من خلال نقل كلمة الله إلى أشخاص آخرين. البذرة التي تسقط على الطريق تمثل أولئك الذين يسمعون كلمة الله لكن الشيطان يأتي وينزعها. تذكروا أنه على الطريق، التربة قاسية. وستبقى البذور أعلى الأرض حتى يأتي المحراث ليقلب التربة.</w:t>
      </w:r>
    </w:p>
    <w:p>
      <w:pPr>
        <w:bidi/>
      </w:pPr>
      <w:r>
        <w:rPr>
          <w:rtl/>
          <w:cs/>
          <w:lang w:val="ar_AE" w:bidi="ar_AE"/>
        </w:rPr>
      </w:r>
      <w:r>
        <w:rPr>
          <w:rtl/>
          <w:cs/>
          <w:lang w:val="ar_AE" w:bidi="ar_AE"/>
        </w:rPr>
        <w:t>وتمثل التربة الصخرية الذين يسمعون كلمة الله بفرح لكنهم لا يستطيعون تكوين جذور عميقة بسبب الصخور الموجودة أسفل التربة. للمشاكل أو الاضطهاد نفس تأثير الشمس المشرقة على النبات. وبدون جذور جيدة، يذبل النبات ويموت.</w:t>
      </w:r>
    </w:p>
    <w:p>
      <w:pPr>
        <w:bidi/>
      </w:pPr>
      <w:r>
        <w:rPr>
          <w:rtl/>
          <w:cs/>
          <w:lang w:val="ar_AE" w:bidi="ar_AE"/>
        </w:rPr>
      </w:r>
      <w:r>
        <w:rPr>
          <w:rtl/>
          <w:cs/>
          <w:lang w:val="ar_AE" w:bidi="ar_AE"/>
        </w:rPr>
        <w:t>أما التربة التي بها الأشواك فتمثل الذين يسمعون ويؤمنون ولكنهم لا ينتجون أي محصول أبدًا؛ لأن مخاوف الحياة، والرغبة في الحصول على ثروة أو على أشياء أخرى، تزحم النبات كلها، مثل الأشواك التي تخنق النباتات الجيدة، فلا ينتج النبات أي حبة على الإطلاق.</w:t>
      </w:r>
    </w:p>
    <w:p>
      <w:pPr>
        <w:bidi/>
      </w:pPr>
      <w:r>
        <w:rPr>
          <w:rtl/>
          <w:cs/>
          <w:lang w:val="ar_AE" w:bidi="ar_AE"/>
        </w:rPr>
      </w:r>
      <w:r>
        <w:rPr>
          <w:rtl/>
          <w:cs/>
          <w:lang w:val="ar_AE" w:bidi="ar_AE"/>
        </w:rPr>
        <w:t>توقّفوا وناقشوا: تحدثوا عن كل نوع من أنواع التربة الأربعة وما يحدث للنباتات التي تنمو في كل نوع من أنواع التربة هذه. على سبيل المثال، ماذا يحدث لنبات لا يوجد له جذر يمكنه الحصول من خلاله على الماء من الأرض. أوقِفوا الاستماع إلى التسجيل الصوتي هنا.</w:t>
      </w:r>
    </w:p>
    <w:p>
      <w:pPr>
        <w:bidi/>
      </w:pPr>
      <w:r>
        <w:rPr>
          <w:rtl/>
          <w:cs/>
          <w:lang w:val="ar_AE" w:bidi="ar_AE"/>
        </w:rPr>
      </w:r>
      <w:r>
        <w:rPr>
          <w:rtl/>
          <w:cs/>
          <w:lang w:val="ar_AE" w:bidi="ar_AE"/>
        </w:rPr>
        <w:t>التربة الجيدة تنتج محصولًا رائعًا. وهذا يمثل الذين يسمعون، ويؤمنون، ويخبرون الآخرين فيكون هناك حصاد هائل.</w:t>
      </w:r>
    </w:p>
    <w:p>
      <w:pPr>
        <w:bidi/>
      </w:pPr>
      <w:r>
        <w:rPr>
          <w:rtl/>
          <w:cs/>
          <w:lang w:val="ar_AE" w:bidi="ar_AE"/>
        </w:rPr>
      </w:r>
      <w:r>
        <w:rPr>
          <w:rtl/>
          <w:cs/>
          <w:lang w:val="ar_AE" w:bidi="ar_AE"/>
        </w:rPr>
        <w:t>اعرض صورة لسنابل قمح أو حبوب أخرى محملة. تحدثوا عن الشكل الذي سيبدو عليه الحصاد العظيم. أوقِفوا الاستماع إلى التسجيل الصوتي هنا.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 إلى نسخة صوتية لبشارة مرقس 4: 1–20 بترجمة أكثر دقة وسلاسة.</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يصور الفريق هذا المقطع.</w:t>
      </w:r>
    </w:p>
    <w:p>
      <w:pPr>
        <w:bidi/>
      </w:pPr>
      <w:r>
        <w:rPr>
          <w:rtl/>
          <w:cs/>
          <w:lang w:val="ar_AE" w:bidi="ar_AE"/>
        </w:rPr>
      </w:r>
      <w:r>
        <w:rPr>
          <w:rtl/>
          <w:cs/>
          <w:lang w:val="ar_AE" w:bidi="ar_AE"/>
        </w:rPr>
        <w:t>يحتوي هذا المقطع على 3 مشاهد.</w:t>
      </w:r>
    </w:p>
    <w:p>
      <w:pPr>
        <w:bidi/>
      </w:pPr>
      <w:r>
        <w:rPr>
          <w:rtl/>
          <w:cs/>
          <w:lang w:val="ar_AE" w:bidi="ar_AE"/>
        </w:rPr>
      </w:r>
      <w:r>
        <w:rPr>
          <w:b/>
          <w:rtl/>
          <w:cs/>
          <w:lang w:val="ar_AE" w:bidi="ar_AE"/>
        </w:rPr>
        <w:t>في المشهد الأول:</w:t>
      </w:r>
      <w:r>
        <w:rPr>
          <w:rtl/>
          <w:cs/>
          <w:lang w:val="ar_AE" w:bidi="ar_AE"/>
        </w:rPr>
        <w:t xml:space="preserve"> الرب يسوع يعلّم عند بحر الجليل، ويجتمع حوله جمع عفير. فيصعد الرب يسوع إلى القارب على الشاطئ حتى يراه الجمع ويسمعوه. ومن عليه يخبرهم الرب يسوع بأحد أمثاله.</w:t>
      </w:r>
    </w:p>
    <w:p>
      <w:pPr>
        <w:bidi/>
      </w:pPr>
      <w:r>
        <w:rPr>
          <w:rtl/>
          <w:cs/>
          <w:lang w:val="ar_AE" w:bidi="ar_AE"/>
        </w:rPr>
      </w:r>
      <w:r>
        <w:rPr>
          <w:b/>
          <w:rtl/>
          <w:cs/>
          <w:lang w:val="ar_AE" w:bidi="ar_AE"/>
        </w:rPr>
        <w:t>في المشهد الثاني:</w:t>
      </w:r>
      <w:r>
        <w:rPr>
          <w:rtl/>
          <w:cs/>
          <w:lang w:val="ar_AE" w:bidi="ar_AE"/>
        </w:rPr>
        <w:t xml:space="preserve"> الرب يسوع وتلاميذه وبعض أتباعه في مكان ما وحدهم. فيطلب التلاميذ منه أن يشرح لهم الأمثال. فَقَالَ لَهُمْ: "قَدْ أُعْطِيَ لَكُمْ أَنْ تَعْرِفُوا سِرَّ مَلَكُوتِ ٱللهِ". "أَمَا تَعْلَمُونَ هَذَا ٱلْمَثَلَ؟ فَكَيْفَ تَعْرِفُونَ جَمِيعَ ٱلْأَمْثَالِ؟" فهو يقتبس من إشعياء النبي ليشرح سبب تعليمه بالأمثال، كي لا يفهمه الذين لا يستمعون إلى الأمور الروحية.</w:t>
      </w:r>
    </w:p>
    <w:p>
      <w:pPr>
        <w:bidi/>
      </w:pPr>
      <w:r>
        <w:rPr>
          <w:rtl/>
          <w:cs/>
          <w:lang w:val="ar_AE" w:bidi="ar_AE"/>
        </w:rPr>
      </w:r>
      <w:r>
        <w:rPr>
          <w:b/>
          <w:rtl/>
          <w:cs/>
          <w:lang w:val="ar_AE" w:bidi="ar_AE"/>
        </w:rPr>
        <w:t>في المشهد الثالث:</w:t>
      </w:r>
      <w:r>
        <w:rPr>
          <w:rtl/>
          <w:cs/>
          <w:lang w:val="ar_AE" w:bidi="ar_AE"/>
        </w:rPr>
        <w:t xml:space="preserve"> يشرح الرب يسوع معنى المثل.</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الرب يسوع</w:t>
      </w:r>
    </w:p>
    <w:p>
      <w:pPr>
        <w:pStyle w:val="ListBullet"/>
        <w:bidi/>
        <w:spacing w:line="240" w:lineRule="auto"/>
        <w:ind w:left="720"/>
      </w:pPr>
      <w:r>
        <w:rPr>
          <w:rtl/>
          <w:cs/>
          <w:lang w:val="ar_AE" w:bidi="ar_AE"/>
        </w:rPr>
      </w:r>
      <w:r>
        <w:rPr>
          <w:rtl/>
          <w:cs/>
          <w:lang w:val="ar_AE" w:bidi="ar_AE"/>
        </w:rPr>
        <w:t>الجموع</w:t>
      </w:r>
    </w:p>
    <w:p>
      <w:pPr>
        <w:pStyle w:val="ListBullet"/>
        <w:bidi/>
        <w:spacing w:line="240" w:lineRule="auto"/>
        <w:ind w:left="720"/>
      </w:pPr>
      <w:r>
        <w:rPr>
          <w:rtl/>
          <w:cs/>
          <w:lang w:val="ar_AE" w:bidi="ar_AE"/>
        </w:rPr>
      </w:r>
      <w:r>
        <w:rPr>
          <w:rtl/>
          <w:cs/>
          <w:lang w:val="ar_AE" w:bidi="ar_AE"/>
        </w:rPr>
        <w:t>وآخرون يمكثون ليسمعوا تفسير المثل.</w:t>
      </w:r>
    </w:p>
    <w:p>
      <w:pPr>
        <w:bidi/>
      </w:pPr>
      <w:r>
        <w:rPr>
          <w:rtl/>
          <w:cs/>
          <w:lang w:val="ar_AE" w:bidi="ar_AE"/>
        </w:rPr>
      </w:r>
      <w:r>
        <w:rPr>
          <w:rtl/>
          <w:cs/>
          <w:lang w:val="ar_AE" w:bidi="ar_AE"/>
        </w:rPr>
        <w:t>تتضمن شخصيات مَثَل الرب يسوع:</w:t>
      </w:r>
    </w:p>
    <w:p>
      <w:pPr>
        <w:pStyle w:val="ListBullet"/>
        <w:bidi/>
        <w:spacing w:line="240" w:lineRule="auto"/>
        <w:ind w:left="720"/>
      </w:pPr>
      <w:r>
        <w:rPr>
          <w:rtl/>
          <w:cs/>
          <w:lang w:val="ar_AE" w:bidi="ar_AE"/>
        </w:rPr>
      </w:r>
      <w:r>
        <w:rPr>
          <w:rtl/>
          <w:cs/>
          <w:lang w:val="ar_AE" w:bidi="ar_AE"/>
        </w:rPr>
        <w:t>مزارع؛</w:t>
      </w:r>
    </w:p>
    <w:p>
      <w:pPr>
        <w:pStyle w:val="ListBullet"/>
        <w:bidi/>
        <w:spacing w:line="240" w:lineRule="auto"/>
        <w:ind w:left="720"/>
      </w:pPr>
      <w:r>
        <w:rPr>
          <w:rtl/>
          <w:cs/>
          <w:lang w:val="ar_AE" w:bidi="ar_AE"/>
        </w:rPr>
      </w:r>
      <w:r>
        <w:rPr>
          <w:rtl/>
          <w:cs/>
          <w:lang w:val="ar_AE" w:bidi="ar_AE"/>
        </w:rPr>
        <w:t>بذور؛</w:t>
      </w:r>
    </w:p>
    <w:p>
      <w:pPr>
        <w:pStyle w:val="ListBullet"/>
        <w:bidi/>
        <w:spacing w:line="240" w:lineRule="auto"/>
        <w:ind w:left="720"/>
      </w:pPr>
      <w:r>
        <w:rPr>
          <w:rtl/>
          <w:cs/>
          <w:lang w:val="ar_AE" w:bidi="ar_AE"/>
        </w:rPr>
      </w:r>
      <w:r>
        <w:rPr>
          <w:rtl/>
          <w:cs/>
          <w:lang w:val="ar_AE" w:bidi="ar_AE"/>
        </w:rPr>
        <w:t>أربعة أنواع من التربة؛</w:t>
      </w:r>
    </w:p>
    <w:p>
      <w:pPr>
        <w:pStyle w:val="ListBullet"/>
        <w:bidi/>
        <w:spacing w:line="240" w:lineRule="auto"/>
        <w:ind w:left="720"/>
      </w:pPr>
      <w:r>
        <w:rPr>
          <w:rtl/>
          <w:cs/>
          <w:lang w:val="ar_AE" w:bidi="ar_AE"/>
        </w:rPr>
      </w:r>
      <w:r>
        <w:rPr>
          <w:rtl/>
          <w:cs/>
          <w:lang w:val="ar_AE" w:bidi="ar_AE"/>
        </w:rPr>
        <w:t>طيور تأتي لتأكل البذر؛</w:t>
      </w:r>
    </w:p>
    <w:p>
      <w:pPr>
        <w:pStyle w:val="ListBullet"/>
        <w:bidi/>
        <w:spacing w:line="240" w:lineRule="auto"/>
        <w:ind w:left="720"/>
      </w:pPr>
      <w:r>
        <w:rPr>
          <w:rtl/>
          <w:cs/>
          <w:lang w:val="ar_AE" w:bidi="ar_AE"/>
        </w:rPr>
      </w:r>
      <w:r>
        <w:rPr>
          <w:rtl/>
          <w:cs/>
          <w:lang w:val="ar_AE" w:bidi="ar_AE"/>
        </w:rPr>
        <w:t>أنواع الناس الأربعة الذين يسمعون كلمة الله؛</w:t>
      </w:r>
    </w:p>
    <w:p>
      <w:pPr>
        <w:pStyle w:val="ListBullet"/>
        <w:bidi/>
        <w:spacing w:line="240" w:lineRule="auto"/>
        <w:ind w:left="720"/>
      </w:pPr>
      <w:r>
        <w:rPr>
          <w:rtl/>
          <w:cs/>
          <w:lang w:val="ar_AE" w:bidi="ar_AE"/>
        </w:rPr>
      </w:r>
      <w:r>
        <w:rPr>
          <w:rtl/>
          <w:cs/>
          <w:lang w:val="ar_AE" w:bidi="ar_AE"/>
        </w:rPr>
        <w:t>الشيطان</w:t>
      </w:r>
    </w:p>
    <w:p>
      <w:pPr>
        <w:bidi/>
      </w:pPr>
      <w:r>
        <w:rPr>
          <w:rtl/>
          <w:cs/>
          <w:lang w:val="ar_AE" w:bidi="ar_AE"/>
        </w:rPr>
      </w:r>
      <w:r>
        <w:rPr>
          <w:rtl/>
          <w:cs/>
          <w:lang w:val="ar_AE" w:bidi="ar_AE"/>
        </w:rPr>
        <w:t>في المشهد الأول، يبدأ المقطع بقوله: "وَٱبْتَدَأَ أَيْضًا يُعَلِّمُ عِنْدَ ٱلْبَحْرِ". يقصد بحر الجليل أو بحيرة الجليل، فيسوع هنا بالقرب من كفرناحوم. تشير كلمة أَيْضًا" إلى أن الرب يسوع قد عَلَّم يسوع الناس قبلًا هكذا. لكنها الذكر الأول في بشارة مرقس لتعريفنا بماهية التعليم الأصلي الذي علم به الرب يسوع. الرب يسوع علم الناس بأمثال.</w:t>
      </w:r>
    </w:p>
    <w:p>
      <w:pPr>
        <w:bidi/>
      </w:pPr>
      <w:r>
        <w:rPr>
          <w:rtl/>
          <w:cs/>
          <w:lang w:val="ar_AE" w:bidi="ar_AE"/>
        </w:rPr>
      </w:r>
      <w:r>
        <w:rPr>
          <w:rtl/>
          <w:cs/>
          <w:lang w:val="ar_AE" w:bidi="ar_AE"/>
        </w:rPr>
        <w:t>فزاد عدد الجمع. فصعد الرب يسوع إلى القارب ودخل به إلى الماء. وجلس عاليا فيه ليعلم. وكان الناس على الشاطئ يرونه ويسمعونه يعلمهم.</w:t>
      </w:r>
    </w:p>
    <w:p>
      <w:pPr>
        <w:bidi/>
      </w:pPr>
      <w:r>
        <w:rPr>
          <w:rtl/>
          <w:cs/>
          <w:lang w:val="ar_AE" w:bidi="ar_AE"/>
        </w:rPr>
      </w:r>
      <w:r>
        <w:rPr>
          <w:rtl/>
          <w:cs/>
          <w:lang w:val="ar_AE" w:bidi="ar_AE"/>
        </w:rPr>
        <w:t xml:space="preserve">توقفوا وأعرضوا صورة لرجل يجلس في </w:t>
      </w:r>
      <w:r>
        <w:rPr>
          <w:rtl/>
          <w:cs/>
          <w:lang w:val="ar_AE" w:bidi="ar_AE"/>
        </w:rPr>
        <w:t>قارب صغير</w:t>
      </w:r>
      <w:r>
        <w:rPr>
          <w:rtl/>
          <w:cs/>
          <w:lang w:val="ar_AE" w:bidi="ar_AE"/>
        </w:rPr>
        <w:t xml:space="preserve"> عند شاطئ البحيرة. أوقِفوا الاستماع إلى التسجيل هنا.</w:t>
      </w:r>
    </w:p>
    <w:p>
      <w:pPr>
        <w:bidi/>
      </w:pPr>
      <w:r>
        <w:rPr>
          <w:rtl/>
          <w:cs/>
          <w:lang w:val="ar_AE" w:bidi="ar_AE"/>
        </w:rPr>
      </w:r>
      <w:r>
        <w:rPr>
          <w:rtl/>
          <w:cs/>
          <w:lang w:val="ar_AE" w:bidi="ar_AE"/>
        </w:rPr>
        <w:t>وبينما يبدأ الرب يسوع التعليم، قال: "ٱسْمَعُوا!" هذه الجملة في اللغة الأصلية، مكونة من كلمتين بمعنى "انظروا واسمعوا". فهي جملة مكونة من فعلي أمر، من كلمتين تحملان أوامر قوية محددة للسامعين. قبل أن يبدأ الرب يسوع رواية المثل، يخبر الناس أن ينصتوا إلى ما سينطق به. بنطقه بهذه الأوامر، يخبر الرب يسوع الناس أن ما سيقوله في غاية الأهمية لهم عليهم أن يسمعوه.</w:t>
      </w:r>
    </w:p>
    <w:p>
      <w:pPr>
        <w:bidi/>
      </w:pPr>
      <w:r>
        <w:rPr>
          <w:rtl/>
          <w:cs/>
          <w:lang w:val="ar_AE" w:bidi="ar_AE"/>
        </w:rPr>
      </w:r>
      <w:r>
        <w:rPr>
          <w:rtl/>
          <w:cs/>
          <w:lang w:val="ar_AE" w:bidi="ar_AE"/>
        </w:rPr>
        <w:t>توقفوا هنا وناقشوا: ليروي أحدكم قصة عن شخص ما يعلِّم مجموعة. ماذا يقول المعلم للمجموعة عند بدء الدرس حتى ينتبه المستمعون لما يقوله لهم؟ أوقِفوا الاستماع إلى التسجيل هنا.</w:t>
      </w:r>
    </w:p>
    <w:p>
      <w:pPr>
        <w:bidi/>
      </w:pPr>
      <w:r>
        <w:rPr>
          <w:rtl/>
          <w:cs/>
          <w:lang w:val="ar_AE" w:bidi="ar_AE"/>
        </w:rPr>
      </w:r>
      <w:r>
        <w:rPr>
          <w:rtl/>
          <w:cs/>
          <w:lang w:val="ar_AE" w:bidi="ar_AE"/>
        </w:rPr>
        <w:t>الرب يسوع يروي قصة الزارع الذي يخرج ليزرع. من المهم أن نتذكر أن كلمة بذرة هنا يمكن أن تعني بذرة واحدة أو حفنة من البذور. في هذا السياق، كلمة بذرة المقصود بها حفنة من البذور. يجب أن توضحوا أن الزارع يلقي حفنة من البذور.</w:t>
      </w:r>
    </w:p>
    <w:p>
      <w:pPr>
        <w:bidi/>
      </w:pPr>
      <w:r>
        <w:rPr>
          <w:rtl/>
          <w:cs/>
          <w:lang w:val="ar_AE" w:bidi="ar_AE"/>
        </w:rPr>
      </w:r>
      <w:r>
        <w:rPr>
          <w:rtl/>
          <w:cs/>
          <w:lang w:val="ar_AE" w:bidi="ar_AE"/>
        </w:rPr>
        <w:t>توقفوا وتدرّبوا على القصة. حمل شخص ما كيسًا ممتلئًا بشيء مثل الرمل الذي يرمز إلى البذور. وفي أثناء سيره، كان يأخذ حفنة من الكيس لينثرها. حددوا الحيز الذب به طريق الزارع وأنواع الأراضي الثلاثة. حيث تكون كل أرض قريبة من الأخرى وقريبة من الطريق. وبينما ينثر الزارع البذور، لاحظ كيف تسقط بعض البذور في كل أرض من الأراض الأربعة. الزارع يزرع في أحد الحقول. اطلب من أحدهم وصف ما يفعله الشخص الذي ينثر البذور. كما، اطلب منه وصف التربة أو الأرض التي تسقط فيها البذور. أوقِفوا الاستماع إلى التسجيل هنا.</w:t>
      </w:r>
    </w:p>
    <w:p>
      <w:pPr>
        <w:bidi/>
      </w:pPr>
      <w:r>
        <w:rPr>
          <w:rtl/>
          <w:cs/>
          <w:lang w:val="ar_AE" w:bidi="ar_AE"/>
        </w:rPr>
      </w:r>
      <w:r>
        <w:rPr>
          <w:rtl/>
          <w:cs/>
          <w:lang w:val="ar_AE" w:bidi="ar_AE"/>
        </w:rPr>
        <w:t>فالبذور التي وقعت في الأرض الجيدة أثمرت 30 أو 60 أو 100 ضعف ما غُرس فيها.</w:t>
      </w:r>
    </w:p>
    <w:p>
      <w:pPr>
        <w:bidi/>
      </w:pPr>
      <w:r>
        <w:rPr>
          <w:rtl/>
          <w:cs/>
          <w:lang w:val="ar_AE" w:bidi="ar_AE"/>
        </w:rPr>
      </w:r>
      <w:r>
        <w:rPr>
          <w:rtl/>
          <w:cs/>
          <w:lang w:val="ar_AE" w:bidi="ar_AE"/>
        </w:rPr>
        <w:t>توقفوا وانظروا كم ستتضاعف ثمار البذور. اجمعوا العصي أو الصخور أو حتى بذور. وضعوا صخرة أو بذرة في كيس منفصل، ضعوا 30 صخرة؛ وفي آخر، ضعوا 60؛ وفي آخر ضعوا 100. في فريق واحد، اوصفوا كيف تتكاثر تلك البذور. أوقِفوا الاستماع إلى التسجيل هنا.</w:t>
      </w:r>
    </w:p>
    <w:p>
      <w:pPr>
        <w:bidi/>
      </w:pPr>
      <w:r>
        <w:rPr>
          <w:rtl/>
          <w:cs/>
          <w:lang w:val="ar_AE" w:bidi="ar_AE"/>
        </w:rPr>
      </w:r>
      <w:r>
        <w:rPr>
          <w:rtl/>
          <w:cs/>
          <w:lang w:val="ar_AE" w:bidi="ar_AE"/>
        </w:rPr>
        <w:t>عندما ينهي الرب يسوع قصة الزارع، يقول للجمع: "مَنْ لَهُ أُذُنَانِ لِلسَّمْعِ، فَلْيَسْمَعْ". فهو هنا يوعيهم بالانتباه إلى ما سمعوه للتو. لقد أرادهم أن يفهموا ويستوعبوا. إن كلمة "يسمع" في هذه العبارة تحمل معنيان؛ الأول، تعني المقدرة على الاستماع، أما الثانية، تعني الاستيعاب والإدراك أو تأمل معنى ما سمعوه. بعض الترجمات تصيغ الأولى إلى يسمع، والثانية إلى ينصت.</w:t>
      </w:r>
    </w:p>
    <w:p>
      <w:pPr>
        <w:bidi/>
      </w:pPr>
      <w:r>
        <w:rPr>
          <w:rtl/>
          <w:cs/>
          <w:lang w:val="ar_AE" w:bidi="ar_AE"/>
        </w:rPr>
      </w:r>
      <w:r>
        <w:rPr>
          <w:rtl/>
          <w:cs/>
          <w:lang w:val="ar_AE" w:bidi="ar_AE"/>
        </w:rPr>
        <w:t>توقفوا هنا واحكوا قصة عن شخص مايحمل رسائل مهمة لمجموعة من الناس. ماذا يقول هذا الشخص في نهاية الدرس ليلفت انتباه المستمعين؟ كيف يدفع المجموعة لتفكر بعناية فيما قاله؟ أوقِفوا الاستماع إلى التسجيل هنا.</w:t>
      </w:r>
    </w:p>
    <w:p>
      <w:pPr>
        <w:bidi/>
      </w:pPr>
      <w:r>
        <w:rPr>
          <w:rtl/>
          <w:cs/>
          <w:lang w:val="ar_AE" w:bidi="ar_AE"/>
        </w:rPr>
      </w:r>
      <w:r>
        <w:rPr>
          <w:rtl/>
          <w:cs/>
          <w:lang w:val="ar_AE" w:bidi="ar_AE"/>
        </w:rPr>
        <w:t xml:space="preserve">في المشهد الثاني، ينفرد الرب يسوع بالتلاميذ وبعض من أتباعه. حينها يكون قد غادرهم الجمع. ويكون قد انتقل الرب يسوع من عند البحيرة. نحن نجهل أين كان الرب يسوع وتلاميذه. ثم طلب التلاميذ من الرب يسوع تفسير الأمثال التي رواها. فَقَالَ لَهُمْ: </w:t>
      </w:r>
      <w:r>
        <w:rPr>
          <w:b/>
          <w:rtl/>
          <w:cs/>
          <w:lang w:val="ar_AE" w:bidi="ar_AE"/>
        </w:rPr>
        <w:t>قَدْ أُعْطِيَ لَكُمْ أَنْ تَعْرِفُوا</w:t>
      </w:r>
      <w:r>
        <w:rPr>
          <w:rtl/>
          <w:cs/>
          <w:lang w:val="ar_AE" w:bidi="ar_AE"/>
        </w:rPr>
        <w:t xml:space="preserve"> سِرَّ مَلَكُوتِ ٱللهِ. قد تحتاج جماعتكم إلى معرفة من يعطي معرفة السر. حينئذ لكم أن تقولوا: "لقد وهبكم الله معرفة سرّ ملكوته". والرب يسوع في حديثه قد اقتبس من إشعياء النبي؛ وهو اقتباس شعري. فكرته الأولى عن إجراء، والثانية تخبرنا عن عاقبة سوء.</w:t>
      </w:r>
    </w:p>
    <w:p>
      <w:pPr>
        <w:bidi/>
      </w:pPr>
      <w:r>
        <w:rPr>
          <w:rtl/>
          <w:cs/>
          <w:lang w:val="ar_AE" w:bidi="ar_AE"/>
        </w:rPr>
      </w:r>
      <w:r>
        <w:rPr>
          <w:rtl/>
          <w:cs/>
          <w:lang w:val="ar_AE" w:bidi="ar_AE"/>
        </w:rPr>
        <w:t xml:space="preserve">لِكَيْ يُبْصِرُوا مُبْصِرِينَ وَلَا يَنْظُرُوا، </w:t>
      </w:r>
    </w:p>
    <w:p>
      <w:pPr>
        <w:bidi/>
      </w:pPr>
      <w:r>
        <w:rPr>
          <w:rtl/>
          <w:cs/>
          <w:lang w:val="ar_AE" w:bidi="ar_AE"/>
        </w:rPr>
      </w:r>
      <w:r>
        <w:rPr>
          <w:rtl/>
          <w:cs/>
          <w:lang w:val="ar_AE" w:bidi="ar_AE"/>
        </w:rPr>
        <w:t>وَيَسْمَعُوا سَامِعِينَ وَلَا يَفْهَمُوا</w:t>
      </w:r>
    </w:p>
    <w:p>
      <w:pPr>
        <w:bidi/>
      </w:pPr>
      <w:r>
        <w:rPr>
          <w:rtl/>
          <w:cs/>
          <w:lang w:val="ar_AE" w:bidi="ar_AE"/>
        </w:rPr>
      </w:r>
      <w:r>
        <w:rPr>
          <w:rtl/>
          <w:cs/>
          <w:lang w:val="ar_AE" w:bidi="ar_AE"/>
        </w:rPr>
        <w:t xml:space="preserve"> لِئَلَّا يَرْجِعُوا فَتُغْفَرَ لَهُمْ خَطَايَاهُمْ</w:t>
      </w:r>
    </w:p>
    <w:p>
      <w:pPr>
        <w:bidi/>
      </w:pPr>
      <w:r>
        <w:rPr>
          <w:rtl/>
          <w:cs/>
          <w:lang w:val="ar_AE" w:bidi="ar_AE"/>
        </w:rPr>
      </w:r>
      <w:r>
        <w:rPr>
          <w:rtl/>
          <w:cs/>
          <w:lang w:val="ar_AE" w:bidi="ar_AE"/>
        </w:rPr>
        <w:t>توقفوا وناقشوا: قَسِّم المجموعة إلى فريقين. فريق لينطق بالثواب، والآخر لينطق بالعقاب. فلتبدؤوا بمثالين من النبوة. وكرروا الأمر حتى يكون سلسًا لكم. استمعوا إلى طريقة ترديدها. أهي نظم شعر؟ أينطقون جمل اعتيادية؟ أوقِفوا الاستماع إلى التسجيل هنا.</w:t>
      </w:r>
    </w:p>
    <w:p>
      <w:pPr>
        <w:bidi/>
      </w:pPr>
      <w:r>
        <w:rPr>
          <w:rtl/>
          <w:cs/>
          <w:lang w:val="ar_AE" w:bidi="ar_AE"/>
        </w:rPr>
      </w:r>
      <w:r>
        <w:rPr>
          <w:rtl/>
          <w:cs/>
          <w:lang w:val="ar_AE" w:bidi="ar_AE"/>
        </w:rPr>
        <w:t>في المشهد الثالث، يشرح الرب يسوع رموز القصة. فيقول إن البذور هي كلمة الله، أو رسالة منه. والطيور تمثل الشيطان الذي يحاول إخفاء رسالة الله عن الناس. والزارع يغرس بذوره؛ ما يرمز إلى إيصال رسالة الله إلى الناس. قد تحتاجون إلى توضيح الأمر بقول: "نثر الزارع للبذور هو كمَنْ يكرز بالخبر السار".</w:t>
      </w:r>
    </w:p>
    <w:p>
      <w:pPr>
        <w:bidi/>
      </w:pPr>
      <w:r>
        <w:rPr>
          <w:rtl/>
          <w:cs/>
          <w:lang w:val="ar_AE" w:bidi="ar_AE"/>
        </w:rPr>
      </w:r>
      <w:r>
        <w:rPr>
          <w:rtl/>
          <w:cs/>
          <w:lang w:val="ar_AE" w:bidi="ar_AE"/>
        </w:rPr>
        <w:t>وكل أرض تمثل نوعًا مختلفًا من الأشخاص الذين يسمعون الرسالة.</w:t>
      </w:r>
    </w:p>
    <w:p>
      <w:pPr>
        <w:bidi/>
      </w:pPr>
      <w:r>
        <w:rPr>
          <w:rtl/>
          <w:cs/>
          <w:lang w:val="ar_AE" w:bidi="ar_AE"/>
        </w:rPr>
      </w:r>
      <w:r>
        <w:rPr>
          <w:rtl/>
          <w:cs/>
          <w:lang w:val="ar_AE" w:bidi="ar_AE"/>
        </w:rPr>
        <w:t>توقفوا وتدرّبوا على القصّة مرة أخرى. هذه المرة يتقدم الناس ويقفون على كل نوع من أنواع التربة المختلفة. مع نمو البذور، دع الأشخاص الواقفين هناك يصفون نوع النبات الذي أصبحوا عليه. ينبغي أن يصف كل شخص ما يحدث له في نموه. أوقِفوا الاستماع إلى التسجيل هنا.</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تتضمن هذه القصة 3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الرب يسوع</w:t>
      </w:r>
    </w:p>
    <w:p>
      <w:pPr>
        <w:pStyle w:val="ListBullet"/>
        <w:bidi/>
        <w:spacing w:line="240" w:lineRule="auto"/>
        <w:ind w:left="720"/>
      </w:pPr>
      <w:r>
        <w:rPr>
          <w:rtl/>
          <w:cs/>
          <w:lang w:val="ar_AE" w:bidi="ar_AE"/>
        </w:rPr>
      </w:r>
      <w:r>
        <w:rPr>
          <w:rtl/>
          <w:cs/>
          <w:lang w:val="ar_AE" w:bidi="ar_AE"/>
        </w:rPr>
        <w:t>الجموع</w:t>
      </w:r>
    </w:p>
    <w:p>
      <w:pPr>
        <w:pStyle w:val="ListBullet"/>
        <w:bidi/>
        <w:spacing w:line="240" w:lineRule="auto"/>
        <w:ind w:left="720"/>
      </w:pPr>
      <w:r>
        <w:rPr>
          <w:rtl/>
          <w:cs/>
          <w:lang w:val="ar_AE" w:bidi="ar_AE"/>
        </w:rPr>
      </w:r>
      <w:r>
        <w:rPr>
          <w:rtl/>
          <w:cs/>
          <w:lang w:val="ar_AE" w:bidi="ar_AE"/>
        </w:rPr>
        <w:t>وآخرون يمكثون ليسمعوا تفسير المثل.</w:t>
      </w:r>
    </w:p>
    <w:p>
      <w:pPr>
        <w:bidi/>
      </w:pPr>
      <w:r>
        <w:rPr>
          <w:rtl/>
          <w:cs/>
          <w:lang w:val="ar_AE" w:bidi="ar_AE"/>
        </w:rPr>
      </w:r>
      <w:r>
        <w:rPr>
          <w:rtl/>
          <w:cs/>
          <w:lang w:val="ar_AE" w:bidi="ar_AE"/>
        </w:rPr>
        <w:t>تتضمن شخصيات مَثَل الرب يسوع:</w:t>
      </w:r>
    </w:p>
    <w:p>
      <w:pPr>
        <w:pStyle w:val="ListBullet"/>
        <w:bidi/>
        <w:spacing w:line="240" w:lineRule="auto"/>
        <w:ind w:left="720"/>
      </w:pPr>
      <w:r>
        <w:rPr>
          <w:rtl/>
          <w:cs/>
          <w:lang w:val="ar_AE" w:bidi="ar_AE"/>
        </w:rPr>
      </w:r>
      <w:r>
        <w:rPr>
          <w:rtl/>
          <w:cs/>
          <w:lang w:val="ar_AE" w:bidi="ar_AE"/>
        </w:rPr>
        <w:t>مزارع؛</w:t>
      </w:r>
    </w:p>
    <w:p>
      <w:pPr>
        <w:pStyle w:val="ListBullet"/>
        <w:bidi/>
        <w:spacing w:line="240" w:lineRule="auto"/>
        <w:ind w:left="720"/>
      </w:pPr>
      <w:r>
        <w:rPr>
          <w:rtl/>
          <w:cs/>
          <w:lang w:val="ar_AE" w:bidi="ar_AE"/>
        </w:rPr>
      </w:r>
      <w:r>
        <w:rPr>
          <w:rtl/>
          <w:cs/>
          <w:lang w:val="ar_AE" w:bidi="ar_AE"/>
        </w:rPr>
        <w:t>بذور؛</w:t>
      </w:r>
    </w:p>
    <w:p>
      <w:pPr>
        <w:pStyle w:val="ListBullet"/>
        <w:bidi/>
        <w:spacing w:line="240" w:lineRule="auto"/>
        <w:ind w:left="720"/>
      </w:pPr>
      <w:r>
        <w:rPr>
          <w:rtl/>
          <w:cs/>
          <w:lang w:val="ar_AE" w:bidi="ar_AE"/>
        </w:rPr>
      </w:r>
      <w:r>
        <w:rPr>
          <w:rtl/>
          <w:cs/>
          <w:lang w:val="ar_AE" w:bidi="ar_AE"/>
        </w:rPr>
        <w:t>الطيور التي تأتي وتأكل البذار.</w:t>
      </w:r>
    </w:p>
    <w:p>
      <w:pPr>
        <w:pStyle w:val="ListBullet"/>
        <w:bidi/>
        <w:spacing w:line="240" w:lineRule="auto"/>
        <w:ind w:left="720"/>
      </w:pPr>
      <w:r>
        <w:rPr>
          <w:rtl/>
          <w:cs/>
          <w:lang w:val="ar_AE" w:bidi="ar_AE"/>
        </w:rPr>
      </w:r>
      <w:r>
        <w:rPr>
          <w:rtl/>
          <w:cs/>
          <w:lang w:val="ar_AE" w:bidi="ar_AE"/>
        </w:rPr>
        <w:t>أربعة أنواع من التربة؛</w:t>
      </w:r>
    </w:p>
    <w:p>
      <w:pPr>
        <w:pStyle w:val="ListBullet"/>
        <w:bidi/>
        <w:spacing w:line="240" w:lineRule="auto"/>
        <w:ind w:left="720"/>
      </w:pPr>
      <w:r>
        <w:rPr>
          <w:rtl/>
          <w:cs/>
          <w:lang w:val="ar_AE" w:bidi="ar_AE"/>
        </w:rPr>
      </w:r>
      <w:r>
        <w:rPr>
          <w:rtl/>
          <w:cs/>
          <w:lang w:val="ar_AE" w:bidi="ar_AE"/>
        </w:rPr>
        <w:t>أنواع الناس الأربعة الذين يسمعون كلمة الله؛</w:t>
      </w:r>
    </w:p>
    <w:p>
      <w:pPr>
        <w:pStyle w:val="ListBullet"/>
        <w:bidi/>
        <w:spacing w:line="240" w:lineRule="auto"/>
        <w:ind w:left="720"/>
      </w:pPr>
      <w:r>
        <w:rPr>
          <w:rtl/>
          <w:cs/>
          <w:lang w:val="ar_AE" w:bidi="ar_AE"/>
        </w:rPr>
      </w:r>
      <w:r>
        <w:rPr>
          <w:rtl/>
          <w:cs/>
          <w:lang w:val="ar_AE" w:bidi="ar_AE"/>
        </w:rPr>
        <w:t>الشيطان</w:t>
      </w:r>
    </w:p>
    <w:p>
      <w:pPr>
        <w:bidi/>
      </w:pPr>
      <w:r>
        <w:rPr>
          <w:rtl/>
          <w:cs/>
          <w:lang w:val="ar_AE" w:bidi="ar_AE"/>
        </w:rPr>
      </w:r>
      <w:r>
        <w:rPr>
          <w:rtl/>
          <w:cs/>
          <w:lang w:val="ar_AE" w:bidi="ar_AE"/>
        </w:rPr>
        <w:t>عليكم كمجموعة القيام بتمثيل المقطع مرتين، وذلك بلغتكم الأم.</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تأكدوا من عدم إهمال تمثيل الأجزاء الصعبة أو المهمة من القصة. ساعدوا بعضكم البعض على تذكر كل جزء من القصة.</w:t>
      </w:r>
    </w:p>
    <w:p>
      <w:pPr>
        <w:bidi/>
      </w:pPr>
      <w:r>
        <w:rPr>
          <w:rtl/>
          <w:cs/>
          <w:lang w:val="ar_AE" w:bidi="ar_AE"/>
        </w:rPr>
      </w:r>
      <w:r>
        <w:rPr>
          <w:rtl/>
          <w:cs/>
          <w:lang w:val="ar_AE" w:bidi="ar_AE"/>
        </w:rPr>
        <w:t xml:space="preserve">أوقفوا هذا التسجيل مؤقتًا هنا، ومثّلوا المقطع. </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يلعب الشخصية: "ماذا تشعر أو بمَ تفكّر؟" وعلى من يؤدي الدور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هذا التسجيل مؤقتاً هنا، وقوموا بتمثيل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في المشهد الأول، يخطو الرب يسوع إلى السفينة ويحركها إلى العمق في بحر الجليل. يبدأ الرب يسوع في تعليم الجموع التي تستمعه من على الشاطئ. فيعلمهم الرب يسوع من خلال الأمثال. ويروي لهم قصة مزارع يخرج ليزرع. بينما ينثرها الزارع، تسقط بعض البذور على مسار صلب للمشاة وتأكلها الطيور. ويسقط البعض على الأرض الضحلة، حيث الصخور تحتها. تلك البذور تنمو بسرعة، لكنها تذبل تحت الشمس لأنها لا تملك جذور عميقة. البذور الأخرى تسقط على التربة وسط الأشواك. وتنمو الأعشاب إلى جانب البذور وتخنقها. تلك البذور لا تنتج أي محصول. وأخيرًا، هناك البذور التي تسقط على التربة الجيدة والخصبة. تلك البذور تنبت، وتنمو، وتنتج محصولًا، 30 أو 60 أو 100 ضعف مما غُرس منها. بعد سرد هذه القصة، يقول الرب يسوع: "من له آذان للسمع، فليسمع ويفهم".</w:t>
      </w:r>
    </w:p>
    <w:p>
      <w:pPr>
        <w:bidi/>
      </w:pPr>
      <w:r>
        <w:rPr>
          <w:rtl/>
          <w:cs/>
          <w:lang w:val="ar_AE" w:bidi="ar_AE"/>
        </w:rPr>
      </w:r>
      <w:r>
        <w:rPr>
          <w:rtl/>
          <w:cs/>
          <w:lang w:val="ar_AE" w:bidi="ar_AE"/>
        </w:rPr>
        <w:t>أوقفوا التمثيل: اسأل الأشخاص الذين يؤدون دور التلاميذ والجمع: "ما رأيكم في الأمر حتى هذه اللحظة؟" ربما تسمع إجابات مثل: "نحن متحيرون"، أو "لا أفهم هذه القصة"، أو "أعجبتني القصة، لكنني لا أعرف سبب سرد الرب يسوع قصة لنا عن الزراعة"، أو "بعض الناس يريدون سماع المزيد"، أو "أرى أن بعض الناس يشعرون بخيبة أمل ويرحلون". اسأل الشخص الذي يؤدي دور الرب يسوع: "ماذا قصدت عندما قلت: 'من له آذان للسمع، فليسمع ويفهم؟' ربما تسمع إجابات مثل: "كنت أعرف أن بعض الناس يستمعون ويفحصون الأقوال، لكنني أعرف أيضًا أن معظم الناس لن يستمعوا. كنت أدعو الأشخاص الذين يستمعون بانتباهٍ لما أقوله"، أو "كنت آمل أنهم سيأتوا إليّ لاحقًا ويسألوني عن معنى هذه القصة". واصلوا تمثيل الدراما.</w:t>
      </w:r>
    </w:p>
    <w:p>
      <w:pPr>
        <w:bidi/>
      </w:pPr>
      <w:r>
        <w:rPr>
          <w:rtl/>
          <w:cs/>
          <w:lang w:val="ar_AE" w:bidi="ar_AE"/>
        </w:rPr>
      </w:r>
      <w:r>
        <w:rPr>
          <w:rtl/>
          <w:cs/>
          <w:lang w:val="ar_AE" w:bidi="ar_AE"/>
        </w:rPr>
        <w:t>في المشهد الثاني، الرب يسوع مع تلاميذه وآخرين، يسألونه عن معنى المثل. فيجيبهم الرب يسوع، قائلًا: "مسموح لكم أن تفهموا أسرار ملكوت الله. لكنني أستخدم الأمثال عندما أتحدث إلى الجمع في الخارج حتى تتم النبوات المذكورة في الأسفار المقدسة. تقول الأسفار المقدسة: 'عندما يرون ما أفعله لن يتعلموا شيئًا، وعندما يسمعون ما أقوله لن يفهموا، وإلا سيرجعون لي ويُغفر لهم'".</w:t>
      </w:r>
    </w:p>
    <w:p>
      <w:pPr>
        <w:bidi/>
      </w:pPr>
      <w:r>
        <w:rPr>
          <w:rtl/>
          <w:cs/>
          <w:lang w:val="ar_AE" w:bidi="ar_AE"/>
        </w:rPr>
      </w:r>
      <w:r>
        <w:rPr>
          <w:rtl/>
          <w:cs/>
          <w:lang w:val="ar_AE" w:bidi="ar_AE"/>
        </w:rPr>
        <w:t>أوقفوا التمثيل: اسأل الأشخاص الذين يؤدون دور التلاميذ والجمع: "في رأيك، ما الذي يحاول الرب يسوع قوله هنا؟" ربما تسمع إجابات مثل: "يروي الرب يسوع هذه القصص حتى يتمكن الأشخاص، الذين يرغبون في اتباعه حقًا، من فهم تلك القصص، في حين أن الأشخاص الذين لا يريدون اتباعه حقًا، لن يفهموا أو لن يقضوا الوقت للفهم، أو "هناك أشخاص من الدائرة المقربة الداخلية وهنا أشخاص خارج تلك الدائرة". إذا كان هناك بعض الالتباس حول ما قصده الرب يسوع، فربما ترغب في قضاء بعض الوقت في مناقشة ما يفعله الرب يسوع في هذا الجزء من القصة. واصلوا تمثيل الدراما.</w:t>
      </w:r>
    </w:p>
    <w:p>
      <w:pPr>
        <w:bidi/>
      </w:pPr>
      <w:r>
        <w:rPr>
          <w:rtl/>
          <w:cs/>
          <w:lang w:val="ar_AE" w:bidi="ar_AE"/>
        </w:rPr>
      </w:r>
      <w:r>
        <w:rPr>
          <w:rtl/>
          <w:cs/>
          <w:lang w:val="ar_AE" w:bidi="ar_AE"/>
        </w:rPr>
        <w:t>في المشهد الثالث، يبدأ الرب يسوع في شرح معنى قصته. فيقول الرب يسوع: "إذا كنتم لا تستطيعون فهم هذه القصة، فكيف ستفهمون جميع الأمثال الأخرى؟"</w:t>
      </w:r>
    </w:p>
    <w:p>
      <w:pPr>
        <w:bidi/>
      </w:pPr>
      <w:r>
        <w:rPr>
          <w:rtl/>
          <w:cs/>
          <w:lang w:val="ar_AE" w:bidi="ar_AE"/>
        </w:rPr>
      </w:r>
      <w:r>
        <w:rPr>
          <w:rtl/>
          <w:cs/>
          <w:lang w:val="ar_AE" w:bidi="ar_AE"/>
        </w:rPr>
        <w:t>يشرح الرب يسوع أن المزارع في القصة يمثل شخصًا ينقل رسالة الله (أو الكلمة) إلى الناس، والبذور تمثل رسالة الله. عندما تسقط البذور على الطريق الصُلب وتأكلها الطيور، فإن هؤلاء هم الأشخاص الذين يسمعون رسالة الله، لكن الشيطان يأتي وينزعها. البذور التي تسقط على التربة الرقيقة فوق الصخور، والتي تحترق نباتاتها من الشمس، تمثل الأشخاص الذين يستقبلون الرسالة لكنهم ليسوا راسخين في الإيمان. هؤلاء لا يدومون طويلًا أمام الاضطهاد.</w:t>
      </w:r>
    </w:p>
    <w:p>
      <w:pPr>
        <w:bidi/>
      </w:pPr>
      <w:r>
        <w:rPr>
          <w:rtl/>
          <w:cs/>
          <w:lang w:val="ar_AE" w:bidi="ar_AE"/>
        </w:rPr>
      </w:r>
      <w:r>
        <w:rPr>
          <w:rtl/>
          <w:cs/>
          <w:lang w:val="ar_AE" w:bidi="ar_AE"/>
        </w:rPr>
        <w:t>أوقفوا التمثيل: اسأل الشخص الذي يؤدي دور الشيطان: "لماذا تنزع كلمة الله من الناس؟" ربما تسمع إجابة تقول: "هؤلاء الأشخاص لي. وأريدهم أن يتبعوني. إذا نزعت كلمة الله منهم، لن يتمكنوا من سماعها وفهمها، فيواصلون المسير ورائي". اسأل الأشخاص الذين هم على الطريق: "ما شعوركم تجاه البذرة التي أُخذها قبل أن تتمكن من الحصول عليها؟" ربما تسمع إجابة تقول: "أي بذرة؟ من الطبيعي أن تأكل الطيور البذور. لا أرى أي شيء مفقود. فلدي كل ما أحتاجه. لا أحتاج إلى أي شيء هنا". اسأل الأشخاص الذين في التربة الصخرية: "لماذا حدتم وسقطتم بهذه السرعة؟" ربما تسمع إجابة تقول: "أنا أعرف شخصًا يتعرض للاضطهاد، وأخشى أن يحدث هذا لي أو لعائلتي يومًا ما. لا أريد أن يحدث لنا أي مكروه." أو: "لدي الكثير من المشاكل في المنزل وفي العمل، لدرجة أنني لا أستطيع التفكير في الله والأمور الدينية. كل هذا يبدو جيدًا في البداية، لكنه يستغرق وقتًا طويلًا". واصلوا تمثيل الدراما.</w:t>
      </w:r>
    </w:p>
    <w:p>
      <w:pPr>
        <w:bidi/>
      </w:pPr>
      <w:r>
        <w:rPr>
          <w:rtl/>
          <w:cs/>
          <w:lang w:val="ar_AE" w:bidi="ar_AE"/>
        </w:rPr>
      </w:r>
      <w:r>
        <w:rPr>
          <w:rtl/>
          <w:cs/>
          <w:lang w:val="ar_AE" w:bidi="ar_AE"/>
        </w:rPr>
        <w:t>البذور التي تسقط بين الأشواك تمثل الذين يسمعون رسالة الله، لكن هذه البذور تزحمها هموم الحياة والرغبة في الأشياء، وغر الثروة. تلك البذور لا تنتج أي محصول.</w:t>
      </w:r>
    </w:p>
    <w:p>
      <w:pPr>
        <w:bidi/>
      </w:pPr>
      <w:r>
        <w:rPr>
          <w:rtl/>
          <w:cs/>
          <w:lang w:val="ar_AE" w:bidi="ar_AE"/>
        </w:rPr>
      </w:r>
      <w:r>
        <w:rPr>
          <w:rtl/>
          <w:cs/>
          <w:lang w:val="ar_AE" w:bidi="ar_AE"/>
        </w:rPr>
        <w:t>أوقفوا التمثيل: اسأل الشخص أو الأشخاص الذين يؤدون دور هذه البذور: "كيف تشعرون؟ ما الذي يخنق حياتكم أو محصولكم؟" ربما تسمع إجابات تقول: "انتبه لي، يجب أن يكون لدي مال كاف لعائلتي". أو: "أنا قائد في المجتمع وهذا يستغرق وقتًا. لا أريد أن أفقد موقعي القيادي في المجتمع". أو: "لدي والديّ الذين اهتم بهم والعديد من الأطفال في المنزل. ليس لدي الوقت للخروج وأخبار الآخرين عن ملكوت الله". واصلوا تمثيل الدراما.</w:t>
      </w:r>
    </w:p>
    <w:p>
      <w:pPr>
        <w:bidi/>
      </w:pPr>
      <w:r>
        <w:rPr>
          <w:rtl/>
          <w:cs/>
          <w:lang w:val="ar_AE" w:bidi="ar_AE"/>
        </w:rPr>
      </w:r>
      <w:r>
        <w:rPr>
          <w:rtl/>
          <w:cs/>
          <w:lang w:val="ar_AE" w:bidi="ar_AE"/>
        </w:rPr>
        <w:t>البذور التي تسقط على الأرض الجيدة تمثل أولئك الذين يسمعون كلمة الله ويقبلونها. هؤلاء ينتجون محصولًا 30 ضعف أو 60 ضعف أو حتى 100 ضعف ما غُرس منها.</w:t>
      </w:r>
    </w:p>
    <w:p>
      <w:pPr>
        <w:bidi/>
      </w:pPr>
      <w:r>
        <w:rPr>
          <w:rtl/>
          <w:cs/>
          <w:lang w:val="ar_AE" w:bidi="ar_AE"/>
        </w:rPr>
      </w:r>
      <w:r>
        <w:rPr>
          <w:rtl/>
          <w:cs/>
          <w:lang w:val="ar_AE" w:bidi="ar_AE"/>
        </w:rPr>
        <w:t>أوقفوا التمثيل: اسأل الناس الذين في الأرض الجيدة: "كيف تمكنتم من الحصول على مثل هذا المحصول؟ ماذا فعلتم؟" ربما تسمع إجابة تقول: "فقط أخبر كل من أعرفه عما فعله الله من أجلي. كان الله صالحًا معي للغاية حتى إنه يجب عليّ مشاركة الأخبار السارة مع الآخرين. أفضل ما في السر هو أن تعرفه وتخبر الآخرين به. أحب أن أخبر الناس عن أسرار ملكوت الله". أو: "أشعر أنني واحد من الدائرة المقربة. أريد أن يصبح أصدقائي وعائلتي من الدائرة المقربة أيضًا. فيجب أن أخبرهم بما أعرفه. بعضهم يريد أن يعرف المزيد لذلك أخبرهم بكل ما أعرفه." واصلوا تمثيل الدراما.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لإنجيل مرقس ٤: ١–٢٠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كان يسوع يُعلِّم على جانب </w:t>
      </w:r>
      <w:r>
        <w:rPr>
          <w:b/>
          <w:rtl/>
          <w:cs/>
          <w:lang w:val="ar_AE" w:bidi="ar_AE"/>
        </w:rPr>
        <w:t>بحر الجليل</w:t>
      </w:r>
      <w:r>
        <w:rPr>
          <w:rtl/>
          <w:cs/>
          <w:lang w:val="ar_AE" w:bidi="ar_AE"/>
        </w:rPr>
        <w:t xml:space="preserve">. دخل يسوعُ </w:t>
      </w:r>
      <w:r>
        <w:rPr>
          <w:b/>
          <w:rtl/>
          <w:cs/>
          <w:lang w:val="ar_AE" w:bidi="ar_AE"/>
        </w:rPr>
        <w:t>السفينة</w:t>
      </w:r>
      <w:r>
        <w:rPr>
          <w:rtl/>
          <w:cs/>
          <w:lang w:val="ar_AE" w:bidi="ar_AE"/>
        </w:rPr>
        <w:t xml:space="preserve"> وجلس فيها أمام الشاطئ وهو يُعلِّم. استخدموا نفس الكلمات التي استخدمتموها بالفعل للإشارة إلى </w:t>
      </w:r>
      <w:r>
        <w:rPr>
          <w:b/>
          <w:rtl/>
          <w:cs/>
          <w:lang w:val="ar_AE" w:bidi="ar_AE"/>
        </w:rPr>
        <w:t>السفينة</w:t>
      </w:r>
      <w:r>
        <w:rPr>
          <w:rtl/>
          <w:cs/>
          <w:lang w:val="ar_AE" w:bidi="ar_AE"/>
        </w:rPr>
        <w:t xml:space="preserve"> و</w:t>
      </w:r>
      <w:r>
        <w:rPr>
          <w:b/>
          <w:rtl/>
          <w:cs/>
          <w:lang w:val="ar_AE" w:bidi="ar_AE"/>
        </w:rPr>
        <w:t>بحر الجليل</w:t>
      </w:r>
      <w:r>
        <w:rPr>
          <w:rtl/>
          <w:cs/>
          <w:lang w:val="ar_AE" w:bidi="ar_AE"/>
        </w:rPr>
        <w:t>.</w:t>
      </w:r>
    </w:p>
    <w:p>
      <w:pPr>
        <w:bidi/>
      </w:pPr>
      <w:r>
        <w:rPr>
          <w:rtl/>
          <w:cs/>
          <w:lang w:val="ar_AE" w:bidi="ar_AE"/>
        </w:rPr>
      </w:r>
      <w:r>
        <w:rPr>
          <w:rtl/>
          <w:cs/>
          <w:lang w:val="ar_AE" w:bidi="ar_AE"/>
        </w:rPr>
        <w:t xml:space="preserve">توقّفوا هنا واعرضوا خريطة لبحيرة الجليل. اعرضوا صورة لرجل يجلس في </w:t>
      </w:r>
      <w:r>
        <w:rPr>
          <w:b/>
          <w:rtl/>
          <w:cs/>
          <w:lang w:val="ar_AE" w:bidi="ar_AE"/>
        </w:rPr>
        <w:t>سفينة</w:t>
      </w:r>
      <w:r>
        <w:rPr>
          <w:rtl/>
          <w:cs/>
          <w:lang w:val="ar_AE" w:bidi="ar_AE"/>
        </w:rPr>
        <w:t xml:space="preserve"> تعود إلى زمن يسوع. أوقِفوا هذا التسجيل هنا.</w:t>
      </w:r>
    </w:p>
    <w:p>
      <w:pPr>
        <w:bidi/>
      </w:pPr>
      <w:r>
        <w:rPr>
          <w:rtl/>
          <w:cs/>
          <w:lang w:val="ar_AE" w:bidi="ar_AE"/>
        </w:rPr>
      </w:r>
      <w:r>
        <w:rPr>
          <w:rtl/>
          <w:cs/>
          <w:lang w:val="ar_AE" w:bidi="ar_AE"/>
        </w:rPr>
        <w:t xml:space="preserve">كان يسوع يُعلِّم الناس باستخدام الأمثال. كان </w:t>
      </w:r>
      <w:r>
        <w:rPr>
          <w:b/>
          <w:rtl/>
          <w:cs/>
          <w:lang w:val="ar_AE" w:bidi="ar_AE"/>
        </w:rPr>
        <w:t>المثل</w:t>
      </w:r>
      <w:r>
        <w:rPr>
          <w:rtl/>
          <w:cs/>
          <w:lang w:val="ar_AE" w:bidi="ar_AE"/>
        </w:rPr>
        <w:t xml:space="preserve"> نوعًا خاصًا من القصص التي رواها يسوع. وقد قيل باستخدام أشياء يومية عادية لوصف أشياء أعمق بخصوص الله. وغالبًا ما كانت الأمثال صعبة الفهم إلا إذا كان الناس حقًا يحاولون الاستماع إليها.</w:t>
      </w:r>
    </w:p>
    <w:p>
      <w:pPr>
        <w:bidi/>
      </w:pPr>
      <w:r>
        <w:rPr>
          <w:rtl/>
          <w:cs/>
          <w:lang w:val="ar_AE" w:bidi="ar_AE"/>
        </w:rPr>
      </w:r>
      <w:r>
        <w:rPr>
          <w:rtl/>
          <w:cs/>
          <w:lang w:val="ar_AE" w:bidi="ar_AE"/>
        </w:rPr>
        <w:t xml:space="preserve">توقفوا هنا وناقشوا كمجموعة الكلمة أو العبارة الأنسب للتعبير عن </w:t>
      </w:r>
      <w:r>
        <w:rPr>
          <w:b/>
          <w:rtl/>
          <w:cs/>
          <w:lang w:val="ar_AE" w:bidi="ar_AE"/>
        </w:rPr>
        <w:t>المثل</w:t>
      </w:r>
      <w:r>
        <w:rPr>
          <w:rtl/>
          <w:cs/>
          <w:lang w:val="ar_AE" w:bidi="ar_AE"/>
        </w:rPr>
        <w:t xml:space="preserve">. لمزيد من المعلومات بخصوص </w:t>
      </w:r>
      <w:r>
        <w:rPr>
          <w:b/>
          <w:rtl/>
          <w:cs/>
          <w:lang w:val="ar_AE" w:bidi="ar_AE"/>
        </w:rPr>
        <w:t>الأمثال</w:t>
      </w:r>
      <w:r>
        <w:rPr>
          <w:rtl/>
          <w:cs/>
          <w:lang w:val="ar_AE" w:bidi="ar_AE"/>
        </w:rPr>
        <w:t>، برجاء الرجوع إلى قاموس الكلمات الرئيسية. أوقفوا هذا التسجيل هنا.</w:t>
      </w:r>
    </w:p>
    <w:p>
      <w:pPr>
        <w:bidi/>
      </w:pPr>
      <w:r>
        <w:rPr>
          <w:rtl/>
          <w:cs/>
          <w:lang w:val="ar_AE" w:bidi="ar_AE"/>
        </w:rPr>
      </w:r>
      <w:r>
        <w:rPr>
          <w:rtl/>
          <w:cs/>
          <w:lang w:val="ar_AE" w:bidi="ar_AE"/>
        </w:rPr>
        <w:t xml:space="preserve">تَرِد كلمة </w:t>
      </w:r>
      <w:r>
        <w:rPr>
          <w:b/>
          <w:rtl/>
          <w:cs/>
          <w:lang w:val="ar_AE" w:bidi="ar_AE"/>
        </w:rPr>
        <w:t>البذور</w:t>
      </w:r>
      <w:r>
        <w:rPr>
          <w:rtl/>
          <w:cs/>
          <w:lang w:val="ar_AE" w:bidi="ar_AE"/>
        </w:rPr>
        <w:t xml:space="preserve"> في صيغة المفردة في اللغة الأصلية، لكنها تعني العديد من البذور الفردية من نفس النوع.</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البذور</w:t>
      </w:r>
      <w:r>
        <w:rPr>
          <w:rtl/>
          <w:cs/>
          <w:lang w:val="ar_AE" w:bidi="ar_AE"/>
        </w:rPr>
        <w:t xml:space="preserve">. لمزيد من المعلومات بخصوص </w:t>
      </w:r>
      <w:r>
        <w:rPr>
          <w:b/>
          <w:rtl/>
          <w:cs/>
          <w:lang w:val="ar_AE" w:bidi="ar_AE"/>
        </w:rPr>
        <w:t>البذور</w:t>
      </w:r>
      <w:r>
        <w:rPr>
          <w:rtl/>
          <w:cs/>
          <w:lang w:val="ar_AE" w:bidi="ar_AE"/>
        </w:rPr>
        <w:t>، برجاء الرجوع إلى قاموس الكلمات الرئيسية. أوقفوا هذا التسجيل هنا.</w:t>
      </w:r>
    </w:p>
    <w:p>
      <w:pPr>
        <w:bidi/>
      </w:pPr>
      <w:r>
        <w:rPr>
          <w:rtl/>
          <w:cs/>
          <w:lang w:val="ar_AE" w:bidi="ar_AE"/>
        </w:rPr>
      </w:r>
      <w:r>
        <w:rPr>
          <w:rtl/>
          <w:cs/>
          <w:lang w:val="ar_AE" w:bidi="ar_AE"/>
        </w:rPr>
        <w:t xml:space="preserve">إن </w:t>
      </w:r>
      <w:r>
        <w:rPr>
          <w:b/>
          <w:rtl/>
          <w:cs/>
          <w:lang w:val="ar_AE" w:bidi="ar_AE"/>
        </w:rPr>
        <w:t>الأشواك</w:t>
      </w:r>
      <w:r>
        <w:rPr>
          <w:rtl/>
          <w:cs/>
          <w:lang w:val="ar_AE" w:bidi="ar_AE"/>
        </w:rPr>
        <w:t xml:space="preserve"> هي الأعشاب أو النباتات غير المرغوب فيها التي تمنع البذور من النمو وإنتاج المحصول. إن النبات الذي كان ينمو حيث كانت الأشواك لا تزال لديها جذور، لم ينتج محصولًا، لكنه لم يَمت.</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الأشواك</w:t>
      </w:r>
      <w:r>
        <w:rPr>
          <w:rtl/>
          <w:cs/>
          <w:lang w:val="ar_AE" w:bidi="ar_AE"/>
        </w:rPr>
        <w:t>. أوقفوا هذا التسجيل هنا.</w:t>
      </w:r>
    </w:p>
    <w:p>
      <w:pPr>
        <w:bidi/>
      </w:pPr>
      <w:r>
        <w:rPr>
          <w:rtl/>
          <w:cs/>
          <w:lang w:val="ar_AE" w:bidi="ar_AE"/>
        </w:rPr>
      </w:r>
      <w:r>
        <w:rPr>
          <w:rtl/>
          <w:cs/>
          <w:lang w:val="ar_AE" w:bidi="ar_AE"/>
        </w:rPr>
        <w:t xml:space="preserve">قد تُشير الأرقام </w:t>
      </w:r>
      <w:r>
        <w:rPr>
          <w:b/>
          <w:rtl/>
          <w:cs/>
          <w:lang w:val="ar_AE" w:bidi="ar_AE"/>
        </w:rPr>
        <w:t>٣٠، و٦٠، و١٠٠</w:t>
      </w:r>
      <w:r>
        <w:rPr>
          <w:rtl/>
          <w:cs/>
          <w:lang w:val="ar_AE" w:bidi="ar_AE"/>
        </w:rPr>
        <w:t xml:space="preserve"> إلى أعداد الحبوب في كل نبات، وبذلك تُشير إلى أن ١٠٠ ضعفٍ ليس بالضرورة كمية مستحيلة من المحصول. يُشير أي من هذه الأرقام إلى حصاد جيد للغاية. يُشير </w:t>
      </w:r>
      <w:r>
        <w:rPr>
          <w:b/>
          <w:rtl/>
          <w:cs/>
          <w:lang w:val="ar_AE" w:bidi="ar_AE"/>
        </w:rPr>
        <w:t>الثمر</w:t>
      </w:r>
      <w:r>
        <w:rPr>
          <w:rtl/>
          <w:cs/>
          <w:lang w:val="ar_AE" w:bidi="ar_AE"/>
        </w:rPr>
        <w:t xml:space="preserve"> الناتج إلى الحبوب التي تنمو على رأس الساق. كان المُزارع يحصد الثمر أو الحبوب التي تُنتَج.</w:t>
      </w:r>
    </w:p>
    <w:p>
      <w:pPr>
        <w:bidi/>
      </w:pPr>
      <w:r>
        <w:rPr>
          <w:rtl/>
          <w:cs/>
          <w:lang w:val="ar_AE" w:bidi="ar_AE"/>
        </w:rPr>
      </w:r>
      <w:r>
        <w:rPr>
          <w:rtl/>
          <w:cs/>
          <w:lang w:val="ar_AE" w:bidi="ar_AE"/>
        </w:rPr>
        <w:t xml:space="preserve">كان تلاميذ يسوع، أو أتباعه المُقرَّبون، معه في معظم خدمته العلنية، يسافرون معه في كل مكان، ويتعلمون منه، وأحيانًا كان يرسلهم ليكرزوا ببشارة الملكوت ويشفوا المرضى. استخدموا نفس التعبير الذي كنتم تستخدموه للإشارة إلى </w:t>
      </w:r>
      <w:r>
        <w:rPr>
          <w:b/>
          <w:rtl/>
          <w:cs/>
          <w:lang w:val="ar_AE" w:bidi="ar_AE"/>
        </w:rPr>
        <w:t>التلميذ</w:t>
      </w:r>
      <w:r>
        <w:rPr>
          <w:rtl/>
          <w:cs/>
          <w:lang w:val="ar_AE" w:bidi="ar_AE"/>
        </w:rPr>
        <w:t xml:space="preserve">. لمزيد من المعلومات بخصوص </w:t>
      </w:r>
      <w:r>
        <w:rPr>
          <w:b/>
          <w:rtl/>
          <w:cs/>
          <w:lang w:val="ar_AE" w:bidi="ar_AE"/>
        </w:rPr>
        <w:t>التلاميذ</w:t>
      </w:r>
      <w:r>
        <w:rPr>
          <w:rtl/>
          <w:cs/>
          <w:lang w:val="ar_AE" w:bidi="ar_AE"/>
        </w:rPr>
        <w:t>، برجاء الرجوع إلى قاموس الكلمات الرئيسية.</w:t>
      </w:r>
    </w:p>
    <w:p>
      <w:pPr>
        <w:bidi/>
      </w:pPr>
      <w:r>
        <w:rPr>
          <w:rtl/>
          <w:cs/>
          <w:lang w:val="ar_AE" w:bidi="ar_AE"/>
        </w:rPr>
      </w:r>
      <w:r>
        <w:rPr>
          <w:rtl/>
          <w:cs/>
          <w:lang w:val="ar_AE" w:bidi="ar_AE"/>
        </w:rPr>
        <w:t xml:space="preserve">كان يسوع يتحدث عن </w:t>
      </w:r>
      <w:r>
        <w:rPr>
          <w:b/>
          <w:rtl/>
          <w:cs/>
          <w:lang w:val="ar_AE" w:bidi="ar_AE"/>
        </w:rPr>
        <w:t>سِر</w:t>
      </w:r>
      <w:r>
        <w:rPr>
          <w:rtl/>
          <w:cs/>
          <w:lang w:val="ar_AE" w:bidi="ar_AE"/>
        </w:rPr>
        <w:t xml:space="preserve"> ملكوت الله. في هذه الحالة، كان السر بخصوص ملكوت الله. سيبدو الملكوت مختلفًا تمامًا عما كان يمكن لأي شخص أن يتخيله أو يتوقعه. تأتي القُدرة على فهم السِر من عند الله فقط. تَحمل كلمةُ السِر هنا معنى إيجابي أو سعيد.</w:t>
      </w:r>
    </w:p>
    <w:p>
      <w:pPr>
        <w:bidi/>
      </w:pPr>
      <w:r>
        <w:rPr>
          <w:rtl/>
          <w:cs/>
          <w:lang w:val="ar_AE" w:bidi="ar_AE"/>
        </w:rPr>
      </w:r>
      <w:r>
        <w:rPr>
          <w:rtl/>
          <w:cs/>
          <w:lang w:val="ar_AE" w:bidi="ar_AE"/>
        </w:rPr>
        <w:t xml:space="preserve">إن الملكوت هو المكان الذي يَحكم منه المَلك مجموعةً من الناس. يُشير </w:t>
      </w:r>
      <w:r>
        <w:rPr>
          <w:b/>
          <w:rtl/>
          <w:cs/>
          <w:lang w:val="ar_AE" w:bidi="ar_AE"/>
        </w:rPr>
        <w:t>ملكوت الله</w:t>
      </w:r>
      <w:r>
        <w:rPr>
          <w:rtl/>
          <w:cs/>
          <w:lang w:val="ar_AE" w:bidi="ar_AE"/>
        </w:rPr>
        <w:t xml:space="preserve"> إلى جميع الذين يتبعون الله. إن ملكوت الله الآن هو أشخاص يتبعون يسوع بصفته المَلك، ويساعد بعضهم بعضًا، وينشرون محبة يسوع للآخرين. عندما كان يسوع يتحدث عن ملكوت الله، لم يفهم الناس كلماته. كان ملكوت الله يبدو لُغزًا لهم. كانوا يحتاجون إلى الاستماع إلى يسوع حقًا ليفهموا ما يقوله. شرحَ يسوعُ هذا السِر الخاص بملكوت الله في أمثاله. استخدموا نفس العبارة التي استخدمتموها في المقاطع السابقة للإشارة إلى "ملكوت الله،" وللمزيد من المعلومات عن </w:t>
      </w:r>
      <w:r>
        <w:rPr>
          <w:b/>
          <w:rtl/>
          <w:cs/>
          <w:lang w:val="ar_AE" w:bidi="ar_AE"/>
        </w:rPr>
        <w:t>ملكوت الله</w:t>
      </w:r>
      <w:r>
        <w:rPr>
          <w:rtl/>
          <w:cs/>
          <w:lang w:val="ar_AE" w:bidi="ar_AE"/>
        </w:rPr>
        <w:t>، راجعوا قاموس الكلمات الرئيسية.</w:t>
      </w:r>
    </w:p>
    <w:p>
      <w:pPr>
        <w:bidi/>
      </w:pPr>
      <w:r>
        <w:rPr>
          <w:rtl/>
          <w:cs/>
          <w:lang w:val="ar_AE" w:bidi="ar_AE"/>
        </w:rPr>
      </w:r>
      <w:r>
        <w:rPr>
          <w:rtl/>
          <w:cs/>
          <w:lang w:val="ar_AE" w:bidi="ar_AE"/>
        </w:rPr>
        <w:t xml:space="preserve">تُشير </w:t>
      </w:r>
      <w:r>
        <w:rPr>
          <w:b/>
          <w:rtl/>
          <w:cs/>
          <w:lang w:val="ar_AE" w:bidi="ar_AE"/>
        </w:rPr>
        <w:t>النصوص المُقدَّسة</w:t>
      </w:r>
      <w:r>
        <w:rPr>
          <w:rtl/>
          <w:cs/>
          <w:lang w:val="ar_AE" w:bidi="ar_AE"/>
        </w:rPr>
        <w:t xml:space="preserve"> إلى الكتابات المُقدَّسة لأي جماعة دينية. استخدمَ يسوع هذه الكلمة للإشارة إلى كتابات العهد القديم، والتي تضمنتْ الشريعة التي أعطاها الله لموسى وكتابات الأنبياء.</w:t>
      </w:r>
    </w:p>
    <w:p>
      <w:pPr>
        <w:bidi/>
      </w:pPr>
      <w:r>
        <w:rPr>
          <w:rtl/>
          <w:cs/>
          <w:lang w:val="ar_AE" w:bidi="ar_AE"/>
        </w:rPr>
      </w:r>
      <w:r>
        <w:rPr>
          <w:rtl/>
          <w:cs/>
          <w:lang w:val="ar_AE" w:bidi="ar_AE"/>
        </w:rPr>
        <w:t xml:space="preserve">كان المُزارع يزرع البذور، وهي </w:t>
      </w:r>
      <w:r>
        <w:rPr>
          <w:b/>
          <w:rtl/>
          <w:cs/>
          <w:lang w:val="ar_AE" w:bidi="ar_AE"/>
        </w:rPr>
        <w:t>كلمة الله</w:t>
      </w:r>
      <w:r>
        <w:rPr>
          <w:rtl/>
          <w:cs/>
          <w:lang w:val="ar_AE" w:bidi="ar_AE"/>
        </w:rPr>
        <w:t xml:space="preserve"> أو رسالة الله. قد تحتاجون إلى توضيح الأمر بِقَول إن الزارع كان يزرع كلمة الله أو رسالة الله. يمكنكم أن تقولوا: "إن الزارع الذي كان يزرع البذور هو مثل شخص يُعلن الأخبار السارة."</w:t>
      </w:r>
    </w:p>
    <w:p>
      <w:pPr>
        <w:bidi/>
      </w:pPr>
      <w:r>
        <w:rPr>
          <w:rtl/>
          <w:cs/>
          <w:lang w:val="ar_AE" w:bidi="ar_AE"/>
        </w:rPr>
      </w:r>
      <w:r>
        <w:rPr>
          <w:rtl/>
          <w:cs/>
          <w:lang w:val="ar_AE" w:bidi="ar_AE"/>
        </w:rPr>
        <w:t xml:space="preserve">يُشير تعبير </w:t>
      </w:r>
      <w:r>
        <w:rPr>
          <w:b/>
          <w:rtl/>
          <w:cs/>
          <w:lang w:val="ar_AE" w:bidi="ar_AE"/>
        </w:rPr>
        <w:t>الكلمة</w:t>
      </w:r>
      <w:r>
        <w:rPr>
          <w:rtl/>
          <w:cs/>
          <w:lang w:val="ar_AE" w:bidi="ar_AE"/>
        </w:rPr>
        <w:t xml:space="preserve"> إلى التعاليم بخصوص ملكوت الله. إن </w:t>
      </w:r>
      <w:r>
        <w:rPr>
          <w:b/>
          <w:rtl/>
          <w:cs/>
          <w:lang w:val="ar_AE" w:bidi="ar_AE"/>
        </w:rPr>
        <w:t>الأخبار السارة</w:t>
      </w:r>
      <w:r>
        <w:rPr>
          <w:rtl/>
          <w:cs/>
          <w:lang w:val="ar_AE" w:bidi="ar_AE"/>
        </w:rPr>
        <w:t xml:space="preserve"> هي أنه عندما نتبع يسوع، فإننا نصبح جزءًا من ملكوت الله.</w:t>
      </w:r>
    </w:p>
    <w:p>
      <w:pPr>
        <w:bidi/>
      </w:pPr>
      <w:r>
        <w:rPr>
          <w:rtl/>
          <w:cs/>
          <w:lang w:val="ar_AE" w:bidi="ar_AE"/>
        </w:rPr>
      </w:r>
      <w:r>
        <w:rPr>
          <w:rtl/>
          <w:cs/>
          <w:lang w:val="ar_AE" w:bidi="ar_AE"/>
        </w:rPr>
        <w:t xml:space="preserve">استخدموا اسم </w:t>
      </w:r>
      <w:r>
        <w:rPr>
          <w:b/>
          <w:rtl/>
          <w:cs/>
          <w:lang w:val="ar_AE" w:bidi="ar_AE"/>
        </w:rPr>
        <w:t>الشيطان</w:t>
      </w:r>
      <w:r>
        <w:rPr>
          <w:rtl/>
          <w:cs/>
          <w:lang w:val="ar_AE" w:bidi="ar_AE"/>
        </w:rPr>
        <w:t xml:space="preserve"> الذي استخدمتموه للإشارة إلى قائد الأرواح الشريرة. لمزيد من المعلومات بخصوص </w:t>
      </w:r>
      <w:r>
        <w:rPr>
          <w:b/>
          <w:rtl/>
          <w:cs/>
          <w:lang w:val="ar_AE" w:bidi="ar_AE"/>
        </w:rPr>
        <w:t>الشيطان</w:t>
      </w:r>
      <w:r>
        <w:rPr>
          <w:rtl/>
          <w:cs/>
          <w:lang w:val="ar_AE" w:bidi="ar_AE"/>
        </w:rPr>
        <w:t>، برجاء الرجوع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4:21–25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مرقس 4: 21–25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 إلى نسخة صوتية لإنجيل مرقس ٤: ٢١–٢٥ في أكثر الترجمات المفهومة لك.</w:t>
      </w:r>
    </w:p>
    <w:p>
      <w:pPr>
        <w:bidi/>
      </w:pPr>
      <w:r>
        <w:rPr>
          <w:rtl/>
          <w:cs/>
          <w:lang w:val="ar_AE" w:bidi="ar_AE"/>
        </w:rPr>
      </w:r>
      <w:r>
        <w:rPr>
          <w:rtl/>
          <w:cs/>
          <w:lang w:val="ar_AE" w:bidi="ar_AE"/>
        </w:rPr>
        <w:t>بعد شرح معنى المثل عن أربعة أنواع للتربة، يواصل الرب يسوع تعليمه. وهذا هو السرد الروائي للجزء التالي من التعليم.</w:t>
      </w:r>
    </w:p>
    <w:p>
      <w:pPr>
        <w:bidi/>
      </w:pPr>
      <w:r>
        <w:rPr>
          <w:rtl/>
          <w:cs/>
          <w:lang w:val="ar_AE" w:bidi="ar_AE"/>
        </w:rPr>
      </w:r>
      <w:r>
        <w:rPr>
          <w:rtl/>
          <w:cs/>
          <w:lang w:val="ar_AE" w:bidi="ar_AE"/>
        </w:rPr>
        <w:t>في هذا المقطع، يسأل الرب يسوع العديد من الأسئلة التي لا تستلزم إجابة. ولا نعرف إذا كان هذا المثل قد روي للمجموعة الكبيرة من الناس عند بحر الجليل أم للمجموعة الأصغر من التلاميذ والباقي الأتباع. في المقطع السابق، كان الرب يسوع وحده مع التلاميذ ومجموعة صغيرة من الأتباع الآخرين، عندما شرح معنى المثل.</w:t>
      </w:r>
    </w:p>
    <w:p>
      <w:pPr>
        <w:bidi/>
      </w:pPr>
      <w:r>
        <w:rPr>
          <w:rtl/>
          <w:cs/>
          <w:lang w:val="ar_AE" w:bidi="ar_AE"/>
        </w:rPr>
      </w:r>
      <w:r>
        <w:rPr>
          <w:rtl/>
          <w:cs/>
          <w:lang w:val="ar_AE" w:bidi="ar_AE"/>
        </w:rPr>
        <w:t>توقّفوا هنا واعرضوا لفريق الترجمة خريطة بحر الجليل. نرى يسوع في هذه القصة بالقرب من كفرناحوم. اعرضوا للفريق مدينة كفرناحوم على الخريطة. أوقِفوا الاستماع إلى التسجيل الصوتي هنا.</w:t>
      </w:r>
    </w:p>
    <w:p>
      <w:pPr>
        <w:bidi/>
      </w:pPr>
      <w:r>
        <w:rPr>
          <w:rtl/>
          <w:cs/>
          <w:lang w:val="ar_AE" w:bidi="ar_AE"/>
        </w:rPr>
      </w:r>
      <w:r>
        <w:rPr>
          <w:rtl/>
          <w:cs/>
          <w:lang w:val="ar_AE" w:bidi="ar_AE"/>
        </w:rPr>
        <w:t xml:space="preserve">كثيرًا ما يُعلِّم يسوع بالأمثال. </w:t>
      </w:r>
      <w:r>
        <w:rPr>
          <w:b/>
          <w:rtl/>
          <w:cs/>
          <w:lang w:val="ar_AE" w:bidi="ar_AE"/>
        </w:rPr>
        <w:t>فالأمثال</w:t>
      </w:r>
      <w:r>
        <w:rPr>
          <w:rtl/>
          <w:cs/>
          <w:lang w:val="ar_AE" w:bidi="ar_AE"/>
        </w:rPr>
        <w:t xml:space="preserve"> هي "قصص الحياة اليومية التي لها معنى عميق من الله". تتحدَّث الأمثال في هذا الجزء من إنجيل مرقس عن سرّ ملكوت الله. وهذه الأمثال ليست سهلة الفهْم. </w:t>
      </w:r>
    </w:p>
    <w:p>
      <w:pPr>
        <w:bidi/>
      </w:pPr>
      <w:r>
        <w:rPr>
          <w:rtl/>
          <w:cs/>
          <w:lang w:val="ar_AE" w:bidi="ar_AE"/>
        </w:rPr>
      </w:r>
      <w:r>
        <w:rPr>
          <w:rtl/>
          <w:cs/>
          <w:lang w:val="ar_AE" w:bidi="ar_AE"/>
        </w:rPr>
        <w:t>في هذا المثل، يواصل الرب يسوع شرحه عن ملكوت الله. فيقول إنه قد يبدو من الصعب فهم أسرار ملكوت الله الآن، ولكنها ستُعلن لهم إذا واصلوا الاصغاء منتبهين.</w:t>
      </w:r>
    </w:p>
    <w:p>
      <w:pPr>
        <w:bidi/>
      </w:pPr>
      <w:r>
        <w:rPr>
          <w:rtl/>
          <w:cs/>
          <w:lang w:val="ar_AE" w:bidi="ar_AE"/>
        </w:rPr>
      </w:r>
      <w:r>
        <w:rPr>
          <w:rtl/>
          <w:cs/>
          <w:lang w:val="ar_AE" w:bidi="ar_AE"/>
        </w:rPr>
        <w:t>توقّفوا هنا وناقشوا مع فريق الترجمة: كيف تتعلّمون الحقائق المهمة في ثقافتكم؟ ما الحقائق المهمة المحفوظة لبعض من الناس فقط ليعرفوها؟ ماذا عليكم فعله حتى تتعلموا أشياء مهمة في ثقافتكم؟ كيف يفهم الناس الأمور الصعبة؟ إلى من تلجأون لتتعلّموا هذه الأمور؟ أين تذهبون لتتعلموا أشياء مهمة؟ أي نوع من الأشخاص يجب أن تكونوا حتى تتعلموا بشكل جيد؟ أوقِفوا الاستماع إلى التسجيل الصوتي هنا.</w:t>
      </w:r>
    </w:p>
    <w:p>
      <w:pPr>
        <w:bidi/>
      </w:pPr>
      <w:r>
        <w:rPr>
          <w:rtl/>
          <w:cs/>
          <w:lang w:val="ar_AE" w:bidi="ar_AE"/>
        </w:rPr>
      </w:r>
      <w:r>
        <w:rPr>
          <w:rtl/>
          <w:cs/>
          <w:lang w:val="ar_AE" w:bidi="ar_AE"/>
        </w:rPr>
        <w:t>تذكروا أنه عندما كان الرب يسوع مع الجمع، كان يُعلِّمهم وهو جالس في القارب، ليتمكن الجمع من سماعه جيدًا.</w:t>
      </w:r>
    </w:p>
    <w:p>
      <w:pPr>
        <w:bidi/>
      </w:pPr>
      <w:r>
        <w:rPr>
          <w:rtl/>
          <w:cs/>
          <w:lang w:val="ar_AE" w:bidi="ar_AE"/>
        </w:rPr>
      </w:r>
      <w:r>
        <w:rPr>
          <w:rtl/>
          <w:cs/>
          <w:lang w:val="ar_AE" w:bidi="ar_AE"/>
        </w:rPr>
        <w:t xml:space="preserve">توقفوا واعرضوا صورة رجل يجلس في </w:t>
      </w:r>
      <w:r>
        <w:rPr>
          <w:b/>
          <w:rtl/>
          <w:cs/>
          <w:lang w:val="ar_AE" w:bidi="ar_AE"/>
        </w:rPr>
        <w:t>قارب</w:t>
      </w:r>
      <w:r>
        <w:rPr>
          <w:rtl/>
          <w:cs/>
          <w:lang w:val="ar_AE" w:bidi="ar_AE"/>
        </w:rPr>
        <w:t xml:space="preserve"> على شاطئ البحيرة. أوقِفوا الاستماع إلى التسجيل الصوتي هنا.</w:t>
      </w:r>
    </w:p>
    <w:p>
      <w:pPr>
        <w:bidi/>
      </w:pPr>
      <w:r>
        <w:rPr>
          <w:rtl/>
          <w:cs/>
          <w:lang w:val="ar_AE" w:bidi="ar_AE"/>
        </w:rPr>
      </w:r>
      <w:r>
        <w:rPr>
          <w:rtl/>
          <w:cs/>
          <w:lang w:val="ar_AE" w:bidi="ar_AE"/>
        </w:rPr>
        <w:t>كان الرب يسوع قد خبر الجمع للتو بمثل عن أربعة أنواع للتربة، وقد طلب أتباعه المقرّبون المزيد من التفسير. وكان قد أخبر هذه المجموعة الأصغر من التلاميذ والأتباع أنهم سيتعلمون عن ملكوت الله عندما يصغون بانتباه إلى الرب يسوع ويحاولون الفهم. ثم يبدأ الرب يسوع التعليم من جديد. لم يذكر الرب يسوع ملكوت الله في هذا المقطع. إلا أن التعليم يتعلق بملكوت الله.</w:t>
      </w:r>
    </w:p>
    <w:p>
      <w:pPr>
        <w:bidi/>
      </w:pPr>
      <w:r>
        <w:rPr>
          <w:rtl/>
          <w:cs/>
          <w:lang w:val="ar_AE" w:bidi="ar_AE"/>
        </w:rPr>
      </w:r>
      <w:r>
        <w:rPr>
          <w:rtl/>
          <w:cs/>
          <w:lang w:val="ar_AE" w:bidi="ar_AE"/>
        </w:rPr>
        <w:t>يبدأ الرب يسوع هذا المثل بطرح سؤالين. هل يخبئ أحد سراجًا تحت مكيال؟ هل يخبئ أحد مصباحًا تحت السرير؟ كان هذا المصباح يُصنَع من الفُخار ويُشكل على هيئة وعاء غير عميق. كان يُمْلأ بزيت الزيتون، وتوضع فتيلة في زيت الزيتون، وجزء منها خارج المصباح. وتُشعل النار في هذه الفتيلة.</w:t>
      </w:r>
    </w:p>
    <w:p>
      <w:pPr>
        <w:bidi/>
      </w:pPr>
      <w:r>
        <w:rPr>
          <w:rtl/>
          <w:cs/>
          <w:lang w:val="ar_AE" w:bidi="ar_AE"/>
        </w:rPr>
      </w:r>
      <w:r>
        <w:rPr>
          <w:rtl/>
          <w:cs/>
          <w:lang w:val="ar_AE" w:bidi="ar_AE"/>
        </w:rPr>
        <w:t>توقّفوا واعرضوا صورة للسراج مع الفتيلة الذي كان يُستخدم في القرن الأول الميلادي. أوقِفوا الاستماع إلى التسجيل الصوتي هنا.</w:t>
      </w:r>
    </w:p>
    <w:p>
      <w:pPr>
        <w:bidi/>
      </w:pPr>
      <w:r>
        <w:rPr>
          <w:rtl/>
          <w:cs/>
          <w:lang w:val="ar_AE" w:bidi="ar_AE"/>
        </w:rPr>
      </w:r>
      <w:r>
        <w:rPr>
          <w:rtl/>
          <w:cs/>
          <w:lang w:val="ar_AE" w:bidi="ar_AE"/>
        </w:rPr>
        <w:t>يتوقع الرب يسوع من مستمعيه الإجابة بـ "لا" على كل سؤال من الأسئلة. يستخدم الرب يسوع مثال وضع سراج تحت مكيال. والمكيال هو سلة أو حاوية تحمل حوالي 8 لتر (أو ربع رطل) من الحبوب أو الفاكهة. وهي كبيرة بما يكفي فلا تشتعل بها النيران بل تخفي السراج، وتسبب في إطفاءه في النهاية. ثم يتحدث الرب يسوع عن وضع السراج تحت السرير. كان الفرش على إطار، فيكون هناك مساحة تحت السرير لوضع السراج المشتعل مع عدم إشعال النار في السرير. ويمكن أن يكون هذا السرير أيضًا أريكة يتكئ عليها الناس ليأكلوا في أوقات الطعام. يستخدم الرب يسوع هذه الأسئلة ليظهر تناقضًا. فالغرض من السراج هو إعطاء النور. وإخفاء النور يمنع السراج من تحقيق الغرض منه. بطرح السؤال مرتين، يُبين الرب يسوع أهمية هذا.</w:t>
      </w:r>
    </w:p>
    <w:p>
      <w:pPr>
        <w:bidi/>
      </w:pPr>
      <w:r>
        <w:rPr>
          <w:rtl/>
          <w:cs/>
          <w:lang w:val="ar_AE" w:bidi="ar_AE"/>
        </w:rPr>
      </w:r>
      <w:r>
        <w:rPr>
          <w:rtl/>
          <w:cs/>
          <w:lang w:val="ar_AE" w:bidi="ar_AE"/>
        </w:rPr>
        <w:t xml:space="preserve">اعرضوا صورة </w:t>
      </w:r>
      <w:r>
        <w:rPr>
          <w:b/>
          <w:rtl/>
          <w:cs/>
          <w:lang w:val="ar_AE" w:bidi="ar_AE"/>
        </w:rPr>
        <w:t>للمكيال</w:t>
      </w:r>
      <w:r>
        <w:rPr>
          <w:rtl/>
          <w:cs/>
          <w:lang w:val="ar_AE" w:bidi="ar_AE"/>
        </w:rPr>
        <w:t>. اعرضوا صورة لفرش على إطار خشبي لتوضيح شكل السرير البسيط المرفوع عن الأرض. اعرض صورة لكرسي خشبي بسيط والسراج موضوع عليه. أوقِفوا الاستماع إلى التسجيل الصوتي هنا.</w:t>
      </w:r>
    </w:p>
    <w:p>
      <w:pPr>
        <w:bidi/>
      </w:pPr>
      <w:r>
        <w:rPr>
          <w:rtl/>
          <w:cs/>
          <w:lang w:val="ar_AE" w:bidi="ar_AE"/>
        </w:rPr>
      </w:r>
      <w:r>
        <w:rPr>
          <w:rtl/>
          <w:cs/>
          <w:lang w:val="ar_AE" w:bidi="ar_AE"/>
        </w:rPr>
        <w:t>بعد طرح سلسلة الأسئلة، يشرح الرب يسوع أنه، مثلما يوجد السراج في العلن ليراه الجميع، فإن هذا يعني أن أسرار ملكوت الله ستكون في العلن ليراها الجميع. يستخدم الرب يسوع كلمة "في النهاية". مما يعني أن الأسرار لم تُعلن بعد. ولكن في النهاية، أو في يوم من الأيام في المستقبل، ستُكشف الأسرار. يستخدم الرب يسوع التكرار في هذه الجملة، مما يؤكد على الهدف الذي يقصده الرب يسوع. فالتكرار يجعل الفهم أسهل.</w:t>
      </w:r>
    </w:p>
    <w:p>
      <w:pPr>
        <w:bidi/>
      </w:pPr>
      <w:r>
        <w:rPr>
          <w:rtl/>
          <w:cs/>
          <w:lang w:val="ar_AE" w:bidi="ar_AE"/>
        </w:rPr>
      </w:r>
      <w:r>
        <w:rPr>
          <w:rtl/>
          <w:cs/>
          <w:lang w:val="ar_AE" w:bidi="ar_AE"/>
        </w:rPr>
        <w:t>يستخدم الرب يسوع نفس الجملة التي قالها عمن له آذان للسمع، والتي استخدمها في مثل أربعة أنواع من التربة. والمعنى واحد. يريد الرب يسوع أن يستمع الناس إلى القصة، ويفهمون معناها، فيغيرون أفعالهم حسب الحاجة بعد سماع القصة.</w:t>
      </w:r>
    </w:p>
    <w:p>
      <w:pPr>
        <w:bidi/>
      </w:pPr>
      <w:r>
        <w:rPr>
          <w:rtl/>
          <w:cs/>
          <w:lang w:val="ar_AE" w:bidi="ar_AE"/>
        </w:rPr>
      </w:r>
      <w:r>
        <w:rPr>
          <w:rtl/>
          <w:cs/>
          <w:lang w:val="ar_AE" w:bidi="ar_AE"/>
        </w:rPr>
        <w:t>يواصل الرب يسوع تعليمه عن ملكوت الله. ويعطي الرب يسوع للذين يستمعون وعدًا، بأن من يسمع ويرغب في فهم المزيد سيفهم. يقول الرب يسوع إن الفهم سيزداد أكثر فأكثر مع إصغاء الناس بانتباه أكثر. كما يصدر الرب يسوع أيضًا تحذيرًا للذين يستمعون. فالذين لا يهتمون بالفهم سيجدون أنهم أبعد أكثر فأكثر عن كونهم جزءًا من ملكوت الله. والذين لا يستمعون لن يستطيعوا فهم أي شيء. سيسحب الله منهم قدرتهم على الفهم.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تحتوي هذه القصة على مشهدين.</w:t>
      </w:r>
    </w:p>
    <w:p>
      <w:pPr>
        <w:bidi/>
      </w:pPr>
      <w:r>
        <w:rPr>
          <w:rtl/>
          <w:cs/>
          <w:lang w:val="ar_AE" w:bidi="ar_AE"/>
        </w:rPr>
      </w:r>
      <w:r>
        <w:rPr>
          <w:b/>
          <w:rtl/>
          <w:cs/>
          <w:lang w:val="ar_AE" w:bidi="ar_AE"/>
        </w:rPr>
        <w:t>المشهد الأول:</w:t>
      </w:r>
      <w:r>
        <w:rPr>
          <w:rtl/>
          <w:cs/>
          <w:lang w:val="ar_AE" w:bidi="ar_AE"/>
        </w:rPr>
        <w:t xml:space="preserve"> يواصل الرب يسوع التعليم، بمثلٍ قصير عن السراج.</w:t>
      </w:r>
    </w:p>
    <w:p>
      <w:pPr>
        <w:bidi/>
      </w:pPr>
      <w:r>
        <w:rPr>
          <w:rtl/>
          <w:cs/>
          <w:lang w:val="ar_AE" w:bidi="ar_AE"/>
        </w:rPr>
      </w:r>
      <w:r>
        <w:rPr>
          <w:b/>
          <w:rtl/>
          <w:cs/>
          <w:lang w:val="ar_AE" w:bidi="ar_AE"/>
        </w:rPr>
        <w:t>المشهد الثاني:</w:t>
      </w:r>
      <w:r>
        <w:rPr>
          <w:rtl/>
          <w:cs/>
          <w:lang w:val="ar_AE" w:bidi="ar_AE"/>
        </w:rPr>
        <w:t xml:space="preserve"> يشرح الرب يسوع أهمية سماع المثل.</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الجمع المستمع إلى المثل.</w:t>
      </w:r>
    </w:p>
    <w:p>
      <w:pPr>
        <w:pStyle w:val="ListBullet"/>
        <w:bidi/>
        <w:spacing w:line="240" w:lineRule="auto"/>
        <w:ind w:left="720"/>
      </w:pPr>
      <w:r>
        <w:rPr>
          <w:rtl/>
          <w:cs/>
          <w:lang w:val="ar_AE" w:bidi="ar_AE"/>
        </w:rPr>
      </w:r>
      <w:r>
        <w:rPr>
          <w:rtl/>
          <w:cs/>
          <w:lang w:val="ar_AE" w:bidi="ar_AE"/>
        </w:rPr>
        <w:t>شخص يضيء السراج ويضعه على مواضع مختلفة.</w:t>
      </w:r>
    </w:p>
    <w:p>
      <w:pPr>
        <w:bidi/>
      </w:pPr>
      <w:r>
        <w:rPr>
          <w:rtl/>
          <w:cs/>
          <w:lang w:val="ar_AE" w:bidi="ar_AE"/>
        </w:rPr>
      </w:r>
      <w:r>
        <w:rPr>
          <w:rtl/>
          <w:cs/>
          <w:lang w:val="ar_AE" w:bidi="ar_AE"/>
        </w:rPr>
        <w:t>في المشهد الأول، يبدأ المقطع بلفظة زمنية. بعض الترجمات نقلتها "كان". وأخرى نقلتها إلى "كما قال" الرب يسوع. يبدأ المقطع بعبارات تشير إلى أن الرب يسوع يواصل ما يعلمه. وهذه الكلمة الزمنية هي أن التعليم مستمر بعد مثلِ الزارع، من دون انقطاع.</w:t>
      </w:r>
    </w:p>
    <w:p>
      <w:pPr>
        <w:bidi/>
      </w:pPr>
      <w:r>
        <w:rPr>
          <w:rtl/>
          <w:cs/>
          <w:lang w:val="ar_AE" w:bidi="ar_AE"/>
        </w:rPr>
      </w:r>
      <w:r>
        <w:rPr>
          <w:rtl/>
          <w:cs/>
          <w:lang w:val="ar_AE" w:bidi="ar_AE"/>
        </w:rPr>
        <w:t>توقّفوا وناقشوا: احكوا قصة عن أحداث وقعت في يوم ما. استمعوا بانتباه إلى كيفية ربط هذا الشخص الأحداث. بعد روايته للحدث الأول، كيف يبدأ الحدث التالي؟ أوقِفوا الاستماع إلى التسجيل هنا.</w:t>
      </w:r>
    </w:p>
    <w:p>
      <w:pPr>
        <w:bidi/>
      </w:pPr>
      <w:r>
        <w:rPr>
          <w:rtl/>
          <w:cs/>
          <w:lang w:val="ar_AE" w:bidi="ar_AE"/>
        </w:rPr>
      </w:r>
      <w:r>
        <w:rPr>
          <w:rtl/>
          <w:cs/>
          <w:lang w:val="ar_AE" w:bidi="ar_AE"/>
        </w:rPr>
        <w:t>ولا يذكر المقطع ظروف هذه القصة. لذلك لا نعرف ما إذا كان هذا التعليم موجه للتلاميذ وجماع الأتباع الصغيرة، أم للجمع الواقف على الشاطئ. ربما واصل التعليم بعد المثل مع الجمع الكبير. وربما أيضًا واصل التعليم عندما كان وحده مع تلاميذه وجمع أتباعه.</w:t>
      </w:r>
    </w:p>
    <w:p>
      <w:pPr>
        <w:bidi/>
      </w:pPr>
      <w:r>
        <w:rPr>
          <w:rtl/>
          <w:cs/>
          <w:lang w:val="ar_AE" w:bidi="ar_AE"/>
        </w:rPr>
      </w:r>
      <w:r>
        <w:rPr>
          <w:rtl/>
          <w:cs/>
          <w:lang w:val="ar_AE" w:bidi="ar_AE"/>
        </w:rPr>
        <w:t>يبدأ الرب يسوع بطرح أسئلة عن سراج تكون إجابتها عادة بالنفي. يعيد الرب يسوع السؤال ثانية. ثم يخبرهم بمكان وضع السراج. ليوضع السراج حيث يضيء للجميع ويروه.</w:t>
      </w:r>
    </w:p>
    <w:p>
      <w:pPr>
        <w:bidi/>
      </w:pPr>
      <w:r>
        <w:rPr>
          <w:rtl/>
          <w:cs/>
          <w:lang w:val="ar_AE" w:bidi="ar_AE"/>
        </w:rPr>
      </w:r>
      <w:r>
        <w:rPr>
          <w:rtl/>
          <w:cs/>
          <w:lang w:val="ar_AE" w:bidi="ar_AE"/>
        </w:rPr>
        <w:t>وبعد مثل السراج، بدأ الرب يسوع الحديث عن أسرار أو أشياء مخبأة. وكما يوضع السراج ليضيء للجميع ويروه، ستُعلن الأسرار ليعرفها الجميع. فالنور يكشف المُخبأ. ويكشف الرب يسوع رمز السراج بتكرار تعليمه. وما خُفي سيُعلَن في النور. وكل سر سَيُعلن في النور. فالعبارتان مترادفتان!</w:t>
      </w:r>
    </w:p>
    <w:p>
      <w:pPr>
        <w:bidi/>
      </w:pPr>
      <w:r>
        <w:rPr>
          <w:rtl/>
          <w:cs/>
          <w:lang w:val="ar_AE" w:bidi="ar_AE"/>
        </w:rPr>
      </w:r>
      <w:r>
        <w:rPr>
          <w:rtl/>
          <w:cs/>
          <w:lang w:val="ar_AE" w:bidi="ar_AE"/>
        </w:rPr>
        <w:t>توقفوا وناقشوا: احكوا قصة تحمل تعليمًا مهمًا. استمعوا بانتباه إلى طريقة إعلان الراوي للمستمعين أهمية التعليم. أوقِفوا الاستماع إلى التسجيل هنا.</w:t>
      </w:r>
    </w:p>
    <w:p>
      <w:pPr>
        <w:bidi/>
      </w:pPr>
      <w:r>
        <w:rPr>
          <w:rtl/>
          <w:cs/>
          <w:lang w:val="ar_AE" w:bidi="ar_AE"/>
        </w:rPr>
      </w:r>
      <w:r>
        <w:rPr>
          <w:rtl/>
          <w:cs/>
          <w:lang w:val="ar_AE" w:bidi="ar_AE"/>
        </w:rPr>
        <w:t>ثم قال الرب يسوع: "مَنْ لَهُ أُذُنَانِ لِلسَّمْعِ، فَلْيَسْمَعْ". إنها الجملة عينها التي نطق بها في مثل الزارع والأرض الجيدة. عليك هنا استخدام العبارات والمصطلحات عينها التي استخدمتها قبلًا.</w:t>
      </w:r>
    </w:p>
    <w:p>
      <w:pPr>
        <w:bidi/>
      </w:pPr>
      <w:r>
        <w:rPr>
          <w:rtl/>
          <w:cs/>
          <w:lang w:val="ar_AE" w:bidi="ar_AE"/>
        </w:rPr>
      </w:r>
      <w:r>
        <w:rPr>
          <w:rtl/>
          <w:cs/>
          <w:lang w:val="ar_AE" w:bidi="ar_AE"/>
        </w:rPr>
        <w:t>في المشهد الثاني، يشرح الرب يسوع أهمية الإصغاء بانتباه للجمهور. أولًا، يأمر الرب يسوع أمرًا؛ فيقول: "ٱنْظُرُوا مَا تَسْمَعُونَ!" أمر في جملة فعلية! أي على المرء طاعة الأمر أو عصيانه.</w:t>
      </w:r>
    </w:p>
    <w:p>
      <w:pPr>
        <w:bidi/>
      </w:pPr>
      <w:r>
        <w:rPr>
          <w:rtl/>
          <w:cs/>
          <w:lang w:val="ar_AE" w:bidi="ar_AE"/>
        </w:rPr>
      </w:r>
      <w:r>
        <w:rPr>
          <w:rtl/>
          <w:cs/>
          <w:lang w:val="ar_AE" w:bidi="ar_AE"/>
        </w:rPr>
        <w:t>ثم يتعهد الرب يسوع بوعد، يقول: "بِٱلْكَيْلِ ٱلَّذِي بِهِ تَكِيلُونَ يُكَالُ لَكُمْ وَيُزَادُ لَكُمْ أَيُّهَا ٱلسَّامِعُونَ". يكرر الرب يسوع وعده.</w:t>
      </w:r>
    </w:p>
    <w:p>
      <w:pPr>
        <w:bidi/>
      </w:pPr>
      <w:r>
        <w:rPr>
          <w:rtl/>
          <w:cs/>
          <w:lang w:val="ar_AE" w:bidi="ar_AE"/>
        </w:rPr>
      </w:r>
      <w:r>
        <w:rPr>
          <w:rtl/>
          <w:cs/>
          <w:lang w:val="ar_AE" w:bidi="ar_AE"/>
        </w:rPr>
        <w:t>ثم يقدم تحذيرًا؛ "لِأَنَّ مَنْ لَهُ سَيُعْطَى، وَأَمَّا مَنْ لَيْسَ لَهُ فَٱلَّذِي عِنْدَهُ سَيُؤْخَذُ مِنْهُ".</w:t>
      </w:r>
    </w:p>
    <w:p>
      <w:pPr>
        <w:bidi/>
      </w:pPr>
      <w:r>
        <w:rPr>
          <w:rtl/>
          <w:cs/>
          <w:lang w:val="ar_AE" w:bidi="ar_AE"/>
        </w:rPr>
      </w:r>
      <w:r>
        <w:rPr>
          <w:rtl/>
          <w:cs/>
          <w:lang w:val="ar_AE" w:bidi="ar_AE"/>
        </w:rPr>
        <w:t>لاحظواكم التكرار الذي أحدثه الرب يسوع في هذا التعليم.</w:t>
      </w:r>
    </w:p>
    <w:p>
      <w:pPr>
        <w:bidi/>
      </w:pPr>
      <w:r>
        <w:rPr>
          <w:rtl/>
          <w:cs/>
          <w:lang w:val="ar_AE" w:bidi="ar_AE"/>
        </w:rPr>
      </w:r>
      <w:r>
        <w:rPr>
          <w:rtl/>
          <w:cs/>
          <w:lang w:val="ar_AE" w:bidi="ar_AE"/>
        </w:rPr>
        <w:t>الآن، على المجموعة تصوير أحداث القصة بالتسلسل "ستوري بورد"، أو رسمها، أو تجسيد المقطع وأحداثه. وفي حديثه الرب يسوع عن مكان وضع السراج، على أحدهم الظهور بوضع مصباحًا في تلك الأماكن. أي نوع مصباح سيفي بالغرض، وإن كان مصباحًا يدويًا صغيرًا، احذر من استعمال شمعة أو أي شيء مشتعل، وأنت توضح هذا المثل.</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مشهدين.</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المجموعة التي كانت تستمع إلى المثل</w:t>
      </w:r>
    </w:p>
    <w:p>
      <w:pPr>
        <w:pStyle w:val="ListBullet"/>
        <w:bidi/>
        <w:spacing w:line="240" w:lineRule="auto"/>
        <w:ind w:left="720"/>
      </w:pPr>
      <w:r>
        <w:rPr>
          <w:rtl/>
          <w:cs/>
          <w:lang w:val="ar_AE" w:bidi="ar_AE"/>
        </w:rPr>
      </w:r>
      <w:r>
        <w:rPr>
          <w:rtl/>
          <w:cs/>
          <w:lang w:val="ar_AE" w:bidi="ar_AE"/>
        </w:rPr>
        <w:t>شخص يضيء السراج ويضعه في مواضع مختلفة.</w:t>
      </w:r>
    </w:p>
    <w:p>
      <w:pPr>
        <w:bidi/>
      </w:pPr>
      <w:r>
        <w:rPr>
          <w:rtl/>
          <w:cs/>
          <w:lang w:val="ar_AE" w:bidi="ar_AE"/>
        </w:rPr>
      </w:r>
      <w:r>
        <w:rPr>
          <w:rtl/>
          <w:cs/>
          <w:lang w:val="ar_AE" w:bidi="ar_AE"/>
        </w:rPr>
        <w:t>عليكم كمجموعة القيام بتمثيل المقطع مرتين، وذلك بلغتكم الأم.</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تأكدوا من عدم إهمال تمثيل الأجزاء الصعبة أو المهمة من القصة. ساعدوا بعضكم البعض على تذكر كل جزء من القصة.</w:t>
      </w:r>
    </w:p>
    <w:p>
      <w:pPr>
        <w:bidi/>
      </w:pPr>
      <w:r>
        <w:rPr>
          <w:rtl/>
          <w:cs/>
          <w:lang w:val="ar_AE" w:bidi="ar_AE"/>
        </w:rPr>
      </w:r>
      <w:r>
        <w:rPr>
          <w:rtl/>
          <w:cs/>
          <w:lang w:val="ar_AE" w:bidi="ar_AE"/>
        </w:rPr>
        <w:t xml:space="preserve">أوقفوا هذا التسجيل مؤقتًا هنا، ومثّلوا المقطع. </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يلعب الشخصية: "ماذا تشعر أو بمَ تفكّر؟" وعلى من يؤدي الدور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هذا التسجيل مؤقتاً هنا، وقوموا بتمثيل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في المشهد الأول، يواصل الرب يسوع تعليم الناس. ثم يسألهم الرب يسوع سلسلة من الأسئلة حول المكان الذي يضعون فيه السراج. أول سؤالين يُحتمان الإجابة بالنفي. بينما يطرح الرب يسوع الأسئلة وتجيب المجموعة عليها، اجعل شخصًا يُمثل ما يقوله الرب يسوع؟</w:t>
      </w:r>
    </w:p>
    <w:p>
      <w:pPr>
        <w:bidi/>
      </w:pPr>
      <w:r>
        <w:rPr>
          <w:rtl/>
          <w:cs/>
          <w:lang w:val="ar_AE" w:bidi="ar_AE"/>
        </w:rPr>
      </w:r>
      <w:r>
        <w:rPr>
          <w:rtl/>
          <w:cs/>
          <w:lang w:val="ar_AE" w:bidi="ar_AE"/>
        </w:rPr>
        <w:t>أوقفوا التمثيل: اسأل الشخص الذي كان يضع السراج في أماكن مختلفة: "لماذا لن تضع السراج تحت المكيال؟" ربما تسمع إجابة تقول: "الهدف من السراج أن يشع بالنور. لذا، يجب وضع المصباح عاليًا وقريبة من المركز ليُنير الغرفة بأكملها". اسأل شخص يؤدي دور أحد المستمعين، قائلًا: "في رأيك، ما الذي يمثله السراج؟" ربما تسمع إجابة تقول: "أظن أن السراج هو كلمة الله أو رسالة من الله تساعدنا على فهم أي شيء مخفي عنا. مثلما يُظهر النور ما كان مخفيًا في الظلام، هكذا تُظهر كلمة الله لنا الأشياء التي يريدنا الله أن نراها". واصلوا التمثيل.</w:t>
      </w:r>
    </w:p>
    <w:p>
      <w:pPr>
        <w:bidi/>
      </w:pPr>
      <w:r>
        <w:rPr>
          <w:rtl/>
          <w:cs/>
          <w:lang w:val="ar_AE" w:bidi="ar_AE"/>
        </w:rPr>
      </w:r>
      <w:r>
        <w:rPr>
          <w:rtl/>
          <w:cs/>
          <w:lang w:val="ar_AE" w:bidi="ar_AE"/>
        </w:rPr>
        <w:t>بعد أن يتحدث الرب يسوع عن الأسرار التي تُكشف في النور،</w:t>
      </w:r>
    </w:p>
    <w:p>
      <w:pPr>
        <w:bidi/>
      </w:pPr>
      <w:r>
        <w:rPr>
          <w:rtl/>
          <w:cs/>
          <w:lang w:val="ar_AE" w:bidi="ar_AE"/>
        </w:rPr>
      </w:r>
      <w:r>
        <w:rPr>
          <w:rtl/>
          <w:cs/>
          <w:lang w:val="ar_AE" w:bidi="ar_AE"/>
        </w:rPr>
        <w:t>أوقفوا التمثيل: اسأل الفريق: "عن أي نوع من الأسرار يتحدث الرب يسوع هنا؟ ما الأسرار التي ينبغي أن تُكشف في النور؟" ربما تسمع إجابات مثل: "الفهم العميق أو التعليم العميق عن الله"، أو "الأسرار المتعلقة بملكوت الله"، أو "لا أعرف بعد ما هي تلك الأسرار، لذا أريد أن أستمر في الاستماع حتى أتمكن من اكتشاف ماهية تلك الأسرار". اسأل المجموعة: "بما تفكرون أو بماذا تشعرون حيال هذا؟" ربما تسمع عبارات مثل: "أشعر بالشرف أن الله سيشرح لي المزيد عن ملكوته"، أو "أنا سعيد للغاية لأنني سأتعلم المزيد!" واصلوا تمثيل الدراما.</w:t>
      </w:r>
    </w:p>
    <w:p>
      <w:pPr>
        <w:bidi/>
      </w:pPr>
      <w:r>
        <w:rPr>
          <w:rtl/>
          <w:cs/>
          <w:lang w:val="ar_AE" w:bidi="ar_AE"/>
        </w:rPr>
      </w:r>
      <w:r>
        <w:rPr>
          <w:rtl/>
          <w:cs/>
          <w:lang w:val="ar_AE" w:bidi="ar_AE"/>
        </w:rPr>
        <w:t>في المشهد الثاني، اجعل الممثلين، الذين يلعبون دور من يستمعون إلى الرب يسوع، يمثلون فهمهم لما قصده الرب يسوع بقوله "انصتوا بانتباه". يقول الرب يسوع: "عندما تفهموا ذلك، يُعطى لكم المزيد".</w:t>
      </w:r>
    </w:p>
    <w:p>
      <w:pPr>
        <w:bidi/>
      </w:pPr>
      <w:r>
        <w:rPr>
          <w:rtl/>
          <w:cs/>
          <w:lang w:val="ar_AE" w:bidi="ar_AE"/>
        </w:rPr>
      </w:r>
      <w:r>
        <w:rPr>
          <w:rtl/>
          <w:cs/>
          <w:lang w:val="ar_AE" w:bidi="ar_AE"/>
        </w:rPr>
        <w:t>أوقفوا التمثيل: اسأل أحد الممثلين: "ماذا قصد الرب يسوع بقوله إنه سيُعطى لهم المزيد؟" ربما تسمع إجابة، تقول: "أظن أن هذا يعني أنني سأفهم أكثر مما أفهمه الآن. وإذا واصلت الاستماع، سأفهم أكثر". اسأل واحد مما يؤدون دور المستمعين: "ماذا قصد الرب يسوع عندما قال: "لكن إن لم تسمعوا فسيؤخذ منكم ما تفهمون؟" ربما تسمع إجابة، تقول: "ربما كنت فهمت بعض الشيء، لكنني الآن لن أفهم أي شيء على الإطلاق. سأفقد الفهم الذي كان لدي لأنني لم أُصغي بعناية". اسأل المجموعة، من هم بعض الأشخاص الذين قد لا يصغون بانتباه إلى ما يقوله الرب يسوع؟" ربما تسمع إجابة تقول: "الناس الذين لا يطلبون سوى المعجزات"، أو "الأشخاص الذين هم أكثر تدينًا من أن يصغوا إلى ما يقوله الرب يسوع. فبعض الناس يظنون أنهم يعرفون كل شيء بالفعل وأنهم لا يحتاجون إلى التعلم فيما بعد. يأتي بعض الناس ليروا ما يجري لكنهم لا ينتبهون للتعليم".</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 إلى نسخة صوتية لإنجيل مرقس ٤: ٢١–٢٥ في أكثر الترجمات المفهومة لك.</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بينما تَسرد هذه القصة، استخدمْ كلمةً زمنية للإشارة إلى أن هذه القصة تتبع المقطع السابق. لا يُقدِّمُ هذا المقطع أية تفاصيل عن أين كان يسوع أو عن هوية مَن كان يُعلِّمهم.</w:t>
      </w:r>
    </w:p>
    <w:p>
      <w:pPr>
        <w:bidi/>
      </w:pPr>
      <w:r>
        <w:rPr>
          <w:rtl/>
          <w:cs/>
          <w:lang w:val="ar_AE" w:bidi="ar_AE"/>
        </w:rPr>
      </w:r>
      <w:r>
        <w:rPr>
          <w:rtl/>
          <w:cs/>
          <w:lang w:val="ar_AE" w:bidi="ar_AE"/>
        </w:rPr>
        <w:t xml:space="preserve">سأل يسوع إن كان أحد يضع </w:t>
      </w:r>
      <w:r>
        <w:rPr>
          <w:b/>
          <w:rtl/>
          <w:cs/>
          <w:lang w:val="ar_AE" w:bidi="ar_AE"/>
        </w:rPr>
        <w:t>سراجًا</w:t>
      </w:r>
      <w:r>
        <w:rPr>
          <w:rtl/>
          <w:cs/>
          <w:lang w:val="ar_AE" w:bidi="ar_AE"/>
        </w:rPr>
        <w:t xml:space="preserve"> تحت </w:t>
      </w:r>
      <w:r>
        <w:rPr>
          <w:b/>
          <w:rtl/>
          <w:cs/>
          <w:lang w:val="ar_AE" w:bidi="ar_AE"/>
        </w:rPr>
        <w:t>مكيالٍ</w:t>
      </w:r>
      <w:r>
        <w:rPr>
          <w:rtl/>
          <w:cs/>
          <w:lang w:val="ar_AE" w:bidi="ar_AE"/>
        </w:rPr>
        <w:t xml:space="preserve"> أو تحت </w:t>
      </w:r>
      <w:r>
        <w:rPr>
          <w:b/>
          <w:rtl/>
          <w:cs/>
          <w:lang w:val="ar_AE" w:bidi="ar_AE"/>
        </w:rPr>
        <w:t>سريرٍ</w:t>
      </w:r>
      <w:r>
        <w:rPr>
          <w:rtl/>
          <w:cs/>
          <w:lang w:val="ar_AE" w:bidi="ar_AE"/>
        </w:rPr>
        <w:t xml:space="preserve">. إن الجواب على كلا السؤالين هو "لا". عادةً ما يُوضع المصباح فوق </w:t>
      </w:r>
      <w:r>
        <w:rPr>
          <w:b/>
          <w:rtl/>
          <w:cs/>
          <w:lang w:val="ar_AE" w:bidi="ar_AE"/>
        </w:rPr>
        <w:t>حاملٍ</w:t>
      </w:r>
      <w:r>
        <w:rPr>
          <w:rtl/>
          <w:cs/>
          <w:lang w:val="ar_AE" w:bidi="ar_AE"/>
        </w:rPr>
        <w:t xml:space="preserve"> ليُنير الغُرفة. كان هذا المصباح يُصنَع من الفُخار ويُشكل على هيئة وعاء غير عميق. كان يُمْلأ بزيت الزيتون، وكانت تُوضع فتيلة (مصنوعة من بذور الكتان) في الزيت مع بروز جزء منها خارج المصباح. وكانت هذه الفتيلة تُشعَل. تَذكَّر أن مصطلح المكيال يُشير إلى وعاء يَسع حوالي تسعة لترات من الحبوبِ الجافة. قد يكون الوعاء عبارة عن طبق عميق أو سلة. تَذكَّر أن السرير كان مقعدًا من نوعٍ ما -وربما كان هو المقعد الذي بِقُرب المائدة حيث كانوا يجلسون لتناول الطعام في تلك الثقافة. كانت توجد بعض المساحة تحت هذا المقعد.</w:t>
      </w:r>
    </w:p>
    <w:p>
      <w:pPr>
        <w:bidi/>
      </w:pPr>
      <w:r>
        <w:rPr>
          <w:rtl/>
          <w:cs/>
          <w:lang w:val="ar_AE" w:bidi="ar_AE"/>
        </w:rPr>
      </w:r>
      <w:r>
        <w:rPr>
          <w:rtl/>
          <w:cs/>
          <w:lang w:val="ar_AE" w:bidi="ar_AE"/>
        </w:rPr>
        <w:t>توقَّفْ وأَظهِرْ صورًا للسراج، والمكيال، والسرير، والمنارة. تَناقشْ بخصوص الكلمات التي ستستخدمها لِشرح كلٍ من هذه الأفكار. أوقِف التسجيل هنا.</w:t>
      </w:r>
    </w:p>
    <w:p>
      <w:pPr>
        <w:bidi/>
      </w:pPr>
      <w:r>
        <w:rPr>
          <w:rtl/>
          <w:cs/>
          <w:lang w:val="ar_AE" w:bidi="ar_AE"/>
        </w:rPr>
      </w:r>
      <w:r>
        <w:rPr>
          <w:rtl/>
          <w:cs/>
          <w:lang w:val="ar_AE" w:bidi="ar_AE"/>
        </w:rPr>
        <w:t>يُوضِّح يسوع أن الغرض من النور هو إعلان كل ما كان مخفيًا. ثم يَستخدم نفس العبارة التي استخدمَها في مَثل الأراضي الأربع. قال يسوع: "إن كان لأحدٍ أُذنان للسمع، ينبغي عليه أن يَسمع ويَفهم." استخدمْ نفس الكلمات التي استخدمتَها في الترجمة السابقة.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4:26–34</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 إلى مرقس 4: 26–34 وضعه في قلبك. استمع إلى النص ثلاث مرات (من ثلاث ترجمات مختلفة، إن أمكن). ثم ناقشوا كفريق الأسئلة التالية:</w:t>
      </w:r>
    </w:p>
    <w:p>
      <w:pPr>
        <w:pStyle w:val="ListNumber"/>
        <w:numPr>
          <w:ilvl w:val="0"/>
          <w:numId w:val="26"/>
        </w:numPr>
        <w:bidi/>
        <w:spacing w:line="240" w:lineRule="auto"/>
        <w:ind w:left="720"/>
      </w:pPr>
      <w:r>
        <w:rPr>
          <w:rtl/>
          <w:cs/>
          <w:lang w:val="ar_AE" w:bidi="ar_AE"/>
        </w:rPr>
      </w:r>
      <w:r>
        <w:rPr>
          <w:rtl/>
          <w:cs/>
          <w:lang w:val="ar_AE" w:bidi="ar_AE"/>
        </w:rPr>
        <w:t>ما الذي أعجبك في هذه القصة؟</w:t>
      </w:r>
    </w:p>
    <w:p>
      <w:pPr>
        <w:pStyle w:val="ListNumber"/>
        <w:bidi/>
        <w:spacing w:line="240" w:lineRule="auto"/>
        <w:ind w:left="720"/>
      </w:pPr>
      <w:r>
        <w:rPr>
          <w:rtl/>
          <w:cs/>
          <w:lang w:val="ar_AE" w:bidi="ar_AE"/>
        </w:rPr>
      </w:r>
      <w:r>
        <w:rPr>
          <w:rtl/>
          <w:cs/>
          <w:lang w:val="ar_AE" w:bidi="ar_AE"/>
        </w:rPr>
        <w:t>ما الذي لم يعجبك أو لم تفهمه؟</w:t>
      </w:r>
    </w:p>
    <w:p>
      <w:pPr>
        <w:pStyle w:val="ListNumber"/>
        <w:bidi/>
        <w:spacing w:line="240" w:lineRule="auto"/>
        <w:ind w:left="720"/>
      </w:pPr>
      <w:r>
        <w:rPr>
          <w:rtl/>
          <w:cs/>
          <w:lang w:val="ar_AE" w:bidi="ar_AE"/>
        </w:rPr>
      </w:r>
      <w:r>
        <w:rPr>
          <w:rtl/>
          <w:cs/>
          <w:lang w:val="ar_AE" w:bidi="ar_AE"/>
        </w:rPr>
        <w:t>ماذا تخبرنا هذه القصة عن الله أو عن يسوع؟</w:t>
      </w:r>
    </w:p>
    <w:p>
      <w:pPr>
        <w:pStyle w:val="ListNumber"/>
        <w:bidi/>
        <w:spacing w:line="240" w:lineRule="auto"/>
        <w:ind w:left="720"/>
      </w:pPr>
      <w:r>
        <w:rPr>
          <w:rtl/>
          <w:cs/>
          <w:lang w:val="ar_AE" w:bidi="ar_AE"/>
        </w:rPr>
      </w:r>
      <w:r>
        <w:rPr>
          <w:rtl/>
          <w:cs/>
          <w:lang w:val="ar_AE" w:bidi="ar_AE"/>
        </w:rPr>
        <w:t>عمّا تُخبرنا هذه القصة عن البشر؟</w:t>
      </w:r>
    </w:p>
    <w:p>
      <w:pPr>
        <w:pStyle w:val="ListNumber"/>
        <w:bidi/>
        <w:spacing w:line="240" w:lineRule="auto"/>
        <w:ind w:left="720"/>
      </w:pPr>
      <w:r>
        <w:rPr>
          <w:rtl/>
          <w:cs/>
          <w:lang w:val="ar_AE" w:bidi="ar_AE"/>
        </w:rPr>
      </w:r>
      <w:r>
        <w:rPr>
          <w:rtl/>
          <w:cs/>
          <w:lang w:val="ar_AE" w:bidi="ar_AE"/>
        </w:rPr>
        <w:t>كيف تؤثر هذه القصة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 إلى نسخة صوتية من إنجيل مرقس 1: 26 - 34 من التَرْجَمَة الأسهل فهمًا لك.</w:t>
      </w:r>
    </w:p>
    <w:p>
      <w:pPr>
        <w:bidi/>
      </w:pPr>
      <w:r>
        <w:rPr>
          <w:rtl/>
          <w:cs/>
          <w:lang w:val="ar_AE" w:bidi="ar_AE"/>
        </w:rPr>
      </w:r>
      <w:r>
        <w:rPr>
          <w:rtl/>
          <w:cs/>
          <w:lang w:val="ar_AE" w:bidi="ar_AE"/>
        </w:rPr>
        <w:t xml:space="preserve">يحتوي هذا المقطع على مثلَين روائيَين يواصلان التعليم الذي يُعلِّمه يسوع. يحدث هذا التعليم حين كان يسوع يصنع المعجزات في المنطقة بالقرب من بحر الجليل. بدأ يسوع بالتعليم عند شاطئ بحر الجليل بالقرب من كفرناحوم. تذكروا أن يسوع كان يُعلِّم وهو جالس في قارب، ليتمكن الجموع من سماعه حسنًا. </w:t>
      </w:r>
    </w:p>
    <w:p>
      <w:pPr>
        <w:bidi/>
      </w:pPr>
      <w:r>
        <w:rPr>
          <w:rtl/>
          <w:cs/>
          <w:lang w:val="ar_AE" w:bidi="ar_AE"/>
        </w:rPr>
      </w:r>
      <w:r>
        <w:rPr>
          <w:rtl/>
          <w:cs/>
          <w:lang w:val="ar_AE" w:bidi="ar_AE"/>
        </w:rPr>
        <w:t>توقّفوا هنا واعرضوا لفريق التَّرْجَمَة خريطة بحر الجليل. نرى يسوع في هذه القصة بالقرب من كفرناحوم. اعرضوا للفريق مدينة كفرناحوم على الخريطة. أوقِفوا الاستماع إلى التسجيل هنا.</w:t>
      </w:r>
    </w:p>
    <w:p>
      <w:pPr>
        <w:bidi/>
      </w:pPr>
      <w:r>
        <w:rPr>
          <w:rtl/>
          <w:cs/>
          <w:lang w:val="ar_AE" w:bidi="ar_AE"/>
        </w:rPr>
      </w:r>
      <w:r>
        <w:rPr>
          <w:rtl/>
          <w:cs/>
          <w:lang w:val="ar_AE" w:bidi="ar_AE"/>
        </w:rPr>
        <w:t xml:space="preserve">لا نعلم أين كان يسوع عندما روَى هاتَين القصتَين. في المثَل الأول الذي يتحدَّث عن أنواع التُربة الأربعة، ذهب يسوع إلى مكان ما بمعزل عن الناس وكان تلاميذه فقط معه، لكي يشرح لهم القصة. لا يذكر المقطع ما إذا كان يسوع قد روَى هذَين المثَلَين التاليَين للجموع كلها أم للتلاميذ وغيرهم من الأتباع المُقربين فقط. </w:t>
      </w:r>
    </w:p>
    <w:p>
      <w:pPr>
        <w:bidi/>
      </w:pPr>
      <w:r>
        <w:rPr>
          <w:rtl/>
          <w:cs/>
          <w:lang w:val="ar_AE" w:bidi="ar_AE"/>
        </w:rPr>
      </w:r>
      <w:r>
        <w:rPr>
          <w:rtl/>
          <w:cs/>
          <w:lang w:val="ar_AE" w:bidi="ar_AE"/>
        </w:rPr>
        <w:t xml:space="preserve">كثيرًا ما يُعلِّم يسوع بالأمثال. </w:t>
      </w:r>
      <w:r>
        <w:rPr>
          <w:b/>
          <w:rtl/>
          <w:cs/>
          <w:lang w:val="ar_AE" w:bidi="ar_AE"/>
        </w:rPr>
        <w:t>فالأمثال</w:t>
      </w:r>
      <w:r>
        <w:rPr>
          <w:rtl/>
          <w:cs/>
          <w:lang w:val="ar_AE" w:bidi="ar_AE"/>
        </w:rPr>
        <w:t xml:space="preserve"> هي "قصص الحياة اليومية التي لها معنى عميق من الله". تتحدَّث الأمثال في هذا الجزء من إنجيل مرقس عن سرّ ملكوت الله. وهذه الأمثال ليست سهلة الفهْم. </w:t>
      </w:r>
    </w:p>
    <w:p>
      <w:pPr>
        <w:bidi/>
      </w:pPr>
      <w:r>
        <w:rPr>
          <w:rtl/>
          <w:cs/>
          <w:lang w:val="ar_AE" w:bidi="ar_AE"/>
        </w:rPr>
      </w:r>
      <w:r>
        <w:rPr>
          <w:rtl/>
          <w:cs/>
          <w:lang w:val="ar_AE" w:bidi="ar_AE"/>
        </w:rPr>
        <w:t>توقّفوا وناقشوا: في هذه المرة، اختار يسوع أن يستخدم الأمثال ليُعلِّم حقائق عن ملكوت الله. تحدّثوا عن الطريقة التي تُعلّم بها ثقافتكم الحقائق لأطفالكم وغيرهم. شاركوا بضع قصص تستخدمونها في ثقافاتكم لتوضيح حقيقة مهمة. انتبهوا إلى الطريقة التي تسردون بها هذه القصص. ما الكلمات أو العبارات التي تستخدمونها لبدء تلك القصص؟ كيف يعرف مُستمعيكم أنها قصص مهمة تستحق الاستماع إليها؟ أوقِفوا الاستماع إلى التسجيل هنا.</w:t>
      </w:r>
    </w:p>
    <w:p>
      <w:pPr>
        <w:bidi/>
      </w:pPr>
      <w:r>
        <w:rPr>
          <w:rtl/>
          <w:cs/>
          <w:lang w:val="ar_AE" w:bidi="ar_AE"/>
        </w:rPr>
      </w:r>
      <w:r>
        <w:rPr>
          <w:rtl/>
          <w:cs/>
          <w:lang w:val="ar_AE" w:bidi="ar_AE"/>
        </w:rPr>
        <w:t xml:space="preserve">قال يسوع أنَّ ملكوت الله يشبه مُزارعًا يُلقي بذارًا، على الأرض. عندما قال يسوع "ملكوت الله"، كان يتحدث عن الوقت عندما يحكُم الله شعبه ويرعاه. سيكون الله ملِكهم. لم يتحدَّث يسوع عن بلد معين. يُشبِّه يسوع ملكوت الله بفِعل إلقاء البِذار. لا يُشبِّه يسوع الله بالزارِع. </w:t>
      </w:r>
    </w:p>
    <w:p>
      <w:pPr>
        <w:bidi/>
      </w:pPr>
      <w:r>
        <w:rPr>
          <w:rtl/>
          <w:cs/>
          <w:lang w:val="ar_AE" w:bidi="ar_AE"/>
        </w:rPr>
      </w:r>
      <w:r>
        <w:rPr>
          <w:rtl/>
          <w:cs/>
          <w:lang w:val="ar_AE" w:bidi="ar_AE"/>
        </w:rPr>
        <w:t>يستخدم الزارع الطريقة عينها في زرع البذار كما في مَثَل أنواع التُربة الأربعة. كان الزارع يضع البذار في كيس أو في نوع ما من الحاويات. ثم كان الزارع يأخذ البذار بالحفنة وينثرها على الأرض. إنَّ كلمة بذرة كلمة مفردة، لكن في هذه القصة، تعني كلمة بذرة العديد من البذار أو الكثير من البذار.</w:t>
      </w:r>
    </w:p>
    <w:p>
      <w:pPr>
        <w:bidi/>
      </w:pPr>
      <w:r>
        <w:rPr>
          <w:rtl/>
          <w:cs/>
          <w:lang w:val="ar_AE" w:bidi="ar_AE"/>
        </w:rPr>
      </w:r>
      <w:r>
        <w:rPr>
          <w:rtl/>
          <w:cs/>
          <w:lang w:val="ar_AE" w:bidi="ar_AE"/>
        </w:rPr>
        <w:t>توقّفوا هنا واعرضوا صورة لنوع الكيس الذي كان الزارع يحمل فيه البذار. أوقِفوا الاستماع إلى التسجيل هنا.</w:t>
      </w:r>
    </w:p>
    <w:p>
      <w:pPr>
        <w:bidi/>
      </w:pPr>
      <w:r>
        <w:rPr>
          <w:rtl/>
          <w:cs/>
          <w:lang w:val="ar_AE" w:bidi="ar_AE"/>
        </w:rPr>
      </w:r>
      <w:r>
        <w:rPr>
          <w:rtl/>
          <w:cs/>
          <w:lang w:val="ar_AE" w:bidi="ar_AE"/>
        </w:rPr>
        <w:t>يشرح يسوع في القصّة أنَّ البذار المزروعة تنمو لتصبح نباتًا. تستمر البذار، ثم النبات في النُمو، حتى في أثناء نوْم الزارع. ينمو النبات في أثناء استيقاظ الزارع. وكذا في أثناء نومه. لا يفهم الزارع كيف ينمو النبات.</w:t>
      </w:r>
    </w:p>
    <w:p>
      <w:pPr>
        <w:bidi/>
      </w:pPr>
      <w:r>
        <w:rPr>
          <w:rtl/>
          <w:cs/>
          <w:lang w:val="ar_AE" w:bidi="ar_AE"/>
        </w:rPr>
      </w:r>
      <w:r>
        <w:rPr>
          <w:rtl/>
          <w:cs/>
          <w:lang w:val="ar_AE" w:bidi="ar_AE"/>
        </w:rPr>
        <w:t>توقّفوا هنا وناقشوا: اعرضوا الصور الثلاث لمراحل نمو القمح. ستُظهِر الصور أول إفراخ للنبات، ثم صورة للعُنُق قبل أن يتشكل رأس الحبة، ثم صورة لرأس قمح كامل على عُنُق واحد. تحدّثوا عن نمو النبات. صِفوا البراعم التي تظهر أولًا من الأرض. صِفوا الجذع الذي ينمو. صِفوا رأس الحبة الذي يظهر. صِفوا الحَبَّة الناضجة الجاهزة للحصاد. سوف تستخدمون هذه المُصطلحات في ترجمتكم. أوقِفوا الاستماع إلى التسجيل هنا.</w:t>
      </w:r>
    </w:p>
    <w:p>
      <w:pPr>
        <w:bidi/>
      </w:pPr>
      <w:r>
        <w:rPr>
          <w:rtl/>
          <w:cs/>
          <w:lang w:val="ar_AE" w:bidi="ar_AE"/>
        </w:rPr>
      </w:r>
      <w:r>
        <w:rPr>
          <w:rtl/>
          <w:cs/>
          <w:lang w:val="ar_AE" w:bidi="ar_AE"/>
        </w:rPr>
        <w:t>في النهاية، تتشكل الحَبَّة وتكون جاهزة للحصاد. يستخدم الزارع منجَل ويحصد الحبوب. قد يرغب البعض في استخدام اسم أداة القطْع التي يستخدمها الناس، مثل السكِّين الكبيرة. قد يرغب البعض في التغاضي عن اسم أداة الحصاد ويقولون أنَّ الزارع هو الذي يحصد الحبوب.</w:t>
      </w:r>
    </w:p>
    <w:p>
      <w:pPr>
        <w:bidi/>
      </w:pPr>
      <w:r>
        <w:rPr>
          <w:rtl/>
          <w:cs/>
          <w:lang w:val="ar_AE" w:bidi="ar_AE"/>
        </w:rPr>
      </w:r>
      <w:r>
        <w:rPr>
          <w:rtl/>
          <w:cs/>
          <w:lang w:val="ar_AE" w:bidi="ar_AE"/>
        </w:rPr>
        <w:t>توقّفوا هنا واعرضوا صورة مَنجَل ربما يكون قد استُخدم في زمن العهد الجديد. أوقِفوا الاستماع إلى التسجيل هنا.</w:t>
      </w:r>
    </w:p>
    <w:p>
      <w:pPr>
        <w:bidi/>
      </w:pPr>
      <w:r>
        <w:rPr>
          <w:rtl/>
          <w:cs/>
          <w:lang w:val="ar_AE" w:bidi="ar_AE"/>
        </w:rPr>
      </w:r>
      <w:r>
        <w:rPr>
          <w:rtl/>
          <w:cs/>
          <w:lang w:val="ar_AE" w:bidi="ar_AE"/>
        </w:rPr>
        <w:t>في هذه القصة القصيرة البسيطة، لا يتحدّث يسوع عما قد يفعله الزارع في الحِقْبَة ما بين زرع البذار وحصاد الحبوب.</w:t>
      </w:r>
    </w:p>
    <w:p>
      <w:pPr>
        <w:bidi/>
      </w:pPr>
      <w:r>
        <w:rPr>
          <w:rtl/>
          <w:cs/>
          <w:lang w:val="ar_AE" w:bidi="ar_AE"/>
        </w:rPr>
      </w:r>
      <w:r>
        <w:rPr>
          <w:rtl/>
          <w:cs/>
          <w:lang w:val="ar_AE" w:bidi="ar_AE"/>
        </w:rPr>
        <w:t>توقّفوا وناقشوا: تحدّثوا عن المزارعين في ثقافتكم. ماذا يفعل الزارع بعد إلقاء البذار؟ أوقِفوا الاستماع إلى التسجيل هنا.</w:t>
      </w:r>
    </w:p>
    <w:p>
      <w:pPr>
        <w:bidi/>
      </w:pPr>
      <w:r>
        <w:rPr>
          <w:rtl/>
          <w:cs/>
          <w:lang w:val="ar_AE" w:bidi="ar_AE"/>
        </w:rPr>
      </w:r>
      <w:r>
        <w:rPr>
          <w:rtl/>
          <w:cs/>
          <w:lang w:val="ar_AE" w:bidi="ar_AE"/>
        </w:rPr>
        <w:t xml:space="preserve">يشير الحصاد في هذا المثَل إلى كلمات النبي اليهودي يوئيل عندما يُشبِّه الحصاد بالدينونة الآتية في نهاية الزمان. تُشجِّع هذه الأمثال تلاميذ يسوع مُعلِّمةً أن الحصاد سيأتي بالتأكيد. لا يمكنهم التحكُّم في عملية الحصاد، لكن الله يمكنه. إنه سِرٌ كيف يأتي الحصاد، لكنه يأتي. </w:t>
      </w:r>
    </w:p>
    <w:p>
      <w:pPr>
        <w:bidi/>
      </w:pPr>
      <w:r>
        <w:rPr>
          <w:rtl/>
          <w:cs/>
          <w:lang w:val="ar_AE" w:bidi="ar_AE"/>
        </w:rPr>
      </w:r>
      <w:r>
        <w:rPr>
          <w:rtl/>
          <w:cs/>
          <w:lang w:val="ar_AE" w:bidi="ar_AE"/>
        </w:rPr>
        <w:t xml:space="preserve">يبدأ يسوع المثَل التالي بسؤال سؤالَين لا يتطلَّبان إجابة. يبدو الأمر كما لو أن يسوع يفكّر بصوت مسموع أو يُخبر التلاميذ بما يُفكر به، إذ يقرر يسوع أي القصص سوف يسردونها. </w:t>
      </w:r>
    </w:p>
    <w:p>
      <w:pPr>
        <w:bidi/>
      </w:pPr>
      <w:r>
        <w:rPr>
          <w:rtl/>
          <w:cs/>
          <w:lang w:val="ar_AE" w:bidi="ar_AE"/>
        </w:rPr>
      </w:r>
      <w:r>
        <w:rPr>
          <w:rtl/>
          <w:cs/>
          <w:lang w:val="ar_AE" w:bidi="ar_AE"/>
        </w:rPr>
        <w:t>يخبرهم يسوع عن حبَّة الخردل. حَبَّة الخردل، حّبَّة صغيرة جدًا. مع ذلك، تنبُت حَبَّة الخردل وتنمو لتُصبح شجرة كبيرة يبلغ ارتفاعها 3 إلى 4 أمتار تقريبًا. إنه نبات يمكن أنْ يأكله الناس وهو يعيش من سنة إلى أخرى. هذه الشجرة كبيرة لدرجة أن الطيور يمكن أنْ تصنع أعشاشًا فيها. يقول يسوع إنَّ ملكوت الله مثل هذه الحَبَّة الصغيرة.</w:t>
      </w:r>
    </w:p>
    <w:p>
      <w:pPr>
        <w:bidi/>
      </w:pPr>
      <w:r>
        <w:rPr>
          <w:rtl/>
          <w:cs/>
          <w:lang w:val="ar_AE" w:bidi="ar_AE"/>
        </w:rPr>
      </w:r>
      <w:r>
        <w:rPr>
          <w:rtl/>
          <w:cs/>
          <w:lang w:val="ar_AE" w:bidi="ar_AE"/>
        </w:rPr>
        <w:t>توقّفوا واعرضوا صورة لبعض البِذار بأحجام مختلفة. أولًا: يجب أن تكون البِذار صغيرة للغاية. اعرضوا لفريق التَّرْجَمَة الخاص بكم صورة لنبات خردل. إن لم يكن لديكم نبات كهذا، استخدموا فكرة الحَبَّة الصغيرة التي تنمو لتصبح نباتًا كبيرًا. اعرضوا صورة لعُشّ طائر مبني في شجرة. أوقِفوا الاستماع إلى التسجيل هنا.</w:t>
      </w:r>
    </w:p>
    <w:p>
      <w:pPr>
        <w:bidi/>
      </w:pPr>
      <w:r>
        <w:rPr>
          <w:rtl/>
          <w:cs/>
          <w:lang w:val="ar_AE" w:bidi="ar_AE"/>
        </w:rPr>
      </w:r>
      <w:r>
        <w:rPr>
          <w:rtl/>
          <w:cs/>
          <w:lang w:val="ar_AE" w:bidi="ar_AE"/>
        </w:rPr>
        <w:t xml:space="preserve">بطريقة مماثلة، كان يسوع وتلاميذه مثل حَبَّة الخردل. كانوا عددًا من الناس صغيرًا للغاية. لكن من هؤلاء المؤمنين الأوائل وبذار كلمة الله، أو رسالته، ينمو ملكوت الله إلى حجم ضخم. يبدو هذا مستحيلًا، لكن الله سيأخذ كل المجد في النهاية. </w:t>
      </w:r>
    </w:p>
    <w:p>
      <w:pPr>
        <w:bidi/>
      </w:pPr>
      <w:r>
        <w:rPr>
          <w:rtl/>
          <w:cs/>
          <w:lang w:val="ar_AE" w:bidi="ar_AE"/>
        </w:rPr>
      </w:r>
      <w:r>
        <w:rPr>
          <w:rtl/>
          <w:cs/>
          <w:lang w:val="ar_AE" w:bidi="ar_AE"/>
        </w:rPr>
        <w:t>توقّفوا هنا وتحدّثوا عن كيف تخبركم ثقافتكم عن زرع البذار وجَني الحصاد. ما الكلمات التي تستخدمونها لوصف هذه العملية؟ ماذا تعتقد ثقافتكم بشأن مَنْ أو ما الذي له السيطرة على ثمار الحصاد؟ أخبروا بعضكم بعضًا قصصًا عن الحصاد الجيد والسيئ في منطقتكم. أوقِفوا الاستماع إلى التسجيل هنا.</w:t>
      </w:r>
    </w:p>
    <w:p>
      <w:pPr>
        <w:bidi/>
      </w:pPr>
      <w:r>
        <w:rPr>
          <w:rtl/>
          <w:cs/>
          <w:lang w:val="ar_AE" w:bidi="ar_AE"/>
        </w:rPr>
      </w:r>
      <w:r>
        <w:rPr>
          <w:rtl/>
          <w:cs/>
          <w:lang w:val="ar_AE" w:bidi="ar_AE"/>
        </w:rPr>
        <w:t xml:space="preserve">استمر يسوع في تعليم الناس بالأمثال، ولكن عندما كان وحده مع التلاميذ، كان يشرح معنى الأمثال. </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تتضمن هذه القصة 3 مشاهد.</w:t>
      </w:r>
    </w:p>
    <w:p>
      <w:pPr>
        <w:bidi/>
      </w:pPr>
      <w:r>
        <w:rPr>
          <w:rtl/>
          <w:cs/>
          <w:lang w:val="ar_AE" w:bidi="ar_AE"/>
        </w:rPr>
      </w:r>
      <w:r>
        <w:rPr>
          <w:b/>
          <w:rtl/>
          <w:cs/>
          <w:lang w:val="ar_AE" w:bidi="ar_AE"/>
        </w:rPr>
        <w:t>المشهد الأول:</w:t>
      </w:r>
      <w:r>
        <w:rPr>
          <w:rtl/>
          <w:cs/>
          <w:lang w:val="ar_AE" w:bidi="ar_AE"/>
        </w:rPr>
        <w:t xml:space="preserve"> في هذه القصة، لا يزال الرب يسوع يعلم. ويروي قصة أخرى عن الزارع.</w:t>
      </w:r>
    </w:p>
    <w:p>
      <w:pPr>
        <w:bidi/>
      </w:pPr>
      <w:r>
        <w:rPr>
          <w:rtl/>
          <w:cs/>
          <w:lang w:val="ar_AE" w:bidi="ar_AE"/>
        </w:rPr>
      </w:r>
      <w:r>
        <w:rPr>
          <w:b/>
          <w:rtl/>
          <w:cs/>
          <w:lang w:val="ar_AE" w:bidi="ar_AE"/>
        </w:rPr>
        <w:t>المشهد الثاني:</w:t>
      </w:r>
      <w:r>
        <w:rPr>
          <w:rtl/>
          <w:cs/>
          <w:lang w:val="ar_AE" w:bidi="ar_AE"/>
        </w:rPr>
        <w:t xml:space="preserve"> يواصل الرب يسوع التعليم، مستخدمًا قصة عن بذرة صغيرة تتحوّل إلى شجرة كبيرة.</w:t>
      </w:r>
    </w:p>
    <w:p>
      <w:pPr>
        <w:bidi/>
      </w:pPr>
      <w:r>
        <w:rPr>
          <w:rtl/>
          <w:cs/>
          <w:lang w:val="ar_AE" w:bidi="ar_AE"/>
        </w:rPr>
      </w:r>
      <w:r>
        <w:rPr>
          <w:b/>
          <w:rtl/>
          <w:cs/>
          <w:lang w:val="ar_AE" w:bidi="ar_AE"/>
        </w:rPr>
        <w:t>المشهد الثالث:</w:t>
      </w:r>
      <w:r>
        <w:rPr>
          <w:rtl/>
          <w:cs/>
          <w:lang w:val="ar_AE" w:bidi="ar_AE"/>
        </w:rPr>
        <w:t xml:space="preserve"> بعد هذين الوصفين لملكوت الله، يخبرنا المقطع أن الرب يسوع كان دائمًا يستخدم القصص ليعلّم الناس. ثم كان يشرح لتلاميذه لاحقًا.</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الذين يستمعون إلى الرب يسوع</w:t>
      </w:r>
    </w:p>
    <w:p>
      <w:pPr>
        <w:pStyle w:val="ListBullet"/>
        <w:bidi/>
        <w:spacing w:line="240" w:lineRule="auto"/>
        <w:ind w:left="720"/>
      </w:pPr>
      <w:r>
        <w:rPr>
          <w:rtl/>
          <w:cs/>
          <w:lang w:val="ar_AE" w:bidi="ar_AE"/>
        </w:rPr>
      </w:r>
      <w:r>
        <w:rPr>
          <w:rtl/>
          <w:cs/>
          <w:lang w:val="ar_AE" w:bidi="ar_AE"/>
        </w:rPr>
        <w:t>مزارع</w:t>
      </w:r>
    </w:p>
    <w:p>
      <w:pPr>
        <w:pStyle w:val="ListBullet"/>
        <w:bidi/>
        <w:spacing w:line="240" w:lineRule="auto"/>
        <w:ind w:left="720"/>
      </w:pPr>
      <w:r>
        <w:rPr>
          <w:rtl/>
          <w:cs/>
          <w:lang w:val="ar_AE" w:bidi="ar_AE"/>
        </w:rPr>
      </w:r>
      <w:r>
        <w:rPr>
          <w:rtl/>
          <w:cs/>
          <w:lang w:val="ar_AE" w:bidi="ar_AE"/>
        </w:rPr>
        <w:t>شخص يهتم بالشجرة لتنمو</w:t>
      </w:r>
    </w:p>
    <w:p>
      <w:pPr>
        <w:pStyle w:val="ListBullet"/>
        <w:bidi/>
        <w:spacing w:line="240" w:lineRule="auto"/>
        <w:ind w:left="720"/>
      </w:pPr>
      <w:r>
        <w:rPr>
          <w:rtl/>
          <w:cs/>
          <w:lang w:val="ar_AE" w:bidi="ar_AE"/>
        </w:rPr>
      </w:r>
      <w:r>
        <w:rPr>
          <w:rtl/>
          <w:cs/>
          <w:lang w:val="ar_AE" w:bidi="ar_AE"/>
        </w:rPr>
        <w:t>حبة خردل</w:t>
      </w:r>
    </w:p>
    <w:p>
      <w:pPr>
        <w:pStyle w:val="ListBullet"/>
        <w:bidi/>
        <w:spacing w:line="240" w:lineRule="auto"/>
        <w:ind w:left="720"/>
      </w:pPr>
      <w:r>
        <w:rPr>
          <w:rtl/>
          <w:cs/>
          <w:lang w:val="ar_AE" w:bidi="ar_AE"/>
        </w:rPr>
      </w:r>
      <w:r>
        <w:rPr>
          <w:rtl/>
          <w:cs/>
          <w:lang w:val="ar_AE" w:bidi="ar_AE"/>
        </w:rPr>
        <w:t>طائر</w:t>
      </w:r>
    </w:p>
    <w:p>
      <w:pPr>
        <w:bidi/>
      </w:pPr>
      <w:r>
        <w:rPr>
          <w:rtl/>
          <w:cs/>
          <w:lang w:val="ar_AE" w:bidi="ar_AE"/>
        </w:rPr>
      </w:r>
      <w:r>
        <w:rPr>
          <w:rtl/>
          <w:cs/>
          <w:lang w:val="ar_AE" w:bidi="ar_AE"/>
        </w:rPr>
        <w:t>في هذه الجلسة، اطلب من المجموعة رسم قصة مصورة أو استخدام بعض الأدوات لتصور القصة والأحداث فيها.</w:t>
      </w:r>
    </w:p>
    <w:p>
      <w:pPr>
        <w:bidi/>
      </w:pPr>
      <w:r>
        <w:rPr>
          <w:rtl/>
          <w:cs/>
          <w:lang w:val="ar_AE" w:bidi="ar_AE"/>
        </w:rPr>
      </w:r>
      <w:r>
        <w:rPr>
          <w:rtl/>
          <w:cs/>
          <w:lang w:val="ar_AE" w:bidi="ar_AE"/>
        </w:rPr>
        <w:t>يبدأ المشهد الأول بكلمة زمنية. هذه الكلمة تشير إلى أن الرب يسوع واصل ما يعلم، أو أن هذه القصة تأتي بعد قصص أخرى يرويها. تستخدم بعض الترجمات كلمة ربط بسيطة مثل حرف العطف "و"، وفي ترجمات أخرى تستخدم كلمة "مرة أخرى"، وآخرون تستخدم كلمة "أيضًا". هذه الكلمات الثلاث تشير إلى أن الرب يسوع واصل ما يعلمه.</w:t>
      </w:r>
    </w:p>
    <w:p>
      <w:pPr>
        <w:bidi/>
      </w:pPr>
      <w:r>
        <w:rPr>
          <w:rtl/>
          <w:cs/>
          <w:lang w:val="ar_AE" w:bidi="ar_AE"/>
        </w:rPr>
      </w:r>
      <w:r>
        <w:rPr>
          <w:rtl/>
          <w:cs/>
          <w:lang w:val="ar_AE" w:bidi="ar_AE"/>
        </w:rPr>
        <w:t>توقفوا وناقشوا: ليروي أحدكم قصة عن شخص يعلم. تحدثوا عما علمه الشخص. استمعوا بانتباه إلى كلمات الربط التي يستخدمها الشخص لربط تعليم بالتالي. أوقِفوا الاستماع إلى التسجيل هنا.</w:t>
      </w:r>
    </w:p>
    <w:p>
      <w:pPr>
        <w:bidi/>
      </w:pPr>
      <w:r>
        <w:rPr>
          <w:rtl/>
          <w:cs/>
          <w:lang w:val="ar_AE" w:bidi="ar_AE"/>
        </w:rPr>
      </w:r>
      <w:r>
        <w:rPr>
          <w:rtl/>
          <w:cs/>
          <w:lang w:val="ar_AE" w:bidi="ar_AE"/>
        </w:rPr>
        <w:t>سيغرس الزارع البذور. ثم ينام الزارع ويستيقظ. ينام الزارع ويستيقظ. وبينما يحدث هذا، ينمو النبات. يرى الزارع النبات ينمو، لا يفهم الزارع كيف ينمو النبات. يحصد الزارع الحبوب، حين تبيض.</w:t>
      </w:r>
    </w:p>
    <w:p>
      <w:pPr>
        <w:bidi/>
      </w:pPr>
      <w:r>
        <w:rPr>
          <w:rtl/>
          <w:cs/>
          <w:lang w:val="ar_AE" w:bidi="ar_AE"/>
        </w:rPr>
      </w:r>
      <w:r>
        <w:rPr>
          <w:rtl/>
          <w:cs/>
          <w:lang w:val="ar_AE" w:bidi="ar_AE"/>
        </w:rPr>
        <w:t>توقّفوا وناقشوا: اعرض النباتات في مراحل مختلفة من النمو. أحدهم يندفع من الأرض. وآخر بساق خال من الحبوب. وآخر سيكون جاهزًا للحصاد. اطلب من المجموعة وصف كل مرحلة من مراحل النمو. أوقِفوا الاستماع إلى التسجيل هنا.</w:t>
      </w:r>
    </w:p>
    <w:p>
      <w:pPr>
        <w:bidi/>
      </w:pPr>
      <w:r>
        <w:rPr>
          <w:rtl/>
          <w:cs/>
          <w:lang w:val="ar_AE" w:bidi="ar_AE"/>
        </w:rPr>
      </w:r>
      <w:r>
        <w:rPr>
          <w:rtl/>
          <w:cs/>
          <w:lang w:val="ar_AE" w:bidi="ar_AE"/>
        </w:rPr>
        <w:t>في المشهد الثاني، يسأل الرب يسوع سؤالين لا يتطلبان إجابة. يبدو أن الرب يسوع يفكر جهرًا. إذ يفصح عما يفكر فيه: "بِمَاذَا نُشَبِّهُ مَلَكُوتَ ٱللهِ؟ أَوْ بِأَيِّ مَثَلٍ نُمَثِّلُهُ؟"</w:t>
      </w:r>
    </w:p>
    <w:p>
      <w:pPr>
        <w:bidi/>
      </w:pPr>
      <w:r>
        <w:rPr>
          <w:rtl/>
          <w:cs/>
          <w:lang w:val="ar_AE" w:bidi="ar_AE"/>
        </w:rPr>
      </w:r>
      <w:r>
        <w:rPr>
          <w:rtl/>
          <w:cs/>
          <w:lang w:val="ar_AE" w:bidi="ar_AE"/>
        </w:rPr>
        <w:t>توقفوا وناقشوا: ليرو أحدكم قصة عن شخص يخطط لتعليم مجموعة من الأشخاص درسًا. يحاول هذا الشخص أن يقرر الدرس الذي سيعلمه أو كيف سيعلمه. انتبهوا إلى ما يقوله هذا الشخص وهو يحاول أن يقرر. هل يسأل نفسه أسئلة لا تتطلب إجابة؟ هل يتحدث بتصريحات؟ أوقِفوا الاستماع إلى التسجيل هنا.</w:t>
      </w:r>
    </w:p>
    <w:p>
      <w:pPr>
        <w:bidi/>
      </w:pPr>
      <w:r>
        <w:rPr>
          <w:rtl/>
          <w:cs/>
          <w:lang w:val="ar_AE" w:bidi="ar_AE"/>
        </w:rPr>
      </w:r>
      <w:r>
        <w:rPr>
          <w:rtl/>
          <w:cs/>
          <w:lang w:val="ar_AE" w:bidi="ar_AE"/>
        </w:rPr>
        <w:t>يشبه الرب يسوع ملكوت الله بحبة خردل الأصغر بين الحبوب. هذه البذرة تنمو لتصبح نباتًا كبيرًا جدًا. إن النبات كبير لدرجة أن الطيور تبني أعشاشاً على فروعه. إنه نبات، ليس شجرة.</w:t>
      </w:r>
    </w:p>
    <w:p>
      <w:pPr>
        <w:bidi/>
      </w:pPr>
      <w:r>
        <w:rPr>
          <w:rtl/>
          <w:cs/>
          <w:lang w:val="ar_AE" w:bidi="ar_AE"/>
        </w:rPr>
      </w:r>
      <w:r>
        <w:rPr>
          <w:rtl/>
          <w:cs/>
          <w:lang w:val="ar_AE" w:bidi="ar_AE"/>
        </w:rPr>
        <w:t>في المشهد الثالث، ينتقل الفعل إلى وصف عام لكيفية تعليم الرب يسوع الناس. لقد علم الرب يسوع الناس بحكي القصص والأمثال. كانت القصص مشابهة لهذه القصص التي رواها للتو. لم يشرح الرب يسوع معنى القصص للناس. لقد فسر الرب يسوع معنى القصص لتلاميذه عندما كانوا وحدهم معه.</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تتضمن هذه القصة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الذين يستمعون إلى الرب يسوع</w:t>
      </w:r>
    </w:p>
    <w:p>
      <w:pPr>
        <w:pStyle w:val="ListBullet"/>
        <w:bidi/>
        <w:spacing w:line="240" w:lineRule="auto"/>
        <w:ind w:left="720"/>
      </w:pPr>
      <w:r>
        <w:rPr>
          <w:rtl/>
          <w:cs/>
          <w:lang w:val="ar_AE" w:bidi="ar_AE"/>
        </w:rPr>
      </w:r>
      <w:r>
        <w:rPr>
          <w:rtl/>
          <w:cs/>
          <w:lang w:val="ar_AE" w:bidi="ar_AE"/>
        </w:rPr>
        <w:t>مزارع</w:t>
      </w:r>
    </w:p>
    <w:p>
      <w:pPr>
        <w:pStyle w:val="ListBullet"/>
        <w:bidi/>
        <w:spacing w:line="240" w:lineRule="auto"/>
        <w:ind w:left="720"/>
      </w:pPr>
      <w:r>
        <w:rPr>
          <w:rtl/>
          <w:cs/>
          <w:lang w:val="ar_AE" w:bidi="ar_AE"/>
        </w:rPr>
      </w:r>
      <w:r>
        <w:rPr>
          <w:rtl/>
          <w:cs/>
          <w:lang w:val="ar_AE" w:bidi="ar_AE"/>
        </w:rPr>
        <w:t>شخص يمثل النبتة التي تنمو.</w:t>
      </w:r>
    </w:p>
    <w:p>
      <w:pPr>
        <w:pStyle w:val="ListBullet"/>
        <w:bidi/>
        <w:spacing w:line="240" w:lineRule="auto"/>
        <w:ind w:left="720"/>
      </w:pPr>
      <w:r>
        <w:rPr>
          <w:rtl/>
          <w:cs/>
          <w:lang w:val="ar_AE" w:bidi="ar_AE"/>
        </w:rPr>
      </w:r>
      <w:r>
        <w:rPr>
          <w:rtl/>
          <w:cs/>
          <w:lang w:val="ar_AE" w:bidi="ar_AE"/>
        </w:rPr>
        <w:t>حبة خردل</w:t>
      </w:r>
    </w:p>
    <w:p>
      <w:pPr>
        <w:pStyle w:val="ListBullet"/>
        <w:bidi/>
        <w:spacing w:line="240" w:lineRule="auto"/>
        <w:ind w:left="720"/>
      </w:pPr>
      <w:r>
        <w:rPr>
          <w:rtl/>
          <w:cs/>
          <w:lang w:val="ar_AE" w:bidi="ar_AE"/>
        </w:rPr>
      </w:r>
      <w:r>
        <w:rPr>
          <w:rtl/>
          <w:cs/>
          <w:lang w:val="ar_AE" w:bidi="ar_AE"/>
        </w:rPr>
        <w:t>طائر</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تأكدوا من عدم إهمال تمثيل الأجزاء الصعبة أو المهمة من القصة. ساعدوا بعضكم البعض على تذكر كل جزء من القصة.</w:t>
      </w:r>
    </w:p>
    <w:p>
      <w:pPr>
        <w:bidi/>
      </w:pPr>
      <w:r>
        <w:rPr>
          <w:rtl/>
          <w:cs/>
          <w:lang w:val="ar_AE" w:bidi="ar_AE"/>
        </w:rPr>
      </w:r>
      <w:r>
        <w:rPr>
          <w:rtl/>
          <w:cs/>
          <w:lang w:val="ar_AE" w:bidi="ar_AE"/>
        </w:rPr>
        <w:t xml:space="preserve">أوقفوا هذا التسجيل مؤقتًا هنا، ومثّلوا المقطع. </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يلعب الشخصية: "ماذا تشعر أو بمَ تفكّر؟" وعلى من يؤدي الدور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هذا التسجيل مؤقتاً هنا، وقوموا بتمثيل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في المشهد الأول، يروي الرب يسوع قصة عن مزارع يزرع بذوره. تنمو البذور لتصبح نباتات حتى أثناء نوم المزارع.</w:t>
      </w:r>
    </w:p>
    <w:p>
      <w:pPr>
        <w:bidi/>
      </w:pPr>
      <w:r>
        <w:rPr>
          <w:rtl/>
          <w:cs/>
          <w:lang w:val="ar_AE" w:bidi="ar_AE"/>
        </w:rPr>
      </w:r>
      <w:r>
        <w:rPr>
          <w:rtl/>
          <w:cs/>
          <w:lang w:val="ar_AE" w:bidi="ar_AE"/>
        </w:rPr>
        <w:t>أوقفوا التمثيل: اطلب من الممثل الذي يؤدي دور المزارع أن يصف ما يفعله لجعل البذور تنمو. ربما تسمع إجابات مثل: "لا شيء. لقد جهزت الحقل لعملية الزرع، وبمجرد بذر البذور على الأرض، أنتظر فقط حتى تنمو النباتات. إذا هطلت الأمطار، فهذا جيد لكني لا أستطيع التحكم في الأمطار أو الشمس. إنه لأمر مدهش بالنسبة لي أن النباتات تبدو أنها تنمو حتى خلال الليل." واصلوا تمثيل الدراما.</w:t>
      </w:r>
    </w:p>
    <w:p>
      <w:pPr>
        <w:bidi/>
      </w:pPr>
      <w:r>
        <w:rPr>
          <w:rtl/>
          <w:cs/>
          <w:lang w:val="ar_AE" w:bidi="ar_AE"/>
        </w:rPr>
      </w:r>
      <w:r>
        <w:rPr>
          <w:rtl/>
          <w:cs/>
          <w:lang w:val="ar_AE" w:bidi="ar_AE"/>
        </w:rPr>
        <w:t>بينما يصف الرب يسوع المزارع وهو يبدأ الحصاد،</w:t>
      </w:r>
    </w:p>
    <w:p>
      <w:pPr>
        <w:bidi/>
      </w:pPr>
      <w:r>
        <w:rPr>
          <w:rtl/>
          <w:cs/>
          <w:lang w:val="ar_AE" w:bidi="ar_AE"/>
        </w:rPr>
      </w:r>
      <w:r>
        <w:rPr>
          <w:rtl/>
          <w:cs/>
          <w:lang w:val="ar_AE" w:bidi="ar_AE"/>
        </w:rPr>
        <w:t>أوقفوا التمثيل: اسأل الشخص الذي يؤدي دور المزارع: "ما مسؤوليتك الآن؟" ربما تسمع عبارات مثل: "أن أجمع الحبوب"، أو "أن أكون شاكرًا على الحصاد." واصلوا تمثيل الدراما.</w:t>
      </w:r>
    </w:p>
    <w:p>
      <w:pPr>
        <w:bidi/>
      </w:pPr>
      <w:r>
        <w:rPr>
          <w:rtl/>
          <w:cs/>
          <w:lang w:val="ar_AE" w:bidi="ar_AE"/>
        </w:rPr>
      </w:r>
      <w:r>
        <w:rPr>
          <w:rtl/>
          <w:cs/>
          <w:lang w:val="ar_AE" w:bidi="ar_AE"/>
        </w:rPr>
        <w:t>في المشهد الثاني، يصف الرب يسوع حبة الخردل، التي تبدأ كبذرة صغيرة وتصبح شجرة كبيرة ذات أغصان ضخمة.</w:t>
      </w:r>
    </w:p>
    <w:p>
      <w:pPr>
        <w:bidi/>
      </w:pPr>
      <w:r>
        <w:rPr>
          <w:rtl/>
          <w:cs/>
          <w:lang w:val="ar_AE" w:bidi="ar_AE"/>
        </w:rPr>
      </w:r>
      <w:r>
        <w:rPr>
          <w:rtl/>
          <w:cs/>
          <w:lang w:val="ar_AE" w:bidi="ar_AE"/>
        </w:rPr>
        <w:t>أوقفوا التمثيل: اسأل الشخص الذي يؤدي دور الحبة عما فعلته لتصبح شجرة كبيرة. ربما تسمع إجابة مثل: "هذا هو المقصود لي أن أكون عليه"، أو "لا أعرف كيف حدث هذا لي. كنت بحاجة فقط إلى أن أُزرع – فلدي القدرة على أن أصبح شجرة كبيرة." اسأل الأشخاص الذين يقومون بدور العصافير: "لماذا تبنون أعشاشًا على هذه الشجرة؟" ربما تسمع إجابة تقول: "هذا مكان جيد للعش، فالأغصان قوية، ويوجد ظل جيد. فنشعر هناك أن العش محمي. هذا مكان جيد لطيورنا الصغار لتبدأ منه الحياة." واصلوا تمثيل الدراما.</w:t>
      </w:r>
    </w:p>
    <w:p>
      <w:pPr>
        <w:bidi/>
      </w:pPr>
      <w:r>
        <w:rPr>
          <w:rtl/>
          <w:cs/>
          <w:lang w:val="ar_AE" w:bidi="ar_AE"/>
        </w:rPr>
      </w:r>
      <w:r>
        <w:rPr>
          <w:rtl/>
          <w:cs/>
          <w:lang w:val="ar_AE" w:bidi="ar_AE"/>
        </w:rPr>
        <w:t>في المشهد الثالث، كان الرب يسوع يُعلِّم بالأمثال دائمًا، وعندما يكون وحده مع تلاميذه كان يُفسِّر لهم الأمثال.</w:t>
      </w:r>
    </w:p>
    <w:p>
      <w:pPr>
        <w:bidi/>
      </w:pPr>
      <w:r>
        <w:rPr>
          <w:rtl/>
          <w:cs/>
          <w:lang w:val="ar_AE" w:bidi="ar_AE"/>
        </w:rPr>
      </w:r>
      <w:r>
        <w:rPr>
          <w:rtl/>
          <w:cs/>
          <w:lang w:val="ar_AE" w:bidi="ar_AE"/>
        </w:rPr>
        <w:t>أوقفوا التمثيل: اسأل الشخص الذي يؤدي دور الرب يسوع "لماذا لم تشرح هذه القصص للجمع؟" ربما تسمع إجابات مثل: "كنت أتكلّم بالأمثال حتى يتمكن الناس وحدهم، الذين يستمعون لي حقًا، من الفهم" أو "كنت أتكلّم بالأمثال آملًا أن يأتي الناس إليّ ويطلبون مني أن أشرح ذلك." واصلوا تمثيل الدراما.</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في هذا المقطع، يتحدَّث يسوع عن </w:t>
      </w:r>
      <w:r>
        <w:rPr>
          <w:b/>
          <w:rtl/>
          <w:cs/>
          <w:lang w:val="ar_AE" w:bidi="ar_AE"/>
        </w:rPr>
        <w:t>ملكوت الله</w:t>
      </w:r>
      <w:r>
        <w:rPr>
          <w:rtl/>
          <w:cs/>
          <w:lang w:val="ar_AE" w:bidi="ar_AE"/>
        </w:rPr>
        <w:t xml:space="preserve">. يُناقَش مفهوم </w:t>
      </w:r>
      <w:hyperlink r:id="rId66">
        <w:r>
          <w:rPr>
            <w:rtl/>
            <w:cs/>
            <w:lang w:val="ar_AE" w:bidi="ar_AE"/>
          </w:rPr>
          <w:rPr>
            <w:color w:val="0000EE"/>
            <w:u w:val="single"/>
          </w:rPr>
          <w:t>ملكوت الله</w:t>
        </w:r>
      </w:hyperlink>
      <w:r>
        <w:rPr>
          <w:rtl/>
          <w:cs/>
          <w:lang w:val="ar_AE" w:bidi="ar_AE"/>
        </w:rPr>
        <w:t xml:space="preserve"> في قاموس الكلمات الرئيسية. استخدمْ نفس المصطلح هنا مثلما استخدمتَه في المَثل السابق عن البذار والزارع.</w:t>
      </w:r>
    </w:p>
    <w:p>
      <w:pPr>
        <w:bidi/>
      </w:pPr>
      <w:r>
        <w:rPr>
          <w:rtl/>
          <w:cs/>
          <w:lang w:val="ar_AE" w:bidi="ar_AE"/>
        </w:rPr>
      </w:r>
      <w:r>
        <w:rPr>
          <w:rtl/>
          <w:cs/>
          <w:lang w:val="ar_AE" w:bidi="ar_AE"/>
        </w:rPr>
        <w:t xml:space="preserve">قال يسوع إن المُزارعين </w:t>
      </w:r>
      <w:r>
        <w:rPr>
          <w:b/>
          <w:rtl/>
          <w:cs/>
          <w:lang w:val="ar_AE" w:bidi="ar_AE"/>
        </w:rPr>
        <w:t>يُلقون البذار على الأرض</w:t>
      </w:r>
      <w:r>
        <w:rPr>
          <w:rtl/>
          <w:cs/>
          <w:lang w:val="ar_AE" w:bidi="ar_AE"/>
        </w:rPr>
        <w:t>. وهذا يشير إلى إلقاء البذار على الأرض في عملية زراعتها. لا تُزرع هذه البذرة على أية أرض وحسب، بل على تربة مُجِّهزة في الحقول. استخدمْ نفس الوصف الذي استخدمتَه لهذه العملية في مَثل الأراضي الأربع.</w:t>
      </w:r>
    </w:p>
    <w:p>
      <w:pPr>
        <w:bidi/>
      </w:pPr>
      <w:r>
        <w:rPr>
          <w:rtl/>
          <w:cs/>
          <w:lang w:val="ar_AE" w:bidi="ar_AE"/>
        </w:rPr>
      </w:r>
      <w:r>
        <w:rPr>
          <w:rtl/>
          <w:cs/>
          <w:lang w:val="ar_AE" w:bidi="ar_AE"/>
        </w:rPr>
        <w:t xml:space="preserve">عندما كان يسوع مع </w:t>
      </w:r>
      <w:r>
        <w:rPr>
          <w:b/>
          <w:rtl/>
          <w:cs/>
          <w:lang w:val="ar_AE" w:bidi="ar_AE"/>
        </w:rPr>
        <w:t>تلاميذه</w:t>
      </w:r>
      <w:r>
        <w:rPr>
          <w:rtl/>
          <w:cs/>
          <w:lang w:val="ar_AE" w:bidi="ar_AE"/>
        </w:rPr>
        <w:t xml:space="preserve"> على انفراد كان يفسر لهم كل شيء. يُناقَش مصطلح </w:t>
      </w:r>
      <w:hyperlink r:id="rId54">
        <w:r>
          <w:rPr>
            <w:rtl/>
            <w:cs/>
            <w:lang w:val="ar_AE" w:bidi="ar_AE"/>
          </w:rPr>
          <w:rPr>
            <w:color w:val="0000EE"/>
            <w:u w:val="single"/>
          </w:rPr>
          <w:t>التلميذ</w:t>
        </w:r>
      </w:hyperlink>
      <w:r>
        <w:rPr>
          <w:rtl/>
          <w:cs/>
          <w:lang w:val="ar_AE" w:bidi="ar_AE"/>
        </w:rPr>
        <w:t xml:space="preserve"> في قاموس الكلمات الرئيسية. استخدمْ للتعبير عن التلميذ نفس الكلمة التي تستخدمها عادةً.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4:35–41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مرقس 4: 35–41 وضعه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 إلى نسخة صوتية لإنجيل مرقس ٤: ٣٥–٤١ بحيث تكون من أكثر الترجمات المفهومة لك.</w:t>
      </w:r>
    </w:p>
    <w:p>
      <w:pPr>
        <w:bidi/>
      </w:pPr>
      <w:r>
        <w:rPr>
          <w:rtl/>
          <w:cs/>
          <w:lang w:val="ar_AE" w:bidi="ar_AE"/>
        </w:rPr>
      </w:r>
      <w:r>
        <w:rPr>
          <w:rtl/>
          <w:cs/>
          <w:lang w:val="ar_AE" w:bidi="ar_AE"/>
        </w:rPr>
        <w:t xml:space="preserve">هذه القصة هي الأولى بين أربع قصص قُصدَ بها، على الأرجح، إظهار سلطان يسوع على الطبيعة والشر والموت. يجلب يسوع الحياة حيث الموت والهلاك. وهذه قصة روائية عن يسوع الذي يُهدئ عاصفة قامت في بحر الجليل. </w:t>
      </w:r>
    </w:p>
    <w:p>
      <w:pPr>
        <w:bidi/>
      </w:pPr>
      <w:r>
        <w:rPr>
          <w:rtl/>
          <w:cs/>
          <w:lang w:val="ar_AE" w:bidi="ar_AE"/>
        </w:rPr>
      </w:r>
      <w:r>
        <w:rPr>
          <w:rtl/>
          <w:cs/>
          <w:lang w:val="ar_AE" w:bidi="ar_AE"/>
        </w:rPr>
        <w:t xml:space="preserve">يحل المساء عند بداية هذه القصة، إذ يكون وقت القصة وقت الغروب تقريبًا. كان يسوع يُعلِّم عن ملكوت الله طوال اليوم، وها يسوع جالسًا فعلًا في السفينة، حيث ظل جالسًا طوال اليوم، لكي تسمع الجموع الكبيرة على الشاطئ صوته وتراه وهو يُعلِّم. يقول يسوع لتلاميذه: "لنجتَزْ إلى العَبرْ (الجانب الآخر من بحر الجليل)". يدخل تلاميذ يسوع معه إلى السفينة. كانت السفينة التي يجلس فيها يسوع نحو 8 أمتار طولًا وعرضها مترَين ونصف. وعمقها يقارب مترًا وربع المتر. وكان ثمة مَقْعَد في الخلف للشخص الذي يقود السفينة. كان من المُفترَض لسفينة بهذا الحجم أنْ تتَّسع بسهولة لثلاثة عشر شخصًا. يدخل التلاميذ السفينة التي كان يسوع جالسًا فيها. يغادرون الشاطئ ويبدؤون عبور البحيرة. أما الجمع الذي كان يستمع إلى يسوع فكان قد ترك الشاطئ. وتبعت السُفُن الأخرى التي من المنطقة، السفينة التي كان يسوع وتلاميذه فيها. </w:t>
      </w:r>
    </w:p>
    <w:p>
      <w:pPr>
        <w:bidi/>
      </w:pPr>
      <w:r>
        <w:rPr>
          <w:rtl/>
          <w:cs/>
          <w:lang w:val="ar_AE" w:bidi="ar_AE"/>
        </w:rPr>
      </w:r>
      <w:r>
        <w:rPr>
          <w:rtl/>
          <w:cs/>
          <w:lang w:val="ar_AE" w:bidi="ar_AE"/>
        </w:rPr>
        <w:t xml:space="preserve">توقّفوا هنا واعرضوا لفريق التَّرْجَمَة لديكم خريطة للبحيرة. اعرضوا لهم أيضًا صورة لمدينة كفرناحوم حيث كان يسوع يُعلِّم طوال اليوم، ثم اعرضوا منطقة العشر مدن التي ستتوقَّف عندها السفينة. تعني كلمة "ديكابوليس (العشر مُدُن)" بلدًا أو إقليمًا آخر تحكمه حكومة أخرى. لاحظوا أن معنى هذا أنَّ السفينة ستعبر الجزء الأكثر اتِّساعًا من البحيرة. يبلغ عرض البحيرة 8 أميال تقريبًا، أو 13 كيلومترًا عند أوسع نقطة. اعرضوا صورة </w:t>
      </w:r>
      <w:r>
        <w:rPr>
          <w:b/>
          <w:rtl/>
          <w:cs/>
          <w:lang w:val="ar_AE" w:bidi="ar_AE"/>
        </w:rPr>
        <w:t>سفينة</w:t>
      </w:r>
      <w:r>
        <w:rPr>
          <w:rtl/>
          <w:cs/>
          <w:lang w:val="ar_AE" w:bidi="ar_AE"/>
        </w:rPr>
        <w:t xml:space="preserve"> من القرن الأول ومِن مدينة فلسطين. أوقِفوا سماع التسجيل هنا.</w:t>
      </w:r>
    </w:p>
    <w:p>
      <w:pPr>
        <w:bidi/>
      </w:pPr>
      <w:r>
        <w:rPr>
          <w:rtl/>
          <w:cs/>
          <w:lang w:val="ar_AE" w:bidi="ar_AE"/>
        </w:rPr>
      </w:r>
      <w:r>
        <w:rPr>
          <w:rtl/>
          <w:cs/>
          <w:lang w:val="ar_AE" w:bidi="ar_AE"/>
        </w:rPr>
        <w:t>في أثناء الليل، تهب عاصفة. لا نعرف مدى بُعد السفينة عن الشاطئ. كما أنَّ بحر الجليل يبلغ عمقه أكثر من 50 مترًا، أو 150 قدمًا. وكان الظلام حالكًا عندما هبَّتْ العاصفة. بالإضافة إلى أنَّ بحر الجليل محاط بجبال عالية ويمكن أن تهب رياح عنيفة من الجَنُوب الغربي مُسبِّبة عواصف شديدة.</w:t>
      </w:r>
    </w:p>
    <w:p>
      <w:pPr>
        <w:bidi/>
      </w:pPr>
      <w:r>
        <w:rPr>
          <w:rtl/>
          <w:cs/>
          <w:lang w:val="ar_AE" w:bidi="ar_AE"/>
        </w:rPr>
      </w:r>
      <w:r>
        <w:rPr>
          <w:rtl/>
          <w:cs/>
          <w:lang w:val="ar_AE" w:bidi="ar_AE"/>
        </w:rPr>
        <w:t>توقّفوا هنا واعرضوا صورة لبحر الجليل تُظهر الجبال العالية التي تقع بالقرب من الشاطئ. أوقِفوا سماع التسجيل هنا.</w:t>
      </w:r>
    </w:p>
    <w:p>
      <w:pPr>
        <w:bidi/>
      </w:pPr>
      <w:r>
        <w:rPr>
          <w:rtl/>
          <w:cs/>
          <w:lang w:val="ar_AE" w:bidi="ar_AE"/>
        </w:rPr>
      </w:r>
      <w:r>
        <w:rPr>
          <w:rtl/>
          <w:cs/>
          <w:lang w:val="ar_AE" w:bidi="ar_AE"/>
        </w:rPr>
        <w:t>غالبًا ما تكون الرياح أشد في وقت ما بعد الظهيرة عنها في الصباح أو الليل، لذلك يكون الصيد عادةً في الليل. وعندما تهُّب عاصفة في المساء، يكون ذلك أمرًا شديد الْخَطَر. ولأنَّ العديد من تلاميذ يسوع صيّادين، كانوا مُدركين مدى خطورة العاصفة.</w:t>
      </w:r>
    </w:p>
    <w:p>
      <w:pPr>
        <w:bidi/>
      </w:pPr>
      <w:r>
        <w:rPr>
          <w:rtl/>
          <w:cs/>
          <w:lang w:val="ar_AE" w:bidi="ar_AE"/>
        </w:rPr>
      </w:r>
      <w:r>
        <w:rPr>
          <w:rtl/>
          <w:cs/>
          <w:lang w:val="ar_AE" w:bidi="ar_AE"/>
        </w:rPr>
        <w:t>توقّفوا وناقشوا: صِفوا أنواع العواصف التي تواجهكم، وكيف يكون رد فِعل الناس تجاهها. ثم استمعوا إلى الكلمات المستخدمة لوصف الرياح الشديدة. ما نوع الضجيج الذي تصدره الريح؟ كيف يصف الناس ضجيج الريح؟ صِفوا البُحيرات في منطقتكم. ما عُمق البحيرة في المنطقة التي تعيش فيها؟ وما حجمها؟ تحدّثوا عن متى وكيف يصطاد الناس. أوقِفوا سماع التسجيل هنا.</w:t>
      </w:r>
    </w:p>
    <w:p>
      <w:pPr>
        <w:bidi/>
      </w:pPr>
      <w:r>
        <w:rPr>
          <w:rtl/>
          <w:cs/>
          <w:lang w:val="ar_AE" w:bidi="ar_AE"/>
        </w:rPr>
      </w:r>
      <w:r>
        <w:rPr>
          <w:rtl/>
          <w:cs/>
          <w:lang w:val="ar_AE" w:bidi="ar_AE"/>
        </w:rPr>
        <w:t>عندما تهُّب هذه العاصفة، تكون الرياح قوية لدرجة أنها تُثير أمواجًا ضخمة. تُحطِّم قوة اندفاع الأمواج جانب السفينة، وتبدأ في الامتلاء بالماء. كانت السفينة على وشَك الغرَق أو النزول عميقًا إلى الماء. وكان من بين التلاميذ أربعة في الأقل صيّادين في هذه البحيرة طوال حياتهم. كان هؤلاء الصيَّادون مُعتادين على العواصف في بحر الجليل. مع ذلك، كان هؤلاء الصيّادون، مع باقي التلاميذ، مُرتعبين من العاصفة. اعتقد هؤلاء الرجال أجمعين أنَّ السفينة تغرق وأنهم سيغرقون.</w:t>
      </w:r>
    </w:p>
    <w:p>
      <w:pPr>
        <w:bidi/>
      </w:pPr>
      <w:r>
        <w:rPr>
          <w:rtl/>
          <w:cs/>
          <w:lang w:val="ar_AE" w:bidi="ar_AE"/>
        </w:rPr>
      </w:r>
      <w:r>
        <w:rPr>
          <w:rtl/>
          <w:cs/>
          <w:lang w:val="ar_AE" w:bidi="ar_AE"/>
        </w:rPr>
        <w:t>توقّفوا وناقشوا: اسردوا قصة عانَى الناس فيها من خوف شديد بسبب شيء ما. تحدَّثوا عن خوفهم وكيف كان يزداد مع أحداث القصة. لاحظوا الكلمات التي يستخدمها الراوي لوصف هذا الخوف. أوقِفوا سماع التسجيل هنا.</w:t>
      </w:r>
    </w:p>
    <w:p>
      <w:pPr>
        <w:bidi/>
      </w:pPr>
      <w:r>
        <w:rPr>
          <w:rtl/>
          <w:cs/>
          <w:lang w:val="ar_AE" w:bidi="ar_AE"/>
        </w:rPr>
      </w:r>
      <w:r>
        <w:rPr>
          <w:rtl/>
          <w:cs/>
          <w:lang w:val="ar_AE" w:bidi="ar_AE"/>
        </w:rPr>
        <w:t xml:space="preserve">في هذه المرحلة، تخبرنا القصة أن يسوع نائم في الجزء الخلفي من السفينة. وهو واضع رأسه على وسادة. ذهب يسوع لينام قبل أن تندلع العاصفة، وهو يواصل نومه. عادةً ما يكون في الجزء الخلفي من السفينة منصة صغيرة أو مَقْعَد مرتفع للشخص الذي يقود عجلة قيادة السفينة. وغالبًا ما كانت توجد وسادة ليجلس عليها هذا الشخص. هذا هو المكان الذي كان يسوع نائمًا فيه. لكن العاصفة لا توقظ يسوع لأن يسوع نائم على ذلك المَقْعَد، فإنَّ المياه في قاع السفينة لا تُوقظه. </w:t>
      </w:r>
    </w:p>
    <w:p>
      <w:pPr>
        <w:bidi/>
      </w:pPr>
      <w:r>
        <w:rPr>
          <w:rtl/>
          <w:cs/>
          <w:lang w:val="ar_AE" w:bidi="ar_AE"/>
        </w:rPr>
      </w:r>
      <w:r>
        <w:rPr>
          <w:rtl/>
          <w:cs/>
          <w:lang w:val="ar_AE" w:bidi="ar_AE"/>
        </w:rPr>
        <w:t xml:space="preserve">قفوا وناقشوا: اعرضوا صورة </w:t>
      </w:r>
      <w:r>
        <w:rPr>
          <w:b/>
          <w:rtl/>
          <w:cs/>
          <w:lang w:val="ar_AE" w:bidi="ar_AE"/>
        </w:rPr>
        <w:t>قارب</w:t>
      </w:r>
      <w:r>
        <w:rPr>
          <w:rtl/>
          <w:cs/>
          <w:lang w:val="ar_AE" w:bidi="ar_AE"/>
        </w:rPr>
        <w:t xml:space="preserve"> مرة أخرى. تحدّثوا عن كلٍّ من الجزء الأمامي والجزء الخلفي من السفينة. هل تحتوي لُغتكم على مصطلحات مُحددة لهذه الأجزاء من السفينة؟ هل يفهم الجميع تلك المصطلحات؟ استخدموا كلمات يفهمها الجميع أنَّ يسوع في السفينة، مع التلاميذ لكنه في الجزء الخلفي من السفينة، نائم ورأسه على وسادة. أوقِفوا سماع التسجيل هنا.</w:t>
      </w:r>
    </w:p>
    <w:p>
      <w:pPr>
        <w:bidi/>
      </w:pPr>
      <w:r>
        <w:rPr>
          <w:rtl/>
          <w:cs/>
          <w:lang w:val="ar_AE" w:bidi="ar_AE"/>
        </w:rPr>
      </w:r>
      <w:r>
        <w:rPr>
          <w:rtl/>
          <w:cs/>
          <w:lang w:val="ar_AE" w:bidi="ar_AE"/>
        </w:rPr>
        <w:t>كان التلاميذ في حالة ذُعر. أيقَظوا يسوع، وصَرَخوا في وجهه، وقالوا: "يا مُعلِّم، ألا يهمك أننا نهلك؟" إنَّ مُصطلح "مُعلِّم" مُصطلح يُستخدم للإشارة إلى شخص كان له سلطان تعليم كلمة الله للناس. كان السؤال الذي طرحه التلاميذ واحدًا من تلك الأسئلة التي لا تتوقع إجابة، كانوا فقط يترجُّون يسوع طالبين منه المساعدة. كان البعض يقول: "يا مُعلِّم، إننا على وشك الغرَق، ولا يبدو أنك تهتم".</w:t>
      </w:r>
    </w:p>
    <w:p>
      <w:pPr>
        <w:bidi/>
      </w:pPr>
      <w:r>
        <w:rPr>
          <w:rtl/>
          <w:cs/>
          <w:lang w:val="ar_AE" w:bidi="ar_AE"/>
        </w:rPr>
      </w:r>
      <w:r>
        <w:rPr>
          <w:rtl/>
          <w:cs/>
          <w:lang w:val="ar_AE" w:bidi="ar_AE"/>
        </w:rPr>
        <w:t>توقّفوا وناقشوا: احكوا قصة عن مجموعة من الناس ظنُّوا أنهم على وشك الموت. انصتوا إلى الطريقة التي يتحدَّث بها الناس. انصتوا إلى نبرة الصوت. أوقِفوا سماع التسجيل هنا.</w:t>
      </w:r>
    </w:p>
    <w:p>
      <w:pPr>
        <w:bidi/>
      </w:pPr>
      <w:r>
        <w:rPr>
          <w:rtl/>
          <w:cs/>
          <w:lang w:val="ar_AE" w:bidi="ar_AE"/>
        </w:rPr>
      </w:r>
      <w:r>
        <w:rPr>
          <w:rtl/>
          <w:cs/>
          <w:lang w:val="ar_AE" w:bidi="ar_AE"/>
        </w:rPr>
        <w:t>استيقظ يسوع وتحدَّث إلى العاصفة. انتهرَ يسوع الريح. إنَّ كلمة "انتهر" كلمة قوية. فالانتهار يعني أنْ تأمر بمحمَل التهديد. هذه طريقة قوية للتحدُّث إلى الريح. كما تحدَّث يسوع إلى الأمواج. تُصدر الرياح ضجيجًا. لذا طلب يسوع من الريح أن تهدأ. تقول بعض الترجمات أنه قال للبحر: "اهدأ" وبعضها الآخر "ابكَم". كانت الأمواج عالية وتصطدم بالسفينة. لذا قال يسوع للبحر: "اسكت! ابكم!". في الحال، توقَّفت الريح وصارت صامتة، وهدأت الأمواج.</w:t>
      </w:r>
    </w:p>
    <w:p>
      <w:pPr>
        <w:bidi/>
      </w:pPr>
      <w:r>
        <w:rPr>
          <w:rtl/>
          <w:cs/>
          <w:lang w:val="ar_AE" w:bidi="ar_AE"/>
        </w:rPr>
      </w:r>
      <w:r>
        <w:rPr>
          <w:rtl/>
          <w:cs/>
          <w:lang w:val="ar_AE" w:bidi="ar_AE"/>
        </w:rPr>
        <w:t>ثم يتحدَّث يسوع إلى تلاميذه. تذكروا أنهم كانوا قد انتهوا للتو من الاستماع يومًا كاملًا إلى تعليم عن ملكوت الله. لقد شرح يسوع لهم أسرارًا عميقة عن الملكوت. تُظهر الثقة خلال أوقات الكوارث التلميذ الحقيقي. سأل يسوع: "لماذا أنتم خائفين؟ ألا تزالوا مُفتقرين إلى الإيمان؟" يعني الإيمان أن تكون لديك الثقة في شخص ما، أو أن تأمن لشخصٍ ما. يقصد يسوع أن يقول: "ألا تثقون بي بعد؟" أو "ألا تتمتَّعون بالثقة في قدرتي على حمايتكم؟"</w:t>
      </w:r>
    </w:p>
    <w:p>
      <w:pPr>
        <w:bidi/>
      </w:pPr>
      <w:r>
        <w:rPr>
          <w:rtl/>
          <w:cs/>
          <w:lang w:val="ar_AE" w:bidi="ar_AE"/>
        </w:rPr>
      </w:r>
      <w:r>
        <w:rPr>
          <w:rtl/>
          <w:cs/>
          <w:lang w:val="ar_AE" w:bidi="ar_AE"/>
        </w:rPr>
        <w:t>في هذه المرحلة، يكون التلاميذ أكثر رعبًا مما كانوا عليه في أثناء العاصفة، وهم الآن مُرتعبون تمامًا. ينظرون بعضهم إلى بعض. يسأل بعضهم بعضًا عن يسوع. مَن يكون. لقد رأوا للتو أنه حتى الريح والأمواج تطيع يسوع.</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لبشارة مرقس ٤: ٣٥–٤١ بترجمة أكثر وضوحًا وسلاسة.</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يصور الفريق هذا المقطع.</w:t>
      </w:r>
    </w:p>
    <w:p>
      <w:pPr>
        <w:bidi/>
      </w:pPr>
      <w:r>
        <w:rPr>
          <w:rtl/>
          <w:cs/>
          <w:lang w:val="ar_AE" w:bidi="ar_AE"/>
        </w:rPr>
      </w:r>
      <w:r>
        <w:rPr>
          <w:rtl/>
          <w:cs/>
          <w:lang w:val="ar_AE" w:bidi="ar_AE"/>
        </w:rPr>
        <w:t>تتضمن هذه القصة 3 مشاهد.</w:t>
      </w:r>
    </w:p>
    <w:p>
      <w:pPr>
        <w:bidi/>
      </w:pPr>
      <w:r>
        <w:rPr>
          <w:rtl/>
          <w:cs/>
          <w:lang w:val="ar_AE" w:bidi="ar_AE"/>
        </w:rPr>
      </w:r>
      <w:r>
        <w:rPr>
          <w:b/>
          <w:rtl/>
          <w:cs/>
          <w:lang w:val="ar_AE" w:bidi="ar_AE"/>
        </w:rPr>
        <w:t>المشهد الأول:</w:t>
      </w:r>
      <w:r>
        <w:rPr>
          <w:rtl/>
          <w:cs/>
          <w:lang w:val="ar_AE" w:bidi="ar_AE"/>
        </w:rPr>
        <w:t xml:space="preserve"> يبدأ الرب يسوع وتلاميذه عبور بحر الجليل.</w:t>
      </w:r>
    </w:p>
    <w:p>
      <w:pPr>
        <w:bidi/>
      </w:pPr>
      <w:r>
        <w:rPr>
          <w:rtl/>
          <w:cs/>
          <w:lang w:val="ar_AE" w:bidi="ar_AE"/>
        </w:rPr>
      </w:r>
      <w:r>
        <w:rPr>
          <w:b/>
          <w:rtl/>
          <w:cs/>
          <w:lang w:val="ar_AE" w:bidi="ar_AE"/>
        </w:rPr>
        <w:t>المشهد الثاني:</w:t>
      </w:r>
      <w:r>
        <w:rPr>
          <w:rtl/>
          <w:cs/>
          <w:lang w:val="ar_AE" w:bidi="ar_AE"/>
        </w:rPr>
        <w:t xml:space="preserve"> هبوب عاصفة شديدة فجأة. التلاميذ خائفون الموت.</w:t>
      </w:r>
    </w:p>
    <w:p>
      <w:pPr>
        <w:bidi/>
      </w:pPr>
      <w:r>
        <w:rPr>
          <w:rtl/>
          <w:cs/>
          <w:lang w:val="ar_AE" w:bidi="ar_AE"/>
        </w:rPr>
      </w:r>
      <w:r>
        <w:rPr>
          <w:b/>
          <w:rtl/>
          <w:cs/>
          <w:lang w:val="ar_AE" w:bidi="ar_AE"/>
        </w:rPr>
        <w:t>المشهد الثالث:</w:t>
      </w:r>
      <w:r>
        <w:rPr>
          <w:rtl/>
          <w:cs/>
          <w:lang w:val="ar_AE" w:bidi="ar_AE"/>
        </w:rPr>
        <w:t xml:space="preserve"> التلاميذ يوقظون الرب يسوع. الرب يسوع يُهدئ العاصفة والأمواج، فيتساءل التلاميذ عن هوية الرب يسوع حقا.</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w:t>
      </w:r>
    </w:p>
    <w:p>
      <w:pPr>
        <w:pStyle w:val="ListBullet"/>
        <w:bidi/>
        <w:spacing w:line="240" w:lineRule="auto"/>
        <w:ind w:left="720"/>
      </w:pPr>
      <w:r>
        <w:rPr>
          <w:rtl/>
          <w:cs/>
          <w:lang w:val="ar_AE" w:bidi="ar_AE"/>
        </w:rPr>
      </w:r>
      <w:r>
        <w:rPr>
          <w:rtl/>
          <w:cs/>
          <w:lang w:val="ar_AE" w:bidi="ar_AE"/>
        </w:rPr>
        <w:t>قوارب أخرى</w:t>
      </w:r>
    </w:p>
    <w:p>
      <w:pPr>
        <w:pStyle w:val="ListBullet"/>
        <w:bidi/>
        <w:spacing w:line="240" w:lineRule="auto"/>
        <w:ind w:left="720"/>
      </w:pPr>
      <w:r>
        <w:rPr>
          <w:rtl/>
          <w:cs/>
          <w:lang w:val="ar_AE" w:bidi="ar_AE"/>
        </w:rPr>
      </w:r>
      <w:r>
        <w:rPr>
          <w:rtl/>
          <w:cs/>
          <w:lang w:val="ar_AE" w:bidi="ar_AE"/>
        </w:rPr>
        <w:t>الجمع</w:t>
      </w:r>
    </w:p>
    <w:p>
      <w:pPr>
        <w:pStyle w:val="ListBullet"/>
        <w:bidi/>
        <w:spacing w:line="240" w:lineRule="auto"/>
        <w:ind w:left="720"/>
      </w:pPr>
      <w:r>
        <w:rPr>
          <w:rtl/>
          <w:cs/>
          <w:lang w:val="ar_AE" w:bidi="ar_AE"/>
        </w:rPr>
      </w:r>
      <w:r>
        <w:rPr>
          <w:rtl/>
          <w:cs/>
          <w:lang w:val="ar_AE" w:bidi="ar_AE"/>
        </w:rPr>
        <w:t>الرياح</w:t>
      </w:r>
    </w:p>
    <w:p>
      <w:pPr>
        <w:pStyle w:val="ListBullet"/>
        <w:bidi/>
        <w:spacing w:line="240" w:lineRule="auto"/>
        <w:ind w:left="720"/>
      </w:pPr>
      <w:r>
        <w:rPr>
          <w:rtl/>
          <w:cs/>
          <w:lang w:val="ar_AE" w:bidi="ar_AE"/>
        </w:rPr>
      </w:r>
      <w:r>
        <w:rPr>
          <w:rtl/>
          <w:cs/>
          <w:lang w:val="ar_AE" w:bidi="ar_AE"/>
        </w:rPr>
        <w:t>الأمواج</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في المشهد الأول، كان الرب يسوع يعلِّم اليوم كله. الرب يسوع جالس في القارب قبالة الشاطئ مباشرة. ويقول لتلاميذه: لِنَجتز إلى العَبر". فيدخل التلاميذ القارب مع الرب يسوع. إنه المساء أو قرب غروب الشمس. ثمة قوارب أخرى قريبة تتبع قارب الرب يسوع والتلاميذ. وغالبية الجمع واقف عند الشاطئ.</w:t>
      </w:r>
    </w:p>
    <w:p>
      <w:pPr>
        <w:bidi/>
      </w:pPr>
      <w:r>
        <w:rPr>
          <w:rtl/>
          <w:cs/>
          <w:lang w:val="ar_AE" w:bidi="ar_AE"/>
        </w:rPr>
      </w:r>
      <w:r>
        <w:rPr>
          <w:rtl/>
          <w:cs/>
          <w:lang w:val="ar_AE" w:bidi="ar_AE"/>
        </w:rPr>
        <w:t>ينطلق القارب من شاطئ كفرناحوم متجهًا عبر البحر نحو العشر مدن. التي هي أراض يونانية باسم "ديكابوليس" على الجانب الآخر من بحر الجليل، وتخضع لحكومة أخرى. تسيطر الحكومة الرومانية على كل من المنطقة التي تقع فيها كفرناحوم والعشر مدن.</w:t>
      </w:r>
    </w:p>
    <w:p>
      <w:pPr>
        <w:bidi/>
      </w:pPr>
      <w:r>
        <w:rPr>
          <w:rtl/>
          <w:cs/>
          <w:lang w:val="ar_AE" w:bidi="ar_AE"/>
        </w:rPr>
      </w:r>
      <w:r>
        <w:rPr>
          <w:rtl/>
          <w:cs/>
          <w:lang w:val="ar_AE" w:bidi="ar_AE"/>
        </w:rPr>
        <w:t xml:space="preserve">توقَّفوا واعرضوا على مترجميكم صورة </w:t>
      </w:r>
      <w:r>
        <w:rPr>
          <w:rtl/>
          <w:cs/>
          <w:lang w:val="ar_AE" w:bidi="ar_AE"/>
        </w:rPr>
        <w:t>القارب</w:t>
      </w:r>
      <w:r>
        <w:rPr>
          <w:rtl/>
          <w:cs/>
          <w:lang w:val="ar_AE" w:bidi="ar_AE"/>
        </w:rPr>
        <w:t xml:space="preserve"> مرة أخرى، واختاروا طريقًا لإظهار حجمه. على سبيل المثال، يمكنك رسم الأبعاد على الأرض باستخدام عصا. أو يمكنك وضع العصي لإظهار الخطوط العريضة للقارب. اطلب من ثلاثة عشر شخصًا أن يخطوا داخل الخطوط المرسومة. وحددوا مقدمة القارب ومؤخرته. كان الرب يسوع يستلقي في مؤخرة القارب على المقعد الذي يستخدمه قائد القارب. يضع الرب يسوع رأسه على الوسادة التي يجلس عليها قائد القارب. أوقِفوا سماع التسجيل هنا.</w:t>
      </w:r>
    </w:p>
    <w:p>
      <w:pPr>
        <w:bidi/>
      </w:pPr>
      <w:r>
        <w:rPr>
          <w:rtl/>
          <w:cs/>
          <w:lang w:val="ar_AE" w:bidi="ar_AE"/>
        </w:rPr>
      </w:r>
      <w:r>
        <w:rPr>
          <w:rtl/>
          <w:cs/>
          <w:lang w:val="ar_AE" w:bidi="ar_AE"/>
        </w:rPr>
        <w:t>في المشهد الثاني، هبوب عاصفة شديدة فجأة. إنها لعاصفة. يُحبذ استخدام كلمة تصف هذه العاصفة بخلاف تلك المحددة مثل إعصار أو زوبعة حلزونية أو إعصار مداري. تشتد العاصفة، لدرجة أنها تُهيج الأمواج. وتكبر الأمواج لتطول جانبي القارب وتدخله، فيبدأ القارب بالامتلاء بالماء، فتهيم القوارب على المياه متأرجحة. وبدخول الماء داخل القارب أو يمتلئ به، يغرق.</w:t>
      </w:r>
    </w:p>
    <w:p>
      <w:pPr>
        <w:bidi/>
      </w:pPr>
      <w:r>
        <w:rPr>
          <w:rtl/>
          <w:cs/>
          <w:lang w:val="ar_AE" w:bidi="ar_AE"/>
        </w:rPr>
      </w:r>
      <w:r>
        <w:rPr>
          <w:rtl/>
          <w:cs/>
          <w:lang w:val="ar_AE" w:bidi="ar_AE"/>
        </w:rPr>
        <w:t>توقَّفوا وطبقوا هذا النشاط في مجموعة: اعدوا مغطسًا كبيرًا أو دلوًا كبيرًا، وضعوا كأسًا أو وعاء على الماء. لاحظوا أن الوعاء يطفو. والآن اسكبوا بعض الماء في الوعاء رويدًا رويدًا. لاحظوا أنه بينما يمتلئ الوعاء بالماء، يغطس في الماء. وعندما يمتلئ الوعاء بالماء، يغرق. أوقِفوا الاستماع إلى التسجيل هنا.</w:t>
      </w:r>
    </w:p>
    <w:p>
      <w:pPr>
        <w:bidi/>
      </w:pPr>
      <w:r>
        <w:rPr>
          <w:rtl/>
          <w:cs/>
          <w:lang w:val="ar_AE" w:bidi="ar_AE"/>
        </w:rPr>
      </w:r>
      <w:r>
        <w:rPr>
          <w:rtl/>
          <w:cs/>
          <w:lang w:val="ar_AE" w:bidi="ar_AE"/>
        </w:rPr>
        <w:t>التلاميذ خائفون الموت، والرب يسوع نائم. فأيقظوه! وهم يصرخون. بصراخهم وكلامهم نستنتج أنهم مرعوبون؛ من خوفهم لا يحفظون الهدوء أو أدب الحديث! قالين: "يَا مُعَلِّمُ، أَمَا يَهُمُّكَ أَنَّنَا نَهْلِكُ؟" يا لها من عبارة معبرة!</w:t>
      </w:r>
    </w:p>
    <w:p>
      <w:pPr>
        <w:bidi/>
      </w:pPr>
      <w:r>
        <w:rPr>
          <w:rtl/>
          <w:cs/>
          <w:lang w:val="ar_AE" w:bidi="ar_AE"/>
        </w:rPr>
      </w:r>
      <w:r>
        <w:rPr>
          <w:rtl/>
          <w:cs/>
          <w:lang w:val="ar_AE" w:bidi="ar_AE"/>
        </w:rPr>
        <w:t>في المشهد الثالث، يستيقظ الرب يسوع، لينتهر الريح. فكلمة "ينتهر" كلمة معبرة وقوية تحمل أمرًا وتهديدًا. إذ يأمر الربح والأمواج قائلًا: "ٱسْكُتْ! اِبْكَمْ!" وفورًا يهدأ الريح والأمواج.</w:t>
      </w:r>
    </w:p>
    <w:p>
      <w:pPr>
        <w:bidi/>
      </w:pPr>
      <w:r>
        <w:rPr>
          <w:rtl/>
          <w:cs/>
          <w:lang w:val="ar_AE" w:bidi="ar_AE"/>
        </w:rPr>
      </w:r>
      <w:r>
        <w:rPr>
          <w:rtl/>
          <w:cs/>
          <w:lang w:val="ar_AE" w:bidi="ar_AE"/>
        </w:rPr>
        <w:t>توقَّفوا وناقشوا: يُهدئ الرب يسوع الريح والماء بأمر فمه. لاحظوا أية إيماءات قد يؤديها الممثلون، مثل رفع يدي كأمر بالتوقف. احرصوا على أن الجميع يستوعبون أن الريح والأمواج أطاعا أوامر فم الرب يسوع. قوموا بهذا النشاط في مجموعة: ضعوا الماء في دلو أو في مغطس كبير. استخدم ملعقة أو شيء ما لتحريك الماء حتى تظهر زُبد المياه على الأمواج الكبيرة. ثم أخرج الملعقة من الماء. لاحظوا أن الماء يستغرق وقتا طويلا ليهدأ. في القصة، هدآ فورًا وفجأة. عندما أمر الرب يسوع: "ٱسْكُتْ! اِبْكَمْ!" استقر الماء في الحال. أوقِفوا سماع التسجيل هنا.</w:t>
      </w:r>
    </w:p>
    <w:p>
      <w:pPr>
        <w:bidi/>
      </w:pPr>
      <w:r>
        <w:rPr>
          <w:rtl/>
          <w:cs/>
          <w:lang w:val="ar_AE" w:bidi="ar_AE"/>
        </w:rPr>
      </w:r>
      <w:r>
        <w:rPr>
          <w:rtl/>
          <w:cs/>
          <w:lang w:val="ar_AE" w:bidi="ar_AE"/>
        </w:rPr>
        <w:t>بعد أن يهدأ الرب يسوع الريح والماء، سأل التلاميذ لماذا هم خائفون. فهو يسأل متى سيؤمنون. سؤالان يطرحهما ولا ينتظر إجابتهما. كما إنهما صيغة أخرى لقوله "لا تخافوا! فلا بد أن تؤمنوا بي الآن".</w:t>
      </w:r>
    </w:p>
    <w:p>
      <w:pPr>
        <w:bidi/>
      </w:pPr>
      <w:r>
        <w:rPr>
          <w:rtl/>
          <w:cs/>
          <w:lang w:val="ar_AE" w:bidi="ar_AE"/>
        </w:rPr>
      </w:r>
      <w:r>
        <w:rPr>
          <w:rtl/>
          <w:cs/>
          <w:lang w:val="ar_AE" w:bidi="ar_AE"/>
        </w:rPr>
        <w:t>توقَّفوا وناقشوا: اطلبوا من متطوع مساعدتك في هذا الأمر. ضعوا مقعدًا في وسط الغرفة واسألوا أحد المتطوعين: "هل تؤمن بوجود هذا المقعد؟ هل تؤمن بأن هذا كرسيّ حقًا؟ هل تعتقد أن هذا الكرسي قوي بما يكفي ليحملك؟" وعلى المتطوع أن يجيب "بنعم" على كل هذه الأسئلة. ثم اسأله: "أعلم أنك متعب، فهلم اجلس على هذا الكرسي." وعلى المتطوع أن يرفض الجلوس عليه. كرروا هذا الموقف عدة مرات، واسألوا: لماذا لا يجلس المتطوّع على المقعد مع أنه يعلم بوجوده ويقولوا إنهم يؤمنون أنّه قوي بما يكفي ليحملهم؟ اشرحوا للمجموعة أنّ هذا مثال عن معنى الإيمان، أكثر من مجرد التصديق العقلي بل التصرف بناءً عليه. أوقِفوا سماع التسجيل هنا.</w:t>
      </w:r>
    </w:p>
    <w:p>
      <w:pPr>
        <w:bidi/>
      </w:pPr>
      <w:r>
        <w:rPr>
          <w:rtl/>
          <w:cs/>
          <w:lang w:val="ar_AE" w:bidi="ar_AE"/>
        </w:rPr>
      </w:r>
      <w:r>
        <w:rPr>
          <w:rtl/>
          <w:cs/>
          <w:lang w:val="ar_AE" w:bidi="ar_AE"/>
        </w:rPr>
        <w:t>توقَّفوا وناقشوا: كيف تطرح لغتكم أسئلة مثل هذه التي لها إجابة، لكن الإجابة ليست مُعلنة؟ أوقِفوا سماع التسجيل هنا.</w:t>
      </w:r>
    </w:p>
    <w:p>
      <w:pPr>
        <w:bidi/>
      </w:pPr>
      <w:r>
        <w:rPr>
          <w:rtl/>
          <w:cs/>
          <w:lang w:val="ar_AE" w:bidi="ar_AE"/>
        </w:rPr>
      </w:r>
      <w:r>
        <w:rPr>
          <w:rtl/>
          <w:cs/>
          <w:lang w:val="ar_AE" w:bidi="ar_AE"/>
        </w:rPr>
        <w:t>وعندما يطرح الرب يسوع هذه الأسئلة، يرتعبوا أكثر. وهذا يعني أنهم كانوا أكثر خوفًا مما انتابهم إبان العاصفة. فيتساءلون فيما بينهم "مَنْ هُوَ هَذَا؟ فَإِنَّ ٱلرِّيحَ أَيْضًا وَٱلْبَحْرَ يُطِيعَانِهِ!" إنه أحد الأسئلة التي لا تتطلب إجابة، لكن له إجابة. أجب عنه بقلبك لا جهرًا! والجواب هو: " الرب يسوع هو "المسيح، ابن الله." لقد عرف التلاميذ الرب يسوع بالاسم. والآن يحاولون إدراك من هو الرب يسوع حقا، لقد رأوا للتو شيئًا الله وحده من يستطيع القيام به. في لغتكم، ينبغي أن يعبر هذا السؤال عن الدهشة، والرهبة. يتساءل التلاميذ كيف استطاع يسوع أن يفعل شيئًا لا يستطيع فعله إلا الله. فربما قالوا: "يسوع مُدهِش. فالريح والأمواج أطاعا أوامره".</w:t>
      </w:r>
    </w:p>
    <w:p>
      <w:pPr>
        <w:bidi/>
      </w:pPr>
      <w:r>
        <w:rPr>
          <w:rtl/>
          <w:cs/>
          <w:lang w:val="ar_AE" w:bidi="ar_AE"/>
        </w:rPr>
      </w:r>
      <w:r>
        <w:rPr>
          <w:rtl/>
          <w:cs/>
          <w:lang w:val="ar_AE" w:bidi="ar_AE"/>
        </w:rPr>
        <w:t>توقَّفوا هنا وناقشوا في مجموعة: كيف تطرح لغتكم أسئلة لها إجابات، لكن الإجابة ليست مُعلنة؟ أوقِفوا سماع التسجيل هنا.</w:t>
      </w:r>
    </w:p>
    <w:p>
      <w:pPr>
        <w:bidi/>
      </w:pPr>
      <w:r>
        <w:rPr>
          <w:rtl/>
          <w:cs/>
          <w:lang w:val="ar_AE" w:bidi="ar_AE"/>
        </w:rPr>
      </w:r>
      <w:r>
        <w:rPr>
          <w:rtl/>
          <w:cs/>
          <w:lang w:val="ar_AE" w:bidi="ar_AE"/>
        </w:rPr>
        <w:t>والآن، يتعين على المجموعة رسم مشاهد المقطع وما يجري فيه من أحداث على لوحة، أو ترسم صورًا، أو أن تستخدم أشياء ملموسة للتصوير المرئي.</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لبشارة مرقس ٤: ٣٥–٤١ بترجمة أكثر وضوحًا وسلاسة.</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تتضمن هذه القصة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الرب يسوع</w:t>
      </w:r>
    </w:p>
    <w:p>
      <w:pPr>
        <w:pStyle w:val="ListBullet"/>
        <w:bidi/>
        <w:spacing w:line="240" w:lineRule="auto"/>
        <w:ind w:left="720"/>
      </w:pPr>
      <w:r>
        <w:rPr>
          <w:rtl/>
          <w:cs/>
          <w:lang w:val="ar_AE" w:bidi="ar_AE"/>
        </w:rPr>
      </w:r>
      <w:r>
        <w:rPr>
          <w:rtl/>
          <w:cs/>
          <w:lang w:val="ar_AE" w:bidi="ar_AE"/>
        </w:rPr>
        <w:t>الجمع</w:t>
      </w:r>
    </w:p>
    <w:p>
      <w:pPr>
        <w:pStyle w:val="ListBullet"/>
        <w:bidi/>
        <w:spacing w:line="240" w:lineRule="auto"/>
        <w:ind w:left="720"/>
      </w:pPr>
      <w:r>
        <w:rPr>
          <w:rtl/>
          <w:cs/>
          <w:lang w:val="ar_AE" w:bidi="ar_AE"/>
        </w:rPr>
      </w:r>
      <w:r>
        <w:rPr>
          <w:rtl/>
          <w:cs/>
          <w:lang w:val="ar_AE" w:bidi="ar_AE"/>
        </w:rPr>
        <w:t>قوارب أخرى</w:t>
      </w:r>
    </w:p>
    <w:p>
      <w:pPr>
        <w:pStyle w:val="ListBullet"/>
        <w:bidi/>
        <w:spacing w:line="240" w:lineRule="auto"/>
        <w:ind w:left="720"/>
      </w:pPr>
      <w:r>
        <w:rPr>
          <w:rtl/>
          <w:cs/>
          <w:lang w:val="ar_AE" w:bidi="ar_AE"/>
        </w:rPr>
      </w:r>
      <w:r>
        <w:rPr>
          <w:rtl/>
          <w:cs/>
          <w:lang w:val="ar_AE" w:bidi="ar_AE"/>
        </w:rPr>
        <w:t>الرياح</w:t>
      </w:r>
    </w:p>
    <w:p>
      <w:pPr>
        <w:pStyle w:val="ListBullet"/>
        <w:bidi/>
        <w:spacing w:line="240" w:lineRule="auto"/>
        <w:ind w:left="720"/>
      </w:pPr>
      <w:r>
        <w:rPr>
          <w:rtl/>
          <w:cs/>
          <w:lang w:val="ar_AE" w:bidi="ar_AE"/>
        </w:rPr>
      </w:r>
      <w:r>
        <w:rPr>
          <w:rtl/>
          <w:cs/>
          <w:lang w:val="ar_AE" w:bidi="ar_AE"/>
        </w:rPr>
        <w:t>الأمواج</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تأكدوا من عدم إهمال تمثيل الأجزاء الصعبة أو المهمة من القصة. ساعدوا بعضكم البعض على تذكر كل جزء من القصة.</w:t>
      </w:r>
    </w:p>
    <w:p>
      <w:pPr>
        <w:bidi/>
      </w:pPr>
      <w:r>
        <w:rPr>
          <w:rtl/>
          <w:cs/>
          <w:lang w:val="ar_AE" w:bidi="ar_AE"/>
        </w:rPr>
      </w:r>
      <w:r>
        <w:rPr>
          <w:rtl/>
          <w:cs/>
          <w:lang w:val="ar_AE" w:bidi="ar_AE"/>
        </w:rPr>
        <w:t xml:space="preserve">أوقفوا هذا التسجيل مؤقتًا هنا، ومثّلوا المقطع. </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يلعب الشخصية: "ماذا تشعر أو بمَ تفكّر؟" وعلى من يؤدي الدور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هذا التسجيل مؤقتاً هنا، وقوموا بتمثيل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في المشهد الأول، يجلس الرب يسوع في قارب، قُبيل الغروب. قضى الرب يسوع اليوم كله في التعليم. ويقول لتلاميذه: لِنَجتز إلى العَبر". فيدخل التلاميذ القارب مع الرب يسوع. فيبحرون إلى الجانب الآخر من البحيرة. وتبعتهم قوارب أخرى. أما الجمع، فبقي على الشاطئ.</w:t>
      </w:r>
    </w:p>
    <w:p>
      <w:pPr>
        <w:bidi/>
      </w:pPr>
      <w:r>
        <w:rPr>
          <w:rtl/>
          <w:cs/>
          <w:lang w:val="ar_AE" w:bidi="ar_AE"/>
        </w:rPr>
      </w:r>
      <w:r>
        <w:rPr>
          <w:rtl/>
          <w:cs/>
          <w:lang w:val="ar_AE" w:bidi="ar_AE"/>
        </w:rPr>
        <w:t>أوقفوا التمثيل: اسأل شخصًا ما من الجمع: "ماذا تعلمت اليوم؟" قد تسمع إجابة تقول: "لقد سمعت بعض القصص المثيرة للاهتمام حقًا. ولابد لي أن اكتشف معناها. يبدو أن هناك معنًا وراء القصص، لكنني لست متأكدًا من هذا المعنى. أحتاج إلى أن أسمع المزيد من الرب يسوع". اسأل الشخص الذي يؤدي دور يسوع: "كيف تشعر الآن؟" ربما تسمع إجابة تقول: "أنا متعب للغاية. لقد كان ها اليوم يومًا جيدًا. ويبدو أن الجمع استمع جيدًا. آمل أن يكون بعضهم قد فهم. كما آمل أن يرغب البعض في سماع المزيد". اسأل من يؤدون دور التلاميذ: "لماذا تعبرون البحيرة؟" ربما تسمع إجابة تقول: "لا أعرف. أراد الرب يسوع الذهاب، وأنا أذهب معه حيثما أراد أن يذهب. على أية حال، هذا مساء جميل ووقت رائع للإبحار في البحيرة وحدنا أو نحن والرب يسوع فقط مع وجود الجمع بعيدين عنا." واصلوا تمثيل الدراما.</w:t>
      </w:r>
    </w:p>
    <w:p>
      <w:pPr>
        <w:bidi/>
      </w:pPr>
      <w:r>
        <w:rPr>
          <w:rtl/>
          <w:cs/>
          <w:lang w:val="ar_AE" w:bidi="ar_AE"/>
        </w:rPr>
      </w:r>
      <w:r>
        <w:rPr>
          <w:rtl/>
          <w:cs/>
          <w:lang w:val="ar_AE" w:bidi="ar_AE"/>
        </w:rPr>
        <w:t>في المشهد الثاني، في وقت ما من الليل، تأتي عاصفة مفاجئة. اشتدت العاصفة، وقويت الرياح. تتسبب الرياح في تكوين أمواج عالية تصطدم بالسفينة فيدخل الماء فيها. فيبدأ القارب بالامتلاء بالماء، يرتعب التلاميذ؛ لأنهم كانوا على وشك الغرق. يظن التلاميذ أن السفينة تغرق.</w:t>
      </w:r>
    </w:p>
    <w:p>
      <w:pPr>
        <w:bidi/>
      </w:pPr>
      <w:r>
        <w:rPr>
          <w:rtl/>
          <w:cs/>
          <w:lang w:val="ar_AE" w:bidi="ar_AE"/>
        </w:rPr>
      </w:r>
      <w:r>
        <w:rPr>
          <w:rtl/>
          <w:cs/>
          <w:lang w:val="ar_AE" w:bidi="ar_AE"/>
        </w:rPr>
        <w:t>أوقفوا التمثيل: اسأل الذين يؤدون دور التلاميذ: "لماذا أنتم خائفون هكذا؟" ربما تسمع إجابة تقول: "القارب يمتلئ بالماء. لا أعرف أين نحن، بسبب العاصفة والرياح. لا أعرف الطريق الأقرب إلى الشاطئ. لم أر قط في حياتي عاصفة كهذه. أتصيد مع ابي منذ أن كنت صغيرًا وشهدت عواصف كثيرة ، لكنني لم أر قط شيئًا كهذا. يمتلئ القارب بالماء. لا يمكننا إخراج الماء من القارب بالسرعة الكافية. لماذا لا يساعدنا الرب يسوع؟" واصلوا تمثيل الدراما.</w:t>
      </w:r>
    </w:p>
    <w:p>
      <w:pPr>
        <w:bidi/>
      </w:pPr>
      <w:r>
        <w:rPr>
          <w:rtl/>
          <w:cs/>
          <w:lang w:val="ar_AE" w:bidi="ar_AE"/>
        </w:rPr>
      </w:r>
      <w:r>
        <w:rPr>
          <w:rtl/>
          <w:cs/>
          <w:lang w:val="ar_AE" w:bidi="ar_AE"/>
        </w:rPr>
        <w:t>خلال هذه العاصفة، ينام الرب يسوع ويواصل النوم. خلد يسوع للنوم قبل أن تبدأ العاصفة. الرب يسوع نائم في الجزء الخلفي من القارب. وهو واضع رأسه على وسادة. فأيقظوه! يصرخ التلاميذ منادين الرب يسوع، وقائلين: "يا مُعلِّم، نحن على وشك الغرق. أما تبالي؟"</w:t>
      </w:r>
    </w:p>
    <w:p>
      <w:pPr>
        <w:bidi/>
      </w:pPr>
      <w:r>
        <w:rPr>
          <w:rtl/>
          <w:cs/>
          <w:lang w:val="ar_AE" w:bidi="ar_AE"/>
        </w:rPr>
      </w:r>
      <w:r>
        <w:rPr>
          <w:rtl/>
          <w:cs/>
          <w:lang w:val="ar_AE" w:bidi="ar_AE"/>
        </w:rPr>
        <w:t>أوقف التمثيل: اسأل الأشخاص الذين يؤدون دور التلاميذ: "بما تشعرون الآن؟" ربما تسمع إجابة تقول: "أنا خائف. لم يسبق لي أن شعرت بالخوف إلى هذا الحد في كل حياتي. أظن أنني سأموت الليلة. لا أفهم كيف يمكن للرب يسوع أن ينام خلال هذه العاصفة. ألا يبالي الرب يسوع بنا؟ كنت أظن أن الرب يسوع يهتم، ولكني الآن لست متأكدًا." اسأل الشخص الذي يؤدي دور الرب يسوع "كيف تشعر بعد أن سمعت التلاميذ يقولون أنك لا تبالي؟" ربما تسمع إجابة تقول: "أشعر بالحزن عندما أسمع هذا. كنت آمل أنهم يتعلمون الثقة بي، والاعتماد عليّ بأنني سأعتني بهم. أتفهم خوفهم من العاصفة. إلا أن أسلوب الكلام هذا يُظهر خوفهم فقط. ويبدو أنهم لم يتعلموا شيئًا من القصص التي سردتها اليوم." واصلوا تمثيل الدراما.</w:t>
      </w:r>
    </w:p>
    <w:p>
      <w:pPr>
        <w:bidi/>
      </w:pPr>
      <w:r>
        <w:rPr>
          <w:rtl/>
          <w:cs/>
          <w:lang w:val="ar_AE" w:bidi="ar_AE"/>
        </w:rPr>
      </w:r>
      <w:r>
        <w:rPr>
          <w:rtl/>
          <w:cs/>
          <w:lang w:val="ar_AE" w:bidi="ar_AE"/>
        </w:rPr>
        <w:t>في المشهد الثالث، يأمر الرب يسوع الرياح والأمواج أن تهدأ. فتطيعه الريح والأمواج على الفور. وفورًا، يصبح كل شيء هادئًا وساكنًا. ثم يسأل الرب يسوع التلاميذ عن سبب خوفهم. ويسألهم متى سيؤمنون به. بعد أن طرح الرب يسوع هذه الأسئلة، أصبح التلاميذ أكثر خوفًا مما كانوا أثناء العاصفة. ينظر التلاميذ إلى بعضهم البعض ويسألون: "من هو الرب يسوع؟ فَإِنَّ ٱلرِّيحَ أَيْضًا وَٱلْبَحْرَ يُطِيعَانِهِ!"</w:t>
      </w:r>
    </w:p>
    <w:p>
      <w:pPr>
        <w:bidi/>
      </w:pPr>
      <w:r>
        <w:rPr>
          <w:rtl/>
          <w:cs/>
          <w:lang w:val="ar_AE" w:bidi="ar_AE"/>
        </w:rPr>
      </w:r>
      <w:r>
        <w:rPr>
          <w:rtl/>
          <w:cs/>
          <w:lang w:val="ar_AE" w:bidi="ar_AE"/>
        </w:rPr>
        <w:t>أوقفوا التمثيل: اسأل الذين يؤدون دور التلاميذ: "لماذا تخافون إلى هذا الحد الآن؟" فقد زال الخطر. وتوقفت العاصفة." ربما تسمع إجابة تقول: "لقد تحدث الرب يسوع للتو مع الريح فتوقفت! لم أر أي شيء مثل هذا من قبل. تحدث الرب يسوع للتو إلى الأمواج فتوقفت. كيف يمكن أن تطيع الريح والأمواج صوت الرب يسوع؟ يبدو هذا أمرًا لا يقدر على فعله سوى الله، فهل يسوع هو الله؟ لا أفهم ما رأيته للتو بعيني. كيف يمكن أن يكون الرب يسوع هو الله؟ ما التفسير الآخر الذي يمكن أن يشرح ما حدث للتو؟ من هو يسوع؟ كنت أظن أنني أعلم، لكنني الآن لا أعلم. أحتاج إلى تعلم المزيد. أحتاج أن أتحدث مع الآخرين وأفهم ما يفكرون به."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 إلى نسخة صوتية لإنجيل مرقس ٤: ٣٥–٤١ في أكثر الترجمات المفهومة لك.</w:t>
      </w:r>
    </w:p>
    <w:p>
      <w:pPr>
        <w:bidi/>
      </w:pPr>
      <w:r>
        <w:rPr>
          <w:rtl/>
          <w:cs/>
          <w:lang w:val="ar_AE" w:bidi="ar_AE"/>
        </w:rPr>
      </w:r>
      <w:r>
        <w:rPr>
          <w:rtl/>
          <w:cs/>
          <w:lang w:val="ar_AE" w:bidi="ar_AE"/>
        </w:rPr>
        <w:t xml:space="preserve">كان يسوع يُعلِّم عند بحر الجليل. كان يسوع جالسًا في قارب. قال يسوع لتلاميذه: لِنَجتز إلى العَبر." دخل التلاميذ القارب مع يسوع. استخدمْ نفس الكلمات التي استخدمتها في المقاطع السابقة للإشارة إلى </w:t>
      </w:r>
      <w:r>
        <w:rPr>
          <w:rtl/>
          <w:cs/>
          <w:lang w:val="ar_AE" w:bidi="ar_AE"/>
        </w:rPr>
        <w:t>بحر الجليل</w:t>
      </w:r>
      <w:r>
        <w:rPr>
          <w:rtl/>
          <w:cs/>
          <w:lang w:val="ar_AE" w:bidi="ar_AE"/>
        </w:rPr>
        <w:t>، و</w:t>
      </w:r>
      <w:r>
        <w:rPr>
          <w:rtl/>
          <w:cs/>
          <w:lang w:val="ar_AE" w:bidi="ar_AE"/>
        </w:rPr>
        <w:t>القارب</w:t>
      </w:r>
      <w:r>
        <w:rPr>
          <w:rtl/>
          <w:cs/>
          <w:lang w:val="ar_AE" w:bidi="ar_AE"/>
        </w:rPr>
        <w:t>، و</w:t>
      </w:r>
      <w:r>
        <w:rPr>
          <w:b/>
          <w:rtl/>
          <w:cs/>
          <w:lang w:val="ar_AE" w:bidi="ar_AE"/>
        </w:rPr>
        <w:t>التلميذ</w:t>
      </w:r>
      <w:r>
        <w:rPr>
          <w:rtl/>
          <w:cs/>
          <w:lang w:val="ar_AE" w:bidi="ar_AE"/>
        </w:rPr>
        <w:t xml:space="preserve">. يُناقَش مصطلح </w:t>
      </w:r>
      <w:r>
        <w:rPr>
          <w:rtl/>
          <w:cs/>
          <w:lang w:val="ar_AE" w:bidi="ar_AE"/>
        </w:rPr>
        <w:t>التلميذ</w:t>
      </w:r>
      <w:r>
        <w:rPr>
          <w:rtl/>
          <w:cs/>
          <w:lang w:val="ar_AE" w:bidi="ar_AE"/>
        </w:rPr>
        <w:t xml:space="preserve"> في قاموس الكلمات الرئيسية.</w:t>
      </w:r>
    </w:p>
    <w:p>
      <w:pPr>
        <w:bidi/>
      </w:pPr>
      <w:r>
        <w:rPr>
          <w:rtl/>
          <w:cs/>
          <w:lang w:val="ar_AE" w:bidi="ar_AE"/>
        </w:rPr>
      </w:r>
      <w:r>
        <w:rPr>
          <w:rtl/>
          <w:cs/>
          <w:lang w:val="ar_AE" w:bidi="ar_AE"/>
        </w:rPr>
        <w:t>لا تَحمل العاصفة التي ضربت بحر الجليل اسمًا محددًا مثل مصطلح إعصار. استخدمْ كلمة عامة للإشارة إلى العاصفة، واشرحَ أن الرياح كانت قوية جدًا لدرجة أنها أنتجتْ أمواجًا عالية.</w:t>
      </w:r>
    </w:p>
    <w:p>
      <w:pPr>
        <w:bidi/>
      </w:pPr>
      <w:r>
        <w:rPr>
          <w:rtl/>
          <w:cs/>
          <w:lang w:val="ar_AE" w:bidi="ar_AE"/>
        </w:rPr>
      </w:r>
      <w:r>
        <w:rPr>
          <w:rtl/>
          <w:cs/>
          <w:lang w:val="ar_AE" w:bidi="ar_AE"/>
        </w:rPr>
        <w:t xml:space="preserve">يُعد تعبير </w:t>
      </w:r>
      <w:r>
        <w:rPr>
          <w:b/>
          <w:rtl/>
          <w:cs/>
          <w:lang w:val="ar_AE" w:bidi="ar_AE"/>
        </w:rPr>
        <w:t>مُعلِّم</w:t>
      </w:r>
      <w:r>
        <w:rPr>
          <w:rtl/>
          <w:cs/>
          <w:lang w:val="ar_AE" w:bidi="ar_AE"/>
        </w:rPr>
        <w:t xml:space="preserve"> صيغةَ احترامٍ استخدمها أتباع يسوع لإظهار أنه كان معلّمًا لأمور الله، وأنه كان لديه تلاميذ/مُتعلمين تبعوه واستمعوا إلى تعاليمه. في النُسخ الموازية لهذه القصة في الأناجيل الأخرى، تُعطى له ألقاب أخرى، مثل "رب/سيد". يُعتبَر اللقب الموجود في إنجيل مرقس أقل أهمية وتبجيلًا، ربما ليُظهِر إحباط التلاميذ من يسوع في ذلك الوقت. تأكدْ من عدم استخدام مصطلح يشير فقط إلى مُدرس المدرسة.</w:t>
      </w:r>
    </w:p>
    <w:p>
      <w:pPr>
        <w:bidi/>
      </w:pPr>
      <w:r>
        <w:rPr>
          <w:rtl/>
          <w:cs/>
          <w:lang w:val="ar_AE" w:bidi="ar_AE"/>
        </w:rPr>
      </w:r>
      <w:r>
        <w:rPr>
          <w:rtl/>
          <w:cs/>
          <w:lang w:val="ar_AE" w:bidi="ar_AE"/>
        </w:rPr>
        <w:t xml:space="preserve">توقفْ هنا وناقشْ كلمة </w:t>
      </w:r>
      <w:r>
        <w:rPr>
          <w:b/>
          <w:rtl/>
          <w:cs/>
          <w:lang w:val="ar_AE" w:bidi="ar_AE"/>
        </w:rPr>
        <w:t>مُعلِّم</w:t>
      </w:r>
      <w:r>
        <w:rPr>
          <w:rtl/>
          <w:cs/>
          <w:lang w:val="ar_AE" w:bidi="ar_AE"/>
        </w:rPr>
        <w:t xml:space="preserve"> التي ستستخدمها في هذا المقطع. تذكَّر أن كلمة </w:t>
      </w:r>
      <w:r>
        <w:rPr>
          <w:rtl/>
          <w:cs/>
          <w:lang w:val="ar_AE" w:bidi="ar_AE"/>
        </w:rPr>
        <w:t>المعلم</w:t>
      </w:r>
      <w:r>
        <w:rPr>
          <w:rtl/>
          <w:cs/>
          <w:lang w:val="ar_AE" w:bidi="ar_AE"/>
        </w:rPr>
        <w:t xml:space="preserve"> موجودة في قاموس الكلمات الرئيسية. أوقفْ هذا التسجيل هنا.</w:t>
      </w:r>
    </w:p>
    <w:p>
      <w:pPr>
        <w:bidi/>
      </w:pPr>
      <w:r>
        <w:rPr>
          <w:rtl/>
          <w:cs/>
          <w:lang w:val="ar_AE" w:bidi="ar_AE"/>
        </w:rPr>
      </w:r>
      <w:r>
        <w:rPr>
          <w:rtl/>
          <w:cs/>
          <w:lang w:val="ar_AE" w:bidi="ar_AE"/>
        </w:rPr>
        <w:t>إن عبارة "</w:t>
      </w:r>
      <w:r>
        <w:rPr>
          <w:b/>
          <w:rtl/>
          <w:cs/>
          <w:lang w:val="ar_AE" w:bidi="ar_AE"/>
        </w:rPr>
        <w:t>أنَّنا نَهْلِكَ</w:t>
      </w:r>
      <w:r>
        <w:rPr>
          <w:rtl/>
          <w:cs/>
          <w:lang w:val="ar_AE" w:bidi="ar_AE"/>
        </w:rPr>
        <w:t>" في اللغة اليونانية تعني "أنَّنا نموت،" وربما تعني أنهم كانوا متأكدين من أنهم على وشك الموت.</w:t>
      </w:r>
    </w:p>
    <w:p>
      <w:pPr>
        <w:bidi/>
      </w:pPr>
      <w:r>
        <w:rPr>
          <w:rtl/>
          <w:cs/>
          <w:lang w:val="ar_AE" w:bidi="ar_AE"/>
        </w:rPr>
      </w:r>
      <w:r>
        <w:rPr>
          <w:rtl/>
          <w:cs/>
          <w:lang w:val="ar_AE" w:bidi="ar_AE"/>
        </w:rPr>
        <w:t xml:space="preserve">يأتي تعبير </w:t>
      </w:r>
      <w:r>
        <w:rPr>
          <w:b/>
          <w:rtl/>
          <w:cs/>
          <w:lang w:val="ar_AE" w:bidi="ar_AE"/>
        </w:rPr>
        <w:t>اِبْكَمْ</w:t>
      </w:r>
      <w:r>
        <w:rPr>
          <w:rtl/>
          <w:cs/>
          <w:lang w:val="ar_AE" w:bidi="ar_AE"/>
        </w:rPr>
        <w:t xml:space="preserve"> من الكلمة التي تُشير إلى "تكميم" فم الحيوان. وتَعني سَد الفم لجعله صامتًا. </w:t>
      </w:r>
      <w:r>
        <w:rPr>
          <w:b/>
          <w:rtl/>
          <w:cs/>
          <w:lang w:val="ar_AE" w:bidi="ar_AE"/>
        </w:rPr>
        <w:t>انتهرَ</w:t>
      </w:r>
      <w:r>
        <w:rPr>
          <w:rtl/>
          <w:cs/>
          <w:lang w:val="ar_AE" w:bidi="ar_AE"/>
        </w:rPr>
        <w:t xml:space="preserve"> يسوعُ العاصفة. لقد أمرها بصرامة. إن الأفعال المستخدَمة في هذه القصة لانتهار وإسكات العاصفة هي نفس الأفعال المستخدَمة في القصص الأخرى لانتهار وإسكات الشياطين. ربما يكون لديك تعبير مألوف لانتهار أو إسكات شيء ما. استخدمْ العبارة الواضحة والمناسبة في لغتك. ربما لا يمكنك انتهار شيء غير حي في لُغتك. إذا كان الأمر كذلك، استخدمْ فعلًا يُشير إلى سلطان يسوع، مثل: "أمرَ العاصفةَ بصرامة أن تتوقف."</w:t>
      </w:r>
    </w:p>
    <w:p>
      <w:pPr>
        <w:bidi/>
      </w:pPr>
      <w:r>
        <w:rPr>
          <w:rtl/>
          <w:cs/>
          <w:lang w:val="ar_AE" w:bidi="ar_AE"/>
        </w:rPr>
      </w:r>
      <w:r>
        <w:rPr>
          <w:rtl/>
          <w:cs/>
          <w:lang w:val="ar_AE" w:bidi="ar_AE"/>
        </w:rPr>
        <w:t xml:space="preserve">ربما يكون لديك في لغتك تعبير مألوف </w:t>
      </w:r>
      <w:r>
        <w:rPr>
          <w:b/>
          <w:rtl/>
          <w:cs/>
          <w:lang w:val="ar_AE" w:bidi="ar_AE"/>
        </w:rPr>
        <w:t>للخوف</w:t>
      </w:r>
      <w:r>
        <w:rPr>
          <w:rtl/>
          <w:cs/>
          <w:lang w:val="ar_AE" w:bidi="ar_AE"/>
        </w:rPr>
        <w:t xml:space="preserve"> (مثل، يرتجف قلبك، تضطرب معدتك"). إذا كان الأمر كذلك، يمكنك أن تستخدم تعبيرًا مثل هذا هنا.</w:t>
      </w:r>
    </w:p>
    <w:p>
      <w:pPr>
        <w:bidi/>
      </w:pPr>
      <w:r>
        <w:rPr>
          <w:rtl/>
          <w:cs/>
          <w:lang w:val="ar_AE" w:bidi="ar_AE"/>
        </w:rPr>
      </w:r>
      <w:r>
        <w:rPr>
          <w:rtl/>
          <w:cs/>
          <w:lang w:val="ar_AE" w:bidi="ar_AE"/>
        </w:rPr>
        <w:t xml:space="preserve">إن </w:t>
      </w:r>
      <w:r>
        <w:rPr>
          <w:b/>
          <w:rtl/>
          <w:cs/>
          <w:lang w:val="ar_AE" w:bidi="ar_AE"/>
        </w:rPr>
        <w:t>الإيمان</w:t>
      </w:r>
      <w:r>
        <w:rPr>
          <w:rtl/>
          <w:cs/>
          <w:lang w:val="ar_AE" w:bidi="ar_AE"/>
        </w:rPr>
        <w:t xml:space="preserve"> أو </w:t>
      </w:r>
      <w:r>
        <w:rPr>
          <w:b/>
          <w:rtl/>
          <w:cs/>
          <w:lang w:val="ar_AE" w:bidi="ar_AE"/>
        </w:rPr>
        <w:t>الثقة</w:t>
      </w:r>
      <w:r>
        <w:rPr>
          <w:rtl/>
          <w:cs/>
          <w:lang w:val="ar_AE" w:bidi="ar_AE"/>
        </w:rPr>
        <w:t xml:space="preserve"> يَصفان تجاوب الإنسان مع وعود الله. على الأغلب، يَتضمَّن الإيمان ما هو أكثر من الموافقة الذهنية، بل أن يَضع الشخص إيمانه/ثقته في الله. في هذه الحالة، ينبغي أن يثق التلاميذ بيسوع نفسه. استخدمْ نفس الكلمة التي استخدمتها في المقاطع السابقة للإشارة إلى </w:t>
      </w:r>
      <w:r>
        <w:rPr>
          <w:b/>
          <w:rtl/>
          <w:cs/>
          <w:lang w:val="ar_AE" w:bidi="ar_AE"/>
        </w:rPr>
        <w:t>الإيمان</w:t>
      </w:r>
      <w:r>
        <w:rPr>
          <w:rtl/>
          <w:cs/>
          <w:lang w:val="ar_AE" w:bidi="ar_AE"/>
        </w:rPr>
        <w:t xml:space="preserve">، وتذكّرْ أن </w:t>
      </w:r>
      <w:r>
        <w:rPr>
          <w:rtl/>
          <w:cs/>
          <w:lang w:val="ar_AE" w:bidi="ar_AE"/>
        </w:rPr>
        <w:t>الإيمان</w:t>
      </w:r>
      <w:r>
        <w:rPr>
          <w:rtl/>
          <w:cs/>
          <w:lang w:val="ar_AE" w:bidi="ar_AE"/>
        </w:rPr>
        <w:t xml:space="preserve"> موجود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5:1–20</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 إلى مرقس 5: 1–20 وضعها في قلبك. استمع إلى النص ثلاث مرات (من ثلاث ترجمات مختلفة، إن أمكن). ثم ناقشوا كفريق الأسئلة التالية:</w:t>
      </w:r>
    </w:p>
    <w:p>
      <w:pPr>
        <w:pStyle w:val="ListNumber"/>
        <w:numPr>
          <w:ilvl w:val="0"/>
          <w:numId w:val="27"/>
        </w:numPr>
        <w:bidi/>
        <w:spacing w:line="240" w:lineRule="auto"/>
        <w:ind w:left="720"/>
      </w:pPr>
      <w:r>
        <w:rPr>
          <w:rtl/>
          <w:cs/>
          <w:lang w:val="ar_AE" w:bidi="ar_AE"/>
        </w:rPr>
      </w:r>
      <w:r>
        <w:rPr>
          <w:rtl/>
          <w:cs/>
          <w:lang w:val="ar_AE" w:bidi="ar_AE"/>
        </w:rPr>
        <w:t>ما الذي أعجبك في هذه القصة؟</w:t>
      </w:r>
    </w:p>
    <w:p>
      <w:pPr>
        <w:pStyle w:val="ListNumber"/>
        <w:bidi/>
        <w:spacing w:line="240" w:lineRule="auto"/>
        <w:ind w:left="720"/>
      </w:pPr>
      <w:r>
        <w:rPr>
          <w:rtl/>
          <w:cs/>
          <w:lang w:val="ar_AE" w:bidi="ar_AE"/>
        </w:rPr>
      </w:r>
      <w:r>
        <w:rPr>
          <w:rtl/>
          <w:cs/>
          <w:lang w:val="ar_AE" w:bidi="ar_AE"/>
        </w:rPr>
        <w:t>ما الذي لم يعجبك أو لم تفهمه؟</w:t>
      </w:r>
    </w:p>
    <w:p>
      <w:pPr>
        <w:pStyle w:val="ListNumber"/>
        <w:bidi/>
        <w:spacing w:line="240" w:lineRule="auto"/>
        <w:ind w:left="720"/>
      </w:pPr>
      <w:r>
        <w:rPr>
          <w:rtl/>
          <w:cs/>
          <w:lang w:val="ar_AE" w:bidi="ar_AE"/>
        </w:rPr>
      </w:r>
      <w:r>
        <w:rPr>
          <w:rtl/>
          <w:cs/>
          <w:lang w:val="ar_AE" w:bidi="ar_AE"/>
        </w:rPr>
        <w:t>ماذا تخبرنا هذه القصة عن الله أو عن يسوع؟</w:t>
      </w:r>
    </w:p>
    <w:p>
      <w:pPr>
        <w:pStyle w:val="ListNumber"/>
        <w:bidi/>
        <w:spacing w:line="240" w:lineRule="auto"/>
        <w:ind w:left="720"/>
      </w:pPr>
      <w:r>
        <w:rPr>
          <w:rtl/>
          <w:cs/>
          <w:lang w:val="ar_AE" w:bidi="ar_AE"/>
        </w:rPr>
      </w:r>
      <w:r>
        <w:rPr>
          <w:rtl/>
          <w:cs/>
          <w:lang w:val="ar_AE" w:bidi="ar_AE"/>
        </w:rPr>
        <w:t>عمّا تُخبرنا هذه القصة عن البشر؟</w:t>
      </w:r>
    </w:p>
    <w:p>
      <w:pPr>
        <w:pStyle w:val="ListNumber"/>
        <w:bidi/>
        <w:spacing w:line="240" w:lineRule="auto"/>
        <w:ind w:left="720"/>
      </w:pPr>
      <w:r>
        <w:rPr>
          <w:rtl/>
          <w:cs/>
          <w:lang w:val="ar_AE" w:bidi="ar_AE"/>
        </w:rPr>
      </w:r>
      <w:r>
        <w:rPr>
          <w:rtl/>
          <w:cs/>
          <w:lang w:val="ar_AE" w:bidi="ar_AE"/>
        </w:rPr>
        <w:t>كيف تؤثر هذه القصة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 إلى نسخة صوتية لإنجيل مرقس 5: 1 - 20 من التَّرْجَمَة الأسهل فهمًا لك.</w:t>
      </w:r>
    </w:p>
    <w:p>
      <w:pPr>
        <w:bidi/>
      </w:pPr>
      <w:r>
        <w:rPr>
          <w:rtl/>
          <w:cs/>
          <w:lang w:val="ar_AE" w:bidi="ar_AE"/>
        </w:rPr>
      </w:r>
      <w:r>
        <w:rPr>
          <w:rtl/>
          <w:cs/>
          <w:lang w:val="ar_AE" w:bidi="ar_AE"/>
        </w:rPr>
        <w:t>هذه هي المجموعة الثانية من مجموعة القصص في إنجيل مرقس التي تُظهر سلطان يسوع على القُوى المُدمرة مثل الكوارث الطبيعية والشياطين والموت ذاته. تُظهر هذه القصة أنَّ ليسوع سلطان على كلّ شيء، بما في ذلك كلّ قُوى الشر. وفي هذه القصة تفاصيل كثيرة، تُظهر أنَّ راويها كان حتمًا قد شاهدها بذاته. في القصة السابقة، كان التلاميذ التابعين ليسوع قد اختبروا هبوب العاصفة لتوِّهم، وكيف هدَّأها يسوع. وقد هبَّت العاصفة خلال الليل. والآن نحن في صباح اليوم التالي. وهذه قصة روائية عن لقاء يسوع برجل تسكنه شياطين.</w:t>
      </w:r>
    </w:p>
    <w:p>
      <w:pPr>
        <w:bidi/>
      </w:pPr>
      <w:r>
        <w:rPr>
          <w:rtl/>
          <w:cs/>
          <w:lang w:val="ar_AE" w:bidi="ar_AE"/>
        </w:rPr>
      </w:r>
      <w:r>
        <w:rPr>
          <w:rtl/>
          <w:cs/>
          <w:lang w:val="ar_AE" w:bidi="ar_AE"/>
        </w:rPr>
        <w:t xml:space="preserve">في صباح اليوم التالي للعاصفة، رست السفينة على الجانب الآخر من البحيرة، وهو في الواقع بلد آخر. وكان يسوع وتلاميذه في السفينة. يستخدم المقطع الضمير "واو الجماعة" في "جاؤوا" للإشارة إلى يسوع وتلاميذه. يمكنك أن تقول إنَّ يسوع قد وصل مع تلاميذه. </w:t>
      </w:r>
    </w:p>
    <w:p>
      <w:pPr>
        <w:bidi/>
      </w:pPr>
      <w:r>
        <w:rPr>
          <w:rtl/>
          <w:cs/>
          <w:lang w:val="ar_AE" w:bidi="ar_AE"/>
        </w:rPr>
      </w:r>
      <w:r>
        <w:rPr>
          <w:rtl/>
          <w:cs/>
          <w:lang w:val="ar_AE" w:bidi="ar_AE"/>
        </w:rPr>
        <w:t>توقّفوا واعرضوا خريطة لبحر الجليل مُحدَّدًا عليها مدينة كفرناحوم. كما ينبغي أن تُظهر هذه الخريطة أيضًا أرض الجدريين ومنطقة العشر مُدُن. أوقفوا سماع التسجيل هنا.</w:t>
      </w:r>
    </w:p>
    <w:p>
      <w:pPr>
        <w:bidi/>
      </w:pPr>
      <w:r>
        <w:rPr>
          <w:rtl/>
          <w:cs/>
          <w:lang w:val="ar_AE" w:bidi="ar_AE"/>
        </w:rPr>
      </w:r>
      <w:r>
        <w:rPr>
          <w:rtl/>
          <w:cs/>
          <w:lang w:val="ar_AE" w:bidi="ar_AE"/>
        </w:rPr>
        <w:t xml:space="preserve">في ذلك الوقت، كانت الحكومة الرومانية قد قسَّمت الأرض إلى بِلدان وكل بلد بحاكمها الخاص. كان الجانب الشرقي من بحر الجليل بلدًا يُسمى "العشر مدُن"، وهي منطقة يونانية. وكلمة "العشر مدُن" التي تظهر في نهاية القصة لها اسم يوناني "ديكابوليس". وكورة الجدريين واحدة من تلك المدن. ترسو السفينة في منطقة الجرجسيين (الجدريين). لم يكن الجِرْجَسِيّون (الجدريون) شعبًا يهوديًا. ولم يسيروا وِفقًا للشريعة التي أعطاها الله لموسى، ولم يعبدوا الرب. </w:t>
      </w:r>
    </w:p>
    <w:p>
      <w:pPr>
        <w:bidi/>
      </w:pPr>
      <w:r>
        <w:rPr>
          <w:rtl/>
          <w:cs/>
          <w:lang w:val="ar_AE" w:bidi="ar_AE"/>
        </w:rPr>
      </w:r>
      <w:r>
        <w:rPr>
          <w:rtl/>
          <w:cs/>
          <w:lang w:val="ar_AE" w:bidi="ar_AE"/>
        </w:rPr>
        <w:t xml:space="preserve">عندما وصل يسوع وتلاميذه، كانوا في منطقة ذات تلال على طول الشاطئ. وكانت في داخل هذه التلال كهوف كانت هذه الكهوف </w:t>
      </w:r>
      <w:r>
        <w:rPr>
          <w:b/>
          <w:rtl/>
          <w:cs/>
          <w:lang w:val="ar_AE" w:bidi="ar_AE"/>
        </w:rPr>
        <w:t>كهوف دفن الموتى</w:t>
      </w:r>
      <w:r>
        <w:rPr>
          <w:rtl/>
          <w:cs/>
          <w:lang w:val="ar_AE" w:bidi="ar_AE"/>
        </w:rPr>
        <w:t xml:space="preserve"> حيث يدفن القرويُّون الجُثث. كما كانت هذه المنطقة تُسمَّى بالمدافن أو المقابر لأن الموتى كانوا يُدفنون في الكهوف. كانت هناك العديد من الكهوف داخل التلال في هذا الجزء من البلاد لأن الصخور كانت ناعمة. كان من الممكن أن تكون الكهوف طبيعية أو من صُنع الإنسان، وغالبًا ما كانت مُتَّسعة للغاية لدرجة أنها احتاجتْ إلى أعمدة داخلها لتُدعمها؛ لذلك، كانت الكهوف مُتَّسعة بما يكفي لتوفير ملجأ لهذا الرجل. كانت بعض الكهوف تحتوي على مساحات صغيرة في جوانبها حيث تُوضع الجُثث في حالة استخدامها مقابر. يذكر المقطع أنَّ الرجل عاش في المدافن أو القبور، إذ كان يستخدم هذه الكهوف مكانًا للنوم. لم يدخل الرجل القبور المحفورة في الأرض.</w:t>
      </w:r>
    </w:p>
    <w:p>
      <w:pPr>
        <w:bidi/>
      </w:pPr>
      <w:r>
        <w:rPr>
          <w:rtl/>
          <w:cs/>
          <w:lang w:val="ar_AE" w:bidi="ar_AE"/>
        </w:rPr>
      </w:r>
      <w:r>
        <w:rPr>
          <w:rtl/>
          <w:cs/>
          <w:lang w:val="ar_AE" w:bidi="ar_AE"/>
        </w:rPr>
        <w:t>توقّفوا هنا واعرضوا لفريقكم صورة لكهوف في المنحدرات الصخرية. أوقِفوا سماع التسجيل هنا.</w:t>
      </w:r>
    </w:p>
    <w:p>
      <w:pPr>
        <w:bidi/>
      </w:pPr>
      <w:r>
        <w:rPr>
          <w:rtl/>
          <w:cs/>
          <w:lang w:val="ar_AE" w:bidi="ar_AE"/>
        </w:rPr>
      </w:r>
      <w:r>
        <w:rPr>
          <w:rtl/>
          <w:cs/>
          <w:lang w:val="ar_AE" w:bidi="ar_AE"/>
        </w:rPr>
        <w:t>في أثناء نزول يسوع من السفينة، يأتي لمقابلته هذا الرجل الذي يعيش في المقبرة وبه روح نجس ساكنًا فيه. تعني كلمة "نجس" أن شيئًا ما غير صالح لخدمة الله وأن الشخص غير قادر على عبادة الله. وقد عاش الرجل في المنطقة التي يدفن فيها الناس الموتى داخل الكهوف، لذلك تُعد المنطقة نجسة بالنسبة للشعب اليهودي. والرجل ذاته نجس لأن به أرواح شريرة تسكنه. والخنازير على جانب التل حيوانات نجسة. إذًا، ثمة الكثير من الأشياء "النجسة" المحيطة بهذه القصة.</w:t>
      </w:r>
    </w:p>
    <w:p>
      <w:pPr>
        <w:bidi/>
      </w:pPr>
      <w:r>
        <w:rPr>
          <w:rtl/>
          <w:cs/>
          <w:lang w:val="ar_AE" w:bidi="ar_AE"/>
        </w:rPr>
      </w:r>
      <w:r>
        <w:rPr>
          <w:rtl/>
          <w:cs/>
          <w:lang w:val="ar_AE" w:bidi="ar_AE"/>
        </w:rPr>
        <w:t xml:space="preserve">كان يسكن القبر روحًا شريرًا أو نجسًا وقد تملَّك على الرجُل الذي كان يعيش داخل ذلك القبر. فعندما تسكن الشياطين في الناس، تتحكّم في أفعالهم. في هذا الجزء من القصة، يُستخدم تعبير "روح نجس" بصيغة المفرد. والتعبير في هذا النص في لُغته الأصلية، يُسمَّى "روحًا نجسًا". جميع الأرواح الشريرة "نجسة" لأنها غير صالحة لخدمة الله. ونجد فعلًا في أجزاء سابقة من إنجيل مرقس أنَّ يسوع شفي مَن سكنهم أرواحًا شريرة. سوف تستخدمون المصطلح ذاته كما استخدمتموه سابقًا لوصف هذا الروح النجس. </w:t>
      </w:r>
    </w:p>
    <w:p>
      <w:pPr>
        <w:bidi/>
      </w:pPr>
      <w:r>
        <w:rPr>
          <w:rtl/>
          <w:cs/>
          <w:lang w:val="ar_AE" w:bidi="ar_AE"/>
        </w:rPr>
      </w:r>
      <w:r>
        <w:rPr>
          <w:rtl/>
          <w:cs/>
          <w:lang w:val="ar_AE" w:bidi="ar_AE"/>
        </w:rPr>
        <w:t xml:space="preserve">يُعد التَّلْمُود كتاب التاريخ والشريعة اليهوديَين التقليديَين. يسرد هذا الكتاب أربع خصائص للأشخاص المجانين أو الفاقدين عقلهم: </w:t>
      </w:r>
    </w:p>
    <w:p>
      <w:pPr>
        <w:pStyle w:val="ListNumber"/>
        <w:numPr>
          <w:ilvl w:val="0"/>
          <w:numId w:val="28"/>
        </w:numPr>
        <w:bidi/>
        <w:spacing w:line="240" w:lineRule="auto"/>
        <w:ind w:left="720"/>
      </w:pPr>
      <w:r>
        <w:rPr>
          <w:rtl/>
          <w:cs/>
          <w:lang w:val="ar_AE" w:bidi="ar_AE"/>
        </w:rPr>
      </w:r>
      <w:r>
        <w:rPr>
          <w:rtl/>
          <w:cs/>
          <w:lang w:val="ar_AE" w:bidi="ar_AE"/>
        </w:rPr>
        <w:t>التمشي ليلًا.</w:t>
      </w:r>
    </w:p>
    <w:p>
      <w:pPr>
        <w:pStyle w:val="ListNumber"/>
        <w:bidi/>
        <w:spacing w:line="240" w:lineRule="auto"/>
        <w:ind w:left="720"/>
      </w:pPr>
      <w:r>
        <w:rPr>
          <w:rtl/>
          <w:cs/>
          <w:lang w:val="ar_AE" w:bidi="ar_AE"/>
        </w:rPr>
      </w:r>
      <w:r>
        <w:rPr>
          <w:rtl/>
          <w:cs/>
          <w:lang w:val="ar_AE" w:bidi="ar_AE"/>
        </w:rPr>
        <w:t>قضاء الليل في مدفن أو قبر.</w:t>
      </w:r>
    </w:p>
    <w:p>
      <w:pPr>
        <w:pStyle w:val="ListNumber"/>
        <w:bidi/>
        <w:spacing w:line="240" w:lineRule="auto"/>
        <w:ind w:left="720"/>
      </w:pPr>
      <w:r>
        <w:rPr>
          <w:rtl/>
          <w:cs/>
          <w:lang w:val="ar_AE" w:bidi="ar_AE"/>
        </w:rPr>
      </w:r>
      <w:r>
        <w:rPr>
          <w:rtl/>
          <w:cs/>
          <w:lang w:val="ar_AE" w:bidi="ar_AE"/>
        </w:rPr>
        <w:t xml:space="preserve">تمزيق الملابس الشخصية. </w:t>
      </w:r>
    </w:p>
    <w:p>
      <w:pPr>
        <w:pStyle w:val="ListNumber"/>
        <w:bidi/>
        <w:spacing w:line="240" w:lineRule="auto"/>
        <w:ind w:left="720"/>
      </w:pPr>
      <w:r>
        <w:rPr>
          <w:rtl/>
          <w:cs/>
          <w:lang w:val="ar_AE" w:bidi="ar_AE"/>
        </w:rPr>
      </w:r>
      <w:r>
        <w:rPr>
          <w:rtl/>
          <w:cs/>
          <w:lang w:val="ar_AE" w:bidi="ar_AE"/>
        </w:rPr>
        <w:t xml:space="preserve">إتلاف الممتلكات الشخصية. </w:t>
      </w:r>
    </w:p>
    <w:p>
      <w:pPr>
        <w:bidi/>
      </w:pPr>
      <w:r>
        <w:rPr>
          <w:rtl/>
          <w:cs/>
          <w:lang w:val="ar_AE" w:bidi="ar_AE"/>
        </w:rPr>
      </w:r>
      <w:r>
        <w:rPr>
          <w:rtl/>
          <w:cs/>
          <w:lang w:val="ar_AE" w:bidi="ar_AE"/>
        </w:rPr>
        <w:t>أظهر الرجل جميع تلك الخصائص الأربعة. كانت الممارسة المعتادة في التعامل مع المجانين تقييدهم لحمايتهم من إيذائهم لأنفسهم. جعلت الأرواح هذا الرجل قويًا لدرجة أنه كسَّر قيوده. يخبرنا المقطع أيضًا أنَّ هذا الرجل كان يركض حول التلال وهو يصيح ليلًا ونهارًا. الفكرة هي أنَّ هذا الرجل لم ينَم قَط. إذًا، تعطينا القصة وصفًا قويًا لهذا الرجل وأسلوب حياته قبل أن يلتقي بيسوع.</w:t>
      </w:r>
    </w:p>
    <w:p>
      <w:pPr>
        <w:bidi/>
      </w:pPr>
      <w:r>
        <w:rPr>
          <w:rtl/>
          <w:cs/>
          <w:lang w:val="ar_AE" w:bidi="ar_AE"/>
        </w:rPr>
      </w:r>
      <w:r>
        <w:rPr>
          <w:rtl/>
          <w:cs/>
          <w:lang w:val="ar_AE" w:bidi="ar_AE"/>
        </w:rPr>
        <w:t>توقَّفوا واعرضوا صورة للسلاسل والقيود التي استخدمها الناس لتقييد الشخص. أوقفوا سماع التسجيل هنا.</w:t>
      </w:r>
    </w:p>
    <w:p>
      <w:pPr>
        <w:bidi/>
      </w:pPr>
      <w:r>
        <w:rPr>
          <w:rtl/>
          <w:cs/>
          <w:lang w:val="ar_AE" w:bidi="ar_AE"/>
        </w:rPr>
      </w:r>
      <w:r>
        <w:rPr>
          <w:rtl/>
          <w:cs/>
          <w:lang w:val="ar_AE" w:bidi="ar_AE"/>
        </w:rPr>
        <w:t>ركَض الرجل نحو يسوع وسجد له. يُعد الانحناء أمام شخص ما طريقةً لإظهار الاحترام له. يصيح الرجُل أو يصرخ أو يزعق بصوتٍ عالٍ للغاية.</w:t>
      </w:r>
    </w:p>
    <w:p>
      <w:pPr>
        <w:bidi/>
      </w:pPr>
      <w:r>
        <w:rPr>
          <w:rtl/>
          <w:cs/>
          <w:lang w:val="ar_AE" w:bidi="ar_AE"/>
        </w:rPr>
      </w:r>
      <w:r>
        <w:rPr>
          <w:rtl/>
          <w:cs/>
          <w:lang w:val="ar_AE" w:bidi="ar_AE"/>
        </w:rPr>
        <w:t>توقَّفوا وناقشوا: احكوا قصةً عن شخص فاقِد السيطرة على نفسه، يصرخ أو يتحدث بصوتٍ عالٍ للغاية. أنصتوا بانتباه إلى كيف يصِف الراوي كلام هذا الشخص. يستخدم بعض الناس وصفًا كلاميًا مثل "يصرخ بأعلى صوته"، في حين نجد آخرين يقولون: "كان الرجل يتحدث بصوتٍ عالٍ قدر استطاعته". أوقِفوا سماع التسجيل هنا.</w:t>
      </w:r>
    </w:p>
    <w:p>
      <w:pPr>
        <w:bidi/>
      </w:pPr>
      <w:r>
        <w:rPr>
          <w:rtl/>
          <w:cs/>
          <w:lang w:val="ar_AE" w:bidi="ar_AE"/>
        </w:rPr>
      </w:r>
      <w:r>
        <w:rPr>
          <w:rtl/>
          <w:cs/>
          <w:lang w:val="ar_AE" w:bidi="ar_AE"/>
        </w:rPr>
        <w:t>يبدأ الرجل في التحدُّث إلى يسوع، ويسأله عن سبب إزعاجه له. حقًا يتكلَّم الروح الشرير، ويقول فعلًا: "لماذا تزعجني؟" لقد استخدمتَ فعلًا هذه العبارة في إنجيل مرقس عندما أخرج يسوع روحًا شريرًا آخر. ينادي الرجل يسوع بلقبه، فيقول له: "يسوع، ابن الله العلي". لقد استخدمتَ مُصطلح "ابن الله" سابقًا في إنجيل مرقس. استخدِمْ الكلمات ذاتها هنا. "الله العليّ" طريقة نقول بها إن الله أعظم وأشد قوة من الآلهة الأخرى. يظهر هذا اللقَب عدَّة مرات في النصوص المقدسة.</w:t>
      </w:r>
    </w:p>
    <w:p>
      <w:pPr>
        <w:bidi/>
      </w:pPr>
      <w:r>
        <w:rPr>
          <w:rtl/>
          <w:cs/>
          <w:lang w:val="ar_AE" w:bidi="ar_AE"/>
        </w:rPr>
      </w:r>
      <w:r>
        <w:rPr>
          <w:rtl/>
          <w:cs/>
          <w:lang w:val="ar_AE" w:bidi="ar_AE"/>
        </w:rPr>
        <w:t>توقّفوا وناقشوا: احكوا قصة عن رجل ينشأ في القرية. في أثناء حديثكم عن هذا الرجل، احكوا عن والده وجدّه. صِفوا أيضًا هذا الرجل بأنه من القرية ويعمل في مزرعة. استمعوا إلى أية ألقاب يُمكنكم استخدامها. قد يقول الراوي إن هذا الرجل هو ابن شخصٍ ما. قد يقول الراوي أيضًا إن هذا الرجل ابن القرية. ما الكلمات التي يستخدمها الراوي لوصف هذا الرجل؟ أوقِفوا سماع التسجيل هنا.</w:t>
      </w:r>
    </w:p>
    <w:p>
      <w:pPr>
        <w:bidi/>
      </w:pPr>
      <w:r>
        <w:rPr>
          <w:rtl/>
          <w:cs/>
          <w:lang w:val="ar_AE" w:bidi="ar_AE"/>
        </w:rPr>
      </w:r>
      <w:r>
        <w:rPr>
          <w:rtl/>
          <w:cs/>
          <w:lang w:val="ar_AE" w:bidi="ar_AE"/>
        </w:rPr>
        <w:t xml:space="preserve">أمَر يسوع فعلًا الروح النجس بأن يخرج من الرجل، هذا يعني أنه قبل أن يركض هذا الرجل نحو يسوع ويبدأ الروح النجس في التحدُّث، كان يسوع قد أمره أن يخرج من الرجل. تُوضِّح الكلمات في هذه القصة أنَّ هذا الفِعل قد تمَّ. </w:t>
      </w:r>
    </w:p>
    <w:p>
      <w:pPr>
        <w:bidi/>
      </w:pPr>
      <w:r>
        <w:rPr>
          <w:rtl/>
          <w:cs/>
          <w:lang w:val="ar_AE" w:bidi="ar_AE"/>
        </w:rPr>
      </w:r>
      <w:r>
        <w:rPr>
          <w:rtl/>
          <w:cs/>
          <w:lang w:val="ar_AE" w:bidi="ar_AE"/>
        </w:rPr>
        <w:t xml:space="preserve">يسأل يسوع عن اسم الشيطان. من إجابة هذا السؤال، نفهم أنَّ هذا الرجُل به شياطين كثيرة. إن الاسم الذي تُعطيه الشياطين لهم هو: "لَجِئُونُ" وهو الاسم الروماني الذي يشير إلى مجموعة تضُم أكثر من (ستة) آلاف جندي. كان الرومان قد استعمروا أو غزوا تلك المنطقة خلال هذه الحِقْبَة، لذا كان اسم "لجئون" الذي استخدموه منطقيًا. فهِم كل مَن في المنطقة هذه الكلمة. لا نعرف عدد الأرواح النجسة التي كانت في الرجل. إن كان الناس لا يعرفون كلمة لجئون، يمكنكم استخدام كلمات أو ألقاب أخرى مثل "كثيرون" "بعدد كبير". مثال: يمكن أن يقول الرجل : "اسمي كثيرون". </w:t>
      </w:r>
    </w:p>
    <w:p>
      <w:pPr>
        <w:bidi/>
      </w:pPr>
      <w:r>
        <w:rPr>
          <w:rtl/>
          <w:cs/>
          <w:lang w:val="ar_AE" w:bidi="ar_AE"/>
        </w:rPr>
      </w:r>
      <w:r>
        <w:rPr>
          <w:rtl/>
          <w:cs/>
          <w:lang w:val="ar_AE" w:bidi="ar_AE"/>
        </w:rPr>
        <w:t>كان الشخص الذي يُخرج الشياطين في أزمنة الكتاب المقدس غالبًا ما يدفع بالأرواح النجسة إلى مكان ناءٍ بعيدًا عن الناس بحيث لا يتمكَّنوا من التسبُّب في إزعاج الناس. ربما من أجل هذا طلبت الأرواح الشريرة ألا تُرسَل إلى مكان بعيد مُفترضة أنَّ ذلك ما سيفعله يسوع أيضًا.</w:t>
      </w:r>
    </w:p>
    <w:p>
      <w:pPr>
        <w:bidi/>
      </w:pPr>
      <w:r>
        <w:rPr>
          <w:rtl/>
          <w:cs/>
          <w:lang w:val="ar_AE" w:bidi="ar_AE"/>
        </w:rPr>
      </w:r>
      <w:r>
        <w:rPr>
          <w:rtl/>
          <w:cs/>
          <w:lang w:val="ar_AE" w:bidi="ar_AE"/>
        </w:rPr>
        <w:t>توقَّفوا وناقشوا: كيف يُظهر الناس في ثقافتكم عادةً أنَّ بهم شياطين؟ كيف كان رد فعل الناس في ثقافتكم تجاه الأشخاص المجانين أو المسكونين بالأرواح الشريرة؟ أوقِفوا سماع التسجيل هنا.</w:t>
      </w:r>
    </w:p>
    <w:p>
      <w:pPr>
        <w:bidi/>
      </w:pPr>
      <w:r>
        <w:rPr>
          <w:rtl/>
          <w:cs/>
          <w:lang w:val="ar_AE" w:bidi="ar_AE"/>
        </w:rPr>
      </w:r>
      <w:r>
        <w:rPr>
          <w:rtl/>
          <w:cs/>
          <w:lang w:val="ar_AE" w:bidi="ar_AE"/>
        </w:rPr>
        <w:t>مرة أخرى توسَّلتْ الأرواح النجسة إلى يسوع ألا يُرسِلهم إلى مكان بعيد. لاحظوا أن كل حديث الأرواح النجسة يتعلَّق بالمكان الذي سيذهبون إليه. بالتأكيد لن يبقوا في الرجل. لقد أمرهم يسوع أن يتركوه. تعرف الأرواح النجسة حتمية خروجها من الرجل. أخيرًا، تطلب الأرواح النجسة الإذن لكي تذهب إلى الخنازير. فيسمح يسوع للأرواح النجسة بالخروج من الرجل والذهاب إلى الخنازير التي كانت على جانب التل المجاور.</w:t>
      </w:r>
    </w:p>
    <w:p>
      <w:pPr>
        <w:bidi/>
      </w:pPr>
      <w:r>
        <w:rPr>
          <w:rtl/>
          <w:cs/>
          <w:lang w:val="ar_AE" w:bidi="ar_AE"/>
        </w:rPr>
      </w:r>
      <w:r>
        <w:rPr>
          <w:rtl/>
          <w:cs/>
          <w:lang w:val="ar_AE" w:bidi="ar_AE"/>
        </w:rPr>
        <w:t>توقَّفوا واعرضوا صورة للخنازير. أوقِفوا سماع التسجيل هنا.</w:t>
      </w:r>
    </w:p>
    <w:p>
      <w:pPr>
        <w:bidi/>
      </w:pPr>
      <w:r>
        <w:rPr>
          <w:rtl/>
          <w:cs/>
          <w:lang w:val="ar_AE" w:bidi="ar_AE"/>
        </w:rPr>
      </w:r>
      <w:r>
        <w:rPr>
          <w:rtl/>
          <w:cs/>
          <w:lang w:val="ar_AE" w:bidi="ar_AE"/>
        </w:rPr>
        <w:t xml:space="preserve">لا يشرح النص الكتابي سبب هلاك الخنازير. مع ذلك، نعرف من أجزاء أخرى من الكتاب المقدس أنَّ الأرواح النجسة تريد أن تُدمّر الناس. لدينا صورة واضحة عن العدد الهائل من الأرواح النجسة داخل الرجل، كان ثمة ألفَي خنزير على جانب التلّ! هرعت الخنازير إلى جانب التل شديد الانحدار نحو الماء، وغرقت جميع الخنازير أو ماتت، </w:t>
      </w:r>
    </w:p>
    <w:p>
      <w:pPr>
        <w:bidi/>
      </w:pPr>
      <w:r>
        <w:rPr>
          <w:rtl/>
          <w:cs/>
          <w:lang w:val="ar_AE" w:bidi="ar_AE"/>
        </w:rPr>
      </w:r>
      <w:r>
        <w:rPr>
          <w:rtl/>
          <w:cs/>
          <w:lang w:val="ar_AE" w:bidi="ar_AE"/>
        </w:rPr>
        <w:t>يذهب رُعاة الخنازير إلى البلدة ويخبرون الناس بما حدث. إن رعاة الخنازير هم الأشخاص الذين يحرسون الخنازير، ويتحققون من كونها في مكان يمكنهم الحصول على الطعام والماء منه، كما يمكن حفظ الخنازير من الأذى. كان رعاة الخنازير مثل رُعاة الخراف، لكنهم كانوا يعتنون بالخنازير. كانت الخنازير حيوانات نجسة بالنسبة للشعب اليهودي. لم يُسمح لليهود بأكْل اللحم أو العمل مع الخنازير. هذه المنطقة منطقة غير يهودية. كانت الخنازير توفر المال للسُكان المحليين. خسرت القرية مبلغًا كبيرًا من المال عندما غرقت الخنازير. عندما يصل سكَّان البلدة المجاورة إلى الشاطئ، يرون تغييرًا حقيقيًا في الرجل. يسمع الناس بما حدث للخنازير. كان الناس خائفين. طلب الناس من يسوع مغادرة تلك المنطقة.</w:t>
      </w:r>
    </w:p>
    <w:p>
      <w:pPr>
        <w:bidi/>
      </w:pPr>
      <w:r>
        <w:rPr>
          <w:rtl/>
          <w:cs/>
          <w:lang w:val="ar_AE" w:bidi="ar_AE"/>
        </w:rPr>
      </w:r>
      <w:r>
        <w:rPr>
          <w:rtl/>
          <w:cs/>
          <w:lang w:val="ar_AE" w:bidi="ar_AE"/>
        </w:rPr>
        <w:t>كان يسوع يدخل السفينة عندما طلب الرجل الذي شُفي أن يرافقه. أجاب يسوع: "بالرفض،" ولم يسمح للرجل أن يرافقه هو وتلاميذه. بدلًا من ذلك، طلب يسوع من الرجل أن يذهب إلى منزله ويشارك مع جميع عائلته بما فعله الرب له. تذكر بعض الترجمات ضرورة أن يشارك الرجل مع أشخاص آخرين، وتذكر ترجمات أخرى ضرورة أن يشارك مع أصدقائه. قال يسوع أيضًا إن الرجل كان سيخبر كيف أظهر الله رحمة له. وكلمة "رحمة" تعني إظهار الشفَقة أو اللُطف تجاه شخص يتألم. كان الرجل يتألم عندما دخلت فيه الشياطين. تشير هنا كلمة "الرب" إلى الله. يقول يسوع إنه ينبغي للرجل أن يخبر الناس بما فعله الله له. فعَل الرجل أكثر مما طلب منه يسوع. فقد تجوَّل الرجل في المنطقة برُمَّتها. تُسمى هذه المنطقة "ديكابوليس"، وهي كلمة يونانية تعني "المدن العشر". أخبر الرجل كل إنسان بما فعله الرب يسوع له. فاندهش كل مَن سمع الأمر.</w:t>
      </w:r>
    </w:p>
    <w:p>
      <w:pPr>
        <w:bidi/>
      </w:pPr>
      <w:r>
        <w:rPr>
          <w:rtl/>
          <w:cs/>
          <w:lang w:val="ar_AE" w:bidi="ar_AE"/>
        </w:rPr>
      </w:r>
      <w:r>
        <w:rPr>
          <w:rtl/>
          <w:cs/>
          <w:lang w:val="ar_AE" w:bidi="ar_AE"/>
        </w:rPr>
        <w:t>نظرًا لأنَّ أحداث هذه القصة تجري خارج الوطن اليهودي، فإنها تضع الأساس لحقيقة أنه في نهاية المطاف سيُشارك الناس في إرسالية يسوع إلى جميع الأمم.</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 إلى نسخة صوتية لبشارة مرقس 5: 1–20 بترجمة أكثر دقة وسلاسة.</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يصور الفريق هذا المقطع.</w:t>
      </w:r>
    </w:p>
    <w:p>
      <w:pPr>
        <w:bidi/>
      </w:pPr>
      <w:r>
        <w:rPr>
          <w:rtl/>
          <w:cs/>
          <w:lang w:val="ar_AE" w:bidi="ar_AE"/>
        </w:rPr>
      </w:r>
      <w:r>
        <w:rPr>
          <w:rtl/>
          <w:cs/>
          <w:lang w:val="ar_AE" w:bidi="ar_AE"/>
        </w:rPr>
        <w:t>إذ يتضمن هذا المقطع 5 مشاهد.</w:t>
      </w:r>
    </w:p>
    <w:p>
      <w:pPr>
        <w:bidi/>
      </w:pPr>
      <w:r>
        <w:rPr>
          <w:rtl/>
          <w:cs/>
          <w:lang w:val="ar_AE" w:bidi="ar_AE"/>
        </w:rPr>
      </w:r>
      <w:r>
        <w:rPr>
          <w:b/>
          <w:rtl/>
          <w:cs/>
          <w:lang w:val="ar_AE" w:bidi="ar_AE"/>
        </w:rPr>
        <w:t>المشهد الأول:</w:t>
      </w:r>
      <w:r>
        <w:rPr>
          <w:rtl/>
          <w:cs/>
          <w:lang w:val="ar_AE" w:bidi="ar_AE"/>
        </w:rPr>
        <w:t xml:space="preserve"> يصل الرب يسوع وتلاميذه إلى الجانب الآخر من بحر الجليل. فيلتقون بإنسان عليه أرواح نجسة. وكانت هيأة الرجل:</w:t>
      </w:r>
    </w:p>
    <w:p>
      <w:pPr>
        <w:bidi/>
      </w:pPr>
      <w:r>
        <w:rPr>
          <w:rtl/>
          <w:cs/>
          <w:lang w:val="ar_AE" w:bidi="ar_AE"/>
        </w:rPr>
      </w:r>
      <w:r>
        <w:rPr>
          <w:b/>
          <w:rtl/>
          <w:cs/>
          <w:lang w:val="ar_AE" w:bidi="ar_AE"/>
        </w:rPr>
        <w:t>المشهد الثاني:</w:t>
      </w:r>
      <w:r>
        <w:rPr>
          <w:rtl/>
          <w:cs/>
          <w:lang w:val="ar_AE" w:bidi="ar_AE"/>
        </w:rPr>
        <w:t xml:space="preserve"> يرى الرجل الرب يسوع من بعيد فيركض للقائه. وتتحدث الأرواح النجسة إلى الرب يسوع.</w:t>
      </w:r>
    </w:p>
    <w:p>
      <w:pPr>
        <w:bidi/>
      </w:pPr>
      <w:r>
        <w:rPr>
          <w:rtl/>
          <w:cs/>
          <w:lang w:val="ar_AE" w:bidi="ar_AE"/>
        </w:rPr>
      </w:r>
      <w:r>
        <w:rPr>
          <w:b/>
          <w:rtl/>
          <w:cs/>
          <w:lang w:val="ar_AE" w:bidi="ar_AE"/>
        </w:rPr>
        <w:t>المشهد الثالث:</w:t>
      </w:r>
      <w:r>
        <w:rPr>
          <w:rtl/>
          <w:cs/>
          <w:lang w:val="ar_AE" w:bidi="ar_AE"/>
        </w:rPr>
        <w:t xml:space="preserve"> تطلب الأرواح النجسة من الرب يسوع أن يسمح لها بالدخول في بعض الخنازير القريبة. تهتاج الخناير وتتقاذَف إلى البحيرة لتغرق.</w:t>
      </w:r>
    </w:p>
    <w:p>
      <w:pPr>
        <w:bidi/>
      </w:pPr>
      <w:r>
        <w:rPr>
          <w:rtl/>
          <w:cs/>
          <w:lang w:val="ar_AE" w:bidi="ar_AE"/>
        </w:rPr>
      </w:r>
      <w:r>
        <w:rPr>
          <w:b/>
          <w:rtl/>
          <w:cs/>
          <w:lang w:val="ar_AE" w:bidi="ar_AE"/>
        </w:rPr>
        <w:t>المشهد الرابع:</w:t>
      </w:r>
      <w:r>
        <w:rPr>
          <w:rtl/>
          <w:cs/>
          <w:lang w:val="ar_AE" w:bidi="ar_AE"/>
        </w:rPr>
        <w:t xml:space="preserve"> يرى الرعاة ما وقع. فيهرعون إلى البلدة المجاورة ويخبرون الجميع بما رأوه. فخاف السكان وطلبلوا من الرب يسوع مغادرتهم.</w:t>
      </w:r>
    </w:p>
    <w:p>
      <w:pPr>
        <w:bidi/>
      </w:pPr>
      <w:r>
        <w:rPr>
          <w:rtl/>
          <w:cs/>
          <w:lang w:val="ar_AE" w:bidi="ar_AE"/>
        </w:rPr>
      </w:r>
      <w:r>
        <w:rPr>
          <w:b/>
          <w:rtl/>
          <w:cs/>
          <w:lang w:val="ar_AE" w:bidi="ar_AE"/>
        </w:rPr>
        <w:t>المشهد الخامس:</w:t>
      </w:r>
      <w:r>
        <w:rPr>
          <w:rtl/>
          <w:cs/>
          <w:lang w:val="ar_AE" w:bidi="ar_AE"/>
        </w:rPr>
        <w:t xml:space="preserve"> يعود الرب يسوع إلى القارب عائدًا إلى الجانب الآخر من البحيرة. ويطلب الرجل الذي كانت به الأرواح النجسة من الرب يسوع إن أمكنه أن يرافقه. فرفض الرب يسوع مطلبه قائلًا: "ٱذْهَبْ إِلَى بَيْتِكَ وَإِلَى أَهْلِكَ، وَأَخْبِرْهُمْ كَمْ صَنَعَ ٱلرَّبُّ بِكَ وَرَحِمَكَ". فانطلق الرجل وأخبر أهل تلك المنطقة بما فعله الرب يسوع له. فاندهشوا جميعًا.</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الرب يسوع</w:t>
      </w:r>
    </w:p>
    <w:p>
      <w:pPr>
        <w:pStyle w:val="ListBullet"/>
        <w:bidi/>
        <w:spacing w:line="240" w:lineRule="auto"/>
        <w:ind w:left="720"/>
      </w:pPr>
      <w:r>
        <w:rPr>
          <w:rtl/>
          <w:cs/>
          <w:lang w:val="ar_AE" w:bidi="ar_AE"/>
        </w:rPr>
      </w:r>
      <w:r>
        <w:rPr>
          <w:rtl/>
          <w:cs/>
          <w:lang w:val="ar_AE" w:bidi="ar_AE"/>
        </w:rPr>
        <w:t>الرجل الذي فيه الأرواح النجسة</w:t>
      </w:r>
    </w:p>
    <w:p>
      <w:pPr>
        <w:pStyle w:val="ListBullet"/>
        <w:bidi/>
        <w:spacing w:line="240" w:lineRule="auto"/>
        <w:ind w:left="720"/>
      </w:pPr>
      <w:r>
        <w:rPr>
          <w:rtl/>
          <w:cs/>
          <w:lang w:val="ar_AE" w:bidi="ar_AE"/>
        </w:rPr>
      </w:r>
      <w:r>
        <w:rPr>
          <w:rtl/>
          <w:cs/>
          <w:lang w:val="ar_AE" w:bidi="ar_AE"/>
        </w:rPr>
        <w:t>الأرواح النجسة التي كانت في الرجل</w:t>
      </w:r>
    </w:p>
    <w:p>
      <w:pPr>
        <w:pStyle w:val="ListBullet"/>
        <w:bidi/>
        <w:spacing w:line="240" w:lineRule="auto"/>
        <w:ind w:left="720"/>
      </w:pPr>
      <w:r>
        <w:rPr>
          <w:rtl/>
          <w:cs/>
          <w:lang w:val="ar_AE" w:bidi="ar_AE"/>
        </w:rPr>
      </w:r>
      <w:r>
        <w:rPr>
          <w:rtl/>
          <w:cs/>
          <w:lang w:val="ar_AE" w:bidi="ar_AE"/>
        </w:rPr>
        <w:t>الخنازير (2000 خنزير)</w:t>
      </w:r>
    </w:p>
    <w:p>
      <w:pPr>
        <w:pStyle w:val="ListBullet"/>
        <w:bidi/>
        <w:spacing w:line="240" w:lineRule="auto"/>
        <w:ind w:left="720"/>
      </w:pPr>
      <w:r>
        <w:rPr>
          <w:rtl/>
          <w:cs/>
          <w:lang w:val="ar_AE" w:bidi="ar_AE"/>
        </w:rPr>
      </w:r>
      <w:r>
        <w:rPr>
          <w:rtl/>
          <w:cs/>
          <w:lang w:val="ar_AE" w:bidi="ar_AE"/>
        </w:rPr>
        <w:t>رعاة الخنازير</w:t>
      </w:r>
    </w:p>
    <w:p>
      <w:pPr>
        <w:pStyle w:val="ListBullet"/>
        <w:bidi/>
        <w:spacing w:line="240" w:lineRule="auto"/>
        <w:ind w:left="720"/>
      </w:pPr>
      <w:r>
        <w:rPr>
          <w:rtl/>
          <w:cs/>
          <w:lang w:val="ar_AE" w:bidi="ar_AE"/>
        </w:rPr>
      </w:r>
      <w:r>
        <w:rPr>
          <w:rtl/>
          <w:cs/>
          <w:lang w:val="ar_AE" w:bidi="ar_AE"/>
        </w:rPr>
        <w:t>سُكان القرية المجاورة الذين أتوا لرؤية ما حدث ووقع</w:t>
      </w:r>
    </w:p>
    <w:p>
      <w:pPr>
        <w:bidi/>
      </w:pPr>
      <w:r>
        <w:rPr>
          <w:rtl/>
          <w:cs/>
          <w:lang w:val="ar_AE" w:bidi="ar_AE"/>
        </w:rPr>
      </w:r>
      <w:r>
        <w:rPr>
          <w:rtl/>
          <w:cs/>
          <w:lang w:val="ar_AE" w:bidi="ar_AE"/>
        </w:rPr>
        <w:t>في المشهد الأول، يصل الرب يسوع وتلاميذه إلى الجانب الآخر من بحر الجليل. الزمان: الصباح التالي لليلة تهدئة العاصفة. المكان: حيث كان الرب يسوع ذاهبًا حين قال: "لِنَجْتَزْ إِلَى ٱلْعَبْرِ". وبرسو القارب، يخرج رجل به روح نجس صارخًا.</w:t>
      </w:r>
    </w:p>
    <w:p>
      <w:pPr>
        <w:bidi/>
      </w:pPr>
      <w:r>
        <w:rPr>
          <w:rtl/>
          <w:cs/>
          <w:lang w:val="ar_AE" w:bidi="ar_AE"/>
        </w:rPr>
      </w:r>
      <w:r>
        <w:rPr>
          <w:rtl/>
          <w:cs/>
          <w:lang w:val="ar_AE" w:bidi="ar_AE"/>
        </w:rPr>
        <w:t>يتوقف تمثيل القصة بينما يصف الراوي هيأة هذا الرجل الذي به الأرواح النجسة. كان يعيش بين المقابر. إذ كان يُدفن الموتى في كهوف التلال القريبة من البحر. فكان ينام في تلك الكهوف. فمرقس البشير قد زودنا بتفاصيل عن هذا الرجل:</w:t>
      </w:r>
    </w:p>
    <w:p>
      <w:pPr>
        <w:pStyle w:val="ListBullet"/>
        <w:bidi/>
        <w:spacing w:line="240" w:lineRule="auto"/>
        <w:ind w:left="720"/>
      </w:pPr>
      <w:r>
        <w:rPr>
          <w:rtl/>
          <w:cs/>
          <w:lang w:val="ar_AE" w:bidi="ar_AE"/>
        </w:rPr>
      </w:r>
      <w:r>
        <w:rPr>
          <w:rtl/>
          <w:cs/>
          <w:lang w:val="ar_AE" w:bidi="ar_AE"/>
        </w:rPr>
        <w:t>كانت تسكنه أرواح نجسة؛</w:t>
      </w:r>
    </w:p>
    <w:p>
      <w:pPr>
        <w:pStyle w:val="ListBullet"/>
        <w:bidi/>
        <w:spacing w:line="240" w:lineRule="auto"/>
        <w:ind w:left="720"/>
      </w:pPr>
      <w:r>
        <w:rPr>
          <w:rtl/>
          <w:cs/>
          <w:lang w:val="ar_AE" w:bidi="ar_AE"/>
        </w:rPr>
      </w:r>
      <w:r>
        <w:rPr>
          <w:rtl/>
          <w:cs/>
          <w:lang w:val="ar_AE" w:bidi="ar_AE"/>
        </w:rPr>
        <w:t>كان يعيش في القبور؛</w:t>
      </w:r>
    </w:p>
    <w:p>
      <w:pPr>
        <w:pStyle w:val="ListBullet"/>
        <w:bidi/>
        <w:spacing w:line="240" w:lineRule="auto"/>
        <w:ind w:left="720"/>
      </w:pPr>
      <w:r>
        <w:rPr>
          <w:rtl/>
          <w:cs/>
          <w:lang w:val="ar_AE" w:bidi="ar_AE"/>
        </w:rPr>
      </w:r>
      <w:r>
        <w:rPr>
          <w:rtl/>
          <w:cs/>
          <w:lang w:val="ar_AE" w:bidi="ar_AE"/>
        </w:rPr>
        <w:t>كان قوي البنية، إذ لم يستطع إنسان تقييده ولا حتى بسلاسل؛</w:t>
      </w:r>
    </w:p>
    <w:p>
      <w:pPr>
        <w:pStyle w:val="ListBullet"/>
        <w:bidi/>
        <w:spacing w:line="240" w:lineRule="auto"/>
        <w:ind w:left="720"/>
      </w:pPr>
      <w:r>
        <w:rPr>
          <w:rtl/>
          <w:cs/>
          <w:lang w:val="ar_AE" w:bidi="ar_AE"/>
        </w:rPr>
      </w:r>
      <w:r>
        <w:rPr>
          <w:rtl/>
          <w:cs/>
          <w:lang w:val="ar_AE" w:bidi="ar_AE"/>
        </w:rPr>
        <w:t>وكان يجرح جسده بالأحجار؛</w:t>
      </w:r>
    </w:p>
    <w:p>
      <w:pPr>
        <w:pStyle w:val="ListBullet"/>
        <w:bidi/>
        <w:spacing w:line="240" w:lineRule="auto"/>
        <w:ind w:left="720"/>
      </w:pPr>
      <w:r>
        <w:rPr>
          <w:rtl/>
          <w:cs/>
          <w:lang w:val="ar_AE" w:bidi="ar_AE"/>
        </w:rPr>
      </w:r>
      <w:r>
        <w:rPr>
          <w:rtl/>
          <w:cs/>
          <w:lang w:val="ar_AE" w:bidi="ar_AE"/>
        </w:rPr>
        <w:t>وكان يجول ليلًا ونهارًا بين التلال صائحًا وصارخًا؛</w:t>
      </w:r>
    </w:p>
    <w:p>
      <w:pPr>
        <w:pStyle w:val="ListBullet"/>
        <w:bidi/>
        <w:spacing w:line="240" w:lineRule="auto"/>
        <w:ind w:left="720"/>
      </w:pPr>
      <w:r>
        <w:rPr>
          <w:rtl/>
          <w:cs/>
          <w:lang w:val="ar_AE" w:bidi="ar_AE"/>
        </w:rPr>
      </w:r>
      <w:r>
        <w:rPr>
          <w:rtl/>
          <w:cs/>
          <w:lang w:val="ar_AE" w:bidi="ar_AE"/>
        </w:rPr>
        <w:t>في نهاية القصة، يلاحظ سكان القرية أن هذا الرجل يرتدي ملابس؛ مما يعني أنه كان عريانًا عند وصول الرب يسوع.</w:t>
      </w:r>
    </w:p>
    <w:p>
      <w:pPr>
        <w:bidi/>
      </w:pPr>
      <w:r>
        <w:rPr>
          <w:rtl/>
          <w:cs/>
          <w:lang w:val="ar_AE" w:bidi="ar_AE"/>
        </w:rPr>
      </w:r>
      <w:r>
        <w:rPr>
          <w:rtl/>
          <w:cs/>
          <w:lang w:val="ar_AE" w:bidi="ar_AE"/>
        </w:rPr>
        <w:t>تُخبرنا هذه المعلومات بمدى بؤس حياة هذا الرجل.</w:t>
      </w:r>
    </w:p>
    <w:p>
      <w:pPr>
        <w:bidi/>
      </w:pPr>
      <w:r>
        <w:rPr>
          <w:rtl/>
          <w:cs/>
          <w:lang w:val="ar_AE" w:bidi="ar_AE"/>
        </w:rPr>
      </w:r>
      <w:r>
        <w:rPr>
          <w:rtl/>
          <w:cs/>
          <w:lang w:val="ar_AE" w:bidi="ar_AE"/>
        </w:rPr>
        <w:t>في المشهد الثاني: يرى الرجل الذي كانت به الأرواح النجسة الرب يسوع فيركض نحوه. فيسجد للرب يسوع، كان صياح الرجل وصراخه. بصوت صاخب ومُنفِر. فالعقلاء لا يصدرون مثل هذه الأصوات. سأل الرجل الرب يسوع عن سبب مضايقته للأرواح الشريرة. وقد نادى الرجل الرب يسوع بلقب "ابن الله العلي". متهمَا إياه بأنه يعذبه. وهنا، نعلم أن الرب يسوع كان قد أمر الروح النجس يأن يغادر الرجل.</w:t>
      </w:r>
    </w:p>
    <w:p>
      <w:pPr>
        <w:bidi/>
      </w:pPr>
      <w:r>
        <w:rPr>
          <w:rtl/>
          <w:cs/>
          <w:lang w:val="ar_AE" w:bidi="ar_AE"/>
        </w:rPr>
      </w:r>
      <w:r>
        <w:rPr>
          <w:rtl/>
          <w:cs/>
          <w:lang w:val="ar_AE" w:bidi="ar_AE"/>
        </w:rPr>
        <w:t>تتمثل صعوبة هذا المشهد في إظهار ترتيب الأحداث الأولى. نظر الرب يسوع إلى الرجل وأمره للأرواح النجسة بمغادرته. ركض الرجل نحو الرب يسوع وسجوده له. دعوة الرجل الرب يسوع بلقب ابن الله العلي.</w:t>
      </w:r>
    </w:p>
    <w:p>
      <w:pPr>
        <w:bidi/>
      </w:pPr>
      <w:r>
        <w:rPr>
          <w:rtl/>
          <w:cs/>
          <w:lang w:val="ar_AE" w:bidi="ar_AE"/>
        </w:rPr>
      </w:r>
      <w:r>
        <w:rPr>
          <w:rtl/>
          <w:cs/>
          <w:lang w:val="ar_AE" w:bidi="ar_AE"/>
        </w:rPr>
        <w:t>توقف لإجراء حديث: ارو قصة عن حدث ما في الماضي. كيف للراوي جعلها سلسة على المستمعين موضحة أن الحدث تم قبل رواية القصة؟ إيقاف التسجيل عند هذه اللحظة.</w:t>
      </w:r>
    </w:p>
    <w:p>
      <w:pPr>
        <w:bidi/>
      </w:pPr>
      <w:r>
        <w:rPr>
          <w:rtl/>
          <w:cs/>
          <w:lang w:val="ar_AE" w:bidi="ar_AE"/>
        </w:rPr>
      </w:r>
      <w:r>
        <w:rPr>
          <w:rtl/>
          <w:cs/>
          <w:lang w:val="ar_AE" w:bidi="ar_AE"/>
        </w:rPr>
        <w:t>هنا، رتب تسلسل أحداث القصة. ثم تدرب على رواية تسلسل الأحداث لكي يتضح للجميع متى أمر الرب يسوع الأرواح النجسة بمغادرة الرجل.</w:t>
      </w:r>
    </w:p>
    <w:p>
      <w:pPr>
        <w:bidi/>
      </w:pPr>
      <w:r>
        <w:rPr>
          <w:rtl/>
          <w:cs/>
          <w:lang w:val="ar_AE" w:bidi="ar_AE"/>
        </w:rPr>
      </w:r>
      <w:r>
        <w:rPr>
          <w:rtl/>
          <w:cs/>
          <w:lang w:val="ar_AE" w:bidi="ar_AE"/>
        </w:rPr>
        <w:t>ثم سأل الرب يسوع الرجل الذي به الأرواح النجسة عن اسمه. فجاوبه الرجل: "اسمي لجئون"؛ أي فيلق. وقتئذ، الجميع كان على دراية بأن فيلق الجند يبلغ نحو ستة آلاف جندي. فمعنى اسم لجئون أن كان بداخله شياطين كثيرة. ولكن هذا لا يعني أن الرجل كان به ستة آلاف شيطان. في معظم الثقافات اليوم، يجهل الناس معنى كلمة لجئون/فيلق. ربما يستسيغ البعض تسمية الرجل بصفة مثل "كثيرون". فهذه التسمية ستوحي حتمًا بأنه سكن الرجل الكثير من ألأرواح النجسة. الكلمة التي تختارها تعني "الكثير" وربما هي اسم في حد ذاتها في لغتك.</w:t>
      </w:r>
    </w:p>
    <w:p>
      <w:pPr>
        <w:bidi/>
      </w:pPr>
      <w:r>
        <w:rPr>
          <w:rtl/>
          <w:cs/>
          <w:lang w:val="ar_AE" w:bidi="ar_AE"/>
        </w:rPr>
      </w:r>
      <w:r>
        <w:rPr>
          <w:rtl/>
          <w:cs/>
          <w:lang w:val="ar_AE" w:bidi="ar_AE"/>
        </w:rPr>
        <w:t>تجري كل أحداث القصة عند بحر الجليل، الذي بالقرب منه التلال التي بها لكهوف المستخدمة مقابر. لقد نزل للتو الرب يسوع من القارب على الشاطئ. والخنازير ترعى على تلة بالقرب من الشاطئ، التي من عليها تتساقط لتغرق في البحر.</w:t>
      </w:r>
    </w:p>
    <w:p>
      <w:pPr>
        <w:bidi/>
      </w:pPr>
      <w:r>
        <w:rPr>
          <w:rtl/>
          <w:cs/>
          <w:lang w:val="ar_AE" w:bidi="ar_AE"/>
        </w:rPr>
      </w:r>
      <w:r>
        <w:rPr>
          <w:rtl/>
          <w:cs/>
          <w:lang w:val="ar_AE" w:bidi="ar_AE"/>
        </w:rPr>
        <w:t>في المشهد الثالث، نعلم بوجود قطيع كبير من الخنازير على تلة بالقرب من البحر. فطلبت الأرواح النجسة من الرب يسوع أن تخرج لتسكن الخنازير. فأذن لها الرب يسوع بهذا، فهو لم يرسلها لتسكن الخنازير، إنما سمح لها بأن تسكن هي في الخنازير. عند تمثيل القصة، احرص على ألا تظهر أي لغة جسد أو إيماءة أو حركة يد بأن الرب يسوع أمر الأرواح النجسة بأن تسكن الخنازير. فالرب يسوع لم يأمر الأرواح النجسة بسوى مغادرة الرجل. وسمح لهم بأن بتنفيذ رغبتهم بسكنى الخنازير. عندما تدخل الأرواح النجسة في الخنازير، تتساقط الخنازير من على منحدرات المرعى، لتغرق في البحر. تستخدم القصة أفعال حركة مباشرة توضح ما وقع للخنازير. إذ الخنازير لم تكن تنحدر من على التلة، إنما كانت تتساقط مسرعة تنزلق مسرعة من عليها. مما يعني أن سرعة سقوطهم كانت متزايدة إلى حافة التلة، وسقطوا إلى الماء فغرقوا.</w:t>
      </w:r>
    </w:p>
    <w:p>
      <w:pPr>
        <w:bidi/>
      </w:pPr>
      <w:r>
        <w:rPr>
          <w:rtl/>
          <w:cs/>
          <w:lang w:val="ar_AE" w:bidi="ar_AE"/>
        </w:rPr>
      </w:r>
      <w:r>
        <w:rPr>
          <w:rtl/>
          <w:cs/>
          <w:lang w:val="ar_AE" w:bidi="ar_AE"/>
        </w:rPr>
        <w:t>في المشهد الرابع، يرى الرعاة ما وقع للخنازير فيذهبون إلى القرية المجاورة ليشهدوا أهلها. فأتوا عند الشاطئ ورأوا الرب يسوع يتحدث مع الرجل الذي كان به الأرواح النجسة، والذي أصبح الآن في ثياب وعاقلًا وهادئًا. هنا، يستمع أهل القرية إلى رواية الرعاة لما وقع للخنازير. فينتابهم خوف شديد. فيترجون أو يتوسلون إلى الرب يسوع أن يفارقهم. فتلك اللفظتين أشد من مجرد طلب. إذ شاهد الناس أمورًا لم يدركونها فخافوا. لذا، أرادوا أن يغادرهم الرب يسوع.</w:t>
      </w:r>
    </w:p>
    <w:p>
      <w:pPr>
        <w:bidi/>
      </w:pPr>
      <w:r>
        <w:rPr>
          <w:rtl/>
          <w:cs/>
          <w:lang w:val="ar_AE" w:bidi="ar_AE"/>
        </w:rPr>
      </w:r>
      <w:r>
        <w:rPr>
          <w:rtl/>
          <w:cs/>
          <w:lang w:val="ar_AE" w:bidi="ar_AE"/>
        </w:rPr>
        <w:t>في المشهد الخامس، يوافق الرب يسوع على المغادرة. يعود الرب يسوع من الشاطئ إلى القارب، ليعبر البحر إلى الجهة الأخرى. فيتوسل إليه الرجل الذي شفاه أن يرافقه. فقال له الرب يسوع: "ٱذْهَبْ إِلَى بَيْتِكَ وَإِلَى أَهْلِكَ، وَأَخْبِرْهُمْ كَمْ صَنَعَ ٱلرَّبُّ بِكَ وَرَحِمَكَ".</w:t>
      </w:r>
    </w:p>
    <w:p>
      <w:pPr>
        <w:bidi/>
      </w:pPr>
      <w:r>
        <w:rPr>
          <w:rtl/>
          <w:cs/>
          <w:lang w:val="ar_AE" w:bidi="ar_AE"/>
        </w:rPr>
      </w:r>
      <w:r>
        <w:rPr>
          <w:rtl/>
          <w:cs/>
          <w:lang w:val="ar_AE" w:bidi="ar_AE"/>
        </w:rPr>
        <w:t>وبعد مغادرة الرب يسوع، يذهب الرجل إلى قرى تلك المنطقة ويخبرهم بما فعله الرب يسوع له، فيتعجبون مما يسمعونه منه. كان في تلك المنطقة عشر مدن. واسم المنطقة كان "ديكابوليس" الذي يعني "المدن العشر". لا نعلم كم عدد المدن التي ذهب إليها الرجل، لكن ما نعرفه أنه كان يُخبر كل إنسان بما فعله الرب يسوع له.</w:t>
      </w:r>
    </w:p>
    <w:p>
      <w:pPr>
        <w:bidi/>
      </w:pPr>
      <w:r>
        <w:rPr>
          <w:rtl/>
          <w:cs/>
          <w:lang w:val="ar_AE" w:bidi="ar_AE"/>
        </w:rPr>
      </w:r>
      <w:r>
        <w:rPr>
          <w:rtl/>
          <w:cs/>
          <w:lang w:val="ar_AE" w:bidi="ar_AE"/>
        </w:rPr>
        <w:t>الآن، على المجموعة تصوير أحداث القصة بالتسلسل "ستوري بورد"، أو رسمها، أو تجسيد المقطع وأحداثه.</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 إلى نسخة صوتية لإنجيل مرقس 5: 1 - 20 من التَّرْجَمَة الأسهل فهمًا لك.</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تحتوي هذه القصة على خمس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الرب يسوع</w:t>
      </w:r>
    </w:p>
    <w:p>
      <w:pPr>
        <w:pStyle w:val="ListBullet"/>
        <w:bidi/>
        <w:spacing w:line="240" w:lineRule="auto"/>
        <w:ind w:left="720"/>
      </w:pPr>
      <w:r>
        <w:rPr>
          <w:rtl/>
          <w:cs/>
          <w:lang w:val="ar_AE" w:bidi="ar_AE"/>
        </w:rPr>
      </w:r>
      <w:r>
        <w:rPr>
          <w:rtl/>
          <w:cs/>
          <w:lang w:val="ar_AE" w:bidi="ar_AE"/>
        </w:rPr>
        <w:t>الرجل الذي فيه الأرواح النجسة</w:t>
      </w:r>
    </w:p>
    <w:p>
      <w:pPr>
        <w:pStyle w:val="ListBullet"/>
        <w:bidi/>
        <w:spacing w:line="240" w:lineRule="auto"/>
        <w:ind w:left="720"/>
      </w:pPr>
      <w:r>
        <w:rPr>
          <w:rtl/>
          <w:cs/>
          <w:lang w:val="ar_AE" w:bidi="ar_AE"/>
        </w:rPr>
      </w:r>
      <w:r>
        <w:rPr>
          <w:rtl/>
          <w:cs/>
          <w:lang w:val="ar_AE" w:bidi="ar_AE"/>
        </w:rPr>
        <w:t>الأرواح النجسة التي كانت في الرجل</w:t>
      </w:r>
    </w:p>
    <w:p>
      <w:pPr>
        <w:pStyle w:val="ListBullet"/>
        <w:bidi/>
        <w:spacing w:line="240" w:lineRule="auto"/>
        <w:ind w:left="720"/>
      </w:pPr>
      <w:r>
        <w:rPr>
          <w:rtl/>
          <w:cs/>
          <w:lang w:val="ar_AE" w:bidi="ar_AE"/>
        </w:rPr>
      </w:r>
      <w:r>
        <w:rPr>
          <w:rtl/>
          <w:cs/>
          <w:lang w:val="ar_AE" w:bidi="ar_AE"/>
        </w:rPr>
        <w:t>الخنازير (2000 خنزير)</w:t>
      </w:r>
    </w:p>
    <w:p>
      <w:pPr>
        <w:pStyle w:val="ListBullet"/>
        <w:bidi/>
        <w:spacing w:line="240" w:lineRule="auto"/>
        <w:ind w:left="720"/>
      </w:pPr>
      <w:r>
        <w:rPr>
          <w:rtl/>
          <w:cs/>
          <w:lang w:val="ar_AE" w:bidi="ar_AE"/>
        </w:rPr>
      </w:r>
      <w:r>
        <w:rPr>
          <w:rtl/>
          <w:cs/>
          <w:lang w:val="ar_AE" w:bidi="ar_AE"/>
        </w:rPr>
        <w:t>رعاة الخنازير</w:t>
      </w:r>
    </w:p>
    <w:p>
      <w:pPr>
        <w:pStyle w:val="ListBullet"/>
        <w:bidi/>
        <w:spacing w:line="240" w:lineRule="auto"/>
        <w:ind w:left="720"/>
      </w:pPr>
      <w:r>
        <w:rPr>
          <w:rtl/>
          <w:cs/>
          <w:lang w:val="ar_AE" w:bidi="ar_AE"/>
        </w:rPr>
      </w:r>
      <w:r>
        <w:rPr>
          <w:rtl/>
          <w:cs/>
          <w:lang w:val="ar_AE" w:bidi="ar_AE"/>
        </w:rPr>
        <w:t>سُكان القرية المجاورة الذين أتوا لرؤية ما حدث</w:t>
      </w:r>
    </w:p>
    <w:p>
      <w:pPr>
        <w:bidi/>
      </w:pPr>
      <w:r>
        <w:rPr>
          <w:rtl/>
          <w:cs/>
          <w:lang w:val="ar_AE" w:bidi="ar_AE"/>
        </w:rPr>
      </w:r>
      <w:r>
        <w:rPr>
          <w:rtl/>
          <w:cs/>
          <w:lang w:val="ar_AE" w:bidi="ar_AE"/>
        </w:rPr>
        <w:t>عليكم كمجموعة القيام بتمثيل المقطع مرتين، وذلك بلغتكم الأم.</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تأكدوا من عدم إهمال تمثيل الأجزاء الصعبة أو المهمة من القصة. ساعدوا بعضكم البعض على تذكر كل جزء من القصة.</w:t>
      </w:r>
    </w:p>
    <w:p>
      <w:pPr>
        <w:bidi/>
      </w:pPr>
      <w:r>
        <w:rPr>
          <w:rtl/>
          <w:cs/>
          <w:lang w:val="ar_AE" w:bidi="ar_AE"/>
        </w:rPr>
      </w:r>
      <w:r>
        <w:rPr>
          <w:rtl/>
          <w:cs/>
          <w:lang w:val="ar_AE" w:bidi="ar_AE"/>
        </w:rPr>
        <w:t xml:space="preserve">أوقفوا هذا التسجيل مؤقتًا هنا، ومثّلوا المقطع. </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يلعب الشخصية: "ماذا تشعر أو بمَ تفكّر؟" وعلى من يؤدي الدور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هذا التسجيل مؤقتاً هنا، وقوموا بتمثيل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في المشهد الأول، يصل الرب يسوع وتلاميذه إلى الجانب الآخر من بحر الجليل. كان هذا في الصباح التالي للعاصفة التي حدثت أثناء الليل. يركض رجل به روح نجس ليلاقي الرب يسوع.</w:t>
      </w:r>
    </w:p>
    <w:p>
      <w:pPr>
        <w:bidi/>
      </w:pPr>
      <w:r>
        <w:rPr>
          <w:rtl/>
          <w:cs/>
          <w:lang w:val="ar_AE" w:bidi="ar_AE"/>
        </w:rPr>
      </w:r>
      <w:r>
        <w:rPr>
          <w:rtl/>
          <w:cs/>
          <w:lang w:val="ar_AE" w:bidi="ar_AE"/>
        </w:rPr>
        <w:t xml:space="preserve"> أوقف التمثيل: اسأل الأشخاص الذين يؤدون دور التلاميذ: "ماذا تظنون عندما تروا هذا الرجل؟" قد تسمع إجابة تقول: "يبدو ذلك الرجل المسكين بائسًا. لابد وأنه عاش حياة سيئة. يمكنني أن أرى القروح على جسده من هنا. يالها من حياة بائسة. أرجو أن يتمكن الرب يسوع من مساعدته ساعد الرجل الآخر الذي به أرواح شريرة". اسأل الشخص الذي يؤدي دور الرجل: "لماذا تركض تجاه الرب يسوع؟" ربما تسمع إجابة تقول: "يأمر الرب يسوع الأرواح الشريرة أن تخرج . أريدهم أن يرحلوا. فأنا خارج نطاق السيطرة، أنا يائس، ومحطم بالكامل، أنا وحيد، ومنبوذ، فالأرواح الشريرة تسكنني" أو لا أستطيع السيطرة على نفسي. أو ربما تجيب الأرواح بدلًا من الرجل: "يأمرنا الرب يسوع بالرحيل." إلى أين سيرسَلُنا الرب يسوع؟ نريد أن نبقى في هذه المنطقة". اسأل الشخص الذي يقوم بدور الرب يسوع: "ما شعورك عندما رأيت ذلك الرجل؟" ربما تسمع إجابة تقول: "أشفق على هذا الرجل" أو أشعر بالغضب من الأرواح الشريرة لأنها تهلكه." واصلوا تمثيل الدراما.</w:t>
      </w:r>
    </w:p>
    <w:p>
      <w:pPr>
        <w:bidi/>
      </w:pPr>
      <w:r>
        <w:rPr>
          <w:rtl/>
          <w:cs/>
          <w:lang w:val="ar_AE" w:bidi="ar_AE"/>
        </w:rPr>
      </w:r>
      <w:r>
        <w:rPr>
          <w:rtl/>
          <w:cs/>
          <w:lang w:val="ar_AE" w:bidi="ar_AE"/>
        </w:rPr>
        <w:t>في المشهد الثاني، يأتي الرجل إلى الرب يسوع ويسجد له. ثم يتحاور الرب يسوع والأرواح الشريرة. كانت الأرواح الشريرة تصيح وتصرخ. توسلت الأرواح الشريرة إلى الرب يسوع ألا يُعذَبها. في هذه الحالة، كان تعذيب الأرواح الشريرة يعني إرسالها إلى مكان بعيد، وهم يريدون أن يبقوا في تلك المنطقة. يسأل الرب يسوع الرجل عن اسمه. فيجاوبه الرجل، قائلًا: "اسمي لجئون"؛ أي كثيرون. أو: "اسمي لجئون." توسلت الأرواح الشريرة إلى الرب أن تبقى في تلك المنطقة.</w:t>
      </w:r>
    </w:p>
    <w:p>
      <w:pPr>
        <w:bidi/>
      </w:pPr>
      <w:r>
        <w:rPr>
          <w:rtl/>
          <w:cs/>
          <w:lang w:val="ar_AE" w:bidi="ar_AE"/>
        </w:rPr>
      </w:r>
      <w:r>
        <w:rPr>
          <w:rtl/>
          <w:cs/>
          <w:lang w:val="ar_AE" w:bidi="ar_AE"/>
        </w:rPr>
        <w:t>أوقفوا التمثيل. اسأل الأشخاص الذين يؤدون دور الأرواح الشريرة: "لماذا لا تريدون أن تتركوا هذا المكان؟" ربما تسمع إجابة تقول: "لقد وجدنا بيتًا لنا هنا. فالمكان هنا مريح، والناس هنا لا تعبد الله. لكن علينا أن نطيع يسوع، لهذا السبب نتوسل إلى يسوع أن يسمح لنا بالبقاء هنا. كان المكان مريحًا للغاية قبل مجيء يسوع. لماذا كان على الرب يسوع أن يأتي ويضايقنا ويعكر صفو بيتنا؟" اسأل الأشخاص الذين يؤدون دور التلاميذ: "فيم تفكرون وأنتم تسمعون هذا الحوار؟" ربما تسمع إجابة تقول: "هذا عجيب! يبدو أن الأرواح الشريرة تقول أن عليها طاعة الرب يسوع أو الذهاب حيثما يرسلها. هل يعني هذا أن ليسوع سلطان على الأرواح الشريرة؟ أعلم أن يسوع شفي ذلك الرجل الآخر. لكن يبدو من هذا أن جميع الأرواح الشريرة عليها أن تفعل ما يقوله يسوع." واصلوا تمثيل الدراما.</w:t>
      </w:r>
    </w:p>
    <w:p>
      <w:pPr>
        <w:bidi/>
      </w:pPr>
      <w:r>
        <w:rPr>
          <w:rtl/>
          <w:cs/>
          <w:lang w:val="ar_AE" w:bidi="ar_AE"/>
        </w:rPr>
      </w:r>
      <w:r>
        <w:rPr>
          <w:rtl/>
          <w:cs/>
          <w:lang w:val="ar_AE" w:bidi="ar_AE"/>
        </w:rPr>
        <w:t>في المشهد الثالث، تطلب الأرواح الشريرة الإذن بالذهاب إلى الخنازير. فأذن لهم الرب يسوع. بمجرد دخول الأرواح الشريرة في الخنازير، تهرع الخنازير إلى أسفل التل وتسقط من حافة التل إلى الماء فتغرق. يرى الرعاة هذا فيركضون إلى البلدة المجاورة ليخبروا الناس بما حدث.</w:t>
      </w:r>
    </w:p>
    <w:p>
      <w:pPr>
        <w:bidi/>
      </w:pPr>
      <w:r>
        <w:rPr>
          <w:rtl/>
          <w:cs/>
          <w:lang w:val="ar_AE" w:bidi="ar_AE"/>
        </w:rPr>
      </w:r>
      <w:r>
        <w:rPr>
          <w:rtl/>
          <w:cs/>
          <w:lang w:val="ar_AE" w:bidi="ar_AE"/>
        </w:rPr>
        <w:t>أوقفوا التمثيل. اسأل الآن الممثلين الذين يقومون بدور الرعاة: "كيف تشعرون؟" ربما تسمع إجابة تقول: "لقد خسرنا كل أموالنا"، أو "لقد اختفى مصدر رزقنا"، أو "نشعر بالخوف" أو "نحن غاضبون"، أو "نشعر بالتشويش" أو "لا نفهم ما رأيناه للتو." واصلوا تمثيل الدراما.</w:t>
      </w:r>
    </w:p>
    <w:p>
      <w:pPr>
        <w:bidi/>
      </w:pPr>
      <w:r>
        <w:rPr>
          <w:rtl/>
          <w:cs/>
          <w:lang w:val="ar_AE" w:bidi="ar_AE"/>
        </w:rPr>
      </w:r>
      <w:r>
        <w:rPr>
          <w:rtl/>
          <w:cs/>
          <w:lang w:val="ar_AE" w:bidi="ar_AE"/>
        </w:rPr>
        <w:t>في المشهد الرابع، بينما يصل جموع أهل البلد، يرون الرجل الذي كان به الأرواح الشريرة عاقلًا وجالسًا الآن. ولما يستمعون للرعاة الذين يروون لهم ما حدث للخنازير، يرتعبون.</w:t>
      </w:r>
    </w:p>
    <w:p>
      <w:pPr>
        <w:bidi/>
      </w:pPr>
      <w:r>
        <w:rPr>
          <w:rtl/>
          <w:cs/>
          <w:lang w:val="ar_AE" w:bidi="ar_AE"/>
        </w:rPr>
      </w:r>
      <w:r>
        <w:rPr>
          <w:rtl/>
          <w:cs/>
          <w:lang w:val="ar_AE" w:bidi="ar_AE"/>
        </w:rPr>
        <w:t>أوقفوا التمثيل. اسأل الشخص الذي يؤدي دور الرجل الذي به أرواح شريرة: "ما شعورك الآن؟" ربما تسمع إجابات مثل: "لقد شفيت" أو "عقلي أصبح سليم"، أو "أنا ممتن للغاية"، أو "لم أعد أشعر بالخزي." والآن اسأل الأشخاص الذين يؤدون دور الجموع من سكان البلدة: "ما شعوركم؟" انتظر استماع اجابات مثل: "نحن خائفون" أو "نحن متحيرون"، أو "نشعر بقليل من الغضب" أو "لا نريد وجود الرب يسوع حولنا." اسأل الأشخاص الذين يؤدون دور التلاميذ، "كيف تشعرون الآن؟" ربما تسمع إجابات مثل: "لا نفهم سبب غضب الجموع وخوفهم، فمن الواضح أن الرجل أصبح بخير الآن، والخنازير نجسة فلا يجب على الناس أن يغضبوا من فقدانها." اسأل الشخص الذي يؤدي دور يسوع: "كيف تشعر الآن؟" ربما تسمع إجابة مثل: "هذا الرجل على وشك أن يعيش الآن كما اراد له الله أن يعيش، وأنا سعيد للغاية لأنني تمكنت من مساعدته، فأنا أشعر بالحزن عندما لا يفهم الناس أنه بإمكاني مساعدتهم أيضًا. ربما يقبلون مساعدتي عندما أعود." واصلوا تمثيل الدراما.</w:t>
      </w:r>
    </w:p>
    <w:p>
      <w:pPr>
        <w:bidi/>
      </w:pPr>
      <w:r>
        <w:rPr>
          <w:rtl/>
          <w:cs/>
          <w:lang w:val="ar_AE" w:bidi="ar_AE"/>
        </w:rPr>
      </w:r>
      <w:r>
        <w:rPr>
          <w:rtl/>
          <w:cs/>
          <w:lang w:val="ar_AE" w:bidi="ar_AE"/>
        </w:rPr>
        <w:t>في المشهد الخامس، وبينما يخطو الرب يسوع إلى داخل السفينة، يتوسل الرجل إليه أن يذهب معه. يقول الرب يسوع: "لا، بل ارجع إلى بيتك وعائلتك، وقل لهم ما صنع الله لك، وأخبرهم عن رحمته لك."</w:t>
      </w:r>
    </w:p>
    <w:p>
      <w:pPr>
        <w:bidi/>
      </w:pPr>
      <w:r>
        <w:rPr>
          <w:rtl/>
          <w:cs/>
          <w:lang w:val="ar_AE" w:bidi="ar_AE"/>
        </w:rPr>
      </w:r>
      <w:r>
        <w:rPr>
          <w:rtl/>
          <w:cs/>
          <w:lang w:val="ar_AE" w:bidi="ar_AE"/>
        </w:rPr>
        <w:t>أوقفوا التمثيل. اسأل الشخص الذي يؤدي دور الرب يسوع: "كيف تشعر؟" ربما تسمع إجابات مثل: "أشعر بالحزن؛ لأن الجمع يطلبون مني الرحيل" أو " أشعر بالإنجاز لأنني فعلت ما جئت للقيام به" أو "أقصد إرسال الرجل إلى منطقته،" أو "أشعر بالسعادة لهذا الرجل الذي تم استرداده." اسأل الشخص الذين يؤدي دور الرجل، "كيف تشعر الآن؟" ربما تسمع إجابة مثل: "أشعر بسعادة غامرة لأنني أصبحت طبيعيًا مرة أخرى. يمكنني النظر حولي، فأرى، وأسمع، وأشعر بالأمور مثل البشر الطبيعيين. لكنني أريد أن أذهب مع يسوع. أود قضاء المزيد من الوقت معه. لقد شفاني الرب يسوع. لكنه يريد مني أن أذهب إلى عائلتي. سيكون من الجيد أن أرى عائلتي مرة أخرى. وسأتمكن أن التمتع بعلاقة جيدة مع عائلتي، وهذا يسعدني. أريد أن أخبر الجميع بما حدث لي." واصلوا تمثيل الدراما.</w:t>
      </w:r>
    </w:p>
    <w:p>
      <w:pPr>
        <w:bidi/>
      </w:pPr>
      <w:r>
        <w:rPr>
          <w:rtl/>
          <w:cs/>
          <w:lang w:val="ar_AE" w:bidi="ar_AE"/>
        </w:rPr>
      </w:r>
      <w:r>
        <w:rPr>
          <w:rtl/>
          <w:cs/>
          <w:lang w:val="ar_AE" w:bidi="ar_AE"/>
        </w:rPr>
        <w:t>يخبر الرجل الجميع بما فعله الرب يسوع له، وكل من يسمع يُدهش.</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نسخة صوتية لإنجيل مرقس ٥: ١–٢٠ في أكثر الترجمات المفهومة لكم.</w:t>
      </w:r>
    </w:p>
    <w:p>
      <w:pPr>
        <w:bidi/>
      </w:pPr>
      <w:r>
        <w:rPr>
          <w:rtl/>
          <w:cs/>
          <w:lang w:val="ar_AE" w:bidi="ar_AE"/>
        </w:rPr>
      </w:r>
      <w:r>
        <w:rPr>
          <w:rtl/>
          <w:cs/>
          <w:lang w:val="ar_AE" w:bidi="ar_AE"/>
        </w:rPr>
        <w:t xml:space="preserve">في الصباح، بعد العاصفة، وصلوا إلى منطقة </w:t>
      </w:r>
      <w:r>
        <w:rPr>
          <w:b/>
          <w:rtl/>
          <w:cs/>
          <w:lang w:val="ar_AE" w:bidi="ar_AE"/>
        </w:rPr>
        <w:t>الجَدريين</w:t>
      </w:r>
      <w:r>
        <w:rPr>
          <w:rtl/>
          <w:cs/>
          <w:lang w:val="ar_AE" w:bidi="ar_AE"/>
        </w:rPr>
        <w:t xml:space="preserve">. يُشير ضمير الغائب إلى يسوع </w:t>
      </w:r>
      <w:hyperlink r:id="rId54">
        <w:r>
          <w:rPr>
            <w:rtl/>
            <w:cs/>
            <w:lang w:val="ar_AE" w:bidi="ar_AE"/>
          </w:rPr>
          <w:rPr>
            <w:color w:val="0000EE"/>
            <w:u w:val="single"/>
          </w:rPr>
          <w:t>وتلاميذه</w:t>
        </w:r>
      </w:hyperlink>
      <w:r>
        <w:rPr>
          <w:rtl/>
          <w:cs/>
          <w:lang w:val="ar_AE" w:bidi="ar_AE"/>
        </w:rPr>
        <w:t xml:space="preserve">. كانت منطقة الجَدريين تقع على شرق </w:t>
      </w:r>
      <w:hyperlink r:id="rId38">
        <w:r>
          <w:rPr>
            <w:rtl/>
            <w:cs/>
            <w:lang w:val="ar_AE" w:bidi="ar_AE"/>
          </w:rPr>
          <w:rPr>
            <w:color w:val="0000EE"/>
            <w:u w:val="single"/>
          </w:rPr>
          <w:t>بحر الجليل</w:t>
        </w:r>
      </w:hyperlink>
      <w:r>
        <w:rPr>
          <w:rtl/>
          <w:cs/>
          <w:lang w:val="ar_AE" w:bidi="ar_AE"/>
        </w:rPr>
        <w:t>. لسنا متأكدين أين كانت بالضبط، لكن الخريطة تُظهر المكانَ الأكثر احتمالًا. تنطق ترجمات مختلفة هذا الاسم بطُرق مختلفة.</w:t>
      </w:r>
    </w:p>
    <w:p>
      <w:pPr>
        <w:bidi/>
      </w:pPr>
      <w:r>
        <w:rPr>
          <w:rtl/>
          <w:cs/>
          <w:lang w:val="ar_AE" w:bidi="ar_AE"/>
        </w:rPr>
      </w:r>
      <w:r>
        <w:rPr>
          <w:rtl/>
          <w:cs/>
          <w:lang w:val="ar_AE" w:bidi="ar_AE"/>
        </w:rPr>
        <w:t>توقفوا واعرضوا على المترجمين أين توجد هذه المنطقة على الخريطة. أوقفوا هذا التسجيل هنا.</w:t>
      </w:r>
    </w:p>
    <w:p>
      <w:pPr>
        <w:bidi/>
      </w:pPr>
      <w:r>
        <w:rPr>
          <w:rtl/>
          <w:cs/>
          <w:lang w:val="ar_AE" w:bidi="ar_AE"/>
        </w:rPr>
      </w:r>
      <w:r>
        <w:rPr>
          <w:rtl/>
          <w:cs/>
          <w:lang w:val="ar_AE" w:bidi="ar_AE"/>
        </w:rPr>
        <w:t xml:space="preserve">كان </w:t>
      </w:r>
      <w:r>
        <w:rPr>
          <w:b/>
          <w:rtl/>
          <w:cs/>
          <w:lang w:val="ar_AE" w:bidi="ar_AE"/>
        </w:rPr>
        <w:t>يَسكن في</w:t>
      </w:r>
      <w:r>
        <w:rPr>
          <w:rtl/>
          <w:cs/>
          <w:lang w:val="ar_AE" w:bidi="ar_AE"/>
        </w:rPr>
        <w:t xml:space="preserve"> الرجل </w:t>
      </w:r>
      <w:r>
        <w:rPr>
          <w:b/>
          <w:rtl/>
          <w:cs/>
          <w:lang w:val="ar_AE" w:bidi="ar_AE"/>
        </w:rPr>
        <w:t>روح شرير</w:t>
      </w:r>
      <w:r>
        <w:rPr>
          <w:rtl/>
          <w:cs/>
          <w:lang w:val="ar_AE" w:bidi="ar_AE"/>
        </w:rPr>
        <w:t xml:space="preserve"> أو </w:t>
      </w:r>
      <w:hyperlink r:id="rId35">
        <w:r>
          <w:rPr>
            <w:rtl/>
            <w:cs/>
            <w:lang w:val="ar_AE" w:bidi="ar_AE"/>
          </w:rPr>
          <w:rPr>
            <w:color w:val="0000EE"/>
            <w:u w:val="single"/>
          </w:rPr>
          <w:t>روح نجس</w:t>
        </w:r>
      </w:hyperlink>
      <w:r>
        <w:rPr>
          <w:rtl/>
          <w:cs/>
          <w:lang w:val="ar_AE" w:bidi="ar_AE"/>
        </w:rPr>
        <w:t xml:space="preserve">. يُناقَش تعبير </w:t>
      </w:r>
      <w:hyperlink r:id="rId34">
        <w:r>
          <w:rPr>
            <w:rtl/>
            <w:cs/>
            <w:lang w:val="ar_AE" w:bidi="ar_AE"/>
          </w:rPr>
          <w:rPr>
            <w:color w:val="0000EE"/>
            <w:u w:val="single"/>
          </w:rPr>
          <w:t>الروح الشرير</w:t>
        </w:r>
      </w:hyperlink>
      <w:r>
        <w:rPr>
          <w:rtl/>
          <w:cs/>
          <w:lang w:val="ar_AE" w:bidi="ar_AE"/>
        </w:rPr>
        <w:t xml:space="preserve"> في قاموس الكلمات الرئيسية. إن تعبير "يَسكن في" يعني أن الروح الشرير يعيش في الإنسان ويسيطر على أفكار الإنسان وأفعاله. استخدموا نفس الكلمة التي استخدمتوها في المقاطع السابقة للإشارة الروح الشرير.</w:t>
      </w:r>
    </w:p>
    <w:p>
      <w:pPr>
        <w:bidi/>
      </w:pPr>
      <w:r>
        <w:rPr>
          <w:rtl/>
          <w:cs/>
          <w:lang w:val="ar_AE" w:bidi="ar_AE"/>
        </w:rPr>
      </w:r>
      <w:r>
        <w:rPr>
          <w:rtl/>
          <w:cs/>
          <w:lang w:val="ar_AE" w:bidi="ar_AE"/>
        </w:rPr>
        <w:t xml:space="preserve">جاء هذا الرجل </w:t>
      </w:r>
      <w:r>
        <w:rPr>
          <w:b/>
          <w:rtl/>
          <w:cs/>
          <w:lang w:val="ar_AE" w:bidi="ar_AE"/>
        </w:rPr>
        <w:t>وسجد ليسوع</w:t>
      </w:r>
      <w:r>
        <w:rPr>
          <w:rtl/>
          <w:cs/>
          <w:lang w:val="ar_AE" w:bidi="ar_AE"/>
        </w:rPr>
        <w:t>. كانت الأرواح الساكنة في الرجل تُظهِر أنها تَعرف أن يسوع كان له سلطان عليهم. إن السجود لأحد هو إظهار الاحترام له.</w:t>
      </w:r>
    </w:p>
    <w:p>
      <w:pPr>
        <w:bidi/>
      </w:pPr>
      <w:r>
        <w:rPr>
          <w:rtl/>
          <w:cs/>
          <w:lang w:val="ar_AE" w:bidi="ar_AE"/>
        </w:rPr>
      </w:r>
      <w:r>
        <w:rPr>
          <w:rtl/>
          <w:cs/>
          <w:lang w:val="ar_AE" w:bidi="ar_AE"/>
        </w:rPr>
        <w:t>قالوا: "</w:t>
      </w:r>
      <w:r>
        <w:rPr>
          <w:b/>
          <w:rtl/>
          <w:cs/>
          <w:lang w:val="ar_AE" w:bidi="ar_AE"/>
        </w:rPr>
        <w:t>ما لي ولك</w:t>
      </w:r>
      <w:r>
        <w:rPr>
          <w:rtl/>
          <w:cs/>
          <w:lang w:val="ar_AE" w:bidi="ar_AE"/>
        </w:rPr>
        <w:t>؟" كانت الأرواح الشريرة تحاول أن تدافع عن نفسها - كان هذا هو رد فعلها عندما وُضعتْ فجأة أمام يسوع نفسه. استخدموا نفس الكلمات التي استخدمتوها في المقطع السابق عندما أخرج يسوعُ روحًا شريرًا.</w:t>
      </w:r>
    </w:p>
    <w:p>
      <w:pPr>
        <w:bidi/>
      </w:pPr>
      <w:r>
        <w:rPr>
          <w:rtl/>
          <w:cs/>
          <w:lang w:val="ar_AE" w:bidi="ar_AE"/>
        </w:rPr>
      </w:r>
      <w:r>
        <w:rPr>
          <w:rtl/>
          <w:cs/>
          <w:lang w:val="ar_AE" w:bidi="ar_AE"/>
        </w:rPr>
        <w:t xml:space="preserve">كانوا يُخاطبون يسوع بِلقب </w:t>
      </w:r>
      <w:r>
        <w:rPr>
          <w:b/>
          <w:rtl/>
          <w:cs/>
          <w:lang w:val="ar_AE" w:bidi="ar_AE"/>
        </w:rPr>
        <w:t>ابن الله العلي</w:t>
      </w:r>
      <w:r>
        <w:rPr>
          <w:rtl/>
          <w:cs/>
          <w:lang w:val="ar_AE" w:bidi="ar_AE"/>
        </w:rPr>
        <w:t xml:space="preserve">. لمزيد من المعلومات عن </w:t>
      </w:r>
      <w:hyperlink r:id="rId17">
        <w:r>
          <w:rPr>
            <w:rtl/>
            <w:cs/>
            <w:lang w:val="ar_AE" w:bidi="ar_AE"/>
          </w:rPr>
          <w:rPr>
            <w:color w:val="0000EE"/>
            <w:u w:val="single"/>
          </w:rPr>
          <w:t>ابن الله</w:t>
        </w:r>
      </w:hyperlink>
      <w:r>
        <w:rPr>
          <w:rtl/>
          <w:cs/>
          <w:lang w:val="ar_AE" w:bidi="ar_AE"/>
        </w:rPr>
        <w:t>، راجعوا قاموس الكلمات الرئيسية. استخدموا نفس الكلمات التي استخدمتوها في السابق للإشارة إلى ابن الله.</w:t>
      </w:r>
    </w:p>
    <w:p>
      <w:pPr>
        <w:bidi/>
      </w:pPr>
      <w:r>
        <w:rPr>
          <w:rtl/>
          <w:cs/>
          <w:lang w:val="ar_AE" w:bidi="ar_AE"/>
        </w:rPr>
      </w:r>
      <w:r>
        <w:rPr>
          <w:rtl/>
          <w:cs/>
          <w:lang w:val="ar_AE" w:bidi="ar_AE"/>
        </w:rPr>
        <w:t xml:space="preserve">كان تعبير </w:t>
      </w:r>
      <w:r>
        <w:rPr>
          <w:b/>
          <w:rtl/>
          <w:cs/>
          <w:lang w:val="ar_AE" w:bidi="ar_AE"/>
        </w:rPr>
        <w:t>الله العلي</w:t>
      </w:r>
      <w:r>
        <w:rPr>
          <w:rtl/>
          <w:cs/>
          <w:lang w:val="ar_AE" w:bidi="ar_AE"/>
        </w:rPr>
        <w:t xml:space="preserve"> لقبًا يهوديًا لله، وكان يُظهر أنه أعظم وأقوى من أي آلهة أخرى. تأكدوا أن الترجمة الحرفية لكلمة "العلي" لا تُشير إلى الوصف المادي. يمكنكم أن تُترجموا هذا التعبير بعبارات مثل: الإله "الأعظم" أو الإله "الأقوى."</w:t>
      </w:r>
    </w:p>
    <w:p>
      <w:pPr>
        <w:bidi/>
      </w:pPr>
      <w:r>
        <w:rPr>
          <w:rtl/>
          <w:cs/>
          <w:lang w:val="ar_AE" w:bidi="ar_AE"/>
        </w:rPr>
      </w:r>
      <w:r>
        <w:rPr>
          <w:rtl/>
          <w:cs/>
          <w:lang w:val="ar_AE" w:bidi="ar_AE"/>
        </w:rPr>
        <w:t xml:space="preserve">توقفوا هنا وناقشوا كمجموعة الكلمة أو العبارة التي ستستخدموها للإشارة إلى </w:t>
      </w:r>
      <w:r>
        <w:rPr>
          <w:b/>
          <w:rtl/>
          <w:cs/>
          <w:lang w:val="ar_AE" w:bidi="ar_AE"/>
        </w:rPr>
        <w:t>ابن الله العلي</w:t>
      </w:r>
      <w:r>
        <w:rPr>
          <w:rtl/>
          <w:cs/>
          <w:lang w:val="ar_AE" w:bidi="ar_AE"/>
        </w:rPr>
        <w:t>. أوقفوا هذا التسجيل هنا.</w:t>
      </w:r>
    </w:p>
    <w:p>
      <w:pPr>
        <w:bidi/>
      </w:pPr>
      <w:r>
        <w:rPr>
          <w:rtl/>
          <w:cs/>
          <w:lang w:val="ar_AE" w:bidi="ar_AE"/>
        </w:rPr>
      </w:r>
      <w:r>
        <w:rPr>
          <w:rtl/>
          <w:cs/>
          <w:lang w:val="ar_AE" w:bidi="ar_AE"/>
        </w:rPr>
        <w:t>إن كلمة</w:t>
      </w:r>
      <w:r>
        <w:rPr>
          <w:b/>
          <w:rtl/>
          <w:cs/>
          <w:lang w:val="ar_AE" w:bidi="ar_AE"/>
        </w:rPr>
        <w:t>لَجئون</w:t>
      </w:r>
      <w:r>
        <w:rPr>
          <w:rtl/>
          <w:cs/>
          <w:lang w:val="ar_AE" w:bidi="ar_AE"/>
        </w:rPr>
        <w:t xml:space="preserve"> هي مصطلح عسكري يُشير إلى فرقة مكوَّنة من ٦٨٢٦ جندي روماني. وهي كلمة رومانية. كانت الفيالق الرومانية مألوفة للناس في ذلك الجزء من العالَم وقد رأوها بأعينهم. كان هذا هو الاسم الذي أجابتْ به الأرواحُ الشريرة على سؤال يسوع. يرى معظم باحثي الكتاب المُقدَّس أن الاسم نفسه ليس بنفس أهمية حقيقة أن أرواح شريرة كثيرة كانت تَسكن في هذا الرجل. اختارت إحدى الترجمات الإنجليزية أن تُترجِم اسم "لَجئون" إلى "كثيرون" ليصبح المعنى مفهومًا للجميع. احرص على ألا يَعتقد مستمعيك أن الأرواح الشريرة لها أسماء كثيرة.</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لَجئون</w:t>
      </w:r>
      <w:r>
        <w:rPr>
          <w:rtl/>
          <w:cs/>
          <w:lang w:val="ar_AE" w:bidi="ar_AE"/>
        </w:rPr>
        <w:t>. أوقفوا هذا التسجيل هنا.</w:t>
      </w:r>
    </w:p>
    <w:p>
      <w:pPr>
        <w:bidi/>
      </w:pPr>
      <w:r>
        <w:rPr>
          <w:rtl/>
          <w:cs/>
          <w:lang w:val="ar_AE" w:bidi="ar_AE"/>
        </w:rPr>
      </w:r>
      <w:r>
        <w:rPr>
          <w:rtl/>
          <w:cs/>
          <w:lang w:val="ar_AE" w:bidi="ar_AE"/>
        </w:rPr>
        <w:t xml:space="preserve">بعد أن شفى يسوعُ الرجلَ وقدوم أهل المدينة لرؤيتهم ورؤية أن الرجل شُفي، طلبوا من يسوع أن يَرحل عن منطقتهم. طلبَ الرجلُ من يسوع أن يذهب معه. لكن يسوع قال له: "لا، بل اذهب إلى بيتك وإلى أهلك، وأخبرهم بكل ما صنع </w:t>
      </w:r>
      <w:r>
        <w:rPr>
          <w:b/>
          <w:rtl/>
          <w:cs/>
          <w:lang w:val="ar_AE" w:bidi="ar_AE"/>
        </w:rPr>
        <w:t>الرب</w:t>
      </w:r>
      <w:r>
        <w:rPr>
          <w:rtl/>
          <w:cs/>
          <w:lang w:val="ar_AE" w:bidi="ar_AE"/>
        </w:rPr>
        <w:t xml:space="preserve"> لأجلك." يُشير لقب الرب هنا إلى الله الآب. إن الله هو مصدر الرحمة. استخدم نفس الكلمة التي استخدمتها في الفقرات السابقة للإشارة إلى الرب، وتذكر أن تعبير </w:t>
      </w:r>
      <w:hyperlink r:id="rId20">
        <w:r>
          <w:rPr>
            <w:rtl/>
            <w:cs/>
            <w:lang w:val="ar_AE" w:bidi="ar_AE"/>
          </w:rPr>
          <w:rPr>
            <w:color w:val="0000EE"/>
            <w:u w:val="single"/>
          </w:rPr>
          <w:t>الرب</w:t>
        </w:r>
      </w:hyperlink>
      <w:r>
        <w:rPr>
          <w:rtl/>
          <w:cs/>
          <w:lang w:val="ar_AE" w:bidi="ar_AE"/>
        </w:rPr>
        <w:t xml:space="preserve"> يُناقَش في قاموس الكلمات الرئيسية. إن </w:t>
      </w:r>
      <w:r>
        <w:rPr>
          <w:b/>
          <w:rtl/>
          <w:cs/>
          <w:lang w:val="ar_AE" w:bidi="ar_AE"/>
        </w:rPr>
        <w:t>الرحمة</w:t>
      </w:r>
      <w:r>
        <w:rPr>
          <w:rtl/>
          <w:cs/>
          <w:lang w:val="ar_AE" w:bidi="ar_AE"/>
        </w:rPr>
        <w:t xml:space="preserve"> تعني أن الشخص يُشفق أو يُحسِن تجاه شخصٍ يتألم. يُناقَش مصطلح </w:t>
      </w:r>
      <w:hyperlink r:id="rId67">
        <w:r>
          <w:rPr>
            <w:rtl/>
            <w:cs/>
            <w:lang w:val="ar_AE" w:bidi="ar_AE"/>
          </w:rPr>
          <w:rPr>
            <w:color w:val="0000EE"/>
            <w:u w:val="single"/>
          </w:rPr>
          <w:t>الرحمة</w:t>
        </w:r>
      </w:hyperlink>
      <w:r>
        <w:rPr>
          <w:rtl/>
          <w:cs/>
          <w:lang w:val="ar_AE" w:bidi="ar_AE"/>
        </w:rPr>
        <w:t xml:space="preserve"> في قاموس الكلمات الرئيسية.</w:t>
      </w:r>
    </w:p>
    <w:p>
      <w:pPr>
        <w:bidi/>
      </w:pPr>
      <w:r>
        <w:rPr>
          <w:rtl/>
          <w:cs/>
          <w:lang w:val="ar_AE" w:bidi="ar_AE"/>
        </w:rPr>
      </w:r>
      <w:r>
        <w:rPr>
          <w:rtl/>
          <w:cs/>
          <w:lang w:val="ar_AE" w:bidi="ar_AE"/>
        </w:rPr>
        <w:t xml:space="preserve">قال يسوع للرجل أن يذهب إلى </w:t>
      </w:r>
      <w:r>
        <w:rPr>
          <w:b/>
          <w:rtl/>
          <w:cs/>
          <w:lang w:val="ar_AE" w:bidi="ar_AE"/>
        </w:rPr>
        <w:t>أهله</w:t>
      </w:r>
      <w:r>
        <w:rPr>
          <w:rtl/>
          <w:cs/>
          <w:lang w:val="ar_AE" w:bidi="ar_AE"/>
        </w:rPr>
        <w:t xml:space="preserve">، أو عائلته. يُشير هذا إلى أفراد العائلة، أو الأشخاص الذين يعيشون في البيت، بما في ذلك الخَدَم. إن هؤلاء هم الذين لديك تواصل معهم أو يرتبطون بك - لديك مسؤولية تجاههم. راجعوا قاموس الكلمات الرئيسية لمزيد من المعلومات عن كلمة </w:t>
      </w:r>
      <w:hyperlink r:id="rId68">
        <w:r>
          <w:rPr>
            <w:rtl/>
            <w:cs/>
            <w:lang w:val="ar_AE" w:bidi="ar_AE"/>
          </w:rPr>
          <w:rPr>
            <w:color w:val="0000EE"/>
            <w:u w:val="single"/>
          </w:rPr>
          <w:t>العائلة</w:t>
        </w:r>
      </w:hyperlink>
      <w:r>
        <w:rPr>
          <w:rtl/>
          <w:cs/>
          <w:lang w:val="ar_AE" w:bidi="ar_AE"/>
        </w:rPr>
        <w:t>.</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العائلة</w:t>
      </w:r>
      <w:r>
        <w:rPr>
          <w:rtl/>
          <w:cs/>
          <w:lang w:val="ar_AE" w:bidi="ar_AE"/>
        </w:rPr>
        <w:t>. أوقفوا هذا التسجيل هنا.</w:t>
      </w:r>
    </w:p>
    <w:p>
      <w:pPr>
        <w:bidi/>
      </w:pPr>
      <w:r>
        <w:rPr>
          <w:rtl/>
          <w:cs/>
          <w:lang w:val="ar_AE" w:bidi="ar_AE"/>
        </w:rPr>
      </w:r>
      <w:r>
        <w:rPr>
          <w:rtl/>
          <w:cs/>
          <w:lang w:val="ar_AE" w:bidi="ar_AE"/>
        </w:rPr>
        <w:t xml:space="preserve">انطلق الرجلُ وذهب لزيارة منطقة </w:t>
      </w:r>
      <w:hyperlink r:id="rId69">
        <w:r>
          <w:rPr>
            <w:rtl/>
            <w:cs/>
            <w:lang w:val="ar_AE" w:bidi="ar_AE"/>
          </w:rPr>
          <w:rPr>
            <w:color w:val="0000EE"/>
            <w:u w:val="single"/>
          </w:rPr>
          <w:t>الديكابوليس</w:t>
        </w:r>
      </w:hyperlink>
      <w:r>
        <w:rPr>
          <w:rtl/>
          <w:cs/>
          <w:lang w:val="ar_AE" w:bidi="ar_AE"/>
        </w:rPr>
        <w:t xml:space="preserve">. إن كلمة </w:t>
      </w:r>
      <w:r>
        <w:rPr>
          <w:b/>
          <w:rtl/>
          <w:cs/>
          <w:lang w:val="ar_AE" w:bidi="ar_AE"/>
        </w:rPr>
        <w:t>ديكابوليس</w:t>
      </w:r>
      <w:r>
        <w:rPr>
          <w:rtl/>
          <w:cs/>
          <w:lang w:val="ar_AE" w:bidi="ar_AE"/>
        </w:rPr>
        <w:t xml:space="preserve"> هي كلمة يونانية وتعني العشر مُدن. ربما لم يذهب إلى كل مدينة بنفسه، بل إلى المنطقة التي كانت فيها هذه العشر مُدن.</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5:21–34</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 إلى مرقس 5: 21–34 وضعه في قلبك. استمع إلى النص ثلاث مرات (من ثلاث ترجمات مختلفة، إن أمكن). ثم ناقشوا كفريق الأسئلة التالية:</w:t>
      </w:r>
    </w:p>
    <w:p>
      <w:pPr>
        <w:pStyle w:val="ListNumber"/>
        <w:numPr>
          <w:ilvl w:val="0"/>
          <w:numId w:val="29"/>
        </w:numPr>
        <w:bidi/>
        <w:spacing w:line="240" w:lineRule="auto"/>
        <w:ind w:left="720"/>
      </w:pPr>
      <w:r>
        <w:rPr>
          <w:rtl/>
          <w:cs/>
          <w:lang w:val="ar_AE" w:bidi="ar_AE"/>
        </w:rPr>
      </w:r>
      <w:r>
        <w:rPr>
          <w:rtl/>
          <w:cs/>
          <w:lang w:val="ar_AE" w:bidi="ar_AE"/>
        </w:rPr>
        <w:t>ما الذي أعجبك في هذه القصة؟</w:t>
      </w:r>
    </w:p>
    <w:p>
      <w:pPr>
        <w:pStyle w:val="ListNumber"/>
        <w:bidi/>
        <w:spacing w:line="240" w:lineRule="auto"/>
        <w:ind w:left="720"/>
      </w:pPr>
      <w:r>
        <w:rPr>
          <w:rtl/>
          <w:cs/>
          <w:lang w:val="ar_AE" w:bidi="ar_AE"/>
        </w:rPr>
      </w:r>
      <w:r>
        <w:rPr>
          <w:rtl/>
          <w:cs/>
          <w:lang w:val="ar_AE" w:bidi="ar_AE"/>
        </w:rPr>
        <w:t>ما الذي لم يعجبك أو لم تفهمه؟</w:t>
      </w:r>
    </w:p>
    <w:p>
      <w:pPr>
        <w:pStyle w:val="ListNumber"/>
        <w:bidi/>
        <w:spacing w:line="240" w:lineRule="auto"/>
        <w:ind w:left="720"/>
      </w:pPr>
      <w:r>
        <w:rPr>
          <w:rtl/>
          <w:cs/>
          <w:lang w:val="ar_AE" w:bidi="ar_AE"/>
        </w:rPr>
      </w:r>
      <w:r>
        <w:rPr>
          <w:rtl/>
          <w:cs/>
          <w:lang w:val="ar_AE" w:bidi="ar_AE"/>
        </w:rPr>
        <w:t>ماذا تخبرنا هذه القصة عن الله أو عن يسوع؟</w:t>
      </w:r>
    </w:p>
    <w:p>
      <w:pPr>
        <w:pStyle w:val="ListNumber"/>
        <w:bidi/>
        <w:spacing w:line="240" w:lineRule="auto"/>
        <w:ind w:left="720"/>
      </w:pPr>
      <w:r>
        <w:rPr>
          <w:rtl/>
          <w:cs/>
          <w:lang w:val="ar_AE" w:bidi="ar_AE"/>
        </w:rPr>
      </w:r>
      <w:r>
        <w:rPr>
          <w:rtl/>
          <w:cs/>
          <w:lang w:val="ar_AE" w:bidi="ar_AE"/>
        </w:rPr>
        <w:t>عمّا تُخبرنا هذه القصة عن البشر؟</w:t>
      </w:r>
    </w:p>
    <w:p>
      <w:pPr>
        <w:pStyle w:val="ListNumber"/>
        <w:bidi/>
        <w:spacing w:line="240" w:lineRule="auto"/>
        <w:ind w:left="720"/>
      </w:pPr>
      <w:r>
        <w:rPr>
          <w:rtl/>
          <w:cs/>
          <w:lang w:val="ar_AE" w:bidi="ar_AE"/>
        </w:rPr>
      </w:r>
      <w:r>
        <w:rPr>
          <w:rtl/>
          <w:cs/>
          <w:lang w:val="ar_AE" w:bidi="ar_AE"/>
        </w:rPr>
        <w:t>كيف تؤثر هذه القصة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 xml:space="preserve">استمع إلى نُسخة صوتية لإنجيل مرقس 5: 21 - 34 من التَّرْجَمَة الأسهل فهمًا لكَ. </w:t>
      </w:r>
    </w:p>
    <w:p>
      <w:pPr>
        <w:bidi/>
      </w:pPr>
      <w:r>
        <w:rPr>
          <w:rtl/>
          <w:cs/>
          <w:lang w:val="ar_AE" w:bidi="ar_AE"/>
        </w:rPr>
      </w:r>
      <w:r>
        <w:rPr>
          <w:rtl/>
          <w:cs/>
          <w:lang w:val="ar_AE" w:bidi="ar_AE"/>
        </w:rPr>
        <w:t>طُلبَ من يسوع مغادرة منطقة الجدريين بعد أن شفى الرجل الذي كان به شيطان. ثم عاد هو وتلاميذه إلى السفينة وعبَر البحيرة مرة أخرى، عائدًا إلى منطقة كفرناحوم، التي كانوا قد تركوها في المساء السابق. لا تُذكر أسماء التلاميذ الذين كانوا مع يسوع في أثناء لقائه مع مجنون كورة الجدريين. فقط ذُكِر أنَّ التلاميذ كانوا في السفينة خلال العاصفة، كما كانوا مع يسوع في السفينة عند عودتهم إلى كفرناحوم. أما بالنسبة لتوقيت هذه القصص في إنجيل مرقس، فمَا ذُكِرَ هو أنَّ يسوع كان يُعلِّم طوال اليوم، ثم عبَر البحيرة خلال الليل عندما هبَّت عاصفة شديدة، ووصل إلى الجانب الآخر في الصباح وأخرج الشياطين من الرجُل، ثم في وقت لاحق من هذا اليوم وصل عائدًا إلى كفرناحوم. وهكذا، لم تمر 24 ساعة منذ أن ترك يسوع كفرناحوم. هذا سرْد روائي للأحداث التالية بعد عودة يسوع إلى كفرناحوم.</w:t>
      </w:r>
    </w:p>
    <w:p>
      <w:pPr>
        <w:bidi/>
      </w:pPr>
      <w:r>
        <w:rPr>
          <w:rtl/>
          <w:cs/>
          <w:lang w:val="ar_AE" w:bidi="ar_AE"/>
        </w:rPr>
      </w:r>
      <w:r>
        <w:rPr>
          <w:rtl/>
          <w:cs/>
          <w:lang w:val="ar_AE" w:bidi="ar_AE"/>
        </w:rPr>
        <w:t>توقفوا واعرضوا لمُترجميكم خريطة المنطقة التي كان فيها يسوع مع الرجل المسكون بالشياطين، ومكانه الآن عند شاطئ كفرناحوم. أوقِفوا سماع التسجيل هنا.</w:t>
      </w:r>
    </w:p>
    <w:p>
      <w:pPr>
        <w:bidi/>
      </w:pPr>
      <w:r>
        <w:rPr>
          <w:rtl/>
          <w:cs/>
          <w:lang w:val="ar_AE" w:bidi="ar_AE"/>
        </w:rPr>
      </w:r>
      <w:r>
        <w:rPr>
          <w:rtl/>
          <w:cs/>
          <w:lang w:val="ar_AE" w:bidi="ar_AE"/>
        </w:rPr>
        <w:t xml:space="preserve">يحب مرقس أن يروي قصصًا ضمن قصص، تبدأ القصة بـ يايرُس يطلب من يسوع أن يشفي ابنته، ثم تنتهي بشفاء يسوع لابنة يايرُس. في الطريق إلى بيت يايرُس، يقابل يسوع المرأة، وهي القصة الأصغر ضمن القصة الأكبر، أي قصة يسوع يشفي ابنة يايرُس. هذه هي طريقة مرقس الخاصة في سرد القصص، فهو يحب أنْ تُسلِّط أحداث قصةٍ ما الضوء على ما يحدث في القصة التالية. ففي القصة الأولى، لمست نازفة الدَّم يسوع. ومع أنها كانت نجسة (إذ أنها تنزف)، إلا أنها لم تُنجِس يسوع. بل نقيض ذلك، شفاها يسوع وطهَّرها. وفي القصة الثانية، لمسَ يسوع ابنة يايرُس الميّتة. ورغم أنَّ الابنة كانت نجسة لأنها ميتة، إلا أن لمس يسوع لها لم يُنجِّسه. بل على النقيض، طهَّرها يسوع عند لمسه لها وأقامها من الموت إلى الحياة. كما رأينا في القصص السابقة أن يسوع له سلطان على الطبيعة (العاصفة) وله سلطان على الأرواح النجسة أو الشريرة، سنرى الآن أنَّ يسوع له سلطان على المرَض والموت. </w:t>
      </w:r>
    </w:p>
    <w:p>
      <w:pPr>
        <w:bidi/>
      </w:pPr>
      <w:r>
        <w:rPr>
          <w:rtl/>
          <w:cs/>
          <w:lang w:val="ar_AE" w:bidi="ar_AE"/>
        </w:rPr>
      </w:r>
      <w:r>
        <w:rPr>
          <w:rtl/>
          <w:cs/>
          <w:lang w:val="ar_AE" w:bidi="ar_AE"/>
        </w:rPr>
        <w:t>تُظهر هذه القصة الإيمان القوي بيسوع الذي لدى كلٍّ من يايرس والمرأة. يؤمن يايرُس بأنَّ يسوع يستطيع أن يشفي ابنته بلمْسة. والمرأة تؤمن بشدةٍ أن لمسة منها ليسوع ستشفيها، حتى أنها اندفعتْ بشجاعة بين الجموع بالرغم من أنها في فعلها هذا تجعل كل مَن تلمسه نجسًا. يعتقد معظم دارسو الكتاب المقدس أنَّ نزيف المرأة كان مشكلة تعاني منها النساء أحيانًا، لكن هذا المرض كان شديد الصعوبة لدرجة أنه، على الأرجح، كان يتسبَّب في حالة من الألم والتعب الشديدَين. في الثقافة الكتابية، كان هذا المرض يُنجِّس المرأة أو يجعلها غير صالحة لخدمة الله. قد يغضب الناس منها عند لمْسها إيَّاهُم لأنها تجعلهم نجسين أيضًا.</w:t>
      </w:r>
    </w:p>
    <w:p>
      <w:pPr>
        <w:bidi/>
      </w:pPr>
      <w:r>
        <w:rPr>
          <w:rtl/>
          <w:cs/>
          <w:lang w:val="ar_AE" w:bidi="ar_AE"/>
        </w:rPr>
      </w:r>
      <w:r>
        <w:rPr>
          <w:rtl/>
          <w:cs/>
          <w:lang w:val="ar_AE" w:bidi="ar_AE"/>
        </w:rPr>
        <w:t>بصفتكم فريق تَرْجَمَة، توقفوا وناقشوا العادات المتعلقة بـ "النجاسة" في ثقافتكم. هل ثمة أشخاص في ثقافتكم "نجسين"، بمعنى "غير صالحين لخدمة الله أو العيش في مجتمع؟" في الثقافة الكتابية، لم يكُن مسموحًا "للنجسين" بأن يكونوا جزءًا من المجتمع بشكل كامل. فقد كانوا منبوذين. ما الذي يجعل شخصًا ما نجسًا أو منبوذًا في مجتمعكم؟ كيف يشعر الناس في مجتمعكم تجاه المنبوذين وكيف يعاملونهم؟ أوقِفوا سماع التسجيل هنا.</w:t>
      </w:r>
    </w:p>
    <w:p>
      <w:pPr>
        <w:bidi/>
      </w:pPr>
      <w:r>
        <w:rPr>
          <w:rtl/>
          <w:cs/>
          <w:lang w:val="ar_AE" w:bidi="ar_AE"/>
        </w:rPr>
      </w:r>
      <w:r>
        <w:rPr>
          <w:rtl/>
          <w:cs/>
          <w:lang w:val="ar_AE" w:bidi="ar_AE"/>
        </w:rPr>
        <w:t>يصل يسوع إلى شاطئ البحيرة، لكن مرقس لا يخبرنا بمدى سرعة تجمُّع الناس حوله – سواء بعد وصوله إلى الشاطئ قاصدًا، أو بعد ذلك بفترة ما.</w:t>
      </w:r>
    </w:p>
    <w:p>
      <w:pPr>
        <w:bidi/>
      </w:pPr>
      <w:r>
        <w:rPr>
          <w:rtl/>
          <w:cs/>
          <w:lang w:val="ar_AE" w:bidi="ar_AE"/>
        </w:rPr>
      </w:r>
      <w:r>
        <w:rPr>
          <w:rtl/>
          <w:cs/>
          <w:lang w:val="ar_AE" w:bidi="ar_AE"/>
        </w:rPr>
        <w:t>فبعد نزول يسوع من السفينة والجمع يحيط به، يأتي رجل اسمه يايرس. ويايرُس قائدٌ في المجمع، أو لنقُل مكان الصلاة اليهودي المحلي. في كل مجمع، عادةً ما كانت توجد مجموعة من الشيوخ التي تحكُم المجمع. وقد عيَّن الناس قائدًا رئيسيًا واحدًا من مجموعة الشيوخ. كان رئيس الشيوخ يوجِّه العبادة والتعليم. مع أنّ هؤلاء الرجال كانوا في الأساس مسؤولين إداريًا وليسوا معلِّمين للكتاب المقدس، إلا أنهم كانوا مؤثرين للغاية وينالون احترامًا وتقديرًا من الناس في المجتمع. من المحتمل أن يايرُس كان واحدًا من شيوخ المجمع، وليس رئيس الشيوخ الذي له المسؤولية والسلطة المطلقة، لكن مرقس لا يعطينا تلك التفاصيل.</w:t>
      </w:r>
    </w:p>
    <w:p>
      <w:pPr>
        <w:bidi/>
      </w:pPr>
      <w:r>
        <w:rPr>
          <w:rtl/>
          <w:cs/>
          <w:lang w:val="ar_AE" w:bidi="ar_AE"/>
        </w:rPr>
      </w:r>
      <w:r>
        <w:rPr>
          <w:rtl/>
          <w:cs/>
          <w:lang w:val="ar_AE" w:bidi="ar_AE"/>
        </w:rPr>
        <w:t>يسجد يايرُس عند قدمي يسوع. هذا يعني أن يايرُس جَثَا عند قدمي يسوع وسقط بوجهه إلى الأرض، ولا يعني هذا أنه سقط عن طريق الصُدفة. كان الانحناء بهذه الطريقة وسيلة لإظهار الاحترام والتقدير لشخص ما في منصب رفيع. إنَّ ذِكر يايرُس يسقط عند قدمي يسوع يشير إلى احتياج مُلِّح أظهره بسلوكه. ونحن نرى يايرُس يأتي سريعًا، ويسقط ويتوسَّل أو يلتمس بالرب يسوع أنْ يأتي ليضع يديه على ابنته المريضة التي تحتضر. إنَّ كلمات الفِعل المُستخدمة تُشير إلى اعتقاد يايرُس أنَّ ابنته ستموت قريبًا. يريد يايرُس أن يأتي يسوع سريعًا ويضع يديه على الفتاة ليشفيها.</w:t>
      </w:r>
    </w:p>
    <w:p>
      <w:pPr>
        <w:bidi/>
      </w:pPr>
      <w:r>
        <w:rPr>
          <w:rtl/>
          <w:cs/>
          <w:lang w:val="ar_AE" w:bidi="ar_AE"/>
        </w:rPr>
      </w:r>
      <w:r>
        <w:rPr>
          <w:rtl/>
          <w:cs/>
          <w:lang w:val="ar_AE" w:bidi="ar_AE"/>
        </w:rPr>
        <w:t>يوافق الرب يسوع على الذَّهاب إلى بيت يايرُس، وعليه، يبدؤون التحرُّك نحو البيت، ويمشون في شوارع كفرناحوم. كانت الشوارع ضيقة في بلدات مثل كفرناحوم في هذا الوقت، وها يسوع ويايرُس والاثني عشر وكل الجمع، جميعهم يمرُّون في هذه الشوارع الضيقة. يقول مرقس إنَّ الجمع كان يتزاحَم حول يسوع، وكان بين الجمع امرأة أيضًا. تبدأ هذه العبارة القصة المُدمجة داخل قصة.</w:t>
      </w:r>
    </w:p>
    <w:p>
      <w:pPr>
        <w:bidi/>
      </w:pPr>
      <w:r>
        <w:rPr>
          <w:rtl/>
          <w:cs/>
          <w:lang w:val="ar_AE" w:bidi="ar_AE"/>
        </w:rPr>
      </w:r>
      <w:r>
        <w:rPr>
          <w:rtl/>
          <w:cs/>
          <w:lang w:val="ar_AE" w:bidi="ar_AE"/>
        </w:rPr>
        <w:t>توقَّفوا واعرضوا صورة للشوارع في كفرناحوم. أوقِفوا سماع التسجيل هنا.</w:t>
      </w:r>
    </w:p>
    <w:p>
      <w:pPr>
        <w:bidi/>
      </w:pPr>
      <w:r>
        <w:rPr>
          <w:rtl/>
          <w:cs/>
          <w:lang w:val="ar_AE" w:bidi="ar_AE"/>
        </w:rPr>
      </w:r>
      <w:r>
        <w:rPr>
          <w:rtl/>
          <w:cs/>
          <w:lang w:val="ar_AE" w:bidi="ar_AE"/>
        </w:rPr>
        <w:t xml:space="preserve">عندما يصف مرقس المرأة، يستخدم كلمات تسلِّط الضوء على مدى ازدياد مشكلة المرأة سوءًا على مرّ السنين. </w:t>
      </w:r>
    </w:p>
    <w:p>
      <w:pPr>
        <w:bidi/>
      </w:pPr>
      <w:r>
        <w:rPr>
          <w:rtl/>
          <w:cs/>
          <w:lang w:val="ar_AE" w:bidi="ar_AE"/>
        </w:rPr>
      </w:r>
      <w:r>
        <w:rPr>
          <w:rtl/>
          <w:cs/>
          <w:lang w:val="ar_AE" w:bidi="ar_AE"/>
        </w:rPr>
        <w:t>توقفوا واحكوا قصة عن شخص كان يُعاني من مرض مزمن، يستمر هذا المرض لسنوات وفي كل سنة تكون حالة الشخص أسوأ أو يزداد مرضه عن السنة السابقة. لاحظوا اللُغة التي يستخدمها الراوي للإشارة إلى كيفية ازدياد حالة الشخص سوءًا. أوقِفوا سماع التسجيل هنا.</w:t>
      </w:r>
    </w:p>
    <w:p>
      <w:pPr>
        <w:bidi/>
      </w:pPr>
      <w:r>
        <w:rPr>
          <w:rtl/>
          <w:cs/>
          <w:lang w:val="ar_AE" w:bidi="ar_AE"/>
        </w:rPr>
      </w:r>
      <w:r>
        <w:rPr>
          <w:rtl/>
          <w:cs/>
          <w:lang w:val="ar_AE" w:bidi="ar_AE"/>
        </w:rPr>
        <w:t>يصف مرقس حياة المرأة خلال اثنتي عشرة سنة من النزيف المستمر، وهذا النزيف ينبع من رحم المرأة. يتحدث مرقس عن الأطباء لكنه لا يصف حياة المرأة اليومية. كان قُرَّاء مرقس يعرفون الشريعة الدينية التي تنص على أن دَم الحيض أو نزيف الرحم نجس. لم يُشمل مرقس هذه المعلومات في القصة. مع ذلك، وفقًا للشريعة الدينية، كانت هذه المرأة نجسة وكان وأيّ شيء أو أيّ شخص تلمسه يصبح نجسًا. لذلك، كانت في عُزلة ووِحدة شديدة في حياتها اليومية. خاطرت المرأة بجعل كل رجل في كفرناحوم غاضبًا منها عندما قرَّرت المرور بين الجمع لتلمس يسوع، إذ أصبح كل شخص تلمسه في طريقها إلى يسوع نجسًا.</w:t>
      </w:r>
    </w:p>
    <w:p>
      <w:pPr>
        <w:bidi/>
      </w:pPr>
      <w:r>
        <w:rPr>
          <w:rtl/>
          <w:cs/>
          <w:lang w:val="ar_AE" w:bidi="ar_AE"/>
        </w:rPr>
      </w:r>
      <w:r>
        <w:rPr>
          <w:rtl/>
          <w:cs/>
          <w:lang w:val="ar_AE" w:bidi="ar_AE"/>
        </w:rPr>
        <w:t>توقَّفوا واحكوا قصة عن امرأة تعاني من مشكلة مزمنة تتعلق بنزف النساء أو تدفُّق الحَيض. سيستخدم الراوي لُغةً لوصف المشكلة يمكن استخدامها في أية مجموعة مع وجود رجال ونساء وأطفال يستمعون، حتى تكون اللُغة المُستخدمة مقبولة لدى جميع المُستمعين. انتبهوا إلى الكلمات المستخدمة وطريقة وصف المشكلة. أوقِفوا سماع التسجيل هنا.</w:t>
      </w:r>
    </w:p>
    <w:p>
      <w:pPr>
        <w:bidi/>
      </w:pPr>
      <w:r>
        <w:rPr>
          <w:rtl/>
          <w:cs/>
          <w:lang w:val="ar_AE" w:bidi="ar_AE"/>
        </w:rPr>
      </w:r>
      <w:r>
        <w:rPr>
          <w:rtl/>
          <w:cs/>
          <w:lang w:val="ar_AE" w:bidi="ar_AE"/>
        </w:rPr>
        <w:t>وصلت المرأة إلى ثوب يسوع ولمسَته. يقول النص: "جفَّ يَنبوع دَمها في الحال، وعلمت في جسمها أنها قد برئت من الداء". تُخبرنا اللُغة الأصلية لهذا التعبير أن الشفاء اكتمل، ثم يوضح الرب يسوع لاحقًا أنَّ الشفاء قد تمَّ. إذ قال يسوع: "كوني صحيحة (مشفية) مِن دائك". إنَّ الشفاء التام يعني أنَّ جميع آثار النزيف المُزمن قد زالت. والشفاء الكامل يعني أيضًا أنَّ الرب يسوع شفَى المرأة جسديًا وروحيًا.</w:t>
      </w:r>
    </w:p>
    <w:p>
      <w:pPr>
        <w:bidi/>
      </w:pPr>
      <w:r>
        <w:rPr>
          <w:rtl/>
          <w:cs/>
          <w:lang w:val="ar_AE" w:bidi="ar_AE"/>
        </w:rPr>
      </w:r>
      <w:r>
        <w:rPr>
          <w:rtl/>
          <w:cs/>
          <w:lang w:val="ar_AE" w:bidi="ar_AE"/>
        </w:rPr>
        <w:t>لقد شعر يسوع بالقوة تخرج منه وتوقَّف ليسأل: "من لمَس ثوبي؟" كانت هذه القوة التي تركت يسوع هي قوة الشفاء أو عمَل المعجزات. لم تكُن هذه قوة يسوع الجسدية. تقول بعض الترجمات أن قوّة الشفاء خرجت من جسد يسوع وشَفت المرأة. إما عن إجابة التلاميذ، فهي تُظهر دهشتهم مِن طرْح يسوع سؤالًا كهذا، إذ كان الجمْع حوله، وكان الناس يتزاحمون محاولين الاقتراب من يسوع، كما كانت الشوارع ضيقة. لهذا، بالطبع، كان الناس يلمسون يسوع، وعليه، يسأل التلاميذ سؤالًا لا يتطلب إجابة. يمكن أن يتحوَّل هذا السؤال إلى عبارة إثبات: "يبدو من الغريب أن تسأل: 'من لمسني؟'" عندما يقول يسوع: "من لمسني؟" فهو يقصد: "من لمَس ثوبي ليُشفى؟"</w:t>
      </w:r>
    </w:p>
    <w:p>
      <w:pPr>
        <w:bidi/>
      </w:pPr>
      <w:r>
        <w:rPr>
          <w:rtl/>
          <w:cs/>
          <w:lang w:val="ar_AE" w:bidi="ar_AE"/>
        </w:rPr>
      </w:r>
      <w:r>
        <w:rPr>
          <w:rtl/>
          <w:cs/>
          <w:lang w:val="ar_AE" w:bidi="ar_AE"/>
        </w:rPr>
        <w:t>طفق يسوع يبحث عن الشخص الذي لمَس ثوبه. تقول القصة أن المرأة كانت خائفة لكنها لا تخبرنا لماذا كانت خائفة. كانت المرأة ترتجف لأنها أدركتْ كافة ما حدَث لها للتو. جاءت المرأة وسجدت أمام يسوع. لم يكن هذا التعثُّر والسقوط مُصادفة، بل سجدت المرأة لإظهار احترامها. تعمدَّت المرأة الركوع أمام يسوع وسجدت ووجهها إلى الأرض، ثم أخبرت المرأة يسوع بالحقيقة كاملة. هذا يعني أنها أخبرت يسوع عن مرضها، وما فعلته من أجل الشفاء، ولماذا قرَّرت أن تلمس ثوب يسوع. بعد أن فرغت المرأة من كلامها، قال يسوع: "يا ابنة، إيمانك قد شفاك. اذهبي بسلام". لم يقصد يسوع أن المرأة كانت ابنته، بل إنَّ يسوع يستخدم مُصطلح "ابنة" للإشارة إلى اهتمام يسوع بها، ولطمأنة المرأة. إذا كنتَ غير قادر على قول "ابنة" بلُغتك، يمكنك استخدام كلمات مناسبة ثقافيًا مثل "امرأة صالحة"، أو "امرأتي الصغيرة". عندما قال يسوع "إيمانك"، كان يتحدث عن إيمان المرأة بأنَّ يسوع كان قادرًا على شفائها، أو عن ثقة المرأة بأنَّ يسوع سيشفيها.</w:t>
      </w:r>
    </w:p>
    <w:p>
      <w:pPr>
        <w:bidi/>
      </w:pPr>
      <w:r>
        <w:rPr>
          <w:rtl/>
          <w:cs/>
          <w:lang w:val="ar_AE" w:bidi="ar_AE"/>
        </w:rPr>
      </w:r>
      <w:r>
        <w:rPr>
          <w:rtl/>
          <w:cs/>
          <w:lang w:val="ar_AE" w:bidi="ar_AE"/>
        </w:rPr>
        <w:t>يصرف يسوع المرأة بسلام. فقد انتهت آلامها. إذ يُخبرها يسوع بأنها قد شُفيَت تمامًا. لقد انتهت مشكلة النزيف، لن تحدث لها مرة أخرى. إذا لزم الأمر، يمكنك أن تقول شيئًا مثل: "لن يعود مرضكِ إليكِ أبدًا".</w:t>
      </w:r>
    </w:p>
    <w:p>
      <w:pPr>
        <w:bidi/>
      </w:pPr>
      <w:r>
        <w:rPr>
          <w:rtl/>
          <w:cs/>
          <w:lang w:val="ar_AE" w:bidi="ar_AE"/>
        </w:rPr>
      </w:r>
      <w:r>
        <w:rPr>
          <w:rtl/>
          <w:cs/>
          <w:lang w:val="ar_AE" w:bidi="ar_AE"/>
        </w:rPr>
        <w:t>إنَّ هذه القصة تُظهر معنى الشفاء التام!</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 إلى نسخة صوتية لبشارة مرقس 5: 21–34 بترجمة أكثر دقة وسلاسة.</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يصور الفريق هذا المقطع.</w:t>
      </w:r>
    </w:p>
    <w:p>
      <w:pPr>
        <w:bidi/>
      </w:pPr>
      <w:r>
        <w:rPr>
          <w:rtl/>
          <w:cs/>
          <w:lang w:val="ar_AE" w:bidi="ar_AE"/>
        </w:rPr>
      </w:r>
      <w:r>
        <w:rPr>
          <w:rtl/>
          <w:cs/>
          <w:lang w:val="ar_AE" w:bidi="ar_AE"/>
        </w:rPr>
        <w:t>يحتوي هذا المقطع على 4 مشاهد.</w:t>
      </w:r>
    </w:p>
    <w:p>
      <w:pPr>
        <w:bidi/>
      </w:pPr>
      <w:r>
        <w:rPr>
          <w:rtl/>
          <w:cs/>
          <w:lang w:val="ar_AE" w:bidi="ar_AE"/>
        </w:rPr>
      </w:r>
      <w:r>
        <w:rPr>
          <w:b/>
          <w:rtl/>
          <w:cs/>
          <w:lang w:val="ar_AE" w:bidi="ar_AE"/>
        </w:rPr>
        <w:t>المشهد الأول:</w:t>
      </w:r>
      <w:r>
        <w:rPr>
          <w:rtl/>
          <w:cs/>
          <w:lang w:val="ar_AE" w:bidi="ar_AE"/>
        </w:rPr>
        <w:t xml:space="preserve"> بعد عبور البحيرة مرة أخرى، وبنزول الرب يسوع من القارب، يأتي أحد رؤساء المجمع ويتوسل إليه أن يأتي ويضع يديه على ابنته المريضة كي لا تموت.</w:t>
      </w:r>
    </w:p>
    <w:p>
      <w:pPr>
        <w:bidi/>
      </w:pPr>
      <w:r>
        <w:rPr>
          <w:rtl/>
          <w:cs/>
          <w:lang w:val="ar_AE" w:bidi="ar_AE"/>
        </w:rPr>
      </w:r>
      <w:r>
        <w:rPr>
          <w:b/>
          <w:rtl/>
          <w:cs/>
          <w:lang w:val="ar_AE" w:bidi="ar_AE"/>
        </w:rPr>
        <w:t>المشهد الثاني:</w:t>
      </w:r>
      <w:r>
        <w:rPr>
          <w:rtl/>
          <w:cs/>
          <w:lang w:val="ar_AE" w:bidi="ar_AE"/>
        </w:rPr>
        <w:t xml:space="preserve"> الرب يسوع وتلاميذه ويايرُس والجمع يمشون عبر كفرناحوم، وإذ امرأة مريضة منذ 12 سنة وتعاني نزيفًا حاضرة وسط الجموع.</w:t>
      </w:r>
    </w:p>
    <w:p>
      <w:pPr>
        <w:bidi/>
      </w:pPr>
      <w:r>
        <w:rPr>
          <w:rtl/>
          <w:cs/>
          <w:lang w:val="ar_AE" w:bidi="ar_AE"/>
        </w:rPr>
      </w:r>
      <w:r>
        <w:rPr>
          <w:b/>
          <w:rtl/>
          <w:cs/>
          <w:lang w:val="ar_AE" w:bidi="ar_AE"/>
        </w:rPr>
        <w:t>المشهد الثالث:</w:t>
      </w:r>
      <w:r>
        <w:rPr>
          <w:rtl/>
          <w:cs/>
          <w:lang w:val="ar_AE" w:bidi="ar_AE"/>
        </w:rPr>
        <w:t xml:space="preserve"> تجتاز المرأة الجمع من الخلف وتلمس ثوب الرب يسوع، لتُشفى في الحال. ويشعر الرب يسوع بقوة شفاء تخرج منه ليتوقف ليعرف من لمسه.</w:t>
      </w:r>
    </w:p>
    <w:p>
      <w:pPr>
        <w:bidi/>
      </w:pPr>
      <w:r>
        <w:rPr>
          <w:rtl/>
          <w:cs/>
          <w:lang w:val="ar_AE" w:bidi="ar_AE"/>
        </w:rPr>
      </w:r>
      <w:r>
        <w:rPr>
          <w:b/>
          <w:rtl/>
          <w:cs/>
          <w:lang w:val="ar_AE" w:bidi="ar_AE"/>
        </w:rPr>
        <w:t>المشهد الرابع:</w:t>
      </w:r>
      <w:r>
        <w:rPr>
          <w:rtl/>
          <w:cs/>
          <w:lang w:val="ar_AE" w:bidi="ar_AE"/>
        </w:rPr>
        <w:t xml:space="preserve"> تتقدم المرأة وتروي قصتها للرب يسوع. فَقَالَ لَهَا: "يَا ٱبْنَةُ، إِيمَانُكِ قَدْ شَفَاكِ، ٱذْهَبِي بِسَلَامٍ وَكُونِي صَحِيحَةً مِنْ دَائِكِ".</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w:t>
      </w:r>
    </w:p>
    <w:p>
      <w:pPr>
        <w:pStyle w:val="ListBullet"/>
        <w:bidi/>
        <w:spacing w:line="240" w:lineRule="auto"/>
        <w:ind w:left="720"/>
      </w:pPr>
      <w:r>
        <w:rPr>
          <w:rtl/>
          <w:cs/>
          <w:lang w:val="ar_AE" w:bidi="ar_AE"/>
        </w:rPr>
      </w:r>
      <w:r>
        <w:rPr>
          <w:rtl/>
          <w:cs/>
          <w:lang w:val="ar_AE" w:bidi="ar_AE"/>
        </w:rPr>
        <w:t>جموع الشعب</w:t>
      </w:r>
    </w:p>
    <w:p>
      <w:pPr>
        <w:pStyle w:val="ListBullet"/>
        <w:bidi/>
        <w:spacing w:line="240" w:lineRule="auto"/>
        <w:ind w:left="720"/>
      </w:pPr>
      <w:r>
        <w:rPr>
          <w:rtl/>
          <w:cs/>
          <w:lang w:val="ar_AE" w:bidi="ar_AE"/>
        </w:rPr>
      </w:r>
      <w:r>
        <w:rPr>
          <w:rtl/>
          <w:cs/>
          <w:lang w:val="ar_AE" w:bidi="ar_AE"/>
        </w:rPr>
        <w:t>يايرُس</w:t>
      </w:r>
    </w:p>
    <w:p>
      <w:pPr>
        <w:pStyle w:val="ListBullet"/>
        <w:bidi/>
        <w:spacing w:line="240" w:lineRule="auto"/>
        <w:ind w:left="720"/>
      </w:pPr>
      <w:r>
        <w:rPr>
          <w:rtl/>
          <w:cs/>
          <w:lang w:val="ar_AE" w:bidi="ar_AE"/>
        </w:rPr>
      </w:r>
      <w:r>
        <w:rPr>
          <w:rtl/>
          <w:cs/>
          <w:lang w:val="ar_AE" w:bidi="ar_AE"/>
        </w:rPr>
        <w:t>نازفة الدم</w:t>
      </w:r>
    </w:p>
    <w:p>
      <w:pPr>
        <w:bidi/>
      </w:pPr>
      <w:r>
        <w:rPr>
          <w:rtl/>
          <w:cs/>
          <w:lang w:val="ar_AE" w:bidi="ar_AE"/>
        </w:rPr>
      </w:r>
      <w:r>
        <w:rPr>
          <w:rtl/>
          <w:cs/>
          <w:lang w:val="ar_AE" w:bidi="ar_AE"/>
        </w:rPr>
        <w:t>في المشهد الأول، يعود الرب يسوع وتلاميذه إلى كفرناحوم من عبر بحر الجليل، حيث شفي الرب يسوع الرجل من الأرواح النجسة. وهكذا، لم تمر 24 ساعة بعد منذ أن غادر الرب يسوع كفرناحوم في الليلة السابقة، لتحتشد جموع الشعب حول الرب يسوع. ويجتاز يايرُس أحد رؤساء المجمع، الجمع ليسجد عند قدمي الرب يسوع، متوسلًا إليه أن يرافقه إلى بيته ليضع يده على ابنته التي تُحتَضَر، فرافقه الرب يسوع إلى بيته. ليتجه الرب يسوع ويايرُس والتلاميذ والجمع نحو بيت يايرُس، عبر طرقات بلدة كفرناحوم التي حتما كانت ضيقة كالأزقَّة.</w:t>
      </w:r>
    </w:p>
    <w:p>
      <w:pPr>
        <w:bidi/>
      </w:pPr>
      <w:r>
        <w:rPr>
          <w:rtl/>
          <w:cs/>
          <w:lang w:val="ar_AE" w:bidi="ar_AE"/>
        </w:rPr>
      </w:r>
      <w:r>
        <w:rPr>
          <w:rtl/>
          <w:cs/>
          <w:lang w:val="ar_AE" w:bidi="ar_AE"/>
        </w:rPr>
        <w:t>توقفوا وناقشوا: وأنت تؤدي دور يايرُس، اختر كلمات إرشادية تشير إلى أن يايرُس على عجل، فابنتة يايرًس تُحتَضَر، ويريد الرب يسوع أن يرافقه في التو، فيتضرع بل يتوسل إليه أن يأتي معه ويضع يده على ابنته. يسجد يايرُس عند قدمي يسوع. وهذا يشير إلى أن يايرُس كان مُسرعًا وسقط بدلاً من أن يمشي ببطء وكرامة ليسجد، أوقِفوا سماع التسجيل هنا.</w:t>
      </w:r>
    </w:p>
    <w:p>
      <w:pPr>
        <w:bidi/>
      </w:pPr>
      <w:r>
        <w:rPr>
          <w:rtl/>
          <w:cs/>
          <w:lang w:val="ar_AE" w:bidi="ar_AE"/>
        </w:rPr>
      </w:r>
      <w:r>
        <w:rPr>
          <w:rtl/>
          <w:cs/>
          <w:lang w:val="ar_AE" w:bidi="ar_AE"/>
        </w:rPr>
        <w:t>في المشهد الثاني، الرب يسوع ويايرُس والتلاميذ والجمع يمشون عبر طرقات كفرناحوم، وثمة امرأة وسط الجمع يخبرنا مرقس عن علتها؛ تخبرنا اللغة الأصلية للقصة بأنها كانت تقول في قرارة نفسها دومًا بأنها ينبغي لها أن تلمس الرب يسوع لكي تشفي، تنتقل القصة من حركة في زمن المضارع إلى أفكار وأفعال في زمن الماضي ثم تعود إلىالحركة في زمن المضارع. فيصف مرقس البشير حياتها وسقمها، ثم يوضح ألمها ومعاناتها بين أيادي الأطباء، ويخبرنا أنها قد أنفقت كل أموالها على الأطباء، وأنها سمعت عن الرب يسوع، ويخبرنا عن قرارها بأن تلمس ثوبه، وأنا وصلت إليه من الخلف مجتازة الجمع. لكنه لم يبرز أن هذا المرض يجعل منها غير طاهرة، فهذا كان شائعًا وسط هذه الثقافة.</w:t>
      </w:r>
    </w:p>
    <w:p>
      <w:pPr>
        <w:bidi/>
      </w:pPr>
      <w:r>
        <w:rPr>
          <w:rtl/>
          <w:cs/>
          <w:lang w:val="ar_AE" w:bidi="ar_AE"/>
        </w:rPr>
      </w:r>
      <w:r>
        <w:rPr>
          <w:rtl/>
          <w:cs/>
          <w:lang w:val="ar_AE" w:bidi="ar_AE"/>
        </w:rPr>
        <w:t>توقفوا وتدربوا على هذا الجزء من القصة، حتى تستطيعوا أن تنتقلوا بسلاسة بين ما فعلته في زمن الماضي وقراراتها التي تتخذها في زمن الحاضر. أوقِفوا سماع التسجيل هنا.</w:t>
      </w:r>
    </w:p>
    <w:p>
      <w:pPr>
        <w:bidi/>
      </w:pPr>
      <w:r>
        <w:rPr>
          <w:rtl/>
          <w:cs/>
          <w:lang w:val="ar_AE" w:bidi="ar_AE"/>
        </w:rPr>
      </w:r>
      <w:r>
        <w:rPr>
          <w:rtl/>
          <w:cs/>
          <w:lang w:val="ar_AE" w:bidi="ar_AE"/>
        </w:rPr>
        <w:t>وعلة المرأة كان نزيف في رحمها مزمن. في العادة، يأتي النساء بضعة أيام من كل شهر. إنما عند هذ المرأة، لم يفارقها قط.</w:t>
      </w:r>
    </w:p>
    <w:p>
      <w:pPr>
        <w:bidi/>
      </w:pPr>
      <w:r>
        <w:rPr>
          <w:rtl/>
          <w:cs/>
          <w:lang w:val="ar_AE" w:bidi="ar_AE"/>
        </w:rPr>
      </w:r>
      <w:r>
        <w:rPr>
          <w:rtl/>
          <w:cs/>
          <w:lang w:val="ar_AE" w:bidi="ar_AE"/>
        </w:rPr>
        <w:t>توقفوا وناقشوا: لكل ثقافة طريقةٌ لوصف هذا النزيف الذي يمكن التحدث عنه في مجموعات مع رجال ونساء، وشيوخ وشباب، التي فيها قد ينزعج المرء من أسلوب الصياغة والمصطلحات، تحدثوا كمجموعة وقرروا المصطلحات التي ستستخدمونها لوصف هذا النزيف حتى يتمكن الجميع من الاستماع إلى القصة. أوقِفوا سماع التسجيل هنا.</w:t>
      </w:r>
    </w:p>
    <w:p>
      <w:pPr>
        <w:bidi/>
      </w:pPr>
      <w:r>
        <w:rPr>
          <w:rtl/>
          <w:cs/>
          <w:lang w:val="ar_AE" w:bidi="ar_AE"/>
        </w:rPr>
      </w:r>
      <w:r>
        <w:rPr>
          <w:rtl/>
          <w:cs/>
          <w:lang w:val="ar_AE" w:bidi="ar_AE"/>
        </w:rPr>
        <w:t>وكما يصف مرقس هذا المشهد، فلنتصور أن الجمع كله يحاول رؤية الرب يسوع ويجاهدون ليقتربوا منه، ولا أحد ينتبه إلى المرأة، إذ أعين كل شخص ناظرة نحو مقدمة الجماعة التي يسير الرب يسوع وسطها. فتتقدم المرأة من الخلف، فعليها اجتياز الجمع ولا يلاحظها أحد، كما أنها تعلم أنها تجعل كل من تلمسه باجتيازها غير طاهر؛ فإن انتبهوا إليها، فسيُثار غضبهم عليها.</w:t>
      </w:r>
    </w:p>
    <w:p>
      <w:pPr>
        <w:bidi/>
      </w:pPr>
      <w:r>
        <w:rPr>
          <w:rtl/>
          <w:cs/>
          <w:lang w:val="ar_AE" w:bidi="ar_AE"/>
        </w:rPr>
      </w:r>
      <w:r>
        <w:rPr>
          <w:rtl/>
          <w:cs/>
          <w:lang w:val="ar_AE" w:bidi="ar_AE"/>
        </w:rPr>
        <w:t>في المشهد الثالث، تقترب المرأة من الرب يسوع وتلمس ثوبه. فللثوب أهداب في أطرافه؛ فربما لمست المأة أحد هذه الأهداب، وربما لمست حافة الرداء.</w:t>
      </w:r>
    </w:p>
    <w:p>
      <w:pPr>
        <w:bidi/>
      </w:pPr>
      <w:r>
        <w:rPr>
          <w:rtl/>
          <w:cs/>
          <w:lang w:val="ar_AE" w:bidi="ar_AE"/>
        </w:rPr>
      </w:r>
      <w:r>
        <w:rPr>
          <w:rtl/>
          <w:cs/>
          <w:lang w:val="ar_AE" w:bidi="ar_AE"/>
        </w:rPr>
        <w:t>توقفوا واعرضوا صورة لمثل هذه الأهداب. أوقِفوا سماع التسجيل هنا.</w:t>
      </w:r>
    </w:p>
    <w:p>
      <w:pPr>
        <w:bidi/>
      </w:pPr>
      <w:r>
        <w:rPr>
          <w:rtl/>
          <w:cs/>
          <w:lang w:val="ar_AE" w:bidi="ar_AE"/>
        </w:rPr>
      </w:r>
      <w:r>
        <w:rPr>
          <w:rtl/>
          <w:cs/>
          <w:lang w:val="ar_AE" w:bidi="ar_AE"/>
        </w:rPr>
        <w:t>بلمس المرأة لهُدب الثوب أو حافة الرداء، تشعر بتغير في جسدها في الحال، تعلم أنها قد شُفيت. وفي اللحظة عينها، يشعر الرب يسوع بقوة الشفاء تخرج منه، فيتوقف ليسأل، "مَن لمسني؟" فيندهش التلاميذ من سؤاله. إذ يرون كل الشعب يتدافعون حوله محاولين الاقتراب منه، فالطبع كُثُر من يلمسونه. لكن الرب يسوع شعر بقوة الشفاء خرجت منه. يعرف الرب يسوع أن أحدهم لمسه ليُشفى، فيبحث عنه.</w:t>
      </w:r>
    </w:p>
    <w:p>
      <w:pPr>
        <w:bidi/>
      </w:pPr>
      <w:r>
        <w:rPr>
          <w:rtl/>
          <w:cs/>
          <w:lang w:val="ar_AE" w:bidi="ar_AE"/>
        </w:rPr>
      </w:r>
      <w:r>
        <w:rPr>
          <w:rtl/>
          <w:cs/>
          <w:lang w:val="ar_AE" w:bidi="ar_AE"/>
        </w:rPr>
        <w:t>توقفوا وناقشوا: لقد شعر الرب يسوع بقوة تخرج منه، وكانت قوة شفاء. لم يُسلَب الرب يسوع قوته أو قدرته كاملة. فما زال في كامل قوته. تناقشوا كيف سترون هذا. أوقِفوا سماع التسجيل هنا.</w:t>
      </w:r>
    </w:p>
    <w:p>
      <w:pPr>
        <w:bidi/>
      </w:pPr>
      <w:r>
        <w:rPr>
          <w:rtl/>
          <w:cs/>
          <w:lang w:val="ar_AE" w:bidi="ar_AE"/>
        </w:rPr>
      </w:r>
      <w:r>
        <w:rPr>
          <w:rtl/>
          <w:cs/>
          <w:lang w:val="ar_AE" w:bidi="ar_AE"/>
        </w:rPr>
        <w:t>في المشهد الرابع، تدرك المرأة أن الرب يسوع يبحث عنها، والآن هي خائفة. كما أنها مرتعدة من إدراك ما حدث لها. فتتقدم هذه المرأة وتجثُو أمام الرب يسوع. ًومرة أخرى، ليس تعثرًا وسقوطا. إنه سجود طوعي أما الرب يسوع. إذ تُظهر المرأة تمجيدها للرب يسوع، فتروي المرأة قصتها للرب يسوع. فهي تروي للرب يسوع الحقيقة كاملة أو كل ما حدث لها. ولا يذكر إنجيل مرقس، لكننا نعلم لاحقًا أن يايرُس كان واقفًا بالقرب من الرب يسوع أثناء حدوث هذا. ولا نعلم كم استغرقت المرأة في حديثها، والرب يسوع لم يقاطعها إنما دعها تُكمل قصتها. ويايرُس منتظر بجانب الرب يسوع. عندما تنتهي من كلامها، رد الرب يسوع عليها بعبارة رقيقة ولطيفة. إذ يقول: "يَا ٱبْنَةُ" في بعض الثقافات، قد تضطر إلى استخدام مصطلح تدليل آخر مثل "يا أيتها العزيزة" أو "يا محبوبتي" فيقول الرب يسوع: "إِيمَانُكِ قَدْ شَفَاكِ ٱذْهَبِي بِسَلَامٍ وَكُونِي صَحِيحَةً مِنْ دَائِكِ".</w:t>
      </w:r>
    </w:p>
    <w:p>
      <w:pPr>
        <w:bidi/>
      </w:pPr>
      <w:r>
        <w:rPr>
          <w:rtl/>
          <w:cs/>
          <w:lang w:val="ar_AE" w:bidi="ar_AE"/>
        </w:rPr>
      </w:r>
      <w:r>
        <w:rPr>
          <w:rtl/>
          <w:cs/>
          <w:lang w:val="ar_AE" w:bidi="ar_AE"/>
        </w:rPr>
        <w:t>والآن، يتعين على المجموعة رسم مشاهد المقطع وما يجري فيه من أحداث على لوحة، أو ترسم صورًا، أو أن تستخدم أشياء ملموسة للتصوير المرئي.</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 xml:space="preserve">استمع إلى نُسخة صوتية لإنجيل مرقس 5: 21 - 34 من التَّرْجَمَة الأسهل فهمًا لكَ. </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w:t>
      </w:r>
    </w:p>
    <w:p>
      <w:pPr>
        <w:pStyle w:val="ListBullet"/>
        <w:bidi/>
        <w:spacing w:line="240" w:lineRule="auto"/>
        <w:ind w:left="720"/>
      </w:pPr>
      <w:r>
        <w:rPr>
          <w:rtl/>
          <w:cs/>
          <w:lang w:val="ar_AE" w:bidi="ar_AE"/>
        </w:rPr>
      </w:r>
      <w:r>
        <w:rPr>
          <w:rtl/>
          <w:cs/>
          <w:lang w:val="ar_AE" w:bidi="ar_AE"/>
        </w:rPr>
        <w:t>جموع الشعب</w:t>
      </w:r>
    </w:p>
    <w:p>
      <w:pPr>
        <w:pStyle w:val="ListBullet"/>
        <w:bidi/>
        <w:spacing w:line="240" w:lineRule="auto"/>
        <w:ind w:left="720"/>
      </w:pPr>
      <w:r>
        <w:rPr>
          <w:rtl/>
          <w:cs/>
          <w:lang w:val="ar_AE" w:bidi="ar_AE"/>
        </w:rPr>
      </w:r>
      <w:r>
        <w:rPr>
          <w:rtl/>
          <w:cs/>
          <w:lang w:val="ar_AE" w:bidi="ar_AE"/>
        </w:rPr>
        <w:t>يايرُس</w:t>
      </w:r>
    </w:p>
    <w:p>
      <w:pPr>
        <w:pStyle w:val="ListBullet"/>
        <w:bidi/>
        <w:spacing w:line="240" w:lineRule="auto"/>
        <w:ind w:left="720"/>
      </w:pPr>
      <w:r>
        <w:rPr>
          <w:rtl/>
          <w:cs/>
          <w:lang w:val="ar_AE" w:bidi="ar_AE"/>
        </w:rPr>
      </w:r>
      <w:r>
        <w:rPr>
          <w:rtl/>
          <w:cs/>
          <w:lang w:val="ar_AE" w:bidi="ar_AE"/>
        </w:rPr>
        <w:t>نازفة الدم</w:t>
      </w:r>
    </w:p>
    <w:p>
      <w:pPr>
        <w:bidi/>
      </w:pPr>
      <w:r>
        <w:rPr>
          <w:rtl/>
          <w:cs/>
          <w:lang w:val="ar_AE" w:bidi="ar_AE"/>
        </w:rPr>
      </w:r>
      <w:r>
        <w:rPr>
          <w:rtl/>
          <w:cs/>
          <w:lang w:val="ar_AE" w:bidi="ar_AE"/>
        </w:rPr>
        <w:t>عليكم كمجموعة القيام بتمثيل المقطع مرتين، وذلك بلغتكم الأم.</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تأكدوا من عدم إهمال تمثيل الأجزاء الصعبة أو المهمة من القصة. ساعدوا بعضكم البعض على تذكر كل جزء من القصة.</w:t>
      </w:r>
    </w:p>
    <w:p>
      <w:pPr>
        <w:bidi/>
      </w:pPr>
      <w:r>
        <w:rPr>
          <w:rtl/>
          <w:cs/>
          <w:lang w:val="ar_AE" w:bidi="ar_AE"/>
        </w:rPr>
      </w:r>
      <w:r>
        <w:rPr>
          <w:rtl/>
          <w:cs/>
          <w:lang w:val="ar_AE" w:bidi="ar_AE"/>
        </w:rPr>
        <w:t xml:space="preserve">أوقفوا هذا التسجيل مؤقتًا هنا، ومثّلوا المقطع. </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يلعب الشخصية: "ماذا تشعر أو بمَ تفكّر؟" وعلى من يؤدي الدور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هذا التسجيل مؤقتاً هنا، وقوموا بتمثيل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في المرة الأولى التي يقوم فيها الفريق بتمثيل القصة، انتبهوا إلى المسافة الزمنية في القصة. تبدأ القصة على شاطئ البحيرة، حيث يتوسل يايرس إلى الرب يسوع أن يأتي ويشفي ابنته. يوافق الرب يسوع، وبينما يسير الرب يسوع مع يايرس، تتبعهم جموع من الناس.</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في المشهد الأول، تبدأ القصة بينما يعود الرب يسوع والتلاميذ إلى كفرناحوم. ويأتي الجمع ويحيط بالرب يسوع. ثم يأتي يايرس ويجثو على ركبتيه أمام الرب يسوع، متوسلًا إياه أن يأتي ويضع يديه على ابنته التي تحتضر لكي تحيا.</w:t>
      </w:r>
    </w:p>
    <w:p>
      <w:pPr>
        <w:bidi/>
      </w:pPr>
      <w:r>
        <w:rPr>
          <w:rtl/>
          <w:cs/>
          <w:lang w:val="ar_AE" w:bidi="ar_AE"/>
        </w:rPr>
      </w:r>
      <w:r>
        <w:rPr>
          <w:rtl/>
          <w:cs/>
          <w:lang w:val="ar_AE" w:bidi="ar_AE"/>
        </w:rPr>
        <w:t>أوقفوا التمثيل. اسأل الشخص الذي يؤدي دور يايرس: "ما شعورك؟" ربما تسمع إجابات مثل: "أنا يائس" أو "أنا أحب ابنتي"، أو "أنا مستعد للقيام بأي شيء من أجل ابنتي. أعلم أن معظم القادة الدينيين لا يحبون الرب يسوع، ولكن إذا كان باستطاعته شفاء ابنتي، فعندي استعداد أن أترك القادة يغضبون مني. ابنتي هي كل شيء بالنسبة لي". واصلوا تمثيل الدراما.</w:t>
      </w:r>
    </w:p>
    <w:p>
      <w:pPr>
        <w:bidi/>
      </w:pPr>
      <w:r>
        <w:rPr>
          <w:rtl/>
          <w:cs/>
          <w:lang w:val="ar_AE" w:bidi="ar_AE"/>
        </w:rPr>
      </w:r>
      <w:r>
        <w:rPr>
          <w:rtl/>
          <w:cs/>
          <w:lang w:val="ar_AE" w:bidi="ar_AE"/>
        </w:rPr>
        <w:t>في المشهد الثاني، يبدأ الرب يسوع ويايرس والتلاميذ والجمع في السير نحو بيت يايرس. يسيرون في شوارع كفرناحوم الضيقة، فيجدوا امرأة وسط الحشد تعاني من مشكلة النزيف النسائية منذ أكثر من 12 عامًا. وقد سمعت عن الرب يسوع، فتفكرت في نفسها: "إذا كان بإمكاني أن ألمس ثوبه فقط، سأشفي". تضغط الجمع على الرب يسوع في الشارع الضيق. أما المرأة فتشق طريقها بين هذا الجمع.</w:t>
      </w:r>
    </w:p>
    <w:p>
      <w:pPr>
        <w:bidi/>
      </w:pPr>
      <w:r>
        <w:rPr>
          <w:rtl/>
          <w:cs/>
          <w:lang w:val="ar_AE" w:bidi="ar_AE"/>
        </w:rPr>
      </w:r>
      <w:r>
        <w:rPr>
          <w:rtl/>
          <w:cs/>
          <w:lang w:val="ar_AE" w:bidi="ar_AE"/>
        </w:rPr>
        <w:t>أوقفوا التمثيل. اسأل السيدة التي تؤدي دور المرأة: "ما شعورك؟" ربما تسمع إجابات مثل: "أنا يائسة"، "أنا متعبة – فأنا أنزف منذ 12 عامًا. لقد أنفقت كل أموالي على الأطباء ولم يبق لدي أي مال. وجربت كل علاج لكن لا شيء ينجح. بل أنا في حالة أسوأ جدًا الآن". أو: "أنا مصممة. وعندي استعداد أن أذهب وسط هذا الجمع، على الرغم من مرضٍ جعلني نجسة في نظر الجموع". اسأل من تقوم بدور المرأة: "لماذا تريدين أن تصلي إلى الرب يسوع؟" ربما تسمع إجابة تقول: "لقد سمعت عن الرب يسوع وكيف إنه شفى آخرين. أعرف امرأة كانت مصابة بحمى وشفاها الرب يسوع حتى تمكنت من النهوض وإطعام الجمع في تلك اللحظة. أريد أن أكون بخير. أظن أن الرب يسوع يستطيع أن يساعدني، إذا كان بإمكاني فقط أن أقترب بما يكفي لألمس ثيابه". واصلوا تمثيل الدراما.</w:t>
      </w:r>
    </w:p>
    <w:p>
      <w:pPr>
        <w:bidi/>
      </w:pPr>
      <w:r>
        <w:rPr>
          <w:rtl/>
          <w:cs/>
          <w:lang w:val="ar_AE" w:bidi="ar_AE"/>
        </w:rPr>
      </w:r>
      <w:r>
        <w:rPr>
          <w:rtl/>
          <w:cs/>
          <w:lang w:val="ar_AE" w:bidi="ar_AE"/>
        </w:rPr>
        <w:t>في المشهد الثالث، تشق المرأة طريقها عبر الجمع، وتأتي من الخلف، وتلمس ثوب الرب يسوع. فتشعر على الفور في جسدها أنها شُفيت.</w:t>
      </w:r>
    </w:p>
    <w:p>
      <w:pPr>
        <w:bidi/>
      </w:pPr>
      <w:r>
        <w:rPr>
          <w:rtl/>
          <w:cs/>
          <w:lang w:val="ar_AE" w:bidi="ar_AE"/>
        </w:rPr>
      </w:r>
      <w:r>
        <w:rPr>
          <w:rtl/>
          <w:cs/>
          <w:lang w:val="ar_AE" w:bidi="ar_AE"/>
        </w:rPr>
        <w:t>أوقفوا التمثيل. اسأل المرأة: "ما شعورك؟" ربما تسمع إجابات مثل: "أنا مرتاحة"، أو "فرحة"، أو "متحمسة". يمكنني الشعور بالتغيرات في جسدي. قلبي ينبض بشكل طبيعي. انظروا، عاد لون بشرتي للون الطبيعي. أشعر فجأة أن لدي طاقة لأفعل شيء ما. لم أشعر بهذا منذ سنوات عديدة!" واصلوا تمثيل الدراما.</w:t>
      </w:r>
    </w:p>
    <w:p>
      <w:pPr>
        <w:bidi/>
      </w:pPr>
      <w:r>
        <w:rPr>
          <w:rtl/>
          <w:cs/>
          <w:lang w:val="ar_AE" w:bidi="ar_AE"/>
        </w:rPr>
      </w:r>
      <w:r>
        <w:rPr>
          <w:rtl/>
          <w:cs/>
          <w:lang w:val="ar_AE" w:bidi="ar_AE"/>
        </w:rPr>
        <w:t>في الوقت نفسه الذي لمست فيه المرأة الرب يسوع، يشعر الرب يسوع أن قوة الشفاء خرجت منه. يعرف الرب يسوع أن أحدهم لمسه للتو ليُشفى، يسأل الرب يسوع تلاميذه: "من لمس ثيابي؟"</w:t>
      </w:r>
    </w:p>
    <w:p>
      <w:pPr>
        <w:bidi/>
      </w:pPr>
      <w:r>
        <w:rPr>
          <w:rtl/>
          <w:cs/>
          <w:lang w:val="ar_AE" w:bidi="ar_AE"/>
        </w:rPr>
      </w:r>
      <w:r>
        <w:rPr>
          <w:rtl/>
          <w:cs/>
          <w:lang w:val="ar_AE" w:bidi="ar_AE"/>
        </w:rPr>
        <w:t>فيجيب تلاميذه: "انظر إلى هذا الجمع الذي يضغط عليك من حولك! فكيف يمكنك أن تسأل: 'من لمسني؟'</w:t>
      </w:r>
    </w:p>
    <w:p>
      <w:pPr>
        <w:bidi/>
      </w:pPr>
      <w:r>
        <w:rPr>
          <w:rtl/>
          <w:cs/>
          <w:lang w:val="ar_AE" w:bidi="ar_AE"/>
        </w:rPr>
      </w:r>
      <w:r>
        <w:rPr>
          <w:rtl/>
          <w:cs/>
          <w:lang w:val="ar_AE" w:bidi="ar_AE"/>
        </w:rPr>
        <w:t>أوقفوا التمثيل. اسأل الأشخاص الذين يؤدون دور التلاميذ، "ما شعوركم تجاه الرب يسوع في هذه اللحظة؟" ربما تسمع إجابة تقول: "لا أفهم. انظر إلى كل هؤلاء الناس الذين يضغطون على الرب يسوع، ويدفعونه محاولين الاقتراب منه. هم على وشك أن يدفعونا إلى الأسفل. فبالطبع الناس تُزاحم وتلمس الرب يسوع، لماذا يسأل الرب يسوع مثل هذا السؤال؟ هذا غير منطقي." أو: "أنا متعب فحسب. لقد جئت من سفر طويل، وهناك جمع يزحمني من حولي، والآن يسأل الرب يسوع سؤالًا أجده سخيفًا". اسأل الشخص الذي يؤدي دور الرب يسوع: "بما تشعر الآن؟" ربما تسمع إجابات مثل: "أعلم أنني شفيت شخصًا ما، وأريده أن يعلن عن نفسه. أحتاج أن أتأكد من أن هذا الشخص يفهم ما حدث للتو. أريد أن يكون الشفاء مكتملًا. أحتاج أن أسترد هذا الشخص إلى المجتمع". واصلوا تمثيل الدراما.</w:t>
      </w:r>
    </w:p>
    <w:p>
      <w:pPr>
        <w:bidi/>
      </w:pPr>
      <w:r>
        <w:rPr>
          <w:rtl/>
          <w:cs/>
          <w:lang w:val="ar_AE" w:bidi="ar_AE"/>
        </w:rPr>
      </w:r>
      <w:r>
        <w:rPr>
          <w:rtl/>
          <w:cs/>
          <w:lang w:val="ar_AE" w:bidi="ar_AE"/>
        </w:rPr>
        <w:t>في المشهد الرابع، يواصل الرب يسوع النظر حوله. تجيء المرأة مرتجفةً من الخوف وتسجد عند قدمي الرب يسوع. وتخبره بما فعلت. وتحكي المرأة قصتها بالكامل للرب يسوع، أما يايرس فيقف بالقرب من الرب يسوع بينما تتحدث المرأة.</w:t>
      </w:r>
    </w:p>
    <w:p>
      <w:pPr>
        <w:bidi/>
      </w:pPr>
      <w:r>
        <w:rPr>
          <w:rtl/>
          <w:cs/>
          <w:lang w:val="ar_AE" w:bidi="ar_AE"/>
        </w:rPr>
      </w:r>
      <w:r>
        <w:rPr>
          <w:rtl/>
          <w:cs/>
          <w:lang w:val="ar_AE" w:bidi="ar_AE"/>
        </w:rPr>
        <w:t>أوقفوا التمثيل. اسأل المرأة: "لماذا أنتِ خائفة؟" ربما تسمع إجابات مثل: "كنت نجسة ولمست رجلًا قديسًا. لقد مررت للتو بين هذا الجمع ولمست العديد من الناس. وسيغضبون مني جميعًا لأنني جعلتهم كلهم نجسين. لا أعرف كيف سيكون رد فعل الرب يسوع على لمسي له وجعله نجسًا. آمل ألا يكون يسوع غاضبًا مني". أو: "كنت أخطط لمس ثوب الرب يسوع والمغادرة دون أن يلاحظني أحد. لم يكن لدي أي فكرة أنني سأضطر إلى الاعتراف بلمس الرب يسوع. لكن الأمر يستحق العناء لأنني أعلم أنني شُفيت". واصلوا تمثيل الدراما.</w:t>
      </w:r>
    </w:p>
    <w:p>
      <w:pPr>
        <w:bidi/>
      </w:pPr>
      <w:r>
        <w:rPr>
          <w:rtl/>
          <w:cs/>
          <w:lang w:val="ar_AE" w:bidi="ar_AE"/>
        </w:rPr>
      </w:r>
      <w:r>
        <w:rPr>
          <w:rtl/>
          <w:cs/>
          <w:lang w:val="ar_AE" w:bidi="ar_AE"/>
        </w:rPr>
        <w:t>يقول الرب يسوع للمرأة: "يا ابنة، إيمانك قد شفاك. اذهبي في سلام، فمعاناتك قد انتهت".</w:t>
      </w:r>
    </w:p>
    <w:p>
      <w:pPr>
        <w:bidi/>
      </w:pPr>
      <w:r>
        <w:rPr>
          <w:rtl/>
          <w:cs/>
          <w:lang w:val="ar_AE" w:bidi="ar_AE"/>
        </w:rPr>
      </w:r>
      <w:r>
        <w:rPr>
          <w:rtl/>
          <w:cs/>
          <w:lang w:val="ar_AE" w:bidi="ar_AE"/>
        </w:rPr>
        <w:t>أوقفوا التمثيل. اسأل الشخص الذي يؤدي دور الرب يسوع: "كيف تشعر؟" ربما تسمع إجابات مثل: "أنا سعيد بإيمان المرأة"، أو "أنا سعيد بأن أدعوها ابنة. أنا سعيد للغاية لأنه كان لديها الإيمان لتأتي وتلمسني. أشعر بالحزن لأن جميع هؤلاء الأشخاص الآخرين لم يكن لديهم إيمان مثل هذه المرأة. فولا واحد من الذين كانوا يزحمونني للاقتراب مني كان لديه الإيمان ليشُفى". اسأل المرأة عن شعورها. ربما تسمع إجابات مثل: "أنا مرتاحة"، أو "فرحة"، أو "أشعر بالانتماء! فقد دعاني ابنة، وأشعر أن كل شيء قد صار على النحو الصحيح منذ ذلك الحين". اسأل الشخص الذي يؤدي دور يايرس: "ما شعورك الآن؟" ربما تسمع إجابة تقول: "أنا محبط للغاية ومرتعب. ابنتي مريضة للغاية. يجب أن نُسرِع، وإلا ستموت قبل أن نصل إليها. هذه المرأة مريضة منذ 12 عامًا. أنا أعرفها. بل الجميع يعلمون أنه علينا الابتعاد عنها وإلا سنكون نجسين. لا أعرف لماذا علينا أن نتوقف الآن لنستمع إليها. أريد أن آخذ الرب يسوع بعيدًا وأركض به إلى بيتي. علينا الذهلب قبل فوات الأوان". واصلوا تمثيل الدراما.</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نسخة صوتية لإنجيل مرقس ٥: ٢١–٣٤ في أكثر الترجمات المفهومة لكم.</w:t>
      </w:r>
    </w:p>
    <w:p>
      <w:pPr>
        <w:bidi/>
      </w:pPr>
      <w:r>
        <w:rPr>
          <w:rtl/>
          <w:cs/>
          <w:lang w:val="ar_AE" w:bidi="ar_AE"/>
        </w:rPr>
      </w:r>
      <w:r>
        <w:rPr>
          <w:rtl/>
          <w:cs/>
          <w:lang w:val="ar_AE" w:bidi="ar_AE"/>
        </w:rPr>
        <w:t xml:space="preserve">كان يايرُس أحد قادة </w:t>
      </w:r>
      <w:r>
        <w:rPr>
          <w:b/>
          <w:rtl/>
          <w:cs/>
          <w:lang w:val="ar_AE" w:bidi="ar_AE"/>
        </w:rPr>
        <w:t>المَجمع</w:t>
      </w:r>
      <w:r>
        <w:rPr>
          <w:rtl/>
          <w:cs/>
          <w:lang w:val="ar_AE" w:bidi="ar_AE"/>
        </w:rPr>
        <w:t xml:space="preserve">. يُناقش مصطلح </w:t>
      </w:r>
      <w:hyperlink r:id="rId31">
        <w:r>
          <w:rPr>
            <w:rtl/>
            <w:cs/>
            <w:lang w:val="ar_AE" w:bidi="ar_AE"/>
          </w:rPr>
          <w:rPr>
            <w:color w:val="0000EE"/>
            <w:u w:val="single"/>
          </w:rPr>
          <w:t>المَجمع</w:t>
        </w:r>
      </w:hyperlink>
      <w:r>
        <w:rPr>
          <w:rtl/>
          <w:cs/>
          <w:lang w:val="ar_AE" w:bidi="ar_AE"/>
        </w:rPr>
        <w:t xml:space="preserve"> في قاموس الكلمات الرئيسية. استخدموا نفس الكلمة التي استخدمتوها من قبل. بصفته رئيسًا أو قائدًا للمجمع، كان يايرُس أحد المسؤولين عن تعليم وقراءة النصوص المُقدَّسة. يستخدم بعض الناس كلمة "شيخ" لوصف هذا المنصب.</w:t>
      </w:r>
    </w:p>
    <w:p>
      <w:pPr>
        <w:bidi/>
      </w:pPr>
      <w:r>
        <w:rPr>
          <w:rtl/>
          <w:cs/>
          <w:lang w:val="ar_AE" w:bidi="ar_AE"/>
        </w:rPr>
      </w:r>
      <w:r>
        <w:rPr>
          <w:rtl/>
          <w:cs/>
          <w:lang w:val="ar_AE" w:bidi="ar_AE"/>
        </w:rPr>
        <w:t xml:space="preserve">استخدموا نفس الكلمات التي استخدمتوها من قبل للإشارة إلى </w:t>
      </w:r>
      <w:r>
        <w:rPr>
          <w:b/>
          <w:rtl/>
          <w:cs/>
          <w:lang w:val="ar_AE" w:bidi="ar_AE"/>
        </w:rPr>
        <w:t>بحر الجليل</w:t>
      </w:r>
      <w:r>
        <w:rPr>
          <w:rtl/>
          <w:cs/>
          <w:lang w:val="ar_AE" w:bidi="ar_AE"/>
        </w:rPr>
        <w:t xml:space="preserve"> و</w:t>
      </w:r>
      <w:r>
        <w:rPr>
          <w:b/>
          <w:rtl/>
          <w:cs/>
          <w:lang w:val="ar_AE" w:bidi="ar_AE"/>
        </w:rPr>
        <w:t>السفينة</w:t>
      </w:r>
      <w:r>
        <w:rPr>
          <w:rtl/>
          <w:cs/>
          <w:lang w:val="ar_AE" w:bidi="ar_AE"/>
        </w:rPr>
        <w:t xml:space="preserve">. استخدموا نفس التعبير الذي استخدمتوه من قبل للإشارة إلى </w:t>
      </w:r>
      <w:r>
        <w:rPr>
          <w:b/>
          <w:rtl/>
          <w:cs/>
          <w:lang w:val="ar_AE" w:bidi="ar_AE"/>
        </w:rPr>
        <w:t>التلميذ</w:t>
      </w:r>
      <w:r>
        <w:rPr>
          <w:rtl/>
          <w:cs/>
          <w:lang w:val="ar_AE" w:bidi="ar_AE"/>
        </w:rPr>
        <w:t xml:space="preserve">. يُمكن العثور على </w:t>
      </w:r>
      <w:hyperlink r:id="rId38">
        <w:r>
          <w:rPr>
            <w:rtl/>
            <w:cs/>
            <w:lang w:val="ar_AE" w:bidi="ar_AE"/>
          </w:rPr>
          <w:rPr>
            <w:color w:val="0000EE"/>
            <w:u w:val="single"/>
          </w:rPr>
          <w:t>بحر الجليل</w:t>
        </w:r>
      </w:hyperlink>
      <w:r>
        <w:rPr>
          <w:rtl/>
          <w:cs/>
          <w:lang w:val="ar_AE" w:bidi="ar_AE"/>
        </w:rPr>
        <w:t>، و</w:t>
      </w:r>
      <w:hyperlink r:id="rId70">
        <w:r>
          <w:rPr>
            <w:rtl/>
            <w:cs/>
            <w:lang w:val="ar_AE" w:bidi="ar_AE"/>
          </w:rPr>
          <w:rPr>
            <w:color w:val="0000EE"/>
            <w:u w:val="single"/>
          </w:rPr>
          <w:t>السفينة</w:t>
        </w:r>
      </w:hyperlink>
      <w:r>
        <w:rPr>
          <w:rtl/>
          <w:cs/>
          <w:lang w:val="ar_AE" w:bidi="ar_AE"/>
        </w:rPr>
        <w:t>، و</w:t>
      </w:r>
      <w:hyperlink r:id="rId54">
        <w:r>
          <w:rPr>
            <w:rtl/>
            <w:cs/>
            <w:lang w:val="ar_AE" w:bidi="ar_AE"/>
          </w:rPr>
          <w:rPr>
            <w:color w:val="0000EE"/>
            <w:u w:val="single"/>
          </w:rPr>
          <w:t>التلميذ</w:t>
        </w:r>
      </w:hyperlink>
      <w:r>
        <w:rPr>
          <w:rtl/>
          <w:cs/>
          <w:lang w:val="ar_AE" w:bidi="ar_AE"/>
        </w:rPr>
        <w:t xml:space="preserve"> في قاموس الكلمات الرئيسية.</w:t>
      </w:r>
    </w:p>
    <w:p>
      <w:pPr>
        <w:bidi/>
      </w:pPr>
      <w:r>
        <w:rPr>
          <w:rtl/>
          <w:cs/>
          <w:lang w:val="ar_AE" w:bidi="ar_AE"/>
        </w:rPr>
      </w:r>
      <w:r>
        <w:rPr>
          <w:rtl/>
          <w:cs/>
          <w:lang w:val="ar_AE" w:bidi="ar_AE"/>
        </w:rPr>
        <w:t xml:space="preserve">إن كلمة </w:t>
      </w:r>
      <w:hyperlink r:id="rId71">
        <w:r>
          <w:rPr>
            <w:rtl/>
            <w:cs/>
            <w:lang w:val="ar_AE" w:bidi="ar_AE"/>
          </w:rPr>
          <w:rPr>
            <w:color w:val="0000EE"/>
            <w:u w:val="single"/>
          </w:rPr>
          <w:t>الشفاء</w:t>
        </w:r>
      </w:hyperlink>
      <w:r>
        <w:rPr>
          <w:rtl/>
          <w:cs/>
          <w:lang w:val="ar_AE" w:bidi="ar_AE"/>
        </w:rPr>
        <w:t xml:space="preserve"> التي استخدمها يايرُس والتي استخدمها يسوع ليُخبر المرأة أنها شُفيت تَحمل معنى واسعًا. يُمكن أن تعني الشفاء الجسدي وكذلك الشفاء الروحي، أو أن يصير الشخص كاملًا أو سليمًا.</w:t>
      </w:r>
    </w:p>
    <w:p>
      <w:pPr>
        <w:bidi/>
      </w:pPr>
      <w:r>
        <w:rPr>
          <w:rtl/>
          <w:cs/>
          <w:lang w:val="ar_AE" w:bidi="ar_AE"/>
        </w:rPr>
      </w:r>
      <w:r>
        <w:rPr>
          <w:rtl/>
          <w:cs/>
          <w:lang w:val="ar_AE" w:bidi="ar_AE"/>
        </w:rPr>
        <w:t xml:space="preserve">يُمكن </w:t>
      </w:r>
      <w:r>
        <w:rPr>
          <w:b/>
          <w:rtl/>
          <w:cs/>
          <w:lang w:val="ar_AE" w:bidi="ar_AE"/>
        </w:rPr>
        <w:t>للثوب</w:t>
      </w:r>
      <w:r>
        <w:rPr>
          <w:rtl/>
          <w:cs/>
          <w:lang w:val="ar_AE" w:bidi="ar_AE"/>
        </w:rPr>
        <w:t xml:space="preserve"> الذي لمسته المرأة أن يُشير إلى أي قطعة من الملابس، لكن في هذه الحالة كان على الأرجح هو قطعة القماش الخارجية التي كان معظم الناس يلبسونها فوق ثيابهم الرئيسية. كانت عادةً عبارة عن قطعة قماش مربعة كبيرة مصنوعة من صوف الغنم. كان الشخص يَلف هذه القطعة حوله ويُثبتها حول الكتفين. كان الناس يستخدمونه كغطاء في الليل، وعندما لم يكونوا بحاجة إليه، كانوا يُضعونه جانبًا. كان لهذا الرداء غالبًا أهداب في نهايته.</w:t>
      </w:r>
    </w:p>
    <w:p>
      <w:pPr>
        <w:bidi/>
      </w:pPr>
      <w:r>
        <w:rPr>
          <w:rtl/>
          <w:cs/>
          <w:lang w:val="ar_AE" w:bidi="ar_AE"/>
        </w:rPr>
      </w:r>
      <w:r>
        <w:rPr>
          <w:rtl/>
          <w:cs/>
          <w:lang w:val="ar_AE" w:bidi="ar_AE"/>
        </w:rPr>
        <w:t xml:space="preserve">توقّفوا هنا واعرضوا على فريقكم صورة الرداء والأهداب. توجد كلمة </w:t>
      </w:r>
      <w:hyperlink r:id="rId72">
        <w:r>
          <w:rPr>
            <w:rtl/>
            <w:cs/>
            <w:lang w:val="ar_AE" w:bidi="ar_AE"/>
          </w:rPr>
          <w:rPr>
            <w:color w:val="0000EE"/>
            <w:u w:val="single"/>
          </w:rPr>
          <w:t>ثوب</w:t>
        </w:r>
      </w:hyperlink>
      <w:r>
        <w:rPr>
          <w:rtl/>
          <w:cs/>
          <w:lang w:val="ar_AE" w:bidi="ar_AE"/>
        </w:rPr>
        <w:t xml:space="preserve"> في قاموس الكلمات الرئيسية. أوقفوا التسجيل الصوتي هنا.</w:t>
      </w:r>
    </w:p>
    <w:p>
      <w:pPr>
        <w:bidi/>
      </w:pPr>
      <w:r>
        <w:rPr>
          <w:rtl/>
          <w:cs/>
          <w:lang w:val="ar_AE" w:bidi="ar_AE"/>
        </w:rPr>
      </w:r>
      <w:r>
        <w:rPr>
          <w:rtl/>
          <w:cs/>
          <w:lang w:val="ar_AE" w:bidi="ar_AE"/>
        </w:rPr>
        <w:t>لمستْ المرأة ثوبَ يسوع. شعرَ يسوع أن قوة الشفاء خرجتْ منه. تأكدوا أن الترجمة تُشير إلى أن يسوع لم يشعر بأنه لُمِسَ. شعرَ يسوع أن قوة الشفاء تَخرج منه.</w:t>
      </w:r>
    </w:p>
    <w:p>
      <w:pPr>
        <w:bidi/>
      </w:pPr>
      <w:r>
        <w:rPr>
          <w:rtl/>
          <w:cs/>
          <w:lang w:val="ar_AE" w:bidi="ar_AE"/>
        </w:rPr>
      </w:r>
      <w:r>
        <w:rPr>
          <w:rtl/>
          <w:cs/>
          <w:lang w:val="ar_AE" w:bidi="ar_AE"/>
        </w:rPr>
        <w:t>كان شفاء المرأة فوريًا وكاملًا. استطاعت أن تشعر بالتغيرات التي حدثت في جسدها.</w:t>
      </w:r>
    </w:p>
    <w:p>
      <w:pPr>
        <w:bidi/>
      </w:pPr>
      <w:r>
        <w:rPr>
          <w:rtl/>
          <w:cs/>
          <w:lang w:val="ar_AE" w:bidi="ar_AE"/>
        </w:rPr>
      </w:r>
      <w:r>
        <w:rPr>
          <w:rtl/>
          <w:cs/>
          <w:lang w:val="ar_AE" w:bidi="ar_AE"/>
        </w:rPr>
        <w:t xml:space="preserve">قال يسوع للمرأة إن </w:t>
      </w:r>
      <w:r>
        <w:rPr>
          <w:b/>
          <w:rtl/>
          <w:cs/>
          <w:lang w:val="ar_AE" w:bidi="ar_AE"/>
        </w:rPr>
        <w:t>إيمانها</w:t>
      </w:r>
      <w:r>
        <w:rPr>
          <w:rtl/>
          <w:cs/>
          <w:lang w:val="ar_AE" w:bidi="ar_AE"/>
        </w:rPr>
        <w:t xml:space="preserve"> شفاها، أو جعلها كاملة. إن كلمة الإيمان" تَصف تجاوب الناس مع وعود الله. يتعلَّق الأمر بأن تَضع إيمانك أو ثقتك بالله. في هذه الحالة، كانت المرأة تثق بيسوع نفسه. يُناقَش </w:t>
      </w:r>
      <w:hyperlink r:id="rId50">
        <w:r>
          <w:rPr>
            <w:rtl/>
            <w:cs/>
            <w:lang w:val="ar_AE" w:bidi="ar_AE"/>
          </w:rPr>
          <w:rPr>
            <w:color w:val="0000EE"/>
            <w:u w:val="single"/>
          </w:rPr>
          <w:t>الإيمان</w:t>
        </w:r>
      </w:hyperlink>
      <w:r>
        <w:rPr>
          <w:rtl/>
          <w:cs/>
          <w:lang w:val="ar_AE" w:bidi="ar_AE"/>
        </w:rPr>
        <w:t xml:space="preserve"> في قاموس الكلمات الرئيسية. استخدم نفس الكلمة التي استخدمتها في المقاطع الأخرى للإشارة إلى الإيمان.</w:t>
      </w:r>
    </w:p>
    <w:p>
      <w:pPr>
        <w:bidi/>
      </w:pPr>
      <w:r>
        <w:rPr>
          <w:rtl/>
          <w:cs/>
          <w:lang w:val="ar_AE" w:bidi="ar_AE"/>
        </w:rPr>
      </w:r>
      <w:r>
        <w:rPr>
          <w:rtl/>
          <w:cs/>
          <w:lang w:val="ar_AE" w:bidi="ar_AE"/>
        </w:rPr>
        <w:t>أداة تعليمية: اطلبْ مسبقًا من متطوعٍ أن يُساعدك في هذا الأمر. خذ كوب نظيفًا واملئه بماء نقي. احرص على أن الجميع يستطيعون رؤية الكوب مملوءًا بالماء النقي. اختار المتطوَّع الذي اتفقت معه، واسأله إن كان هذا كوب ماء. اسأله إن كان الماء نظيفًا وصالحًا للشرب. اسألْ المتطوع إذا كان عطشانًا. اسأل المتطوع إن كان شُرب الماء سيروي عطشه. ينبغي أن يجيب المتطوع على كل سؤال بكلمة "نعم." ثم اطلب من المتطوع أن يشرب الماء. ينبغي أن يرفض المتطوع أن يشرب الماء. كرِّر الأسئلة السابقة مرة أخرى، ثم اطلب من المتطوع أن يشرب الماء. ينبغي أن يرفض المتطوع أن يشرب الماء. اشرحوا للمجموعة أنَّ هذا مثال لما يدور حوله الإيمان. إن لم يشرب الشخص الماء، فليس له إيمان بالماء، أو لا يؤمن أن الماء نظيف وسيروي عطشه. أوقفوا التسجيل الصوتي هنا.</w:t>
      </w:r>
    </w:p>
    <w:p>
      <w:pPr>
        <w:bidi/>
      </w:pPr>
      <w:r>
        <w:rPr>
          <w:rtl/>
          <w:cs/>
          <w:lang w:val="ar_AE" w:bidi="ar_AE"/>
        </w:rPr>
      </w:r>
      <w:r>
        <w:rPr>
          <w:b/>
          <w:rtl/>
          <w:cs/>
          <w:lang w:val="ar_AE" w:bidi="ar_AE"/>
        </w:rPr>
        <w:t>اذهبي بسلام</w:t>
      </w:r>
      <w:r>
        <w:rPr>
          <w:rtl/>
          <w:cs/>
          <w:lang w:val="ar_AE" w:bidi="ar_AE"/>
        </w:rPr>
        <w:t xml:space="preserve"> هي عبارة وداع تقليدية، لكن يسوع كان يستخدم هنا كلمة سلام ليَشرح اكتمال شفاء المرأة، وهو ما تَضمَّن السلام العميق الذي وجدته في خلاصها. قد يكون في لغتكم طريقة خاصة لإظهار هذا، وقد يُعطي البعض (وخاصة الثقافات الإسلامية) تحيةً مُرتبطة بالسلام عندما يقول أحدهم وداعًا. استخدمتْ بعض اللغات عبارات مثل "اذهبي في عذوبةٍ داخليةٍ،" أو "اذهبي في هدوءٍ قلبيٍ."</w:t>
      </w:r>
    </w:p>
    <w:p>
      <w:pPr>
        <w:bidi/>
      </w:pPr>
      <w:r>
        <w:rPr>
          <w:rtl/>
          <w:cs/>
          <w:lang w:val="ar_AE" w:bidi="ar_AE"/>
        </w:rPr>
      </w:r>
      <w:r>
        <w:rPr>
          <w:rtl/>
          <w:cs/>
          <w:lang w:val="ar_AE" w:bidi="ar_AE"/>
        </w:rPr>
        <w:t xml:space="preserve">خاطَبَ يسوع المرأة بعبارة "يا </w:t>
      </w:r>
      <w:hyperlink r:id="rId73">
        <w:r>
          <w:rPr>
            <w:rtl/>
            <w:cs/>
            <w:lang w:val="ar_AE" w:bidi="ar_AE"/>
          </w:rPr>
          <w:rPr>
            <w:color w:val="0000EE"/>
            <w:u w:val="single"/>
          </w:rPr>
          <w:t>ابنة</w:t>
        </w:r>
      </w:hyperlink>
      <w:r>
        <w:rPr>
          <w:rtl/>
          <w:cs/>
          <w:lang w:val="ar_AE" w:bidi="ar_AE"/>
        </w:rPr>
        <w:t xml:space="preserve">" ليُطمئنها لأنها كانت خائفة. في بعض الثقافات، لا يمكن استخدام كلمة </w:t>
      </w:r>
      <w:r>
        <w:rPr>
          <w:b/>
          <w:rtl/>
          <w:cs/>
          <w:lang w:val="ar_AE" w:bidi="ar_AE"/>
        </w:rPr>
        <w:t>ابنة</w:t>
      </w:r>
      <w:r>
        <w:rPr>
          <w:rtl/>
          <w:cs/>
          <w:lang w:val="ar_AE" w:bidi="ar_AE"/>
        </w:rPr>
        <w:t xml:space="preserve"> لأن معناها الوحيد هو الابنة البيولوجية. استخدم مصطلحًا يُظهر نفس نوع المحبة التي أظهرها يسوع هنا. تتضمن الأمثلة من الترجمات الأخرى عبارات مثل "أيتها الشابة."</w:t>
      </w:r>
    </w:p>
    <w:p>
      <w:pPr>
        <w:bidi/>
      </w:pPr>
      <w:r>
        <w:rPr>
          <w:rtl/>
          <w:cs/>
          <w:lang w:val="ar_AE" w:bidi="ar_AE"/>
        </w:rPr>
      </w:r>
      <w:r>
        <w:rPr>
          <w:rtl/>
          <w:cs/>
          <w:lang w:val="ar_AE" w:bidi="ar_AE"/>
        </w:rPr>
        <w:t>إن عبارة "</w:t>
      </w:r>
      <w:r>
        <w:rPr>
          <w:b/>
          <w:rtl/>
          <w:cs/>
          <w:lang w:val="ar_AE" w:bidi="ar_AE"/>
        </w:rPr>
        <w:t>انتهت معاناتِك</w:t>
      </w:r>
      <w:r>
        <w:rPr>
          <w:rtl/>
          <w:cs/>
          <w:lang w:val="ar_AE" w:bidi="ar_AE"/>
        </w:rPr>
        <w:t>" تُرجمتْ إلى "كوني صحيحة بعدما كنتي تُعانين." تُشير العبارة في اللُغة اليونانية إلى الشفاء الجسدي أو الشفاء الروحي من قوى الشر. أراد يسوع أن يُخبرها أن شفائها دائم وأنه كان يعطيها الخلاص الروحي، وأن شفائها سيَستردها إلى المجتمع لأن يسوع جعلها طاهرةً مرة أخرى.</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5:35–43</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في هذه الخطوة، استمع إلى مرقس 5: 35–43 وضعه في قلبك.</w:t>
      </w:r>
    </w:p>
    <w:p>
      <w:pPr>
        <w:bidi/>
      </w:pPr>
      <w:r>
        <w:rPr>
          <w:rtl/>
          <w:cs/>
          <w:lang w:val="ar_AE" w:bidi="ar_AE"/>
        </w:rPr>
      </w:r>
      <w:r>
        <w:rPr>
          <w:rtl/>
          <w:cs/>
          <w:lang w:val="ar_AE" w:bidi="ar_AE"/>
        </w:rPr>
        <w:t>استمع إلى نسخة صوتية من مرقس 5: 35–43 ثلاث مرات من ثلاث ترجمات صوتية مختلفة، إن أمكن. ثم كمجموعة قوموا بمناقشة الأسئلة التالية:</w:t>
      </w:r>
    </w:p>
    <w:p>
      <w:pPr>
        <w:pStyle w:val="ListNumber"/>
        <w:numPr>
          <w:ilvl w:val="0"/>
          <w:numId w:val="30"/>
        </w:numPr>
        <w:bidi/>
        <w:spacing w:line="240" w:lineRule="auto"/>
        <w:ind w:left="720"/>
      </w:pPr>
      <w:r>
        <w:rPr>
          <w:rtl/>
          <w:cs/>
          <w:lang w:val="ar_AE" w:bidi="ar_AE"/>
        </w:rPr>
      </w:r>
      <w:r>
        <w:rPr>
          <w:rtl/>
          <w:cs/>
          <w:lang w:val="ar_AE" w:bidi="ar_AE"/>
        </w:rPr>
        <w:t>ما الذي أعجبك في هذه القصة؟</w:t>
      </w:r>
    </w:p>
    <w:p>
      <w:pPr>
        <w:pStyle w:val="ListNumber"/>
        <w:bidi/>
        <w:spacing w:line="240" w:lineRule="auto"/>
        <w:ind w:left="720"/>
      </w:pPr>
      <w:r>
        <w:rPr>
          <w:rtl/>
          <w:cs/>
          <w:lang w:val="ar_AE" w:bidi="ar_AE"/>
        </w:rPr>
      </w:r>
      <w:r>
        <w:rPr>
          <w:rtl/>
          <w:cs/>
          <w:lang w:val="ar_AE" w:bidi="ar_AE"/>
        </w:rPr>
        <w:t>ما الذي لم يعجبك أو لم تفهمه ؟</w:t>
      </w:r>
    </w:p>
    <w:p>
      <w:pPr>
        <w:pStyle w:val="ListNumber"/>
        <w:bidi/>
        <w:spacing w:line="240" w:lineRule="auto"/>
        <w:ind w:left="720"/>
      </w:pPr>
      <w:r>
        <w:rPr>
          <w:rtl/>
          <w:cs/>
          <w:lang w:val="ar_AE" w:bidi="ar_AE"/>
        </w:rPr>
      </w:r>
      <w:r>
        <w:rPr>
          <w:rtl/>
          <w:cs/>
          <w:lang w:val="ar_AE" w:bidi="ar_AE"/>
        </w:rPr>
        <w:t>ماذا تخبرنا هذه القصة عن الله أو عن يسوع؟</w:t>
      </w:r>
    </w:p>
    <w:p>
      <w:pPr>
        <w:pStyle w:val="ListNumber"/>
        <w:bidi/>
        <w:spacing w:line="240" w:lineRule="auto"/>
        <w:ind w:left="720"/>
      </w:pPr>
      <w:r>
        <w:rPr>
          <w:rtl/>
          <w:cs/>
          <w:lang w:val="ar_AE" w:bidi="ar_AE"/>
        </w:rPr>
      </w:r>
      <w:r>
        <w:rPr>
          <w:rtl/>
          <w:cs/>
          <w:lang w:val="ar_AE" w:bidi="ar_AE"/>
        </w:rPr>
        <w:t>عمّا تُخبرنا هذه القصة عن البشر؟</w:t>
      </w:r>
    </w:p>
    <w:p>
      <w:pPr>
        <w:pStyle w:val="ListNumber"/>
        <w:bidi/>
        <w:spacing w:line="240" w:lineRule="auto"/>
        <w:ind w:left="720"/>
      </w:pPr>
      <w:r>
        <w:rPr>
          <w:rtl/>
          <w:cs/>
          <w:lang w:val="ar_AE" w:bidi="ar_AE"/>
        </w:rPr>
      </w:r>
      <w:r>
        <w:rPr>
          <w:rtl/>
          <w:cs/>
          <w:lang w:val="ar_AE" w:bidi="ar_AE"/>
        </w:rPr>
        <w:t>كيف تؤثر هذه القصة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 xml:space="preserve">استمع إلى نُسخة صوتية لإنجيل مرقس 5: 35 - 43 من التَّرْجَمَة الأسهل فهمًا لكَ. </w:t>
      </w:r>
    </w:p>
    <w:p>
      <w:pPr>
        <w:bidi/>
      </w:pPr>
      <w:r>
        <w:rPr>
          <w:rtl/>
          <w:cs/>
          <w:lang w:val="ar_AE" w:bidi="ar_AE"/>
        </w:rPr>
      </w:r>
      <w:r>
        <w:rPr>
          <w:rtl/>
          <w:cs/>
          <w:lang w:val="ar_AE" w:bidi="ar_AE"/>
        </w:rPr>
        <w:t>هذه القصة هي استكمال قصة يايرُس وابنته المريضة. كان يسوع في الطريق إلى بيت يايرُس ليضع يديه على الابنة ليشفيها من مرضها. كانت الابنة مريضة للغاية وقريبة من الموت عندما جاء يايرُس إلى يسوع. في الطريق إلى بيت يايرُس، توقَّف يسوع ليُصغي إلى امرأة كان قد شفاها، إذ أنَّ يسوع عندما توقَّف ليتحدث معها، كانت قد شُفيت فعلًا، وهذا هو السرد الروائي للجزء التالي من القصة.</w:t>
      </w:r>
    </w:p>
    <w:p>
      <w:pPr>
        <w:bidi/>
      </w:pPr>
      <w:r>
        <w:rPr>
          <w:rtl/>
          <w:cs/>
          <w:lang w:val="ar_AE" w:bidi="ar_AE"/>
        </w:rPr>
      </w:r>
      <w:r>
        <w:rPr>
          <w:rtl/>
          <w:cs/>
          <w:lang w:val="ar_AE" w:bidi="ar_AE"/>
        </w:rPr>
        <w:t>توقّفوا واعرضوا خريطة لبحر الجليل مُحدَّدًا عليها مدينة كفرناحوم. اعرضوا صورة للشوارع الضيِّقة في كفرناحوم. أوقِفوا سماع التسجيل هنا.</w:t>
      </w:r>
    </w:p>
    <w:p>
      <w:pPr>
        <w:bidi/>
      </w:pPr>
      <w:r>
        <w:rPr>
          <w:rtl/>
          <w:cs/>
          <w:lang w:val="ar_AE" w:bidi="ar_AE"/>
        </w:rPr>
      </w:r>
      <w:r>
        <w:rPr>
          <w:rtl/>
          <w:cs/>
          <w:lang w:val="ar_AE" w:bidi="ar_AE"/>
        </w:rPr>
        <w:t>كان يسوع لا يزال متحدِّثًا مع المرأة التي شُفيت عندما جاء رجال من بيت يايرُس. تحدَّث الرجال مع يايرُس ونقلوا الخبَر بأنَّ ابنته قد مات، إذ قال الرجال: "ابنتك ماتت، لماذا تُتعب المُعلم بعد؟" لا نعلم ما إذا كان هؤلاء الرجال خدَّامًا أم أفرادًا من العائلة أم أصدقاء. لقد جاء الرجال ليخبروا يايرُس بهذه الرسالة. يؤمن الرجال بأن يسوع لا يستطيع أن يفعل شيئًا في هذه المرحلة. لا حاجة لأن يبقى يايرُس مع يسوع أو لأن يحضره إلى البيت.</w:t>
      </w:r>
    </w:p>
    <w:p>
      <w:pPr>
        <w:bidi/>
      </w:pPr>
      <w:r>
        <w:rPr>
          <w:rtl/>
          <w:cs/>
          <w:lang w:val="ar_AE" w:bidi="ar_AE"/>
        </w:rPr>
      </w:r>
      <w:r>
        <w:rPr>
          <w:rtl/>
          <w:cs/>
          <w:lang w:val="ar_AE" w:bidi="ar_AE"/>
        </w:rPr>
        <w:t>دعا الرجال يسوع "المُعلِّم"، وهذه الكلمة لقب احترامي للرجل الذي كان له السلطان ليُعلِّم كلمة الله أو يُعلِّم الناس عن الله.</w:t>
      </w:r>
    </w:p>
    <w:p>
      <w:pPr>
        <w:bidi/>
      </w:pPr>
      <w:r>
        <w:rPr>
          <w:rtl/>
          <w:cs/>
          <w:lang w:val="ar_AE" w:bidi="ar_AE"/>
        </w:rPr>
      </w:r>
      <w:r>
        <w:rPr>
          <w:rtl/>
          <w:cs/>
          <w:lang w:val="ar_AE" w:bidi="ar_AE"/>
        </w:rPr>
        <w:t>لقد سمع يسوع الرجال وهُم يتحدثون إلى يايرُس. هذا يعني أنَّ يايرُس كان واقفًا بالقرب من المكان الذي كان يسوع يتحدث فيه مع المرأة. كان من الممكن ليسوع أن يتحدث مع المرأة ويسمع في الوقت ذاته ما كان يقوله الرجال ليايرُس.</w:t>
      </w:r>
    </w:p>
    <w:p>
      <w:pPr>
        <w:bidi/>
      </w:pPr>
      <w:r>
        <w:rPr>
          <w:rtl/>
          <w:cs/>
          <w:lang w:val="ar_AE" w:bidi="ar_AE"/>
        </w:rPr>
      </w:r>
      <w:r>
        <w:rPr>
          <w:rtl/>
          <w:cs/>
          <w:lang w:val="ar_AE" w:bidi="ar_AE"/>
        </w:rPr>
        <w:t>لقد قاطع يسوع الرجال وقال ليايرُس. "لا تخف. آمِن فقط". ثم يوقف يسوع الجموع. لم يسمح يسوع للجمع بمواصلة السير في المدينة معه بمصاحبة يايرُس. جعل يسوع أيضًا تسعة من تلاميذه يمكثون مع الجمع. وأخذ ثلاثة من التلاميذ ومعهم يايرُس ليذهبوا إلى بيته. كان التلاميذ الثلاثة هُم بطرس ويعقوب ويوحنا شقيق يعقوب الأصغر. أوصى يسوع يايرُس بأن يؤمن. في هذه المرحلة، يبدو يايرُس مؤمنًا لأنه يذهب مع يسوع إلى البيت. ليس لدى يايرُس أدنى فكرة عمَّا يستطيع يسوع فعله في هذه المرحلة. لقد ماتت ابنته، لذا، من المؤكَّد أنَّه كان متمسكًا ببعض الرجاء في يسوع أنه يستطيع أن يفعل شيئًا.</w:t>
      </w:r>
    </w:p>
    <w:p>
      <w:pPr>
        <w:bidi/>
      </w:pPr>
      <w:r>
        <w:rPr>
          <w:rtl/>
          <w:cs/>
          <w:lang w:val="ar_AE" w:bidi="ar_AE"/>
        </w:rPr>
      </w:r>
      <w:r>
        <w:rPr>
          <w:rtl/>
          <w:cs/>
          <w:lang w:val="ar_AE" w:bidi="ar_AE"/>
        </w:rPr>
        <w:t>توقَّفوا وناقشوا: احكوا قصة عن شخص يطلب من الناس في المجتمع أن يؤمنوا بشيء يبدو مستحيلًا. كيف يستجيب الناس؟ ما الكلمات أو الأفعال التي يفعلونها وتُظهر لكَ أنهم مؤمنون؟ أوقِفوا سماع التسجيل هنا.</w:t>
      </w:r>
    </w:p>
    <w:p>
      <w:pPr>
        <w:bidi/>
      </w:pPr>
      <w:r>
        <w:rPr>
          <w:rtl/>
          <w:cs/>
          <w:lang w:val="ar_AE" w:bidi="ar_AE"/>
        </w:rPr>
      </w:r>
      <w:r>
        <w:rPr>
          <w:rtl/>
          <w:cs/>
          <w:lang w:val="ar_AE" w:bidi="ar_AE"/>
        </w:rPr>
        <w:t>عندما وصلوا إلى بيت يايرُس، كان بإمكانهم رؤية الناس يبكون وسماع صوتهم وهُم ينوحون، كما كان هناك الكثير من الارتباك والإثارة. كان الناس ينوحون أو يصرخون بصوت مرتفع صرخات طويلة تُعبِّر عن الأسى أو الحُزن العظيم. ومن المتعارَف أنَّ الناس ينوحون، أو يُظهرون الحُزن عندما يحدث شيء ما مثل خسارة فادحة أو موت شخصٍ ما. وكان الناس الذين يصنعون كل هذا الضجيج والضوضاء مُحترفي نُواح، حتى أنَّ أفقر العائلات كانت تستأجر نائحين مُحترفين عندما يموت شخص ما. كان يُدفع للنائحين المحترفين مبلغًا من المال ليذهبوا إلى بيت شخص كان قد مات ويُظهرون علامات الحُزن والأسى مثل البكاء والنواح. كان يايرُس قائدًا مُهمًا في المجمع، وكان ليايرُس عدد كبير من النائحين المحترفين. لم يكن محترفو النُواح حزانى في الواقع، بل كانوا يتصرَّفون كما لو أنهم حزانى ومفجوعون على موت هذه الفتاة. كانوا يتلقُّون المال ليتصرفوا بهذه الطريقة.</w:t>
      </w:r>
    </w:p>
    <w:p>
      <w:pPr>
        <w:bidi/>
      </w:pPr>
      <w:r>
        <w:rPr>
          <w:rtl/>
          <w:cs/>
          <w:lang w:val="ar_AE" w:bidi="ar_AE"/>
        </w:rPr>
      </w:r>
      <w:r>
        <w:rPr>
          <w:rtl/>
          <w:cs/>
          <w:lang w:val="ar_AE" w:bidi="ar_AE"/>
        </w:rPr>
        <w:t>توقَّفوا وناقشوا: تحدثوا عما يحدث في مجتمعكم عندما يموت أحدهم. كيف تحزن العائلة؟ ما العادات التي يجب أن تحتفظ بها العائلة؟ ماذا يفعل المجتمع لمساعدة العائلة في حدادها؟ هل تستخدمون أية كلمات خاصة لوصف بكاء النائحين؟ أوقِفوا سماع التسجيل هنا.</w:t>
      </w:r>
    </w:p>
    <w:p>
      <w:pPr>
        <w:bidi/>
      </w:pPr>
      <w:r>
        <w:rPr>
          <w:rtl/>
          <w:cs/>
          <w:lang w:val="ar_AE" w:bidi="ar_AE"/>
        </w:rPr>
      </w:r>
      <w:r>
        <w:rPr>
          <w:rtl/>
          <w:cs/>
          <w:lang w:val="ar_AE" w:bidi="ar_AE"/>
        </w:rPr>
        <w:t xml:space="preserve">ذهب يسوع إلى حيث كان النائحون المحترفون مُجتمعين. سأل يسوع محترفي النُواح لماذا كانوا يُصدرون كل ذلك الضجيج والنواح، قال يسوع: لم تمُت الصبية، إنها نائمة". ضحك الجمع على يسوع عندما قال أن الفتاة نائمة. فإن عُمر هذه الفتاة 12 عامًا. استخدِم الكلمة المناسبة لفتاة تبلغ من العمر 12 عامًا عند ترجمة كلمة "صبية". لا نعرف أن عمرها 12 عامًا إلا عند نهاية القصة، لكن لا يزال من الضروري استخدام الكلمات المناسبة لفتاة تبلغ من العمر 12 عامًا عند التحدث عنها. </w:t>
      </w:r>
    </w:p>
    <w:p>
      <w:pPr>
        <w:bidi/>
      </w:pPr>
      <w:r>
        <w:rPr>
          <w:rtl/>
          <w:cs/>
          <w:lang w:val="ar_AE" w:bidi="ar_AE"/>
        </w:rPr>
      </w:r>
      <w:r>
        <w:rPr>
          <w:rtl/>
          <w:cs/>
          <w:lang w:val="ar_AE" w:bidi="ar_AE"/>
        </w:rPr>
        <w:t>كثيرًا ما كان يسوع يقول عن شخص مَيْت أنه نائم فحسب. استخدَم يسوع مصطلح "نائم" للإشارة إلى شخص مات لكنه سيقوم من جديد إلى الحياة. كانت الفتاة ميتة حقًا وعرف جماعة النائحين أنها ماتت. لقد ظنوا أن يسوع كان حقًا يقول أن الفتاة نائمة فحسب. لهذا ضحكَ النائحون. عندما كان محترفو النُواح يضحكون، كانوا يسخرون من يسوع أو يستهزئون به. كان هذا أكثر من الضحك على أمرٍ مسلٍ. لقد عرفوا أنَّ الصبية ماتت، كما عرف يسوع أنها ماتت. عرف أيضًا يسوع أن الصبية ستعود إلى الحياة.</w:t>
      </w:r>
    </w:p>
    <w:p>
      <w:pPr>
        <w:bidi/>
      </w:pPr>
      <w:r>
        <w:rPr>
          <w:rtl/>
          <w:cs/>
          <w:lang w:val="ar_AE" w:bidi="ar_AE"/>
        </w:rPr>
      </w:r>
      <w:r>
        <w:rPr>
          <w:rtl/>
          <w:cs/>
          <w:lang w:val="ar_AE" w:bidi="ar_AE"/>
        </w:rPr>
        <w:t>توقفوا وناقشوا: احكوا قصة تقوم فيها الشخصية الرئيسية بفِعل أو قول شيء يبدو غريبًا على أحدهم. يبدؤون في الضحك على هذا الشخص أو السخرية منه أو الاستهزاء به. لاحظوا الكلمات التي يستخدمها الراوي لوصف الضحك. أوقِفوا سماع التسجيل هنا.</w:t>
      </w:r>
    </w:p>
    <w:p>
      <w:pPr>
        <w:bidi/>
      </w:pPr>
      <w:r>
        <w:rPr>
          <w:rtl/>
          <w:cs/>
          <w:lang w:val="ar_AE" w:bidi="ar_AE"/>
        </w:rPr>
      </w:r>
      <w:r>
        <w:rPr>
          <w:rtl/>
          <w:cs/>
          <w:lang w:val="ar_AE" w:bidi="ar_AE"/>
        </w:rPr>
        <w:t>جعل يسوع جميع النائحين المحترفين يغادرون البيت. ثم أخذ يسوع بطرس ويعقوب ويوحنا وأبا الفتاة ودخلوا الغرفة التي كانت الفتاة مضطجعة فيها. إنَّ يايرُس أبو الفتاة، ولا نعرف كم من الوقت مضى على موتها. ماتت بعد أن ترك يايرُس المنزل ليذهب لإحضار يسوع. لقد اتَّسع الوقت لإعداد جسدها ومكان لدفنها. في هذه الثقافة والزمان، كان الدفن عادةً ما يحدث في ذات اليوم الذي مات فيه.</w:t>
      </w:r>
    </w:p>
    <w:p>
      <w:pPr>
        <w:bidi/>
      </w:pPr>
      <w:r>
        <w:rPr>
          <w:rtl/>
          <w:cs/>
          <w:lang w:val="ar_AE" w:bidi="ar_AE"/>
        </w:rPr>
      </w:r>
      <w:r>
        <w:rPr>
          <w:rtl/>
          <w:cs/>
          <w:lang w:val="ar_AE" w:bidi="ar_AE"/>
        </w:rPr>
        <w:t>ذهب يسوع إلى جانب السرير حيث كانت الفتاة الميّتة مضطجعة. أمسك يسوع بيد الفتاة. قالت الشريعة الدينية إنَّ لمْس شخص مَيْت، يجعل مَن لمَسَه نجسًا. عرف يسوع الشريعة، كما عرفها يايرُس. أمسك يسوع بيد الفتاة الميّتة مع أنها جعلته نجسًا وفقًا للشريعة،</w:t>
      </w:r>
    </w:p>
    <w:p>
      <w:pPr>
        <w:bidi/>
      </w:pPr>
      <w:r>
        <w:rPr>
          <w:rtl/>
          <w:cs/>
          <w:lang w:val="ar_AE" w:bidi="ar_AE"/>
        </w:rPr>
      </w:r>
      <w:r>
        <w:rPr>
          <w:rtl/>
          <w:cs/>
          <w:lang w:val="ar_AE" w:bidi="ar_AE"/>
        </w:rPr>
        <w:t>تحدَّث يسوع مع الفتاة الميّتة مستخدمًا لُغته التي وُلد فيها، أو اللُغة التي تحدَّثها يسوع وتحدَّثتها هذه الفتاة في البيت. قال يسوع: "طليثا قومي". استخدِم الكلمات ذاتها وأنت تحكي القصة. ثم يعطي مرقس تَرْجَمَة الكلمتَين، أو معنى الكلمتَين. كان يسوع يقول: "قومي، أيتها الفتاة الصغيرة". عند تَرْجَمَة الكلمة "طليثا"، تحقق من استخدام الكلمة المناسبة لفتاة تبلغ من العمر 12 عامًا. قومي، فِعل في صيغة الأمر، ويمكن أن تُترجم هذه الكلمة أيضًا على أنها "قِفي". وقفت الصبية في الحال ومَشَتْ هنا فقط يخبرنا مرقس أن عمر الفتاة 12 عامًا.</w:t>
      </w:r>
    </w:p>
    <w:p>
      <w:pPr>
        <w:bidi/>
      </w:pPr>
      <w:r>
        <w:rPr>
          <w:rtl/>
          <w:cs/>
          <w:lang w:val="ar_AE" w:bidi="ar_AE"/>
        </w:rPr>
      </w:r>
      <w:r>
        <w:rPr>
          <w:rtl/>
          <w:cs/>
          <w:lang w:val="ar_AE" w:bidi="ar_AE"/>
        </w:rPr>
        <w:t xml:space="preserve">كان يايرُس وأم الفتاة مغمورَين بالفرح، وهو شعور من الدهشة، مُختلطًا بالخوف والرُعب. لقد كانوا سعداءً للغاية. وكانوا مُنذهلين تمامًا. لقد عرفا أن ابنتهما ميتة وهي الآن تتجول في الغرفة. أعطاهما يسوع أوامر صارمة ألا يُخبِرا أحدًا بما حدث. ثم قال يسوع أن تُعطَى الفتاة شيئًا لتأكل. </w:t>
      </w:r>
    </w:p>
    <w:p>
      <w:pPr>
        <w:bidi/>
      </w:pPr>
      <w:r>
        <w:rPr>
          <w:rtl/>
          <w:cs/>
          <w:lang w:val="ar_AE" w:bidi="ar_AE"/>
        </w:rPr>
      </w:r>
      <w:r>
        <w:rPr>
          <w:rtl/>
          <w:cs/>
          <w:lang w:val="ar_AE" w:bidi="ar_AE"/>
        </w:rPr>
        <w:t>بالنظر إلى القصتَين، قصة المرأة نازفة الدَم وقصة الفتاة الميّتة، يخبرنا مرقس بأن المرأة كانت مريضة أو تنزف منذ اثنتي عشرة سنة. من المحتمل أن المرأة كانت نجسة ومعزولة لمدة ثلث حياتها تقريبًا. كما أنَّ الفتاة التي ماتت، تبلغ من العمر 12 عامًا. إنها مستعدة لأن تبدأ الآن حياتها امرأة شابة. يَشفي يسوع هاتَين المرأتَين ويُظهر أنَّ له سلطان على المرَض والموت.</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 إلى نسخة صوتية لبشارة مرقس 5: 35–43 بترجمة أكثر دقة وسلاسة.</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يصور الفريق هذا المقطع.</w:t>
      </w:r>
    </w:p>
    <w:p>
      <w:pPr>
        <w:bidi/>
      </w:pPr>
      <w:r>
        <w:rPr>
          <w:rtl/>
          <w:cs/>
          <w:lang w:val="ar_AE" w:bidi="ar_AE"/>
        </w:rPr>
      </w:r>
      <w:r>
        <w:rPr>
          <w:rtl/>
          <w:cs/>
          <w:lang w:val="ar_AE" w:bidi="ar_AE"/>
        </w:rPr>
        <w:t>يحتوي هذا المقطع على 3 مشاهد.</w:t>
      </w:r>
    </w:p>
    <w:p>
      <w:pPr>
        <w:bidi/>
      </w:pPr>
      <w:r>
        <w:rPr>
          <w:rtl/>
          <w:cs/>
          <w:lang w:val="ar_AE" w:bidi="ar_AE"/>
        </w:rPr>
      </w:r>
      <w:r>
        <w:rPr>
          <w:b/>
          <w:rtl/>
          <w:cs/>
          <w:lang w:val="ar_AE" w:bidi="ar_AE"/>
        </w:rPr>
        <w:t>المشهد الأول:</w:t>
      </w:r>
      <w:r>
        <w:rPr>
          <w:rtl/>
          <w:cs/>
          <w:lang w:val="ar_AE" w:bidi="ar_AE"/>
        </w:rPr>
        <w:t xml:space="preserve"> يأتي مُرسلي بيت يايرُس ليخبروه بموت ابنته، فيحضه الرب يسوع على الإيمان، ويتوجهون جميعًا إلى بيت يايرُس.</w:t>
      </w:r>
    </w:p>
    <w:p>
      <w:pPr>
        <w:bidi/>
      </w:pPr>
      <w:r>
        <w:rPr>
          <w:rtl/>
          <w:cs/>
          <w:lang w:val="ar_AE" w:bidi="ar_AE"/>
        </w:rPr>
      </w:r>
      <w:r>
        <w:rPr>
          <w:b/>
          <w:rtl/>
          <w:cs/>
          <w:lang w:val="ar_AE" w:bidi="ar_AE"/>
        </w:rPr>
        <w:t>المشهد الثاني:</w:t>
      </w:r>
      <w:r>
        <w:rPr>
          <w:rtl/>
          <w:cs/>
          <w:lang w:val="ar_AE" w:bidi="ar_AE"/>
        </w:rPr>
        <w:t xml:space="preserve"> عندما يصلون إلى بيت يايرُس، يلاقون المعزيين بين نواح وبكاء. فيقول الرب يسوع: "لِمَاذَا تَضِجُّونَ وَتَبْكُونَ؟ لَمْ تَمُتِ ٱلصَّبِيَّةُ لَكِنَّهَا نَائِمَةٌ". فضحك الناس منه.</w:t>
      </w:r>
    </w:p>
    <w:p>
      <w:pPr>
        <w:bidi/>
      </w:pPr>
      <w:r>
        <w:rPr>
          <w:rtl/>
          <w:cs/>
          <w:lang w:val="ar_AE" w:bidi="ar_AE"/>
        </w:rPr>
      </w:r>
      <w:r>
        <w:rPr>
          <w:b/>
          <w:rtl/>
          <w:cs/>
          <w:lang w:val="ar_AE" w:bidi="ar_AE"/>
        </w:rPr>
        <w:t>المشهد الثالث:</w:t>
      </w:r>
      <w:r>
        <w:rPr>
          <w:rtl/>
          <w:cs/>
          <w:lang w:val="ar_AE" w:bidi="ar_AE"/>
        </w:rPr>
        <w:t xml:space="preserve"> يصطحب الرب يسوع يايرُس، ووالدة الفتاة، وتلاميذه الثلاثة، إلى الغرفة حيث الفتاه راقدة. فيعيد الرب يسوع الفتاة إلى الحياة، ويأمر والديها أن يقدما لها طعاما لتأكل.</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الرب يسوع</w:t>
      </w:r>
    </w:p>
    <w:p>
      <w:pPr>
        <w:pStyle w:val="ListBullet"/>
        <w:bidi/>
        <w:spacing w:line="240" w:lineRule="auto"/>
        <w:ind w:left="720"/>
      </w:pPr>
      <w:r>
        <w:rPr>
          <w:rtl/>
          <w:cs/>
          <w:lang w:val="ar_AE" w:bidi="ar_AE"/>
        </w:rPr>
      </w:r>
      <w:r>
        <w:rPr>
          <w:rtl/>
          <w:cs/>
          <w:lang w:val="ar_AE" w:bidi="ar_AE"/>
        </w:rPr>
        <w:t>يايرُس</w:t>
      </w:r>
    </w:p>
    <w:p>
      <w:pPr>
        <w:pStyle w:val="ListBullet"/>
        <w:bidi/>
        <w:spacing w:line="240" w:lineRule="auto"/>
        <w:ind w:left="720"/>
      </w:pPr>
      <w:r>
        <w:rPr>
          <w:rtl/>
          <w:cs/>
          <w:lang w:val="ar_AE" w:bidi="ar_AE"/>
        </w:rPr>
      </w:r>
      <w:r>
        <w:rPr>
          <w:rtl/>
          <w:cs/>
          <w:lang w:val="ar_AE" w:bidi="ar_AE"/>
        </w:rPr>
        <w:t>الجموع</w:t>
      </w:r>
    </w:p>
    <w:p>
      <w:pPr>
        <w:pStyle w:val="ListBullet"/>
        <w:bidi/>
        <w:spacing w:line="240" w:lineRule="auto"/>
        <w:ind w:left="720"/>
      </w:pPr>
      <w:r>
        <w:rPr>
          <w:rtl/>
          <w:cs/>
          <w:lang w:val="ar_AE" w:bidi="ar_AE"/>
        </w:rPr>
      </w:r>
      <w:r>
        <w:rPr>
          <w:rtl/>
          <w:cs/>
          <w:lang w:val="ar_AE" w:bidi="ar_AE"/>
        </w:rPr>
        <w:t>نازفة الدم</w:t>
      </w:r>
    </w:p>
    <w:p>
      <w:pPr>
        <w:pStyle w:val="ListBullet"/>
        <w:bidi/>
        <w:spacing w:line="240" w:lineRule="auto"/>
        <w:ind w:left="720"/>
      </w:pPr>
      <w:r>
        <w:rPr>
          <w:rtl/>
          <w:cs/>
          <w:lang w:val="ar_AE" w:bidi="ar_AE"/>
        </w:rPr>
      </w:r>
      <w:r>
        <w:rPr>
          <w:rtl/>
          <w:cs/>
          <w:lang w:val="ar_AE" w:bidi="ar_AE"/>
        </w:rPr>
        <w:t>مُرسلون من بيت يايرُس</w:t>
      </w:r>
    </w:p>
    <w:p>
      <w:pPr>
        <w:pStyle w:val="ListBullet"/>
        <w:bidi/>
        <w:spacing w:line="240" w:lineRule="auto"/>
        <w:ind w:left="720"/>
      </w:pPr>
      <w:r>
        <w:rPr>
          <w:rtl/>
          <w:cs/>
          <w:lang w:val="ar_AE" w:bidi="ar_AE"/>
        </w:rPr>
      </w:r>
      <w:r>
        <w:rPr>
          <w:rtl/>
          <w:cs/>
          <w:lang w:val="ar_AE" w:bidi="ar_AE"/>
        </w:rPr>
        <w:t>معزون في وفاة ابنة يايرُس</w:t>
      </w:r>
    </w:p>
    <w:p>
      <w:pPr>
        <w:pStyle w:val="ListBullet"/>
        <w:bidi/>
        <w:spacing w:line="240" w:lineRule="auto"/>
        <w:ind w:left="720"/>
      </w:pPr>
      <w:r>
        <w:rPr>
          <w:rtl/>
          <w:cs/>
          <w:lang w:val="ar_AE" w:bidi="ar_AE"/>
        </w:rPr>
      </w:r>
      <w:r>
        <w:rPr>
          <w:rtl/>
          <w:cs/>
          <w:lang w:val="ar_AE" w:bidi="ar_AE"/>
        </w:rPr>
        <w:t>الأم</w:t>
      </w:r>
    </w:p>
    <w:p>
      <w:pPr>
        <w:pStyle w:val="ListBullet"/>
        <w:bidi/>
        <w:spacing w:line="240" w:lineRule="auto"/>
        <w:ind w:left="720"/>
      </w:pPr>
      <w:r>
        <w:rPr>
          <w:rtl/>
          <w:cs/>
          <w:lang w:val="ar_AE" w:bidi="ar_AE"/>
        </w:rPr>
      </w:r>
      <w:r>
        <w:rPr>
          <w:rtl/>
          <w:cs/>
          <w:lang w:val="ar_AE" w:bidi="ar_AE"/>
        </w:rPr>
        <w:t>الفتاة</w:t>
      </w:r>
    </w:p>
    <w:p>
      <w:pPr>
        <w:pStyle w:val="ListBullet"/>
        <w:bidi/>
        <w:spacing w:line="240" w:lineRule="auto"/>
        <w:ind w:left="720"/>
      </w:pPr>
      <w:r>
        <w:rPr>
          <w:rtl/>
          <w:cs/>
          <w:lang w:val="ar_AE" w:bidi="ar_AE"/>
        </w:rPr>
      </w:r>
      <w:r>
        <w:rPr>
          <w:rtl/>
          <w:cs/>
          <w:lang w:val="ar_AE" w:bidi="ar_AE"/>
        </w:rPr>
        <w:t>ثلاثة من تلاميذ الرب يسوع (بطرس ويعقوب ويوحنا)</w:t>
      </w:r>
    </w:p>
    <w:p>
      <w:pPr>
        <w:bidi/>
      </w:pPr>
      <w:r>
        <w:rPr>
          <w:rtl/>
          <w:cs/>
          <w:lang w:val="ar_AE" w:bidi="ar_AE"/>
        </w:rPr>
      </w:r>
      <w:r>
        <w:rPr>
          <w:rtl/>
          <w:cs/>
          <w:lang w:val="ar_AE" w:bidi="ar_AE"/>
        </w:rPr>
        <w:t>المشهد الأول لا يزال يقع في أحد شوارع بلدة كفرناحوم، ويتحدث الرب يسوع إلى المرأة التي شفاها توًا. بينما كان الرب يسوع لا يزال يتكلم مع المرأة، يأتي بعض الرجال من بيت يايرُس، ويخبرون يايرُس بموت ابنته، ويحثونه بألا يزعج المُعلم،</w:t>
      </w:r>
    </w:p>
    <w:p>
      <w:pPr>
        <w:bidi/>
      </w:pPr>
      <w:r>
        <w:rPr>
          <w:rtl/>
          <w:cs/>
          <w:lang w:val="ar_AE" w:bidi="ar_AE"/>
        </w:rPr>
      </w:r>
      <w:r>
        <w:rPr>
          <w:rtl/>
          <w:cs/>
          <w:lang w:val="ar_AE" w:bidi="ar_AE"/>
        </w:rPr>
        <w:t>فيسمع الرب يسوع حديث الرجال.</w:t>
      </w:r>
    </w:p>
    <w:p>
      <w:pPr>
        <w:bidi/>
      </w:pPr>
      <w:r>
        <w:rPr>
          <w:rtl/>
          <w:cs/>
          <w:lang w:val="ar_AE" w:bidi="ar_AE"/>
        </w:rPr>
      </w:r>
      <w:r>
        <w:rPr>
          <w:rtl/>
          <w:cs/>
          <w:lang w:val="ar_AE" w:bidi="ar_AE"/>
        </w:rPr>
        <w:t>توقّفوا وتدرّبوا على هذا المشهد. حدد موقع كل شخص ليكون الرب يسوع قادر على سماع المرأة ومرسلي بيت يايرُس. فالرب يسوع يتحدث مع نازفة الدم، التي هي ساجدة على ركبتيها أمامه. ويايرس واقف بالقرب من الرب يسوع، فيأتي الرجال ليتحدثوا إلى يايرس. فيسمعهم الرب يسوع، ليوجه حديثه إلى يايرُس. أوقِفوا سماع التسجيل الصوتي هنا.</w:t>
      </w:r>
    </w:p>
    <w:p>
      <w:pPr>
        <w:bidi/>
      </w:pPr>
      <w:r>
        <w:rPr>
          <w:rtl/>
          <w:cs/>
          <w:lang w:val="ar_AE" w:bidi="ar_AE"/>
        </w:rPr>
      </w:r>
      <w:r>
        <w:rPr>
          <w:rtl/>
          <w:cs/>
          <w:lang w:val="ar_AE" w:bidi="ar_AE"/>
        </w:rPr>
        <w:t>فيحض الرب يسوع يايرس على الإيمان؛ ولم يخبره بما سيفعله. ثم يترك الجمع في الشارع، كما ترك 9 من تلاميذه معهم، ويصطحب بطرس ويعقوب ويوحنا مع يايرُس إلى بيت يايرُس.</w:t>
      </w:r>
    </w:p>
    <w:p>
      <w:pPr>
        <w:bidi/>
      </w:pPr>
      <w:r>
        <w:rPr>
          <w:rtl/>
          <w:cs/>
          <w:lang w:val="ar_AE" w:bidi="ar_AE"/>
        </w:rPr>
      </w:r>
      <w:r>
        <w:rPr>
          <w:rtl/>
          <w:cs/>
          <w:lang w:val="ar_AE" w:bidi="ar_AE"/>
        </w:rPr>
        <w:t>في المشهد الثاني، يصل الرب يسوع إلى بيت يايرس. ولأن يايرس كان رئيسًا، ربما كان بيته كبيرًا ببوابة وبساحة في وسطه، كان يجلس فيها النوَّاحين لا في المنزل نفسه، حيث يراهم ويسمعهم الرب يسوع ويايرس، يبكون ويولولون. فالولولة صراخ جهير تعبيرًا عن الحزن العميق. يدخل الرب يسوع الساحة ويسأل لما هكذا يبكون ويولولون، من ثم يقول: "لَمْ تَمُتِ ٱلصَّبِيَّةُ لَكِنَّهَا نَائِمَةٌ". وحين يسمع النواحون قوله بانها نائمة، يضجون بالضحك منه سخرية. ولتأكدهم أن الصبية ميتة، فعدوا الرب يسوع أحمقًا! ليأمرهم الرب يسوع بالخروج.</w:t>
      </w:r>
    </w:p>
    <w:p>
      <w:pPr>
        <w:bidi/>
      </w:pPr>
      <w:r>
        <w:rPr>
          <w:rtl/>
          <w:cs/>
          <w:lang w:val="ar_AE" w:bidi="ar_AE"/>
        </w:rPr>
      </w:r>
      <w:r>
        <w:rPr>
          <w:rtl/>
          <w:cs/>
          <w:lang w:val="ar_AE" w:bidi="ar_AE"/>
        </w:rPr>
        <w:t>توقفوا وناقشوا: احكوا قصة يذكر فيها أحدهم شيئًا يبدو أحمقًا أو جنونًا للجميع. فضحك السامعون من الراوي، ضحك يحمل سخرية وهُزءًا منه. أنصت إلى طبيعة الضحك، وصفه؛ بما تعبر عنه بأسلوبك؟ أوقِفوا سماع التسجيل الصوتي هنا.</w:t>
      </w:r>
    </w:p>
    <w:p>
      <w:pPr>
        <w:bidi/>
      </w:pPr>
      <w:r>
        <w:rPr>
          <w:rtl/>
          <w:cs/>
          <w:lang w:val="ar_AE" w:bidi="ar_AE"/>
        </w:rPr>
      </w:r>
      <w:r>
        <w:rPr>
          <w:rtl/>
          <w:cs/>
          <w:lang w:val="ar_AE" w:bidi="ar_AE"/>
        </w:rPr>
        <w:t>يبدأ المشهد الثالث بخروج النوَّاحين. ويدخل الرب يسوع البيت بصحبة يايرس وأم الصبية، بالإضافة إلى بطرس ويعقوب ويوحنا. ويدخلون جميعًا إلى الغرفة حيث الصبية راقدة. ربما كان مرقدها فراشًا على الأرض أو محمولًا على أعمدة. فيتوجه الرب يسوع نحو الصبية ويمسك يديها، ويقول لها: "طَلِيثَا، قُومِي!" كلمتان نطقهما باللغة العامية في تلك المنطقة؛ إنها اللغة التي كانت تتحدث بها الصبية في بيتها مع والدتها؛ لا لغة وسيطة. ويتبعها مرقس البشير بترجمة دقيقة؛ فالرب يسوع يقول "يا صغيرتي، أقول لك: قومي!" احرص على استخدام لفظة المناداة المناسبة لفتاة تبلغ من العمر 12 عامًا في ترجمة مناداته لها. و"قومي" فعل أمر! كما تعني "قفي". فتحيا الصبية مجددًا وتقف على قدميها. فكان الفعل في الحال. لم تستيقظ من سباتها ببطء، إنما قامت وقفت فور أمر الرب يسوع لها بأن تقم وتقف. وبدأت تمشي في الغرفة؛ وهنا يعرفنا مرقس بأنها تبلغ 12 ربيعًا. ولأنها في الثانية عشر من عمرها، احرص على انتقاء كل كلمات وصفها بما يتناسب مع عمرها.</w:t>
      </w:r>
    </w:p>
    <w:p>
      <w:pPr>
        <w:bidi/>
      </w:pPr>
      <w:r>
        <w:rPr>
          <w:rtl/>
          <w:cs/>
          <w:lang w:val="ar_AE" w:bidi="ar_AE"/>
        </w:rPr>
      </w:r>
      <w:r>
        <w:rPr>
          <w:rtl/>
          <w:cs/>
          <w:lang w:val="ar_AE" w:bidi="ar_AE"/>
        </w:rPr>
        <w:t>فاندهشوا وبهتوا! يقصد كل الذين في الغرفة، وهذا يشمل يايرس وأمها وبطرس ويعقوب ويوحنا. فالبُهت يعني مزيج من الخوف والرهبة في اندهاشهم.</w:t>
      </w:r>
    </w:p>
    <w:p>
      <w:pPr>
        <w:bidi/>
      </w:pPr>
      <w:r>
        <w:rPr>
          <w:rtl/>
          <w:cs/>
          <w:lang w:val="ar_AE" w:bidi="ar_AE"/>
        </w:rPr>
      </w:r>
      <w:r>
        <w:rPr>
          <w:rtl/>
          <w:cs/>
          <w:lang w:val="ar_AE" w:bidi="ar_AE"/>
        </w:rPr>
        <w:t>توقّفوا وناقشوا: احكوا قصة عن معجزة ما. تحدثوا عن كيفية رد فعل الناس الذين رأوا المعجزة. استمعوا بانتباه إلىما نطقوا به تعبيرا عن مشاعرهم. ربما لديكم طريقة خاصة تصف الدهشة والخوف والرهبة التي شعر بها الناس. أوقِفوا سماع التسجيل الصوتي هنا.</w:t>
      </w:r>
    </w:p>
    <w:p>
      <w:pPr>
        <w:bidi/>
      </w:pPr>
      <w:r>
        <w:rPr>
          <w:rtl/>
          <w:cs/>
          <w:lang w:val="ar_AE" w:bidi="ar_AE"/>
        </w:rPr>
      </w:r>
      <w:r>
        <w:rPr>
          <w:rtl/>
          <w:cs/>
          <w:lang w:val="ar_AE" w:bidi="ar_AE"/>
        </w:rPr>
        <w:t>ثم أمرهما الرب يسوع أمرًا بألا يخبرا أحد بما حدث، كما أمرهما بأن يقدما لها شيئًا لتأكل.</w:t>
      </w:r>
    </w:p>
    <w:p>
      <w:pPr>
        <w:bidi/>
      </w:pPr>
      <w:r>
        <w:rPr>
          <w:rtl/>
          <w:cs/>
          <w:lang w:val="ar_AE" w:bidi="ar_AE"/>
        </w:rPr>
      </w:r>
      <w:r>
        <w:rPr>
          <w:rtl/>
          <w:cs/>
          <w:lang w:val="ar_AE" w:bidi="ar_AE"/>
        </w:rPr>
        <w:t>والآن، يتعين على المجموعة رسم مشاهد المقطع وما يجري فيه من أحداث على لوحة، أو ترسم صورًا، أو أن تستخدم أشياء ملموسة للتصوير المرئي.</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 إلى نسخة صوتية لبشارة مرقس 5: 35–43 بترجمة أكثر دقة وسلاسة.</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الرب يسوع</w:t>
      </w:r>
    </w:p>
    <w:p>
      <w:pPr>
        <w:pStyle w:val="ListBullet"/>
        <w:bidi/>
        <w:spacing w:line="240" w:lineRule="auto"/>
        <w:ind w:left="720"/>
      </w:pPr>
      <w:r>
        <w:rPr>
          <w:rtl/>
          <w:cs/>
          <w:lang w:val="ar_AE" w:bidi="ar_AE"/>
        </w:rPr>
      </w:r>
      <w:r>
        <w:rPr>
          <w:rtl/>
          <w:cs/>
          <w:lang w:val="ar_AE" w:bidi="ar_AE"/>
        </w:rPr>
        <w:t>يايرُس</w:t>
      </w:r>
    </w:p>
    <w:p>
      <w:pPr>
        <w:pStyle w:val="ListBullet"/>
        <w:bidi/>
        <w:spacing w:line="240" w:lineRule="auto"/>
        <w:ind w:left="720"/>
      </w:pPr>
      <w:r>
        <w:rPr>
          <w:rtl/>
          <w:cs/>
          <w:lang w:val="ar_AE" w:bidi="ar_AE"/>
        </w:rPr>
      </w:r>
      <w:r>
        <w:rPr>
          <w:rtl/>
          <w:cs/>
          <w:lang w:val="ar_AE" w:bidi="ar_AE"/>
        </w:rPr>
        <w:t>الجموع</w:t>
      </w:r>
    </w:p>
    <w:p>
      <w:pPr>
        <w:pStyle w:val="ListBullet"/>
        <w:bidi/>
        <w:spacing w:line="240" w:lineRule="auto"/>
        <w:ind w:left="720"/>
      </w:pPr>
      <w:r>
        <w:rPr>
          <w:rtl/>
          <w:cs/>
          <w:lang w:val="ar_AE" w:bidi="ar_AE"/>
        </w:rPr>
      </w:r>
      <w:r>
        <w:rPr>
          <w:rtl/>
          <w:cs/>
          <w:lang w:val="ar_AE" w:bidi="ar_AE"/>
        </w:rPr>
        <w:t>نازفة الدم</w:t>
      </w:r>
    </w:p>
    <w:p>
      <w:pPr>
        <w:pStyle w:val="ListBullet"/>
        <w:bidi/>
        <w:spacing w:line="240" w:lineRule="auto"/>
        <w:ind w:left="720"/>
      </w:pPr>
      <w:r>
        <w:rPr>
          <w:rtl/>
          <w:cs/>
          <w:lang w:val="ar_AE" w:bidi="ar_AE"/>
        </w:rPr>
      </w:r>
      <w:r>
        <w:rPr>
          <w:rtl/>
          <w:cs/>
          <w:lang w:val="ar_AE" w:bidi="ar_AE"/>
        </w:rPr>
        <w:t>مُرسلون من بيت يايرُس</w:t>
      </w:r>
    </w:p>
    <w:p>
      <w:pPr>
        <w:pStyle w:val="ListBullet"/>
        <w:bidi/>
        <w:spacing w:line="240" w:lineRule="auto"/>
        <w:ind w:left="720"/>
      </w:pPr>
      <w:r>
        <w:rPr>
          <w:rtl/>
          <w:cs/>
          <w:lang w:val="ar_AE" w:bidi="ar_AE"/>
        </w:rPr>
      </w:r>
      <w:r>
        <w:rPr>
          <w:rtl/>
          <w:cs/>
          <w:lang w:val="ar_AE" w:bidi="ar_AE"/>
        </w:rPr>
        <w:t>معزون في وفاة ابنة يايرُس</w:t>
      </w:r>
    </w:p>
    <w:p>
      <w:pPr>
        <w:pStyle w:val="ListBullet"/>
        <w:bidi/>
        <w:spacing w:line="240" w:lineRule="auto"/>
        <w:ind w:left="720"/>
      </w:pPr>
      <w:r>
        <w:rPr>
          <w:rtl/>
          <w:cs/>
          <w:lang w:val="ar_AE" w:bidi="ar_AE"/>
        </w:rPr>
      </w:r>
      <w:r>
        <w:rPr>
          <w:rtl/>
          <w:cs/>
          <w:lang w:val="ar_AE" w:bidi="ar_AE"/>
        </w:rPr>
        <w:t>الأم</w:t>
      </w:r>
    </w:p>
    <w:p>
      <w:pPr>
        <w:pStyle w:val="ListBullet"/>
        <w:bidi/>
        <w:spacing w:line="240" w:lineRule="auto"/>
        <w:ind w:left="720"/>
      </w:pPr>
      <w:r>
        <w:rPr>
          <w:rtl/>
          <w:cs/>
          <w:lang w:val="ar_AE" w:bidi="ar_AE"/>
        </w:rPr>
      </w:r>
      <w:r>
        <w:rPr>
          <w:rtl/>
          <w:cs/>
          <w:lang w:val="ar_AE" w:bidi="ar_AE"/>
        </w:rPr>
        <w:t>الفتاة</w:t>
      </w:r>
    </w:p>
    <w:p>
      <w:pPr>
        <w:pStyle w:val="ListBullet"/>
        <w:bidi/>
        <w:spacing w:line="240" w:lineRule="auto"/>
        <w:ind w:left="720"/>
      </w:pPr>
      <w:r>
        <w:rPr>
          <w:rtl/>
          <w:cs/>
          <w:lang w:val="ar_AE" w:bidi="ar_AE"/>
        </w:rPr>
      </w:r>
      <w:r>
        <w:rPr>
          <w:rtl/>
          <w:cs/>
          <w:lang w:val="ar_AE" w:bidi="ar_AE"/>
        </w:rPr>
        <w:t>ثلاثة من تلاميذ الرب يسوع (بطرس ويعقوب ويوحنا)</w:t>
      </w:r>
    </w:p>
    <w:p>
      <w:pPr>
        <w:bidi/>
      </w:pPr>
      <w:r>
        <w:rPr>
          <w:rtl/>
          <w:cs/>
          <w:lang w:val="ar_AE" w:bidi="ar_AE"/>
        </w:rPr>
      </w:r>
      <w:r>
        <w:rPr>
          <w:rtl/>
          <w:cs/>
          <w:lang w:val="ar_AE" w:bidi="ar_AE"/>
        </w:rPr>
        <w:t>عليكم كمجموعة القيام بتمثيل المقطع مرتين، وذلك بلغتكم الأم.</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تأكدوا من عدم إهمال تمثيل الأجزاء الصعبة أو المهمة من القصة. ساعدوا بعضكم البعض على تذكر كل جزء من القصة.</w:t>
      </w:r>
    </w:p>
    <w:p>
      <w:pPr>
        <w:bidi/>
      </w:pPr>
      <w:r>
        <w:rPr>
          <w:rtl/>
          <w:cs/>
          <w:lang w:val="ar_AE" w:bidi="ar_AE"/>
        </w:rPr>
      </w:r>
      <w:r>
        <w:rPr>
          <w:rtl/>
          <w:cs/>
          <w:lang w:val="ar_AE" w:bidi="ar_AE"/>
        </w:rPr>
        <w:t xml:space="preserve">أوقفوا هذا التسجيل مؤقتًا هنا، ومثّلوا المقطع. </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يلعب الشخصية: "ماذا تشعر أو بمَ تفكّر؟" وعلى من يؤدي الدور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هذا التسجيل مؤقتاً هنا، وقوموا بتمثيل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في المشهد الأول، يتوقف الرب يسوع في الشارع ويتحدث إلى المرأة التي شُفيت. أما هي فتروي قصة مرضها للرب يسوع. بينما ينتظر يايرس ليُنهي الرب يسوع حديثه مع المرأة ويواصل مسيره إلى بيت يايرس حيث ابنة يايرس المريضة للغاية.</w:t>
      </w:r>
    </w:p>
    <w:p>
      <w:pPr>
        <w:bidi/>
      </w:pPr>
      <w:r>
        <w:rPr>
          <w:rtl/>
          <w:cs/>
          <w:lang w:val="ar_AE" w:bidi="ar_AE"/>
        </w:rPr>
      </w:r>
      <w:r>
        <w:rPr>
          <w:rtl/>
          <w:cs/>
          <w:lang w:val="ar_AE" w:bidi="ar_AE"/>
        </w:rPr>
        <w:t>أوقفوا التمثيل: اسأل مَن يؤدي دور يايرس: "كيف تشعر الآن؟" ربما تسمع إجابة تقول: "قلق جدًا"، أو "أخاف على ابنتي"، أو "أتساءل لماذا يضيع الرب يسوع وقته مع هذه المرأة." واصلوا تمثيل الدراما.</w:t>
      </w:r>
    </w:p>
    <w:p>
      <w:pPr>
        <w:bidi/>
      </w:pPr>
      <w:r>
        <w:rPr>
          <w:rtl/>
          <w:cs/>
          <w:lang w:val="ar_AE" w:bidi="ar_AE"/>
        </w:rPr>
      </w:r>
      <w:r>
        <w:rPr>
          <w:rtl/>
          <w:cs/>
          <w:lang w:val="ar_AE" w:bidi="ar_AE"/>
        </w:rPr>
        <w:t>لا يزال الرب يسوع يتحدث مع المرأة عندما يصل مرسلون من بيت يايرس ويقولون: "ابنتك ماتت الآن، لا فائدة من ازعاج المعلِّم فيما بعد."</w:t>
      </w:r>
    </w:p>
    <w:p>
      <w:pPr>
        <w:bidi/>
      </w:pPr>
      <w:r>
        <w:rPr>
          <w:rtl/>
          <w:cs/>
          <w:lang w:val="ar_AE" w:bidi="ar_AE"/>
        </w:rPr>
      </w:r>
      <w:r>
        <w:rPr>
          <w:rtl/>
          <w:cs/>
          <w:lang w:val="ar_AE" w:bidi="ar_AE"/>
        </w:rPr>
        <w:t>أوقفوا التمثيل: اسأل مَن يؤدي دور يايرس: "كيف تشعر الآن؟" ربما تسمع إجابات مثل: "لا أستطيع أن أصدق هذا. لماذا توقف الرب يسوع ليتحدث مع هذه المرأة؟ لقد كانت مريضة منذ 12 عامًا. كان من الممكن للأمر أن ينتظر! لو كنا قد واصلنا السير، فربما كنا لنصل إلى هناك في الوقت المناسب ليضع الرب يسوع يده عليها ليشفيها. ماتت ابنتي! كيف أقدر على تحمّل هذا؟" واصلوا تمثيل الدراما.</w:t>
      </w:r>
    </w:p>
    <w:p>
      <w:pPr>
        <w:bidi/>
      </w:pPr>
      <w:r>
        <w:rPr>
          <w:rtl/>
          <w:cs/>
          <w:lang w:val="ar_AE" w:bidi="ar_AE"/>
        </w:rPr>
      </w:r>
      <w:r>
        <w:rPr>
          <w:rtl/>
          <w:cs/>
          <w:lang w:val="ar_AE" w:bidi="ar_AE"/>
        </w:rPr>
        <w:t>يسمع الرب يسوع المرسلين يقولون إن ابنة يايرس ماتت. يقول الرب يسوع ليايرس: "لا تخف، آمن فقط."</w:t>
      </w:r>
    </w:p>
    <w:p>
      <w:pPr>
        <w:bidi/>
      </w:pPr>
      <w:r>
        <w:rPr>
          <w:rtl/>
          <w:cs/>
          <w:lang w:val="ar_AE" w:bidi="ar_AE"/>
        </w:rPr>
      </w:r>
      <w:r>
        <w:rPr>
          <w:rtl/>
          <w:cs/>
          <w:lang w:val="ar_AE" w:bidi="ar_AE"/>
        </w:rPr>
        <w:t>أوقفوا التمثيل. اسأل الشخص الذي يؤدي دور يايرس: "كيف تشعر الآن؟" ربما تسمع إجابات مثل: "أنا حزين"، أو "مُدمر"، أو "متحيّر من كلمات الرب يسوع. ما الذي يقصده الرب يسوع بقوله : آمن؟ لقد ماتت. ماذا يستطيع الرب يسوع فعله؟" "سأذهب مع الرب يسوع لأرى. ربما يعرف الرب يسوع شيئًا لا أعرفه أنا." واصلوا تمثيل الدراما.</w:t>
      </w:r>
    </w:p>
    <w:p>
      <w:pPr>
        <w:bidi/>
      </w:pPr>
      <w:r>
        <w:rPr>
          <w:rtl/>
          <w:cs/>
          <w:lang w:val="ar_AE" w:bidi="ar_AE"/>
        </w:rPr>
      </w:r>
      <w:r>
        <w:rPr>
          <w:rtl/>
          <w:cs/>
          <w:lang w:val="ar_AE" w:bidi="ar_AE"/>
        </w:rPr>
        <w:t>في المشهد الثاني، يرى الرب يسوع ويايرس الضجة ويسمعون العويل عندما يصلون إلى البيت. يسأل الرب يسوع النائحين: "لماذا كل هذا الضجيج؟" ثم يخبرهم أن الفتاة لم تمت، لكنها نائمة فقط، فيستهزئ به الجمع.</w:t>
      </w:r>
    </w:p>
    <w:p>
      <w:pPr>
        <w:bidi/>
      </w:pPr>
      <w:r>
        <w:rPr>
          <w:rtl/>
          <w:cs/>
          <w:lang w:val="ar_AE" w:bidi="ar_AE"/>
        </w:rPr>
      </w:r>
      <w:r>
        <w:rPr>
          <w:rtl/>
          <w:cs/>
          <w:lang w:val="ar_AE" w:bidi="ar_AE"/>
        </w:rPr>
        <w:t>أوقفوا التمثيل. اسأل الأشخاص الذين يؤدون دور الجمع: "لماذا تضحكون؟" ربما تسمع إجابات مثل: "نحن نعلم أن الفتاة ماتت، ولا نعتقد أن الرب يسوع يمكن أن يظن أنها نائمة فقط،" "من يظن الرب يسوع نفسه إنه هو؟ لم يرها الرب يسوع بعد، فكيف له أن يعرف ما إذا كانت نائمة؟ أما نحن فنعلم جميعًا أنها ماتت." واصلوا تمثيل الدراما.</w:t>
      </w:r>
    </w:p>
    <w:p>
      <w:pPr>
        <w:bidi/>
      </w:pPr>
      <w:r>
        <w:rPr>
          <w:rtl/>
          <w:cs/>
          <w:lang w:val="ar_AE" w:bidi="ar_AE"/>
        </w:rPr>
      </w:r>
      <w:r>
        <w:rPr>
          <w:rtl/>
          <w:cs/>
          <w:lang w:val="ar_AE" w:bidi="ar_AE"/>
        </w:rPr>
        <w:t>في المشهد الثالث، يُجبر الرب يسوع جميع النائحين المحترفين على الرحيل. ثم يأخذ الرب يسوع يايرس، ووالدة الفتاة، وبطرس، ويعقوب، ويوحنا ويذهبون جميعًا إلى الغرفة التي ترقد فيها الفتاة. يمد الرب يسوع يده ويأخذ يد الفتاة الميتة ويقول "يا طليثا قومي" والتي تعني "قومي يا فتاة يا صغيرة." فتقوم على الفور وتتمشّى.</w:t>
      </w:r>
    </w:p>
    <w:p>
      <w:pPr>
        <w:bidi/>
      </w:pPr>
      <w:r>
        <w:rPr>
          <w:rtl/>
          <w:cs/>
          <w:lang w:val="ar_AE" w:bidi="ar_AE"/>
        </w:rPr>
      </w:r>
      <w:r>
        <w:rPr>
          <w:rtl/>
          <w:cs/>
          <w:lang w:val="ar_AE" w:bidi="ar_AE"/>
        </w:rPr>
        <w:t>أوقفوا التمثيل. اسأل الشخص الذي يؤدي دور الأم والأب: "كيف تشعرون الآن؟" ربما تسمع إجابات مثل: "في غمرة من المشاعر"، أو "نحن مندهشون"، أو "فرحون للغاية؛ لأن ابنتنا تحيا"، أو "نحن نؤمن الآن. كيف يمكن أن يكون هذا؟ أعلم أنها كانت ميتة لكنها ها هي تحيا مرة أخرى. هذه معجزة!" اسأل الأشخاص الذين يؤدون دور بطرس، ويعقوب ويوحنا: "كيف تشعرون الآن؟" ربما تسمع إجابة تقول: "نحن مذهولون، بل أكثر من مندهشين. عندما أطاعت الريح والماء الرب يسوع، ظننت أننا رأينا اعظم المعجزات، أما هذا فأعظم جدًا! كيف يمكن للرب يسوع أن يفعل هذه الأمور؟ لا أفهم من هو الرب يسوع حقًا، لكنني أريد أن أعرف أكثر قربًا." واصلوا تمثيل الدراما.</w:t>
      </w:r>
    </w:p>
    <w:p>
      <w:pPr>
        <w:bidi/>
      </w:pPr>
      <w:r>
        <w:rPr>
          <w:rtl/>
          <w:cs/>
          <w:lang w:val="ar_AE" w:bidi="ar_AE"/>
        </w:rPr>
      </w:r>
      <w:r>
        <w:rPr>
          <w:rtl/>
          <w:cs/>
          <w:lang w:val="ar_AE" w:bidi="ar_AE"/>
        </w:rPr>
        <w:t>في النهاية، يُوصي الرب يسوع الذين في الغرفة ألا يخبروا أحدًا بما حدث وأن يقدموا للفتاة شيئًا لتأكله. بعد التمثيل، اسأل الفريق "لماذا تعتقدون أن الرب يسوع أوصاهم ألا يخبروا أحدًا بما حدث؟" ربما تسمع إجابات مثل: "لم يكن الوقت قد أتى بعد ليُظهر فيه حقيقته"، أو "كان قلقًا على الفتاة الصغيرة. لم يرد لها أن تصبح شيئًا يأتي الناس ليروه، ولم يرد أن يتشكل مستقبلها بحقيقة أنها كانت ميتة وأنها تحيا الآن."</w:t>
      </w:r>
    </w:p>
    <w:p>
      <w:pPr>
        <w:bidi/>
      </w:pPr>
      <w:r>
        <w:rPr>
          <w:rtl/>
          <w:cs/>
          <w:lang w:val="ar_AE" w:bidi="ar_AE"/>
        </w:rPr>
      </w:r>
      <w:r>
        <w:rPr>
          <w:rtl/>
          <w:cs/>
          <w:lang w:val="ar_AE" w:bidi="ar_AE"/>
        </w:rPr>
        <w:t>اسأل لماذا أمرهم الرب يسوع أن يقدموا لها شيئًا لتأكله. ربما تسمع إجابات مثل: "لم يكن يهمه إقامتها إلى الحياة فحسب، بل اهتم باحتياجاتها أيضًا – فقد كانت جائعة"، أو "ربما أراد أن يُثبت أنها حية حقًا وأنها ليست شبحا."</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 إلى نسخة صوتية لإنجيل مرقس ٥: ٣٥–٤٣ في أكثر الترجمات المفهومة لك.</w:t>
      </w:r>
    </w:p>
    <w:p>
      <w:pPr>
        <w:bidi/>
      </w:pPr>
      <w:r>
        <w:rPr>
          <w:rtl/>
          <w:cs/>
          <w:lang w:val="ar_AE" w:bidi="ar_AE"/>
        </w:rPr>
      </w:r>
      <w:r>
        <w:rPr>
          <w:rtl/>
          <w:cs/>
          <w:lang w:val="ar_AE" w:bidi="ar_AE"/>
        </w:rPr>
        <w:t xml:space="preserve">استخدمْ نفس المصطلحات التي استخدمتها من قبل للإشارة إلى </w:t>
      </w:r>
      <w:hyperlink r:id="rId31">
        <w:r>
          <w:rPr>
            <w:rtl/>
            <w:cs/>
            <w:lang w:val="ar_AE" w:bidi="ar_AE"/>
          </w:rPr>
          <w:rPr>
            <w:color w:val="0000EE"/>
            <w:u w:val="single"/>
          </w:rPr>
          <w:t>المَجمع</w:t>
        </w:r>
      </w:hyperlink>
      <w:r>
        <w:rPr>
          <w:rtl/>
          <w:cs/>
          <w:lang w:val="ar_AE" w:bidi="ar_AE"/>
        </w:rPr>
        <w:t xml:space="preserve"> و</w:t>
      </w:r>
      <w:r>
        <w:rPr>
          <w:b/>
          <w:rtl/>
          <w:cs/>
          <w:lang w:val="ar_AE" w:bidi="ar_AE"/>
        </w:rPr>
        <w:t>رئيس</w:t>
      </w:r>
      <w:r>
        <w:rPr>
          <w:rtl/>
          <w:cs/>
          <w:lang w:val="ar_AE" w:bidi="ar_AE"/>
        </w:rPr>
        <w:t xml:space="preserve"> أو </w:t>
      </w:r>
      <w:hyperlink r:id="rId74">
        <w:r>
          <w:rPr>
            <w:rtl/>
            <w:cs/>
            <w:lang w:val="ar_AE" w:bidi="ar_AE"/>
          </w:rPr>
          <w:rPr>
            <w:color w:val="0000EE"/>
            <w:u w:val="single"/>
          </w:rPr>
          <w:t>قائد المَجمع</w:t>
        </w:r>
      </w:hyperlink>
      <w:r>
        <w:rPr>
          <w:rtl/>
          <w:cs/>
          <w:lang w:val="ar_AE" w:bidi="ar_AE"/>
        </w:rPr>
        <w:t>.</w:t>
      </w:r>
    </w:p>
    <w:p>
      <w:pPr>
        <w:bidi/>
      </w:pPr>
      <w:r>
        <w:rPr>
          <w:rtl/>
          <w:cs/>
          <w:lang w:val="ar_AE" w:bidi="ar_AE"/>
        </w:rPr>
      </w:r>
      <w:r>
        <w:rPr>
          <w:rtl/>
          <w:cs/>
          <w:lang w:val="ar_AE" w:bidi="ar_AE"/>
        </w:rPr>
        <w:t xml:space="preserve">أشار الأشخاص القادمون من دار رئيس المَجمع إلى يسوع بصفته </w:t>
      </w:r>
      <w:hyperlink r:id="rId75">
        <w:r>
          <w:rPr>
            <w:rtl/>
            <w:cs/>
            <w:lang w:val="ar_AE" w:bidi="ar_AE"/>
          </w:rPr>
          <w:rPr>
            <w:color w:val="0000EE"/>
            <w:u w:val="single"/>
          </w:rPr>
          <w:t>المُعلِّم</w:t>
        </w:r>
      </w:hyperlink>
      <w:r>
        <w:rPr>
          <w:rtl/>
          <w:cs/>
          <w:lang w:val="ar_AE" w:bidi="ar_AE"/>
        </w:rPr>
        <w:t>. يُعد تعبير مُعلِّم صيغةَ احترامٍ تُظهر أنه كان معلّمًا لأمور الله، وأنه كان لديه تلاميذ/مُتعلمين تبعوه واستمعوا إلى تعاليمه. تأكدْ من عدم استخدام مصطلح يُشير فقط إلى مُدرس المدرسة. استخدمْ نفس الكلمة التي استخدمتها في قصة تهدئة العاصفة.</w:t>
      </w:r>
    </w:p>
    <w:p>
      <w:pPr>
        <w:bidi/>
      </w:pPr>
      <w:r>
        <w:rPr>
          <w:rtl/>
          <w:cs/>
          <w:lang w:val="ar_AE" w:bidi="ar_AE"/>
        </w:rPr>
      </w:r>
      <w:r>
        <w:rPr>
          <w:b/>
          <w:rtl/>
          <w:cs/>
          <w:lang w:val="ar_AE" w:bidi="ar_AE"/>
        </w:rPr>
        <w:t>سَمع</w:t>
      </w:r>
      <w:r>
        <w:rPr>
          <w:rtl/>
          <w:cs/>
          <w:lang w:val="ar_AE" w:bidi="ar_AE"/>
        </w:rPr>
        <w:t xml:space="preserve"> يسوعُ أولئك الأشخاص يُخبرون يايرُس ألا يُزعِج يسوعَ. تقول بعض الترجمات أن يسوع تجاهل تلك الرسالة لأن هذا هو ما حدث بالفعل. في الواقع، قاطَع يسوعُ أولئك الأشخاص بينما كانوا لا يزالون يتحدثون مع يايرُس.</w:t>
      </w:r>
    </w:p>
    <w:p>
      <w:pPr>
        <w:bidi/>
      </w:pPr>
      <w:r>
        <w:rPr>
          <w:rtl/>
          <w:cs/>
          <w:lang w:val="ar_AE" w:bidi="ar_AE"/>
        </w:rPr>
      </w:r>
      <w:r>
        <w:rPr>
          <w:rtl/>
          <w:cs/>
          <w:lang w:val="ar_AE" w:bidi="ar_AE"/>
        </w:rPr>
        <w:t xml:space="preserve">قال يسوع ليايرُس: "لا تَخف! آمن فقط." إن </w:t>
      </w:r>
      <w:r>
        <w:rPr>
          <w:b/>
          <w:rtl/>
          <w:cs/>
          <w:lang w:val="ar_AE" w:bidi="ar_AE"/>
        </w:rPr>
        <w:t>الإيمان</w:t>
      </w:r>
      <w:r>
        <w:rPr>
          <w:rtl/>
          <w:cs/>
          <w:lang w:val="ar_AE" w:bidi="ar_AE"/>
        </w:rPr>
        <w:t xml:space="preserve">، أو </w:t>
      </w:r>
      <w:r>
        <w:rPr>
          <w:b/>
          <w:rtl/>
          <w:cs/>
          <w:lang w:val="ar_AE" w:bidi="ar_AE"/>
        </w:rPr>
        <w:t>الثقة</w:t>
      </w:r>
      <w:r>
        <w:rPr>
          <w:rtl/>
          <w:cs/>
          <w:lang w:val="ar_AE" w:bidi="ar_AE"/>
        </w:rPr>
        <w:t xml:space="preserve"> يَصفان تجاوب الناس مع وعد الله. يتعلَّق هذا بوضع ثقتك في الله. في هذه الحالة، كان يسوع يُخبر يايرُس بأن يؤمن به. ذهب يايرُس مع يسوع إلى البيت. سمحَ يايُرس ليسوع بأن يَصرف النوَّاحين المُستأجَرين. تُظهر هذه الأفعال أن يايرُس كان يؤمن بأن يسوع سيفعل شيئًا ما. لم يكن يايرُس يعرف ماذا سيَفعل يسوع. استخدمْ نفس الكلمة التي استخدمتها من قبل للإشارة إلى الإيمان أو الثقة. يُناقَش </w:t>
      </w:r>
      <w:hyperlink r:id="rId50">
        <w:r>
          <w:rPr>
            <w:rtl/>
            <w:cs/>
            <w:lang w:val="ar_AE" w:bidi="ar_AE"/>
          </w:rPr>
          <w:rPr>
            <w:color w:val="0000EE"/>
            <w:u w:val="single"/>
          </w:rPr>
          <w:t>الإيمان</w:t>
        </w:r>
      </w:hyperlink>
      <w:r>
        <w:rPr>
          <w:rtl/>
          <w:cs/>
          <w:lang w:val="ar_AE" w:bidi="ar_AE"/>
        </w:rPr>
        <w:t xml:space="preserve"> في قاموس الكلمات الرئيسية.</w:t>
      </w:r>
    </w:p>
    <w:p>
      <w:pPr>
        <w:bidi/>
      </w:pPr>
      <w:r>
        <w:rPr>
          <w:rtl/>
          <w:cs/>
          <w:lang w:val="ar_AE" w:bidi="ar_AE"/>
        </w:rPr>
      </w:r>
      <w:r>
        <w:rPr>
          <w:rtl/>
          <w:cs/>
          <w:lang w:val="ar_AE" w:bidi="ar_AE"/>
        </w:rPr>
        <w:t xml:space="preserve">عندما وصل يسوع إلى بيت يايرُس، كان النوَّاحون </w:t>
      </w:r>
      <w:r>
        <w:rPr>
          <w:b/>
          <w:rtl/>
          <w:cs/>
          <w:lang w:val="ar_AE" w:bidi="ar_AE"/>
        </w:rPr>
        <w:t>يُولوِلون.</w:t>
      </w:r>
      <w:r>
        <w:rPr>
          <w:rtl/>
          <w:cs/>
          <w:lang w:val="ar_AE" w:bidi="ar_AE"/>
        </w:rPr>
        <w:t xml:space="preserve"> إن كلمة "يُولوِلون" المستخدمة هنا تُشير إلى النواح أو أصوات البُكاء في تلك اللغة. إذا كان في لغتكم طريقة مماثلة للتعبير عن البكاء بصوت عال والذي يَظهر مثل أصوات البُكاء، يمكنكم استخدامها هنا.</w:t>
      </w:r>
    </w:p>
    <w:p>
      <w:pPr>
        <w:bidi/>
      </w:pPr>
      <w:r>
        <w:rPr>
          <w:rtl/>
          <w:cs/>
          <w:lang w:val="ar_AE" w:bidi="ar_AE"/>
        </w:rPr>
      </w:r>
      <w:r>
        <w:rPr>
          <w:rtl/>
          <w:cs/>
          <w:lang w:val="ar_AE" w:bidi="ar_AE"/>
        </w:rPr>
        <w:t xml:space="preserve">في تلك الأيام، كان الناس يستأجرون </w:t>
      </w:r>
      <w:r>
        <w:rPr>
          <w:b/>
          <w:rtl/>
          <w:cs/>
          <w:lang w:val="ar_AE" w:bidi="ar_AE"/>
        </w:rPr>
        <w:t>نوَّاحين</w:t>
      </w:r>
      <w:r>
        <w:rPr>
          <w:rtl/>
          <w:cs/>
          <w:lang w:val="ar_AE" w:bidi="ar_AE"/>
        </w:rPr>
        <w:t xml:space="preserve"> يهود محترفين عندما يموت أحدهم. كلما كان الشخص أكثر نفوذًا أو ثراءً كلما كان يُتوقع منه أن يستأجر المزيد من النوَّاحين. كان القائد لمكان العبادة يُعتبر ذا نفوذ كاف لأن يُطلب منه أن يستأجر عدة أشخاص. كان النوَّاحون المحترفون يرقصون بالغناء والتصفيق، وكانوا يزدادون في الحِدة كلما اقتربت لحظة الدفن. كان هذا هو الضجيج الذي وجده يسوعُ عندما وصل إلى البيت. لكن النوَّاحين سرعان ما انتقلوا من البكاء إلى الضحك على يسوع. لم يكونوا حزينون حقًا، بل كانوا يتظاهرون بذلك.</w:t>
      </w:r>
    </w:p>
    <w:p>
      <w:pPr>
        <w:bidi/>
      </w:pPr>
      <w:r>
        <w:rPr>
          <w:rtl/>
          <w:cs/>
          <w:lang w:val="ar_AE" w:bidi="ar_AE"/>
        </w:rPr>
      </w:r>
      <w:r>
        <w:rPr>
          <w:b/>
          <w:rtl/>
          <w:cs/>
          <w:lang w:val="ar_AE" w:bidi="ar_AE"/>
        </w:rPr>
        <w:t>لقد ضحك الجمع عليه</w:t>
      </w:r>
      <w:r>
        <w:rPr>
          <w:rtl/>
          <w:cs/>
          <w:lang w:val="ar_AE" w:bidi="ar_AE"/>
        </w:rPr>
        <w:t>. قد يحتاج ذلك أن يُترجَم بطريقة مختلفة في بعض اللغات. ينبغي أن يفهم الجمهور أن الناس كانوا يضحكون لأنهم ظنوا أن يسوع مجنون ليقول أن الفتاة كانت نائمة فقط. كان هذا النوع من الضحك هو سخرية، أو تهكم أو استهزاء بيسوع. لم يكن هذا هو الضحك الذي يأتي عندما تسمع شيئًا ظريفًا.</w:t>
      </w:r>
    </w:p>
    <w:p>
      <w:pPr>
        <w:bidi/>
      </w:pPr>
      <w:r>
        <w:rPr>
          <w:rtl/>
          <w:cs/>
          <w:lang w:val="ar_AE" w:bidi="ar_AE"/>
        </w:rPr>
      </w:r>
      <w:r>
        <w:rPr>
          <w:b/>
          <w:rtl/>
          <w:cs/>
          <w:lang w:val="ar_AE" w:bidi="ar_AE"/>
        </w:rPr>
        <w:t>أما هو فأخرج الجميعَ</w:t>
      </w:r>
      <w:r>
        <w:rPr>
          <w:rtl/>
          <w:cs/>
          <w:lang w:val="ar_AE" w:bidi="ar_AE"/>
        </w:rPr>
        <w:t>، وهذا أمر قوي، يُظهر أن يسوع أخرجهم بالقوة من البيت.</w:t>
      </w:r>
    </w:p>
    <w:p>
      <w:pPr>
        <w:bidi/>
      </w:pPr>
      <w:r>
        <w:rPr>
          <w:rtl/>
          <w:cs/>
          <w:lang w:val="ar_AE" w:bidi="ar_AE"/>
        </w:rPr>
      </w:r>
      <w:r>
        <w:rPr>
          <w:b/>
          <w:rtl/>
          <w:cs/>
          <w:lang w:val="ar_AE" w:bidi="ar_AE"/>
        </w:rPr>
        <w:t>فأوصاهم كثيرًا</w:t>
      </w:r>
      <w:r>
        <w:rPr>
          <w:rtl/>
          <w:cs/>
          <w:lang w:val="ar_AE" w:bidi="ar_AE"/>
        </w:rPr>
        <w:t>، وهي أوامر صارمة ينبغي أن تُترجَم على أنها هكذا.</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6:1–6a</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 إلى مرقس 6: 1–6أ وضعه في قلبك. استمع إلى النص ثلاث مرات (من ثلاث ترجمات مختلفة، إن أمكن). ثم ناقشوا كفريق الأسئلة التالية:</w:t>
      </w:r>
    </w:p>
    <w:p>
      <w:pPr>
        <w:pStyle w:val="ListNumber"/>
        <w:numPr>
          <w:ilvl w:val="0"/>
          <w:numId w:val="31"/>
        </w:numPr>
        <w:bidi/>
        <w:spacing w:line="240" w:lineRule="auto"/>
        <w:ind w:left="720"/>
      </w:pPr>
      <w:r>
        <w:rPr>
          <w:rtl/>
          <w:cs/>
          <w:lang w:val="ar_AE" w:bidi="ar_AE"/>
        </w:rPr>
      </w:r>
      <w:r>
        <w:rPr>
          <w:rtl/>
          <w:cs/>
          <w:lang w:val="ar_AE" w:bidi="ar_AE"/>
        </w:rPr>
        <w:t>ما الذي أعجبك في هذه القصة؟</w:t>
      </w:r>
    </w:p>
    <w:p>
      <w:pPr>
        <w:pStyle w:val="ListNumber"/>
        <w:bidi/>
        <w:spacing w:line="240" w:lineRule="auto"/>
        <w:ind w:left="720"/>
      </w:pPr>
      <w:r>
        <w:rPr>
          <w:rtl/>
          <w:cs/>
          <w:lang w:val="ar_AE" w:bidi="ar_AE"/>
        </w:rPr>
      </w:r>
      <w:r>
        <w:rPr>
          <w:rtl/>
          <w:cs/>
          <w:lang w:val="ar_AE" w:bidi="ar_AE"/>
        </w:rPr>
        <w:t>ما الذي لم يعجبك أو لم تفهمه؟</w:t>
      </w:r>
    </w:p>
    <w:p>
      <w:pPr>
        <w:pStyle w:val="ListNumber"/>
        <w:bidi/>
        <w:spacing w:line="240" w:lineRule="auto"/>
        <w:ind w:left="720"/>
      </w:pPr>
      <w:r>
        <w:rPr>
          <w:rtl/>
          <w:cs/>
          <w:lang w:val="ar_AE" w:bidi="ar_AE"/>
        </w:rPr>
      </w:r>
      <w:r>
        <w:rPr>
          <w:rtl/>
          <w:cs/>
          <w:lang w:val="ar_AE" w:bidi="ar_AE"/>
        </w:rPr>
        <w:t>ماذا تخبرنا هذه القصة عن الله أو عن يسوع؟</w:t>
      </w:r>
    </w:p>
    <w:p>
      <w:pPr>
        <w:pStyle w:val="ListNumber"/>
        <w:bidi/>
        <w:spacing w:line="240" w:lineRule="auto"/>
        <w:ind w:left="720"/>
      </w:pPr>
      <w:r>
        <w:rPr>
          <w:rtl/>
          <w:cs/>
          <w:lang w:val="ar_AE" w:bidi="ar_AE"/>
        </w:rPr>
      </w:r>
      <w:r>
        <w:rPr>
          <w:rtl/>
          <w:cs/>
          <w:lang w:val="ar_AE" w:bidi="ar_AE"/>
        </w:rPr>
        <w:t>عمّا تُخبرنا هذه القصة عن البشر؟</w:t>
      </w:r>
    </w:p>
    <w:p>
      <w:pPr>
        <w:pStyle w:val="ListNumber"/>
        <w:bidi/>
        <w:spacing w:line="240" w:lineRule="auto"/>
        <w:ind w:left="720"/>
      </w:pPr>
      <w:r>
        <w:rPr>
          <w:rtl/>
          <w:cs/>
          <w:lang w:val="ar_AE" w:bidi="ar_AE"/>
        </w:rPr>
      </w:r>
      <w:r>
        <w:rPr>
          <w:rtl/>
          <w:cs/>
          <w:lang w:val="ar_AE" w:bidi="ar_AE"/>
        </w:rPr>
        <w:t>كيف تؤثر هذه القصة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 xml:space="preserve">استمِع إلى نسخة صوتية من إنجيل مرقس 6 : 1 - 6 أ في التَّرْجَمَة الأسهل فهمًا لك. </w:t>
      </w:r>
    </w:p>
    <w:p>
      <w:pPr>
        <w:bidi/>
      </w:pPr>
      <w:r>
        <w:rPr>
          <w:rtl/>
          <w:cs/>
          <w:lang w:val="ar_AE" w:bidi="ar_AE"/>
        </w:rPr>
      </w:r>
      <w:r>
        <w:rPr>
          <w:rtl/>
          <w:cs/>
          <w:lang w:val="ar_AE" w:bidi="ar_AE"/>
        </w:rPr>
        <w:t>في هذه القصة، صنع يسوع معجزات مُذهلة وأصبح مشهورًا. مع ذلك، يبدأ مرقس في الإسهاب في الحديث عن رفض الناس ليسوع مرة أخرى. حيث رأينا في مقطع سابق في إنجيل مرقس، كيف كان القادة الدينيون يتآمرون ضد يسوع. تُعد هذه القصة سردًا روائيًا للحدَث التالي في خدمة يسوع بعد أن يُقيم ابنة يايرُس من بين الأموات.</w:t>
      </w:r>
    </w:p>
    <w:p>
      <w:pPr>
        <w:bidi/>
      </w:pPr>
      <w:r>
        <w:rPr>
          <w:rtl/>
          <w:cs/>
          <w:lang w:val="ar_AE" w:bidi="ar_AE"/>
        </w:rPr>
      </w:r>
      <w:r>
        <w:rPr>
          <w:rtl/>
          <w:cs/>
          <w:lang w:val="ar_AE" w:bidi="ar_AE"/>
        </w:rPr>
        <w:t xml:space="preserve">في هذه القصة، يعود يسوع إلى وطنه. بالرغْم من عدَم ذِكر ذلك، يعتقد دارسو الكتاب المقدس أنَّ الإشارة هنا إلى الناصرة. يُعرف الوطن بالبلدة أو القرية أو المكان الذي يولد أو ينشأ فيه الشخص. وُلد يسوع في بيت لحم، لكن مريم ويوسف رجِعا إلى الناصرة وكبر يسوع في الناصرة. لذلك، كان الناس يُعِدون الناصرة موطن يسوع. </w:t>
      </w:r>
    </w:p>
    <w:p>
      <w:pPr>
        <w:bidi/>
      </w:pPr>
      <w:r>
        <w:rPr>
          <w:rtl/>
          <w:cs/>
          <w:lang w:val="ar_AE" w:bidi="ar_AE"/>
        </w:rPr>
      </w:r>
      <w:r>
        <w:rPr>
          <w:rtl/>
          <w:cs/>
          <w:lang w:val="ar_AE" w:bidi="ar_AE"/>
        </w:rPr>
        <w:t>توقَّفوا هنا واعرضوا لفريقكم خريطة مُحدَّدًا عليها أماكن الناصرة وبحر الجليل وكفرناحوم. يجب تحديد الطريق المعروف بين كفرناحوم والناصرة. أوقِفوا سماع التسجيل هنا.</w:t>
      </w:r>
    </w:p>
    <w:p>
      <w:pPr>
        <w:bidi/>
      </w:pPr>
      <w:r>
        <w:rPr>
          <w:rtl/>
          <w:cs/>
          <w:lang w:val="ar_AE" w:bidi="ar_AE"/>
        </w:rPr>
      </w:r>
      <w:r>
        <w:rPr>
          <w:rtl/>
          <w:cs/>
          <w:lang w:val="ar_AE" w:bidi="ar_AE"/>
        </w:rPr>
        <w:t>رافَقَ التلاميذ يسوع إلى الناصرة. طلب يسوع من اثنَي عشر رجلًا أن يصبحوا تلاميذ له. عادة عندما يقول الكتاب المقدس أن التلاميذ كانوا هناك، فهذا يعني أن الإثني عشر رجُلًا المختارين كانوا هناك. أحيانًا، لم يصطحب يسوع الإثني عشر جميعهم معه. رأينا هذا في قصة يايرُس كيف اصطحب يسوع ثلاثة من التلاميذ التابعين له إلى بيت يايرُس. أما هنا، فمِن المحتمل أنَّ الإثني عشر جميعًا رافقوا يسوع إلى الناصرة.</w:t>
      </w:r>
    </w:p>
    <w:p>
      <w:pPr>
        <w:bidi/>
      </w:pPr>
      <w:r>
        <w:rPr>
          <w:rtl/>
          <w:cs/>
          <w:lang w:val="ar_AE" w:bidi="ar_AE"/>
        </w:rPr>
      </w:r>
      <w:r>
        <w:rPr>
          <w:rtl/>
          <w:cs/>
          <w:lang w:val="ar_AE" w:bidi="ar_AE"/>
        </w:rPr>
        <w:t>بصفته معلّمًا معروفًا، كان يسوع في معظم الأحيان يعلّم في المجمع، أو في مكان الصلاة اليهودي، في يوم السبت. كان يوم السبت يوم الراحة والعبادة اليهودية. في هذا اليوم في الناصرة، "اندهش" الناس من تعليمه، لكن لم يكن ذلك اندهاشًا إيجابيًا. كان الاندهاش مُختلطًا بالاستياء. كانوا مُستائين أو مُنزعجين كيف أمكن لشخص عادي أن يتمتع بمثل هذه الحكمة والقوة. إنَّ معنى الحكمة أنْ يتمتع الشخص بفهم للأمور الروحية التي لا تنبع من مجرد الدراسة.</w:t>
      </w:r>
    </w:p>
    <w:p>
      <w:pPr>
        <w:bidi/>
      </w:pPr>
      <w:r>
        <w:rPr>
          <w:rtl/>
          <w:cs/>
          <w:lang w:val="ar_AE" w:bidi="ar_AE"/>
        </w:rPr>
      </w:r>
      <w:r>
        <w:rPr>
          <w:rtl/>
          <w:cs/>
          <w:lang w:val="ar_AE" w:bidi="ar_AE"/>
        </w:rPr>
        <w:t>يطرح الناس سلسلة من الأسئلة التي لا تتطلَّب إجابة. يمكن ذِكر هذه الأسئلة في صورة عبارات إثبات. على سبيل المثال: "من أين حصل يسوع على هذه الحكمة؟" يُمكن أنْ تُذكر على النحو التالي: "لم يكُن من المُفترض أن يتمتع يسوع بهذه الحكمة، ليس يسوع سوی نجارًا". أو: "لا نَعْرفُ كيف حصل يسوع على هذه الحكمة، ليس يسوع سوی نجارًا". بطرْح هذه الأسئلة، يقول الناس أنَّ نجارًا عاديًا نشأ في الناصرة لم يكن بإمكانه، عادة، أن يمتلك الحكمة والقدرة على صُنع المعجزات تلك التي يمتلكهما يسوع.</w:t>
      </w:r>
    </w:p>
    <w:p>
      <w:pPr>
        <w:bidi/>
      </w:pPr>
      <w:r>
        <w:rPr>
          <w:rtl/>
          <w:cs/>
          <w:lang w:val="ar_AE" w:bidi="ar_AE"/>
        </w:rPr>
      </w:r>
      <w:r>
        <w:rPr>
          <w:rtl/>
          <w:cs/>
          <w:lang w:val="ar_AE" w:bidi="ar_AE"/>
        </w:rPr>
        <w:t>توقّفوا وناقشوا: اسردوا قصة عن شخص ترَك مجتمعه المحلي ثم عاد شخصيةً مشهورة. يتذكر المجتمع كيف كان هذا الشخص يعيش هناك. كيف سيكون شعور المجتمع تجاه هذا الشخص الذي رأوه يومًا ينمو بينهم وها هو يعود الآن إلى المجتمع؟ استمعوا بانتباه إلى طريقة وصف الراوي لقصة استقبال مجتمعه له. أوقِفوا سماع التسجيل هنا.</w:t>
      </w:r>
    </w:p>
    <w:p>
      <w:pPr>
        <w:bidi/>
      </w:pPr>
      <w:r>
        <w:rPr>
          <w:rtl/>
          <w:cs/>
          <w:lang w:val="ar_AE" w:bidi="ar_AE"/>
        </w:rPr>
      </w:r>
      <w:r>
        <w:rPr>
          <w:rtl/>
          <w:cs/>
          <w:lang w:val="ar_AE" w:bidi="ar_AE"/>
        </w:rPr>
        <w:t xml:space="preserve">يشير الناس إلى يسوع بعبارة: "مِن أين لهذا". تُظهر هذه العبارة عدم الاحترام أو الرفض. كانوا يعرفون يسوع. وبالتحدث بهذه الطريقة، فإنهم يُظهرون عدم قبولهم ليسوع مُعلّمًا. </w:t>
      </w:r>
    </w:p>
    <w:p>
      <w:pPr>
        <w:bidi/>
      </w:pPr>
      <w:r>
        <w:rPr>
          <w:rtl/>
          <w:cs/>
          <w:lang w:val="ar_AE" w:bidi="ar_AE"/>
        </w:rPr>
      </w:r>
      <w:r>
        <w:rPr>
          <w:rtl/>
          <w:cs/>
          <w:lang w:val="ar_AE" w:bidi="ar_AE"/>
        </w:rPr>
        <w:t>توقّفوا وناقشوا: اسردوا قصة عن شخص لا يحبه مجتمعه. استمعوا بانتباه إلى وصف راوي القصة لهذا الشخص. أوقِفوا سماع التسجيل هنا.</w:t>
      </w:r>
    </w:p>
    <w:p>
      <w:pPr>
        <w:bidi/>
      </w:pPr>
      <w:r>
        <w:rPr>
          <w:rtl/>
          <w:cs/>
          <w:lang w:val="ar_AE" w:bidi="ar_AE"/>
        </w:rPr>
      </w:r>
      <w:r>
        <w:rPr>
          <w:rtl/>
          <w:cs/>
          <w:lang w:val="ar_AE" w:bidi="ar_AE"/>
        </w:rPr>
        <w:t>بعد ذلك، يتحدثون عن خلفية يسوع – إنه مجرد نجَّار، عامِل عادي.</w:t>
      </w:r>
    </w:p>
    <w:p>
      <w:pPr>
        <w:bidi/>
      </w:pPr>
      <w:r>
        <w:rPr>
          <w:rtl/>
          <w:cs/>
          <w:lang w:val="ar_AE" w:bidi="ar_AE"/>
        </w:rPr>
      </w:r>
      <w:r>
        <w:rPr>
          <w:rtl/>
          <w:cs/>
          <w:lang w:val="ar_AE" w:bidi="ar_AE"/>
        </w:rPr>
        <w:t xml:space="preserve">يمكن أن تشير كلمة نجَّار إلى أي نوع من الرجال الذين يعملون بأيديهم، ومنهم البنَّاء (شخص يبني بالطوب)، أو الحدَّاد (شخص يعمل بالحديد أو المعدن)، أو صانع السفن (شخص يبني السفن)، أو النحَّات (شخص ينحت أشياء من الحجر أو الخشب). كان الناس في الناصرة يعتقدون أن يسوع هو ابن يوسف الذي كان نجَّارًا. لقد تعلَّم يسوع هذه المهنة من يُوسُف. كان اليهود عادةً يحترمون العامِل بجدٍّ. </w:t>
      </w:r>
    </w:p>
    <w:p>
      <w:pPr>
        <w:bidi/>
      </w:pPr>
      <w:r>
        <w:rPr>
          <w:rtl/>
          <w:cs/>
          <w:lang w:val="ar_AE" w:bidi="ar_AE"/>
        </w:rPr>
      </w:r>
      <w:r>
        <w:rPr>
          <w:rtl/>
          <w:cs/>
          <w:lang w:val="ar_AE" w:bidi="ar_AE"/>
        </w:rPr>
        <w:t>ثم يشير الناس إلى يسوع أنه ابن مريم. عادةً ما كان اليهود يُشيرون إلى رجُلٍ ما بأنه ابن أبيه، حتى لو كان الأبُ متوفيًا. لذلك، ربما تُظهر هذه العبارة اعتقادهم عن يسوع أنه ابن غير شرعي – أو أنه وُلِد لأب وأم لم يتزوجا.</w:t>
      </w:r>
    </w:p>
    <w:p>
      <w:pPr>
        <w:bidi/>
      </w:pPr>
      <w:r>
        <w:rPr>
          <w:rtl/>
          <w:cs/>
          <w:lang w:val="ar_AE" w:bidi="ar_AE"/>
        </w:rPr>
      </w:r>
      <w:r>
        <w:rPr>
          <w:rtl/>
          <w:cs/>
          <w:lang w:val="ar_AE" w:bidi="ar_AE"/>
        </w:rPr>
        <w:t>توقّفوا وناقشوا: كيف يشعر مجتمعكم تجاه شخص فقير ويعمل بجد لكسب لُقمة عيشه؟ كيف يشعر مجتمعكم تجاه شخص قد يكون ابنًا غير شرعي؟ أوقِفوا سماع التسجيل هنا.</w:t>
      </w:r>
    </w:p>
    <w:p>
      <w:pPr>
        <w:bidi/>
      </w:pPr>
      <w:r>
        <w:rPr>
          <w:rtl/>
          <w:cs/>
          <w:lang w:val="ar_AE" w:bidi="ar_AE"/>
        </w:rPr>
      </w:r>
      <w:r>
        <w:rPr>
          <w:rtl/>
          <w:cs/>
          <w:lang w:val="ar_AE" w:bidi="ar_AE"/>
        </w:rPr>
        <w:t xml:space="preserve">يذكر المقطع قائمة بأسماء إخوة يسوع الأربعة. جميع هؤلاء الإخوة الأربعة أصغر سنًا من يسوع. كان يسوع ابن مريم البِكر. لا تُذكَر أسماء الأخوات، وهُنَّ أيضًا أصغر سنًا من يسوع. قد بشير القول بأنهن يعِشنَ هناك بين الناس، أنَّ الأخوات متزوجات. كان يسوع يبلغ من العُمر 30 عامًا عندما بدأ خدمته العلنية. لذلك، من المحتمل أن يكون أي من إخوة يسوع قد بلغ سِن الزواج. يقول الناس أنَّ عائلةُ يسوع "هنا معهم" لأنهم يعرفون مَن هو يسوع ويعرفون عائلته. وهم يعتقدون أنه من المستحيل أن يتمتع يسوع بالتعليم والتدريب اللازمَين للتحدُّث بحكمة كهذه. </w:t>
      </w:r>
    </w:p>
    <w:p>
      <w:pPr>
        <w:bidi/>
      </w:pPr>
      <w:r>
        <w:rPr>
          <w:rtl/>
          <w:cs/>
          <w:lang w:val="ar_AE" w:bidi="ar_AE"/>
        </w:rPr>
      </w:r>
      <w:r>
        <w:rPr>
          <w:rtl/>
          <w:cs/>
          <w:lang w:val="ar_AE" w:bidi="ar_AE"/>
        </w:rPr>
        <w:t>توقّفوا وناقشوا: تحدّثوا عن العائلات الكبيرة التي لديها العديد من الإخوة والأخوات. ما الكلمات التي تستخدمونها للإشارة إلى الأخ الأكبر أو الأخت الكبرى؟ ما الكلمات التي تستخدمونها للإخوة والأخوات الصغار؟ أوقِفوا سماع التسجيل هنا.</w:t>
      </w:r>
    </w:p>
    <w:p>
      <w:pPr>
        <w:bidi/>
      </w:pPr>
      <w:r>
        <w:rPr>
          <w:rtl/>
          <w:cs/>
          <w:lang w:val="ar_AE" w:bidi="ar_AE"/>
        </w:rPr>
      </w:r>
      <w:r>
        <w:rPr>
          <w:rtl/>
          <w:cs/>
          <w:lang w:val="ar_AE" w:bidi="ar_AE"/>
        </w:rPr>
        <w:t>كان الناس في الناصرة مُستائين. يعني هذا أنهم كانوا غير راضين وغاضبين من يسوع. كان الناس غاضبين وصُدُموا لما علموا أنَّ يسوع سيأتي ويُعلّم بهذه الطريقة. رفض الناس يسوع أو لم يؤمنوا به.</w:t>
      </w:r>
    </w:p>
    <w:p>
      <w:pPr>
        <w:bidi/>
      </w:pPr>
      <w:r>
        <w:rPr>
          <w:rtl/>
          <w:cs/>
          <w:lang w:val="ar_AE" w:bidi="ar_AE"/>
        </w:rPr>
      </w:r>
      <w:r>
        <w:rPr>
          <w:rtl/>
          <w:cs/>
          <w:lang w:val="ar_AE" w:bidi="ar_AE"/>
        </w:rPr>
        <w:t>توقّفوا وناقشوا: اسردوا قصة عن شخص غادر القرية ثم عاد لاحقًا إليها. لم يفهم الناس التغييرات التي طرأت على هذا الشخص. لم يُعجب الناس بسلوك هذا الشخص أو طريقة حديثه الآن. استمعوا إلى الكلمات المستخدمة لوصف هذا الشخص. أوقِفوا سماع التسجيل هنا.</w:t>
      </w:r>
    </w:p>
    <w:p>
      <w:pPr>
        <w:bidi/>
      </w:pPr>
      <w:r>
        <w:rPr>
          <w:rtl/>
          <w:cs/>
          <w:lang w:val="ar_AE" w:bidi="ar_AE"/>
        </w:rPr>
      </w:r>
      <w:r>
        <w:rPr>
          <w:rtl/>
          <w:cs/>
          <w:lang w:val="ar_AE" w:bidi="ar_AE"/>
        </w:rPr>
        <w:t>يجيب يسوع بمقولة شائعة في ذلك الوقت مفادها أن المجتمعات المحلية غالبًا ما ترفض الأنبياء، أو الأشخاص المعروفين لها أو من مجتمعها. يقول يسوع: "لَيْسَ نَبِيٌّ بِلاَ كَرَامَةٍ إِلاَّ فِي وَطَنِهِ". يعني يسوع بهذه العبارة أن الناس في أماكن أخرى سيقبلون تعاليم نبي ما ويستمعون إليها. لكن في وطنه أو بين عائلته، عادة ما يُرفض النبي. يرفض الناس الاستماع إليه. نتيجةً لذلك، لا يصنع يسوع العديد من المعجزات هناك، ليس لأنه "لا يستطيع"، نعلم أن يسوع لديه القوة، لكنه اختار ألا يفعل ذلك، بدليل أنه شَفي فعلًا بعض المرضى قبل مغادرة الناصرة.</w:t>
      </w:r>
    </w:p>
    <w:p>
      <w:pPr>
        <w:bidi/>
      </w:pPr>
      <w:r>
        <w:rPr>
          <w:rtl/>
          <w:cs/>
          <w:lang w:val="ar_AE" w:bidi="ar_AE"/>
        </w:rPr>
      </w:r>
      <w:r>
        <w:rPr>
          <w:rtl/>
          <w:cs/>
          <w:lang w:val="ar_AE" w:bidi="ar_AE"/>
        </w:rPr>
        <w:t>تُختم هذه القصة بـ "الدهشة" مرة أخرى. مع أنّ الكلمة هذه المرَّة مختلفة، "تعجَّب" إلا أنها تعني أيضًا رد فعل سلبيًا. يتعجَّب يسوع أو لا يشعر بالرضا لأن الناس لا يزالون غير مؤمنين به.</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 إلى نسخة صوتية لبشارة مرقس 6: 1–6 بترجمة أكثر دقة وسلاسة.</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يصور الفريق هذا المقطع.</w:t>
      </w:r>
    </w:p>
    <w:p>
      <w:pPr>
        <w:bidi/>
      </w:pPr>
      <w:r>
        <w:rPr>
          <w:rtl/>
          <w:cs/>
          <w:lang w:val="ar_AE" w:bidi="ar_AE"/>
        </w:rPr>
      </w:r>
      <w:r>
        <w:rPr>
          <w:rtl/>
          <w:cs/>
          <w:lang w:val="ar_AE" w:bidi="ar_AE"/>
        </w:rPr>
        <w:t xml:space="preserve">يحتوي هذا المقطع على 3 مشاهد. </w:t>
      </w:r>
    </w:p>
    <w:p>
      <w:pPr>
        <w:bidi/>
      </w:pPr>
      <w:r>
        <w:rPr>
          <w:rtl/>
          <w:cs/>
          <w:lang w:val="ar_AE" w:bidi="ar_AE"/>
        </w:rPr>
      </w:r>
      <w:r>
        <w:rPr>
          <w:b/>
          <w:rtl/>
          <w:cs/>
          <w:lang w:val="ar_AE" w:bidi="ar_AE"/>
        </w:rPr>
        <w:t>في المشهد الأول:</w:t>
      </w:r>
      <w:r>
        <w:rPr>
          <w:rtl/>
          <w:cs/>
          <w:lang w:val="ar_AE" w:bidi="ar_AE"/>
        </w:rPr>
        <w:t xml:space="preserve"> يغادر الرب يسوع كفرناحوم، المقاطعة حيث كان، ليذهب إلى الناصرة. المشهد الأول رحلته إلى هناك.</w:t>
      </w:r>
    </w:p>
    <w:p>
      <w:pPr>
        <w:bidi/>
      </w:pPr>
      <w:r>
        <w:rPr>
          <w:rtl/>
          <w:cs/>
          <w:lang w:val="ar_AE" w:bidi="ar_AE"/>
        </w:rPr>
      </w:r>
      <w:r>
        <w:rPr>
          <w:b/>
          <w:rtl/>
          <w:cs/>
          <w:lang w:val="ar_AE" w:bidi="ar_AE"/>
        </w:rPr>
        <w:t>في المشهد الثاني:</w:t>
      </w:r>
      <w:r>
        <w:rPr>
          <w:rtl/>
          <w:cs/>
          <w:lang w:val="ar_AE" w:bidi="ar_AE"/>
        </w:rPr>
        <w:t xml:space="preserve"> في السبت يعلّم الرب يسوع في المجمع. يندهش الشعب، ويرفضون الإيمان به!</w:t>
      </w:r>
    </w:p>
    <w:p>
      <w:pPr>
        <w:bidi/>
      </w:pPr>
      <w:r>
        <w:rPr>
          <w:rtl/>
          <w:cs/>
          <w:lang w:val="ar_AE" w:bidi="ar_AE"/>
        </w:rPr>
      </w:r>
      <w:r>
        <w:rPr>
          <w:b/>
          <w:rtl/>
          <w:cs/>
          <w:lang w:val="ar_AE" w:bidi="ar_AE"/>
        </w:rPr>
        <w:t>في المشهد الثالث:</w:t>
      </w:r>
      <w:r>
        <w:rPr>
          <w:rtl/>
          <w:cs/>
          <w:lang w:val="ar_AE" w:bidi="ar_AE"/>
        </w:rPr>
        <w:t xml:space="preserve"> يقول الرب يسوع: "لَيْسَ نَبِيٌّ بِلَا كَرَامَةٍ إِلَّا فِي وَطَنِهِ وَبَيْنَ أَقْرِبَائِهِ وَفِي بَيْتِهِ". تعجب الرب يسوع نفسه من عدم إيمانهم.</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w:t>
      </w:r>
    </w:p>
    <w:p>
      <w:pPr>
        <w:pStyle w:val="ListBullet"/>
        <w:bidi/>
        <w:spacing w:line="240" w:lineRule="auto"/>
        <w:ind w:left="720"/>
      </w:pPr>
      <w:r>
        <w:rPr>
          <w:rtl/>
          <w:cs/>
          <w:lang w:val="ar_AE" w:bidi="ar_AE"/>
        </w:rPr>
      </w:r>
      <w:r>
        <w:rPr>
          <w:rtl/>
          <w:cs/>
          <w:lang w:val="ar_AE" w:bidi="ar_AE"/>
        </w:rPr>
        <w:t>رجال من الناصرة في المجمع</w:t>
      </w:r>
    </w:p>
    <w:p>
      <w:pPr>
        <w:pStyle w:val="ListBullet"/>
        <w:bidi/>
        <w:spacing w:line="240" w:lineRule="auto"/>
        <w:ind w:left="720"/>
      </w:pPr>
      <w:r>
        <w:rPr>
          <w:rtl/>
          <w:cs/>
          <w:lang w:val="ar_AE" w:bidi="ar_AE"/>
        </w:rPr>
      </w:r>
      <w:r>
        <w:rPr>
          <w:rtl/>
          <w:cs/>
          <w:lang w:val="ar_AE" w:bidi="ar_AE"/>
        </w:rPr>
        <w:t>بعض المرضى الذين شفاهم</w:t>
      </w:r>
    </w:p>
    <w:p>
      <w:pPr>
        <w:bidi/>
      </w:pPr>
      <w:r>
        <w:rPr>
          <w:rtl/>
          <w:cs/>
          <w:lang w:val="ar_AE" w:bidi="ar_AE"/>
        </w:rPr>
      </w:r>
      <w:r>
        <w:rPr>
          <w:rtl/>
          <w:cs/>
          <w:lang w:val="ar_AE" w:bidi="ar_AE"/>
        </w:rPr>
        <w:t>في مجموعة، انتبهوا إلى هذه الأجزاء من بيئة المقطع: يبدأ المشهد الأول بمغادرة الرب يسوع كفرناحوم وعودته إلى الناصرة. يقول الكتاب المقدس إن الرب يسوع خرج من هناك، أو ترك ذلك المكان. وهذا يعني أنه بعد إقامة ابنة يايرُس من الموت، ترك بيت يايرُس أو غادر كفرناحوم ليعود إلى الناصرة.</w:t>
      </w:r>
    </w:p>
    <w:p>
      <w:pPr>
        <w:bidi/>
      </w:pPr>
      <w:r>
        <w:rPr>
          <w:rtl/>
          <w:cs/>
          <w:lang w:val="ar_AE" w:bidi="ar_AE"/>
        </w:rPr>
      </w:r>
      <w:r>
        <w:rPr>
          <w:rtl/>
          <w:cs/>
          <w:lang w:val="ar_AE" w:bidi="ar_AE"/>
        </w:rPr>
        <w:t>توقّفوا وناقشوا: احكوا قصة حدث ما، ثم تغادر الشخصية الرئيسة ذلك المكان وتذهب إلى مكان آخر لمتابعة القصة. استمعوا إلى طريقة ربط الراوي لأحداث القصة. أوقِفوا سماع التسجيل الصوتي هنا.</w:t>
      </w:r>
    </w:p>
    <w:p>
      <w:pPr>
        <w:bidi/>
      </w:pPr>
      <w:r>
        <w:rPr>
          <w:rtl/>
          <w:cs/>
          <w:lang w:val="ar_AE" w:bidi="ar_AE"/>
        </w:rPr>
      </w:r>
      <w:r>
        <w:rPr>
          <w:rtl/>
          <w:cs/>
          <w:lang w:val="ar_AE" w:bidi="ar_AE"/>
        </w:rPr>
        <w:t>في المشهد الأول، يترك الرب يسوع كفرناحوم إلى الناصرة، ويرافقه تلاميذه. الناصرة مسقط رأس الرب يسوع؛ البلدة التي ترعرع فيها. وأسرته تعيش في الناصرة.</w:t>
      </w:r>
    </w:p>
    <w:p>
      <w:pPr>
        <w:bidi/>
      </w:pPr>
      <w:r>
        <w:rPr>
          <w:rtl/>
          <w:cs/>
          <w:lang w:val="ar_AE" w:bidi="ar_AE"/>
        </w:rPr>
      </w:r>
      <w:r>
        <w:rPr>
          <w:rtl/>
          <w:cs/>
          <w:lang w:val="ar_AE" w:bidi="ar_AE"/>
        </w:rPr>
        <w:t>في المشهد الثاني، الرب يسوع يذهب إلى المجمع في السبت ويبدأ يعلم، فيندهش شعب الناصرة. إنه شعور سلبي؛ لم يندهشوا إعجابًا، فشككوا كيف ليسوع النجار أن يمتلك مثل هذه الحكمة للتعليم والقدرة على صنع المعجزات. فهم يتحدثون في المجمع ذمًا فيه. طارحين سيل من الأسئلة التشكيكية حيال هويته وأسرته على شاكلة "أليس هذا النجار؟" سؤال ليس له إجابة، أو كما في هذه الحالة، الجواب معروف. يحمل المقطع الكثير من هذه النوعية من الأسئلة. في لغتكم، قد تحتاج إلى قول هذه العبارات كعبارات إيجابية، لا كأسئلة تتطلب إجابة. على سبيل المثال، يمكنك ببساطة أن تقول: "الرب يسوع نجار." إن طرح الأسئلة وسيلة للشعب ليقول لهم أنهم لا يعتقدون أن الرب يسوع يمكن أن ينال حكمة من الله ليعلّم مثله. يخوضون في أخوته وأخواته! وفي أمه، مريم! من كل هذا يظهرون عدم احترامهم له. إذ يرفضون الإيمان به.</w:t>
      </w:r>
    </w:p>
    <w:p>
      <w:pPr>
        <w:bidi/>
      </w:pPr>
      <w:r>
        <w:rPr>
          <w:rtl/>
          <w:cs/>
          <w:lang w:val="ar_AE" w:bidi="ar_AE"/>
        </w:rPr>
      </w:r>
      <w:r>
        <w:rPr>
          <w:rtl/>
          <w:cs/>
          <w:lang w:val="ar_AE" w:bidi="ar_AE"/>
        </w:rPr>
        <w:t>في المشهد الثالث، يتحدث الرب يسوع. ويقول لهم: "لَيْسَ نَبِيٌّ بِلَا كَرَامَةٍ إِلَّا فِي وَطَنِهِ وَبَيْنَ أَقْرِبَائِهِ وَفِي بَيْتِهِ". أي، في مواضع أخرى الناس على استعداد لسماعه والتعلم منه. هنا في الناصرة، يرفض الناس قبول أن الرب يسوع يمكن أن ينقل رسالة من الله. كما يرفضون الإيمان بقدرته على صنع المعجزات.</w:t>
      </w:r>
    </w:p>
    <w:p>
      <w:pPr>
        <w:bidi/>
      </w:pPr>
      <w:r>
        <w:rPr>
          <w:rtl/>
          <w:cs/>
          <w:lang w:val="ar_AE" w:bidi="ar_AE"/>
        </w:rPr>
      </w:r>
      <w:r>
        <w:rPr>
          <w:rtl/>
          <w:cs/>
          <w:lang w:val="ar_AE" w:bidi="ar_AE"/>
        </w:rPr>
        <w:t>فلعدم إيمانهم، لم يشف الرب يسوع سوى عدد قليل من المرضى. ولم يصنع الكثير من المعجزات في الناصرة، مستعجبًا من عدم إيمانهم. تعجب هنا هي أيضًا بمعني سلبي؛ فالرب يسوع حزن لعدم إيمانهم.</w:t>
      </w:r>
    </w:p>
    <w:p>
      <w:pPr>
        <w:bidi/>
      </w:pPr>
      <w:r>
        <w:rPr>
          <w:rtl/>
          <w:cs/>
          <w:lang w:val="ar_AE" w:bidi="ar_AE"/>
        </w:rPr>
      </w:r>
      <w:r>
        <w:rPr>
          <w:rtl/>
          <w:cs/>
          <w:lang w:val="ar_AE" w:bidi="ar_AE"/>
        </w:rPr>
        <w:t>والآن، يتعين على المجموعة رسم مشاهد المقطع وما يجري فيه من أحداث على لوحة، أو ترسم صورًا، أو أن تستخدم أشياء ملموسة للتصوير المرئي.</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 إلى نسخة صوتية لإنجيل مرقس ٦: ١–٦أ في أكثر الترجمات المفهومة لك.</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w:t>
      </w:r>
    </w:p>
    <w:p>
      <w:pPr>
        <w:pStyle w:val="ListBullet"/>
        <w:bidi/>
        <w:spacing w:line="240" w:lineRule="auto"/>
        <w:ind w:left="720"/>
      </w:pPr>
      <w:r>
        <w:rPr>
          <w:rtl/>
          <w:cs/>
          <w:lang w:val="ar_AE" w:bidi="ar_AE"/>
        </w:rPr>
      </w:r>
      <w:r>
        <w:rPr>
          <w:rtl/>
          <w:cs/>
          <w:lang w:val="ar_AE" w:bidi="ar_AE"/>
        </w:rPr>
        <w:t>رجال من الناصرة في المجمع</w:t>
      </w:r>
    </w:p>
    <w:p>
      <w:pPr>
        <w:pStyle w:val="ListBullet"/>
        <w:bidi/>
        <w:spacing w:line="240" w:lineRule="auto"/>
        <w:ind w:left="720"/>
      </w:pPr>
      <w:r>
        <w:rPr>
          <w:rtl/>
          <w:cs/>
          <w:lang w:val="ar_AE" w:bidi="ar_AE"/>
        </w:rPr>
      </w:r>
      <w:r>
        <w:rPr>
          <w:rtl/>
          <w:cs/>
          <w:lang w:val="ar_AE" w:bidi="ar_AE"/>
        </w:rPr>
        <w:t>بعض المرضى الذين شفاهم</w:t>
      </w:r>
    </w:p>
    <w:p>
      <w:pPr>
        <w:bidi/>
      </w:pPr>
      <w:r>
        <w:rPr>
          <w:rtl/>
          <w:cs/>
          <w:lang w:val="ar_AE" w:bidi="ar_AE"/>
        </w:rPr>
      </w:r>
      <w:r>
        <w:rPr>
          <w:rtl/>
          <w:cs/>
          <w:lang w:val="ar_AE" w:bidi="ar_AE"/>
        </w:rPr>
        <w:t>عليكم كمجموعة القيام بتمثيل المقطع مرتين، وذلك بلغتكم الأم.</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تأكدوا من عدم إهمال تمثيل الأجزاء الصعبة أو المهمة من القصة. ساعدوا بعضكم البعض على تذكر كل جزء من القصة.</w:t>
      </w:r>
    </w:p>
    <w:p>
      <w:pPr>
        <w:bidi/>
      </w:pPr>
      <w:r>
        <w:rPr>
          <w:rtl/>
          <w:cs/>
          <w:lang w:val="ar_AE" w:bidi="ar_AE"/>
        </w:rPr>
      </w:r>
      <w:r>
        <w:rPr>
          <w:rtl/>
          <w:cs/>
          <w:lang w:val="ar_AE" w:bidi="ar_AE"/>
        </w:rPr>
        <w:t xml:space="preserve">أوقفوا هذا التسجيل مؤقتًا هنا، ومثّلوا المقطع. </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يلعب الشخصية: "ماذا تشعر أو بمَ تفكّر؟" وعلى من يؤدي الدور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هذا التسجيل مؤقتاً هنا، وقوموا بتمثيل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في المشهد الأول، يعود الرب يسوع وتلاميذه من كفرناحوم إلى الناصرة. الناصرة هي مسقط رأس الرب يسوع.</w:t>
      </w:r>
    </w:p>
    <w:p>
      <w:pPr>
        <w:bidi/>
      </w:pPr>
      <w:r>
        <w:rPr>
          <w:rtl/>
          <w:cs/>
          <w:lang w:val="ar_AE" w:bidi="ar_AE"/>
        </w:rPr>
      </w:r>
      <w:r>
        <w:rPr>
          <w:rtl/>
          <w:cs/>
          <w:lang w:val="ar_AE" w:bidi="ar_AE"/>
        </w:rPr>
        <w:t>في المشهد الثاني، في يوم السبت، يذهب الرب يسوع إلى المجمع ويبدأ في التعليم. يندهش الناس مما يعلمه الرب يسوع. فيسألون: "كيف حصل الرب يسوع على كل هذه الحكمة والسلطان ليصنع مثل هذه المعجزات؟"</w:t>
      </w:r>
    </w:p>
    <w:p>
      <w:pPr>
        <w:bidi/>
      </w:pPr>
      <w:r>
        <w:rPr>
          <w:rtl/>
          <w:cs/>
          <w:lang w:val="ar_AE" w:bidi="ar_AE"/>
        </w:rPr>
      </w:r>
      <w:r>
        <w:rPr>
          <w:rtl/>
          <w:cs/>
          <w:lang w:val="ar_AE" w:bidi="ar_AE"/>
        </w:rPr>
        <w:t>أوقفوا التمثيل: اسأل الأشخاص الذين يقومون بدور الناس: "لماذا تندهشون من هذا؟ بما تشعرون؟" ربما تسمع إجابات مثل: "أنا عرفت الرب يسوع منذ أن كان صبيًا، وهو لم يحصل على تعليم خاص ليكون معلمًا. إن يسوع ليس سوى نجار. فكيف يمكن أن تكون ليسوع الحكمة لتعلمنا الأمور الروحية؟" "لا أعلم من أين تأتي القوة لصع المعجزات، لكنني أعرف الرب يسوع. وأعرف إخوته وأخواته، ومريم أمه. إن يسوع ليس شخصًا فريدًا. وهذا غير منطقي." "أعتبرها إهانة أن يعلمنا يسوع عن الله وهو مجرد نجار." واصلوا تمثيل الدراما.</w:t>
      </w:r>
    </w:p>
    <w:p>
      <w:pPr>
        <w:bidi/>
      </w:pPr>
      <w:r>
        <w:rPr>
          <w:rtl/>
          <w:cs/>
          <w:lang w:val="ar_AE" w:bidi="ar_AE"/>
        </w:rPr>
      </w:r>
      <w:r>
        <w:rPr>
          <w:rtl/>
          <w:cs/>
          <w:lang w:val="ar_AE" w:bidi="ar_AE"/>
        </w:rPr>
        <w:t>يبدأ الناس في السخرية من الرب يسوع، قائلين: "إنه مجرد نجار، ابن مريم وأخا يعقوب ويوسف ويهوذا وسمعان. وأخواته يسكنّ هنا في وسطنا".</w:t>
      </w:r>
    </w:p>
    <w:p>
      <w:pPr>
        <w:bidi/>
      </w:pPr>
      <w:r>
        <w:rPr>
          <w:rtl/>
          <w:cs/>
          <w:lang w:val="ar_AE" w:bidi="ar_AE"/>
        </w:rPr>
      </w:r>
      <w:r>
        <w:rPr>
          <w:rtl/>
          <w:cs/>
          <w:lang w:val="ar_AE" w:bidi="ar_AE"/>
        </w:rPr>
        <w:t>أوقف التمثيل: اسأل الأشخاص الذين يؤدون دور المستهزئين: "بما تشعرون الآن؟" قد تسمع إجابات مثل: "نشعر بالإهانة"، أو "لا نؤمن أن ليسوع قوة خاصة." أو "كيف يجرؤ يسوع على المجيء إلى البيت والبدء في تعليمنا؟ فنحن نعلم أنه لم يتلقى تعليم المعلميين الدينيين. لن أصدق أي شيء يقوله يسوع." واصلوا تمثيل الدراما.</w:t>
      </w:r>
    </w:p>
    <w:p>
      <w:pPr>
        <w:bidi/>
      </w:pPr>
      <w:r>
        <w:rPr>
          <w:rtl/>
          <w:cs/>
          <w:lang w:val="ar_AE" w:bidi="ar_AE"/>
        </w:rPr>
      </w:r>
      <w:r>
        <w:rPr>
          <w:rtl/>
          <w:cs/>
          <w:lang w:val="ar_AE" w:bidi="ar_AE"/>
        </w:rPr>
        <w:t>في المشهد الثالث، يقول الرب يسوع: "يُكرم النبي في كل مكان إلا في وطنه ووسط أقاربه وفي عائلته." تعجب الرب يسوع من عدم إيمان الناس.</w:t>
      </w:r>
    </w:p>
    <w:p>
      <w:pPr>
        <w:bidi/>
      </w:pPr>
      <w:r>
        <w:rPr>
          <w:rtl/>
          <w:cs/>
          <w:lang w:val="ar_AE" w:bidi="ar_AE"/>
        </w:rPr>
      </w:r>
      <w:r>
        <w:rPr>
          <w:rtl/>
          <w:cs/>
          <w:lang w:val="ar_AE" w:bidi="ar_AE"/>
        </w:rPr>
        <w:t>اسأل الشخص الذي يؤدي دور الرب يسوع: "كيف تشعر؟" ربما تسمع عبارات مثل: "أنا حزين" أو "أنا غاضب" أو "أنا مندهش لعدم إيمانهم. كنت آمل أن أتمكن من تعليم هؤلاء الناس الذين هم شعبي عن ملكوت الله، لكنهم لن يستمعوا. فقلوبهم قاسية. وهذا يجعلني حزين ومُحبط." واصلوا تمثيل الدراما.</w:t>
      </w:r>
    </w:p>
    <w:p>
      <w:pPr>
        <w:bidi/>
      </w:pPr>
      <w:r>
        <w:rPr>
          <w:rtl/>
          <w:cs/>
          <w:lang w:val="ar_AE" w:bidi="ar_AE"/>
        </w:rPr>
      </w:r>
      <w:r>
        <w:rPr>
          <w:rtl/>
          <w:cs/>
          <w:lang w:val="ar_AE" w:bidi="ar_AE"/>
        </w:rPr>
        <w:t>لم يشف الرب يسوع سوى عددًا قليلًا من المرضى. وكان مندهشًا من عدم إيمانهم.</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 إلى نسخة صوتية لإنجيل مرقس ٦: ١–٦أ في أكثر الترجمات المفهومة لك.</w:t>
      </w:r>
    </w:p>
    <w:p>
      <w:pPr>
        <w:bidi/>
      </w:pPr>
      <w:r>
        <w:rPr>
          <w:rtl/>
          <w:cs/>
          <w:lang w:val="ar_AE" w:bidi="ar_AE"/>
        </w:rPr>
      </w:r>
      <w:r>
        <w:rPr>
          <w:rtl/>
          <w:cs/>
          <w:lang w:val="ar_AE" w:bidi="ar_AE"/>
        </w:rPr>
        <w:t xml:space="preserve">غادر يسوع </w:t>
      </w:r>
      <w:hyperlink r:id="rId29">
        <w:r>
          <w:rPr>
            <w:rtl/>
            <w:cs/>
            <w:lang w:val="ar_AE" w:bidi="ar_AE"/>
          </w:rPr>
          <w:rPr>
            <w:color w:val="0000EE"/>
            <w:u w:val="single"/>
          </w:rPr>
          <w:t>كفرناحوم</w:t>
        </w:r>
      </w:hyperlink>
      <w:r>
        <w:rPr>
          <w:rtl/>
          <w:cs/>
          <w:lang w:val="ar_AE" w:bidi="ar_AE"/>
        </w:rPr>
        <w:t xml:space="preserve"> وذهب إلى </w:t>
      </w:r>
      <w:hyperlink r:id="rId36">
        <w:r>
          <w:rPr>
            <w:rtl/>
            <w:cs/>
            <w:lang w:val="ar_AE" w:bidi="ar_AE"/>
          </w:rPr>
          <w:rPr>
            <w:color w:val="0000EE"/>
            <w:u w:val="single"/>
          </w:rPr>
          <w:t>الناصرة</w:t>
        </w:r>
      </w:hyperlink>
      <w:r>
        <w:rPr>
          <w:rtl/>
          <w:cs/>
          <w:lang w:val="ar_AE" w:bidi="ar_AE"/>
        </w:rPr>
        <w:t xml:space="preserve">. وأخذ يسوعُ </w:t>
      </w:r>
      <w:r>
        <w:rPr>
          <w:b/>
          <w:rtl/>
          <w:cs/>
          <w:lang w:val="ar_AE" w:bidi="ar_AE"/>
        </w:rPr>
        <w:t>التلاميذ</w:t>
      </w:r>
      <w:r>
        <w:rPr>
          <w:rtl/>
          <w:cs/>
          <w:lang w:val="ar_AE" w:bidi="ar_AE"/>
        </w:rPr>
        <w:t xml:space="preserve"> معه. في يوم </w:t>
      </w:r>
      <w:r>
        <w:rPr>
          <w:b/>
          <w:rtl/>
          <w:cs/>
          <w:lang w:val="ar_AE" w:bidi="ar_AE"/>
        </w:rPr>
        <w:t>السبت</w:t>
      </w:r>
      <w:r>
        <w:rPr>
          <w:rtl/>
          <w:cs/>
          <w:lang w:val="ar_AE" w:bidi="ar_AE"/>
        </w:rPr>
        <w:t xml:space="preserve">، ذهب يسوع إلى </w:t>
      </w:r>
      <w:r>
        <w:rPr>
          <w:b/>
          <w:rtl/>
          <w:cs/>
          <w:lang w:val="ar_AE" w:bidi="ar_AE"/>
        </w:rPr>
        <w:t>المَجمع</w:t>
      </w:r>
      <w:r>
        <w:rPr>
          <w:rtl/>
          <w:cs/>
          <w:lang w:val="ar_AE" w:bidi="ar_AE"/>
        </w:rPr>
        <w:t xml:space="preserve">. استخدمْ نفس الكلمة التي استخدمتها في المقاطع السابقة للإشارة إلى </w:t>
      </w:r>
      <w:hyperlink r:id="rId54">
        <w:r>
          <w:rPr>
            <w:rtl/>
            <w:cs/>
            <w:lang w:val="ar_AE" w:bidi="ar_AE"/>
          </w:rPr>
          <w:rPr>
            <w:color w:val="0000EE"/>
            <w:u w:val="single"/>
          </w:rPr>
          <w:t>التلاميذ</w:t>
        </w:r>
      </w:hyperlink>
      <w:r>
        <w:rPr>
          <w:rtl/>
          <w:cs/>
          <w:lang w:val="ar_AE" w:bidi="ar_AE"/>
        </w:rPr>
        <w:t xml:space="preserve"> و</w:t>
      </w:r>
      <w:hyperlink r:id="rId30">
        <w:r>
          <w:rPr>
            <w:rtl/>
            <w:cs/>
            <w:lang w:val="ar_AE" w:bidi="ar_AE"/>
          </w:rPr>
          <w:rPr>
            <w:color w:val="0000EE"/>
            <w:u w:val="single"/>
          </w:rPr>
          <w:t>السبت</w:t>
        </w:r>
      </w:hyperlink>
      <w:r>
        <w:rPr>
          <w:rtl/>
          <w:cs/>
          <w:lang w:val="ar_AE" w:bidi="ar_AE"/>
        </w:rPr>
        <w:t xml:space="preserve"> و</w:t>
      </w:r>
      <w:hyperlink r:id="rId31">
        <w:r>
          <w:rPr>
            <w:rtl/>
            <w:cs/>
            <w:lang w:val="ar_AE" w:bidi="ar_AE"/>
          </w:rPr>
          <w:rPr>
            <w:color w:val="0000EE"/>
            <w:u w:val="single"/>
          </w:rPr>
          <w:t>المَجمع</w:t>
        </w:r>
      </w:hyperlink>
      <w:r>
        <w:rPr>
          <w:rtl/>
          <w:cs/>
          <w:lang w:val="ar_AE" w:bidi="ar_AE"/>
        </w:rPr>
        <w:t>. تُناقَش كلٌ من هذه الكلمات في قاموس الكلمات الرئيسية.</w:t>
      </w:r>
    </w:p>
    <w:p>
      <w:pPr>
        <w:bidi/>
      </w:pPr>
      <w:r>
        <w:rPr>
          <w:rtl/>
          <w:cs/>
          <w:lang w:val="ar_AE" w:bidi="ar_AE"/>
        </w:rPr>
      </w:r>
      <w:r>
        <w:rPr>
          <w:rtl/>
          <w:cs/>
          <w:lang w:val="ar_AE" w:bidi="ar_AE"/>
        </w:rPr>
        <w:t xml:space="preserve">إن كلمتي </w:t>
      </w:r>
      <w:r>
        <w:rPr>
          <w:b/>
          <w:rtl/>
          <w:cs/>
          <w:lang w:val="ar_AE" w:bidi="ar_AE"/>
        </w:rPr>
        <w:t>التعجب</w:t>
      </w:r>
      <w:r>
        <w:rPr>
          <w:rtl/>
          <w:cs/>
          <w:lang w:val="ar_AE" w:bidi="ar_AE"/>
        </w:rPr>
        <w:t xml:space="preserve"> المستخدَمتيْن في هذه القصة لهما معاني سلبية. لقد تفاجأ الناس من أن شخصًا مثل يسوع، له خلفية في مجال العمل اليدوي كان قادرًا على التحدث بمثل هذا السلطان. وفي نهاية القصة، كان يسوع مُتعجبًا / مندهشًا من أن الناس ما زالوا لا يؤمنون به. كان الناس يستخدمون كلمة "بُهِتَ" هذه للإشارة إلى أنهم تفاجئوا بشيء غير مقبول.</w:t>
      </w:r>
    </w:p>
    <w:p>
      <w:pPr>
        <w:bidi/>
      </w:pPr>
      <w:r>
        <w:rPr>
          <w:rtl/>
          <w:cs/>
          <w:lang w:val="ar_AE" w:bidi="ar_AE"/>
        </w:rPr>
      </w:r>
      <w:r>
        <w:rPr>
          <w:rtl/>
          <w:cs/>
          <w:lang w:val="ar_AE" w:bidi="ar_AE"/>
        </w:rPr>
        <w:t xml:space="preserve">لقد كان الناس مُتعجبين من </w:t>
      </w:r>
      <w:r>
        <w:rPr>
          <w:b/>
          <w:rtl/>
          <w:cs/>
          <w:lang w:val="ar_AE" w:bidi="ar_AE"/>
        </w:rPr>
        <w:t>حكمة</w:t>
      </w:r>
      <w:r>
        <w:rPr>
          <w:rtl/>
          <w:cs/>
          <w:lang w:val="ar_AE" w:bidi="ar_AE"/>
        </w:rPr>
        <w:t xml:space="preserve"> يسوع. تَشتمل الحكمةُ على مفاهيم مثل "التفكير بطريقة صحيحة، والقيام بأشياء جيدة." يستطيع اللهُ وحده أن يجعل الشخص حكيمًا.</w:t>
      </w:r>
    </w:p>
    <w:p>
      <w:pPr>
        <w:bidi/>
      </w:pPr>
      <w:r>
        <w:rPr>
          <w:rtl/>
          <w:cs/>
          <w:lang w:val="ar_AE" w:bidi="ar_AE"/>
        </w:rPr>
      </w:r>
      <w:r>
        <w:rPr>
          <w:rtl/>
          <w:cs/>
          <w:lang w:val="ar_AE" w:bidi="ar_AE"/>
        </w:rPr>
        <w:t xml:space="preserve">توقَّفْ هنا ونَاقشْ كيف ستتحدَّث عن </w:t>
      </w:r>
      <w:r>
        <w:rPr>
          <w:b/>
          <w:rtl/>
          <w:cs/>
          <w:lang w:val="ar_AE" w:bidi="ar_AE"/>
        </w:rPr>
        <w:t>الحكمة</w:t>
      </w:r>
      <w:r>
        <w:rPr>
          <w:rtl/>
          <w:cs/>
          <w:lang w:val="ar_AE" w:bidi="ar_AE"/>
        </w:rPr>
        <w:t xml:space="preserve">. تُذكَر </w:t>
      </w:r>
      <w:hyperlink r:id="rId76">
        <w:r>
          <w:rPr>
            <w:rtl/>
            <w:cs/>
            <w:lang w:val="ar_AE" w:bidi="ar_AE"/>
          </w:rPr>
          <w:rPr>
            <w:color w:val="0000EE"/>
            <w:u w:val="single"/>
          </w:rPr>
          <w:t>الحكمة</w:t>
        </w:r>
      </w:hyperlink>
      <w:r>
        <w:rPr>
          <w:rtl/>
          <w:cs/>
          <w:lang w:val="ar_AE" w:bidi="ar_AE"/>
        </w:rPr>
        <w:t xml:space="preserve"> في قاموس الكلمات الرئيسية. أوقفْ هذا التسجيل هنا.</w:t>
      </w:r>
    </w:p>
    <w:p>
      <w:pPr>
        <w:bidi/>
      </w:pPr>
      <w:r>
        <w:rPr>
          <w:rtl/>
          <w:cs/>
          <w:lang w:val="ar_AE" w:bidi="ar_AE"/>
        </w:rPr>
      </w:r>
      <w:r>
        <w:rPr>
          <w:rtl/>
          <w:cs/>
          <w:lang w:val="ar_AE" w:bidi="ar_AE"/>
        </w:rPr>
        <w:t xml:space="preserve">قال يسوع إن </w:t>
      </w:r>
      <w:r>
        <w:rPr>
          <w:b/>
          <w:rtl/>
          <w:cs/>
          <w:lang w:val="ar_AE" w:bidi="ar_AE"/>
        </w:rPr>
        <w:t>النبي</w:t>
      </w:r>
      <w:r>
        <w:rPr>
          <w:rtl/>
          <w:cs/>
          <w:lang w:val="ar_AE" w:bidi="ar_AE"/>
        </w:rPr>
        <w:t xml:space="preserve"> لا يُكرَم في وطنه. اخترْ تعبيرًا يُشير </w:t>
      </w:r>
      <w:hyperlink r:id="rId18">
        <w:r>
          <w:rPr>
            <w:rtl/>
            <w:cs/>
            <w:lang w:val="ar_AE" w:bidi="ar_AE"/>
          </w:rPr>
          <w:rPr>
            <w:color w:val="0000EE"/>
            <w:u w:val="single"/>
          </w:rPr>
          <w:t>للنبي</w:t>
        </w:r>
      </w:hyperlink>
      <w:r>
        <w:rPr>
          <w:rtl/>
          <w:cs/>
          <w:lang w:val="ar_AE" w:bidi="ar_AE"/>
        </w:rPr>
        <w:t xml:space="preserve"> والذي يتناسب مع وظيفة النبي. النبي:</w:t>
      </w:r>
    </w:p>
    <w:p>
      <w:pPr>
        <w:pStyle w:val="ListNumber"/>
        <w:numPr>
          <w:ilvl w:val="0"/>
          <w:numId w:val="32"/>
        </w:numPr>
        <w:bidi/>
        <w:spacing w:line="240" w:lineRule="auto"/>
        <w:ind w:left="720"/>
      </w:pPr>
      <w:r>
        <w:rPr>
          <w:rtl/>
          <w:cs/>
          <w:lang w:val="ar_AE" w:bidi="ar_AE"/>
        </w:rPr>
      </w:r>
      <w:r>
        <w:rPr>
          <w:rtl/>
          <w:cs/>
          <w:lang w:val="ar_AE" w:bidi="ar_AE"/>
        </w:rPr>
        <w:t>شخص يستقبل دعوة ورسالة من الله</w:t>
      </w:r>
    </w:p>
    <w:p>
      <w:pPr>
        <w:pStyle w:val="ListNumber"/>
        <w:bidi/>
        <w:spacing w:line="240" w:lineRule="auto"/>
        <w:ind w:left="720"/>
      </w:pPr>
      <w:r>
        <w:rPr>
          <w:rtl/>
          <w:cs/>
          <w:lang w:val="ar_AE" w:bidi="ar_AE"/>
        </w:rPr>
      </w:r>
      <w:r>
        <w:rPr>
          <w:rtl/>
          <w:cs/>
          <w:lang w:val="ar_AE" w:bidi="ar_AE"/>
        </w:rPr>
        <w:t>ينقل رسالة الله إلى الناس</w:t>
      </w:r>
    </w:p>
    <w:p>
      <w:pPr>
        <w:pStyle w:val="ListNumber"/>
        <w:bidi/>
        <w:spacing w:line="240" w:lineRule="auto"/>
        <w:ind w:left="720"/>
      </w:pPr>
      <w:r>
        <w:rPr>
          <w:rtl/>
          <w:cs/>
          <w:lang w:val="ar_AE" w:bidi="ar_AE"/>
        </w:rPr>
      </w:r>
      <w:r>
        <w:rPr>
          <w:rtl/>
          <w:cs/>
          <w:lang w:val="ar_AE" w:bidi="ar_AE"/>
        </w:rPr>
        <w:t>يُدرك أن أهم مهمة لديه هي أن يُحضِر كلمة أو رسالة الله إلى الناس</w:t>
      </w:r>
    </w:p>
    <w:p>
      <w:pPr>
        <w:bidi/>
      </w:pPr>
      <w:r>
        <w:rPr>
          <w:rtl/>
          <w:cs/>
          <w:lang w:val="ar_AE" w:bidi="ar_AE"/>
        </w:rPr>
      </w:r>
      <w:r>
        <w:rPr>
          <w:rtl/>
          <w:cs/>
          <w:lang w:val="ar_AE" w:bidi="ar_AE"/>
        </w:rPr>
        <w:t>إن إكرام النبي يعني الاستماع إلى رسالة النبي وقبولها. لم يُكرم الناسُ في الناصرة يسوعَ. استخدمْ نفس الكلمة التي استخدمتها في المقاطع السابقة للإشارة إلى النبي.</w:t>
      </w:r>
    </w:p>
    <w:p>
      <w:pPr>
        <w:bidi/>
      </w:pPr>
      <w:r>
        <w:rPr>
          <w:rtl/>
          <w:cs/>
          <w:lang w:val="ar_AE" w:bidi="ar_AE"/>
        </w:rPr>
      </w:r>
      <w:r>
        <w:rPr>
          <w:rtl/>
          <w:cs/>
          <w:lang w:val="ar_AE" w:bidi="ar_AE"/>
        </w:rPr>
        <w:t xml:space="preserve">اختار يسوعُ عدم القيام بالعديد من </w:t>
      </w:r>
      <w:r>
        <w:rPr>
          <w:b/>
          <w:rtl/>
          <w:cs/>
          <w:lang w:val="ar_AE" w:bidi="ar_AE"/>
        </w:rPr>
        <w:t>المعجزات</w:t>
      </w:r>
      <w:r>
        <w:rPr>
          <w:rtl/>
          <w:cs/>
          <w:lang w:val="ar_AE" w:bidi="ar_AE"/>
        </w:rPr>
        <w:t xml:space="preserve"> في الناصرة. تُشير هذه الكلمات إلى أفعال قوية لا يستطيع القيام بها إلا الله وحده، وتَجعل الناس يهابون الله.</w:t>
      </w:r>
    </w:p>
    <w:p>
      <w:pPr>
        <w:bidi/>
      </w:pPr>
      <w:r>
        <w:rPr>
          <w:rtl/>
          <w:cs/>
          <w:lang w:val="ar_AE" w:bidi="ar_AE"/>
        </w:rPr>
      </w:r>
      <w:r>
        <w:rPr>
          <w:rtl/>
          <w:cs/>
          <w:lang w:val="ar_AE" w:bidi="ar_AE"/>
        </w:rPr>
        <w:t xml:space="preserve">توقَّفْ هنا ونَاقشْ كيف ستتحدَّث عن </w:t>
      </w:r>
      <w:r>
        <w:rPr>
          <w:b/>
          <w:rtl/>
          <w:cs/>
          <w:lang w:val="ar_AE" w:bidi="ar_AE"/>
        </w:rPr>
        <w:t>المعجزات</w:t>
      </w:r>
      <w:r>
        <w:rPr>
          <w:rtl/>
          <w:cs/>
          <w:lang w:val="ar_AE" w:bidi="ar_AE"/>
        </w:rPr>
        <w:t xml:space="preserve">. تُذكَر </w:t>
      </w:r>
      <w:hyperlink r:id="rId77">
        <w:r>
          <w:rPr>
            <w:rtl/>
            <w:cs/>
            <w:lang w:val="ar_AE" w:bidi="ar_AE"/>
          </w:rPr>
          <w:rPr>
            <w:color w:val="0000EE"/>
            <w:u w:val="single"/>
          </w:rPr>
          <w:t>المعجزات</w:t>
        </w:r>
      </w:hyperlink>
      <w:r>
        <w:rPr>
          <w:rtl/>
          <w:cs/>
          <w:lang w:val="ar_AE" w:bidi="ar_AE"/>
        </w:rPr>
        <w:t xml:space="preserve"> في قاموس الكلمات الرئيسية. أوقفْ هذا التسجيل هنا.</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6:6b–13</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استمع إلى مرقس 6: 6ب-13 وضعها في قلبك. استمع إلى النص ثلاث مرات (من ثلاث ترجمات مختلفة، إن أمكن). ثم ناقشوا كفريق الأسئلة التالية:</w:t>
      </w:r>
    </w:p>
    <w:p>
      <w:pPr>
        <w:pStyle w:val="ListNumber"/>
        <w:numPr>
          <w:ilvl w:val="0"/>
          <w:numId w:val="33"/>
        </w:numPr>
        <w:bidi/>
        <w:spacing w:line="240" w:lineRule="auto"/>
        <w:ind w:left="720"/>
      </w:pPr>
      <w:r>
        <w:rPr>
          <w:rtl/>
          <w:cs/>
          <w:lang w:val="ar_AE" w:bidi="ar_AE"/>
        </w:rPr>
      </w:r>
      <w:r>
        <w:rPr>
          <w:rtl/>
          <w:cs/>
          <w:lang w:val="ar_AE" w:bidi="ar_AE"/>
        </w:rPr>
        <w:t>ما الذي أعجبك في هذه القصة؟</w:t>
      </w:r>
    </w:p>
    <w:p>
      <w:pPr>
        <w:pStyle w:val="ListNumber"/>
        <w:bidi/>
        <w:spacing w:line="240" w:lineRule="auto"/>
        <w:ind w:left="720"/>
      </w:pPr>
      <w:r>
        <w:rPr>
          <w:rtl/>
          <w:cs/>
          <w:lang w:val="ar_AE" w:bidi="ar_AE"/>
        </w:rPr>
      </w:r>
      <w:r>
        <w:rPr>
          <w:rtl/>
          <w:cs/>
          <w:lang w:val="ar_AE" w:bidi="ar_AE"/>
        </w:rPr>
        <w:t>ما الذي لم يعجبك أو لم تفهمه؟</w:t>
      </w:r>
    </w:p>
    <w:p>
      <w:pPr>
        <w:pStyle w:val="ListNumber"/>
        <w:bidi/>
        <w:spacing w:line="240" w:lineRule="auto"/>
        <w:ind w:left="720"/>
      </w:pPr>
      <w:r>
        <w:rPr>
          <w:rtl/>
          <w:cs/>
          <w:lang w:val="ar_AE" w:bidi="ar_AE"/>
        </w:rPr>
      </w:r>
      <w:r>
        <w:rPr>
          <w:rtl/>
          <w:cs/>
          <w:lang w:val="ar_AE" w:bidi="ar_AE"/>
        </w:rPr>
        <w:t>ماذا تخبرنا هذه القصة عن الله أو عن يسوع؟</w:t>
      </w:r>
    </w:p>
    <w:p>
      <w:pPr>
        <w:pStyle w:val="ListNumber"/>
        <w:bidi/>
        <w:spacing w:line="240" w:lineRule="auto"/>
        <w:ind w:left="720"/>
      </w:pPr>
      <w:r>
        <w:rPr>
          <w:rtl/>
          <w:cs/>
          <w:lang w:val="ar_AE" w:bidi="ar_AE"/>
        </w:rPr>
      </w:r>
      <w:r>
        <w:rPr>
          <w:rtl/>
          <w:cs/>
          <w:lang w:val="ar_AE" w:bidi="ar_AE"/>
        </w:rPr>
        <w:t>عمّا تُخبرنا هذه القصة عن البشر؟</w:t>
      </w:r>
    </w:p>
    <w:p>
      <w:pPr>
        <w:pStyle w:val="ListNumber"/>
        <w:bidi/>
        <w:spacing w:line="240" w:lineRule="auto"/>
        <w:ind w:left="720"/>
      </w:pPr>
      <w:r>
        <w:rPr>
          <w:rtl/>
          <w:cs/>
          <w:lang w:val="ar_AE" w:bidi="ar_AE"/>
        </w:rPr>
      </w:r>
      <w:r>
        <w:rPr>
          <w:rtl/>
          <w:cs/>
          <w:lang w:val="ar_AE" w:bidi="ar_AE"/>
        </w:rPr>
        <w:t>كيف تؤثر هذه القصة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مرةً واحدة من النسخة الأسهل والأكثر فهمًا.</w:t>
      </w:r>
    </w:p>
    <w:p>
      <w:pPr>
        <w:bidi/>
      </w:pPr>
      <w:r>
        <w:rPr>
          <w:rtl/>
          <w:cs/>
          <w:lang w:val="ar_AE" w:bidi="ar_AE"/>
        </w:rPr>
      </w:r>
      <w:r>
        <w:rPr>
          <w:rtl/>
          <w:cs/>
          <w:lang w:val="ar_AE" w:bidi="ar_AE"/>
        </w:rPr>
        <w:t>كان يسوع قد رُفِض تَوًّا من الناصرة، التي هي بلدته. ثم بدأ يتنقّل من قرية إلى قرية، ويعلّم الناس. وكانت هذه القرى محيطة بالناصرة. وهذه هي المرة الثالثة التي يخبرنا فيها مرقس أن يسوع كان يتنقّل من قرية إلى أخرى ليُعلّم الناس. وبعدها، يرسل يسوع التلاميذ إلى القرى. وهذه القصة هي رواية عمّا أوصى به يسوع تلاميذه أن يفعلوه.</w:t>
      </w:r>
    </w:p>
    <w:p>
      <w:pPr>
        <w:bidi/>
      </w:pPr>
      <w:r>
        <w:rPr>
          <w:rtl/>
          <w:cs/>
          <w:lang w:val="ar_AE" w:bidi="ar_AE"/>
        </w:rPr>
      </w:r>
      <w:r>
        <w:rPr>
          <w:rtl/>
          <w:cs/>
          <w:lang w:val="ar_AE" w:bidi="ar_AE"/>
        </w:rPr>
        <w:t>توقّف وأعرض الخريطة التي عليها علامة الناصرة. ساعد الفريق ليرى أن يسوع كان يذهب إلى القرى المحيطة بالناصرة. أوقِفوا التسجيل هنا.</w:t>
      </w:r>
    </w:p>
    <w:p>
      <w:pPr>
        <w:bidi/>
      </w:pPr>
      <w:r>
        <w:rPr>
          <w:rtl/>
          <w:cs/>
          <w:lang w:val="ar_AE" w:bidi="ar_AE"/>
        </w:rPr>
      </w:r>
      <w:r>
        <w:rPr>
          <w:rtl/>
          <w:cs/>
          <w:lang w:val="ar_AE" w:bidi="ar_AE"/>
        </w:rPr>
        <w:t>من هنا تبدأ القصة، لكنها تنتهي فعليًا بعد القصة التالية التي تحدّثنا عن يوحنا المعمدان، عندما عاد التلاميذ ليخبِروا بما حدث.</w:t>
      </w:r>
    </w:p>
    <w:p>
      <w:pPr>
        <w:bidi/>
      </w:pPr>
      <w:r>
        <w:rPr>
          <w:rtl/>
          <w:cs/>
          <w:lang w:val="ar_AE" w:bidi="ar_AE"/>
        </w:rPr>
      </w:r>
      <w:r>
        <w:rPr>
          <w:rtl/>
          <w:cs/>
          <w:lang w:val="ar_AE" w:bidi="ar_AE"/>
        </w:rPr>
        <w:t>لقد كان التلاميذ يرافقون يسوع لبعض الوقت، وقد رأوه وهو يخرج الأرواح الشريرة من الناس، وسمعوا التعليم الذي كان يقدّمه للناس، كما شهدوا الكثير من المعجزات. والآن ها هو يرسلهم ويمنحهم السلطان ليخرجوا الأرواح الشريرة أو الأرواح النجسة، فهم مدعوون أن يفعلوا ما رأوا يسوع يفعله.</w:t>
      </w:r>
    </w:p>
    <w:p>
      <w:pPr>
        <w:bidi/>
      </w:pPr>
      <w:r>
        <w:rPr>
          <w:rtl/>
          <w:cs/>
          <w:lang w:val="ar_AE" w:bidi="ar_AE"/>
        </w:rPr>
      </w:r>
      <w:r>
        <w:rPr>
          <w:rtl/>
          <w:cs/>
          <w:lang w:val="ar_AE" w:bidi="ar_AE"/>
        </w:rPr>
        <w:t>عندما أرسل يسوع تلاميذه، أعطاهم سلطانًا على الأرواح الشريرة. وفي الثقافة اليهودية، كان يمكن للإنسان أن يُفوِّض ممثِّلًا عن سلطانه وقوته ليقوم بمهمة ما أو ليبلِّغ رسالة. وكان من الأفضل أن يُرسَل ممثّلان معًا في الوقت نفسه، فالشريعة اليهودية التي أعطاها موسى تخبرنا إن شهادة شاهدين تُعتَبر صادقة وصحيحة.</w:t>
      </w:r>
    </w:p>
    <w:p>
      <w:pPr>
        <w:bidi/>
      </w:pPr>
      <w:r>
        <w:rPr>
          <w:rtl/>
          <w:cs/>
          <w:lang w:val="ar_AE" w:bidi="ar_AE"/>
        </w:rPr>
      </w:r>
      <w:r>
        <w:rPr>
          <w:rtl/>
          <w:cs/>
          <w:lang w:val="ar_AE" w:bidi="ar_AE"/>
        </w:rPr>
        <w:t xml:space="preserve">لقد أوصى يسوع تلاميذه ألّا يأخذوا معهم طعامًا ولا مالًا ولا ثيابًا إضافية. وهذه ليست وصية لكل الناس في كل الأزمنة، بل هي وصية لهذه الحالة بالتحديد، إذ كان يُسمح لهم أن يأخذوا ما يلبسونه فقط، بما في ذلك أحذيتهم، بالإضافة إلى عصا للسير. كان الناس يستخدمون العصا لتساعدهم على السير في الطرق الصعبة مثل التلال، وللحماية من الحيوانات المفترسة. لم يكن مسموحًا للتلاميذ أن يأخذوا ثيابًا إضافية أو طعام أو مال، كما لم يُسمح لهم بحمل حقيبة سفر. </w:t>
      </w:r>
    </w:p>
    <w:p>
      <w:pPr>
        <w:bidi/>
      </w:pPr>
      <w:r>
        <w:rPr>
          <w:rtl/>
          <w:cs/>
          <w:lang w:val="ar_AE" w:bidi="ar_AE"/>
        </w:rPr>
      </w:r>
      <w:r>
        <w:rPr>
          <w:rtl/>
          <w:cs/>
          <w:lang w:val="ar_AE" w:bidi="ar_AE"/>
        </w:rPr>
        <w:t>توقّف هنا وأعرض صورة لشكل الصنادل التي كان الناس يلبسونها في القرن الأول. أعرض أيضًا صورة لحقيبة سفر. قم بعرض صورة لعصا السير كالتي كانت تُستخدم في القرن الأول. وأعرض صورة لبعض النقود من القرن الأول. وأعرض صورة لنوع الثياب التي كان الرجل يلبسها في فلسطين في القرن الأول. أوقِفوا التسجيل هنا.</w:t>
      </w:r>
    </w:p>
    <w:p>
      <w:pPr>
        <w:bidi/>
      </w:pPr>
      <w:r>
        <w:rPr>
          <w:rtl/>
          <w:cs/>
          <w:lang w:val="ar_AE" w:bidi="ar_AE"/>
        </w:rPr>
      </w:r>
      <w:r>
        <w:rPr>
          <w:rtl/>
          <w:cs/>
          <w:lang w:val="ar_AE" w:bidi="ar_AE"/>
        </w:rPr>
        <w:t>لقد قال لهم يسوع أن يمكثوا في أول بيت يقدِّم لهم الضيافة في القرية، وأن يبقوا في ذلك البيت طوال فترة وجودهم في القرية. ولم يكن مسموحًا لهم أن ينتقلوا من بيت إلى آخر أثناء إقامتهم في القرية نفسها. كان يسوع يطلب من التلاميذ أن يفعلوا شيئًا مختلفًا عما كان يفعله المعلّمون الدينيون عادةً، إذ إن المعلّمين كانوا ينتقلون من بيت إلى بيت ليحصلوا على أكبر قدر ممكن من العطايا يمكنهم الحصول عليه من الناس.</w:t>
      </w:r>
    </w:p>
    <w:p>
      <w:pPr>
        <w:bidi/>
      </w:pPr>
      <w:r>
        <w:rPr>
          <w:rtl/>
          <w:cs/>
          <w:lang w:val="ar_AE" w:bidi="ar_AE"/>
        </w:rPr>
      </w:r>
      <w:r>
        <w:rPr>
          <w:rtl/>
          <w:cs/>
          <w:lang w:val="ar_AE" w:bidi="ar_AE"/>
        </w:rPr>
        <w:t>توقّفوا هنا وناقشوا كمجموعة: كيف يتعامل القادة الدينيون مع الناس في ثقافتكم؟ هل يسافرون، وماذا يفعلون عندما يسافرون؟ أوقِفوا التسجيل هنا.</w:t>
      </w:r>
    </w:p>
    <w:p>
      <w:pPr>
        <w:bidi/>
      </w:pPr>
      <w:r>
        <w:rPr>
          <w:rtl/>
          <w:cs/>
          <w:lang w:val="ar_AE" w:bidi="ar_AE"/>
        </w:rPr>
      </w:r>
      <w:r>
        <w:rPr>
          <w:rtl/>
          <w:cs/>
          <w:lang w:val="ar_AE" w:bidi="ar_AE"/>
        </w:rPr>
        <w:t>وبسبب عدم أخذهم أي شيء معهم، كان على التلاميذ أن يتّكلوا على الله من جهة الطعام والمأوى. كان على شخص ما أن يقدّم لهم مكانًا ينامون فيه بالقرية. وكان على شخصٍ آخر أن يقدّم لهم طعامًا ليأكلوه، فلم يكن لدى التلاميذ وسيلة لدفع ثمن الطعام أو المأوى.</w:t>
      </w:r>
    </w:p>
    <w:p>
      <w:pPr>
        <w:bidi/>
      </w:pPr>
      <w:r>
        <w:rPr>
          <w:rtl/>
          <w:cs/>
          <w:lang w:val="ar_AE" w:bidi="ar_AE"/>
        </w:rPr>
      </w:r>
      <w:r>
        <w:rPr>
          <w:rtl/>
          <w:cs/>
          <w:lang w:val="ar_AE" w:bidi="ar_AE"/>
        </w:rPr>
        <w:t>ثم أعطاهم يسوع تعليمات عمّا يفعلونه إن لم يقدّم لهم أحد الضيافة أو الطعام والمأوى. كان عليهم أن يغادروا القرية وينفضوا الغبار عن أقدامهم بينما هم راحلون من هناك. وكانت العادة في ذلك الوقت أنه إذا زار شخص يعبد الله مكانًا وثنيًا عليه أن ينفض غبار المكان عن قدميه. وكان هذا الفعل رمزًا للتخلّص من كل ما هو غير طاهر أو غير نقي. وقد أوصى يسوع تلاميذه أن يقوموا بهذا العمل علنًا أمام الناس، فكان ذلك علامة لأهل القرية أنهم رفضوا رسالة الله، وأنهم الآن مسؤولون عن قراراهم أمام الله. لقد كان نفض الغبار بمثابة تحذير علني أو شهادة على الشعب.</w:t>
      </w:r>
    </w:p>
    <w:p>
      <w:pPr>
        <w:bidi/>
      </w:pPr>
      <w:r>
        <w:rPr>
          <w:rtl/>
          <w:cs/>
          <w:lang w:val="ar_AE" w:bidi="ar_AE"/>
        </w:rPr>
      </w:r>
      <w:r>
        <w:rPr>
          <w:rtl/>
          <w:cs/>
          <w:lang w:val="ar_AE" w:bidi="ar_AE"/>
        </w:rPr>
        <w:t>وكما رأينا في التلميحات من الأحداث السابقة في إنجيل مرقس، أن رفض الناس ليسوع سيزداد مع مرور الوقت. لقد ذكّر يسوع تلاميذه بأنهم قد يُرفَضون هم أيضًا، وإذا حدث ذلك لهم، عليهم أن ينفضوا الغبار عن أقدامهم. كان اليهود يعتقدون أن الأراضي الغريبة ملوَّثة لأنها ليست أراضي شعب الله المختار، ولذلك كان المسافرون اليهود يحرصون على أن يتطهّروا بعد عودتهم من رحلة ما. أمّا في هذه الحالة، فكان على التلاميذ إظهار أن الذين يرفضون رسالة الله سيقفون أمام الله نفسه ويواجهون نتائج قرارهم. إن تلاميذ يسوع يشبهون يسوع كثيرًا — فتعاليمهم تكشف مَن يريد أن يتبع الله بقبوله ليسوع، ومَن لا يريد.</w:t>
      </w:r>
    </w:p>
    <w:p>
      <w:pPr>
        <w:bidi/>
      </w:pPr>
      <w:r>
        <w:rPr>
          <w:rtl/>
          <w:cs/>
          <w:lang w:val="ar_AE" w:bidi="ar_AE"/>
        </w:rPr>
      </w:r>
      <w:r>
        <w:rPr>
          <w:rtl/>
          <w:cs/>
          <w:lang w:val="ar_AE" w:bidi="ar_AE"/>
        </w:rPr>
        <w:t>توقّفوا هنا وناقشوا كمجموعة: قصة مسافر جاء إلى قرية، ولم يقدّم له أهل القرية أي ضيافة، فماذا يفعل هذا المسافر وهو يغادر القرية؟ أوقِفوا التسجيل هنا.</w:t>
      </w:r>
    </w:p>
    <w:p>
      <w:pPr>
        <w:bidi/>
      </w:pPr>
      <w:r>
        <w:rPr>
          <w:rtl/>
          <w:cs/>
          <w:lang w:val="ar_AE" w:bidi="ar_AE"/>
        </w:rPr>
      </w:r>
      <w:r>
        <w:rPr>
          <w:rtl/>
          <w:cs/>
          <w:lang w:val="ar_AE" w:bidi="ar_AE"/>
        </w:rPr>
        <w:t>خرج التلاميذ إلى القرى الأخرى كما أوصاهم يسوع، وكانوا يخبرون كل من يقابلونه أن يتوب عن خطاياه ويرجع إلى الله. والتوبة تعني أن يندم الإنسان عن خطيته، وأن يتعهد ألّا يعود إليها مرة أخرى. إن كلمة "توبوا" كلمة قوية. فإذا تاب الإنسان توبة حقيقية، فإنه يسعى بجدٍ ألّا يكرر الفعل الخاطئ مرة أخرى.</w:t>
      </w:r>
    </w:p>
    <w:p>
      <w:pPr>
        <w:bidi/>
      </w:pPr>
      <w:r>
        <w:rPr>
          <w:rtl/>
          <w:cs/>
          <w:lang w:val="ar_AE" w:bidi="ar_AE"/>
        </w:rPr>
      </w:r>
      <w:r>
        <w:rPr>
          <w:rtl/>
          <w:cs/>
          <w:lang w:val="ar_AE" w:bidi="ar_AE"/>
        </w:rPr>
        <w:t>لقد قام التلاميذ بإخراج الشياطين، وتقول بعض الترجمات "أَخرَجوا" الشياطين، وأخرى تقول "طَرَدوا" الشياطين. فعندما كان التلاميذ يأمرون الشياطين أن تخرج، لم يكن أمامهم خيار، كان لا بد لها أن تخرج من الشخص. لقد أعطى يسوع التلاميذ السلطان ليُخرجوا الشياطين، فعندما كانوا يأمرون الشياطين بالخروج، كانوا يستخدمون القوة التي منحها لهم يسوع. وكانت الشياطين تطيع هذه القوة وتخرج من الإنسان.</w:t>
      </w:r>
    </w:p>
    <w:p>
      <w:pPr>
        <w:bidi/>
      </w:pPr>
      <w:r>
        <w:rPr>
          <w:rtl/>
          <w:cs/>
          <w:lang w:val="ar_AE" w:bidi="ar_AE"/>
        </w:rPr>
      </w:r>
      <w:r>
        <w:rPr>
          <w:rtl/>
          <w:cs/>
          <w:lang w:val="ar_AE" w:bidi="ar_AE"/>
        </w:rPr>
        <w:t>لقد استخدم التلاميذ زيت الزيتون لمسح المرضى، وكان زيت الزيتون يُستَخدم كثيرًا كدواء. كما كان هو أيضًا الزيت الشائع للاستعمال في الطهي، وكدواء، وحتى لإضاءة السُرج (أي المصابيح). كان زيت الزيتون موجود لدى الجميع. وعندما كانوا يمسحون شخصًا بالزيت، كان التلاميذ يضعون بضع قطرات من الزيت على ذلك الشخص كرمز أن الله يباركه ويشفيه. وقد شُفي كثير من المرضى، أو تحسَّنت حالتهم، أو لم يصبحوا مرضى فيما بعد، بعد أن مُسِحوا بالزيت.</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 xml:space="preserve">استمع إلى نسخة صوتية من إنجيل مرقس ٦: ٦ ب - ١٣ من ترجمة سهلة ومفهومة. </w:t>
      </w:r>
    </w:p>
    <w:p>
      <w:pPr>
        <w:bidi/>
      </w:pPr>
      <w:r>
        <w:rPr>
          <w:rtl/>
          <w:cs/>
          <w:lang w:val="ar_AE" w:bidi="ar_AE"/>
        </w:rPr>
      </w:r>
      <w:r>
        <w:rPr>
          <w:rtl/>
          <w:cs/>
          <w:lang w:val="ar_AE" w:bidi="ar_AE"/>
        </w:rPr>
        <w:t xml:space="preserve">في هذه الخطوة، على المجموعة تحديد المشاهد والشخصيات والأماكن التي يتضمنها هذا المقطع. ثم يقوم الفريق بتصوير هذا المقطع بصريًا. </w:t>
      </w:r>
    </w:p>
    <w:p>
      <w:pPr>
        <w:bidi/>
      </w:pPr>
      <w:r>
        <w:rPr>
          <w:rtl/>
          <w:cs/>
          <w:lang w:val="ar_AE" w:bidi="ar_AE"/>
        </w:rPr>
      </w:r>
      <w:r>
        <w:rPr>
          <w:rtl/>
          <w:cs/>
          <w:lang w:val="ar_AE" w:bidi="ar_AE"/>
        </w:rPr>
        <w:t xml:space="preserve">يحتوي هذا المقطع على 3 مشاهد. </w:t>
      </w:r>
    </w:p>
    <w:p>
      <w:pPr>
        <w:bidi/>
      </w:pPr>
      <w:r>
        <w:rPr>
          <w:rtl/>
          <w:cs/>
          <w:lang w:val="ar_AE" w:bidi="ar_AE"/>
        </w:rPr>
      </w:r>
      <w:r>
        <w:rPr>
          <w:b/>
          <w:rtl/>
          <w:cs/>
          <w:lang w:val="ar_AE" w:bidi="ar_AE"/>
        </w:rPr>
        <w:t>في المشهد الأول:</w:t>
      </w:r>
      <w:r>
        <w:rPr>
          <w:rtl/>
          <w:cs/>
          <w:lang w:val="ar_AE" w:bidi="ar_AE"/>
        </w:rPr>
        <w:t xml:space="preserve"> يترك يسوع الناصرة ويطوف القرى المحيطة بها ليعلّم الناس.</w:t>
      </w:r>
    </w:p>
    <w:p>
      <w:pPr>
        <w:bidi/>
      </w:pPr>
      <w:r>
        <w:rPr>
          <w:rtl/>
          <w:cs/>
          <w:lang w:val="ar_AE" w:bidi="ar_AE"/>
        </w:rPr>
      </w:r>
      <w:r>
        <w:rPr>
          <w:b/>
          <w:rtl/>
          <w:cs/>
          <w:lang w:val="ar_AE" w:bidi="ar_AE"/>
        </w:rPr>
        <w:t>في المشهد الثاني:</w:t>
      </w:r>
      <w:r>
        <w:rPr>
          <w:rtl/>
          <w:cs/>
          <w:lang w:val="ar_AE" w:bidi="ar_AE"/>
        </w:rPr>
        <w:t xml:space="preserve"> يرسل يسوع تلاميذه إلى القرى ويعطى لهم السلطان لإخراج الشياطين. وقبل أن ينطلقوا، يعطيهم تعليمات واضحة. </w:t>
      </w:r>
    </w:p>
    <w:p>
      <w:pPr>
        <w:bidi/>
      </w:pPr>
      <w:r>
        <w:rPr>
          <w:rtl/>
          <w:cs/>
          <w:lang w:val="ar_AE" w:bidi="ar_AE"/>
        </w:rPr>
      </w:r>
      <w:r>
        <w:rPr>
          <w:b/>
          <w:rtl/>
          <w:cs/>
          <w:lang w:val="ar_AE" w:bidi="ar_AE"/>
        </w:rPr>
        <w:t>في المشهد الثالث:</w:t>
      </w:r>
      <w:r>
        <w:rPr>
          <w:rtl/>
          <w:cs/>
          <w:lang w:val="ar_AE" w:bidi="ar_AE"/>
        </w:rPr>
        <w:t xml:space="preserve"> ينطلق التلاميذ ويعملون كما أوصاهم يسوع، فيطوفون منادين الجميع بالتوبة والرجوع إلى الله، ويخرجون الكثير من الشياطين ويشفوا مرضى كثيرين.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 الإثني عشر</w:t>
      </w:r>
    </w:p>
    <w:p>
      <w:pPr>
        <w:pStyle w:val="ListBullet"/>
        <w:bidi/>
        <w:spacing w:line="240" w:lineRule="auto"/>
        <w:ind w:left="720"/>
      </w:pPr>
      <w:r>
        <w:rPr>
          <w:rtl/>
          <w:cs/>
          <w:lang w:val="ar_AE" w:bidi="ar_AE"/>
        </w:rPr>
      </w:r>
      <w:r>
        <w:rPr>
          <w:rtl/>
          <w:cs/>
          <w:lang w:val="ar_AE" w:bidi="ar_AE"/>
        </w:rPr>
        <w:t>الأشخاص الذين دعوا التلاميذ إلى منازلهم</w:t>
      </w:r>
    </w:p>
    <w:p>
      <w:pPr>
        <w:pStyle w:val="ListBullet"/>
        <w:bidi/>
        <w:spacing w:line="240" w:lineRule="auto"/>
        <w:ind w:left="720"/>
      </w:pPr>
      <w:r>
        <w:rPr>
          <w:rtl/>
          <w:cs/>
          <w:lang w:val="ar_AE" w:bidi="ar_AE"/>
        </w:rPr>
      </w:r>
      <w:r>
        <w:rPr>
          <w:rtl/>
          <w:cs/>
          <w:lang w:val="ar_AE" w:bidi="ar_AE"/>
        </w:rPr>
        <w:t>الأشخاص الذين يرفضون الترحيب بالتلاميذ</w:t>
      </w:r>
    </w:p>
    <w:p>
      <w:pPr>
        <w:pStyle w:val="ListBullet"/>
        <w:bidi/>
        <w:spacing w:line="240" w:lineRule="auto"/>
        <w:ind w:left="720"/>
      </w:pPr>
      <w:r>
        <w:rPr>
          <w:rtl/>
          <w:cs/>
          <w:lang w:val="ar_AE" w:bidi="ar_AE"/>
        </w:rPr>
      </w:r>
      <w:r>
        <w:rPr>
          <w:rtl/>
          <w:cs/>
          <w:lang w:val="ar_AE" w:bidi="ar_AE"/>
        </w:rPr>
        <w:t>المرضى الذين تم شفائهم</w:t>
      </w:r>
    </w:p>
    <w:p>
      <w:pPr>
        <w:pStyle w:val="ListBullet"/>
        <w:bidi/>
        <w:spacing w:line="240" w:lineRule="auto"/>
        <w:ind w:left="720"/>
      </w:pPr>
      <w:r>
        <w:rPr>
          <w:rtl/>
          <w:cs/>
          <w:lang w:val="ar_AE" w:bidi="ar_AE"/>
        </w:rPr>
      </w:r>
      <w:r>
        <w:rPr>
          <w:rtl/>
          <w:cs/>
          <w:lang w:val="ar_AE" w:bidi="ar_AE"/>
        </w:rPr>
        <w:t>شفاء الناس من الشياطين</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يمكنكم أن تفكروا في طريقة عملية لتمثيل معنى التوبة. على سبيل المثال، ضعوا شيئًا يمثل الخطية على جانب من الشخص، وشيئًا يمثل الله على الجانب الآخر. ثم يقف الشخص مواجهًا للخطية في البداية، وبعد ذلك يواجه الله، ويدير ظهره للخطية. يمكنكم تكرار هذه الحركة في كل مرة تقولون فيها كلمة "توبوا". وهناك فكرة أخرى، أن يشير الشخص بيديه إلى الأرض عند الحديث عن الخطية، ثم يدور بجسده ويشير بيديه إلى السماء كرمز للرجوع إلى الله، وهذه الحركة تجعل ظهره في اتجاه الخطية. ما الأفكار الأخرى التي يمكن لفريقكم أن يقترحها لتقديم معنى التوبة بصريًا؟ أوقِفوا سماع التسجيل هنا.</w:t>
      </w:r>
    </w:p>
    <w:p>
      <w:pPr>
        <w:bidi/>
      </w:pPr>
      <w:r>
        <w:rPr>
          <w:rtl/>
          <w:cs/>
          <w:lang w:val="ar_AE" w:bidi="ar_AE"/>
        </w:rPr>
      </w:r>
      <w:r>
        <w:rPr>
          <w:rtl/>
          <w:cs/>
          <w:lang w:val="ar_AE" w:bidi="ar_AE"/>
        </w:rPr>
        <w:t>في المشهد الأول، يترك يسوع الناصرة ويطوف القرى المحيطة بها ليعلّم الناس. وهذه القرى تقع في المنطقة المحيطة بالناصرة.</w:t>
      </w:r>
    </w:p>
    <w:p>
      <w:pPr>
        <w:bidi/>
      </w:pPr>
      <w:r>
        <w:rPr>
          <w:rtl/>
          <w:cs/>
          <w:lang w:val="ar_AE" w:bidi="ar_AE"/>
        </w:rPr>
      </w:r>
      <w:r>
        <w:rPr>
          <w:rtl/>
          <w:cs/>
          <w:lang w:val="ar_AE" w:bidi="ar_AE"/>
        </w:rPr>
        <w:t>وفي المشهد الثاني، يستدعي يسوع تلاميذه الاثني عشر ويتحدث إليهم بشكل خاص، ثم يرسلهم اثنين اثنين، أي أن كل زوج من التلاميذ يسير في اتجاه مختلف. ويمنحهم سلطانًا على الأرواح الشريرة ليخرجوها.</w:t>
      </w:r>
    </w:p>
    <w:p>
      <w:pPr>
        <w:bidi/>
      </w:pPr>
      <w:r>
        <w:rPr>
          <w:rtl/>
          <w:cs/>
          <w:lang w:val="ar_AE" w:bidi="ar_AE"/>
        </w:rPr>
      </w:r>
      <w:r>
        <w:rPr>
          <w:rtl/>
          <w:cs/>
          <w:lang w:val="ar_AE" w:bidi="ar_AE"/>
        </w:rPr>
        <w:t>وقبل أن ينطلقوا، يعطيهم تعليمات واضحة: أولًا، يخبر تلاميذه ألا يحملوا معهم شيئًا سوى عصا للمشي، ولا يأخذوا ملابس إضافية أو طعامًا أو مالًا، أو حقيبة سفر. ويُسمح لهم بانتعال أحذيتهم فقط. وعندما يصلون إلى قرية ما، عليهم أن يقيموا في بيت أول شخص يدعوهم إلى منزله، ويبقوا فيه طوال فترة خدمتهم في تلك القرية.</w:t>
      </w:r>
    </w:p>
    <w:p>
      <w:pPr>
        <w:bidi/>
      </w:pPr>
      <w:r>
        <w:rPr>
          <w:rtl/>
          <w:cs/>
          <w:lang w:val="ar_AE" w:bidi="ar_AE"/>
        </w:rPr>
      </w:r>
      <w:r>
        <w:rPr>
          <w:rtl/>
          <w:cs/>
          <w:lang w:val="ar_AE" w:bidi="ar_AE"/>
        </w:rPr>
        <w:t xml:space="preserve">أما إذا رفض أهل القرية استقبالهم أو الإصغاء إليهم، فعليهم أن يغادروها وينفضوا الغبار عن أقدامهم. كعلامة رمزية على أن أهل القرية رفضوا رسالة الله، وأن الله سيدينهم بسبب رفضهم التوبة. وهذا الفعل يشهد على دينونة الله لهم لأنهم لم يقبلوا الرسل ولا رسالتهم. </w:t>
      </w:r>
    </w:p>
    <w:p>
      <w:pPr>
        <w:bidi/>
      </w:pPr>
      <w:r>
        <w:rPr>
          <w:rtl/>
          <w:cs/>
          <w:lang w:val="ar_AE" w:bidi="ar_AE"/>
        </w:rPr>
      </w:r>
      <w:r>
        <w:rPr>
          <w:rtl/>
          <w:cs/>
          <w:lang w:val="ar_AE" w:bidi="ar_AE"/>
        </w:rPr>
        <w:t>أما في المشهد الثالث، فينطلق التلاميذ ويعملون كما أوصاهم يسوع، فيطوفون القرى، ويطردون الأرواح الشريرة، ويدهنون المرضى بزيت الزيتون ويشفونهم.</w:t>
      </w:r>
    </w:p>
    <w:p>
      <w:pPr>
        <w:bidi/>
      </w:pPr>
      <w:r>
        <w:rPr>
          <w:rtl/>
          <w:cs/>
          <w:lang w:val="ar_AE" w:bidi="ar_AE"/>
        </w:rPr>
      </w:r>
      <w:r>
        <w:rPr>
          <w:rtl/>
          <w:cs/>
          <w:lang w:val="ar_AE" w:bidi="ar_AE"/>
        </w:rPr>
        <w:t>والآن، يتعين على المجموعة رسم مشاهد المقطع وما يجري فيه من أحداث على لوحة، أو ترسم صورًا، أو أن تستخدم أشياء ملموسة للتصوير المرئي.</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 xml:space="preserve">استمع إلى نسخة صوتية من إنجيل مرقس 6 : 6 ب - 13 في الترجمة الأسهل فهمًا لك. </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 الإثني عشر</w:t>
      </w:r>
    </w:p>
    <w:p>
      <w:pPr>
        <w:pStyle w:val="ListBullet"/>
        <w:bidi/>
        <w:spacing w:line="240" w:lineRule="auto"/>
        <w:ind w:left="720"/>
      </w:pPr>
      <w:r>
        <w:rPr>
          <w:rtl/>
          <w:cs/>
          <w:lang w:val="ar_AE" w:bidi="ar_AE"/>
        </w:rPr>
      </w:r>
      <w:r>
        <w:rPr>
          <w:rtl/>
          <w:cs/>
          <w:lang w:val="ar_AE" w:bidi="ar_AE"/>
        </w:rPr>
        <w:t>الأشخاص الذين دعوا التلاميذ إلى منازلهم</w:t>
      </w:r>
    </w:p>
    <w:p>
      <w:pPr>
        <w:pStyle w:val="ListBullet"/>
        <w:bidi/>
        <w:spacing w:line="240" w:lineRule="auto"/>
        <w:ind w:left="720"/>
      </w:pPr>
      <w:r>
        <w:rPr>
          <w:rtl/>
          <w:cs/>
          <w:lang w:val="ar_AE" w:bidi="ar_AE"/>
        </w:rPr>
      </w:r>
      <w:r>
        <w:rPr>
          <w:rtl/>
          <w:cs/>
          <w:lang w:val="ar_AE" w:bidi="ar_AE"/>
        </w:rPr>
        <w:t>الأشخاص الذين يرفضون الترحيب بالتلاميذ</w:t>
      </w:r>
    </w:p>
    <w:p>
      <w:pPr>
        <w:pStyle w:val="ListBullet"/>
        <w:bidi/>
        <w:spacing w:line="240" w:lineRule="auto"/>
        <w:ind w:left="720"/>
      </w:pPr>
      <w:r>
        <w:rPr>
          <w:rtl/>
          <w:cs/>
          <w:lang w:val="ar_AE" w:bidi="ar_AE"/>
        </w:rPr>
      </w:r>
      <w:r>
        <w:rPr>
          <w:rtl/>
          <w:cs/>
          <w:lang w:val="ar_AE" w:bidi="ar_AE"/>
        </w:rPr>
        <w:t>المرضى الذين تم شفائهم</w:t>
      </w:r>
    </w:p>
    <w:p>
      <w:pPr>
        <w:pStyle w:val="ListBullet"/>
        <w:bidi/>
        <w:spacing w:line="240" w:lineRule="auto"/>
        <w:ind w:left="720"/>
      </w:pPr>
      <w:r>
        <w:rPr>
          <w:rtl/>
          <w:cs/>
          <w:lang w:val="ar_AE" w:bidi="ar_AE"/>
        </w:rPr>
      </w:r>
      <w:r>
        <w:rPr>
          <w:rtl/>
          <w:cs/>
          <w:lang w:val="ar_AE" w:bidi="ar_AE"/>
        </w:rPr>
        <w:t>شفاء الناس من الشياطين</w:t>
      </w:r>
    </w:p>
    <w:p>
      <w:pPr>
        <w:bidi/>
      </w:pPr>
      <w:r>
        <w:rPr>
          <w:rtl/>
          <w:cs/>
          <w:lang w:val="ar_AE" w:bidi="ar_AE"/>
        </w:rPr>
      </w:r>
      <w:r>
        <w:rPr>
          <w:rtl/>
          <w:cs/>
          <w:lang w:val="ar_AE" w:bidi="ar_AE"/>
        </w:rPr>
        <w:t>عليكم كمجموعة القيام بتمثيل المقطع مرتين، وذلك بلغتكم الأم.</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وتيقنوا من عدم إهمال تمثيل الأجزاء الصعبة أو المهمة من القصة. ساعدوا بعضكم البعض على تذكر كل جزء من القصة.</w:t>
      </w:r>
    </w:p>
    <w:p>
      <w:pPr>
        <w:bidi/>
      </w:pPr>
      <w:r>
        <w:rPr>
          <w:rtl/>
          <w:cs/>
          <w:lang w:val="ar_AE" w:bidi="ar_AE"/>
        </w:rPr>
      </w:r>
      <w:r>
        <w:rPr>
          <w:rtl/>
          <w:cs/>
          <w:lang w:val="ar_AE" w:bidi="ar_AE"/>
        </w:rPr>
        <w:t xml:space="preserve">توقفوا عن سماع التسجيل مؤقتًا هنا، ومثّلوا المقطع. </w:t>
      </w:r>
    </w:p>
    <w:p>
      <w:pPr>
        <w:bidi/>
      </w:pPr>
      <w:r>
        <w:rPr>
          <w:rtl/>
          <w:cs/>
          <w:lang w:val="ar_AE" w:bidi="ar_AE"/>
        </w:rPr>
      </w:r>
      <w:r>
        <w:rPr>
          <w:rtl/>
          <w:cs/>
          <w:lang w:val="ar_AE" w:bidi="ar_AE"/>
        </w:rPr>
        <w:t>يجب على المجموعة تمثيل المقطع مرة ثانية. في لحظات معينة خلال التمثيل، توقفوا واسألوا الشخص الذي يلعب الشخصية: "بماذا تشعر أو بمَ تفكّر؟" وعلى من يؤدي الدور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توقفوا عن سماع التسجيل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في المشهد الأول، يترك يسوع الناصرة ويخرج إلى القرى المحيطة ليُعَلِّم الشعب.</w:t>
      </w:r>
    </w:p>
    <w:p>
      <w:pPr>
        <w:bidi/>
      </w:pPr>
      <w:r>
        <w:rPr>
          <w:rtl/>
          <w:cs/>
          <w:lang w:val="ar_AE" w:bidi="ar_AE"/>
        </w:rPr>
      </w:r>
      <w:r>
        <w:rPr>
          <w:rtl/>
          <w:cs/>
          <w:lang w:val="ar_AE" w:bidi="ar_AE"/>
        </w:rPr>
        <w:t>أوقف التمثيل: اسأل الشخص الذي يؤدّي دور يسوع، "ما هو شعورك تجاه هذه القرى؟" ربما تسمع هذا القول: "لقد فرحت أن الناس في القرى كانوا يستمعون إلى التعليم عن ملكوت الله، هناك أمل لهؤلاء الناس." واصلوا تمثيل الدراما.</w:t>
      </w:r>
    </w:p>
    <w:p>
      <w:pPr>
        <w:bidi/>
      </w:pPr>
      <w:r>
        <w:rPr>
          <w:rtl/>
          <w:cs/>
          <w:lang w:val="ar_AE" w:bidi="ar_AE"/>
        </w:rPr>
      </w:r>
      <w:r>
        <w:rPr>
          <w:rtl/>
          <w:cs/>
          <w:lang w:val="ar_AE" w:bidi="ar_AE"/>
        </w:rPr>
        <w:t xml:space="preserve">في المشهد الثاني، يجمع يسوع تلاميذه معًا. وبدأ يشرح لهم ما سيفعلون: سيذهبون إلى القرى اثنين اثنين، أو أزواجًا. ثم أعطى يسوع تلاميذه السلطان ليخرجوا الأرواح الشريرة. وأوصاهم أن لا يحملوا شيئًا للطريق. </w:t>
      </w:r>
    </w:p>
    <w:p>
      <w:pPr>
        <w:bidi/>
      </w:pPr>
      <w:r>
        <w:rPr>
          <w:rtl/>
          <w:cs/>
          <w:lang w:val="ar_AE" w:bidi="ar_AE"/>
        </w:rPr>
      </w:r>
      <w:r>
        <w:rPr>
          <w:rtl/>
          <w:cs/>
          <w:lang w:val="ar_AE" w:bidi="ar_AE"/>
        </w:rPr>
        <w:t>أوقف التمثيل: اسأل الأشخاص الذين يؤدون دور التلاميذ، "كيف تشعرون؟ و بماذا تفكرون؟" ربما تسمع عبارات مثل: "نحن متحمسون لأننا نملك السلطان لطرد الأرواح الشريرة"، أو "نحن خائفون بعض الشيء وخجلون من أننا ذاهبون بدون أي شيء"، أو "نحن مرتبكون بسبب تعليمات يسوع." أو: "لقد شعرنا بالغرابة أن نذهب بدون أي مال أو طعام. نأمل أن يقدم لنا شخص ما في القرية شيئًا لنأكل ومكانًا لنبقى فيه." واصلوا تمثيل الدراما.</w:t>
      </w:r>
    </w:p>
    <w:p>
      <w:pPr>
        <w:bidi/>
      </w:pPr>
      <w:r>
        <w:rPr>
          <w:rtl/>
          <w:cs/>
          <w:lang w:val="ar_AE" w:bidi="ar_AE"/>
        </w:rPr>
      </w:r>
      <w:r>
        <w:rPr>
          <w:rtl/>
          <w:cs/>
          <w:lang w:val="ar_AE" w:bidi="ar_AE"/>
        </w:rPr>
        <w:t>قال يسوع: "حيثما دخلتم بيتًا فأقيموا فيه حتى تخرجوا من هناك. وإذا رفض أي مكان الترحيب بكم، فاخرجوا من هناك وانفضوا التراب الذي تحت أرجلكم. بذلك قد تركتوا هؤلاء الناس لمصيرهم."</w:t>
      </w:r>
    </w:p>
    <w:p>
      <w:pPr>
        <w:bidi/>
      </w:pPr>
      <w:r>
        <w:rPr>
          <w:rtl/>
          <w:cs/>
          <w:lang w:val="ar_AE" w:bidi="ar_AE"/>
        </w:rPr>
      </w:r>
      <w:r>
        <w:rPr>
          <w:rtl/>
          <w:cs/>
          <w:lang w:val="ar_AE" w:bidi="ar_AE"/>
        </w:rPr>
        <w:t xml:space="preserve">أوقف التمثيل: اسأل الأشخاص الذين يؤدون دور التلاميذ، "لماذا تظنون أن يسوع قال هذا؟" ربما تسمع عبارات مثل: "إنه يبحث عن أشخاص يقبلونه ويرحبون برسالته"، أو "إنه لا يجبر أحدًا على اتِّبَاعه"، أو "إنه يوضح أن أولئك الذين رفضوه قد اتخذوا قراراتهم الخاصة بشأن مصيرهم"، أو "إزالة الغبار تجعل الأمر يبدو وكأن هؤلاء الناس يرفضون الله. وهي رمز قوي ونأمل أن تدفعهم إلى تغيير رأيهم والاستماع إلينا." واصلوا تمثيل الدراما. </w:t>
      </w:r>
    </w:p>
    <w:p>
      <w:pPr>
        <w:bidi/>
      </w:pPr>
      <w:r>
        <w:rPr>
          <w:rtl/>
          <w:cs/>
          <w:lang w:val="ar_AE" w:bidi="ar_AE"/>
        </w:rPr>
      </w:r>
      <w:r>
        <w:rPr>
          <w:rtl/>
          <w:cs/>
          <w:lang w:val="ar_AE" w:bidi="ar_AE"/>
        </w:rPr>
        <w:t>في المشهد الثالث، يخرج التلاميذ ويطلبون من الناس أن يتوبوا عن خطاياهم ويرجعوا إلى الله. ويخرجون الشياطين ويشفوا مرضى كثيرين.</w:t>
      </w:r>
    </w:p>
    <w:p>
      <w:pPr>
        <w:bidi/>
      </w:pPr>
      <w:r>
        <w:rPr>
          <w:rtl/>
          <w:cs/>
          <w:lang w:val="ar_AE" w:bidi="ar_AE"/>
        </w:rPr>
      </w:r>
      <w:r>
        <w:rPr>
          <w:rtl/>
          <w:cs/>
          <w:lang w:val="ar_AE" w:bidi="ar_AE"/>
        </w:rPr>
        <w:t xml:space="preserve">أوقف التمثيل: اسأل الأشخاص الذين يؤدون دور التلاميذ، "كيف تشعرون الآن؟ ربما تسمع عبارات مثل: "أشعر بهذا النجاح. فالشياطين أطاعتنا تمامًا كما تطيع يسوع. وهذا لأن يسوع أعطانا القوة لنخرجهم"، أو "أنا مسرور للغاية لأن بعض الناس قد تابوا عن خطاياهم ورجعوا إلى الله. وهذا مهم جدًا لنا جميعًا"، أو "نحن متحمسون للغاية لأننا سنتمكن من الانضمام إلى يسوع في هذه الخدمة." واصلوا تمثيل الدراما. </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إن </w:t>
      </w:r>
      <w:r>
        <w:rPr>
          <w:b/>
          <w:rtl/>
          <w:cs/>
          <w:lang w:val="ar_AE" w:bidi="ar_AE"/>
        </w:rPr>
        <w:t>الإثني عشر</w:t>
      </w:r>
      <w:r>
        <w:rPr>
          <w:rtl/>
          <w:cs/>
          <w:lang w:val="ar_AE" w:bidi="ar_AE"/>
        </w:rPr>
        <w:t xml:space="preserve"> تشير إلى التلاميذ الإثني عشر المقربين ليسوع. وغالبًا ما كان يُطلق عليهم اسم "الإثني عشر فقط" كلقب للمجموعة.</w:t>
      </w:r>
    </w:p>
    <w:p>
      <w:pPr>
        <w:bidi/>
      </w:pPr>
      <w:r>
        <w:rPr>
          <w:rtl/>
          <w:cs/>
          <w:lang w:val="ar_AE" w:bidi="ar_AE"/>
        </w:rPr>
      </w:r>
      <w:r>
        <w:rPr>
          <w:rtl/>
          <w:cs/>
          <w:lang w:val="ar_AE" w:bidi="ar_AE"/>
        </w:rPr>
        <w:t xml:space="preserve">وقد أعطى يسوع تلاميذه السلطان ليخرجوا </w:t>
      </w:r>
      <w:r>
        <w:rPr>
          <w:b/>
          <w:rtl/>
          <w:cs/>
          <w:lang w:val="ar_AE" w:bidi="ar_AE"/>
        </w:rPr>
        <w:t>الشياطين</w:t>
      </w:r>
      <w:r>
        <w:rPr>
          <w:rtl/>
          <w:cs/>
          <w:lang w:val="ar_AE" w:bidi="ar_AE"/>
        </w:rPr>
        <w:t xml:space="preserve"> أو </w:t>
      </w:r>
      <w:r>
        <w:rPr>
          <w:b/>
          <w:rtl/>
          <w:cs/>
          <w:lang w:val="ar_AE" w:bidi="ar_AE"/>
        </w:rPr>
        <w:t>الأرواح النجسة</w:t>
      </w:r>
      <w:r>
        <w:rPr>
          <w:rtl/>
          <w:cs/>
          <w:lang w:val="ar_AE" w:bidi="ar_AE"/>
        </w:rPr>
        <w:t xml:space="preserve">. استخدمْ نفس الكلمة التي استخدمتها من قبل للإشارة إلى الشياطين أو الأرواح النجسة. لقد تمت مناقشة </w:t>
      </w:r>
      <w:hyperlink r:id="rId40">
        <w:r>
          <w:rPr>
            <w:rtl/>
            <w:cs/>
            <w:lang w:val="ar_AE" w:bidi="ar_AE"/>
          </w:rPr>
          <w:rPr>
            <w:color w:val="0000EE"/>
            <w:u w:val="single"/>
          </w:rPr>
          <w:t>الشياطين</w:t>
        </w:r>
      </w:hyperlink>
      <w:r>
        <w:rPr>
          <w:rtl/>
          <w:cs/>
          <w:lang w:val="ar_AE" w:bidi="ar_AE"/>
        </w:rPr>
        <w:t xml:space="preserve"> / </w:t>
      </w:r>
      <w:hyperlink r:id="rId35">
        <w:r>
          <w:rPr>
            <w:rtl/>
            <w:cs/>
            <w:lang w:val="ar_AE" w:bidi="ar_AE"/>
          </w:rPr>
          <w:rPr>
            <w:color w:val="0000EE"/>
            <w:u w:val="single"/>
          </w:rPr>
          <w:t>الأرواح النجسة</w:t>
        </w:r>
      </w:hyperlink>
      <w:r>
        <w:rPr>
          <w:rtl/>
          <w:cs/>
          <w:lang w:val="ar_AE" w:bidi="ar_AE"/>
        </w:rPr>
        <w:t xml:space="preserve"> في قاموس الكلمات الرئيسية.</w:t>
      </w:r>
    </w:p>
    <w:p>
      <w:pPr>
        <w:bidi/>
      </w:pPr>
      <w:r>
        <w:rPr>
          <w:rtl/>
          <w:cs/>
          <w:lang w:val="ar_AE" w:bidi="ar_AE"/>
        </w:rPr>
      </w:r>
      <w:r>
        <w:rPr>
          <w:rtl/>
          <w:cs/>
          <w:lang w:val="ar_AE" w:bidi="ar_AE"/>
        </w:rPr>
        <w:t>عندما تتحدثوا عن الأشياء التي قال يسوع أنهم يمكنهم أخذها، والأشياء التي لا يمكنهم أخذها، انتبهوا إلى كيفية عمل لُغتكم. ضعوا هذه العناصر في الترتيب الأكثر طبيعية. على سبيل المثال، يمكنكم وضع كل ما يمكنهم أخذه في بداية الجملة معًا، أو في نهايتها معًا.</w:t>
      </w:r>
    </w:p>
    <w:p>
      <w:pPr>
        <w:bidi/>
      </w:pPr>
      <w:r>
        <w:rPr>
          <w:rtl/>
          <w:cs/>
          <w:lang w:val="ar_AE" w:bidi="ar_AE"/>
        </w:rPr>
      </w:r>
      <w:r>
        <w:rPr>
          <w:rtl/>
          <w:cs/>
          <w:lang w:val="ar_AE" w:bidi="ar_AE"/>
        </w:rPr>
        <w:t>توقفوا وأعرضوا مرة أخرى صور العصا والحقيبة (المزود) والمال والنعال والثوب. بينما تتحدثون عن العصا والحقيبة (المزود) والمال والنعال والثوب، اعرضوا صورًا لكل عنصر لفريق الترجمة. أوقِفوا سماع التسجيل الصوتي هنا.</w:t>
      </w:r>
    </w:p>
    <w:p>
      <w:pPr>
        <w:bidi/>
      </w:pPr>
      <w:r>
        <w:rPr>
          <w:rtl/>
          <w:cs/>
          <w:lang w:val="ar_AE" w:bidi="ar_AE"/>
        </w:rPr>
      </w:r>
      <w:r>
        <w:rPr>
          <w:rtl/>
          <w:cs/>
          <w:lang w:val="ar_AE" w:bidi="ar_AE"/>
        </w:rPr>
        <w:t xml:space="preserve">كانت التوبة إحدى تعاليم يسوع الرئيسية. وفي هذه القصة، يخبر التلاميذ الناس أن </w:t>
      </w:r>
      <w:r>
        <w:rPr>
          <w:b/>
          <w:rtl/>
          <w:cs/>
          <w:lang w:val="ar_AE" w:bidi="ar_AE"/>
        </w:rPr>
        <w:t>يتوبوا</w:t>
      </w:r>
      <w:r>
        <w:rPr>
          <w:rtl/>
          <w:cs/>
          <w:lang w:val="ar_AE" w:bidi="ar_AE"/>
        </w:rPr>
        <w:t xml:space="preserve">، أو يبتعدوا عن خطاياهم ويرجعوا إلى الله. استخدم نفس الكلمة أو العبارة للإشارة إلى التوبة التي استخدمتها في الفقرات السابقة، وتذكر أن كلمة </w:t>
      </w:r>
      <w:hyperlink r:id="rId22">
        <w:r>
          <w:rPr>
            <w:rtl/>
            <w:cs/>
            <w:lang w:val="ar_AE" w:bidi="ar_AE"/>
          </w:rPr>
          <w:rPr>
            <w:color w:val="0000EE"/>
            <w:u w:val="single"/>
          </w:rPr>
          <w:t>توبة</w:t>
        </w:r>
      </w:hyperlink>
      <w:r>
        <w:rPr>
          <w:rtl/>
          <w:cs/>
          <w:lang w:val="ar_AE" w:bidi="ar_AE"/>
        </w:rPr>
        <w:t xml:space="preserve"> موجودة في قاموس الكلمات الرئيسية.</w:t>
      </w:r>
    </w:p>
    <w:p>
      <w:pPr>
        <w:bidi/>
      </w:pPr>
      <w:r>
        <w:rPr>
          <w:rtl/>
          <w:cs/>
          <w:lang w:val="ar_AE" w:bidi="ar_AE"/>
        </w:rPr>
      </w:r>
      <w:r>
        <w:rPr>
          <w:rtl/>
          <w:cs/>
          <w:lang w:val="ar_AE" w:bidi="ar_AE"/>
        </w:rPr>
        <w:t xml:space="preserve">قام التلاميذ </w:t>
      </w:r>
      <w:r>
        <w:rPr>
          <w:b/>
          <w:rtl/>
          <w:cs/>
          <w:lang w:val="ar_AE" w:bidi="ar_AE"/>
        </w:rPr>
        <w:t>بدهن (مسح)</w:t>
      </w:r>
      <w:r>
        <w:rPr>
          <w:rtl/>
          <w:cs/>
          <w:lang w:val="ar_AE" w:bidi="ar_AE"/>
        </w:rPr>
        <w:t xml:space="preserve"> المرضى بالزيت. وقد كان زيت الزيتون يُستخدم كدواء، وهذا كان أحد أغراضه في هذه القصة. كذلك يرمز الزيت إلى حضور الله ونعمته. وربما كان الناس يضعون (يفركون) بعض الزيت على جزء من جسدهم كرمز. كان المكان الأكثر ترجيحًا لوضع (فرك) الزيت هو على الرأس.</w:t>
      </w:r>
    </w:p>
    <w:p>
      <w:pPr>
        <w:bidi/>
      </w:pPr>
      <w:r>
        <w:rPr>
          <w:rtl/>
          <w:cs/>
          <w:lang w:val="ar_AE" w:bidi="ar_AE"/>
        </w:rPr>
      </w:r>
      <w:r>
        <w:rPr>
          <w:rtl/>
          <w:cs/>
          <w:lang w:val="ar_AE" w:bidi="ar_AE"/>
        </w:rPr>
        <w:t xml:space="preserve">توقّفوا هنا وناقشوا كيف ستتحدثون عن </w:t>
      </w:r>
      <w:r>
        <w:rPr>
          <w:b/>
          <w:rtl/>
          <w:cs/>
          <w:lang w:val="ar_AE" w:bidi="ar_AE"/>
        </w:rPr>
        <w:t>مسح</w:t>
      </w:r>
      <w:r>
        <w:rPr>
          <w:rtl/>
          <w:cs/>
          <w:lang w:val="ar_AE" w:bidi="ar_AE"/>
        </w:rPr>
        <w:t xml:space="preserve"> المرضى بالزيت. يُناقَش مصطلح </w:t>
      </w:r>
      <w:hyperlink r:id="rId78">
        <w:r>
          <w:rPr>
            <w:rtl/>
            <w:cs/>
            <w:lang w:val="ar_AE" w:bidi="ar_AE"/>
          </w:rPr>
          <w:rPr>
            <w:color w:val="0000EE"/>
            <w:u w:val="single"/>
          </w:rPr>
          <w:t xml:space="preserve">الدَهن (المَسْح) </w:t>
        </w:r>
      </w:hyperlink>
      <w:r>
        <w:rPr>
          <w:rtl/>
          <w:cs/>
          <w:lang w:val="ar_AE" w:bidi="ar_AE"/>
        </w:rPr>
        <w:t>في قاموس الكلمات الرئيسية. (أوقفوا سماع التسجيل الصوتي هنا)</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6:14–29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مرقس 6: 14–29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 إلى نسخة صوتية من إنجيل مرقس ٦: ١٤–٢٩ من ترجمة سهلة ومفهومة.</w:t>
      </w:r>
    </w:p>
    <w:p>
      <w:pPr>
        <w:bidi/>
      </w:pPr>
      <w:r>
        <w:rPr>
          <w:rtl/>
          <w:cs/>
          <w:lang w:val="ar_AE" w:bidi="ar_AE"/>
        </w:rPr>
      </w:r>
      <w:r>
        <w:rPr>
          <w:rtl/>
          <w:cs/>
          <w:lang w:val="ar_AE" w:bidi="ar_AE"/>
        </w:rPr>
        <w:t xml:space="preserve">هل تذكرون يوحنا المعمدان من القصص السابقة التي في إنجيل مرقس؟ </w:t>
      </w:r>
    </w:p>
    <w:p>
      <w:pPr>
        <w:bidi/>
      </w:pPr>
      <w:r>
        <w:rPr>
          <w:rtl/>
          <w:cs/>
          <w:lang w:val="ar_AE" w:bidi="ar_AE"/>
        </w:rPr>
      </w:r>
      <w:r>
        <w:rPr>
          <w:rtl/>
          <w:cs/>
          <w:lang w:val="ar_AE" w:bidi="ar_AE"/>
        </w:rPr>
        <w:t>توقّفوا هنا وتذكّروا معًا كفريق ترجمة ما تعرفونه عن يوحنا المعمدان. أوقِفوا سماع التسجيل هنا.</w:t>
      </w:r>
    </w:p>
    <w:p>
      <w:pPr>
        <w:bidi/>
      </w:pPr>
      <w:r>
        <w:rPr>
          <w:rtl/>
          <w:cs/>
          <w:lang w:val="ar_AE" w:bidi="ar_AE"/>
        </w:rPr>
      </w:r>
      <w:r>
        <w:rPr>
          <w:rtl/>
          <w:cs/>
          <w:lang w:val="ar_AE" w:bidi="ar_AE"/>
        </w:rPr>
        <w:t>يقطع مرقس قصة إرسال التلاميذ ليخبر عن موت يوحنا المعمدان. هذه رواية سردية عن موت يوحنا المعمدان.</w:t>
      </w:r>
    </w:p>
    <w:p>
      <w:pPr>
        <w:bidi/>
      </w:pPr>
      <w:r>
        <w:rPr>
          <w:rtl/>
          <w:cs/>
          <w:lang w:val="ar_AE" w:bidi="ar_AE"/>
        </w:rPr>
      </w:r>
      <w:r>
        <w:rPr>
          <w:rtl/>
          <w:cs/>
          <w:lang w:val="ar_AE" w:bidi="ar_AE"/>
        </w:rPr>
        <w:t>كان هيرودس أنتيباس هو حاكم منطقة الجليل، وهو ابن هيرودس الكبير، الذي كان حاكمًا على كل اليهودية عندما وُلِد يسوع. وقد تم تعيين هيرودس أنتيباس في منصبه حاكمًا من قِبَل الحكومة الرومانية التي كانت تحكم المنطقة في ذلك الوقت. لم يتبع هيرودس أنتيباس الشريعة الدينية لليهود. يشير مرقس إلى هيرودس أنتيباس على أنه الملك، بينما في الحقيقة هو لم يكن ملكًا، بل كان يحكم حوالي ربع أراضي اليهودية فقط. توقّفوا وأعرضوا خريطة لمنطقة الجليل التي حكمها هيرودس. أوقِفوا سماع التسجيل هنا.</w:t>
      </w:r>
    </w:p>
    <w:p>
      <w:pPr>
        <w:bidi/>
      </w:pPr>
      <w:r>
        <w:rPr>
          <w:rtl/>
          <w:cs/>
          <w:lang w:val="ar_AE" w:bidi="ar_AE"/>
        </w:rPr>
      </w:r>
      <w:r>
        <w:rPr>
          <w:rtl/>
          <w:cs/>
          <w:lang w:val="ar_AE" w:bidi="ar_AE"/>
        </w:rPr>
        <w:t>يضع مرقس قصة يوحنا المعمدان هنا لأن هيرودس كان قد سمع الآن عن يسوع وعن الأمور الكثيرة التي علّمها وفعلها. لم يعرف هيرودس الكثير - هذا وإن كان يعرف شيئًا على الإطلاق عن يسوع قبل هذه اللحظة.</w:t>
      </w:r>
    </w:p>
    <w:p>
      <w:pPr>
        <w:bidi/>
      </w:pPr>
      <w:r>
        <w:rPr>
          <w:rtl/>
          <w:cs/>
          <w:lang w:val="ar_AE" w:bidi="ar_AE"/>
        </w:rPr>
      </w:r>
      <w:r>
        <w:rPr>
          <w:rtl/>
          <w:cs/>
          <w:lang w:val="ar_AE" w:bidi="ar_AE"/>
        </w:rPr>
        <w:t>يبدأ الجزء الأول من هذه القصة بسماع هيرودس عن يسوع، ثم يُظهر مرقس ردّ فعل هيرودس على ما سمعه. بعد ذلك تنتقل القصة إلى أحداث كانت قد وقعت قبل أن يسمع هيرودس عن يسوع، حيث يخبرنا مرقس عن اعتقال يوحنا المعمدان وموته.</w:t>
      </w:r>
    </w:p>
    <w:p>
      <w:pPr>
        <w:bidi/>
      </w:pPr>
      <w:r>
        <w:rPr>
          <w:rtl/>
          <w:cs/>
          <w:lang w:val="ar_AE" w:bidi="ar_AE"/>
        </w:rPr>
      </w:r>
      <w:r>
        <w:rPr>
          <w:rtl/>
          <w:cs/>
          <w:lang w:val="ar_AE" w:bidi="ar_AE"/>
        </w:rPr>
        <w:t>يتحدث الناس عن يسوع، وكان هيرودس قد قتل يوحنا المعمدان. لقد اعتقد البعض أن يسوع هو يوحنا المعمدان وقد قام من الأموات. يوحنا لم يصنع أي معجزات قط. بل كان فقط يكلّم الناس عن التوبة، أي الرجوع عن خطاياهم والرجوع إلى الله، وأن يعتمدوا ليُظهروا أنهم قد تابوا بالفعل. وقد اعتقد أشخاص آخرون أن يسوع هو إيليا النبي وقد عاد. كان إيليا واحدًا من أعظم أنبياء إسرائيل. وقد عاش قبل هذه القصة بمئات السنين. وكان البعض الآخر يعتقدون أن إيليا قد رجع وهو الذي يصنع المعجزات. كما كان آخرون يظنّون أن يسوع لا بد أن يكون نبيًا مثل بعض الأنبياء الذين أرسلهم الله في الماضي.</w:t>
      </w:r>
    </w:p>
    <w:p>
      <w:pPr>
        <w:bidi/>
      </w:pPr>
      <w:r>
        <w:rPr>
          <w:rtl/>
          <w:cs/>
          <w:lang w:val="ar_AE" w:bidi="ar_AE"/>
        </w:rPr>
      </w:r>
      <w:r>
        <w:rPr>
          <w:rtl/>
          <w:cs/>
          <w:lang w:val="ar_AE" w:bidi="ar_AE"/>
        </w:rPr>
        <w:t>والنبي هو شخص يحمل رسالة الله إلى الشعب. ويتلقَّى النبي دعوة ورسالة الله، ويقدّمها إلى الشعب، وهو يعلم أن أهم عمل له هو أن يحمل كلمة الله أو رسالته إلى الشعب. كل هذا يعني أن الناس كانوا يحاولون أن يعرفوا من هو يسوع. وقد سمع هيرودس ما يقوله الناس، وظنّ أن يسوع هو يوحنا المعمدان وقد عاد إلى الحياة. وكان من المعتقدات الشائعة عند اليهود أن من يقوم من الموت يأتي ليدينك، لذلك خاف هيرودس وظنّ أن يوحنا قد قام من الموت وأنه على وشك أن يُدان بسبب قتله له.</w:t>
      </w:r>
    </w:p>
    <w:p>
      <w:pPr>
        <w:bidi/>
      </w:pPr>
      <w:r>
        <w:rPr>
          <w:rtl/>
          <w:cs/>
          <w:lang w:val="ar_AE" w:bidi="ar_AE"/>
        </w:rPr>
      </w:r>
      <w:r>
        <w:rPr>
          <w:rtl/>
          <w:cs/>
          <w:lang w:val="ar_AE" w:bidi="ar_AE"/>
        </w:rPr>
        <w:t>الآن تتحوّل القصة لتُخبرنا بما حدث ليوحنا المعمدان. كان يوحنا المعمدان من أقارب يسوع. وكان يوحنا يكرز بأن على الناس أن يتوبوا عن خطاياهم. وقد عمَّد يوحنا كثيرين ممّن أرادوا أن يتبعوا الله. كان يوحنا جريئًا جدًا، فكان يقول للناس عندما يفعلون ما هو خاطئ أو عندما يخطئون.</w:t>
      </w:r>
    </w:p>
    <w:p>
      <w:pPr>
        <w:bidi/>
      </w:pPr>
      <w:r>
        <w:rPr>
          <w:rtl/>
          <w:cs/>
          <w:lang w:val="ar_AE" w:bidi="ar_AE"/>
        </w:rPr>
      </w:r>
      <w:r>
        <w:rPr>
          <w:rtl/>
          <w:cs/>
          <w:lang w:val="ar_AE" w:bidi="ar_AE"/>
        </w:rPr>
        <w:t>وبجرأة أعلن أن هيرودس، حاكم تلك المنطقة من إسرائيل، كان يخطئ. فقد تزوّج هيرودس من هيروديا، زوجة أخيه، وكان هذا خرقّا واضحًا للشريعة اليهودية التي أعطاها الله لموسى. فقبض هيرودس على يوحنا ووضعه في السجن إرضاًء لزوجته هيروديا، وحنقت هيروديا على يوحنا. والضغينة هي شعور قوي بالعداء تجاه شخص ما بسبب إساءة. لم تُعجب هيروديا بكلام يوحنا بأن زواجها من هيرودس كان خرقًا لناموس الله. لكن هيرودس كان يعلم أن يوحنا رجل صالح أو بار وقدّيس، إن كلمة بار تعني أن يوحنا كان يفعل ما هو حق بحسب معايير الله. فالرجل القدّيس هو شخص مُفرَز ليخدم الله. إن القدّيس ليس بلا خطية، بل هو يحافظ على نقاوته وطهارته الأخلاقية. لقد كان هيرودس يخاف أن يؤذى يوحنا، بل كان يحب أن يستمع إليه، وكان يحميه من أن يُقتل.</w:t>
      </w:r>
    </w:p>
    <w:p>
      <w:pPr>
        <w:bidi/>
      </w:pPr>
      <w:r>
        <w:rPr>
          <w:rtl/>
          <w:cs/>
          <w:lang w:val="ar_AE" w:bidi="ar_AE"/>
        </w:rPr>
      </w:r>
      <w:r>
        <w:rPr>
          <w:rtl/>
          <w:cs/>
          <w:lang w:val="ar_AE" w:bidi="ar_AE"/>
        </w:rPr>
        <w:t xml:space="preserve">لكن هيروديا كانت غاضبة وأرادت أن تقتل يوحنا. وفي إحدى الليالي، في وليمة عظيمة أُقيمت للاحتفال بعيد ميلاد هيرودس، وجدت هيروديا فرصتها لتقتل يوحنا. رقصت ابنة هيروديا في الحفل، وكان هيرودس وهيروديا معروفين بانحلالهما الأخلاقي، فلم يكن أمرًا مفاجئًا أن ترقص فتاة صغيرة بهذا الشكل أمام جمع كبير. وكان من بين الضيوف مسؤولون رفيعو المستوى وقادة الجيش وأشخاص بارزون من المنطقة. بالطبع لم يكن من المعتاد أن ترقص ابنة أمام هؤلاء الرجال الذين ليسوا من عائلتها. وربما كان رقص الابنة رقصًا غير لائقًا أن تؤديه امرأة أمام رجل. أُعجب الجميع في الوليمة برقصها. فقدّم هيرودس عرضًا للفتاة بأن يعطيها كل ما تطلب. وعرض عليها "حتى نصف المملكة"/ اي نصف الأرض التي يحكمها. وكان هيرودس قد </w:t>
      </w:r>
      <w:r>
        <w:rPr>
          <w:b/>
          <w:rtl/>
          <w:cs/>
          <w:lang w:val="ar_AE" w:bidi="ar_AE"/>
        </w:rPr>
        <w:t xml:space="preserve"> أقسم </w:t>
      </w:r>
      <w:r>
        <w:rPr>
          <w:rtl/>
          <w:cs/>
          <w:lang w:val="ar_AE" w:bidi="ar_AE"/>
        </w:rPr>
        <w:t xml:space="preserve"> أي أنه أعطى وعدًا جادًّا. وهذا معناه أن الله سيعاقبه إن لم يف بالقسم. لقد نطق هيرودس بهذا القسم أمام جميع الضيوف. لكن في الواقع، لم يكن لهيرودس السلطان أن يعطي جزءًا من مملكته، فالرومان وحدهم هم من لديهم الحق في ذلك. بما أن هذه الوليمة كانت حفلة عيد ميلاد هيرودس، فمن المحتمل أن هيرودس كان ثملًا عندما نطق بهذا النذر. إن الإنسان الذي يكون ثملًا يصبح تحت سيطرة الخمر التي شربها، فلا يتخذ الشخص الذي في حالة السكر قرارات جيدة حين تتحكم الخمر في أفعاله. </w:t>
      </w:r>
    </w:p>
    <w:p>
      <w:pPr>
        <w:bidi/>
      </w:pPr>
      <w:r>
        <w:rPr>
          <w:rtl/>
          <w:cs/>
          <w:lang w:val="ar_AE" w:bidi="ar_AE"/>
        </w:rPr>
      </w:r>
      <w:r>
        <w:rPr>
          <w:rtl/>
          <w:cs/>
          <w:lang w:val="ar_AE" w:bidi="ar_AE"/>
        </w:rPr>
        <w:t>كانت الابنة تعلم أن هيرودس لم يقصد حرفيًّا أن يعطيها "نصف المملكة"، لكن المعنى هو أنه بإمكانها أن تطلب شيئًا عظيمًا أو مهمًّا. فسألت الابنة أمها هيروديا عمّا تفعل، فأخبرتها أن تطلب رأس يوحنا على طبق. اعرض صورة لطبق تقديم.</w:t>
      </w:r>
    </w:p>
    <w:p>
      <w:pPr>
        <w:bidi/>
      </w:pPr>
      <w:r>
        <w:rPr>
          <w:rtl/>
          <w:cs/>
          <w:lang w:val="ar_AE" w:bidi="ar_AE"/>
        </w:rPr>
      </w:r>
      <w:r>
        <w:rPr>
          <w:rtl/>
          <w:cs/>
          <w:lang w:val="ar_AE" w:bidi="ar_AE"/>
        </w:rPr>
        <w:t>أوقِفوا سماع التسجيل هنا.</w:t>
      </w:r>
    </w:p>
    <w:p>
      <w:pPr>
        <w:bidi/>
      </w:pPr>
      <w:r>
        <w:rPr>
          <w:rtl/>
          <w:cs/>
          <w:lang w:val="ar_AE" w:bidi="ar_AE"/>
        </w:rPr>
      </w:r>
      <w:r>
        <w:rPr>
          <w:rtl/>
          <w:cs/>
          <w:lang w:val="ar_AE" w:bidi="ar_AE"/>
        </w:rPr>
        <w:t>كان هيرودس حزينًا للغاية بسبب هذا. ولكن لأنه كان قد وعد أو أقسم أمام جميع الضيوف في الوليمة، لم يستطع أن يرفض طلب الابنة، فأرسل هيرودس سيَّافًا أو جنديًا ليقطع رأس يوحنا بالسيف. أحضر الجندي رأس يوحنا على طبق، فجاءت الابنة بالرأس إلى أمها. اضطر هيرودس أن يفعل هذا — إذ كان سيشعر بالخزي لو لم يَفِ بوعده. وجاء تلاميذ يوحنا ليرفعوا جسده ووضعوها في قبر، احترامًا له. وكان القبر على الأرجح كهفًا، إذ كان المكان المعتاد للدفن هو المغارة. اعرض صورة لقبر.</w:t>
      </w:r>
    </w:p>
    <w:p>
      <w:pPr>
        <w:bidi/>
      </w:pPr>
      <w:r>
        <w:rPr>
          <w:rtl/>
          <w:cs/>
          <w:lang w:val="ar_AE" w:bidi="ar_AE"/>
        </w:rPr>
      </w:r>
      <w:r>
        <w:rPr>
          <w:b/>
          <w:rtl/>
          <w:cs/>
          <w:lang w:val="ar_AE" w:bidi="ar_AE"/>
        </w:rPr>
        <w:t>هذا هو نهاية التسجيل.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 إلى نسخة صوتية من إنجيل مرقس ٦: ١٤–٢٩ من ترجمة سهلة ومفهومة.</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يقوم الفريق بتصوير هذا المقطع بصرياً.</w:t>
      </w:r>
    </w:p>
    <w:p>
      <w:pPr>
        <w:bidi/>
      </w:pPr>
      <w:r>
        <w:rPr>
          <w:rtl/>
          <w:cs/>
          <w:lang w:val="ar_AE" w:bidi="ar_AE"/>
        </w:rPr>
      </w:r>
      <w:r>
        <w:rPr>
          <w:rtl/>
          <w:cs/>
          <w:lang w:val="ar_AE" w:bidi="ar_AE"/>
        </w:rPr>
        <w:t>يحتوي هذا المقطع على 4 مشاهد.</w:t>
      </w:r>
    </w:p>
    <w:p>
      <w:pPr>
        <w:bidi/>
      </w:pPr>
      <w:r>
        <w:rPr>
          <w:rtl/>
          <w:cs/>
          <w:lang w:val="ar_AE" w:bidi="ar_AE"/>
        </w:rPr>
      </w:r>
      <w:r>
        <w:rPr>
          <w:b/>
          <w:rtl/>
          <w:cs/>
          <w:lang w:val="ar_AE" w:bidi="ar_AE"/>
        </w:rPr>
        <w:t>في المشهد الأول</w:t>
      </w:r>
      <w:r>
        <w:rPr>
          <w:rtl/>
          <w:cs/>
          <w:lang w:val="ar_AE" w:bidi="ar_AE"/>
        </w:rPr>
        <w:t>: خلفية القصة: كان الناس يتحدثون كثيرًا عن يسوع، وسمع الملك هيرودس بما يفعله يسوع.</w:t>
      </w:r>
    </w:p>
    <w:p>
      <w:pPr>
        <w:bidi/>
      </w:pPr>
      <w:r>
        <w:rPr>
          <w:rtl/>
          <w:cs/>
          <w:lang w:val="ar_AE" w:bidi="ar_AE"/>
        </w:rPr>
      </w:r>
      <w:r>
        <w:rPr>
          <w:rtl/>
          <w:cs/>
          <w:lang w:val="ar_AE" w:bidi="ar_AE"/>
        </w:rPr>
        <w:t>ويحدث هذا المشهد في الحقيقة بعد المشاهد الثلاثة التالية، أي أن ما يذكر هنا هو تمهيد لأحداث ماضية. لذلك من الأفضل أن تضعوا علامات واضحة في القصة تبيّن أن المشهد الأول يأتي بعد المشاهد الثلاثة التالية.</w:t>
      </w:r>
    </w:p>
    <w:p>
      <w:pPr>
        <w:bidi/>
      </w:pPr>
      <w:r>
        <w:rPr>
          <w:rtl/>
          <w:cs/>
          <w:lang w:val="ar_AE" w:bidi="ar_AE"/>
        </w:rPr>
      </w:r>
      <w:r>
        <w:rPr>
          <w:b/>
          <w:rtl/>
          <w:cs/>
          <w:lang w:val="ar_AE" w:bidi="ar_AE"/>
        </w:rPr>
        <w:t>أما المشهد الثاني</w:t>
      </w:r>
      <w:r>
        <w:rPr>
          <w:rtl/>
          <w:cs/>
          <w:lang w:val="ar_AE" w:bidi="ar_AE"/>
        </w:rPr>
        <w:t>، فيصف سبب قيام هيرودس بقتل يوحنا.</w:t>
      </w:r>
    </w:p>
    <w:p>
      <w:pPr>
        <w:bidi/>
      </w:pPr>
      <w:r>
        <w:rPr>
          <w:rtl/>
          <w:cs/>
          <w:lang w:val="ar_AE" w:bidi="ar_AE"/>
        </w:rPr>
      </w:r>
      <w:r>
        <w:rPr>
          <w:b/>
          <w:rtl/>
          <w:cs/>
          <w:lang w:val="ar_AE" w:bidi="ar_AE"/>
        </w:rPr>
        <w:t>ويصف المشهد الثالث</w:t>
      </w:r>
      <w:r>
        <w:rPr>
          <w:rtl/>
          <w:cs/>
          <w:lang w:val="ar_AE" w:bidi="ar_AE"/>
        </w:rPr>
        <w:t xml:space="preserve"> المأدبة التي أقامها هيرودس على أنها حفلة عيد ميلاد كبيرة.</w:t>
      </w:r>
    </w:p>
    <w:p>
      <w:pPr>
        <w:bidi/>
      </w:pPr>
      <w:r>
        <w:rPr>
          <w:rtl/>
          <w:cs/>
          <w:lang w:val="ar_AE" w:bidi="ar_AE"/>
        </w:rPr>
      </w:r>
      <w:r>
        <w:rPr>
          <w:rtl/>
          <w:cs/>
          <w:lang w:val="ar_AE" w:bidi="ar_AE"/>
        </w:rPr>
        <w:t xml:space="preserve">ويروي </w:t>
      </w:r>
      <w:r>
        <w:rPr>
          <w:b/>
          <w:rtl/>
          <w:cs/>
          <w:lang w:val="ar_AE" w:bidi="ar_AE"/>
        </w:rPr>
        <w:t>المشهد الرابع</w:t>
      </w:r>
      <w:r>
        <w:rPr>
          <w:rtl/>
          <w:cs/>
          <w:lang w:val="ar_AE" w:bidi="ar_AE"/>
        </w:rPr>
        <w:t xml:space="preserve"> موت يوحنا المعمدان ودفنه.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هيرودس الملك</w:t>
      </w:r>
    </w:p>
    <w:p>
      <w:pPr>
        <w:pStyle w:val="ListBullet"/>
        <w:bidi/>
        <w:spacing w:line="240" w:lineRule="auto"/>
        <w:ind w:left="720"/>
      </w:pPr>
      <w:r>
        <w:rPr>
          <w:rtl/>
          <w:cs/>
          <w:lang w:val="ar_AE" w:bidi="ar_AE"/>
        </w:rPr>
      </w:r>
      <w:r>
        <w:rPr>
          <w:rtl/>
          <w:cs/>
          <w:lang w:val="ar_AE" w:bidi="ar_AE"/>
        </w:rPr>
        <w:t>الناس الذين يتحدثون عن يسوع</w:t>
      </w:r>
    </w:p>
    <w:p>
      <w:pPr>
        <w:pStyle w:val="ListBullet"/>
        <w:bidi/>
        <w:spacing w:line="240" w:lineRule="auto"/>
        <w:ind w:left="720"/>
      </w:pPr>
      <w:r>
        <w:rPr>
          <w:rtl/>
          <w:cs/>
          <w:lang w:val="ar_AE" w:bidi="ar_AE"/>
        </w:rPr>
      </w:r>
      <w:r>
        <w:rPr>
          <w:rtl/>
          <w:cs/>
          <w:lang w:val="ar_AE" w:bidi="ar_AE"/>
        </w:rPr>
        <w:t>يوحنا المعمدان</w:t>
      </w:r>
    </w:p>
    <w:p>
      <w:pPr>
        <w:pStyle w:val="ListBullet"/>
        <w:bidi/>
        <w:spacing w:line="240" w:lineRule="auto"/>
        <w:ind w:left="720"/>
      </w:pPr>
      <w:r>
        <w:rPr>
          <w:rtl/>
          <w:cs/>
          <w:lang w:val="ar_AE" w:bidi="ar_AE"/>
        </w:rPr>
      </w:r>
      <w:r>
        <w:rPr>
          <w:rtl/>
          <w:cs/>
          <w:lang w:val="ar_AE" w:bidi="ar_AE"/>
        </w:rPr>
        <w:t>الجنود الذين أرسلهم هيرودس لسجن يوحنا</w:t>
      </w:r>
    </w:p>
    <w:p>
      <w:pPr>
        <w:pStyle w:val="ListBullet"/>
        <w:bidi/>
        <w:spacing w:line="240" w:lineRule="auto"/>
        <w:ind w:left="720"/>
      </w:pPr>
      <w:r>
        <w:rPr>
          <w:rtl/>
          <w:cs/>
          <w:lang w:val="ar_AE" w:bidi="ar_AE"/>
        </w:rPr>
      </w:r>
      <w:r>
        <w:rPr>
          <w:rtl/>
          <w:cs/>
          <w:lang w:val="ar_AE" w:bidi="ar_AE"/>
        </w:rPr>
        <w:t>هيروديا</w:t>
      </w:r>
    </w:p>
    <w:p>
      <w:pPr>
        <w:pStyle w:val="ListBullet"/>
        <w:bidi/>
        <w:spacing w:line="240" w:lineRule="auto"/>
        <w:ind w:left="720"/>
      </w:pPr>
      <w:r>
        <w:rPr>
          <w:rtl/>
          <w:cs/>
          <w:lang w:val="ar_AE" w:bidi="ar_AE"/>
        </w:rPr>
      </w:r>
      <w:r>
        <w:rPr>
          <w:rtl/>
          <w:cs/>
          <w:lang w:val="ar_AE" w:bidi="ar_AE"/>
        </w:rPr>
        <w:t>ضيوف هيرودس (الذين كانوا من رجال الدولة والقادة العسكريين وأعيان الجليل)</w:t>
      </w:r>
    </w:p>
    <w:p>
      <w:pPr>
        <w:pStyle w:val="ListBullet"/>
        <w:bidi/>
        <w:spacing w:line="240" w:lineRule="auto"/>
        <w:ind w:left="720"/>
      </w:pPr>
      <w:r>
        <w:rPr>
          <w:rtl/>
          <w:cs/>
          <w:lang w:val="ar_AE" w:bidi="ar_AE"/>
        </w:rPr>
      </w:r>
      <w:r>
        <w:rPr>
          <w:rtl/>
          <w:cs/>
          <w:lang w:val="ar_AE" w:bidi="ar_AE"/>
        </w:rPr>
        <w:t>ابنة هيروديا</w:t>
      </w:r>
    </w:p>
    <w:p>
      <w:pPr>
        <w:pStyle w:val="ListBullet"/>
        <w:bidi/>
        <w:spacing w:line="240" w:lineRule="auto"/>
        <w:ind w:left="720"/>
      </w:pPr>
      <w:r>
        <w:rPr>
          <w:rtl/>
          <w:cs/>
          <w:lang w:val="ar_AE" w:bidi="ar_AE"/>
        </w:rPr>
      </w:r>
      <w:r>
        <w:rPr>
          <w:rtl/>
          <w:cs/>
          <w:lang w:val="ar_AE" w:bidi="ar_AE"/>
        </w:rPr>
        <w:t>الجلاد</w:t>
      </w:r>
    </w:p>
    <w:p>
      <w:pPr>
        <w:pStyle w:val="ListBullet"/>
        <w:bidi/>
        <w:spacing w:line="240" w:lineRule="auto"/>
        <w:ind w:left="720"/>
      </w:pPr>
      <w:r>
        <w:rPr>
          <w:rtl/>
          <w:cs/>
          <w:lang w:val="ar_AE" w:bidi="ar_AE"/>
        </w:rPr>
      </w:r>
      <w:r>
        <w:rPr>
          <w:rtl/>
          <w:cs/>
          <w:lang w:val="ar_AE" w:bidi="ar_AE"/>
        </w:rPr>
        <w:t>تلاميذ يوحنا</w:t>
      </w:r>
    </w:p>
    <w:p>
      <w:pPr>
        <w:bidi/>
      </w:pPr>
      <w:r>
        <w:rPr>
          <w:rtl/>
          <w:cs/>
          <w:lang w:val="ar_AE" w:bidi="ar_AE"/>
        </w:rPr>
      </w:r>
      <w:r>
        <w:rPr>
          <w:rtl/>
          <w:cs/>
          <w:lang w:val="ar_AE" w:bidi="ar_AE"/>
        </w:rPr>
        <w:t>كمجموعة، انتبهوا إلى عنصر الترتيب الزمني في هذا المقطع. قبل البدء في تمثيل القصة، تحدثوا عن كيفية عرض الأحداث بحيث يفهم الناس تسلسلها بشكل صحيح، لأن بداية القصة حدثت بعد موت يوحنا. حيث يسمع هيرودس عن يسوع وعن الأمور التي يقولها الناس عنه. فكان هيرودس يظن أن يسوع هو يوحنا المعمدان الذي قام من بين الأموات، وبعد ذلك يخبرنا مرقس الرسول قصة موت يوحنا بالتفصيل.</w:t>
      </w:r>
    </w:p>
    <w:p>
      <w:pPr>
        <w:bidi/>
      </w:pPr>
      <w:r>
        <w:rPr>
          <w:rtl/>
          <w:cs/>
          <w:lang w:val="ar_AE" w:bidi="ar_AE"/>
        </w:rPr>
      </w:r>
      <w:r>
        <w:rPr>
          <w:rtl/>
          <w:cs/>
          <w:lang w:val="ar_AE" w:bidi="ar_AE"/>
        </w:rPr>
        <w:t>توقّفوا هنا واحكوا قصة ما. بحيث تبدأ تلك القصة بشيء يحدث الآن. يمكن أن تكون قصة مفرحة مثل زفاف أو شراء بيت جديد، أو أن تكون قصة حزينة. وبعدها عودوا بالزمن إلى الوراء لترووا أحداثًا سابقة تقوم بإيضاح كيفية وصولنا إلى هذا الموقف الحالي. لاحظوا كيف يستخدم الراوي العبارات التي تشير إلى أن هذه الأحداث حصلت في الماضي. أوقِفوا سماع التسجيل هنا.</w:t>
      </w:r>
    </w:p>
    <w:p>
      <w:pPr>
        <w:bidi/>
      </w:pPr>
      <w:r>
        <w:rPr>
          <w:rtl/>
          <w:cs/>
          <w:lang w:val="ar_AE" w:bidi="ar_AE"/>
        </w:rPr>
      </w:r>
      <w:r>
        <w:rPr>
          <w:rtl/>
          <w:cs/>
          <w:lang w:val="ar_AE" w:bidi="ar_AE"/>
        </w:rPr>
        <w:t>في المشهد الأول، سمع الملك هيرودس بما يفعله يسوع. حيث كان يسوع يعلِّم ويشفي. وكان الناس يحاولون أن يكتشفوا من هو يسوع. فالبعض يعتقد أن يسوع هو يوحنا المعمدان الذي جاء من بين الأموات. ويرى آخرون أن يسوع هو إيليا النبي الذي عاد إلى الحياة. ويظن آخرون أنه نبي آخر. فكان هيرودس يسمع هذه الأمور. واعتقد هيرودس أن يسوع هو يوحنا المعمدان الذي كان قد أمر بقتله بقطع رأسه.</w:t>
      </w:r>
    </w:p>
    <w:p>
      <w:pPr>
        <w:bidi/>
      </w:pPr>
      <w:r>
        <w:rPr>
          <w:rtl/>
          <w:cs/>
          <w:lang w:val="ar_AE" w:bidi="ar_AE"/>
        </w:rPr>
      </w:r>
      <w:r>
        <w:rPr>
          <w:rtl/>
          <w:cs/>
          <w:lang w:val="ar_AE" w:bidi="ar_AE"/>
        </w:rPr>
        <w:t>ويصف المشهد الثاني خلفية زواج هيرودس من هيروديا، إذ كانت هيروديا زوجة أخيه من قبل، والشريعة لم تكن تسمح لرجل أن يتزوج زوجة أخيه وهو حيّ. لذلك كان يوحنا المعمدان يوبخ هيرودس على كسر شريعة الله، وهو ما يُعتَبر خطية. وكانت هيروديا تكره يوحنا المعمدان بسبب كلامه، وكانت تريد قتله. ولإرضائها، قبض هيرودس على يوحنا وألقاه في السجن، ومع ذلك كان هيرودس يحترم يوحنا ويستمع إلى كلامه، إذ كان يعتبره رجلًا بارًا، وتقي، وكان هيرودس يحميه أيضًا من أن يُقتَل. لكن كلمات يوحنا كانت تزعج ضمير هيرودس بشدة، ومع ذلك كان يستمع إليه.</w:t>
      </w:r>
    </w:p>
    <w:p>
      <w:pPr>
        <w:bidi/>
      </w:pPr>
      <w:r>
        <w:rPr>
          <w:rtl/>
          <w:cs/>
          <w:lang w:val="ar_AE" w:bidi="ar_AE"/>
        </w:rPr>
      </w:r>
      <w:r>
        <w:rPr>
          <w:rtl/>
          <w:cs/>
          <w:lang w:val="ar_AE" w:bidi="ar_AE"/>
        </w:rPr>
        <w:t>ويأتي المشهد الثالث داخل القصر الملكي أثناء حفلة عيد ميلاد هيرودس الكبيرة. حيث دعا هيرودس جميع عظماء المملكة من رجال الدولة وكبار الضباط إلى الوليمة. وكانت ابنة هيروديا ترقص أمام الملك وجميع ضيوفه. فأعجبهم رقصها كثيرًا. وحينها وعدها هيرودس أن يعطيها ما تطلب، حتى لو طلبت نصف مملكته، وحلف على ذلك أمام الجميع، بحيث لا يجوز أن يقرر لاحقًا عدم إعطائها ما تطلب. فخرجت البنت وسألت أمها عما ينبغي أن تطلب، إذ يبدو أن أمها لم تكن موجودة في قاعة الحفل في ذلك الوقت. فأجابتها هيروديا: "اطلبي رأس يوحنا المعمدان."</w:t>
      </w:r>
    </w:p>
    <w:p>
      <w:pPr>
        <w:bidi/>
      </w:pPr>
      <w:r>
        <w:rPr>
          <w:rtl/>
          <w:cs/>
          <w:lang w:val="ar_AE" w:bidi="ar_AE"/>
        </w:rPr>
      </w:r>
      <w:r>
        <w:rPr>
          <w:rtl/>
          <w:cs/>
          <w:lang w:val="ar_AE" w:bidi="ar_AE"/>
        </w:rPr>
        <w:t>وفي المشهد الرابع، أسرعت الفتاة إلى الملك وطلبت رأس يوحنا المعمدان على طبق. فلم يستطع هيرودس أن يرفض طلبها لأنه كان قد أقسم أمام ضيوفه، فأرسل حالاً الجلاد إلى السجن. فذهب الجلاد، وقطع رأس يوحنا في السجن، وأحضره على طبق، وأعطاه للفتاة، فسلّمته لأمها. وكل ذلك حدث بينما الوليمة ما تزال قائمة.</w:t>
      </w:r>
    </w:p>
    <w:p>
      <w:pPr>
        <w:bidi/>
      </w:pPr>
      <w:r>
        <w:rPr>
          <w:rtl/>
          <w:cs/>
          <w:lang w:val="ar_AE" w:bidi="ar_AE"/>
        </w:rPr>
      </w:r>
      <w:r>
        <w:rPr>
          <w:rtl/>
          <w:cs/>
          <w:lang w:val="ar_AE" w:bidi="ar_AE"/>
        </w:rPr>
        <w:t xml:space="preserve">وعندما سمع تلاميذ يوحنا بما حدث، جاءوا وأخذوا جسده ودفنوه في قبر. </w:t>
      </w:r>
    </w:p>
    <w:p>
      <w:pPr>
        <w:bidi/>
      </w:pPr>
      <w:r>
        <w:rPr>
          <w:rtl/>
          <w:cs/>
          <w:lang w:val="ar_AE" w:bidi="ar_AE"/>
        </w:rPr>
      </w:r>
      <w:r>
        <w:rPr>
          <w:rtl/>
          <w:cs/>
          <w:lang w:val="ar_AE" w:bidi="ar_AE"/>
        </w:rPr>
        <w:t>والآن، يتعين على المجموعة رسم مشاهد المقطع وما يجري فيه من أحداث على لوحة، أو ترسم صورًا، أو أن تستخدم أشياء ملموسة للتصوير المرئي.</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 إلى نسخة صوتية من إنجيل مرقس ٦: ١٤–٢٩ من الترجمة الأكثر فهمًا لك.</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هيرودس الملك</w:t>
      </w:r>
    </w:p>
    <w:p>
      <w:pPr>
        <w:pStyle w:val="ListBullet"/>
        <w:bidi/>
        <w:spacing w:line="240" w:lineRule="auto"/>
        <w:ind w:left="720"/>
      </w:pPr>
      <w:r>
        <w:rPr>
          <w:rtl/>
          <w:cs/>
          <w:lang w:val="ar_AE" w:bidi="ar_AE"/>
        </w:rPr>
      </w:r>
      <w:r>
        <w:rPr>
          <w:rtl/>
          <w:cs/>
          <w:lang w:val="ar_AE" w:bidi="ar_AE"/>
        </w:rPr>
        <w:t>الأشخاص الذين يتحدثون عن يسوع</w:t>
      </w:r>
    </w:p>
    <w:p>
      <w:pPr>
        <w:pStyle w:val="ListBullet"/>
        <w:bidi/>
        <w:spacing w:line="240" w:lineRule="auto"/>
        <w:ind w:left="720"/>
      </w:pPr>
      <w:r>
        <w:rPr>
          <w:rtl/>
          <w:cs/>
          <w:lang w:val="ar_AE" w:bidi="ar_AE"/>
        </w:rPr>
      </w:r>
      <w:r>
        <w:rPr>
          <w:rtl/>
          <w:cs/>
          <w:lang w:val="ar_AE" w:bidi="ar_AE"/>
        </w:rPr>
        <w:t>يوحنا المعمدان</w:t>
      </w:r>
    </w:p>
    <w:p>
      <w:pPr>
        <w:pStyle w:val="ListBullet"/>
        <w:bidi/>
        <w:spacing w:line="240" w:lineRule="auto"/>
        <w:ind w:left="720"/>
      </w:pPr>
      <w:r>
        <w:rPr>
          <w:rtl/>
          <w:cs/>
          <w:lang w:val="ar_AE" w:bidi="ar_AE"/>
        </w:rPr>
      </w:r>
      <w:r>
        <w:rPr>
          <w:rtl/>
          <w:cs/>
          <w:lang w:val="ar_AE" w:bidi="ar_AE"/>
        </w:rPr>
        <w:t>الجنود الذين أرسلهم هيرودس ليسجنوا يوحنا</w:t>
      </w:r>
    </w:p>
    <w:p>
      <w:pPr>
        <w:pStyle w:val="ListBullet"/>
        <w:bidi/>
        <w:spacing w:line="240" w:lineRule="auto"/>
        <w:ind w:left="720"/>
      </w:pPr>
      <w:r>
        <w:rPr>
          <w:rtl/>
          <w:cs/>
          <w:lang w:val="ar_AE" w:bidi="ar_AE"/>
        </w:rPr>
      </w:r>
      <w:r>
        <w:rPr>
          <w:rtl/>
          <w:cs/>
          <w:lang w:val="ar_AE" w:bidi="ar_AE"/>
        </w:rPr>
        <w:t>هيروديا</w:t>
      </w:r>
    </w:p>
    <w:p>
      <w:pPr>
        <w:pStyle w:val="ListBullet"/>
        <w:bidi/>
        <w:spacing w:line="240" w:lineRule="auto"/>
        <w:ind w:left="720"/>
      </w:pPr>
      <w:r>
        <w:rPr>
          <w:rtl/>
          <w:cs/>
          <w:lang w:val="ar_AE" w:bidi="ar_AE"/>
        </w:rPr>
      </w:r>
      <w:r>
        <w:rPr>
          <w:rtl/>
          <w:cs/>
          <w:lang w:val="ar_AE" w:bidi="ar_AE"/>
        </w:rPr>
        <w:t>ضيوف هيرودس (الذين كانوا من كبار رجال الدولة وقادة الجيش وأعيان الجليل)</w:t>
      </w:r>
    </w:p>
    <w:p>
      <w:pPr>
        <w:pStyle w:val="ListBullet"/>
        <w:bidi/>
        <w:spacing w:line="240" w:lineRule="auto"/>
        <w:ind w:left="720"/>
      </w:pPr>
      <w:r>
        <w:rPr>
          <w:rtl/>
          <w:cs/>
          <w:lang w:val="ar_AE" w:bidi="ar_AE"/>
        </w:rPr>
      </w:r>
      <w:r>
        <w:rPr>
          <w:rtl/>
          <w:cs/>
          <w:lang w:val="ar_AE" w:bidi="ar_AE"/>
        </w:rPr>
        <w:t>ابنة هيروديا</w:t>
      </w:r>
    </w:p>
    <w:p>
      <w:pPr>
        <w:pStyle w:val="ListBullet"/>
        <w:bidi/>
        <w:spacing w:line="240" w:lineRule="auto"/>
        <w:ind w:left="720"/>
      </w:pPr>
      <w:r>
        <w:rPr>
          <w:rtl/>
          <w:cs/>
          <w:lang w:val="ar_AE" w:bidi="ar_AE"/>
        </w:rPr>
      </w:r>
      <w:r>
        <w:rPr>
          <w:rtl/>
          <w:cs/>
          <w:lang w:val="ar_AE" w:bidi="ar_AE"/>
        </w:rPr>
        <w:t>السيَّاف</w:t>
      </w:r>
    </w:p>
    <w:p>
      <w:pPr>
        <w:pStyle w:val="ListBullet"/>
        <w:bidi/>
        <w:spacing w:line="240" w:lineRule="auto"/>
        <w:ind w:left="720"/>
      </w:pPr>
      <w:r>
        <w:rPr>
          <w:rtl/>
          <w:cs/>
          <w:lang w:val="ar_AE" w:bidi="ar_AE"/>
        </w:rPr>
      </w:r>
      <w:r>
        <w:rPr>
          <w:rtl/>
          <w:cs/>
          <w:lang w:val="ar_AE" w:bidi="ar_AE"/>
        </w:rPr>
        <w:t>تلاميذ يوحنا</w:t>
      </w:r>
    </w:p>
    <w:p>
      <w:pPr>
        <w:bidi/>
      </w:pPr>
      <w:r>
        <w:rPr>
          <w:rtl/>
          <w:cs/>
          <w:lang w:val="ar_AE" w:bidi="ar_AE"/>
        </w:rPr>
      </w:r>
      <w:r>
        <w:rPr>
          <w:rtl/>
          <w:cs/>
          <w:lang w:val="ar_AE" w:bidi="ar_AE"/>
        </w:rPr>
        <w:t>عليكم كمجموعة القيام بتمثيل المقطع مرتين، وذلك بلغتكم الأم.</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 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أعيدوا تمثيل المشهد مرة أخرى. أوقفوا سماع التسجيل الصوتي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 xml:space="preserve">في المشهد الأول، ومع بداية القصة، يسمع هيرودس عن يسوع. يقول الناس: "ربما يسوع هو إيليا أو ربما يوحنا المعمدان أو ربما نبي آخر." لكن هيرودس يبدأ بالاعتقاد أن يسوع هو يوحنا المعمدان، الرجل الذي قطع هيرودس رأسه، وقد عاد من بين الأموات. </w:t>
      </w:r>
      <w:r>
        <w:rPr>
          <w:b/>
          <w:rtl/>
          <w:cs/>
          <w:lang w:val="ar_AE" w:bidi="ar_AE"/>
        </w:rPr>
        <w:t>أوقفوا التمثيل</w:t>
      </w:r>
      <w:r>
        <w:rPr>
          <w:rtl/>
          <w:cs/>
          <w:lang w:val="ar_AE" w:bidi="ar_AE"/>
        </w:rPr>
        <w:t>. اسأل الشخص الذي يؤدي دور هيرودس: "كيف تشعر الآن؟" قد تسمع عبارات مثل: "أنا متحير. كيف يمكن أن يرجع يوحنا إلى الحياة؟" أو "أنا خائف. ماذا لو كان هذا الشخص هو يوحنا حقًا؟" أو "أنا نادم لأنني قتلت يوحنا. واصلوا التمثيل.</w:t>
      </w:r>
    </w:p>
    <w:p>
      <w:pPr>
        <w:bidi/>
      </w:pPr>
      <w:r>
        <w:rPr>
          <w:rtl/>
          <w:cs/>
          <w:lang w:val="ar_AE" w:bidi="ar_AE"/>
        </w:rPr>
      </w:r>
      <w:r>
        <w:rPr>
          <w:rtl/>
          <w:cs/>
          <w:lang w:val="ar_AE" w:bidi="ar_AE"/>
        </w:rPr>
        <w:t xml:space="preserve">في المشهد الثاني، كان هيرودس قد أرسل جنودًا ليمسكوا يوحنا ويوثقوه في السجن. وذلك لأن يوحنا كان يخبر هيرودس أنه من المخالف لناموس الله أن يتزوج هيرودس زوجة أخيه فيلبس. كان اسم هذه المرأة هيروديا. وكانت هيروديا تحنق على يوحنا وأرادت أن تقتله. </w:t>
      </w:r>
      <w:r>
        <w:rPr>
          <w:b/>
          <w:rtl/>
          <w:cs/>
          <w:lang w:val="ar_AE" w:bidi="ar_AE"/>
        </w:rPr>
        <w:t>أوقفوا التمثيل.</w:t>
      </w:r>
      <w:r>
        <w:rPr>
          <w:rtl/>
          <w:cs/>
          <w:lang w:val="ar_AE" w:bidi="ar_AE"/>
        </w:rPr>
        <w:t xml:space="preserve"> اسأل الشخصية التي تؤدي دور هيروديا: "كيف تشعرين؟" قد تسمع عبارات مثل: "أنا غاضبة من يوحنا،" أو "أنا أكره يوحنا،" أو "كيف يتجرأ يوحنا ويخبر الناس أنني أعيش في الخطية! أنا زوجة الملك. ويمكنني أن أفعل ما أريد! فهذه الوصايا الدينية قديمة. ونحن نعيش تحت القانون الروماني الآن. يحتاج يوحنا أن يتوقف عن التحدث بهذه الطريقة." واصلوا تمثيل الدراما.</w:t>
      </w:r>
    </w:p>
    <w:p>
      <w:pPr>
        <w:bidi/>
      </w:pPr>
      <w:r>
        <w:rPr>
          <w:rtl/>
          <w:cs/>
          <w:lang w:val="ar_AE" w:bidi="ar_AE"/>
        </w:rPr>
      </w:r>
      <w:r>
        <w:rPr>
          <w:rtl/>
          <w:cs/>
          <w:lang w:val="ar_AE" w:bidi="ar_AE"/>
        </w:rPr>
        <w:t xml:space="preserve">كان هيرودس يهاب يوحنا. وكان يعرف أن يوحنا رجل بار وقديس. كما كان هيرودس يحفظ يوحنا، مع أن هيرودس كان ينزعج في كل مرة يتحدث فيها يوحنا. </w:t>
      </w:r>
      <w:r>
        <w:rPr>
          <w:b/>
          <w:rtl/>
          <w:cs/>
          <w:lang w:val="ar_AE" w:bidi="ar_AE"/>
        </w:rPr>
        <w:t>أوقفوا التمثيل:</w:t>
      </w:r>
      <w:r>
        <w:rPr>
          <w:rtl/>
          <w:cs/>
          <w:lang w:val="ar_AE" w:bidi="ar_AE"/>
        </w:rPr>
        <w:t xml:space="preserve"> اسأل الشخص الذي يؤدي دور هيرودس: "لماذا يزعجك يوحنا أو لماذا يجعلك تشعر بعدم الارتياح؟" قد تسمع: "يوحنا رجل قديس. وهو يتحدث عن الله. إن يوحنا يذكرني بالأشياء التي كنت قد تعلمتها عن الله ولكني لا أفعلها أيضًا. كما يذكرني يوحنا أن الله يريدني أن أطيعه. لقد قررت أن أطيع القوانين الرومانية. لكن يوحنا يضع الله فوق كل شيء. كذلك فإن يوحنا يتحدّاني أن أفكر." واصلوا تمثيل الدراما.</w:t>
      </w:r>
    </w:p>
    <w:p>
      <w:pPr>
        <w:bidi/>
      </w:pPr>
      <w:r>
        <w:rPr>
          <w:rtl/>
          <w:cs/>
          <w:lang w:val="ar_AE" w:bidi="ar_AE"/>
        </w:rPr>
      </w:r>
      <w:r>
        <w:rPr>
          <w:rtl/>
          <w:cs/>
          <w:lang w:val="ar_AE" w:bidi="ar_AE"/>
        </w:rPr>
        <w:t xml:space="preserve">في المشهد الثالث، يتم الاحتفال بمولد هيرودس. كان هيرودس يقيم وليمة لعظمائه وقادة الجيش ووجوه الجليل. دخلت ابنة هيروديا ورقصت أمام هيرودس وجميع المتكئين الذكور. فقال هيرودس: مهما أردتِ اطلبي مني فأعطيكِ. فأنا أعطيكِ مهما طلبتِ، حتى نصف مملكتي." لقد قال هيرودس هذا التصريح كنذر أو قَسَم، مما يعني أن هيرودس لن يستطيع أن يرجع عن رأيه لاحقًا. </w:t>
      </w:r>
      <w:r>
        <w:rPr>
          <w:b/>
          <w:rtl/>
          <w:cs/>
          <w:lang w:val="ar_AE" w:bidi="ar_AE"/>
        </w:rPr>
        <w:t>أوقفوا التمثيل.</w:t>
      </w:r>
      <w:r>
        <w:rPr>
          <w:rtl/>
          <w:cs/>
          <w:lang w:val="ar_AE" w:bidi="ar_AE"/>
        </w:rPr>
        <w:t xml:space="preserve"> اسأل الشخص الذي يؤدي دور هيرودس: "لماذا تعد أن تعطي ابنة هيروديا مهما طلبت؟" قد تسمع عبارات مثل: "لقد كنت مسرورًا للغاية برقصها. كما كنت سعيدًا جدًا معها،" أو "أنا أردت أن أظهر كرمي،" أو "أنا أردت أن أثير إعجاب ضيوفي." أو "إنها فتاة صالحة. وأنا أريدها أن تكون سعيدة." واصلوا تمثيل الدراما.</w:t>
      </w:r>
    </w:p>
    <w:p>
      <w:pPr>
        <w:bidi/>
      </w:pPr>
      <w:r>
        <w:rPr>
          <w:rtl/>
          <w:cs/>
          <w:lang w:val="ar_AE" w:bidi="ar_AE"/>
        </w:rPr>
      </w:r>
      <w:r>
        <w:rPr>
          <w:rtl/>
          <w:cs/>
          <w:lang w:val="ar_AE" w:bidi="ar_AE"/>
        </w:rPr>
        <w:t>سألت الابنة أمها عما ينبغي لها أن تطلب، فأخبرتها أمها: "اطلبي رأس يوحنا المعمدان." أوقفوا التمثيل: اسأل الشخصية التي تؤدي دور هيروديا: "كيف تشعرين وأنت تخبرين ابنتك أن تطلب رأس يوحنا؟" قد تسمع: "أنا سعيدة. أخيرًا، يمكنني أن أتخلص من ذلك الشخص المثير للمشاكل. فهو يتحدث باستمرار مع هيرودس، وهيرودس يسمع له. وهو كان يحاول اقناع هيرودس أن يتركني ويطلقني. لذا يجب أن أغتنم هذه الفرصة للتخلص من يوحنا." واصلوا تمثيل الدراما.</w:t>
      </w:r>
    </w:p>
    <w:p>
      <w:pPr>
        <w:bidi/>
      </w:pPr>
      <w:r>
        <w:rPr>
          <w:rtl/>
          <w:cs/>
          <w:lang w:val="ar_AE" w:bidi="ar_AE"/>
        </w:rPr>
      </w:r>
      <w:r>
        <w:rPr>
          <w:rtl/>
          <w:cs/>
          <w:lang w:val="ar_AE" w:bidi="ar_AE"/>
        </w:rPr>
        <w:t xml:space="preserve">دخلت ابنة هيروديا بسرعة إلى الملك، وقالت: "أنا أريد رأس يوحنا المعمدان الآن، على طبق." </w:t>
      </w:r>
      <w:r>
        <w:rPr>
          <w:b/>
          <w:rtl/>
          <w:cs/>
          <w:lang w:val="ar_AE" w:bidi="ar_AE"/>
        </w:rPr>
        <w:t>أوقفوا التمثيل.</w:t>
      </w:r>
      <w:r>
        <w:rPr>
          <w:rtl/>
          <w:cs/>
          <w:lang w:val="ar_AE" w:bidi="ar_AE"/>
        </w:rPr>
        <w:t xml:space="preserve"> اسأل الشخص الذي يؤدي دور هيرودس: "كيف تشعر؟" قد تسمع عبارات مثل: "أنا نادم على الوعد" أو "أنا حزين للغاية لأنني لا أستطيع أن أرفض طلبها." واصلوا تمثيل الدراما.</w:t>
      </w:r>
    </w:p>
    <w:p>
      <w:pPr>
        <w:bidi/>
      </w:pPr>
      <w:r>
        <w:rPr>
          <w:rtl/>
          <w:cs/>
          <w:lang w:val="ar_AE" w:bidi="ar_AE"/>
        </w:rPr>
      </w:r>
      <w:r>
        <w:rPr>
          <w:rtl/>
          <w:cs/>
          <w:lang w:val="ar_AE" w:bidi="ar_AE"/>
        </w:rPr>
        <w:t xml:space="preserve">في المشهد الرابع، أرسل هيرودس للوقت سيافًا ليقطع رأس يوحنا ويحضره إليه. ثم أحضر هيرودس رأس يوحنا على طبق وأعطاه للصبية، فأخذته الصبية إلى أمها. </w:t>
      </w:r>
      <w:r>
        <w:rPr>
          <w:b/>
          <w:rtl/>
          <w:cs/>
          <w:lang w:val="ar_AE" w:bidi="ar_AE"/>
        </w:rPr>
        <w:t>أوقفوا التمثيل.</w:t>
      </w:r>
      <w:r>
        <w:rPr>
          <w:rtl/>
          <w:cs/>
          <w:lang w:val="ar_AE" w:bidi="ar_AE"/>
        </w:rPr>
        <w:t xml:space="preserve"> اسأل الشخصية التي تؤدي دور زوجة هيرودس، هيروديا: "كيف تشعرين؟" قد تسمع عبارات مثل: "أنا أشعر بالانتصار. لقد غلبت،" أو "أنا راضية للغاية،" أو "أنا أردت أن أرى يوحنا يموت. وأنا سعيدة. أخيرًا أصبح ذلك الشخص المثير للمشاكل خارج حياتي. يمكنني الآن أن أعيش في سلام." واصلوا تمثيل الدراما.</w:t>
      </w:r>
    </w:p>
    <w:p>
      <w:pPr>
        <w:bidi/>
      </w:pPr>
      <w:r>
        <w:rPr>
          <w:rtl/>
          <w:cs/>
          <w:lang w:val="ar_AE" w:bidi="ar_AE"/>
        </w:rPr>
      </w:r>
      <w:r>
        <w:rPr>
          <w:rtl/>
          <w:cs/>
          <w:lang w:val="ar_AE" w:bidi="ar_AE"/>
        </w:rPr>
        <w:t>عندما سمع تلاميذ يوحنا بما حدث، جاؤوا ليأخذوا جسده ويدفنوه في قبر. اسأل الأشخاص الذين يؤدون دور تلاميذ يوحنا: "كيف تشعرون؟" قد تسمع عبارات مثل: "نحن حزانى للغاية، ونحن مدمَّرون" أو "نحن لا نفهم لماذا حدث هذا. فإن يوحنا كان رجلًا بارًا يفعل مشيئة الله. لماذا حدث هذا له؟ أنا لا أفهم. أنا أعرف أن يوحنا كان مستمرًا في خدمة الله. وأنا سأفعل الشيء نفسه." واصلوا تمثيل الدراما.</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 إلى نسخة صوتية من إنجيل مرقس ٦: ١٤–٢٩ من الترجمة الأكثر فهمًا لك.</w:t>
      </w:r>
    </w:p>
    <w:p>
      <w:pPr>
        <w:bidi/>
      </w:pPr>
      <w:r>
        <w:rPr>
          <w:rtl/>
          <w:cs/>
          <w:lang w:val="ar_AE" w:bidi="ar_AE"/>
        </w:rPr>
      </w:r>
      <w:r>
        <w:rPr>
          <w:rtl/>
          <w:cs/>
          <w:lang w:val="ar_AE" w:bidi="ar_AE"/>
        </w:rPr>
        <w:t xml:space="preserve">الأشخاص الذين كانوا يتحدثون عن يسوع ظنوا أن يسوع قد يكون </w:t>
      </w:r>
      <w:r>
        <w:rPr>
          <w:b/>
          <w:rtl/>
          <w:cs/>
          <w:lang w:val="ar_AE" w:bidi="ar_AE"/>
        </w:rPr>
        <w:t>نبيًا</w:t>
      </w:r>
      <w:r>
        <w:rPr>
          <w:rtl/>
          <w:cs/>
          <w:lang w:val="ar_AE" w:bidi="ar_AE"/>
        </w:rPr>
        <w:t xml:space="preserve">. استخدم نفس الكلمة التي استخدمتها بالفعل للإشارة إلى النبي. تتم مناقشة مصطلح </w:t>
      </w:r>
      <w:r>
        <w:rPr>
          <w:b/>
          <w:rtl/>
          <w:cs/>
          <w:lang w:val="ar_AE" w:bidi="ar_AE"/>
        </w:rPr>
        <w:t>نبي</w:t>
      </w:r>
      <w:r>
        <w:rPr>
          <w:rtl/>
          <w:cs/>
          <w:lang w:val="ar_AE" w:bidi="ar_AE"/>
        </w:rPr>
        <w:t xml:space="preserve"> في قاموس الكلمات الرئيسية.</w:t>
      </w:r>
    </w:p>
    <w:p>
      <w:pPr>
        <w:bidi/>
      </w:pPr>
      <w:r>
        <w:rPr>
          <w:rtl/>
          <w:cs/>
          <w:lang w:val="ar_AE" w:bidi="ar_AE"/>
        </w:rPr>
      </w:r>
      <w:r>
        <w:rPr>
          <w:rtl/>
          <w:cs/>
          <w:lang w:val="ar_AE" w:bidi="ar_AE"/>
        </w:rPr>
        <w:t xml:space="preserve">كان هيرودس يؤمن أن يوحنا المعمدان كان رجلًا بارًا ومُقَدَّسًا. وترتكز فكرة العهد القديم عن البِرّ على العلاقة بين الله والناس، أو بين الناس وبعضهم. ويشير </w:t>
      </w:r>
      <w:r>
        <w:rPr>
          <w:b/>
          <w:rtl/>
          <w:cs/>
          <w:lang w:val="ar_AE" w:bidi="ar_AE"/>
        </w:rPr>
        <w:t>البِرّ</w:t>
      </w:r>
      <w:r>
        <w:rPr>
          <w:rtl/>
          <w:cs/>
          <w:lang w:val="ar_AE" w:bidi="ar_AE"/>
        </w:rPr>
        <w:t xml:space="preserve"> إلى </w:t>
      </w:r>
      <w:r>
        <w:rPr>
          <w:b/>
          <w:rtl/>
          <w:cs/>
          <w:lang w:val="ar_AE" w:bidi="ar_AE"/>
        </w:rPr>
        <w:t>القداسة</w:t>
      </w:r>
      <w:r>
        <w:rPr>
          <w:rtl/>
          <w:cs/>
          <w:lang w:val="ar_AE" w:bidi="ar_AE"/>
        </w:rPr>
        <w:t>، والعلاقة الصحيحة بشخصٍ ما، وعدم وجود الذنب.</w:t>
      </w:r>
    </w:p>
    <w:p>
      <w:pPr>
        <w:bidi/>
      </w:pPr>
      <w:r>
        <w:rPr>
          <w:rtl/>
          <w:cs/>
          <w:lang w:val="ar_AE" w:bidi="ar_AE"/>
        </w:rPr>
      </w:r>
      <w:r>
        <w:rPr>
          <w:rtl/>
          <w:cs/>
          <w:lang w:val="ar_AE" w:bidi="ar_AE"/>
        </w:rPr>
        <w:t>ينبغي أن تصف مفهوم البِرّ بنفس الطريقة في جميع أنحاء ترجمتك. على سبيل المثال، يمكنك وصف البِرّ بأنه علاقة صحيحة بالله. يمكنك أيضًا وصفه بالمصطلحات القانونية بأنه غير مذنب/بريء. الطرق الأخرى التي يمكن بها وصف هذه المفاهيم هي:</w:t>
      </w:r>
    </w:p>
    <w:p>
      <w:pPr>
        <w:pStyle w:val="ListBullet"/>
        <w:bidi/>
        <w:spacing w:line="240" w:lineRule="auto"/>
        <w:ind w:left="720"/>
      </w:pPr>
      <w:r>
        <w:rPr>
          <w:rtl/>
          <w:cs/>
          <w:lang w:val="ar_AE" w:bidi="ar_AE"/>
        </w:rPr>
      </w:r>
      <w:r>
        <w:rPr>
          <w:rtl/>
          <w:cs/>
          <w:lang w:val="ar_AE" w:bidi="ar_AE"/>
        </w:rPr>
        <w:t>أن تكون مستقيمًا في نظر الله</w:t>
      </w:r>
    </w:p>
    <w:p>
      <w:pPr>
        <w:pStyle w:val="ListBullet"/>
        <w:bidi/>
        <w:spacing w:line="240" w:lineRule="auto"/>
        <w:ind w:left="720"/>
      </w:pPr>
      <w:r>
        <w:rPr>
          <w:rtl/>
          <w:cs/>
          <w:lang w:val="ar_AE" w:bidi="ar_AE"/>
        </w:rPr>
      </w:r>
      <w:r>
        <w:rPr>
          <w:rtl/>
          <w:cs/>
          <w:lang w:val="ar_AE" w:bidi="ar_AE"/>
        </w:rPr>
        <w:t>أن تكون في وضع مستقيم مع الله</w:t>
      </w:r>
    </w:p>
    <w:p>
      <w:pPr>
        <w:pStyle w:val="ListBullet"/>
        <w:bidi/>
        <w:spacing w:line="240" w:lineRule="auto"/>
        <w:ind w:left="720"/>
      </w:pPr>
      <w:r>
        <w:rPr>
          <w:rtl/>
          <w:cs/>
          <w:lang w:val="ar_AE" w:bidi="ar_AE"/>
        </w:rPr>
      </w:r>
      <w:r>
        <w:rPr>
          <w:rtl/>
          <w:cs/>
          <w:lang w:val="ar_AE" w:bidi="ar_AE"/>
        </w:rPr>
        <w:t>أن تكون مقبولًا من الله</w:t>
      </w:r>
    </w:p>
    <w:p>
      <w:pPr>
        <w:bidi/>
      </w:pPr>
      <w:r>
        <w:rPr>
          <w:rtl/>
          <w:cs/>
          <w:lang w:val="ar_AE" w:bidi="ar_AE"/>
        </w:rPr>
      </w:r>
      <w:r>
        <w:rPr>
          <w:rtl/>
          <w:cs/>
          <w:lang w:val="ar_AE" w:bidi="ar_AE"/>
        </w:rPr>
        <w:t>قد يكون لدى جمهورك أيضًا لغة خاصة تصف مفهوم البِرّ، مثل امتلاك قلب مستقيم، والاستقامة، وأن يكون بلا لوم/بريء، والسلوك في طريق الله، إلخ... خذ هذه الأمور بعين الاعتبار وأنت تختار الكلمات المناسبة لهذه الترجمة. وتذكّر أنه في الكتاب المُقَدَّس لا يمكن للناس أبدًا أن يصبحوا أبرارًا بأنفسهم، أو بفعل أمور جيدة بما فيه الكفاية. لذا لا ينبغي أن يستند مصطلحك أو عبارتك لتعريف "البِرّ" على القيام بالأعمال الصالحة.</w:t>
      </w:r>
    </w:p>
    <w:p>
      <w:pPr>
        <w:bidi/>
      </w:pPr>
      <w:r>
        <w:rPr>
          <w:rtl/>
          <w:cs/>
          <w:lang w:val="ar_AE" w:bidi="ar_AE"/>
        </w:rPr>
      </w:r>
      <w:r>
        <w:rPr>
          <w:rtl/>
          <w:cs/>
          <w:lang w:val="ar_AE" w:bidi="ar_AE"/>
        </w:rPr>
        <w:t xml:space="preserve">أداة تعليمية: نظرًا لأن هذا مصطلح رئيسي مهم، فاقضوا بعض الوقت في مناقشته. وقد تجد نوعًا من التشبيه المناسب في الثقافة. على سبيل المثال، يمكنك استخدام تشبيه لشيء تم كسره وبالتالي فهو غير قابل للاستخدام. وبمجرد كسر الشيء، لا توجد طريقة لإصلاحه حتى يتم استعادته تمامًا إلى حالته الصالحة للاستخدام. (ربما يمكن أن يكون هذا إناء فخاري أو قِربة أو قوس وسهم، إلخ... وربما يكون هذا سهمًا منحنيًا ولم يعد قادرًا على إصابة الهدف.) </w:t>
      </w:r>
      <w:r>
        <w:rPr>
          <w:b/>
          <w:rtl/>
          <w:cs/>
          <w:lang w:val="ar_AE" w:bidi="ar_AE"/>
        </w:rPr>
        <w:t>والبِرّ</w:t>
      </w:r>
      <w:r>
        <w:rPr>
          <w:rtl/>
          <w:cs/>
          <w:lang w:val="ar_AE" w:bidi="ar_AE"/>
        </w:rPr>
        <w:t xml:space="preserve"> هو المفهوم أن الله يسترد تلك الأشياء التي لا يمكن استردادها. فهو لا يقوم بإصلاح القطعة فحسب، بل يجعلها مفيدة لأداء الغرض منها مرة أخرى، كما لو كانت لم تُكسر أبدًا. يمكنك أيضًا أن تطلب من المشاركين أن "يظهروا" لك "البرّ" بتمثيله في أزواج (كل اثنين معًا). ويمكن للمجموعة مناقشة ما يرونه وتحديد ما إذا كانت الأفعال تُظهر بدقة المفهوم. إذا كان الأمر كذلك، يمكنك استخدام تلك الأفعال لمساعدتك في العثور على طريقة مناسبة لوصف "البِرّ". استخدم نفس الكلمة أو العبارة للإشارة إلى البِرّ التي استخدمتها في الفقرات السابقة، وتذكر أن كلمة </w:t>
      </w:r>
      <w:r>
        <w:rPr>
          <w:b/>
          <w:rtl/>
          <w:cs/>
          <w:lang w:val="ar_AE" w:bidi="ar_AE"/>
        </w:rPr>
        <w:t>بِرّ</w:t>
      </w:r>
      <w:r>
        <w:rPr>
          <w:rtl/>
          <w:cs/>
          <w:lang w:val="ar_AE" w:bidi="ar_AE"/>
        </w:rPr>
        <w:t xml:space="preserve"> يتم مناقشتها في قاموس الكلمات الرئيسية. أوقِفوا سماع التسجيل الصوتي هنا.</w:t>
      </w:r>
    </w:p>
    <w:p>
      <w:pPr>
        <w:bidi/>
      </w:pPr>
      <w:r>
        <w:rPr>
          <w:rtl/>
          <w:cs/>
          <w:lang w:val="ar_AE" w:bidi="ar_AE"/>
        </w:rPr>
      </w:r>
      <w:r>
        <w:rPr>
          <w:rtl/>
          <w:cs/>
          <w:lang w:val="ar_AE" w:bidi="ar_AE"/>
        </w:rPr>
        <w:t xml:space="preserve">تشير كلمة </w:t>
      </w:r>
      <w:r>
        <w:rPr>
          <w:b/>
          <w:rtl/>
          <w:cs/>
          <w:lang w:val="ar_AE" w:bidi="ar_AE"/>
        </w:rPr>
        <w:t>قدوس</w:t>
      </w:r>
      <w:r>
        <w:rPr>
          <w:rtl/>
          <w:cs/>
          <w:lang w:val="ar_AE" w:bidi="ar_AE"/>
        </w:rPr>
        <w:t xml:space="preserve"> أو </w:t>
      </w:r>
      <w:r>
        <w:rPr>
          <w:b/>
          <w:rtl/>
          <w:cs/>
          <w:lang w:val="ar_AE" w:bidi="ar_AE"/>
        </w:rPr>
        <w:t>قداسة</w:t>
      </w:r>
      <w:r>
        <w:rPr>
          <w:rtl/>
          <w:cs/>
          <w:lang w:val="ar_AE" w:bidi="ar_AE"/>
        </w:rPr>
        <w:t xml:space="preserve"> إلى الانفصال عن ما هو شائع والتكريس لما هو نقي. وعندما تشير كلمة "قدوس" إلى الله نفسه، فهذا يعني أنه مختلف عن خليقته، وأنه كامل أخلاقيًا. ويشير هذا المصطلح إلى جلاله وقوته. تتم مناقشة مصطلح </w:t>
      </w:r>
      <w:r>
        <w:rPr>
          <w:b/>
          <w:rtl/>
          <w:cs/>
          <w:lang w:val="ar_AE" w:bidi="ar_AE"/>
        </w:rPr>
        <w:t>قدوس</w:t>
      </w:r>
      <w:r>
        <w:rPr>
          <w:rtl/>
          <w:cs/>
          <w:lang w:val="ar_AE" w:bidi="ar_AE"/>
        </w:rPr>
        <w:t xml:space="preserve"> في قاموس الكلمات الرئيسية.</w:t>
      </w:r>
    </w:p>
    <w:p>
      <w:pPr>
        <w:bidi/>
      </w:pPr>
      <w:r>
        <w:rPr>
          <w:rtl/>
          <w:cs/>
          <w:lang w:val="ar_AE" w:bidi="ar_AE"/>
        </w:rPr>
      </w:r>
      <w:r>
        <w:rPr>
          <w:rtl/>
          <w:cs/>
          <w:lang w:val="ar_AE" w:bidi="ar_AE"/>
        </w:rPr>
        <w:t xml:space="preserve">صنع هيرودس وليمة ضخمة (مأدبة). </w:t>
      </w:r>
      <w:r>
        <w:rPr>
          <w:b/>
          <w:rtl/>
          <w:cs/>
          <w:lang w:val="ar_AE" w:bidi="ar_AE"/>
        </w:rPr>
        <w:t>المأدبة</w:t>
      </w:r>
      <w:r>
        <w:rPr>
          <w:rtl/>
          <w:cs/>
          <w:lang w:val="ar_AE" w:bidi="ar_AE"/>
        </w:rPr>
        <w:t xml:space="preserve"> هي عشاء رسمي يُدعى الناس إليه خصيصًا.</w:t>
      </w:r>
    </w:p>
    <w:p>
      <w:pPr>
        <w:bidi/>
      </w:pPr>
      <w:r>
        <w:rPr>
          <w:rtl/>
          <w:cs/>
          <w:lang w:val="ar_AE" w:bidi="ar_AE"/>
        </w:rPr>
      </w:r>
      <w:r>
        <w:rPr>
          <w:rtl/>
          <w:cs/>
          <w:lang w:val="ar_AE" w:bidi="ar_AE"/>
        </w:rPr>
        <w:t>وتحتفل بعض الثقافات ب</w:t>
      </w:r>
      <w:r>
        <w:rPr>
          <w:b/>
          <w:rtl/>
          <w:cs/>
          <w:lang w:val="ar_AE" w:bidi="ar_AE"/>
        </w:rPr>
        <w:t>عيد ميلاد</w:t>
      </w:r>
      <w:r>
        <w:rPr>
          <w:rtl/>
          <w:cs/>
          <w:lang w:val="ar_AE" w:bidi="ar_AE"/>
        </w:rPr>
        <w:t xml:space="preserve"> الشخص، للاحتفال في التاريخ الذي وُلد فيه شخص ما.</w:t>
      </w:r>
    </w:p>
    <w:p>
      <w:pPr>
        <w:bidi/>
      </w:pPr>
      <w:r>
        <w:rPr>
          <w:rtl/>
          <w:cs/>
          <w:lang w:val="ar_AE" w:bidi="ar_AE"/>
        </w:rPr>
      </w:r>
      <w:r>
        <w:rPr>
          <w:rtl/>
          <w:cs/>
          <w:lang w:val="ar_AE" w:bidi="ar_AE"/>
        </w:rPr>
        <w:t>وقد دعا هيرودس الكثير من كبار المسؤولين (عظمائه) وقادة الجيش (قوّاد الألوف) والوجهاء لحفلة عيد ميلاده. ويشير مصطلح</w:t>
      </w:r>
      <w:r>
        <w:rPr>
          <w:b/>
          <w:rtl/>
          <w:cs/>
          <w:lang w:val="ar_AE" w:bidi="ar_AE"/>
        </w:rPr>
        <w:t xml:space="preserve"> "كبار المسؤولين" </w:t>
      </w:r>
      <w:r>
        <w:rPr>
          <w:rtl/>
          <w:cs/>
          <w:lang w:val="ar_AE" w:bidi="ar_AE"/>
        </w:rPr>
        <w:t xml:space="preserve">إلى رؤساء الرجال أو الرجال البارزين في المنطقة الذين لديهم واجبات رسمية تساعد على حُكم المنطقة. وكلمة </w:t>
      </w:r>
      <w:r>
        <w:rPr>
          <w:b/>
          <w:rtl/>
          <w:cs/>
          <w:lang w:val="ar_AE" w:bidi="ar_AE"/>
        </w:rPr>
        <w:t>القادة العسكريين (قوّاد الألوف)</w:t>
      </w:r>
      <w:r>
        <w:rPr>
          <w:rtl/>
          <w:cs/>
          <w:lang w:val="ar_AE" w:bidi="ar_AE"/>
        </w:rPr>
        <w:t xml:space="preserve"> كانت تشير إلى الرجال المسؤولين عن ألف جندي، لكن هذه الكلمة تعني أي قائد جيش رفيع المستوى. </w:t>
      </w:r>
      <w:r>
        <w:rPr>
          <w:b/>
          <w:rtl/>
          <w:cs/>
          <w:lang w:val="ar_AE" w:bidi="ar_AE"/>
        </w:rPr>
        <w:t>وجوه (قادة) الجليل</w:t>
      </w:r>
      <w:r>
        <w:rPr>
          <w:rtl/>
          <w:cs/>
          <w:lang w:val="ar_AE" w:bidi="ar_AE"/>
        </w:rPr>
        <w:t xml:space="preserve"> هم رجال الجليل المهمين الذين يعرفهم الجميع والذين كانوا مهمين لسنوات عديدة. </w:t>
      </w:r>
    </w:p>
    <w:p>
      <w:pPr>
        <w:bidi/>
      </w:pPr>
      <w:r>
        <w:rPr>
          <w:rtl/>
          <w:cs/>
          <w:lang w:val="ar_AE" w:bidi="ar_AE"/>
        </w:rPr>
      </w:r>
      <w:r>
        <w:rPr>
          <w:rtl/>
          <w:cs/>
          <w:lang w:val="ar_AE" w:bidi="ar_AE"/>
        </w:rPr>
        <w:t>وقد طلبت هيروديا رأس يوحنا على صحن (طبق). و</w:t>
      </w:r>
      <w:r>
        <w:rPr>
          <w:b/>
          <w:rtl/>
          <w:cs/>
          <w:lang w:val="ar_AE" w:bidi="ar_AE"/>
        </w:rPr>
        <w:t>الصحن</w:t>
      </w:r>
      <w:r>
        <w:rPr>
          <w:rtl/>
          <w:cs/>
          <w:lang w:val="ar_AE" w:bidi="ar_AE"/>
        </w:rPr>
        <w:t xml:space="preserve"> هو طبق كبير مسطح يُستخدم للطعام في وليمة أو وجبة كبيرة. ويمكن أن يكون مصنوعًا من الفخار، لكن هذا الطبق كان على الأرجح مصنوعًا من الفضة أو الذهب. </w:t>
      </w:r>
    </w:p>
    <w:p>
      <w:pPr>
        <w:bidi/>
      </w:pPr>
      <w:r>
        <w:rPr>
          <w:rtl/>
          <w:cs/>
          <w:lang w:val="ar_AE" w:bidi="ar_AE"/>
        </w:rPr>
      </w:r>
      <w:r>
        <w:rPr>
          <w:rtl/>
          <w:cs/>
          <w:lang w:val="ar_AE" w:bidi="ar_AE"/>
        </w:rPr>
        <w:t>اعرض صورة لطبق تقديم. أوقِفوا الاستماع إلى التسجيل الصوتي هنا.</w:t>
      </w:r>
    </w:p>
    <w:p>
      <w:pPr>
        <w:bidi/>
      </w:pPr>
      <w:r>
        <w:rPr>
          <w:rtl/>
          <w:cs/>
          <w:lang w:val="ar_AE" w:bidi="ar_AE"/>
        </w:rPr>
      </w:r>
      <w:r>
        <w:rPr>
          <w:rtl/>
          <w:cs/>
          <w:lang w:val="ar_AE" w:bidi="ar_AE"/>
        </w:rPr>
        <w:t>لقد أقسم هيرودس، و</w:t>
      </w:r>
      <w:r>
        <w:rPr>
          <w:b/>
          <w:rtl/>
          <w:cs/>
          <w:lang w:val="ar_AE" w:bidi="ar_AE"/>
        </w:rPr>
        <w:t xml:space="preserve">القَسَم </w:t>
      </w:r>
      <w:r>
        <w:rPr>
          <w:rtl/>
          <w:cs/>
          <w:lang w:val="ar_AE" w:bidi="ar_AE"/>
        </w:rPr>
        <w:t xml:space="preserve">هو وعد جاد للغاية، فيه يقول الشخص الذي يقسم أنه إذا لم يف به فإن الله سيعاقبه. </w:t>
      </w:r>
    </w:p>
    <w:p>
      <w:pPr>
        <w:bidi/>
      </w:pPr>
      <w:r>
        <w:rPr>
          <w:rtl/>
          <w:cs/>
          <w:lang w:val="ar_AE" w:bidi="ar_AE"/>
        </w:rPr>
      </w:r>
      <w:r>
        <w:rPr>
          <w:rtl/>
          <w:cs/>
          <w:lang w:val="ar_AE" w:bidi="ar_AE"/>
        </w:rPr>
        <w:t xml:space="preserve">توقفوا هنا وناقشوا أي كلمة ستستخدمون للإشارة إلى القَسَم. ابحث في قاموس الكلمات الرئيسية عن كلمة </w:t>
      </w:r>
      <w:r>
        <w:rPr>
          <w:b/>
          <w:rtl/>
          <w:cs/>
          <w:lang w:val="ar_AE" w:bidi="ar_AE"/>
        </w:rPr>
        <w:t>القَسَم</w:t>
      </w:r>
      <w:r>
        <w:rPr>
          <w:rtl/>
          <w:cs/>
          <w:lang w:val="ar_AE" w:bidi="ar_AE"/>
        </w:rPr>
        <w:t xml:space="preserve"> للمزيد من المعلومات. أوقفوا سماع التسجيل الصوتي هنا.</w:t>
      </w:r>
    </w:p>
    <w:p>
      <w:pPr>
        <w:bidi/>
      </w:pPr>
      <w:r>
        <w:rPr>
          <w:rtl/>
          <w:cs/>
          <w:lang w:val="ar_AE" w:bidi="ar_AE"/>
        </w:rPr>
      </w:r>
      <w:r>
        <w:rPr>
          <w:rtl/>
          <w:cs/>
          <w:lang w:val="ar_AE" w:bidi="ar_AE"/>
        </w:rPr>
        <w:t xml:space="preserve">كان هيرودس </w:t>
      </w:r>
      <w:r>
        <w:rPr>
          <w:b/>
          <w:rtl/>
          <w:cs/>
          <w:lang w:val="ar_AE" w:bidi="ar_AE"/>
        </w:rPr>
        <w:t>مغتمًا للغاية</w:t>
      </w:r>
      <w:r>
        <w:rPr>
          <w:rtl/>
          <w:cs/>
          <w:lang w:val="ar_AE" w:bidi="ar_AE"/>
        </w:rPr>
        <w:t>، أو حزينًا جدًا، عندما طلبت ابنة هيروديا رأس يوحنا المعمدان.</w:t>
      </w:r>
    </w:p>
    <w:p>
      <w:pPr>
        <w:bidi/>
      </w:pPr>
      <w:r>
        <w:rPr>
          <w:rtl/>
          <w:cs/>
          <w:lang w:val="ar_AE" w:bidi="ar_AE"/>
        </w:rPr>
      </w:r>
      <w:r>
        <w:rPr>
          <w:rtl/>
          <w:cs/>
          <w:lang w:val="ar_AE" w:bidi="ar_AE"/>
        </w:rPr>
        <w:t xml:space="preserve">وضع تلاميذ يوحنا جثته في </w:t>
      </w:r>
      <w:r>
        <w:rPr>
          <w:b/>
          <w:rtl/>
          <w:cs/>
          <w:lang w:val="ar_AE" w:bidi="ar_AE"/>
        </w:rPr>
        <w:t>قبر</w:t>
      </w:r>
      <w:r>
        <w:rPr>
          <w:rtl/>
          <w:cs/>
          <w:lang w:val="ar_AE" w:bidi="ar_AE"/>
        </w:rPr>
        <w:t xml:space="preserve">. </w:t>
      </w:r>
      <w:r>
        <w:rPr>
          <w:b/>
          <w:rtl/>
          <w:cs/>
          <w:lang w:val="ar_AE" w:bidi="ar_AE"/>
        </w:rPr>
        <w:t>والقبر</w:t>
      </w:r>
      <w:r>
        <w:rPr>
          <w:rtl/>
          <w:cs/>
          <w:lang w:val="ar_AE" w:bidi="ar_AE"/>
        </w:rPr>
        <w:t xml:space="preserve"> هو مغارة تم نحتها في جانب التل في الصخر. وعادةً ما كان كبيرًا بما فيه الكفاية للوقوف بداخله، مع وجود رف على جانب واحد يمكن للناس أن يضعوا عليه الجسد ملفوف بقماش. وقد أراد تلاميذ يوحنا أن يُظهروا الاحترام له، لذلك جاءوا ليدفنوا جسده.</w:t>
      </w:r>
    </w:p>
    <w:p>
      <w:pPr>
        <w:bidi/>
      </w:pPr>
      <w:r>
        <w:rPr>
          <w:rtl/>
          <w:cs/>
          <w:lang w:val="ar_AE" w:bidi="ar_AE"/>
        </w:rPr>
      </w:r>
      <w:r>
        <w:rPr>
          <w:rtl/>
          <w:cs/>
          <w:lang w:val="ar_AE" w:bidi="ar_AE"/>
        </w:rPr>
        <w:t>اعرض صورة لقبر.</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6:30–44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مرقس 6: 30–44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إنجيل مرقس ٦: ٣٠–٤٤ من الترجمة الأسهل فهمًا لكم.</w:t>
      </w:r>
    </w:p>
    <w:p>
      <w:pPr>
        <w:bidi/>
      </w:pPr>
      <w:r>
        <w:rPr>
          <w:rtl/>
          <w:cs/>
          <w:lang w:val="ar_AE" w:bidi="ar_AE"/>
        </w:rPr>
      </w:r>
      <w:r>
        <w:rPr>
          <w:rtl/>
          <w:cs/>
          <w:lang w:val="ar_AE" w:bidi="ar_AE"/>
        </w:rPr>
        <w:t>تحدث هذه القصة مباشرة بعد عودة التلاميذ من مهمتهم حين خرجوا اثنين اثنين. وقد قُطِعت القصة بذكر خبر موت يوحنا المعمدان. فيعود التلاميذ ويخبرون يسوع بكل ما فعلوه وبكل ما علّموه أثناء انتقالهم من قرية إلى أخرى. وبعد أن أنهوا تقريرهم، اقترح يسوع أن يذهبوا جميعًا إلى مكان هادئ (موضع خلاء) ليستريحوا قليلًا. وبهذا الوقت كان كثير من الناس يأتون إلى يسوع وإلى التلاميذ حتى إنهم لم يجدوا وقتًا للأكل. وهذا سرد قصصي عن كيفية إطعام يسوع لجمع كبير من الناس.</w:t>
      </w:r>
    </w:p>
    <w:p>
      <w:pPr>
        <w:bidi/>
      </w:pPr>
      <w:r>
        <w:rPr>
          <w:rtl/>
          <w:cs/>
          <w:lang w:val="ar_AE" w:bidi="ar_AE"/>
        </w:rPr>
      </w:r>
      <w:r>
        <w:rPr>
          <w:rtl/>
          <w:cs/>
          <w:lang w:val="ar_AE" w:bidi="ar_AE"/>
        </w:rPr>
        <w:t>وهذا المقطع هو المرة الوحيدة التي يدعو فيها مرقس جماعة التلاميذ الاثني عشر باسم "الرسل" أو "المُرسَلين". عيّن يسوع الرسل ليكونوا مُمثّلين له، وأرسلهم إلى الناس وأعطاهم سلطانًا وقوة ليُخرجوا الشياطين.</w:t>
      </w:r>
    </w:p>
    <w:p>
      <w:pPr>
        <w:bidi/>
      </w:pPr>
      <w:r>
        <w:rPr>
          <w:rtl/>
          <w:cs/>
          <w:lang w:val="ar_AE" w:bidi="ar_AE"/>
        </w:rPr>
      </w:r>
      <w:r>
        <w:rPr>
          <w:rtl/>
          <w:cs/>
          <w:lang w:val="ar_AE" w:bidi="ar_AE"/>
        </w:rPr>
        <w:t>وهذه القصة هي المعجزة الوحيدة التي دُوِّنَت في الأناجيل الأربعة جميعها. ويبدو أن الكنيسة الأولى اعتبرت هذا الحدث مهمًّا جدًا، إذ سجِّلتها أربع مرات. وقد أبرز مرقس أهميتها من خلال طريقة حديثه عن الحدث، إذ أعطى مقدمة طويلة للتمهيد لتقديم وجبة الطعام هذه، شارحًا لماذا ذهب يسوع وتلاميذه إلى موضع خلاء. وهذه القصة أيضًا تشير إلى العشاء الرباني، إذ أن كثيرًا من العبارات متشابهة: في كلتا القصتين "أخذ يسوع الخبز، وشكر، وكسر الخبز، وأعطى" الناس. تُظهر هذه القصة أن يسوع هو المُعيل والمُعطي، المملوء شفقة، وأن له سلطان على العالم الطبيعي.</w:t>
      </w:r>
    </w:p>
    <w:p>
      <w:pPr>
        <w:bidi/>
      </w:pPr>
      <w:r>
        <w:rPr>
          <w:rtl/>
          <w:cs/>
          <w:lang w:val="ar_AE" w:bidi="ar_AE"/>
        </w:rPr>
      </w:r>
      <w:r>
        <w:rPr>
          <w:rtl/>
          <w:cs/>
          <w:lang w:val="ar_AE" w:bidi="ar_AE"/>
        </w:rPr>
        <w:t>لقد عبر يسوع وتلاميذه من زاوية البحيرة إلى بيت صيدا، لكنهم لم يذهبوا إلى البلدة نفسها، بل إلى منطقة غير مأهولة بين كفرناحوم وبيت صيدا، وقد ذهبوا في سفينة. وبما أن المسافة لم تكن بعيدة، كان الناس قادرين على تتبّعهم، إذ ساروا بمحاذاة شاطئ البحيرة. كان يسوع وتلاميذه متجهين إلى مكان خلاء أو مكان منعزل، أي مكان ليس داخل قرية، ولا يسكنه أحد. لقد أراد يسوع أن يكون وحده في هدوء حتى يستريح التلاميذ.</w:t>
      </w:r>
    </w:p>
    <w:p>
      <w:pPr>
        <w:bidi/>
      </w:pPr>
      <w:r>
        <w:rPr>
          <w:rtl/>
          <w:cs/>
          <w:lang w:val="ar_AE" w:bidi="ar_AE"/>
        </w:rPr>
      </w:r>
      <w:r>
        <w:rPr>
          <w:rtl/>
          <w:cs/>
          <w:lang w:val="ar_AE" w:bidi="ar_AE"/>
        </w:rPr>
        <w:t xml:space="preserve">اعرضوا خريطة للبحيرة، وأعرضوا على فريق الترجمة الطريق من كفرناحوم - حيث كان يسوع على الأرجح - وإلى بيت صيدا. وأعرضوا صورة لسفينة من </w:t>
      </w:r>
      <w:r>
        <w:rPr>
          <w:b/>
          <w:rtl/>
          <w:cs/>
          <w:lang w:val="ar_AE" w:bidi="ar_AE"/>
        </w:rPr>
        <w:t>القرن الأول</w:t>
      </w:r>
      <w:r>
        <w:rPr>
          <w:rtl/>
          <w:cs/>
          <w:lang w:val="ar_AE" w:bidi="ar_AE"/>
        </w:rPr>
        <w:t>. أوقِفوا سماع التسجيل الصوتي هنا.</w:t>
      </w:r>
    </w:p>
    <w:p>
      <w:pPr>
        <w:bidi/>
      </w:pPr>
      <w:r>
        <w:rPr>
          <w:rtl/>
          <w:cs/>
          <w:lang w:val="ar_AE" w:bidi="ar_AE"/>
        </w:rPr>
      </w:r>
      <w:r>
        <w:rPr>
          <w:rtl/>
          <w:cs/>
          <w:lang w:val="ar_AE" w:bidi="ar_AE"/>
        </w:rPr>
        <w:t>ذهب يسوع وتلاميذه في السفينة، وكان هذا من نفس نوع السفينة التي استُخدمت في القصص السابقة. لقد كانت السفينة كبيرة بما يكفي ليحمل 13 شخصًا. رأى الناس يسوع والتلاميذ وهم يغادرون، فركضوا بمحاذاة الشاطئ ووصلوا قبل أن يصل يسوع والتلاميذ للسفينة.</w:t>
      </w:r>
    </w:p>
    <w:p>
      <w:pPr>
        <w:bidi/>
      </w:pPr>
      <w:r>
        <w:rPr>
          <w:rtl/>
          <w:cs/>
          <w:lang w:val="ar_AE" w:bidi="ar_AE"/>
        </w:rPr>
      </w:r>
      <w:r>
        <w:rPr>
          <w:rtl/>
          <w:cs/>
          <w:lang w:val="ar_AE" w:bidi="ar_AE"/>
        </w:rPr>
        <w:t>وتحنّن يسوع على الجمع. التَحَنُّن هو شعور بالشفقة على معاناة الآخرين، كما يشعر الشخص برغبة قوية في مساعدة أولئك الذين يعانون.</w:t>
      </w:r>
    </w:p>
    <w:p>
      <w:pPr>
        <w:bidi/>
      </w:pPr>
      <w:r>
        <w:rPr>
          <w:rtl/>
          <w:cs/>
          <w:lang w:val="ar_AE" w:bidi="ar_AE"/>
        </w:rPr>
      </w:r>
      <w:r>
        <w:rPr>
          <w:rtl/>
          <w:cs/>
          <w:lang w:val="ar_AE" w:bidi="ar_AE"/>
        </w:rPr>
        <w:t>توقّفوا وناقشوا: احكوا قصة عن جماعة من الناس فقراء أو مرضى أو أناس فقدوا بيوتهم بسبب مأساة، فيرى أحد الأشخاص هؤلاء الناس ويشعر برغبة في مساعدتهم. استمعوا للراوي وهو يصف مشاعر هذا الشخص وأفعاله. ما الكلمات التي يستخدمها؟ أوقِفوا سماع التسجيل الصوتي هنا.</w:t>
      </w:r>
    </w:p>
    <w:p>
      <w:pPr>
        <w:bidi/>
      </w:pPr>
      <w:r>
        <w:rPr>
          <w:rtl/>
          <w:cs/>
          <w:lang w:val="ar_AE" w:bidi="ar_AE"/>
        </w:rPr>
      </w:r>
      <w:r>
        <w:rPr>
          <w:rtl/>
          <w:cs/>
          <w:lang w:val="ar_AE" w:bidi="ar_AE"/>
        </w:rPr>
        <w:t>لقد رأى يسوع الناس الذين تبعوه إلى موضع الخلاء كخراف بلا راعٍ لها. والخِرَافٍ التي لاَ رَاعِيَ لَهَا لا تبقى حيّة، إنها تحتاج الراعي ليقودها إلى العشب والماء، وتحتاجه ليحميها من الحيوانات المفترسة، وتحتاجه ليرشدها إلى حظيرتها في الليل. لقد خطط يسوع لوقت الراحة، لكن لأن قلبه امتلأ بالشفقة على الناس، ورآهم كخراف بلا راعٍ، بدأ يعلّمهم بدلاً من أن يستريح.</w:t>
      </w:r>
    </w:p>
    <w:p>
      <w:pPr>
        <w:bidi/>
      </w:pPr>
      <w:r>
        <w:rPr>
          <w:rtl/>
          <w:cs/>
          <w:lang w:val="ar_AE" w:bidi="ar_AE"/>
        </w:rPr>
      </w:r>
      <w:r>
        <w:rPr>
          <w:rtl/>
          <w:cs/>
          <w:lang w:val="ar_AE" w:bidi="ar_AE"/>
        </w:rPr>
        <w:t>وقد حدث هذا غالبًا في فصل الربيع، إذ كان الْعُشْبِ كثيرًا، إذ يذكر النص "الْعُشْبِ الأَخْضَرِ". في إسرائيل، موسم الأمطار يكون في الشتاء فيُنتِج عشبًا أخضر في الربيع. أما في الصيف فلا تمطر، فيجفّ العشب ويصير بُنّي اللون.</w:t>
      </w:r>
    </w:p>
    <w:p>
      <w:pPr>
        <w:bidi/>
      </w:pPr>
      <w:r>
        <w:rPr>
          <w:rtl/>
          <w:cs/>
          <w:lang w:val="ar_AE" w:bidi="ar_AE"/>
        </w:rPr>
      </w:r>
      <w:r>
        <w:rPr>
          <w:rtl/>
          <w:cs/>
          <w:lang w:val="ar_AE" w:bidi="ar_AE"/>
        </w:rPr>
        <w:t xml:space="preserve">كان النهار قد بدأ يميل إلى الغروب، فجاء التلاميذ إلى يسوع يسألونه أن يصرف الناس لكي يشتروا لأنفسهم طعامًا. لكن يسوع لم يصرفهم، بل أمر التلاميذ أن يعطوا الناس طعامًا. لقد قال لهم يسوع هذا في صيغة أمر. </w:t>
      </w:r>
    </w:p>
    <w:p>
      <w:pPr>
        <w:bidi/>
      </w:pPr>
      <w:r>
        <w:rPr>
          <w:rtl/>
          <w:cs/>
          <w:lang w:val="ar_AE" w:bidi="ar_AE"/>
        </w:rPr>
      </w:r>
      <w:r>
        <w:rPr>
          <w:rtl/>
          <w:cs/>
          <w:lang w:val="ar_AE" w:bidi="ar_AE"/>
        </w:rPr>
        <w:t>لقد قال التلاميذ ليسوع إن ذلك يحتاج إلى مئتي دينار، أي ما يقارب أجرة سنة كاملة! وكان الدينار قطعة فضية صغيرة، وقد يكسب العامل نحو 25 منها في الشهر. وتقول بعض الترجمات ببساطة إن إطعام هذا الجمع يحتاج إلى أجرة سنة كاملة.</w:t>
      </w:r>
    </w:p>
    <w:p>
      <w:pPr>
        <w:bidi/>
      </w:pPr>
      <w:r>
        <w:rPr>
          <w:rtl/>
          <w:cs/>
          <w:lang w:val="ar_AE" w:bidi="ar_AE"/>
        </w:rPr>
      </w:r>
      <w:r>
        <w:rPr>
          <w:rtl/>
          <w:cs/>
          <w:lang w:val="ar_AE" w:bidi="ar_AE"/>
        </w:rPr>
        <w:t>كانت القرى عادةً تضم حوالي ألفي شخص يعيشون فيها. وكان هذا الجمع سملأ القرى، ولم تكن القرى لتملك طعامًا كافيًا لمثل هذا الجمع، حتى لو كان التلاميذ يملكون المال لشرائه.</w:t>
      </w:r>
    </w:p>
    <w:p>
      <w:pPr>
        <w:bidi/>
      </w:pPr>
      <w:r>
        <w:rPr>
          <w:rtl/>
          <w:cs/>
          <w:lang w:val="ar_AE" w:bidi="ar_AE"/>
        </w:rPr>
      </w:r>
      <w:r>
        <w:rPr>
          <w:rtl/>
          <w:cs/>
          <w:lang w:val="ar_AE" w:bidi="ar_AE"/>
        </w:rPr>
        <w:t>لقد سأل يسوع عن كمية الخبز الموجودة، وذهب التلاميذ ليتحققوا ثم عادوا بخمسة أرغفة وسمكتين. وكان الرغيف مستديرًا ومسطحًا، ويُصنَع من حبوب مثل الشعير. وكان السمك صغيرًا ومُعدّا للأكل. وكان هذا الطعامُ يكفي لشخصين بالغين.</w:t>
      </w:r>
    </w:p>
    <w:p>
      <w:pPr>
        <w:bidi/>
      </w:pPr>
      <w:r>
        <w:rPr>
          <w:rtl/>
          <w:cs/>
          <w:lang w:val="ar_AE" w:bidi="ar_AE"/>
        </w:rPr>
      </w:r>
      <w:r>
        <w:rPr>
          <w:rtl/>
          <w:cs/>
          <w:lang w:val="ar_AE" w:bidi="ar_AE"/>
        </w:rPr>
        <w:t>توقَّفوا واعرضوا صورة للشعير. اعرضوا صورة للخبز. اعرضوا صورة لسمك من بحر الجليل. أوقِفوا سماع التسجيل الصوتي هنا.</w:t>
      </w:r>
    </w:p>
    <w:p>
      <w:pPr>
        <w:bidi/>
      </w:pPr>
      <w:r>
        <w:rPr>
          <w:rtl/>
          <w:cs/>
          <w:lang w:val="ar_AE" w:bidi="ar_AE"/>
        </w:rPr>
      </w:r>
      <w:r>
        <w:rPr>
          <w:rtl/>
          <w:cs/>
          <w:lang w:val="ar_AE" w:bidi="ar_AE"/>
        </w:rPr>
        <w:t>طلب يسوع من التلاميذ أن يُقسِّموا الناس إلى مجموعات ويطلبوا منهم الجلوس. فجلسوا في مجموعات من 50 أو 100 شخص في المجموعة. كان عدد سكان القرى المجاورة يتراوح بين 2000 إلى 3000 شخص فقط، لذلك كان 5000 رجل بالإضافة إلى النساء والأطفال جمعًا كبيرًا جدًا! وقال يسوع للناس أن يجلسوا.</w:t>
      </w:r>
    </w:p>
    <w:p>
      <w:pPr>
        <w:bidi/>
      </w:pPr>
      <w:r>
        <w:rPr>
          <w:rtl/>
          <w:cs/>
          <w:lang w:val="ar_AE" w:bidi="ar_AE"/>
        </w:rPr>
      </w:r>
      <w:r>
        <w:rPr>
          <w:rtl/>
          <w:cs/>
          <w:lang w:val="ar_AE" w:bidi="ar_AE"/>
        </w:rPr>
        <w:t>قبل أن يعطي يسوع الطعام، شكر يسوع الله بالطريقة المعتادة التي كان يفعلها رؤساء بيوت اليهود قبل الوجبة — والاختلاف الوحيد هو أن يسوع رفع نظره إلى السماء بدلاً من النظر إلى أسفل كما كان يفعل اليهود. كان يسوع يشكر الله على الخبز، فرفع يسوع نظره نحو السماء، أي نحو مكان سُكنى الله. تستخدم بعض الترجمات كلمة "بارك". لقد بارك يسوع الطعام، وكلمة "بارك" هنا تعني نفس معنى "شَكَرَ الله على الطعام".</w:t>
      </w:r>
    </w:p>
    <w:p>
      <w:pPr>
        <w:bidi/>
      </w:pPr>
      <w:r>
        <w:rPr>
          <w:rtl/>
          <w:cs/>
          <w:lang w:val="ar_AE" w:bidi="ar_AE"/>
        </w:rPr>
      </w:r>
      <w:r>
        <w:rPr>
          <w:rtl/>
          <w:cs/>
          <w:lang w:val="ar_AE" w:bidi="ar_AE"/>
        </w:rPr>
        <w:t>توقّفوا هنا وناقشوا معًا: كيف يشكر الناس الله علنًا في ثقافتكم؟ وكيف يختلف ذلك عمّا فعله يسوع؟ أوقِفوا سماع التسجيل الصوتي هنا.</w:t>
      </w:r>
    </w:p>
    <w:p>
      <w:pPr>
        <w:bidi/>
      </w:pPr>
      <w:r>
        <w:rPr>
          <w:rtl/>
          <w:cs/>
          <w:lang w:val="ar_AE" w:bidi="ar_AE"/>
        </w:rPr>
      </w:r>
      <w:r>
        <w:rPr>
          <w:rtl/>
          <w:cs/>
          <w:lang w:val="ar_AE" w:bidi="ar_AE"/>
        </w:rPr>
        <w:t>ثم حدثت المعجزة. بدأ يسوع يُكسِّر الخبز إلى قِطَع، وأعطى القطع للتلاميذ ليوزِّعوها على الناس، بينما استمر يسوع يعطي الخبز للتلاميذ. كان لكل شخص هناك خبز يكفي ليأكل. وقسَّم يسوع السمك أيضًا وأعطاه للناس ليأكلوه. وأكل الجميع بقدر ما أرادوا.</w:t>
      </w:r>
    </w:p>
    <w:p>
      <w:pPr>
        <w:bidi/>
      </w:pPr>
      <w:r>
        <w:rPr>
          <w:rtl/>
          <w:cs/>
          <w:lang w:val="ar_AE" w:bidi="ar_AE"/>
        </w:rPr>
      </w:r>
      <w:r>
        <w:rPr>
          <w:rtl/>
          <w:cs/>
          <w:lang w:val="ar_AE" w:bidi="ar_AE"/>
        </w:rPr>
        <w:t>كان الخبز يُعتبَر عطية من الله، ولذلك كان الناس دائمًا يجمعون الفائض بعد الوجبات. جمع التلاميذ البقايا في سلال منسوجة يدويًا، وهي سلال كان كل يهودي يحملها معه ليضع فيها طعامه خلال يومه. جمع التلاميذ اثنتي عشرة سلّة مملوءة من بقايا الخبز والسمك.</w:t>
      </w:r>
    </w:p>
    <w:p>
      <w:pPr>
        <w:bidi/>
      </w:pPr>
      <w:r>
        <w:rPr>
          <w:rtl/>
          <w:cs/>
          <w:lang w:val="ar_AE" w:bidi="ar_AE"/>
        </w:rPr>
      </w:r>
      <w:r>
        <w:rPr>
          <w:rtl/>
          <w:cs/>
          <w:lang w:val="ar_AE" w:bidi="ar_AE"/>
        </w:rPr>
        <w:t>توقّفوا هنا وناقشوا: كان الخبز عطية من السماء. ما أنواع الطعام التي تُعتبر كذلك بالنسبة لشعبكم؟ أوقِفوا سماع التسجيل الصوتي هنا.</w:t>
      </w:r>
    </w:p>
    <w:p>
      <w:pPr>
        <w:bidi/>
      </w:pPr>
      <w:r>
        <w:rPr>
          <w:rtl/>
          <w:cs/>
          <w:lang w:val="ar_AE" w:bidi="ar_AE"/>
        </w:rPr>
      </w:r>
      <w:r>
        <w:rPr>
          <w:rtl/>
          <w:cs/>
          <w:lang w:val="ar_AE" w:bidi="ar_AE"/>
        </w:rPr>
        <w:t xml:space="preserve">توقّفوا وناقشوا: ماذا يحدث لبقايا الخبز في ثقافتكم؟ اعرضوا صورة </w:t>
      </w:r>
      <w:r>
        <w:rPr>
          <w:b/>
          <w:rtl/>
          <w:cs/>
          <w:lang w:val="ar_AE" w:bidi="ar_AE"/>
        </w:rPr>
        <w:t xml:space="preserve"> لسلة </w:t>
      </w:r>
      <w:r>
        <w:rPr>
          <w:rtl/>
          <w:cs/>
          <w:lang w:val="ar_AE" w:bidi="ar_AE"/>
        </w:rPr>
        <w:t>منسوجة يدويًا. أوقِفوا سماع التسجيل الصوتي هنا.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 إلى نسخة صوتية من إنجيل مرقس ٦: ٣٠–٤٤ من الترجمة الأسهل فهمًا لك.</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يقوم الفريق بتصوير هذا المقطع بصرياً.</w:t>
      </w:r>
    </w:p>
    <w:p>
      <w:pPr>
        <w:bidi/>
      </w:pPr>
      <w:r>
        <w:rPr>
          <w:rtl/>
          <w:cs/>
          <w:lang w:val="ar_AE" w:bidi="ar_AE"/>
        </w:rPr>
      </w:r>
      <w:r>
        <w:rPr>
          <w:rtl/>
          <w:cs/>
          <w:lang w:val="ar_AE" w:bidi="ar_AE"/>
        </w:rPr>
        <w:t>يحتوي هذا المقطع على 4 مشاهد.</w:t>
      </w:r>
    </w:p>
    <w:p>
      <w:pPr>
        <w:bidi/>
      </w:pPr>
      <w:r>
        <w:rPr>
          <w:rtl/>
          <w:cs/>
          <w:lang w:val="ar_AE" w:bidi="ar_AE"/>
        </w:rPr>
      </w:r>
      <w:r>
        <w:rPr>
          <w:b/>
          <w:rtl/>
          <w:cs/>
          <w:lang w:val="ar_AE" w:bidi="ar_AE"/>
        </w:rPr>
        <w:t>في المشهد الأول:</w:t>
      </w:r>
      <w:r>
        <w:rPr>
          <w:rtl/>
          <w:cs/>
          <w:lang w:val="ar_AE" w:bidi="ar_AE"/>
        </w:rPr>
        <w:t xml:space="preserve"> يعود التلاميذ من رحلتهم ويخبرونه بما علَّموا وما فعلوا. وهنا يستخدم مرقس الرسول كلمة "الرُّسُل" لوصف التلاميذ. وبسبب كثرة الجموع التي تأتي إلى يسوع، لا يجد يسوع ولا الرسل وقتًا حتى ليأكلوا.</w:t>
      </w:r>
    </w:p>
    <w:p>
      <w:pPr>
        <w:bidi/>
      </w:pPr>
      <w:r>
        <w:rPr>
          <w:rtl/>
          <w:cs/>
          <w:lang w:val="ar_AE" w:bidi="ar_AE"/>
        </w:rPr>
      </w:r>
      <w:r>
        <w:rPr>
          <w:b/>
          <w:rtl/>
          <w:cs/>
          <w:lang w:val="ar_AE" w:bidi="ar_AE"/>
        </w:rPr>
        <w:t>في المشهد الثاني،</w:t>
      </w:r>
      <w:r>
        <w:rPr>
          <w:rtl/>
          <w:cs/>
          <w:lang w:val="ar_AE" w:bidi="ar_AE"/>
        </w:rPr>
        <w:t xml:space="preserve"> يركب يسوع وتلاميذه القارب متجهين إلى منطقة نائية للراحة. لكن الجموع تتبعهم على طول الشاطئ، فيبدأ يسوع بتعليمهم. </w:t>
      </w:r>
    </w:p>
    <w:p>
      <w:pPr>
        <w:bidi/>
      </w:pPr>
      <w:r>
        <w:rPr>
          <w:rtl/>
          <w:cs/>
          <w:lang w:val="ar_AE" w:bidi="ar_AE"/>
        </w:rPr>
      </w:r>
      <w:r>
        <w:rPr>
          <w:b/>
          <w:rtl/>
          <w:cs/>
          <w:lang w:val="ar_AE" w:bidi="ar_AE"/>
        </w:rPr>
        <w:t>وفي المشهد الثالث،</w:t>
      </w:r>
      <w:r>
        <w:rPr>
          <w:rtl/>
          <w:cs/>
          <w:lang w:val="ar_AE" w:bidi="ar_AE"/>
        </w:rPr>
        <w:t xml:space="preserve"> يكون الوقت متأخراً بعد الظهر. ولا يكون لدى الناس طعام يأكلونه. فيأمرهم يسوع أن يطعموا الناس. ويجد التلاميذ خمسة أرغفة وسمكتين.</w:t>
      </w:r>
    </w:p>
    <w:p>
      <w:pPr>
        <w:bidi/>
      </w:pPr>
      <w:r>
        <w:rPr>
          <w:rtl/>
          <w:cs/>
          <w:lang w:val="ar_AE" w:bidi="ar_AE"/>
        </w:rPr>
      </w:r>
      <w:r>
        <w:rPr>
          <w:b/>
          <w:rtl/>
          <w:cs/>
          <w:lang w:val="ar_AE" w:bidi="ar_AE"/>
        </w:rPr>
        <w:t>وفي المشهد الرابع،</w:t>
      </w:r>
      <w:r>
        <w:rPr>
          <w:rtl/>
          <w:cs/>
          <w:lang w:val="ar_AE" w:bidi="ar_AE"/>
        </w:rPr>
        <w:t xml:space="preserve"> يأمر يسوع تلاميذه أن يجعلوا الجموع يجلسون على العشب في مجموعات، ثم يكسر الأرغفة ويعطيها للتلاميذ ليوزعوها على الجموع، فيأكل الجميع حتى يشبعوا، ثم يجمع التلاميذ الكِسَر فيملأوا اثنتي عشرة قفة من الخبز والسمك. لقد أشبعت الخمسة أرغفة والسمكتان خمسة آلاف رجل بالإضافة إلى نسائهم وأطفالهم.</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 الإثني عشر</w:t>
      </w:r>
    </w:p>
    <w:p>
      <w:pPr>
        <w:pStyle w:val="ListBullet"/>
        <w:bidi/>
        <w:spacing w:line="240" w:lineRule="auto"/>
        <w:ind w:left="720"/>
      </w:pPr>
      <w:r>
        <w:rPr>
          <w:rtl/>
          <w:cs/>
          <w:lang w:val="ar_AE" w:bidi="ar_AE"/>
        </w:rPr>
      </w:r>
      <w:r>
        <w:rPr>
          <w:rtl/>
          <w:cs/>
          <w:lang w:val="ar_AE" w:bidi="ar_AE"/>
        </w:rPr>
        <w:t>الجموع التي كانت تتبعه.</w:t>
      </w:r>
    </w:p>
    <w:p>
      <w:pPr>
        <w:bidi/>
      </w:pPr>
      <w:r>
        <w:rPr>
          <w:rtl/>
          <w:cs/>
          <w:lang w:val="ar_AE" w:bidi="ar_AE"/>
        </w:rPr>
      </w:r>
      <w:r>
        <w:rPr>
          <w:rtl/>
          <w:cs/>
          <w:lang w:val="ar_AE" w:bidi="ar_AE"/>
        </w:rPr>
        <w:t>في المشهد الأول، يعود التلاميذ من رحلتهم إلى حيث أرسلهم يسوع بسلطان لإخراج الشياطين، ويخبروا يسوع بما فعلوه وما علّموه، وهنا يستخدم الرسول مرقس كلمة "الرُّسُل" لوصفهم. ثم يريد يسوع أن يذهب بعد ذلك إلى مكان هادئ ليستريح بعدما يسمع تقرير الرسل. حيث كان عدد القادمين إلى يسوع كثيرًا جدًا، حتى أن يسوع لم يجد والرسل وقتًا ليأكلوا.</w:t>
      </w:r>
    </w:p>
    <w:p>
      <w:pPr>
        <w:bidi/>
      </w:pPr>
      <w:r>
        <w:rPr>
          <w:rtl/>
          <w:cs/>
          <w:lang w:val="ar_AE" w:bidi="ar_AE"/>
        </w:rPr>
      </w:r>
      <w:r>
        <w:rPr>
          <w:rtl/>
          <w:cs/>
          <w:lang w:val="ar_AE" w:bidi="ar_AE"/>
        </w:rPr>
        <w:t>في المشهد الثاني، يركب يسوع وتلاميذه القارب ويعبرون طرف بحر الجليل، متجهين شمالًا إلى مكان خالٍ من القرى، بحثًا عن مكان هادئ يكونون فيه وحدهم. لكن الجموع تراهم وهم يسافرون بالقارب، فيركضون على طول الشاطئ ويسبقونهم. وعندما ينزل يسوع من القارب يجد الجموع بانتظاره.</w:t>
      </w:r>
    </w:p>
    <w:p>
      <w:pPr>
        <w:bidi/>
      </w:pPr>
      <w:r>
        <w:rPr>
          <w:rtl/>
          <w:cs/>
          <w:lang w:val="ar_AE" w:bidi="ar_AE"/>
        </w:rPr>
      </w:r>
      <w:r>
        <w:rPr>
          <w:rtl/>
          <w:cs/>
          <w:lang w:val="ar_AE" w:bidi="ar_AE"/>
        </w:rPr>
        <w:t>فيتحنن عليهم، إذ يراهم مثل غنم بلا راعٍ، ويبدأ بتعليمهم.</w:t>
      </w:r>
    </w:p>
    <w:p>
      <w:pPr>
        <w:bidi/>
      </w:pPr>
      <w:r>
        <w:rPr>
          <w:rtl/>
          <w:cs/>
          <w:lang w:val="ar_AE" w:bidi="ar_AE"/>
        </w:rPr>
      </w:r>
      <w:r>
        <w:rPr>
          <w:rtl/>
          <w:cs/>
          <w:lang w:val="ar_AE" w:bidi="ar_AE"/>
        </w:rPr>
        <w:t>في المشهد الثالث، يُعلّم يسوع الجموع طوال اليوم حتى يصير الوقت متأخرًا، فيأتي إليه التلاميذ ويطلبون منه أن يصرف الجموع. لكن يسوع يقول لهم: "أعطوهُم أنتُمْ ليأكُلوا".</w:t>
      </w:r>
    </w:p>
    <w:p>
      <w:pPr>
        <w:bidi/>
      </w:pPr>
      <w:r>
        <w:rPr>
          <w:rtl/>
          <w:cs/>
          <w:lang w:val="ar_AE" w:bidi="ar_AE"/>
        </w:rPr>
      </w:r>
      <w:r>
        <w:rPr>
          <w:rtl/>
          <w:cs/>
          <w:lang w:val="ar_AE" w:bidi="ar_AE"/>
        </w:rPr>
        <w:t xml:space="preserve">فأجابوه: "أنَمضي ونَبتاعُ خُبزًا بمِئَتَيْ دينارٍ ونُعطيَهُمْ ليأكُلوا؟" فالتلاميذ يقصدون هنا أن الأمر يحتاج إلى أجر سنة كاملة لشراء طعام يكفي الجموع. فيرسلهم يسوع ليتحققوا مما هو متاح. فيذهبون بين الجموع، ويعودون بخمسة أرغفة وسمكتين ويقدمانها إلى يسوع. </w:t>
      </w:r>
    </w:p>
    <w:p>
      <w:pPr>
        <w:bidi/>
      </w:pPr>
      <w:r>
        <w:rPr>
          <w:rtl/>
          <w:cs/>
          <w:lang w:val="ar_AE" w:bidi="ar_AE"/>
        </w:rPr>
      </w:r>
      <w:r>
        <w:rPr>
          <w:rtl/>
          <w:cs/>
          <w:lang w:val="ar_AE" w:bidi="ar_AE"/>
        </w:rPr>
        <w:t>في المشهد الرابع، يجعل يسوع تلاميذه يقسمون الجموع إلى مجموعات ويجلسونهم، في مجموعات من خمسين أو مئة، ثم يأخذ الأرغفة والسمكتين، ويرفع عينيه إلى السماء، ويبارك يسوع الخبز والسمك، ويشكر، ويكسر الأرغفة إلى قطع، ويعطيها للتلاميذ ليوزعوها على الجموع، وكذلك يُقسِّم السمكتين ويعطى التلاميذ ليوزعوها على الجموع، فيأكل الجميع حتى يشبعوا، ثم يجمع التلاميذ ما تبقى فيملؤون اثنتي عشرة قفة. وتُشبِع الخمسة أرغفة والسمكتان خمسة آلاف رجل غير النساء والأولاد.</w:t>
      </w:r>
    </w:p>
    <w:p>
      <w:pPr>
        <w:bidi/>
      </w:pPr>
      <w:r>
        <w:rPr>
          <w:rtl/>
          <w:cs/>
          <w:lang w:val="ar_AE" w:bidi="ar_AE"/>
        </w:rPr>
      </w:r>
      <w:r>
        <w:rPr>
          <w:rtl/>
          <w:cs/>
          <w:lang w:val="ar_AE" w:bidi="ar_AE"/>
        </w:rPr>
        <w:t>والآن، يتعين على المجموعة رسم مشاهد المقطع وما يجري فيه من أحداث على لوحة، أو ترسم صورًا، أو أن تستخدم أشياء ملموسة للتصوير المرئي.</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 إلى نسخة صوتية من إنجيل مرقس ٦: ٣٠–٤٤ من الترجمة الأسهل فهمًا لك.</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 الإثني عشر</w:t>
      </w:r>
    </w:p>
    <w:p>
      <w:pPr>
        <w:pStyle w:val="ListBullet"/>
        <w:bidi/>
        <w:spacing w:line="240" w:lineRule="auto"/>
        <w:ind w:left="720"/>
      </w:pPr>
      <w:r>
        <w:rPr>
          <w:rtl/>
          <w:cs/>
          <w:lang w:val="ar_AE" w:bidi="ar_AE"/>
        </w:rPr>
      </w:r>
      <w:r>
        <w:rPr>
          <w:rtl/>
          <w:cs/>
          <w:lang w:val="ar_AE" w:bidi="ar_AE"/>
        </w:rPr>
        <w:t>الجموع التي كانت تتبعه.</w:t>
      </w:r>
    </w:p>
    <w:p>
      <w:pPr>
        <w:bidi/>
      </w:pPr>
      <w:r>
        <w:rPr>
          <w:rtl/>
          <w:cs/>
          <w:lang w:val="ar_AE" w:bidi="ar_AE"/>
        </w:rPr>
      </w:r>
      <w:r>
        <w:rPr>
          <w:rtl/>
          <w:cs/>
          <w:lang w:val="ar_AE" w:bidi="ar_AE"/>
        </w:rPr>
        <w:t>عليكم كمجموعة القيام بتمثيل المقطع مرتين، وذلك بلغتكم الأم.</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 xml:space="preserve">في المشهد الأول، يأتي التلاميذ إلى يسوع بعد إرساليتهم إلى القرى. والآن هم يخبرون يسوع بكل ما علّموه وما فعلوا. بينما الكثير من الناس يأتون ويذهبون، فلا يجد التلاميذ الوقت حتى ليأكلوا. يقترح يسوع أن يذهبوا إلى موضع خلاء ليستريحوا قليلًا. </w:t>
      </w:r>
    </w:p>
    <w:p>
      <w:pPr>
        <w:bidi/>
      </w:pPr>
      <w:r>
        <w:rPr>
          <w:rtl/>
          <w:cs/>
          <w:lang w:val="ar_AE" w:bidi="ar_AE"/>
        </w:rPr>
      </w:r>
      <w:r>
        <w:rPr>
          <w:rtl/>
          <w:cs/>
          <w:lang w:val="ar_AE" w:bidi="ar_AE"/>
        </w:rPr>
        <w:t>أوقفوا التمثيل. اسأل الشخص الذي يؤدي دور يسوع: "كيف تشعر؟" قد تسمع عبارات مثل: "أنا متعب للغاية" أو "أنا جائع للغاية" أو "أنا أريد أن أقضي بعض الوقت مع تلاميذي الذين كنت قد أرسلتهم". أو أنا مسرور جدًا بتقريرهم. وأريدنا أن نأخذ جميعًا بعض الوقت الآن لنسريح". أو: "لقد علمت للتو أن قريبي يوحنا قد قُتل وأنا حزين". واصلوا تمثيل الدراما.</w:t>
      </w:r>
    </w:p>
    <w:p>
      <w:pPr>
        <w:bidi/>
      </w:pPr>
      <w:r>
        <w:rPr>
          <w:rtl/>
          <w:cs/>
          <w:lang w:val="ar_AE" w:bidi="ar_AE"/>
        </w:rPr>
      </w:r>
      <w:r>
        <w:rPr>
          <w:rtl/>
          <w:cs/>
          <w:lang w:val="ar_AE" w:bidi="ar_AE"/>
        </w:rPr>
        <w:t>اسأل الأشخاص الذين يؤدون دور التلاميذ والذين يشار إليهم الآن باسم الرسل، أو الذين أرسلوا "كيف تشعرون؟ قد تسمع عبارات مثل: "نحن متعبون للغاية، لقد كنا في إرسالية وقد عدنا الآن وهناك جموع من الناس هنا"، أو "لقد أردنا فقط أن نقضي بعض الوقت مع يسوع والآن جميع هذه الجموع موجودة هنا"، أو "لقد كنا متحمسين للغاية لما فعله الله عندما أرسلنا ونحن نريد أن نشارك هذه الأمور مع يسوع". واصلوا تمثيل الدراما.</w:t>
      </w:r>
    </w:p>
    <w:p>
      <w:pPr>
        <w:bidi/>
      </w:pPr>
      <w:r>
        <w:rPr>
          <w:rtl/>
          <w:cs/>
          <w:lang w:val="ar_AE" w:bidi="ar_AE"/>
        </w:rPr>
      </w:r>
      <w:r>
        <w:rPr>
          <w:rtl/>
          <w:cs/>
          <w:lang w:val="ar_AE" w:bidi="ar_AE"/>
        </w:rPr>
        <w:t>في المشهد الثاني، يركبون السفينة ويعبرون طرف بحر الجليل. ويرى الناس أين هم ذاهبون فيركضون على طول الشاطئ. يصل الناس قبل وصول يسوع والتلاميذ إلى موضع خلاء. وعندما يصل يسوع وتلاميذه إلى هناك ويخرج يسوع من السفينة، يجد جمع من الناس في انتظارهم.</w:t>
      </w:r>
    </w:p>
    <w:p>
      <w:pPr>
        <w:bidi/>
      </w:pPr>
      <w:r>
        <w:rPr>
          <w:rtl/>
          <w:cs/>
          <w:lang w:val="ar_AE" w:bidi="ar_AE"/>
        </w:rPr>
      </w:r>
      <w:r>
        <w:rPr>
          <w:rtl/>
          <w:cs/>
          <w:lang w:val="ar_AE" w:bidi="ar_AE"/>
        </w:rPr>
        <w:t>أوقفوا التمثيل. اسأل الشخص الذي يؤدي دور يسوع: "كيف تشعر؟" قد تسمع عبارات مثل: "أنا متعب للغاية" أو "أنا أشفق على هؤلاء الناس الذين كانوا يركضون أمامنا فقط من أجل أن يقودهم ويعلّمهم أحد"، أو "أنا أشفق على هؤلاء الناس الذين ليس لديهم أحد ليقودهم" أو "أنا أعلم أننا متعبون لكن هؤلاء الناس بحاجة إلى مساعدتي". اسأل الأشخاص الذين يؤدون دور الجموع: "لماذا تتبعون يسوع إلى موضع الخلاء هذا؟" قد تسمع: "أريد أن يشفي يسوع زوجتي أو طفلي". أو: "يسوع يروي هذه القصص المثيرة للاهتمام. وأنا أريد أن أسمع المزيد." أو: "في بعض الأحيان يصنع يسوع المعجزات. وآمل أن أرى واحدة منها اليوم". واصلوا تمثيل الدراما.</w:t>
      </w:r>
    </w:p>
    <w:p>
      <w:pPr>
        <w:bidi/>
      </w:pPr>
      <w:r>
        <w:rPr>
          <w:rtl/>
          <w:cs/>
          <w:lang w:val="ar_AE" w:bidi="ar_AE"/>
        </w:rPr>
      </w:r>
      <w:r>
        <w:rPr>
          <w:rtl/>
          <w:cs/>
          <w:lang w:val="ar_AE" w:bidi="ar_AE"/>
        </w:rPr>
        <w:t>في المشهد الثالث، يقوم يسوع بتعليم الناس طوال اليوم. وفي وقت متأخر من بعد الظهر، يأتي التلاميذ إليه ويقولون: "هذا مكان بعيد والوقت أصبح متأخرًا، نرجوك أن تصرف الجموع ليشتروا بعض الطعام".</w:t>
      </w:r>
    </w:p>
    <w:p>
      <w:pPr>
        <w:bidi/>
      </w:pPr>
      <w:r>
        <w:rPr>
          <w:rtl/>
          <w:cs/>
          <w:lang w:val="ar_AE" w:bidi="ar_AE"/>
        </w:rPr>
      </w:r>
      <w:r>
        <w:rPr>
          <w:rtl/>
          <w:cs/>
          <w:lang w:val="ar_AE" w:bidi="ar_AE"/>
        </w:rPr>
        <w:t>فيجيب يسوع: "أطعموهم أنت".</w:t>
      </w:r>
    </w:p>
    <w:p>
      <w:pPr>
        <w:bidi/>
      </w:pPr>
      <w:r>
        <w:rPr>
          <w:rtl/>
          <w:cs/>
          <w:lang w:val="ar_AE" w:bidi="ar_AE"/>
        </w:rPr>
      </w:r>
      <w:r>
        <w:rPr>
          <w:rtl/>
          <w:cs/>
          <w:lang w:val="ar_AE" w:bidi="ar_AE"/>
        </w:rPr>
        <w:t>أوقفوا التمثيل. اسأل الأشخاص الذين يؤدون دور التلاميذ: "كيف تشعرون؟" قد تسمع عبارات مثل: "أنا محبط" أو "أنا متحير" أو "أنا منهك، والآن يريدنا يسوع أن نُطعم هؤلاء الناس". أو: "نحن لا نعرف ماذا نفعل، ليس لدينا طعام،" أو "كيف يمكننا إطعامهم؟ نحن لا نملك المال لشراء الطعام، ولا يوجد شيء في هذه المنطقة لنشتريه على أية حال. يتطلب الأمر أجر سنة كاملة لشراء طعام يكفي لكل هؤلاء الناس". واصلوا تمثيل الدراما.</w:t>
      </w:r>
    </w:p>
    <w:p>
      <w:pPr>
        <w:bidi/>
      </w:pPr>
      <w:r>
        <w:rPr>
          <w:rtl/>
          <w:cs/>
          <w:lang w:val="ar_AE" w:bidi="ar_AE"/>
        </w:rPr>
      </w:r>
      <w:r>
        <w:rPr>
          <w:rtl/>
          <w:cs/>
          <w:lang w:val="ar_AE" w:bidi="ar_AE"/>
        </w:rPr>
        <w:t>يسأل يسوع: "كم رغيف عندكم؟ اذهبوا وانظروا". يرجع التلاميذ ومعهم خمسة أرغفة وسمكتين. يأمر يسوع التلاميذ أن يجعلوا الناس يجلسون في مجموعات، يجلس الجمع، وهم خمسة آلاف رجل وعائلاتهم، في مجموعات من خمسين ومائة.</w:t>
      </w:r>
    </w:p>
    <w:p>
      <w:pPr>
        <w:bidi/>
      </w:pPr>
      <w:r>
        <w:rPr>
          <w:rtl/>
          <w:cs/>
          <w:lang w:val="ar_AE" w:bidi="ar_AE"/>
        </w:rPr>
      </w:r>
      <w:r>
        <w:rPr>
          <w:rtl/>
          <w:cs/>
          <w:lang w:val="ar_AE" w:bidi="ar_AE"/>
        </w:rPr>
        <w:t>أوقفوا التمثيل. اسأل الأشخاص الذين يؤدون دور مجموعات الناس: "كيف تشعرون؟" قد تسمع عبارات مثل: "أنا متحير" أو "نحن جائعون ومتعبون، لكننا ما زلنا نريد أن نسمع تعليم يسوع"، أو "أنا أتساءل لماذا يريدوننا أن نجلس على العشب. أنا أرجو أن نجد بعض الطعام قريبًا. فأنا لم أفكر في أن أحضر أي شيء معي". واصلوا تمثيل الدراما.</w:t>
      </w:r>
    </w:p>
    <w:p>
      <w:pPr>
        <w:bidi/>
      </w:pPr>
      <w:r>
        <w:rPr>
          <w:rtl/>
          <w:cs/>
          <w:lang w:val="ar_AE" w:bidi="ar_AE"/>
        </w:rPr>
      </w:r>
      <w:r>
        <w:rPr>
          <w:rtl/>
          <w:cs/>
          <w:lang w:val="ar_AE" w:bidi="ar_AE"/>
        </w:rPr>
        <w:t xml:space="preserve">في المشهد الرابع، يرفع يسوع عينيه نحو السماء ويبارك الأرغفة الخمسة والسمكتين. ويشكر يسوع على الطعام. ثم يكسر الخبز إلى قطع ويبدأ في إعطائه للتلاميذ. فيُقدَّم التلاميذ الخبز إلى الجموع. كان هناك خبز يكفي للجميع كي يأكلوا ما يكفيهم". ثم يُقسِّم يسوع السمك ويعطيه للتلاميذ. فيقدِّم التلاميذ قطع السمك للناس. كان هناك ما يكفي من السمك ليأكل الجميع. والجميع كانوا يأكلون حسبما يشاءون. ثم يجمع التلاميذ الخبز والسمك المتبقي، وهو ما يكفي لملء 12 قُفة. </w:t>
      </w:r>
    </w:p>
    <w:p>
      <w:pPr>
        <w:bidi/>
      </w:pPr>
      <w:r>
        <w:rPr>
          <w:rtl/>
          <w:cs/>
          <w:lang w:val="ar_AE" w:bidi="ar_AE"/>
        </w:rPr>
      </w:r>
      <w:r>
        <w:rPr>
          <w:rtl/>
          <w:cs/>
          <w:lang w:val="ar_AE" w:bidi="ar_AE"/>
        </w:rPr>
        <w:t>أوقف التمثيل: اسأل الأشخاص الذين يؤدون دور التلاميذ: "كيف تشعرون الآن؟" قد تسمع عبارات مثل: "نحن مندهشون! أنا لم أر أي شيء مثل هذا من قبل. من أين جاء كل ذلك الخبز؟ لقد ظل يسوع يعطيني الخبز!" "نحن ما زلنا متعبين، لكننا سعداء لرؤية الله في العمل،" أو "كيف يعقل أن خمسة آلاف رجل بالإضافة إلى زوجاتهم وأطفالهم أكلوا ما يكفيهم؟" اسأل الشخص الذي يؤدي دور يسوع: "كيف تشعر الآن؟" قد تسمع: "أنا راضٍ باليوم، فانا اعتقد أن تلاميذي قد تعلموا درسًا جيدًا. وأرجو أن الناس قد تعلموا شيئًا أيضًا. ربما الآن، سيعودون إلى بيوتهم ويمكننا أن نحظى بوقت راحة. فمن المهم لنا أن نجد الوقت للراحة". اسأل الأشخاص الذين يؤدون دور الجموع: "كيف تشعرون الآن وقد أكلتم؟" قد تسمع: "لقد شبعت. ولا أعرف متى كان لدي كثير مثل هذا لأكل. أنا لا أعرف من أين جاء كل ذلك الخبز. فأنا لم أرى أي خبز عندما جئت إلى هنا ولم يذهب أحد ويأتي به. أنا لا أفهم. لكن الخبز كان جيدًا وكان وفيرًا. يجب أن ينام أولادي جيدًا هذه الليلة لأنهم قد شبعوا تمامًا." واصلوا تمثيل الدراما.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إنجيل مرقس ٦: ٣٠–٤٤ من الترجمة الأسهل فهمًا لكم.</w:t>
      </w:r>
    </w:p>
    <w:p>
      <w:pPr>
        <w:bidi/>
      </w:pPr>
      <w:r>
        <w:rPr>
          <w:rtl/>
          <w:cs/>
          <w:lang w:val="ar_AE" w:bidi="ar_AE"/>
        </w:rPr>
      </w:r>
      <w:r>
        <w:rPr>
          <w:rtl/>
          <w:cs/>
          <w:lang w:val="ar_AE" w:bidi="ar_AE"/>
        </w:rPr>
        <w:t xml:space="preserve">هذه القصة هي المكان الوحيد في إنجيل مرقس حيث يُدعى التلاميذ "رسلًا" والتي تعني "الأشخاص الذين أُرسلوا." وقد تم تعيين </w:t>
      </w:r>
      <w:r>
        <w:rPr>
          <w:b/>
          <w:rtl/>
          <w:cs/>
          <w:lang w:val="ar_AE" w:bidi="ar_AE"/>
        </w:rPr>
        <w:t>الرسل</w:t>
      </w:r>
      <w:r>
        <w:rPr>
          <w:rtl/>
          <w:cs/>
          <w:lang w:val="ar_AE" w:bidi="ar_AE"/>
        </w:rPr>
        <w:t xml:space="preserve"> من قِبَل يسوع نفسه كممثلين له. إذا كانت لغتك تحتوي على مصطلح مقبول يفهمه الجميع لكلمة "الرسل"، يمكنك استخدام ذلك المصطلح هنا. ولكن إذا كان جمهورك لا يذهب إلى الكنيسة أو كانوا مؤمنين جدد، فقد يحتاجون إلى مزيد من الشرح، كما أن استخدام مصطلح آخر قد يكون مفيدًا لهم. بعض الاقتراحات:</w:t>
      </w:r>
    </w:p>
    <w:p>
      <w:pPr>
        <w:pStyle w:val="ListBullet"/>
        <w:bidi/>
        <w:spacing w:line="240" w:lineRule="auto"/>
        <w:ind w:left="720"/>
      </w:pPr>
      <w:r>
        <w:rPr>
          <w:rtl/>
          <w:cs/>
          <w:lang w:val="ar_AE" w:bidi="ar_AE"/>
        </w:rPr>
      </w:r>
      <w:r>
        <w:rPr>
          <w:rtl/>
          <w:cs/>
          <w:lang w:val="ar_AE" w:bidi="ar_AE"/>
        </w:rPr>
        <w:t>ممثلون عن يسوع</w:t>
      </w:r>
    </w:p>
    <w:p>
      <w:pPr>
        <w:pStyle w:val="ListBullet"/>
        <w:bidi/>
        <w:spacing w:line="240" w:lineRule="auto"/>
        <w:ind w:left="720"/>
      </w:pPr>
      <w:r>
        <w:rPr>
          <w:rtl/>
          <w:cs/>
          <w:lang w:val="ar_AE" w:bidi="ar_AE"/>
        </w:rPr>
      </w:r>
      <w:r>
        <w:rPr>
          <w:rtl/>
          <w:cs/>
          <w:lang w:val="ar_AE" w:bidi="ar_AE"/>
        </w:rPr>
        <w:t>المرسلون (الخاصون) بيسوع</w:t>
      </w:r>
    </w:p>
    <w:p>
      <w:pPr>
        <w:pStyle w:val="ListBullet"/>
        <w:bidi/>
        <w:spacing w:line="240" w:lineRule="auto"/>
        <w:ind w:left="720"/>
      </w:pPr>
      <w:r>
        <w:rPr>
          <w:rtl/>
          <w:cs/>
          <w:lang w:val="ar_AE" w:bidi="ar_AE"/>
        </w:rPr>
      </w:r>
      <w:r>
        <w:rPr>
          <w:rtl/>
          <w:cs/>
          <w:lang w:val="ar_AE" w:bidi="ar_AE"/>
        </w:rPr>
        <w:t>أشخاص أرسلهم يسوع</w:t>
      </w:r>
    </w:p>
    <w:p>
      <w:pPr>
        <w:bidi/>
      </w:pPr>
      <w:r>
        <w:rPr>
          <w:rtl/>
          <w:cs/>
          <w:lang w:val="ar_AE" w:bidi="ar_AE"/>
        </w:rPr>
      </w:r>
      <w:r>
        <w:rPr>
          <w:rtl/>
          <w:cs/>
          <w:lang w:val="ar_AE" w:bidi="ar_AE"/>
        </w:rPr>
        <w:t>أيًا كان المصطلح الذي تختاره، ينبغي أن يتضمن أن هؤلاء الناس في موضع ثقة وسلطان. وستستخدم نفس المصطلح في سفر أعمال الرسل.</w:t>
      </w:r>
    </w:p>
    <w:p>
      <w:pPr>
        <w:bidi/>
      </w:pPr>
      <w:r>
        <w:rPr>
          <w:rtl/>
          <w:cs/>
          <w:lang w:val="ar_AE" w:bidi="ar_AE"/>
        </w:rPr>
      </w:r>
      <w:r>
        <w:rPr>
          <w:rtl/>
          <w:cs/>
          <w:lang w:val="ar_AE" w:bidi="ar_AE"/>
        </w:rPr>
        <w:t xml:space="preserve">توقفوا وناقشوا: أي كلمة ستستخدمونها للإشارة إلى </w:t>
      </w:r>
      <w:r>
        <w:rPr>
          <w:b/>
          <w:rtl/>
          <w:cs/>
          <w:lang w:val="ar_AE" w:bidi="ar_AE"/>
        </w:rPr>
        <w:t>الرسل</w:t>
      </w:r>
      <w:r>
        <w:rPr>
          <w:rtl/>
          <w:cs/>
          <w:lang w:val="ar_AE" w:bidi="ar_AE"/>
        </w:rPr>
        <w:t xml:space="preserve">؟ تُستخدم هذه الكلمة بشكل شائع في سفر أعمال الرسل وفي الرسائل. تأكد من أن الكلمة التي تختارها تشير إلى أن هؤلاء الناس في موضع ثقة وسلطان. عادة ما يستخدم التلاميذ وبولس هذا المصطلح فقط بعد صعود يسوع. كلمة </w:t>
      </w:r>
      <w:r>
        <w:rPr>
          <w:rtl/>
          <w:cs/>
          <w:lang w:val="ar_AE" w:bidi="ar_AE"/>
        </w:rPr>
        <w:t>الرسل</w:t>
      </w:r>
      <w:r>
        <w:rPr>
          <w:rtl/>
          <w:cs/>
          <w:lang w:val="ar_AE" w:bidi="ar_AE"/>
        </w:rPr>
        <w:t xml:space="preserve"> موجودة في قاموس الكلمات الرئيسية. أوقِفوا سماع التسجيل الصوتي هنا.</w:t>
      </w:r>
    </w:p>
    <w:p>
      <w:pPr>
        <w:bidi/>
      </w:pPr>
      <w:r>
        <w:rPr>
          <w:rtl/>
          <w:cs/>
          <w:lang w:val="ar_AE" w:bidi="ar_AE"/>
        </w:rPr>
      </w:r>
      <w:r>
        <w:rPr>
          <w:rtl/>
          <w:cs/>
          <w:lang w:val="ar_AE" w:bidi="ar_AE"/>
        </w:rPr>
        <w:t xml:space="preserve">استخدم نفس المصطلح الذي كنت قد استخدمته في بقية إنجيل مرقس، للإشارة إلى </w:t>
      </w:r>
      <w:r>
        <w:rPr>
          <w:b/>
          <w:rtl/>
          <w:cs/>
          <w:lang w:val="ar_AE" w:bidi="ar_AE"/>
        </w:rPr>
        <w:t>التلاميذ</w:t>
      </w:r>
      <w:r>
        <w:rPr>
          <w:rtl/>
          <w:cs/>
          <w:lang w:val="ar_AE" w:bidi="ar_AE"/>
        </w:rPr>
        <w:t>، و</w:t>
      </w:r>
      <w:r>
        <w:rPr>
          <w:rtl/>
          <w:cs/>
          <w:lang w:val="ar_AE" w:bidi="ar_AE"/>
        </w:rPr>
        <w:t>السفينة</w:t>
      </w:r>
      <w:r>
        <w:rPr>
          <w:rtl/>
          <w:cs/>
          <w:lang w:val="ar_AE" w:bidi="ar_AE"/>
        </w:rPr>
        <w:t>، و</w:t>
      </w:r>
      <w:r>
        <w:rPr>
          <w:rtl/>
          <w:cs/>
          <w:lang w:val="ar_AE" w:bidi="ar_AE"/>
        </w:rPr>
        <w:t>بحر الجليل</w:t>
      </w:r>
      <w:r>
        <w:rPr>
          <w:rtl/>
          <w:cs/>
          <w:lang w:val="ar_AE" w:bidi="ar_AE"/>
        </w:rPr>
        <w:t xml:space="preserve">. تتم مناقشة مصطلح </w:t>
      </w:r>
      <w:r>
        <w:rPr>
          <w:rtl/>
          <w:cs/>
          <w:lang w:val="ar_AE" w:bidi="ar_AE"/>
        </w:rPr>
        <w:t>التلميذ</w:t>
      </w:r>
      <w:r>
        <w:rPr>
          <w:rtl/>
          <w:cs/>
          <w:lang w:val="ar_AE" w:bidi="ar_AE"/>
        </w:rPr>
        <w:t xml:space="preserve"> في قاموس الكلمات الرئيسية.</w:t>
      </w:r>
    </w:p>
    <w:p>
      <w:pPr>
        <w:bidi/>
      </w:pPr>
      <w:r>
        <w:rPr>
          <w:rtl/>
          <w:cs/>
          <w:lang w:val="ar_AE" w:bidi="ar_AE"/>
        </w:rPr>
      </w:r>
      <w:r>
        <w:rPr>
          <w:rtl/>
          <w:cs/>
          <w:lang w:val="ar_AE" w:bidi="ar_AE"/>
        </w:rPr>
        <w:t xml:space="preserve">رفع يسوع عينه نحو </w:t>
      </w:r>
      <w:r>
        <w:rPr>
          <w:b/>
          <w:rtl/>
          <w:cs/>
          <w:lang w:val="ar_AE" w:bidi="ar_AE"/>
        </w:rPr>
        <w:t>السماء</w:t>
      </w:r>
      <w:r>
        <w:rPr>
          <w:rtl/>
          <w:cs/>
          <w:lang w:val="ar_AE" w:bidi="ar_AE"/>
        </w:rPr>
        <w:t xml:space="preserve"> و</w:t>
      </w:r>
      <w:r>
        <w:rPr>
          <w:b/>
          <w:rtl/>
          <w:cs/>
          <w:lang w:val="ar_AE" w:bidi="ar_AE"/>
        </w:rPr>
        <w:t>بارك</w:t>
      </w:r>
      <w:r>
        <w:rPr>
          <w:rtl/>
          <w:cs/>
          <w:lang w:val="ar_AE" w:bidi="ar_AE"/>
        </w:rPr>
        <w:t xml:space="preserve"> الخبز. في هذه الحالة، تشير كلمة "السماء" إلى المكان الذي يسكن فيه الله وملائكته، وذلك حسب السياق. وغالبًا ما يُعتقد أن المكان الذي يسكن فيه الله هو "أعلى" في السماء، لذلك يمكن أن يكون النظر إلى أعلى، في هذا السياق، وسيلة للصلاة إلى الله. استخدم نفس الكلمة التي استخدمتها في الفقرات السابقة للإشارة إلى السماء، وتذكر أن كلمة </w:t>
      </w:r>
      <w:r>
        <w:rPr>
          <w:rtl/>
          <w:cs/>
          <w:lang w:val="ar_AE" w:bidi="ar_AE"/>
        </w:rPr>
        <w:t>سماء</w:t>
      </w:r>
      <w:r>
        <w:rPr>
          <w:rtl/>
          <w:cs/>
          <w:lang w:val="ar_AE" w:bidi="ar_AE"/>
        </w:rPr>
        <w:t xml:space="preserve"> موجودة في قاموس الكلمات الرئيسية.</w:t>
      </w:r>
    </w:p>
    <w:p>
      <w:pPr>
        <w:bidi/>
      </w:pPr>
      <w:r>
        <w:rPr>
          <w:rtl/>
          <w:cs/>
          <w:lang w:val="ar_AE" w:bidi="ar_AE"/>
        </w:rPr>
      </w:r>
      <w:r>
        <w:rPr>
          <w:rtl/>
          <w:cs/>
          <w:lang w:val="ar_AE" w:bidi="ar_AE"/>
        </w:rPr>
        <w:t>في هذه الحالة، "بارك" يسوع الخبز كي يخصصه للإستخدام الخاص المتمثِّل في أكله. لكن هذه ليست طقوس سحرية يمارسها يسوع على الطعام. يمكنك تجنب سوء الفهم هذا بقول شيء أكثر عمومية يعني "أنه يشكر" على الطعام.</w:t>
      </w:r>
    </w:p>
    <w:p>
      <w:pPr>
        <w:bidi/>
      </w:pPr>
      <w:r>
        <w:rPr>
          <w:rtl/>
          <w:cs/>
          <w:lang w:val="ar_AE" w:bidi="ar_AE"/>
        </w:rPr>
      </w:r>
      <w:r>
        <w:rPr>
          <w:rtl/>
          <w:cs/>
          <w:lang w:val="ar_AE" w:bidi="ar_AE"/>
        </w:rPr>
        <w:t xml:space="preserve">توقفوا هنا وناقشوا كمجموعة أي كلمة ستستخدمونها لترجمة كلمة </w:t>
      </w:r>
      <w:r>
        <w:rPr>
          <w:b/>
          <w:rtl/>
          <w:cs/>
          <w:lang w:val="ar_AE" w:bidi="ar_AE"/>
        </w:rPr>
        <w:t>يبارك</w:t>
      </w:r>
      <w:r>
        <w:rPr>
          <w:rtl/>
          <w:cs/>
          <w:lang w:val="ar_AE" w:bidi="ar_AE"/>
        </w:rPr>
        <w:t xml:space="preserve">. تتم مناقشة مصطلح </w:t>
      </w:r>
      <w:r>
        <w:rPr>
          <w:rtl/>
          <w:cs/>
          <w:lang w:val="ar_AE" w:bidi="ar_AE"/>
        </w:rPr>
        <w:t>يبارك</w:t>
      </w:r>
      <w:r>
        <w:rPr>
          <w:rtl/>
          <w:cs/>
          <w:lang w:val="ar_AE" w:bidi="ar_AE"/>
        </w:rPr>
        <w:t xml:space="preserve"> في قاموس الكلمات الرئيسية. أوقفوا سماع هذا التسجيل الصوتي هنا.</w:t>
      </w:r>
    </w:p>
    <w:p>
      <w:pPr>
        <w:bidi/>
      </w:pPr>
      <w:r>
        <w:rPr>
          <w:rtl/>
          <w:cs/>
          <w:lang w:val="ar_AE" w:bidi="ar_AE"/>
        </w:rPr>
      </w:r>
      <w:r>
        <w:rPr>
          <w:rtl/>
          <w:cs/>
          <w:lang w:val="ar_AE" w:bidi="ar_AE"/>
        </w:rPr>
        <w:t xml:space="preserve">لقد </w:t>
      </w:r>
      <w:r>
        <w:rPr>
          <w:b/>
          <w:rtl/>
          <w:cs/>
          <w:lang w:val="ar_AE" w:bidi="ar_AE"/>
        </w:rPr>
        <w:t>شبع</w:t>
      </w:r>
      <w:r>
        <w:rPr>
          <w:rtl/>
          <w:cs/>
          <w:lang w:val="ar_AE" w:bidi="ar_AE"/>
        </w:rPr>
        <w:t xml:space="preserve"> الناس بعد أن أكلوا السمك والخبز. وكلمة "شبع" هذه تعني أن تكون ممتلئًا – وليس متخمًا بالطعام، بل أن تكون شبعانًا إلى درجة أنه لم يعد هناك جوع.</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6:45–56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 إلى مرقس 6: 45–56 وضعها في قلبك.</w:t>
      </w:r>
    </w:p>
    <w:p>
      <w:pPr>
        <w:bidi/>
      </w:pPr>
      <w:r>
        <w:rPr>
          <w:rtl/>
          <w:cs/>
          <w:lang w:val="ar_AE" w:bidi="ar_AE"/>
        </w:rPr>
      </w:r>
      <w:r>
        <w:rPr>
          <w:rtl/>
          <w:cs/>
          <w:lang w:val="ar_AE" w:bidi="ar_AE"/>
        </w:rPr>
        <w:t>استمع إلى نسخة صوتية من مرقس 6: 45–56 ثلاث مرات من ثلاث ترجمات صوتية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w:t>
      </w:r>
    </w:p>
    <w:p>
      <w:pPr>
        <w:pStyle w:val="ListBullet"/>
        <w:bidi/>
        <w:spacing w:line="240" w:lineRule="auto"/>
        <w:ind w:left="720"/>
      </w:pPr>
      <w:r>
        <w:rPr>
          <w:rtl/>
          <w:cs/>
          <w:lang w:val="ar_AE" w:bidi="ar_AE"/>
        </w:rPr>
      </w:r>
      <w:r>
        <w:rPr>
          <w:rtl/>
          <w:cs/>
          <w:lang w:val="ar_AE" w:bidi="ar_AE"/>
        </w:rPr>
        <w:t>ما الذي لم يُعجبك أو لم تفهمه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عمّا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 إلى نسخة صوتية من إنجيل مرقس 6 : 45 - 56 من الترجمة الأسهل فهمًا.</w:t>
      </w:r>
    </w:p>
    <w:p>
      <w:pPr>
        <w:bidi/>
      </w:pPr>
      <w:r>
        <w:rPr>
          <w:rtl/>
          <w:cs/>
          <w:lang w:val="ar_AE" w:bidi="ar_AE"/>
        </w:rPr>
      </w:r>
      <w:r>
        <w:rPr>
          <w:rtl/>
          <w:cs/>
          <w:lang w:val="ar_AE" w:bidi="ar_AE"/>
        </w:rPr>
        <w:t>هذه القصة هي استمرار لقصة إشباع الخمسة آلاف التي جاءت قبلها مباشرة. وهذا المقطع هو سرد للأحداث التالية التي حدثت في نفس المساء بعد أن أطعم يسوع الناس.</w:t>
      </w:r>
    </w:p>
    <w:p>
      <w:pPr>
        <w:bidi/>
      </w:pPr>
      <w:r>
        <w:rPr>
          <w:rtl/>
          <w:cs/>
          <w:lang w:val="ar_AE" w:bidi="ar_AE"/>
        </w:rPr>
      </w:r>
      <w:r>
        <w:rPr>
          <w:rtl/>
          <w:cs/>
          <w:lang w:val="ar_AE" w:bidi="ar_AE"/>
        </w:rPr>
        <w:t>توقفوا واعرضوا على فريقكم خريطة لبحر الجليل التي تشمل بيت صيدا. كان يسوع بالقرب من بيت صيدا، في مكان منعزل، عندما أطعم الخمسة آلاف رجل وعائلاتهم. أوقِفوا سماع التسجيل الصوتي هنا.</w:t>
      </w:r>
    </w:p>
    <w:p>
      <w:pPr>
        <w:bidi/>
      </w:pPr>
      <w:r>
        <w:rPr>
          <w:rtl/>
          <w:cs/>
          <w:lang w:val="ar_AE" w:bidi="ar_AE"/>
        </w:rPr>
      </w:r>
      <w:r>
        <w:rPr>
          <w:rtl/>
          <w:cs/>
          <w:lang w:val="ar_AE" w:bidi="ar_AE"/>
        </w:rPr>
        <w:t xml:space="preserve">وقد حدث شيء بعد أن أكل الناس وشبعوا جعل يسوع يخبر تلاميذه بأن يتحركوا على الفور. ويخبرنا إنجيل يوحنا، الإصحاح السادس، أن الشعب أرادوا أن يستخدموا القوة ليجعلوا يسوع ملكًا. بينما لا يخبرنا مرقس عن سبب رغبة يسوع أن يغادر التلاميذ على الفور. وبمجرد أن انتهى التلاميذ من جمع ما تبقى من الطعام، أرسلهم يسوع في القارب إلى مدينة بيت صيدا، ثم صرف الجموع إلى بيوتهم. وذهب يسوع وحده إلى الجبل ليصلّي. حدثت هذه الأمور بسرعة؛ إذ غادر التلاميذ، وغادر الجمع، ثم غادر يسوع ذلك المكان. </w:t>
      </w:r>
    </w:p>
    <w:p>
      <w:pPr>
        <w:bidi/>
      </w:pPr>
      <w:r>
        <w:rPr>
          <w:rtl/>
          <w:cs/>
          <w:lang w:val="ar_AE" w:bidi="ar_AE"/>
        </w:rPr>
      </w:r>
      <w:r>
        <w:rPr>
          <w:rtl/>
          <w:cs/>
          <w:lang w:val="ar_AE" w:bidi="ar_AE"/>
        </w:rPr>
        <w:t>في هذه القصة، كان الناس على الأرجح يحاولون إجبار يسوع أن يصبح ملكًا، لكن تجاوب يسوع مع هذا الأمر كان بالصلاة لأبيه. ومَضَى يسوع إِلَى الْجَبَلِ لِيُصَلِّيَ. هناك جبال قريبة من الطرف الشمالي لبحر الجليل، وكان يسوع قريبًا من البحيرة. وها هو الآن يصعد على الجبل ليقضي وقتًا وحده يتحدث فيه مع الله. كان يسوع يصلّي. إن الصلاة هي التحدّث مع الله. لقد كان يسوع يجري محادثة مع الله. وكلمة "صلاة" هنا كلمة عامة تعني التواصل مع الله أو الحديث معه. لا تستخدم كلمة محددة تحمل معنى الشكر أو إحدى الكلمات السحرية.</w:t>
      </w:r>
    </w:p>
    <w:p>
      <w:pPr>
        <w:bidi/>
      </w:pPr>
      <w:r>
        <w:rPr>
          <w:rtl/>
          <w:cs/>
          <w:lang w:val="ar_AE" w:bidi="ar_AE"/>
        </w:rPr>
      </w:r>
      <w:r>
        <w:rPr>
          <w:rtl/>
          <w:cs/>
          <w:lang w:val="ar_AE" w:bidi="ar_AE"/>
        </w:rPr>
        <w:t>توقّفوا وناقشوا: احكوا قصصًا عن أشخاص مختلفين يصلّون لأسباب مختلفة. انتبهوا للكلمات التي تستخدمونها للتعبير عن أنواع الصلاة المختلفة. أوقِفوا سماع التسجيل الصوتي هنا.</w:t>
      </w:r>
    </w:p>
    <w:p>
      <w:pPr>
        <w:bidi/>
      </w:pPr>
      <w:r>
        <w:rPr>
          <w:rtl/>
          <w:cs/>
          <w:lang w:val="ar_AE" w:bidi="ar_AE"/>
        </w:rPr>
      </w:r>
      <w:r>
        <w:rPr>
          <w:rtl/>
          <w:cs/>
          <w:lang w:val="ar_AE" w:bidi="ar_AE"/>
        </w:rPr>
        <w:t>في وقت متأخر من الليل، خلال الهزيع الرابع، أي بين 3 صباحًا و6 صباحًا، كان يسوع لا يزال وحده على الجبل. وكان يسوع يرى التلاميذ في البحيرة، والرياح تهب بشدة وتؤدي إلى أمواج عالية، وقد كان التلاميذ مُعذَّبين في الجذف. لقد قسّمت الحكومة الرومانية الليل إلى فترات تُسمى "الهزيع"، وكانت لساعات الليل 4 فترات، وكل هزيع يتكون من 3 ساعات. والهزيع الرابع كان من 3 إلى 6 صباحًا. ولا يزال الظلام، لذلك ربما كان أقرب إلى 3 صباحًا وليس 6 صباحًا.</w:t>
      </w:r>
    </w:p>
    <w:p>
      <w:pPr>
        <w:bidi/>
      </w:pPr>
      <w:r>
        <w:rPr>
          <w:rtl/>
          <w:cs/>
          <w:lang w:val="ar_AE" w:bidi="ar_AE"/>
        </w:rPr>
      </w:r>
      <w:r>
        <w:rPr>
          <w:rtl/>
          <w:cs/>
          <w:lang w:val="ar_AE" w:bidi="ar_AE"/>
        </w:rPr>
        <w:t>توقفوا وناقشوا: كيف تحدّدون الوقت في ثقافتكم؟ كيف ستخبرون أحدًا عن الوقت الذي صار فيه هذا الحدث؟ قد يقول البعض "حوالي 3 صباحًا"، بينما يقول آخرون: "في وقت متأخر من الليل"، وآخرون: "في الصباح الباكر قبل شروق الشمس". أوقِفوا سماع التسجيل الصوتي هنا.</w:t>
      </w:r>
    </w:p>
    <w:p>
      <w:pPr>
        <w:bidi/>
      </w:pPr>
      <w:r>
        <w:rPr>
          <w:rtl/>
          <w:cs/>
          <w:lang w:val="ar_AE" w:bidi="ar_AE"/>
        </w:rPr>
      </w:r>
      <w:r>
        <w:rPr>
          <w:rtl/>
          <w:cs/>
          <w:lang w:val="ar_AE" w:bidi="ar_AE"/>
        </w:rPr>
        <w:t>كان يسوع على الجبل، ورأى التلاميذ في القارب وسط البحيرة يصارعون الرياح والأمواج. وبدأ يسوع ينزل من الجبل إلى البحيرة، ثم سار يسوع على الماء متجهًا نحو السفينة. كان يسوع يمشي على سطح الماء، فهو لم يكن يسبح. وكان يقصد أن يتجاوز السفينة، لكن عندما رآه التلاميذ ماشيًا على الماء، ارتعبوا، وظَنُّوهُ خَيَالًا (أي شبح). لقد كان كل واحد منهم مرتعبًا.</w:t>
      </w:r>
    </w:p>
    <w:p>
      <w:pPr>
        <w:bidi/>
      </w:pPr>
      <w:r>
        <w:rPr>
          <w:rtl/>
          <w:cs/>
          <w:lang w:val="ar_AE" w:bidi="ar_AE"/>
        </w:rPr>
      </w:r>
      <w:r>
        <w:rPr>
          <w:rtl/>
          <w:cs/>
          <w:lang w:val="ar_AE" w:bidi="ar_AE"/>
        </w:rPr>
        <w:t>كان التلاميذ متعبين جسديًا وعاطفيًا، فقد كان يومهم طويلًا وانتهى بمعجزة إشباع الخمسة آلاف رجل وعائلاتهم، ثم صعدوا إلى سفينة بقصد أن يقطعوا مسافة قصيرة. لكن الرياح جاءت ودفعت السفينة وأحدثت أمواجًا عالية. وقد صارع التلاميذ ليحاولوا السيطرة على السفينة. لم يسبق لأحد أن رأى شخصًا يمشي على الماء. وكانت خرافات اليهود الشائعة في ذلك الوقت تقول إن أرواح الماء تأتي ليلًا وتجلب الكوارث. وربما هذا هو السبب في أنهم عندما رأوا يسوع يمشي على الماء، اعتقدوا أنهم يرون شبحًا، الذي هو روح من نوع ما، أحيانًا لشخص ميت.</w:t>
      </w:r>
    </w:p>
    <w:p>
      <w:pPr>
        <w:bidi/>
      </w:pPr>
      <w:r>
        <w:rPr>
          <w:rtl/>
          <w:cs/>
          <w:lang w:val="ar_AE" w:bidi="ar_AE"/>
        </w:rPr>
      </w:r>
      <w:r>
        <w:rPr>
          <w:rtl/>
          <w:cs/>
          <w:lang w:val="ar_AE" w:bidi="ar_AE"/>
        </w:rPr>
        <w:t>من الصعب فهم معنى عبارة "أَرَادَ أَنْ يَتَجَاوَزَهُمْ"، لكن اللغة تُظهر أنه "أَرَادَ" أن يقترب منهم ليُظهر لهم أنه كان هناك. بمجرد أن لاحظ يسوع خوفهم، "فَلِلْوَقْتِ كَلَّمَهُمْ". وَعندما قَالَ لَهُمْ: "أَنَا هُوَ. لاَ تَخَافُوا"، لا بد أنه صار هناك ارتياح. كان التلاميذ سيتذكرون الطريقة التي يصف بها الله نفسه بـ "أنا هو"، وكيف أنه كثيرًا ما يوجِّه كلمات تعزية حين يقول: "لا تخافوا".</w:t>
      </w:r>
    </w:p>
    <w:p>
      <w:pPr>
        <w:bidi/>
      </w:pPr>
      <w:r>
        <w:rPr>
          <w:rtl/>
          <w:cs/>
          <w:lang w:val="ar_AE" w:bidi="ar_AE"/>
        </w:rPr>
      </w:r>
      <w:r>
        <w:rPr>
          <w:rtl/>
          <w:cs/>
          <w:lang w:val="ar_AE" w:bidi="ar_AE"/>
        </w:rPr>
        <w:t>توقّفوا وناقشوا: احكوا قصة عن شخص يحاول أن يعزي ويريح الآخرين يمرّون بضيق أو مشكلة. ما الكلمات التي يقولها راوي القصة لتعزية الآخرين؟ ما الذي فعله ليخفّف عنهم ويريحهم؟ أوقِفوا سماع التسجيل الصوتي هنا.</w:t>
      </w:r>
    </w:p>
    <w:p>
      <w:pPr>
        <w:bidi/>
      </w:pPr>
      <w:r>
        <w:rPr>
          <w:rtl/>
          <w:cs/>
          <w:lang w:val="ar_AE" w:bidi="ar_AE"/>
        </w:rPr>
      </w:r>
      <w:r>
        <w:rPr>
          <w:rtl/>
          <w:cs/>
          <w:lang w:val="ar_AE" w:bidi="ar_AE"/>
        </w:rPr>
        <w:t>عندما دخل يسوع السفينة، توقفت الرياح. غالبًا ما ترتبط قصص مرقس ببعضها. وهذه القصة تذكّرنا بقصة الخبز والسمك . لم يفهم التلاميذ تمامًا أنه حين كثّر يسوع الخبز والسمك كان يُظهر أنه هو المزوّد. لو فهموا أن يسوع هو الله نفسه، لفهموا أيضًا أنه عندما مشى على الماء، كان يكشف سلطانه على الطبيعة، ولِما خافوا. لقد كانت قلوبهم "قاسية"، أو "عمياء"، فلم يفهموا، أو لم يكن لديهم إيمان أو ثقة بيسوع. القلوب القاسية هي صورة لوصف شخص يرفض أن يفهم.</w:t>
      </w:r>
    </w:p>
    <w:p>
      <w:pPr>
        <w:bidi/>
      </w:pPr>
      <w:r>
        <w:rPr>
          <w:rtl/>
          <w:cs/>
          <w:lang w:val="ar_AE" w:bidi="ar_AE"/>
        </w:rPr>
      </w:r>
      <w:r>
        <w:rPr>
          <w:rtl/>
          <w:cs/>
          <w:lang w:val="ar_AE" w:bidi="ar_AE"/>
        </w:rPr>
        <w:t>توقّفوا وناقشوا: في ثقافتكم، قد يكون هناك أشخاص لا يستطيعون أو لا يريدون أن يفهموا الحق مهما رأوا من معجزات. احكوا عن قصة شخص رأى معجزة أو حدثت معه معجزة، لكنه لم يؤمن بيسوع بعد ذلك. كيف تصفون هذا الشخص؟ ما أنواع الوصف الذي تستخدمونه لوصف شخص لا يؤمن بعد حدوث المعجزات؟ أوقِفوا سماع التسجيل الصوتي هنا.</w:t>
      </w:r>
    </w:p>
    <w:p>
      <w:pPr>
        <w:bidi/>
      </w:pPr>
      <w:r>
        <w:rPr>
          <w:rtl/>
          <w:cs/>
          <w:lang w:val="ar_AE" w:bidi="ar_AE"/>
        </w:rPr>
      </w:r>
      <w:r>
        <w:rPr>
          <w:rtl/>
          <w:cs/>
          <w:lang w:val="ar_AE" w:bidi="ar_AE"/>
        </w:rPr>
        <w:t>عندما دخل التلاميذ السفينة، كانوا متجهين شمالًا نحو بيت صيدا، لكن العاصفة دفعت سفينة التلاميذ نحو الجنوب الغربي، فوصلوا إلى أرض جنيسارت، وهذه المنطقة تقع جنوب كفر ناحوم.</w:t>
      </w:r>
    </w:p>
    <w:p>
      <w:pPr>
        <w:bidi/>
      </w:pPr>
      <w:r>
        <w:rPr>
          <w:rtl/>
          <w:cs/>
          <w:lang w:val="ar_AE" w:bidi="ar_AE"/>
        </w:rPr>
      </w:r>
      <w:r>
        <w:rPr>
          <w:rtl/>
          <w:cs/>
          <w:lang w:val="ar_AE" w:bidi="ar_AE"/>
        </w:rPr>
        <w:t>توقّفوا واعرضوا على فريقكم خريطة لبحر الجليل، وتتبّعوا الطريق من بيت صيدا إلى جنيسارت. لاحظوا أن التلاميذ ذهبوا جنوبًا، لكنهم لم يعبروا البحر كله كما قد يُفهم من عبارة "فَلَمَّا عَبَرُوا". استخدموا كلمة مناسبة مثل "وصلوا الشاطئ" أو "انتقلوا إلى الضفة الأخرى". أوقِفوا سماع التسجيل الصوتي هنا.</w:t>
      </w:r>
    </w:p>
    <w:p>
      <w:pPr>
        <w:bidi/>
      </w:pPr>
      <w:r>
        <w:rPr>
          <w:rtl/>
          <w:cs/>
          <w:lang w:val="ar_AE" w:bidi="ar_AE"/>
        </w:rPr>
      </w:r>
      <w:r>
        <w:rPr>
          <w:rtl/>
          <w:cs/>
          <w:lang w:val="ar_AE" w:bidi="ar_AE"/>
        </w:rPr>
        <w:t>كان الناس في جنيسارت قد سمعوا عن يسوع وشفائه للمرضى، فعرفوا يسوع على الفور. لقد كان يسوع مؤَخَرًا في كفرناحوم، بالقرب من هذه المنطقة. وكان أهل جنيسارت قد سمعوا عن الذين لمسوا يسوع فشُفوا، وهذا ما أرداه الناس هنا، أن يُسمح لهم بلسمه. هذا يتبع نفس النمط في معجزات الشفاء الأخرى في إنجيل مرقس، حيث كان الناس يثقون أن لدى يسوع قوة شفاء، ويأتون إليه بإيمان بأنهم إن لمسوه يُشفَون. الكلمة المستخدمة لـ"شُفِيَ" هي نفس الكلمة المُستخدمة في قصة شفاء نازفة الدم، وهي تعني صحيح، كامل، أو مكتمل. وتشمل هذه الكلمة معاني الشفاء الجسدي والخلاص أو الشفاء الروحي.</w:t>
      </w:r>
    </w:p>
    <w:p>
      <w:pPr>
        <w:bidi/>
      </w:pPr>
      <w:r>
        <w:rPr>
          <w:rtl/>
          <w:cs/>
          <w:lang w:val="ar_AE" w:bidi="ar_AE"/>
        </w:rPr>
      </w:r>
      <w:r>
        <w:rPr>
          <w:rtl/>
          <w:cs/>
          <w:lang w:val="ar_AE" w:bidi="ar_AE"/>
        </w:rPr>
        <w:t>وشملت هذه الفترة في جنيسارت ذهاب يسوع إلى القرى المحيطة، والضياع، أو الأسواق خارج القرى. السوق هو المكان الذي يجتمع فيه الناس في يوم السوق ليبيعوا محاصيلهم أو أشياء أخرى أرادوا بيعها للآخرين. كانوا يحْمِلُونَ الْمَرْضَى عَلَى أَسِرَّةٍ. الأَسِرَّةٍ كانت أشبه بنقالة أو سرير بسيط، قوي بما يكفي ليمسك الناس بأطرافه ويحملوا المريض الممدَّد عليه.</w:t>
      </w:r>
    </w:p>
    <w:p>
      <w:pPr>
        <w:bidi/>
      </w:pPr>
      <w:r>
        <w:rPr>
          <w:rtl/>
          <w:cs/>
          <w:lang w:val="ar_AE" w:bidi="ar_AE"/>
        </w:rPr>
      </w:r>
      <w:r>
        <w:rPr>
          <w:rtl/>
          <w:cs/>
          <w:lang w:val="ar_AE" w:bidi="ar_AE"/>
        </w:rPr>
        <w:t>توقّفوا واعرضوا صورة للأسِرَّة يُحمَل عليه شخص. أوقِفوا سماع التسجيل الصوتي هنا.</w:t>
      </w:r>
    </w:p>
    <w:p>
      <w:pPr>
        <w:bidi/>
      </w:pPr>
      <w:r>
        <w:rPr>
          <w:rtl/>
          <w:cs/>
          <w:lang w:val="ar_AE" w:bidi="ar_AE"/>
        </w:rPr>
      </w:r>
      <w:r>
        <w:rPr>
          <w:rtl/>
          <w:cs/>
          <w:lang w:val="ar_AE" w:bidi="ar_AE"/>
        </w:rPr>
        <w:t>كان الناس يطلبون من يسوع أن يسمح للمرضى أن يلمسوا هدب ثوبه، وهدب الثوب هو شرّابة صغيرة. كان الرجال اليهود يرتدون ثوبًا خارجيًا غالبًا ما يكون على كل زاوية منه شُرابة. وكان الغرض من الشرّابة هو أن تُذكّر الشخص بوصايا الله. وكان يسوع، اليهودي، يلبس ثوبًا بأربع شرّابات.</w:t>
      </w:r>
    </w:p>
    <w:p>
      <w:pPr>
        <w:bidi/>
      </w:pPr>
      <w:r>
        <w:rPr>
          <w:rtl/>
          <w:cs/>
          <w:lang w:val="ar_AE" w:bidi="ar_AE"/>
        </w:rPr>
      </w:r>
      <w:r>
        <w:rPr>
          <w:rtl/>
          <w:cs/>
          <w:lang w:val="ar_AE" w:bidi="ar_AE"/>
        </w:rPr>
        <w:t>توقّفوا وأروا صورة لرجل يهودي يرتدي ثوبًا تظهر عليه أربع شُرابات عند أطرافه. أوقِفوا سماع التسجيل الصوتي هنا.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إنجيل مرقس ٦: ٤٥–٦٥ من الترجمة الأسهل فهمًا.</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يقوم الفريق بتصوير هذا المقطع بصرياً.</w:t>
      </w:r>
    </w:p>
    <w:p>
      <w:pPr>
        <w:bidi/>
      </w:pPr>
      <w:r>
        <w:rPr>
          <w:rtl/>
          <w:cs/>
          <w:lang w:val="ar_AE" w:bidi="ar_AE"/>
        </w:rPr>
      </w:r>
      <w:r>
        <w:rPr>
          <w:rtl/>
          <w:cs/>
          <w:lang w:val="ar_AE" w:bidi="ar_AE"/>
        </w:rPr>
        <w:t>يحتوي هذا المقطع على 4 مشاهد.</w:t>
      </w:r>
    </w:p>
    <w:p>
      <w:pPr>
        <w:bidi/>
      </w:pPr>
      <w:r>
        <w:rPr>
          <w:rtl/>
          <w:cs/>
          <w:lang w:val="ar_AE" w:bidi="ar_AE"/>
        </w:rPr>
      </w:r>
      <w:r>
        <w:rPr>
          <w:b/>
          <w:rtl/>
          <w:cs/>
          <w:lang w:val="ar_AE" w:bidi="ar_AE"/>
        </w:rPr>
        <w:t>في المشهد الأول،</w:t>
      </w:r>
      <w:r>
        <w:rPr>
          <w:rtl/>
          <w:cs/>
          <w:lang w:val="ar_AE" w:bidi="ar_AE"/>
        </w:rPr>
        <w:t xml:space="preserve"> وبعد أن يشبع يسوع الجموع مباشرة، يأمر تلاميذه أن يركبوا القارب ويعبروا إلى الضفة الأخرى بينما يصرف هو الجموع ويعيدهم إلى بيوتهم. ثم يصعد يسوع إلى الجبل وحده ليصلي.</w:t>
      </w:r>
    </w:p>
    <w:p>
      <w:pPr>
        <w:bidi/>
      </w:pPr>
      <w:r>
        <w:rPr>
          <w:rtl/>
          <w:cs/>
          <w:lang w:val="ar_AE" w:bidi="ar_AE"/>
        </w:rPr>
      </w:r>
      <w:r>
        <w:rPr>
          <w:b/>
          <w:rtl/>
          <w:cs/>
          <w:lang w:val="ar_AE" w:bidi="ar_AE"/>
        </w:rPr>
        <w:t>في المشهد الثاني:</w:t>
      </w:r>
      <w:r>
        <w:rPr>
          <w:rtl/>
          <w:cs/>
          <w:lang w:val="ar_AE" w:bidi="ar_AE"/>
        </w:rPr>
        <w:t xml:space="preserve"> حوالي الساعة الثالثة صباحًا، يمشي يسوع على مياه البحيرة نحو التلاميذ الذين في القارب.</w:t>
      </w:r>
    </w:p>
    <w:p>
      <w:pPr>
        <w:bidi/>
      </w:pPr>
      <w:r>
        <w:rPr>
          <w:rtl/>
          <w:cs/>
          <w:lang w:val="ar_AE" w:bidi="ar_AE"/>
        </w:rPr>
      </w:r>
      <w:r>
        <w:rPr>
          <w:b/>
          <w:rtl/>
          <w:cs/>
          <w:lang w:val="ar_AE" w:bidi="ar_AE"/>
        </w:rPr>
        <w:t>في المشهد الثالث،</w:t>
      </w:r>
      <w:r>
        <w:rPr>
          <w:rtl/>
          <w:cs/>
          <w:lang w:val="ar_AE" w:bidi="ar_AE"/>
        </w:rPr>
        <w:t xml:space="preserve"> يتحدث يسوع إلى تلاميذه قائلًا: "تشجعوا! لا تخافوا. أنا هو". ثم يصعد إلى القارب، فتسكن الريح. فيبهت التلاميذ ويمتلئون دهشة.</w:t>
      </w:r>
    </w:p>
    <w:p>
      <w:pPr>
        <w:bidi/>
      </w:pPr>
      <w:r>
        <w:rPr>
          <w:rtl/>
          <w:cs/>
          <w:lang w:val="ar_AE" w:bidi="ar_AE"/>
        </w:rPr>
      </w:r>
      <w:r>
        <w:rPr>
          <w:b/>
          <w:rtl/>
          <w:cs/>
          <w:lang w:val="ar_AE" w:bidi="ar_AE"/>
        </w:rPr>
        <w:t>في المشهد الرابع،</w:t>
      </w:r>
      <w:r>
        <w:rPr>
          <w:rtl/>
          <w:cs/>
          <w:lang w:val="ar_AE" w:bidi="ar_AE"/>
        </w:rPr>
        <w:t xml:space="preserve"> يعبر القارب إلى الضفة الأخرى، وعندما يرسوا على الشاطئ وينزلوا من القارب، يأتي المرضى من تلك المنطقة، وكل من يلمس يسوع يُشفى تمامًا.</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الرب يسوع</w:t>
      </w:r>
    </w:p>
    <w:p>
      <w:pPr>
        <w:pStyle w:val="ListBullet"/>
        <w:bidi/>
        <w:spacing w:line="240" w:lineRule="auto"/>
        <w:ind w:left="720"/>
      </w:pPr>
      <w:r>
        <w:rPr>
          <w:rtl/>
          <w:cs/>
          <w:lang w:val="ar_AE" w:bidi="ar_AE"/>
        </w:rPr>
      </w:r>
      <w:r>
        <w:rPr>
          <w:rtl/>
          <w:cs/>
          <w:lang w:val="ar_AE" w:bidi="ar_AE"/>
        </w:rPr>
        <w:t>الجموع التي صرفها يسوع</w:t>
      </w:r>
    </w:p>
    <w:p>
      <w:pPr>
        <w:pStyle w:val="ListBullet"/>
        <w:bidi/>
        <w:spacing w:line="240" w:lineRule="auto"/>
        <w:ind w:left="720"/>
      </w:pPr>
      <w:r>
        <w:rPr>
          <w:rtl/>
          <w:cs/>
          <w:lang w:val="ar_AE" w:bidi="ar_AE"/>
        </w:rPr>
      </w:r>
      <w:r>
        <w:rPr>
          <w:rtl/>
          <w:cs/>
          <w:lang w:val="ar_AE" w:bidi="ar_AE"/>
        </w:rPr>
        <w:t>الجموع التي تعرفت على يسوع في الضفة الأخرى</w:t>
      </w:r>
    </w:p>
    <w:p>
      <w:pPr>
        <w:pStyle w:val="ListBullet"/>
        <w:bidi/>
        <w:spacing w:line="240" w:lineRule="auto"/>
        <w:ind w:left="720"/>
      </w:pPr>
      <w:r>
        <w:rPr>
          <w:rtl/>
          <w:cs/>
          <w:lang w:val="ar_AE" w:bidi="ar_AE"/>
        </w:rPr>
      </w:r>
      <w:r>
        <w:rPr>
          <w:rtl/>
          <w:cs/>
          <w:lang w:val="ar_AE" w:bidi="ar_AE"/>
        </w:rPr>
        <w:t>المرضى الذين لمسوا يسوع فشفوا.</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تبدأ هذه الفقرة بكلمة "للوقت" أو أي عبارة تدل على الفورية، مشيرة إلى أن ما يحدث هنا يقع مباشرة بعد الحدث السابق. فلا يوجد وقت بين إطعام الجموع وأمر يسوع لتلاميذه أن يدخلوا القارب ويغادروا.</w:t>
      </w:r>
    </w:p>
    <w:p>
      <w:pPr>
        <w:bidi/>
      </w:pPr>
      <w:r>
        <w:rPr>
          <w:rtl/>
          <w:cs/>
          <w:lang w:val="ar_AE" w:bidi="ar_AE"/>
        </w:rPr>
      </w:r>
      <w:r>
        <w:rPr>
          <w:rtl/>
          <w:cs/>
          <w:lang w:val="ar_AE" w:bidi="ar_AE"/>
        </w:rPr>
        <w:t>توقّفوا وناقشوا: احكوا قصة تحتوي على حدثين متتاليين، بحيث يقع الحدث الثاني في نفس اليوم وبعد دقائق قليلة من نهاية الأول. استمعوا إلى الكلمات التي يستخدمها الراوي لربط الحدثين. أوقِفوا سماع التسجيل هنا.</w:t>
      </w:r>
    </w:p>
    <w:p>
      <w:pPr>
        <w:bidi/>
      </w:pPr>
      <w:r>
        <w:rPr>
          <w:rtl/>
          <w:cs/>
          <w:lang w:val="ar_AE" w:bidi="ar_AE"/>
        </w:rPr>
      </w:r>
      <w:r>
        <w:rPr>
          <w:rtl/>
          <w:cs/>
          <w:lang w:val="ar_AE" w:bidi="ar_AE"/>
        </w:rPr>
        <w:t>قبل تمثيل القصة كلها، اجعلوا أحد الأشخاص أو مجموعة تقف في مكانها، اجعلوا شخصًا آخر يمشي نحوهم ثم يتجاوزهم دون أن يتوقف.</w:t>
      </w:r>
    </w:p>
    <w:p>
      <w:pPr>
        <w:bidi/>
      </w:pPr>
      <w:r>
        <w:rPr>
          <w:rtl/>
          <w:cs/>
          <w:lang w:val="ar_AE" w:bidi="ar_AE"/>
        </w:rPr>
      </w:r>
      <w:r>
        <w:rPr>
          <w:rtl/>
          <w:cs/>
          <w:lang w:val="ar_AE" w:bidi="ar_AE"/>
        </w:rPr>
        <w:t>توقّفوا وناقشوا: كيف ستصفون هذا الفعل؟ ما هي الكلمات التي ستستخدمونها لتصفوا ما فعله الشخص الذي واصل السير دون أن يتوقف؟ أوقِفوا سماع التسجيل هنا.</w:t>
      </w:r>
    </w:p>
    <w:p>
      <w:pPr>
        <w:bidi/>
      </w:pPr>
      <w:r>
        <w:rPr>
          <w:rtl/>
          <w:cs/>
          <w:lang w:val="ar_AE" w:bidi="ar_AE"/>
        </w:rPr>
      </w:r>
      <w:r>
        <w:rPr>
          <w:rtl/>
          <w:cs/>
          <w:lang w:val="ar_AE" w:bidi="ar_AE"/>
        </w:rPr>
        <w:t>يحتوي هذا المقطع على كلمات تصف الاتجاهات. فالنص يقول إن القارب كان في وسط البحيرة، لكنه لا يعني أنه كان في منتصف البحيرة تمامًا، بل كان بعيدًا عن الشاطئ لكن يمكن رؤيته منه. وعندما يقول النص إن التلاميذ عبروا البحيرة، فهذا لا يعني أنهم انتقلوا من ضفة إلى أخرى بشكل كامل، بل انتقلوا من نقطة شمال كفرناحوم إلى نقطة في جنوبها، أي عبروا جزءًا من البحيرة في خط يربط بين المدينتين.</w:t>
      </w:r>
    </w:p>
    <w:p>
      <w:pPr>
        <w:bidi/>
      </w:pPr>
      <w:r>
        <w:rPr>
          <w:rtl/>
          <w:cs/>
          <w:lang w:val="ar_AE" w:bidi="ar_AE"/>
        </w:rPr>
      </w:r>
      <w:r>
        <w:rPr>
          <w:rtl/>
          <w:cs/>
          <w:lang w:val="ar_AE" w:bidi="ar_AE"/>
        </w:rPr>
        <w:t>يمكنكم أن ترسموا خريطة أو تحددوا شكل البحيرة على الأرض وتضعوا شيئًا ليمثل القارب الذي في البحيرة، ثم تناقشوا الكلمات التي ستستخدمونها لتحديد موقع القارب وحركته. يمكنكم القول إن القارب في وسط البحيرة ما لم يسبب هذا التباسًا للسامعين، ويمكنكم القول إن القارب عبر البحيرة ما لم يسبب ذلك لبسًا. أوقِفوا سماع التسجيل هنا.</w:t>
      </w:r>
    </w:p>
    <w:p>
      <w:pPr>
        <w:bidi/>
      </w:pPr>
      <w:r>
        <w:rPr>
          <w:rtl/>
          <w:cs/>
          <w:lang w:val="ar_AE" w:bidi="ar_AE"/>
        </w:rPr>
      </w:r>
      <w:r>
        <w:rPr>
          <w:rtl/>
          <w:cs/>
          <w:lang w:val="ar_AE" w:bidi="ar_AE"/>
        </w:rPr>
        <w:t>في المشهد الأول، ما زال يسوع في الموضع الذي أشبع فيه الخمسة آلاف، وهو مكان منعزل كثير العشب وقريب من البحيرة. وفور جمع الكِسَر يأمر تلاميذه أن يذهبوا بالقارب إلى بيت صيدا، ويصرف الجموع إلى بيوتهم، ثم يصعد إلى التلال ليكون وحده ويصلّي. تذكّروا أن بحر الجليل تحيط به التلال من كل الجهات.</w:t>
      </w:r>
    </w:p>
    <w:p>
      <w:pPr>
        <w:bidi/>
      </w:pPr>
      <w:r>
        <w:rPr>
          <w:rtl/>
          <w:cs/>
          <w:lang w:val="ar_AE" w:bidi="ar_AE"/>
        </w:rPr>
      </w:r>
      <w:r>
        <w:rPr>
          <w:rtl/>
          <w:cs/>
          <w:lang w:val="ar_AE" w:bidi="ar_AE"/>
        </w:rPr>
        <w:t>توقّفوا هنا واعرضوا صورة لبحر الجليل مع هذه التلال. أوقِفوا سماع التسجيل هنا.</w:t>
      </w:r>
    </w:p>
    <w:p>
      <w:pPr>
        <w:bidi/>
      </w:pPr>
      <w:r>
        <w:rPr>
          <w:rtl/>
          <w:cs/>
          <w:lang w:val="ar_AE" w:bidi="ar_AE"/>
        </w:rPr>
      </w:r>
      <w:r>
        <w:rPr>
          <w:rtl/>
          <w:cs/>
          <w:lang w:val="ar_AE" w:bidi="ar_AE"/>
        </w:rPr>
        <w:t>في المشهد الثاني، يكون التلاميذ في القارب، يصارعون الريح والأمواج، في منتصف الليل، ويحاولون السيطرة على القارب. بينما كان يسوع ما زال على اليابسة، لكنه يراهم، فيمشى على سطح الماء متجهًا إليهم، في الهزيع الرابع من الليل (ما بين الثالثة والسادسة صباحًا)، وكان يقصد أن يتجاوز القارب.</w:t>
      </w:r>
    </w:p>
    <w:p>
      <w:pPr>
        <w:bidi/>
      </w:pPr>
      <w:r>
        <w:rPr>
          <w:rtl/>
          <w:cs/>
          <w:lang w:val="ar_AE" w:bidi="ar_AE"/>
        </w:rPr>
      </w:r>
      <w:r>
        <w:rPr>
          <w:rtl/>
          <w:cs/>
          <w:lang w:val="ar_AE" w:bidi="ar_AE"/>
        </w:rPr>
        <w:t>في المشهد الثالث، يضطرب التلاميذ عندما يروا يسوع، ويظنوا أنه شبح. لكن يسوع يُشجعهم قائلاً: "ثِقوا! أنا هو. لا تخافوا". ثم يصعد إلى القارب، فتسكن الرياح وتهدأ الأمواج، فيبهت التلاميذ ويمتلئون دهشة. لأنهم لا يدركون بعد أهمية معجزة الأرغفة. فهم يعلمون أنها معجزة ولكن لا يفهمون معناها، فقلوبهم قاسية جداً ليفهموا.</w:t>
      </w:r>
    </w:p>
    <w:p>
      <w:pPr>
        <w:bidi/>
      </w:pPr>
      <w:r>
        <w:rPr>
          <w:rtl/>
          <w:cs/>
          <w:lang w:val="ar_AE" w:bidi="ar_AE"/>
        </w:rPr>
      </w:r>
      <w:r>
        <w:rPr>
          <w:rtl/>
          <w:cs/>
          <w:lang w:val="ar_AE" w:bidi="ar_AE"/>
        </w:rPr>
        <w:t>في المشهد الرابع، يعبر القارب إلى الضفة الأخرى، ويصل إلى أرض جَنّيسارت، التي تقع جنوب كفرناحوم في الاتجاه المعاكس من بيت صیدا حيث كانوا يخططون للذهاب. ولما يرسو القارب على الشاطئ وينزل التلاميذ منه، يتعرف الناس على يسوع على الفور. وبينما يتنقل بين القرى والمدن والريف، ينطلق الناس وهم يركضون حاملين المرضى على فرش إلى حيثما يسمعون أنه موجود. ويتوسلون ليسوع أن يسمح للمرضى بلمس طرف ثوبه. إن اللغة الأصلية غير واضحة إن كان الذين طلبوا ذلك هم حاملو المرضى أم المرضى أنفسهم، لذا من الأفضل ألا توضحوا هذا، وإن لزم التوضيح فمن الأفضل أن يُقال إن المرضى هم من طلبوا لمس ثوبه. وكل من يلمس يسوع، ولو طرف ثوبه فقط، يشفي تمامًا.</w:t>
      </w:r>
    </w:p>
    <w:p>
      <w:pPr>
        <w:bidi/>
      </w:pPr>
      <w:r>
        <w:rPr>
          <w:rtl/>
          <w:cs/>
          <w:lang w:val="ar_AE" w:bidi="ar_AE"/>
        </w:rPr>
      </w:r>
      <w:r>
        <w:rPr>
          <w:rtl/>
          <w:cs/>
          <w:lang w:val="ar_AE" w:bidi="ar_AE"/>
        </w:rPr>
        <w:t>والآن، يتعين على المجموعة رسم مشاهد المقطع وما يجري فيه من أحداث على لوحة، أو ترسم صورًا، أو أن تستخدم أشياء ملموسة للتصوير المرئي.</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 إلى نسخة صوتية من إنجيل مرقس 6 : 45 - 56 من الترجمة الأسهل فهمًا لك.</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w:t>
      </w:r>
    </w:p>
    <w:p>
      <w:pPr>
        <w:pStyle w:val="ListBullet"/>
        <w:bidi/>
        <w:spacing w:line="240" w:lineRule="auto"/>
        <w:ind w:left="720"/>
      </w:pPr>
      <w:r>
        <w:rPr>
          <w:rtl/>
          <w:cs/>
          <w:lang w:val="ar_AE" w:bidi="ar_AE"/>
        </w:rPr>
      </w:r>
      <w:r>
        <w:rPr>
          <w:rtl/>
          <w:cs/>
          <w:lang w:val="ar_AE" w:bidi="ar_AE"/>
        </w:rPr>
        <w:t>جمع من الناس صرفه يسوع</w:t>
      </w:r>
    </w:p>
    <w:p>
      <w:pPr>
        <w:pStyle w:val="ListBullet"/>
        <w:bidi/>
        <w:spacing w:line="240" w:lineRule="auto"/>
        <w:ind w:left="720"/>
      </w:pPr>
      <w:r>
        <w:rPr>
          <w:rtl/>
          <w:cs/>
          <w:lang w:val="ar_AE" w:bidi="ar_AE"/>
        </w:rPr>
      </w:r>
      <w:r>
        <w:rPr>
          <w:rtl/>
          <w:cs/>
          <w:lang w:val="ar_AE" w:bidi="ar_AE"/>
        </w:rPr>
        <w:t>الجموع التي تعرفت على يسوع في الضفة الأخرى</w:t>
      </w:r>
    </w:p>
    <w:p>
      <w:pPr>
        <w:pStyle w:val="ListBullet"/>
        <w:bidi/>
        <w:spacing w:line="240" w:lineRule="auto"/>
        <w:ind w:left="720"/>
      </w:pPr>
      <w:r>
        <w:rPr>
          <w:rtl/>
          <w:cs/>
          <w:lang w:val="ar_AE" w:bidi="ar_AE"/>
        </w:rPr>
      </w:r>
      <w:r>
        <w:rPr>
          <w:rtl/>
          <w:cs/>
          <w:lang w:val="ar_AE" w:bidi="ar_AE"/>
        </w:rPr>
        <w:t>المرضى الذين لمسوا يسوع فشفوا.</w:t>
      </w:r>
    </w:p>
    <w:p>
      <w:pPr>
        <w:bidi/>
      </w:pPr>
      <w:r>
        <w:rPr>
          <w:rtl/>
          <w:cs/>
          <w:lang w:val="ar_AE" w:bidi="ar_AE"/>
        </w:rPr>
      </w:r>
      <w:r>
        <w:rPr>
          <w:rtl/>
          <w:cs/>
          <w:lang w:val="ar_AE" w:bidi="ar_AE"/>
        </w:rPr>
        <w:t>عليكم كمجموعة القيام بتمثيل المقطع مرتين، وذلك بلغتكم الأم.</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 xml:space="preserve">أوقفوا سماع التسجيل الصوتي مؤقتًا هنا، ومثّلوا المقطع. </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في المشهد الأول، للوقت يُرسِل يسوع التلاميذ بعيدًا. ويخبر يسوع الجمع أن يذهبوا إلى بيوتهم. ثم يصعد يسوع إلى الجبل وحده ليصلي.</w:t>
      </w:r>
    </w:p>
    <w:p>
      <w:pPr>
        <w:bidi/>
      </w:pPr>
      <w:r>
        <w:rPr>
          <w:rtl/>
          <w:cs/>
          <w:lang w:val="ar_AE" w:bidi="ar_AE"/>
        </w:rPr>
      </w:r>
      <w:r>
        <w:rPr>
          <w:rtl/>
          <w:cs/>
          <w:lang w:val="ar_AE" w:bidi="ar_AE"/>
        </w:rPr>
        <w:t>أوقفوا التمثيل. اسأل الشخص الذي يؤدي دور يسوع: "كيف تشعر؟" قد تسمع عبارات مثل: "أنا متعب للغاية" أو "لقد صنعت للتو معجزة عظيمة وأريد أن أقضي بعض الوقت مع الله، أبي". اسأل الأشخاص الذين يؤدون دور التلاميذ بماذا يشعرون. قد تسمع: "أنا متعب حقًا". أو: "أنا لا أفهم، لماذا أرسلنا يسوع بعيدًا. لقد أردت أن أسأل يسوع عن ذلك الخبز". أو: "لقد رأيت للتو أكثر الأمور دهشة. أنا لا أعرف كيف كان يسوع قادرًا على أن يجعل ذلك الخبز يتضاعف هكذا. كما لا أفهم كيف يستطيع يسوع أن يفعل هذه الأمور. لكني أريد أن أعرف المزيد." واصلوا تمثيل الدراما.</w:t>
      </w:r>
    </w:p>
    <w:p>
      <w:pPr>
        <w:bidi/>
      </w:pPr>
      <w:r>
        <w:rPr>
          <w:rtl/>
          <w:cs/>
          <w:lang w:val="ar_AE" w:bidi="ar_AE"/>
        </w:rPr>
      </w:r>
      <w:r>
        <w:rPr>
          <w:rtl/>
          <w:cs/>
          <w:lang w:val="ar_AE" w:bidi="ar_AE"/>
        </w:rPr>
        <w:t>في المشهد الثاني، كان التلاميذ في سفينتهم في وسط البحيرة. كان ذلك أثناء الليل. وكان يسوع على اليابسة. كانت هناك ريح شديدة وأمواج عالية. يرى يسوع أن التلاميذ يحاولون السيطرة على السفينة. وحوالي الساعة الثالثة صباحًا، يمشي يسوع على الماء نحو السفينة. ينوي يسوع أن يستمر في السير ويتجاوز السفينة. ويري التلاميذ يسوع ماشيًا على الماء ويظنون أنه شبح. فيخاف التلاميذ جدًا.</w:t>
      </w:r>
    </w:p>
    <w:p>
      <w:pPr>
        <w:bidi/>
      </w:pPr>
      <w:r>
        <w:rPr>
          <w:rtl/>
          <w:cs/>
          <w:lang w:val="ar_AE" w:bidi="ar_AE"/>
        </w:rPr>
      </w:r>
      <w:r>
        <w:rPr>
          <w:rtl/>
          <w:cs/>
          <w:lang w:val="ar_AE" w:bidi="ar_AE"/>
        </w:rPr>
        <w:t>أوقفوا التمثيل: اسأل الأشخاص الذين يؤدون دور التلاميذ: "كيف تشعرون؟" قد تسمع عبارات مثل: "نحن مرتعبون،" أو "نحن فقط لا نفهم،" أو "نحن متحيرون. هل هذا هو يسوع حقًا أم أنه شبح يشبه يسوع؟ لا يستطيع أحد أن يمشي على الماء هكذا. من يكون يسوع؟" واصلوا تمثيل الدراما.</w:t>
      </w:r>
    </w:p>
    <w:p>
      <w:pPr>
        <w:bidi/>
      </w:pPr>
      <w:r>
        <w:rPr>
          <w:rtl/>
          <w:cs/>
          <w:lang w:val="ar_AE" w:bidi="ar_AE"/>
        </w:rPr>
      </w:r>
      <w:r>
        <w:rPr>
          <w:rtl/>
          <w:cs/>
          <w:lang w:val="ar_AE" w:bidi="ar_AE"/>
        </w:rPr>
        <w:t xml:space="preserve">في المشهد الثالث، يتكلم يسوع معهم في الحال. يقول يسوع: "لا تخافوا". "تشجعوا، أنا هو." ثم يصعد يسوع إلى السفينة، فتسكن الريح. </w:t>
      </w:r>
    </w:p>
    <w:p>
      <w:pPr>
        <w:bidi/>
      </w:pPr>
      <w:r>
        <w:rPr>
          <w:rtl/>
          <w:cs/>
          <w:lang w:val="ar_AE" w:bidi="ar_AE"/>
        </w:rPr>
      </w:r>
      <w:r>
        <w:rPr>
          <w:rtl/>
          <w:cs/>
          <w:lang w:val="ar_AE" w:bidi="ar_AE"/>
        </w:rPr>
        <w:t>أوقفوا التمثيل. اسأل الشخص الذي يؤدي دور يسوع: "كيف تشعر؟" قد تسمع عبارات مثل: "أنا محبط لأنهم ما زالوا لا يفهمون من أنا" أو "أنا أحاول تعليم تلاميذي أن يفهموا بشكل أكثر وضوحًا من أكون". واصلوا تمثيل الدراما.</w:t>
      </w:r>
    </w:p>
    <w:p>
      <w:pPr>
        <w:bidi/>
      </w:pPr>
      <w:r>
        <w:rPr>
          <w:rtl/>
          <w:cs/>
          <w:lang w:val="ar_AE" w:bidi="ar_AE"/>
        </w:rPr>
      </w:r>
      <w:r>
        <w:rPr>
          <w:rtl/>
          <w:cs/>
          <w:lang w:val="ar_AE" w:bidi="ar_AE"/>
        </w:rPr>
        <w:t xml:space="preserve">بهت التلاميذ وامتلأوا دهشة. فهم ما زالوا لا يفهمون معجزة الأرغفة وكانت قلوبهم قاسية للغاية بحيث لا يمكنهم الفهم. </w:t>
      </w:r>
    </w:p>
    <w:p>
      <w:pPr>
        <w:bidi/>
      </w:pPr>
      <w:r>
        <w:rPr>
          <w:rtl/>
          <w:cs/>
          <w:lang w:val="ar_AE" w:bidi="ar_AE"/>
        </w:rPr>
      </w:r>
      <w:r>
        <w:rPr>
          <w:rtl/>
          <w:cs/>
          <w:lang w:val="ar_AE" w:bidi="ar_AE"/>
        </w:rPr>
        <w:t>أوقف التمثيل: اسأل الأشخاص الذين يؤدون دور التلاميذ: "كيف تشعرون الآن؟" قد تسمع: "أفضل بكثير. فإن الأمور تكون دائمًا أفضل عندما يكون يسوع معنا. وقد توقفت الريح تمامًا كما توقفت عندما حدثت تلك العاصفة الرهيبة الأخرى. إن يسوع مُبهر. لكنني لا أفهم كيف يستطيع يسوع أن يفعل هذه الأمور. فأنا لا أعرف كيف كان يسوع قادرًا على أن يعطي الخبز لكل من كان هناك اليوم. الله وحده هو القادر على القيام بأشياء كهذه. من يكون يسوع؟" واصلوا تمثيل الدراما.</w:t>
      </w:r>
    </w:p>
    <w:p>
      <w:pPr>
        <w:bidi/>
      </w:pPr>
      <w:r>
        <w:rPr>
          <w:rtl/>
          <w:cs/>
          <w:lang w:val="ar_AE" w:bidi="ar_AE"/>
        </w:rPr>
      </w:r>
      <w:r>
        <w:rPr>
          <w:rtl/>
          <w:cs/>
          <w:lang w:val="ar_AE" w:bidi="ar_AE"/>
        </w:rPr>
        <w:t>في المشهد الرابع، يصل الرب يسوع إلى الجانب الآخر من بحر الجليل، ويتعرف الناس علىه. فيطوف الناس في المنطقة كلها، ويحملون المرضى على أسرَّة إلى حيث يسمعون أن يسوع موجود. وأينما يذهب يسوع، في القرى أو المدن أو الضياع، كان الناس يأتون بالمرضى إلى الأسواق. كما كان الناس يطلبون من يسوع أن يسمح للمرضى بلمس هدب ثوبه. وكل من يلمس يسوع، كان يُشفى.</w:t>
      </w:r>
    </w:p>
    <w:p>
      <w:pPr>
        <w:bidi/>
      </w:pPr>
      <w:r>
        <w:rPr>
          <w:rtl/>
          <w:cs/>
          <w:lang w:val="ar_AE" w:bidi="ar_AE"/>
        </w:rPr>
      </w:r>
      <w:r>
        <w:rPr>
          <w:rtl/>
          <w:cs/>
          <w:lang w:val="ar_AE" w:bidi="ar_AE"/>
        </w:rPr>
        <w:t>في نهاية التمثيل: اسأل الأشخاص الذين يؤدون دور المرضى: "كيف تشعرون؟" قد تسمع عبارات مثل: "لقد كنت يائسًا، والآن أنا قد شفيت،" أو "أنا سعيد للغاية،" أو "أنا أؤمن بيسوع". اسأل الأشخاص الذين يؤدون دور التلاميذ، "كيف تشعرون الآن؟" قد تسمع: "أتعجب حين أرى كل هؤلاء المرضى وقد شفوا. من أين تأتي قوة الشفاء هذه؟ لقد أعطانا يسوع بعض هذه القوة عندما كنا نذهب إلى القرى لنخرج الشياطين. ولقد كانت تلك القوة معي، لكنني لا أفهمها ولا أفهم من أين تأتي". واصلوا تمثيل الدراما.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 إلى نسخة صوتية من إنجيل مرقس 6 : 45 - 56 من الترجمة الأسهل فهمًا.</w:t>
      </w:r>
    </w:p>
    <w:p>
      <w:pPr>
        <w:bidi/>
      </w:pPr>
      <w:r>
        <w:rPr>
          <w:rtl/>
          <w:cs/>
          <w:lang w:val="ar_AE" w:bidi="ar_AE"/>
        </w:rPr>
      </w:r>
      <w:r>
        <w:rPr>
          <w:rtl/>
          <w:cs/>
          <w:lang w:val="ar_AE" w:bidi="ar_AE"/>
        </w:rPr>
        <w:t xml:space="preserve">وللوقت ألزم يسوع </w:t>
      </w:r>
      <w:r>
        <w:rPr>
          <w:rtl/>
          <w:cs/>
          <w:lang w:val="ar_AE" w:bidi="ar_AE"/>
        </w:rPr>
        <w:t>تلاميذه</w:t>
      </w:r>
      <w:r>
        <w:rPr>
          <w:rtl/>
          <w:cs/>
          <w:lang w:val="ar_AE" w:bidi="ar_AE"/>
        </w:rPr>
        <w:t xml:space="preserve"> أن يدخلوا السفينة ليذهبوا إلى الجانب الآخر من </w:t>
      </w:r>
      <w:r>
        <w:rPr>
          <w:b/>
          <w:rtl/>
          <w:cs/>
          <w:lang w:val="ar_AE" w:bidi="ar_AE"/>
        </w:rPr>
        <w:t>البحيرة</w:t>
      </w:r>
      <w:r>
        <w:rPr>
          <w:rtl/>
          <w:cs/>
          <w:lang w:val="ar_AE" w:bidi="ar_AE"/>
        </w:rPr>
        <w:t>. استخدم نفس الكلمات التي استخدمتها في النصوص السابقة للإشارة إلى البحيرة والتلاميذ.</w:t>
      </w:r>
    </w:p>
    <w:p>
      <w:pPr>
        <w:bidi/>
      </w:pPr>
      <w:r>
        <w:rPr>
          <w:rtl/>
          <w:cs/>
          <w:lang w:val="ar_AE" w:bidi="ar_AE"/>
        </w:rPr>
      </w:r>
      <w:r>
        <w:rPr>
          <w:rtl/>
          <w:cs/>
          <w:lang w:val="ar_AE" w:bidi="ar_AE"/>
        </w:rPr>
        <w:t xml:space="preserve">وانصرف يسوع ليكون وحده </w:t>
      </w:r>
      <w:r>
        <w:rPr>
          <w:b/>
          <w:rtl/>
          <w:cs/>
          <w:lang w:val="ar_AE" w:bidi="ar_AE"/>
        </w:rPr>
        <w:t>ويصلي</w:t>
      </w:r>
      <w:r>
        <w:rPr>
          <w:rtl/>
          <w:cs/>
          <w:lang w:val="ar_AE" w:bidi="ar_AE"/>
        </w:rPr>
        <w:t xml:space="preserve">. تعني كلمة "يصلي" أن يكون في تواصل مع الله. تتم مناقشة مصطلح </w:t>
      </w:r>
      <w:r>
        <w:rPr>
          <w:rtl/>
          <w:cs/>
          <w:lang w:val="ar_AE" w:bidi="ar_AE"/>
        </w:rPr>
        <w:t>يصلي</w:t>
      </w:r>
      <w:r>
        <w:rPr>
          <w:rtl/>
          <w:cs/>
          <w:lang w:val="ar_AE" w:bidi="ar_AE"/>
        </w:rPr>
        <w:t xml:space="preserve"> في قاموس الكلمات الرئيسية. استخدم نفس الكلمة التي استخدمتها من قبل للإشارة إلى الصلاة.</w:t>
      </w:r>
    </w:p>
    <w:p>
      <w:pPr>
        <w:bidi/>
      </w:pPr>
      <w:r>
        <w:rPr>
          <w:rtl/>
          <w:cs/>
          <w:lang w:val="ar_AE" w:bidi="ar_AE"/>
        </w:rPr>
      </w:r>
      <w:r>
        <w:rPr>
          <w:rtl/>
          <w:cs/>
          <w:lang w:val="ar_AE" w:bidi="ar_AE"/>
        </w:rPr>
        <w:t xml:space="preserve">جعل التلاميذ السفينة تتحرك بواسطة أعمدة خشبية مسطحة في أحد طرفيها (مجاديف). وعندما هبت الريح، أصبح من الصعب جدًا إبقاء السفينة متحركة في الاتجاه الذي أرادوها أن تذهب إليه. </w:t>
      </w:r>
    </w:p>
    <w:p>
      <w:pPr>
        <w:bidi/>
      </w:pPr>
      <w:r>
        <w:rPr>
          <w:rtl/>
          <w:cs/>
          <w:lang w:val="ar_AE" w:bidi="ar_AE"/>
        </w:rPr>
      </w:r>
      <w:r>
        <w:rPr>
          <w:rtl/>
          <w:cs/>
          <w:lang w:val="ar_AE" w:bidi="ar_AE"/>
        </w:rPr>
        <w:t xml:space="preserve">اعرض لفريقك صورة </w:t>
      </w:r>
      <w:r>
        <w:rPr>
          <w:rtl/>
          <w:cs/>
          <w:lang w:val="ar_AE" w:bidi="ar_AE"/>
        </w:rPr>
        <w:t>لسفينة بمجاديف</w:t>
      </w:r>
      <w:r>
        <w:rPr>
          <w:rtl/>
          <w:cs/>
          <w:lang w:val="ar_AE" w:bidi="ar_AE"/>
        </w:rPr>
        <w:t xml:space="preserve"> وذكِّرهم أن هذا هو نفس نوع السفن التي اُستخدِمَت قديمًا في إنجيل مرقس. (أوقفوا سماع التسجيل الصوتي هنا)</w:t>
      </w:r>
    </w:p>
    <w:p>
      <w:pPr>
        <w:bidi/>
      </w:pPr>
      <w:r>
        <w:rPr>
          <w:rtl/>
          <w:cs/>
          <w:lang w:val="ar_AE" w:bidi="ar_AE"/>
        </w:rPr>
      </w:r>
      <w:r>
        <w:rPr>
          <w:rtl/>
          <w:cs/>
          <w:lang w:val="ar_AE" w:bidi="ar_AE"/>
        </w:rPr>
        <w:t xml:space="preserve">لاحقًا، جاء يسوع إلى السفينة وهو ماشيًا على الماء. وكان على وشك أن </w:t>
      </w:r>
      <w:r>
        <w:rPr>
          <w:b/>
          <w:rtl/>
          <w:cs/>
          <w:lang w:val="ar_AE" w:bidi="ar_AE"/>
        </w:rPr>
        <w:t>يتجاوزهم</w:t>
      </w:r>
      <w:r>
        <w:rPr>
          <w:rtl/>
          <w:cs/>
          <w:lang w:val="ar_AE" w:bidi="ar_AE"/>
        </w:rPr>
        <w:t>. وهذا لا يعني أن يسوع كان يمر بجانبهم دون توقف. فالطريقة التي تستخدم بها اللغة الأصلية الكلمات تعني في الواقع أن يسوع كان قادمًا لينضم إليهم، أو ليمر حيث يمكنهم رؤيته. فقد أرادهم أن يرونه.</w:t>
      </w:r>
    </w:p>
    <w:p>
      <w:pPr>
        <w:bidi/>
      </w:pPr>
      <w:r>
        <w:rPr>
          <w:rtl/>
          <w:cs/>
          <w:lang w:val="ar_AE" w:bidi="ar_AE"/>
        </w:rPr>
      </w:r>
      <w:r>
        <w:rPr>
          <w:rtl/>
          <w:cs/>
          <w:lang w:val="ar_AE" w:bidi="ar_AE"/>
        </w:rPr>
        <w:t xml:space="preserve">واعتقد التلاميذ أنهم رأوا </w:t>
      </w:r>
      <w:r>
        <w:rPr>
          <w:b/>
          <w:rtl/>
          <w:cs/>
          <w:lang w:val="ar_AE" w:bidi="ar_AE"/>
        </w:rPr>
        <w:t>شبحًا</w:t>
      </w:r>
      <w:r>
        <w:rPr>
          <w:rtl/>
          <w:cs/>
          <w:lang w:val="ar_AE" w:bidi="ar_AE"/>
        </w:rPr>
        <w:t>، أو روح شخص ميت.</w:t>
      </w:r>
    </w:p>
    <w:p>
      <w:pPr>
        <w:bidi/>
      </w:pPr>
      <w:r>
        <w:rPr>
          <w:rtl/>
          <w:cs/>
          <w:lang w:val="ar_AE" w:bidi="ar_AE"/>
        </w:rPr>
      </w:r>
      <w:r>
        <w:rPr>
          <w:rtl/>
          <w:cs/>
          <w:lang w:val="ar_AE" w:bidi="ar_AE"/>
        </w:rPr>
        <w:t xml:space="preserve">كان التلاميذ </w:t>
      </w:r>
      <w:r>
        <w:rPr>
          <w:b/>
          <w:rtl/>
          <w:cs/>
          <w:lang w:val="ar_AE" w:bidi="ar_AE"/>
        </w:rPr>
        <w:t>مندهشين</w:t>
      </w:r>
      <w:r>
        <w:rPr>
          <w:rtl/>
          <w:cs/>
          <w:lang w:val="ar_AE" w:bidi="ar_AE"/>
        </w:rPr>
        <w:t xml:space="preserve"> أو مرتاحين ومتفاجئين لأنهم قد نجوا من العاصفة. وقد تفاجئوا لأنهم لم يفهموا من هو يسوع.</w:t>
      </w:r>
    </w:p>
    <w:p>
      <w:pPr>
        <w:bidi/>
      </w:pPr>
      <w:r>
        <w:rPr>
          <w:rtl/>
          <w:cs/>
          <w:lang w:val="ar_AE" w:bidi="ar_AE"/>
        </w:rPr>
      </w:r>
      <w:r>
        <w:rPr>
          <w:rtl/>
          <w:cs/>
          <w:lang w:val="ar_AE" w:bidi="ar_AE"/>
        </w:rPr>
        <w:t xml:space="preserve">ثم بعد ذلك تم </w:t>
      </w:r>
      <w:r>
        <w:rPr>
          <w:rtl/>
          <w:cs/>
          <w:lang w:val="ar_AE" w:bidi="ar_AE"/>
        </w:rPr>
        <w:t>شفاء</w:t>
      </w:r>
      <w:r>
        <w:rPr>
          <w:rtl/>
          <w:cs/>
          <w:lang w:val="ar_AE" w:bidi="ar_AE"/>
        </w:rPr>
        <w:t xml:space="preserve"> كثير من الناس. في هذه القصة، يشير مصطلح </w:t>
      </w:r>
      <w:r>
        <w:rPr>
          <w:b/>
          <w:rtl/>
          <w:cs/>
          <w:lang w:val="ar_AE" w:bidi="ar_AE"/>
        </w:rPr>
        <w:t>شُفيَ</w:t>
      </w:r>
      <w:r>
        <w:rPr>
          <w:rtl/>
          <w:cs/>
          <w:lang w:val="ar_AE" w:bidi="ar_AE"/>
        </w:rPr>
        <w:t xml:space="preserve"> إلى الشفاء الكامل – روحيًا وجسديًا.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7:1–8</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في هذه الخطوة، استمع إلى مرقس 7: 1–8 وضعها في قلبك.</w:t>
      </w:r>
    </w:p>
    <w:p>
      <w:pPr>
        <w:bidi/>
      </w:pPr>
      <w:r>
        <w:rPr>
          <w:rtl/>
          <w:cs/>
          <w:lang w:val="ar_AE" w:bidi="ar_AE"/>
        </w:rPr>
      </w:r>
      <w:r>
        <w:rPr>
          <w:rtl/>
          <w:cs/>
          <w:lang w:val="ar_AE" w:bidi="ar_AE"/>
        </w:rPr>
        <w:t>استمع إلى نسخة صوتية من مرقس 7: 1–8 ثلاث مرات من ثلاث ترجمات صوتية مختلفة، إن أمكن. ثم كمجموعة قوموا بمناقشة الأسئلة التالية:</w:t>
      </w:r>
    </w:p>
    <w:p>
      <w:pPr>
        <w:pStyle w:val="ListNumber"/>
        <w:numPr>
          <w:ilvl w:val="0"/>
          <w:numId w:val="34"/>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 في هذا المقطع؟</w:t>
      </w:r>
    </w:p>
    <w:p>
      <w:pPr>
        <w:pStyle w:val="ListNumber"/>
        <w:bidi/>
        <w:spacing w:line="240" w:lineRule="auto"/>
        <w:ind w:left="720"/>
      </w:pPr>
      <w:r>
        <w:rPr>
          <w:rtl/>
          <w:cs/>
          <w:lang w:val="ar_AE" w:bidi="ar_AE"/>
        </w:rPr>
      </w:r>
      <w:r>
        <w:rPr>
          <w:rtl/>
          <w:cs/>
          <w:lang w:val="ar_AE" w:bidi="ar_AE"/>
        </w:rPr>
        <w:t>ماذا يخبرنا هذا المقطع عن الله أو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 إلى نسخة صوتية من إنجيل مرقس ٧: ١–٨ من الترجمة الأسهل فهمًا لك.</w:t>
      </w:r>
    </w:p>
    <w:p>
      <w:pPr>
        <w:bidi/>
      </w:pPr>
      <w:r>
        <w:rPr>
          <w:rtl/>
          <w:cs/>
          <w:lang w:val="ar_AE" w:bidi="ar_AE"/>
        </w:rPr>
      </w:r>
      <w:r>
        <w:rPr>
          <w:rtl/>
          <w:cs/>
          <w:lang w:val="ar_AE" w:bidi="ar_AE"/>
        </w:rPr>
        <w:t>نحن لا نعرف متى حدث هذا التعليم، وما إذا كان حدث مباشرة بعد الأحداث السابقة في إنجيل مرقس، أم أن مرقس وضع هذا التعليم هنا ليُظهِر لنا شيئًا في وسط القصص التي يرويها عن يسوع.</w:t>
      </w:r>
    </w:p>
    <w:p>
      <w:pPr>
        <w:bidi/>
      </w:pPr>
      <w:r>
        <w:rPr>
          <w:rtl/>
          <w:cs/>
          <w:lang w:val="ar_AE" w:bidi="ar_AE"/>
        </w:rPr>
      </w:r>
      <w:r>
        <w:rPr>
          <w:rtl/>
          <w:cs/>
          <w:lang w:val="ar_AE" w:bidi="ar_AE"/>
        </w:rPr>
        <w:t>هذا التعليم هو الجزء الأول من تعليم أطول. ويتكوّن التعليم الأطول من ثلاثة أجزاء: هذا الجزء يصف المشكلة التي واجهها الفريسيون مع يسوع وكيف أجابهم في البداية. في الجزء الثاني، سيشرح يسوع أن تقاليد القادة الدينيين ليست هي نفس شريعة الله، وأحيانًا تكون تقاليدهم عكس شريعة الله. في الجزء الثالث، سيوضح يسوع كيف يتنجّس الناس حقًا، أي كيف يصبحون غير مقبولين لخدمة الله. يأتي هذا التعليم مباشرة قبل أن نرى كيف يساعد يسوع غير اليهود ثلاث مرات مختلفة! قد يكون السبب في وضع هذا التعليم هنا هو ليُظهِر لنا أن حتى غير اليهود يمكن أن يكونوا مقبولين عند الله إن تبعوه بقلوبهم، حتى وإن لم يتّبعوا كل العادات اليهودية.</w:t>
      </w:r>
    </w:p>
    <w:p>
      <w:pPr>
        <w:bidi/>
      </w:pPr>
      <w:r>
        <w:rPr>
          <w:rtl/>
          <w:cs/>
          <w:lang w:val="ar_AE" w:bidi="ar_AE"/>
        </w:rPr>
      </w:r>
      <w:r>
        <w:rPr>
          <w:rtl/>
          <w:cs/>
          <w:lang w:val="ar_AE" w:bidi="ar_AE"/>
        </w:rPr>
        <w:t>جاء الفريسيون وبعض معلّمي الشريعة من الهيكل في أورشليم إلى حيث كان يسوع، لقد أرادوا أن يروه. كان الفريسيون هم جماعة من القادة الدينيين اليهود الذين كانوا شديدي التدقيق في حفظ الشريعة والعادات اليهودية بكل تفاصيلها. وكان يُطلق على معلّمو الشريعة أحيانًا "الكتبة"، إذ كانوا باحثين وخبراء في تفسير الشريعة من الكتب المُقدّسة. اجتمع الفريسيون وقوم من الكتبة حول يسوع وتلاميذه، الذين كانوا يأكلون، ولاحظوا مشكلة، وهي أن التلاميذ لم يغسلوا أيديهم قبل الأكل بالطريقة الخاصة التي يتطلبّها التقليد اليهودي. اعتبر الفريسيون ومعلّمو الشريعة أن هذا يجعل التلاميذ نجسين. والنجاسة هنا لا تعني أنهم كانوا متسخين جسديًا، بل أنهم في نظر الفريسيين صاروا غير طاهرين طقسيًا أو غير لائقين أمام الله. والنجاسة الحقيقية أمام الله ليست ناتجة عن عوامل خارجية، مثل الأوساخ أو عدم اتّباع طقوس أو مراسم من صُنع الإنسان، بل ناتجة عن أشياء خاطئة يقولها أو يفعلها الشخص. في هذا المقطع، يعلّمنا يسوع الفرق بين الطهارة الطقسية والطهارة الأخلاقية التي هي في قلوبنا وعقولنا.</w:t>
      </w:r>
    </w:p>
    <w:p>
      <w:pPr>
        <w:bidi/>
      </w:pPr>
      <w:r>
        <w:rPr>
          <w:rtl/>
          <w:cs/>
          <w:lang w:val="ar_AE" w:bidi="ar_AE"/>
        </w:rPr>
      </w:r>
      <w:r>
        <w:rPr>
          <w:rtl/>
          <w:cs/>
          <w:lang w:val="ar_AE" w:bidi="ar_AE"/>
        </w:rPr>
        <w:t>وقد رأينا في أجزاء سابقة من إنجيل مرقس أن يسوع لم يكن دائمًا يتبع تقاليد القادة الدينيين. كانت التقاليد الدينية اليهودية تُسمّى أحيانًا "الشريعة الشفوية". فلدى الشعب اليهودي الشريعة المكتوبة التي أعطاها موسى، لكن أحيانًا لم تكن الشريعة واضحة بالكامل. وعلى مرّ السنين، كان الشيوخ — أي القادة الدينيون من الأجيال السابقة — يفسّرون الشريعة المكتوبة ويضيفون تعليمات إضافية لمحاولة توضيحها أكثر. وتناقل الناس هذه التعليمات الإضافية شفويًا من جيل إلى جيل. وبمرور الوقت، أصبحت هذه التعليمات تقاليد يفرضها القادة الدينيون على الشعب اليهودي كوسيلة للتقرّب من الله. وكان من الصعب الالتزام بكل هذه القواعد. في هذا المقطع، يساعدنا مرقس على فهم الشرائع الإضافية التي فرضها القادة الدينيون من خلال إعطائنا شرحًا إضافيًا.</w:t>
      </w:r>
    </w:p>
    <w:p>
      <w:pPr>
        <w:bidi/>
      </w:pPr>
      <w:r>
        <w:rPr>
          <w:rtl/>
          <w:cs/>
          <w:lang w:val="ar_AE" w:bidi="ar_AE"/>
        </w:rPr>
      </w:r>
      <w:r>
        <w:rPr>
          <w:rtl/>
          <w:cs/>
          <w:lang w:val="ar_AE" w:bidi="ar_AE"/>
        </w:rPr>
        <w:t>توقّفوا هنا وناقشوا مع فريق الترجمة: ما أنواع القواعد والطقوس الدينية التي يتبعها الناس في مجتمعكم؟ كيف يشعر الناس تجاه هذه القوانين والطقوس الدينية؟ من الذي يأمرهم بالقيام بها، ولماذا يظنون أنه يجب أن يفعلوها؟ (أوقفوا هذا التسجيل الآن)</w:t>
      </w:r>
    </w:p>
    <w:p>
      <w:pPr>
        <w:bidi/>
      </w:pPr>
      <w:r>
        <w:rPr>
          <w:rtl/>
          <w:cs/>
          <w:lang w:val="ar_AE" w:bidi="ar_AE"/>
        </w:rPr>
      </w:r>
      <w:r>
        <w:rPr>
          <w:rtl/>
          <w:cs/>
          <w:lang w:val="ar_AE" w:bidi="ar_AE"/>
        </w:rPr>
        <w:t>لم تنص الشريعة الطقسية في العهد القديم على أنه من الضروري لجميع الناس أن يغسلوا أيديهم قبل كل وجبة ليكونوا مقبولين عند الله. لكن هذه التعليمات وطريقة غسل اليدين الخاصة أضافها القادة الدينيون مع مرور الوقت. فالشريعة المكتوبة التي أعطاها موسى طلبت فقط من الكهنة في الهيكل أن يغسلوا أيديهم، لكن الفريسيين أرادوا أن يكون كل الناس مُكرسين لله مثل الكهنة. ومع مرور السنين صار الجميع مطالبين بغسل أيديهم قبل أكل الخبز. ولم يكن هذا الغسل غسيلاً كاملاً لإزالة كل الأوساخ — بل كان يكفي أن يشطف الناس أيديهم مرة واحدة بالماء. يبدو أنهم كانوا يفعلون ذلك بملء إحدى اليدين بالماء، وجعلها على شكل كفٍّ مجوَّف، ثم يصبّون الماء على اليد الأخرى.</w:t>
      </w:r>
    </w:p>
    <w:p>
      <w:pPr>
        <w:bidi/>
      </w:pPr>
      <w:r>
        <w:rPr>
          <w:rtl/>
          <w:cs/>
          <w:lang w:val="ar_AE" w:bidi="ar_AE"/>
        </w:rPr>
      </w:r>
      <w:r>
        <w:rPr>
          <w:rtl/>
          <w:cs/>
          <w:lang w:val="ar_AE" w:bidi="ar_AE"/>
        </w:rPr>
        <w:t>ثم يخبرنا مرقس بما يفعله القادة الدينيون عندما يرجعون من السوق، لكن اللغة هنا صعبة الفهم، لذلك لسنا متأكدين تمامًا مما يقصد. فإما أن القادة الدينيين كانوا يغسلون كل ما يجلبونه من السوق، أو أنهم كانوا يغسلون أنفسهم عند عودتهم من السوق. وكان الغسل يتم إمّا برش أنفسهم بالماء أو بالاغتسال التام. وبما أننا لسنا متأكدين إن كان مرقس يقصد غسل أنفسهم أو غسل الأشياء التي يأتون بها من السوق، فيمكنكم التعبير بأي من المعنيين في الترجمة.</w:t>
      </w:r>
    </w:p>
    <w:p>
      <w:pPr>
        <w:bidi/>
      </w:pPr>
      <w:r>
        <w:rPr>
          <w:rtl/>
          <w:cs/>
          <w:lang w:val="ar_AE" w:bidi="ar_AE"/>
        </w:rPr>
      </w:r>
      <w:r>
        <w:rPr>
          <w:rtl/>
          <w:cs/>
          <w:lang w:val="ar_AE" w:bidi="ar_AE"/>
        </w:rPr>
        <w:t>ثم يواصل مرقس شرح الأشياء التي كان الناس مضطرين لغسلها وكيفية غسلها بحسب شريعة القادة الدينيين، فقد كان هناك أشياء كثيرة يجب أن تُطهَّر أو تُجعَل مقبولة لخدمة الله. ويعطينا مرقس قائمة طويلة مثال: كُؤُوسٍ وَأَبَارِيقَ وَآنِيَةِ نُحَاسٍ، ليُظهِر مقدار الأعباء الإضافية التي وضعها القادة الدينيون على الناس. كان الفريسيون يعتقدون أن الناس يمكنهم الاقتراب من الله إذا فعلوا كل هذه الأشياء.</w:t>
      </w:r>
    </w:p>
    <w:p>
      <w:pPr>
        <w:bidi/>
      </w:pPr>
      <w:r>
        <w:rPr>
          <w:rtl/>
          <w:cs/>
          <w:lang w:val="ar_AE" w:bidi="ar_AE"/>
        </w:rPr>
      </w:r>
      <w:r>
        <w:rPr>
          <w:rtl/>
          <w:cs/>
          <w:lang w:val="ar_AE" w:bidi="ar_AE"/>
        </w:rPr>
        <w:t>الكؤوس المذكورة هنا هي أواني تُستخدَم للشرب. والأباريق هي أوعية مثل الجَرّة يُسكب منها السائل.</w:t>
      </w:r>
    </w:p>
    <w:p>
      <w:pPr>
        <w:bidi/>
      </w:pPr>
      <w:r>
        <w:rPr>
          <w:rtl/>
          <w:cs/>
          <w:lang w:val="ar_AE" w:bidi="ar_AE"/>
        </w:rPr>
      </w:r>
      <w:r>
        <w:rPr>
          <w:rtl/>
          <w:cs/>
          <w:lang w:val="ar_AE" w:bidi="ar_AE"/>
        </w:rPr>
        <w:t>توقّفوا هنا وانظروا إلى صورة الكؤوس والأباريق وآنية النحاس. واحكوا لبعضكم قصة عن وقتٍ ما فعل فيه أحدٌ شيئًا ليكسب رضا الله أو رضا أحد الأرواح. (أوقفوا هذا التسجيل الآن)</w:t>
      </w:r>
    </w:p>
    <w:p>
      <w:pPr>
        <w:bidi/>
      </w:pPr>
      <w:r>
        <w:rPr>
          <w:rtl/>
          <w:cs/>
          <w:lang w:val="ar_AE" w:bidi="ar_AE"/>
        </w:rPr>
      </w:r>
      <w:r>
        <w:rPr>
          <w:rtl/>
          <w:cs/>
          <w:lang w:val="ar_AE" w:bidi="ar_AE"/>
        </w:rPr>
        <w:t>وبَّخ الفريسيون ومعلّمو الشريعة يسوع — فسألوه لماذا لا يتبع تلاميذه تقاليد اليهود، بل يأكلون بأيدٍ نجسة أو غير طاهرة. لكن يسوع لم يشرح لهم مباشرة سبب عدم التزام تلاميذه بهذه التقاليد. بل أجابهم باقتباس من واحد من أشهر أنبيائهم، وهو إشعياء. وهذا الاقتباس عن المرائين يُظهِر أن الناس قد يغتسلون ويحافظون على كل القواعد الصارمة المتعلقة بالطهارة، لكن هذا لا يعني أن قلوبهم طاهرة أو أنهم مقبولون عند الله. يقول إشعياء إن الله قال: "هَذَا الشَّعْبُ بِفَمِهِ يُكْرِمُنِي، وَبِشَفَتَيْهِ يُحَازُونِي، وَأَمَّا قَلْبُهُ فَإِنَّهُ بَعِيدٌ عَنِّي." رسالة الله هنا تُظهِر لنا الفرق بين العبادة الخارجية — أي تسبيح الله بالكلمات أو "بالشفاه" — والواقع الداخلي لما يجري في قلوبنا وأذهاننا. كان يسوع يقول للفريسيين ولمعلّمي الشريعة إن نبوّة إشعياء تتحقق فيهم، فالفريسيون ومعلمو الشريعة هم المراؤون الذين وصفهم الله على لسان إشعياء. والمرائي هو الذي يبدو للآخرين أنه شيء، بينما هو في حقيقته ليس كذلك. يقول الله: "وَبَاطِلًا يَعْبُدُونَنِي وَهُمْ يُعَلِّمُونَ تَعَالِيمَ هِيَ وَصَايَا النَّاسِ." فالفريسيون يعبدون بلا هدف حقيقي، لأنهم يفكرون فقط في التقاليد والقوانين البشرية. لقد استبدلوا وصايا الله بتعاليم من صنع أيديهم،</w:t>
      </w:r>
    </w:p>
    <w:p>
      <w:pPr>
        <w:bidi/>
      </w:pPr>
      <w:r>
        <w:rPr>
          <w:rtl/>
          <w:cs/>
          <w:lang w:val="ar_AE" w:bidi="ar_AE"/>
        </w:rPr>
      </w:r>
      <w:r>
        <w:rPr>
          <w:rtl/>
          <w:cs/>
          <w:lang w:val="ar_AE" w:bidi="ar_AE"/>
        </w:rPr>
        <w:t>وهم ليسوا أقرب إلى الله لأنهم يفعلون هذه الأمور؛ بل يكونون أقرب إلى الله عندما تكون قلوبهم قريبة من الله. هذا الاقتباس يُظهِر للقادة الدينيين أن شريعة الله نفسها لها السلطان فوق تقاليدهم، حتى وإن كانت تقاليدهم قد وُضِعت في الأصل لمساعدة الناس.</w:t>
      </w:r>
    </w:p>
    <w:p>
      <w:pPr>
        <w:bidi/>
      </w:pPr>
      <w:r>
        <w:rPr>
          <w:rtl/>
          <w:cs/>
          <w:lang w:val="ar_AE" w:bidi="ar_AE"/>
        </w:rPr>
      </w:r>
      <w:r>
        <w:rPr>
          <w:rtl/>
          <w:cs/>
          <w:lang w:val="ar_AE" w:bidi="ar_AE"/>
        </w:rPr>
        <w:t>توقّفوا هنا وناقشوا: من له السلطة الدينية في مجتمعكم؟ هل السلطة الدينية هي الكتاب المقدس/الأسفار نفسها، أم بعض قادة الكنيسة؟ صفوا أي طقوس دينية يقوم بها مجتمعكم وهي أكثر مما يأمر به الكتاب المقدس. أوقِفوا الاستماع إلى التسجيل الصوتي هنا.</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نسخة صوتية من إنجيل مرقس ٧: ١–٨ من الترجمة الأسهل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يقوم الفريق بتصوير هذا المقطع بصرياً.</w:t>
      </w:r>
    </w:p>
    <w:p>
      <w:pPr>
        <w:bidi/>
      </w:pPr>
      <w:r>
        <w:rPr>
          <w:rtl/>
          <w:cs/>
          <w:lang w:val="ar_AE" w:bidi="ar_AE"/>
        </w:rPr>
      </w:r>
      <w:r>
        <w:rPr>
          <w:rtl/>
          <w:cs/>
          <w:lang w:val="ar_AE" w:bidi="ar_AE"/>
        </w:rPr>
        <w:t>يحتوي هذا المقطع على مشهدين.</w:t>
      </w:r>
    </w:p>
    <w:p>
      <w:pPr>
        <w:bidi/>
      </w:pPr>
      <w:r>
        <w:rPr>
          <w:rtl/>
          <w:cs/>
          <w:lang w:val="ar_AE" w:bidi="ar_AE"/>
        </w:rPr>
      </w:r>
      <w:r>
        <w:rPr>
          <w:b/>
          <w:rtl/>
          <w:cs/>
          <w:lang w:val="ar_AE" w:bidi="ar_AE"/>
        </w:rPr>
        <w:t>في المشهد الأول،</w:t>
      </w:r>
      <w:r>
        <w:rPr>
          <w:rtl/>
          <w:cs/>
          <w:lang w:val="ar_AE" w:bidi="ar_AE"/>
        </w:rPr>
        <w:t xml:space="preserve"> يلاحظ الفريسيون ومعلمو الشريعة أن تلاميذ يسوع لا يغسلون أيديهم قبل الأكل كما تقتضي تقاليد اليهود.</w:t>
      </w:r>
    </w:p>
    <w:p>
      <w:pPr>
        <w:bidi/>
      </w:pPr>
      <w:r>
        <w:rPr>
          <w:rtl/>
          <w:cs/>
          <w:lang w:val="ar_AE" w:bidi="ar_AE"/>
        </w:rPr>
      </w:r>
      <w:r>
        <w:rPr>
          <w:b/>
          <w:rtl/>
          <w:cs/>
          <w:lang w:val="ar_AE" w:bidi="ar_AE"/>
        </w:rPr>
        <w:t>في المشهد الثاني،</w:t>
      </w:r>
      <w:r>
        <w:rPr>
          <w:rtl/>
          <w:cs/>
          <w:lang w:val="ar_AE" w:bidi="ar_AE"/>
        </w:rPr>
        <w:t xml:space="preserve"> يسأل الفريسيون ومعلمو الشريعة يسوع: "لماذا لا يَسلُكُ تلاميذُكَ حَسَبَ تقليدِ الشُّيوخِ؟"</w:t>
      </w:r>
    </w:p>
    <w:p>
      <w:pPr>
        <w:bidi/>
      </w:pPr>
      <w:r>
        <w:rPr>
          <w:rtl/>
          <w:cs/>
          <w:lang w:val="ar_AE" w:bidi="ar_AE"/>
        </w:rPr>
      </w:r>
      <w:r>
        <w:rPr>
          <w:rtl/>
          <w:cs/>
          <w:lang w:val="ar_AE" w:bidi="ar_AE"/>
        </w:rPr>
        <w:t>فيرد يسوع على سؤالهم ويوبخهم، ويصفهم بالمنافقين، ويقتبس كلمات النبي إشعياء قائلاً: "هذا الشَّعبُ يُكرِمُني بشَفَتَيهِ، وأمّا قَلبُهُ فمُبتَعِدٌ عَنّي بَعيدًا، وباطِلًا يَعبُدونَني وهُم يُعَلِّمونَ تعاليمَ هي وصايا النّاسِ."</w:t>
      </w:r>
    </w:p>
    <w:p>
      <w:pPr>
        <w:bidi/>
      </w:pPr>
      <w:r>
        <w:rPr>
          <w:rtl/>
          <w:cs/>
          <w:lang w:val="ar_AE" w:bidi="ar_AE"/>
        </w:rPr>
      </w:r>
      <w:r>
        <w:rPr>
          <w:rtl/>
          <w:cs/>
          <w:lang w:val="ar_AE" w:bidi="ar_AE"/>
        </w:rPr>
        <w:t>ويضيف يسوع قائلاً: "لأنَّكُمْ ترَكتُمْ وصيَّةَ اللهِ وتَتَمَسَّكونَ بتقليدِ النّاسِ".</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w:t>
      </w:r>
    </w:p>
    <w:p>
      <w:pPr>
        <w:pStyle w:val="ListBullet"/>
        <w:bidi/>
        <w:spacing w:line="240" w:lineRule="auto"/>
        <w:ind w:left="720"/>
      </w:pPr>
      <w:r>
        <w:rPr>
          <w:rtl/>
          <w:cs/>
          <w:lang w:val="ar_AE" w:bidi="ar_AE"/>
        </w:rPr>
      </w:r>
      <w:r>
        <w:rPr>
          <w:rtl/>
          <w:cs/>
          <w:lang w:val="ar_AE" w:bidi="ar_AE"/>
        </w:rPr>
        <w:t>الفريسيون</w:t>
      </w:r>
    </w:p>
    <w:p>
      <w:pPr>
        <w:pStyle w:val="ListBullet"/>
        <w:bidi/>
        <w:spacing w:line="240" w:lineRule="auto"/>
        <w:ind w:left="720"/>
      </w:pPr>
      <w:r>
        <w:rPr>
          <w:rtl/>
          <w:cs/>
          <w:lang w:val="ar_AE" w:bidi="ar_AE"/>
        </w:rPr>
      </w:r>
      <w:r>
        <w:rPr>
          <w:rtl/>
          <w:cs/>
          <w:lang w:val="ar_AE" w:bidi="ar_AE"/>
        </w:rPr>
        <w:t>معلمو الشريعة</w:t>
      </w:r>
    </w:p>
    <w:p>
      <w:pPr>
        <w:pStyle w:val="ListBullet"/>
        <w:bidi/>
        <w:spacing w:line="240" w:lineRule="auto"/>
        <w:ind w:left="720"/>
      </w:pPr>
      <w:r>
        <w:rPr>
          <w:rtl/>
          <w:cs/>
          <w:lang w:val="ar_AE" w:bidi="ar_AE"/>
        </w:rPr>
      </w:r>
      <w:r>
        <w:rPr>
          <w:rtl/>
          <w:cs/>
          <w:lang w:val="ar_AE" w:bidi="ar_AE"/>
        </w:rPr>
        <w:t>النبي إشعياء (الذي اقتُبست كلماته)</w:t>
      </w:r>
    </w:p>
    <w:p>
      <w:pPr>
        <w:bidi/>
      </w:pPr>
      <w:r>
        <w:rPr>
          <w:rtl/>
          <w:cs/>
          <w:lang w:val="ar_AE" w:bidi="ar_AE"/>
        </w:rPr>
      </w:r>
      <w:r>
        <w:rPr>
          <w:rtl/>
          <w:cs/>
          <w:lang w:val="ar_AE" w:bidi="ar_AE"/>
        </w:rPr>
        <w:t>كمجموعة، انتبهوا إلى عناصر المشهد: لا نعرف متى أو أين يقع المشهد الأول تحديدًا، لكن يسوع يكون مع تلاميذه وهم يأكلون. ويأتي الفريسيون ومعلمو الشريعة من أورشليم ليروا يسوع. ولا نعرف سبب مجيئهم بدقة، لكن من الممكن أنهم بقصدون أن يجدوا خطأ في تعاليم يسوع أو أفعاله. ويظهر في إنجيل مرقس أن كثيرًا من القادة الدينيين هم غير راضين عن تعاليم يسوع.</w:t>
      </w:r>
    </w:p>
    <w:p>
      <w:pPr>
        <w:bidi/>
      </w:pPr>
      <w:r>
        <w:rPr>
          <w:rtl/>
          <w:cs/>
          <w:lang w:val="ar_AE" w:bidi="ar_AE"/>
        </w:rPr>
      </w:r>
      <w:r>
        <w:rPr>
          <w:rtl/>
          <w:cs/>
          <w:lang w:val="ar_AE" w:bidi="ar_AE"/>
        </w:rPr>
        <w:t>وهنا يلاحظ الفريسيون ومعلمو الشريعة أن التلاميذ لا يغسلون أيديهم قبل الأكل كما هو متوقع بحسب تقليد اليهود.</w:t>
      </w:r>
    </w:p>
    <w:p>
      <w:pPr>
        <w:bidi/>
      </w:pPr>
      <w:r>
        <w:rPr>
          <w:rtl/>
          <w:cs/>
          <w:lang w:val="ar_AE" w:bidi="ar_AE"/>
        </w:rPr>
      </w:r>
      <w:r>
        <w:rPr>
          <w:rtl/>
          <w:cs/>
          <w:lang w:val="ar_AE" w:bidi="ar_AE"/>
        </w:rPr>
        <w:t>ثم يشرح الرسول مرقس خلفية هذا الأمر حتى يفهم القارئ سياق القصة، ويوضح أن اليهود، وخاصة الفريسيين، يغسلون أيديهم طقسيًا ويغسلون الأواني والكؤوس والأباريق بحسب تقاليد معينة. ورغم أن النص يقول هنا "النّاسِ" لكن هذا على الأغلب مبالغة بمعنى أن "معظم اليهود" كانوا يفعلون ذلك. إن طريقة غسل الأيدي والعديد من التقاليد الأخرى ليست من شريعة موسى، بل يضيفها القادة الدينيون على مر الزمن. وقد ابتدع الفريسيون 613 تقليد وصاروا يهتمون بعاداتهم الدينية أكثر من اهتمامهم بقلوبهم وعلاقتهم بالله. وكان من الصعب على الشعب أن يحفظ كل هذه القوانين والطقوس الكثيرة. وكانت طقوس الاغتسال مهمة لكثير من اليهود، وخاصة الفريسيين، لكن وصية غسل الأيدي تأتي من تقليد الشيوخ وليست من الشريعة التي يعطيها الله لموسى.</w:t>
      </w:r>
    </w:p>
    <w:p>
      <w:pPr>
        <w:bidi/>
      </w:pPr>
      <w:r>
        <w:rPr>
          <w:rtl/>
          <w:cs/>
          <w:lang w:val="ar_AE" w:bidi="ar_AE"/>
        </w:rPr>
      </w:r>
      <w:r>
        <w:rPr>
          <w:rtl/>
          <w:cs/>
          <w:lang w:val="ar_AE" w:bidi="ar_AE"/>
        </w:rPr>
        <w:t>في المشهد الثاني، يواجه الفريسيون ومعلمو الشريعة يسوع ويسألونه لماذا لا يتبع تلاميذه هذه التقاليد، ويوبخون يسوع بسبب أفعال تلاميذه. ويظنّون أنه إذا كان تلاميذ يسوع يتصرفون بطريقة يرونها غير لائقة أمام الله، فهذا يعني أن يسوع نفسه يتصرف بشكل غير لائق لأنه معلمهم. لكن يسوع لا يقدم إجابة مباشرة عن سبب عدم اتباع التلاميذ لهذه التقاليد، بل يواجههم ويصفهم بالمنافقين، ثم يقتبس كلمات النبي إشعياء ويقول: "هذا الشَّعبُ يُكرِمُني بشَفَتَيهِ، وأمّا قَلبُهُ فمُبتَعِدٌ عَنّي بَعيدًا، وباطِلًا يَعبُدونَني وهُم يُعَلِّمونَ تعاليمَ هي وصايا النّاسِ".</w:t>
      </w:r>
    </w:p>
    <w:p>
      <w:pPr>
        <w:bidi/>
      </w:pPr>
      <w:r>
        <w:rPr>
          <w:rtl/>
          <w:cs/>
          <w:lang w:val="ar_AE" w:bidi="ar_AE"/>
        </w:rPr>
      </w:r>
      <w:r>
        <w:rPr>
          <w:rtl/>
          <w:cs/>
          <w:lang w:val="ar_AE" w:bidi="ar_AE"/>
        </w:rPr>
        <w:t>وأضاف: "لأنَّكُمْ ترَكتُمْ وصيَّةَ اللهِ وتَتَمَسَّكونَ بتقليدِ النّاسِ".</w:t>
      </w:r>
    </w:p>
    <w:p>
      <w:pPr>
        <w:bidi/>
      </w:pPr>
      <w:r>
        <w:rPr>
          <w:rtl/>
          <w:cs/>
          <w:lang w:val="ar_AE" w:bidi="ar_AE"/>
        </w:rPr>
      </w:r>
      <w:r>
        <w:rPr>
          <w:rtl/>
          <w:cs/>
          <w:lang w:val="ar_AE" w:bidi="ar_AE"/>
        </w:rPr>
        <w:t>ولا يقصد يسوع أن كل التقاليد خاطئة، فكثير من الناس والشعوب لديهم تقاليد مختلفة. لكنه يكشف للفريسيين المشكلة الحقيقية في التقاليد الدينية التي تصير أهم من كلمة الله. فإنجيل مرقس يحثّنا أن نتبع يسوع بقلوبنا لا أن نتعلق بتقاليد يضعها البشر. أما الفريسيون فيقيسون مقبولية الشخص أمام الله بحسب عاداته وسلوكه الخارجي، ويعتبرون من يخالف تقاليدهم أنه خاطئ أو نجس. لقد أحب الفريسيون تقاليدهم وعاداتهم وعلموها كأن لها سلطان وصايا الله، وصارت عندهم أهم من محبتهم لله نفسه.</w:t>
      </w:r>
    </w:p>
    <w:p>
      <w:pPr>
        <w:bidi/>
      </w:pPr>
      <w:r>
        <w:rPr>
          <w:rtl/>
          <w:cs/>
          <w:lang w:val="ar_AE" w:bidi="ar_AE"/>
        </w:rPr>
      </w:r>
      <w:r>
        <w:rPr>
          <w:rtl/>
          <w:cs/>
          <w:lang w:val="ar_AE" w:bidi="ar_AE"/>
        </w:rPr>
        <w:t>والآن، يتعين على المجموعة رسم مشاهد المقطع وما يجري فيه من أحداث على لوحة، أو ترسم صورًا، أو أن تستخدم أشياء ملموسة للتصوير المرئي.</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 إلى نسخة صوتية من إنجيل مرقس ٧: ١–٨ من الترجمة الأسهل فهمًا لك.</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تحتوي هذه القصة على مشهدين.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w:t>
      </w:r>
    </w:p>
    <w:p>
      <w:pPr>
        <w:pStyle w:val="ListBullet"/>
        <w:bidi/>
        <w:spacing w:line="240" w:lineRule="auto"/>
        <w:ind w:left="720"/>
      </w:pPr>
      <w:r>
        <w:rPr>
          <w:rtl/>
          <w:cs/>
          <w:lang w:val="ar_AE" w:bidi="ar_AE"/>
        </w:rPr>
      </w:r>
      <w:r>
        <w:rPr>
          <w:rtl/>
          <w:cs/>
          <w:lang w:val="ar_AE" w:bidi="ar_AE"/>
        </w:rPr>
        <w:t>الفريسيون</w:t>
      </w:r>
    </w:p>
    <w:p>
      <w:pPr>
        <w:pStyle w:val="ListBullet"/>
        <w:bidi/>
        <w:spacing w:line="240" w:lineRule="auto"/>
        <w:ind w:left="720"/>
      </w:pPr>
      <w:r>
        <w:rPr>
          <w:rtl/>
          <w:cs/>
          <w:lang w:val="ar_AE" w:bidi="ar_AE"/>
        </w:rPr>
      </w:r>
      <w:r>
        <w:rPr>
          <w:rtl/>
          <w:cs/>
          <w:lang w:val="ar_AE" w:bidi="ar_AE"/>
        </w:rPr>
        <w:t>معلمو الشريعة</w:t>
      </w:r>
    </w:p>
    <w:p>
      <w:pPr>
        <w:pStyle w:val="ListBullet"/>
        <w:bidi/>
        <w:spacing w:line="240" w:lineRule="auto"/>
        <w:ind w:left="720"/>
      </w:pPr>
      <w:r>
        <w:rPr>
          <w:rtl/>
          <w:cs/>
          <w:lang w:val="ar_AE" w:bidi="ar_AE"/>
        </w:rPr>
      </w:r>
      <w:r>
        <w:rPr>
          <w:rtl/>
          <w:cs/>
          <w:lang w:val="ar_AE" w:bidi="ar_AE"/>
        </w:rPr>
        <w:t>النبي إشعياء (الذي اقتُبست كلماته)</w:t>
      </w:r>
    </w:p>
    <w:p>
      <w:pPr>
        <w:bidi/>
      </w:pPr>
      <w:r>
        <w:rPr>
          <w:rtl/>
          <w:cs/>
          <w:lang w:val="ar_AE" w:bidi="ar_AE"/>
        </w:rPr>
      </w:r>
      <w:r>
        <w:rPr>
          <w:rtl/>
          <w:cs/>
          <w:lang w:val="ar_AE" w:bidi="ar_AE"/>
        </w:rPr>
        <w:t>عليكم كمجموعة القيام بتمثيل المقطع مرتين، وذلك بلغتكم الأم.</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في لحظات معينة في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التسجيل الصوتي مؤقتًا هنا، وقوموا بتمثيل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في المشهد الأول، جاء الفريسيون ومعلمو الشريعة (الكتبة) من أورشليم ليروا يسوع. وقد لاحظوا أن بعضًا من تلاميذه أخفقوا في اتباع التقاليد اليهودية المتمثلة في غسل أيديهم قبل الأكل.</w:t>
      </w:r>
    </w:p>
    <w:p>
      <w:pPr>
        <w:bidi/>
      </w:pPr>
      <w:r>
        <w:rPr>
          <w:rtl/>
          <w:cs/>
          <w:lang w:val="ar_AE" w:bidi="ar_AE"/>
        </w:rPr>
      </w:r>
      <w:r>
        <w:rPr>
          <w:rtl/>
          <w:cs/>
          <w:lang w:val="ar_AE" w:bidi="ar_AE"/>
        </w:rPr>
        <w:t>أوقفوا التمثيل مؤقتًا. اسأل الأشخاص الذين يقومون بدور الفريسيين ومعلمي الشريعة: "ماذا تفكرون أو بماذا تشعرون؟" قد تسمع عبارات مثل: "نحن مصدّمون"، أو "كنا نعلم أن هناك مشكلة في يسوع هذا وفي تلاميذه"، أو "نحن نشعر أن هذا تجديف"، أو "نحن نشعر أنهم لا يحترموننا"، أو "نحن نشعر أن التلاميذ لا يحترمون الله". اسأل الآن الممثلين الذين يقومون بدور التلاميذ: "كيف تشعرون؟" قد تسمع عبارات مثل: "نحن لا ننتبه حتى إلى أشياء مثل غسل أيدينا، فنحن مع يسوع، ونحن نفعل ما يفعله فحسب." واصلوا تمثيل الدراما.</w:t>
      </w:r>
    </w:p>
    <w:p>
      <w:pPr>
        <w:bidi/>
      </w:pPr>
      <w:r>
        <w:rPr>
          <w:rtl/>
          <w:cs/>
          <w:lang w:val="ar_AE" w:bidi="ar_AE"/>
        </w:rPr>
      </w:r>
      <w:r>
        <w:rPr>
          <w:rtl/>
          <w:cs/>
          <w:lang w:val="ar_AE" w:bidi="ar_AE"/>
        </w:rPr>
        <w:t>تأكدوا من تمثيل التقليد الخاص بصب الماء على الأيدي غير المغسولة، وعدم أكل أي شيء من السوق حتى تضعوا أيديكم تحت الماء، وغسل الأكواب والأواني طقسيًا حسب التقليد.</w:t>
      </w:r>
    </w:p>
    <w:p>
      <w:pPr>
        <w:bidi/>
      </w:pPr>
      <w:r>
        <w:rPr>
          <w:rtl/>
          <w:cs/>
          <w:lang w:val="ar_AE" w:bidi="ar_AE"/>
        </w:rPr>
      </w:r>
      <w:r>
        <w:rPr>
          <w:rtl/>
          <w:cs/>
          <w:lang w:val="ar_AE" w:bidi="ar_AE"/>
        </w:rPr>
        <w:t>أوقفوا التمثيل. اسأل الأشخاص الذين يقومون بدور الفريسيين ومعلمي الشريعة، الذين سيقومون بعمل هذا التقليد: "لماذا تفعلون هذه الأمور؟" قد تسمع عبارات مثل: "هذا ما كنا نفعله دائمًا" أو "كنا نظن أن هذا هو ما طلبه الله منا." واصلوا تمثيل الدراما.</w:t>
      </w:r>
    </w:p>
    <w:p>
      <w:pPr>
        <w:bidi/>
      </w:pPr>
      <w:r>
        <w:rPr>
          <w:rtl/>
          <w:cs/>
          <w:lang w:val="ar_AE" w:bidi="ar_AE"/>
        </w:rPr>
      </w:r>
      <w:r>
        <w:rPr>
          <w:rtl/>
          <w:cs/>
          <w:lang w:val="ar_AE" w:bidi="ar_AE"/>
        </w:rPr>
        <w:t xml:space="preserve">يسأل الفريسيون ومعلمو الشريعة يسوع لماذا لم يتبع تلاميذه التقليد. فيجيبهم يسوع: "أيها المراؤون، حسنًا تنبأ إشعياء عنكم." </w:t>
      </w:r>
    </w:p>
    <w:p>
      <w:pPr>
        <w:bidi/>
      </w:pPr>
      <w:r>
        <w:rPr>
          <w:rtl/>
          <w:cs/>
          <w:lang w:val="ar_AE" w:bidi="ar_AE"/>
        </w:rPr>
      </w:r>
      <w:r>
        <w:rPr>
          <w:rtl/>
          <w:cs/>
          <w:lang w:val="ar_AE" w:bidi="ar_AE"/>
        </w:rPr>
        <w:t>أوقفوا التمثيل. اسأل الشخص الذي يؤدي دور يسوع: "بماذا تشعر أو تفكر؟" قد تسمع عبارات مثل: "أنا غاضب"، أو "أنا محبط، لأن هؤلاء كان من المفترض أن يكونوا قادة دينيين، لكنهم لا يفهمون حقًا ما يريده الله"، "أنا أشعر أن هؤلاء الناس يحاولون أن يثقلوا تلاميذي بأمور لا يطلبها الله." واصلوا تمثيل الدراما.</w:t>
      </w:r>
    </w:p>
    <w:p>
      <w:pPr>
        <w:bidi/>
      </w:pPr>
      <w:r>
        <w:rPr>
          <w:rtl/>
          <w:cs/>
          <w:lang w:val="ar_AE" w:bidi="ar_AE"/>
        </w:rPr>
      </w:r>
      <w:r>
        <w:rPr>
          <w:rtl/>
          <w:cs/>
          <w:lang w:val="ar_AE" w:bidi="ar_AE"/>
        </w:rPr>
        <w:t xml:space="preserve">ثم اقتبس يسوع من إشعياء الذي قال: "هذا الشعب يكرمني بشفتيه، أما قلبه فمبتعد عني بعيدًا. فإن عبادتهم ليست حقيقية وليست أصيلة. فهم يعلِّمون أفكارًا من صُنع البشر كوصايا من الله، بينما يتجاهلون شريعة الله، ويبدلونها بتقاليدهم الخاصة." </w:t>
      </w:r>
    </w:p>
    <w:p>
      <w:pPr>
        <w:bidi/>
      </w:pPr>
      <w:r>
        <w:rPr>
          <w:rtl/>
          <w:cs/>
          <w:lang w:val="ar_AE" w:bidi="ar_AE"/>
        </w:rPr>
      </w:r>
      <w:r>
        <w:rPr>
          <w:rtl/>
          <w:cs/>
          <w:lang w:val="ar_AE" w:bidi="ar_AE"/>
        </w:rPr>
        <w:t>في نهاية التمثيل، اسأل الشخص الذي يؤدي دور يسوع: "بماذا تشعر أو تفكر؟" قد تسمع عبارات مثل: "أنا غاضب لأن هؤلاء الناس يعلمون أفكار من صُنع البشر كوصايا من الله" أو "أنا أحمي تلاميذي من هذا الدين الذي من صُنع الإنسان."</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 إلى نسخة صوتية من إنجيل مرقس ٧: ١–٨ من الترجمة الأسهل فهمًا لك.</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فأتى </w:t>
      </w:r>
      <w:r>
        <w:rPr>
          <w:b/>
          <w:rtl/>
          <w:cs/>
          <w:lang w:val="ar_AE" w:bidi="ar_AE"/>
        </w:rPr>
        <w:t>الفريسيون</w:t>
      </w:r>
      <w:r>
        <w:rPr>
          <w:rtl/>
          <w:cs/>
          <w:lang w:val="ar_AE" w:bidi="ar_AE"/>
        </w:rPr>
        <w:t xml:space="preserve"> و</w:t>
      </w:r>
      <w:r>
        <w:rPr>
          <w:b/>
          <w:rtl/>
          <w:cs/>
          <w:lang w:val="ar_AE" w:bidi="ar_AE"/>
        </w:rPr>
        <w:t>مُعَلِّمو الشريعة</w:t>
      </w:r>
      <w:r>
        <w:rPr>
          <w:rtl/>
          <w:cs/>
          <w:lang w:val="ar_AE" w:bidi="ar_AE"/>
        </w:rPr>
        <w:t xml:space="preserve"> لرؤية يسوع. أحيانًا تتم ترجمة تعبير "معلّمو الشريعة" إلى </w:t>
      </w:r>
      <w:r>
        <w:rPr>
          <w:b/>
          <w:rtl/>
          <w:cs/>
          <w:lang w:val="ar_AE" w:bidi="ar_AE"/>
        </w:rPr>
        <w:t>الكتبة</w:t>
      </w:r>
      <w:r>
        <w:rPr>
          <w:rtl/>
          <w:cs/>
          <w:lang w:val="ar_AE" w:bidi="ar_AE"/>
        </w:rPr>
        <w:t xml:space="preserve"> أو الأشخاص الذين كتبوا الشريعة: وهم كانوا باحثين وخبراء في تفسير الشريعة من الكتب المُقَدَّسة. وهؤلاء المُعَلِّمين لم يكتبوا التفسيرات، بل كانوا يحفظون هذه التفسيرات ويُعَلِّموها شفهيًا. لمزيد من المعلومات حول مصطلح </w:t>
      </w:r>
      <w:hyperlink r:id="rId33">
        <w:r>
          <w:rPr>
            <w:rtl/>
            <w:cs/>
            <w:lang w:val="ar_AE" w:bidi="ar_AE"/>
          </w:rPr>
          <w:rPr>
            <w:color w:val="0000EE"/>
            <w:u w:val="single"/>
          </w:rPr>
          <w:t>معلمو الشريعة</w:t>
        </w:r>
      </w:hyperlink>
      <w:r>
        <w:rPr>
          <w:rtl/>
          <w:cs/>
          <w:lang w:val="ar_AE" w:bidi="ar_AE"/>
        </w:rPr>
        <w:t>، راجع قاموس الكلمات الرئيسية واستخدم هنا نفس المصطلح الذي استخدمته في المقاطع الأخرى.</w:t>
      </w:r>
    </w:p>
    <w:p>
      <w:pPr>
        <w:bidi/>
      </w:pPr>
      <w:r>
        <w:rPr>
          <w:rtl/>
          <w:cs/>
          <w:lang w:val="ar_AE" w:bidi="ar_AE"/>
        </w:rPr>
      </w:r>
      <w:r>
        <w:rPr>
          <w:rtl/>
          <w:cs/>
          <w:lang w:val="ar_AE" w:bidi="ar_AE"/>
        </w:rPr>
        <w:t xml:space="preserve">ولقب "الفريسي" يعني "المنفصل." وقد كان يُنظر إلى </w:t>
      </w:r>
      <w:r>
        <w:rPr>
          <w:b/>
          <w:rtl/>
          <w:cs/>
          <w:lang w:val="ar_AE" w:bidi="ar_AE"/>
        </w:rPr>
        <w:t>الفريسيين</w:t>
      </w:r>
      <w:r>
        <w:rPr>
          <w:rtl/>
          <w:cs/>
          <w:lang w:val="ar_AE" w:bidi="ar_AE"/>
        </w:rPr>
        <w:t xml:space="preserve"> باعتبارهم أشخاصًا مؤثرين وأبرارًا بدرجة عالية. كما كانوا قدوة جيدة للناس، لأنهم كانوا مُكرَّسين لناموس الله. وكانوا يعترفون بالتقاليد والقوانين الدينية المكتوبة والشفهية. ومصطلح الفريسيين هو الاسم الذي يطلق على هذا النوع من القادة الدينيين. لمزيد من المعلومات عن مصطلح </w:t>
      </w:r>
      <w:hyperlink r:id="rId55">
        <w:r>
          <w:rPr>
            <w:rtl/>
            <w:cs/>
            <w:lang w:val="ar_AE" w:bidi="ar_AE"/>
          </w:rPr>
          <w:rPr>
            <w:color w:val="0000EE"/>
            <w:u w:val="single"/>
          </w:rPr>
          <w:t>فريسي</w:t>
        </w:r>
      </w:hyperlink>
      <w:r>
        <w:rPr>
          <w:rtl/>
          <w:cs/>
          <w:lang w:val="ar_AE" w:bidi="ar_AE"/>
        </w:rPr>
        <w:t xml:space="preserve"> ، راجع قاموس الكلمات الرئيسية واستخدم هنا نفس المصطلح الذي استخدمته في مقاطع أخرى.</w:t>
      </w:r>
    </w:p>
    <w:p>
      <w:pPr>
        <w:bidi/>
      </w:pPr>
      <w:r>
        <w:rPr>
          <w:rtl/>
          <w:cs/>
          <w:lang w:val="ar_AE" w:bidi="ar_AE"/>
        </w:rPr>
      </w:r>
      <w:r>
        <w:rPr>
          <w:rtl/>
          <w:cs/>
          <w:lang w:val="ar_AE" w:bidi="ar_AE"/>
        </w:rPr>
        <w:t xml:space="preserve">لقد سافر الفريسيون ومُعَلِّمو الشريعة من </w:t>
      </w:r>
      <w:r>
        <w:rPr>
          <w:b/>
          <w:rtl/>
          <w:cs/>
          <w:lang w:val="ar_AE" w:bidi="ar_AE"/>
        </w:rPr>
        <w:t>أورشليم</w:t>
      </w:r>
      <w:r>
        <w:rPr>
          <w:rtl/>
          <w:cs/>
          <w:lang w:val="ar_AE" w:bidi="ar_AE"/>
        </w:rPr>
        <w:t xml:space="preserve"> لرؤية يسوع. </w:t>
      </w:r>
      <w:hyperlink r:id="rId79">
        <w:r>
          <w:rPr>
            <w:rtl/>
            <w:cs/>
            <w:lang w:val="ar_AE" w:bidi="ar_AE"/>
          </w:rPr>
          <w:rPr>
            <w:color w:val="0000EE"/>
            <w:u w:val="single"/>
          </w:rPr>
          <w:t>أورشليم</w:t>
        </w:r>
      </w:hyperlink>
      <w:r>
        <w:rPr>
          <w:rtl/>
          <w:cs/>
          <w:lang w:val="ar_AE" w:bidi="ar_AE"/>
        </w:rPr>
        <w:t xml:space="preserve"> هو اسم العاصمة الدينية للشعب اليهودي. والمكان الرسمي الذي كان اليهود يذهبون إليه لتقديم الذبائح لله، أي الهيكل، كان يقع في أورشليم. كان هذا هو المكان الأكثر قدسية للشعب اليهودي، والمكان الذي يجتمع فيه قادة الشريعة الدينية اليهودية.</w:t>
      </w:r>
    </w:p>
    <w:p>
      <w:pPr>
        <w:bidi/>
      </w:pPr>
      <w:r>
        <w:rPr>
          <w:rtl/>
          <w:cs/>
          <w:lang w:val="ar_AE" w:bidi="ar_AE"/>
        </w:rPr>
      </w:r>
      <w:r>
        <w:rPr>
          <w:rtl/>
          <w:cs/>
          <w:lang w:val="ar_AE" w:bidi="ar_AE"/>
        </w:rPr>
        <w:t xml:space="preserve">لقد لاحظ الفريسيون أن </w:t>
      </w:r>
      <w:r>
        <w:rPr>
          <w:b/>
          <w:rtl/>
          <w:cs/>
          <w:lang w:val="ar_AE" w:bidi="ar_AE"/>
        </w:rPr>
        <w:t>التلاميذ</w:t>
      </w:r>
      <w:r>
        <w:rPr>
          <w:rtl/>
          <w:cs/>
          <w:lang w:val="ar_AE" w:bidi="ar_AE"/>
        </w:rPr>
        <w:t xml:space="preserve"> كانوا يأكلون دون أن يغسلوا أيديهم، كما هو متوقع حسب التقليد اليهودي. لمزيد من المعلومات عن </w:t>
      </w:r>
      <w:hyperlink r:id="rId54">
        <w:r>
          <w:rPr>
            <w:rtl/>
            <w:cs/>
            <w:lang w:val="ar_AE" w:bidi="ar_AE"/>
          </w:rPr>
          <w:rPr>
            <w:color w:val="0000EE"/>
            <w:u w:val="single"/>
          </w:rPr>
          <w:t>التلاميذ</w:t>
        </w:r>
      </w:hyperlink>
      <w:r>
        <w:rPr>
          <w:rtl/>
          <w:cs/>
          <w:lang w:val="ar_AE" w:bidi="ar_AE"/>
        </w:rPr>
        <w:t>، راجع قاموس الكلمات الرئيسية واستخدم هنا نفس المصطلح الذي استخدمته للإشارة إلى "التلاميذ" في جميع أنحاء إنجيل مرقس.</w:t>
      </w:r>
    </w:p>
    <w:p>
      <w:pPr>
        <w:bidi/>
      </w:pPr>
      <w:r>
        <w:rPr>
          <w:rtl/>
          <w:cs/>
          <w:lang w:val="ar_AE" w:bidi="ar_AE"/>
        </w:rPr>
      </w:r>
      <w:r>
        <w:rPr>
          <w:rtl/>
          <w:cs/>
          <w:lang w:val="ar_AE" w:bidi="ar_AE"/>
        </w:rPr>
        <w:t xml:space="preserve">يشرح مرقس أن الفريسيين وجميع اليهود لا يأكلون إلا إذا كانوا يغسلون أيديهم. يشير مصطلح </w:t>
      </w:r>
      <w:r>
        <w:rPr>
          <w:b/>
          <w:rtl/>
          <w:cs/>
          <w:lang w:val="ar_AE" w:bidi="ar_AE"/>
        </w:rPr>
        <w:t>اليهود</w:t>
      </w:r>
      <w:r>
        <w:rPr>
          <w:rtl/>
          <w:cs/>
          <w:lang w:val="ar_AE" w:bidi="ar_AE"/>
        </w:rPr>
        <w:t xml:space="preserve"> إلى مجموعة الناس الذين ينحدرون من نسل إسحاق ابن إبراهيم. وهذه هي الجماعة التي قطع الله معها العهد ليمنحهم أرض إسرائيل. وقد بدأوا يُسمون يهودًا، 500 عام قبل يسوع، عندما تم احتلالهم من قِبَل جيوش العدو وسُبوا إلى بلد أخرى. لقد كانوا يسمون أنفسهم يهودًا للحفاظ على هويتهم كشعب الله المختار. و"اليهود" هم مجموعة عرقية (أحفاد إسحاق) وكذلك مجموعة من الناس الذين يمارسون الديانة اليهودية. في هذه القصة، يقول مرقس إن اليهود كانوا يغسلون أيديهم دائمًا قبل أن يأكلوا. ربما تعتبر هذه مبالغة بأن نقول أن معظم اليهود، إذا كانوا يتبعون الطقوس الدينية للفريسيين ومعلمي الشريعة، سيغسلون أيديهم.</w:t>
      </w:r>
    </w:p>
    <w:p>
      <w:pPr>
        <w:bidi/>
      </w:pPr>
      <w:r>
        <w:rPr>
          <w:rtl/>
          <w:cs/>
          <w:lang w:val="ar_AE" w:bidi="ar_AE"/>
        </w:rPr>
      </w:r>
      <w:r>
        <w:rPr>
          <w:rtl/>
          <w:cs/>
          <w:lang w:val="ar_AE" w:bidi="ar_AE"/>
        </w:rPr>
        <w:t xml:space="preserve">توقفوا هنا وناقشوا أي كلمة ستستخدمون للإشارة إلى </w:t>
      </w:r>
      <w:r>
        <w:rPr>
          <w:b/>
          <w:rtl/>
          <w:cs/>
          <w:lang w:val="ar_AE" w:bidi="ar_AE"/>
        </w:rPr>
        <w:t>اليهود</w:t>
      </w:r>
      <w:r>
        <w:rPr>
          <w:rtl/>
          <w:cs/>
          <w:lang w:val="ar_AE" w:bidi="ar_AE"/>
        </w:rPr>
        <w:t xml:space="preserve">. لمزيد من المعلومات عن </w:t>
      </w:r>
      <w:hyperlink r:id="rId80">
        <w:r>
          <w:rPr>
            <w:rtl/>
            <w:cs/>
            <w:lang w:val="ar_AE" w:bidi="ar_AE"/>
          </w:rPr>
          <w:rPr>
            <w:color w:val="0000EE"/>
            <w:u w:val="single"/>
          </w:rPr>
          <w:t>اليهود</w:t>
        </w:r>
      </w:hyperlink>
      <w:r>
        <w:rPr>
          <w:rtl/>
          <w:cs/>
          <w:lang w:val="ar_AE" w:bidi="ar_AE"/>
        </w:rPr>
        <w:t>، راجع قاموس الكلمات الرئيسية واستخدم هنا نفس المصطلح الذي استخدمته في مقاطع أخرى. أوقفوا سماع هذا التسجيل الصوتي هنا.</w:t>
      </w:r>
    </w:p>
    <w:p>
      <w:pPr>
        <w:bidi/>
      </w:pPr>
      <w:r>
        <w:rPr>
          <w:rtl/>
          <w:cs/>
          <w:lang w:val="ar_AE" w:bidi="ar_AE"/>
        </w:rPr>
      </w:r>
      <w:r>
        <w:rPr>
          <w:rtl/>
          <w:cs/>
          <w:lang w:val="ar_AE" w:bidi="ar_AE"/>
        </w:rPr>
        <w:t xml:space="preserve">أجاب يسوع على توبيخ الفريسيين باقتباس من إشعياء. يقول يسوع إن </w:t>
      </w:r>
      <w:hyperlink r:id="rId81">
        <w:r>
          <w:rPr>
            <w:rtl/>
            <w:cs/>
            <w:lang w:val="ar_AE" w:bidi="ar_AE"/>
          </w:rPr>
          <w:rPr>
            <w:color w:val="0000EE"/>
            <w:u w:val="single"/>
          </w:rPr>
          <w:t>إشعياء</w:t>
        </w:r>
      </w:hyperlink>
      <w:r>
        <w:rPr>
          <w:rtl/>
          <w:cs/>
          <w:lang w:val="ar_AE" w:bidi="ar_AE"/>
        </w:rPr>
        <w:t xml:space="preserve"> كان محقًا عندما تنبأ عن </w:t>
      </w:r>
      <w:r>
        <w:rPr>
          <w:b/>
          <w:rtl/>
          <w:cs/>
          <w:lang w:val="ar_AE" w:bidi="ar_AE"/>
        </w:rPr>
        <w:t>رياء</w:t>
      </w:r>
      <w:r>
        <w:rPr>
          <w:rtl/>
          <w:cs/>
          <w:lang w:val="ar_AE" w:bidi="ar_AE"/>
        </w:rPr>
        <w:t xml:space="preserve"> الشعب. وإشعياء هو نبي يهودي كان قد تنبأ لليهود، شعب الله، قبل أكثر من 700 عام من زمن يسوع. ولقد حذر إشعياء شعب الله من أنهم سينهزمون أمام العدو ويؤخذون من أرضهم إذا لم يتبعوا الله. كما تنبأ بأنهم سوف يخلصون من سبيهم ويرجعون إلى الأرض. وقد تنبأ بأن مخلصًا سوف يأتي ليخلصهم. في هذه الحالة، اقتبس يسوع من إشعياء ليُظهر أن الله يهتم بما هو داخل قلب الإنسان أكثر من اهتمامه بالقواعد (التقاليد) التي يتبعها. استخدم نفس الكلمة للإشارة إلى </w:t>
      </w:r>
      <w:r>
        <w:rPr>
          <w:b/>
          <w:rtl/>
          <w:cs/>
          <w:lang w:val="ar_AE" w:bidi="ar_AE"/>
        </w:rPr>
        <w:t>نبوة</w:t>
      </w:r>
      <w:r>
        <w:rPr>
          <w:rtl/>
          <w:cs/>
          <w:lang w:val="ar_AE" w:bidi="ar_AE"/>
        </w:rPr>
        <w:t xml:space="preserve"> و</w:t>
      </w:r>
      <w:r>
        <w:rPr>
          <w:b/>
          <w:rtl/>
          <w:cs/>
          <w:lang w:val="ar_AE" w:bidi="ar_AE"/>
        </w:rPr>
        <w:t>رياء</w:t>
      </w:r>
      <w:r>
        <w:rPr>
          <w:rtl/>
          <w:cs/>
          <w:lang w:val="ar_AE" w:bidi="ar_AE"/>
        </w:rPr>
        <w:t xml:space="preserve"> كما فعلت في الفقرات السابقة، وتذكر أن تعبيري </w:t>
      </w:r>
      <w:hyperlink r:id="rId82">
        <w:r>
          <w:rPr>
            <w:rtl/>
            <w:cs/>
            <w:lang w:val="ar_AE" w:bidi="ar_AE"/>
          </w:rPr>
          <w:rPr>
            <w:color w:val="0000EE"/>
            <w:u w:val="single"/>
          </w:rPr>
          <w:t>نبوة</w:t>
        </w:r>
      </w:hyperlink>
      <w:r>
        <w:rPr>
          <w:rtl/>
          <w:cs/>
          <w:lang w:val="ar_AE" w:bidi="ar_AE"/>
        </w:rPr>
        <w:t xml:space="preserve"> و</w:t>
      </w:r>
      <w:hyperlink r:id="rId83">
        <w:r>
          <w:rPr>
            <w:rtl/>
            <w:cs/>
            <w:lang w:val="ar_AE" w:bidi="ar_AE"/>
          </w:rPr>
          <w:rPr>
            <w:color w:val="0000EE"/>
            <w:u w:val="single"/>
          </w:rPr>
          <w:t>رياء</w:t>
        </w:r>
      </w:hyperlink>
      <w:r>
        <w:rPr>
          <w:rtl/>
          <w:cs/>
          <w:lang w:val="ar_AE" w:bidi="ar_AE"/>
        </w:rPr>
        <w:t xml:space="preserve"> موجودان في قاموس الكلمات الرئيسية.</w:t>
      </w:r>
    </w:p>
    <w:p>
      <w:pPr>
        <w:bidi/>
      </w:pPr>
      <w:r>
        <w:rPr>
          <w:rtl/>
          <w:cs/>
          <w:lang w:val="ar_AE" w:bidi="ar_AE"/>
        </w:rPr>
      </w:r>
      <w:r>
        <w:rPr>
          <w:rtl/>
          <w:cs/>
          <w:lang w:val="ar_AE" w:bidi="ar_AE"/>
        </w:rPr>
        <w:t xml:space="preserve">يتحدث يسوع عن التمسك </w:t>
      </w:r>
      <w:r>
        <w:rPr>
          <w:b/>
          <w:rtl/>
          <w:cs/>
          <w:lang w:val="ar_AE" w:bidi="ar_AE"/>
        </w:rPr>
        <w:t>بتقليد الناس</w:t>
      </w:r>
      <w:r>
        <w:rPr>
          <w:rtl/>
          <w:cs/>
          <w:lang w:val="ar_AE" w:bidi="ar_AE"/>
        </w:rPr>
        <w:t xml:space="preserve"> أو </w:t>
      </w:r>
      <w:r>
        <w:rPr>
          <w:b/>
          <w:rtl/>
          <w:cs/>
          <w:lang w:val="ar_AE" w:bidi="ar_AE"/>
        </w:rPr>
        <w:t>تقليد الشيوخ</w:t>
      </w:r>
      <w:r>
        <w:rPr>
          <w:rtl/>
          <w:cs/>
          <w:lang w:val="ar_AE" w:bidi="ar_AE"/>
        </w:rPr>
        <w:t xml:space="preserve"> ويشير هذا إلى التقليد الشفهي الذي ينقله الكتبة إلى الشعب ويخبرونهم أن عليهم اتباعه. وقد دعاه يسوع "تقليد الناس" ليُظهر الفرق بين هذه الوصايا والوصايا الأكثر أهمية التي يريد الله من الناس أن يتبعوها.</w:t>
      </w:r>
    </w:p>
    <w:p>
      <w:pPr>
        <w:bidi/>
      </w:pPr>
      <w:r>
        <w:rPr>
          <w:rtl/>
          <w:cs/>
          <w:lang w:val="ar_AE" w:bidi="ar_AE"/>
        </w:rPr>
      </w:r>
      <w:r>
        <w:rPr>
          <w:rtl/>
          <w:cs/>
          <w:lang w:val="ar_AE" w:bidi="ar_AE"/>
        </w:rPr>
        <w:t xml:space="preserve">توقفوا هنا وناقشوا أي مصطلح ستستخدمون للإشارة إلى </w:t>
      </w:r>
      <w:r>
        <w:rPr>
          <w:b/>
          <w:rtl/>
          <w:cs/>
          <w:lang w:val="ar_AE" w:bidi="ar_AE"/>
        </w:rPr>
        <w:t>تقليد الشيوخ</w:t>
      </w:r>
      <w:r>
        <w:rPr>
          <w:rtl/>
          <w:cs/>
          <w:lang w:val="ar_AE" w:bidi="ar_AE"/>
        </w:rPr>
        <w:t>.</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7:9–13</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في هذه الخطوة، استمع إلى مرقس 7: 9–13 وضعها في قلبك.</w:t>
      </w:r>
    </w:p>
    <w:p>
      <w:pPr>
        <w:bidi/>
      </w:pPr>
      <w:r>
        <w:rPr>
          <w:rtl/>
          <w:cs/>
          <w:lang w:val="ar_AE" w:bidi="ar_AE"/>
        </w:rPr>
      </w:r>
      <w:r>
        <w:rPr>
          <w:rtl/>
          <w:cs/>
          <w:lang w:val="ar_AE" w:bidi="ar_AE"/>
        </w:rPr>
        <w:t>استمع إلى نسخة صوتية من مرقس 7: 9–13 ثلاث مرات من ثلاث ترجمات صوتية مختلفة، إن أمكن. ثم كمجموعة قوموا بمناقشة الأسئلة التالية:</w:t>
      </w:r>
    </w:p>
    <w:p>
      <w:pPr>
        <w:pStyle w:val="ListNumber"/>
        <w:numPr>
          <w:ilvl w:val="0"/>
          <w:numId w:val="35"/>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 في هذا المقطع؟</w:t>
      </w:r>
    </w:p>
    <w:p>
      <w:pPr>
        <w:pStyle w:val="ListNumber"/>
        <w:bidi/>
        <w:spacing w:line="240" w:lineRule="auto"/>
        <w:ind w:left="720"/>
      </w:pPr>
      <w:r>
        <w:rPr>
          <w:rtl/>
          <w:cs/>
          <w:lang w:val="ar_AE" w:bidi="ar_AE"/>
        </w:rPr>
      </w:r>
      <w:r>
        <w:rPr>
          <w:rtl/>
          <w:cs/>
          <w:lang w:val="ar_AE" w:bidi="ar_AE"/>
        </w:rPr>
        <w:t>ماذا يخبرنا هذا المقطع عن الله أو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 إلى نسخة صوتية من إنجيل مرقس7 : 9 - 13 من الترجمة الأكثر سهولة وفهمًا.</w:t>
      </w:r>
    </w:p>
    <w:p>
      <w:pPr>
        <w:bidi/>
      </w:pPr>
      <w:r>
        <w:rPr>
          <w:rtl/>
          <w:cs/>
          <w:lang w:val="ar_AE" w:bidi="ar_AE"/>
        </w:rPr>
      </w:r>
      <w:r>
        <w:rPr>
          <w:rtl/>
          <w:cs/>
          <w:lang w:val="ar_AE" w:bidi="ar_AE"/>
        </w:rPr>
        <w:t xml:space="preserve">في المقطع السابق، قال يسوع للقادة الدينيين إن وصايا الله أهم من التقاليد الشفوية التي أضافها القادة الدينيون وجعلوا الناس يتبعونها. في هذا المقطع، يقدم مرقس المزيد من الكلمات التي قالها يسوع للفريسيين ومعلّمي الشريعة، ويعطي مثالاً محددًا يوضح كيف أن تقاليد الناس تتعارض في الواقع مع وصايا الله </w:t>
      </w:r>
    </w:p>
    <w:p>
      <w:pPr>
        <w:bidi/>
      </w:pPr>
      <w:r>
        <w:rPr>
          <w:rtl/>
          <w:cs/>
          <w:lang w:val="ar_AE" w:bidi="ar_AE"/>
        </w:rPr>
      </w:r>
      <w:r>
        <w:rPr>
          <w:rtl/>
          <w:cs/>
          <w:lang w:val="ar_AE" w:bidi="ar_AE"/>
        </w:rPr>
        <w:t>قال يسوع: "حَسَنًا! رَفَضْتُمْ وَصِيَّةَ اللهِ لِتَحْفَظُوا تَقْلِيدَكُمْ!" لقد كانت نبرة يسوع هنا ساخرة ليُظهر أن الفريسيين ومعلّمي الناموس يجدون طرقًا ماكرة ليعصوا وصايا الله حتى يحافظوا على تقليدهم الذي هو من صنع البشر. لقد استخدم يسوع مثالًِا من شريعة موسى عن إكرام الوالدين ليُيبيّن أن الشرائع الشفوية للقادة الدينيين سمحت للناس بأن يتجنبوا إكرام والديهم. لقد ذكر موسى إكرام الوالدين مرتين في العهد القديم:</w:t>
      </w:r>
    </w:p>
    <w:p>
      <w:pPr>
        <w:bidi/>
      </w:pPr>
      <w:r>
        <w:rPr>
          <w:rtl/>
          <w:cs/>
          <w:lang w:val="ar_AE" w:bidi="ar_AE"/>
        </w:rPr>
      </w:r>
      <w:r>
        <w:rPr>
          <w:rtl/>
          <w:cs/>
          <w:lang w:val="ar_AE" w:bidi="ar_AE"/>
        </w:rPr>
        <w:t>كانت المرة الأولى التي يذكر فيها موسى إكرام الوالدين في الوصية الخامسة، والتي تنص على أنه على الناس إكرام والديهم لكي يكونوا طوال الأعمار. والمرة الثانية التي يذكر فيها موسى هذه الوصية عندما قال إن من لا يُكرم والديه يجب أن يُقتل.</w:t>
      </w:r>
    </w:p>
    <w:p>
      <w:pPr>
        <w:bidi/>
      </w:pPr>
      <w:r>
        <w:rPr>
          <w:rtl/>
          <w:cs/>
          <w:lang w:val="ar_AE" w:bidi="ar_AE"/>
        </w:rPr>
      </w:r>
      <w:r>
        <w:rPr>
          <w:rtl/>
          <w:cs/>
          <w:lang w:val="ar_AE" w:bidi="ar_AE"/>
        </w:rPr>
        <w:t xml:space="preserve">إن تكريم شخص يعني إظهار الاحترام له. يمكن أن يُكرم الإنسان أباه أو أمه بطرق عديدة، فيمكن أن يُكرَّمهم بطريقة عملية بتقديم أشياء لهم مثل المال أو الطعام، أو بطرق أخرى مثل المعاملة باللطف وتقديم المساعدة. كان على كل شعب إسرائيل أن يطيع ويحفظ هذه الوصية التي أعطاها الله لموسى. لقد كان إكرام الشخص لأباه وأمه أمر شديد الأهمية. فالعواقب لمن لا يحترم والديه ويكرمهم كانت خطيرة. لقد نصّت شريعة موسى على أن يُقتل الشخص إذا عصى هذه الوصية. تستخدم بعض الترجمات هذا المصطلح، "كُلُّ إِنْسَانٍ سَبَّ أَبَاهُ أَوْ أُمَّهُ فَإِنَّهُ يُقْتَلُ." وكلمة سبَّ لا تعني أن يلعن الشخص، ولكن معناها هو إهانة الشخص أو التكّلم عنه بطريقة سيئة. </w:t>
      </w:r>
    </w:p>
    <w:p>
      <w:pPr>
        <w:bidi/>
      </w:pPr>
      <w:r>
        <w:rPr>
          <w:rtl/>
          <w:cs/>
          <w:lang w:val="ar_AE" w:bidi="ar_AE"/>
        </w:rPr>
      </w:r>
      <w:r>
        <w:rPr>
          <w:rtl/>
          <w:cs/>
          <w:lang w:val="ar_AE" w:bidi="ar_AE"/>
        </w:rPr>
        <w:t>توقفوا هنا وناقشوا هذا السؤال كمجموعة: من تُكرّمون في ثقافتكم، وكيف تُظهرون هذا التكريم؟ (أوقفوا هذا التسجيل الآن)</w:t>
      </w:r>
    </w:p>
    <w:p>
      <w:pPr>
        <w:bidi/>
      </w:pPr>
      <w:r>
        <w:rPr>
          <w:rtl/>
          <w:cs/>
          <w:lang w:val="ar_AE" w:bidi="ar_AE"/>
        </w:rPr>
      </w:r>
      <w:r>
        <w:rPr>
          <w:rtl/>
          <w:cs/>
          <w:lang w:val="ar_AE" w:bidi="ar_AE"/>
        </w:rPr>
        <w:t>ثم يكمل يسوع كلامه للفريسيين ومعلّمي الشريعة بأن تعليمهم يختلف تمامًا عن شريعة موسى. فهم يُعلِّمون تقاليد البشر ويعطونها سلطانًا أعظم من وصيّة الله. لم يكتفِ الفريسيون بتجاهلهم هم لوصايا الله، بل علّموا الآخرين أن يفعلوا مثلهم. كان القادة الدينيون يقولون للناس أنه ليس عليهم مساعدة والديهم في حالة أنهم نذروا ما كانوا سيقدّمونه لوالديهم كقربان لله. ويشير يسوع إلى نوع خاص من النذور يُسمى "قُربان". إن كلمة "قربان" تأتي من الكلمة العبرية الأصلية والتي تعني "عطيّة مُخصّصة لله أو تقدمة". عندما يقدّم الناس هذا النوع من التقدّمات، فإنهم قد نذروا أيضًا هذه التقدّمات لتكون مُقَدَّسة لله ولا يمكن استعادتها منه. وقد كان هذا نذرًا جادًا للغاية. هناك عواقب خطيرة إذا كسر أحدهم النذر بأن يُعطي التقدمة لشخص آخر. مع أن الشيء كان مُكرّسًا لله، إلا أن الشخص لم يكن مضطرًا أن يقدمه كتقدمة، بل كان يمكنه الاحتفاظ به لنفسه. كان يسوع يقول إن الفريسيين صنعوا هذه النذور بدوافع أنانية، ليحتفظوا بالأشياء لأنفسهم ويتجنّبوا مساعدة والديهم.</w:t>
      </w:r>
    </w:p>
    <w:p>
      <w:pPr>
        <w:bidi/>
      </w:pPr>
      <w:r>
        <w:rPr>
          <w:rtl/>
          <w:cs/>
          <w:lang w:val="ar_AE" w:bidi="ar_AE"/>
        </w:rPr>
      </w:r>
      <w:r>
        <w:rPr>
          <w:rtl/>
          <w:cs/>
          <w:lang w:val="ar_AE" w:bidi="ar_AE"/>
        </w:rPr>
        <w:t>في الواقع، إذا قدَّم أحدهم هذه العطايا لله في هذا النوع الخاص من النذور، فلا "يَنبغي" أن يعطيها لوالديه، حتى لو كان والداه محتاجَين إليها، لأن ذلك يُعتَبَر كسرًا لنذره مع الله.، ويَحظُر على الشخص أن يفعل أي شيء ليساعد. هذا ليس مُبالغة، فقد كان يمكن للشخص أن يتجنّب حتى مساعدة والديه أو معاملتهما بلطف بحجّة أن عليه واجبات دينية.</w:t>
      </w:r>
    </w:p>
    <w:p>
      <w:pPr>
        <w:bidi/>
      </w:pPr>
      <w:r>
        <w:rPr>
          <w:rtl/>
          <w:cs/>
          <w:lang w:val="ar_AE" w:bidi="ar_AE"/>
        </w:rPr>
      </w:r>
      <w:r>
        <w:rPr>
          <w:rtl/>
          <w:cs/>
          <w:lang w:val="ar_AE" w:bidi="ar_AE"/>
        </w:rPr>
        <w:t>من الصحيح أن كسر الوعد مع الله لم يكن أمرًا مقبولًا عندما يقدِّم الشخص هذا النوع من النذور كتقدمة. ومن الصحيح أيضًا أن الله يجب أن يكون أهم بالنسبة لنا من أي شخص آخر، بما في ذلك والدينا. ولكن، يقول يسوع هنا إنه ليس من الصواب استخدام وصية من ناموس الله لكسر وصية أخرى من وصاياه. ليس هذا هو القصد لاستخدام ناموس الله. كان يسوع يقول للفريسيين ومعلمي الشريعة إن تقاليدهم تجعل الناس يعصون كلمة الله. ويُكمل يسوع قائلاً إن هذا مجرد مثال واحد من بين أساليب أخرى كثيرة بها يجعل القادة الدينيون الناس يعصون وصايا الناموس.</w:t>
      </w:r>
    </w:p>
    <w:p>
      <w:pPr>
        <w:bidi/>
      </w:pPr>
      <w:r>
        <w:rPr>
          <w:rtl/>
          <w:cs/>
          <w:lang w:val="ar_AE" w:bidi="ar_AE"/>
        </w:rPr>
      </w:r>
      <w:r>
        <w:rPr>
          <w:rtl/>
          <w:cs/>
          <w:lang w:val="ar_AE" w:bidi="ar_AE"/>
        </w:rPr>
        <w:t>توقّفوا هنا وناقشوا هذا السؤال كمجموعة: أعطوا أمثلة من ثقافتكم عن مواقف يقوم فيها القادة الدينيون بتحريف نواميسهم حتى يستفيدوا هم أنفسهم.</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نسخة صوتية من إنجيل مرقس ٧: ٩–١٣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يقوم الفريق بتصوير هذا المقطع بصرياً.</w:t>
      </w:r>
    </w:p>
    <w:p>
      <w:pPr>
        <w:bidi/>
      </w:pPr>
      <w:r>
        <w:rPr>
          <w:rtl/>
          <w:cs/>
          <w:lang w:val="ar_AE" w:bidi="ar_AE"/>
        </w:rPr>
      </w:r>
      <w:r>
        <w:rPr>
          <w:rtl/>
          <w:cs/>
          <w:lang w:val="ar_AE" w:bidi="ar_AE"/>
        </w:rPr>
        <w:t>يحتوي هذا المقطع على مشهد واحد.</w:t>
      </w:r>
    </w:p>
    <w:p>
      <w:pPr>
        <w:bidi/>
      </w:pPr>
      <w:r>
        <w:rPr>
          <w:rtl/>
          <w:cs/>
          <w:lang w:val="ar_AE" w:bidi="ar_AE"/>
        </w:rPr>
      </w:r>
      <w:r>
        <w:rPr>
          <w:b/>
          <w:rtl/>
          <w:cs/>
          <w:lang w:val="ar_AE" w:bidi="ar_AE"/>
        </w:rPr>
        <w:t>في هذا المشهد،</w:t>
      </w:r>
      <w:r>
        <w:rPr>
          <w:rtl/>
          <w:cs/>
          <w:lang w:val="ar_AE" w:bidi="ar_AE"/>
        </w:rPr>
        <w:t xml:space="preserve"> يواصل يسوع توبيخ الفريسيين ومعلمي الشريعة، ويعطيهم مثالًا محددًا على الطريقة التي يبتكرون بها وسائل للتحايل على وصية الله ليتمسكوا بتقاليدهم الخاصة.</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الفريسيون</w:t>
      </w:r>
    </w:p>
    <w:p>
      <w:pPr>
        <w:pStyle w:val="ListBullet"/>
        <w:bidi/>
        <w:spacing w:line="240" w:lineRule="auto"/>
        <w:ind w:left="720"/>
      </w:pPr>
      <w:r>
        <w:rPr>
          <w:rtl/>
          <w:cs/>
          <w:lang w:val="ar_AE" w:bidi="ar_AE"/>
        </w:rPr>
      </w:r>
      <w:r>
        <w:rPr>
          <w:rtl/>
          <w:cs/>
          <w:lang w:val="ar_AE" w:bidi="ar_AE"/>
        </w:rPr>
        <w:t>معلّمو الشريعة</w:t>
      </w:r>
    </w:p>
    <w:p>
      <w:pPr>
        <w:pStyle w:val="ListBullet"/>
        <w:bidi/>
        <w:spacing w:line="240" w:lineRule="auto"/>
        <w:ind w:left="720"/>
      </w:pPr>
      <w:r>
        <w:rPr>
          <w:rtl/>
          <w:cs/>
          <w:lang w:val="ar_AE" w:bidi="ar_AE"/>
        </w:rPr>
      </w:r>
      <w:r>
        <w:rPr>
          <w:rtl/>
          <w:cs/>
          <w:lang w:val="ar_AE" w:bidi="ar_AE"/>
        </w:rPr>
        <w:t>موسى (الذي أعطى شريعة الله)</w:t>
      </w:r>
    </w:p>
    <w:p>
      <w:pPr>
        <w:pStyle w:val="ListBullet"/>
        <w:bidi/>
        <w:spacing w:line="240" w:lineRule="auto"/>
        <w:ind w:left="720"/>
      </w:pPr>
      <w:r>
        <w:rPr>
          <w:rtl/>
          <w:cs/>
          <w:lang w:val="ar_AE" w:bidi="ar_AE"/>
        </w:rPr>
      </w:r>
      <w:r>
        <w:rPr>
          <w:rtl/>
          <w:cs/>
          <w:lang w:val="ar_AE" w:bidi="ar_AE"/>
        </w:rPr>
        <w:t>الأبناء الذين يرفضون مساعدة والديهم (كما في المثال الذي يقدمه يسوع)</w:t>
      </w:r>
    </w:p>
    <w:p>
      <w:pPr>
        <w:bidi/>
      </w:pPr>
      <w:r>
        <w:rPr>
          <w:rtl/>
          <w:cs/>
          <w:lang w:val="ar_AE" w:bidi="ar_AE"/>
        </w:rPr>
      </w:r>
      <w:r>
        <w:rPr>
          <w:rtl/>
          <w:cs/>
          <w:lang w:val="ar_AE" w:bidi="ar_AE"/>
        </w:rPr>
        <w:t xml:space="preserve">ينبغي على المجموعة أن تنتبه لهذه الأجزاء في سياق المقطع: يواصل يسوع الحديث مع الفريسيين ومعلمي الشريعة، فيخبرهم أنهم يعصون شريعة الله ليتمموا تقاليدهم الخاصة. ويعطيهم مثالًا، إذ قال موسى في الوصايا العشر: "أكرِمْ أباكَ وأُمَّكَ". وقال في موضع آخر من كتاباته: "ومَنْ يَشتُمُ أبًا أو أُمًّا فليَمُتْ موتًا". </w:t>
      </w:r>
    </w:p>
    <w:p>
      <w:pPr>
        <w:bidi/>
      </w:pPr>
      <w:r>
        <w:rPr>
          <w:rtl/>
          <w:cs/>
          <w:lang w:val="ar_AE" w:bidi="ar_AE"/>
        </w:rPr>
      </w:r>
      <w:r>
        <w:rPr>
          <w:rtl/>
          <w:cs/>
          <w:lang w:val="ar_AE" w:bidi="ar_AE"/>
        </w:rPr>
        <w:t>ولكن يسوع يقول: "وأمّا أنتُمْ فتقولونَ: إنْ قالَ إنسانٌ لأبيهِ أو أُمِّهِ: قُربانٌ، أيْ هَديَّةٌ، هو الّذي تنتَفِعُ بهِ مِنّي". ويُكمِّل يسوع كلامه قائلًا: "فلا تدَعونَهُ في ما بَعدُ يَفعَلُ شَيئًا لأبيهِ أو أُمِّهِ. مُبطِلينَ كلامَ اللهِ بتقليدِكُمُ الّذي سلَّمتُموهُ". لقد سمحت هذه التقاليد للناس، سواء كانوا غاضبين من والديهم أو طماعين، أن يعلنوا ممتلكاتهم مكرسة لله. ومع ذلك، لم يكن هذا يعني أن يأخذ الشخص ممتلكاته إلى الهيكل كذبيحة، ولا أنه لا يستطيع أن يستخدمها لنفسه؛ بل كان كل ما في الأمر أنه لا يحق له أن يعطيها لوالديه، بل كان ممنوعًا من ذلك.</w:t>
      </w:r>
    </w:p>
    <w:p>
      <w:pPr>
        <w:bidi/>
      </w:pPr>
      <w:r>
        <w:rPr>
          <w:rtl/>
          <w:cs/>
          <w:lang w:val="ar_AE" w:bidi="ar_AE"/>
        </w:rPr>
      </w:r>
      <w:r>
        <w:rPr>
          <w:rtl/>
          <w:cs/>
          <w:lang w:val="ar_AE" w:bidi="ar_AE"/>
        </w:rPr>
        <w:t>مثل هذه التقاليد، كما يوضح يسوع، تجعل الناس يعصون شريعة الله وتقودهم بعيدًا عما قصده الله. ففي هذه الحالة، أوضح الله من خلال الشريعة التي أعطاها لموسى أهمية العناية بالأب والأم عندما يعجزان عن رعاية نفسيهما. أما التقليد الشفهي الذي وضعه الناس فقد سمح لهم بأن يتصرفوا بأنانية ويهملوا والديهم. وعندما نكرس أنفسنا لله، يشمل هذا الالتزام رعايتنا لعائلاتنا، وللمحتاجين، بل ولأعدائنا. ويؤكد يسوع أنه يجب أن نهتم دائمًا بالمحتاجين، لأنه إن لم نهتم بالآخرين فنحن في الحقيقة لا نطيع الله.</w:t>
      </w:r>
    </w:p>
    <w:p>
      <w:pPr>
        <w:bidi/>
      </w:pPr>
      <w:r>
        <w:rPr>
          <w:rtl/>
          <w:cs/>
          <w:lang w:val="ar_AE" w:bidi="ar_AE"/>
        </w:rPr>
      </w:r>
      <w:r>
        <w:rPr>
          <w:rtl/>
          <w:cs/>
          <w:lang w:val="ar_AE" w:bidi="ar_AE"/>
        </w:rPr>
        <w:t>ويختم يسوع بالقول إن هناك أمثلة أخرى كثيرة تبطل فيها القيادات الدينية وصايا الله بسبب تقاليدهم.</w:t>
      </w:r>
    </w:p>
    <w:p>
      <w:pPr>
        <w:bidi/>
      </w:pPr>
      <w:r>
        <w:rPr>
          <w:rtl/>
          <w:cs/>
          <w:lang w:val="ar_AE" w:bidi="ar_AE"/>
        </w:rPr>
      </w:r>
      <w:r>
        <w:rPr>
          <w:rtl/>
          <w:cs/>
          <w:lang w:val="ar_AE" w:bidi="ar_AE"/>
        </w:rPr>
        <w:t>والآن، يتعين على المجموعة رسم مشاهد المقطع وما يجري فيه من أحداث على لوحة، أو ترسم صورًا، أو أن تستخدم أشياء ملموسة للتصوير المرئي.</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 إلى نسخة صوتية من إنجيل مرقس7 : 9 - 13 من الترجمة الأكثر فهمًا لك.</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تتكون هذه القصة من مشهد واحد،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الفريسيون</w:t>
      </w:r>
    </w:p>
    <w:p>
      <w:pPr>
        <w:pStyle w:val="ListBullet"/>
        <w:bidi/>
        <w:spacing w:line="240" w:lineRule="auto"/>
        <w:ind w:left="720"/>
      </w:pPr>
      <w:r>
        <w:rPr>
          <w:rtl/>
          <w:cs/>
          <w:lang w:val="ar_AE" w:bidi="ar_AE"/>
        </w:rPr>
      </w:r>
      <w:r>
        <w:rPr>
          <w:rtl/>
          <w:cs/>
          <w:lang w:val="ar_AE" w:bidi="ar_AE"/>
        </w:rPr>
        <w:t>معلّمو الشريعة</w:t>
      </w:r>
    </w:p>
    <w:p>
      <w:pPr>
        <w:pStyle w:val="ListBullet"/>
        <w:bidi/>
        <w:spacing w:line="240" w:lineRule="auto"/>
        <w:ind w:left="720"/>
      </w:pPr>
      <w:r>
        <w:rPr>
          <w:rtl/>
          <w:cs/>
          <w:lang w:val="ar_AE" w:bidi="ar_AE"/>
        </w:rPr>
      </w:r>
      <w:r>
        <w:rPr>
          <w:rtl/>
          <w:cs/>
          <w:lang w:val="ar_AE" w:bidi="ar_AE"/>
        </w:rPr>
        <w:t>موسى (الذي أعطى شريعة الله)</w:t>
      </w:r>
    </w:p>
    <w:p>
      <w:pPr>
        <w:pStyle w:val="ListBullet"/>
        <w:bidi/>
        <w:spacing w:line="240" w:lineRule="auto"/>
        <w:ind w:left="720"/>
      </w:pPr>
      <w:r>
        <w:rPr>
          <w:rtl/>
          <w:cs/>
          <w:lang w:val="ar_AE" w:bidi="ar_AE"/>
        </w:rPr>
      </w:r>
      <w:r>
        <w:rPr>
          <w:rtl/>
          <w:cs/>
          <w:lang w:val="ar_AE" w:bidi="ar_AE"/>
        </w:rPr>
        <w:t>الأبناء الذين يرفضون مساعدة والديهم (كما في المثل الذي يقدمه يسوع)</w:t>
      </w:r>
    </w:p>
    <w:p>
      <w:pPr>
        <w:bidi/>
      </w:pPr>
      <w:r>
        <w:rPr>
          <w:rtl/>
          <w:cs/>
          <w:lang w:val="ar_AE" w:bidi="ar_AE"/>
        </w:rPr>
      </w:r>
      <w:r>
        <w:rPr>
          <w:rtl/>
          <w:cs/>
          <w:lang w:val="ar_AE" w:bidi="ar_AE"/>
        </w:rPr>
        <w:t>عليكم كمجموعة القيام بتمثيل المقطع مرتين، وذلك بلغتكم الأم.</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 xml:space="preserve">أوقفوا سماع التسجيل الصوتي مؤقتًا هنا، ومثّلوا المقطع. </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التسجيل الصوتي مؤقتًا هنا، وقوموا بتمثيل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يُجيب يسوع على الفريسيين ومعلّمي الشريعة. وهو يقتبس من موسى الذي قال: "أكرم أباك وأمك. وكل من يتكلم بطريقة تهين أباه وأمه يجب أن يقتل."</w:t>
      </w:r>
    </w:p>
    <w:p>
      <w:pPr>
        <w:bidi/>
      </w:pPr>
      <w:r>
        <w:rPr>
          <w:rtl/>
          <w:cs/>
          <w:lang w:val="ar_AE" w:bidi="ar_AE"/>
        </w:rPr>
      </w:r>
      <w:r>
        <w:rPr>
          <w:rtl/>
          <w:cs/>
          <w:lang w:val="ar_AE" w:bidi="ar_AE"/>
        </w:rPr>
        <w:t>ثم يعطي يسوع مثلًا عن أبناء يقولون لوالديهم المحتاجين: "عذرًا، أنا لا أستطيع مساعدتكما، لأنني نذرت أن أعطي لله ما كنت سأعطيه لكما."</w:t>
      </w:r>
    </w:p>
    <w:p>
      <w:pPr>
        <w:bidi/>
      </w:pPr>
      <w:r>
        <w:rPr>
          <w:rtl/>
          <w:cs/>
          <w:lang w:val="ar_AE" w:bidi="ar_AE"/>
        </w:rPr>
      </w:r>
      <w:r>
        <w:rPr>
          <w:rtl/>
          <w:cs/>
          <w:lang w:val="ar_AE" w:bidi="ar_AE"/>
        </w:rPr>
        <w:t>أوقفوا التمثيل مؤقتًا. اسأل الأشخاص الذين يؤدون دور الوالدين في مثل يسوع: "كيف تشعرون؟" قد تسمع عبارات مثل: "أنا محبط،" أو "أنا أشعر أن أولادي لا يحترمونني أو يكرمونني،" أو "أنا حزين للغاية. وأنا أشعر أنه لا أحد يحبني. فإن أولادي يحاولون أن يتهربوا من مساعدتي مستغلين الله." واصلوا تمثيل الدراما.</w:t>
      </w:r>
    </w:p>
    <w:p>
      <w:pPr>
        <w:bidi/>
      </w:pPr>
      <w:r>
        <w:rPr>
          <w:rtl/>
          <w:cs/>
          <w:lang w:val="ar_AE" w:bidi="ar_AE"/>
        </w:rPr>
      </w:r>
      <w:r>
        <w:rPr>
          <w:rtl/>
          <w:cs/>
          <w:lang w:val="ar_AE" w:bidi="ar_AE"/>
        </w:rPr>
        <w:t>يسوع يستمر في المجادلة: "أنتم تبطلون وصية الله من أجل أن تتمسكوا بتقاليدكم. وهذا مجرد مثل واحد من بين أمثلة أخرى كثيرة."</w:t>
      </w:r>
    </w:p>
    <w:p>
      <w:pPr>
        <w:bidi/>
      </w:pPr>
      <w:r>
        <w:rPr>
          <w:rtl/>
          <w:cs/>
          <w:lang w:val="ar_AE" w:bidi="ar_AE"/>
        </w:rPr>
      </w:r>
      <w:r>
        <w:rPr>
          <w:rtl/>
          <w:cs/>
          <w:lang w:val="ar_AE" w:bidi="ar_AE"/>
        </w:rPr>
        <w:t>أوقفوا التمثيل مؤقتًا. اسأل الأشخاص الذين يقومون بدور الفريسيين ومعلمي الشريعة: "ماذا تفكرون أو بماذا تشعرون؟" قد تسمع عبارات مثل: "أنا غاضب، كيف يتجرأ يسوع ويشكك في تقاليدنا؟" "أشعر بالإهانة،" أو "أنا خائف. فانا أعرف أنني لن أستطيع أن أطيع دائمًا جميع قوانين الله، إنه صعب للغاية."</w:t>
      </w:r>
    </w:p>
    <w:p>
      <w:pPr>
        <w:bidi/>
      </w:pPr>
      <w:r>
        <w:rPr>
          <w:rtl/>
          <w:cs/>
          <w:lang w:val="ar_AE" w:bidi="ar_AE"/>
        </w:rPr>
      </w:r>
      <w:r>
        <w:rPr>
          <w:rtl/>
          <w:cs/>
          <w:lang w:val="ar_AE" w:bidi="ar_AE"/>
        </w:rPr>
        <w:t>في نهاية التمثيل، اسأل الشخص الذي يؤدي دور يسوع، "كيف تشعر؟" قد تسمع عبارات مثل: "أنا غاضب لأن هؤلاء الفريسيين ومعلّمي الشريعة يبطلون وصية الله من أجل تقاليدهم الخاصة" أو "أنا أحاول أن أظهر للناس كيف يبدو رياءهم."</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 إلى نسخة صوتية من إنجيل مرقس7 : 9 - 13 من الترجمة الأكثر فهمًا لك.</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اقتبس يسوع من </w:t>
      </w:r>
      <w:r>
        <w:rPr>
          <w:b/>
          <w:rtl/>
          <w:cs/>
          <w:lang w:val="ar_AE" w:bidi="ar_AE"/>
        </w:rPr>
        <w:t>شريعة موسى</w:t>
      </w:r>
      <w:r>
        <w:rPr>
          <w:rtl/>
          <w:cs/>
          <w:lang w:val="ar_AE" w:bidi="ar_AE"/>
        </w:rPr>
        <w:t xml:space="preserve"> عندما أعطى القادة الدينيين مثالًا على رياءهم. وقد أعطى الله موسى النبي الشريعة التي من الله لشعبه قبل أن يدخلوا الأرض التي أعطاهم الله إياها. هذه الشرائع كُتبت وأصبحت الأساس للقوانين الدينية للشعب اليهودي. ثم أضاف القادة الدينيون قوانين شفهية أخرى إلى الشريعة المكتوبة، مُضيفين أعباءً زائدة وغير ضرورية على الشعب. وكثيرًا ما يذكر العهد الجديد ببساطة أن </w:t>
      </w:r>
      <w:r>
        <w:rPr>
          <w:b/>
          <w:rtl/>
          <w:cs/>
          <w:lang w:val="ar_AE" w:bidi="ar_AE"/>
        </w:rPr>
        <w:t>موسى</w:t>
      </w:r>
      <w:r>
        <w:rPr>
          <w:rtl/>
          <w:cs/>
          <w:lang w:val="ar_AE" w:bidi="ar_AE"/>
        </w:rPr>
        <w:t xml:space="preserve"> أو </w:t>
      </w:r>
      <w:r>
        <w:rPr>
          <w:b/>
          <w:rtl/>
          <w:cs/>
          <w:lang w:val="ar_AE" w:bidi="ar_AE"/>
        </w:rPr>
        <w:t>الناموس</w:t>
      </w:r>
      <w:r>
        <w:rPr>
          <w:rtl/>
          <w:cs/>
          <w:lang w:val="ar_AE" w:bidi="ar_AE"/>
        </w:rPr>
        <w:t xml:space="preserve"> قال شيئًا. وتشير كلمتي "موسى" و"الناموس" إلى نفس الشيء. </w:t>
      </w:r>
    </w:p>
    <w:p>
      <w:pPr>
        <w:bidi/>
      </w:pPr>
      <w:r>
        <w:rPr>
          <w:rtl/>
          <w:cs/>
          <w:lang w:val="ar_AE" w:bidi="ar_AE"/>
        </w:rPr>
      </w:r>
      <w:r>
        <w:rPr>
          <w:rtl/>
          <w:cs/>
          <w:lang w:val="ar_AE" w:bidi="ar_AE"/>
        </w:rPr>
        <w:t xml:space="preserve">توقّفوا هنا وناقشوا المصطلح الذي ستستخدمونه للإشارة إلى </w:t>
      </w:r>
      <w:r>
        <w:rPr>
          <w:b/>
          <w:rtl/>
          <w:cs/>
          <w:lang w:val="ar_AE" w:bidi="ar_AE"/>
        </w:rPr>
        <w:t>ناموس موسى</w:t>
      </w:r>
      <w:r>
        <w:rPr>
          <w:rtl/>
          <w:cs/>
          <w:lang w:val="ar_AE" w:bidi="ar_AE"/>
        </w:rPr>
        <w:t xml:space="preserve">. تتم مناقشة </w:t>
      </w:r>
      <w:hyperlink r:id="rId47">
        <w:r>
          <w:rPr>
            <w:rtl/>
            <w:cs/>
            <w:lang w:val="ar_AE" w:bidi="ar_AE"/>
          </w:rPr>
          <w:rPr>
            <w:color w:val="0000EE"/>
            <w:u w:val="single"/>
          </w:rPr>
          <w:t>ناموس (شريعة) موسى</w:t>
        </w:r>
      </w:hyperlink>
      <w:r>
        <w:rPr>
          <w:rtl/>
          <w:cs/>
          <w:lang w:val="ar_AE" w:bidi="ar_AE"/>
        </w:rPr>
        <w:t xml:space="preserve"> في قاموس الكلمات الرئيسية. أوقفوا سماع التسجيل هنا. </w:t>
      </w:r>
    </w:p>
    <w:p>
      <w:pPr>
        <w:bidi/>
      </w:pPr>
      <w:r>
        <w:rPr>
          <w:rtl/>
          <w:cs/>
          <w:lang w:val="ar_AE" w:bidi="ar_AE"/>
        </w:rPr>
      </w:r>
      <w:r>
        <w:rPr>
          <w:rtl/>
          <w:cs/>
          <w:lang w:val="ar_AE" w:bidi="ar_AE"/>
        </w:rPr>
        <w:t>في التقليد اليهودي، كان بإمكان الشخص أن يُقدّم نذرًا أو تقدمة تُسمى "</w:t>
      </w:r>
      <w:r>
        <w:rPr>
          <w:b/>
          <w:rtl/>
          <w:cs/>
          <w:lang w:val="ar_AE" w:bidi="ar_AE"/>
        </w:rPr>
        <w:t>قُربان</w:t>
      </w:r>
      <w:r>
        <w:rPr>
          <w:rtl/>
          <w:cs/>
          <w:lang w:val="ar_AE" w:bidi="ar_AE"/>
        </w:rPr>
        <w:t xml:space="preserve">". وكلمة قُربان مشتقة من الكلمة العبرية الأصلية التي تعني "هدية أو تقدمة مُقدّسة لله". عندما يقدّم الناس هذا النوع من التقدّمات، فإنهم قد نذروا أيضًا أن هذه التقدّمات ستكون مُقَدَّسة لله ولا يمكن استعادتها من الله. وقد كان هذا نذرًا جادًا للغاية. وكانت هناك عواقب وخيمة إذا كسر شخصًا ما النذر بتقديمه التقدمة لشخص آخر. </w:t>
      </w:r>
    </w:p>
    <w:p>
      <w:pPr>
        <w:bidi/>
      </w:pPr>
      <w:r>
        <w:rPr>
          <w:rtl/>
          <w:cs/>
          <w:lang w:val="ar_AE" w:bidi="ar_AE"/>
        </w:rPr>
      </w:r>
      <w:r>
        <w:rPr>
          <w:rtl/>
          <w:cs/>
          <w:lang w:val="ar_AE" w:bidi="ar_AE"/>
        </w:rPr>
        <w:t xml:space="preserve">توقّفوا هنا وناقشوا المصطلح الذي ستستخدمونه للإشارة إلى </w:t>
      </w:r>
      <w:r>
        <w:rPr>
          <w:b/>
          <w:rtl/>
          <w:cs/>
          <w:lang w:val="ar_AE" w:bidi="ar_AE"/>
        </w:rPr>
        <w:t>القربان</w:t>
      </w:r>
      <w:r>
        <w:rPr>
          <w:rtl/>
          <w:cs/>
          <w:lang w:val="ar_AE" w:bidi="ar_AE"/>
        </w:rPr>
        <w:t xml:space="preserve">. أوقفوا سماع التسجيل هنا. </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7:14–23</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في هذه الخطوة، استمع إلى مرقس 7: 14–23 وضعها في قلبك.</w:t>
      </w:r>
    </w:p>
    <w:p>
      <w:pPr>
        <w:bidi/>
      </w:pPr>
      <w:r>
        <w:rPr>
          <w:rtl/>
          <w:cs/>
          <w:lang w:val="ar_AE" w:bidi="ar_AE"/>
        </w:rPr>
      </w:r>
      <w:r>
        <w:rPr>
          <w:rtl/>
          <w:cs/>
          <w:lang w:val="ar_AE" w:bidi="ar_AE"/>
        </w:rPr>
        <w:t>استمع إلى نسخة صوتية من مرقس 7: 14–23 ثلاث مرات من ثلاث ترجمات صوتية مختلفة، إن أمكن. ثم كمجموعة قوموا بمناقشة الأسئلة التالية:</w:t>
      </w:r>
    </w:p>
    <w:p>
      <w:pPr>
        <w:pStyle w:val="ListNumber"/>
        <w:numPr>
          <w:ilvl w:val="0"/>
          <w:numId w:val="36"/>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 في هذا المقطع؟</w:t>
      </w:r>
    </w:p>
    <w:p>
      <w:pPr>
        <w:pStyle w:val="ListNumber"/>
        <w:bidi/>
        <w:spacing w:line="240" w:lineRule="auto"/>
        <w:ind w:left="720"/>
      </w:pPr>
      <w:r>
        <w:rPr>
          <w:rtl/>
          <w:cs/>
          <w:lang w:val="ar_AE" w:bidi="ar_AE"/>
        </w:rPr>
      </w:r>
      <w:r>
        <w:rPr>
          <w:rtl/>
          <w:cs/>
          <w:lang w:val="ar_AE" w:bidi="ar_AE"/>
        </w:rPr>
        <w:t>ماذا يخبرنا هذا المقطع عن الله أو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 إلى نسخة صوتية من إنجيل مرقس ٧: ١٤–٢٣ من الترجمة الأكثر فهمًا لك.</w:t>
      </w:r>
    </w:p>
    <w:p>
      <w:pPr>
        <w:bidi/>
      </w:pPr>
      <w:r>
        <w:rPr>
          <w:rtl/>
          <w:cs/>
          <w:lang w:val="ar_AE" w:bidi="ar_AE"/>
        </w:rPr>
      </w:r>
      <w:r>
        <w:rPr>
          <w:rtl/>
          <w:cs/>
          <w:lang w:val="ar_AE" w:bidi="ar_AE"/>
        </w:rPr>
        <w:t>لقد وبّخ يسوع الفريسيين ومعلمي الشريعة لأنهم يجدون طرقًا ماكرة ليعصوا وصايا الله من خلال التقاليد التي انتقلت عبر الأجيال، وهو الآن يتحدث يسوع مرة أخرى عما ينجّس الإنسان أو يجعله طاهرًا أو غير طاهر. فليس ما نفعله أو نظهره من الخارج هو ما يهم، بل ما في قلوبنا هو ما يهتم به الله. والآن يدعو الرب يسوع الجموع لتجتمع حوله حتى يسمع الجميع الرسالة المهمة التي ينبغي أن يعلنها. يأمر الرب يسوع الجمع أن "يسمعوا ويفهموا"، وكان يطلب منهم أن يسمعوا باهتمام، لأن ما سيقوله ذو أهمية كبيرة. أراد يسوع أن ينتبه الجمع ويفهم أنه يحاول أن يعلن لهم الحق الخاص بالله.</w:t>
      </w:r>
    </w:p>
    <w:p>
      <w:pPr>
        <w:bidi/>
      </w:pPr>
      <w:r>
        <w:rPr>
          <w:rtl/>
          <w:cs/>
          <w:lang w:val="ar_AE" w:bidi="ar_AE"/>
        </w:rPr>
      </w:r>
      <w:r>
        <w:rPr>
          <w:rtl/>
          <w:cs/>
          <w:lang w:val="ar_AE" w:bidi="ar_AE"/>
        </w:rPr>
        <w:t>توقفوا هنا وناقشوا كيف يجذب معلّموكم أو حكماءكم انتباه الناس عندما يعلّمونهم، ليوضحوا أن التعليم الذي سيقولونه مهم؟ (أوقفوا هذا التسجيل الآن)</w:t>
      </w:r>
    </w:p>
    <w:p>
      <w:pPr>
        <w:bidi/>
      </w:pPr>
      <w:r>
        <w:rPr>
          <w:rtl/>
          <w:cs/>
          <w:lang w:val="ar_AE" w:bidi="ar_AE"/>
        </w:rPr>
      </w:r>
      <w:r>
        <w:rPr>
          <w:rtl/>
          <w:cs/>
          <w:lang w:val="ar_AE" w:bidi="ar_AE"/>
        </w:rPr>
        <w:t xml:space="preserve">يسوع يروي مثلًا. والمثل هو نوع خاص من القصص التي كان يسوع يرويها. استخدمت الأمثال أشياء من الحياة اليومية لتوضيح حقائق أعمق عن الله. وغالبًا ما كان من الصعب فهم الأمثال ما لم يُصغِ الناس جيدًا. قال يسوع: "لَيْسَ شَيْءٌ مِنْ خَارِجِ الإِنْسَانِ إِذَا دَخَلَ فِيهِ يَقْدِرُ أَنْ يُنَجِّسَهُ، لكِنَّ الأَشْيَاءَ الَّتِي تَخْرُجُ مِنْهُ هِيَ الَّتِي تُنَجِّسُ الإِنْسَانَ." وعندما يقول يسوع هنا "لَيْسَ شَيْءٌ مِنْ خَارِجِ الإِنْسَانِ" فهو يشير إلى أي نوع من أنواع الطعام. لقد كان يقول أن الطعام الذي يأكله الإنسان لا يجعله نجسًا أو غير صالح لخدمة الله، بل أن ما يخرج من الإنسان هو الذي يجعله نجسًا. إن يسوع يقصد بما يخرج من الإنسان هو أفكارنا الداخلية، وقلوبنا، وحقيقتنا من الداخل. </w:t>
      </w:r>
    </w:p>
    <w:p>
      <w:pPr>
        <w:bidi/>
      </w:pPr>
      <w:r>
        <w:rPr>
          <w:rtl/>
          <w:cs/>
          <w:lang w:val="ar_AE" w:bidi="ar_AE"/>
        </w:rPr>
      </w:r>
      <w:r>
        <w:rPr>
          <w:rtl/>
          <w:cs/>
          <w:lang w:val="ar_AE" w:bidi="ar_AE"/>
        </w:rPr>
        <w:t>في العهد القديم، كانت هناك أطعمة مُعيّنة لا ينبغي أن يأكلها الناس، وكانت هذه الأطعمة تُعتبَر غير طاهرة. كان الفريسيون يعتقدون أنه إذا أكل شخص ما طعامًا نجسًا، فعليه أن يمارس طقس التطهير حتى يصير طاهرًا من جديد ومقبولًا أمام الله. لكن الفريسيين والتلاميذ كانوا قد أساؤوا فهم المعنى وراء الأطعمة النجسة في العهد القديم. فهذه الأطعمة، إلى جانب طقوس التطهير الأخرى، كالذبائح، كانت بمثابة تذكير بأن الجميع يولدون بالخطية، وأنهم بحاجة إلى مُخلِّص يُطهِّرهم من خطاياهم، ويسوع هو المخلّص الموعود الذي كان الناس ينتظرونه. هو الذي سيُصلح كل شيء أخيرًا، وهو الذي يطهّر الداخل أيضًا، فيجعل أفكار الإنسان وقلبه نقيًّا وصالحًا.</w:t>
      </w:r>
    </w:p>
    <w:p>
      <w:pPr>
        <w:bidi/>
      </w:pPr>
      <w:r>
        <w:rPr>
          <w:rtl/>
          <w:cs/>
          <w:lang w:val="ar_AE" w:bidi="ar_AE"/>
        </w:rPr>
      </w:r>
      <w:r>
        <w:rPr>
          <w:rtl/>
          <w:cs/>
          <w:lang w:val="ar_AE" w:bidi="ar_AE"/>
        </w:rPr>
        <w:t>إن الناس يُعتبَرون نجسين أو مُدنَّسين عندما لا يكونون صالحين لخدمة الله. لقد كانت التقاليد الدينية تُعطي الناس قوائم من القواعد حتى يبقوا "طاهرين" أو "أنقياء" — أشياء يجب أن يفعلوها للاغتسال، وأطعمة وأشياء يجب ألا يأكلوها أو يمسّوها. عندما يصبح الناس "أنقياء" أو "طاهرين"، كان بإمكانهم أن يعبدوا الله وأن يكونوا جزءًا من المجتمع. لكن يسوع قلب هذا الفكر التقليدي رأسًا على عقب وشرح أن لا أحد يستطيع أن يتّبع عددًا كافيًا من القواعد ليصير "نقيًّا" أو "مقبولًا في خدمة الله." إن قلب الإنسان هو الأهم - أي شخصية الإنسان الأخلاقية - إن كان يسلك بطريقة تُرضي الله أم لا. لم يكن يسوع يقول بأي شكل من الأشكال إن شرائع اليهود عن الطهارة خاطئة أو أنه على الناس أن يتوقفوا عن اتباعها، بل كان يشرح مصدر الطهارة الحقيقية. لقد أوضح يسوع أن اتّباع الشرائع اليهودية قد يجعلنا نبدو طاهرين من الخارج، لكن الله يهتم بما في قلوبنا. وكان الناس يصفون القلب على أنه مركز المشاعر والصفات الداخلية للشخص.</w:t>
      </w:r>
    </w:p>
    <w:p>
      <w:pPr>
        <w:bidi/>
      </w:pPr>
      <w:r>
        <w:rPr>
          <w:rtl/>
          <w:cs/>
          <w:lang w:val="ar_AE" w:bidi="ar_AE"/>
        </w:rPr>
      </w:r>
      <w:r>
        <w:rPr>
          <w:rtl/>
          <w:cs/>
          <w:lang w:val="ar_AE" w:bidi="ar_AE"/>
        </w:rPr>
        <w:t>توقّفوا هنا وناقشوا: ما الأمور التي في ثقافتكم تجعل الإنسان مقبولًا ليعبد ويخدم الآلهة؟ هل هناك طقوس خاصة يجب القيام بها؟ قم بوصفها. (أوقفوا هذا التسجيل الآن)</w:t>
      </w:r>
    </w:p>
    <w:p>
      <w:pPr>
        <w:bidi/>
      </w:pPr>
      <w:r>
        <w:rPr>
          <w:rtl/>
          <w:cs/>
          <w:lang w:val="ar_AE" w:bidi="ar_AE"/>
        </w:rPr>
      </w:r>
      <w:r>
        <w:rPr>
          <w:rtl/>
          <w:cs/>
          <w:lang w:val="ar_AE" w:bidi="ar_AE"/>
        </w:rPr>
        <w:t>يُظهر إنجيل مرقس نمطًا متكررًا في خدمة يسوع: فهو يعلّم علنًا أمام الجموع، ثم يفسّر ما قاله على انفراد لتلاميذه، وهذا ما يحدث هنا أيضًا. يقول يسوع شيئًا أمام جمع كبير علنًا، ثم يذهب (أو يدخل بيت) ويسأله تلاميذه أن يُفسّر لهم أكثر،</w:t>
      </w:r>
    </w:p>
    <w:p>
      <w:pPr>
        <w:bidi/>
      </w:pPr>
      <w:r>
        <w:rPr>
          <w:rtl/>
          <w:cs/>
          <w:lang w:val="ar_AE" w:bidi="ar_AE"/>
        </w:rPr>
      </w:r>
      <w:r>
        <w:rPr>
          <w:rtl/>
          <w:cs/>
          <w:lang w:val="ar_AE" w:bidi="ar_AE"/>
        </w:rPr>
        <w:t>فيبدأ يسوع في أن يشرح تعلميه. أولًا، قال إن الطعام لا يمكن أن يجعل الإنسان نجسًا، فالطعام يدخل إلى المعدة، لا إلى القلب. ويضيف مرقس تفسيرًا مهمًا: أن يسوع، بهذا التعليم، يعلن أن كل الأطعمة مقبولة أمام الله. ثم يقدم يسوع قائمة بثلاثة عشر شيئًا شريرًا – هذه هي الأمور التي تنجَّس الإنسان حقًا أو تجعله غير طاهر. بعد "الأفكار الشريرة"، يذكر مرقس ست أفعال شريرة، ثم ست صفات أخلاقية شريرة.</w:t>
      </w:r>
    </w:p>
    <w:p>
      <w:pPr>
        <w:bidi/>
      </w:pPr>
      <w:r>
        <w:rPr>
          <w:rtl/>
          <w:cs/>
          <w:lang w:val="ar_AE" w:bidi="ar_AE"/>
        </w:rPr>
      </w:r>
      <w:r>
        <w:rPr>
          <w:rtl/>
          <w:cs/>
          <w:lang w:val="ar_AE" w:bidi="ar_AE"/>
        </w:rPr>
        <w:t>إن الأفعال التي يتكلّم عنها يسوع تتعلق بالفجور الجنسي (أو الزنا). وهذا مصطلح واسع يشمل أي نوع من الإنحراف الجنسي. ثم يتحدث عن السرقة أو السلب والقتل.</w:t>
      </w:r>
    </w:p>
    <w:p>
      <w:pPr>
        <w:bidi/>
      </w:pPr>
      <w:r>
        <w:rPr>
          <w:rtl/>
          <w:cs/>
          <w:lang w:val="ar_AE" w:bidi="ar_AE"/>
        </w:rPr>
      </w:r>
      <w:r>
        <w:rPr>
          <w:rtl/>
          <w:cs/>
          <w:lang w:val="ar_AE" w:bidi="ar_AE"/>
        </w:rPr>
        <w:t>تكلّم يسوع عن الزنا، وهو الفجور الأخلاقي الجنسي مع شخص ليس زوجك أو زوجتك. ثم ذكر الطمع، الذي يمكن أن يشير أيضًا إلى الغيرة في سياق جنسي. ويتحدث عن الخبث الذي هو مصطلح عام يشير إلى أفعال الشرّ المتعمدة.</w:t>
      </w:r>
    </w:p>
    <w:p>
      <w:pPr>
        <w:bidi/>
      </w:pPr>
      <w:r>
        <w:rPr>
          <w:rtl/>
          <w:cs/>
          <w:lang w:val="ar_AE" w:bidi="ar_AE"/>
        </w:rPr>
      </w:r>
      <w:r>
        <w:rPr>
          <w:rtl/>
          <w:cs/>
          <w:lang w:val="ar_AE" w:bidi="ar_AE"/>
        </w:rPr>
        <w:t>ثم ذكر يسوع قائمة من صفات شريرة في الإنسان، فأول ما ذكره هو المكر، أي الكذب والخيانة. ثم أشار إلى الشهوات الرديئة والعين الشريرة، أي رغبة شخص في امتلاك ما يملكه شخص آخر. وذكر يسوع أيضًا التجديف أو الافتراء، أي قول شيء سيّئ عن الآخرين، لكنه يُستَخدم غالبًا عن قول شيء سيّئ ضد الله. وتحدّث عن الكبرياء، أي الغرور ورؤية النفس أفضل من الآخرين. وأخيرًا ذكر الجهل، وهو صفة من لا يعرف الله ولا يريد أن يعرفه.</w:t>
      </w:r>
    </w:p>
    <w:p>
      <w:pPr>
        <w:bidi/>
      </w:pPr>
      <w:r>
        <w:rPr>
          <w:rtl/>
          <w:cs/>
          <w:lang w:val="ar_AE" w:bidi="ar_AE"/>
        </w:rPr>
      </w:r>
      <w:r>
        <w:rPr>
          <w:rtl/>
          <w:cs/>
          <w:lang w:val="ar_AE" w:bidi="ar_AE"/>
        </w:rPr>
        <w:t>توقفوا هنا وناقشوا: ما الصفات التي تجعل الإنسان "شريرًا" أو "سيئًا" في ثقافتكم؟ وما الذي يجعل شخصًا ما "إنسانًا جيدًا" في ثقافتكم؟ اشرحوا هذه الصفات لبعضكم البعض.</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 إلى نسخة صوتية من إنجيل مرقس ٧: ١٤–٢٣ من الترجمة الأكثر فهمًا لك.</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يقوم الفريق بتصوير هذا المقطع بصرياً.</w:t>
      </w:r>
    </w:p>
    <w:p>
      <w:pPr>
        <w:bidi/>
      </w:pPr>
      <w:r>
        <w:rPr>
          <w:rtl/>
          <w:cs/>
          <w:lang w:val="ar_AE" w:bidi="ar_AE"/>
        </w:rPr>
      </w:r>
      <w:r>
        <w:rPr>
          <w:rtl/>
          <w:cs/>
          <w:lang w:val="ar_AE" w:bidi="ar_AE"/>
        </w:rPr>
        <w:t>يحتوي هذا المقطع على مشهدين.</w:t>
      </w:r>
    </w:p>
    <w:p>
      <w:pPr>
        <w:bidi/>
      </w:pPr>
      <w:r>
        <w:rPr>
          <w:rtl/>
          <w:cs/>
          <w:lang w:val="ar_AE" w:bidi="ar_AE"/>
        </w:rPr>
      </w:r>
      <w:r>
        <w:rPr>
          <w:b/>
          <w:rtl/>
          <w:cs/>
          <w:lang w:val="ar_AE" w:bidi="ar_AE"/>
        </w:rPr>
        <w:t>في المشهد الأول:</w:t>
      </w:r>
      <w:r>
        <w:rPr>
          <w:rtl/>
          <w:cs/>
          <w:lang w:val="ar_AE" w:bidi="ar_AE"/>
        </w:rPr>
        <w:t xml:space="preserve"> يدعو يسوع الجموع ليأتوا ويسمعوه. ويكون قد أنهى للتو حديثه مع الفريسيين ومعلمي الناموس. فيقول للجموع: "اسمَعوا مِنّي كُلُّكُمْ وافهَموا. ليس شَيءٌ مِنْ خارِجِ الإنسانِ إذا دَخَلَ فيهِ يَقدِرُ أنْ يُنَجِّسَهُ، لكن الأشياءَ الّتي تخرُجُ مِنهُ هي الّتي تُنَجِّسُ الإنسانَ".</w:t>
      </w:r>
    </w:p>
    <w:p>
      <w:pPr>
        <w:bidi/>
      </w:pPr>
      <w:r>
        <w:rPr>
          <w:rtl/>
          <w:cs/>
          <w:lang w:val="ar_AE" w:bidi="ar_AE"/>
        </w:rPr>
      </w:r>
      <w:r>
        <w:rPr>
          <w:b/>
          <w:rtl/>
          <w:cs/>
          <w:lang w:val="ar_AE" w:bidi="ar_AE"/>
        </w:rPr>
        <w:t>في المشهد الثاني:</w:t>
      </w:r>
      <w:r>
        <w:rPr>
          <w:rtl/>
          <w:cs/>
          <w:lang w:val="ar_AE" w:bidi="ar_AE"/>
        </w:rPr>
        <w:t xml:space="preserve"> يدخل يسوع إلى بيت، ويسأله تلاميذه عن معنى ما يقول، فيشرح لهم ما يقصده.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الفريسيون ومعلمو الناموس (لا يزالون موجودين رغم أنهم غير مذكورين في القصة)</w:t>
      </w:r>
    </w:p>
    <w:p>
      <w:pPr>
        <w:pStyle w:val="ListBullet"/>
        <w:bidi/>
        <w:spacing w:line="240" w:lineRule="auto"/>
        <w:ind w:left="720"/>
      </w:pPr>
      <w:r>
        <w:rPr>
          <w:rtl/>
          <w:cs/>
          <w:lang w:val="ar_AE" w:bidi="ar_AE"/>
        </w:rPr>
      </w:r>
      <w:r>
        <w:rPr>
          <w:rtl/>
          <w:cs/>
          <w:lang w:val="ar_AE" w:bidi="ar_AE"/>
        </w:rPr>
        <w:t>جموع من الناس</w:t>
      </w:r>
    </w:p>
    <w:p>
      <w:pPr>
        <w:pStyle w:val="ListBullet"/>
        <w:bidi/>
        <w:spacing w:line="240" w:lineRule="auto"/>
        <w:ind w:left="720"/>
      </w:pPr>
      <w:r>
        <w:rPr>
          <w:rtl/>
          <w:cs/>
          <w:lang w:val="ar_AE" w:bidi="ar_AE"/>
        </w:rPr>
      </w:r>
      <w:r>
        <w:rPr>
          <w:rtl/>
          <w:cs/>
          <w:lang w:val="ar_AE" w:bidi="ar_AE"/>
        </w:rPr>
        <w:t>تلاميذ يسوع</w:t>
      </w:r>
    </w:p>
    <w:p>
      <w:pPr>
        <w:bidi/>
      </w:pPr>
      <w:r>
        <w:rPr>
          <w:rtl/>
          <w:cs/>
          <w:lang w:val="ar_AE" w:bidi="ar_AE"/>
        </w:rPr>
      </w:r>
      <w:r>
        <w:rPr>
          <w:rtl/>
          <w:cs/>
          <w:lang w:val="ar_AE" w:bidi="ar_AE"/>
        </w:rPr>
        <w:t>كمجموعة، انتبهوا إلى هذه الأفكار من سياق المقطع: في المشهد الأول، كان يسوع قد أنهى لتوه مجادلته مع الفريسيين ومعلمي الناموس. لقد كان الجمع حاضرًا منذ البداية، لكنه كان يتحدث مع الفريسيين مباشرة في المقطع السابق. أما الآن فيجذب يسوع الجمع إليه ويقول لهم أن يسمعوا ويحاولوا أن يفهموا، فما يقوله مهم. عندما يطلب يسوع من الجمع أن يحاولوا أن يفهموا، فليس لأن كلامه معقد بل لأنه قد يكون صعب القبول. فقد كان الناس، وخصوصًا الفريسيين، ملتزمين بتقاليدهم الدينية ويعتقدون أن غسل الأشياء بطريقة معينة، وعدم أكل أطعمة معينة، واتباع الطقوس المختلفة يمكن أن يحميهم من النجاسة الروحية ويجعلهم مقبولين أمام الله. لكن يسوع يعلن أن ما ينجس الإنسان هو ما يخرج من قلبه وليس ما يدخل إلى جسده. لا يذكر النص كيف يتفاعل الفريسيون أو الجمع مع تعليم يسوع. ولا يستفيض يسوع بالشرح للجموع، بل يمضي بعيدًا. وربما كان هذا الكلام صعب القبول لأنه يعني تغييرًا جذريًا في مفهوم الناس عن كيف يصبح الإنسان مقبولاً أمام الله. وحتى التلاميذ الذين كانوا الأقرب إلى يسوع لم يفهموا قصده، ليس لأنهم غير أذكياء، بل لأن هذا كان تفكيرًا جديدًا بالنسبة لهم.</w:t>
      </w:r>
    </w:p>
    <w:p>
      <w:pPr>
        <w:bidi/>
      </w:pPr>
      <w:r>
        <w:rPr>
          <w:rtl/>
          <w:cs/>
          <w:lang w:val="ar_AE" w:bidi="ar_AE"/>
        </w:rPr>
      </w:r>
      <w:r>
        <w:rPr>
          <w:rtl/>
          <w:cs/>
          <w:lang w:val="ar_AE" w:bidi="ar_AE"/>
        </w:rPr>
        <w:t>توقفوا هنا وناقشوا هذا السؤال كمجموعة: صف موقفًا تغيّر فيه فهمك لأمر ما. هل كان من السهل أن تقبل طريقة تفكير جديدة؟ (أوقفوا هذا التسجيل الآن)</w:t>
      </w:r>
    </w:p>
    <w:p>
      <w:pPr>
        <w:bidi/>
      </w:pPr>
      <w:r>
        <w:rPr>
          <w:rtl/>
          <w:cs/>
          <w:lang w:val="ar_AE" w:bidi="ar_AE"/>
        </w:rPr>
      </w:r>
      <w:r>
        <w:rPr>
          <w:rtl/>
          <w:cs/>
          <w:lang w:val="ar_AE" w:bidi="ar_AE"/>
        </w:rPr>
        <w:t>في المشهد الثاني، يدخل يسوع إلى بيت ما، ثم يأتي التلاميذ ويسألونه عن المعنى. وقد كان من المعتاد أن يسأل التلاميذ يسوع عن معنى كلامه، فهم يتعلمون منه باعتباره معلمهم. ثم يسأل يسوع تلاميذه أسئلة لا يتوقع منهم الإجابة عليها، مثل: "أفأنتُمْ أيضًا هكذا غَيرُ فاهِمينَ؟" فيسوع يريد أن يوضح أن الطعام لا يمكن أن ينجس الإنسان، لأنه لا يدخل إلى القلب بل إلى المعدة ثم يخرج من الجسم. عند هذه النقطة ينتقل النص من كلام يسوع إلى ملاحظة يضيفها مرقس الرسول، أن يسوع يعلن أن كل الأطعمة طاهرة، أي مقبولة لدى الله. لقد كانت بعض الأطعمة تعتبر نجسة في العهد القديم كتذكير بأننا جميعًا مولودون بالخطية ونحتاج إلى مخلّص. والآن يخبرنا إنجيل مرقس أن يسوع يعلن أن كل الأطعمة "طاهرة" ("طاهرة" تعني مقبولة لدى الله). فيسوع هو المخلّص الذي ينقّي الناس من خطاياهم ويغيّر رغبات قلوبهم.</w:t>
      </w:r>
    </w:p>
    <w:p>
      <w:pPr>
        <w:bidi/>
      </w:pPr>
      <w:r>
        <w:rPr>
          <w:rtl/>
          <w:cs/>
          <w:lang w:val="ar_AE" w:bidi="ar_AE"/>
        </w:rPr>
      </w:r>
      <w:r>
        <w:rPr>
          <w:rtl/>
          <w:cs/>
          <w:lang w:val="ar_AE" w:bidi="ar_AE"/>
        </w:rPr>
        <w:t>ثم يضيف يسوع أن ما يخرج من الإنسان هو ما ينجسه، "لأنَّهُ مِنَ الدّاخِلِ، مِنْ قُلوبِ النّاسِ، تخرُجُ الأفكارُ الشِّرّيرَةُ: زِنًى، فِسقٌ، قَتلٌ، سِرقَةٌ، طَمَعٌ، خُبثٌ، مَكرٌ، عَهارَةٌ، عَينٌ شِرّيرَةٌ، تجديفٌ، كِبرياءُ، جَهلٌ." فكل هذه الشرور هي التي تخرج من الداخل وتنجس الإنسان.</w:t>
      </w:r>
    </w:p>
    <w:p>
      <w:pPr>
        <w:bidi/>
      </w:pPr>
      <w:r>
        <w:rPr>
          <w:rtl/>
          <w:cs/>
          <w:lang w:val="ar_AE" w:bidi="ar_AE"/>
        </w:rPr>
      </w:r>
      <w:r>
        <w:rPr>
          <w:rtl/>
          <w:cs/>
          <w:lang w:val="ar_AE" w:bidi="ar_AE"/>
        </w:rPr>
        <w:t>أوقفوا هذا التسجيل الآن وناقشوا هذا كمجموعة) كيف يمكنكم شرح هذه الأفعال والصفات الشريرة لشخص يتعلم الصواب والخطأ؟ وكيف ستصفون هذه القائمة من الصفات؟ كيف ستتذكرون الأفعال التي وردت في هذه القائمة؟ تدرّبوا على سرد القائمة المكونة من ١٣ صفة أو فعل، وفكروا في طريقة تجعلها سهلة الحفظ. ويمكنكم إعادة ترتيبها إذا كان ذلك أسهل للتذكر. (أوقفوا هذا التسجيل الآن)</w:t>
      </w:r>
    </w:p>
    <w:p>
      <w:pPr>
        <w:bidi/>
      </w:pPr>
      <w:r>
        <w:rPr>
          <w:rtl/>
          <w:cs/>
          <w:lang w:val="ar_AE" w:bidi="ar_AE"/>
        </w:rPr>
      </w:r>
      <w:r>
        <w:rPr>
          <w:rtl/>
          <w:cs/>
          <w:lang w:val="ar_AE" w:bidi="ar_AE"/>
        </w:rPr>
        <w:t>والآن، يتعين على المجموعة رسم مشاهد المقطع وما يجري فيه من أحداث على لوحة، أو ترسم صورًا، أو أن تستخدم أشياء ملموسة للتصوير المرئي.</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 إلى نسخة صوتية من إنجيل مرقس ٧: ١٤–٢٣ من الترجمة الأكثر فهمًا لك.</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تحتوي هذه القصة على مشهدين.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الفريسيون ومعلمو الشريعة لا يزالون موجودين (على الرغم من أنهم غير مذكورين في القصة)</w:t>
      </w:r>
    </w:p>
    <w:p>
      <w:pPr>
        <w:pStyle w:val="ListBullet"/>
        <w:bidi/>
        <w:spacing w:line="240" w:lineRule="auto"/>
        <w:ind w:left="720"/>
      </w:pPr>
      <w:r>
        <w:rPr>
          <w:rtl/>
          <w:cs/>
          <w:lang w:val="ar_AE" w:bidi="ar_AE"/>
        </w:rPr>
      </w:r>
      <w:r>
        <w:rPr>
          <w:rtl/>
          <w:cs/>
          <w:lang w:val="ar_AE" w:bidi="ar_AE"/>
        </w:rPr>
        <w:t>جمع من الناس</w:t>
      </w:r>
    </w:p>
    <w:p>
      <w:pPr>
        <w:pStyle w:val="ListBullet"/>
        <w:bidi/>
        <w:spacing w:line="240" w:lineRule="auto"/>
        <w:ind w:left="720"/>
      </w:pPr>
      <w:r>
        <w:rPr>
          <w:rtl/>
          <w:cs/>
          <w:lang w:val="ar_AE" w:bidi="ar_AE"/>
        </w:rPr>
      </w:r>
      <w:r>
        <w:rPr>
          <w:rtl/>
          <w:cs/>
          <w:lang w:val="ar_AE" w:bidi="ar_AE"/>
        </w:rPr>
        <w:t>تلاميذ يسوع</w:t>
      </w:r>
    </w:p>
    <w:p>
      <w:pPr>
        <w:bidi/>
      </w:pPr>
      <w:r>
        <w:rPr>
          <w:rtl/>
          <w:cs/>
          <w:lang w:val="ar_AE" w:bidi="ar_AE"/>
        </w:rPr>
      </w:r>
      <w:r>
        <w:rPr>
          <w:rtl/>
          <w:cs/>
          <w:lang w:val="ar_AE" w:bidi="ar_AE"/>
        </w:rPr>
        <w:t>عليكم كمجموعة القيام بتمثيل المقطع مرتين، وذلك بلغتكم الأم.</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في المشهد الأول، يدعو الرب يسوع الجموع إليه. ثم يشرح لهم أن لا شيء من خارج الشخص ويدخل إليه، يمكن أن ينجس الشخص. إن الأشياء التي تخرج من داخله هي التي تنجسه.</w:t>
      </w:r>
    </w:p>
    <w:p>
      <w:pPr>
        <w:bidi/>
      </w:pPr>
      <w:r>
        <w:rPr>
          <w:rtl/>
          <w:cs/>
          <w:lang w:val="ar_AE" w:bidi="ar_AE"/>
        </w:rPr>
      </w:r>
      <w:r>
        <w:rPr>
          <w:rtl/>
          <w:cs/>
          <w:lang w:val="ar_AE" w:bidi="ar_AE"/>
        </w:rPr>
        <w:t>أوقفوا التمثيل مؤقتًا. اسأل الشخص الذي يؤدي دور يسوع: "بماذا تشعر أو تفكر؟" قد تسمع عبارات مثل: "أنا أريد أن أتأكد من أن الجميع يفهمون" أو "أنا مُحبط من الفريسيين ومعلمي الشريعة" أو "أنا أحاول أن أساعد الأشخاص الذين لا يفهمون الأشياء الحقيقية المتعلقة بالله. واصلوا تمثيل الدراما.</w:t>
      </w:r>
    </w:p>
    <w:p>
      <w:pPr>
        <w:bidi/>
      </w:pPr>
      <w:r>
        <w:rPr>
          <w:rtl/>
          <w:cs/>
          <w:lang w:val="ar_AE" w:bidi="ar_AE"/>
        </w:rPr>
      </w:r>
      <w:r>
        <w:rPr>
          <w:rtl/>
          <w:cs/>
          <w:lang w:val="ar_AE" w:bidi="ar_AE"/>
        </w:rPr>
        <w:t>يدخل يسوع إلى بيت. فيسأله تلاميذه عن تعليمه.</w:t>
      </w:r>
    </w:p>
    <w:p>
      <w:pPr>
        <w:bidi/>
      </w:pPr>
      <w:r>
        <w:rPr>
          <w:rtl/>
          <w:cs/>
          <w:lang w:val="ar_AE" w:bidi="ar_AE"/>
        </w:rPr>
      </w:r>
      <w:r>
        <w:rPr>
          <w:rtl/>
          <w:cs/>
          <w:lang w:val="ar_AE" w:bidi="ar_AE"/>
        </w:rPr>
        <w:t>أوقفوا التمثيل مؤقتًا. اسأل الأشخاص الذين يؤدون دور التلاميذ: "بماذا تشعرون أو تفكرون؟" قد تسمع عبارات مثل: "نحن ما زلنا متحيرين" أو "نحن لا نفهم" أو "يبدو أن يسوع يذهب ضد تقاليدنا ولا نفهم". واصلوا تمثيل الدراما.</w:t>
      </w:r>
    </w:p>
    <w:p>
      <w:pPr>
        <w:bidi/>
      </w:pPr>
      <w:r>
        <w:rPr>
          <w:rtl/>
          <w:cs/>
          <w:lang w:val="ar_AE" w:bidi="ar_AE"/>
        </w:rPr>
      </w:r>
      <w:r>
        <w:rPr>
          <w:rtl/>
          <w:cs/>
          <w:lang w:val="ar_AE" w:bidi="ar_AE"/>
        </w:rPr>
        <w:t>فيقول لهم يسوع: "أفأنتم أيضًا هكذا غير فاهمين؟ ألا تروا أن كل ما يدخل الشخص من الخارج لا يمكنه أن ينجسه؟ فإنه لا يدخل إلى قلبه، بل إلى معدته، ثم يخرج من جسده". ثم يشرح: "كل ما يخرج من الإنسان هو ما ينجسه".</w:t>
      </w:r>
    </w:p>
    <w:p>
      <w:pPr>
        <w:bidi/>
      </w:pPr>
      <w:r>
        <w:rPr>
          <w:rtl/>
          <w:cs/>
          <w:lang w:val="ar_AE" w:bidi="ar_AE"/>
        </w:rPr>
      </w:r>
      <w:r>
        <w:rPr>
          <w:rtl/>
          <w:cs/>
          <w:lang w:val="ar_AE" w:bidi="ar_AE"/>
        </w:rPr>
        <w:t>أوقفوا التمثيل مؤقتًا. اسأل الشخص الذي يؤدي دور يسوع: "بماذا تشعر أو تفكر؟" قد تسمع عبارات مثل: "أنا محبط" أو "أنا أحاول أن أحركهم من النظر فقط إلى أفعال الناس وما يصنعونه من الخارج إلى النظر إلى ما هو داخل قلوب الناس". واصلوا تمثيل الدراما.</w:t>
      </w:r>
    </w:p>
    <w:p>
      <w:pPr>
        <w:bidi/>
      </w:pPr>
      <w:r>
        <w:rPr>
          <w:rtl/>
          <w:cs/>
          <w:lang w:val="ar_AE" w:bidi="ar_AE"/>
        </w:rPr>
      </w:r>
      <w:r>
        <w:rPr>
          <w:rtl/>
          <w:cs/>
          <w:lang w:val="ar_AE" w:bidi="ar_AE"/>
        </w:rPr>
        <w:t>بعد التمثيل: اسأل الأشخاص الذين يؤدون دور التلاميذ: "كيف تشعرون؟" قد تسمع عبارات مثل: "نحن نشعر وكأن كل شيء يتغير" أو "نحن ما زلنا لا نفهم".</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نسخة صوتية من إنجيل مرقس ٧: ١٤–٢٣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ودعا الرب يسوع الجمع ليأتوا ويسمعوا، وقال، "اسمعوا كُلُّكُم، وافهموا. ليس شَيءٌ مِنْ خارِجِ الإنسانِ إذا دَخَلَ فيهِ يَقدِرُ أنْ يُنَجِّسَهُ، بل تتنجَّسون مما يدخل إلى قلبكم.</w:t>
      </w:r>
    </w:p>
    <w:p>
      <w:pPr>
        <w:bidi/>
      </w:pPr>
      <w:r>
        <w:rPr>
          <w:rtl/>
          <w:cs/>
          <w:lang w:val="ar_AE" w:bidi="ar_AE"/>
        </w:rPr>
      </w:r>
      <w:r>
        <w:rPr>
          <w:rtl/>
          <w:cs/>
          <w:lang w:val="ar_AE" w:bidi="ar_AE"/>
        </w:rPr>
        <w:t xml:space="preserve">عندما يتحدث الرب يسوع عن </w:t>
      </w:r>
      <w:r>
        <w:rPr>
          <w:b/>
          <w:rtl/>
          <w:cs/>
          <w:lang w:val="ar_AE" w:bidi="ar_AE"/>
        </w:rPr>
        <w:t>النجاسة</w:t>
      </w:r>
      <w:r>
        <w:rPr>
          <w:rtl/>
          <w:cs/>
          <w:lang w:val="ar_AE" w:bidi="ar_AE"/>
        </w:rPr>
        <w:t>، فإنه يشير إلى حالة من الوجود حيث يكون شخص ما أو شيء ما صالحًا لخدمة الله أو لديه بعض الخصائص التي تجعله غير صالح للخدمة في هذا الوقت. ويمكن أن يصير الناس نجسين أو طاهرين مرة أخرى بواسطة أفعالهم وصحتهم.</w:t>
      </w:r>
    </w:p>
    <w:p>
      <w:pPr>
        <w:bidi/>
      </w:pPr>
      <w:r>
        <w:rPr>
          <w:rtl/>
          <w:cs/>
          <w:lang w:val="ar_AE" w:bidi="ar_AE"/>
        </w:rPr>
      </w:r>
      <w:r>
        <w:rPr>
          <w:rtl/>
          <w:cs/>
          <w:lang w:val="ar_AE" w:bidi="ar_AE"/>
        </w:rPr>
        <w:t xml:space="preserve">توقفوا هنا وناقشوا كمجموعة الكلمة أو العبارة الأنسب للتعبير عن </w:t>
      </w:r>
      <w:r>
        <w:rPr>
          <w:b/>
          <w:rtl/>
          <w:cs/>
          <w:lang w:val="ar_AE" w:bidi="ar_AE"/>
        </w:rPr>
        <w:t>النجاسة</w:t>
      </w:r>
      <w:r>
        <w:rPr>
          <w:rtl/>
          <w:cs/>
          <w:lang w:val="ar_AE" w:bidi="ar_AE"/>
        </w:rPr>
        <w:t>. (أوقفوا سماع التسجيل الصوتي هنا)</w:t>
      </w:r>
    </w:p>
    <w:p>
      <w:pPr>
        <w:bidi/>
      </w:pPr>
      <w:r>
        <w:rPr>
          <w:rtl/>
          <w:cs/>
          <w:lang w:val="ar_AE" w:bidi="ar_AE"/>
        </w:rPr>
      </w:r>
      <w:r>
        <w:rPr>
          <w:rtl/>
          <w:cs/>
          <w:lang w:val="ar_AE" w:bidi="ar_AE"/>
        </w:rPr>
        <w:t xml:space="preserve">يقول الرب يسوع إنكم تتنجسون بما يخرج من قلبكم. ويُعدّ </w:t>
      </w:r>
      <w:r>
        <w:rPr>
          <w:b/>
          <w:rtl/>
          <w:cs/>
          <w:lang w:val="ar_AE" w:bidi="ar_AE"/>
        </w:rPr>
        <w:t>القلب</w:t>
      </w:r>
      <w:r>
        <w:rPr>
          <w:rtl/>
          <w:cs/>
          <w:lang w:val="ar_AE" w:bidi="ar_AE"/>
        </w:rPr>
        <w:t xml:space="preserve"> هو المكان الذي توجد فيه عواطف الناس وسماتهم. استخدمْ نفس الكلمة أو العبارة التي استخدمتها في المقاطع السابقة للإشارة إلى القلب.</w:t>
      </w:r>
    </w:p>
    <w:p>
      <w:pPr>
        <w:bidi/>
      </w:pPr>
      <w:r>
        <w:rPr>
          <w:rtl/>
          <w:cs/>
          <w:lang w:val="ar_AE" w:bidi="ar_AE"/>
        </w:rPr>
      </w:r>
      <w:r>
        <w:rPr>
          <w:rtl/>
          <w:cs/>
          <w:lang w:val="ar_AE" w:bidi="ar_AE"/>
        </w:rPr>
        <w:t xml:space="preserve">ثم دخل يسوع إلى بيت ليختفي من الجموع، فسأله تلاميذه عما كان يقصد بالمثل الذي استخدمه للتو. تذكر أن تستخدم نفس الكلمة التي تشير إلى </w:t>
      </w:r>
      <w:hyperlink r:id="rId54">
        <w:r>
          <w:rPr>
            <w:rtl/>
            <w:cs/>
            <w:lang w:val="ar_AE" w:bidi="ar_AE"/>
          </w:rPr>
          <w:rPr>
            <w:color w:val="0000EE"/>
            <w:u w:val="single"/>
          </w:rPr>
          <w:t>التلاميذ</w:t>
        </w:r>
      </w:hyperlink>
      <w:r>
        <w:rPr>
          <w:rtl/>
          <w:cs/>
          <w:lang w:val="ar_AE" w:bidi="ar_AE"/>
        </w:rPr>
        <w:t xml:space="preserve"> في هذا المقطع كما استخدمتها في المقاطع السابقة في إنجيل مرقس.</w:t>
      </w:r>
    </w:p>
    <w:p>
      <w:pPr>
        <w:bidi/>
      </w:pPr>
      <w:r>
        <w:rPr>
          <w:rtl/>
          <w:cs/>
          <w:lang w:val="ar_AE" w:bidi="ar_AE"/>
        </w:rPr>
      </w:r>
      <w:r>
        <w:rPr>
          <w:rtl/>
          <w:cs/>
          <w:lang w:val="ar_AE" w:bidi="ar_AE"/>
        </w:rPr>
        <w:t xml:space="preserve">كان </w:t>
      </w:r>
      <w:r>
        <w:rPr>
          <w:b/>
          <w:rtl/>
          <w:cs/>
          <w:lang w:val="ar_AE" w:bidi="ar_AE"/>
        </w:rPr>
        <w:t>المثل</w:t>
      </w:r>
      <w:r>
        <w:rPr>
          <w:rtl/>
          <w:cs/>
          <w:lang w:val="ar_AE" w:bidi="ar_AE"/>
        </w:rPr>
        <w:t xml:space="preserve"> نوعًا خاصًا من القصص التي رواها يسوع. وقد قيل باستخدام أشياء يومية عادية لوصف أشياء أعمق عن الله. وغالبًا ما كانت الأمثال صعبة الفهم إلا إذا كان الناس حقًا يحاولون الاستماع إليها.</w:t>
      </w:r>
    </w:p>
    <w:p>
      <w:pPr>
        <w:bidi/>
      </w:pPr>
      <w:r>
        <w:rPr>
          <w:rtl/>
          <w:cs/>
          <w:lang w:val="ar_AE" w:bidi="ar_AE"/>
        </w:rPr>
      </w:r>
      <w:r>
        <w:rPr>
          <w:rtl/>
          <w:cs/>
          <w:lang w:val="ar_AE" w:bidi="ar_AE"/>
        </w:rPr>
        <w:t xml:space="preserve">توقفوا هنا وناقشوا كمجموعة الكلمة أو العبارة الأنسب للتعبير عن </w:t>
      </w:r>
      <w:r>
        <w:rPr>
          <w:b/>
          <w:rtl/>
          <w:cs/>
          <w:lang w:val="ar_AE" w:bidi="ar_AE"/>
        </w:rPr>
        <w:t>المثل</w:t>
      </w:r>
      <w:r>
        <w:rPr>
          <w:rtl/>
          <w:cs/>
          <w:lang w:val="ar_AE" w:bidi="ar_AE"/>
        </w:rPr>
        <w:t xml:space="preserve">. ابحث عن كلمة </w:t>
      </w:r>
      <w:hyperlink r:id="rId84">
        <w:r>
          <w:rPr>
            <w:rtl/>
            <w:cs/>
            <w:lang w:val="ar_AE" w:bidi="ar_AE"/>
          </w:rPr>
          <w:rPr>
            <w:color w:val="0000EE"/>
            <w:u w:val="single"/>
          </w:rPr>
          <w:t>المثل</w:t>
        </w:r>
      </w:hyperlink>
      <w:r>
        <w:rPr>
          <w:rtl/>
          <w:cs/>
          <w:lang w:val="ar_AE" w:bidi="ar_AE"/>
        </w:rPr>
        <w:t xml:space="preserve"> في قاموس الكلمات الرئيسية للمزيد من المعلومات. (أوقفوا سماع التسجيل الصوتي هنا)</w:t>
      </w:r>
    </w:p>
    <w:p>
      <w:pPr>
        <w:bidi/>
      </w:pPr>
      <w:r>
        <w:rPr>
          <w:rtl/>
          <w:cs/>
          <w:lang w:val="ar_AE" w:bidi="ar_AE"/>
        </w:rPr>
      </w:r>
      <w:r>
        <w:rPr>
          <w:rtl/>
          <w:cs/>
          <w:lang w:val="ar_AE" w:bidi="ar_AE"/>
        </w:rPr>
        <w:t>يتحدث الرب يسوع عن الأشياء الشريرة.</w:t>
      </w:r>
    </w:p>
    <w:p>
      <w:pPr>
        <w:bidi/>
      </w:pPr>
      <w:r>
        <w:rPr>
          <w:rtl/>
          <w:cs/>
          <w:lang w:val="ar_AE" w:bidi="ar_AE"/>
        </w:rPr>
      </w:r>
      <w:r>
        <w:rPr>
          <w:rtl/>
          <w:cs/>
          <w:lang w:val="ar_AE" w:bidi="ar_AE"/>
        </w:rPr>
        <w:t xml:space="preserve">و </w:t>
      </w:r>
      <w:r>
        <w:rPr>
          <w:b/>
          <w:rtl/>
          <w:cs/>
          <w:lang w:val="ar_AE" w:bidi="ar_AE"/>
        </w:rPr>
        <w:t>الأفكار الشريرة</w:t>
      </w:r>
      <w:r>
        <w:rPr>
          <w:rtl/>
          <w:cs/>
          <w:lang w:val="ar_AE" w:bidi="ar_AE"/>
        </w:rPr>
        <w:t xml:space="preserve"> هي أفكار الناس التي تجعلهم يفعلون أشياء شريرة. لذلك يمكننا تقسيم الأشياء الشريرة إلى أفعال وسمات.</w:t>
      </w:r>
    </w:p>
    <w:p>
      <w:pPr>
        <w:bidi/>
      </w:pPr>
      <w:r>
        <w:rPr>
          <w:rtl/>
          <w:cs/>
          <w:lang w:val="ar_AE" w:bidi="ar_AE"/>
        </w:rPr>
      </w:r>
      <w:r>
        <w:rPr>
          <w:rtl/>
          <w:cs/>
          <w:lang w:val="ar_AE" w:bidi="ar_AE"/>
        </w:rPr>
        <w:t xml:space="preserve">والأفعال التي كان الرب يسوع يتحدث عنها هي </w:t>
      </w:r>
      <w:r>
        <w:rPr>
          <w:b/>
          <w:rtl/>
          <w:cs/>
          <w:lang w:val="ar_AE" w:bidi="ar_AE"/>
        </w:rPr>
        <w:t>فجور أخلاقي جنسي</w:t>
      </w:r>
      <w:r>
        <w:rPr>
          <w:rtl/>
          <w:cs/>
          <w:lang w:val="ar_AE" w:bidi="ar_AE"/>
        </w:rPr>
        <w:t xml:space="preserve"> (أو </w:t>
      </w:r>
      <w:r>
        <w:rPr>
          <w:b/>
          <w:rtl/>
          <w:cs/>
          <w:lang w:val="ar_AE" w:bidi="ar_AE"/>
        </w:rPr>
        <w:t>فسق</w:t>
      </w:r>
      <w:r>
        <w:rPr>
          <w:rtl/>
          <w:cs/>
          <w:lang w:val="ar_AE" w:bidi="ar_AE"/>
        </w:rPr>
        <w:t>). وهذا مصطلح واسع يشير إلى أي نوع من أنواع الفجور الجنسي.</w:t>
      </w:r>
    </w:p>
    <w:p>
      <w:pPr>
        <w:bidi/>
      </w:pPr>
      <w:r>
        <w:rPr>
          <w:rtl/>
          <w:cs/>
          <w:lang w:val="ar_AE" w:bidi="ar_AE"/>
        </w:rPr>
      </w:r>
      <w:r>
        <w:rPr>
          <w:rtl/>
          <w:cs/>
          <w:lang w:val="ar_AE" w:bidi="ar_AE"/>
        </w:rPr>
        <w:t xml:space="preserve">ثم يتحدث عن </w:t>
      </w:r>
      <w:r>
        <w:rPr>
          <w:b/>
          <w:rtl/>
          <w:cs/>
          <w:lang w:val="ar_AE" w:bidi="ar_AE"/>
        </w:rPr>
        <w:t>السرقة</w:t>
      </w:r>
      <w:r>
        <w:rPr>
          <w:rtl/>
          <w:cs/>
          <w:lang w:val="ar_AE" w:bidi="ar_AE"/>
        </w:rPr>
        <w:t xml:space="preserve"> أو </w:t>
      </w:r>
      <w:r>
        <w:rPr>
          <w:b/>
          <w:rtl/>
          <w:cs/>
          <w:lang w:val="ar_AE" w:bidi="ar_AE"/>
        </w:rPr>
        <w:t>السلب</w:t>
      </w:r>
      <w:r>
        <w:rPr>
          <w:rtl/>
          <w:cs/>
          <w:lang w:val="ar_AE" w:bidi="ar_AE"/>
        </w:rPr>
        <w:t xml:space="preserve"> و</w:t>
      </w:r>
      <w:r>
        <w:rPr>
          <w:b/>
          <w:rtl/>
          <w:cs/>
          <w:lang w:val="ar_AE" w:bidi="ar_AE"/>
        </w:rPr>
        <w:t>القتل</w:t>
      </w:r>
      <w:r>
        <w:rPr>
          <w:rtl/>
          <w:cs/>
          <w:lang w:val="ar_AE" w:bidi="ar_AE"/>
        </w:rPr>
        <w:t>.</w:t>
      </w:r>
    </w:p>
    <w:p>
      <w:pPr>
        <w:bidi/>
      </w:pPr>
      <w:r>
        <w:rPr>
          <w:rtl/>
          <w:cs/>
          <w:lang w:val="ar_AE" w:bidi="ar_AE"/>
        </w:rPr>
      </w:r>
      <w:r>
        <w:rPr>
          <w:rtl/>
          <w:cs/>
          <w:lang w:val="ar_AE" w:bidi="ar_AE"/>
        </w:rPr>
        <w:t xml:space="preserve">وهو يتحدث عن </w:t>
      </w:r>
      <w:hyperlink r:id="rId85">
        <w:r>
          <w:rPr>
            <w:rtl/>
            <w:cs/>
            <w:lang w:val="ar_AE" w:bidi="ar_AE"/>
          </w:rPr>
          <w:rPr>
            <w:color w:val="0000EE"/>
            <w:u w:val="single"/>
          </w:rPr>
          <w:t>الزنا</w:t>
        </w:r>
      </w:hyperlink>
      <w:r>
        <w:rPr>
          <w:rtl/>
          <w:cs/>
          <w:lang w:val="ar_AE" w:bidi="ar_AE"/>
        </w:rPr>
        <w:t>، الذي هو الفجور الأخلاقي الجنسي مع شخص ليس زوجتك أو زوجك.</w:t>
      </w:r>
    </w:p>
    <w:p>
      <w:pPr>
        <w:bidi/>
      </w:pPr>
      <w:r>
        <w:rPr>
          <w:rtl/>
          <w:cs/>
          <w:lang w:val="ar_AE" w:bidi="ar_AE"/>
        </w:rPr>
      </w:r>
      <w:r>
        <w:rPr>
          <w:rtl/>
          <w:cs/>
          <w:lang w:val="ar_AE" w:bidi="ar_AE"/>
        </w:rPr>
        <w:t xml:space="preserve">ويتحدث عن </w:t>
      </w:r>
      <w:r>
        <w:rPr>
          <w:b/>
          <w:rtl/>
          <w:cs/>
          <w:lang w:val="ar_AE" w:bidi="ar_AE"/>
        </w:rPr>
        <w:t>الطمع</w:t>
      </w:r>
      <w:r>
        <w:rPr>
          <w:rtl/>
          <w:cs/>
          <w:lang w:val="ar_AE" w:bidi="ar_AE"/>
        </w:rPr>
        <w:t>، الذي يمكن أن يشير إلى الغيرة بطريقة جنسية.</w:t>
      </w:r>
    </w:p>
    <w:p>
      <w:pPr>
        <w:bidi/>
      </w:pPr>
      <w:r>
        <w:rPr>
          <w:rtl/>
          <w:cs/>
          <w:lang w:val="ar_AE" w:bidi="ar_AE"/>
        </w:rPr>
      </w:r>
      <w:r>
        <w:rPr>
          <w:rtl/>
          <w:cs/>
          <w:lang w:val="ar_AE" w:bidi="ar_AE"/>
        </w:rPr>
        <w:t xml:space="preserve">ويتحدث عن </w:t>
      </w:r>
      <w:r>
        <w:rPr>
          <w:b/>
          <w:rtl/>
          <w:cs/>
          <w:lang w:val="ar_AE" w:bidi="ar_AE"/>
        </w:rPr>
        <w:t>الخبث</w:t>
      </w:r>
      <w:r>
        <w:rPr>
          <w:rtl/>
          <w:cs/>
          <w:lang w:val="ar_AE" w:bidi="ar_AE"/>
        </w:rPr>
        <w:t xml:space="preserve"> الذي هو مصطلح عام يشير إلى أفعال الشر المتعمدة.</w:t>
      </w:r>
    </w:p>
    <w:p>
      <w:pPr>
        <w:bidi/>
      </w:pPr>
      <w:r>
        <w:rPr>
          <w:rtl/>
          <w:cs/>
          <w:lang w:val="ar_AE" w:bidi="ar_AE"/>
        </w:rPr>
      </w:r>
      <w:r>
        <w:rPr>
          <w:rtl/>
          <w:cs/>
          <w:lang w:val="ar_AE" w:bidi="ar_AE"/>
        </w:rPr>
        <w:t>ثم يذكر الرب يسوع الخصائص (السمات) الشريرة:</w:t>
      </w:r>
    </w:p>
    <w:p>
      <w:pPr>
        <w:pStyle w:val="ListBullet"/>
        <w:bidi/>
        <w:spacing w:line="240" w:lineRule="auto"/>
        <w:ind w:left="720"/>
      </w:pPr>
      <w:r>
        <w:rPr>
          <w:rtl/>
          <w:cs/>
          <w:lang w:val="ar_AE" w:bidi="ar_AE"/>
        </w:rPr>
      </w:r>
      <w:r>
        <w:rPr>
          <w:b/>
          <w:rtl/>
          <w:cs/>
          <w:lang w:val="ar_AE" w:bidi="ar_AE"/>
        </w:rPr>
        <w:t>المَكر</w:t>
      </w:r>
      <w:r>
        <w:rPr>
          <w:rtl/>
          <w:cs/>
          <w:lang w:val="ar_AE" w:bidi="ar_AE"/>
        </w:rPr>
        <w:t xml:space="preserve"> وهو عندما يكون أحدهم كاذبًا ومليئًا بالخيانة.</w:t>
      </w:r>
    </w:p>
    <w:p>
      <w:pPr>
        <w:pStyle w:val="ListBullet"/>
        <w:bidi/>
        <w:spacing w:line="240" w:lineRule="auto"/>
        <w:ind w:left="720"/>
      </w:pPr>
      <w:r>
        <w:rPr>
          <w:rtl/>
          <w:cs/>
          <w:lang w:val="ar_AE" w:bidi="ar_AE"/>
        </w:rPr>
      </w:r>
      <w:r>
        <w:rPr>
          <w:b/>
          <w:rtl/>
          <w:cs/>
          <w:lang w:val="ar_AE" w:bidi="ar_AE"/>
        </w:rPr>
        <w:t>العهارة (الرغبات الشهوانية)</w:t>
      </w:r>
    </w:p>
    <w:p>
      <w:pPr>
        <w:pStyle w:val="ListBullet"/>
        <w:bidi/>
        <w:spacing w:line="240" w:lineRule="auto"/>
        <w:ind w:left="720"/>
      </w:pPr>
      <w:r>
        <w:rPr>
          <w:rtl/>
          <w:cs/>
          <w:lang w:val="ar_AE" w:bidi="ar_AE"/>
        </w:rPr>
      </w:r>
      <w:r>
        <w:rPr>
          <w:b/>
          <w:rtl/>
          <w:cs/>
          <w:lang w:val="ar_AE" w:bidi="ar_AE"/>
        </w:rPr>
        <w:t>الحسد (عين شريرة)</w:t>
      </w:r>
      <w:r>
        <w:rPr>
          <w:rtl/>
          <w:cs/>
          <w:lang w:val="ar_AE" w:bidi="ar_AE"/>
        </w:rPr>
        <w:t xml:space="preserve"> عندما يريد أحدهم شيئًا ما يملكه شخص آخر.</w:t>
      </w:r>
    </w:p>
    <w:p>
      <w:pPr>
        <w:pStyle w:val="ListBullet"/>
        <w:bidi/>
        <w:spacing w:line="240" w:lineRule="auto"/>
        <w:ind w:left="720"/>
      </w:pPr>
      <w:r>
        <w:rPr>
          <w:rtl/>
          <w:cs/>
          <w:lang w:val="ar_AE" w:bidi="ar_AE"/>
        </w:rPr>
      </w:r>
      <w:r>
        <w:rPr>
          <w:b/>
          <w:rtl/>
          <w:cs/>
          <w:lang w:val="ar_AE" w:bidi="ar_AE"/>
        </w:rPr>
        <w:t>التجديف</w:t>
      </w:r>
      <w:r>
        <w:rPr>
          <w:rtl/>
          <w:cs/>
          <w:lang w:val="ar_AE" w:bidi="ar_AE"/>
        </w:rPr>
        <w:t xml:space="preserve"> وهو قول شيء سيء عن شخص آخر، لكنه في الغالب يُستخدم للإشارة إلى قول شيء سيء عن الله</w:t>
      </w:r>
    </w:p>
    <w:p>
      <w:pPr>
        <w:pStyle w:val="ListBullet"/>
        <w:bidi/>
        <w:spacing w:line="240" w:lineRule="auto"/>
        <w:ind w:left="720"/>
      </w:pPr>
      <w:r>
        <w:rPr>
          <w:rtl/>
          <w:cs/>
          <w:lang w:val="ar_AE" w:bidi="ar_AE"/>
        </w:rPr>
      </w:r>
      <w:r>
        <w:rPr>
          <w:b/>
          <w:rtl/>
          <w:cs/>
          <w:lang w:val="ar_AE" w:bidi="ar_AE"/>
        </w:rPr>
        <w:t>الكبرياء</w:t>
      </w:r>
      <w:r>
        <w:rPr>
          <w:rtl/>
          <w:cs/>
          <w:lang w:val="ar_AE" w:bidi="ar_AE"/>
        </w:rPr>
        <w:t xml:space="preserve"> وهو الغطرسة أو التفكير في الذات على أنها أفضل من الآخرين. </w:t>
      </w:r>
    </w:p>
    <w:p>
      <w:pPr>
        <w:pStyle w:val="ListBullet"/>
        <w:bidi/>
        <w:spacing w:line="240" w:lineRule="auto"/>
        <w:ind w:left="720"/>
      </w:pPr>
      <w:r>
        <w:rPr>
          <w:rtl/>
          <w:cs/>
          <w:lang w:val="ar_AE" w:bidi="ar_AE"/>
        </w:rPr>
      </w:r>
      <w:r>
        <w:rPr>
          <w:b/>
          <w:rtl/>
          <w:cs/>
          <w:lang w:val="ar_AE" w:bidi="ar_AE"/>
        </w:rPr>
        <w:t>الجهل (الحماقة)</w:t>
      </w:r>
      <w:r>
        <w:rPr>
          <w:rtl/>
          <w:cs/>
          <w:lang w:val="ar_AE" w:bidi="ar_AE"/>
        </w:rPr>
        <w:t xml:space="preserve"> وهو يشير إلى سمة الشخص الذي لا يعرف الله ولا يرغب في معرفته.</w:t>
      </w:r>
    </w:p>
    <w:p>
      <w:pPr>
        <w:bidi/>
      </w:pPr>
      <w:r>
        <w:rPr>
          <w:rtl/>
          <w:cs/>
          <w:lang w:val="ar_AE" w:bidi="ar_AE"/>
        </w:rPr>
      </w:r>
      <w:r>
        <w:rPr>
          <w:rtl/>
          <w:cs/>
          <w:lang w:val="ar_AE" w:bidi="ar_AE"/>
        </w:rPr>
        <w:t>وهذه أشياء تأتي من داخل شخصية الشخص. وهي أشياء تجعل الشخص نجسًا أو غير طاهرًا أو غير صالح لخدمة الله.</w:t>
      </w:r>
    </w:p>
    <w:p>
      <w:pPr>
        <w:bidi/>
      </w:pPr>
      <w:r>
        <w:rPr>
          <w:rtl/>
          <w:cs/>
          <w:lang w:val="ar_AE" w:bidi="ar_AE"/>
        </w:rPr>
      </w:r>
      <w:r>
        <w:rPr>
          <w:rtl/>
          <w:cs/>
          <w:lang w:val="ar_AE" w:bidi="ar_AE"/>
        </w:rPr>
        <w:t>توقفوا هنا وناقشوا كمجموعة الكلمات أو العبارات الأنسب التي ستستخدمونها للتعبير عن هذه الأفعال الشرير والصفات.</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7:24–30</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في هذه الخطوة، استمع إلى مرقس 7: 24–30 وضعها في قلبك.</w:t>
      </w:r>
    </w:p>
    <w:p>
      <w:pPr>
        <w:bidi/>
      </w:pPr>
      <w:r>
        <w:rPr>
          <w:rtl/>
          <w:cs/>
          <w:lang w:val="ar_AE" w:bidi="ar_AE"/>
        </w:rPr>
      </w:r>
      <w:r>
        <w:rPr>
          <w:rtl/>
          <w:cs/>
          <w:lang w:val="ar_AE" w:bidi="ar_AE"/>
        </w:rPr>
        <w:t>استمع إلى نسخة صوتية من مرقس 7: 24–30 ثلاث مرات من ثلاث ترجمات صوتية مختلفة، إن أمكن. ثم كمجموعة قوموا بمناقشة الأسئلة التالية:</w:t>
      </w:r>
    </w:p>
    <w:p>
      <w:pPr>
        <w:pStyle w:val="ListNumber"/>
        <w:numPr>
          <w:ilvl w:val="0"/>
          <w:numId w:val="37"/>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 في هذا المقطع؟</w:t>
      </w:r>
    </w:p>
    <w:p>
      <w:pPr>
        <w:pStyle w:val="ListNumber"/>
        <w:bidi/>
        <w:spacing w:line="240" w:lineRule="auto"/>
        <w:ind w:left="720"/>
      </w:pPr>
      <w:r>
        <w:rPr>
          <w:rtl/>
          <w:cs/>
          <w:lang w:val="ar_AE" w:bidi="ar_AE"/>
        </w:rPr>
      </w:r>
      <w:r>
        <w:rPr>
          <w:rtl/>
          <w:cs/>
          <w:lang w:val="ar_AE" w:bidi="ar_AE"/>
        </w:rPr>
        <w:t>ماذا يخبرنا هذا المقطع عن الله أو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نسخة صوتية من إنجيل مرقس ٧: ٢٤–٣٠ من الترجمة الأكثر فهمًا لكم.</w:t>
      </w:r>
    </w:p>
    <w:p>
      <w:pPr>
        <w:bidi/>
      </w:pPr>
      <w:r>
        <w:rPr>
          <w:rtl/>
          <w:cs/>
          <w:lang w:val="ar_AE" w:bidi="ar_AE"/>
        </w:rPr>
      </w:r>
      <w:r>
        <w:rPr>
          <w:rtl/>
          <w:cs/>
          <w:lang w:val="ar_AE" w:bidi="ar_AE"/>
        </w:rPr>
        <w:t>نحن نعلم أن هذه القصة حدثت بعد التعليم الذي جاء قبلها مباشرة، لكننا لا نعرف بالتحديد متى بعدها، لذا من الأفضل استخدام مصطلح عام للإشارة إلى فترة زمنية مضت. ونحن نعلم من نفس القصة في إنجيل متّى أن التلاميذ ذهبوا مع يسوع، رغم أنهم غير مذكورين هنا. في الأعداد السابقة، كان يسوع قد علّم أن الطهارة الداخلية أهم من الطهارة الطقسية الخارجية. إحدى القواعد الطقسية عند اليهود كانت أنه إذا لمسوا أو تعاملوا مع غير اليهود (المدعوّين أُممًا) يصيرون نجسين. لكن يسوع يذهب إلى منطقة صور في فينيقية سورية شمال أرض اليهود. وهذه هي المرة الوحيدة التي خرج فيها يسوع إلى خارج حدود إسرائيل. هنا يبرهن يسوع بأفعاله ما علّمه بكلماته: أننا لا نصير أطهارًا أو أنجاسًا بأفعالنا الخارجية. تذكّروا أن مرقس كان يكتب لمؤمنين جدُد من الأمم (مؤمنين من غير اليهود). فربما أراد مرقس أيضًا أن يُذكّر هؤلاء المؤمنين الجدد أن يسوع بالفعل كان يراهم أطهارًا ومستحقين لاهتمامه.</w:t>
      </w:r>
    </w:p>
    <w:p>
      <w:pPr>
        <w:bidi/>
      </w:pPr>
      <w:r>
        <w:rPr>
          <w:rtl/>
          <w:cs/>
          <w:lang w:val="ar_AE" w:bidi="ar_AE"/>
        </w:rPr>
      </w:r>
      <w:r>
        <w:rPr>
          <w:rtl/>
          <w:cs/>
          <w:lang w:val="ar_AE" w:bidi="ar_AE"/>
        </w:rPr>
        <w:t>اعرض على فريق الترجمة خرائط تُظهر الجليل وفينيقية سورية حيث تقع مدينة صور في الوسط (أوقفوا هذا التسجيل الآن)</w:t>
      </w:r>
    </w:p>
    <w:p>
      <w:pPr>
        <w:bidi/>
      </w:pPr>
      <w:r>
        <w:rPr>
          <w:rtl/>
          <w:cs/>
          <w:lang w:val="ar_AE" w:bidi="ar_AE"/>
        </w:rPr>
      </w:r>
      <w:r>
        <w:rPr>
          <w:rtl/>
          <w:cs/>
          <w:lang w:val="ar_AE" w:bidi="ar_AE"/>
        </w:rPr>
        <w:t>أراد يسوع أن يبتعد ليستريح من كل العمل الذي كان يقوم به، ولم يُرِد أن يلاحظه أحد. لكن أهل مدينة صور كانوا قد سمعوا عن معجزاته. ونعرف هذا لأن بعضهم جاءوا إليه عندما كان عند بحر الجليل. أراد أهل صور أن يقابلوا يسوع. فسمعت امرأة أممية، أو غير يهودية، من هذه المنطقة أن يسوع هناك. كانت هذه المرأة من فينيقيّة سوريّة، أي من جزء من مقاطعة سورية يُسمّى فينيقية. جاءت المرأة إلى يسوع لأنه كان بابنتها روح شرير. ومن قصص أخرى في إنجيل مرقس، نعرف أن الأرواح الشريرة كانت قاسية على الناس الذين تسكن فيهم، فهي تستطيع أن تتحكم في أفكار شخص أو أفعاله. وربما عانت هذه الفتاة من تشنجات أو كانت تسقط في النار أو في الماء. جاءت المرأة وخرَّت عند قدمي يسوع. وهذا لا يعني أنها تعثّرت وسقطت، بل أنها ركعت على ركبتيها ووضعت وجهها على الأرض عند قدميه لتُظهِر احترامها العميق وحزنها على حالتها. بدأت تتوسّل ليسوع واستمرت في السؤال أن يُخرِج الروح الشرير من ابنتها ويوقف سيطرته عليها. وكانت ابنتها لا تزال في البيت — فلم تكن مع أمها.</w:t>
      </w:r>
    </w:p>
    <w:p>
      <w:pPr>
        <w:bidi/>
      </w:pPr>
      <w:r>
        <w:rPr>
          <w:rtl/>
          <w:cs/>
          <w:lang w:val="ar_AE" w:bidi="ar_AE"/>
        </w:rPr>
      </w:r>
      <w:r>
        <w:rPr>
          <w:rtl/>
          <w:cs/>
          <w:lang w:val="ar_AE" w:bidi="ar_AE"/>
        </w:rPr>
        <w:t>توقّفوا هنا وناقشوا مع فريق الترجمة: كيف تُظهِرون الاحترام لمُعلِّم تطلبون منه المساعدة؟ وفي ثقافتكم، ماذا يعني أن يسجد شخص أمام آخر؟ (أوقفوا هذا التسجيل الآن)</w:t>
      </w:r>
    </w:p>
    <w:p>
      <w:pPr>
        <w:bidi/>
      </w:pPr>
      <w:r>
        <w:rPr>
          <w:rtl/>
          <w:cs/>
          <w:lang w:val="ar_AE" w:bidi="ar_AE"/>
        </w:rPr>
      </w:r>
      <w:r>
        <w:rPr>
          <w:rtl/>
          <w:cs/>
          <w:lang w:val="ar_AE" w:bidi="ar_AE"/>
        </w:rPr>
        <w:t>أجاب يسوع المرأة الأممية بمَثَل، أي بقصة ليوضح لها، فقال: "لَيْسَ حَسَنًا أَنْ يُؤْخَذَ خُبْزُ الْبَنِينَ وَيُطْرَحَ لِلْكِلاَبِ، دَعِي الْبَنِينَ أَوَّلًا يَشْبَعُونَ" كانت المرأة قد فهمت هذا المَثَل، لكن قد لا يفهم جمهورك المَثَل بسهولة. إليك معنى القصة: يرسم يسوع صورة لعائلة يجلس فيه البنون بالبيت على المائدة ليأكلوا. ويشير مصطلح "البنين"، في هذه القصة، إلى الشعب اليهودي. والكلاب التي وردت في المَثَل فهي كلاب العائلة المحبوبة التي يُسمح لها بالدخول أثناء الأكل، فهي ليست كلاب ضالة أو متوحشّة. وكانت الكلاب عادة تجلس أو تنتظر تحت المائدة حتى يعطيها أفراد العائلة طعامًا من المائدة. ما كان يسوع يقوله للمرأة هو إنه جاء ليخدم الشعب اليهودي أولًا. في العهد القديم، كان شعب إسرائيل اليهود هم أبناء الله، أو شعبه المختار، وقد شارك يسوع الإنجيل (الأخبار السارة) مع اليهود قبل الأمم. قد يبدو هذا رد فعل قاسي من يسوع، إلا أن ذلك كان أيضًا اختبارًا للمرأة، فهو لا يريدها أن تظن أنه مجرد ساحر يفعل ما تشاء. إلى أي مدى كان إيمانها وثقتها بيسوع؟ لم تشعر المرأة بالإهانة بسبب تشبيهه لها بالكلب. بل فهمت أن البنين في البيت غالبًا ما يُسقطون عمدًا فتات الخبز للكلاب أثناء الوجبة. ولا تطلب المرأة أن تأخذ أكثر من اليهود، ولا أن تنال بدلًا عنهم. كان لديها إيمان وثقة أن يسوع يستطيع أن يفعل كل ذلك في نفس الوقت!</w:t>
      </w:r>
    </w:p>
    <w:p>
      <w:pPr>
        <w:bidi/>
      </w:pPr>
      <w:r>
        <w:rPr>
          <w:rtl/>
          <w:cs/>
          <w:lang w:val="ar_AE" w:bidi="ar_AE"/>
        </w:rPr>
      </w:r>
      <w:r>
        <w:rPr>
          <w:rtl/>
          <w:cs/>
          <w:lang w:val="ar_AE" w:bidi="ar_AE"/>
        </w:rPr>
        <w:t>توقّفوا هنا وناقشوا كفريق ترجمة: هل هناك أشخاص في مجتمعاتكم يُعتَبَرون "نجسين" أو "غير طاهرين" في مجتمعاتكم؟ كيف تعاملونهم؟ أوقِفوا الاستماع إلى التسجيل هنا.</w:t>
      </w:r>
    </w:p>
    <w:p>
      <w:pPr>
        <w:bidi/>
      </w:pPr>
      <w:r>
        <w:rPr>
          <w:rtl/>
          <w:cs/>
          <w:lang w:val="ar_AE" w:bidi="ar_AE"/>
        </w:rPr>
      </w:r>
      <w:r>
        <w:rPr>
          <w:rtl/>
          <w:cs/>
          <w:lang w:val="ar_AE" w:bidi="ar_AE"/>
        </w:rPr>
        <w:t>أظهر يسوع فرحًا بإيمان المرأة، ثم قال لها أن تذهب إلى بيتها كطريقة لقوله "ابنتك قد شُفيت."</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نسخة صوتية من إنجيل مرقس ٧: ٢٤–٣٠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يقوم الفريق بتصوير هذا المقطع بصرياً.</w:t>
      </w:r>
    </w:p>
    <w:p>
      <w:pPr>
        <w:bidi/>
      </w:pPr>
      <w:r>
        <w:rPr>
          <w:rtl/>
          <w:cs/>
          <w:lang w:val="ar_AE" w:bidi="ar_AE"/>
        </w:rPr>
      </w:r>
      <w:r>
        <w:rPr>
          <w:rtl/>
          <w:cs/>
          <w:lang w:val="ar_AE" w:bidi="ar_AE"/>
        </w:rPr>
        <w:t>يحتوي هذا المقطع على 3 مشاهد.</w:t>
      </w:r>
    </w:p>
    <w:p>
      <w:pPr>
        <w:bidi/>
      </w:pPr>
      <w:r>
        <w:rPr>
          <w:rtl/>
          <w:cs/>
          <w:lang w:val="ar_AE" w:bidi="ar_AE"/>
        </w:rPr>
      </w:r>
      <w:r>
        <w:rPr>
          <w:b/>
          <w:rtl/>
          <w:cs/>
          <w:lang w:val="ar_AE" w:bidi="ar_AE"/>
        </w:rPr>
        <w:t>في المشهد الأول:</w:t>
      </w:r>
      <w:r>
        <w:rPr>
          <w:rtl/>
          <w:cs/>
          <w:lang w:val="ar_AE" w:bidi="ar_AE"/>
        </w:rPr>
        <w:t xml:space="preserve"> يترك يسوع منطقة الجليل ويتجه إلى شمال منطقة صور. ويدخل إلى بيت هناك وهو لا يريد أن يعرف أحد مكانه، لكن امرأة تسمع عنه وتأتي إليه. وتطلب منه أن يخرج الشيطان من ابنتها المسكونة بأرواح شريرة.</w:t>
      </w:r>
    </w:p>
    <w:p>
      <w:pPr>
        <w:bidi/>
      </w:pPr>
      <w:r>
        <w:rPr>
          <w:rtl/>
          <w:cs/>
          <w:lang w:val="ar_AE" w:bidi="ar_AE"/>
        </w:rPr>
      </w:r>
      <w:r>
        <w:rPr>
          <w:b/>
          <w:rtl/>
          <w:cs/>
          <w:lang w:val="ar_AE" w:bidi="ar_AE"/>
        </w:rPr>
        <w:t>في المشهد الثاني:</w:t>
      </w:r>
      <w:r>
        <w:rPr>
          <w:rtl/>
          <w:cs/>
          <w:lang w:val="ar_AE" w:bidi="ar_AE"/>
        </w:rPr>
        <w:t xml:space="preserve"> يحدث حوار بين المرأة — وهي أممية مولودة في سورية — وبين يسوع. فيقول لها إنه يجب أن يطعم أولاده أولًا، أي اليهود. بقوله: "ليس حَسَنًا أنْ يؤخَذَ خُبزُ البَنينَ ويُطرَحَ للكِلابِ".</w:t>
      </w:r>
    </w:p>
    <w:p>
      <w:pPr>
        <w:bidi/>
      </w:pPr>
      <w:r>
        <w:rPr>
          <w:rtl/>
          <w:cs/>
          <w:lang w:val="ar_AE" w:bidi="ar_AE"/>
        </w:rPr>
      </w:r>
      <w:r>
        <w:rPr>
          <w:rtl/>
          <w:cs/>
          <w:lang w:val="ar_AE" w:bidi="ar_AE"/>
        </w:rPr>
        <w:t>فتجيبه المرأة: "نَعَمْ، يا سيِّدُ! والكِلابُ أيضًا تحتَ المائدَةِ تأكُلُ مِنْ فُتاتِ البَنينَ!".</w:t>
      </w:r>
    </w:p>
    <w:p>
      <w:pPr>
        <w:bidi/>
      </w:pPr>
      <w:r>
        <w:rPr>
          <w:rtl/>
          <w:cs/>
          <w:lang w:val="ar_AE" w:bidi="ar_AE"/>
        </w:rPr>
      </w:r>
      <w:r>
        <w:rPr>
          <w:b/>
          <w:rtl/>
          <w:cs/>
          <w:lang w:val="ar_AE" w:bidi="ar_AE"/>
        </w:rPr>
        <w:t>في المشهد الثالث:</w:t>
      </w:r>
      <w:r>
        <w:rPr>
          <w:rtl/>
          <w:cs/>
          <w:lang w:val="ar_AE" w:bidi="ar_AE"/>
        </w:rPr>
        <w:t xml:space="preserve"> يقول لها يسوع: "لأجلِ هذِهِ الكلِمَةِ، اذهَبي. قد خرجَ الشَّيطانُ مِنِ ابنَتِكِ". فتعود المرأة إلى بيتها فتجد ابنتها مستلقية على السرير بهدوء، وقد خرج منها الشيطان.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 xml:space="preserve">امرأة سورية فينيقية </w:t>
      </w:r>
    </w:p>
    <w:p>
      <w:pPr>
        <w:pStyle w:val="ListBullet"/>
        <w:bidi/>
        <w:spacing w:line="240" w:lineRule="auto"/>
        <w:ind w:left="720"/>
      </w:pPr>
      <w:r>
        <w:rPr>
          <w:rtl/>
          <w:cs/>
          <w:lang w:val="ar_AE" w:bidi="ar_AE"/>
        </w:rPr>
      </w:r>
      <w:r>
        <w:rPr>
          <w:rtl/>
          <w:cs/>
          <w:lang w:val="ar_AE" w:bidi="ar_AE"/>
        </w:rPr>
        <w:t>ابنة المرأة المسكونة بأرواح شريرة</w:t>
      </w:r>
    </w:p>
    <w:p>
      <w:pPr>
        <w:pStyle w:val="ListBullet"/>
        <w:bidi/>
        <w:spacing w:line="240" w:lineRule="auto"/>
        <w:ind w:left="720"/>
      </w:pPr>
      <w:r>
        <w:rPr>
          <w:rtl/>
          <w:cs/>
          <w:lang w:val="ar_AE" w:bidi="ar_AE"/>
        </w:rPr>
      </w:r>
      <w:r>
        <w:rPr>
          <w:rtl/>
          <w:cs/>
          <w:lang w:val="ar_AE" w:bidi="ar_AE"/>
        </w:rPr>
        <w:t>إشارة إلى اليهود والأمم</w:t>
      </w:r>
    </w:p>
    <w:p>
      <w:pPr>
        <w:bidi/>
      </w:pPr>
      <w:r>
        <w:rPr>
          <w:rtl/>
          <w:cs/>
          <w:lang w:val="ar_AE" w:bidi="ar_AE"/>
        </w:rPr>
      </w:r>
      <w:r>
        <w:rPr>
          <w:rtl/>
          <w:cs/>
          <w:lang w:val="ar_AE" w:bidi="ar_AE"/>
        </w:rPr>
        <w:t>كمجموعة، انتبهوا إلى هذه الأفكار من سياق المقطع: في المشهد الأول، يترك يسوع منطقة الجليل مع تلاميذه ويتجه إلى منطقة صور. ولا نعرف الموقع الدقيق الذي ذهب إليه، لكن الرحلة كانت غالبًا حوالي ٣٢ كيلومترًا (٢٠ ميلًا تقريبًا). كان يسوع في "نواحي" صور، أي في منطقة قريبة من المدينة الواقعة شمال غرب بحيرة الجليل. وربما لم يدخل أي بلدة لأنه لم يرد أن يعرف الناس مكانه، بل كان يريد أن يستريح. لكن وجوده لم يبق سرًا، فعرف الناس أنه هناك. وربما كان ذلك محبطًا بالنسبة ليسوع.</w:t>
      </w:r>
    </w:p>
    <w:p>
      <w:pPr>
        <w:bidi/>
      </w:pPr>
      <w:r>
        <w:rPr>
          <w:rtl/>
          <w:cs/>
          <w:lang w:val="ar_AE" w:bidi="ar_AE"/>
        </w:rPr>
      </w:r>
      <w:r>
        <w:rPr>
          <w:rtl/>
          <w:cs/>
          <w:lang w:val="ar_AE" w:bidi="ar_AE"/>
        </w:rPr>
        <w:t>أوقفوا التسجيل الآن واعرضوا على المجموعة خريطة تظهر الجليل ومنطقة صور. أوقِفوا الاستماع إلى التسجيل هنا.</w:t>
      </w:r>
    </w:p>
    <w:p>
      <w:pPr>
        <w:bidi/>
      </w:pPr>
      <w:r>
        <w:rPr>
          <w:rtl/>
          <w:cs/>
          <w:lang w:val="ar_AE" w:bidi="ar_AE"/>
        </w:rPr>
      </w:r>
      <w:r>
        <w:rPr>
          <w:rtl/>
          <w:cs/>
          <w:lang w:val="ar_AE" w:bidi="ar_AE"/>
        </w:rPr>
        <w:t>ثم يجد يسوع بيتًا ليقيم فيه، ولا يخبرنا الرسول مرقس لمن كان هذا البيت. فتأتي امرأة أممية إلى يسوع وتسجد عند قدميه، منحنية إلى الأرض تعبيرًا عن احترامها له. وتستمر المرأة في الإلحاح على يسوع أن يخرج الشيطان من ابنتها، فهي كانت في ضيق شديد من أجل ابنتها. وبينما لا نعرف كم من الوقت كانت الابنة مسكونة أو كم كان عمرها، إلا أن نفس الكلمة اليونانية استُخدمت قبلًا في قصة ابنة يايرس في مرقس ٥، لذا فيُحتمل أن الابنة كانت مراهقة وغير متزوجة. عندما تذكُر بعض الترجمات تعبير "ابنتها الصغيرة"، فهي تقصد تعبير يدل على المحبة لا على صغر حجمها أو قصرها.</w:t>
      </w:r>
    </w:p>
    <w:p>
      <w:pPr>
        <w:bidi/>
      </w:pPr>
      <w:r>
        <w:rPr>
          <w:rtl/>
          <w:cs/>
          <w:lang w:val="ar_AE" w:bidi="ar_AE"/>
        </w:rPr>
      </w:r>
      <w:r>
        <w:rPr>
          <w:rtl/>
          <w:cs/>
          <w:lang w:val="ar_AE" w:bidi="ar_AE"/>
        </w:rPr>
        <w:t>في المشهد الثاني، يقدم يسوع مثلًا قصيرًا ليشرح أنه يجب أن يطعم أولاده أولًا — أي أن يقدم خدمته لليهود قبل الأمم. بقوله: "ليس حَسَنًا أنْ يؤخَذَ خُبزُ البَنينَ ويُطرَحَ للكِلابِ". ولا يقصد يسوع أن هذا خطأ أو خطية، بل يقصد أنه من غير المناسب أن تُعطى الأولوية لغير الأبناء قبل الأبناء. وكان الخبز هو الطعام الأساسي في تلك المنطقة، لكنه هنا يرمز إلى خدمة يسوع وشفاءاته التي كان يقدمها. نرى في مقاطع أخرى من إنجيل مرقس أن أفعال يسوع تظهر محبته لجميع الناس، حتى للمنبوذين. لذلك قد يبدو رد يسوع في البداية قاسيًا، لكنه هنا يريد أن يختبر إيمان المرأة.</w:t>
      </w:r>
    </w:p>
    <w:p>
      <w:pPr>
        <w:bidi/>
      </w:pPr>
      <w:r>
        <w:rPr>
          <w:rtl/>
          <w:cs/>
          <w:lang w:val="ar_AE" w:bidi="ar_AE"/>
        </w:rPr>
      </w:r>
      <w:r>
        <w:rPr>
          <w:rtl/>
          <w:cs/>
          <w:lang w:val="ar_AE" w:bidi="ar_AE"/>
        </w:rPr>
        <w:t>فتجيب المرأة وتنادي يسوع: "يا سيِّدُ"، وهو لقب يعبر عن الاحترام والسلطان، وربما عن إيمانها بأن يسوع هو الرب. ولا نعلم بأي طريقة كانت المرأة تستخدم هذا المصطلح، لكننا نعلم أنها كانت تؤمن بقوة يسوع وصلاحه، وسلطانه في الشفاء. وتضيف المرأة: "والكِلابُ أيضًا تحتَ المائدَةِ تأكُلُ مِنْ فُتاتِ البَنينَ!".</w:t>
      </w:r>
    </w:p>
    <w:p>
      <w:pPr>
        <w:bidi/>
      </w:pPr>
      <w:r>
        <w:rPr>
          <w:rtl/>
          <w:cs/>
          <w:lang w:val="ar_AE" w:bidi="ar_AE"/>
        </w:rPr>
      </w:r>
      <w:r>
        <w:rPr>
          <w:rtl/>
          <w:cs/>
          <w:lang w:val="ar_AE" w:bidi="ar_AE"/>
        </w:rPr>
        <w:t>يبرز هذا المقطع التباين بين عدم إيمان القادة الدينيين اليهود في المقاطع السابقة وعدم فهم التلاميذ لما قاله يسوع من خلال المثل عما يجعل الشخص نجسًا، وبين هذه المرأة الأممية التي أظهرت إيمانًا وفهمًا لرسالته وقدرته على الشفاء.</w:t>
      </w:r>
    </w:p>
    <w:p>
      <w:pPr>
        <w:bidi/>
      </w:pPr>
      <w:r>
        <w:rPr>
          <w:rtl/>
          <w:cs/>
          <w:lang w:val="ar_AE" w:bidi="ar_AE"/>
        </w:rPr>
      </w:r>
      <w:r>
        <w:rPr>
          <w:rtl/>
          <w:cs/>
          <w:lang w:val="ar_AE" w:bidi="ar_AE"/>
        </w:rPr>
        <w:t>فيجيبها يسوع على الفور: "لأجلِ هذِهِ الكلِمَةِ، اذهَبي. قد خرجَ الشَّيطانُ مِنِ ابنَتِكِ" ويأمرها أن تذهب، ليس كتوبيخ، بل كتأكيد أن طلبها قد تحقق وأن ابنتها قد شُفيت. في هذه المعجزة لم يحتج يسوع أن يذهب إلى الفتاة أو أن ينطق بكلمات شفاء عندها.</w:t>
      </w:r>
    </w:p>
    <w:p>
      <w:pPr>
        <w:bidi/>
      </w:pPr>
      <w:r>
        <w:rPr>
          <w:rtl/>
          <w:cs/>
          <w:lang w:val="ar_AE" w:bidi="ar_AE"/>
        </w:rPr>
      </w:r>
      <w:r>
        <w:rPr>
          <w:rtl/>
          <w:cs/>
          <w:lang w:val="ar_AE" w:bidi="ar_AE"/>
        </w:rPr>
        <w:t>ثم تعود المرأة إلى بيتها وتجد ابنتها مستلقية على السرير بهدوء، وقد خرج منها الشيطان.</w:t>
      </w:r>
    </w:p>
    <w:p>
      <w:pPr>
        <w:bidi/>
      </w:pPr>
      <w:r>
        <w:rPr>
          <w:rtl/>
          <w:cs/>
          <w:lang w:val="ar_AE" w:bidi="ar_AE"/>
        </w:rPr>
      </w:r>
      <w:r>
        <w:rPr>
          <w:rtl/>
          <w:cs/>
          <w:lang w:val="ar_AE" w:bidi="ar_AE"/>
        </w:rPr>
        <w:t>والآن، يتعين على المجموعة رسم مشاهد المقطع وما يجري فيه من أحداث على لوحة، أو ترسم صورًا، أو أن تستخدم أشياء ملموسة للتصوير المرئي.</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 إلى نسخة صوتية من إنجيل مرقس ٧: ٢٤–٣٠ من الترجمة الأكثر فهمًا لك.</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امرأة فينيقية سورية</w:t>
      </w:r>
    </w:p>
    <w:p>
      <w:pPr>
        <w:pStyle w:val="ListBullet"/>
        <w:bidi/>
        <w:spacing w:line="240" w:lineRule="auto"/>
        <w:ind w:left="720"/>
      </w:pPr>
      <w:r>
        <w:rPr>
          <w:rtl/>
          <w:cs/>
          <w:lang w:val="ar_AE" w:bidi="ar_AE"/>
        </w:rPr>
      </w:r>
      <w:r>
        <w:rPr>
          <w:rtl/>
          <w:cs/>
          <w:lang w:val="ar_AE" w:bidi="ar_AE"/>
        </w:rPr>
        <w:t>ابنة المرأة التي بها شيطان</w:t>
      </w:r>
    </w:p>
    <w:p>
      <w:pPr>
        <w:pStyle w:val="ListBullet"/>
        <w:bidi/>
        <w:spacing w:line="240" w:lineRule="auto"/>
        <w:ind w:left="720"/>
      </w:pPr>
      <w:r>
        <w:rPr>
          <w:rtl/>
          <w:cs/>
          <w:lang w:val="ar_AE" w:bidi="ar_AE"/>
        </w:rPr>
      </w:r>
      <w:r>
        <w:rPr>
          <w:rtl/>
          <w:cs/>
          <w:lang w:val="ar_AE" w:bidi="ar_AE"/>
        </w:rPr>
        <w:t>تُوجد إشارات إلى اليهود والأمم</w:t>
      </w:r>
    </w:p>
    <w:p>
      <w:pPr>
        <w:bidi/>
      </w:pPr>
      <w:r>
        <w:rPr>
          <w:rtl/>
          <w:cs/>
          <w:lang w:val="ar_AE" w:bidi="ar_AE"/>
        </w:rPr>
      </w:r>
      <w:r>
        <w:rPr>
          <w:rtl/>
          <w:cs/>
          <w:lang w:val="ar_AE" w:bidi="ar_AE"/>
        </w:rPr>
        <w:t>عليكم كمجموعة القيام بتمثيل المقطع مرتين، وذلك بلغتكم الأم.</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وتأكدوا من عدم إهمال تمثيل الأجزاء الصعبة أو المهمة من القصة. 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في لحظات معينة في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توقفوا عن سماع التسجيل الصوتي هنا، وقوموا بتمثيل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ترك يسوع منطقة الجليل. ومضى إلى منطقة صور، وهو لا يريد أن يعرف أحد البيت الذي يقيم فيه، لكنه لا يستطيع أن يبقي ذلك سرًا. فجاءت امرأة كانت قد سمعت عنه وخرت عند قدميه. لأن ابنتها الصغيرة كان بها شيطان، لذلك توسَّلت المرأة إلى يسوع أن يُخرِج الشيطان من ابنتها.</w:t>
      </w:r>
    </w:p>
    <w:p>
      <w:pPr>
        <w:bidi/>
      </w:pPr>
      <w:r>
        <w:rPr>
          <w:rtl/>
          <w:cs/>
          <w:lang w:val="ar_AE" w:bidi="ar_AE"/>
        </w:rPr>
      </w:r>
      <w:r>
        <w:rPr>
          <w:rtl/>
          <w:cs/>
          <w:lang w:val="ar_AE" w:bidi="ar_AE"/>
        </w:rPr>
        <w:t>أوقفوا التمثيل مؤقتًا. اسأل الشخص الذي يؤدي دور يسوع: "بماذا تشعر أو تفكر؟" قد تسمع عبارات مثل: "أنا محبط. فقد أردت أن أبقي مكان تواجدي سرًا، لكن الناس عرفوه،" أو "أنا منزعج،" أو "مهتمًا بأن هذه الشخصية غير اليهودية قد أتت إليَّ." واصلوا تمثيل الدراما.</w:t>
      </w:r>
    </w:p>
    <w:p>
      <w:pPr>
        <w:bidi/>
      </w:pPr>
      <w:r>
        <w:rPr>
          <w:rtl/>
          <w:cs/>
          <w:lang w:val="ar_AE" w:bidi="ar_AE"/>
        </w:rPr>
      </w:r>
      <w:r>
        <w:rPr>
          <w:rtl/>
          <w:cs/>
          <w:lang w:val="ar_AE" w:bidi="ar_AE"/>
        </w:rPr>
        <w:t xml:space="preserve">قوموا بتمثيل الحوار بين يسوع والمرأة. يسوع يقول: "ينبغي أن أطعم البنين، وعائلتي، واليهود. لأنه ليس حسنًا أن يؤخذ خبز البنين ويُطرح للكلاب" </w:t>
      </w:r>
    </w:p>
    <w:p>
      <w:pPr>
        <w:bidi/>
      </w:pPr>
      <w:r>
        <w:rPr>
          <w:rtl/>
          <w:cs/>
          <w:lang w:val="ar_AE" w:bidi="ar_AE"/>
        </w:rPr>
      </w:r>
      <w:r>
        <w:rPr>
          <w:rtl/>
          <w:cs/>
          <w:lang w:val="ar_AE" w:bidi="ar_AE"/>
        </w:rPr>
        <w:t>أوقفوا التمثيل مؤقتًا. اسأل الشخصية التي تؤدي دور المرأة: "بماذا تشعرين أو تفكرين؟" قد تسمع عبارات مثل: "لقد دعاني يسوع للتو كلب، الشخص الذي جئت إليه طلبًا للمساعدة، والذي سمعت عنه كثيرًا،" أو "أنا محبطة للغاية، ولم أعد أهتم،" أو "أنا مصممة على إقناع يسوع بأن يساعد ابنتي." واصلوا تمثيل الدراما.</w:t>
      </w:r>
    </w:p>
    <w:p>
      <w:pPr>
        <w:bidi/>
      </w:pPr>
      <w:r>
        <w:rPr>
          <w:rtl/>
          <w:cs/>
          <w:lang w:val="ar_AE" w:bidi="ar_AE"/>
        </w:rPr>
      </w:r>
      <w:r>
        <w:rPr>
          <w:rtl/>
          <w:cs/>
          <w:lang w:val="ar_AE" w:bidi="ar_AE"/>
        </w:rPr>
        <w:t>تجيبه المرأة: "حتى الكلاب مسموح لها أن تأكل من فتات البنين." يجيبها يسوع: "حسنًا أجبتي. اذهبي، قد خرج الشيطان من ابنتك." وعندما تعود المرأة إلى بيتها، تجد ابنتها الصغيرة مطروحة على الفراش، وقد خرج منها الشيطان.</w:t>
      </w:r>
    </w:p>
    <w:p>
      <w:pPr>
        <w:bidi/>
      </w:pPr>
      <w:r>
        <w:rPr>
          <w:rtl/>
          <w:cs/>
          <w:lang w:val="ar_AE" w:bidi="ar_AE"/>
        </w:rPr>
      </w:r>
      <w:r>
        <w:rPr>
          <w:rtl/>
          <w:cs/>
          <w:lang w:val="ar_AE" w:bidi="ar_AE"/>
        </w:rPr>
        <w:t>في نهاية التمثيل، اسأل الشخص الذي يؤدي دور يسوع: "بماذا تشعر أو تفكر؟" قد تسمع عبارات مثل: "أنا مسرور للغاية لأن هذه المرأة كان لديها مثل هذا الإيمان" أو "أنا مُعجب بتصميم هذه المرأة."</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نسخة صوتية من إنجيل مرقس ٧: ٢٤–٣٠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للبدء، اعرض على الفريق الخرائط التي تُظهر الجليل وفينيقية سورية وصور في فينيقية سورية. </w:t>
      </w:r>
    </w:p>
    <w:p>
      <w:pPr>
        <w:bidi/>
      </w:pPr>
      <w:r>
        <w:rPr>
          <w:rtl/>
          <w:cs/>
          <w:lang w:val="ar_AE" w:bidi="ar_AE"/>
        </w:rPr>
      </w:r>
      <w:r>
        <w:rPr>
          <w:rtl/>
          <w:cs/>
          <w:lang w:val="ar_AE" w:bidi="ar_AE"/>
        </w:rPr>
        <w:t xml:space="preserve">نحن نعلم أن يسوع ترك الجليل وذهب شمالًا إلى تخوم </w:t>
      </w:r>
      <w:hyperlink r:id="rId86">
        <w:r>
          <w:rPr>
            <w:rtl/>
            <w:cs/>
            <w:lang w:val="ar_AE" w:bidi="ar_AE"/>
          </w:rPr>
          <w:rPr>
            <w:color w:val="0000EE"/>
            <w:u w:val="single"/>
          </w:rPr>
          <w:t>صور</w:t>
        </w:r>
      </w:hyperlink>
      <w:r>
        <w:rPr>
          <w:rtl/>
          <w:cs/>
          <w:lang w:val="ar_AE" w:bidi="ar_AE"/>
        </w:rPr>
        <w:t>. ولم يستطع أن يُبقي الأمر سرًا حول مكان إقامته، فسمعت عنه امرأة وأتت وخرت عند قدميه. فقد كانت ابنتها بها روح شرير وتوسلت إلى يسوع أن يُخرَج الشيطان.</w:t>
      </w:r>
    </w:p>
    <w:p>
      <w:pPr>
        <w:bidi/>
      </w:pPr>
      <w:r>
        <w:rPr>
          <w:rtl/>
          <w:cs/>
          <w:lang w:val="ar_AE" w:bidi="ar_AE"/>
        </w:rPr>
      </w:r>
      <w:r>
        <w:rPr>
          <w:rtl/>
          <w:cs/>
          <w:lang w:val="ar_AE" w:bidi="ar_AE"/>
        </w:rPr>
        <w:t xml:space="preserve">استخدم نفس المصطلح الذي استخدمته من قبل للإشارة إلى </w:t>
      </w:r>
      <w:r>
        <w:rPr>
          <w:b/>
          <w:rtl/>
          <w:cs/>
          <w:lang w:val="ar_AE" w:bidi="ar_AE"/>
        </w:rPr>
        <w:t>الروح الشرير</w:t>
      </w:r>
      <w:r>
        <w:rPr>
          <w:rtl/>
          <w:cs/>
          <w:lang w:val="ar_AE" w:bidi="ar_AE"/>
        </w:rPr>
        <w:t xml:space="preserve"> أو </w:t>
      </w:r>
      <w:r>
        <w:rPr>
          <w:b/>
          <w:rtl/>
          <w:cs/>
          <w:lang w:val="ar_AE" w:bidi="ar_AE"/>
        </w:rPr>
        <w:t>الشيطان</w:t>
      </w:r>
      <w:r>
        <w:rPr>
          <w:rtl/>
          <w:cs/>
          <w:lang w:val="ar_AE" w:bidi="ar_AE"/>
        </w:rPr>
        <w:t xml:space="preserve">. إذا كنت تستخدم كلمتين منفصلتين للإشارة إلى الروح الشرير والأخرى للإشارة إلى الشيطان، استخدم كلا الكلمتين المنفصلتين: ابنتها الصغيرة كان بها "روح شرير"، وقد توسلت إليه أن يخرج "الشيطان" من ابنتها. لمزيد من المعلومات بخصوص </w:t>
      </w:r>
      <w:hyperlink r:id="rId34">
        <w:r>
          <w:rPr>
            <w:rtl/>
            <w:cs/>
            <w:lang w:val="ar_AE" w:bidi="ar_AE"/>
          </w:rPr>
          <w:rPr>
            <w:color w:val="0000EE"/>
            <w:u w:val="single"/>
          </w:rPr>
          <w:t>الروح الشرير</w:t>
        </w:r>
      </w:hyperlink>
      <w:r>
        <w:rPr>
          <w:rtl/>
          <w:cs/>
          <w:lang w:val="ar_AE" w:bidi="ar_AE"/>
        </w:rPr>
        <w:t xml:space="preserve"> و </w:t>
      </w:r>
      <w:hyperlink r:id="rId40">
        <w:r>
          <w:rPr>
            <w:rtl/>
            <w:cs/>
            <w:lang w:val="ar_AE" w:bidi="ar_AE"/>
          </w:rPr>
          <w:rPr>
            <w:color w:val="0000EE"/>
            <w:u w:val="single"/>
          </w:rPr>
          <w:t>الشيطان</w:t>
        </w:r>
      </w:hyperlink>
      <w:r>
        <w:rPr>
          <w:rtl/>
          <w:cs/>
          <w:lang w:val="ar_AE" w:bidi="ar_AE"/>
        </w:rPr>
        <w:t xml:space="preserve">، برجاء الرجوع إلى قاموس الكلمات الرئيسية. </w:t>
      </w:r>
    </w:p>
    <w:p>
      <w:pPr>
        <w:bidi/>
      </w:pPr>
      <w:r>
        <w:rPr>
          <w:rtl/>
          <w:cs/>
          <w:lang w:val="ar_AE" w:bidi="ar_AE"/>
        </w:rPr>
      </w:r>
      <w:r>
        <w:rPr>
          <w:rtl/>
          <w:cs/>
          <w:lang w:val="ar_AE" w:bidi="ar_AE"/>
        </w:rPr>
        <w:t xml:space="preserve">كانت هذه المرأة </w:t>
      </w:r>
      <w:r>
        <w:rPr>
          <w:b/>
          <w:rtl/>
          <w:cs/>
          <w:lang w:val="ar_AE" w:bidi="ar_AE"/>
        </w:rPr>
        <w:t>أممية</w:t>
      </w:r>
      <w:r>
        <w:rPr>
          <w:rtl/>
          <w:cs/>
          <w:lang w:val="ar_AE" w:bidi="ar_AE"/>
        </w:rPr>
        <w:t xml:space="preserve"> مولودة في فينيقية سورية. وكلمة "أممية" في هذا السياق تعني أنها كانت يونانية. والأهم من ذلك أنها لم تكن يهودية مثل يسوع. </w:t>
      </w:r>
    </w:p>
    <w:p>
      <w:pPr>
        <w:bidi/>
      </w:pPr>
      <w:r>
        <w:rPr>
          <w:rtl/>
          <w:cs/>
          <w:lang w:val="ar_AE" w:bidi="ar_AE"/>
        </w:rPr>
      </w:r>
      <w:r>
        <w:rPr>
          <w:rtl/>
          <w:cs/>
          <w:lang w:val="ar_AE" w:bidi="ar_AE"/>
        </w:rPr>
        <w:t xml:space="preserve">توقّفوا هنا وناقشوا الكلمة أو العبارة التي ستستخدمونها للإشارة إلى الأممي أو اليوناني. استخدم نفس الكلمة التي استخدمتها من قبل. لمزيد من المعلومات بخصوص </w:t>
      </w:r>
      <w:hyperlink r:id="rId87">
        <w:r>
          <w:rPr>
            <w:rtl/>
            <w:cs/>
            <w:lang w:val="ar_AE" w:bidi="ar_AE"/>
          </w:rPr>
          <w:rPr>
            <w:color w:val="0000EE"/>
            <w:u w:val="single"/>
          </w:rPr>
          <w:t>اليونانيين</w:t>
        </w:r>
      </w:hyperlink>
      <w:r>
        <w:rPr>
          <w:rtl/>
          <w:cs/>
          <w:lang w:val="ar_AE" w:bidi="ar_AE"/>
        </w:rPr>
        <w:t xml:space="preserve"> أو </w:t>
      </w:r>
      <w:hyperlink r:id="rId88">
        <w:r>
          <w:rPr>
            <w:rtl/>
            <w:cs/>
            <w:lang w:val="ar_AE" w:bidi="ar_AE"/>
          </w:rPr>
          <w:rPr>
            <w:color w:val="0000EE"/>
            <w:u w:val="single"/>
          </w:rPr>
          <w:t>الأمم</w:t>
        </w:r>
      </w:hyperlink>
      <w:r>
        <w:rPr>
          <w:rtl/>
          <w:cs/>
          <w:lang w:val="ar_AE" w:bidi="ar_AE"/>
        </w:rPr>
        <w:t>، برجاء الرجوع إلى قاموس الكلمات الرئيسية. (أوقفوا سماع التسجيل الصوتي هنا)</w:t>
      </w:r>
    </w:p>
    <w:p>
      <w:pPr>
        <w:bidi/>
      </w:pPr>
      <w:r>
        <w:rPr>
          <w:rtl/>
          <w:cs/>
          <w:lang w:val="ar_AE" w:bidi="ar_AE"/>
        </w:rPr>
      </w:r>
      <w:r>
        <w:rPr>
          <w:rtl/>
          <w:cs/>
          <w:lang w:val="ar_AE" w:bidi="ar_AE"/>
        </w:rPr>
        <w:t xml:space="preserve">فقال لها يسوع: "ينبغي أن أطعم عائلتي أولًا، اليهود." ويشير مصطلح </w:t>
      </w:r>
      <w:r>
        <w:rPr>
          <w:b/>
          <w:rtl/>
          <w:cs/>
          <w:lang w:val="ar_AE" w:bidi="ar_AE"/>
        </w:rPr>
        <w:t>اليهود</w:t>
      </w:r>
      <w:r>
        <w:rPr>
          <w:rtl/>
          <w:cs/>
          <w:lang w:val="ar_AE" w:bidi="ar_AE"/>
        </w:rPr>
        <w:t xml:space="preserve"> إلى مجموعة الناس الذين ينحدرون من نسل إسحاق ابن إبراهيم. وهذه هي الجماعة التي قطع الله معها العهد ليمنحهم أرض إسرائيل. فهي مجموعة عرقية ومجموعة من الأشخاص الذين يمارسون الديانة اليهودية، أو الذين هم يهود. استخدم نفس الكلمة التي استخدمتها من قبل للإشارة إلى </w:t>
      </w:r>
      <w:r>
        <w:rPr>
          <w:b/>
          <w:rtl/>
          <w:cs/>
          <w:lang w:val="ar_AE" w:bidi="ar_AE"/>
        </w:rPr>
        <w:t>اليهود</w:t>
      </w:r>
      <w:r>
        <w:rPr>
          <w:rtl/>
          <w:cs/>
          <w:lang w:val="ar_AE" w:bidi="ar_AE"/>
        </w:rPr>
        <w:t xml:space="preserve">. لمزيد من المعلومات بخصوص </w:t>
      </w:r>
      <w:hyperlink r:id="rId80">
        <w:r>
          <w:rPr>
            <w:rtl/>
            <w:cs/>
            <w:lang w:val="ar_AE" w:bidi="ar_AE"/>
          </w:rPr>
          <w:rPr>
            <w:color w:val="0000EE"/>
            <w:u w:val="single"/>
          </w:rPr>
          <w:t>اليهود</w:t>
        </w:r>
      </w:hyperlink>
      <w:r>
        <w:rPr>
          <w:rtl/>
          <w:cs/>
          <w:lang w:val="ar_AE" w:bidi="ar_AE"/>
        </w:rPr>
        <w:t>، راجع قاموس الكلمات الرئيسية.</w:t>
      </w:r>
    </w:p>
    <w:p>
      <w:pPr>
        <w:bidi/>
      </w:pPr>
      <w:r>
        <w:rPr>
          <w:rtl/>
          <w:cs/>
          <w:lang w:val="ar_AE" w:bidi="ar_AE"/>
        </w:rPr>
      </w:r>
      <w:r>
        <w:rPr>
          <w:rtl/>
          <w:cs/>
          <w:lang w:val="ar_AE" w:bidi="ar_AE"/>
        </w:rPr>
        <w:t>فأجابته: "</w:t>
      </w:r>
      <w:r>
        <w:rPr>
          <w:b/>
          <w:rtl/>
          <w:cs/>
          <w:lang w:val="ar_AE" w:bidi="ar_AE"/>
        </w:rPr>
        <w:t>يا رب (يا سيد)</w:t>
      </w:r>
      <w:r>
        <w:rPr>
          <w:rtl/>
          <w:cs/>
          <w:lang w:val="ar_AE" w:bidi="ar_AE"/>
        </w:rPr>
        <w:t xml:space="preserve">، هذا صحيح. لكن حتى الكلاب تحت المائدة مسموح لها أن تأكل من فتات البنين". وتشير كلمة "رب" هذه إلى السيَّد، أو إلى شخص له سلطان على الآخرين. كما أن مصطلح الرب أحيانًا يُشير إلى الله. استخدم نفس الكلمة التي استخدمتها من قبل للإشارة إلى الرب (السيد). لمزيد من المعلومات بخصوص </w:t>
      </w:r>
      <w:hyperlink r:id="rId20">
        <w:r>
          <w:rPr>
            <w:rtl/>
            <w:cs/>
            <w:lang w:val="ar_AE" w:bidi="ar_AE"/>
          </w:rPr>
          <w:rPr>
            <w:color w:val="0000EE"/>
            <w:u w:val="single"/>
          </w:rPr>
          <w:t>الرب (السيد)</w:t>
        </w:r>
      </w:hyperlink>
      <w:r>
        <w:rPr>
          <w:rtl/>
          <w:cs/>
          <w:lang w:val="ar_AE" w:bidi="ar_AE"/>
        </w:rPr>
        <w:t>، برجاء الرجوع إلى قاموس الكلمات الرئيسية.</w:t>
      </w:r>
    </w:p>
    <w:p>
      <w:pPr>
        <w:bidi/>
      </w:pPr>
      <w:r>
        <w:rPr>
          <w:rtl/>
          <w:cs/>
          <w:lang w:val="ar_AE" w:bidi="ar_AE"/>
        </w:rPr>
      </w:r>
      <w:r>
        <w:rPr>
          <w:rtl/>
          <w:cs/>
          <w:lang w:val="ar_AE" w:bidi="ar_AE"/>
        </w:rPr>
        <w:t xml:space="preserve">ولا تشير كلمة </w:t>
      </w:r>
      <w:r>
        <w:rPr>
          <w:b/>
          <w:rtl/>
          <w:cs/>
          <w:lang w:val="ar_AE" w:bidi="ar_AE"/>
        </w:rPr>
        <w:t>كلب</w:t>
      </w:r>
      <w:r>
        <w:rPr>
          <w:rtl/>
          <w:cs/>
          <w:lang w:val="ar_AE" w:bidi="ar_AE"/>
        </w:rPr>
        <w:t xml:space="preserve"> هذه إلى الكلاب الضالة أو البرية التي تحاول المجتمعات التخلص منها. فقد كانت العائلات تُطعم هذه الكلاب. </w:t>
      </w:r>
    </w:p>
    <w:p>
      <w:pPr>
        <w:bidi/>
      </w:pPr>
      <w:r>
        <w:rPr>
          <w:rtl/>
          <w:cs/>
          <w:lang w:val="ar_AE" w:bidi="ar_AE"/>
        </w:rPr>
      </w:r>
      <w:r>
        <w:rPr>
          <w:rtl/>
          <w:cs/>
          <w:lang w:val="ar_AE" w:bidi="ar_AE"/>
        </w:rPr>
        <w:t xml:space="preserve">وعادةً ما يتم إطعام الكلاب بقايا الطعام أو الفتات. </w:t>
      </w:r>
      <w:r>
        <w:rPr>
          <w:b/>
          <w:rtl/>
          <w:cs/>
          <w:lang w:val="ar_AE" w:bidi="ar_AE"/>
        </w:rPr>
        <w:t>والفتات</w:t>
      </w:r>
      <w:r>
        <w:rPr>
          <w:rtl/>
          <w:cs/>
          <w:lang w:val="ar_AE" w:bidi="ar_AE"/>
        </w:rPr>
        <w:t xml:space="preserve"> هي قطع من الطعام تسقط على الأرض بشكل طبيعي تمامًا في أثناء تناول الناس للطعام. </w:t>
      </w:r>
    </w:p>
    <w:p>
      <w:pPr>
        <w:bidi/>
      </w:pPr>
      <w:r>
        <w:rPr>
          <w:rtl/>
          <w:cs/>
          <w:lang w:val="ar_AE" w:bidi="ar_AE"/>
        </w:rPr>
      </w:r>
      <w:r>
        <w:rPr>
          <w:rtl/>
          <w:cs/>
          <w:lang w:val="ar_AE" w:bidi="ar_AE"/>
        </w:rPr>
        <w:t xml:space="preserve">ويقول يسوع للمرأة: "ليس حسنًا أن يُؤخذ خبز البنين ويُطرح للكلاب. دعي البنين أولًا يشبعون". </w:t>
      </w:r>
    </w:p>
    <w:p>
      <w:pPr>
        <w:bidi/>
      </w:pPr>
      <w:r>
        <w:rPr>
          <w:rtl/>
          <w:cs/>
          <w:lang w:val="ar_AE" w:bidi="ar_AE"/>
        </w:rPr>
      </w:r>
      <w:r>
        <w:rPr>
          <w:rtl/>
          <w:cs/>
          <w:lang w:val="ar_AE" w:bidi="ar_AE"/>
        </w:rPr>
        <w:t>توقّفوا هنا وناقشوا كيف ستفسروا هذا المثل. يمكنكم أن تترجموا هذه الكلمات كما هي تمامًا. ولكن هل سيفهم جمهوركم أن مصطلح "البنين" يشير إلى اليهود؟ إن لم يكن كذلك، يمكنكم الاحتفاظ باللغة، لكن اجعلوا المعنى واضحًا بقول شيء مثل: "اسمحي لي أولًا أن أساعد شعبي اليهود". إذا كان المثل لا يبدو منطقيًا بالنسبة لجمهوركم، فيمكنكم عدم استخدام المثل على الإطلاق وقول شيء مثل: "ينبغي أن أساعد شعب إسرائيل أولًا قبل أن أساعد شعوب الأمم الأخرى."</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7:31–37</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في هذه الخطوة، استمع إلى مرقس 7: 31–37 وضعها في قلبك.</w:t>
      </w:r>
    </w:p>
    <w:p>
      <w:pPr>
        <w:bidi/>
      </w:pPr>
      <w:r>
        <w:rPr>
          <w:rtl/>
          <w:cs/>
          <w:lang w:val="ar_AE" w:bidi="ar_AE"/>
        </w:rPr>
      </w:r>
      <w:r>
        <w:rPr>
          <w:rtl/>
          <w:cs/>
          <w:lang w:val="ar_AE" w:bidi="ar_AE"/>
        </w:rPr>
        <w:t>استمع إلى نسخة صوتية من مرقس 7: 31–37 ثلاث مرات من ثلاث ترجمات صوتية مختلفة، إن أمكن. ثم كمجموعة قوموا بمناقشة الأسئلة التالية:</w:t>
      </w:r>
    </w:p>
    <w:p>
      <w:pPr>
        <w:pStyle w:val="ListNumber"/>
        <w:numPr>
          <w:ilvl w:val="0"/>
          <w:numId w:val="38"/>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 في هذا المقطع؟</w:t>
      </w:r>
    </w:p>
    <w:p>
      <w:pPr>
        <w:pStyle w:val="ListNumber"/>
        <w:bidi/>
        <w:spacing w:line="240" w:lineRule="auto"/>
        <w:ind w:left="720"/>
      </w:pPr>
      <w:r>
        <w:rPr>
          <w:rtl/>
          <w:cs/>
          <w:lang w:val="ar_AE" w:bidi="ar_AE"/>
        </w:rPr>
      </w:r>
      <w:r>
        <w:rPr>
          <w:rtl/>
          <w:cs/>
          <w:lang w:val="ar_AE" w:bidi="ar_AE"/>
        </w:rPr>
        <w:t>ماذا يخبرنا هذا المقطع عن الله أو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نسخة صوتية من إنجيل مرقس ٧: ٣١–٣٧ من ترجمة سهلة ومفهومة.</w:t>
      </w:r>
    </w:p>
    <w:p>
      <w:pPr>
        <w:bidi/>
      </w:pPr>
      <w:r>
        <w:rPr>
          <w:rtl/>
          <w:cs/>
          <w:lang w:val="ar_AE" w:bidi="ar_AE"/>
        </w:rPr>
      </w:r>
      <w:r>
        <w:rPr>
          <w:rtl/>
          <w:cs/>
          <w:lang w:val="ar_AE" w:bidi="ar_AE"/>
        </w:rPr>
        <w:t>حدثت هذه القصة مباشرة بعد أن أخرج يسوع الشيطان من ابنة المرأة الكنعانية. غادر يسوع مدينة صور، وسافر شمالًا بمحاذاة الساحل من صور إلى منطقة صيدون، مسافة تقارب 32 كيلومترًا. ثم اتجه يسوع جنوب شرق إلى الجهة الشرقية من بحر الجليل. كان يسوع يقضي وقته أكثر في مناطق غير يهودية، أي بين الأمم. وكما ذُكر سابقًا، كان يسوع على الأرجح يحاول أن يبتعد قليلًا ليستريح هو وتلاميذه. لم يُذكر التلاميذ في النص مباشرة، لكنهم يظهرون مع يسوع لاحقًا في هذه الرحلة، مما يعني أنهم كانوا معه عندما صنع المعجزة المذكورة هنا.</w:t>
      </w:r>
    </w:p>
    <w:p>
      <w:pPr>
        <w:bidi/>
      </w:pPr>
      <w:r>
        <w:rPr>
          <w:rtl/>
          <w:cs/>
          <w:lang w:val="ar_AE" w:bidi="ar_AE"/>
        </w:rPr>
      </w:r>
      <w:r>
        <w:rPr>
          <w:rtl/>
          <w:cs/>
          <w:lang w:val="ar_AE" w:bidi="ar_AE"/>
        </w:rPr>
        <w:t>توقّفوا هنا واعرضوا على فريقكم خريطة صور وصيدا وبحر الجليل مع المدن العشر (ديكابوليس)، والطريق الذي سلكه يسوع. لاحظوا أن صور وصيدون كانتا في بلد مختلف، وأن العشر مُدن (ديكابولس) كانت في بلد آخر. (أوقفوا هذا التسجيل الآن)</w:t>
      </w:r>
    </w:p>
    <w:p>
      <w:pPr>
        <w:bidi/>
      </w:pPr>
      <w:r>
        <w:rPr>
          <w:rtl/>
          <w:cs/>
          <w:lang w:val="ar_AE" w:bidi="ar_AE"/>
        </w:rPr>
      </w:r>
      <w:r>
        <w:rPr>
          <w:rtl/>
          <w:cs/>
          <w:lang w:val="ar_AE" w:bidi="ar_AE"/>
        </w:rPr>
        <w:t>احكوا قصة عن شخص يسافر من مكان إلى آخر. استمعوا لكيفية وصف الراوي للرحلة أو لطريقة انتقال هذا الشخص من مكان إلى مكان. لم يحدث شيء في صيدا – هذا مجرد وصف للمكان الذي سافر فيه يسوع. (أوقفوا هذا التسجيل الآن)</w:t>
      </w:r>
    </w:p>
    <w:p>
      <w:pPr>
        <w:bidi/>
      </w:pPr>
      <w:r>
        <w:rPr>
          <w:rtl/>
          <w:cs/>
          <w:lang w:val="ar_AE" w:bidi="ar_AE"/>
        </w:rPr>
      </w:r>
      <w:r>
        <w:rPr>
          <w:rtl/>
          <w:cs/>
          <w:lang w:val="ar_AE" w:bidi="ar_AE"/>
        </w:rPr>
        <w:t>قبل هذه الفترة بسنوات كثيرة، قال النبي إشعياء إن الله سيأتي ليفتح عيون العميان ويفتح آذان الصم. وكان الكاتب مرقس يعرف هذا النص، وأراد أن يُظهِر أن يسوع هو تحقيق لذلك الوعد.</w:t>
      </w:r>
    </w:p>
    <w:p>
      <w:pPr>
        <w:bidi/>
      </w:pPr>
      <w:r>
        <w:rPr>
          <w:rtl/>
          <w:cs/>
          <w:lang w:val="ar_AE" w:bidi="ar_AE"/>
        </w:rPr>
      </w:r>
      <w:r>
        <w:rPr>
          <w:rtl/>
          <w:cs/>
          <w:lang w:val="ar_AE" w:bidi="ar_AE"/>
        </w:rPr>
        <w:t>جاء يسوع وتلاميذه إلى منطقة العشر مُدن (ديكابولس)، شرق بحر الجليل. هذه هي نفس المنطقة تقريبًا التي طرد فيها يسوع شياطين من رجل مذكور في إنجيل مرقس الإصحاح الخامس، في ذلك الوقت خاف الناس وطلبوا من يسوع أن يرحل. لكن في هذه المرة، عندما عاد يسوع إلى هذه المنطقة، لم يبدو أن الناس خافوا منه. إقليم المدن العشر (الديكابوليس) كان تحت حكم والٍ مختلف عيَّنته الحكومة الرومانية، ولم يكن منطقة يهودية.</w:t>
      </w:r>
    </w:p>
    <w:p>
      <w:pPr>
        <w:bidi/>
      </w:pPr>
      <w:r>
        <w:rPr>
          <w:rtl/>
          <w:cs/>
          <w:lang w:val="ar_AE" w:bidi="ar_AE"/>
        </w:rPr>
      </w:r>
      <w:r>
        <w:rPr>
          <w:rtl/>
          <w:cs/>
          <w:lang w:val="ar_AE" w:bidi="ar_AE"/>
        </w:rPr>
        <w:t>أحضر جمع من الناس رجلًا ليسوع، ونحن لا نعرف إن كان هؤلاء يهودًا أم غير يهود، لكن يسوع كان في منطقة يغلب عليها غير اليهود. في جميع الأحوال، كان الجمع قد سمع شيئًا عن يسوع، وسمعوا أنه قد شفى آخرين من قبل. أحضر الجمع رجلًا ليسوع، وكان هذا الرجل أصم ولم يستطع الكلام جيدًا. وبحسب الكلمة المستخدمة في اللغة الأصلية، كان يستطيع أن يتكلم قليلًا ولكن بصعوبة كبيرة، لذلك على الأرجح لم يولد أصم. الصعوبة في الكلام تعني أن الرجل يستطيع إصدار أصوات لكن الأصوات ليست واضحة. بعض الصم يكونون بُكمًا، أي لا يستطيعون إصدار أصوات إطلاقًا. وعندما لا يسمع الطفل في صغره، فإنه لا يتعلم كيف ينطق الكلمات بشكل صحيح بحيث تُفهَم. وهناك بعض الأمور الأخرى مثل التلعثم تُسمى أيضًا عائقًا في الكلام. وبعض الذين لا يتكلمون بوضوح قد تكون لديهم حالة يكون فيها اللسان مربوطًا بالفم أو لا يتحرك بشكل طبيعي عند محاولة الكلام. لكن مرقس لا يوضح لنا ما هو نوع صعوبة الكلام عند هذا الرجل، لذلك لا نعرف إن كان تلعثمًا أو ربط اللسان أو سببًا آخر جعل كلامه غير مفهوم للناس.</w:t>
      </w:r>
    </w:p>
    <w:p>
      <w:pPr>
        <w:bidi/>
      </w:pPr>
      <w:r>
        <w:rPr>
          <w:rtl/>
          <w:cs/>
          <w:lang w:val="ar_AE" w:bidi="ar_AE"/>
        </w:rPr>
      </w:r>
      <w:r>
        <w:rPr>
          <w:rtl/>
          <w:cs/>
          <w:lang w:val="ar_AE" w:bidi="ar_AE"/>
        </w:rPr>
        <w:t>توقّفوا هنا وناقشوا: احكوا قصة عن شخص أصم لا يتكلم بوضوح. استمعوا إلى وصف الراوي لهذا الشخص. كيف يصف الراوي الشخص الأصم؟ كيف يصف الراوي كلام الشخص الأصم؟ انتبهوا للكلمات الوصفية المستخدمة. أوقِفوا سماع التسجيل هنا.</w:t>
      </w:r>
    </w:p>
    <w:p>
      <w:pPr>
        <w:bidi/>
      </w:pPr>
      <w:r>
        <w:rPr>
          <w:rtl/>
          <w:cs/>
          <w:lang w:val="ar_AE" w:bidi="ar_AE"/>
        </w:rPr>
      </w:r>
      <w:r>
        <w:rPr>
          <w:rtl/>
          <w:cs/>
          <w:lang w:val="ar_AE" w:bidi="ar_AE"/>
        </w:rPr>
        <w:t>طلب الناس من يسوع أن يضع يديه على الرجل الأصم. كان المعلّمون اليهود والقادة الدينيون عادًة يضعون أيديهم على الناس ليباركوهم أو يعطوهم شفاء. لكن يسوع فعل أكثر من ذلك، أراد أن يُظهر علاقة شخصية مع هذا الرجل، فأخذه بعيدًا عن الجمع ليتعامل معه بشكل فردي. ثم قام يسوع بسلسة أفعال: استخدم أصابعه ليلمس بها أذني الرجل من الداخل. تَفَل— على الأرجح على الأرض — ثم لمس لسان الرجل (لسنا متأكدين إن كان قد بصق على أصابعه قبل لمس اللسان أم أنه بصق فقط على الأرض). وَرَفَعَ نَظَرَهُ نَحْوَ السَّمَاءِ، وهذا أظهر أنه كان يخاطب الله. وتنهد بعمق ليظهر مشاعره القوية. وَأَنَّ، أي أخذ نفسًا طويلاً وبطيئًا، ونحن عادة ما نتنهد عدة مرات في كل ساعة. ثم قال يسوع كلمة: "إفثا"، ومعناها "انفتح". أراد يسوع لآذان الرجل أن تسمع وللسانه أن يتكلم دون أي مشاكل أو إعاقات.</w:t>
      </w:r>
    </w:p>
    <w:p>
      <w:pPr>
        <w:bidi/>
      </w:pPr>
      <w:r>
        <w:rPr>
          <w:rtl/>
          <w:cs/>
          <w:lang w:val="ar_AE" w:bidi="ar_AE"/>
        </w:rPr>
      </w:r>
      <w:r>
        <w:rPr>
          <w:rtl/>
          <w:cs/>
          <w:lang w:val="ar_AE" w:bidi="ar_AE"/>
        </w:rPr>
        <w:t>كلمة "إفثا" هي كلمة بالآرامية، اللغة المحلية التي كان الناس يتحدثون بها في بيوتهم. ولو كان هذا الرجل قد سمع وهو طفل، لكانت هذه هي لغته التي يعرفها. فأول كلمة يسمعها بعد الشفاء كانت كلمة بلغته الأم. كان الشفاء فوريًا وكاملًا. وصار الرجل يسمع ويتكلّم بوضوح. واختفى عائق الكلام تمامًا.</w:t>
      </w:r>
    </w:p>
    <w:p>
      <w:pPr>
        <w:bidi/>
      </w:pPr>
      <w:r>
        <w:rPr>
          <w:rtl/>
          <w:cs/>
          <w:lang w:val="ar_AE" w:bidi="ar_AE"/>
        </w:rPr>
      </w:r>
      <w:r>
        <w:rPr>
          <w:rtl/>
          <w:cs/>
          <w:lang w:val="ar_AE" w:bidi="ar_AE"/>
        </w:rPr>
        <w:t>توقّفوا هنا وناقشوا كيف تصفون شفاء هذا الصمم. كرر الخطوات التالية التي فعلها يسوع، ولاحظوا الكلمات التي تستخدمونها لوصف كل خطوة. قال يسوع، "انْفَتِحْ". كيف سيفهم جمهوركم هذا الأمر؟ أوقِفوا سماع التسجيل هنا.</w:t>
      </w:r>
    </w:p>
    <w:p>
      <w:pPr>
        <w:bidi/>
      </w:pPr>
      <w:r>
        <w:rPr>
          <w:rtl/>
          <w:cs/>
          <w:lang w:val="ar_AE" w:bidi="ar_AE"/>
        </w:rPr>
      </w:r>
      <w:r>
        <w:rPr>
          <w:rtl/>
          <w:cs/>
          <w:lang w:val="ar_AE" w:bidi="ar_AE"/>
        </w:rPr>
        <w:t>احكوا قصة عن قائد ديني يأتي إلى قرية ليشفي أو يبارك أحدًا. صفوا ما يفعله هذا الشخص. هل هناك طقس، مثل التَفل أو رفع النظر إلى السماء والتحدث مع الله، يقوم به الناس عندما يشفوا؟ أوقِفوا سماع التسجيل هنا.</w:t>
      </w:r>
    </w:p>
    <w:p>
      <w:pPr>
        <w:bidi/>
      </w:pPr>
      <w:r>
        <w:rPr>
          <w:rtl/>
          <w:cs/>
          <w:lang w:val="ar_AE" w:bidi="ar_AE"/>
        </w:rPr>
      </w:r>
      <w:r>
        <w:rPr>
          <w:rtl/>
          <w:cs/>
          <w:lang w:val="ar_AE" w:bidi="ar_AE"/>
        </w:rPr>
        <w:t>طلب يسوع من الناس ألا يقولوا شيئًا عن هذا الشفاء. لكن الجموع فرحوا جدًا لدرجة أنهم أخبروا الجميع. وَلكِنْ عَلَى قَدْرِ مَا أَوْصَاهُمْ كَانُوا يُنَادُونَ أَكْثَرَ كَثِيرًا. قد يكون الناس قد سمعوا كتابات النبي إشعياء من قبل، وربما رأوا في يسوع تحقيقًا لكلمات إشعياء.</w:t>
      </w:r>
    </w:p>
    <w:p>
      <w:pPr>
        <w:bidi/>
      </w:pPr>
      <w:r>
        <w:rPr>
          <w:rtl/>
          <w:cs/>
          <w:lang w:val="ar_AE" w:bidi="ar_AE"/>
        </w:rPr>
      </w:r>
      <w:r>
        <w:rPr>
          <w:rtl/>
          <w:cs/>
          <w:lang w:val="ar_AE" w:bidi="ar_AE"/>
        </w:rPr>
        <w:t>توقّفوا هنا وناقشوا معًا: قالت الجموع أن يسوع جَعَلَ الصُّمَّ يَسْمَعُونَ وَالْخُرْسَ يَتَكَلَّمُونَ. كيف تتحدثون أنتم في لغتكم عن الشفاء؟ أوقِفوا سماع التسجيل هنا.</w:t>
      </w:r>
    </w:p>
    <w:p>
      <w:pPr>
        <w:bidi/>
      </w:pPr>
      <w:r>
        <w:rPr>
          <w:rtl/>
          <w:cs/>
          <w:lang w:val="ar_AE" w:bidi="ar_AE"/>
        </w:rPr>
      </w:r>
      <w:r>
        <w:rPr>
          <w:rtl/>
          <w:cs/>
          <w:lang w:val="ar_AE" w:bidi="ar_AE"/>
        </w:rPr>
        <w:t>لقد بُهِت الناس إِلَى الْغَايَةِ. وفي مقطع سابق عندما ذهب يسوع إلى الناصرة ليعلِّم، تعجّب الجميع أيضًا، لكن في ذلك المقطع، كان التعجب سلبيًا، أي لم يكن شعورًا جيدًا. أما هنا فكلمة "بُهِتوا" تعني أنهم كانوا متعجبين ومندهشين بشكل إيجابي. وقالوا "إِنَّهُ عَمِلَ كُلَّ شَيْءٍ حَسَنًا!" وتحدّث الناس عن كيف جعل يسوع الصم يسمعون، والذين لا يستطيعون الكلام يتكلمون بوضوح. وبسبب دهشتهم الكبيرة، أخبروا الآخرين بما رأوا.</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نسخة صوتية من إنجيل مرقس ٧: ٣١–٣٧ من ترجمة سهلة ومفهومة.</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يقوم الفريق بتصوير هذا المقطع بصرياً.</w:t>
      </w:r>
    </w:p>
    <w:p>
      <w:pPr>
        <w:bidi/>
      </w:pPr>
      <w:r>
        <w:rPr>
          <w:rtl/>
          <w:cs/>
          <w:lang w:val="ar_AE" w:bidi="ar_AE"/>
        </w:rPr>
      </w:r>
      <w:r>
        <w:rPr>
          <w:rtl/>
          <w:cs/>
          <w:lang w:val="ar_AE" w:bidi="ar_AE"/>
        </w:rPr>
        <w:t>يحتوي هذا المقطع على 3 مشاهد.</w:t>
      </w:r>
    </w:p>
    <w:p>
      <w:pPr>
        <w:bidi/>
      </w:pPr>
      <w:r>
        <w:rPr>
          <w:rtl/>
          <w:cs/>
          <w:lang w:val="ar_AE" w:bidi="ar_AE"/>
        </w:rPr>
      </w:r>
      <w:r>
        <w:rPr>
          <w:b/>
          <w:rtl/>
          <w:cs/>
          <w:lang w:val="ar_AE" w:bidi="ar_AE"/>
        </w:rPr>
        <w:t>في المشهد الأول:</w:t>
      </w:r>
      <w:r>
        <w:rPr>
          <w:rtl/>
          <w:cs/>
          <w:lang w:val="ar_AE" w:bidi="ar_AE"/>
        </w:rPr>
        <w:t xml:space="preserve"> يسافر يسوع إلى منطقة ديكابولس، وهي منطقة تتكون من عشر مدن. ثم يُقدَّم إليه رجل أصم.</w:t>
      </w:r>
    </w:p>
    <w:p>
      <w:pPr>
        <w:bidi/>
      </w:pPr>
      <w:r>
        <w:rPr>
          <w:rtl/>
          <w:cs/>
          <w:lang w:val="ar_AE" w:bidi="ar_AE"/>
        </w:rPr>
      </w:r>
      <w:r>
        <w:rPr>
          <w:b/>
          <w:rtl/>
          <w:cs/>
          <w:lang w:val="ar_AE" w:bidi="ar_AE"/>
        </w:rPr>
        <w:t>في المشهد الثاني:</w:t>
      </w:r>
      <w:r>
        <w:rPr>
          <w:rtl/>
          <w:cs/>
          <w:lang w:val="ar_AE" w:bidi="ar_AE"/>
        </w:rPr>
        <w:t xml:space="preserve"> يصف هذا المشهد الطريقة التي يستخدمها يسوع ليشفي الرجل الأصم.</w:t>
      </w:r>
    </w:p>
    <w:p>
      <w:pPr>
        <w:bidi/>
      </w:pPr>
      <w:r>
        <w:rPr>
          <w:rtl/>
          <w:cs/>
          <w:lang w:val="ar_AE" w:bidi="ar_AE"/>
        </w:rPr>
      </w:r>
      <w:r>
        <w:rPr>
          <w:b/>
          <w:rtl/>
          <w:cs/>
          <w:lang w:val="ar_AE" w:bidi="ar_AE"/>
        </w:rPr>
        <w:t>في المشهد الثالث:</w:t>
      </w:r>
      <w:r>
        <w:rPr>
          <w:rtl/>
          <w:cs/>
          <w:lang w:val="ar_AE" w:bidi="ar_AE"/>
        </w:rPr>
        <w:t xml:space="preserve"> يتحدث يسوع إلى الجموع ويطلب منهم ألا يخبروا أحدًا بما حدث، لكن الجموع يخبرون الجميع بما حدث.</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 (الذين كانوا غالبًا معه لكن لم يُذكروا)</w:t>
      </w:r>
    </w:p>
    <w:p>
      <w:pPr>
        <w:pStyle w:val="ListBullet"/>
        <w:bidi/>
        <w:spacing w:line="240" w:lineRule="auto"/>
        <w:ind w:left="720"/>
      </w:pPr>
      <w:r>
        <w:rPr>
          <w:rtl/>
          <w:cs/>
          <w:lang w:val="ar_AE" w:bidi="ar_AE"/>
        </w:rPr>
      </w:r>
      <w:r>
        <w:rPr>
          <w:rtl/>
          <w:cs/>
          <w:lang w:val="ar_AE" w:bidi="ar_AE"/>
        </w:rPr>
        <w:t>جموع من الناس</w:t>
      </w:r>
    </w:p>
    <w:p>
      <w:pPr>
        <w:pStyle w:val="ListBullet"/>
        <w:bidi/>
        <w:spacing w:line="240" w:lineRule="auto"/>
        <w:ind w:left="720"/>
      </w:pPr>
      <w:r>
        <w:rPr>
          <w:rtl/>
          <w:cs/>
          <w:lang w:val="ar_AE" w:bidi="ar_AE"/>
        </w:rPr>
      </w:r>
      <w:r>
        <w:rPr>
          <w:rtl/>
          <w:cs/>
          <w:lang w:val="ar_AE" w:bidi="ar_AE"/>
        </w:rPr>
        <w:t>رجل أصم</w:t>
      </w:r>
    </w:p>
    <w:p>
      <w:pPr>
        <w:bidi/>
      </w:pPr>
      <w:r>
        <w:rPr>
          <w:rtl/>
          <w:cs/>
          <w:lang w:val="ar_AE" w:bidi="ar_AE"/>
        </w:rPr>
      </w:r>
      <w:r>
        <w:rPr>
          <w:rtl/>
          <w:cs/>
          <w:lang w:val="ar_AE" w:bidi="ar_AE"/>
        </w:rPr>
        <w:t>على المجموعة أن تنتبه للأجزاء التالية من خلفية المقطع: في المشهد الأول، يسافر يسوع مع تلاميذه من صور شمالًا إلى صيدون، ثم جنوبًا وشرقًا إلى الجانب الشرقي من بحر الجليل ومنطقة العشر مُدن (ديكابولس).</w:t>
      </w:r>
    </w:p>
    <w:p>
      <w:pPr>
        <w:bidi/>
      </w:pPr>
      <w:r>
        <w:rPr>
          <w:rtl/>
          <w:cs/>
          <w:lang w:val="ar_AE" w:bidi="ar_AE"/>
        </w:rPr>
      </w:r>
      <w:r>
        <w:rPr>
          <w:rtl/>
          <w:cs/>
          <w:lang w:val="ar_AE" w:bidi="ar_AE"/>
        </w:rPr>
        <w:t>توقّفوا هنا وأعرضوا الخريطة التي بها هذه المواقع المعلَّمة. ناقشوا كيف يمكن وصف هذه الرحلة. أوقِفوا سماع التسجيل هنا.</w:t>
      </w:r>
    </w:p>
    <w:p>
      <w:pPr>
        <w:bidi/>
      </w:pPr>
      <w:r>
        <w:rPr>
          <w:rtl/>
          <w:cs/>
          <w:lang w:val="ar_AE" w:bidi="ar_AE"/>
        </w:rPr>
      </w:r>
      <w:r>
        <w:rPr>
          <w:rtl/>
          <w:cs/>
          <w:lang w:val="ar_AE" w:bidi="ar_AE"/>
        </w:rPr>
        <w:t>في المشهد الأول، يسافر يسوع وتلاميذه من صور إلى صيدون. ثم ينتقل يسوع وتلاميذه إلى الجانب الشرقي من بحر الجليل ومنطقة المدن العشر.</w:t>
      </w:r>
    </w:p>
    <w:p>
      <w:pPr>
        <w:bidi/>
      </w:pPr>
      <w:r>
        <w:rPr>
          <w:rtl/>
          <w:cs/>
          <w:lang w:val="ar_AE" w:bidi="ar_AE"/>
        </w:rPr>
      </w:r>
      <w:r>
        <w:rPr>
          <w:rtl/>
          <w:cs/>
          <w:lang w:val="ar_AE" w:bidi="ar_AE"/>
        </w:rPr>
        <w:t>وعندما يصل يسوع إلى منطقة العشر مُدن (ديكابولس)، يُحضِر جمعٌ من الناس رجلًا أصمًّا وعلى الأغلب أخرس أيضًا إلى يسوع. ويتوسل له الجمع أن يضع يديه عليه ليشفيه.</w:t>
      </w:r>
    </w:p>
    <w:p>
      <w:pPr>
        <w:bidi/>
      </w:pPr>
      <w:r>
        <w:rPr>
          <w:rtl/>
          <w:cs/>
          <w:lang w:val="ar_AE" w:bidi="ar_AE"/>
        </w:rPr>
      </w:r>
      <w:r>
        <w:rPr>
          <w:rtl/>
          <w:cs/>
          <w:lang w:val="ar_AE" w:bidi="ar_AE"/>
        </w:rPr>
        <w:t>توقّفوا وناقشوا: لأننا لا نعرف بالتحديد في أي مدينة أو أي مكان من منطقة ديكابولس كان يتواجد يسوع عندما حدثت هذه المعجزة، تحدثوا عن كيفية وصف المكان الذي كان فيه يسوع عندما جرت هذه المعجزة. أوقِفوا سماع التسجيل هنا.</w:t>
      </w:r>
    </w:p>
    <w:p>
      <w:pPr>
        <w:bidi/>
      </w:pPr>
      <w:r>
        <w:rPr>
          <w:rtl/>
          <w:cs/>
          <w:lang w:val="ar_AE" w:bidi="ar_AE"/>
        </w:rPr>
      </w:r>
      <w:r>
        <w:rPr>
          <w:rtl/>
          <w:cs/>
          <w:lang w:val="ar_AE" w:bidi="ar_AE"/>
        </w:rPr>
        <w:t>في المشهد الثاني، من المهم ملاحظة كل فعل قام به يسوع: أولًا، يأخذ يسوع الرجل الأصم بعيدًا عن الجمع، ليكون منفردًا معه. ثم يضع يسوع أصابعه في أذني الرجل. وبعد ذلك يبصق يسوع على أصابعه، ويلمس بها لسان الرجل. ثم يرفع يسوع عينيه نحو السماء ويتنهّد (أي يُخرِج نفسًا عميقًا). ويقول: "إفَّثا" أي "انفَتِحْ"، فيُشفى الرجل في الحال، ويسمع بوضوح، ويتكلم بطلاقة.</w:t>
      </w:r>
    </w:p>
    <w:p>
      <w:pPr>
        <w:bidi/>
      </w:pPr>
      <w:r>
        <w:rPr>
          <w:rtl/>
          <w:cs/>
          <w:lang w:val="ar_AE" w:bidi="ar_AE"/>
        </w:rPr>
      </w:r>
      <w:r>
        <w:rPr>
          <w:rtl/>
          <w:cs/>
          <w:lang w:val="ar_AE" w:bidi="ar_AE"/>
        </w:rPr>
        <w:t>توقَّفوا هنا وتدرّبوا على تسلسل الأحداث. ثم صفوا ما يفعله يسوع في كل خطوة. أوقِفوا سماع التسجيل هنا.</w:t>
      </w:r>
    </w:p>
    <w:p>
      <w:pPr>
        <w:bidi/>
      </w:pPr>
      <w:r>
        <w:rPr>
          <w:rtl/>
          <w:cs/>
          <w:lang w:val="ar_AE" w:bidi="ar_AE"/>
        </w:rPr>
      </w:r>
      <w:r>
        <w:rPr>
          <w:rtl/>
          <w:cs/>
          <w:lang w:val="ar_AE" w:bidi="ar_AE"/>
        </w:rPr>
        <w:t>في المشهد الثالث، يتحدث يسوع إلى الجموع، وهم يرون أن الرجل قد شُفي، لكن يسوع يوصيهم ألا يخبروا أحدًا. لكن كلما يوصيهم يسوع ألا يخبروا أحدًا، يخبرون أكثر. فالناس في دهشة ويقولون: "إنَّهُ عَمِلَ كُلَّ شَيءٍ حَسَنًا! جَعَلَ الصُّمَّ يَسمَعونَ والخُرسَ يتَكلَّمونَ".</w:t>
      </w:r>
    </w:p>
    <w:p>
      <w:pPr>
        <w:bidi/>
      </w:pPr>
      <w:r>
        <w:rPr>
          <w:rtl/>
          <w:cs/>
          <w:lang w:val="ar_AE" w:bidi="ar_AE"/>
        </w:rPr>
      </w:r>
      <w:r>
        <w:rPr>
          <w:rtl/>
          <w:cs/>
          <w:lang w:val="ar_AE" w:bidi="ar_AE"/>
        </w:rPr>
        <w:t>والآن، يتعين على المجموعة رسم مشاهد المقطع وما يجري فيه من أحداث على لوحة، أو ترسم صورًا، أو أن تستخدم أشياء ملموسة للتصوير المرئي.</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 إلى نسخة صوتية من إنجيل مرقس ٧: ٣١–٣٧ من الترجمة الأكثر فهمًا لك.</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 xml:space="preserve">يحتوي هذا المقطع على 3 مشاهد.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 (الذين كانوا في الأغلب معه لكنهم لم يُذكروا)</w:t>
      </w:r>
    </w:p>
    <w:p>
      <w:pPr>
        <w:pStyle w:val="ListBullet"/>
        <w:bidi/>
        <w:spacing w:line="240" w:lineRule="auto"/>
        <w:ind w:left="720"/>
      </w:pPr>
      <w:r>
        <w:rPr>
          <w:rtl/>
          <w:cs/>
          <w:lang w:val="ar_AE" w:bidi="ar_AE"/>
        </w:rPr>
      </w:r>
      <w:r>
        <w:rPr>
          <w:rtl/>
          <w:cs/>
          <w:lang w:val="ar_AE" w:bidi="ar_AE"/>
        </w:rPr>
        <w:t>جمع من الناس</w:t>
      </w:r>
    </w:p>
    <w:p>
      <w:pPr>
        <w:pStyle w:val="ListBullet"/>
        <w:bidi/>
        <w:spacing w:line="240" w:lineRule="auto"/>
        <w:ind w:left="720"/>
      </w:pPr>
      <w:r>
        <w:rPr>
          <w:rtl/>
          <w:cs/>
          <w:lang w:val="ar_AE" w:bidi="ar_AE"/>
        </w:rPr>
      </w:r>
      <w:r>
        <w:rPr>
          <w:rtl/>
          <w:cs/>
          <w:lang w:val="ar_AE" w:bidi="ar_AE"/>
        </w:rPr>
        <w:t>رجل أصم</w:t>
      </w:r>
    </w:p>
    <w:p>
      <w:pPr>
        <w:bidi/>
      </w:pPr>
      <w:r>
        <w:rPr>
          <w:rtl/>
          <w:cs/>
          <w:lang w:val="ar_AE" w:bidi="ar_AE"/>
        </w:rPr>
      </w:r>
      <w:r>
        <w:rPr>
          <w:rtl/>
          <w:cs/>
          <w:lang w:val="ar_AE" w:bidi="ar_AE"/>
        </w:rPr>
        <w:t>عليكم كمجموعة القيام بتمثيل المقطع مرتين، وذلك بلغتكم الأم.</w:t>
      </w:r>
    </w:p>
    <w:p>
      <w:pPr>
        <w:bidi/>
      </w:pPr>
      <w:r>
        <w:rPr>
          <w:rtl/>
          <w:cs/>
          <w:lang w:val="ar_AE" w:bidi="ar_AE"/>
        </w:rPr>
      </w:r>
      <w:r>
        <w:rPr>
          <w:rtl/>
          <w:cs/>
          <w:lang w:val="ar_AE" w:bidi="ar_AE"/>
        </w:rPr>
        <w:t>أولًا، قوموا بتمثيل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 xml:space="preserve">أوقفوا سماع التسجيل الصوتي مؤقتًا هنا، ومثّلوا المقطع. </w:t>
      </w:r>
    </w:p>
    <w:p>
      <w:pPr>
        <w:bidi/>
      </w:pPr>
      <w:r>
        <w:rPr>
          <w:rtl/>
          <w:cs/>
          <w:lang w:val="ar_AE" w:bidi="ar_AE"/>
        </w:rPr>
      </w:r>
      <w:r>
        <w:rPr>
          <w:rtl/>
          <w:cs/>
          <w:lang w:val="ar_AE" w:bidi="ar_AE"/>
        </w:rPr>
        <w:t xml:space="preserve">يجب على المجموعة تمثيل المقطع مرة ثانية. في لحظات معينة في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التسجيل الصوتي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 xml:space="preserve">في المشهد الأول، يترك يسوع صور ويذهب إلى صيدون، ثم ينزل إلى المدن العشر. عندما يصل يسوع إلى مكان ما في منطقة المدن العشر، يُحضِر جمعٌ من الناس رجل أصم إلى يسوع. وكان الجمع يتوسلون إلى يسوع أن يضع يديه على هذا الرجل الأصم والأعقد. لكن يسوع أخذ الرجل بعيدًا عن الجمع، حتى يكونا على انفراد. </w:t>
      </w:r>
    </w:p>
    <w:p>
      <w:pPr>
        <w:bidi/>
      </w:pPr>
      <w:r>
        <w:rPr>
          <w:rtl/>
          <w:cs/>
          <w:lang w:val="ar_AE" w:bidi="ar_AE"/>
        </w:rPr>
      </w:r>
      <w:r>
        <w:rPr>
          <w:rtl/>
          <w:cs/>
          <w:lang w:val="ar_AE" w:bidi="ar_AE"/>
        </w:rPr>
        <w:t>أوقفوا التمثيل. اسأل الشخص الذي يؤدي دور يسوع: "كيف تشعر؟" قد تسمع عبارات مثل: "أنا أريد أن أبقى وحدي مع هذا الرجل لأنه يريد أن يُشفي، وليس بسبب الآخرين،" أو "أنا أريد أن أركز على هذا الشخص الواحد،" أو "أنا لا أريد أن أكون تسلية للأشخاص الذين يريدونني أن أشفي، لذلك أخذته بعيدًا." أو: "أنا مسرور للغاية هذه المرة أن الناس لا يخافون مني. هذه ليست مثل المرة السابقة التي شفيت فيها الرجل الذي كان به الروح الشرير." واصلوا تمثيل الدراما.</w:t>
      </w:r>
    </w:p>
    <w:p>
      <w:pPr>
        <w:bidi/>
      </w:pPr>
      <w:r>
        <w:rPr>
          <w:rtl/>
          <w:cs/>
          <w:lang w:val="ar_AE" w:bidi="ar_AE"/>
        </w:rPr>
      </w:r>
      <w:r>
        <w:rPr>
          <w:rtl/>
          <w:cs/>
          <w:lang w:val="ar_AE" w:bidi="ar_AE"/>
        </w:rPr>
        <w:t>في المشهد الثاني، كان يسوع مع الرجل على انفراد، بعيدًا عن الجمع. ثم يقوم يسوع بوضع أصابعه في أذني الرجل. وبعد ذلك يتفل يسوع على أصابعه، ثم يلمس لسان الرجل. ويرفع يسوع عينيه نحو السماء، ويئنَّ.</w:t>
      </w:r>
    </w:p>
    <w:p>
      <w:pPr>
        <w:bidi/>
      </w:pPr>
      <w:r>
        <w:rPr>
          <w:rtl/>
          <w:cs/>
          <w:lang w:val="ar_AE" w:bidi="ar_AE"/>
        </w:rPr>
      </w:r>
      <w:r>
        <w:rPr>
          <w:rtl/>
          <w:cs/>
          <w:lang w:val="ar_AE" w:bidi="ar_AE"/>
        </w:rPr>
        <w:t>أوقفوا التمثيل. اسأل الشخص الذي يؤدي دور الرجل الأصم: "كيف تشعر؟" قد تسمع عبارات مثل: "أنا أشعر بالأمل ولكني خائف أيضًا. فهذا الرجل يفعل أشياء غريبة لي. أنا لا أفهم لماذا يضع هذا الرجل أصابعه في أذني ويمس لساني. يبدو أن هذا الرجل يريد أن يساعدني. هل سيجعلني هذا الرجل قادرًا على السمع؟" اسأل الشخص الذي يؤدي دور الجمع، "كيف تشعر الآن؟" قد تسمع: "أنا متحير. أنا لا أعرف ما الذي يفعله يسوع. لقد ذهب يسوع مع الرجل بعيدًا حتى لا أرى أو أسمع ما يحدث. أنا آمل أن يسوع يساعد صديقي. أتمنى أن أرى ما يفعله يسوع." واصلوا تمثيل الدراما.</w:t>
      </w:r>
    </w:p>
    <w:p>
      <w:pPr>
        <w:bidi/>
      </w:pPr>
      <w:r>
        <w:rPr>
          <w:rtl/>
          <w:cs/>
          <w:lang w:val="ar_AE" w:bidi="ar_AE"/>
        </w:rPr>
      </w:r>
      <w:r>
        <w:rPr>
          <w:rtl/>
          <w:cs/>
          <w:lang w:val="ar_AE" w:bidi="ar_AE"/>
        </w:rPr>
        <w:t>يسوع يقول "إفّثا" أي "انفتح"، فللوقت يستطيع الرجل أن يسمع جيدًا. وفي الوقت نفسه، ينفتح لسانه ليتمكن من التحدث بوضوح.</w:t>
      </w:r>
    </w:p>
    <w:p>
      <w:pPr>
        <w:bidi/>
      </w:pPr>
      <w:r>
        <w:rPr>
          <w:rtl/>
          <w:cs/>
          <w:lang w:val="ar_AE" w:bidi="ar_AE"/>
        </w:rPr>
      </w:r>
      <w:r>
        <w:rPr>
          <w:rtl/>
          <w:cs/>
          <w:lang w:val="ar_AE" w:bidi="ar_AE"/>
        </w:rPr>
        <w:t>أوقفوا التمثيل. اسأل الشخص الذي يؤدي دور الرجل الأصم: "كيف تشعر؟" قد تسمع عبارات مثل: "أنا مندهش وممتليء بالفرح،" أو "أنا أخيرًا أقدر أن أسمع،" أو "أنا أستطيع أن أتحدث بحيث يمكن للناس أن يفهموني،" أو "أنا أسمع الطيور تغني والناس يضحكون. هذا أمر رائع!" واصلوا تمثيل الدراما.</w:t>
      </w:r>
    </w:p>
    <w:p>
      <w:pPr>
        <w:bidi/>
      </w:pPr>
      <w:r>
        <w:rPr>
          <w:rtl/>
          <w:cs/>
          <w:lang w:val="ar_AE" w:bidi="ar_AE"/>
        </w:rPr>
      </w:r>
      <w:r>
        <w:rPr>
          <w:rtl/>
          <w:cs/>
          <w:lang w:val="ar_AE" w:bidi="ar_AE"/>
        </w:rPr>
        <w:t>في المشهد الثالث، يوصي يسوع الجمع ألا يتحدثوا عن هذه المعجزة إلى أي شخص. ولكن على قدر ما أوصاهم يسوع ألا يتكلموا، كانوا ينادون أكثر كثيرًا. كانوا يقولون: إن يسوع يفعل كل شيء حسنًا. فهو يجعل حتى الصم يسمعون ويعطي النطق لمن لا يستطيع الكلام."</w:t>
      </w:r>
    </w:p>
    <w:p>
      <w:pPr>
        <w:bidi/>
      </w:pPr>
      <w:r>
        <w:rPr>
          <w:rtl/>
          <w:cs/>
          <w:lang w:val="ar_AE" w:bidi="ar_AE"/>
        </w:rPr>
      </w:r>
      <w:r>
        <w:rPr>
          <w:rtl/>
          <w:cs/>
          <w:lang w:val="ar_AE" w:bidi="ar_AE"/>
        </w:rPr>
        <w:t>في نهاية التمثيل، اسأل الشخص الذي يؤدي دور الجمع، "كيف تشعر؟" قد تسمع عبارات مثل: "نحن مندهشون،" أو "نحن سعداء لأن صديقنا قد شُفي،" أو "نحن لم نر أي شخص مثل هذا من قبل." اسأل الشخص الذي يؤدي دور يسوع: "كيف تشعر؟" قد تسمع عبارات مثل: "أتمنى ألا يخبروا الجميع. فأنا بحاجة إلى بعض الوقت لكي أكون مع تلاميذي وأعلّمهم جيدًا."</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 إلى نسخة صوتية من إنجيل مرقس ٧: ٣١–٣٧ من الترجمة الأكثر فهمًا لك.</w:t>
      </w:r>
    </w:p>
    <w:p>
      <w:pPr>
        <w:bidi/>
      </w:pPr>
      <w:r>
        <w:rPr>
          <w:rtl/>
          <w:cs/>
          <w:lang w:val="ar_AE" w:bidi="ar_AE"/>
        </w:rPr>
      </w:r>
      <w:r>
        <w:rPr>
          <w:rtl/>
          <w:cs/>
          <w:lang w:val="ar_AE" w:bidi="ar_AE"/>
        </w:rPr>
        <w:t>كان التلاميذ مع الرب يسوع في هذه الرحلة. قد تحتاج إلى ذِكر هذا بقول أن الرب يسوع و</w:t>
      </w:r>
      <w:hyperlink r:id="rId54">
        <w:r>
          <w:rPr>
            <w:rtl/>
            <w:cs/>
            <w:lang w:val="ar_AE" w:bidi="ar_AE"/>
          </w:rPr>
          <w:rPr>
            <w:color w:val="0000EE"/>
            <w:u w:val="single"/>
          </w:rPr>
          <w:t>التلاميذ</w:t>
        </w:r>
      </w:hyperlink>
      <w:r>
        <w:rPr>
          <w:rtl/>
          <w:cs/>
          <w:lang w:val="ar_AE" w:bidi="ar_AE"/>
        </w:rPr>
        <w:t xml:space="preserve"> جاءوا إلى منطقة المدن العشر. استخدم نفس الكلمة التي استخدمتها من قبل للإشارة إلى </w:t>
      </w:r>
      <w:hyperlink r:id="rId69">
        <w:r>
          <w:rPr>
            <w:rtl/>
            <w:cs/>
            <w:lang w:val="ar_AE" w:bidi="ar_AE"/>
          </w:rPr>
          <w:rPr>
            <w:color w:val="0000EE"/>
            <w:u w:val="single"/>
          </w:rPr>
          <w:t>ديكابوليس</w:t>
        </w:r>
      </w:hyperlink>
      <w:r>
        <w:rPr>
          <w:rtl/>
          <w:cs/>
          <w:lang w:val="ar_AE" w:bidi="ar_AE"/>
        </w:rPr>
        <w:t xml:space="preserve"> أو المدن العشر.</w:t>
      </w:r>
    </w:p>
    <w:p>
      <w:pPr>
        <w:bidi/>
      </w:pPr>
      <w:r>
        <w:rPr>
          <w:rtl/>
          <w:cs/>
          <w:lang w:val="ar_AE" w:bidi="ar_AE"/>
        </w:rPr>
      </w:r>
      <w:r>
        <w:rPr>
          <w:rtl/>
          <w:cs/>
          <w:lang w:val="ar_AE" w:bidi="ar_AE"/>
        </w:rPr>
        <w:t>ترك الرب يسوع</w:t>
      </w:r>
      <w:hyperlink r:id="rId86">
        <w:r>
          <w:rPr>
            <w:rtl/>
            <w:cs/>
            <w:lang w:val="ar_AE" w:bidi="ar_AE"/>
          </w:rPr>
          <w:rPr>
            <w:color w:val="0000EE"/>
            <w:u w:val="single"/>
          </w:rPr>
          <w:t xml:space="preserve"> صور</w:t>
        </w:r>
      </w:hyperlink>
      <w:r>
        <w:rPr>
          <w:rtl/>
          <w:cs/>
          <w:lang w:val="ar_AE" w:bidi="ar_AE"/>
        </w:rPr>
        <w:t xml:space="preserve"> وصعد إلى صيداء، قبل أن يعود إلى </w:t>
      </w:r>
      <w:hyperlink r:id="rId38">
        <w:r>
          <w:rPr>
            <w:rtl/>
            <w:cs/>
            <w:lang w:val="ar_AE" w:bidi="ar_AE"/>
          </w:rPr>
          <w:rPr>
            <w:color w:val="0000EE"/>
            <w:u w:val="single"/>
          </w:rPr>
          <w:t>بحر الجليل</w:t>
        </w:r>
      </w:hyperlink>
      <w:r>
        <w:rPr>
          <w:rtl/>
          <w:cs/>
          <w:lang w:val="ar_AE" w:bidi="ar_AE"/>
        </w:rPr>
        <w:t xml:space="preserve"> والمدن العشر، أو </w:t>
      </w:r>
      <w:r>
        <w:rPr>
          <w:b/>
          <w:rtl/>
          <w:cs/>
          <w:lang w:val="ar_AE" w:bidi="ar_AE"/>
        </w:rPr>
        <w:t>ديكابوليس</w:t>
      </w:r>
      <w:r>
        <w:rPr>
          <w:rtl/>
          <w:cs/>
          <w:lang w:val="ar_AE" w:bidi="ar_AE"/>
        </w:rPr>
        <w:t xml:space="preserve">. وفي مكانٍ ما في منطقة المدن العشر، قابل الرب يسوع رجل أصم يعاني من </w:t>
      </w:r>
      <w:r>
        <w:rPr>
          <w:b/>
          <w:rtl/>
          <w:cs/>
          <w:lang w:val="ar_AE" w:bidi="ar_AE"/>
        </w:rPr>
        <w:t>ضعف في النطق</w:t>
      </w:r>
      <w:r>
        <w:rPr>
          <w:rtl/>
          <w:cs/>
          <w:lang w:val="ar_AE" w:bidi="ar_AE"/>
        </w:rPr>
        <w:t>. وهذا يعني أن الرجل يستطيع أن يتكلم، لكن بصعوبة كبيرة. وعندما يتكلم الرجل، يجد الناس صعوبة في فهم ما يقوله. لأن الرجل لا يستطيع أن ينطق الكلمات بشكل صحيح.</w:t>
      </w:r>
    </w:p>
    <w:p>
      <w:pPr>
        <w:bidi/>
      </w:pPr>
      <w:r>
        <w:rPr>
          <w:rtl/>
          <w:cs/>
          <w:lang w:val="ar_AE" w:bidi="ar_AE"/>
        </w:rPr>
      </w:r>
      <w:r>
        <w:rPr>
          <w:rtl/>
          <w:cs/>
          <w:lang w:val="ar_AE" w:bidi="ar_AE"/>
        </w:rPr>
        <w:t xml:space="preserve">طلب الناس من يسوع أن </w:t>
      </w:r>
      <w:r>
        <w:rPr>
          <w:b/>
          <w:rtl/>
          <w:cs/>
          <w:lang w:val="ar_AE" w:bidi="ar_AE"/>
        </w:rPr>
        <w:t>يضع يده</w:t>
      </w:r>
      <w:r>
        <w:rPr>
          <w:rtl/>
          <w:cs/>
          <w:lang w:val="ar_AE" w:bidi="ar_AE"/>
        </w:rPr>
        <w:t xml:space="preserve"> على الرجل ليشفيه. إن وضع اليد على شخصٍ ما لشفائه هي عادة يهودية، كانت تتم من أجل مباركة أحدهم - أو إظهار نعمة لهم- أو لشفائهم. يمكنك أن تقول شيئًا مثل، "إنهم توسلوا إلى الرب يسوع أن يضع يده على الرجل ليشفيه،" إذا كان ذلك ضروريًا لجمهورك أن يعرفه.</w:t>
      </w:r>
    </w:p>
    <w:p>
      <w:pPr>
        <w:bidi/>
      </w:pPr>
      <w:r>
        <w:rPr>
          <w:rtl/>
          <w:cs/>
          <w:lang w:val="ar_AE" w:bidi="ar_AE"/>
        </w:rPr>
      </w:r>
      <w:r>
        <w:rPr>
          <w:rtl/>
          <w:cs/>
          <w:lang w:val="ar_AE" w:bidi="ar_AE"/>
        </w:rPr>
        <w:t>عندما رفع الرب يسوع عينيه نحو السماء ليتحدث إلى الله، تنهد (أنَّ) ليظهر مشاعره العميقة، وقال،</w:t>
      </w:r>
      <w:r>
        <w:rPr>
          <w:b/>
          <w:rtl/>
          <w:cs/>
          <w:lang w:val="ar_AE" w:bidi="ar_AE"/>
        </w:rPr>
        <w:t>إفَّثا</w:t>
      </w:r>
      <w:r>
        <w:rPr>
          <w:rtl/>
          <w:cs/>
          <w:lang w:val="ar_AE" w:bidi="ar_AE"/>
        </w:rPr>
        <w:t>، التي تعني: "انفَتح." وعلى الأرجح فإن "إفِّثا" هي لغة آرامية. وقد تم إدراجها لإظهار كلمات الرب يسوع بالضبط، لكنها تترجم على الفور في النص على أنها "انفتح." يقول الرب يسوع للأذن أن تنفتح حتى تسمع، لكنه على الأرجح يتحدث أيضًا إلى الشخص بِرُمَّته. فهو يريد أن يكون الرجل منفتحًا على سماع وفهم كل ما يريد الله أن يظهره ويفعله من أجله. ربما تحتاج إلى أن تقول: "يسوع قال 'إفَّثا' في لغته" قبل هذه الجملة لتظهر لجمهورك لماذا لديك كلمة أجنبية في الترجمة.</w:t>
      </w:r>
    </w:p>
    <w:p>
      <w:pPr>
        <w:bidi/>
      </w:pPr>
      <w:r>
        <w:rPr>
          <w:rtl/>
          <w:cs/>
          <w:lang w:val="ar_AE" w:bidi="ar_AE"/>
        </w:rPr>
      </w:r>
      <w:r>
        <w:rPr>
          <w:rtl/>
          <w:cs/>
          <w:lang w:val="ar_AE" w:bidi="ar_AE"/>
        </w:rPr>
        <w:t>توقفوا هنا وناقشوا كفريق عبارة "انفتح." عندما تقول هذا لجمهورك، فمَا الذي يفهمون أنه قد حدث للرجل؟ هل هناك طريقة أخرى تتحدثون بها عن قدرة الأذن على السمع بعد أن كانت صماء؟ كذلك قال الرب يسوع للسان أن "ينحل رباطه." وهذا يعني أن الرجل كان يستطيع أن يتكلم بشكل طبيعي مرة أخرى. كيف تقول هذا في لغتك؟</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8:1–10</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في هذه المرحلة، استمعوا إلى مرقس 8: 1–10 وضعوها في قلوبكم.</w:t>
      </w:r>
    </w:p>
    <w:p>
      <w:pPr>
        <w:bidi/>
      </w:pPr>
      <w:r>
        <w:rPr>
          <w:rtl/>
          <w:cs/>
          <w:lang w:val="ar_AE" w:bidi="ar_AE"/>
        </w:rPr>
      </w:r>
      <w:r>
        <w:rPr>
          <w:rtl/>
          <w:cs/>
          <w:lang w:val="ar_AE" w:bidi="ar_AE"/>
        </w:rPr>
        <w:t>استمع إلى نسخة صوتية من مرقس 8: 1–10 ثلاث مرات من ثلاث ترجمات صوتية مختلفة، إن أمكن. ثم كمجموعة قوموا بمناقشة الأسئلة التالية:</w:t>
      </w:r>
    </w:p>
    <w:p>
      <w:pPr>
        <w:pStyle w:val="ListNumber"/>
        <w:numPr>
          <w:ilvl w:val="0"/>
          <w:numId w:val="39"/>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 في هذا المقطع؟</w:t>
      </w:r>
    </w:p>
    <w:p>
      <w:pPr>
        <w:pStyle w:val="ListNumber"/>
        <w:bidi/>
        <w:spacing w:line="240" w:lineRule="auto"/>
        <w:ind w:left="720"/>
      </w:pPr>
      <w:r>
        <w:rPr>
          <w:rtl/>
          <w:cs/>
          <w:lang w:val="ar_AE" w:bidi="ar_AE"/>
        </w:rPr>
      </w:r>
      <w:r>
        <w:rPr>
          <w:rtl/>
          <w:cs/>
          <w:lang w:val="ar_AE" w:bidi="ar_AE"/>
        </w:rPr>
        <w:t>ماذا يخبرنا هذا المقطع عن الله أو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نسخة صوتية من إنجيل مرقس 8 : 1 - 10 من الترجمة الأكثر فهمًا لكم.</w:t>
      </w:r>
    </w:p>
    <w:p>
      <w:pPr>
        <w:bidi/>
      </w:pPr>
      <w:r>
        <w:rPr>
          <w:rtl/>
          <w:cs/>
          <w:lang w:val="ar_AE" w:bidi="ar_AE"/>
        </w:rPr>
      </w:r>
      <w:r>
        <w:rPr>
          <w:rtl/>
          <w:cs/>
          <w:lang w:val="ar_AE" w:bidi="ar_AE"/>
        </w:rPr>
        <w:t>لقد شفى يسوع للتو الرجل الأصم الأعقد. ولا يزال يسوع وتلاميذه في منطقة المدن العشر (الديكابوليس) وبالقرب من بحر الجليل. كان يسوع وتلاميذه في مكان ناءٍ ليس قريبًا من أي قرية أو بلدة. وهذا سرد قصصي للحدث التالي.</w:t>
      </w:r>
    </w:p>
    <w:p>
      <w:pPr>
        <w:bidi/>
      </w:pPr>
      <w:r>
        <w:rPr>
          <w:rtl/>
          <w:cs/>
          <w:lang w:val="ar_AE" w:bidi="ar_AE"/>
        </w:rPr>
      </w:r>
      <w:r>
        <w:rPr>
          <w:rtl/>
          <w:cs/>
          <w:lang w:val="ar_AE" w:bidi="ar_AE"/>
        </w:rPr>
        <w:t>كان يسوع يُعلِّم الجمع، وقد اجتمع جمع كثير جدًا. وكما في القصة الأخرى عندما أطعم يسوع خمسة آلاف رجل غير النساء والأطفال، كان الجمع في هذه القصة في البرية بعيدًا عن المدن وليس لديهم طعام ليأكلونه. لكن هذه القصة ليست إعادة سرد لقصة إشباع الخمسة آلاف، بل هي قصة مختلفة حدثت في وقت آخر. وانتبهوا في هذه القصة إلى الفروقات، فكل التفاصيل تقريبًا مختلفة ما عدا أمر تكثير الطعام.</w:t>
      </w:r>
    </w:p>
    <w:p>
      <w:pPr>
        <w:bidi/>
      </w:pPr>
      <w:r>
        <w:rPr>
          <w:rtl/>
          <w:cs/>
          <w:lang w:val="ar_AE" w:bidi="ar_AE"/>
        </w:rPr>
      </w:r>
      <w:r>
        <w:rPr>
          <w:rtl/>
          <w:cs/>
          <w:lang w:val="ar_AE" w:bidi="ar_AE"/>
        </w:rPr>
        <w:t>لا يزال يسوع في منطقة غير يهودية (أممية)، وتذكّروا أن حكومة منطقة المدن العشر كانت مختلفة عن حكومة إسرائيل. قد يكون من الحاضرين، في هذه القصة، يهود وغير يهود على السواء.</w:t>
      </w:r>
    </w:p>
    <w:p>
      <w:pPr>
        <w:bidi/>
      </w:pPr>
      <w:r>
        <w:rPr>
          <w:rtl/>
          <w:cs/>
          <w:lang w:val="ar_AE" w:bidi="ar_AE"/>
        </w:rPr>
      </w:r>
      <w:r>
        <w:rPr>
          <w:rtl/>
          <w:cs/>
          <w:lang w:val="ar_AE" w:bidi="ar_AE"/>
        </w:rPr>
        <w:t>وكما هو معتاد، تجمعت جموع كبيرة لتسمع يسوع يعلّم. كان يسوع بالقرب من بحر الجليل، لكنه في مكان ناءٍ ليس فيه قرى، وكان يعلّم الناس منذ ثلاثة أيام. ويبدو أن الناس أحضروا طعامًا معهم لكنه نفد، وفي اليوم الثالث فقط صار الجمع محتاجًا للطعام. أشفق يسوع عليهم وأراد أن يطعمهم، لأنه عرف أنهم سيخوّرون بسبب الجوع. والشعور بالشَّفَقة يعني أن يشعر الإنسان بالرحمة أو الحزن من أجل شخص آخر فيرغب أن يساعده. دعا يسوع التلاميذ معًا، وقال لهم إن الناس جياع ويحتاجون إلى طعام.</w:t>
      </w:r>
    </w:p>
    <w:p>
      <w:pPr>
        <w:bidi/>
      </w:pPr>
      <w:r>
        <w:rPr>
          <w:rtl/>
          <w:cs/>
          <w:lang w:val="ar_AE" w:bidi="ar_AE"/>
        </w:rPr>
      </w:r>
      <w:r>
        <w:rPr>
          <w:rtl/>
          <w:cs/>
          <w:lang w:val="ar_AE" w:bidi="ar_AE"/>
        </w:rPr>
        <w:t>توقّفوا واعرضوا خريطة المكان الذي كان فيه يسوع حين أطعم الأربعة آلاف. اعرضوا صورة للبرية في المنطقة التي ربما كانت بالقرب من بحر الجليل. أوقِفوا سماع التسجيل الصوتي هنا.</w:t>
      </w:r>
    </w:p>
    <w:p>
      <w:pPr>
        <w:bidi/>
      </w:pPr>
      <w:r>
        <w:rPr>
          <w:rtl/>
          <w:cs/>
          <w:lang w:val="ar_AE" w:bidi="ar_AE"/>
        </w:rPr>
      </w:r>
      <w:r>
        <w:rPr>
          <w:rtl/>
          <w:cs/>
          <w:lang w:val="ar_AE" w:bidi="ar_AE"/>
        </w:rPr>
        <w:t>توقّفوا وناقشوا: احكوا قصة عن شخص خائر بسبب الجوع أو شخص جائع جدًا في ثقافتكم. لاحظوا الأوصاف والكلمات المستعملة لوصف هذا الشخص. أوقِفوا سماع التسجيل الصوتي هنا.</w:t>
      </w:r>
    </w:p>
    <w:p>
      <w:pPr>
        <w:bidi/>
      </w:pPr>
      <w:r>
        <w:rPr>
          <w:rtl/>
          <w:cs/>
          <w:lang w:val="ar_AE" w:bidi="ar_AE"/>
        </w:rPr>
      </w:r>
      <w:r>
        <w:rPr>
          <w:rtl/>
          <w:cs/>
          <w:lang w:val="ar_AE" w:bidi="ar_AE"/>
        </w:rPr>
        <w:t>ومرة أخرى، يبدو أن تلاميذ يسوع لا يعرفون ماذا يفعلون، فالأمر مفاجئ. ربما مرّ بعض الوقت منذ إطعام الخمسة آلاف وقد نسي التلاميذ، أو، ربما كانوا يعرفون ويؤمنون أن يسوع سيطعم الجمع لكنهم كانوا يسألون فقط عن الكيفية التي سيفعل بها ذلك. تحدّث التلاميذ عن كونهم في البرية، وتقرأ بعض الترجمات: «مكان مقفر،» وأخرى: «صحراء» أو «مكان ناءٍ.»</w:t>
      </w:r>
    </w:p>
    <w:p>
      <w:pPr>
        <w:bidi/>
      </w:pPr>
      <w:r>
        <w:rPr>
          <w:rtl/>
          <w:cs/>
          <w:lang w:val="ar_AE" w:bidi="ar_AE"/>
        </w:rPr>
      </w:r>
      <w:r>
        <w:rPr>
          <w:rtl/>
          <w:cs/>
          <w:lang w:val="ar_AE" w:bidi="ar_AE"/>
        </w:rPr>
        <w:t>توقّفوا واعرضوا صورة للبرية أو الصحراء. ما الكلمات التي تستعملونها لوصف ما ترون؟ هذه الكلمات تُظهر أنه لا يوجد طعام للبيع ولا ثمار تُقطف من الأرض أو من فوق الأشجار. ليس هناك ما يؤكل. أوقِفوا سماع التسجيل الصوتي هنا.</w:t>
      </w:r>
    </w:p>
    <w:p>
      <w:pPr>
        <w:bidi/>
      </w:pPr>
      <w:r>
        <w:rPr>
          <w:rtl/>
          <w:cs/>
          <w:lang w:val="ar_AE" w:bidi="ar_AE"/>
        </w:rPr>
      </w:r>
      <w:r>
        <w:rPr>
          <w:rtl/>
          <w:cs/>
          <w:lang w:val="ar_AE" w:bidi="ar_AE"/>
        </w:rPr>
        <w:t>سأل التلاميذ يسوع: مِنْ أَيْنَ يَسْتَطِيعُ أَحَدٌ أَنْ يُشْبِعَ هؤُلاَءِ خُبْزًا...؟ لاحظوا أن التلاميذ لم يقترحوا إرسال الناس إلى القرى. فالمكان بعيد أو أنهم في منطقة برية، فلا توجد قرى قريبة. فَسَأَلَهُمْ: «كَمْ عِنْدَكُمْ مِنَ الْخُبْزِ؟» هذه المرة، وجد التلاميذ سبعة أرغفة من الخبز. كان رغيف الخبز يشبه كعكة مستديرة صغيرة، وعادة ما كان الشخص يأكل رغيفين أو ثلاثة في الوجبة.</w:t>
      </w:r>
    </w:p>
    <w:p>
      <w:pPr>
        <w:bidi/>
      </w:pPr>
      <w:r>
        <w:rPr>
          <w:rtl/>
          <w:cs/>
          <w:lang w:val="ar_AE" w:bidi="ar_AE"/>
        </w:rPr>
      </w:r>
      <w:r>
        <w:rPr>
          <w:rtl/>
          <w:cs/>
          <w:lang w:val="ar_AE" w:bidi="ar_AE"/>
        </w:rPr>
        <w:t>فَأَمَرَهم أَنْ يَتَّكِئُوا، ثم أخذ الأرغفة وباركها، أي شكر الله عليها، بحسب التقليد اليهودي - أن يقدمّوا الشكر لله قبل الأكل. وبعد ذلك كسر الأرغفة وأعطاها للتلاميذ ليوزعوها على الناس.</w:t>
      </w:r>
    </w:p>
    <w:p>
      <w:pPr>
        <w:bidi/>
      </w:pPr>
      <w:r>
        <w:rPr>
          <w:rtl/>
          <w:cs/>
          <w:lang w:val="ar_AE" w:bidi="ar_AE"/>
        </w:rPr>
      </w:r>
      <w:r>
        <w:rPr>
          <w:rtl/>
          <w:cs/>
          <w:lang w:val="ar_AE" w:bidi="ar_AE"/>
        </w:rPr>
        <w:t>كما وجد التلاميذ بعض السمك الصغير وأعطوه ليسوع. وهذا يعني أن بعض الأشخاص من الجمع كان عندهم سمك وشاركوه مع آخرين. وكان السمك مُجفّفًا أو محفوظًا بطريقة ما ليكون جاهزًا للأكل. بارك يسوع السمك ثم كسره وأعطاه للتلاميذ ليوزعوه. إن مباركة الرب للسمك بشكل منفصل كان أمرًا غير معتادًا، إذ أن العادة هي أن تُقال البركة في بداية الوجبة. ويظن البعض أن يسوع كان يعلّم الناس أن يشكروا الله على طعامهم.</w:t>
      </w:r>
    </w:p>
    <w:p>
      <w:pPr>
        <w:bidi/>
      </w:pPr>
      <w:r>
        <w:rPr>
          <w:rtl/>
          <w:cs/>
          <w:lang w:val="ar_AE" w:bidi="ar_AE"/>
        </w:rPr>
      </w:r>
      <w:r>
        <w:rPr>
          <w:rtl/>
          <w:cs/>
          <w:lang w:val="ar_AE" w:bidi="ar_AE"/>
        </w:rPr>
        <w:t>توقّفوا واعرضوا صورة أرغفة الخبز وصورة السمك. أوقِفوا سماع التسجيل الصوتي هنا.</w:t>
      </w:r>
    </w:p>
    <w:p>
      <w:pPr>
        <w:bidi/>
      </w:pPr>
      <w:r>
        <w:rPr>
          <w:rtl/>
          <w:cs/>
          <w:lang w:val="ar_AE" w:bidi="ar_AE"/>
        </w:rPr>
      </w:r>
      <w:r>
        <w:rPr>
          <w:rtl/>
          <w:cs/>
          <w:lang w:val="ar_AE" w:bidi="ar_AE"/>
        </w:rPr>
        <w:t>فأكل الناس بقدر ما شئوا وشبعوا. فرفع التلاميذ سبع سلال كبيرة مما تبقى من الطعام، وجمع التلاميذ ما تبقّى من الخبز والسمك، مما يعني أن عددًا أكبر بكثير كان يمكن أن يأكل. لقد قدم يسوع ما هو أكثر من الكفاية. وكانت هذه السلال أكبر من تلك المذكورة في قصة إشباع الخمسة آلاف. وكانت السلال مصنوعة من القصب وتُستعمل لحمل السمك.</w:t>
      </w:r>
    </w:p>
    <w:p>
      <w:pPr>
        <w:bidi/>
      </w:pPr>
      <w:r>
        <w:rPr>
          <w:rtl/>
          <w:cs/>
          <w:lang w:val="ar_AE" w:bidi="ar_AE"/>
        </w:rPr>
      </w:r>
      <w:r>
        <w:rPr>
          <w:rtl/>
          <w:cs/>
          <w:lang w:val="ar_AE" w:bidi="ar_AE"/>
        </w:rPr>
        <w:t>توقّفوا هنا واعرضوا صورة للسلال التي استخدمها التلاميذ لجمع ما تبقى من الطعام. أوقِفوا سماع التسجيل الصوتي هنا.</w:t>
      </w:r>
    </w:p>
    <w:p>
      <w:pPr>
        <w:bidi/>
      </w:pPr>
      <w:r>
        <w:rPr>
          <w:rtl/>
          <w:cs/>
          <w:lang w:val="ar_AE" w:bidi="ar_AE"/>
        </w:rPr>
      </w:r>
      <w:r>
        <w:rPr>
          <w:rtl/>
          <w:cs/>
          <w:lang w:val="ar_AE" w:bidi="ar_AE"/>
        </w:rPr>
        <w:t>وربما يشير الرقم 4000 إلى عدد الرجال. وبذلك، بوجود النساء والأطفال، يصبح العدد الذي أكل أكبر بكثير.</w:t>
      </w:r>
    </w:p>
    <w:p>
      <w:pPr>
        <w:bidi/>
      </w:pPr>
      <w:r>
        <w:rPr>
          <w:rtl/>
          <w:cs/>
          <w:lang w:val="ar_AE" w:bidi="ar_AE"/>
        </w:rPr>
      </w:r>
      <w:r>
        <w:rPr>
          <w:rtl/>
          <w:cs/>
          <w:lang w:val="ar_AE" w:bidi="ar_AE"/>
        </w:rPr>
        <w:t>توقّفوا هنا وناقشوا: كيف تحسبون اعداد الناس، في ثقافتكم؟ هل تحسبون عدد النساء والأولاد أيضًا؟ هل تعطون أعدادًا دقيقة؟ متى يكون مهمًّا أن تُحصى أعداد الناس؟ صِفوا موقفًا أحصى فيه شخص عدد الحضور في مناسبة ما، ولماذا فعل ذلك؟ أوقِفوا سماع التسجيل الصوتي هنا.</w:t>
      </w:r>
    </w:p>
    <w:p>
      <w:pPr>
        <w:bidi/>
      </w:pPr>
      <w:r>
        <w:rPr>
          <w:rtl/>
          <w:cs/>
          <w:lang w:val="ar_AE" w:bidi="ar_AE"/>
        </w:rPr>
      </w:r>
      <w:r>
        <w:rPr>
          <w:rtl/>
          <w:cs/>
          <w:lang w:val="ar_AE" w:bidi="ar_AE"/>
        </w:rPr>
        <w:t>بعد أن أطعم يسوع الناس، صرفهم إلى بيوتهم. ثم ركب هو وتلاميذه القارب وعبروا إلى الشاطئ الغربي من بحر الجليل (أي رجعوا إلى المنطقة اليهودية). لسنا متأكدين أين تقع دلمانوثة.</w:t>
      </w:r>
    </w:p>
    <w:p>
      <w:pPr>
        <w:bidi/>
      </w:pPr>
      <w:r>
        <w:rPr>
          <w:rtl/>
          <w:cs/>
          <w:lang w:val="ar_AE" w:bidi="ar_AE"/>
        </w:rPr>
      </w:r>
      <w:r>
        <w:rPr>
          <w:rtl/>
          <w:cs/>
          <w:lang w:val="ar_AE" w:bidi="ar_AE"/>
        </w:rPr>
        <w:t>إن كان مفيدًا، توقّفوا هنا واعرضوا نفس الخريطة التي عرضتموها قبلًا، مُشيرين للمكان الذي أطعم فيه يسوع الأربعة آلاف، وأين يمكن أن تكون دلمانوثة.</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 xml:space="preserve">استمعوا إلى نسخة صوتية من إنجيل مرقس 8 : 1 - 10 من الترجمة الأكثر فهمًا لكم. </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يقوم الفريق بتصوير هذا المقطع بصرياً.</w:t>
      </w:r>
    </w:p>
    <w:p>
      <w:pPr>
        <w:bidi/>
      </w:pPr>
      <w:r>
        <w:rPr>
          <w:rtl/>
          <w:cs/>
          <w:lang w:val="ar_AE" w:bidi="ar_AE"/>
        </w:rPr>
      </w:r>
      <w:r>
        <w:rPr>
          <w:rtl/>
          <w:cs/>
          <w:lang w:val="ar_AE" w:bidi="ar_AE"/>
        </w:rPr>
        <w:t>يحتوي هذا المقطع على 3 مشاهد.</w:t>
      </w:r>
    </w:p>
    <w:p>
      <w:pPr>
        <w:bidi/>
      </w:pPr>
      <w:r>
        <w:rPr>
          <w:rtl/>
          <w:cs/>
          <w:lang w:val="ar_AE" w:bidi="ar_AE"/>
        </w:rPr>
      </w:r>
      <w:r>
        <w:rPr>
          <w:b/>
          <w:rtl/>
          <w:cs/>
          <w:lang w:val="ar_AE" w:bidi="ar_AE"/>
        </w:rPr>
        <w:t>في المشهد الأول:</w:t>
      </w:r>
      <w:r>
        <w:rPr>
          <w:rtl/>
          <w:cs/>
          <w:lang w:val="ar_AE" w:bidi="ar_AE"/>
        </w:rPr>
        <w:t xml:space="preserve"> تحتشد الجموع. وفي هذا التوقيت يكون قد مضى ثلاثة أيام، منذ أن بدأ يسوع بتعليمهم. ويقرّر أن يُطعم الشعب قبل أن يذهبوا إلى بيوتهم.</w:t>
      </w:r>
    </w:p>
    <w:p>
      <w:pPr>
        <w:bidi/>
      </w:pPr>
      <w:r>
        <w:rPr>
          <w:rtl/>
          <w:cs/>
          <w:lang w:val="ar_AE" w:bidi="ar_AE"/>
        </w:rPr>
      </w:r>
      <w:r>
        <w:rPr>
          <w:b/>
          <w:rtl/>
          <w:cs/>
          <w:lang w:val="ar_AE" w:bidi="ar_AE"/>
        </w:rPr>
        <w:t>في المشهد الثاني:</w:t>
      </w:r>
      <w:r>
        <w:rPr>
          <w:rtl/>
          <w:cs/>
          <w:lang w:val="ar_AE" w:bidi="ar_AE"/>
        </w:rPr>
        <w:t xml:space="preserve"> يقول يسوع للناس أن يجلسوا على الأرض. ثم يبارك الخبز ويقسمه، ويبارك السمك ويوزعه. ويأكل نحو أربعة آلاف شخص.</w:t>
      </w:r>
    </w:p>
    <w:p>
      <w:pPr>
        <w:bidi/>
      </w:pPr>
      <w:r>
        <w:rPr>
          <w:rtl/>
          <w:cs/>
          <w:lang w:val="ar_AE" w:bidi="ar_AE"/>
        </w:rPr>
      </w:r>
      <w:r>
        <w:rPr>
          <w:b/>
          <w:rtl/>
          <w:cs/>
          <w:lang w:val="ar_AE" w:bidi="ar_AE"/>
        </w:rPr>
        <w:t>في المشهد الثالث:</w:t>
      </w:r>
      <w:r>
        <w:rPr>
          <w:rtl/>
          <w:cs/>
          <w:lang w:val="ar_AE" w:bidi="ar_AE"/>
        </w:rPr>
        <w:t xml:space="preserve"> يركب يسوع القارب مع تلاميذه ويعبر إلى الجهة الأخرى من البحيرة.</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w:t>
      </w:r>
    </w:p>
    <w:p>
      <w:pPr>
        <w:pStyle w:val="ListBullet"/>
        <w:bidi/>
        <w:spacing w:line="240" w:lineRule="auto"/>
        <w:ind w:left="720"/>
      </w:pPr>
      <w:r>
        <w:rPr>
          <w:rtl/>
          <w:cs/>
          <w:lang w:val="ar_AE" w:bidi="ar_AE"/>
        </w:rPr>
      </w:r>
      <w:r>
        <w:rPr>
          <w:rtl/>
          <w:cs/>
          <w:lang w:val="ar_AE" w:bidi="ar_AE"/>
        </w:rPr>
        <w:t>مجموعة من 4000 شخص</w:t>
      </w:r>
    </w:p>
    <w:p>
      <w:pPr>
        <w:bidi/>
      </w:pPr>
      <w:r>
        <w:rPr>
          <w:rtl/>
          <w:cs/>
          <w:lang w:val="ar_AE" w:bidi="ar_AE"/>
        </w:rPr>
      </w:r>
      <w:r>
        <w:rPr>
          <w:rtl/>
          <w:cs/>
          <w:lang w:val="ar_AE" w:bidi="ar_AE"/>
        </w:rPr>
        <w:t xml:space="preserve">كمجموعة، انتبهوا لهذه الأجزاء من خلفية المقطع: عند تصور هذا المقطع بصريًا، تأكدوا ألّا تخلطوا بينه وبين قصة إشباع الخمسة آلاف، لأن تفاصيل هذا المقطع تختلف تقريبًا في كل التفاصيل. </w:t>
      </w:r>
    </w:p>
    <w:p>
      <w:pPr>
        <w:bidi/>
      </w:pPr>
      <w:r>
        <w:rPr>
          <w:rtl/>
          <w:cs/>
          <w:lang w:val="ar_AE" w:bidi="ar_AE"/>
        </w:rPr>
      </w:r>
      <w:r>
        <w:rPr>
          <w:rtl/>
          <w:cs/>
          <w:lang w:val="ar_AE" w:bidi="ar_AE"/>
        </w:rPr>
        <w:t xml:space="preserve">في المشهد الأول، يُعلِّم يسوع لمدة ثلاثة أيام في منطقة العشر مُدن (ديكابولس). وهي على الجانب الشرقي من بحر الجليل. إنهم في مكان ناءٍ بالقرب من بحر الجليل وبعيدًا عن المدن أو القرى. ويأتي جمع كبير ليسمع تعليم يسوع. ثم يبدأ طعام الناس في النفاد، فيشعر يسوع بالشفقة عليهم، </w:t>
      </w:r>
    </w:p>
    <w:p>
      <w:pPr>
        <w:bidi/>
      </w:pPr>
      <w:r>
        <w:rPr>
          <w:rtl/>
          <w:cs/>
          <w:lang w:val="ar_AE" w:bidi="ar_AE"/>
        </w:rPr>
      </w:r>
      <w:r>
        <w:rPr>
          <w:rtl/>
          <w:cs/>
          <w:lang w:val="ar_AE" w:bidi="ar_AE"/>
        </w:rPr>
        <w:t>وينادي تلاميذه، ويشرح لهم أنه إذا أرسل الناس وهم جياع، سيخورون في الطريق. لأن الجموع جاءت من مسافات بعيدة جدا. فيسأله تلاميذه كيف يجدون طعامًا في البرية حيث لا توجد مدن.</w:t>
      </w:r>
    </w:p>
    <w:p>
      <w:pPr>
        <w:bidi/>
      </w:pPr>
      <w:r>
        <w:rPr>
          <w:rtl/>
          <w:cs/>
          <w:lang w:val="ar_AE" w:bidi="ar_AE"/>
        </w:rPr>
      </w:r>
      <w:r>
        <w:rPr>
          <w:rtl/>
          <w:cs/>
          <w:lang w:val="ar_AE" w:bidi="ar_AE"/>
        </w:rPr>
        <w:t>في المشهد الثاني: يقول يسوع للناس أن يجلسوا على الأرض. وقد وجد التلاميذ سبعة أرغفة من الخبز. فيأخذ يسوع الأرغفة السبعة ويشكر الله عليها، ثم يكسر الخبز إلى قطع ثم يعطيها لتلاميذه. فيوزّع التلاميذ الخبز على الجمع.</w:t>
      </w:r>
    </w:p>
    <w:p>
      <w:pPr>
        <w:bidi/>
      </w:pPr>
      <w:r>
        <w:rPr>
          <w:rtl/>
          <w:cs/>
          <w:lang w:val="ar_AE" w:bidi="ar_AE"/>
        </w:rPr>
      </w:r>
      <w:r>
        <w:rPr>
          <w:rtl/>
          <w:cs/>
          <w:lang w:val="ar_AE" w:bidi="ar_AE"/>
        </w:rPr>
        <w:t>ثم يجد شخص ما بعض السمك الصغير، فيبارك يسوع السمك. ويُقسِّمه إلى قطع ويعطيه للتلاميذ ليوزعوه على الناس. فيأكل الجميع حتى يشبعوا، ويجمع التلاميذ قطع الخبز المتبقية إلى سبع سلال. لقد كان هناك نحو ٤٠٠٠ رجل بالإضافة إلى النساء والأطفال.</w:t>
      </w:r>
    </w:p>
    <w:p>
      <w:pPr>
        <w:bidi/>
      </w:pPr>
      <w:r>
        <w:rPr>
          <w:rtl/>
          <w:cs/>
          <w:lang w:val="ar_AE" w:bidi="ar_AE"/>
        </w:rPr>
      </w:r>
      <w:r>
        <w:rPr>
          <w:rtl/>
          <w:cs/>
          <w:lang w:val="ar_AE" w:bidi="ar_AE"/>
        </w:rPr>
        <w:t>وتختتم القصة بأن يركب يسوع القارب مع تلاميذه ويعبر بحر الجليل. ويذهب يسوع وتلاميذه إلى منطقة دَلمانوثة التي تقع على الأرجح في الجهة الغربية من البحيرة.</w:t>
      </w:r>
    </w:p>
    <w:p>
      <w:pPr>
        <w:bidi/>
      </w:pPr>
      <w:r>
        <w:rPr>
          <w:rtl/>
          <w:cs/>
          <w:lang w:val="ar_AE" w:bidi="ar_AE"/>
        </w:rPr>
      </w:r>
      <w:r>
        <w:rPr>
          <w:rtl/>
          <w:cs/>
          <w:lang w:val="ar_AE" w:bidi="ar_AE"/>
        </w:rPr>
        <w:t>توقّفوا هنا واعرضوا الخريطة التي تُظهر بحر الجليل ومنطقة المدن العشر ودَلمانوثة حيث يُعتقد أن يسوع يذهب. (أوقفوا هذا التسجيل الآن)</w:t>
      </w:r>
    </w:p>
    <w:p>
      <w:pPr>
        <w:bidi/>
      </w:pPr>
      <w:r>
        <w:rPr>
          <w:rtl/>
          <w:cs/>
          <w:lang w:val="ar_AE" w:bidi="ar_AE"/>
        </w:rPr>
      </w:r>
      <w:r>
        <w:rPr>
          <w:rtl/>
          <w:cs/>
          <w:lang w:val="ar_AE" w:bidi="ar_AE"/>
        </w:rPr>
        <w:t>والآن، يتعين على المجموعة رسم مشاهد المقطع وما يجري فيه من أحداث على لوحة، أو ترسم صورًا، أو أن تستخدم أشياء ملموسة للتصوير المرئي.</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 xml:space="preserve">استمعوا إلى نسخة صوتية من إنجيل مرقس 8 : 1 - 10 من الترجمة الأكثر فهمًا لكم. </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مشهدين.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w:t>
      </w:r>
    </w:p>
    <w:p>
      <w:pPr>
        <w:pStyle w:val="ListBullet"/>
        <w:bidi/>
        <w:spacing w:line="240" w:lineRule="auto"/>
        <w:ind w:left="720"/>
      </w:pPr>
      <w:r>
        <w:rPr>
          <w:rtl/>
          <w:cs/>
          <w:lang w:val="ar_AE" w:bidi="ar_AE"/>
        </w:rPr>
      </w:r>
      <w:r>
        <w:rPr>
          <w:rtl/>
          <w:cs/>
          <w:lang w:val="ar_AE" w:bidi="ar_AE"/>
        </w:rPr>
        <w:t>مجموعة من 4000 شخص</w:t>
      </w:r>
    </w:p>
    <w:p>
      <w:pPr>
        <w:bidi/>
      </w:pPr>
      <w:r>
        <w:rPr>
          <w:rtl/>
          <w:cs/>
          <w:lang w:val="ar_AE" w:bidi="ar_AE"/>
        </w:rPr>
      </w:r>
      <w:r>
        <w:rPr>
          <w:rtl/>
          <w:cs/>
          <w:lang w:val="ar_AE" w:bidi="ar_AE"/>
        </w:rPr>
        <w:t>عليكم كمجموعة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وتيقنوا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 xml:space="preserve">أوقفوا سماع التسجيل الصوتي مؤقتًا هنا، ومثّلوا المقطع. </w:t>
      </w:r>
    </w:p>
    <w:p>
      <w:pPr>
        <w:bidi/>
      </w:pPr>
      <w:r>
        <w:rPr>
          <w:rtl/>
          <w:cs/>
          <w:lang w:val="ar_AE" w:bidi="ar_AE"/>
        </w:rPr>
      </w:r>
      <w:r>
        <w:rPr>
          <w:rtl/>
          <w:cs/>
          <w:lang w:val="ar_AE" w:bidi="ar_AE"/>
        </w:rPr>
        <w:t xml:space="preserve">يجب على المجموعة تمثيل المقطع مرة ثانية. في لحظات معينة خلال التمثيل، توقفوا واسألوا الشخص الذي يلعب الشخصية: "بماذا تشعر أو بمَ تفكّر؟" وعلى من يؤدي الدور أن يجيب بما كان سيشعر أو يفكّر به لو كان هو تلك الشخصية. ثم واصلوا تمثيل الدراما. </w:t>
      </w:r>
    </w:p>
    <w:p>
      <w:pPr>
        <w:bidi/>
      </w:pPr>
      <w:r>
        <w:rPr>
          <w:rtl/>
          <w:cs/>
          <w:lang w:val="ar_AE" w:bidi="ar_AE"/>
        </w:rPr>
      </w:r>
      <w:r>
        <w:rPr>
          <w:rtl/>
          <w:cs/>
          <w:lang w:val="ar_AE" w:bidi="ar_AE"/>
        </w:rPr>
        <w:t>توقفوا عن سماع التسجيل الصوتي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في المشهد الأول، كان يسوع في منطقة نائية من العشر مُدُن (ديكابولس) بالقرب من بحر الجليل. كان يسوع مع جمع كبير منذ ثلاثة أيام. ولم يعد لدى الناس ما يأكلونه، وهم الآن جائعون. يدعو يسوع تلاميذه ويخبرهم أنه لا يستطيع أن يصرف الناس دون أن يعطيهم الطعام أولًا. يشفق يسوع على الناس. فيجيب تلاميذ يسوع: "كيف من المفترض أن نجد طعامًا كافيًا لنطعمهم هنا في البرية؟"</w:t>
      </w:r>
    </w:p>
    <w:p>
      <w:pPr>
        <w:bidi/>
      </w:pPr>
      <w:r>
        <w:rPr>
          <w:rtl/>
          <w:cs/>
          <w:lang w:val="ar_AE" w:bidi="ar_AE"/>
        </w:rPr>
      </w:r>
      <w:r>
        <w:rPr>
          <w:rtl/>
          <w:cs/>
          <w:lang w:val="ar_AE" w:bidi="ar_AE"/>
        </w:rPr>
        <w:t>أوقفوا التمثيل. اسأل التلاميذ: "كيف تشعرون؟" قد تسمع عبارات مثل: "نحن نتذكر أن يسوع أطعم الخمسة آلاف، لكننا لسنا متيقِّنين إن كان سيفعل الشيء نفسه مرة أخرى"، "يطلب يسوع منا باستمرار أن نفعل أشياء مستحيلة"، أو "نحن نتطلع إلى أن يوفر يسوع الطعام للجمع". اسأل يسوع: "كيف تشعر الآن؟" قد تسمع: "إني أشفق على هؤلاء الناس، لا يمكنني أن أصرفهم دون أن يأخذوا بعض الطعام أولًا." واصلوا تمثيل الدراما.</w:t>
      </w:r>
    </w:p>
    <w:p>
      <w:pPr>
        <w:bidi/>
      </w:pPr>
      <w:r>
        <w:rPr>
          <w:rtl/>
          <w:cs/>
          <w:lang w:val="ar_AE" w:bidi="ar_AE"/>
        </w:rPr>
      </w:r>
      <w:r>
        <w:rPr>
          <w:rtl/>
          <w:cs/>
          <w:lang w:val="ar_AE" w:bidi="ar_AE"/>
        </w:rPr>
        <w:t>في المشهد الثاني، يسأل يسوع التلاميذ: "كم عندكم من الخبز؟"</w:t>
      </w:r>
    </w:p>
    <w:p>
      <w:pPr>
        <w:bidi/>
      </w:pPr>
      <w:r>
        <w:rPr>
          <w:rtl/>
          <w:cs/>
          <w:lang w:val="ar_AE" w:bidi="ar_AE"/>
        </w:rPr>
      </w:r>
      <w:r>
        <w:rPr>
          <w:rtl/>
          <w:cs/>
          <w:lang w:val="ar_AE" w:bidi="ar_AE"/>
        </w:rPr>
        <w:t>أوقفوا التمثيل. اسأل يسوع: "كيف تشعر؟" قد تسمع عبارات مثل: "أنا أتساءل لماذا يسألني تلاميذي كيف يجدون طعامًا كافيًا لإطعام هؤلاء الناس، وهم قد رأونني أطعم 5000 شخص من قبل" أو "أنا أعطي تلاميذي فرصة ليجلبوا لي ما لديهم حتى أتمكن من أن أريهم مرة أخرى ما يمكنني فعله بما لديهم". أو: "أنا محبط من التلاميذ، فقد رأوا الخمسة آلاف شخص يُشبَعون. لماذا لا يتذكرون ذلك ويعرفون ماذا يفعلون هذه المرة؟" واصلوا تمثيل الدراما.</w:t>
      </w:r>
    </w:p>
    <w:p>
      <w:pPr>
        <w:bidi/>
      </w:pPr>
      <w:r>
        <w:rPr>
          <w:rtl/>
          <w:cs/>
          <w:lang w:val="ar_AE" w:bidi="ar_AE"/>
        </w:rPr>
      </w:r>
      <w:r>
        <w:rPr>
          <w:rtl/>
          <w:cs/>
          <w:lang w:val="ar_AE" w:bidi="ar_AE"/>
        </w:rPr>
        <w:t>يجيب التلاميذ: "عندنا سبعة أرغفة من الخبز". فيأمر يسوع الجمع أن يتكئوا على الأرض. ثم يأخذ يسوع الأرغفة ويشكر الله عليها ويكسرها إلى قطع ثم يعطي قطع الخبز لتلاميذه ليوزعوها على الجمع. فيوزع التلاميذ الطعام على الجمع.</w:t>
      </w:r>
    </w:p>
    <w:p>
      <w:pPr>
        <w:bidi/>
      </w:pPr>
      <w:r>
        <w:rPr>
          <w:rtl/>
          <w:cs/>
          <w:lang w:val="ar_AE" w:bidi="ar_AE"/>
        </w:rPr>
      </w:r>
      <w:r>
        <w:rPr>
          <w:rtl/>
          <w:cs/>
          <w:lang w:val="ar_AE" w:bidi="ar_AE"/>
        </w:rPr>
        <w:t>ثم يجد شخص قليل من صغار السمك. فيشكر يسوع على السمك، ويقسم السمك إلى قطع ثم يعطي القطع للتلاميذ ليوزعوها. فيأكل كل شخص من الجمع بقدر ما يشاء، ويرفع التلاميذ سبع سلال كبيرة من فضلات الكِسر. كان هناك 4000 شخص في ذلك اليوم.</w:t>
      </w:r>
    </w:p>
    <w:p>
      <w:pPr>
        <w:bidi/>
      </w:pPr>
      <w:r>
        <w:rPr>
          <w:rtl/>
          <w:cs/>
          <w:lang w:val="ar_AE" w:bidi="ar_AE"/>
        </w:rPr>
      </w:r>
      <w:r>
        <w:rPr>
          <w:rtl/>
          <w:cs/>
          <w:lang w:val="ar_AE" w:bidi="ar_AE"/>
        </w:rPr>
        <w:t>أوقفوا التمثيل. اسأل الجمع: "كيف تشعر؟" قد تسمع عبارات مثل: "أنا أشعر بالرضا"، أو "أنا أشعر بالاهتمام"، أو "أنا مندهش لأن يسوع صنع هذه المعجزة. أو لا أعرف من أين جاء كل ذلك الخبز لكنه كان جيدًا. فقد كنت جائعًا حقًا ولكني الآن ممتلئ تمامًا." أو: "لقد كانت ثلاثة أيام رائعة مع هذا الرجل يسوع. لقد تعلمت الكثير من يسوع. وأريد أن أعرف المزيد." اسأل التلاميذ، "كيف تشعرون الآن؟" قد تسمع، "كانت تلك معجزة مدهشة. فقد حوّل يسوع تلك الأرغفة السبعة من الخبز والقليل من صغار السمك إلى مائدة ضخمة لذلك الجمع. لا أفهم لماذا يسألنا يسوع ماذا نفعل أولًا. فيسوع يعلم أننا لا نستطيع أن نضاعف الخبز بتلك الطريقة. ما زلت لا أعرف ما الذي يريدنا يسوع أن نفعله." أو: "أنا سعيد للغاية لأنني تمكنت من رؤية يسوع يفعل هذا. وهذا يجعلني أصدق أن يسوع سيوفر احتياجاتي أيضًا." اسأل يسوع: "كيف تشعر؟" قد تسمع، "أنا سعيد لأن الناس قد تناولوا ما يكفي من الطعام ويمكنهم العودة إلى منازلهم الآن بأمان. أنا آمل أن تلاميذي قد بدأوا في الفهم أكثر ولكن لا يزال لديهم الكثير ليتعلموه." واصلوا تمثيل الدراما.</w:t>
      </w:r>
    </w:p>
    <w:p>
      <w:pPr>
        <w:bidi/>
      </w:pPr>
      <w:r>
        <w:rPr>
          <w:rtl/>
          <w:cs/>
          <w:lang w:val="ar_AE" w:bidi="ar_AE"/>
        </w:rPr>
      </w:r>
      <w:r>
        <w:rPr>
          <w:rtl/>
          <w:cs/>
          <w:lang w:val="ar_AE" w:bidi="ar_AE"/>
        </w:rPr>
        <w:t xml:space="preserve">بعد هذا مباشرة، صرف يسوع الجمع إلى بيوتهم. ثم يركب يسوع السفينة مع تلاميذه ويعبر البحر. </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 xml:space="preserve">استمعوا إلى نسخة صوتية من إنجيل مرقس 8 : 1 - 10 من الترجمة الأكثر فهمًا لكم. </w:t>
      </w:r>
    </w:p>
    <w:p>
      <w:pPr>
        <w:bidi/>
      </w:pPr>
      <w:r>
        <w:rPr>
          <w:rtl/>
          <w:cs/>
          <w:lang w:val="ar_AE" w:bidi="ar_AE"/>
        </w:rPr>
      </w:r>
      <w:r>
        <w:rPr>
          <w:rtl/>
          <w:cs/>
          <w:lang w:val="ar_AE" w:bidi="ar_AE"/>
        </w:rPr>
        <w:t xml:space="preserve">كان يسوع قد بقى في المنطقة الأممية التي تُسمى المدن العشر. وكان هناك بعض اليهود أيضًا. وربما كان الجمع يضم </w:t>
      </w:r>
      <w:hyperlink r:id="rId80">
        <w:r>
          <w:rPr>
            <w:rtl/>
            <w:cs/>
            <w:lang w:val="ar_AE" w:bidi="ar_AE"/>
          </w:rPr>
          <w:rPr>
            <w:color w:val="0000EE"/>
            <w:u w:val="single"/>
          </w:rPr>
          <w:t>اليهود</w:t>
        </w:r>
      </w:hyperlink>
      <w:r>
        <w:rPr>
          <w:rtl/>
          <w:cs/>
          <w:lang w:val="ar_AE" w:bidi="ar_AE"/>
        </w:rPr>
        <w:t xml:space="preserve"> و </w:t>
      </w:r>
      <w:hyperlink r:id="rId88">
        <w:r>
          <w:rPr>
            <w:rtl/>
            <w:cs/>
            <w:lang w:val="ar_AE" w:bidi="ar_AE"/>
          </w:rPr>
          <w:rPr>
            <w:color w:val="0000EE"/>
            <w:u w:val="single"/>
          </w:rPr>
          <w:t>الأمميين</w:t>
        </w:r>
      </w:hyperlink>
      <w:r>
        <w:rPr>
          <w:rtl/>
          <w:cs/>
          <w:lang w:val="ar_AE" w:bidi="ar_AE"/>
        </w:rPr>
        <w:t xml:space="preserve"> الذين جاءوا ليسمعوا يسوع. دعا يسوع </w:t>
      </w:r>
      <w:hyperlink r:id="rId54">
        <w:r>
          <w:rPr>
            <w:rtl/>
            <w:cs/>
            <w:lang w:val="ar_AE" w:bidi="ar_AE"/>
          </w:rPr>
          <w:rPr>
            <w:color w:val="0000EE"/>
            <w:u w:val="single"/>
          </w:rPr>
          <w:t>تلاميذه</w:t>
        </w:r>
      </w:hyperlink>
      <w:r>
        <w:rPr>
          <w:rtl/>
          <w:cs/>
          <w:lang w:val="ar_AE" w:bidi="ar_AE"/>
        </w:rPr>
        <w:t xml:space="preserve"> إليه. استخدم نفس المصطلح الذي استخدمته مسبقًا للإشارة إلى </w:t>
      </w:r>
      <w:r>
        <w:rPr>
          <w:b/>
          <w:rtl/>
          <w:cs/>
          <w:lang w:val="ar_AE" w:bidi="ar_AE"/>
        </w:rPr>
        <w:t>التلاميذ</w:t>
      </w:r>
      <w:r>
        <w:rPr>
          <w:rtl/>
          <w:cs/>
          <w:lang w:val="ar_AE" w:bidi="ar_AE"/>
        </w:rPr>
        <w:t xml:space="preserve"> طوال إنجيل مرقس.</w:t>
      </w:r>
    </w:p>
    <w:p>
      <w:pPr>
        <w:bidi/>
      </w:pPr>
      <w:r>
        <w:rPr>
          <w:rtl/>
          <w:cs/>
          <w:lang w:val="ar_AE" w:bidi="ar_AE"/>
        </w:rPr>
      </w:r>
      <w:r>
        <w:rPr>
          <w:rtl/>
          <w:cs/>
          <w:lang w:val="ar_AE" w:bidi="ar_AE"/>
        </w:rPr>
        <w:t xml:space="preserve">أشفق يسوع عليهم لأنهم لم يأكلوا شيئًا منذ ثلاثة أيام. لكن تلاميذ يسوع أجابوا: "من أين في هذه </w:t>
      </w:r>
      <w:hyperlink r:id="rId19">
        <w:r>
          <w:rPr>
            <w:rtl/>
            <w:cs/>
            <w:lang w:val="ar_AE" w:bidi="ar_AE"/>
          </w:rPr>
          <w:rPr>
            <w:color w:val="0000EE"/>
            <w:u w:val="single"/>
          </w:rPr>
          <w:t>البرية</w:t>
        </w:r>
      </w:hyperlink>
      <w:r>
        <w:rPr>
          <w:rtl/>
          <w:cs/>
          <w:lang w:val="ar_AE" w:bidi="ar_AE"/>
        </w:rPr>
        <w:t xml:space="preserve"> أو في هذا المكان البعيد يمكن الحصول على ما يكفي من الطعام؟" تشير </w:t>
      </w:r>
      <w:r>
        <w:rPr>
          <w:b/>
          <w:rtl/>
          <w:cs/>
          <w:lang w:val="ar_AE" w:bidi="ar_AE"/>
        </w:rPr>
        <w:t>البرية</w:t>
      </w:r>
      <w:r>
        <w:rPr>
          <w:rtl/>
          <w:cs/>
          <w:lang w:val="ar_AE" w:bidi="ar_AE"/>
        </w:rPr>
        <w:t xml:space="preserve"> إلى منطقة من الأرض لم يسكن فيها أحد وكان ينمو فيها القليل من الطعام. تستخدم بعض الترجمات كلمة صحراء. ويقول آخرون منطقة بعيدة.</w:t>
      </w:r>
    </w:p>
    <w:p>
      <w:pPr>
        <w:bidi/>
      </w:pPr>
      <w:r>
        <w:rPr>
          <w:rtl/>
          <w:cs/>
          <w:lang w:val="ar_AE" w:bidi="ar_AE"/>
        </w:rPr>
      </w:r>
      <w:r>
        <w:rPr>
          <w:rtl/>
          <w:cs/>
          <w:lang w:val="ar_AE" w:bidi="ar_AE"/>
        </w:rPr>
        <w:t>اعرض صورة للبرية وأوصف ما تراه. أوقِفوا سماع التسجيل الصوتي هنا.</w:t>
      </w:r>
    </w:p>
    <w:p>
      <w:pPr>
        <w:bidi/>
      </w:pPr>
      <w:r>
        <w:rPr>
          <w:rtl/>
          <w:cs/>
          <w:lang w:val="ar_AE" w:bidi="ar_AE"/>
        </w:rPr>
      </w:r>
      <w:r>
        <w:rPr>
          <w:rtl/>
          <w:cs/>
          <w:lang w:val="ar_AE" w:bidi="ar_AE"/>
        </w:rPr>
        <w:t xml:space="preserve">سأل يسوع تلاميذه ما عدد </w:t>
      </w:r>
      <w:r>
        <w:rPr>
          <w:b/>
          <w:rtl/>
          <w:cs/>
          <w:lang w:val="ar_AE" w:bidi="ar_AE"/>
        </w:rPr>
        <w:t>أرغفة الخبز</w:t>
      </w:r>
      <w:r>
        <w:rPr>
          <w:rtl/>
          <w:cs/>
          <w:lang w:val="ar_AE" w:bidi="ar_AE"/>
        </w:rPr>
        <w:t xml:space="preserve"> التي كانت معهم. قال التلاميذ سبعة. كان رغيف الخبز مثل كعكة مستديرة صغيرة. وكان معظم الناس يأكلون اثنين أو ثلاثة من الأرغفة في الوجبة.</w:t>
      </w:r>
    </w:p>
    <w:p>
      <w:pPr>
        <w:bidi/>
      </w:pPr>
      <w:r>
        <w:rPr>
          <w:rtl/>
          <w:cs/>
          <w:lang w:val="ar_AE" w:bidi="ar_AE"/>
        </w:rPr>
      </w:r>
      <w:r>
        <w:rPr>
          <w:rtl/>
          <w:cs/>
          <w:lang w:val="ar_AE" w:bidi="ar_AE"/>
        </w:rPr>
        <w:t xml:space="preserve">أمر يسوع الجمع أن يجلسوا (يتكئوا) وبارك يسوع الخبز. تشير كلمة </w:t>
      </w:r>
      <w:r>
        <w:rPr>
          <w:b/>
          <w:rtl/>
          <w:cs/>
          <w:lang w:val="ar_AE" w:bidi="ar_AE"/>
        </w:rPr>
        <w:t>"بارك"</w:t>
      </w:r>
      <w:r>
        <w:rPr>
          <w:rtl/>
          <w:cs/>
          <w:lang w:val="ar_AE" w:bidi="ar_AE"/>
        </w:rPr>
        <w:t xml:space="preserve"> إلى عندما يساعد الله أو يفعل الخير أو يفضل شخصًا أو شيئًا ما. وكانت البركة هنا في شكل شُكر لله على توفير الخبز. استخدم نفس الكلمة التي استخدمتها في القصص السابقة للإشارة إلى البركة. يُناقَش مصطلح </w:t>
      </w:r>
      <w:hyperlink r:id="rId89">
        <w:r>
          <w:rPr>
            <w:rtl/>
            <w:cs/>
            <w:lang w:val="ar_AE" w:bidi="ar_AE"/>
          </w:rPr>
          <w:rPr>
            <w:color w:val="0000EE"/>
            <w:u w:val="single"/>
          </w:rPr>
          <w:t>البركة</w:t>
        </w:r>
      </w:hyperlink>
      <w:r>
        <w:rPr>
          <w:rtl/>
          <w:cs/>
          <w:lang w:val="ar_AE" w:bidi="ar_AE"/>
        </w:rPr>
        <w:t xml:space="preserve"> في قاموس الكلمات الرئيسية. يمكنك أن تقول: "شكر يسوع الله على الخبز".</w:t>
      </w:r>
    </w:p>
    <w:p>
      <w:pPr>
        <w:bidi/>
      </w:pPr>
      <w:r>
        <w:rPr>
          <w:rtl/>
          <w:cs/>
          <w:lang w:val="ar_AE" w:bidi="ar_AE"/>
        </w:rPr>
      </w:r>
      <w:r>
        <w:rPr>
          <w:rtl/>
          <w:cs/>
          <w:lang w:val="ar_AE" w:bidi="ar_AE"/>
        </w:rPr>
        <w:t>وبارك يسوع السمك أيضًا. وقد كانت هذه بركة لاحقة ولم يقولها يسوع في نفس الوقت الذي بارك فيه الخبز. وكان هذا غير معتاد. ومرة أخرى، تعني كلمة "بارك" هنا الشُكر. استخدم نفس الكلمة التي استخدمتها في المقاطع السابقة.</w:t>
      </w:r>
    </w:p>
    <w:p>
      <w:pPr>
        <w:bidi/>
      </w:pPr>
      <w:r>
        <w:rPr>
          <w:rtl/>
          <w:cs/>
          <w:lang w:val="ar_AE" w:bidi="ar_AE"/>
        </w:rPr>
      </w:r>
      <w:r>
        <w:rPr>
          <w:rtl/>
          <w:cs/>
          <w:lang w:val="ar_AE" w:bidi="ar_AE"/>
        </w:rPr>
        <w:t xml:space="preserve">فأكل الناس وشبعوا، ثم رفع التلاميذ سبعة سِلال من فضلات الكِسَر. في مرقس 8 هذه </w:t>
      </w:r>
      <w:hyperlink r:id="rId90">
        <w:r>
          <w:rPr>
            <w:rtl/>
            <w:cs/>
            <w:lang w:val="ar_AE" w:bidi="ar_AE"/>
          </w:rPr>
          <w:rPr>
            <w:color w:val="0000EE"/>
            <w:u w:val="single"/>
          </w:rPr>
          <w:t>السلة</w:t>
        </w:r>
      </w:hyperlink>
      <w:r>
        <w:rPr>
          <w:rtl/>
          <w:cs/>
          <w:lang w:val="ar_AE" w:bidi="ar_AE"/>
        </w:rPr>
        <w:t xml:space="preserve"> هي سلة كبيرة من الخوص أو الحبال مصممة لحمل المؤن الأكبر حجمًا. لذلك فهي أكبر من </w:t>
      </w:r>
      <w:r>
        <w:rPr>
          <w:b/>
          <w:rtl/>
          <w:cs/>
          <w:lang w:val="ar_AE" w:bidi="ar_AE"/>
        </w:rPr>
        <w:t>السلال</w:t>
      </w:r>
      <w:r>
        <w:rPr>
          <w:rtl/>
          <w:cs/>
          <w:lang w:val="ar_AE" w:bidi="ar_AE"/>
        </w:rPr>
        <w:t xml:space="preserve"> اليومية الموصوفة في مرقس 6.</w:t>
      </w:r>
    </w:p>
    <w:p>
      <w:pPr>
        <w:bidi/>
      </w:pPr>
      <w:r>
        <w:rPr>
          <w:rtl/>
          <w:cs/>
          <w:lang w:val="ar_AE" w:bidi="ar_AE"/>
        </w:rPr>
      </w:r>
      <w:r>
        <w:rPr>
          <w:rtl/>
          <w:cs/>
          <w:lang w:val="ar_AE" w:bidi="ar_AE"/>
        </w:rPr>
        <w:t>اعرض صورة للسلة والخبز. أوقِفوا سماع التسجيل الصوتي هنا.</w:t>
      </w:r>
    </w:p>
    <w:p>
      <w:pPr>
        <w:bidi/>
      </w:pPr>
      <w:r>
        <w:rPr>
          <w:rtl/>
          <w:cs/>
          <w:lang w:val="ar_AE" w:bidi="ar_AE"/>
        </w:rPr>
      </w:r>
      <w:r>
        <w:rPr>
          <w:rtl/>
          <w:cs/>
          <w:lang w:val="ar_AE" w:bidi="ar_AE"/>
        </w:rPr>
        <w:t xml:space="preserve">بعد أن صرف يسوع الأربعة آلاف رجل، دخل يسوع </w:t>
      </w:r>
      <w:hyperlink r:id="rId70">
        <w:r>
          <w:rPr>
            <w:rtl/>
            <w:cs/>
            <w:lang w:val="ar_AE" w:bidi="ar_AE"/>
          </w:rPr>
          <w:rPr>
            <w:color w:val="0000EE"/>
            <w:u w:val="single"/>
          </w:rPr>
          <w:t>السفينة</w:t>
        </w:r>
      </w:hyperlink>
      <w:r>
        <w:rPr>
          <w:rtl/>
          <w:cs/>
          <w:lang w:val="ar_AE" w:bidi="ar_AE"/>
        </w:rPr>
        <w:t xml:space="preserve"> مع تلاميذه. وقد كانت </w:t>
      </w:r>
      <w:r>
        <w:rPr>
          <w:b/>
          <w:rtl/>
          <w:cs/>
          <w:lang w:val="ar_AE" w:bidi="ar_AE"/>
        </w:rPr>
        <w:t>السفينة</w:t>
      </w:r>
      <w:r>
        <w:rPr>
          <w:rtl/>
          <w:cs/>
          <w:lang w:val="ar_AE" w:bidi="ar_AE"/>
        </w:rPr>
        <w:t xml:space="preserve"> المعتادة تبلغ نحو 8 أمتار طولًا، وقرابة مترين ونصف عرضًا. وعمقها يقارب مترًا وربع المتر. وكان من المُفترَض لسفينة بهذا الحجم أنْ تتَّسع بسهولة لثلاثة عشر شخصًا. استخدم نفس الكلمة التي استخدمتها في المقاطع السابقة للإشارة إلى السفينة.</w:t>
      </w:r>
    </w:p>
    <w:p>
      <w:pPr>
        <w:bidi/>
      </w:pPr>
      <w:r>
        <w:rPr>
          <w:rtl/>
          <w:cs/>
          <w:lang w:val="ar_AE" w:bidi="ar_AE"/>
        </w:rPr>
      </w:r>
      <w:r>
        <w:rPr>
          <w:rtl/>
          <w:cs/>
          <w:lang w:val="ar_AE" w:bidi="ar_AE"/>
        </w:rPr>
        <w:t>.</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8:11–21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 إلى مرقس 8: 11–21 وضعها في قلبك.</w:t>
      </w:r>
    </w:p>
    <w:p>
      <w:pPr>
        <w:bidi/>
      </w:pPr>
      <w:r>
        <w:rPr>
          <w:rtl/>
          <w:cs/>
          <w:lang w:val="ar_AE" w:bidi="ar_AE"/>
        </w:rPr>
      </w:r>
      <w:r>
        <w:rPr>
          <w:rtl/>
          <w:cs/>
          <w:lang w:val="ar_AE" w:bidi="ar_AE"/>
        </w:rPr>
        <w:t>استمع إلى نسخة صوتية من مرقس 8: 11–21 ثلاث مرات من ثلاث ترجمات صوتية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w:t>
      </w:r>
    </w:p>
    <w:p>
      <w:pPr>
        <w:pStyle w:val="ListBullet"/>
        <w:bidi/>
        <w:spacing w:line="240" w:lineRule="auto"/>
        <w:ind w:left="720"/>
      </w:pPr>
      <w:r>
        <w:rPr>
          <w:rtl/>
          <w:cs/>
          <w:lang w:val="ar_AE" w:bidi="ar_AE"/>
        </w:rPr>
      </w:r>
      <w:r>
        <w:rPr>
          <w:rtl/>
          <w:cs/>
          <w:lang w:val="ar_AE" w:bidi="ar_AE"/>
        </w:rPr>
        <w:t>ما الذي لم يُعجبك أو لم تفهمه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عمّا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اعرضوا خريطة لبحر الجليل والجانب الغربي، حيث وقعت هذه القصة. أوقِفوا سماع التسجيل هنا.</w:t>
      </w:r>
    </w:p>
    <w:p>
      <w:pPr>
        <w:bidi/>
      </w:pPr>
      <w:r>
        <w:rPr>
          <w:rtl/>
          <w:cs/>
          <w:lang w:val="ar_AE" w:bidi="ar_AE"/>
        </w:rPr>
      </w:r>
      <w:r>
        <w:rPr>
          <w:rtl/>
          <w:cs/>
          <w:lang w:val="ar_AE" w:bidi="ar_AE"/>
        </w:rPr>
        <w:t>نحن لا نعرف ماذا حدث قبل هذه القصة مباشرة، لكننا نعلم أن هذا الحدث وقع في الجانب الغربي من بحر الجليل، لأن هذا هو المكان الذي كان يتواجد فيه الفريسيون. لقد كانت الجهة الغربية من الجليل هي مكان سكن الشعب اليهودي، والفريسيون هم فئة من قادة اليهود الدينيين. هذا المقطع هو رواية قصصية عن لقاء يسوع مع الفريسيين ثم تعليمه للتلاميذ عن الفريسيين.</w:t>
      </w:r>
    </w:p>
    <w:p>
      <w:pPr>
        <w:bidi/>
      </w:pPr>
      <w:r>
        <w:rPr>
          <w:rtl/>
          <w:cs/>
          <w:lang w:val="ar_AE" w:bidi="ar_AE"/>
        </w:rPr>
      </w:r>
      <w:r>
        <w:rPr>
          <w:rtl/>
          <w:cs/>
          <w:lang w:val="ar_AE" w:bidi="ar_AE"/>
        </w:rPr>
        <w:t>كان اليهود يعتبرون الفريسيين أصحاب تأثير كبير وأنهم أبرارًا، كما كان الفريسيون يُعتبرون قدوة للناس لأنهم كرسوا أنفسهم لطاعة شريعة الله. اعترف الفريسيون بالتقاليد والقوانين الدينية المكتوبة والشفهية. وكانوا ينعزلون عن الناس، فاسم الفريسي يعني "المنفصل".</w:t>
      </w:r>
    </w:p>
    <w:p>
      <w:pPr>
        <w:bidi/>
      </w:pPr>
      <w:r>
        <w:rPr>
          <w:rtl/>
          <w:cs/>
          <w:lang w:val="ar_AE" w:bidi="ar_AE"/>
        </w:rPr>
      </w:r>
      <w:r>
        <w:rPr>
          <w:rtl/>
          <w:cs/>
          <w:lang w:val="ar_AE" w:bidi="ar_AE"/>
        </w:rPr>
        <w:t>دخل يسوع والفريسيون في حوار معًا، لكننا لا نعرف تفاصيل ما قالوه. وطلب الفريسيون من يسوع أن يُريهم آية تُثبِت أن ما يفعله هو حق وأنه من عند الله. والآية تعني شيئًا غير عادي، أو حدثًا لا يحدث عادة، وكان كثيرون يعتبرون الآية أنها معجزة. ويستخدم النص هنا كلمة "آية"، وقد تكون هذه الآيات في صورة نبوءة تتحقق فورًا، أو عملًا معجزيًا كبيرًا يحدث في الحال. عندما رأى الفريسيون معجزات يسوع، لم يكونوا متأكدين إن كانت من الله أم من الشيطان، لذلك أرادوا آية أخرى لتثبت أن أعمال يسوع هي من الله. لم ينظر الفريسيون المعجزات التي صنعها يسوع كبرهان على أنه من الله، بل في مقاطع سابقة، اتّهم الفريسيون يسوع بأنه يعمل بسلطان من الشيطان. لقد كانوا مقتنعين أن يسوع يفعل أعماله بسلطان الشيطان.</w:t>
      </w:r>
    </w:p>
    <w:p>
      <w:pPr>
        <w:bidi/>
      </w:pPr>
      <w:r>
        <w:rPr>
          <w:rtl/>
          <w:cs/>
          <w:lang w:val="ar_AE" w:bidi="ar_AE"/>
        </w:rPr>
      </w:r>
      <w:r>
        <w:rPr>
          <w:rtl/>
          <w:cs/>
          <w:lang w:val="ar_AE" w:bidi="ar_AE"/>
        </w:rPr>
        <w:t>توقّفوا هنا وناقشوا مع فريق الترجمة: احكوا قصة عن مُعلِّم أو قائد ديني كان يُعلِّم في قريتكم. كيف تعرفون في ثقافتكم أن هذا المُعلِّم أو القائد الديني يعلّم التعليم الصحيح؟ ما الأمور التي يجب أن يقوم بها المُعلِّم أو القائد الديني ليُثبِت أن له سلطانًا من الله ليعلّم؟ أوقِفوا سماع التسجيل هنا.</w:t>
      </w:r>
    </w:p>
    <w:p>
      <w:pPr>
        <w:bidi/>
      </w:pPr>
      <w:r>
        <w:rPr>
          <w:rtl/>
          <w:cs/>
          <w:lang w:val="ar_AE" w:bidi="ar_AE"/>
        </w:rPr>
      </w:r>
      <w:r>
        <w:rPr>
          <w:rtl/>
          <w:cs/>
          <w:lang w:val="ar_AE" w:bidi="ar_AE"/>
        </w:rPr>
        <w:t>كان أول رد فعل ليسوع هو أنه تنهّد بعمق. والتنهد هو أن يأخذ الإنسان نفسًا عميقًا ببطء ويخرجه ببطء. وعادةً ما يصدر الشخص صوتًا عند إخراج النفس. لكن هذا النوع من التنهد يختلف عن التنهدات الطبيعية التي يفعلها البشر عدة مرات في الساعة. فهذا النوع من التنهد يُظهِر الحزن أو الغضب أو الإحباط. وكلمة أخرى لهذا النوع من التنهد هي "التأوّه".</w:t>
      </w:r>
    </w:p>
    <w:p>
      <w:pPr>
        <w:bidi/>
      </w:pPr>
      <w:r>
        <w:rPr>
          <w:rtl/>
          <w:cs/>
          <w:lang w:val="ar_AE" w:bidi="ar_AE"/>
        </w:rPr>
      </w:r>
      <w:r>
        <w:rPr>
          <w:rtl/>
          <w:cs/>
          <w:lang w:val="ar_AE" w:bidi="ar_AE"/>
        </w:rPr>
        <w:t>توقّفوا هنا وناقشوا كمجموعة: ما أنواع الحركات الجسدية التي تفعلونها للتعبير عن الإحباط أو الغضب؟ أوقِفوا هذا التسجيل هنا.</w:t>
      </w:r>
    </w:p>
    <w:p>
      <w:pPr>
        <w:bidi/>
      </w:pPr>
      <w:r>
        <w:rPr>
          <w:rtl/>
          <w:cs/>
          <w:lang w:val="ar_AE" w:bidi="ar_AE"/>
        </w:rPr>
      </w:r>
      <w:r>
        <w:rPr>
          <w:rtl/>
          <w:cs/>
          <w:lang w:val="ar_AE" w:bidi="ar_AE"/>
        </w:rPr>
        <w:t>كان يسوع يُظهِر أنه محبطًا من الفريسيين، ولم يوافق يسوع على طلب القادة الدينيين الذين أرادوه أن يعمل آيات. كان يسوع يريد أن يستجيب الناس له بالإيمان والثقة بأنه هو من يقول إنه هو. فسأل يسوع: لماذا يطلب هذا الجيل — أي الناس الأحياء في ذلك الوقت — آية؟ ورفض يسوع أن يعطيهم آية.</w:t>
      </w:r>
    </w:p>
    <w:p>
      <w:pPr>
        <w:bidi/>
      </w:pPr>
      <w:r>
        <w:rPr>
          <w:rtl/>
          <w:cs/>
          <w:lang w:val="ar_AE" w:bidi="ar_AE"/>
        </w:rPr>
      </w:r>
      <w:r>
        <w:rPr>
          <w:rtl/>
          <w:cs/>
          <w:lang w:val="ar_AE" w:bidi="ar_AE"/>
        </w:rPr>
        <w:t>ثم تركهم يسوع والتلاميذ ودَخَلوا أيضًا السفينة ومضوا إلى عبر البحيرة. كان يسوع والتلاميذ في الجهة الغربية من البحيرة، ثم اتجهوا شمالًا إلى مدينة بيت صيدا. يقول النص إن يسوع "مَضَى إِلَى الْعَبْرِ"، ومعه تلاميذه، أي انتقلوا من نقطة إلى أخرى عبر الماء.</w:t>
      </w:r>
    </w:p>
    <w:p>
      <w:pPr>
        <w:bidi/>
      </w:pPr>
      <w:r>
        <w:rPr>
          <w:rtl/>
          <w:cs/>
          <w:lang w:val="ar_AE" w:bidi="ar_AE"/>
        </w:rPr>
      </w:r>
      <w:r>
        <w:rPr>
          <w:rtl/>
          <w:cs/>
          <w:lang w:val="ar_AE" w:bidi="ar_AE"/>
        </w:rPr>
        <w:t>توقّفوا وانظروا إلى الخريطة. تتبعوا على الخريطة خطّ المسار عبر البحيرة من الجهة الغربية إلى الشمال حيث تقع بيت صيدا. كيف تصفون أنتم هذه الرحلة؟ أوقِفوا سماع التسجيل هنا.</w:t>
      </w:r>
    </w:p>
    <w:p>
      <w:pPr>
        <w:bidi/>
      </w:pPr>
      <w:r>
        <w:rPr>
          <w:rtl/>
          <w:cs/>
          <w:lang w:val="ar_AE" w:bidi="ar_AE"/>
        </w:rPr>
      </w:r>
      <w:r>
        <w:rPr>
          <w:rtl/>
          <w:cs/>
          <w:lang w:val="ar_AE" w:bidi="ar_AE"/>
        </w:rPr>
        <w:t>لم يحضر التلاميذ معهم إلا رغيف خبز واحد فقط في القارب. استغل يسوع هذا ليعلّمهم درسًا من حديثه مع الفريسيين. واستخدم يسوع هذا الخبز ليُحذِّرهم ألا يكونوا مثل "خمير" أو "خميرة" الفريسيين وهيرودس. الخمير (أو الخميرة) هو ما يجعل العجين يختمر ويعلو عند خبزه. وفي زمن يسوع، كان الحديث عن الخمير يُستخدم كوسيلة لوصف الفساد. فكمية صغيرة جدًا من الخميرة، مثل ملعقة أو ملعقتين صغيرتين، تنتشر في كيلوغرام أو أكثر من الطحين لتجعل الخبز يرتفع. وبهذا التشبيه، كان يسوع يقول إن القليل من الشر أو الفساد يمكن أن ينتشر في كل شخص أو في مجموعة كاملة.</w:t>
      </w:r>
    </w:p>
    <w:p>
      <w:pPr>
        <w:bidi/>
      </w:pPr>
      <w:r>
        <w:rPr>
          <w:rtl/>
          <w:cs/>
          <w:lang w:val="ar_AE" w:bidi="ar_AE"/>
        </w:rPr>
      </w:r>
      <w:r>
        <w:rPr>
          <w:rtl/>
          <w:cs/>
          <w:lang w:val="ar_AE" w:bidi="ar_AE"/>
        </w:rPr>
        <w:t>توقّفوا وناقشوا: صفوا عملية صناعة الخبز. اطلبوا من أحدكم أن يتحدث عن الخميرة. تحدثوا كمجموعة: ما الأمثلة الأخرى التي يمكن أن تستخدمها ثقافتكم لتصف كيف أن شيئًا صغيرًا يمكن أن ينتشر في كل المُنتَج؟ أوقِفوا سماع التسجيل هنا.</w:t>
      </w:r>
    </w:p>
    <w:p>
      <w:pPr>
        <w:bidi/>
      </w:pPr>
      <w:r>
        <w:rPr>
          <w:rtl/>
          <w:cs/>
          <w:lang w:val="ar_AE" w:bidi="ar_AE"/>
        </w:rPr>
      </w:r>
      <w:r>
        <w:rPr>
          <w:rtl/>
          <w:cs/>
          <w:lang w:val="ar_AE" w:bidi="ar_AE"/>
        </w:rPr>
        <w:t>كان يسوع يقول إن الفريسيين ليست لديهم إيمان حقيقي — إنهم فاسدون — لأنهم يصرّون على طلب آية من يسوع. أما هيرودس، وهو الحاكم السياسي في ذلك الوقت، فكان هو وعائلته أيضًا فاسدين وطماعين. وكان يسوع يريد من الناس أن يؤمنوا به بإرادتهم، لا بسبب أن آية ستجعلهم يؤمنون به.</w:t>
      </w:r>
    </w:p>
    <w:p>
      <w:pPr>
        <w:bidi/>
      </w:pPr>
      <w:r>
        <w:rPr>
          <w:rtl/>
          <w:cs/>
          <w:lang w:val="ar_AE" w:bidi="ar_AE"/>
        </w:rPr>
      </w:r>
      <w:r>
        <w:rPr>
          <w:rtl/>
          <w:cs/>
          <w:lang w:val="ar_AE" w:bidi="ar_AE"/>
        </w:rPr>
        <w:t>وعندما حذّر يسوع التلاميذ من خمير الفريسيين وهيرودس، لم يفهم التلاميذ قصد يسوع. كان التلاميذ يظنّون أن يسوع يتحدث عن الخبز الفعلي، فبدأوا يتجادلون فيما بينهم حول من الذي نسي أن يحضر خبزًا. أدرك يسوع أن التلاميذ لم يفهموا ما يقصده، فأجابهم بأسئلة. كان يسوع متعجبًا أن التلاميذ ما زالوا لا يفهمون من هو، رغم أنهم رأوا معجزات كثيرة وكانوا معه طويلاً. كان يسوع يطرح أسئلة كثيرة، لكنه لم يكن يتوقع إجابة. كانت هذه الأسئلة لتُظهِر أن يسوع مُحبَط ومتفاجئ من عدم إيمان التلاميذ أو ثقتهم به. قال يسوع إن قلوبهم "غَلِيظَةٌ"، أي أنهم ليس لديهم الإيمان لفهم من هو يسوع أو لماذا يفعل ما يفعل. وكان يرى أن عدم إيمانهم يشبه تقريبًا حال الفريسيين. وغلاظة القلوب هي صورة لغوية تُستخدم لوصف شخص يرفض الفهم أو الإيمان. ويمكن التعبير عنها أيضًا بقول: "أذهانكم غليظة"، أو "أذهانكم مغلقة"، أو "أنتم لا تريدون أن تفهموا".</w:t>
      </w:r>
    </w:p>
    <w:p>
      <w:pPr>
        <w:bidi/>
      </w:pPr>
      <w:r>
        <w:rPr>
          <w:rtl/>
          <w:cs/>
          <w:lang w:val="ar_AE" w:bidi="ar_AE"/>
        </w:rPr>
      </w:r>
      <w:r>
        <w:rPr>
          <w:rtl/>
          <w:cs/>
          <w:lang w:val="ar_AE" w:bidi="ar_AE"/>
        </w:rPr>
        <w:t>توقّفوا هنا وناقشوا مع فريقكم: احكوا قصة عن شخص تعلّم شيئًا مهمًا لكنه رفض أن يصدّق التعليم. هل لديكم عبارات خاصة لوصف مثل هؤلاء الأشخاص؟ استمعوا كيف يصف راوي القصة هذا الشخص. أوقِفوا هذا التسجيل هنا.</w:t>
      </w:r>
    </w:p>
    <w:p>
      <w:pPr>
        <w:bidi/>
      </w:pPr>
      <w:r>
        <w:rPr>
          <w:rtl/>
          <w:cs/>
          <w:lang w:val="ar_AE" w:bidi="ar_AE"/>
        </w:rPr>
      </w:r>
      <w:r>
        <w:rPr>
          <w:rtl/>
          <w:cs/>
          <w:lang w:val="ar_AE" w:bidi="ar_AE"/>
        </w:rPr>
        <w:t>طرح يسوع على التلاميذ أسئلة عن معجزتَي إطعام الجموع. أولاً ذكّرهم بإطعام الخمسة آلاف. ثم ذكّرهم بإطعام الأربعة آلاف. وفي كل مرة، كان التلاميذ يتذكرون جيدًا ما حدث في المعجزة، لكن مع ذلك، يبدو أنهم لم يفهموا ما يريد يسوع أن يعلّمهم إياه.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نسخة صوتية من إنجيل مرقس 8 : 11 - 21 من الترجمة الأكثر فهمًا لكم. </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يقوم الفريق بتصوير هذا المقطع بصرياً.</w:t>
      </w:r>
    </w:p>
    <w:p>
      <w:pPr>
        <w:bidi/>
      </w:pPr>
      <w:r>
        <w:rPr>
          <w:rtl/>
          <w:cs/>
          <w:lang w:val="ar_AE" w:bidi="ar_AE"/>
        </w:rPr>
      </w:r>
      <w:r>
        <w:rPr>
          <w:rtl/>
          <w:cs/>
          <w:lang w:val="ar_AE" w:bidi="ar_AE"/>
        </w:rPr>
        <w:t>يحتوي هذا المقطع على مشهدين.</w:t>
      </w:r>
    </w:p>
    <w:p>
      <w:pPr>
        <w:bidi/>
      </w:pPr>
      <w:r>
        <w:rPr>
          <w:rtl/>
          <w:cs/>
          <w:lang w:val="ar_AE" w:bidi="ar_AE"/>
        </w:rPr>
      </w:r>
      <w:r>
        <w:rPr>
          <w:b/>
          <w:rtl/>
          <w:cs/>
          <w:lang w:val="ar_AE" w:bidi="ar_AE"/>
        </w:rPr>
        <w:t>في المشهد الأول،</w:t>
      </w:r>
      <w:r>
        <w:rPr>
          <w:rtl/>
          <w:cs/>
          <w:lang w:val="ar_AE" w:bidi="ar_AE"/>
        </w:rPr>
        <w:t xml:space="preserve"> يعود يسوع مع تلاميذه إلى الجانب الغربي من بحر الجليل، ويسمع الفريسيون أن يسوع جاء. فيأتون ويبدؤون يجادلونه ويجرّبونه. فيركب يسوع القارب من جديد ويتركهم وراءه ويعبر مع تلاميذه إلى الضفة الشرقية. </w:t>
      </w:r>
    </w:p>
    <w:p>
      <w:pPr>
        <w:bidi/>
      </w:pPr>
      <w:r>
        <w:rPr>
          <w:rtl/>
          <w:cs/>
          <w:lang w:val="ar_AE" w:bidi="ar_AE"/>
        </w:rPr>
      </w:r>
      <w:r>
        <w:rPr>
          <w:b/>
          <w:rtl/>
          <w:cs/>
          <w:lang w:val="ar_AE" w:bidi="ar_AE"/>
        </w:rPr>
        <w:t>في المشهد الثاني،</w:t>
      </w:r>
      <w:r>
        <w:rPr>
          <w:rtl/>
          <w:cs/>
          <w:lang w:val="ar_AE" w:bidi="ar_AE"/>
        </w:rPr>
        <w:t xml:space="preserve"> بينما يسوع وتلاميذه يعبرون البحر في القارب، يحذرهم قائلًا: "انظُروا! وتَحَرَّزوا مِنْ خَميرِ الفَرّيسيّينَ وخَميرِ هيرودُسَ". فيظن التلاميذ أن يسوع يتحدث عن الخبز. فيذكّرهم يسوع بمعجزتي تكثير الخبز.</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الفريسيون</w:t>
      </w:r>
    </w:p>
    <w:p>
      <w:pPr>
        <w:pStyle w:val="ListBullet"/>
        <w:bidi/>
        <w:spacing w:line="240" w:lineRule="auto"/>
        <w:ind w:left="720"/>
      </w:pPr>
      <w:r>
        <w:rPr>
          <w:rtl/>
          <w:cs/>
          <w:lang w:val="ar_AE" w:bidi="ar_AE"/>
        </w:rPr>
      </w:r>
      <w:r>
        <w:rPr>
          <w:rtl/>
          <w:cs/>
          <w:lang w:val="ar_AE" w:bidi="ar_AE"/>
        </w:rPr>
        <w:t>تلاميذ يسوع</w:t>
      </w:r>
    </w:p>
    <w:p>
      <w:pPr>
        <w:pStyle w:val="ListBullet"/>
        <w:bidi/>
        <w:spacing w:line="240" w:lineRule="auto"/>
        <w:ind w:left="720"/>
      </w:pPr>
      <w:r>
        <w:rPr>
          <w:rtl/>
          <w:cs/>
          <w:lang w:val="ar_AE" w:bidi="ar_AE"/>
        </w:rPr>
      </w:r>
      <w:r>
        <w:rPr>
          <w:rtl/>
          <w:cs/>
          <w:lang w:val="ar_AE" w:bidi="ar_AE"/>
        </w:rPr>
        <w:t>هيرودس (الذي تم ذِكره فحسب)</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في هذا المشهد، يعبر يسوع وتلاميذه من الجانب الشرقي للجليل، أي من منطقة المدن العشر، إلى الجانب الغربي حيث يسكن اليهود. يسمع بعض الفريسيين بوصول يسوع، فيأتون ويجادلونه، ويطلبون آية تثبت سلطانه. فيتنهد يسوع تنهيدة عميقة ليُظهر غضبه واستيائه من الفريسيين، ويقول: "لماذا يَطلُبُ هذا الجيلُ آيَةً؟ الحَقَّ أقولُ لكُمْ: لن يُعطَى هذا الجيلُ آيَةً!"</w:t>
      </w:r>
    </w:p>
    <w:p>
      <w:pPr>
        <w:bidi/>
      </w:pPr>
      <w:r>
        <w:rPr>
          <w:rtl/>
          <w:cs/>
          <w:lang w:val="ar_AE" w:bidi="ar_AE"/>
        </w:rPr>
      </w:r>
      <w:r>
        <w:rPr>
          <w:rtl/>
          <w:cs/>
          <w:lang w:val="ar_AE" w:bidi="ar_AE"/>
        </w:rPr>
        <w:t>توقفوا وناقشوا: احكوا قصة عن شخص يفعل شيئًا يُثير استياء أو خيبة أمل الراوي. حيث يعبّر الراوي عن استيائه بأخذ نفس عميق وإخراجه ببطء. الآن كمجموعة، كيف تصفون فعل الراوي؟ أوقِفوا سماع التسجيل هنا.</w:t>
      </w:r>
    </w:p>
    <w:p>
      <w:pPr>
        <w:bidi/>
      </w:pPr>
      <w:r>
        <w:rPr>
          <w:rtl/>
          <w:cs/>
          <w:lang w:val="ar_AE" w:bidi="ar_AE"/>
        </w:rPr>
      </w:r>
      <w:r>
        <w:rPr>
          <w:rtl/>
          <w:cs/>
          <w:lang w:val="ar_AE" w:bidi="ar_AE"/>
        </w:rPr>
        <w:t>ثم يركب يسوع القارب مرة أخرى ويترك الفريسيين وراءه، ويبدأ مع تلاميذه عبور البحر إلى الضفة الأخرى متجهًا نحو الشمال الشرقي إلى بيت صيدا.</w:t>
      </w:r>
    </w:p>
    <w:p>
      <w:pPr>
        <w:bidi/>
      </w:pPr>
      <w:r>
        <w:rPr>
          <w:rtl/>
          <w:cs/>
          <w:lang w:val="ar_AE" w:bidi="ar_AE"/>
        </w:rPr>
      </w:r>
      <w:r>
        <w:rPr>
          <w:rtl/>
          <w:cs/>
          <w:lang w:val="ar_AE" w:bidi="ar_AE"/>
        </w:rPr>
        <w:t>توقفوا وأخرجوا خريطة بحر الجليل. اجعلوا المجموعة تتبع الطريق من المدن العشر إلى الضفة الغربية، ثم من الضفة الغربية إلى بيت صيدا. أوقِفوا سماع التسجيل هنا.</w:t>
      </w:r>
    </w:p>
    <w:p>
      <w:pPr>
        <w:bidi/>
      </w:pPr>
      <w:r>
        <w:rPr>
          <w:rtl/>
          <w:cs/>
          <w:lang w:val="ar_AE" w:bidi="ar_AE"/>
        </w:rPr>
      </w:r>
      <w:r>
        <w:rPr>
          <w:rtl/>
          <w:cs/>
          <w:lang w:val="ar_AE" w:bidi="ar_AE"/>
        </w:rPr>
        <w:t>في المشهد الثاني، أثناء عبور يسوع وتلاميذه البحر في القارب، يحذّرهم قائلاً: "انظُروا! وتَحَرَّزوا مِنْ خَميرِ الفَرّيسيّينَ وخَميرِ هيرودُسَ" يستخدم يسوع هذا المثال لأن الفريسيين أرادوا منه أن يثبت سلطانه بالمعجزات، وهيرودس الملك كان يريد أن يرى معجزة.</w:t>
      </w:r>
    </w:p>
    <w:p>
      <w:pPr>
        <w:bidi/>
      </w:pPr>
      <w:r>
        <w:rPr>
          <w:rtl/>
          <w:cs/>
          <w:lang w:val="ar_AE" w:bidi="ar_AE"/>
        </w:rPr>
      </w:r>
      <w:r>
        <w:rPr>
          <w:rtl/>
          <w:cs/>
          <w:lang w:val="ar_AE" w:bidi="ar_AE"/>
        </w:rPr>
        <w:t>توقفوا وتخيلوا ما يفعله الخمير: فكمية صغيرة منه حين توضع في العجين تنتشر في العجين كله وتجعله يختمر. وهنا يوضح يسوع لتلاميذه أن تركيزهم على المعجزات فقط يسمح لطريقة تفكير الفريسيين وهيرودس أن تتسلل إلى قلوبهم، لأن هؤلاء لا يهتمون إلا بالعلامات الخارجية والمعجزات. أوقِفوا سماع التسجيل هنا.</w:t>
      </w:r>
    </w:p>
    <w:p>
      <w:pPr>
        <w:bidi/>
      </w:pPr>
      <w:r>
        <w:rPr>
          <w:rtl/>
          <w:cs/>
          <w:lang w:val="ar_AE" w:bidi="ar_AE"/>
        </w:rPr>
      </w:r>
      <w:r>
        <w:rPr>
          <w:rtl/>
          <w:cs/>
          <w:lang w:val="ar_AE" w:bidi="ar_AE"/>
        </w:rPr>
        <w:t>لكن التلاميذ نسوا أن يأخذوا خبزًا معهم، ولم يكن معهم إلا رغيف واحد. فيظن التلاميذ أن يسوع يتحدث عن نقص الخبز، فيبدأون بالمجادلة فيما بينهم. فيقول لهم يسوع: "لماذا تُفَكِّرونَ أنْ ليس عِندَكُمْ خُبزٌ؟ ألا تشعُرونَ بَعدُ ولا تفهَمونَ؟ أحتَّى الآنَ قُلوبُكُمْ غَليظَةٌ؟ ألكُمْ أعيُنٌ ولا تُبصِرونَ، ولكُمْ آذانٌ ولا تسمَعونَ، ولا تذكُرونَ؟ حينَ كسَّرتُ الأرغِفَةَ الخَمسَةَ للخَمسَةِ الآلافِ، كمْ قُفَّةً مَملوَّةً كِسَرًا رَفَعتُم؟"</w:t>
      </w:r>
    </w:p>
    <w:p>
      <w:pPr>
        <w:bidi/>
      </w:pPr>
      <w:r>
        <w:rPr>
          <w:rtl/>
          <w:cs/>
          <w:lang w:val="ar_AE" w:bidi="ar_AE"/>
        </w:rPr>
      </w:r>
      <w:r>
        <w:rPr>
          <w:rtl/>
          <w:cs/>
          <w:lang w:val="ar_AE" w:bidi="ar_AE"/>
        </w:rPr>
        <w:t xml:space="preserve">فيجيبونه: "اثنَتَيْ عَشرَةَ". </w:t>
      </w:r>
    </w:p>
    <w:p>
      <w:pPr>
        <w:bidi/>
      </w:pPr>
      <w:r>
        <w:rPr>
          <w:rtl/>
          <w:cs/>
          <w:lang w:val="ar_AE" w:bidi="ar_AE"/>
        </w:rPr>
      </w:r>
      <w:r>
        <w:rPr>
          <w:rtl/>
          <w:cs/>
          <w:lang w:val="ar_AE" w:bidi="ar_AE"/>
        </w:rPr>
        <w:t>فيقول: "وحينَ السَّبعَةِ للأربَعَةِ الآلافِ، كمْ سلَّ كِسَرٍ مَملوًّا رَفَعتُم؟".</w:t>
      </w:r>
    </w:p>
    <w:p>
      <w:pPr>
        <w:bidi/>
      </w:pPr>
      <w:r>
        <w:rPr>
          <w:rtl/>
          <w:cs/>
          <w:lang w:val="ar_AE" w:bidi="ar_AE"/>
        </w:rPr>
      </w:r>
      <w:r>
        <w:rPr>
          <w:rtl/>
          <w:cs/>
          <w:lang w:val="ar_AE" w:bidi="ar_AE"/>
        </w:rPr>
        <w:t>فيجيبونه: "سبعَةً".</w:t>
      </w:r>
    </w:p>
    <w:p>
      <w:pPr>
        <w:bidi/>
      </w:pPr>
      <w:r>
        <w:rPr>
          <w:rtl/>
          <w:cs/>
          <w:lang w:val="ar_AE" w:bidi="ar_AE"/>
        </w:rPr>
      </w:r>
      <w:r>
        <w:rPr>
          <w:rtl/>
          <w:cs/>
          <w:lang w:val="ar_AE" w:bidi="ar_AE"/>
        </w:rPr>
        <w:t>لاحظوا أن يسوع يشير إلى معجزتي إشباع الجموع، الخمسة آلاف والأربعة آلاف.</w:t>
      </w:r>
    </w:p>
    <w:p>
      <w:pPr>
        <w:bidi/>
      </w:pPr>
      <w:r>
        <w:rPr>
          <w:rtl/>
          <w:cs/>
          <w:lang w:val="ar_AE" w:bidi="ar_AE"/>
        </w:rPr>
      </w:r>
      <w:r>
        <w:rPr>
          <w:rtl/>
          <w:cs/>
          <w:lang w:val="ar_AE" w:bidi="ar_AE"/>
        </w:rPr>
        <w:t>توقفوا وراجعوا ما حدث في المعجزتين. أوقِفوا سماع التسجيل هنا.</w:t>
      </w:r>
    </w:p>
    <w:p>
      <w:pPr>
        <w:bidi/>
      </w:pPr>
      <w:r>
        <w:rPr>
          <w:rtl/>
          <w:cs/>
          <w:lang w:val="ar_AE" w:bidi="ar_AE"/>
        </w:rPr>
      </w:r>
      <w:r>
        <w:rPr>
          <w:rtl/>
          <w:cs/>
          <w:lang w:val="ar_AE" w:bidi="ar_AE"/>
        </w:rPr>
        <w:t>ثم يختم يسوع حديثه بسؤالهم: "كيفَ لا تفهَمونَ؟"</w:t>
      </w:r>
    </w:p>
    <w:p>
      <w:pPr>
        <w:bidi/>
      </w:pPr>
      <w:r>
        <w:rPr>
          <w:rtl/>
          <w:cs/>
          <w:lang w:val="ar_AE" w:bidi="ar_AE"/>
        </w:rPr>
      </w:r>
      <w:r>
        <w:rPr>
          <w:rtl/>
          <w:cs/>
          <w:lang w:val="ar_AE" w:bidi="ar_AE"/>
        </w:rPr>
        <w:t>والآن، يتعين على المجموعة رسم مشاهد المقطع وما يجري فيه من أحداث على لوحة، أو ترسم صورًا، أو أن تستخدم أشياء ملموسة للتصوير المرئي.</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نسخة صوتية من إنجيل مرقس 8 : 11 - 21 من الترجمة الأكثر فهمًا لكم. </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مشهدين.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w:t>
      </w:r>
    </w:p>
    <w:p>
      <w:pPr>
        <w:pStyle w:val="ListBullet"/>
        <w:bidi/>
        <w:spacing w:line="240" w:lineRule="auto"/>
        <w:ind w:left="720"/>
      </w:pPr>
      <w:r>
        <w:rPr>
          <w:rtl/>
          <w:cs/>
          <w:lang w:val="ar_AE" w:bidi="ar_AE"/>
        </w:rPr>
      </w:r>
      <w:r>
        <w:rPr>
          <w:rtl/>
          <w:cs/>
          <w:lang w:val="ar_AE" w:bidi="ar_AE"/>
        </w:rPr>
        <w:t>الفريسيون</w:t>
      </w:r>
    </w:p>
    <w:p>
      <w:pPr>
        <w:pStyle w:val="ListBullet"/>
        <w:bidi/>
        <w:spacing w:line="240" w:lineRule="auto"/>
        <w:ind w:left="720"/>
      </w:pPr>
      <w:r>
        <w:rPr>
          <w:rtl/>
          <w:cs/>
          <w:lang w:val="ar_AE" w:bidi="ar_AE"/>
        </w:rPr>
      </w:r>
      <w:r>
        <w:rPr>
          <w:rtl/>
          <w:cs/>
          <w:lang w:val="ar_AE" w:bidi="ar_AE"/>
        </w:rPr>
        <w:t>هيرودس (الذي تم ذِكره فحسب)</w:t>
      </w:r>
    </w:p>
    <w:p>
      <w:pPr>
        <w:bidi/>
      </w:pPr>
      <w:r>
        <w:rPr>
          <w:rtl/>
          <w:cs/>
          <w:lang w:val="ar_AE" w:bidi="ar_AE"/>
        </w:rPr>
      </w:r>
      <w:r>
        <w:rPr>
          <w:rtl/>
          <w:cs/>
          <w:lang w:val="ar_AE" w:bidi="ar_AE"/>
        </w:rPr>
        <w:t>عليكم كمجموعة القيام بتمثيل المقطع مرتين، وذلك بلغتكم الأم.</w:t>
      </w:r>
    </w:p>
    <w:p>
      <w:pPr>
        <w:bidi/>
      </w:pPr>
      <w:r>
        <w:rPr>
          <w:rtl/>
          <w:cs/>
          <w:lang w:val="ar_AE" w:bidi="ar_AE"/>
        </w:rPr>
      </w:r>
      <w:r>
        <w:rPr>
          <w:rtl/>
          <w:cs/>
          <w:lang w:val="ar_AE" w:bidi="ar_AE"/>
        </w:rPr>
        <w:t>أولًا، قوموا بتمثيل المقطع دون توقف. وانتبهوا جيدًا إلى الحوار، والحبكة، وسير الأحداث، والتسلسل الزمني للقصة. وتيقنوا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 xml:space="preserve">أوقفوا سماع التسجيل الصوتي مؤقتًا هنا، ومثّلوا المقطع. </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يلعب الشخصية: "بماذا تشعر أو بمَ تفكّر؟" وعلى من يؤدي الدور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التسجيل الصوتي مؤقتًا هنا، وقوموا بتمثيل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في المشهد الأول، يعود يسوع وتلاميذه إلى الجانب الغربي من بحر الجليل. ويسمع الفريسيون أن يسوع قد جاء. فيأتي الفريسيون إلى يسوع ويبدأون في المجادلة معه. ويطلب الفريسيون أن يصنع يسوع آية من السماء ليثبت سلطانه.</w:t>
      </w:r>
    </w:p>
    <w:p>
      <w:pPr>
        <w:bidi/>
      </w:pPr>
      <w:r>
        <w:rPr>
          <w:rtl/>
          <w:cs/>
          <w:lang w:val="ar_AE" w:bidi="ar_AE"/>
        </w:rPr>
      </w:r>
      <w:r>
        <w:rPr>
          <w:rtl/>
          <w:cs/>
          <w:lang w:val="ar_AE" w:bidi="ar_AE"/>
        </w:rPr>
        <w:t>أوقفوا التمثيل: اسأل الفريسيين: "كيف تشعرون؟" قد تسمع عبارات مثل: "نحن نحاول أن نُجرِّب يسوع" أو "نحن غاضبون من يسوع. نحن نسمع باستمرار عن المعجزات التي يصنعها، ونريد أن يثبت يسوع سلطانه بالقيام بمعجزة أمامنا. نحن بحاجة إلى أن نرى المعجزة أو آية مميزة تحدث لنعرف من أين جاء سلطان يسوع." واصلوا التمثيل.</w:t>
      </w:r>
    </w:p>
    <w:p>
      <w:pPr>
        <w:bidi/>
      </w:pPr>
      <w:r>
        <w:rPr>
          <w:rtl/>
          <w:cs/>
          <w:lang w:val="ar_AE" w:bidi="ar_AE"/>
        </w:rPr>
      </w:r>
      <w:r>
        <w:rPr>
          <w:rtl/>
          <w:cs/>
          <w:lang w:val="ar_AE" w:bidi="ar_AE"/>
        </w:rPr>
        <w:t>عندما يسمع يسوع هذا، يتنهد بعمق في روحه طريقة أخرى لقول هذا هي أن يسوع أنَّ في داخله. ثم يقول يسوع: "لماذا يواصل هؤلاء الأشخاص طلب آية؟ الحق أقول لكم: لن أعطي هذا الجيل آية كهذه."</w:t>
      </w:r>
    </w:p>
    <w:p>
      <w:pPr>
        <w:bidi/>
      </w:pPr>
      <w:r>
        <w:rPr>
          <w:rtl/>
          <w:cs/>
          <w:lang w:val="ar_AE" w:bidi="ar_AE"/>
        </w:rPr>
      </w:r>
      <w:r>
        <w:rPr>
          <w:rtl/>
          <w:cs/>
          <w:lang w:val="ar_AE" w:bidi="ar_AE"/>
        </w:rPr>
        <w:t>أوقفوا التمثيل: اسأل يسوع: "كيف تشعر؟" قد تسمع عبارات مثل: "أنا محبط للغاية" أو "أنا غاضب من الفريسيين"، أو "أنا أرفض أن أعمل المعجزات من أجل الأشخاص الذين لا يؤمنون بي." واصلوا تمثيل الدراما.</w:t>
      </w:r>
    </w:p>
    <w:p>
      <w:pPr>
        <w:bidi/>
      </w:pPr>
      <w:r>
        <w:rPr>
          <w:rtl/>
          <w:cs/>
          <w:lang w:val="ar_AE" w:bidi="ar_AE"/>
        </w:rPr>
      </w:r>
      <w:r>
        <w:rPr>
          <w:rtl/>
          <w:cs/>
          <w:lang w:val="ar_AE" w:bidi="ar_AE"/>
        </w:rPr>
        <w:t>يرجع يسوع إلى القارب مع تلاميذه. ويغادر يسوع وتلاميذه تلك المنطقة ليعبروا إلى الجانب الآخر من البحيرة. فهُم ذاهبون نحو بيت صیدا وهو ما يعني أنهم يعبرون الجانب الشمالي الغربي من البحيرة. وقد نسي التلاميذ أن يحضروا أي طعام. ولم يكن معهم سوى رغيف واحد من الخبز. ويحذرهم يسوع قائلًا: "احذروا من خمير الفريسيين ومن خمير هيرودس."</w:t>
      </w:r>
    </w:p>
    <w:p>
      <w:pPr>
        <w:bidi/>
      </w:pPr>
      <w:r>
        <w:rPr>
          <w:rtl/>
          <w:cs/>
          <w:lang w:val="ar_AE" w:bidi="ar_AE"/>
        </w:rPr>
      </w:r>
      <w:r>
        <w:rPr>
          <w:rtl/>
          <w:cs/>
          <w:lang w:val="ar_AE" w:bidi="ar_AE"/>
        </w:rPr>
        <w:t>أوقفوا التمثيل: اسأل يسوع: "كيف تشعر؟" قد تسمع عبارات مثل: "أنا ما زلت غاضبًا من الفريسيين" أو "أنا أحاول أن أحذر وأن أعلِّم تلاميذي. فهم يحتاجون أن يعلموا مدى سهولة أن يصبحوا فاسدين تمامًا مثل الفريسيين أو هيرودس." واصلوا تمثيل الدراما.</w:t>
      </w:r>
    </w:p>
    <w:p>
      <w:pPr>
        <w:bidi/>
      </w:pPr>
      <w:r>
        <w:rPr>
          <w:rtl/>
          <w:cs/>
          <w:lang w:val="ar_AE" w:bidi="ar_AE"/>
        </w:rPr>
      </w:r>
      <w:r>
        <w:rPr>
          <w:rtl/>
          <w:cs/>
          <w:lang w:val="ar_AE" w:bidi="ar_AE"/>
        </w:rPr>
        <w:t>لم يفهم التلاميذ التحذير بشأن الخمير. وبدأ التلاميذ يتحاورون مع بعضهم لأنهم نسوا الخبز. كان يسوع يعلم ما كانوا يقولونه. فقال يسوع: "لماذا تتحاورون بشأن عدم وجود خبز؟ ألا تفهمون بعد؟ هل قلوبكم غليظة للغاية لدرجة أنكم لا تستوعبون؟"</w:t>
      </w:r>
    </w:p>
    <w:p>
      <w:pPr>
        <w:bidi/>
      </w:pPr>
      <w:r>
        <w:rPr>
          <w:rtl/>
          <w:cs/>
          <w:lang w:val="ar_AE" w:bidi="ar_AE"/>
        </w:rPr>
      </w:r>
      <w:r>
        <w:rPr>
          <w:rtl/>
          <w:cs/>
          <w:lang w:val="ar_AE" w:bidi="ar_AE"/>
        </w:rPr>
        <w:t>أوقفوا التمثيل: اسأل يسوع: "كيف تشعر؟" قد تسمع عبارات مثل: "أنا محبط من التلاميذ"، أو "أنا حزين لأن تلاميذي ما زالواا لا يفهمون بعد كل ما رأوه". اسأل التلاميذ: "بماذا تشعرون عندما تسمعون يسوع يسأل هذه الأسئلة؟" قد تسمع، "أنا لا أفهم ما الذي يتحدث يسوع عنه. لقد ظننت أن يسوع كان يتحدث عن الخبز، لكني الآن لا أعرف". أو: أنا متحير. أنا لست مثل الفريسيين أو هيرودس. لماذا يخبرني يسوع عن كيفية عمل الخبز؟" واصلوا تمثيل الدراما.</w:t>
      </w:r>
    </w:p>
    <w:p>
      <w:pPr>
        <w:bidi/>
      </w:pPr>
      <w:r>
        <w:rPr>
          <w:rtl/>
          <w:cs/>
          <w:lang w:val="ar_AE" w:bidi="ar_AE"/>
        </w:rPr>
      </w:r>
      <w:r>
        <w:rPr>
          <w:rtl/>
          <w:cs/>
          <w:lang w:val="ar_AE" w:bidi="ar_AE"/>
        </w:rPr>
        <w:t>يقول يسوع: "ألكم أعين، ولا تبصرون؟" ولكم آذان، ولا تسمعون؟ ألا تتذكرون أي شيء على الإطلاق؟" يقوم يسوع بتذكير التلاميذ بكمية الخبز التي رفعوها بعد إطعام الخمسة آلاف، وبكل ما رفعوه بعد إطعام الأربعة آلاف. يسأل يسوع: "ألا تفهمون بعد؟"</w:t>
      </w:r>
    </w:p>
    <w:p>
      <w:pPr>
        <w:bidi/>
      </w:pPr>
      <w:r>
        <w:rPr>
          <w:rtl/>
          <w:cs/>
          <w:lang w:val="ar_AE" w:bidi="ar_AE"/>
        </w:rPr>
      </w:r>
      <w:r>
        <w:rPr>
          <w:rtl/>
          <w:cs/>
          <w:lang w:val="ar_AE" w:bidi="ar_AE"/>
        </w:rPr>
        <w:t>أوقفوا التمثيل: اسأل التلاميذ: "كيف تشعرون؟" قد تسمع عبارات مثل: "ما زلنا متحيرين، ما زلنا لا نفهم"، "بالطبع، نحن نتذكر المعجزات التي صنعها يسوع. كيف يعتقد يسوع أننا سننسى ما رأيناه؟ ولكني لا أفهم ما يحاول يسوع أن يقوله الآن. كيف ينطبق الخمير على تلك المعجزات؟" أو "نحن نريد أن نفهم، ولكننا ننسى باستمرار". اسأل يسوع: "كيف تشعر الآن؟" قد تسمع: "أنا ما زلت محبطًا من تلاميذي. إنهم يسمعون ولكنهم يتصرفون وكأنهم صُم. وهم يبصرون ولكنهم يتصرفون وكأنهم عميان. إنهم فقط يرفضون أن يؤمنوا. سأواصل محاولة تعليمهم. وأنا أثق أنهم سيكونون قادرين على الفهم." واصلوا تمثيل الدراما.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نسخة صوتية من إنجيل مرقس 8 : 11 - 21 من الترجمة الأكثر فهمًا لكم. </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فخرج </w:t>
      </w:r>
      <w:r>
        <w:rPr>
          <w:b/>
          <w:rtl/>
          <w:cs/>
          <w:lang w:val="ar_AE" w:bidi="ar_AE"/>
        </w:rPr>
        <w:t>الفريسيون</w:t>
      </w:r>
      <w:r>
        <w:rPr>
          <w:rtl/>
          <w:cs/>
          <w:lang w:val="ar_AE" w:bidi="ar_AE"/>
        </w:rPr>
        <w:t xml:space="preserve"> وابتدأوا يحاورون يسوع. إن لقب "الفريسي" يعني "المنفصل." استخدم نفس الاسم الذي استخدمته في المقاطع السابقة للإشارة إلى الفريسيين. يتم مناقشة مصطلح </w:t>
      </w:r>
      <w:r>
        <w:rPr>
          <w:rtl/>
          <w:cs/>
          <w:lang w:val="ar_AE" w:bidi="ar_AE"/>
        </w:rPr>
        <w:t>الفريسيين</w:t>
      </w:r>
      <w:r>
        <w:rPr>
          <w:rtl/>
          <w:cs/>
          <w:lang w:val="ar_AE" w:bidi="ar_AE"/>
        </w:rPr>
        <w:t xml:space="preserve"> في قاموس الكلمات الرئيسية.</w:t>
      </w:r>
    </w:p>
    <w:p>
      <w:pPr>
        <w:bidi/>
      </w:pPr>
      <w:r>
        <w:rPr>
          <w:rtl/>
          <w:cs/>
          <w:lang w:val="ar_AE" w:bidi="ar_AE"/>
        </w:rPr>
      </w:r>
      <w:r>
        <w:rPr>
          <w:rtl/>
          <w:cs/>
          <w:lang w:val="ar_AE" w:bidi="ar_AE"/>
        </w:rPr>
        <w:t xml:space="preserve">أراد الفريسيون أن يجربوا يسوع، لذلك طلبوا منه </w:t>
      </w:r>
      <w:r>
        <w:rPr>
          <w:b/>
          <w:rtl/>
          <w:cs/>
          <w:lang w:val="ar_AE" w:bidi="ar_AE"/>
        </w:rPr>
        <w:t>آية معجزية من السماء</w:t>
      </w:r>
      <w:r>
        <w:rPr>
          <w:rtl/>
          <w:cs/>
          <w:lang w:val="ar_AE" w:bidi="ar_AE"/>
        </w:rPr>
        <w:t xml:space="preserve"> والمعجزات هي أشياء عجيبة لا يمكن للبشر أن يفعلوها عادةً. والآية هي أيضًا مثل المعجزة، لكن يمكن أن تتضمن نبوة تحدث على الفور. والنبوة هي تنبؤ بشيء سوف يحدث. يتم مناقشة مصطلحات </w:t>
      </w:r>
      <w:r>
        <w:rPr>
          <w:rtl/>
          <w:cs/>
          <w:lang w:val="ar_AE" w:bidi="ar_AE"/>
        </w:rPr>
        <w:t>المعجزات والآيات والعجائب</w:t>
      </w:r>
      <w:r>
        <w:rPr>
          <w:rtl/>
          <w:cs/>
          <w:lang w:val="ar_AE" w:bidi="ar_AE"/>
        </w:rPr>
        <w:t xml:space="preserve"> في قاموس الكلمات الرئيسية. ترجم "آية معجزية" بنفس الطريقة التي ترجمتها بها من قبل. </w:t>
      </w:r>
    </w:p>
    <w:p>
      <w:pPr>
        <w:bidi/>
      </w:pPr>
      <w:r>
        <w:rPr>
          <w:rtl/>
          <w:cs/>
          <w:lang w:val="ar_AE" w:bidi="ar_AE"/>
        </w:rPr>
      </w:r>
      <w:r>
        <w:rPr>
          <w:rtl/>
          <w:cs/>
          <w:lang w:val="ar_AE" w:bidi="ar_AE"/>
        </w:rPr>
        <w:t xml:space="preserve">ويمكن أن تشير </w:t>
      </w:r>
      <w:r>
        <w:rPr>
          <w:rtl/>
          <w:cs/>
          <w:lang w:val="ar_AE" w:bidi="ar_AE"/>
        </w:rPr>
        <w:t>السموات</w:t>
      </w:r>
      <w:r>
        <w:rPr>
          <w:rtl/>
          <w:cs/>
          <w:lang w:val="ar_AE" w:bidi="ar_AE"/>
        </w:rPr>
        <w:t xml:space="preserve"> إلى السماء، أو إلى المكان الذي يسكن فيه الله وملائكته، وذلك حسب السياق. ولأنها مرتبطة ارتباطًا وثيقًا بالمكان الذي يوجد فيه الله، يمكن استبدال "علامة من السماء" ب "علامة من الله."</w:t>
      </w:r>
    </w:p>
    <w:p>
      <w:pPr>
        <w:bidi/>
      </w:pPr>
      <w:r>
        <w:rPr>
          <w:rtl/>
          <w:cs/>
          <w:lang w:val="ar_AE" w:bidi="ar_AE"/>
        </w:rPr>
      </w:r>
      <w:r>
        <w:rPr>
          <w:rtl/>
          <w:cs/>
          <w:lang w:val="ar_AE" w:bidi="ar_AE"/>
        </w:rPr>
        <w:t>فتنهد يسوع بعمق وسأل: "لماذا يطلب هذا الجيل آية؟" وهذا سؤال لا يتطلب إجابة. ويظهر يسوع حزن وغضب عندما يقول هذا. وكان يسوع يستعمل التنهد ليُعبر عن الحزن والغضب. استخدم نفس الكلمة التي استخدمتها في المقطع السابق للإشارة إلى "آية" عندما شفي يسوع رجلًا أصم.</w:t>
      </w:r>
    </w:p>
    <w:p>
      <w:pPr>
        <w:bidi/>
      </w:pPr>
      <w:r>
        <w:rPr>
          <w:rtl/>
          <w:cs/>
          <w:lang w:val="ar_AE" w:bidi="ar_AE"/>
        </w:rPr>
      </w:r>
      <w:r>
        <w:rPr>
          <w:rtl/>
          <w:cs/>
          <w:lang w:val="ar_AE" w:bidi="ar_AE"/>
        </w:rPr>
        <w:t xml:space="preserve">ثم يقول يسوع إن </w:t>
      </w:r>
      <w:r>
        <w:rPr>
          <w:rtl/>
          <w:cs/>
          <w:lang w:val="ar_AE" w:bidi="ar_AE"/>
        </w:rPr>
        <w:t>الجيل</w:t>
      </w:r>
      <w:r>
        <w:rPr>
          <w:rtl/>
          <w:cs/>
          <w:lang w:val="ar_AE" w:bidi="ar_AE"/>
        </w:rPr>
        <w:t xml:space="preserve"> – أو الناس الذين يعيشون اليوم – لن يُعطوا آية. وقد تحتاج إلى تحديد مَن الذي لن يُعطي الآية. إذا كان الأمر كذلك، يمكنك أن تقول شيئًا مثل: "لن أريكم معجزة لأثبت أنني من الله."</w:t>
      </w:r>
    </w:p>
    <w:p>
      <w:pPr>
        <w:bidi/>
      </w:pPr>
      <w:r>
        <w:rPr>
          <w:rtl/>
          <w:cs/>
          <w:lang w:val="ar_AE" w:bidi="ar_AE"/>
        </w:rPr>
      </w:r>
      <w:r>
        <w:rPr>
          <w:rtl/>
          <w:cs/>
          <w:lang w:val="ar_AE" w:bidi="ar_AE"/>
        </w:rPr>
        <w:t xml:space="preserve">ثم دخل يسوع وتلاميذه </w:t>
      </w:r>
      <w:r>
        <w:rPr>
          <w:rtl/>
          <w:cs/>
          <w:lang w:val="ar_AE" w:bidi="ar_AE"/>
        </w:rPr>
        <w:t>السفينة</w:t>
      </w:r>
      <w:r>
        <w:rPr>
          <w:rtl/>
          <w:cs/>
          <w:lang w:val="ar_AE" w:bidi="ar_AE"/>
        </w:rPr>
        <w:t xml:space="preserve"> وعبروا إلى الجانب الآخر. لا تُذكر كلمة </w:t>
      </w:r>
      <w:r>
        <w:rPr>
          <w:b/>
          <w:rtl/>
          <w:cs/>
          <w:lang w:val="ar_AE" w:bidi="ar_AE"/>
        </w:rPr>
        <w:t>"سفينة"</w:t>
      </w:r>
      <w:r>
        <w:rPr>
          <w:rtl/>
          <w:cs/>
          <w:lang w:val="ar_AE" w:bidi="ar_AE"/>
        </w:rPr>
        <w:t xml:space="preserve"> في النص الأصلي، لكن كلمة الفعل المستخدمة تعني أنهم دخلوا سفينة ليذهبوا إلى الجانب الآخر من البحيرة. إذا كانت لديك كلمة مثل هذه، يمكنك استخدامها. وإذا لم يكن كذلك، يمكنك القول أنهم دخلوا السفينة ليذهبوا إلى الجانب الآخر. إذا كنت تستخدم كلمة "سفينة"، استخدم نفس الكلمة التي استخدمتها في القصص السابقة في إنجيل مرقس. ولا يعني الجانب الآخر من البحيرة هنا، الشاطئ الشرقي. فقد عبر يسوع وتلاميذه الزاوية الشمالية الغربية للبحيرة من الشاطئ الغربي إلى بيت صيدا. </w:t>
      </w:r>
    </w:p>
    <w:p>
      <w:pPr>
        <w:bidi/>
      </w:pPr>
      <w:r>
        <w:rPr>
          <w:rtl/>
          <w:cs/>
          <w:lang w:val="ar_AE" w:bidi="ar_AE"/>
        </w:rPr>
      </w:r>
      <w:r>
        <w:rPr>
          <w:rtl/>
          <w:cs/>
          <w:lang w:val="ar_AE" w:bidi="ar_AE"/>
        </w:rPr>
        <w:t xml:space="preserve">توقّفوا هنا وأعرضوا صورة </w:t>
      </w:r>
      <w:r>
        <w:rPr>
          <w:rtl/>
          <w:cs/>
          <w:lang w:val="ar_AE" w:bidi="ar_AE"/>
        </w:rPr>
        <w:t>السفينة</w:t>
      </w:r>
      <w:r>
        <w:rPr>
          <w:rtl/>
          <w:cs/>
          <w:lang w:val="ar_AE" w:bidi="ar_AE"/>
        </w:rPr>
        <w:t xml:space="preserve"> إذا لزم الأمر. (أوقفوا سماع التسجيل الصوتي هنا)</w:t>
      </w:r>
    </w:p>
    <w:p>
      <w:pPr>
        <w:bidi/>
      </w:pPr>
      <w:r>
        <w:rPr>
          <w:rtl/>
          <w:cs/>
          <w:lang w:val="ar_AE" w:bidi="ar_AE"/>
        </w:rPr>
      </w:r>
      <w:r>
        <w:rPr>
          <w:rtl/>
          <w:cs/>
          <w:lang w:val="ar_AE" w:bidi="ar_AE"/>
        </w:rPr>
        <w:t xml:space="preserve">استخدم نفس الكلمة </w:t>
      </w:r>
      <w:r>
        <w:rPr>
          <w:rtl/>
          <w:cs/>
          <w:lang w:val="ar_AE" w:bidi="ar_AE"/>
        </w:rPr>
        <w:t>للتلاميذ</w:t>
      </w:r>
      <w:r>
        <w:rPr>
          <w:rtl/>
          <w:cs/>
          <w:lang w:val="ar_AE" w:bidi="ar_AE"/>
        </w:rPr>
        <w:t xml:space="preserve"> التي استخدمتها في القصص السابقة في إنجيل مرقس.</w:t>
      </w:r>
    </w:p>
    <w:p>
      <w:pPr>
        <w:bidi/>
      </w:pPr>
      <w:r>
        <w:rPr>
          <w:rtl/>
          <w:cs/>
          <w:lang w:val="ar_AE" w:bidi="ar_AE"/>
        </w:rPr>
      </w:r>
      <w:r>
        <w:rPr>
          <w:rtl/>
          <w:cs/>
          <w:lang w:val="ar_AE" w:bidi="ar_AE"/>
        </w:rPr>
        <w:t xml:space="preserve">يحذر يسوع تلاميذه بأن يحترسوا من خمير الفريسيين وخمير </w:t>
      </w:r>
      <w:r>
        <w:rPr>
          <w:b/>
          <w:rtl/>
          <w:cs/>
          <w:lang w:val="ar_AE" w:bidi="ar_AE"/>
        </w:rPr>
        <w:t>هيرودس</w:t>
      </w:r>
      <w:r>
        <w:rPr>
          <w:rtl/>
          <w:cs/>
          <w:lang w:val="ar_AE" w:bidi="ar_AE"/>
        </w:rPr>
        <w:t>. خلال هذه الفترة، كان هيرودس وعائلته يحكمون أرض يسوع. وقد كانوا فاسدين وجشعين. وقتل أحدهم يوحنا المعمدان. ولم يُحبَّ الشعب اليهودي هيرودس.</w:t>
      </w:r>
    </w:p>
    <w:p>
      <w:pPr>
        <w:bidi/>
      </w:pPr>
      <w:r>
        <w:rPr>
          <w:rtl/>
          <w:cs/>
          <w:lang w:val="ar_AE" w:bidi="ar_AE"/>
        </w:rPr>
      </w:r>
      <w:r>
        <w:rPr>
          <w:rtl/>
          <w:cs/>
          <w:lang w:val="ar_AE" w:bidi="ar_AE"/>
        </w:rPr>
        <w:t xml:space="preserve">في الأسئلة الأخيرة التي يطرحها يسوع على تلاميذه، يُذَكِّرهم بالمرتين اللتين أطعم فيهما آلاف الناس. استخدم نفس الكلمات التي استخدمتها في تلك القصص للإشارة إلى </w:t>
      </w:r>
      <w:r>
        <w:rPr>
          <w:rtl/>
          <w:cs/>
          <w:lang w:val="ar_AE" w:bidi="ar_AE"/>
        </w:rPr>
        <w:t>السلال</w:t>
      </w:r>
      <w:r>
        <w:rPr>
          <w:rtl/>
          <w:cs/>
          <w:lang w:val="ar_AE" w:bidi="ar_AE"/>
        </w:rPr>
        <w:t xml:space="preserve"> (السلال الصغيرة مع الخمسة آلاف والسلال الكبيرة مع الأربعة آلاف)</w:t>
      </w:r>
    </w:p>
    <w:p>
      <w:pPr>
        <w:bidi/>
      </w:pPr>
      <w:r>
        <w:rPr>
          <w:rtl/>
          <w:cs/>
          <w:lang w:val="ar_AE" w:bidi="ar_AE"/>
        </w:rPr>
      </w:r>
      <w:r>
        <w:rPr>
          <w:rtl/>
          <w:cs/>
          <w:lang w:val="ar_AE" w:bidi="ar_AE"/>
        </w:rPr>
        <w:t xml:space="preserve">اعرض صور </w:t>
      </w:r>
      <w:r>
        <w:rPr>
          <w:rtl/>
          <w:cs/>
          <w:lang w:val="ar_AE" w:bidi="ar_AE"/>
        </w:rPr>
        <w:t>السلال</w:t>
      </w:r>
      <w:r>
        <w:rPr>
          <w:rtl/>
          <w:cs/>
          <w:lang w:val="ar_AE" w:bidi="ar_AE"/>
        </w:rPr>
        <w:t xml:space="preserve"> مرة أخرى إذا لزم الأمر.</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8:22–26</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في هذه الخطوة، استمع إلى مرقس 8: 22–26 وضعها في قلبك.</w:t>
      </w:r>
    </w:p>
    <w:p>
      <w:pPr>
        <w:bidi/>
      </w:pPr>
      <w:r>
        <w:rPr>
          <w:rtl/>
          <w:cs/>
          <w:lang w:val="ar_AE" w:bidi="ar_AE"/>
        </w:rPr>
      </w:r>
      <w:r>
        <w:rPr>
          <w:rtl/>
          <w:cs/>
          <w:lang w:val="ar_AE" w:bidi="ar_AE"/>
        </w:rPr>
        <w:t>استمع إلى نسخة صوتية من مرقس 8: 22–26 ثلاث مرات من ثلاث ترجمات صوتية مختلفة، إن أمكن. ثم كمجموعة قوموا بمناقشة الأسئلة التالية:</w:t>
      </w:r>
    </w:p>
    <w:p>
      <w:pPr>
        <w:pStyle w:val="ListNumber"/>
        <w:numPr>
          <w:ilvl w:val="0"/>
          <w:numId w:val="40"/>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 في هذا المقطع؟</w:t>
      </w:r>
    </w:p>
    <w:p>
      <w:pPr>
        <w:pStyle w:val="ListNumber"/>
        <w:bidi/>
        <w:spacing w:line="240" w:lineRule="auto"/>
        <w:ind w:left="720"/>
      </w:pPr>
      <w:r>
        <w:rPr>
          <w:rtl/>
          <w:cs/>
          <w:lang w:val="ar_AE" w:bidi="ar_AE"/>
        </w:rPr>
      </w:r>
      <w:r>
        <w:rPr>
          <w:rtl/>
          <w:cs/>
          <w:lang w:val="ar_AE" w:bidi="ar_AE"/>
        </w:rPr>
        <w:t>ماذا يخبرنا هذا المقطع عن الله أو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بعد أن ترك يسوع الفريسيين الذين طلبوا منه آية، عبر يسوع والتلاميذ إلى الجزء الشمالي الشرقي من البحيرة ونزلوا في بيت صيدا، وكانت بيت صيدا قرية كبيرة يعيش اليهود وغير اليهود. وهذا سرد لما حدث في بيت صيدا.</w:t>
      </w:r>
    </w:p>
    <w:p>
      <w:pPr>
        <w:bidi/>
      </w:pPr>
      <w:r>
        <w:rPr>
          <w:rtl/>
          <w:cs/>
          <w:lang w:val="ar_AE" w:bidi="ar_AE"/>
        </w:rPr>
      </w:r>
      <w:r>
        <w:rPr>
          <w:rtl/>
          <w:cs/>
          <w:lang w:val="ar_AE" w:bidi="ar_AE"/>
        </w:rPr>
        <w:t>توقّفوا واعرضوا على فريق الترجمة خريطة لبحر الجليل مع بيت صيدا. لاحظوا أن السفينة تعبر الزاوية الشمالية الغربية العلوية من البحيرة. أوقِفوا سماع التسجيل الصوتي هنا.</w:t>
      </w:r>
    </w:p>
    <w:p>
      <w:pPr>
        <w:bidi/>
      </w:pPr>
      <w:r>
        <w:rPr>
          <w:rtl/>
          <w:cs/>
          <w:lang w:val="ar_AE" w:bidi="ar_AE"/>
        </w:rPr>
      </w:r>
      <w:r>
        <w:rPr>
          <w:rtl/>
          <w:cs/>
          <w:lang w:val="ar_AE" w:bidi="ar_AE"/>
        </w:rPr>
        <w:t>يقول المقطع: "وَجَاءَ إِلَى بَيْتِ صَيْدَا." وهذا يعني أن يسوع والتلاميذ قد وصلوا بالسفينة إلى بيت صيدا. وربما تحتاجون إلى توضيح أن يسوع والتلاميذ قد وصلوا بالفعل،</w:t>
      </w:r>
    </w:p>
    <w:p>
      <w:pPr>
        <w:bidi/>
      </w:pPr>
      <w:r>
        <w:rPr>
          <w:rtl/>
          <w:cs/>
          <w:lang w:val="ar_AE" w:bidi="ar_AE"/>
        </w:rPr>
      </w:r>
      <w:r>
        <w:rPr>
          <w:rtl/>
          <w:cs/>
          <w:lang w:val="ar_AE" w:bidi="ar_AE"/>
        </w:rPr>
        <w:t>فَقَدَّمُوا إِلَيْهِ أَعْمَى وَطَلَبُوا إِلَيْهِ أَنْ يَلْمِسَهُ، كان الناس هم من طلبوا من يسوع أن يضع يديه على الرجل، فلم يطلب الرجل شيئًا. ولم يطلب الناس من يسوع صراحةً أن يشفي الرجل. في تلك الثقافة، كان طلب وضع الأيدي أو اللمس هو نفسه مثل طلب البركة والشفاء. يمكنكم أن توضّحوا هذا في الترجمة إذا لزم الأمر. يمكنكم أن تقولوا: «توسلوا إلى يسوع أن يلمس الرجل ويشفيه.»</w:t>
      </w:r>
    </w:p>
    <w:p>
      <w:pPr>
        <w:bidi/>
      </w:pPr>
      <w:r>
        <w:rPr>
          <w:rtl/>
          <w:cs/>
          <w:lang w:val="ar_AE" w:bidi="ar_AE"/>
        </w:rPr>
      </w:r>
      <w:r>
        <w:rPr>
          <w:rtl/>
          <w:cs/>
          <w:lang w:val="ar_AE" w:bidi="ar_AE"/>
        </w:rPr>
        <w:t>هذا الشفاء حدث بطريقة مشابهة لشفاء الأصم في القصة السابقة في مرقس ٧. لقد قاد يسوع كلا الرجلين بعيدًا، وبصق في كلا القصتين. وفي النهاية بدا أن يسوع لا يريد أن يعرّف الجميع ما حدث. لا نعرف لماذا أخذ يسوع هذا الرجل بعيدًا عن القرية. ربما عرف يسوع أنه بحاجة لأن يُظهر لهؤلاء الرجال، الأصم والآن الأعمى، أنه يحبهم، فأخذهم على انفراد ليعطيهم فرصة للحديث معه ولمساعدتهم على الإيمان بأنه قادر أن يشفيهم.</w:t>
      </w:r>
    </w:p>
    <w:p>
      <w:pPr>
        <w:bidi/>
      </w:pPr>
      <w:r>
        <w:rPr>
          <w:rtl/>
          <w:cs/>
          <w:lang w:val="ar_AE" w:bidi="ar_AE"/>
        </w:rPr>
      </w:r>
      <w:r>
        <w:rPr>
          <w:rtl/>
          <w:cs/>
          <w:lang w:val="ar_AE" w:bidi="ar_AE"/>
        </w:rPr>
        <w:t>توقّفوا وناقشوا: احكوا قصة عن شخص شُفي. استمعوا إلى الراوي يصف كيف شُفَّى هذا الشخص. كيف يختلف هذا عمّا فعله يسوع مع الرجل الأعمى؟ أوقِفوا سماع التسجيل الصوتي هنا.</w:t>
      </w:r>
    </w:p>
    <w:p>
      <w:pPr>
        <w:bidi/>
      </w:pPr>
      <w:r>
        <w:rPr>
          <w:rtl/>
          <w:cs/>
          <w:lang w:val="ar_AE" w:bidi="ar_AE"/>
        </w:rPr>
      </w:r>
      <w:r>
        <w:rPr>
          <w:rtl/>
          <w:cs/>
          <w:lang w:val="ar_AE" w:bidi="ar_AE"/>
        </w:rPr>
        <w:t>أخذ يسوع الرجل الأعمى بيده وأخرجه خارج القرية.</w:t>
      </w:r>
    </w:p>
    <w:p>
      <w:pPr>
        <w:bidi/>
      </w:pPr>
      <w:r>
        <w:rPr>
          <w:rtl/>
          <w:cs/>
          <w:lang w:val="ar_AE" w:bidi="ar_AE"/>
        </w:rPr>
      </w:r>
      <w:r>
        <w:rPr>
          <w:rtl/>
          <w:cs/>
          <w:lang w:val="ar_AE" w:bidi="ar_AE"/>
        </w:rPr>
        <w:t>توقّفوا وناقشوا: كيف يتحرك المكفوفون في ثقافتكم؟ كيف ينتقل المكفوفون من مكان إلى مكان؟ من الذي يقود الأعمى؟ وكيف يقوده هذا الشخص؟ أوقِفوا سماع التسجيل الصوتي هنا.</w:t>
      </w:r>
    </w:p>
    <w:p>
      <w:pPr>
        <w:bidi/>
      </w:pPr>
      <w:r>
        <w:rPr>
          <w:rtl/>
          <w:cs/>
          <w:lang w:val="ar_AE" w:bidi="ar_AE"/>
        </w:rPr>
      </w:r>
      <w:r>
        <w:rPr>
          <w:rtl/>
          <w:cs/>
          <w:lang w:val="ar_AE" w:bidi="ar_AE"/>
        </w:rPr>
        <w:t>يبدو من النص أن يسوع عندما أخذ الرجل الأعمى خارج القرية، كانا وحدهما. فلم يكن الناس قريبين من يسوع أو من الرجل. ومع ذلك، فقد كانوا قريبين بما يكفي ليرى الرجل حركة الناس من بعيد.</w:t>
      </w:r>
    </w:p>
    <w:p>
      <w:pPr>
        <w:bidi/>
      </w:pPr>
      <w:r>
        <w:rPr>
          <w:rtl/>
          <w:cs/>
          <w:lang w:val="ar_AE" w:bidi="ar_AE"/>
        </w:rPr>
      </w:r>
      <w:r>
        <w:rPr>
          <w:rtl/>
          <w:cs/>
          <w:lang w:val="ar_AE" w:bidi="ar_AE"/>
        </w:rPr>
        <w:t>تفَل يسوع في عيني الرجل، ووضع يديه على الأعمى. وَسَأَلَهُ: هَلْ أَبْصَرَ شَيْئًا؟ فاستطاع الرجل أن يرى، لكن ليس بوضوح. ونعلم أن هذا الرجل لا بد أنه أصيب بالعمى في وقت لاحق من حياته، لأنه يعرف كيف تبدو الأشجار والناس. أما الأعمى منذ الولادة فلم يكن ليعرف شكل الأشجار والناس.</w:t>
      </w:r>
    </w:p>
    <w:p>
      <w:pPr>
        <w:bidi/>
      </w:pPr>
      <w:r>
        <w:rPr>
          <w:rtl/>
          <w:cs/>
          <w:lang w:val="ar_AE" w:bidi="ar_AE"/>
        </w:rPr>
      </w:r>
      <w:r>
        <w:rPr>
          <w:rtl/>
          <w:cs/>
          <w:lang w:val="ar_AE" w:bidi="ar_AE"/>
        </w:rPr>
        <w:t>وقصة الشفاء هذه تختلف اختلافًا كبيرًا عن قصص الشفاء الأخرى لأنها حدثت على مرحلتين. تَفَلَ يسوع مباشرة فِي عَيْنَيْ الرجل. وَوَضَعَ يَدَيْهِ عَلَيْهِ، وَسَأَلَ يسوع الرجل الأعمى: هَلْ أَبْصَرَ شَيْئًا؟ فكان الرجل يرى بشكل جزئي — أي ليس بوضوح. ووصف الرجل ما يراه، وهو الناس لكنهم يتحركون بشكل غير واضح. كانوا يبدون له مثل أشجار تمشي. كان على يسوع أن يضع يديه على الرجل الأعمى مرة ثانية ليتمم الشفاء الكامل.</w:t>
      </w:r>
    </w:p>
    <w:p>
      <w:pPr>
        <w:bidi/>
      </w:pPr>
      <w:r>
        <w:rPr>
          <w:rtl/>
          <w:cs/>
          <w:lang w:val="ar_AE" w:bidi="ar_AE"/>
        </w:rPr>
      </w:r>
      <w:r>
        <w:rPr>
          <w:rtl/>
          <w:cs/>
          <w:lang w:val="ar_AE" w:bidi="ar_AE"/>
        </w:rPr>
        <w:t>هل تعرفون أحدًا شُفي على مراحل، مع مرور الوقت؟ إذا كان لدى أحد من فريق الترجمة قصة كهذه، فليحكها للمجموعة. أوقِفوا سماع التسجيل الصوتي هنا.</w:t>
      </w:r>
    </w:p>
    <w:p>
      <w:pPr>
        <w:bidi/>
      </w:pPr>
      <w:r>
        <w:rPr>
          <w:rtl/>
          <w:cs/>
          <w:lang w:val="ar_AE" w:bidi="ar_AE"/>
        </w:rPr>
      </w:r>
      <w:r>
        <w:rPr>
          <w:rtl/>
          <w:cs/>
          <w:lang w:val="ar_AE" w:bidi="ar_AE"/>
        </w:rPr>
        <w:t>وضع يسوع يديه على الرجل الأعمى مرتين. لا يخبرنا المقطع أين وضع يسوع يديه في المرة الأولى. أما في المرة الثانية، فوضعهما على عيني الرجل الأعمى. وبعد هذه المرة الثانية، استطاع الرجل أن يرى بوضوح. وقد استعاد الرجل بصره بالكامل. وصار الرجل ينظر حوله باهتمام أو صار يحدّق.</w:t>
      </w:r>
    </w:p>
    <w:p>
      <w:pPr>
        <w:bidi/>
      </w:pPr>
      <w:r>
        <w:rPr>
          <w:rtl/>
          <w:cs/>
          <w:lang w:val="ar_AE" w:bidi="ar_AE"/>
        </w:rPr>
      </w:r>
      <w:r>
        <w:rPr>
          <w:rtl/>
          <w:cs/>
          <w:lang w:val="ar_AE" w:bidi="ar_AE"/>
        </w:rPr>
        <w:t>توقّفوا وناقشوا: احكوا قصة عن رجل كان أعمى وأصبح يبصر. ربما قصة شخص أُجريت له عملية إزالة مياه بيضاء (كتاركت) وصار يرى بوضوح. استمعوا للراوي يصف كيف ينظر هذا الرجل إلى ما حوله. كيف يتحدث الرجل عمّا صار يراه الآن؟ أوقِفوا سماع التسجيل الصوتي هنا.</w:t>
      </w:r>
    </w:p>
    <w:p>
      <w:pPr>
        <w:bidi/>
      </w:pPr>
      <w:r>
        <w:rPr>
          <w:rtl/>
          <w:cs/>
          <w:lang w:val="ar_AE" w:bidi="ar_AE"/>
        </w:rPr>
      </w:r>
      <w:r>
        <w:rPr>
          <w:rtl/>
          <w:cs/>
          <w:lang w:val="ar_AE" w:bidi="ar_AE"/>
        </w:rPr>
        <w:t>كما في قصص أخرى، أوصى يسوع الرجل أن يذهب مباشرةً إلى بيته دون أن يمر بالقرية. ولم يقل لماذا أوصى بذلك. ربما لم يُرِد يسوع أن يخبر الرجل الجميع بما حدث.</w:t>
      </w:r>
    </w:p>
    <w:p>
      <w:pPr>
        <w:bidi/>
      </w:pPr>
      <w:r>
        <w:rPr>
          <w:rtl/>
          <w:cs/>
          <w:lang w:val="ar_AE" w:bidi="ar_AE"/>
        </w:rPr>
      </w:r>
      <w:r>
        <w:rPr>
          <w:rtl/>
          <w:cs/>
          <w:lang w:val="ar_AE" w:bidi="ar_AE"/>
        </w:rPr>
        <w:t>هذه القصة هي الأولى في إنجيل مرقس التي يشفي فيها يسوع رجلًا أعمى. وفي كل إنجيل مرقس، يريد مرقس أن يُظهر الفرق بين الذين يرون ويفهمون من هو يسوع، وبين الذين لا يفهمون. كما يريد مرقس أن يرى الناس أن يسوع يحقق نبوات إشعياء التي تقول إن المخلّص الموعود سيفتح أعين العمي وآذان الصم - أي إنه يشفي العميان ويشفي الصم.</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نسخة صوتية من إنجيل مرقس ٨: ٢٢–٢٦ من الترجمة الأسهل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يقوم الفريق بتصوير هذا المقطع بصرياً.</w:t>
      </w:r>
    </w:p>
    <w:p>
      <w:pPr>
        <w:bidi/>
      </w:pPr>
      <w:r>
        <w:rPr>
          <w:rtl/>
          <w:cs/>
          <w:lang w:val="ar_AE" w:bidi="ar_AE"/>
        </w:rPr>
      </w:r>
      <w:r>
        <w:rPr>
          <w:rtl/>
          <w:cs/>
          <w:lang w:val="ar_AE" w:bidi="ar_AE"/>
        </w:rPr>
        <w:t>يحتوي هذا المقطع على مشهدين.</w:t>
      </w:r>
    </w:p>
    <w:p>
      <w:pPr>
        <w:bidi/>
      </w:pPr>
      <w:r>
        <w:rPr>
          <w:rtl/>
          <w:cs/>
          <w:lang w:val="ar_AE" w:bidi="ar_AE"/>
        </w:rPr>
      </w:r>
      <w:r>
        <w:rPr>
          <w:b/>
          <w:rtl/>
          <w:cs/>
          <w:lang w:val="ar_AE" w:bidi="ar_AE"/>
        </w:rPr>
        <w:t>في المشهد الأول،</w:t>
      </w:r>
      <w:r>
        <w:rPr>
          <w:rtl/>
          <w:cs/>
          <w:lang w:val="ar_AE" w:bidi="ar_AE"/>
        </w:rPr>
        <w:t xml:space="preserve"> يصل يسوع إلى الشاطئ الشمالي لبحر الجليل، إلى قرية اسمها بيت صيدا. فيجلب الناس رجلًا أعمى ويطلبون من يسوع أن يشفيه. فيمسك يسوع بالرجل ويأخذه إلى خارج القرية.</w:t>
      </w:r>
    </w:p>
    <w:p>
      <w:pPr>
        <w:bidi/>
      </w:pPr>
      <w:r>
        <w:rPr>
          <w:rtl/>
          <w:cs/>
          <w:lang w:val="ar_AE" w:bidi="ar_AE"/>
        </w:rPr>
      </w:r>
      <w:r>
        <w:rPr>
          <w:b/>
          <w:rtl/>
          <w:cs/>
          <w:lang w:val="ar_AE" w:bidi="ar_AE"/>
        </w:rPr>
        <w:t>في المشهد الثاني،</w:t>
      </w:r>
      <w:r>
        <w:rPr>
          <w:rtl/>
          <w:cs/>
          <w:lang w:val="ar_AE" w:bidi="ar_AE"/>
        </w:rPr>
        <w:t xml:space="preserve"> يشفي يسوع الرجل ويقول له: "لا تدخُلِ القريةَ".</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الرجل الأعمى</w:t>
      </w:r>
    </w:p>
    <w:p>
      <w:pPr>
        <w:pStyle w:val="ListBullet"/>
        <w:bidi/>
        <w:spacing w:line="240" w:lineRule="auto"/>
        <w:ind w:left="720"/>
      </w:pPr>
      <w:r>
        <w:rPr>
          <w:rtl/>
          <w:cs/>
          <w:lang w:val="ar_AE" w:bidi="ar_AE"/>
        </w:rPr>
      </w:r>
      <w:r>
        <w:rPr>
          <w:rtl/>
          <w:cs/>
          <w:lang w:val="ar_AE" w:bidi="ar_AE"/>
        </w:rPr>
        <w:t>تلاميذ يسوع (مع أنهم غير مذكورين في القصة، إلا أنهم كانوا معه)</w:t>
      </w:r>
    </w:p>
    <w:p>
      <w:pPr>
        <w:pStyle w:val="ListBullet"/>
        <w:bidi/>
        <w:spacing w:line="240" w:lineRule="auto"/>
        <w:ind w:left="720"/>
      </w:pPr>
      <w:r>
        <w:rPr>
          <w:rtl/>
          <w:cs/>
          <w:lang w:val="ar_AE" w:bidi="ar_AE"/>
        </w:rPr>
      </w:r>
      <w:r>
        <w:rPr>
          <w:rtl/>
          <w:cs/>
          <w:lang w:val="ar_AE" w:bidi="ar_AE"/>
        </w:rPr>
        <w:t>أهل بيت صيدا</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في هذا المشهد، يصل يسوع إلى بيت صيدا. فيأتي الناس ومعهم رجل أعمى ويتوسلون إلى يسوع أن يلمسه ويشفيه. فيمسك يسوع بيد الرجل ويقوده إلى خارج القرية.</w:t>
      </w:r>
    </w:p>
    <w:p>
      <w:pPr>
        <w:bidi/>
      </w:pPr>
      <w:r>
        <w:rPr>
          <w:rtl/>
          <w:cs/>
          <w:lang w:val="ar_AE" w:bidi="ar_AE"/>
        </w:rPr>
      </w:r>
      <w:r>
        <w:rPr>
          <w:rtl/>
          <w:cs/>
          <w:lang w:val="ar_AE" w:bidi="ar_AE"/>
        </w:rPr>
        <w:t xml:space="preserve">في المشهد الثاني، يبدأ يسوع بالبصق في عيني الرجل، ثم يضع يديه على عينيه ويسأله: "هل أبصَرَ شَيئًا؟" </w:t>
      </w:r>
    </w:p>
    <w:p>
      <w:pPr>
        <w:bidi/>
      </w:pPr>
      <w:r>
        <w:rPr>
          <w:rtl/>
          <w:cs/>
          <w:lang w:val="ar_AE" w:bidi="ar_AE"/>
        </w:rPr>
      </w:r>
      <w:r>
        <w:rPr>
          <w:rtl/>
          <w:cs/>
          <w:lang w:val="ar_AE" w:bidi="ar_AE"/>
        </w:rPr>
        <w:t>فينظر الرجل حوله ويقول: "أُبصِرُ النّاسَ كأشجارٍ يَمشونَ". أي إنه يرى الناس مشوشة كأنها ظلال تتحرك، لكنه لا يرى تفاصيل وجوههم بوضوح.</w:t>
      </w:r>
    </w:p>
    <w:p>
      <w:pPr>
        <w:bidi/>
      </w:pPr>
      <w:r>
        <w:rPr>
          <w:rtl/>
          <w:cs/>
          <w:lang w:val="ar_AE" w:bidi="ar_AE"/>
        </w:rPr>
      </w:r>
      <w:r>
        <w:rPr>
          <w:rtl/>
          <w:cs/>
          <w:lang w:val="ar_AE" w:bidi="ar_AE"/>
        </w:rPr>
        <w:t>ثم يضع يسوع يديه مرة أخرى على عيني الرجل، وهذا يعني أن في المرة الأولى كان يسوع قد وضع يديه على عيني الأعمى. ثم تنفتح عينا الرجل فيرى رؤية واضحة ويُسترد بصره بالكامل. فيصرفه يسوع ويأمره ألا يرجع إلى القرية في طريق عودته إلى البيت.</w:t>
      </w:r>
    </w:p>
    <w:p>
      <w:pPr>
        <w:bidi/>
      </w:pPr>
      <w:r>
        <w:rPr>
          <w:rtl/>
          <w:cs/>
          <w:lang w:val="ar_AE" w:bidi="ar_AE"/>
        </w:rPr>
      </w:r>
      <w:r>
        <w:rPr>
          <w:rtl/>
          <w:cs/>
          <w:lang w:val="ar_AE" w:bidi="ar_AE"/>
        </w:rPr>
        <w:t>توقفوا وناقشوا: كيف تعبّرون في لغتكم عن رؤية الشخص من جديد؟ هل من الطبيعي أن تقولوا: "انفتحت عيناه" لتصفوا أنه عاد يبصر مجددًا؟ أوقِفوا هذا التسجيل هنا.</w:t>
      </w:r>
    </w:p>
    <w:p>
      <w:pPr>
        <w:bidi/>
      </w:pPr>
      <w:r>
        <w:rPr>
          <w:rtl/>
          <w:cs/>
          <w:lang w:val="ar_AE" w:bidi="ar_AE"/>
        </w:rPr>
      </w:r>
      <w:r>
        <w:rPr>
          <w:rtl/>
          <w:cs/>
          <w:lang w:val="ar_AE" w:bidi="ar_AE"/>
        </w:rPr>
        <w:t>والآن، يتعين على المجموعة رسم مشاهد المقطع وما يجري فيه من أحداث على لوحة، أو ترسم صورًا، أو أن تستخدم أشياء ملموسة للتصوير المرئي.</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 إلى نسخة صوتية من إنجيل مرقس ٨: ٢٢–٢٦ من الترجمة الأسهل فهمًا لك.</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مشهدين.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الرجل الأعمى</w:t>
      </w:r>
    </w:p>
    <w:p>
      <w:pPr>
        <w:pStyle w:val="ListBullet"/>
        <w:bidi/>
        <w:spacing w:line="240" w:lineRule="auto"/>
        <w:ind w:left="720"/>
      </w:pPr>
      <w:r>
        <w:rPr>
          <w:rtl/>
          <w:cs/>
          <w:lang w:val="ar_AE" w:bidi="ar_AE"/>
        </w:rPr>
      </w:r>
      <w:r>
        <w:rPr>
          <w:rtl/>
          <w:cs/>
          <w:lang w:val="ar_AE" w:bidi="ar_AE"/>
        </w:rPr>
        <w:t>تلاميذ يسوع (مع أنهم غير مذكورين في القصة، إلا أنهم كانوا معه)</w:t>
      </w:r>
    </w:p>
    <w:p>
      <w:pPr>
        <w:pStyle w:val="ListBullet"/>
        <w:bidi/>
        <w:spacing w:line="240" w:lineRule="auto"/>
        <w:ind w:left="720"/>
      </w:pPr>
      <w:r>
        <w:rPr>
          <w:rtl/>
          <w:cs/>
          <w:lang w:val="ar_AE" w:bidi="ar_AE"/>
        </w:rPr>
      </w:r>
      <w:r>
        <w:rPr>
          <w:rtl/>
          <w:cs/>
          <w:lang w:val="ar_AE" w:bidi="ar_AE"/>
        </w:rPr>
        <w:t>أهل بيت صيدا</w:t>
      </w:r>
    </w:p>
    <w:p>
      <w:pPr>
        <w:bidi/>
      </w:pPr>
      <w:r>
        <w:rPr>
          <w:rtl/>
          <w:cs/>
          <w:lang w:val="ar_AE" w:bidi="ar_AE"/>
        </w:rPr>
      </w:r>
      <w:r>
        <w:rPr>
          <w:rtl/>
          <w:cs/>
          <w:lang w:val="ar_AE" w:bidi="ar_AE"/>
        </w:rPr>
        <w:t>عليكم كمجموعة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 xml:space="preserve">أوقفوا سماع التسجيل الصوتي مؤقتًا هنا، ومثّلوا المقطع. </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وقوموا بتمثيل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في المشهد الأول، يصل يسوع وتلاميذه إلى بيت صيدا. فيحضر الناس رجل أعمى ويتوسلون إلى يسوع أن يلمسه ويشفيه. فيمسك يسوع بيد الرجل ويقوده إلى خارج القرية.</w:t>
      </w:r>
    </w:p>
    <w:p>
      <w:pPr>
        <w:bidi/>
      </w:pPr>
      <w:r>
        <w:rPr>
          <w:rtl/>
          <w:cs/>
          <w:lang w:val="ar_AE" w:bidi="ar_AE"/>
        </w:rPr>
      </w:r>
      <w:r>
        <w:rPr>
          <w:rtl/>
          <w:cs/>
          <w:lang w:val="ar_AE" w:bidi="ar_AE"/>
        </w:rPr>
        <w:t>أوقفوا التمثيل مؤقتًا. اسأل الشخص الذي يؤدي دور يسوع: "كيف تشعر؟" قد تسمع عبارات مثل: "أنا أشفق على هذا الرجل الأعمى،" أو "أنا أخذت هذا الرجل بعيدًا عن الناس لأنهم يريدون فقط أن يروا معجزة، لكن أنا أريد أن أشفيه." اسأل الشخص الذي يؤدي دور الرجل الأعمى: "كيف تشعر؟" قد تسمع عبارات مثل: "أنا متحير، لا أعرف ما يحدث" أو "أنا سمعت أن يسوع يشفي الناس. وأنا أرجو أن يسوع يستطيع أن يشفيني." واصلوا تمثيل الدراما.</w:t>
      </w:r>
    </w:p>
    <w:p>
      <w:pPr>
        <w:bidi/>
      </w:pPr>
      <w:r>
        <w:rPr>
          <w:rtl/>
          <w:cs/>
          <w:lang w:val="ar_AE" w:bidi="ar_AE"/>
        </w:rPr>
      </w:r>
      <w:r>
        <w:rPr>
          <w:rtl/>
          <w:cs/>
          <w:lang w:val="ar_AE" w:bidi="ar_AE"/>
        </w:rPr>
        <w:t>في المشهد الثاني، يتفل يسوع في عيني الرجل، ويضع يديه عليهما. ثم يسأل يسوع الرجل: "هل تستطيع أن ترى شيئًا الآن؟"</w:t>
      </w:r>
    </w:p>
    <w:p>
      <w:pPr>
        <w:bidi/>
      </w:pPr>
      <w:r>
        <w:rPr>
          <w:rtl/>
          <w:cs/>
          <w:lang w:val="ar_AE" w:bidi="ar_AE"/>
        </w:rPr>
      </w:r>
      <w:r>
        <w:rPr>
          <w:rtl/>
          <w:cs/>
          <w:lang w:val="ar_AE" w:bidi="ar_AE"/>
        </w:rPr>
        <w:t>فينظر الرجل حوله ويقول: "نعم، أرى الناس، ولكني لا أراهم بوضوح، فهم يبدون كأشجار تمشي" ثم يضع يسوع يديه على عيني الرجل مرة ثانية. فتنفتح عينا الرجل. وأصبح يستطيع أن يرى بوضوح.</w:t>
      </w:r>
    </w:p>
    <w:p>
      <w:pPr>
        <w:bidi/>
      </w:pPr>
      <w:r>
        <w:rPr>
          <w:rtl/>
          <w:cs/>
          <w:lang w:val="ar_AE" w:bidi="ar_AE"/>
        </w:rPr>
      </w:r>
      <w:r>
        <w:rPr>
          <w:rtl/>
          <w:cs/>
          <w:lang w:val="ar_AE" w:bidi="ar_AE"/>
        </w:rPr>
        <w:t>أوقفوا التمثيل مؤقتًا. اسأل الشخص الذي يؤدي دور الرجل الأعمى: "كيف تشعر؟" قد تسمع عبارات مثل: "أنا مرتاح. لقد ظننت أنني لن أشفي إلا جزئيًا، ولكني الآن شُفيت تمامًا" أو "أنا فرح جدًا. يمكنني أن أرى مرة أخرى. هذا أمر رائع. ولن أضطر أن يقودني أحد بعد ذلك. فأنا قادر أن أكون مستقلًا!" واصلوا تمثيل الدراما.</w:t>
      </w:r>
    </w:p>
    <w:p>
      <w:pPr>
        <w:bidi/>
      </w:pPr>
      <w:r>
        <w:rPr>
          <w:rtl/>
          <w:cs/>
          <w:lang w:val="ar_AE" w:bidi="ar_AE"/>
        </w:rPr>
      </w:r>
      <w:r>
        <w:rPr>
          <w:rtl/>
          <w:cs/>
          <w:lang w:val="ar_AE" w:bidi="ar_AE"/>
        </w:rPr>
        <w:t>الرجل قد استعاد بصره تمامًا، ويرى كل شيء بوضوح. فيرسله يسوع قائلًا: "لا ترجع إلى القرية في طريقك إلى البيت."</w:t>
      </w:r>
    </w:p>
    <w:p>
      <w:pPr>
        <w:bidi/>
      </w:pPr>
      <w:r>
        <w:rPr>
          <w:rtl/>
          <w:cs/>
          <w:lang w:val="ar_AE" w:bidi="ar_AE"/>
        </w:rPr>
      </w:r>
      <w:r>
        <w:rPr>
          <w:rtl/>
          <w:cs/>
          <w:lang w:val="ar_AE" w:bidi="ar_AE"/>
        </w:rPr>
        <w:t>في نهاية التمثيل، اسأل الشخص الذي يؤدي دور يسوع، "كيف تشعر؟" أو "لماذا قلت ذلك للرجل؟" قد تسمع عبارات مثل: "أنا سعيد لأجل الرجل،" أو "أنا لا أريده أن يعود إلى القرية لأنني لا أريد إذاعة خبر هذه المعجزة،" أو "أنا لا أريد أن يرى الناس المعجزة ثم فقط يطلبون أن يروا المزيد من المعجزات، كما فعل الفريسيون في القصة السابقة." اسأل الأشخاص الذين يؤدون دور التلاميذ، "كيف تشعرون الآن؟" قد تسمع: "أنا مندهش. أنا لا أعرف كيف يفعل يسوع هذه الأمور. هذا الرجل لم يكن يستطيع أن يرى لكنه الآن يستطيع أن يرى بوضوح. من أين جاءت هذه القوة التي ليسوع؟" اسأل الأشخاص الذين يؤدون دور الجمع: "كيف تشعرون؟" قد تسمع: "أنا محبط للغاية. فقد كنت أريد أن أرى يسوع يصنع هذه المعجزة. وأنا أردت أن أرى كيف يفعل يسوع هذه الأمور." أو: "أنا سعيد من أجل صديقي. فهو يستطيع أن يرى الآن. ويمكنه أن يسترد حياته ويعمل مرة أخرى." أو: "لماذا أرسله يسوع إلى بيته دون أن يسمح لنا أن نرى صديقنا؟ أنا لا أفهم لماذا أخذه يسوع جانبًا. لكن أنا سعيد لأنه يستطيع أن يرى مرة أخرى. يسوع شخص قوي، وأنا أريد أن أعرف المزيد عن يسوع."</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وجاءوا إلى </w:t>
      </w:r>
      <w:hyperlink r:id="rId91">
        <w:r>
          <w:rPr>
            <w:rtl/>
            <w:cs/>
            <w:lang w:val="ar_AE" w:bidi="ar_AE"/>
          </w:rPr>
          <w:rPr>
            <w:color w:val="0000EE"/>
            <w:u w:val="single"/>
          </w:rPr>
          <w:t>بيت صيدا</w:t>
        </w:r>
      </w:hyperlink>
      <w:r>
        <w:rPr>
          <w:rtl/>
          <w:cs/>
          <w:lang w:val="ar_AE" w:bidi="ar_AE"/>
        </w:rPr>
        <w:t xml:space="preserve"> وجاء بعض الناس برجل أعمى وتوسلوا إلى يسوع أن يلمسه. جاء يسوع وتلاميذه إلى </w:t>
      </w:r>
      <w:r>
        <w:rPr>
          <w:b/>
          <w:rtl/>
          <w:cs/>
          <w:lang w:val="ar_AE" w:bidi="ar_AE"/>
        </w:rPr>
        <w:t>بيت صيدا</w:t>
      </w:r>
      <w:r>
        <w:rPr>
          <w:rtl/>
          <w:cs/>
          <w:lang w:val="ar_AE" w:bidi="ar_AE"/>
        </w:rPr>
        <w:t>، التي كانت قرية يسكن فيها اليهود وغير اليهود. تشير بعض الترجمات إلى أن التلاميذ كانوا مع يسوع. وتعني كلمة "هم" أن يسوع والتلاميذ هم الذين جاءوا إلى بيت صيدا.</w:t>
      </w:r>
    </w:p>
    <w:p>
      <w:pPr>
        <w:bidi/>
      </w:pPr>
      <w:r>
        <w:rPr>
          <w:rtl/>
          <w:cs/>
          <w:lang w:val="ar_AE" w:bidi="ar_AE"/>
        </w:rPr>
      </w:r>
      <w:r>
        <w:rPr>
          <w:rtl/>
          <w:cs/>
          <w:lang w:val="ar_AE" w:bidi="ar_AE"/>
        </w:rPr>
        <w:t xml:space="preserve">لم يطلب الناس من يسوع تحديدًا أن </w:t>
      </w:r>
      <w:hyperlink r:id="rId71">
        <w:r>
          <w:rPr>
            <w:rtl/>
            <w:cs/>
            <w:lang w:val="ar_AE" w:bidi="ar_AE"/>
          </w:rPr>
          <w:rPr>
            <w:color w:val="0000EE"/>
            <w:u w:val="single"/>
          </w:rPr>
          <w:t>يشفي</w:t>
        </w:r>
      </w:hyperlink>
      <w:r>
        <w:rPr>
          <w:rtl/>
          <w:cs/>
          <w:lang w:val="ar_AE" w:bidi="ar_AE"/>
        </w:rPr>
        <w:t xml:space="preserve"> الرجل، لكنهم طلبوا منه أن </w:t>
      </w:r>
      <w:r>
        <w:rPr>
          <w:b/>
          <w:rtl/>
          <w:cs/>
          <w:lang w:val="ar_AE" w:bidi="ar_AE"/>
        </w:rPr>
        <w:t>يلمسه</w:t>
      </w:r>
      <w:r>
        <w:rPr>
          <w:rtl/>
          <w:cs/>
          <w:lang w:val="ar_AE" w:bidi="ar_AE"/>
        </w:rPr>
        <w:t>. وفي تلك الأيام، كانت هذه طريقة لطلب البركة والشفاء. إذا احتجت أن تقول: "توسلوا إلى يسوع أن يلمسه ويشفيه،" يمكنك أن تقول ذلك.</w:t>
      </w:r>
    </w:p>
    <w:p>
      <w:pPr>
        <w:bidi/>
      </w:pPr>
      <w:r>
        <w:rPr>
          <w:rtl/>
          <w:cs/>
          <w:lang w:val="ar_AE" w:bidi="ar_AE"/>
        </w:rPr>
      </w:r>
      <w:r>
        <w:rPr>
          <w:b/>
          <w:rtl/>
          <w:cs/>
          <w:lang w:val="ar_AE" w:bidi="ar_AE"/>
        </w:rPr>
        <w:t>فانفتحت عيني</w:t>
      </w:r>
      <w:r>
        <w:rPr>
          <w:rtl/>
          <w:cs/>
          <w:lang w:val="ar_AE" w:bidi="ar_AE"/>
        </w:rPr>
        <w:t xml:space="preserve"> الرجل. لم تنفتح عينيه جسديًا لأنهما كانتا مفتوحتين بالفعل، لكنهما لم تتمكنا من الرؤية. تعني هذه العبارة أنه استطاع أن يرى مرة أخرى بشكلٍ تام. وتقول بعض الترجمات إن الرجل حَدّق، في حين تقول ترجمات أخرى إنه نظر بانتباه. كل هذه التعبيرات هي طرق لقول أن الرجل كان يستطيع أن يرى بشكلٍ تام.</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8:27–30</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في هذه الخطوة، استمع إلى مرقس 8: 27–30 وضعها في قلبك.</w:t>
      </w:r>
    </w:p>
    <w:p>
      <w:pPr>
        <w:bidi/>
      </w:pPr>
      <w:r>
        <w:rPr>
          <w:rtl/>
          <w:cs/>
          <w:lang w:val="ar_AE" w:bidi="ar_AE"/>
        </w:rPr>
      </w:r>
      <w:r>
        <w:rPr>
          <w:rtl/>
          <w:cs/>
          <w:lang w:val="ar_AE" w:bidi="ar_AE"/>
        </w:rPr>
        <w:t>استمع إلى نسخة صوتية من مرقس 8: 27–30 ثلاث مرات من ثلاث ترجمات صوتية مختلفة، إن أمكن. ثم كمجموعة قوموا بمناقشة الأسئلة التالية:</w:t>
      </w:r>
    </w:p>
    <w:p>
      <w:pPr>
        <w:pStyle w:val="ListNumber"/>
        <w:numPr>
          <w:ilvl w:val="0"/>
          <w:numId w:val="41"/>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 في هذا المقطع؟</w:t>
      </w:r>
    </w:p>
    <w:p>
      <w:pPr>
        <w:pStyle w:val="ListNumber"/>
        <w:bidi/>
        <w:spacing w:line="240" w:lineRule="auto"/>
        <w:ind w:left="720"/>
      </w:pPr>
      <w:r>
        <w:rPr>
          <w:rtl/>
          <w:cs/>
          <w:lang w:val="ar_AE" w:bidi="ar_AE"/>
        </w:rPr>
      </w:r>
      <w:r>
        <w:rPr>
          <w:rtl/>
          <w:cs/>
          <w:lang w:val="ar_AE" w:bidi="ar_AE"/>
        </w:rPr>
        <w:t>ماذا يخبرنا هذا المقطع عن الله أو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غادر يسوع وتلاميذه بيت صيدا على بحر الجليل وسافروا 40 كيلومترًا إلى المنطقة المحيطة بمدينة قيصرية فيلبس، وربما كانوا قد أقاموا في القرى القريبة من المدينة. نحن لا نعرف كم مضى من الوقت بعد أن شفى يسوع الرجل الأعمى. هنا، نتقابل مع رواية سردية عن رحلتهم إلى قيصرية فيلبس.</w:t>
      </w:r>
    </w:p>
    <w:p>
      <w:pPr>
        <w:bidi/>
      </w:pPr>
      <w:r>
        <w:rPr>
          <w:rtl/>
          <w:cs/>
          <w:lang w:val="ar_AE" w:bidi="ar_AE"/>
        </w:rPr>
      </w:r>
      <w:r>
        <w:rPr>
          <w:rtl/>
          <w:cs/>
          <w:lang w:val="ar_AE" w:bidi="ar_AE"/>
        </w:rPr>
        <w:t>توقّف هنا وأعرض على فريق الترجمة الخاص بك خريطة بحر الجليل التي تشمل بيت صيدا والمدينة الشمالية، وقيصرية فيلبس. أوقِفوا سماع التسجيل الصوتي هنا.</w:t>
      </w:r>
    </w:p>
    <w:p>
      <w:pPr>
        <w:bidi/>
      </w:pPr>
      <w:r>
        <w:rPr>
          <w:rtl/>
          <w:cs/>
          <w:lang w:val="ar_AE" w:bidi="ar_AE"/>
        </w:rPr>
      </w:r>
      <w:r>
        <w:rPr>
          <w:rtl/>
          <w:cs/>
          <w:lang w:val="ar_AE" w:bidi="ar_AE"/>
        </w:rPr>
        <w:t>كانت قيصرية فيلبس في منطقة بها معبد مكرَّس للإله اليوناني (من بلاد اليونان) الذي يُدعى "بان." قام الرومان بغزو هذه المنطقة لاحقًا، وبنوا مدينة وسمّوها باسم قيصر، أو ملك الرومان. وكان هذا مكانًا يرى فيه الناس ملك الرومان كسيّد عليهم، وكادوا يعبدونه. لقد كان هذا مكانًا مناسبًا جدًا ليتحدث يسوع مع تلاميذه عن هويته الحقيقية وعن سبب مجيئه.</w:t>
      </w:r>
    </w:p>
    <w:p>
      <w:pPr>
        <w:bidi/>
      </w:pPr>
      <w:r>
        <w:rPr>
          <w:rtl/>
          <w:cs/>
          <w:lang w:val="ar_AE" w:bidi="ar_AE"/>
        </w:rPr>
      </w:r>
      <w:r>
        <w:rPr>
          <w:rtl/>
          <w:cs/>
          <w:lang w:val="ar_AE" w:bidi="ar_AE"/>
        </w:rPr>
        <w:t>كان معظم التلاميذ يسألون معلّميهم الدينيين أسئلة، لكن يسوع كان معلّمًا مختلفًا، لقد كان هو الذي يطرح الأسئلة على تلاميذه. سأل يسوع تلاميذه عمّا يظن الناس أنه هو، ولم يكن يسألهم عن اسمه، بل عن طبيعة الشخص الذي يرونه والهدف من وجوده. لقد أظهرت أجوبتهم أن الجموع ما زالوا لا يعرفون من هو حقًا، فقال بعضهم: «يوحنا المعمدان.» ويوحنا المعمدان كان ابن عمومة يسوع، وهو من كان يكرز في البرية ويدعو الناس للتوبة والرجوع إلى الله. لقد عمّد يوحنا يسوع في نهر الأردن، وبعدها قام الملك بقتل يوحنا. لقد اعتقد البعض أن يسوع هو يوحنا المعمدان وقد قام من الأموات، وآخرون قالوا إنه إيليا. كان إيليا نبيًّا مشهورًا صنع معجزات كثيرة، وكانت هناك نبوة مفادها أن إيليا سيعود يومًا ما، فظن البعض أنه ربما يكون يسوع هو إيليا. لقد افترض الناس أن يسوع هو نبي ما، لأنه كان يعلّم ويصنع معجزات مثل الأنبياء.</w:t>
      </w:r>
    </w:p>
    <w:p>
      <w:pPr>
        <w:bidi/>
      </w:pPr>
      <w:r>
        <w:rPr>
          <w:rtl/>
          <w:cs/>
          <w:lang w:val="ar_AE" w:bidi="ar_AE"/>
        </w:rPr>
      </w:r>
      <w:r>
        <w:rPr>
          <w:rtl/>
          <w:cs/>
          <w:lang w:val="ar_AE" w:bidi="ar_AE"/>
        </w:rPr>
        <w:t>ثم اراد يسوع أن يعرف كيف يفكّر تلاميذه فيه. وهنا، يضع يسوع ما يظنه الناس عنه في مقابل ما يظنه تلاميذه عنه، إذ قال لهم بقوة: «</w:t>
      </w:r>
      <w:r>
        <w:rPr>
          <w:i/>
          <w:rtl/>
          <w:cs/>
          <w:lang w:val="ar_AE" w:bidi="ar_AE"/>
        </w:rPr>
        <w:t>وأنتم</w:t>
      </w:r>
      <w:r>
        <w:rPr>
          <w:rtl/>
          <w:cs/>
          <w:lang w:val="ar_AE" w:bidi="ar_AE"/>
        </w:rPr>
        <w:t xml:space="preserve"> من تقولون أني أنا؟» فأجاب بطرس - وقد كان بطرس يتصرف كقائد بين التلاميذ - وقال ليسوع: "أنت هو المسيا" أو "أَنْتَ الْمَسِيحُ!" كان داود ملكًا مهمًا في العهد القديم، وقد وعد الله أن واحدًا من نسل داود سيملك على إسرائيل إلى الأبد. وعندما لم يكن للشعب ملك، تنبأ الأنبياء بأن الله سيمسح أو يعيّن شخصًا ليأتي ويأخذ مكان ملك داود ويصنع معجزات عظيمة كثيرة، وكان هذا الملك سيُدعَى «المسيَّا» أو «المسيح». وكلمة «المسيَّا» و«المسيح» هما نفس اللقب بلغتين مختلفتين. في تلك الأيام، كانوا يمسحون الناس بالزيت ليُظهِروا أنهم مكرَّسون لله. ولأن المسيَّا هو شخص مكرَّس لله ومميز، لذلك فهو مُمَسوح.</w:t>
      </w:r>
    </w:p>
    <w:p>
      <w:pPr>
        <w:bidi/>
      </w:pPr>
      <w:r>
        <w:rPr>
          <w:rtl/>
          <w:cs/>
          <w:lang w:val="ar_AE" w:bidi="ar_AE"/>
        </w:rPr>
      </w:r>
      <w:r>
        <w:rPr>
          <w:rtl/>
          <w:cs/>
          <w:lang w:val="ar_AE" w:bidi="ar_AE"/>
        </w:rPr>
        <w:t>توقّفوا وناقشوا: كلمة «المسيَّا» وكلمة «المسيح» هما لقبان استُخدما في العهد الجديد كله، واستُخدمت كلمة «المسيَّا» أيضًا في نبوءات العهد القديم. ناقشوا كمجموعة كيف ستنطقون هذا اللقب. أوقِفوا سماع التسجيل الصوتي هنا.</w:t>
      </w:r>
    </w:p>
    <w:p>
      <w:pPr>
        <w:bidi/>
      </w:pPr>
      <w:r>
        <w:rPr>
          <w:rtl/>
          <w:cs/>
          <w:lang w:val="ar_AE" w:bidi="ar_AE"/>
        </w:rPr>
      </w:r>
      <w:r>
        <w:rPr>
          <w:rtl/>
          <w:cs/>
          <w:lang w:val="ar_AE" w:bidi="ar_AE"/>
        </w:rPr>
        <w:t>حذّر يسوع تلاميذه من أن يقولوا لأحد إنه هو المسيَّا. كان الناس يتوقعون أن المسيَّا سيصبح ملكًا مثل سائر الملوك، لكن يسوع كان سيفعل شيئًا مختلفًا، ولم يُرِد أن يعلن نفسه علنًا كمسيَّا في ذلك الوقت، بينما الناس كانوا يتوقعون شيئًا آخر مختلفًا.</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نسخة صوتية من إنجيل مرقس ٨: ٢٧–٣٠ من الترجمة الأسهل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يقوم الفريق بتصوير هذا المقطع بصرياً.</w:t>
      </w:r>
    </w:p>
    <w:p>
      <w:pPr>
        <w:bidi/>
      </w:pPr>
      <w:r>
        <w:rPr>
          <w:rtl/>
          <w:cs/>
          <w:lang w:val="ar_AE" w:bidi="ar_AE"/>
        </w:rPr>
      </w:r>
      <w:r>
        <w:rPr>
          <w:rtl/>
          <w:cs/>
          <w:lang w:val="ar_AE" w:bidi="ar_AE"/>
        </w:rPr>
        <w:t>يحتوي هذا المقطع على مشهد واحد.</w:t>
      </w:r>
    </w:p>
    <w:p>
      <w:pPr>
        <w:bidi/>
      </w:pPr>
      <w:r>
        <w:rPr>
          <w:rtl/>
          <w:cs/>
          <w:lang w:val="ar_AE" w:bidi="ar_AE"/>
        </w:rPr>
      </w:r>
      <w:r>
        <w:rPr>
          <w:b/>
          <w:rtl/>
          <w:cs/>
          <w:lang w:val="ar_AE" w:bidi="ar_AE"/>
        </w:rPr>
        <w:t>في هذا المشهد،</w:t>
      </w:r>
      <w:r>
        <w:rPr>
          <w:rtl/>
          <w:cs/>
          <w:lang w:val="ar_AE" w:bidi="ar_AE"/>
        </w:rPr>
        <w:t xml:space="preserve"> يمشي يسوع وتلاميذه نحو قيصرية فيلبس. ويتحدث يسوع مع تلاميذه عن رأي الناس في هويته، فيجيبه بطرس ويقول إن يسوع هو المسيا. فيحذرهم يسوع ألا يخبروا أحدًا عنه.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w:t>
      </w:r>
    </w:p>
    <w:p>
      <w:pPr>
        <w:pStyle w:val="ListBullet"/>
        <w:bidi/>
        <w:spacing w:line="240" w:lineRule="auto"/>
        <w:ind w:left="720"/>
      </w:pPr>
      <w:r>
        <w:rPr>
          <w:rtl/>
          <w:cs/>
          <w:lang w:val="ar_AE" w:bidi="ar_AE"/>
        </w:rPr>
      </w:r>
      <w:r>
        <w:rPr>
          <w:rtl/>
          <w:cs/>
          <w:lang w:val="ar_AE" w:bidi="ar_AE"/>
        </w:rPr>
        <w:t>بطرس (أحد تلاميذ يسوع)</w:t>
      </w:r>
    </w:p>
    <w:p>
      <w:pPr>
        <w:pStyle w:val="ListBullet"/>
        <w:bidi/>
        <w:spacing w:line="240" w:lineRule="auto"/>
        <w:ind w:left="720"/>
      </w:pPr>
      <w:r>
        <w:rPr>
          <w:rtl/>
          <w:cs/>
          <w:lang w:val="ar_AE" w:bidi="ar_AE"/>
        </w:rPr>
      </w:r>
      <w:r>
        <w:rPr>
          <w:rtl/>
          <w:cs/>
          <w:lang w:val="ar_AE" w:bidi="ar_AE"/>
        </w:rPr>
        <w:t>يوحنا المعمدان (مذكور في النص)</w:t>
      </w:r>
    </w:p>
    <w:p>
      <w:pPr>
        <w:pStyle w:val="ListBullet"/>
        <w:bidi/>
        <w:spacing w:line="240" w:lineRule="auto"/>
        <w:ind w:left="720"/>
      </w:pPr>
      <w:r>
        <w:rPr>
          <w:rtl/>
          <w:cs/>
          <w:lang w:val="ar_AE" w:bidi="ar_AE"/>
        </w:rPr>
      </w:r>
      <w:r>
        <w:rPr>
          <w:rtl/>
          <w:cs/>
          <w:lang w:val="ar_AE" w:bidi="ar_AE"/>
        </w:rPr>
        <w:t>إيليا والأنبياء الآخرون (مذكورون أيضًا)</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بعد أن يغادر يسوع قرية بيت صيدا على الشاطئ الشمالي لبحر الجليل، يبدأ هو وتلاميذه في السير شمالًا نحو المرتفعات الجبلية في طريقهم إلى قيصرية فيلبس. ويمشي يسوع مع تلاميذه وحدهم، إذ لا توجد جموع معهم في هذا الوقت.</w:t>
      </w:r>
    </w:p>
    <w:p>
      <w:pPr>
        <w:bidi/>
      </w:pPr>
      <w:r>
        <w:rPr>
          <w:rtl/>
          <w:cs/>
          <w:lang w:val="ar_AE" w:bidi="ar_AE"/>
        </w:rPr>
      </w:r>
      <w:r>
        <w:rPr>
          <w:rtl/>
          <w:cs/>
          <w:lang w:val="ar_AE" w:bidi="ar_AE"/>
        </w:rPr>
        <w:t>وأثناء سيرهم، يسأل يسوع: "مَنْ يقولُ النّاسُ إنّي أنا؟"</w:t>
      </w:r>
    </w:p>
    <w:p>
      <w:pPr>
        <w:bidi/>
      </w:pPr>
      <w:r>
        <w:rPr>
          <w:rtl/>
          <w:cs/>
          <w:lang w:val="ar_AE" w:bidi="ar_AE"/>
        </w:rPr>
      </w:r>
      <w:r>
        <w:rPr>
          <w:rtl/>
          <w:cs/>
          <w:lang w:val="ar_AE" w:bidi="ar_AE"/>
        </w:rPr>
        <w:t>فيجيب التلاميذ: بعضهم يقول إنك إيليا أو أحد الأنبياء، والبعض الآخر يقول إنك يوحنا المعمدان.</w:t>
      </w:r>
    </w:p>
    <w:p>
      <w:pPr>
        <w:bidi/>
      </w:pPr>
      <w:r>
        <w:rPr>
          <w:rtl/>
          <w:cs/>
          <w:lang w:val="ar_AE" w:bidi="ar_AE"/>
        </w:rPr>
      </w:r>
      <w:r>
        <w:rPr>
          <w:rtl/>
          <w:cs/>
          <w:lang w:val="ar_AE" w:bidi="ar_AE"/>
        </w:rPr>
        <w:t>ثم يسألهم يسوع: "وأنتُمْ، مَنْ تقولونَ إنّي أنا؟"</w:t>
      </w:r>
    </w:p>
    <w:p>
      <w:pPr>
        <w:bidi/>
      </w:pPr>
      <w:r>
        <w:rPr>
          <w:rtl/>
          <w:cs/>
          <w:lang w:val="ar_AE" w:bidi="ar_AE"/>
        </w:rPr>
      </w:r>
      <w:r>
        <w:rPr>
          <w:rtl/>
          <w:cs/>
          <w:lang w:val="ar_AE" w:bidi="ar_AE"/>
        </w:rPr>
        <w:t>فيجيبه بطرس: "أنتَ المَسيحُ!" أي الشخص الذي ينتظرونه. فيحذرهم يسوع ألا يخبروا أحدًا أنه هو المسيا.</w:t>
      </w:r>
    </w:p>
    <w:p>
      <w:pPr>
        <w:bidi/>
      </w:pPr>
      <w:r>
        <w:rPr>
          <w:rtl/>
          <w:cs/>
          <w:lang w:val="ar_AE" w:bidi="ar_AE"/>
        </w:rPr>
      </w:r>
      <w:r>
        <w:rPr>
          <w:rtl/>
          <w:cs/>
          <w:lang w:val="ar_AE" w:bidi="ar_AE"/>
        </w:rPr>
        <w:t>والآن، يتعين على المجموعة رسم مشاهد المقطع وما يجري فيه من أحداث على لوحة، أو ترسم صورًا، أو أن تستخدم أشياء ملموسة للتصوير المرئي.</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 إلى نسخة صوتية من إنجيل مرقس ٨: ٢٧–٣٠ من الترجمة الأسهل فهمًا لك.</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مشهد واحد.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w:t>
      </w:r>
    </w:p>
    <w:p>
      <w:pPr>
        <w:pStyle w:val="ListBullet"/>
        <w:bidi/>
        <w:spacing w:line="240" w:lineRule="auto"/>
        <w:ind w:left="720"/>
      </w:pPr>
      <w:r>
        <w:rPr>
          <w:rtl/>
          <w:cs/>
          <w:lang w:val="ar_AE" w:bidi="ar_AE"/>
        </w:rPr>
      </w:r>
      <w:r>
        <w:rPr>
          <w:rtl/>
          <w:cs/>
          <w:lang w:val="ar_AE" w:bidi="ar_AE"/>
        </w:rPr>
        <w:t>بطرس (أحد تلاميذ يسوع)</w:t>
      </w:r>
    </w:p>
    <w:p>
      <w:pPr>
        <w:pStyle w:val="ListBullet"/>
        <w:bidi/>
        <w:spacing w:line="240" w:lineRule="auto"/>
        <w:ind w:left="720"/>
      </w:pPr>
      <w:r>
        <w:rPr>
          <w:rtl/>
          <w:cs/>
          <w:lang w:val="ar_AE" w:bidi="ar_AE"/>
        </w:rPr>
      </w:r>
      <w:r>
        <w:rPr>
          <w:rtl/>
          <w:cs/>
          <w:lang w:val="ar_AE" w:bidi="ar_AE"/>
        </w:rPr>
        <w:t>يوحنا المعمدان (ذُكِرَ في النص)</w:t>
      </w:r>
    </w:p>
    <w:p>
      <w:pPr>
        <w:pStyle w:val="ListBullet"/>
        <w:bidi/>
        <w:spacing w:line="240" w:lineRule="auto"/>
        <w:ind w:left="720"/>
      </w:pPr>
      <w:r>
        <w:rPr>
          <w:rtl/>
          <w:cs/>
          <w:lang w:val="ar_AE" w:bidi="ar_AE"/>
        </w:rPr>
      </w:r>
      <w:r>
        <w:rPr>
          <w:rtl/>
          <w:cs/>
          <w:lang w:val="ar_AE" w:bidi="ar_AE"/>
        </w:rPr>
        <w:t>إيليا والأنبياء الآخرون (مذكورون أيضًا)</w:t>
      </w:r>
    </w:p>
    <w:p>
      <w:pPr>
        <w:bidi/>
      </w:pPr>
      <w:r>
        <w:rPr>
          <w:rtl/>
          <w:cs/>
          <w:lang w:val="ar_AE" w:bidi="ar_AE"/>
        </w:rPr>
      </w:r>
      <w:r>
        <w:rPr>
          <w:rtl/>
          <w:cs/>
          <w:lang w:val="ar_AE" w:bidi="ar_AE"/>
        </w:rPr>
        <w:t>عليكم كمجموعة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يسير يسوع وتلاميذه نحو الشمال إلى قيصرية فيلبس، والتي تقع في مرتفعات أعلى. وبينما يسيرون، يسأل يسوع التلاميذ بعض الأسئلة. فيسأل يسوع: "من يقول الناس إني أنا؟"</w:t>
      </w:r>
    </w:p>
    <w:p>
      <w:pPr>
        <w:bidi/>
      </w:pPr>
      <w:r>
        <w:rPr>
          <w:rtl/>
          <w:cs/>
          <w:lang w:val="ar_AE" w:bidi="ar_AE"/>
        </w:rPr>
      </w:r>
      <w:r>
        <w:rPr>
          <w:rtl/>
          <w:cs/>
          <w:lang w:val="ar_AE" w:bidi="ar_AE"/>
        </w:rPr>
        <w:t xml:space="preserve">يجيب التلاميذ: "حسنًا، يقول البعض إنك يوحنا المعمدان، والبعض يقولون إيليا، وآخرون يقولون إنك واحد من الأنبياء." </w:t>
      </w:r>
    </w:p>
    <w:p>
      <w:pPr>
        <w:bidi/>
      </w:pPr>
      <w:r>
        <w:rPr>
          <w:rtl/>
          <w:cs/>
          <w:lang w:val="ar_AE" w:bidi="ar_AE"/>
        </w:rPr>
      </w:r>
      <w:r>
        <w:rPr>
          <w:rtl/>
          <w:cs/>
          <w:lang w:val="ar_AE" w:bidi="ar_AE"/>
        </w:rPr>
        <w:t>أوقفوا التمثيل: اسأل الأشخاص الذين يؤدون دور التلاميذ: "كيف تشعرون؟" قد تسمع عبارات مثل: "نحن نتساءل لماذا طرح يسوع هذا السؤال" أو "نحن نتساءل عما إذا كان يسوع سيشرح لنا من يكون" أو "البعض منا يعتقد بأن يسوع هو إيليا، أو نبي آخر. فالبعض منا ليس متأكدًا بعد من هو يسوع". واصلوا تمثيل الدراما.</w:t>
      </w:r>
    </w:p>
    <w:p>
      <w:pPr>
        <w:bidi/>
      </w:pPr>
      <w:r>
        <w:rPr>
          <w:rtl/>
          <w:cs/>
          <w:lang w:val="ar_AE" w:bidi="ar_AE"/>
        </w:rPr>
      </w:r>
      <w:r>
        <w:rPr>
          <w:rtl/>
          <w:cs/>
          <w:lang w:val="ar_AE" w:bidi="ar_AE"/>
        </w:rPr>
        <w:t>ثم يسأل يسوع التلاميذ: "وأنتم من تقولون إني أنا؟"</w:t>
      </w:r>
    </w:p>
    <w:p>
      <w:pPr>
        <w:bidi/>
      </w:pPr>
      <w:r>
        <w:rPr>
          <w:rtl/>
          <w:cs/>
          <w:lang w:val="ar_AE" w:bidi="ar_AE"/>
        </w:rPr>
      </w:r>
      <w:r>
        <w:rPr>
          <w:rtl/>
          <w:cs/>
          <w:lang w:val="ar_AE" w:bidi="ar_AE"/>
        </w:rPr>
        <w:t>فيجيبه بطرس: "أنت المسيَّا".</w:t>
      </w:r>
    </w:p>
    <w:p>
      <w:pPr>
        <w:bidi/>
      </w:pPr>
      <w:r>
        <w:rPr>
          <w:rtl/>
          <w:cs/>
          <w:lang w:val="ar_AE" w:bidi="ar_AE"/>
        </w:rPr>
      </w:r>
      <w:r>
        <w:rPr>
          <w:rtl/>
          <w:cs/>
          <w:lang w:val="ar_AE" w:bidi="ar_AE"/>
        </w:rPr>
        <w:t>أوقفوا التمثيل: اسأل الشخص الذي يؤدي دور بطرس: "كيف تشعر؟" قد تسمع عبارات مثل: "أنا متأكد من أن يسوع هو الشخص الذي كنا ننتظره" أو "أنا في انتظار يسوع ليقول أنه هو المسيا حقًا. سيصبح المسيا ملكًا لنا ويأخذنا بعيدًا (يحررنا) عن روما. فأنا أؤمن بأن يسوع سيفعل هذا". أو: "لم أفكر حقًا في الأمر حتى سأل يسوع فجاءتني هذه الإجابة للتو. لكن الآن وأنا أفكر في الأمر، فأنا أعتقد بالفعل أن يسوع هو المسيا". اسأل الأشخاص الذين يؤدون دور التلاميذ الآخرين: "كيف تشعرون عندما تسمعون بطرس يقول أن يسوع هو المسيا؟" قد تسمع أحدهم يقول "لا يفكر بطرس دائمًا قبل أن يجيب. هل يمكن أن يصبح يسوع حقًا الملك الذي كنا ننتظره؟ إن يسوع دائمًا يبتعد عن الناس عندما يحاولون جعله ملكًا. فأنا لست متأكدًا من أن يسوع هو المسيا الذي كنا ننتظره". واصلوا تمثيل الدراما.</w:t>
      </w:r>
    </w:p>
    <w:p>
      <w:pPr>
        <w:bidi/>
      </w:pPr>
      <w:r>
        <w:rPr>
          <w:rtl/>
          <w:cs/>
          <w:lang w:val="ar_AE" w:bidi="ar_AE"/>
        </w:rPr>
      </w:r>
      <w:r>
        <w:rPr>
          <w:rtl/>
          <w:cs/>
          <w:lang w:val="ar_AE" w:bidi="ar_AE"/>
        </w:rPr>
        <w:t>يحذرهم يسوع ألا يخبروا أحدًا عن من يكون.</w:t>
      </w:r>
    </w:p>
    <w:p>
      <w:pPr>
        <w:bidi/>
      </w:pPr>
      <w:r>
        <w:rPr>
          <w:rtl/>
          <w:cs/>
          <w:lang w:val="ar_AE" w:bidi="ar_AE"/>
        </w:rPr>
      </w:r>
      <w:r>
        <w:rPr>
          <w:rtl/>
          <w:cs/>
          <w:lang w:val="ar_AE" w:bidi="ar_AE"/>
        </w:rPr>
        <w:t>أوقفوا التمثيل: اسأل الشخص الذي يؤدي دور يسوع: "كيف تشعر؟" لماذا قلت لهم ألا يخبروا أحدًا عنك؟" قد تسمع عبارات مثل: "أنا فخور جدًا بأن التلاميذ يبدو أنهم قد بدأوا يفهمون من أكون" أو "ليس هذا هو الوقت المناسب ليكون هذا معروفًا، لذلك أريد أن أُبقى هذا بيني وبين تلاميذي فقط". اسأل الأشخاص الذين يؤدون دور التلاميذ: "كيف تشعرون؟" قد تسمع عبارات مثل: "نحن واثقون في الشخص الذي نتبعه" أو "نحن متحيرون، لماذا لا يمكننا أن نقول للناس أن يسوع هو المسيا؟" واصلوا تمثيل الدراما.</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ثم خرج يسوع وتلاميذه إلى القرى المحيطة </w:t>
      </w:r>
      <w:hyperlink r:id="rId92">
        <w:r>
          <w:rPr>
            <w:rtl/>
            <w:cs/>
            <w:lang w:val="ar_AE" w:bidi="ar_AE"/>
          </w:rPr>
          <w:rPr>
            <w:color w:val="0000EE"/>
            <w:u w:val="single"/>
          </w:rPr>
          <w:t>بقيصرية فيلُبُّس</w:t>
        </w:r>
      </w:hyperlink>
      <w:r>
        <w:rPr>
          <w:rtl/>
          <w:cs/>
          <w:lang w:val="ar_AE" w:bidi="ar_AE"/>
        </w:rPr>
        <w:t xml:space="preserve">. لقد تركوا منطقة </w:t>
      </w:r>
      <w:hyperlink r:id="rId39">
        <w:r>
          <w:rPr>
            <w:rtl/>
            <w:cs/>
            <w:lang w:val="ar_AE" w:bidi="ar_AE"/>
          </w:rPr>
          <w:rPr>
            <w:color w:val="0000EE"/>
            <w:u w:val="single"/>
          </w:rPr>
          <w:t>الجليل</w:t>
        </w:r>
      </w:hyperlink>
      <w:r>
        <w:rPr>
          <w:rtl/>
          <w:cs/>
          <w:lang w:val="ar_AE" w:bidi="ar_AE"/>
        </w:rPr>
        <w:t xml:space="preserve"> وذهبوا إلى </w:t>
      </w:r>
      <w:r>
        <w:rPr>
          <w:b/>
          <w:rtl/>
          <w:cs/>
          <w:lang w:val="ar_AE" w:bidi="ar_AE"/>
        </w:rPr>
        <w:t>قيصرية فيلُبُّس</w:t>
      </w:r>
      <w:r>
        <w:rPr>
          <w:rtl/>
          <w:cs/>
          <w:lang w:val="ar_AE" w:bidi="ar_AE"/>
        </w:rPr>
        <w:t>.</w:t>
      </w:r>
    </w:p>
    <w:p>
      <w:pPr>
        <w:bidi/>
      </w:pPr>
      <w:r>
        <w:rPr>
          <w:rtl/>
          <w:cs/>
          <w:lang w:val="ar_AE" w:bidi="ar_AE"/>
        </w:rPr>
      </w:r>
      <w:r>
        <w:rPr>
          <w:rtl/>
          <w:cs/>
          <w:lang w:val="ar_AE" w:bidi="ar_AE"/>
        </w:rPr>
        <w:t xml:space="preserve">وبينما كانوا يمشون، سأل يسوع </w:t>
      </w:r>
      <w:r>
        <w:rPr>
          <w:b/>
          <w:rtl/>
          <w:cs/>
          <w:lang w:val="ar_AE" w:bidi="ar_AE"/>
        </w:rPr>
        <w:t>تلاميذه</w:t>
      </w:r>
      <w:r>
        <w:rPr>
          <w:rtl/>
          <w:cs/>
          <w:lang w:val="ar_AE" w:bidi="ar_AE"/>
        </w:rPr>
        <w:t xml:space="preserve">: "من يقول الناس: إني أنا؟" فأجاب التلاميذ: "البعض يقولون </w:t>
      </w:r>
      <w:r>
        <w:rPr>
          <w:b/>
          <w:rtl/>
          <w:cs/>
          <w:lang w:val="ar_AE" w:bidi="ar_AE"/>
        </w:rPr>
        <w:t>يوحنا المعمدان</w:t>
      </w:r>
      <w:r>
        <w:rPr>
          <w:rtl/>
          <w:cs/>
          <w:lang w:val="ar_AE" w:bidi="ar_AE"/>
        </w:rPr>
        <w:t xml:space="preserve">." </w:t>
      </w:r>
      <w:hyperlink r:id="rId93">
        <w:r>
          <w:rPr>
            <w:rtl/>
            <w:cs/>
            <w:lang w:val="ar_AE" w:bidi="ar_AE"/>
          </w:rPr>
          <w:rPr>
            <w:color w:val="0000EE"/>
            <w:u w:val="single"/>
          </w:rPr>
          <w:t>يوحنا المعمدان</w:t>
        </w:r>
      </w:hyperlink>
      <w:r>
        <w:rPr>
          <w:rtl/>
          <w:cs/>
          <w:lang w:val="ar_AE" w:bidi="ar_AE"/>
        </w:rPr>
        <w:t xml:space="preserve"> هو الرسول الذي أرسله الله قبل يسوع. استخدم نفس الاسم واللقب ليوحنا المعمدان والتلاميذ الذي استخدمته في المقاطع السابقة من إنجيل مرقس. تُذكَر كلمة </w:t>
      </w:r>
      <w:hyperlink r:id="rId54">
        <w:r>
          <w:rPr>
            <w:rtl/>
            <w:cs/>
            <w:lang w:val="ar_AE" w:bidi="ar_AE"/>
          </w:rPr>
          <w:rPr>
            <w:color w:val="0000EE"/>
            <w:u w:val="single"/>
          </w:rPr>
          <w:t>التلاميذ</w:t>
        </w:r>
      </w:hyperlink>
      <w:r>
        <w:rPr>
          <w:rtl/>
          <w:cs/>
          <w:lang w:val="ar_AE" w:bidi="ar_AE"/>
        </w:rPr>
        <w:t xml:space="preserve"> في قاموس الكلمات الرئيسية. </w:t>
      </w:r>
    </w:p>
    <w:p>
      <w:pPr>
        <w:bidi/>
      </w:pPr>
      <w:r>
        <w:rPr>
          <w:rtl/>
          <w:cs/>
          <w:lang w:val="ar_AE" w:bidi="ar_AE"/>
        </w:rPr>
      </w:r>
      <w:r>
        <w:rPr>
          <w:rtl/>
          <w:cs/>
          <w:lang w:val="ar_AE" w:bidi="ar_AE"/>
        </w:rPr>
        <w:t xml:space="preserve">ويقول أشخاص آخرون أنك </w:t>
      </w:r>
      <w:hyperlink r:id="rId94">
        <w:r>
          <w:rPr>
            <w:rtl/>
            <w:cs/>
            <w:lang w:val="ar_AE" w:bidi="ar_AE"/>
          </w:rPr>
          <w:rPr>
            <w:color w:val="0000EE"/>
            <w:u w:val="single"/>
          </w:rPr>
          <w:t>إيليا</w:t>
        </w:r>
      </w:hyperlink>
      <w:r>
        <w:rPr>
          <w:rtl/>
          <w:cs/>
          <w:lang w:val="ar_AE" w:bidi="ar_AE"/>
        </w:rPr>
        <w:t xml:space="preserve"> أو واحد من </w:t>
      </w:r>
      <w:r>
        <w:rPr>
          <w:b/>
          <w:rtl/>
          <w:cs/>
          <w:lang w:val="ar_AE" w:bidi="ar_AE"/>
        </w:rPr>
        <w:t>الأنبياء</w:t>
      </w:r>
      <w:r>
        <w:rPr>
          <w:rtl/>
          <w:cs/>
          <w:lang w:val="ar_AE" w:bidi="ar_AE"/>
        </w:rPr>
        <w:t xml:space="preserve">. قد ترغب في إضافة عبارة "إيليا النبي" حتى يعرف الناس أن </w:t>
      </w:r>
      <w:r>
        <w:rPr>
          <w:b/>
          <w:rtl/>
          <w:cs/>
          <w:lang w:val="ar_AE" w:bidi="ar_AE"/>
        </w:rPr>
        <w:t>إيليا</w:t>
      </w:r>
      <w:r>
        <w:rPr>
          <w:rtl/>
          <w:cs/>
          <w:lang w:val="ar_AE" w:bidi="ar_AE"/>
        </w:rPr>
        <w:t xml:space="preserve"> كان نبيًا. استخدم نفس الكلمة لل "نبي" التي استخدمتها في الفقرات السابقة، وتذكر أن كلمة </w:t>
      </w:r>
      <w:hyperlink r:id="rId18">
        <w:r>
          <w:rPr>
            <w:rtl/>
            <w:cs/>
            <w:lang w:val="ar_AE" w:bidi="ar_AE"/>
          </w:rPr>
          <w:rPr>
            <w:color w:val="0000EE"/>
            <w:u w:val="single"/>
          </w:rPr>
          <w:t>نبي</w:t>
        </w:r>
      </w:hyperlink>
      <w:r>
        <w:rPr>
          <w:rtl/>
          <w:cs/>
          <w:lang w:val="ar_AE" w:bidi="ar_AE"/>
        </w:rPr>
        <w:t xml:space="preserve"> موجودة في قاموس الكلمات الرئيسية.</w:t>
      </w:r>
    </w:p>
    <w:p>
      <w:pPr>
        <w:bidi/>
      </w:pPr>
      <w:r>
        <w:rPr>
          <w:rtl/>
          <w:cs/>
          <w:lang w:val="ar_AE" w:bidi="ar_AE"/>
        </w:rPr>
      </w:r>
      <w:r>
        <w:rPr>
          <w:rtl/>
          <w:cs/>
          <w:lang w:val="ar_AE" w:bidi="ar_AE"/>
        </w:rPr>
        <w:t xml:space="preserve">ثم سأل يسوع تلاميذه: </w:t>
      </w:r>
      <w:r>
        <w:rPr>
          <w:i/>
          <w:rtl/>
          <w:cs/>
          <w:lang w:val="ar_AE" w:bidi="ar_AE"/>
        </w:rPr>
        <w:t>"وأنتم،</w:t>
      </w:r>
      <w:r>
        <w:rPr>
          <w:rtl/>
          <w:cs/>
          <w:lang w:val="ar_AE" w:bidi="ar_AE"/>
        </w:rPr>
        <w:t xml:space="preserve">من تقولون: إني أنا؟" فأجاب بطرس: "أنت المسيا". إن </w:t>
      </w:r>
      <w:r>
        <w:rPr>
          <w:b/>
          <w:rtl/>
          <w:cs/>
          <w:lang w:val="ar_AE" w:bidi="ar_AE"/>
        </w:rPr>
        <w:t>المسيا</w:t>
      </w:r>
      <w:r>
        <w:rPr>
          <w:rtl/>
          <w:cs/>
          <w:lang w:val="ar_AE" w:bidi="ar_AE"/>
        </w:rPr>
        <w:t xml:space="preserve"> هو لقب، مثل سائر الألقاب. مصطلح آخر للإشارة إلى المسيا هو </w:t>
      </w:r>
      <w:r>
        <w:rPr>
          <w:b/>
          <w:rtl/>
          <w:cs/>
          <w:lang w:val="ar_AE" w:bidi="ar_AE"/>
        </w:rPr>
        <w:t>المسيح</w:t>
      </w:r>
      <w:r>
        <w:rPr>
          <w:rtl/>
          <w:cs/>
          <w:lang w:val="ar_AE" w:bidi="ar_AE"/>
        </w:rPr>
        <w:t>. والمسيا هو مصطلح عبري، في اللغة الأصلية للشعب اليهودي. بينما كلمة "المسيح" هي مصطلح يوناني، وهي لغة الوقت الذي كان يعيش فيه يسوع. تستخدم معظم الترجمات لقب المسيا. ويستخدم البعض الآخر لقب المسيح.</w:t>
      </w:r>
    </w:p>
    <w:p>
      <w:pPr>
        <w:bidi/>
      </w:pPr>
      <w:r>
        <w:rPr>
          <w:rtl/>
          <w:cs/>
          <w:lang w:val="ar_AE" w:bidi="ar_AE"/>
        </w:rPr>
      </w:r>
      <w:r>
        <w:rPr>
          <w:rtl/>
          <w:cs/>
          <w:lang w:val="ar_AE" w:bidi="ar_AE"/>
        </w:rPr>
        <w:t>يمكنك إعادة قول الكلمة نفسها باستخدام طريقة لغتك في تكوين الأسماء، لكن سيكون من الجيد أيضًا تضمين عبارة قصيرة تشرح المعنى. يمكنك أن تقول شيئًا مثل: "المسيح، المُعيّن" أو" المسيح، المُخَلِّص الموعود" أو "المسيح، الذي يأتي من الله".</w:t>
      </w:r>
    </w:p>
    <w:p>
      <w:pPr>
        <w:bidi/>
      </w:pPr>
      <w:r>
        <w:rPr>
          <w:rtl/>
          <w:cs/>
          <w:lang w:val="ar_AE" w:bidi="ar_AE"/>
        </w:rPr>
      </w:r>
      <w:r>
        <w:rPr>
          <w:rtl/>
          <w:cs/>
          <w:lang w:val="ar_AE" w:bidi="ar_AE"/>
        </w:rPr>
        <w:t xml:space="preserve">وقد تمت مناقشة كل من </w:t>
      </w:r>
      <w:hyperlink r:id="rId15">
        <w:r>
          <w:rPr>
            <w:rtl/>
            <w:cs/>
            <w:lang w:val="ar_AE" w:bidi="ar_AE"/>
          </w:rPr>
          <w:rPr>
            <w:color w:val="0000EE"/>
            <w:u w:val="single"/>
          </w:rPr>
          <w:t>المسيا</w:t>
        </w:r>
      </w:hyperlink>
      <w:r>
        <w:rPr>
          <w:rtl/>
          <w:cs/>
          <w:lang w:val="ar_AE" w:bidi="ar_AE"/>
        </w:rPr>
        <w:t xml:space="preserve"> و</w:t>
      </w:r>
      <w:hyperlink r:id="rId16">
        <w:r>
          <w:rPr>
            <w:rtl/>
            <w:cs/>
            <w:lang w:val="ar_AE" w:bidi="ar_AE"/>
          </w:rPr>
          <w:rPr>
            <w:color w:val="0000EE"/>
            <w:u w:val="single"/>
          </w:rPr>
          <w:t>المسيح</w:t>
        </w:r>
      </w:hyperlink>
      <w:r>
        <w:rPr>
          <w:rtl/>
          <w:cs/>
          <w:lang w:val="ar_AE" w:bidi="ar_AE"/>
        </w:rPr>
        <w:t xml:space="preserve"> في قاموس الكلمات الرئيسية. وتُستخدم هذه الكلمة في كثير من الأحيان في العهد الجديد وكذلك في ترجمات العهد القديم.</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8:31–9:1</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في هذه الخطوة، استمع إلى مرقس 8: 31–9: 1 وضعها في قلبك.</w:t>
      </w:r>
    </w:p>
    <w:p>
      <w:pPr>
        <w:bidi/>
      </w:pPr>
      <w:r>
        <w:rPr>
          <w:rtl/>
          <w:cs/>
          <w:lang w:val="ar_AE" w:bidi="ar_AE"/>
        </w:rPr>
      </w:r>
      <w:r>
        <w:rPr>
          <w:rtl/>
          <w:cs/>
          <w:lang w:val="ar_AE" w:bidi="ar_AE"/>
        </w:rPr>
        <w:t>استمع إلى نسخة صوتية من مرقس 8: 31–9: 1 ثلاث مرات من ثلاث ترجمات صوتية مختلفة، إن أمكن. ثم كمجموعة قوموا بمناقشة الأسئلة التالية:</w:t>
      </w:r>
    </w:p>
    <w:p>
      <w:pPr>
        <w:pStyle w:val="ListNumber"/>
        <w:numPr>
          <w:ilvl w:val="0"/>
          <w:numId w:val="42"/>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 في هذا المقطع؟</w:t>
      </w:r>
    </w:p>
    <w:p>
      <w:pPr>
        <w:pStyle w:val="ListNumber"/>
        <w:bidi/>
        <w:spacing w:line="240" w:lineRule="auto"/>
        <w:ind w:left="720"/>
      </w:pPr>
      <w:r>
        <w:rPr>
          <w:rtl/>
          <w:cs/>
          <w:lang w:val="ar_AE" w:bidi="ar_AE"/>
        </w:rPr>
      </w:r>
      <w:r>
        <w:rPr>
          <w:rtl/>
          <w:cs/>
          <w:lang w:val="ar_AE" w:bidi="ar_AE"/>
        </w:rPr>
        <w:t>ماذا يخبرنا هذا المقطع عن الله أو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هذا المقطع، يواصل يسوع والتلاميذ السير نحو قيصرية فيلبس، ويواصل يسوع تعليم التلاميذ. هذا المقطع هو سرد قصصي لهذا التعليم.</w:t>
      </w:r>
    </w:p>
    <w:p>
      <w:pPr>
        <w:bidi/>
      </w:pPr>
      <w:r>
        <w:rPr>
          <w:rtl/>
          <w:cs/>
          <w:lang w:val="ar_AE" w:bidi="ar_AE"/>
        </w:rPr>
      </w:r>
      <w:r>
        <w:rPr>
          <w:rtl/>
          <w:cs/>
          <w:lang w:val="ar_AE" w:bidi="ar_AE"/>
        </w:rPr>
        <w:t>توقّفوا واعرضوا خريطة لبحر الجليل وقيصرية فيلبس. أوقِفوا سماع التسجيل الصوتي هنا.</w:t>
      </w:r>
    </w:p>
    <w:p>
      <w:pPr>
        <w:bidi/>
      </w:pPr>
      <w:r>
        <w:rPr>
          <w:rtl/>
          <w:cs/>
          <w:lang w:val="ar_AE" w:bidi="ar_AE"/>
        </w:rPr>
      </w:r>
      <w:r>
        <w:rPr>
          <w:rtl/>
          <w:cs/>
          <w:lang w:val="ar_AE" w:bidi="ar_AE"/>
        </w:rPr>
        <w:t>قال بطرس في القصة السابقة إنه يؤمن أن يسوع هو المسيّا، أو المسيح، وكان الشعب اليهودي يعتقد أن المسيح سيأتي ويخلصهم من الحكومة السيئة، مع أن الكتاب المقدس اليهودي (أو العهد القديم) ذكر أن المسيح سيتألم ويموت، إلا أن لم يفهم أحدًا ذلك، في زمن يسوع. لكن يسوع أراد أن يخبر تلاميذه بما سيفعله المسيح حقاً.</w:t>
      </w:r>
    </w:p>
    <w:p>
      <w:pPr>
        <w:bidi/>
      </w:pPr>
      <w:r>
        <w:rPr>
          <w:rtl/>
          <w:cs/>
          <w:lang w:val="ar_AE" w:bidi="ar_AE"/>
        </w:rPr>
      </w:r>
      <w:r>
        <w:rPr>
          <w:rtl/>
          <w:cs/>
          <w:lang w:val="ar_AE" w:bidi="ar_AE"/>
        </w:rPr>
        <w:t>لم يقل يسوع إنه هو المسيح، لكنه دعا نفسه "ابن الإنسان." ويمكن للقب "ابن الإنسان" أن يعني إنسان، أو يمكن أن يُستخدَم كلقب خاص للمسيح. وعندما يستخدم يسوع هذا اللقب، فهو يشير إلى نفسه.</w:t>
      </w:r>
    </w:p>
    <w:p>
      <w:pPr>
        <w:bidi/>
      </w:pPr>
      <w:r>
        <w:rPr>
          <w:rtl/>
          <w:cs/>
          <w:lang w:val="ar_AE" w:bidi="ar_AE"/>
        </w:rPr>
      </w:r>
      <w:r>
        <w:rPr>
          <w:rtl/>
          <w:cs/>
          <w:lang w:val="ar_AE" w:bidi="ar_AE"/>
        </w:rPr>
        <w:t>توقفوا وناقشوا: احكوا قصة عن رجل يأتي من قريتكم أو بلدكم، ربما كان هذا الرجل مزارعًا. سيصف الراوي هذا الرجل بأنه ابن القرية وابن الأرض، كما سيقول أيضًا إن هذا الرجل هو ابن فلان، ويذكر اسم ذلك الشخص. استمعوا إلى الكلمة التي يستخدمها الراوي لكلمة "ابن" في كل موقف، فبعض اللغات لديها أكثر من كلمة واحدة للابن. والآن اختر كلمة "ابن الإنسان"، أوقِفوا سماع التسجيل الصوتي هنا.</w:t>
      </w:r>
    </w:p>
    <w:p>
      <w:pPr>
        <w:bidi/>
      </w:pPr>
      <w:r>
        <w:rPr>
          <w:rtl/>
          <w:cs/>
          <w:lang w:val="ar_AE" w:bidi="ar_AE"/>
        </w:rPr>
      </w:r>
      <w:r>
        <w:rPr>
          <w:rtl/>
          <w:cs/>
          <w:lang w:val="ar_AE" w:bidi="ar_AE"/>
        </w:rPr>
        <w:t>وقد كان مرقس يحب أن يشير إلى كل المرات التي كان فيها يسوع يدعو نفسه ابن الإنسان كي يتحدث عن مصيره من جهة إنه سيتألّم ويموت، مثل إنسان. لكن في الوقت نفسه، ابن الإنسان هو أكثر من مجرد إنسان، وهو سيقوم من الأموات.</w:t>
      </w:r>
    </w:p>
    <w:p>
      <w:pPr>
        <w:bidi/>
      </w:pPr>
      <w:r>
        <w:rPr>
          <w:rtl/>
          <w:cs/>
          <w:lang w:val="ar_AE" w:bidi="ar_AE"/>
        </w:rPr>
      </w:r>
      <w:r>
        <w:rPr>
          <w:rtl/>
          <w:cs/>
          <w:lang w:val="ar_AE" w:bidi="ar_AE"/>
        </w:rPr>
        <w:t>بدأ يسوع يشرح أنه سيتألم أشياء رهيبة، وسيُرفَض من الشيوخ، ورؤساء الكهنة، ومعلّمي الشريعة (الكتبة)، الشيوخ هم قادة غير دينيين في المجتمع. وعادةً ما كانوا رجالًا كبار السن يساعدون المجتمع على العيش معًا بشكل جيد.</w:t>
      </w:r>
    </w:p>
    <w:p>
      <w:pPr>
        <w:bidi/>
      </w:pPr>
      <w:r>
        <w:rPr>
          <w:rtl/>
          <w:cs/>
          <w:lang w:val="ar_AE" w:bidi="ar_AE"/>
        </w:rPr>
      </w:r>
      <w:r>
        <w:rPr>
          <w:rtl/>
          <w:cs/>
          <w:lang w:val="ar_AE" w:bidi="ar_AE"/>
        </w:rPr>
        <w:t xml:space="preserve">رؤساء الكهنة أو قادة الكهنة في الديانة اليهودية هم الأشخاص الذين يصِلون الناس بالله من خلال تقديم الذبائح نيابة عنهم لله، والذين يُعَلِّمون الشعب ويهتمون بهيكل الله. وقد كان الكهنة هم مُمثلي الله أمام شعبه، كما كانوا مُمثلين لشعب الله أمامه. وكان رؤساء الكهنة هم الأهم بين أولئك. وفي بعض الأحيان، يُترجَم تعبير مُعلِّمي الشريعة بالكَتَبة أو الذين يكتبون الشريعة. لقد كانوا خبراء ومفسرين لنصوص الشريعة المُقَدسة. ولم تكن هذه التفسيرات تُكتَب، بل تُحفَظ وتْعلَّم شفويًا بواسطة المُعلِّمين. </w:t>
      </w:r>
    </w:p>
    <w:p>
      <w:pPr>
        <w:bidi/>
      </w:pPr>
      <w:r>
        <w:rPr>
          <w:rtl/>
          <w:cs/>
          <w:lang w:val="ar_AE" w:bidi="ar_AE"/>
        </w:rPr>
      </w:r>
      <w:r>
        <w:rPr>
          <w:rtl/>
          <w:cs/>
          <w:lang w:val="ar_AE" w:bidi="ar_AE"/>
        </w:rPr>
        <w:t>توقفوا هنا وناقشوا ما المصطلحات (والألقاب) التي تستخدمونها للإشارة لقادة الدين في ثقافتكم. أوقِفوا سماع التسجيل الصوتي هنا.</w:t>
      </w:r>
    </w:p>
    <w:p>
      <w:pPr>
        <w:bidi/>
      </w:pPr>
      <w:r>
        <w:rPr>
          <w:rtl/>
          <w:cs/>
          <w:lang w:val="ar_AE" w:bidi="ar_AE"/>
        </w:rPr>
      </w:r>
      <w:r>
        <w:rPr>
          <w:rtl/>
          <w:cs/>
          <w:lang w:val="ar_AE" w:bidi="ar_AE"/>
        </w:rPr>
        <w:t>قال يسوع إن جميع القادة اليهود، بما في ذلك رؤساء الكهنة ومعلّمو شريعة الله، لن يقبلوه، وقد أخبر يسوع التلاميذ إنه سيُقتَل وسيقوم من الأموات، بعد ثلاثة أيام. كان يسوع يتحدث عن هذه الأمور علنًا، وهذا يعني أن يسوع كان يفسر ذلك للجميع، بصوت عادي ومسموع، أي لم يكن يسوع يُهمس لشخص واحد فقط.</w:t>
      </w:r>
    </w:p>
    <w:p>
      <w:pPr>
        <w:bidi/>
      </w:pPr>
      <w:r>
        <w:rPr>
          <w:rtl/>
          <w:cs/>
          <w:lang w:val="ar_AE" w:bidi="ar_AE"/>
        </w:rPr>
      </w:r>
      <w:r>
        <w:rPr>
          <w:rtl/>
          <w:cs/>
          <w:lang w:val="ar_AE" w:bidi="ar_AE"/>
        </w:rPr>
        <w:t>لم يعجب بطرس أن يسمع أن يسوع كان سيتألم بأمور مروّعة، ويموت، ويقوم من الأموات في اليوم الثالث. فأخذ بطرس يسوع جانبًا لينتهر يسوع أو يوبخّه. وهذا يعني أن بطرس قال ليسوع: "لا ينبغي أن تتحدث هكذا."</w:t>
      </w:r>
    </w:p>
    <w:p>
      <w:pPr>
        <w:bidi/>
      </w:pPr>
      <w:r>
        <w:rPr>
          <w:rtl/>
          <w:cs/>
          <w:lang w:val="ar_AE" w:bidi="ar_AE"/>
        </w:rPr>
      </w:r>
      <w:r>
        <w:rPr>
          <w:rtl/>
          <w:cs/>
          <w:lang w:val="ar_AE" w:bidi="ar_AE"/>
        </w:rPr>
        <w:t xml:space="preserve">كان الشعب يريد بشدّة أن يأتي المسيّا، ويخلّصهم من الحاكم القاسي، ويُعيد إليهم أمّتهم. لهذا السبب كان بطرس مندهشًا ورفض الفكرة التي قالها يسوع. في الواقع، يستخدم مرقس نفس الكلمة التي استخدمها بطرس عندما انتهر يسوع، وهي نفس الكلمة التي يستخدمها يسوع عند انتهاره الشياطين. </w:t>
      </w:r>
    </w:p>
    <w:p>
      <w:pPr>
        <w:bidi/>
      </w:pPr>
      <w:r>
        <w:rPr>
          <w:rtl/>
          <w:cs/>
          <w:lang w:val="ar_AE" w:bidi="ar_AE"/>
        </w:rPr>
      </w:r>
      <w:r>
        <w:rPr>
          <w:rtl/>
          <w:cs/>
          <w:lang w:val="ar_AE" w:bidi="ar_AE"/>
        </w:rPr>
        <w:t>لقد كان يسوع فاهمًا لقصد وجوده على الأرض، وأراد أن يطيع هذا القصد. لم يعجب بطرس ذلك، ولم يرد ليسوع أن يتألّم ويموت، لكن يسوع أراد أن يطيع الله. رأى يسوع رد فعل بطرس كتجربة له لعدم طاعة الله، وانتهر يسوع بطرس ووبّخه، مستخدمًا نفس الكلمة التي يستخدمها لينتهر الشياطين. لم يكن يسوع يقول إن بطرس هو الشيطان، لكن يسوع قال إن ما يقوله بطرس من الشيطان. أراد يسوع أن تتوقف هذه التجربة التي من الشيطان، أو أن تبتعد تمامًا عن نظره، لكنه لم يقل لبطرس أن يبتعد. قال يسوع لتلاميذه إن عليهم أن يفهموا ما يحاول الله فعله، وأن يتخلّوا عن أفكارهم الخاصة فيما يتعلق بما يجب أن يفعله المسيّا.</w:t>
      </w:r>
    </w:p>
    <w:p>
      <w:pPr>
        <w:bidi/>
      </w:pPr>
      <w:r>
        <w:rPr>
          <w:rtl/>
          <w:cs/>
          <w:lang w:val="ar_AE" w:bidi="ar_AE"/>
        </w:rPr>
      </w:r>
      <w:r>
        <w:rPr>
          <w:rtl/>
          <w:cs/>
          <w:lang w:val="ar_AE" w:bidi="ar_AE"/>
        </w:rPr>
        <w:t>قال يسوع لبطرس: "أنت ترى الأمور من وجهة نظر بشرية، وليس من وجهة نظر الله." كان بطرس يريد من يسوع أن يكون الملك الذي سيحرّر الشعب من الرومان. لكن الله كان لديه خطة مختلفة ليسوع كملك.</w:t>
      </w:r>
    </w:p>
    <w:p>
      <w:pPr>
        <w:bidi/>
      </w:pPr>
      <w:r>
        <w:rPr>
          <w:rtl/>
          <w:cs/>
          <w:lang w:val="ar_AE" w:bidi="ar_AE"/>
        </w:rPr>
      </w:r>
      <w:r>
        <w:rPr>
          <w:rtl/>
          <w:cs/>
          <w:lang w:val="ar_AE" w:bidi="ar_AE"/>
        </w:rPr>
        <w:t>ثم دعا يسوع الجموع ليأتوا وينضموا إلى التلاميذ، هذا يعني أن هناك جمعًا من الناس يتبعونه عن قرب، لكنه لم يكن قريبًا بما يكفي ليسمعوا ما كان يسوع يقوله للتلاميذ. بدأ يسوع يعلّمهم عما يجب أن يفعلوه ليكونوا تابعين ليسوع. ربما جمع مرقس الكثير من تعاليم يسوع المشابهة في هذا الجزء.</w:t>
      </w:r>
    </w:p>
    <w:p>
      <w:pPr>
        <w:bidi/>
      </w:pPr>
      <w:r>
        <w:rPr>
          <w:rtl/>
          <w:cs/>
          <w:lang w:val="ar_AE" w:bidi="ar_AE"/>
        </w:rPr>
      </w:r>
      <w:r>
        <w:rPr>
          <w:rtl/>
          <w:cs/>
          <w:lang w:val="ar_AE" w:bidi="ar_AE"/>
        </w:rPr>
        <w:t>وهنا، يسوع يتكلم مع أي شخص يريد أن يسمعه. قال يسوع للناس إن عليهم أن يتخلّوا عن طريقتهم الخاصة في عمل الأشياء وأن يفعلوا الأشياء كما يفعلها يسوع. بعض الترجمات تستخدم عبارة "أنكر نفسك". وإنكار النفس يعني أن تضع ما تريد أن تفعله جانبًا، وتضع ما يريدك يسوع أن تفعله في المقام الأول.</w:t>
      </w:r>
    </w:p>
    <w:p>
      <w:pPr>
        <w:bidi/>
      </w:pPr>
      <w:r>
        <w:rPr>
          <w:rtl/>
          <w:cs/>
          <w:lang w:val="ar_AE" w:bidi="ar_AE"/>
        </w:rPr>
      </w:r>
      <w:r>
        <w:rPr>
          <w:rtl/>
          <w:cs/>
          <w:lang w:val="ar_AE" w:bidi="ar_AE"/>
        </w:rPr>
        <w:t>عندما قصّ مرقس هذه القصة، كان المسيحيون في ذلك الوقت يعرفون جيدًا ما هو الصليب، فقد كان الصليب رمزًا لهم للإعدام. كانت الحكومة الرومانية تُجبر الناس على حمل عارضة صليبهم إلى مكان إعدامهم. هذه العارضة كانت الخشبة التي تُسمّر عليها الأيدي عند الصلب. "أن تحمل صليبك" لم يكن يعني أنك ستُصلب، لكنه كان يشبه الموت من حيث أن طرقك القديمة "تموت"، حتى تستطيع أن تفعل الأمور كما يفعلها يسوع.</w:t>
      </w:r>
    </w:p>
    <w:p>
      <w:pPr>
        <w:bidi/>
      </w:pPr>
      <w:r>
        <w:rPr>
          <w:rtl/>
          <w:cs/>
          <w:lang w:val="ar_AE" w:bidi="ar_AE"/>
        </w:rPr>
      </w:r>
      <w:r>
        <w:rPr>
          <w:rtl/>
          <w:cs/>
          <w:lang w:val="ar_AE" w:bidi="ar_AE"/>
        </w:rPr>
        <w:t>توقفوا واعرضوا صورة لصليب. أعرضوا صورة لشخص يحمل عارضة الصليب. أوقِفوا سماع التسجيل الصوتي هنا.</w:t>
      </w:r>
    </w:p>
    <w:p>
      <w:pPr>
        <w:bidi/>
      </w:pPr>
      <w:r>
        <w:rPr>
          <w:rtl/>
          <w:cs/>
          <w:lang w:val="ar_AE" w:bidi="ar_AE"/>
        </w:rPr>
      </w:r>
      <w:r>
        <w:rPr>
          <w:rtl/>
          <w:cs/>
          <w:lang w:val="ar_AE" w:bidi="ar_AE"/>
        </w:rPr>
        <w:t>"وَمَنْ يُهْلِكُ نَفْسَهُ مِنْ أَجْلِي" يعني أن تتوقف عن عمل أمورك القديمة وتبدأ بعمل أمورًا تشارك بها الأخبار السارة عن يسوع. هنا، قال يسوع ثلاثة أمور: يجب أن يتوقف الناس أولًا عن عمل الأشياء بطريقتهم الخاصة. ثم يجب أن يعملوا أعمال يسوع (بحسب ما قال يسوع "احمل صليبك"). ويجب أن يتبع الناس يسوع كتلاميذ له، وذلك من خلال مشاركة الأخبار السارة مع الآخرين</w:t>
      </w:r>
    </w:p>
    <w:p>
      <w:pPr>
        <w:bidi/>
      </w:pPr>
      <w:r>
        <w:rPr>
          <w:rtl/>
          <w:cs/>
          <w:lang w:val="ar_AE" w:bidi="ar_AE"/>
        </w:rPr>
      </w:r>
      <w:r>
        <w:rPr>
          <w:rtl/>
          <w:cs/>
          <w:lang w:val="ar_AE" w:bidi="ar_AE"/>
        </w:rPr>
        <w:t>توقّفوا هنا وناقشوا مع فريق الترجمة: ماذا يفعل الناس عندما يتبعون قائدًا دينيًا مشهورًا؟ كيف يُظهرون إخلاصهم له؟ هل يتخلّون عن كل شيء عندما يتبعونه؟ أوقِفوا سماع التسجيل الصوتي هنا.</w:t>
      </w:r>
    </w:p>
    <w:p>
      <w:pPr>
        <w:bidi/>
      </w:pPr>
      <w:r>
        <w:rPr>
          <w:rtl/>
          <w:cs/>
          <w:lang w:val="ar_AE" w:bidi="ar_AE"/>
        </w:rPr>
      </w:r>
      <w:r>
        <w:rPr>
          <w:rtl/>
          <w:cs/>
          <w:lang w:val="ar_AE" w:bidi="ar_AE"/>
        </w:rPr>
        <w:t>ثم يتحدث يسوع عن الحياة مستخدمًا لغة التجارة في السوق، فتكلّم عن الربح والخسارة والمبادلة.</w:t>
      </w:r>
    </w:p>
    <w:p>
      <w:pPr>
        <w:bidi/>
      </w:pPr>
      <w:r>
        <w:rPr>
          <w:rtl/>
          <w:cs/>
          <w:lang w:val="ar_AE" w:bidi="ar_AE"/>
        </w:rPr>
      </w:r>
      <w:r>
        <w:rPr>
          <w:rtl/>
          <w:cs/>
          <w:lang w:val="ar_AE" w:bidi="ar_AE"/>
        </w:rPr>
        <w:t>توقفوا وناقشوا: احكوا قصة عن شخص في السوق يشتري أشياء ثم يبيعها. ما الكلمات التي يستخدمها الراوي لوصف ربح المال أو خسارته؟ أوقِفوا سماع التسجيل الصوتي هنا.</w:t>
      </w:r>
    </w:p>
    <w:p>
      <w:pPr>
        <w:bidi/>
      </w:pPr>
      <w:r>
        <w:rPr>
          <w:rtl/>
          <w:cs/>
          <w:lang w:val="ar_AE" w:bidi="ar_AE"/>
        </w:rPr>
      </w:r>
      <w:r>
        <w:rPr>
          <w:rtl/>
          <w:cs/>
          <w:lang w:val="ar_AE" w:bidi="ar_AE"/>
        </w:rPr>
        <w:t>يطرح يسوع أسئلة هنا، لكنه لا يتوقع إجابة.</w:t>
      </w:r>
    </w:p>
    <w:p>
      <w:pPr>
        <w:bidi/>
      </w:pPr>
      <w:r>
        <w:rPr>
          <w:rtl/>
          <w:cs/>
          <w:lang w:val="ar_AE" w:bidi="ar_AE"/>
        </w:rPr>
      </w:r>
      <w:r>
        <w:rPr>
          <w:rtl/>
          <w:cs/>
          <w:lang w:val="ar_AE" w:bidi="ar_AE"/>
        </w:rPr>
        <w:t>ناقشوا كمجموعة ما الذي تفعلونه مع هذه الأسئلة التي لا تتطلب إجابة: قد تسألون السؤال كما سأله يسوع، أو قد تقولون جملة مثل: "لن تربحوا شيئًا إن ربحتم العالم كله وخسرتم أنفسكم". افعل ما هو طبيعي أكثر في لغتكم. أوقِفوا سماع التسجيل الصوتي هنا.</w:t>
      </w:r>
    </w:p>
    <w:p>
      <w:pPr>
        <w:bidi/>
      </w:pPr>
      <w:r>
        <w:rPr>
          <w:rtl/>
          <w:cs/>
          <w:lang w:val="ar_AE" w:bidi="ar_AE"/>
        </w:rPr>
      </w:r>
      <w:r>
        <w:rPr>
          <w:rtl/>
          <w:cs/>
          <w:lang w:val="ar_AE" w:bidi="ar_AE"/>
        </w:rPr>
        <w:t>يسوع يتحدث عن خسارة النفس. والنفس تمثّل حياتك والعيش مع الله للأبد. إن ربحنا العالم كله، فهذا يعني أننا قد نربح ثروة أو سلطة أو نصبح مشهورين هنا على الأرض. لكن ما نريده حقًا هو أن نحيا إلى الأبد مع الله. ومع أن أجسادنا تموت، فإن نفوسنا تحيا إلى الأبد مع الله إن تبعنا يسوع. لذلك يجب ألا نخجل من يسوع. إن الناس في هذا العالم غير أمناء لله. والجيل الزاني أو الفاسق يعني أن الناس غير أمناء لله، مثلما لا يكون الزوج أو الزوجة أمينًا للآخر. قال يسوع إنه حتى لو كنا نعيش بين أناس مثل هؤلاء، يجب ألا نخجل من يسوع. ينتقل يسوع هنا بين أن يدعو نفسه "أنا" وبين أن يُسمي نفسه "ابن الإنسان"، وبهذه الطريقة يعلن يسوع بوضوح أنه هو ابن الإنسان - أي إنه المسيّا.</w:t>
      </w:r>
    </w:p>
    <w:p>
      <w:pPr>
        <w:bidi/>
      </w:pPr>
      <w:r>
        <w:rPr>
          <w:rtl/>
          <w:cs/>
          <w:lang w:val="ar_AE" w:bidi="ar_AE"/>
        </w:rPr>
      </w:r>
      <w:r>
        <w:rPr>
          <w:rtl/>
          <w:cs/>
          <w:lang w:val="ar_AE" w:bidi="ar_AE"/>
        </w:rPr>
        <w:t>سيعود يسوع بقوة الله وسلطانه - بمعنى آخر، سيعود في مجدٍ. يتحدث يسوع هنا عما سيحدث في المستقبل، فيجب أن يموت يسوع ويقوم من جديد، ثم يصعد ليكون مع الله، وبعد ذلك، سيعود يسوع ثانية. وعندما يعود يسوع، ستأتي الملائكة معه. والملائكة دائمًا مقدّسون، أي أنهم مكرّسون لخدمة خاصة لله.</w:t>
      </w:r>
    </w:p>
    <w:p>
      <w:pPr>
        <w:bidi/>
      </w:pPr>
      <w:r>
        <w:rPr>
          <w:rtl/>
          <w:cs/>
          <w:lang w:val="ar_AE" w:bidi="ar_AE"/>
        </w:rPr>
      </w:r>
      <w:r>
        <w:rPr>
          <w:rtl/>
          <w:cs/>
          <w:lang w:val="ar_AE" w:bidi="ar_AE"/>
        </w:rPr>
        <w:t>يقدّم يسوع تشجيعًا للذين يهبون حياتهم كلها من أجله، ويعدهم بأن ما هو على وشك قوله، سيحدث. فيقول إن بعضهم لا "يذوقون الموت" أو أنهم لن "يموتوا" حتى يروا ملكوت الله. وهذا يعني أن بعض الناس في الجمع سيرون يسوع يُمَجَد ويُكرَّم. وفي القصة التالية، سيرى بعض التلاميذ يسوع وثيابه تلمع وفي منظر عجيب. ولاحقًا، سيرون يسوع يتمم مشيئة الله وينتصر على الموت. وهذا هو الجزء الأول من ملكوت الله الذي سيأتي على الأرض.</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 إلى نسخة صوتية من إنجيل مرقس 8 : 31 - 9 : 1 من الترجمة الأكثر فهمًا لك.</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يقوم الفريق بتصوير هذا المقطع بصرياً.</w:t>
      </w:r>
    </w:p>
    <w:p>
      <w:pPr>
        <w:bidi/>
      </w:pPr>
      <w:r>
        <w:rPr>
          <w:rtl/>
          <w:cs/>
          <w:lang w:val="ar_AE" w:bidi="ar_AE"/>
        </w:rPr>
      </w:r>
      <w:r>
        <w:rPr>
          <w:rtl/>
          <w:cs/>
          <w:lang w:val="ar_AE" w:bidi="ar_AE"/>
        </w:rPr>
        <w:t xml:space="preserve">يحتوي هذا المقطع على 3 مشاهد. </w:t>
      </w:r>
    </w:p>
    <w:p>
      <w:pPr>
        <w:bidi/>
      </w:pPr>
      <w:r>
        <w:rPr>
          <w:rtl/>
          <w:cs/>
          <w:lang w:val="ar_AE" w:bidi="ar_AE"/>
        </w:rPr>
      </w:r>
      <w:r>
        <w:rPr>
          <w:b/>
          <w:rtl/>
          <w:cs/>
          <w:lang w:val="ar_AE" w:bidi="ar_AE"/>
        </w:rPr>
        <w:t>في المشهد الأول:</w:t>
      </w:r>
      <w:r>
        <w:rPr>
          <w:rtl/>
          <w:cs/>
          <w:lang w:val="ar_AE" w:bidi="ar_AE"/>
        </w:rPr>
        <w:t xml:space="preserve"> يواصل يسوع السير مع تلاميذه نحو قيصرية فيلبس، ويبدأ بإخبارهم أن ابن الإنسان سيتألم ويموت.</w:t>
      </w:r>
    </w:p>
    <w:p>
      <w:pPr>
        <w:bidi/>
      </w:pPr>
      <w:r>
        <w:rPr>
          <w:rtl/>
          <w:cs/>
          <w:lang w:val="ar_AE" w:bidi="ar_AE"/>
        </w:rPr>
      </w:r>
      <w:r>
        <w:rPr>
          <w:b/>
          <w:rtl/>
          <w:cs/>
          <w:lang w:val="ar_AE" w:bidi="ar_AE"/>
        </w:rPr>
        <w:t>في المشهد الثاني:</w:t>
      </w:r>
      <w:r>
        <w:rPr>
          <w:rtl/>
          <w:cs/>
          <w:lang w:val="ar_AE" w:bidi="ar_AE"/>
        </w:rPr>
        <w:t xml:space="preserve"> يأخذ بطرس يسوع جانبًا ويقول له إنه لا ينبغي أن يتحدث بهذه الطريقة. فيجيبه يسوع: "اذهَبْ عَنّي يا شَيطانُ!".</w:t>
      </w:r>
    </w:p>
    <w:p>
      <w:pPr>
        <w:bidi/>
      </w:pPr>
      <w:r>
        <w:rPr>
          <w:rtl/>
          <w:cs/>
          <w:lang w:val="ar_AE" w:bidi="ar_AE"/>
        </w:rPr>
      </w:r>
      <w:r>
        <w:rPr>
          <w:b/>
          <w:rtl/>
          <w:cs/>
          <w:lang w:val="ar_AE" w:bidi="ar_AE"/>
        </w:rPr>
        <w:t>في المشهد الثالث:</w:t>
      </w:r>
      <w:r>
        <w:rPr>
          <w:rtl/>
          <w:cs/>
          <w:lang w:val="ar_AE" w:bidi="ar_AE"/>
        </w:rPr>
        <w:t xml:space="preserve"> يدعو يسوع جمعًا من الناس لينضموا إلى تلاميذه، وليعلّمهم ما يجب أن يفعله كل من يريد أن يتبعه.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w:t>
      </w:r>
    </w:p>
    <w:p>
      <w:pPr>
        <w:pStyle w:val="ListBullet"/>
        <w:bidi/>
        <w:spacing w:line="240" w:lineRule="auto"/>
        <w:ind w:left="720"/>
      </w:pPr>
      <w:r>
        <w:rPr>
          <w:rtl/>
          <w:cs/>
          <w:lang w:val="ar_AE" w:bidi="ar_AE"/>
        </w:rPr>
      </w:r>
      <w:r>
        <w:rPr>
          <w:rtl/>
          <w:cs/>
          <w:lang w:val="ar_AE" w:bidi="ar_AE"/>
        </w:rPr>
        <w:t>إشارات يسوع إلى شيوخ اليهود، ورؤساء الكهنة، ومعلّمي الشريعة (الكتبة)</w:t>
      </w:r>
    </w:p>
    <w:p>
      <w:pPr>
        <w:pStyle w:val="ListBullet"/>
        <w:bidi/>
        <w:spacing w:line="240" w:lineRule="auto"/>
        <w:ind w:left="720"/>
      </w:pPr>
      <w:r>
        <w:rPr>
          <w:rtl/>
          <w:cs/>
          <w:lang w:val="ar_AE" w:bidi="ar_AE"/>
        </w:rPr>
      </w:r>
      <w:r>
        <w:rPr>
          <w:rtl/>
          <w:cs/>
          <w:lang w:val="ar_AE" w:bidi="ar_AE"/>
        </w:rPr>
        <w:t>إشارات يسوع إلى الشيطان</w:t>
      </w:r>
    </w:p>
    <w:p>
      <w:pPr>
        <w:pStyle w:val="ListBullet"/>
        <w:bidi/>
        <w:spacing w:line="240" w:lineRule="auto"/>
        <w:ind w:left="720"/>
      </w:pPr>
      <w:r>
        <w:rPr>
          <w:rtl/>
          <w:cs/>
          <w:lang w:val="ar_AE" w:bidi="ar_AE"/>
        </w:rPr>
      </w:r>
      <w:r>
        <w:rPr>
          <w:rtl/>
          <w:cs/>
          <w:lang w:val="ar_AE" w:bidi="ar_AE"/>
        </w:rPr>
        <w:t>إشارات يسوع إلى الله الآب والملائكة القديسين</w:t>
      </w:r>
    </w:p>
    <w:p>
      <w:pPr>
        <w:pStyle w:val="ListBullet"/>
        <w:bidi/>
        <w:spacing w:line="240" w:lineRule="auto"/>
        <w:ind w:left="720"/>
      </w:pPr>
      <w:r>
        <w:rPr>
          <w:rtl/>
          <w:cs/>
          <w:lang w:val="ar_AE" w:bidi="ar_AE"/>
        </w:rPr>
      </w:r>
      <w:r>
        <w:rPr>
          <w:rtl/>
          <w:cs/>
          <w:lang w:val="ar_AE" w:bidi="ar_AE"/>
        </w:rPr>
        <w:t>بطرس (أحد تلاميذ يسوع)</w:t>
      </w:r>
    </w:p>
    <w:p>
      <w:pPr>
        <w:pStyle w:val="ListBullet"/>
        <w:bidi/>
        <w:spacing w:line="240" w:lineRule="auto"/>
        <w:ind w:left="720"/>
      </w:pPr>
      <w:r>
        <w:rPr>
          <w:rtl/>
          <w:cs/>
          <w:lang w:val="ar_AE" w:bidi="ar_AE"/>
        </w:rPr>
      </w:r>
      <w:r>
        <w:rPr>
          <w:rtl/>
          <w:cs/>
          <w:lang w:val="ar_AE" w:bidi="ar_AE"/>
        </w:rPr>
        <w:t>جمع من الناس</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يبدأ المشهد الأول بكلمة ربط زمنية، والتي تُشير إلى أن هذا المقطع يأتي مباشرة بعد المقطع السابق. تأتي أحداث هذا المقطع بينما يواصل يسوع وتلاميذه السير نحو قيصرية فيلبس.</w:t>
      </w:r>
    </w:p>
    <w:p>
      <w:pPr>
        <w:bidi/>
      </w:pPr>
      <w:r>
        <w:rPr>
          <w:rtl/>
          <w:cs/>
          <w:lang w:val="ar_AE" w:bidi="ar_AE"/>
        </w:rPr>
      </w:r>
      <w:r>
        <w:rPr>
          <w:rtl/>
          <w:cs/>
          <w:lang w:val="ar_AE" w:bidi="ar_AE"/>
        </w:rPr>
        <w:t>وأثناء سيره، يشرح لتلاميذه أن الشيوخ ورؤساء الكهنة وكتبة الشريعة سيرفضونه، وأنه سيتألم ويُقتل، لكنه بعد ثلاثة أيام سيقوم من الأموات. يتحدث يسوع عن هذا الأمر بشكل صريح مع تلاميذه.</w:t>
      </w:r>
    </w:p>
    <w:p>
      <w:pPr>
        <w:bidi/>
      </w:pPr>
      <w:r>
        <w:rPr>
          <w:rtl/>
          <w:cs/>
          <w:lang w:val="ar_AE" w:bidi="ar_AE"/>
        </w:rPr>
      </w:r>
      <w:r>
        <w:rPr>
          <w:rtl/>
          <w:cs/>
          <w:lang w:val="ar_AE" w:bidi="ar_AE"/>
        </w:rPr>
        <w:t>في المشهد الثاني، يأخذ بطرس يسوع بعيدًا عن التلاميذ الآخرين ويوبخه بشدة لأنه قال مثل هذه الأمور. وبينما يقف مع بطرس، على مسافة قصيرة من التلاميذ الآخرين، يلتفت يسوع وينظر إلى باقي التلاميذ، فيوبخ بطرس أمامهم، ويقول: "اذهَبْ عَنّي يا شَيطانُ!"</w:t>
      </w:r>
    </w:p>
    <w:p>
      <w:pPr>
        <w:bidi/>
      </w:pPr>
      <w:r>
        <w:rPr>
          <w:rtl/>
          <w:cs/>
          <w:lang w:val="ar_AE" w:bidi="ar_AE"/>
        </w:rPr>
      </w:r>
      <w:r>
        <w:rPr>
          <w:rtl/>
          <w:cs/>
          <w:lang w:val="ar_AE" w:bidi="ar_AE"/>
        </w:rPr>
        <w:t>أما المشهد الثالث، فربما يصعب على المجموعة تمثيله لأنه يتضمن عظة مطوّلة. قد تحتاج المجموعة إلى تقسيم هذه العظة إلى أجزاء وتعلّمها أولًا قبل تمثيل المقطع بالكامل. تحتوي هذه العظة على ثلاثة أقسام.</w:t>
      </w:r>
    </w:p>
    <w:p>
      <w:pPr>
        <w:bidi/>
      </w:pPr>
      <w:r>
        <w:rPr>
          <w:rtl/>
          <w:cs/>
          <w:lang w:val="ar_AE" w:bidi="ar_AE"/>
        </w:rPr>
      </w:r>
      <w:r>
        <w:rPr>
          <w:rtl/>
          <w:cs/>
          <w:lang w:val="ar_AE" w:bidi="ar_AE"/>
        </w:rPr>
        <w:t>بعد توبيخ بطرس، يدعو يسوع جمعًا من الناس لينضموا إلى التلاميذ. في الجزء الأول من التعليم، يشرح يسوع أن من يريد أن يتبعه يجب أن ينكر نفسه ويترك طريقة معيشته. فمن يحاول أن يتمسك بحياته سيخسرها، أما من يهب حياته من أجل يسوع ومن أجل البشارة (ويقصد هنا البشارة بموت يسوع وقيامته) فسيخلّص حياته.</w:t>
      </w:r>
    </w:p>
    <w:p>
      <w:pPr>
        <w:bidi/>
      </w:pPr>
      <w:r>
        <w:rPr>
          <w:rtl/>
          <w:cs/>
          <w:lang w:val="ar_AE" w:bidi="ar_AE"/>
        </w:rPr>
      </w:r>
      <w:r>
        <w:rPr>
          <w:rtl/>
          <w:cs/>
          <w:lang w:val="ar_AE" w:bidi="ar_AE"/>
        </w:rPr>
        <w:t>يستخدم الجزء الثاني من العظة مثل السوق. ويشرح يسوع أنه في السوق توجد مكاسب وأرباح، ثم يقول: "لأنَّهُ ماذا يَنتَفِعُ الإنسانُ لو رَبِحَ العالَمَ كُلَّهُ وخَسِرَ نَفسَهُ؟ أو ماذا يُعطي الإنسانُ فِداءً عن نَفسِهِ؟"</w:t>
      </w:r>
    </w:p>
    <w:p>
      <w:pPr>
        <w:bidi/>
      </w:pPr>
      <w:r>
        <w:rPr>
          <w:rtl/>
          <w:cs/>
          <w:lang w:val="ar_AE" w:bidi="ar_AE"/>
        </w:rPr>
      </w:r>
      <w:r>
        <w:rPr>
          <w:rtl/>
          <w:cs/>
          <w:lang w:val="ar_AE" w:bidi="ar_AE"/>
        </w:rPr>
        <w:t>أما الجزء الثالث، فيقول فيه: "لأنَّ مَنِ استَحَى بي وبكلامي في هذا الجيلِ الفاسِقِ الخاطِئ، فإنَّ ابنَ الإنسانِ يَستَحي بهِ مَتَى جاءَ بمَجدِ أبيهِ مع المَلائكَةِ القِدّيسينَ". والمقصود بـ"كلامي" هنا إعلان يسوع عن موته وقيامته. وربما كان بطرس يفكر في أن يسوع يقصد هنا شعور بطرس بالخجل عندما ذكر يسوع موته في وقت سابق.</w:t>
      </w:r>
    </w:p>
    <w:p>
      <w:pPr>
        <w:bidi/>
      </w:pPr>
      <w:r>
        <w:rPr>
          <w:rtl/>
          <w:cs/>
          <w:lang w:val="ar_AE" w:bidi="ar_AE"/>
        </w:rPr>
      </w:r>
      <w:r>
        <w:rPr>
          <w:rtl/>
          <w:cs/>
          <w:lang w:val="ar_AE" w:bidi="ar_AE"/>
        </w:rPr>
        <w:t>ويختم يسوع بالقول: "الحَقَّ أقولُ لكُمْ: إنَّ مِنَ القيامِ ههنا قَوْمًا لا يَذوقونَ الموتَ حتَّى يَرَوْا ملكوتَ اللهِ قد أتَى بقوَّةٍ".</w:t>
      </w:r>
    </w:p>
    <w:p>
      <w:pPr>
        <w:bidi/>
      </w:pPr>
      <w:r>
        <w:rPr>
          <w:rtl/>
          <w:cs/>
          <w:lang w:val="ar_AE" w:bidi="ar_AE"/>
        </w:rPr>
      </w:r>
      <w:r>
        <w:rPr>
          <w:rtl/>
          <w:cs/>
          <w:lang w:val="ar_AE" w:bidi="ar_AE"/>
        </w:rPr>
        <w:t>والآن، يتعين على المجموعة رسم مشاهد المقطع وما يجري فيه من أحداث على لوحة، أو ترسم صورًا، أو أن تستخدم أشياء ملموسة للتصوير المرئي.</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 إلى نسخة صوتية من إنجيل مرقس 8 : 31 - 9 : 1 من الترجمة الأكثر فهمًا لك.</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 xml:space="preserve">يحتوي هذا المقطع على 3 مشاهد.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w:t>
      </w:r>
    </w:p>
    <w:p>
      <w:pPr>
        <w:pStyle w:val="ListBullet"/>
        <w:bidi/>
        <w:spacing w:line="240" w:lineRule="auto"/>
        <w:ind w:left="720"/>
      </w:pPr>
      <w:r>
        <w:rPr>
          <w:rtl/>
          <w:cs/>
          <w:lang w:val="ar_AE" w:bidi="ar_AE"/>
        </w:rPr>
      </w:r>
      <w:r>
        <w:rPr>
          <w:rtl/>
          <w:cs/>
          <w:lang w:val="ar_AE" w:bidi="ar_AE"/>
        </w:rPr>
        <w:t>يسوع يشير إلى شيوخ اليهود، ورؤساء الكهنة، ومعلّمي الشريعة (الكتبة).</w:t>
      </w:r>
    </w:p>
    <w:p>
      <w:pPr>
        <w:pStyle w:val="ListBullet"/>
        <w:bidi/>
        <w:spacing w:line="240" w:lineRule="auto"/>
        <w:ind w:left="720"/>
      </w:pPr>
      <w:r>
        <w:rPr>
          <w:rtl/>
          <w:cs/>
          <w:lang w:val="ar_AE" w:bidi="ar_AE"/>
        </w:rPr>
      </w:r>
      <w:r>
        <w:rPr>
          <w:rtl/>
          <w:cs/>
          <w:lang w:val="ar_AE" w:bidi="ar_AE"/>
        </w:rPr>
        <w:t>ويشير إلى الشيطان.</w:t>
      </w:r>
    </w:p>
    <w:p>
      <w:pPr>
        <w:pStyle w:val="ListBullet"/>
        <w:bidi/>
        <w:spacing w:line="240" w:lineRule="auto"/>
        <w:ind w:left="720"/>
      </w:pPr>
      <w:r>
        <w:rPr>
          <w:rtl/>
          <w:cs/>
          <w:lang w:val="ar_AE" w:bidi="ar_AE"/>
        </w:rPr>
      </w:r>
      <w:r>
        <w:rPr>
          <w:rtl/>
          <w:cs/>
          <w:lang w:val="ar_AE" w:bidi="ar_AE"/>
        </w:rPr>
        <w:t>كما يشير يسوع إلى الله الآب والملائكة القديسين.</w:t>
      </w:r>
    </w:p>
    <w:p>
      <w:pPr>
        <w:pStyle w:val="ListBullet"/>
        <w:bidi/>
        <w:spacing w:line="240" w:lineRule="auto"/>
        <w:ind w:left="720"/>
      </w:pPr>
      <w:r>
        <w:rPr>
          <w:rtl/>
          <w:cs/>
          <w:lang w:val="ar_AE" w:bidi="ar_AE"/>
        </w:rPr>
      </w:r>
      <w:r>
        <w:rPr>
          <w:rtl/>
          <w:cs/>
          <w:lang w:val="ar_AE" w:bidi="ar_AE"/>
        </w:rPr>
        <w:t>بطرس، واحد من تلاميذ يسوع</w:t>
      </w:r>
    </w:p>
    <w:p>
      <w:pPr>
        <w:pStyle w:val="ListBullet"/>
        <w:bidi/>
        <w:spacing w:line="240" w:lineRule="auto"/>
        <w:ind w:left="720"/>
      </w:pPr>
      <w:r>
        <w:rPr>
          <w:rtl/>
          <w:cs/>
          <w:lang w:val="ar_AE" w:bidi="ar_AE"/>
        </w:rPr>
      </w:r>
      <w:r>
        <w:rPr>
          <w:rtl/>
          <w:cs/>
          <w:lang w:val="ar_AE" w:bidi="ar_AE"/>
        </w:rPr>
        <w:t>جمع من الناس</w:t>
      </w:r>
    </w:p>
    <w:p>
      <w:pPr>
        <w:bidi/>
      </w:pPr>
      <w:r>
        <w:rPr>
          <w:rtl/>
          <w:cs/>
          <w:lang w:val="ar_AE" w:bidi="ar_AE"/>
        </w:rPr>
      </w:r>
      <w:r>
        <w:rPr>
          <w:rtl/>
          <w:cs/>
          <w:lang w:val="ar_AE" w:bidi="ar_AE"/>
        </w:rPr>
        <w:t>عليكم كمجموعة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 xml:space="preserve">أوقفوا سماع التسجيل الصوتي مؤقتًا هنا، ومثّلوا المقطع. </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التسجيل الصوتي مؤقتًا هنا، وقوموا بتمثيل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في المشهد الأول، يسوع يمشي مع تلاميذه ويشرح لهم أنه سيتألم ويموت لكنه سيقوم من بين الأموات. لقد تحدث للتو عن هذا علانية مع تلاميذه.</w:t>
      </w:r>
    </w:p>
    <w:p>
      <w:pPr>
        <w:bidi/>
      </w:pPr>
      <w:r>
        <w:rPr>
          <w:rtl/>
          <w:cs/>
          <w:lang w:val="ar_AE" w:bidi="ar_AE"/>
        </w:rPr>
      </w:r>
      <w:r>
        <w:rPr>
          <w:rtl/>
          <w:cs/>
          <w:lang w:val="ar_AE" w:bidi="ar_AE"/>
        </w:rPr>
        <w:t>أوقفوا التمثيل. اسأل الأشخاص الذين يؤدون دور التلاميذ: "كيف تشعرون؟" قد تسمع عبارات مثل: "نحن مصدّمون، فقد اعتقدنا أن المسيا سيكون ملكًا عظيمًا، لكن يسوع الآن يتحدث عن المسيا الذي سيقتل،" أو "نحن اعتقدنا أن المسيا سيأتي ويصلح الأمور - لماذا سيتم رفضه من قبل الشيوخ ورؤساء الكهنة وقادة الشريعة؟" أو "نحن ما زلنا لا نفهم بشكل كامل." اسأل الشخص الذي يؤدي دور يسوع: "كيف تشعر وأنت تعطي هذا التعليم؟" قد تسمع: "أنا حزين، لكنني أشعر أن الوقت قد حان لكي يعرفوا ما سوف يأتي. إذا كانوا سيتبعونني، فعليهم أن يعلموا ما سيحدث. يجب أن أحذرهم." واصلوا تمثيل الدراما.</w:t>
      </w:r>
    </w:p>
    <w:p>
      <w:pPr>
        <w:bidi/>
      </w:pPr>
      <w:r>
        <w:rPr>
          <w:rtl/>
          <w:cs/>
          <w:lang w:val="ar_AE" w:bidi="ar_AE"/>
        </w:rPr>
      </w:r>
      <w:r>
        <w:rPr>
          <w:rtl/>
          <w:cs/>
          <w:lang w:val="ar_AE" w:bidi="ar_AE"/>
        </w:rPr>
        <w:t xml:space="preserve">في المشهد الثاني، يأخذ بطرس يسوع جانبًا وينتهره. </w:t>
      </w:r>
    </w:p>
    <w:p>
      <w:pPr>
        <w:bidi/>
      </w:pPr>
      <w:r>
        <w:rPr>
          <w:rtl/>
          <w:cs/>
          <w:lang w:val="ar_AE" w:bidi="ar_AE"/>
        </w:rPr>
      </w:r>
      <w:r>
        <w:rPr>
          <w:rtl/>
          <w:cs/>
          <w:lang w:val="ar_AE" w:bidi="ar_AE"/>
        </w:rPr>
        <w:t>اسأل الشخص الذي يؤدي دور بطرس: "كيف تشعر؟" قد تسمع عبارات مثل: "أنا مصدوم لسماع يسوع يقول مثل هذه الأمور،" أو "أنا أحاول أن أحمي يسوع، لأنه يقول أشياء ستغضب الناس،" أو "أنا غاضب ومُتحير-هذا ليس المسيا الذي أنا انتظره. أنا لا أريد أن يتحدث يسوع بهذه الطريقة، فنحن قد نخسر بعض من مجموعتنا من التلاميذ إذا تكلم يسوع بهذه الطريقة." واصلوا تمثيل الدراما.</w:t>
      </w:r>
    </w:p>
    <w:p>
      <w:pPr>
        <w:bidi/>
      </w:pPr>
      <w:r>
        <w:rPr>
          <w:rtl/>
          <w:cs/>
          <w:lang w:val="ar_AE" w:bidi="ar_AE"/>
        </w:rPr>
      </w:r>
      <w:r>
        <w:rPr>
          <w:rtl/>
          <w:cs/>
          <w:lang w:val="ar_AE" w:bidi="ar_AE"/>
        </w:rPr>
        <w:t>يلتفت يسوع حوله ويبصر تلاميذه، ثم ينتهر يسوع بطرس ويقول له: "ابتعد عني يا شيطان!"</w:t>
      </w:r>
    </w:p>
    <w:p>
      <w:pPr>
        <w:bidi/>
      </w:pPr>
      <w:r>
        <w:rPr>
          <w:rtl/>
          <w:cs/>
          <w:lang w:val="ar_AE" w:bidi="ar_AE"/>
        </w:rPr>
      </w:r>
      <w:r>
        <w:rPr>
          <w:rtl/>
          <w:cs/>
          <w:lang w:val="ar_AE" w:bidi="ar_AE"/>
        </w:rPr>
        <w:t>أوقفوا التمثيل. اسأل الشخص الذي يؤدي دور يسوع: "كيف تشعر؟" قد تسمع عبارات مثل: "أنا منزعج وغاضب لأن بطرس لا يزال لا يفهم من أنا،" أو "أنا منزعج ومحبط لأنني أعتقد أن الشيطان يعمي بطرس عن حقيقتي،" أو "أنا أريد أن أتأكد من أنني أشارك مدى جديتي في أن أتبع خطة الله المتمثلة في أن أُقتل وأن أقوم من بين الأموات." اسأل الشخص الذي يؤدي دور بطرس: "كيف تشعر؟" قد تسمع عبارات مثل: "أنا مُدمر تمامًا لأن يسوع ينتهرني ويدعوني شيطانًا" أو "أنا أشعر بالخجل أمام التلاميذ الآخرين. كنت أحاول المساعدة فحسب. يجب أن يتوخى يسوع الحذر من قول أشياء كهذه." واصلوا تمثيل الدراما.</w:t>
      </w:r>
    </w:p>
    <w:p>
      <w:pPr>
        <w:bidi/>
      </w:pPr>
      <w:r>
        <w:rPr>
          <w:rtl/>
          <w:cs/>
          <w:lang w:val="ar_AE" w:bidi="ar_AE"/>
        </w:rPr>
      </w:r>
      <w:r>
        <w:rPr>
          <w:rtl/>
          <w:cs/>
          <w:lang w:val="ar_AE" w:bidi="ar_AE"/>
        </w:rPr>
        <w:t>في المشهد الثالث، يُخاطب يسوع الجمع، وفي نهاية كلامه، يقول يسوع: "أنا أقول لكم الحق، إن بعض الذين يقفون هنا الآن لا يذوقون الموت حتى يروا الملكوت قد آتى بقوة عظيمة."</w:t>
      </w:r>
    </w:p>
    <w:p>
      <w:pPr>
        <w:bidi/>
      </w:pPr>
      <w:r>
        <w:rPr>
          <w:rtl/>
          <w:cs/>
          <w:lang w:val="ar_AE" w:bidi="ar_AE"/>
        </w:rPr>
      </w:r>
      <w:r>
        <w:rPr>
          <w:rtl/>
          <w:cs/>
          <w:lang w:val="ar_AE" w:bidi="ar_AE"/>
        </w:rPr>
        <w:t>في نهاية التمثيل، اسأل الأشخاص الذين يؤدون دور الجمع، "كيف تشعرون؟" قد تسمع عبارات مثل: "نحن متحيرون،" أو "هذا غريب ومختلف تمامًا عما كنا نظن أن المسيا سيكونه،" أو "أنا أتساءل إن كنت لن أموت قبل أن يأتى ملكوت الله،" أو "أنا أتساءل كيف سيكون شكل ملكوت الله الذي يأتي بقوة عظيمة." اسأل الأشخاص الذين يؤدون دور التلاميذ: "كيف تشعرون الآن وقد سمعتم هذه الرسالة من يسوع؟" قد تسمع: "لقد قال يسوع بعض الأمور الصعبة. أنا بحاجة إلى أن أفكر فيما أفعله هنا. فأنا أريد أن أتبع يسوع. أنا أريد أن أتعلم المزيد. وأريد أن أفهم ما يعنيه أن أتخلى عن حياتي وأتبع يسوع. أنا لا أريد أن يخجل يسوع مني عندما يعود، ولكني لا أفهم ما يقصده يسوع فيما يخص عودته. يبدو أن يسوع سيتركنا فترة من الوقت وأنا لا أفهم." اسأل الشخص الذي يؤدي دور يسوع: "كيف تشعر الآن؟" قد تسمع: "أنا أشعر بالرضا، فلقد شرحت الأمر. أنا أعلم أنهم لا يفهمون بشكل كامل بعد، لكنهم سيتذكرون هذا التعليم ويفهمونه بشكل أفضل لاحقًا. أنا سعيد لأنني علّمتهم هذا." واصلوا تمثيل الدراما.</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نسخة صوتية من إنجيل مرقس 8 : 31 - 9 : 1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ابتدأ يسوع يعلمهم أن ابن الإنسان ينبغي أن يتألّم كثيرًا، ويُرفض من الشيوخ ورؤساء الكهنة ومعلمي الشريعة (الكتبة). ثم يُقتل، لكن بعد ثلاثة أيام سيقوم من الأموات. لقد دعا يسوع نفسه </w:t>
      </w:r>
      <w:r>
        <w:rPr>
          <w:b/>
          <w:rtl/>
          <w:cs/>
          <w:lang w:val="ar_AE" w:bidi="ar_AE"/>
        </w:rPr>
        <w:t>ابن الإنسان</w:t>
      </w:r>
      <w:r>
        <w:rPr>
          <w:rtl/>
          <w:cs/>
          <w:lang w:val="ar_AE" w:bidi="ar_AE"/>
        </w:rPr>
        <w:t>. في العهد القديم، كانت عبارة "ابن الإنسان" ببساطة تُشير إلى كائن بشري. كان يسوع يستخدم هذا التعبير بصفته طريقته المفضلة للإشارة إلى نفسه. لكن تعبير "ابن الإنسان" هو الشخص الذي يُعطيه الله، بحسب دانيآل ٧، كل السلطان والقوة. وربما كان يسوع يُفضِّل هذا التعبير لأن اللقب يمكن أن يُشير إلى إنسان عادي أو إلى كائن فوق طبيعي مثلما هو الحال في دانيآل ٧. إن تعبير "ابن الإنسان" يُجبر الناس على أن يقرروا ما إذا كان يسوع إنسانًا أم أنه هو الله. كما أن هذا التعبير تجنب الدلالة السياسية لتعبير المسيَّا/المسيح، وهو الشخص الذي أراد الناس أن يجعلوه ملكًا.</w:t>
      </w:r>
    </w:p>
    <w:p>
      <w:pPr>
        <w:bidi/>
      </w:pPr>
      <w:r>
        <w:rPr>
          <w:rtl/>
          <w:cs/>
          <w:lang w:val="ar_AE" w:bidi="ar_AE"/>
        </w:rPr>
      </w:r>
      <w:r>
        <w:rPr>
          <w:rtl/>
          <w:cs/>
          <w:lang w:val="ar_AE" w:bidi="ar_AE"/>
        </w:rPr>
        <w:t>وقد كان مرقس يحب أن يشير إلى كل الأوقات التي كان فيها يسوع يدعو نفسه ابن الإنسان كي يتحدث عن مصيره المتمثل في أن يتألّم ويموت، مثل إنسان. لكن في الوقت نفسه، ابن الإنسان هو أكثر من مجرد إنسان، وسيقوم من الأموات.</w:t>
      </w:r>
    </w:p>
    <w:p>
      <w:pPr>
        <w:bidi/>
      </w:pPr>
      <w:r>
        <w:rPr>
          <w:rtl/>
          <w:cs/>
          <w:lang w:val="ar_AE" w:bidi="ar_AE"/>
        </w:rPr>
      </w:r>
      <w:r>
        <w:rPr>
          <w:rtl/>
          <w:cs/>
          <w:lang w:val="ar_AE" w:bidi="ar_AE"/>
        </w:rPr>
        <w:t xml:space="preserve">لقد كان يسوع يتحدث عن نفسه في صيغة ضمير الغائب عندما كان يعطي نفسه هذا اللقب. احرص على أن يكون واضحًا من خلال الطريقة التي تترجم بها أن يسوع يتحدث عن نفسه. </w:t>
      </w:r>
    </w:p>
    <w:p>
      <w:pPr>
        <w:bidi/>
      </w:pPr>
      <w:r>
        <w:rPr>
          <w:rtl/>
          <w:cs/>
          <w:lang w:val="ar_AE" w:bidi="ar_AE"/>
        </w:rPr>
      </w:r>
      <w:r>
        <w:rPr>
          <w:rtl/>
          <w:cs/>
          <w:lang w:val="ar_AE" w:bidi="ar_AE"/>
        </w:rPr>
        <w:t xml:space="preserve">استخدم نفس الصيغة لتعبير "ابن الإنسان" التي استخدمتها في جميع أنحاء إنجيل مرقس، وتذكر أن تعبير </w:t>
      </w:r>
      <w:hyperlink r:id="rId52">
        <w:r>
          <w:rPr>
            <w:rtl/>
            <w:cs/>
            <w:lang w:val="ar_AE" w:bidi="ar_AE"/>
          </w:rPr>
          <w:rPr>
            <w:color w:val="0000EE"/>
            <w:u w:val="single"/>
          </w:rPr>
          <w:t>ابن الإنسان</w:t>
        </w:r>
      </w:hyperlink>
      <w:r>
        <w:rPr>
          <w:rtl/>
          <w:cs/>
          <w:lang w:val="ar_AE" w:bidi="ar_AE"/>
        </w:rPr>
        <w:t xml:space="preserve"> موجود في قاموس الكلمات الرئيسية.</w:t>
      </w:r>
    </w:p>
    <w:p>
      <w:pPr>
        <w:bidi/>
      </w:pPr>
      <w:r>
        <w:rPr>
          <w:rtl/>
          <w:cs/>
          <w:lang w:val="ar_AE" w:bidi="ar_AE"/>
        </w:rPr>
      </w:r>
      <w:r>
        <w:rPr>
          <w:rtl/>
          <w:cs/>
          <w:lang w:val="ar_AE" w:bidi="ar_AE"/>
        </w:rPr>
        <w:t>توقّفوا هنا وناقشوا كمجموعة. وتأكدوا من أن جمهوركم يفهم أن يسوع يتحدث عن نفسه عندما يقول تعبير ابن الإنسان. قد تحتاجوا إلى إضافة عبارة قصيرة لتوضيح الأمر. كيف ستتحدثون عن يسوع وهو يتكلم عن ابن الإنسان؟ ما الكلمات التي ستستخدمونها للإشارة إلى ابن الإنسان؟ (أوقفوا سماع التسجيل الصوتي هنا)</w:t>
      </w:r>
    </w:p>
    <w:p>
      <w:pPr>
        <w:bidi/>
      </w:pPr>
      <w:r>
        <w:rPr>
          <w:rtl/>
          <w:cs/>
          <w:lang w:val="ar_AE" w:bidi="ar_AE"/>
        </w:rPr>
      </w:r>
      <w:r>
        <w:rPr>
          <w:rtl/>
          <w:cs/>
          <w:lang w:val="ar_AE" w:bidi="ar_AE"/>
        </w:rPr>
        <w:t>قال يسوع إنه سيُرفَض من الشيوخ ورؤساء الكهنة ومعلمي الشريعة.</w:t>
      </w:r>
    </w:p>
    <w:p>
      <w:pPr>
        <w:bidi/>
      </w:pPr>
      <w:r>
        <w:rPr>
          <w:rtl/>
          <w:cs/>
          <w:lang w:val="ar_AE" w:bidi="ar_AE"/>
        </w:rPr>
      </w:r>
      <w:r>
        <w:rPr>
          <w:b/>
          <w:rtl/>
          <w:cs/>
          <w:lang w:val="ar_AE" w:bidi="ar_AE"/>
        </w:rPr>
        <w:t>الشيوخ</w:t>
      </w:r>
      <w:r>
        <w:rPr>
          <w:rtl/>
          <w:cs/>
          <w:lang w:val="ar_AE" w:bidi="ar_AE"/>
        </w:rPr>
        <w:t xml:space="preserve"> هم قادة غير دينيين في المجتمع. وعادةً ما كانوا رجالًا كبار السن يساعدون المجتمع على العيش معًا بشكل جيد.</w:t>
      </w:r>
    </w:p>
    <w:p>
      <w:pPr>
        <w:bidi/>
      </w:pPr>
      <w:r>
        <w:rPr>
          <w:rtl/>
          <w:cs/>
          <w:lang w:val="ar_AE" w:bidi="ar_AE"/>
        </w:rPr>
      </w:r>
      <w:r>
        <w:rPr>
          <w:b/>
          <w:rtl/>
          <w:cs/>
          <w:lang w:val="ar_AE" w:bidi="ar_AE"/>
        </w:rPr>
        <w:t>رؤساء الكهنة</w:t>
      </w:r>
      <w:r>
        <w:rPr>
          <w:rtl/>
          <w:cs/>
          <w:lang w:val="ar_AE" w:bidi="ar_AE"/>
        </w:rPr>
        <w:t xml:space="preserve"> أو </w:t>
      </w:r>
      <w:r>
        <w:rPr>
          <w:b/>
          <w:rtl/>
          <w:cs/>
          <w:lang w:val="ar_AE" w:bidi="ar_AE"/>
        </w:rPr>
        <w:t>قادة الكهنة</w:t>
      </w:r>
      <w:r>
        <w:rPr>
          <w:rtl/>
          <w:cs/>
          <w:lang w:val="ar_AE" w:bidi="ar_AE"/>
        </w:rPr>
        <w:t xml:space="preserve"> في الديانة اليهودية هم الأشخاص الذين يصِلون الناس بالله من خلال تقديم الذبائح نيابة عنهم لله، والذين يُعَلِّمون الشعب ويهتمون بهيكل الله. وقد كان الكهنة ممثلي الله أمام شعبه، كما كانوا ممثلين لشعب الله أمامه. ورؤساء الكهنة هم الكهنة الأكثر أهمية.</w:t>
      </w:r>
    </w:p>
    <w:p>
      <w:pPr>
        <w:bidi/>
      </w:pPr>
      <w:r>
        <w:rPr>
          <w:rtl/>
          <w:cs/>
          <w:lang w:val="ar_AE" w:bidi="ar_AE"/>
        </w:rPr>
      </w:r>
      <w:r>
        <w:rPr>
          <w:rtl/>
          <w:cs/>
          <w:lang w:val="ar_AE" w:bidi="ar_AE"/>
        </w:rPr>
        <w:t xml:space="preserve">يُترجم تعبير </w:t>
      </w:r>
      <w:r>
        <w:rPr>
          <w:b/>
          <w:rtl/>
          <w:cs/>
          <w:lang w:val="ar_AE" w:bidi="ar_AE"/>
        </w:rPr>
        <w:t>معلّمو الشريعة</w:t>
      </w:r>
      <w:r>
        <w:rPr>
          <w:rtl/>
          <w:cs/>
          <w:lang w:val="ar_AE" w:bidi="ar_AE"/>
        </w:rPr>
        <w:t xml:space="preserve"> أحيانًا إلى </w:t>
      </w:r>
      <w:r>
        <w:rPr>
          <w:b/>
          <w:rtl/>
          <w:cs/>
          <w:lang w:val="ar_AE" w:bidi="ar_AE"/>
        </w:rPr>
        <w:t>الكتبة</w:t>
      </w:r>
      <w:r>
        <w:rPr>
          <w:rtl/>
          <w:cs/>
          <w:lang w:val="ar_AE" w:bidi="ar_AE"/>
        </w:rPr>
        <w:t xml:space="preserve"> أو </w:t>
      </w:r>
      <w:r>
        <w:rPr>
          <w:b/>
          <w:rtl/>
          <w:cs/>
          <w:lang w:val="ar_AE" w:bidi="ar_AE"/>
        </w:rPr>
        <w:t>الأشخاص الذين كتبوا الشريعة</w:t>
      </w:r>
      <w:r>
        <w:rPr>
          <w:rtl/>
          <w:cs/>
          <w:lang w:val="ar_AE" w:bidi="ar_AE"/>
        </w:rPr>
        <w:t xml:space="preserve">: وهم كانوا دارسين وخبراء في تفسير الشريعة من الكتب المُقَدَّسة. ولم تكن هذه التفسيرات تُكتَب، بل تُحفَظ وتْعلَّم شفويًا بواسطة المُعلِّمين. </w:t>
      </w:r>
    </w:p>
    <w:p>
      <w:pPr>
        <w:bidi/>
      </w:pPr>
      <w:r>
        <w:rPr>
          <w:rtl/>
          <w:cs/>
          <w:lang w:val="ar_AE" w:bidi="ar_AE"/>
        </w:rPr>
      </w:r>
      <w:r>
        <w:rPr>
          <w:rtl/>
          <w:cs/>
          <w:lang w:val="ar_AE" w:bidi="ar_AE"/>
        </w:rPr>
        <w:t xml:space="preserve">توقّفوا هنا وناقشوا نوع المصطلحات التي ستستخدمونها للإشارة إلى </w:t>
      </w:r>
      <w:hyperlink r:id="rId95">
        <w:r>
          <w:rPr>
            <w:rtl/>
            <w:cs/>
            <w:lang w:val="ar_AE" w:bidi="ar_AE"/>
          </w:rPr>
          <w:rPr>
            <w:color w:val="0000EE"/>
            <w:u w:val="single"/>
          </w:rPr>
          <w:t>الشيوخ</w:t>
        </w:r>
      </w:hyperlink>
      <w:r>
        <w:rPr>
          <w:rtl/>
          <w:cs/>
          <w:lang w:val="ar_AE" w:bidi="ar_AE"/>
        </w:rPr>
        <w:t xml:space="preserve"> ورؤساء </w:t>
      </w:r>
      <w:hyperlink r:id="rId96">
        <w:r>
          <w:rPr>
            <w:rtl/>
            <w:cs/>
            <w:lang w:val="ar_AE" w:bidi="ar_AE"/>
          </w:rPr>
          <w:rPr>
            <w:color w:val="0000EE"/>
            <w:u w:val="single"/>
          </w:rPr>
          <w:t>الكهنة</w:t>
        </w:r>
      </w:hyperlink>
      <w:r>
        <w:rPr>
          <w:rtl/>
          <w:cs/>
          <w:lang w:val="ar_AE" w:bidi="ar_AE"/>
        </w:rPr>
        <w:t xml:space="preserve"> و</w:t>
      </w:r>
      <w:hyperlink r:id="rId33">
        <w:r>
          <w:rPr>
            <w:rtl/>
            <w:cs/>
            <w:lang w:val="ar_AE" w:bidi="ar_AE"/>
          </w:rPr>
          <w:rPr>
            <w:color w:val="0000EE"/>
            <w:u w:val="single"/>
          </w:rPr>
          <w:t>معلمي الشريعة الدينية</w:t>
        </w:r>
      </w:hyperlink>
      <w:r>
        <w:rPr>
          <w:rtl/>
          <w:cs/>
          <w:lang w:val="ar_AE" w:bidi="ar_AE"/>
        </w:rPr>
        <w:t>، واستخدموا نفس المصطلحات التي استخدمتموها طوال إنجيل مرقس. وهذه الكلمات موجودة في قاموس الكلمات الرئيسية. (أوقفوا سماع التسجيل الصوتي هنا)</w:t>
      </w:r>
    </w:p>
    <w:p>
      <w:pPr>
        <w:bidi/>
      </w:pPr>
      <w:r>
        <w:rPr>
          <w:rtl/>
          <w:cs/>
          <w:lang w:val="ar_AE" w:bidi="ar_AE"/>
        </w:rPr>
      </w:r>
      <w:r>
        <w:rPr>
          <w:rtl/>
          <w:cs/>
          <w:lang w:val="ar_AE" w:bidi="ar_AE"/>
        </w:rPr>
        <w:t xml:space="preserve">قال يسوع إنه </w:t>
      </w:r>
      <w:r>
        <w:rPr>
          <w:b/>
          <w:rtl/>
          <w:cs/>
          <w:lang w:val="ar_AE" w:bidi="ar_AE"/>
        </w:rPr>
        <w:t>بعد ثلاثة أيام</w:t>
      </w:r>
      <w:r>
        <w:rPr>
          <w:rtl/>
          <w:cs/>
          <w:lang w:val="ar_AE" w:bidi="ar_AE"/>
        </w:rPr>
        <w:t xml:space="preserve"> سيقوم من الأموات. هذا يعني "في اليوم الثالث." يمكنكم ذِكْر هذا بالطريقة التي تحتاجونها لتوضيح الأمر.</w:t>
      </w:r>
    </w:p>
    <w:p>
      <w:pPr>
        <w:bidi/>
      </w:pPr>
      <w:r>
        <w:rPr>
          <w:rtl/>
          <w:cs/>
          <w:lang w:val="ar_AE" w:bidi="ar_AE"/>
        </w:rPr>
      </w:r>
      <w:r>
        <w:rPr>
          <w:rtl/>
          <w:cs/>
          <w:lang w:val="ar_AE" w:bidi="ar_AE"/>
        </w:rPr>
        <w:t xml:space="preserve">فأخذ بطرس يسوع جانبًا وابتدأ ينتهره لأنه قال هذه الأمور. ثم قال يسوع لبطرس: "اذهب عني يا </w:t>
      </w:r>
      <w:r>
        <w:rPr>
          <w:b/>
          <w:rtl/>
          <w:cs/>
          <w:lang w:val="ar_AE" w:bidi="ar_AE"/>
        </w:rPr>
        <w:t>شَيطانُ</w:t>
      </w:r>
      <w:r>
        <w:rPr>
          <w:rtl/>
          <w:cs/>
          <w:lang w:val="ar_AE" w:bidi="ar_AE"/>
        </w:rPr>
        <w:t xml:space="preserve">!" ويشير هذا الاسم "شيطان" إلى الكائن الروحي، الذي خلقه الله، وهو رئيس الكائنات الروحية الشريرة التي قررت أن تتمرد على الله. استخدم نفس المصطلح الذي استخدمته للإشارة إلى كلمة شيطان في جميع أنحاء إنجيل مرقس، وتذكر أن كلمة </w:t>
      </w:r>
      <w:hyperlink r:id="rId27">
        <w:r>
          <w:rPr>
            <w:rtl/>
            <w:cs/>
            <w:lang w:val="ar_AE" w:bidi="ar_AE"/>
          </w:rPr>
          <w:rPr>
            <w:color w:val="0000EE"/>
            <w:u w:val="single"/>
          </w:rPr>
          <w:t>شيطان</w:t>
        </w:r>
      </w:hyperlink>
      <w:r>
        <w:rPr>
          <w:rtl/>
          <w:cs/>
          <w:lang w:val="ar_AE" w:bidi="ar_AE"/>
        </w:rPr>
        <w:t xml:space="preserve"> موجودة في قاموس الكلمات الرئيسية.</w:t>
      </w:r>
    </w:p>
    <w:p>
      <w:pPr>
        <w:bidi/>
      </w:pPr>
      <w:r>
        <w:rPr>
          <w:rtl/>
          <w:cs/>
          <w:lang w:val="ar_AE" w:bidi="ar_AE"/>
        </w:rPr>
      </w:r>
      <w:r>
        <w:rPr>
          <w:rtl/>
          <w:cs/>
          <w:lang w:val="ar_AE" w:bidi="ar_AE"/>
        </w:rPr>
        <w:t>"اذهب عني يا شَيطان" تعني أن يسوع يريد للفكرة التي من الشيطان أن تزول تمامًا.</w:t>
      </w:r>
    </w:p>
    <w:p>
      <w:pPr>
        <w:bidi/>
      </w:pPr>
      <w:r>
        <w:rPr>
          <w:rtl/>
          <w:cs/>
          <w:lang w:val="ar_AE" w:bidi="ar_AE"/>
        </w:rPr>
      </w:r>
      <w:r>
        <w:rPr>
          <w:rtl/>
          <w:cs/>
          <w:lang w:val="ar_AE" w:bidi="ar_AE"/>
        </w:rPr>
        <w:t xml:space="preserve">ثم دعا يسوع الجمع إليه مع تلاميذه وقال: "من أراد أن يأتي ورائي فلينكر نفسه ويحمل </w:t>
      </w:r>
      <w:r>
        <w:rPr>
          <w:b/>
          <w:rtl/>
          <w:cs/>
          <w:lang w:val="ar_AE" w:bidi="ar_AE"/>
        </w:rPr>
        <w:t>صليبه</w:t>
      </w:r>
      <w:r>
        <w:rPr>
          <w:rtl/>
          <w:cs/>
          <w:lang w:val="ar_AE" w:bidi="ar_AE"/>
        </w:rPr>
        <w:t xml:space="preserve"> ويتبعني." الصليب كان الشكل الروماني للإعدام. وكان الرومان يسمرون قطعتين من الخشب معًا في شكل صليب ويمدون عليه أذرع وأرجل السجناء. وكانوا يسمرون الأذرع والأرجل إلى الخشب، وعادةً ما يموت السجين بعد عدة ساعات، عندما لم يعد بإمكانه أن يتنفس.</w:t>
      </w:r>
    </w:p>
    <w:p>
      <w:pPr>
        <w:bidi/>
      </w:pPr>
      <w:r>
        <w:rPr>
          <w:rtl/>
          <w:cs/>
          <w:lang w:val="ar_AE" w:bidi="ar_AE"/>
        </w:rPr>
      </w:r>
      <w:r>
        <w:rPr>
          <w:rtl/>
          <w:cs/>
          <w:lang w:val="ar_AE" w:bidi="ar_AE"/>
        </w:rPr>
        <w:t xml:space="preserve">توقفوا هنا وناقشوا كمجموعة أي كلمة ستستخدمونها لترجمة كلمة </w:t>
      </w:r>
      <w:r>
        <w:rPr>
          <w:b/>
          <w:rtl/>
          <w:cs/>
          <w:lang w:val="ar_AE" w:bidi="ar_AE"/>
        </w:rPr>
        <w:t>صليب</w:t>
      </w:r>
      <w:r>
        <w:rPr>
          <w:rtl/>
          <w:cs/>
          <w:lang w:val="ar_AE" w:bidi="ar_AE"/>
        </w:rPr>
        <w:t xml:space="preserve">. كلمة </w:t>
      </w:r>
      <w:hyperlink r:id="rId97">
        <w:r>
          <w:rPr>
            <w:rtl/>
            <w:cs/>
            <w:lang w:val="ar_AE" w:bidi="ar_AE"/>
          </w:rPr>
          <w:rPr>
            <w:color w:val="0000EE"/>
            <w:u w:val="single"/>
          </w:rPr>
          <w:t>صليب</w:t>
        </w:r>
      </w:hyperlink>
      <w:r>
        <w:rPr>
          <w:rtl/>
          <w:cs/>
          <w:lang w:val="ar_AE" w:bidi="ar_AE"/>
        </w:rPr>
        <w:t xml:space="preserve"> موجودة في قاموس الكلمات الرئيسية. (أوقفوا سماع التسجيل الصوتي هنا)</w:t>
      </w:r>
    </w:p>
    <w:p>
      <w:pPr>
        <w:bidi/>
      </w:pPr>
      <w:r>
        <w:rPr>
          <w:rtl/>
          <w:cs/>
          <w:lang w:val="ar_AE" w:bidi="ar_AE"/>
        </w:rPr>
      </w:r>
      <w:r>
        <w:rPr>
          <w:rtl/>
          <w:cs/>
          <w:lang w:val="ar_AE" w:bidi="ar_AE"/>
        </w:rPr>
        <w:t xml:space="preserve">يقول يسوع: "فإن من أراد أن يُخلص نفسه يهلكها، ومن يُهلك نفسه من أجلي ومن أجل </w:t>
      </w:r>
      <w:r>
        <w:rPr>
          <w:b/>
          <w:rtl/>
          <w:cs/>
          <w:lang w:val="ar_AE" w:bidi="ar_AE"/>
        </w:rPr>
        <w:t>الأخبار السارة</w:t>
      </w:r>
      <w:r>
        <w:rPr>
          <w:rtl/>
          <w:cs/>
          <w:lang w:val="ar_AE" w:bidi="ar_AE"/>
        </w:rPr>
        <w:t xml:space="preserve">، أو </w:t>
      </w:r>
      <w:r>
        <w:rPr>
          <w:b/>
          <w:rtl/>
          <w:cs/>
          <w:lang w:val="ar_AE" w:bidi="ar_AE"/>
        </w:rPr>
        <w:t>الإنجيل</w:t>
      </w:r>
      <w:r>
        <w:rPr>
          <w:rtl/>
          <w:cs/>
          <w:lang w:val="ar_AE" w:bidi="ar_AE"/>
        </w:rPr>
        <w:t>، فهو يُخَلِّصُها. يشير تعبير الإنجيل، أو الأخبار السارة، إلى الأخبار السارة عن حياة يسوع وموته وقيامته، وكيف أنه يحمل حياة جديدة للناس الموجودين على الأرض.</w:t>
      </w:r>
    </w:p>
    <w:p>
      <w:pPr>
        <w:bidi/>
      </w:pPr>
      <w:r>
        <w:rPr>
          <w:rtl/>
          <w:cs/>
          <w:lang w:val="ar_AE" w:bidi="ar_AE"/>
        </w:rPr>
      </w:r>
      <w:r>
        <w:rPr>
          <w:rtl/>
          <w:cs/>
          <w:lang w:val="ar_AE" w:bidi="ar_AE"/>
        </w:rPr>
        <w:t xml:space="preserve">توقفوا هنا وناقشوا أي كلمة ستستخدمون للإشارة إلى </w:t>
      </w:r>
      <w:r>
        <w:rPr>
          <w:b/>
          <w:rtl/>
          <w:cs/>
          <w:lang w:val="ar_AE" w:bidi="ar_AE"/>
        </w:rPr>
        <w:t>الأخبار السارة</w:t>
      </w:r>
      <w:r>
        <w:rPr>
          <w:rtl/>
          <w:cs/>
          <w:lang w:val="ar_AE" w:bidi="ar_AE"/>
        </w:rPr>
        <w:t xml:space="preserve">. وتعبير </w:t>
      </w:r>
      <w:hyperlink r:id="rId98">
        <w:r>
          <w:rPr>
            <w:rtl/>
            <w:cs/>
            <w:lang w:val="ar_AE" w:bidi="ar_AE"/>
          </w:rPr>
          <w:rPr>
            <w:color w:val="0000EE"/>
            <w:u w:val="single"/>
          </w:rPr>
          <w:t>الأخبار السارة</w:t>
        </w:r>
      </w:hyperlink>
      <w:r>
        <w:rPr>
          <w:rtl/>
          <w:cs/>
          <w:lang w:val="ar_AE" w:bidi="ar_AE"/>
        </w:rPr>
        <w:t xml:space="preserve">، أو </w:t>
      </w:r>
      <w:hyperlink r:id="rId13">
        <w:r>
          <w:rPr>
            <w:rtl/>
            <w:cs/>
            <w:lang w:val="ar_AE" w:bidi="ar_AE"/>
          </w:rPr>
          <w:rPr>
            <w:color w:val="0000EE"/>
            <w:u w:val="single"/>
          </w:rPr>
          <w:t>الإنجيل</w:t>
        </w:r>
      </w:hyperlink>
      <w:r>
        <w:rPr>
          <w:rtl/>
          <w:cs/>
          <w:lang w:val="ar_AE" w:bidi="ar_AE"/>
        </w:rPr>
        <w:t xml:space="preserve"> موجود في قاموس الكلمات الرئيسية. (أوقفوا سماع التسجيل الصوتي هنا)</w:t>
      </w:r>
    </w:p>
    <w:p>
      <w:pPr>
        <w:bidi/>
      </w:pPr>
      <w:r>
        <w:rPr>
          <w:rtl/>
          <w:cs/>
          <w:lang w:val="ar_AE" w:bidi="ar_AE"/>
        </w:rPr>
      </w:r>
      <w:r>
        <w:rPr>
          <w:rtl/>
          <w:cs/>
          <w:lang w:val="ar_AE" w:bidi="ar_AE"/>
        </w:rPr>
        <w:t xml:space="preserve">يقول يسوع: "لأنه ماذا ينفعك لو ربحت العالم كله، وخسرت </w:t>
      </w:r>
      <w:r>
        <w:rPr>
          <w:b/>
          <w:rtl/>
          <w:cs/>
          <w:lang w:val="ar_AE" w:bidi="ar_AE"/>
        </w:rPr>
        <w:t>نفسك</w:t>
      </w:r>
      <w:r>
        <w:rPr>
          <w:rtl/>
          <w:cs/>
          <w:lang w:val="ar_AE" w:bidi="ar_AE"/>
        </w:rPr>
        <w:t>؟" ونفسنا هي حياتنا الكاملة والتي تشمل حياتنا الجسدية، وحياتنا الروحية، والعقلية والعاطفية. نحن نعيش إلى الأبد مع الله. يمكنك حتى ترجمة هذه الكلمة إلى "حياة"، وذلك إذا كان شعبك يفهم أن الحياة تمثل أيضًا أفكارنا وعواطفنا.</w:t>
      </w:r>
    </w:p>
    <w:p>
      <w:pPr>
        <w:bidi/>
      </w:pPr>
      <w:r>
        <w:rPr>
          <w:rtl/>
          <w:cs/>
          <w:lang w:val="ar_AE" w:bidi="ar_AE"/>
        </w:rPr>
      </w:r>
      <w:r>
        <w:rPr>
          <w:rtl/>
          <w:cs/>
          <w:lang w:val="ar_AE" w:bidi="ar_AE"/>
        </w:rPr>
        <w:t xml:space="preserve">توقفوا هنا وناقشوا أي كلمة ستستخدمون للإشارة إلى </w:t>
      </w:r>
      <w:r>
        <w:rPr>
          <w:b/>
          <w:rtl/>
          <w:cs/>
          <w:lang w:val="ar_AE" w:bidi="ar_AE"/>
        </w:rPr>
        <w:t>النفس</w:t>
      </w:r>
      <w:r>
        <w:rPr>
          <w:rtl/>
          <w:cs/>
          <w:lang w:val="ar_AE" w:bidi="ar_AE"/>
        </w:rPr>
        <w:t xml:space="preserve">. كلمة </w:t>
      </w:r>
      <w:hyperlink r:id="rId99">
        <w:r>
          <w:rPr>
            <w:rtl/>
            <w:cs/>
            <w:lang w:val="ar_AE" w:bidi="ar_AE"/>
          </w:rPr>
          <w:rPr>
            <w:color w:val="0000EE"/>
            <w:u w:val="single"/>
          </w:rPr>
          <w:t>نفس</w:t>
        </w:r>
      </w:hyperlink>
      <w:r>
        <w:rPr>
          <w:rtl/>
          <w:cs/>
          <w:lang w:val="ar_AE" w:bidi="ar_AE"/>
        </w:rPr>
        <w:t xml:space="preserve"> موجودة في قاموس الكلمات الرئيسية. (أوقفوا سماع التسجيل الصوتي هنا)</w:t>
      </w:r>
    </w:p>
    <w:p>
      <w:pPr>
        <w:bidi/>
      </w:pPr>
      <w:r>
        <w:rPr>
          <w:rtl/>
          <w:cs/>
          <w:lang w:val="ar_AE" w:bidi="ar_AE"/>
        </w:rPr>
      </w:r>
      <w:r>
        <w:rPr>
          <w:rtl/>
          <w:cs/>
          <w:lang w:val="ar_AE" w:bidi="ar_AE"/>
        </w:rPr>
        <w:t xml:space="preserve">قال يسوع إنه سيستحي بكل من يستحي به متى جاء في </w:t>
      </w:r>
      <w:hyperlink r:id="rId53">
        <w:r>
          <w:rPr>
            <w:rtl/>
            <w:cs/>
            <w:lang w:val="ar_AE" w:bidi="ar_AE"/>
          </w:rPr>
          <w:rPr>
            <w:color w:val="0000EE"/>
            <w:u w:val="single"/>
          </w:rPr>
          <w:t>مجد</w:t>
        </w:r>
      </w:hyperlink>
      <w:r>
        <w:rPr>
          <w:rtl/>
          <w:cs/>
          <w:lang w:val="ar_AE" w:bidi="ar_AE"/>
        </w:rPr>
        <w:t xml:space="preserve"> الله أبيه مع </w:t>
      </w:r>
      <w:r>
        <w:rPr>
          <w:b/>
          <w:rtl/>
          <w:cs/>
          <w:lang w:val="ar_AE" w:bidi="ar_AE"/>
        </w:rPr>
        <w:t>الملائكة القديسين</w:t>
      </w:r>
      <w:r>
        <w:rPr>
          <w:rtl/>
          <w:cs/>
          <w:lang w:val="ar_AE" w:bidi="ar_AE"/>
        </w:rPr>
        <w:t xml:space="preserve">. </w:t>
      </w:r>
      <w:r>
        <w:rPr>
          <w:b/>
          <w:rtl/>
          <w:cs/>
          <w:lang w:val="ar_AE" w:bidi="ar_AE"/>
        </w:rPr>
        <w:t>المجد</w:t>
      </w:r>
      <w:r>
        <w:rPr>
          <w:rtl/>
          <w:cs/>
          <w:lang w:val="ar_AE" w:bidi="ar_AE"/>
        </w:rPr>
        <w:t xml:space="preserve"> يعني قوة الله وعظمته.</w:t>
      </w:r>
    </w:p>
    <w:p>
      <w:pPr>
        <w:bidi/>
      </w:pPr>
      <w:r>
        <w:rPr>
          <w:rtl/>
          <w:cs/>
          <w:lang w:val="ar_AE" w:bidi="ar_AE"/>
        </w:rPr>
      </w:r>
      <w:r>
        <w:rPr>
          <w:rtl/>
          <w:cs/>
          <w:lang w:val="ar_AE" w:bidi="ar_AE"/>
        </w:rPr>
        <w:t xml:space="preserve">والملاك هو كائن روحي فوق طبيعي مُرسَل من الله. ويظهر الملائكة للبشر في صورة بشرية، وهم أدنى أو أقل من يسوع، وغالبًا ما يأتون برسالة محددة أو لإنجاز مهمة معينة. لذلك قد تحتاج أن تُضيف توضيحًا إضافيًا بأنه "روح (مرسل من الله)" إلى هذا الوصف. أضاف مرقس مصطلح القديسين إلى الملائكة ليُظهر أن هؤلاء الملائكة قد خُصصوا لمقاصد الله. استخدم نفس المصطلح الذي استخدمته هنا للإشارة إلى </w:t>
      </w:r>
      <w:r>
        <w:rPr>
          <w:b/>
          <w:rtl/>
          <w:cs/>
          <w:lang w:val="ar_AE" w:bidi="ar_AE"/>
        </w:rPr>
        <w:t>الملائكة</w:t>
      </w:r>
      <w:r>
        <w:rPr>
          <w:rtl/>
          <w:cs/>
          <w:lang w:val="ar_AE" w:bidi="ar_AE"/>
        </w:rPr>
        <w:t xml:space="preserve"> و</w:t>
      </w:r>
      <w:r>
        <w:rPr>
          <w:b/>
          <w:rtl/>
          <w:cs/>
          <w:lang w:val="ar_AE" w:bidi="ar_AE"/>
        </w:rPr>
        <w:t>قديسين</w:t>
      </w:r>
      <w:r>
        <w:rPr>
          <w:rtl/>
          <w:cs/>
          <w:lang w:val="ar_AE" w:bidi="ar_AE"/>
        </w:rPr>
        <w:t xml:space="preserve"> والذي قد استخدمته في أجزاء أخرى من ترجمتك. تعبير </w:t>
      </w:r>
      <w:hyperlink r:id="rId28">
        <w:r>
          <w:rPr>
            <w:rtl/>
            <w:cs/>
            <w:lang w:val="ar_AE" w:bidi="ar_AE"/>
          </w:rPr>
          <w:rPr>
            <w:color w:val="0000EE"/>
            <w:u w:val="single"/>
          </w:rPr>
          <w:t>الملائكة</w:t>
        </w:r>
      </w:hyperlink>
      <w:r>
        <w:rPr>
          <w:rtl/>
          <w:cs/>
          <w:lang w:val="ar_AE" w:bidi="ar_AE"/>
        </w:rPr>
        <w:t xml:space="preserve"> و</w:t>
      </w:r>
      <w:hyperlink r:id="rId37">
        <w:r>
          <w:rPr>
            <w:rtl/>
            <w:cs/>
            <w:lang w:val="ar_AE" w:bidi="ar_AE"/>
          </w:rPr>
          <w:rPr>
            <w:color w:val="0000EE"/>
            <w:u w:val="single"/>
          </w:rPr>
          <w:t>القديسين</w:t>
        </w:r>
      </w:hyperlink>
      <w:r>
        <w:rPr>
          <w:rtl/>
          <w:cs/>
          <w:lang w:val="ar_AE" w:bidi="ar_AE"/>
        </w:rPr>
        <w:t xml:space="preserve"> موجود في قاموس الكلمات الرئيسية.</w:t>
      </w:r>
    </w:p>
    <w:p>
      <w:pPr>
        <w:bidi/>
      </w:pPr>
      <w:r>
        <w:rPr>
          <w:rtl/>
          <w:cs/>
          <w:lang w:val="ar_AE" w:bidi="ar_AE"/>
        </w:rPr>
      </w:r>
      <w:r>
        <w:rPr>
          <w:rtl/>
          <w:cs/>
          <w:lang w:val="ar_AE" w:bidi="ar_AE"/>
        </w:rPr>
        <w:t xml:space="preserve">وقال إن بعض الناس هنا لن يموتوا، أو لن </w:t>
      </w:r>
      <w:r>
        <w:rPr>
          <w:b/>
          <w:rtl/>
          <w:cs/>
          <w:lang w:val="ar_AE" w:bidi="ar_AE"/>
        </w:rPr>
        <w:t>يذوقوا الموت</w:t>
      </w:r>
      <w:r>
        <w:rPr>
          <w:rtl/>
          <w:cs/>
          <w:lang w:val="ar_AE" w:bidi="ar_AE"/>
        </w:rPr>
        <w:t>. أن يذوق الموت يعني "أن يموت."</w:t>
      </w:r>
    </w:p>
    <w:p>
      <w:pPr>
        <w:bidi/>
      </w:pPr>
      <w:r>
        <w:rPr>
          <w:rtl/>
          <w:cs/>
          <w:lang w:val="ar_AE" w:bidi="ar_AE"/>
        </w:rPr>
      </w:r>
      <w:r>
        <w:rPr>
          <w:rtl/>
          <w:cs/>
          <w:lang w:val="ar_AE" w:bidi="ar_AE"/>
        </w:rPr>
        <w:t xml:space="preserve">قال يسوع: "إنهم لن يموتوا حتى يروا </w:t>
      </w:r>
      <w:r>
        <w:rPr>
          <w:b/>
          <w:rtl/>
          <w:cs/>
          <w:lang w:val="ar_AE" w:bidi="ar_AE"/>
        </w:rPr>
        <w:t>ملكوت الله</w:t>
      </w:r>
      <w:r>
        <w:rPr>
          <w:rtl/>
          <w:cs/>
          <w:lang w:val="ar_AE" w:bidi="ar_AE"/>
        </w:rPr>
        <w:t xml:space="preserve"> قد أتى بقوة عظيمة." الملكوت (أو المملكة) هو المكان الذي يحكم فيه ملك مجموعة من الناس. ويشير مصطلح ملكوت الله في العهد الجديد إلى الوقت الذي يأتي فيه الله ليحكم – أي ملكه وسلطانه والذي يبدأ تحقيقه بخدمة يسوع على الأرض وقبول الناس له. لاحقًا، سيأتي الملكوت المثالي (الكامل). ونحن نختبر ملكوت الله الآن عندما نصغي إليه ونطيعه باتباعنا ليسوع. تأكد من استخدام نفس المصطلح الذي استخدمته في المقاطع الأخرى للإشارة إلى "ملكوت الله". تعبير </w:t>
      </w:r>
      <w:hyperlink r:id="rId66">
        <w:r>
          <w:rPr>
            <w:rtl/>
            <w:cs/>
            <w:lang w:val="ar_AE" w:bidi="ar_AE"/>
          </w:rPr>
          <w:rPr>
            <w:color w:val="0000EE"/>
            <w:u w:val="single"/>
          </w:rPr>
          <w:t>ملكوت الله</w:t>
        </w:r>
      </w:hyperlink>
      <w:r>
        <w:rPr>
          <w:rtl/>
          <w:cs/>
          <w:lang w:val="ar_AE" w:bidi="ar_AE"/>
        </w:rPr>
        <w:t xml:space="preserve"> موجود في قاموس الكلمات الرئيسية. </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9:2–13</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في هذه الخطوة، استمع إلى مرقس 9: 2–13 وضعها في قلبك.</w:t>
      </w:r>
    </w:p>
    <w:p>
      <w:pPr>
        <w:bidi/>
      </w:pPr>
      <w:r>
        <w:rPr>
          <w:rtl/>
          <w:cs/>
          <w:lang w:val="ar_AE" w:bidi="ar_AE"/>
        </w:rPr>
      </w:r>
      <w:r>
        <w:rPr>
          <w:rtl/>
          <w:cs/>
          <w:lang w:val="ar_AE" w:bidi="ar_AE"/>
        </w:rPr>
        <w:t>استمع إلى نسخة صوتية من مرقس 9: 2–13 ثلاث مرات من ثلاث ترجمات صوتية مختلفة، إن أمكن. ثم كمجموعة قوموا بمناقشة الأسئلة التالية:</w:t>
      </w:r>
    </w:p>
    <w:p>
      <w:pPr>
        <w:pStyle w:val="ListNumber"/>
        <w:numPr>
          <w:ilvl w:val="0"/>
          <w:numId w:val="43"/>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 في هذا المقطع؟</w:t>
      </w:r>
    </w:p>
    <w:p>
      <w:pPr>
        <w:pStyle w:val="ListNumber"/>
        <w:bidi/>
        <w:spacing w:line="240" w:lineRule="auto"/>
        <w:ind w:left="720"/>
      </w:pPr>
      <w:r>
        <w:rPr>
          <w:rtl/>
          <w:cs/>
          <w:lang w:val="ar_AE" w:bidi="ar_AE"/>
        </w:rPr>
      </w:r>
      <w:r>
        <w:rPr>
          <w:rtl/>
          <w:cs/>
          <w:lang w:val="ar_AE" w:bidi="ar_AE"/>
        </w:rPr>
        <w:t>ماذا يخبرنا هذا المقطع عن الله أو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 إلى نسخة صوتية من إنجيل مرقس :9 2 - 13 من ترجمة سهلة ومفهومة.</w:t>
      </w:r>
    </w:p>
    <w:p>
      <w:pPr>
        <w:bidi/>
      </w:pPr>
      <w:r>
        <w:rPr>
          <w:rtl/>
          <w:cs/>
          <w:lang w:val="ar_AE" w:bidi="ar_AE"/>
        </w:rPr>
      </w:r>
      <w:r>
        <w:rPr>
          <w:rtl/>
          <w:cs/>
          <w:lang w:val="ar_AE" w:bidi="ar_AE"/>
        </w:rPr>
        <w:t>ينتهي المقطع الأخير بيسوع وهو يوضح لهم أن المسيّا لا بد أن يتألم. لم يرد بطرس أن يُصدّق أن يسوع سيتألّم، لذلك أخذ ينتهر يسوع. لكن يسوع وبّخ بطرس بعد ذلك، ثم قال لتلاميذه إنهم هم أيضًا سيضطرون أن يتألموا لكي يتبعوه. ومع ذلك، وعد يسوع بعضًا من الذي في الجمع أنهم سيرون ملكوت الله آتيًا بمجد. وبعد ستة أيام، صعد يسوع مع ثلاثة من تلاميذه إلى الجبل. في هذه القصة، بدأ بطرس ويعقوب ويوحنا يرون مجد يسوع. ومع أنه لا يزال على يسوع أن يتألّم، إلا أن هذه القصة تُعطي صورة عن مجده وجلاله.</w:t>
      </w:r>
    </w:p>
    <w:p>
      <w:pPr>
        <w:bidi/>
      </w:pPr>
      <w:r>
        <w:rPr>
          <w:rtl/>
          <w:cs/>
          <w:lang w:val="ar_AE" w:bidi="ar_AE"/>
        </w:rPr>
      </w:r>
      <w:r>
        <w:rPr>
          <w:rtl/>
          <w:cs/>
          <w:lang w:val="ar_AE" w:bidi="ar_AE"/>
        </w:rPr>
        <w:t xml:space="preserve">يحدث هذا المقطع على جبل عالٍ، ولا نعرف بالتحديد أي جبل كان. في العهد القديم، أو الأسفار اليهودية، كان الله غالبًا يُعلن نفسه لشعبه على قمم الجبال، وسط البرية. وغالبًا ما كان يظهر بهاء الله ومجده في صورة نور أبيض ساطع جدًا. تغيّرت هيئة يسوع "تجلّى"، أي أن مظهره تبدّل وتحوّل. لقد كان لامعًا مثل نور ساطع، وتغيّرت هيئته وبدا ككائن روحي وليس كإنسان عادي. </w:t>
      </w:r>
    </w:p>
    <w:p>
      <w:pPr>
        <w:bidi/>
      </w:pPr>
      <w:r>
        <w:rPr>
          <w:rtl/>
          <w:cs/>
          <w:lang w:val="ar_AE" w:bidi="ar_AE"/>
        </w:rPr>
      </w:r>
      <w:r>
        <w:rPr>
          <w:rtl/>
          <w:cs/>
          <w:lang w:val="ar_AE" w:bidi="ar_AE"/>
        </w:rPr>
        <w:t>وكان مع يسوع رجلان، هما موسى وإيليا. كان هذان النبيان مهمّين للغاية بالنسبة للشعب اليهودي. لقد كان موسى يرمز إلى الشريعة القديمة، وإلى الوعد بأن مخلّصًا سيأتي وينقذهم من خطاياهم. وقد جاء يسوع ليكمّل الشريعة القديمة ويخلّصهم. وقد كُتِبَ في الأسفار اليهودية أن النبي إيليا سيعود ليُعد الطريق أمام المسيّا أو المُخلّص. ويرمز إيليا إلى أن يسوع هو حقًا المسيّا الذي كان اليهود ينتظرونه.</w:t>
      </w:r>
    </w:p>
    <w:p>
      <w:pPr>
        <w:bidi/>
      </w:pPr>
      <w:r>
        <w:rPr>
          <w:rtl/>
          <w:cs/>
          <w:lang w:val="ar_AE" w:bidi="ar_AE"/>
        </w:rPr>
      </w:r>
      <w:r>
        <w:rPr>
          <w:rtl/>
          <w:cs/>
          <w:lang w:val="ar_AE" w:bidi="ar_AE"/>
        </w:rPr>
        <w:t>أما بطرس وبقية التلاميذ فامتلأوا خوفًا. لهذا السبب يبدو أن بطرس تكلّم بأوّل ما خطر بباله، واقترح أن يبني مظالّ للرجال الثلاثة. ربما كان يريد أن يُبقى يسوع وإيليا وموسى هناك إلى أجل غير مسمّى، كمكان يلتقون فيه مع شعب الله. لقد كان الله يلتقي بموسى وشعبه في خيمة الاجتماع، أو خيمة لقاء الله بشعبه. وقد يكون بطرس أراد أن يبدأ هذا النوع من الشركة مع الله من جديد. لكن الله أوقف بطرس، لأن الوقت لم يكن قد حان لبناء تذكارات ليسوع. فأولًا، يجب أن يتألّم يسوع ويموت، ثم يقوم من بين الأموات. واستخدم بطرس نفس كلمة "مظلّة" التي كان اليهود يستخدمونها في عيد المظالّ، أو عيد الجمع"، وعلى الأرجح كانت هذه المظالّ تُصنَع عادةً من أغصان الأشجار. وكان الناس يعيشون فيها سبعة أيام احتفالًا برعاية الله لهم وحمايتهم.</w:t>
      </w:r>
    </w:p>
    <w:p>
      <w:pPr>
        <w:bidi/>
      </w:pPr>
      <w:r>
        <w:rPr>
          <w:rtl/>
          <w:cs/>
          <w:lang w:val="ar_AE" w:bidi="ar_AE"/>
        </w:rPr>
      </w:r>
      <w:r>
        <w:rPr>
          <w:rtl/>
          <w:cs/>
          <w:lang w:val="ar_AE" w:bidi="ar_AE"/>
        </w:rPr>
        <w:t>توقّفوا هنا وانظروا كجماعة لصورة خيام "مظال" تم بناؤها لعيد المظالّ. (أوقفوا هذا التسجيل الآن)</w:t>
      </w:r>
    </w:p>
    <w:p>
      <w:pPr>
        <w:bidi/>
      </w:pPr>
      <w:r>
        <w:rPr>
          <w:rtl/>
          <w:cs/>
          <w:lang w:val="ar_AE" w:bidi="ar_AE"/>
        </w:rPr>
      </w:r>
      <w:r>
        <w:rPr>
          <w:rtl/>
          <w:cs/>
          <w:lang w:val="ar_AE" w:bidi="ar_AE"/>
        </w:rPr>
        <w:t>لم يقل يسوع شيئًا لبطرس، بل الله هو الذي أجاب. وكالمُعتاد، عندما يتكلّم الله، تظهر سحابة، وتُلقي هذه السحابة بظلّها على الجماعة. وجاء صوت الله من السحابة، مثلما حدث في معمودية يسوع، مؤكدًا صوت الله لبطرس ويعقوب ويوحنا أن يسوع هو ابنه، وأن عليهم أن يسمعوا له. وكلمة "اسمعوا" هنا تعني أيضًا "أطيعوا".</w:t>
      </w:r>
    </w:p>
    <w:p>
      <w:pPr>
        <w:bidi/>
      </w:pPr>
      <w:r>
        <w:rPr>
          <w:rtl/>
          <w:cs/>
          <w:lang w:val="ar_AE" w:bidi="ar_AE"/>
        </w:rPr>
      </w:r>
      <w:r>
        <w:rPr>
          <w:rtl/>
          <w:cs/>
          <w:lang w:val="ar_AE" w:bidi="ar_AE"/>
        </w:rPr>
        <w:t xml:space="preserve">وفيما هم نازلون من الجبل، أوصى يسوع تلاميذه ألا يخبروا أحدًا بما حدث. كان يعلم أن التلاميذ لم يفهموا بعد تمامًا قصده وهدف وجوده على الأرض. وأخبرهم إنه يمكنهم بعد قيامته من بين الأموات أن يخبروا الناس بما رأوه وسمعوه. لكن التلاميذ بالطبع لم يعرفوا ما كان يسوع يقصده. فقد كانوا يتوقّعون أن جميع الناس سيقومون من الموت في نهاية الأزمنة. ومع ذلك، لم يخبر التلاميذ الآخرون، بل كانوا يتناقشون فيما بينهم عن الأمر. ثم سأل التلاميذ الثلاثة يسوع لماذا يجب أن يأتي إيليا قبل المسيَّا. فقد كان الناس يفهمون من العهد القديم أن إيليا سيعود ليُعد الشعب بأن يدعوهم للتوبة، أي الرجوع عن خطاياهم. لكن التلاميذ كانوا يظنّون أن إيليا سيُعد الشعب لمجيء مسيّا يُخلّصهم من حكامهم. أما يسوع فذكّرهم أن المسيَّا لا بد أن يتألّم أيضًا. كان لدى التلاميذ فكرة خاطئة عن دور إيليا وعن دور المسيَّا. ثم أوضح يسوع من هو إيليا. وقال إن إيليا قد جاء بالفعل، وقد تألم أيضًا. وكان يسوع يتكلّم هنا عن يوحنا المعمدان. </w:t>
      </w:r>
    </w:p>
    <w:p>
      <w:pPr>
        <w:bidi/>
      </w:pPr>
      <w:r>
        <w:rPr>
          <w:rtl/>
          <w:cs/>
          <w:lang w:val="ar_AE" w:bidi="ar_AE"/>
        </w:rPr>
      </w:r>
      <w:r>
        <w:rPr>
          <w:rtl/>
          <w:cs/>
          <w:lang w:val="ar_AE" w:bidi="ar_AE"/>
        </w:rPr>
        <w:t>توقّفوا هنا وناقشوا هذا السؤال كمجموعة: صِفوا قادة دينين مُهمّين في مجتمعكم. ما نوع الأمور التي يقومون بها؟ هل هم منخرطون في العمل السياسي أو الاجتماعي؟ أم أنهم يتكلّمون فقط عن أمور دينية؟ (أوقفوا هذا التسجيل الآن)</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نسخة صوتية من إنجيل مرقس ٩: ٢–١٣ من الترجمة الأسهل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يقوم الفريق بتصوير هذا المقطع بصريًا.</w:t>
      </w:r>
    </w:p>
    <w:p>
      <w:pPr>
        <w:bidi/>
      </w:pPr>
      <w:r>
        <w:rPr>
          <w:rtl/>
          <w:cs/>
          <w:lang w:val="ar_AE" w:bidi="ar_AE"/>
        </w:rPr>
      </w:r>
      <w:r>
        <w:rPr>
          <w:rtl/>
          <w:cs/>
          <w:lang w:val="ar_AE" w:bidi="ar_AE"/>
        </w:rPr>
        <w:t>يحتوي هذا المقطع على 4 مشاهد.</w:t>
      </w:r>
    </w:p>
    <w:p>
      <w:pPr>
        <w:bidi/>
      </w:pPr>
      <w:r>
        <w:rPr>
          <w:rtl/>
          <w:cs/>
          <w:lang w:val="ar_AE" w:bidi="ar_AE"/>
        </w:rPr>
      </w:r>
      <w:r>
        <w:rPr>
          <w:b/>
          <w:rtl/>
          <w:cs/>
          <w:lang w:val="ar_AE" w:bidi="ar_AE"/>
        </w:rPr>
        <w:t>في المشهد الأول،</w:t>
      </w:r>
      <w:r>
        <w:rPr>
          <w:rtl/>
          <w:cs/>
          <w:lang w:val="ar_AE" w:bidi="ar_AE"/>
        </w:rPr>
        <w:t xml:space="preserve"> يأخذ يسوع ثلاثة من تلاميذه: بطرس ويعقوب ويوحنا، ويصعد بهم إلى جبل عالٍ، وهناك يتغير منظره ويظهر معه موسى وإيليا. فيقول بطرس ليسوع: "فلنَصنَعْ ثَلاثَ مَظالَّ: لكَ واحِدَةً، ولِموسى واحِدَةً، ولإيليّا واحِدَةً"</w:t>
      </w:r>
    </w:p>
    <w:p>
      <w:pPr>
        <w:bidi/>
      </w:pPr>
      <w:r>
        <w:rPr>
          <w:rtl/>
          <w:cs/>
          <w:lang w:val="ar_AE" w:bidi="ar_AE"/>
        </w:rPr>
      </w:r>
      <w:r>
        <w:rPr>
          <w:b/>
          <w:rtl/>
          <w:cs/>
          <w:lang w:val="ar_AE" w:bidi="ar_AE"/>
        </w:rPr>
        <w:t>في المشهد الثاني،</w:t>
      </w:r>
      <w:r>
        <w:rPr>
          <w:rtl/>
          <w:cs/>
          <w:lang w:val="ar_AE" w:bidi="ar_AE"/>
        </w:rPr>
        <w:t xml:space="preserve"> تأتي سحابة وتظلّلهم، ويسمع التلاميذ صوت الله من السحابة يتحدث عن يسوع.</w:t>
      </w:r>
    </w:p>
    <w:p>
      <w:pPr>
        <w:bidi/>
      </w:pPr>
      <w:r>
        <w:rPr>
          <w:rtl/>
          <w:cs/>
          <w:lang w:val="ar_AE" w:bidi="ar_AE"/>
        </w:rPr>
      </w:r>
      <w:r>
        <w:rPr>
          <w:b/>
          <w:rtl/>
          <w:cs/>
          <w:lang w:val="ar_AE" w:bidi="ar_AE"/>
        </w:rPr>
        <w:t>في المشهد الثالث،</w:t>
      </w:r>
      <w:r>
        <w:rPr>
          <w:rtl/>
          <w:cs/>
          <w:lang w:val="ar_AE" w:bidi="ar_AE"/>
        </w:rPr>
        <w:t xml:space="preserve"> ينزلون من الجبل، ويوصي يسوع التلاميذ الثلاثة ألا يخبروا أحدًا بما رأوا.</w:t>
      </w:r>
    </w:p>
    <w:p>
      <w:pPr>
        <w:bidi/>
      </w:pPr>
      <w:r>
        <w:rPr>
          <w:rtl/>
          <w:cs/>
          <w:lang w:val="ar_AE" w:bidi="ar_AE"/>
        </w:rPr>
      </w:r>
      <w:r>
        <w:rPr>
          <w:b/>
          <w:rtl/>
          <w:cs/>
          <w:lang w:val="ar_AE" w:bidi="ar_AE"/>
        </w:rPr>
        <w:t>في المشهد الرابع،</w:t>
      </w:r>
      <w:r>
        <w:rPr>
          <w:rtl/>
          <w:cs/>
          <w:lang w:val="ar_AE" w:bidi="ar_AE"/>
        </w:rPr>
        <w:t xml:space="preserve"> يسأل التلاميذ يسوع: "لماذا يقولُ الكتبةُ: إنَّ إيليّا يَنبَغي أنْ يأتيَ أوَّلًا؟" فيجيبهم يسوع.</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يوحنا</w:t>
      </w:r>
    </w:p>
    <w:p>
      <w:pPr>
        <w:pStyle w:val="ListBullet"/>
        <w:bidi/>
        <w:spacing w:line="240" w:lineRule="auto"/>
        <w:ind w:left="720"/>
      </w:pPr>
      <w:r>
        <w:rPr>
          <w:rtl/>
          <w:cs/>
          <w:lang w:val="ar_AE" w:bidi="ar_AE"/>
        </w:rPr>
      </w:r>
      <w:r>
        <w:rPr>
          <w:rtl/>
          <w:cs/>
          <w:lang w:val="ar_AE" w:bidi="ar_AE"/>
        </w:rPr>
        <w:t>إيليا</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صوت الله</w:t>
      </w:r>
    </w:p>
    <w:p>
      <w:pPr>
        <w:pStyle w:val="ListBullet"/>
        <w:bidi/>
        <w:spacing w:line="240" w:lineRule="auto"/>
        <w:ind w:left="720"/>
      </w:pPr>
      <w:r>
        <w:rPr>
          <w:rtl/>
          <w:cs/>
          <w:lang w:val="ar_AE" w:bidi="ar_AE"/>
        </w:rPr>
      </w:r>
      <w:r>
        <w:rPr>
          <w:rtl/>
          <w:cs/>
          <w:lang w:val="ar_AE" w:bidi="ar_AE"/>
        </w:rPr>
        <w:t>معلّمو الشريعة (الذين يشار إليهم في سؤال التلاميذ)</w:t>
      </w:r>
    </w:p>
    <w:p>
      <w:pPr>
        <w:bidi/>
      </w:pPr>
      <w:r>
        <w:rPr>
          <w:rtl/>
          <w:cs/>
          <w:lang w:val="ar_AE" w:bidi="ar_AE"/>
        </w:rPr>
      </w:r>
      <w:r>
        <w:rPr>
          <w:rtl/>
          <w:cs/>
          <w:lang w:val="ar_AE" w:bidi="ar_AE"/>
        </w:rPr>
        <w:t>كمجموعة، انتبهوا إلى هذه الأفكار من سياق المقطع: لا نعرف بالضبط مكان الجبل المذكور في المقطع، لكن يسوع كان في طريقه مع تلاميذه إلى قيصرية فيلبس، فربما ما زالوا هناك أو في طريق العودة إلى الجليل.</w:t>
      </w:r>
    </w:p>
    <w:p>
      <w:pPr>
        <w:bidi/>
      </w:pPr>
      <w:r>
        <w:rPr>
          <w:rtl/>
          <w:cs/>
          <w:lang w:val="ar_AE" w:bidi="ar_AE"/>
        </w:rPr>
      </w:r>
      <w:r>
        <w:rPr>
          <w:rtl/>
          <w:cs/>
          <w:lang w:val="ar_AE" w:bidi="ar_AE"/>
        </w:rPr>
        <w:t>وكان هذا بعد ستة أيام من المقطع السابق. حيث يصعد يسوع بثلاثة من تلاميذه، بطرس ويعقوب ويوحنا، إلى جبل عالٍ لينفرد بهم. وأثناء نظرهم، تتغيّر هيئة يسوع، وتصبح ثيابه بيضاء جدًا. ويظهر موسى وإيليا ويتحدثان معه. وهنا يقترح بطرس، وهو في خوف وحماسة، أن يصنعوا ثلاث مظال ليسوع ولموسى ولإيليا.</w:t>
      </w:r>
    </w:p>
    <w:p>
      <w:pPr>
        <w:bidi/>
      </w:pPr>
      <w:r>
        <w:rPr>
          <w:rtl/>
          <w:cs/>
          <w:lang w:val="ar_AE" w:bidi="ar_AE"/>
        </w:rPr>
      </w:r>
      <w:r>
        <w:rPr>
          <w:rtl/>
          <w:cs/>
          <w:lang w:val="ar_AE" w:bidi="ar_AE"/>
        </w:rPr>
        <w:t>ثم تأتي سحابة وتظلّلهم، ويسمعون صوت الله يقول: "هذا هو ابني الحَبيبُ. لهُ اسمَعوا." ولا بد أن أعين التلاميذ كانت مغلقة. ويصف إنجيل آخر ما حدث بأن وجوههم كانت نحو الأرض، فيقول النص هنا: "فنَظَروا حَوْلهُمْ بَغتَةً ولَمْ يَرَوْا أحَدًا غَيرَ يَسوعَ وحدَهُ معهُمْ".</w:t>
      </w:r>
    </w:p>
    <w:p>
      <w:pPr>
        <w:bidi/>
      </w:pPr>
      <w:r>
        <w:rPr>
          <w:rtl/>
          <w:cs/>
          <w:lang w:val="ar_AE" w:bidi="ar_AE"/>
        </w:rPr>
      </w:r>
      <w:r>
        <w:rPr>
          <w:rtl/>
          <w:cs/>
          <w:lang w:val="ar_AE" w:bidi="ar_AE"/>
        </w:rPr>
        <w:t>وبينما ينزلون من الجبل، يوصي يسوع التلاميذ الثلاثة ألا يخبروا أحدًا بما رأوا إلا بعد قيامته من الأموات. ويُشير يسوع إلى نفسه بقوله: "ابنُ الإنسانِ".</w:t>
      </w:r>
    </w:p>
    <w:p>
      <w:pPr>
        <w:bidi/>
      </w:pPr>
      <w:r>
        <w:rPr>
          <w:rtl/>
          <w:cs/>
          <w:lang w:val="ar_AE" w:bidi="ar_AE"/>
        </w:rPr>
      </w:r>
      <w:r>
        <w:rPr>
          <w:rtl/>
          <w:cs/>
          <w:lang w:val="ar_AE" w:bidi="ar_AE"/>
        </w:rPr>
        <w:t>منذ ذلك الوقت، لم يخبروا أحدًا بما شاهدوه، لكنهم ظلوا يتحدثون معًا عما قصده يسوع بقيامته من الأموات.</w:t>
      </w:r>
    </w:p>
    <w:p>
      <w:pPr>
        <w:bidi/>
      </w:pPr>
      <w:r>
        <w:rPr>
          <w:rtl/>
          <w:cs/>
          <w:lang w:val="ar_AE" w:bidi="ar_AE"/>
        </w:rPr>
      </w:r>
      <w:r>
        <w:rPr>
          <w:rtl/>
          <w:cs/>
          <w:lang w:val="ar_AE" w:bidi="ar_AE"/>
        </w:rPr>
        <w:t>ثم يسألون يسوع عن تعليم معلّمي الناموس بضرورة عودة إيليا قبل مجيء المسيّا. فقد كانت هذه هي التعاليم التي يعلّمها الكتبة عن مجيء المسيا. فيجيبهم بأن إيليا يأتي ليرد كل شيء. ثم يطرح عليهم سؤالًا لا يتوقع إجابة عنه: "وكيفَ هو مَكتوبٌ عن ابنِ الإنسانِ أنْ يتألَّمَ كثيرًا ويُرذَلَ. لكن أقولُ لكُمْ: إنَّ إيليّا أيضًا قد أتَى، وعَمِلوا بهِ كُلَّ ما أرادوا، كما هو مَكتوبٌ عنهُ".</w:t>
      </w:r>
    </w:p>
    <w:p>
      <w:pPr>
        <w:bidi/>
      </w:pPr>
      <w:r>
        <w:rPr>
          <w:rtl/>
          <w:cs/>
          <w:lang w:val="ar_AE" w:bidi="ar_AE"/>
        </w:rPr>
      </w:r>
      <w:r>
        <w:rPr>
          <w:rtl/>
          <w:cs/>
          <w:lang w:val="ar_AE" w:bidi="ar_AE"/>
        </w:rPr>
        <w:t>والآن، يتعين على المجموعة رسم مشاهد المقطع وما يجري فيه من أحداث على لوحة، أو ترسم صورًا، أو أن تستخدم أشياء ملموسة للتصوير المرئي.</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 إلى نسخة صوتية من إنجيل مرقس 9 : 2 - 13 من الترجمة الأكثر فهمًا لك.</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4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يوحنا</w:t>
      </w:r>
    </w:p>
    <w:p>
      <w:pPr>
        <w:pStyle w:val="ListBullet"/>
        <w:bidi/>
        <w:spacing w:line="240" w:lineRule="auto"/>
        <w:ind w:left="720"/>
      </w:pPr>
      <w:r>
        <w:rPr>
          <w:rtl/>
          <w:cs/>
          <w:lang w:val="ar_AE" w:bidi="ar_AE"/>
        </w:rPr>
      </w:r>
      <w:r>
        <w:rPr>
          <w:rtl/>
          <w:cs/>
          <w:lang w:val="ar_AE" w:bidi="ar_AE"/>
        </w:rPr>
        <w:t>صوت الله</w:t>
      </w:r>
    </w:p>
    <w:p>
      <w:pPr>
        <w:pStyle w:val="ListBullet"/>
        <w:bidi/>
        <w:spacing w:line="240" w:lineRule="auto"/>
        <w:ind w:left="720"/>
      </w:pPr>
      <w:r>
        <w:rPr>
          <w:rtl/>
          <w:cs/>
          <w:lang w:val="ar_AE" w:bidi="ar_AE"/>
        </w:rPr>
      </w:r>
      <w:r>
        <w:rPr>
          <w:rtl/>
          <w:cs/>
          <w:lang w:val="ar_AE" w:bidi="ar_AE"/>
        </w:rPr>
        <w:t>إيليا</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معلّمو الشريعة (الذين يشار إليهم في سؤال التلاميذ)</w:t>
      </w:r>
    </w:p>
    <w:p>
      <w:pPr>
        <w:bidi/>
      </w:pPr>
      <w:r>
        <w:rPr>
          <w:rtl/>
          <w:cs/>
          <w:lang w:val="ar_AE" w:bidi="ar_AE"/>
        </w:rPr>
      </w:r>
      <w:r>
        <w:rPr>
          <w:rtl/>
          <w:cs/>
          <w:lang w:val="ar_AE" w:bidi="ar_AE"/>
        </w:rPr>
        <w:t>عليكم كمجموعة القيام بتمثيل المقطع مرتين، وذلك بلغتكم الأم.</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 أوقفوا سماع هذا التسجيل الصوتي مؤقتًا هنا، ومثّلوا المقطع مرة ثانية. </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 xml:space="preserve">أوقفوا سماع هذا التسجيل الصوتي مؤقتًا هنا، ومثّلوا المقطع مرة ثانية. </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بعد ستة أيام من المقطع السابق حيث كان يسوع والتلاميذ يسيرون شمالًا من الجليل، يأخذ يسوع بطرس ويعقوب ويوحنا إلى جبل عال منفردين. يغيّر يسوع هيئته تمامًا ويظهر إيليا وموسى ويبدآن في التحدث مع يسوع.</w:t>
      </w:r>
    </w:p>
    <w:p>
      <w:pPr>
        <w:bidi/>
      </w:pPr>
      <w:r>
        <w:rPr>
          <w:rtl/>
          <w:cs/>
          <w:lang w:val="ar_AE" w:bidi="ar_AE"/>
        </w:rPr>
      </w:r>
      <w:r>
        <w:rPr>
          <w:rtl/>
          <w:cs/>
          <w:lang w:val="ar_AE" w:bidi="ar_AE"/>
        </w:rPr>
        <w:t>أوقفوا التمثيل مؤقتًا. اسأل الأشخاص الذين يؤدون دور التلاميذ: "بماذا تشعرون أو بم تفكرون؟" قد يجيب الشخص بعبارات مثل: "نحن متحيرون تمامًا،" أو "نحن مرتعبون، فإننا لا نعرف ماذا يحدث،" أو "نحن نعرف فقط أن هذين هما إيليا وموسى، ولا نعرف كيف نعرف". واصلوا تمثيل الدراما.</w:t>
      </w:r>
    </w:p>
    <w:p>
      <w:pPr>
        <w:bidi/>
      </w:pPr>
      <w:r>
        <w:rPr>
          <w:rtl/>
          <w:cs/>
          <w:lang w:val="ar_AE" w:bidi="ar_AE"/>
        </w:rPr>
      </w:r>
      <w:r>
        <w:rPr>
          <w:rtl/>
          <w:cs/>
          <w:lang w:val="ar_AE" w:bidi="ar_AE"/>
        </w:rPr>
        <w:t>يقول بطرس: "يا معلّم، جيد أن نكون ههنا، فلنعمل ثلاث مظال". ثم تظللهم السحابة، وصوت من السحابة يقول: "هذا هو ابني الحبيب، له اسمعوا". وعندما ينظر التلاميذ حولهم، يجدوا أن موسى وإيليا قد ذهبا ولا يرون إلا يسوع معهم.</w:t>
      </w:r>
    </w:p>
    <w:p>
      <w:pPr>
        <w:bidi/>
      </w:pPr>
      <w:r>
        <w:rPr>
          <w:rtl/>
          <w:cs/>
          <w:lang w:val="ar_AE" w:bidi="ar_AE"/>
        </w:rPr>
      </w:r>
      <w:r>
        <w:rPr>
          <w:rtl/>
          <w:cs/>
          <w:lang w:val="ar_AE" w:bidi="ar_AE"/>
        </w:rPr>
        <w:t>أوقفوا التمثيل مؤقتًا. اسأل الشخص الذي يؤدي دور بطرس: "بماذا تشعر أو تفكر؟" قد يجيب الشخص بعبارات مثل: "أنا مرتعب، أنا متحير، ولا أعرف ماذا أفكر". اسأل الأشخاص الآخرين الذين يؤدون دور التلاميذ: "بماذا تشعرون أو بم تفكرون؟" قد يجيب الناس بعبارات مثل: "لقد سمعنا صوت الله، ولقد أرعبنا ذلك" أو "لقد سمعنا صوت الله والآن نعرف من هو يسوع حقًا". واصلوا تمثيل الدراما.</w:t>
      </w:r>
    </w:p>
    <w:p>
      <w:pPr>
        <w:bidi/>
      </w:pPr>
      <w:r>
        <w:rPr>
          <w:rtl/>
          <w:cs/>
          <w:lang w:val="ar_AE" w:bidi="ar_AE"/>
        </w:rPr>
      </w:r>
      <w:r>
        <w:rPr>
          <w:rtl/>
          <w:cs/>
          <w:lang w:val="ar_AE" w:bidi="ar_AE"/>
        </w:rPr>
        <w:t>وبينما ينزل التلاميذ ويسوع من الجبل، يشرح لهم يسوع أنه يجب ألا يخبروا أحدًا بما حدث حتى يقوم ابن الإنسان من الأموات. التلاميذ كثيرًا ما يسألون بعضهم البعض عما كان يقصده يسوع بقوله "القيامة من الأموات".</w:t>
      </w:r>
    </w:p>
    <w:p>
      <w:pPr>
        <w:bidi/>
      </w:pPr>
      <w:r>
        <w:rPr>
          <w:rtl/>
          <w:cs/>
          <w:lang w:val="ar_AE" w:bidi="ar_AE"/>
        </w:rPr>
      </w:r>
      <w:r>
        <w:rPr>
          <w:rtl/>
          <w:cs/>
          <w:lang w:val="ar_AE" w:bidi="ar_AE"/>
        </w:rPr>
        <w:t>أوقفوا التمثيل مؤقتًا. اسأل الشخص الذي يؤدي دور يسوع: "بماذا تشعر أو تفكر؟" قد يجيب الشخص بعبارات مثل: "ليس هذا وقتي كي أقول لهم من أنا حقًا" أو "أنا محبط، إذ أقول لهم باستمرار إنه يجب أن أموت وأن أقوم من الأموات، لكنهم ما زالوا لا يفهمون". واصلوا تمثيل الدراما.</w:t>
      </w:r>
    </w:p>
    <w:p>
      <w:pPr>
        <w:bidi/>
      </w:pPr>
      <w:r>
        <w:rPr>
          <w:rtl/>
          <w:cs/>
          <w:lang w:val="ar_AE" w:bidi="ar_AE"/>
        </w:rPr>
      </w:r>
      <w:r>
        <w:rPr>
          <w:rtl/>
          <w:cs/>
          <w:lang w:val="ar_AE" w:bidi="ar_AE"/>
        </w:rPr>
        <w:t>يسأل التلاميذ يسوع عن سبب إصرار معلّمي الشريعة (الكتبة) على أن إيليا يجب أن يأتي. فيجيب يسوع أن إيليا قد جاء وقد عملوا به ما أرادوا، تمامًا كما هو مكتوب عنه" وهو يقول إن ابن الإنسان سيتألم أيضًا تمامًا كما هو مكتوب.</w:t>
      </w:r>
    </w:p>
    <w:p>
      <w:pPr>
        <w:bidi/>
      </w:pPr>
      <w:r>
        <w:rPr>
          <w:rtl/>
          <w:cs/>
          <w:lang w:val="ar_AE" w:bidi="ar_AE"/>
        </w:rPr>
      </w:r>
      <w:r>
        <w:rPr>
          <w:rtl/>
          <w:cs/>
          <w:lang w:val="ar_AE" w:bidi="ar_AE"/>
        </w:rPr>
        <w:t>أوقفوا التمثيل مؤقتًا. اسأل الشخص الذي يؤدي دور يسوع: "بماذا تشعر أو تفكر؟" قد يجيب الشخص بعبارات مثل: "أنا أعلم أن كل شيء يحدث كما ينبغي،" أو "لقد كنت أتحدث مع النبيين موسى وإيليا، والله قد تكلَّم، مؤكدًا أن خطته تتحقق،" أو "أنا حزين لأنه سيتحتم أن أُعامَل بهذه الطريقة من قبل أولئك الذين يفترض أنهم معلّمي الشريعة".</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 إلى نسخة صوتية من إنجيل مرقس 9 : 2 - 13 من الترجمة الأكثر فهمًا لك.</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وبعد ستة أيام أخذ يسوع بطرس ويعقوب ويوحنا، وصعد بهم إلى جبلٍ عالٍ مُنفردين وحدهم. وبينما كان الرجال يشاهدون،</w:t>
      </w:r>
      <w:r>
        <w:rPr>
          <w:b/>
          <w:rtl/>
          <w:cs/>
          <w:lang w:val="ar_AE" w:bidi="ar_AE"/>
        </w:rPr>
        <w:t xml:space="preserve"> تحوّلت</w:t>
      </w:r>
      <w:r>
        <w:rPr>
          <w:rtl/>
          <w:cs/>
          <w:lang w:val="ar_AE" w:bidi="ar_AE"/>
        </w:rPr>
        <w:t xml:space="preserve"> هيئة يسوع، أو </w:t>
      </w:r>
      <w:r>
        <w:rPr>
          <w:b/>
          <w:rtl/>
          <w:cs/>
          <w:lang w:val="ar_AE" w:bidi="ar_AE"/>
        </w:rPr>
        <w:t>تغيرت</w:t>
      </w:r>
      <w:r>
        <w:rPr>
          <w:rtl/>
          <w:cs/>
          <w:lang w:val="ar_AE" w:bidi="ar_AE"/>
        </w:rPr>
        <w:t xml:space="preserve">. التحوّل أو التجلي يعني تغيير مظهر شخص، ليبدو مختلفًا تمامًا عما كان عليه في السابق. ولا يعني ذلك التغيير بشكل سحري أو بطريقة شريرة. فيسوع لم يشبه شخص آخر، بل أصبح فقط لامعًا جدًا. والله هو الذي جعل ذلك يحدث. </w:t>
      </w:r>
    </w:p>
    <w:p>
      <w:pPr>
        <w:bidi/>
      </w:pPr>
      <w:r>
        <w:rPr>
          <w:rtl/>
          <w:cs/>
          <w:lang w:val="ar_AE" w:bidi="ar_AE"/>
        </w:rPr>
      </w:r>
      <w:r>
        <w:rPr>
          <w:rtl/>
          <w:cs/>
          <w:lang w:val="ar_AE" w:bidi="ar_AE"/>
        </w:rPr>
        <w:t xml:space="preserve">وقد صارت ثيابه بيضاء لامعة، أكثر بياضًا مما يمكن لأي مبيض أرضي أن يجعلها. </w:t>
      </w:r>
      <w:r>
        <w:rPr>
          <w:b/>
          <w:rtl/>
          <w:cs/>
          <w:lang w:val="ar_AE" w:bidi="ar_AE"/>
        </w:rPr>
        <w:t>والمُبيّض</w:t>
      </w:r>
      <w:r>
        <w:rPr>
          <w:rtl/>
          <w:cs/>
          <w:lang w:val="ar_AE" w:bidi="ar_AE"/>
        </w:rPr>
        <w:t xml:space="preserve"> هو مادة كيميائية تستخدم لجعل القماش والأشياء الأخرى بيضاء. إن لم يكن عندكم كلمة "مُبيّض" في لغتكم، فقد تحتاجون إلى قول أن هذا شيء يجعل الثياب بيضاء نقية. أو يمكنكم القول أن ثيابه كانت أكثر بياضًا من أن يغسلها أحد. </w:t>
      </w:r>
    </w:p>
    <w:p>
      <w:pPr>
        <w:bidi/>
      </w:pPr>
      <w:r>
        <w:rPr>
          <w:rtl/>
          <w:cs/>
          <w:lang w:val="ar_AE" w:bidi="ar_AE"/>
        </w:rPr>
      </w:r>
      <w:r>
        <w:rPr>
          <w:rtl/>
          <w:cs/>
          <w:lang w:val="ar_AE" w:bidi="ar_AE"/>
        </w:rPr>
        <w:t xml:space="preserve">ثم ظهر إيليا وموسى، وكانا يتكلمان مع يسوع. </w:t>
      </w:r>
      <w:r>
        <w:rPr>
          <w:b/>
          <w:rtl/>
          <w:cs/>
          <w:lang w:val="ar_AE" w:bidi="ar_AE"/>
        </w:rPr>
        <w:t>إيليا</w:t>
      </w:r>
      <w:r>
        <w:rPr>
          <w:rtl/>
          <w:cs/>
          <w:lang w:val="ar_AE" w:bidi="ar_AE"/>
        </w:rPr>
        <w:t xml:space="preserve"> هو نبي عاش منذ زمن بعيد. وقد أخبر الله اليهود أن شخصًا مثل إيليا سيأتي قبل المسيا ليهيئ الطريق له. </w:t>
      </w:r>
      <w:r>
        <w:rPr>
          <w:b/>
          <w:rtl/>
          <w:cs/>
          <w:lang w:val="ar_AE" w:bidi="ar_AE"/>
        </w:rPr>
        <w:t>وموسى</w:t>
      </w:r>
      <w:r>
        <w:rPr>
          <w:rtl/>
          <w:cs/>
          <w:lang w:val="ar_AE" w:bidi="ar_AE"/>
        </w:rPr>
        <w:t xml:space="preserve"> هو نبي عاش أيضا منذ زمن بعيد. وقد أعطى الله موسى الشريعة التي كان اليهود يتبعونها.</w:t>
      </w:r>
    </w:p>
    <w:p>
      <w:pPr>
        <w:bidi/>
      </w:pPr>
      <w:r>
        <w:rPr>
          <w:rtl/>
          <w:cs/>
          <w:lang w:val="ar_AE" w:bidi="ar_AE"/>
        </w:rPr>
      </w:r>
      <w:r>
        <w:rPr>
          <w:rtl/>
          <w:cs/>
          <w:lang w:val="ar_AE" w:bidi="ar_AE"/>
        </w:rPr>
        <w:t xml:space="preserve">فصرخ بطرس قائلًا: "يا سيدي (راباي)، من الرائع أن نكون ههنا." </w:t>
      </w:r>
      <w:r>
        <w:rPr>
          <w:b/>
          <w:rtl/>
          <w:cs/>
          <w:lang w:val="ar_AE" w:bidi="ar_AE"/>
        </w:rPr>
        <w:t>الراباي</w:t>
      </w:r>
      <w:r>
        <w:rPr>
          <w:rtl/>
          <w:cs/>
          <w:lang w:val="ar_AE" w:bidi="ar_AE"/>
        </w:rPr>
        <w:t xml:space="preserve"> هو لقب يهودي يعني "سيدي العظيم" أو "معلمي العظيم." ولا يعني مُعلِّم بالمدرسة. وهي كلمة مختلفة عن "الرب"، فالرب يعني السيد أو ربما حتى كائن إلهي. توقفوا هنا وناقشوا كمجموعة الكلمة أو العبارة الأنسب لترجمة كلمة راباي. ابحث في قاموس الكلمات الرئيسية عن كلمة</w:t>
      </w:r>
      <w:hyperlink r:id="rId100">
        <w:r>
          <w:rPr>
            <w:rtl/>
            <w:cs/>
            <w:lang w:val="ar_AE" w:bidi="ar_AE"/>
          </w:rPr>
          <w:rPr>
            <w:color w:val="0000EE"/>
            <w:u w:val="single"/>
          </w:rPr>
          <w:t xml:space="preserve"> راباي </w:t>
        </w:r>
      </w:hyperlink>
      <w:r>
        <w:rPr>
          <w:rtl/>
          <w:cs/>
          <w:lang w:val="ar_AE" w:bidi="ar_AE"/>
        </w:rPr>
        <w:t>للمزيد من المعلومات. (أوقفوا سماع التسجيل الصوتي هنا) استخدم نفس الكلمة للإشارة إلى الراباي المستخدمة في جميع أنحاء إنجيل مرقس.</w:t>
      </w:r>
    </w:p>
    <w:p>
      <w:pPr>
        <w:bidi/>
      </w:pPr>
      <w:r>
        <w:rPr>
          <w:rtl/>
          <w:cs/>
          <w:lang w:val="ar_AE" w:bidi="ar_AE"/>
        </w:rPr>
      </w:r>
      <w:r>
        <w:rPr>
          <w:rtl/>
          <w:cs/>
          <w:lang w:val="ar_AE" w:bidi="ar_AE"/>
        </w:rPr>
        <w:t>يقترح بطرس بناء ثلاث مظال، أو خيام لموسى وإيليا ويسوع. ويستخدم بطرس نفس الكلمة للإشارة إلى</w:t>
      </w:r>
      <w:r>
        <w:rPr>
          <w:b/>
          <w:rtl/>
          <w:cs/>
          <w:lang w:val="ar_AE" w:bidi="ar_AE"/>
        </w:rPr>
        <w:t xml:space="preserve"> الخيمة (المأوى)</w:t>
      </w:r>
      <w:r>
        <w:rPr>
          <w:rtl/>
          <w:cs/>
          <w:lang w:val="ar_AE" w:bidi="ar_AE"/>
        </w:rPr>
        <w:t xml:space="preserve"> التي استخدمها اليهود في "عيد المظال" أو "عيد الخيام." وعلى الأرجح كانت هذه الخيام (المأوى) مصنوعة من أغصان الأشجار أو من قطعة قماش. وأقام فيها الشعب سبعة أيام احتفالًا بحماية الله لهم. وكانت الخيام أيضًا بيوتًا للناس الذين انتقلوا من مكان إلى آخر، لذا كان من السهل تفكيكها ونصبها. </w:t>
      </w:r>
    </w:p>
    <w:p>
      <w:pPr>
        <w:bidi/>
      </w:pPr>
      <w:r>
        <w:rPr>
          <w:rtl/>
          <w:cs/>
          <w:lang w:val="ar_AE" w:bidi="ar_AE"/>
        </w:rPr>
      </w:r>
      <w:r>
        <w:rPr>
          <w:rtl/>
          <w:cs/>
          <w:lang w:val="ar_AE" w:bidi="ar_AE"/>
        </w:rPr>
        <w:t>توقفوا هنا وانظروا كمجموعة لصورة الخيام التي تم بناؤها لعيد المظال. (أوقفوا سماع التسجيل الصوتي هنا)</w:t>
      </w:r>
    </w:p>
    <w:p>
      <w:pPr>
        <w:bidi/>
      </w:pPr>
      <w:r>
        <w:rPr>
          <w:rtl/>
          <w:cs/>
          <w:lang w:val="ar_AE" w:bidi="ar_AE"/>
        </w:rPr>
      </w:r>
      <w:r>
        <w:rPr>
          <w:rtl/>
          <w:cs/>
          <w:lang w:val="ar_AE" w:bidi="ar_AE"/>
        </w:rPr>
        <w:t xml:space="preserve">وبعد ذلك، نزل التلاميذ ويسوع من الجبل وأوصاهم يسوع أن لا يُحَدِّثوا أحدًا بما أبصروا، إلا متى قام </w:t>
      </w:r>
      <w:r>
        <w:rPr>
          <w:b/>
          <w:rtl/>
          <w:cs/>
          <w:lang w:val="ar_AE" w:bidi="ar_AE"/>
        </w:rPr>
        <w:t>ابن الإنسان</w:t>
      </w:r>
      <w:r>
        <w:rPr>
          <w:rtl/>
          <w:cs/>
          <w:lang w:val="ar_AE" w:bidi="ar_AE"/>
        </w:rPr>
        <w:t xml:space="preserve"> من الأموات. إن ابن الإنسان هو الذي يعطيه الله السلطان الكامل. استخدم نفس المصطلح الذي استخدمته في المقاطع السابقة لابن الإنسان، لمزيد من المعلومات بخصوص </w:t>
      </w:r>
      <w:hyperlink r:id="rId52">
        <w:r>
          <w:rPr>
            <w:rtl/>
            <w:cs/>
            <w:lang w:val="ar_AE" w:bidi="ar_AE"/>
          </w:rPr>
          <w:rPr>
            <w:color w:val="0000EE"/>
            <w:u w:val="single"/>
          </w:rPr>
          <w:t>ابن الإنسان</w:t>
        </w:r>
      </w:hyperlink>
      <w:r>
        <w:rPr>
          <w:rtl/>
          <w:cs/>
          <w:lang w:val="ar_AE" w:bidi="ar_AE"/>
        </w:rPr>
        <w:t>، برجاء الرجوع إلى قاموس الكلمات الرئيسية.</w:t>
      </w:r>
    </w:p>
    <w:p>
      <w:pPr>
        <w:bidi/>
      </w:pPr>
      <w:r>
        <w:rPr>
          <w:rtl/>
          <w:cs/>
          <w:lang w:val="ar_AE" w:bidi="ar_AE"/>
        </w:rPr>
      </w:r>
      <w:r>
        <w:rPr>
          <w:rtl/>
          <w:cs/>
          <w:lang w:val="ar_AE" w:bidi="ar_AE"/>
        </w:rPr>
        <w:t xml:space="preserve">يتحدث يسوع عن نفسه بصيغة الغائب، حين يعطي لنفسه لقب "ابن الإنسان". احرص على أن يتضح من خلال الطريقة التي تترجم بها أن يسوع يتحدث عن نفسه. </w:t>
      </w:r>
    </w:p>
    <w:p>
      <w:pPr>
        <w:bidi/>
      </w:pPr>
      <w:r>
        <w:rPr>
          <w:rtl/>
          <w:cs/>
          <w:lang w:val="ar_AE" w:bidi="ar_AE"/>
        </w:rPr>
      </w:r>
      <w:r>
        <w:rPr>
          <w:rtl/>
          <w:cs/>
          <w:lang w:val="ar_AE" w:bidi="ar_AE"/>
        </w:rPr>
        <w:t>سأل التلاميذ يسوع قائلين، "لماذا يُصر</w:t>
      </w:r>
      <w:r>
        <w:rPr>
          <w:b/>
          <w:rtl/>
          <w:cs/>
          <w:lang w:val="ar_AE" w:bidi="ar_AE"/>
        </w:rPr>
        <w:t xml:space="preserve"> معلمو الشريعة (الكتبةُ) </w:t>
      </w:r>
      <w:r>
        <w:rPr>
          <w:rtl/>
          <w:cs/>
          <w:lang w:val="ar_AE" w:bidi="ar_AE"/>
        </w:rPr>
        <w:t xml:space="preserve">على أنَّ إيليّا ينبغي أن يأتي قبل مجيء </w:t>
      </w:r>
      <w:r>
        <w:rPr>
          <w:b/>
          <w:rtl/>
          <w:cs/>
          <w:lang w:val="ar_AE" w:bidi="ar_AE"/>
        </w:rPr>
        <w:t>المسيا</w:t>
      </w:r>
      <w:r>
        <w:rPr>
          <w:rtl/>
          <w:cs/>
          <w:lang w:val="ar_AE" w:bidi="ar_AE"/>
        </w:rPr>
        <w:t xml:space="preserve">؟" يُترجم </w:t>
      </w:r>
      <w:r>
        <w:rPr>
          <w:b/>
          <w:rtl/>
          <w:cs/>
          <w:lang w:val="ar_AE" w:bidi="ar_AE"/>
        </w:rPr>
        <w:t>معلّمو الشريعة</w:t>
      </w:r>
      <w:r>
        <w:rPr>
          <w:rtl/>
          <w:cs/>
          <w:lang w:val="ar_AE" w:bidi="ar_AE"/>
        </w:rPr>
        <w:t xml:space="preserve"> أحيانًا بمعنى الكتبة أو الأشخاص الذين كتبوا الشريعة: وهم كانوا باحثين وخبراء في تفسير الشريعة من النصوص المُقَدَّسة. وهذه التفسيرات لم تُدوَّن، بل حفظها المُعَلَّمون وعلّموها شفهيًا. استخدم نفس الكلمة التي استخدمتها في المقاطع السابقة للإشارة إلى معلّمي الشريعة (الكتبة). لمزيد من المعلومات بخصوص</w:t>
      </w:r>
      <w:hyperlink r:id="rId33">
        <w:r>
          <w:rPr>
            <w:rtl/>
            <w:cs/>
            <w:lang w:val="ar_AE" w:bidi="ar_AE"/>
          </w:rPr>
          <w:rPr>
            <w:color w:val="0000EE"/>
            <w:u w:val="single"/>
          </w:rPr>
          <w:t xml:space="preserve"> معلمي الشريعة (الكتبة)</w:t>
        </w:r>
      </w:hyperlink>
      <w:r>
        <w:rPr>
          <w:rtl/>
          <w:cs/>
          <w:lang w:val="ar_AE" w:bidi="ar_AE"/>
        </w:rPr>
        <w:t>، برجاء الرجوع إلى قاموس الكلمات الرئيسية.</w:t>
      </w:r>
    </w:p>
    <w:p>
      <w:pPr>
        <w:bidi/>
      </w:pPr>
      <w:r>
        <w:rPr>
          <w:rtl/>
          <w:cs/>
          <w:lang w:val="ar_AE" w:bidi="ar_AE"/>
        </w:rPr>
      </w:r>
      <w:r>
        <w:rPr>
          <w:b/>
          <w:rtl/>
          <w:cs/>
          <w:lang w:val="ar_AE" w:bidi="ar_AE"/>
        </w:rPr>
        <w:t>المسيا</w:t>
      </w:r>
      <w:r>
        <w:rPr>
          <w:rtl/>
          <w:cs/>
          <w:lang w:val="ar_AE" w:bidi="ar_AE"/>
        </w:rPr>
        <w:t xml:space="preserve"> هو اسم يسوع الذي يعني "الله يُخلِّص." وكلمة "</w:t>
      </w:r>
      <w:hyperlink r:id="rId16">
        <w:r>
          <w:rPr>
            <w:rtl/>
            <w:cs/>
            <w:lang w:val="ar_AE" w:bidi="ar_AE"/>
          </w:rPr>
          <w:rPr>
            <w:color w:val="0000EE"/>
            <w:u w:val="single"/>
          </w:rPr>
          <w:t>المسيح</w:t>
        </w:r>
      </w:hyperlink>
      <w:r>
        <w:rPr>
          <w:rtl/>
          <w:cs/>
          <w:lang w:val="ar_AE" w:bidi="ar_AE"/>
        </w:rPr>
        <w:t xml:space="preserve">" هي اللفظة اليونانية للكلمة العبرية "المسيا"، وتعني شخصًا مسحه الله أو عيّنه لمهمة خاصة. وفي العهد القديم، كان الأنبياء والكهنة والملوك يُمسحون لأداء مهام خاصة. ورغم أن يسوع يجمع في شخصه هذه كلها، إلا أن مرقس غالبًا ما يصوّره كملك مسحه الله لمهمة خاصة. استخدم نفس الكلمة التي استخدمتها هنا للإشارة إلى المسيا كما استخدمتها في أجزاء أخرى من إنجيل مرقس. لمزيد من المعلومات بخصوص </w:t>
      </w:r>
      <w:hyperlink r:id="rId15">
        <w:r>
          <w:rPr>
            <w:rtl/>
            <w:cs/>
            <w:lang w:val="ar_AE" w:bidi="ar_AE"/>
          </w:rPr>
          <w:rPr>
            <w:color w:val="0000EE"/>
            <w:u w:val="single"/>
          </w:rPr>
          <w:t>المسيا</w:t>
        </w:r>
      </w:hyperlink>
      <w:r>
        <w:rPr>
          <w:rtl/>
          <w:cs/>
          <w:lang w:val="ar_AE" w:bidi="ar_AE"/>
        </w:rPr>
        <w:t>، راجع قاموس الكلمات الرئيسية.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9:14–29</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في هذه الخطوة، استمع إلى مرقس 9: 14–29 وضعه في قلبك.</w:t>
      </w:r>
    </w:p>
    <w:p>
      <w:pPr>
        <w:bidi/>
      </w:pPr>
      <w:r>
        <w:rPr>
          <w:rtl/>
          <w:cs/>
          <w:lang w:val="ar_AE" w:bidi="ar_AE"/>
        </w:rPr>
      </w:r>
      <w:r>
        <w:rPr>
          <w:rtl/>
          <w:cs/>
          <w:lang w:val="ar_AE" w:bidi="ar_AE"/>
        </w:rPr>
        <w:t>استمع إلى نسخة صوتية من مرقس 9: 14–29 ثلاث مرات من ثلاث ترجمات صوتية مختلفة، إن أمكن. ثم كمجموعة قوموا بمناقشة الأسئلة التالية:</w:t>
      </w:r>
    </w:p>
    <w:p>
      <w:pPr>
        <w:pStyle w:val="ListNumber"/>
        <w:numPr>
          <w:ilvl w:val="0"/>
          <w:numId w:val="44"/>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 في هذا المقطع؟</w:t>
      </w:r>
    </w:p>
    <w:p>
      <w:pPr>
        <w:pStyle w:val="ListNumber"/>
        <w:bidi/>
        <w:spacing w:line="240" w:lineRule="auto"/>
        <w:ind w:left="720"/>
      </w:pPr>
      <w:r>
        <w:rPr>
          <w:rtl/>
          <w:cs/>
          <w:lang w:val="ar_AE" w:bidi="ar_AE"/>
        </w:rPr>
      </w:r>
      <w:r>
        <w:rPr>
          <w:rtl/>
          <w:cs/>
          <w:lang w:val="ar_AE" w:bidi="ar_AE"/>
        </w:rPr>
        <w:t>ماذا يخبرنا هذا المقطع عن الله أو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نسخة صوتية لإنجيل مرقس 9 : 14 - 29 من التَّرْجَمَة الأكثر فهمًا لكم.</w:t>
      </w:r>
    </w:p>
    <w:p>
      <w:pPr>
        <w:bidi/>
      </w:pPr>
      <w:r>
        <w:rPr>
          <w:rtl/>
          <w:cs/>
          <w:lang w:val="ar_AE" w:bidi="ar_AE"/>
        </w:rPr>
      </w:r>
      <w:r>
        <w:rPr>
          <w:rtl/>
          <w:cs/>
          <w:lang w:val="ar_AE" w:bidi="ar_AE"/>
        </w:rPr>
        <w:t>كان يسوع قد صعد للتو على جبل عالٍ مع بطرس ويعقوب ويوحنا، وفيما هو هناك، تتغيَّر هيئة يسوع ويظهر إيليا وموسى بجانبه. ويأتي صوت الله من السماء قائلًا عن يسوع: "هذا هو ابني، له اسمعوا".</w:t>
      </w:r>
    </w:p>
    <w:p>
      <w:pPr>
        <w:bidi/>
      </w:pPr>
      <w:r>
        <w:rPr>
          <w:rtl/>
          <w:cs/>
          <w:lang w:val="ar_AE" w:bidi="ar_AE"/>
        </w:rPr>
      </w:r>
      <w:r>
        <w:rPr>
          <w:rtl/>
          <w:cs/>
          <w:lang w:val="ar_AE" w:bidi="ar_AE"/>
        </w:rPr>
        <w:t>ثم ينزل يسوع من الجبل مع بطرس ويعقوب ويوحنا ويذهب إلى حيث بقية التلاميذ. يجد يسوع جمعًا من الناس حول بقية التلاميذ. عندما يرى الجمع يسوع يندهشون من وجوده هناك، فيركضون ليحيُّوا يسوع، أو ليُرحبوا به. ونجد مُعلمُّو الشريعة بين الجمع وها هُم يتحاجُّون مع التلاميذ حول أمرٍ ما. في الواقع، عندما يسألهم يسوع: "عن ماذا تتحاورون معهم؟" لا نعرف إلى مَن يتحدث – إلى القادة الدينيين أم إلى التلاميذ. يعتقد معظم الدارسين أنَّ يسوع كان يتحدث إلى التلاميذ، وتقول بعض الترجمات شيئًا مثل: "عَمَّ تُحاجون؟"</w:t>
      </w:r>
    </w:p>
    <w:p>
      <w:pPr>
        <w:bidi/>
      </w:pPr>
      <w:r>
        <w:rPr>
          <w:rtl/>
          <w:cs/>
          <w:lang w:val="ar_AE" w:bidi="ar_AE"/>
        </w:rPr>
      </w:r>
      <w:r>
        <w:rPr>
          <w:rtl/>
          <w:cs/>
          <w:lang w:val="ar_AE" w:bidi="ar_AE"/>
        </w:rPr>
        <w:t xml:space="preserve">ليس من الغريب أن يجيب شخص من بين الجمع يسوع، ربما كان الرجل الذي أجاب يسوع هو سبب الحِوَار. يخبرنا هذا قليلًا عن السبب المُحتمل أن تكون الحُجج حوله. أحضر هذا الرجل ابنه الذي يسكن به شيطان ليرى يسوع لكي يُشُفَى. أن يسكن روح شرير في الشخص يعني أنْ يستحوذ عليه. </w:t>
      </w:r>
    </w:p>
    <w:p>
      <w:pPr>
        <w:bidi/>
      </w:pPr>
      <w:r>
        <w:rPr>
          <w:rtl/>
          <w:cs/>
          <w:lang w:val="ar_AE" w:bidi="ar_AE"/>
        </w:rPr>
      </w:r>
      <w:r>
        <w:rPr>
          <w:rtl/>
          <w:cs/>
          <w:lang w:val="ar_AE" w:bidi="ar_AE"/>
        </w:rPr>
        <w:t>توقفوا هنا وناقشوا هذا السؤال بين المجموعة: احكوا عن شخص تعرفونه ربما سكن به روح شرير من قبل. كيف عرفتم أنَّ به شيطان؟ ماذا فعل؟ (أوقفوا سماع التسجيل الصوتي هنا)</w:t>
      </w:r>
    </w:p>
    <w:p>
      <w:pPr>
        <w:bidi/>
      </w:pPr>
      <w:r>
        <w:rPr>
          <w:rtl/>
          <w:cs/>
          <w:lang w:val="ar_AE" w:bidi="ar_AE"/>
        </w:rPr>
      </w:r>
      <w:r>
        <w:rPr>
          <w:rtl/>
          <w:cs/>
          <w:lang w:val="ar_AE" w:bidi="ar_AE"/>
        </w:rPr>
        <w:t>يُظهر هذا الروح الشرير طبيعة الأرواح الشريرة ألا وهي تدمير حياة الإنسان، وها نحن نجد الصبي يظهر عليه العديد من الأعراض مثل عدَم القدرة على الكلام. يلقي الروح الشرير بالصبي على الأرض، فيُزبد في الفم، ويُصر أسنانه معًا، ويتصلَّب جسده، وهو ما يمكن أن يعني أيضًا أنه متعب للغاية. يطلب الأبُ من التلاميذ أن يشفوا ابنه. في ذلك الوقت، اعتقد الناس أنَّ التلاميذ يفعلون ما يفعله السيّد عندما لا يكون موجودًا معهم، كما كان التلاميذ واثقين من قدرتهم على شفاء الصبي، فقد أوصاهم يسوع من قبل أن يصنعوا مثل هذه المعجزات وقد نجحوا في ذلك. لكن التلاميذ غير قادرين على شفاء الصبي، ولا يبدو أن أحدًا يفهم السبب.</w:t>
      </w:r>
    </w:p>
    <w:p>
      <w:pPr>
        <w:bidi/>
      </w:pPr>
      <w:r>
        <w:rPr>
          <w:rtl/>
          <w:cs/>
          <w:lang w:val="ar_AE" w:bidi="ar_AE"/>
        </w:rPr>
      </w:r>
      <w:r>
        <w:rPr>
          <w:rtl/>
          <w:cs/>
          <w:lang w:val="ar_AE" w:bidi="ar_AE"/>
        </w:rPr>
        <w:t>توقفوا هنا وناقشوا هذا السؤال بين المجموعة: في ثقافتكم، ما الأشياء التي يمكن لتلاميذ قائد ديني أن يفعلوا حتى في غياب قائدهم؟ (أوقفوا سماع التسجيل الصوتي هنا)</w:t>
      </w:r>
    </w:p>
    <w:p>
      <w:pPr>
        <w:bidi/>
      </w:pPr>
      <w:r>
        <w:rPr>
          <w:rtl/>
          <w:cs/>
          <w:lang w:val="ar_AE" w:bidi="ar_AE"/>
        </w:rPr>
      </w:r>
      <w:r>
        <w:rPr>
          <w:rtl/>
          <w:cs/>
          <w:lang w:val="ar_AE" w:bidi="ar_AE"/>
        </w:rPr>
        <w:t xml:space="preserve">عندما يصل يسوع إلى هناك، يسأل سؤالًا لا يتوقع إجابة عليه. يسأل: "إلى متى أكون معكم"، أو "إلى متى أحتملكم؟" إذ هو مُحبط من افتقارهم إلى الإيمان والثقة به. يدعو يسوع الناس: "جيل لا يؤمن به"، وتقول بعض الترجمات: "الناس غير المؤمنين". إنَّ يسوع، على الأرجح، لا يتحدث فقط إلى تلاميذه بل إلى مُعلّمي الشريعة، وكذلك إلى الذين كانوا واقفين بين الجموع. عندما يجلب الجمع الصبي إلى يسوع، يتأثر الشيطان بحضور يسوع ويُظهر ذلك بأنْ يُلقي بالصبي في حالة تشنُّج أو نَوبة. </w:t>
      </w:r>
    </w:p>
    <w:p>
      <w:pPr>
        <w:bidi/>
      </w:pPr>
      <w:r>
        <w:rPr>
          <w:rtl/>
          <w:cs/>
          <w:lang w:val="ar_AE" w:bidi="ar_AE"/>
        </w:rPr>
      </w:r>
      <w:r>
        <w:rPr>
          <w:rtl/>
          <w:cs/>
          <w:lang w:val="ar_AE" w:bidi="ar_AE"/>
        </w:rPr>
        <w:t xml:space="preserve">يسأل يسوع عن مُدة سُكنى الشيطان في الصبي، لكن يسوع سيشفي الصبي بصرف النظر عن إجابة الأبُ، أما عن إجابته، فهي، على الأرجح، تجعل يسوع يحن ويترأف للغاية تجاه الصبي. أيضًا، ربما اعتقد الجمع أنه كلما طالت مُدة السُكنى، زادت صعوبة الشفاء. يقول الأبُ: لأن الصبي كان صغيرًا، كان الشيطان غالبًا يحاول أن يقتل الصبي بإلقائه في النار أو الماء. يطلب الرجل من يسوع أن يساعده إذا كان ذلك باستطاعته. يسوع مُندهش! يسأل يسوع: "لماذا تسأل </w:t>
      </w:r>
      <w:r>
        <w:rPr>
          <w:i/>
          <w:rtl/>
          <w:cs/>
          <w:lang w:val="ar_AE" w:bidi="ar_AE"/>
        </w:rPr>
        <w:t>إنْ كنت أستطيع</w:t>
      </w:r>
      <w:r>
        <w:rPr>
          <w:rtl/>
          <w:cs/>
          <w:lang w:val="ar_AE" w:bidi="ar_AE"/>
        </w:rPr>
        <w:t xml:space="preserve">؟" يقول يسوع إن كل شيء مُستطاع للذين يؤمنون أنَّ يسوع هو، تمامًا كما يُعلن عن ذاته. يُجيب الرجل بمُنتهى الصدق، فهو يريد أن يؤمن أنَّ يسوع قادر على فعل أي شيء، لكنه يدرك مدى صعوبة الإيمان، لذا، يطلب معونة يسوع. لأنه يطلب العَون من يسوع، فإنَّ يسوع يمنحه المعونة. </w:t>
      </w:r>
    </w:p>
    <w:p>
      <w:pPr>
        <w:bidi/>
      </w:pPr>
      <w:r>
        <w:rPr>
          <w:rtl/>
          <w:cs/>
          <w:lang w:val="ar_AE" w:bidi="ar_AE"/>
        </w:rPr>
      </w:r>
      <w:r>
        <w:rPr>
          <w:rtl/>
          <w:cs/>
          <w:lang w:val="ar_AE" w:bidi="ar_AE"/>
        </w:rPr>
        <w:t>توقَّفوا هنا وناقشوا هذا السؤال بين المجموعة: تحدثوا عن وقت صارعتم مع إيمانكم بأن الله كان قادرًا على التعامُل مع موقف ما. ما الذي جعل من الصعب الإيمان بالله في هذه اللحظة؟ (أوقفوا سماع التسجيل الصوتي هنا)</w:t>
      </w:r>
    </w:p>
    <w:p>
      <w:pPr>
        <w:bidi/>
      </w:pPr>
      <w:r>
        <w:rPr>
          <w:rtl/>
          <w:cs/>
          <w:lang w:val="ar_AE" w:bidi="ar_AE"/>
        </w:rPr>
      </w:r>
      <w:r>
        <w:rPr>
          <w:rtl/>
          <w:cs/>
          <w:lang w:val="ar_AE" w:bidi="ar_AE"/>
        </w:rPr>
        <w:t xml:space="preserve">في أثناء حديث يسوع مع الرجُل، يتزايد عدد الناس، وعادةً، لا يُفضِّل يسوع شفاء الناس من الأرواح الشريرة أمام جموع كثيرة، لذلك يبدو كما لو كان يتصرف بسرعة قبل أن يزداد عدد الجموع أكثر. عندما يأمر يسوع الروح الشرير بالخروج من الصبي، نجد الروح الشرير يجعل الصبي يُصدر رد فعل عنيف. مرَّة أخرى، فيبدو الصبي على إثر ذلك وكأنه جُثمان أو جثة ميتة، وبذلك يبدو وكأنه قد مات. مع ذلك، تشير اللغة إلى أنَّ الصبي لم يمُت فعليًا لكنه يبدو كالميت. يظن الكثير من الناس أنَّ الصبي مَيْت لكن يسوع يساعده على النهوض. </w:t>
      </w:r>
    </w:p>
    <w:p>
      <w:pPr>
        <w:bidi/>
      </w:pPr>
      <w:r>
        <w:rPr>
          <w:rtl/>
          <w:cs/>
          <w:lang w:val="ar_AE" w:bidi="ar_AE"/>
        </w:rPr>
      </w:r>
      <w:r>
        <w:rPr>
          <w:rtl/>
          <w:cs/>
          <w:lang w:val="ar_AE" w:bidi="ar_AE"/>
        </w:rPr>
        <w:t xml:space="preserve">لاحقًا، يكون يسوع وحده مع تلاميذه في بيت، إذ غالبًا ما كانوا يجتمعون معًا بعد شفاء مُعجزي. يستخدم يسوع هذه الأوقات حينما يكون منفردًا بعيدًا عن الجموع ليشرح أمورًا معينة لتلاميذه. في هذه القصة، يتحيَّر تلاميذ يسوع، فقد أُعطوا سلطانًا لطرد الشياطين من قبل، فلماذا لم ينجحوا في هذه الحالة؟ يُخبر يسوع التلاميذ أن هذا الجنس الروح الشرير، لا يخرج إلا بالصلاة. تُظهر إجابة يسوع لهم أنّه ينبغي ألا يثقوا في السلطان المُعطى لهم سابقًا، بل ينبغي أن يؤمنوا ويصلّوا في كل مرة يواجهون هذا الموقف. عليهم أنْ يثقوا في الله، لا في قدراتهم الخاصة وحسب. لهذا السبب يحتاجون أن يُصلُّوا في كل مرة. </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نسخة صوتية من إنجيل مرقس 9 : 14 - 29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خمسة مشاهد.</w:t>
      </w:r>
    </w:p>
    <w:p>
      <w:pPr>
        <w:bidi/>
      </w:pPr>
      <w:r>
        <w:rPr>
          <w:rtl/>
          <w:cs/>
          <w:lang w:val="ar_AE" w:bidi="ar_AE"/>
        </w:rPr>
      </w:r>
      <w:r>
        <w:rPr>
          <w:b/>
          <w:rtl/>
          <w:cs/>
          <w:lang w:val="ar_AE" w:bidi="ar_AE"/>
        </w:rPr>
        <w:t>في المشهد الأول:</w:t>
      </w:r>
      <w:r>
        <w:rPr>
          <w:rtl/>
          <w:cs/>
          <w:lang w:val="ar_AE" w:bidi="ar_AE"/>
        </w:rPr>
        <w:t xml:space="preserve"> يرجع يسوع ويعقوب ويوحنا وبطرس إلى باقي التلاميذ الآخرين. ويجدون التلاميذ وسط جمع كبير وهم يتجادلون مع معلمي الشريعة. وعندما يرى الجمع يسوع، يتعجبون ويركضون ليحيُّوه.</w:t>
      </w:r>
    </w:p>
    <w:p>
      <w:pPr>
        <w:bidi/>
      </w:pPr>
      <w:r>
        <w:rPr>
          <w:rtl/>
          <w:cs/>
          <w:lang w:val="ar_AE" w:bidi="ar_AE"/>
        </w:rPr>
      </w:r>
      <w:r>
        <w:rPr>
          <w:b/>
          <w:rtl/>
          <w:cs/>
          <w:lang w:val="ar_AE" w:bidi="ar_AE"/>
        </w:rPr>
        <w:t>في المشهد الثاني:</w:t>
      </w:r>
      <w:r>
        <w:rPr>
          <w:rtl/>
          <w:cs/>
          <w:lang w:val="ar_AE" w:bidi="ar_AE"/>
        </w:rPr>
        <w:t xml:space="preserve"> يسأل يسوع: "بماذا تتحاورون؟" فيقول رجل من بين الجمع: "يا معلّم، لقد أحضرت ابني إليك. وهو به روح شرير يجعله يخرس، ويلقيه على الأرض، ويجعله يُزبد على فمه ويُصر على أسنانه، ويُيبسه. وقد طلبت من تلاميذك أن يخرجوه، لكنهم لم يستطيعوا." فيجيب يسوع: "إلى متى أحتملكم أيها الناس! أحضروه لي!"</w:t>
      </w:r>
    </w:p>
    <w:p>
      <w:pPr>
        <w:bidi/>
      </w:pPr>
      <w:r>
        <w:rPr>
          <w:rtl/>
          <w:cs/>
          <w:lang w:val="ar_AE" w:bidi="ar_AE"/>
        </w:rPr>
      </w:r>
      <w:r>
        <w:rPr>
          <w:b/>
          <w:rtl/>
          <w:cs/>
          <w:lang w:val="ar_AE" w:bidi="ar_AE"/>
        </w:rPr>
        <w:t>في المشهد الثالث:</w:t>
      </w:r>
      <w:r>
        <w:rPr>
          <w:rtl/>
          <w:cs/>
          <w:lang w:val="ar_AE" w:bidi="ar_AE"/>
        </w:rPr>
        <w:t xml:space="preserve"> يُحضر الناس الصبي إلى يسوع. وعندما يرى الروح الشرير الذي كان في الصبي يسوع، يلقي بالصبي على الأرض، ويبدأ الصبي في التمرغ وهو يُزبد على فمه. فيسأل يسوع أبا الصبي: "منذ متى وهو هكذا؟" فيجيب الأب: "لقد كان هكذا منذ صباه. وكثيرًا ما كان الروح الشرير يلقي ابني في الماء أو في النار ليحاول أن يقتله. إن كنت تستطيع شيئًا، فتحنن علينا وساعدنا!" فيجيب يسوع: "ماذا تقصد بقولك 'إذا كنت أستطيع'؟ كل شيء مُستطاع للشخص الذي يؤمن." فيقول الرجل على الفور: "أؤمن. فأعن عدم إيماني!"</w:t>
      </w:r>
    </w:p>
    <w:p>
      <w:pPr>
        <w:bidi/>
      </w:pPr>
      <w:r>
        <w:rPr>
          <w:rtl/>
          <w:cs/>
          <w:lang w:val="ar_AE" w:bidi="ar_AE"/>
        </w:rPr>
      </w:r>
      <w:r>
        <w:rPr>
          <w:b/>
          <w:rtl/>
          <w:cs/>
          <w:lang w:val="ar_AE" w:bidi="ar_AE"/>
        </w:rPr>
        <w:t>في المشهد الرابع:</w:t>
      </w:r>
      <w:r>
        <w:rPr>
          <w:rtl/>
          <w:cs/>
          <w:lang w:val="ar_AE" w:bidi="ar_AE"/>
        </w:rPr>
        <w:t xml:space="preserve"> عندما يرى يسوع أن الجمع يتزايد، يأمر الروح الشرير أن يخرج من الصبي. فيصرخ الروح الشرير ويصرع الصبي بعنف، ثم يخرج. فيقول الجمع إن الصبي يبدو وكأنه ميت، لكن يسوع يأخذ بيد الصبي ويقيمه. فيقوم الصبي.</w:t>
      </w:r>
    </w:p>
    <w:p>
      <w:pPr>
        <w:bidi/>
      </w:pPr>
      <w:r>
        <w:rPr>
          <w:rtl/>
          <w:cs/>
          <w:lang w:val="ar_AE" w:bidi="ar_AE"/>
        </w:rPr>
      </w:r>
      <w:r>
        <w:rPr>
          <w:b/>
          <w:rtl/>
          <w:cs/>
          <w:lang w:val="ar_AE" w:bidi="ar_AE"/>
        </w:rPr>
        <w:t>في المشهد الخامس:</w:t>
      </w:r>
      <w:r>
        <w:rPr>
          <w:rtl/>
          <w:cs/>
          <w:lang w:val="ar_AE" w:bidi="ar_AE"/>
        </w:rPr>
        <w:t xml:space="preserve"> بعد ذلك، يكون يسوع وتلاميذه في بيت منفردين. فيسأله تلاميذه: "لماذا لم نستطع نحن أن نُخرج الروح الشرير؟" فيجيبهم يسوع: هذا الجنس لا يخرج إلا بالصلاة.</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w:t>
      </w:r>
    </w:p>
    <w:p>
      <w:pPr>
        <w:pStyle w:val="ListBullet"/>
        <w:bidi/>
        <w:spacing w:line="240" w:lineRule="auto"/>
        <w:ind w:left="720"/>
      </w:pPr>
      <w:r>
        <w:rPr>
          <w:rtl/>
          <w:cs/>
          <w:lang w:val="ar_AE" w:bidi="ar_AE"/>
        </w:rPr>
      </w:r>
      <w:r>
        <w:rPr>
          <w:rtl/>
          <w:cs/>
          <w:lang w:val="ar_AE" w:bidi="ar_AE"/>
        </w:rPr>
        <w:t>جمع كبير</w:t>
      </w:r>
    </w:p>
    <w:p>
      <w:pPr>
        <w:pStyle w:val="ListBullet"/>
        <w:bidi/>
        <w:spacing w:line="240" w:lineRule="auto"/>
        <w:ind w:left="720"/>
      </w:pPr>
      <w:r>
        <w:rPr>
          <w:rtl/>
          <w:cs/>
          <w:lang w:val="ar_AE" w:bidi="ar_AE"/>
        </w:rPr>
      </w:r>
      <w:r>
        <w:rPr>
          <w:rtl/>
          <w:cs/>
          <w:lang w:val="ar_AE" w:bidi="ar_AE"/>
        </w:rPr>
        <w:t>معلّمو الشريعة</w:t>
      </w:r>
    </w:p>
    <w:p>
      <w:pPr>
        <w:pStyle w:val="ListBullet"/>
        <w:bidi/>
        <w:spacing w:line="240" w:lineRule="auto"/>
        <w:ind w:left="720"/>
      </w:pPr>
      <w:r>
        <w:rPr>
          <w:rtl/>
          <w:cs/>
          <w:lang w:val="ar_AE" w:bidi="ar_AE"/>
        </w:rPr>
      </w:r>
      <w:r>
        <w:rPr>
          <w:rtl/>
          <w:cs/>
          <w:lang w:val="ar_AE" w:bidi="ar_AE"/>
        </w:rPr>
        <w:t>رجل لديه ابن به روح شرير</w:t>
      </w:r>
    </w:p>
    <w:p>
      <w:pPr>
        <w:pStyle w:val="ListBullet"/>
        <w:bidi/>
        <w:spacing w:line="240" w:lineRule="auto"/>
        <w:ind w:left="720"/>
      </w:pPr>
      <w:r>
        <w:rPr>
          <w:rtl/>
          <w:cs/>
          <w:lang w:val="ar_AE" w:bidi="ar_AE"/>
        </w:rPr>
      </w:r>
      <w:r>
        <w:rPr>
          <w:rtl/>
          <w:cs/>
          <w:lang w:val="ar_AE" w:bidi="ar_AE"/>
        </w:rPr>
        <w:t>صبي به روح شرير</w:t>
      </w:r>
    </w:p>
    <w:p>
      <w:pPr>
        <w:bidi/>
      </w:pPr>
      <w:r>
        <w:rPr>
          <w:rtl/>
          <w:cs/>
          <w:lang w:val="ar_AE" w:bidi="ar_AE"/>
        </w:rPr>
      </w:r>
      <w:r>
        <w:rPr>
          <w:rtl/>
          <w:cs/>
          <w:lang w:val="ar_AE" w:bidi="ar_AE"/>
        </w:rPr>
        <w:t>كمجموعة، انتبهوا إلى هذه الأجزاء من سياق المقطع: تجري هذه القصة مباشرة بعد أن كان يسوع ويعقوب ويوحنا وبطرس معًا علي الجبل، وتغيّرت هيئة يسوع أمامهم. وتجري معظم القصة في قرية، ربما في الجليل، لكننا لا نعرف أين بالضبط. فقط الجزء الأخير من القصة هو الذي يحدث في بيت.</w:t>
      </w:r>
    </w:p>
    <w:p>
      <w:pPr>
        <w:bidi/>
      </w:pPr>
      <w:r>
        <w:rPr>
          <w:rtl/>
          <w:cs/>
          <w:lang w:val="ar_AE" w:bidi="ar_AE"/>
        </w:rPr>
      </w:r>
      <w:r>
        <w:rPr>
          <w:rtl/>
          <w:cs/>
          <w:lang w:val="ar_AE" w:bidi="ar_AE"/>
        </w:rPr>
        <w:t>لقد كانوا نازلين من الجبل لينضموا إلى باقي التلاميذ. وعندما وجدوا بقية التلاميذ، كان التلاميذ يتحاورون مع معلمي الشريعة وجمع كبير حولهم.</w:t>
      </w:r>
    </w:p>
    <w:p>
      <w:pPr>
        <w:bidi/>
      </w:pPr>
      <w:r>
        <w:rPr>
          <w:rtl/>
          <w:cs/>
          <w:lang w:val="ar_AE" w:bidi="ar_AE"/>
        </w:rPr>
      </w:r>
      <w:r>
        <w:rPr>
          <w:rtl/>
          <w:cs/>
          <w:lang w:val="ar_AE" w:bidi="ar_AE"/>
        </w:rPr>
        <w:t>توقّفوا هنا وناقشوا هذا السؤال كمجموعة: تحدثوا عن وقت رجعتم فيه من وقت هادئ للراحة أو الاستجمام إلى لحظات من الفوضى. كيف كنتم تشعرون؟ أوقفوا سماع هذا التسجيل الصوتي هنا.</w:t>
      </w:r>
    </w:p>
    <w:p>
      <w:pPr>
        <w:bidi/>
      </w:pPr>
      <w:r>
        <w:rPr>
          <w:rtl/>
          <w:cs/>
          <w:lang w:val="ar_AE" w:bidi="ar_AE"/>
        </w:rPr>
      </w:r>
      <w:r>
        <w:rPr>
          <w:rtl/>
          <w:cs/>
          <w:lang w:val="ar_AE" w:bidi="ar_AE"/>
        </w:rPr>
        <w:t>يسأل يسوع الجمع: "بماذا تتحاورون؟" ربما كان يتحدث إلى التلاميذ ومعلّمي الشريعة، أو ربما كان يسأل الجمع بأكمله. فأجاب رجل من بين الجمع، موضحًا أنه كان قد أحضر ابنه، الذي به روح شرير إلى تلاميذ يسوع ليشفوه، لكنهم لم يستطيعوا أن يخرجوا الروح الشرير.</w:t>
      </w:r>
    </w:p>
    <w:p>
      <w:pPr>
        <w:bidi/>
      </w:pPr>
      <w:r>
        <w:rPr>
          <w:rtl/>
          <w:cs/>
          <w:lang w:val="ar_AE" w:bidi="ar_AE"/>
        </w:rPr>
      </w:r>
      <w:r>
        <w:rPr>
          <w:rtl/>
          <w:cs/>
          <w:lang w:val="ar_AE" w:bidi="ar_AE"/>
        </w:rPr>
        <w:t>ربما كان يسوع يتحدث إلى الجمع كله عندما كان يقول: "أيها الجيل غير المؤمن! إلى متى أحتملكم؟" ثم يطلب أن يُحضروا الصبي إليه. وعندما يرى الروح الشرير يسوع، يُلقي الصبي على الأرض، ويجعله يتمرغ ويزبد على فمه. فيسأل يسوع الأب منذ متى كان الصبي هكذا.</w:t>
      </w:r>
    </w:p>
    <w:p>
      <w:pPr>
        <w:bidi/>
      </w:pPr>
      <w:r>
        <w:rPr>
          <w:rtl/>
          <w:cs/>
          <w:lang w:val="ar_AE" w:bidi="ar_AE"/>
        </w:rPr>
      </w:r>
      <w:r>
        <w:rPr>
          <w:rtl/>
          <w:cs/>
          <w:lang w:val="ar_AE" w:bidi="ar_AE"/>
        </w:rPr>
        <w:t>فيجيب الأب: "لقد كان هكذا منذ صباه. وكثيرًا ما كان الروح الشرير يلقي ابني في الماء أو في النار ليحاول أن يقتله. إن كنت تستطيع شيئًا، فتحنن علينا وساعدنا!"</w:t>
      </w:r>
    </w:p>
    <w:p>
      <w:pPr>
        <w:bidi/>
      </w:pPr>
      <w:r>
        <w:rPr>
          <w:rtl/>
          <w:cs/>
          <w:lang w:val="ar_AE" w:bidi="ar_AE"/>
        </w:rPr>
      </w:r>
      <w:r>
        <w:rPr>
          <w:rtl/>
          <w:cs/>
          <w:lang w:val="ar_AE" w:bidi="ar_AE"/>
        </w:rPr>
        <w:t>فيجيب يسوع: "ماذا تقصد بقولك 'إذا كنت أستطيع'؟ كل شيء مُستطاع للشخص الذي يؤمن"</w:t>
      </w:r>
    </w:p>
    <w:p>
      <w:pPr>
        <w:bidi/>
      </w:pPr>
      <w:r>
        <w:rPr>
          <w:rtl/>
          <w:cs/>
          <w:lang w:val="ar_AE" w:bidi="ar_AE"/>
        </w:rPr>
      </w:r>
      <w:r>
        <w:rPr>
          <w:rtl/>
          <w:cs/>
          <w:lang w:val="ar_AE" w:bidi="ar_AE"/>
        </w:rPr>
        <w:t>فيقول الرجل على الفور: "أؤمن. فأعن عدم إيماني!"</w:t>
      </w:r>
    </w:p>
    <w:p>
      <w:pPr>
        <w:bidi/>
      </w:pPr>
      <w:r>
        <w:rPr>
          <w:rtl/>
          <w:cs/>
          <w:lang w:val="ar_AE" w:bidi="ar_AE"/>
        </w:rPr>
      </w:r>
      <w:r>
        <w:rPr>
          <w:rtl/>
          <w:cs/>
          <w:lang w:val="ar_AE" w:bidi="ar_AE"/>
        </w:rPr>
        <w:t>ولما رأي يسوع الجمع يزدحم ويتراكض، أمر الروح الشرير أن يخرج من الصبي. فيصرخ الروح الشرير ويصرع الصبي بعنف، ثم يخرج. فيبدو الصبي وكأنه قد مات، ويعتقد معظم الجمع أنه مات. لكن يسوع يأخذ يد الصبي، ويقيمه، فيقف الصبي.</w:t>
      </w:r>
    </w:p>
    <w:p>
      <w:pPr>
        <w:bidi/>
      </w:pPr>
      <w:r>
        <w:rPr>
          <w:rtl/>
          <w:cs/>
          <w:lang w:val="ar_AE" w:bidi="ar_AE"/>
        </w:rPr>
      </w:r>
      <w:r>
        <w:rPr>
          <w:rtl/>
          <w:cs/>
          <w:lang w:val="ar_AE" w:bidi="ar_AE"/>
        </w:rPr>
        <w:t>ثم ترك يسوع وتلاميذه الجمع وهم الآن في بيت منفردين. فيسأل التلاميذ يسوع على انفراد لماذا لم يستطيعوا هم أن يأمروا الروح الشرير حتى يخرج من الصبي. فيجيبهم يسوع: "هذا الجنس لا يخرج إلا بالصلاة."</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استمعوا إلى نسخة صوتية من إنجيل مرقس 9 : 14 - 29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إذ يتضمن هذا المقطع 5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w:t>
      </w:r>
    </w:p>
    <w:p>
      <w:pPr>
        <w:pStyle w:val="ListBullet"/>
        <w:bidi/>
        <w:spacing w:line="240" w:lineRule="auto"/>
        <w:ind w:left="720"/>
      </w:pPr>
      <w:r>
        <w:rPr>
          <w:rtl/>
          <w:cs/>
          <w:lang w:val="ar_AE" w:bidi="ar_AE"/>
        </w:rPr>
      </w:r>
      <w:r>
        <w:rPr>
          <w:rtl/>
          <w:cs/>
          <w:lang w:val="ar_AE" w:bidi="ar_AE"/>
        </w:rPr>
        <w:t>جمع كبير</w:t>
      </w:r>
    </w:p>
    <w:p>
      <w:pPr>
        <w:pStyle w:val="ListBullet"/>
        <w:bidi/>
        <w:spacing w:line="240" w:lineRule="auto"/>
        <w:ind w:left="720"/>
      </w:pPr>
      <w:r>
        <w:rPr>
          <w:rtl/>
          <w:cs/>
          <w:lang w:val="ar_AE" w:bidi="ar_AE"/>
        </w:rPr>
      </w:r>
      <w:r>
        <w:rPr>
          <w:rtl/>
          <w:cs/>
          <w:lang w:val="ar_AE" w:bidi="ar_AE"/>
        </w:rPr>
        <w:t xml:space="preserve">معلّمو الناموس </w:t>
      </w:r>
    </w:p>
    <w:p>
      <w:pPr>
        <w:pStyle w:val="ListBullet"/>
        <w:bidi/>
        <w:spacing w:line="240" w:lineRule="auto"/>
        <w:ind w:left="720"/>
      </w:pPr>
      <w:r>
        <w:rPr>
          <w:rtl/>
          <w:cs/>
          <w:lang w:val="ar_AE" w:bidi="ar_AE"/>
        </w:rPr>
      </w:r>
      <w:r>
        <w:rPr>
          <w:rtl/>
          <w:cs/>
          <w:lang w:val="ar_AE" w:bidi="ar_AE"/>
        </w:rPr>
        <w:t>رجل ابنه به روح شرير</w:t>
      </w:r>
    </w:p>
    <w:p>
      <w:pPr>
        <w:pStyle w:val="ListBullet"/>
        <w:bidi/>
        <w:spacing w:line="240" w:lineRule="auto"/>
        <w:ind w:left="720"/>
      </w:pPr>
      <w:r>
        <w:rPr>
          <w:rtl/>
          <w:cs/>
          <w:lang w:val="ar_AE" w:bidi="ar_AE"/>
        </w:rPr>
      </w:r>
      <w:r>
        <w:rPr>
          <w:rtl/>
          <w:cs/>
          <w:lang w:val="ar_AE" w:bidi="ar_AE"/>
        </w:rPr>
        <w:t>صبي به روح شرير</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 xml:space="preserve">أوقفوا سماع التسجيل الصوتي مؤقتًا هنا، ومثّلوا المقطع. </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وقوموا بتمثيل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ينزل يسوع ومعه يعقوب، ويوحنا وبطرس من الجبل حيث كانت هيئة يسوع قد تغيرت للتو. وبينما كانوا عائدين إلى بقية التلاميذ، يرون جمعًا كثيرًا، والتلاميذ يتحاورون مع معلمي الناموس. فيركض الجمع إلى يسوع متحيِّرين.</w:t>
      </w:r>
    </w:p>
    <w:p>
      <w:pPr>
        <w:bidi/>
      </w:pPr>
      <w:r>
        <w:rPr>
          <w:rtl/>
          <w:cs/>
          <w:lang w:val="ar_AE" w:bidi="ar_AE"/>
        </w:rPr>
      </w:r>
      <w:r>
        <w:rPr>
          <w:rtl/>
          <w:cs/>
          <w:lang w:val="ar_AE" w:bidi="ar_AE"/>
        </w:rPr>
        <w:t xml:space="preserve">أوقفوا التمثيل. اسألوا الممثلين الذين يؤدون دور الجمع: "بماذا تشعرون أو فيمَ تفكرون؟" قد يجيب الناس بعبارات مثل: "مندهشون من قوة يسوع"، أو "متحمسين لرؤية يسوع"، أو "نريد حقًا أن يُشفَى هذا الصبي ونعلم أن يسوع يستطيع ذلك!" واصلوا تمثيل الدراما. </w:t>
      </w:r>
    </w:p>
    <w:p>
      <w:pPr>
        <w:bidi/>
      </w:pPr>
      <w:r>
        <w:rPr>
          <w:rtl/>
          <w:cs/>
          <w:lang w:val="ar_AE" w:bidi="ar_AE"/>
        </w:rPr>
      </w:r>
      <w:r>
        <w:rPr>
          <w:rtl/>
          <w:cs/>
          <w:lang w:val="ar_AE" w:bidi="ar_AE"/>
        </w:rPr>
        <w:t xml:space="preserve">يسأل يسوع: "عن أي شيء تتحاورون؟" فيجيبه رجل من الجمع قائلًا: "يا معلّم، قد قدَّمت إليك ابني الذي به روح شرير، ليشفي. فإن هذا الروح الشرير يجعل ابني أخرسًا. ويمسك به ويطرحه على الأرض، ويجعله يزبد ويصرُّ على أسنانه. وقد حاول تلاميذك أن يخرجوه فلم يقدروا، </w:t>
      </w:r>
    </w:p>
    <w:p>
      <w:pPr>
        <w:bidi/>
      </w:pPr>
      <w:r>
        <w:rPr>
          <w:rtl/>
          <w:cs/>
          <w:lang w:val="ar_AE" w:bidi="ar_AE"/>
        </w:rPr>
      </w:r>
      <w:r>
        <w:rPr>
          <w:rtl/>
          <w:cs/>
          <w:lang w:val="ar_AE" w:bidi="ar_AE"/>
        </w:rPr>
        <w:t xml:space="preserve">أوقفوا التمثيل. اسألوا الممثل الذي يؤدي دور الأب: "بماذا تشعر أو فيمَ تفكر؟" قد يجيب الشخص بعبارات مثل: "أنا يائس من إمكانية شفاء إبني"، أو "أنا مطمئن للغاية لأن يسوع هنا إذ لم يقدر تلاميذه على المساعدة". اسأل الممثلين الذين يؤدون دور التلاميذ: "بماذا تشعرون أو فيمَ تفكرون؟" قد يجيبون بعبارات مثل: "أشعر بالإحراج من أننا لا نستطيع أن نخرج هذا الروح الشرير"، أو "غاضبون- إذ كنا نتحاور للتو مع معلمي الناموس"، أو "نشعر بالإحراج لأن جميع هؤلاء الناس يروننا غير قادرين على إخراج هذا الروح الشرير". واصلوا تمثيل الدراما. </w:t>
      </w:r>
    </w:p>
    <w:p>
      <w:pPr>
        <w:bidi/>
      </w:pPr>
      <w:r>
        <w:rPr>
          <w:rtl/>
          <w:cs/>
          <w:lang w:val="ar_AE" w:bidi="ar_AE"/>
        </w:rPr>
      </w:r>
      <w:r>
        <w:rPr>
          <w:rtl/>
          <w:cs/>
          <w:lang w:val="ar_AE" w:bidi="ar_AE"/>
        </w:rPr>
        <w:t>يقول يسوع: "أيها الشعب غير المؤمن! إلى متى أحتملكم؟ قدِّموا إليَّ الصبي." فيقدمون الصبي إلى يسوع، وبمجرد أن رأي الروح الشرير يسوع، طرحه على الأرض مصروعًا.</w:t>
      </w:r>
    </w:p>
    <w:p>
      <w:pPr>
        <w:bidi/>
      </w:pPr>
      <w:r>
        <w:rPr>
          <w:rtl/>
          <w:cs/>
          <w:lang w:val="ar_AE" w:bidi="ar_AE"/>
        </w:rPr>
      </w:r>
      <w:r>
        <w:rPr>
          <w:rtl/>
          <w:cs/>
          <w:lang w:val="ar_AE" w:bidi="ar_AE"/>
        </w:rPr>
        <w:t xml:space="preserve">أوقفوا التمثيل. اسألوا الممثل الذي يؤدي دور يسوع: "بماذا تشعر أو فيمَ تفكر؟" قد يجيب الشخص بعبارات مثل: "أشعر بالاستياء"، "أشعر بالحزن بسبب عدم إيمان التلاميذ أو الشعب"، أو "أتمنى لو أنهم يثقوا بي". واصلوا تمثيل الدراما. </w:t>
      </w:r>
    </w:p>
    <w:p>
      <w:pPr>
        <w:bidi/>
      </w:pPr>
      <w:r>
        <w:rPr>
          <w:rtl/>
          <w:cs/>
          <w:lang w:val="ar_AE" w:bidi="ar_AE"/>
        </w:rPr>
      </w:r>
      <w:r>
        <w:rPr>
          <w:rtl/>
          <w:cs/>
          <w:lang w:val="ar_AE" w:bidi="ar_AE"/>
        </w:rPr>
        <w:t>يسأل يسوع الأب عن مُدة سُكنى الروح الشرير في الصبي، فيجيبه الأب أن هذا كان منذ صباه، ويقول له: "إن كنت تستطيع فتحنن علينا وأعنَّا."</w:t>
      </w:r>
    </w:p>
    <w:p>
      <w:pPr>
        <w:bidi/>
      </w:pPr>
      <w:r>
        <w:rPr>
          <w:rtl/>
          <w:cs/>
          <w:lang w:val="ar_AE" w:bidi="ar_AE"/>
        </w:rPr>
      </w:r>
      <w:r>
        <w:rPr>
          <w:rtl/>
          <w:cs/>
          <w:lang w:val="ar_AE" w:bidi="ar_AE"/>
        </w:rPr>
        <w:t>فيجيبه يسوع: "ماذا تقصد بقولك "إن كنت تستطيع"؟ فإن كل شيء مُستطاع للذين يؤمنون".</w:t>
      </w:r>
    </w:p>
    <w:p>
      <w:pPr>
        <w:bidi/>
      </w:pPr>
      <w:r>
        <w:rPr>
          <w:rtl/>
          <w:cs/>
          <w:lang w:val="ar_AE" w:bidi="ar_AE"/>
        </w:rPr>
      </w:r>
      <w:r>
        <w:rPr>
          <w:rtl/>
          <w:cs/>
          <w:lang w:val="ar_AE" w:bidi="ar_AE"/>
        </w:rPr>
        <w:t>فيجيب الأب للوقت قائلًا: "أؤمن! أرجوك أعن عدم إيماني!"</w:t>
      </w:r>
    </w:p>
    <w:p>
      <w:pPr>
        <w:bidi/>
      </w:pPr>
      <w:r>
        <w:rPr>
          <w:rtl/>
          <w:cs/>
          <w:lang w:val="ar_AE" w:bidi="ar_AE"/>
        </w:rPr>
      </w:r>
      <w:r>
        <w:rPr>
          <w:rtl/>
          <w:cs/>
          <w:lang w:val="ar_AE" w:bidi="ar_AE"/>
        </w:rPr>
        <w:t xml:space="preserve">أوقفوا التمثيل. اسألوا الممثل الذي يؤدي دور يسوع: "بماذا تشعر أو فيمَ تفكر؟" قد يجيب الشخص بعبارات مثل: "أنا مندهش، لأن هذا الرجل يظن أنني قد لا أكون قادرًا على شفاء إبنه". اسألوا الممثل الذي يؤدي دور الرجل: "بماذا تشعر أو فيمَ تفكر؟" قد يجيب الشخص بعبارات مثل: "أنا يائس"، أو "لا أعرف إلى أين أذهب، وقد جربت كل شيء آخر. لكنني لا أعرف ما إذا كان يسوع يستطيع أن يشفيه، أو "مُمَزَّق بين الإيمان وعدم الإيمان". واصلوا تمثيل الدراما. </w:t>
      </w:r>
    </w:p>
    <w:p>
      <w:pPr>
        <w:bidi/>
      </w:pPr>
      <w:r>
        <w:rPr>
          <w:rtl/>
          <w:cs/>
          <w:lang w:val="ar_AE" w:bidi="ar_AE"/>
        </w:rPr>
      </w:r>
      <w:r>
        <w:rPr>
          <w:rtl/>
          <w:cs/>
          <w:lang w:val="ar_AE" w:bidi="ar_AE"/>
        </w:rPr>
        <w:t>فلما بدأ الجمع يزيد، يأمر يسوع الروح الشرير بأن يخرج من الصبي. فيرُجُّ الروح الشرير الصبي بعنف، ويطرحه على الأرض، ثم يخرج. فيبدو الصبي وكأنه مَيِّت، فيمسكه يسوع بيده ويقيمه.</w:t>
      </w:r>
    </w:p>
    <w:p>
      <w:pPr>
        <w:bidi/>
      </w:pPr>
      <w:r>
        <w:rPr>
          <w:rtl/>
          <w:cs/>
          <w:lang w:val="ar_AE" w:bidi="ar_AE"/>
        </w:rPr>
      </w:r>
      <w:r>
        <w:rPr>
          <w:rtl/>
          <w:cs/>
          <w:lang w:val="ar_AE" w:bidi="ar_AE"/>
        </w:rPr>
        <w:t xml:space="preserve">أوقفوا التمثيل. اسألوا الممثل الذي يؤدي دور الصبيّ: "بماذا تشعر أو فيمَ تفكر؟" قد يجيب الشخص بعبارات مثل: "أشعر بخفة شديدة، وكأنني أستطيع أن أبصر من جديد"، أو "أشعر بالحرية! وأشعر أنني عُدتُ إلى طبيعتي مرة أخرى!" أو "لا أصدق أنه قد خرج! أنا ممتنٌّ للغاية!" واصلوا تمثيل الدراما. </w:t>
      </w:r>
    </w:p>
    <w:p>
      <w:pPr>
        <w:bidi/>
      </w:pPr>
      <w:r>
        <w:rPr>
          <w:rtl/>
          <w:cs/>
          <w:lang w:val="ar_AE" w:bidi="ar_AE"/>
        </w:rPr>
      </w:r>
      <w:r>
        <w:rPr>
          <w:rtl/>
          <w:cs/>
          <w:lang w:val="ar_AE" w:bidi="ar_AE"/>
        </w:rPr>
        <w:t>وبعد ذلك، عندما يكونون في بيت على انفراد، يسأله التلاميذ عن سبب عدم قدرتهم على إخراج الروح الشرير. فيجيبهم يسوع قائلًا: "هذا الجنس لا يخرج إلا بالصلاة".</w:t>
      </w:r>
    </w:p>
    <w:p>
      <w:pPr>
        <w:bidi/>
      </w:pPr>
      <w:r>
        <w:rPr>
          <w:rtl/>
          <w:cs/>
          <w:lang w:val="ar_AE" w:bidi="ar_AE"/>
        </w:rPr>
      </w:r>
      <w:r>
        <w:rPr>
          <w:rtl/>
          <w:cs/>
          <w:lang w:val="ar_AE" w:bidi="ar_AE"/>
        </w:rPr>
        <w:t>أوقفوا التمثيل، ثم اسألوا الممثلين الذين يؤدون دور التلاميذ: "بماذا تشعرون أو فيمَ تفكرون؟" قد يجيبون بعبارات مثل: "ما زلنا متحيَّرين لماذا لم ينجح هذا الأمر معنا"، أو "أشعر بصغر النفس، إذ كنت قد بدأت أظن أن هذه هي قوتي، لا قوة يسوع".</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 إلى نسخة صوتية من إنجيل مرقس 9: 14 - 29 من ترجمة سهلة ومفهومة.</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عندما رجع يسوع إلى التلاميذ</w:t>
      </w:r>
      <w:r>
        <w:rPr>
          <w:b/>
          <w:rtl/>
          <w:cs/>
          <w:lang w:val="ar_AE" w:bidi="ar_AE"/>
        </w:rPr>
        <w:t>الآخرين</w:t>
      </w:r>
      <w:r>
        <w:rPr>
          <w:rtl/>
          <w:cs/>
          <w:lang w:val="ar_AE" w:bidi="ar_AE"/>
        </w:rPr>
        <w:t xml:space="preserve">، رأوا جمعًا كثيرًا حولهم، وكان بعض </w:t>
      </w:r>
      <w:r>
        <w:rPr>
          <w:b/>
          <w:rtl/>
          <w:cs/>
          <w:lang w:val="ar_AE" w:bidi="ar_AE"/>
        </w:rPr>
        <w:t>معلمي الشريعة</w:t>
      </w:r>
      <w:r>
        <w:rPr>
          <w:rtl/>
          <w:cs/>
          <w:lang w:val="ar_AE" w:bidi="ar_AE"/>
        </w:rPr>
        <w:t xml:space="preserve"> يحاورونهم. إن معلِّمي الشريعة هم في العموم الكتبة الذين درسوا أسفار الشريعة، وكانوا خبراء في تفسيرها. استخدِمْ الكلمة نفسها التي استخدمتَها في المقاطع السابقة للإشارة إلى التلاميذ ومعلِّمي الشريعة. لمزيدٍ من المعلومات عن </w:t>
      </w:r>
      <w:hyperlink r:id="rId54">
        <w:r>
          <w:rPr>
            <w:rtl/>
            <w:cs/>
            <w:lang w:val="ar_AE" w:bidi="ar_AE"/>
          </w:rPr>
          <w:rPr>
            <w:color w:val="0000EE"/>
            <w:u w:val="single"/>
          </w:rPr>
          <w:t>التلاميذ</w:t>
        </w:r>
      </w:hyperlink>
      <w:r>
        <w:rPr>
          <w:rtl/>
          <w:cs/>
          <w:lang w:val="ar_AE" w:bidi="ar_AE"/>
        </w:rPr>
        <w:t xml:space="preserve"> و</w:t>
      </w:r>
      <w:hyperlink r:id="rId33">
        <w:r>
          <w:rPr>
            <w:rtl/>
            <w:cs/>
            <w:lang w:val="ar_AE" w:bidi="ar_AE"/>
          </w:rPr>
          <w:rPr>
            <w:color w:val="0000EE"/>
            <w:u w:val="single"/>
          </w:rPr>
          <w:t>معلِّمي الشريعة</w:t>
        </w:r>
      </w:hyperlink>
      <w:r>
        <w:rPr>
          <w:rtl/>
          <w:cs/>
          <w:lang w:val="ar_AE" w:bidi="ar_AE"/>
        </w:rPr>
        <w:t>، انظر قاموس الكلمات الرئيسية.</w:t>
      </w:r>
    </w:p>
    <w:p>
      <w:pPr>
        <w:bidi/>
      </w:pPr>
      <w:r>
        <w:rPr>
          <w:rtl/>
          <w:cs/>
          <w:lang w:val="ar_AE" w:bidi="ar_AE"/>
        </w:rPr>
      </w:r>
      <w:r>
        <w:rPr>
          <w:rtl/>
          <w:cs/>
          <w:lang w:val="ar_AE" w:bidi="ar_AE"/>
        </w:rPr>
        <w:t>عندما رأى الجمع يسوع، تحيَّروا، وركضوا ليسلِّموا عليه. "فيمَ تتحاورون؟" سألهم يسوع. أجاب واحدٌ من الجمع وقال: "</w:t>
      </w:r>
      <w:r>
        <w:rPr>
          <w:b/>
          <w:rtl/>
          <w:cs/>
          <w:lang w:val="ar_AE" w:bidi="ar_AE"/>
        </w:rPr>
        <w:t>يا معلِّم</w:t>
      </w:r>
      <w:r>
        <w:rPr>
          <w:rtl/>
          <w:cs/>
          <w:lang w:val="ar_AE" w:bidi="ar_AE"/>
        </w:rPr>
        <w:t xml:space="preserve">، قد قدَّمتُ إليكَ ابني لتشفيه. فإن به </w:t>
      </w:r>
      <w:hyperlink r:id="rId34">
        <w:r>
          <w:rPr>
            <w:rtl/>
            <w:cs/>
            <w:lang w:val="ar_AE" w:bidi="ar_AE"/>
          </w:rPr>
          <w:rPr>
            <w:color w:val="0000EE"/>
            <w:u w:val="single"/>
          </w:rPr>
          <w:t xml:space="preserve">روحًا شريرًا </w:t>
        </w:r>
      </w:hyperlink>
      <w:r>
        <w:rPr>
          <w:rtl/>
          <w:cs/>
          <w:lang w:val="ar_AE" w:bidi="ar_AE"/>
        </w:rPr>
        <w:t xml:space="preserve">يمنعه من التكلُّم". كلمة مُعلِّم هي كلمة تنمُّ عن الاحترام، استخدمها اليهود للإشارة إلى الذين كانوا يعلِّمون أمور الله ولديهم تلاميذ يتبعونهم. استخدِمْ الكلمة نفسها التي استخدمتَها في المقاطع السابقة للإشارة إلى المُعلِّم. لمزيدٍ من المعلومات عن </w:t>
      </w:r>
      <w:hyperlink r:id="rId75">
        <w:r>
          <w:rPr>
            <w:rtl/>
            <w:cs/>
            <w:lang w:val="ar_AE" w:bidi="ar_AE"/>
          </w:rPr>
          <w:rPr>
            <w:color w:val="0000EE"/>
            <w:u w:val="single"/>
          </w:rPr>
          <w:t>المعلِّم</w:t>
        </w:r>
      </w:hyperlink>
      <w:r>
        <w:rPr>
          <w:rtl/>
          <w:cs/>
          <w:lang w:val="ar_AE" w:bidi="ar_AE"/>
        </w:rPr>
        <w:t>، انظر قاموس الكلمات الرئيسية.</w:t>
      </w:r>
    </w:p>
    <w:p>
      <w:pPr>
        <w:bidi/>
      </w:pPr>
      <w:r>
        <w:rPr>
          <w:rtl/>
          <w:cs/>
          <w:lang w:val="ar_AE" w:bidi="ar_AE"/>
        </w:rPr>
      </w:r>
      <w:r>
        <w:rPr>
          <w:rtl/>
          <w:cs/>
          <w:lang w:val="ar_AE" w:bidi="ar_AE"/>
        </w:rPr>
        <w:t xml:space="preserve">في معظم النصوص، الكلمة التي تُرجِمت إلى </w:t>
      </w:r>
      <w:r>
        <w:rPr>
          <w:b/>
          <w:rtl/>
          <w:cs/>
          <w:lang w:val="ar_AE" w:bidi="ar_AE"/>
        </w:rPr>
        <w:t>روح شرير</w:t>
      </w:r>
      <w:r>
        <w:rPr>
          <w:rtl/>
          <w:cs/>
          <w:lang w:val="ar_AE" w:bidi="ar_AE"/>
        </w:rPr>
        <w:t xml:space="preserve"> في اليونانية هي في الواقع </w:t>
      </w:r>
      <w:r>
        <w:rPr>
          <w:b/>
          <w:rtl/>
          <w:cs/>
          <w:lang w:val="ar_AE" w:bidi="ar_AE"/>
        </w:rPr>
        <w:t>روح نجس</w:t>
      </w:r>
      <w:r>
        <w:rPr>
          <w:rtl/>
          <w:cs/>
          <w:lang w:val="ar_AE" w:bidi="ar_AE"/>
        </w:rPr>
        <w:t xml:space="preserve">. في هذه القصة، كان أول ذكر لروح شرير هو فقط عن روحٍ يمنع الصبي من الكلام. لكن لاحقًا، دُعِي الروح "نجسًا" أو "شريرًا". تُشير كلمة "نجس" إلى شيء غير لائق بخدمة الله. إن جميع الأرواح الشريرة "نجسة" لأنها غير صالحة لخدمة الله. يُشير الروح الشرير إلى الكائنات الروحية التي تخدم الشيطان، وتخضع لسلطانه. تمتلك هذه الكائنات الروحية القدرة على إيذاء الإنسان، بل والسيطرة عليه أيضًا. هذا ما نراه يحدث لهذا الصبي في هذه القصة. وفي الحقيقة، يخبرنا أبو الصبي بأن هذا الروح منع الصبي من الكلام. ولاحقًا، ذكر يسوع أن الصبي لم يكن يسمع أيضًا. استخدِمْ الكلمة نفسها التي استخدمتَها في المقاطع السابقة للإشارة إلى الروح الشرير، وإلى الروح النجس في جزء لاحق من هذه القصة. لمزيدٍ من المعلومات عن </w:t>
      </w:r>
      <w:hyperlink r:id="rId34">
        <w:r>
          <w:rPr>
            <w:rtl/>
            <w:cs/>
            <w:lang w:val="ar_AE" w:bidi="ar_AE"/>
          </w:rPr>
          <w:rPr>
            <w:color w:val="0000EE"/>
            <w:u w:val="single"/>
          </w:rPr>
          <w:t>الأرواح الشريرة</w:t>
        </w:r>
      </w:hyperlink>
      <w:r>
        <w:rPr>
          <w:rtl/>
          <w:cs/>
          <w:lang w:val="ar_AE" w:bidi="ar_AE"/>
        </w:rPr>
        <w:t xml:space="preserve"> أو </w:t>
      </w:r>
      <w:hyperlink r:id="rId35">
        <w:r>
          <w:rPr>
            <w:rtl/>
            <w:cs/>
            <w:lang w:val="ar_AE" w:bidi="ar_AE"/>
          </w:rPr>
          <w:rPr>
            <w:color w:val="0000EE"/>
            <w:u w:val="single"/>
          </w:rPr>
          <w:t>النجسة</w:t>
        </w:r>
      </w:hyperlink>
      <w:r>
        <w:rPr>
          <w:rtl/>
          <w:cs/>
          <w:lang w:val="ar_AE" w:bidi="ar_AE"/>
        </w:rPr>
        <w:t>، انظر قاموس الكلمات الرئيسية.</w:t>
      </w:r>
    </w:p>
    <w:p>
      <w:pPr>
        <w:bidi/>
      </w:pPr>
      <w:r>
        <w:rPr>
          <w:rtl/>
          <w:cs/>
          <w:lang w:val="ar_AE" w:bidi="ar_AE"/>
        </w:rPr>
      </w:r>
      <w:r>
        <w:rPr>
          <w:rtl/>
          <w:cs/>
          <w:lang w:val="ar_AE" w:bidi="ar_AE"/>
        </w:rPr>
        <w:t xml:space="preserve">طلب الأبُ من يسوع أن يُخرِج الروح الشرير من ابنه. وأخبر يسوعَ بأن تلاميذه لم يستطيعوا أن يُخرِجوا الروح الشرير. فقال لهم يسوع: "أيها الجيل </w:t>
      </w:r>
      <w:r>
        <w:rPr>
          <w:b/>
          <w:rtl/>
          <w:cs/>
          <w:lang w:val="ar_AE" w:bidi="ar_AE"/>
        </w:rPr>
        <w:t>غير المؤمن</w:t>
      </w:r>
      <w:r>
        <w:rPr>
          <w:rtl/>
          <w:cs/>
          <w:lang w:val="ar_AE" w:bidi="ar_AE"/>
        </w:rPr>
        <w:t xml:space="preserve">"، أو "أيها الجيل عديم الإيمان". مصطلح </w:t>
      </w:r>
      <w:r>
        <w:rPr>
          <w:b/>
          <w:rtl/>
          <w:cs/>
          <w:lang w:val="ar_AE" w:bidi="ar_AE"/>
        </w:rPr>
        <w:t>الإيمان</w:t>
      </w:r>
      <w:r>
        <w:rPr>
          <w:rtl/>
          <w:cs/>
          <w:lang w:val="ar_AE" w:bidi="ar_AE"/>
        </w:rPr>
        <w:t xml:space="preserve"> يصف رد الفعل الناس تجاه وعود الله، ومعناه أن تضع ثقتك في الله. في هذه القصة، دعا يسوع الناس "غير مؤمنين"، بمعنى أنهم لا يثقون بقوة يسوع.</w:t>
      </w:r>
    </w:p>
    <w:p>
      <w:pPr>
        <w:bidi/>
      </w:pPr>
      <w:r>
        <w:rPr>
          <w:rtl/>
          <w:cs/>
          <w:lang w:val="ar_AE" w:bidi="ar_AE"/>
        </w:rPr>
      </w:r>
      <w:r>
        <w:rPr>
          <w:rtl/>
          <w:cs/>
          <w:lang w:val="ar_AE" w:bidi="ar_AE"/>
        </w:rPr>
        <w:t>توقفوا هنا وناقشوا كمجموعة الكلمة أو العبارة التي ستستخدمونها لترجمة التعبير "</w:t>
      </w:r>
      <w:r>
        <w:rPr>
          <w:b/>
          <w:rtl/>
          <w:cs/>
          <w:lang w:val="ar_AE" w:bidi="ar_AE"/>
        </w:rPr>
        <w:t>غير المؤمن</w:t>
      </w:r>
      <w:r>
        <w:rPr>
          <w:rtl/>
          <w:cs/>
          <w:lang w:val="ar_AE" w:bidi="ar_AE"/>
        </w:rPr>
        <w:t xml:space="preserve">". لمزيدٍ من المعلومات، ابحث فيقاموس الكلمات الرئيسية عن كلمة </w:t>
      </w:r>
      <w:hyperlink r:id="rId50">
        <w:r>
          <w:rPr>
            <w:rtl/>
            <w:cs/>
            <w:lang w:val="ar_AE" w:bidi="ar_AE"/>
          </w:rPr>
          <w:rPr>
            <w:color w:val="0000EE"/>
            <w:u w:val="single"/>
          </w:rPr>
          <w:t>إيمان</w:t>
        </w:r>
      </w:hyperlink>
      <w:r>
        <w:rPr>
          <w:rtl/>
          <w:cs/>
          <w:lang w:val="ar_AE" w:bidi="ar_AE"/>
        </w:rPr>
        <w:t>. (توقفوا هنا عن سماع التسجيل الصوتي)</w:t>
      </w:r>
    </w:p>
    <w:p>
      <w:pPr>
        <w:bidi/>
      </w:pPr>
      <w:r>
        <w:rPr>
          <w:rtl/>
          <w:cs/>
          <w:lang w:val="ar_AE" w:bidi="ar_AE"/>
        </w:rPr>
      </w:r>
      <w:r>
        <w:rPr>
          <w:rtl/>
          <w:cs/>
          <w:lang w:val="ar_AE" w:bidi="ar_AE"/>
        </w:rPr>
        <w:t>ناشد الأب يسوع قائلًا: "</w:t>
      </w:r>
      <w:r>
        <w:rPr>
          <w:b/>
          <w:rtl/>
          <w:cs/>
          <w:lang w:val="ar_AE" w:bidi="ar_AE"/>
        </w:rPr>
        <w:t>تحنَّن</w:t>
      </w:r>
      <w:r>
        <w:rPr>
          <w:rtl/>
          <w:cs/>
          <w:lang w:val="ar_AE" w:bidi="ar_AE"/>
        </w:rPr>
        <w:t xml:space="preserve"> علينا وأعِنَّا". التحنُّن هو إظهار رأفة ورحمة للمتألمين أو المحتاجين.</w:t>
      </w:r>
    </w:p>
    <w:p>
      <w:pPr>
        <w:bidi/>
      </w:pPr>
      <w:r>
        <w:rPr>
          <w:rtl/>
          <w:cs/>
          <w:lang w:val="ar_AE" w:bidi="ar_AE"/>
        </w:rPr>
      </w:r>
      <w:r>
        <w:rPr>
          <w:rtl/>
          <w:cs/>
          <w:lang w:val="ar_AE" w:bidi="ar_AE"/>
        </w:rPr>
        <w:t xml:space="preserve">توقفوا هنا وناقشوا كمجموعة الكلمة أو العبارة التي ستستخدمونها لترجمة الفعل </w:t>
      </w:r>
      <w:r>
        <w:rPr>
          <w:b/>
          <w:rtl/>
          <w:cs/>
          <w:lang w:val="ar_AE" w:bidi="ar_AE"/>
        </w:rPr>
        <w:t>تحنَّن</w:t>
      </w:r>
      <w:r>
        <w:rPr>
          <w:rtl/>
          <w:cs/>
          <w:lang w:val="ar_AE" w:bidi="ar_AE"/>
        </w:rPr>
        <w:t xml:space="preserve">. لمزيدٍ من المعلومات، ابحث عن كلمة </w:t>
      </w:r>
      <w:hyperlink r:id="rId67">
        <w:r>
          <w:rPr>
            <w:rtl/>
            <w:cs/>
            <w:lang w:val="ar_AE" w:bidi="ar_AE"/>
          </w:rPr>
          <w:rPr>
            <w:color w:val="0000EE"/>
            <w:u w:val="single"/>
          </w:rPr>
          <w:t>تحنُّن</w:t>
        </w:r>
      </w:hyperlink>
      <w:r>
        <w:rPr>
          <w:rtl/>
          <w:cs/>
          <w:lang w:val="ar_AE" w:bidi="ar_AE"/>
        </w:rPr>
        <w:t xml:space="preserve"> في قاموس الكلمات الرئيسية. استخدِمْ هذه الكلمة نفسها للإشارة إلى التحنُّن طوال إنجيل مرقس. (توقفوا هنا عن سماع التسجيل الصوتي)</w:t>
      </w:r>
    </w:p>
    <w:p>
      <w:pPr>
        <w:bidi/>
      </w:pPr>
      <w:r>
        <w:rPr>
          <w:rtl/>
          <w:cs/>
          <w:lang w:val="ar_AE" w:bidi="ar_AE"/>
        </w:rPr>
      </w:r>
      <w:r>
        <w:rPr>
          <w:b/>
          <w:rtl/>
          <w:cs/>
          <w:lang w:val="ar_AE" w:bidi="ar_AE"/>
        </w:rPr>
        <w:t>انتهر</w:t>
      </w:r>
      <w:r>
        <w:rPr>
          <w:rtl/>
          <w:cs/>
          <w:lang w:val="ar_AE" w:bidi="ar_AE"/>
        </w:rPr>
        <w:t xml:space="preserve"> يسوع الروح الشرير. يعني ذلك أنه خاطب الروح الشرير بصرامة.</w:t>
      </w:r>
    </w:p>
    <w:p>
      <w:pPr>
        <w:bidi/>
      </w:pPr>
      <w:r>
        <w:rPr>
          <w:rtl/>
          <w:cs/>
          <w:lang w:val="ar_AE" w:bidi="ar_AE"/>
        </w:rPr>
      </w:r>
      <w:r>
        <w:rPr>
          <w:rtl/>
          <w:cs/>
          <w:lang w:val="ar_AE" w:bidi="ar_AE"/>
        </w:rPr>
        <w:t xml:space="preserve">ثم في وقت لاحق، أخبر يسوع تلاميذه بأن هذا النوع من الأرواح لا يمكن أن يخرج إلا من خلال </w:t>
      </w:r>
      <w:r>
        <w:rPr>
          <w:b/>
          <w:rtl/>
          <w:cs/>
          <w:lang w:val="ar_AE" w:bidi="ar_AE"/>
        </w:rPr>
        <w:t>الصلاة</w:t>
      </w:r>
      <w:r>
        <w:rPr>
          <w:rtl/>
          <w:cs/>
          <w:lang w:val="ar_AE" w:bidi="ar_AE"/>
        </w:rPr>
        <w:t xml:space="preserve"> و</w:t>
      </w:r>
      <w:hyperlink r:id="rId57">
        <w:r>
          <w:rPr>
            <w:rtl/>
            <w:cs/>
            <w:lang w:val="ar_AE" w:bidi="ar_AE"/>
          </w:rPr>
          <w:rPr>
            <w:color w:val="0000EE"/>
            <w:u w:val="single"/>
          </w:rPr>
          <w:t>الصوم</w:t>
        </w:r>
      </w:hyperlink>
      <w:r>
        <w:rPr>
          <w:rtl/>
          <w:cs/>
          <w:lang w:val="ar_AE" w:bidi="ar_AE"/>
        </w:rPr>
        <w:t xml:space="preserve">. احرصوا على ألا تشير الكلمة التي ستستخدمونها هنا إلى مجرد ممارسة طقسية، بل إلى شيء شخصي أكثر. بعض ترجمات الكتاب المقدس ذكرت كلمة الصوم، في حين أن البعض الآخر لم يذكرها. يجب أن تقرِّروا ما إذا كنتم ستدرجون في هذه القصة أم لا فكرة الصوم، أو عدم الأكل من أجل التقرُّب إلى الله، </w:t>
      </w:r>
    </w:p>
    <w:p>
      <w:pPr>
        <w:bidi/>
      </w:pPr>
      <w:r>
        <w:rPr>
          <w:rtl/>
          <w:cs/>
          <w:lang w:val="ar_AE" w:bidi="ar_AE"/>
        </w:rPr>
      </w:r>
      <w:r>
        <w:rPr>
          <w:rtl/>
          <w:cs/>
          <w:lang w:val="ar_AE" w:bidi="ar_AE"/>
        </w:rPr>
        <w:t xml:space="preserve">توقفوا هنا وناقشوا كمجموعة الكلمة أو العبارة التي ستستخدمونها لترجمة كلمة </w:t>
      </w:r>
      <w:r>
        <w:rPr>
          <w:b/>
          <w:rtl/>
          <w:cs/>
          <w:lang w:val="ar_AE" w:bidi="ar_AE"/>
        </w:rPr>
        <w:t>الصلاة</w:t>
      </w:r>
      <w:r>
        <w:rPr>
          <w:rtl/>
          <w:cs/>
          <w:lang w:val="ar_AE" w:bidi="ar_AE"/>
        </w:rPr>
        <w:t xml:space="preserve">. لمزيدٍ من المعلومات، ابحث عن كلمة </w:t>
      </w:r>
      <w:hyperlink r:id="rId41">
        <w:r>
          <w:rPr>
            <w:rtl/>
            <w:cs/>
            <w:lang w:val="ar_AE" w:bidi="ar_AE"/>
          </w:rPr>
          <w:rPr>
            <w:color w:val="0000EE"/>
            <w:u w:val="single"/>
          </w:rPr>
          <w:t>صلاة</w:t>
        </w:r>
      </w:hyperlink>
      <w:r>
        <w:rPr>
          <w:rtl/>
          <w:cs/>
          <w:lang w:val="ar_AE" w:bidi="ar_AE"/>
        </w:rPr>
        <w:t xml:space="preserve"> في قاموس الكلمات الرئيسية. استخدِم الكلمة نفسها التي تشير إلى الصلاة طوال إنجيل مرقس.</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9:30–50</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في هذه الخطوة، استمع إلى مرقس 9: 30–50 وضعها في قلبك.</w:t>
      </w:r>
    </w:p>
    <w:p>
      <w:pPr>
        <w:bidi/>
      </w:pPr>
      <w:r>
        <w:rPr>
          <w:rtl/>
          <w:cs/>
          <w:lang w:val="ar_AE" w:bidi="ar_AE"/>
        </w:rPr>
      </w:r>
      <w:r>
        <w:rPr>
          <w:rtl/>
          <w:cs/>
          <w:lang w:val="ar_AE" w:bidi="ar_AE"/>
        </w:rPr>
        <w:t>استمع إلى نسخة صوتية من مرقس 9: 30–50 ثلاث مرات من ثلاث ترجمات صوتية مختلفة، إن أمكن. ثم كمجموعة قوموا بمناقشة الأسئلة التالية:</w:t>
      </w:r>
    </w:p>
    <w:p>
      <w:pPr>
        <w:pStyle w:val="ListNumber"/>
        <w:numPr>
          <w:ilvl w:val="0"/>
          <w:numId w:val="45"/>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 في هذا المقطع؟</w:t>
      </w:r>
    </w:p>
    <w:p>
      <w:pPr>
        <w:pStyle w:val="ListNumber"/>
        <w:bidi/>
        <w:spacing w:line="240" w:lineRule="auto"/>
        <w:ind w:left="720"/>
      </w:pPr>
      <w:r>
        <w:rPr>
          <w:rtl/>
          <w:cs/>
          <w:lang w:val="ar_AE" w:bidi="ar_AE"/>
        </w:rPr>
      </w:r>
      <w:r>
        <w:rPr>
          <w:rtl/>
          <w:cs/>
          <w:lang w:val="ar_AE" w:bidi="ar_AE"/>
        </w:rPr>
        <w:t>ماذا يخبرنا هذا المقطع عن الله أو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نسخة صوتية من إنجيل مرقس 9 : 30 - 50 من التَّرْجَمَة الأسهل فهمًا لكم.</w:t>
      </w:r>
    </w:p>
    <w:p>
      <w:pPr>
        <w:bidi/>
      </w:pPr>
      <w:r>
        <w:rPr>
          <w:rtl/>
          <w:cs/>
          <w:lang w:val="ar_AE" w:bidi="ar_AE"/>
        </w:rPr>
      </w:r>
      <w:r>
        <w:rPr>
          <w:rtl/>
          <w:cs/>
          <w:lang w:val="ar_AE" w:bidi="ar_AE"/>
        </w:rPr>
        <w:t>يغادر يسوع وتلاميذه المنطقة الشِّمالية لقيصرية فيلبس ويسافرون جنوبًا عبر الجليل نحو أورشليم. يعلم يسوع أنه ذاهب إلى أورشليم ليتألم ويموت. لا يتوقف في طريقه إلى كفرناحوم لأن يسوع لا يريد أن يعرف أحد أنه عابر مع تلاميذه هناك. ربما كان يتجنَّب مناطق الجليل المُكتظة بالسكان وهو في طريقه إلى كفرناحوم. كان يريد أن يكون وحده مع تلاميذه ليُعلِّمهم قبل أن يذهب إلى أورشليم ليتألم.</w:t>
      </w:r>
    </w:p>
    <w:p>
      <w:pPr>
        <w:bidi/>
      </w:pPr>
      <w:r>
        <w:rPr>
          <w:rtl/>
          <w:cs/>
          <w:lang w:val="ar_AE" w:bidi="ar_AE"/>
        </w:rPr>
      </w:r>
      <w:r>
        <w:rPr>
          <w:rtl/>
          <w:cs/>
          <w:lang w:val="ar_AE" w:bidi="ar_AE"/>
        </w:rPr>
        <w:t>توقّفوا هنا واعرضوا على فريق التَّرْجَمَة خريطة لقيصرية فيلبس والجليل، بما في ذلك كفرناحوم.</w:t>
      </w:r>
    </w:p>
    <w:p>
      <w:pPr>
        <w:bidi/>
      </w:pPr>
      <w:r>
        <w:rPr>
          <w:rtl/>
          <w:cs/>
          <w:lang w:val="ar_AE" w:bidi="ar_AE"/>
        </w:rPr>
      </w:r>
      <w:r>
        <w:rPr>
          <w:rtl/>
          <w:cs/>
          <w:lang w:val="ar_AE" w:bidi="ar_AE"/>
        </w:rPr>
        <w:t xml:space="preserve">بينما كانوا يسيرون، يُعلِّم يسوع ويُخبر تلاميذه بما سيحدث له من آلام. يقول أنه "سيُعطَى" أو "يُسلَّم" إلى أيدي الناس. يظن الكثير من الدارسين أنَّ يسوع يتحدَّث عن خيانة يهوذا له. مع ذلك، يعتقد معظم الدارسين أن يسوع يتحدث عن منح الله السلطان لرجال أقوياء ليحكموا على يسوع ويقتلوه. لا يفهم تلاميذه ما يقوله يسوع، لكنهم يخافوا أن يسألوه أكثر عن ذلك. ربما هُم قلقون ممَّا سيحدث، أو ربما لا يريدون أن يوبخهم يسوع كما وبَّخ بطرس من قبل. </w:t>
      </w:r>
    </w:p>
    <w:p>
      <w:pPr>
        <w:bidi/>
      </w:pPr>
      <w:r>
        <w:rPr>
          <w:rtl/>
          <w:cs/>
          <w:lang w:val="ar_AE" w:bidi="ar_AE"/>
        </w:rPr>
      </w:r>
      <w:r>
        <w:rPr>
          <w:rtl/>
          <w:cs/>
          <w:lang w:val="ar_AE" w:bidi="ar_AE"/>
        </w:rPr>
        <w:t>ثم وصل يسوع وتلاميذه إلى كفرناحوم، حيث كانوا قد مكثوا من قبل عدة مرات. كعادتهم، ذهبوا إلى بيت حيث يمكن أن يتحدَّث إليهم يسوع مُنفردين. يسأل يسوع تلاميذه عما كانوا يُناقشون في الطريق إلى كفرناحوم. لم يُرد أي من التلاميذ أن يجيب يسوع لأنهم كانوا يتباحثون فيمَا بينهم مَن هو الأعظم. جلس يسوع ودعا تلاميذه ليأتوا ويسمعوا. هكذا كان المعلّمون اليهود يدعون تلاميذهم. هذه هي المرة الثانية التي أخبر فيها يسوع تلاميذه عن موته الوشيك. في كلَا المرتَين، كان رد فعل التلاميذ إما برفض الفكرة، أو بالتفاخُر. يبدأ يسوع مرة أخرى بتعليم التلاميذ عن التواضع وخدمة الآخرين.</w:t>
      </w:r>
    </w:p>
    <w:p>
      <w:pPr>
        <w:bidi/>
      </w:pPr>
      <w:r>
        <w:rPr>
          <w:rtl/>
          <w:cs/>
          <w:lang w:val="ar_AE" w:bidi="ar_AE"/>
        </w:rPr>
      </w:r>
      <w:r>
        <w:rPr>
          <w:rtl/>
          <w:cs/>
          <w:lang w:val="ar_AE" w:bidi="ar_AE"/>
        </w:rPr>
        <w:t>توقّفوا هنا وناقشوا هذا السؤال بين المجموعة: تحدَّثوا عن شخص تعرفونه يخدم الآخرين حقًا، متواضع، ولا يسعى إلى تحقيق شهوات لنفسه. (أوقفوا سماع التسجيل الصوتي هنا)</w:t>
      </w:r>
    </w:p>
    <w:p>
      <w:pPr>
        <w:bidi/>
      </w:pPr>
      <w:r>
        <w:rPr>
          <w:rtl/>
          <w:cs/>
          <w:lang w:val="ar_AE" w:bidi="ar_AE"/>
        </w:rPr>
      </w:r>
      <w:r>
        <w:rPr>
          <w:rtl/>
          <w:cs/>
          <w:lang w:val="ar_AE" w:bidi="ar_AE"/>
        </w:rPr>
        <w:t xml:space="preserve">أولًا، يتحدث يسوع إلى تلاميذه عن جدالهم حول مَن هو الأعظم بينهم. يؤمن تلاميذ يسوع بما علّمتهم ثقافتهم – أنه ينبغي أن يسعى كل واحد منهم ليكون أعظم التلاميذ. لكن يسوع يجيب إجابة مفاجئة. عارض تعليم ثقافتهم – قال إنَّ مَن أراد أن يكون الأول أو الأعظم فليكُن آخر الكُل. يشرح يسوع هذه الفكرة بإحضار طفل ليقف بينهم ثم يعانقه ليُظهر محبته له. لم يكن الأطفال مُهمين أو عظماء في تلك الثقافة. أراد يسوع أن يُظهر للتلاميذ أنَّ عليهم أنْ يخدموا ويرحبوا ويعتنوا بالأشخاص المُهمَلين بدلًا من محاولة الوصول إلى مناصب رفيعة. يخبر تلاميذه أن الذين يعتنون بهؤلاء الأطفال يُظهرون محبتهم ليسوع ولله ذاته. </w:t>
      </w:r>
    </w:p>
    <w:p>
      <w:pPr>
        <w:bidi/>
      </w:pPr>
      <w:r>
        <w:rPr>
          <w:rtl/>
          <w:cs/>
          <w:lang w:val="ar_AE" w:bidi="ar_AE"/>
        </w:rPr>
      </w:r>
      <w:r>
        <w:rPr>
          <w:rtl/>
          <w:cs/>
          <w:lang w:val="ar_AE" w:bidi="ar_AE"/>
        </w:rPr>
        <w:t>سأل التلاميذ يسوع سؤالًا عن أمرٍ لا يفهموه. رأوا رجلًا آخر يُخرج الشياطين باسم يسوع، أي أنه كان يخرجهم بسلطان يسوع. طلب التلاميذ من الرجل أن يتوقف عن عمَل ذلك لأنه لم يكن واحدًا من تلاميذ يسوع المُقرَّبين. قبل هذه القصة مباشرةً، كان التلاميذ مندهشين لعدم استطاعتهم إخراج شيطان، لذلك ربما كانوا مرتبكين أنَّ هذا الرجل استطاع. يخبر يسوع تلاميذه أنه عليهم أنْ يقبلوا هذا الرجل إذ ينبغي أن يقبلوا أي شخص يتبع يسوع. ثمة نوعَين من الناس: أولئك الذين يتبعون يسوع وأولئك الذين لا يتبعون. يقول يسوع إن هذا الرجل الذي يُخرج الشياطين باسمه لن يتحدث بسهولة عن يسوع حديثًا سيئًا. كما يقول إنه من غير الممكن أن يكون شخص ما عدائيًا وودودًا في آنٍ واحد. يشرح يسوع هذا التصريح المهم: إنْ قدَّم لهم أحد شرابًا من الماء لأنهم ينتمون إلى المسِيَّا أو المسيح، سيُكافَئ. كان يسوع يُظهر أنَّ لَفتة تبدو غير مهمة لنا ليست هي كذلك لدى الله. كانت إسرائيل بلدًا حارًا، وكان تقديم الماء وسيلة مُهمة للترحيب بالناس.</w:t>
      </w:r>
    </w:p>
    <w:p>
      <w:pPr>
        <w:bidi/>
      </w:pPr>
      <w:r>
        <w:rPr>
          <w:rtl/>
          <w:cs/>
          <w:lang w:val="ar_AE" w:bidi="ar_AE"/>
        </w:rPr>
      </w:r>
      <w:r>
        <w:rPr>
          <w:rtl/>
          <w:cs/>
          <w:lang w:val="ar_AE" w:bidi="ar_AE"/>
        </w:rPr>
        <w:t>توقّفوا هنا وناقشوا هذا السؤال مع المجموعة: كيف تُظهر ثقافتكم للناس أنهم مُرحَّب بهم، في المدينة وفي البيوت؟ (أوقفوا سماع التسجيل الصوتي هنا)</w:t>
      </w:r>
    </w:p>
    <w:p>
      <w:pPr>
        <w:bidi/>
      </w:pPr>
      <w:r>
        <w:rPr>
          <w:rtl/>
          <w:cs/>
          <w:lang w:val="ar_AE" w:bidi="ar_AE"/>
        </w:rPr>
      </w:r>
      <w:r>
        <w:rPr>
          <w:rtl/>
          <w:cs/>
          <w:lang w:val="ar_AE" w:bidi="ar_AE"/>
        </w:rPr>
        <w:t>يشير يسوع إلى الطفل الذي وضعه في وَسْط المجموعة سابقًا. من الخطأ أن نتسبب في أن "يعثُر" أي شخص يثق في يسوع - أي نجعله لا يطيع الله. يريد يسوع أنْ يُؤكد على هذا. يقول إنه من الأفضل أن تُلقَى في البحر وحجَر طحْن كبير مُعلق حول عنقك وتموت، من أن تجعل شخصًا آخر يخطئ، أو يفقد الإيمان بالله. إنَّ حجّر الطحْن هذا على وجه التحديد كان حجَرًا يجعل الحمار يتحوَّل عائدًا لأنه كان كبيرًا للغاية. كان يُستخدم لطحْن الدقيق. في هذا الوقت، عدَّ اليهود الموت دون دفن، بما في ذلك الموت في البحر، على أنه أسوأ أنواع الموت.</w:t>
      </w:r>
    </w:p>
    <w:p>
      <w:pPr>
        <w:bidi/>
      </w:pPr>
      <w:r>
        <w:rPr>
          <w:rtl/>
          <w:cs/>
          <w:lang w:val="ar_AE" w:bidi="ar_AE"/>
        </w:rPr>
      </w:r>
      <w:r>
        <w:rPr>
          <w:rtl/>
          <w:cs/>
          <w:lang w:val="ar_AE" w:bidi="ar_AE"/>
        </w:rPr>
        <w:t>توقَّفوا هنا وانظروا معًا وأنتم في مجموعة، صورة حجَر رَحَى. (أوقفوا سماع التسجيل الصوتي هنا)</w:t>
      </w:r>
    </w:p>
    <w:p>
      <w:pPr>
        <w:bidi/>
      </w:pPr>
      <w:r>
        <w:rPr>
          <w:rtl/>
          <w:cs/>
          <w:lang w:val="ar_AE" w:bidi="ar_AE"/>
        </w:rPr>
      </w:r>
      <w:r>
        <w:rPr>
          <w:rtl/>
          <w:cs/>
          <w:lang w:val="ar_AE" w:bidi="ar_AE"/>
        </w:rPr>
        <w:t>يتحدث الرب يسوع عن الأيدي والقدمَين والعينَين التي تجعل الناس يخطئون. تُمثِّل هذه الأجزاء المختلفة من الجسد الأشياء المُحددة التي بها يمكن أن يُخطئ الناس. لا يمكن لليد والقدم والعين أنْ تتصرف بمعزل عن صاحبها، لكنها أدوات يمكن أن تستخدمها الناس ليخطئوا إلى الله. لا يخبر الرب يسوع الناس حرفيًا أن يقطعوا أذرعهم أو أرجلهم. اعتقد بعض اليهود أنهم سيقومون إلى الحياة تمامًا كما ماتوا، بأطراف مفقودة. ربما لهذا يخبرهم يسوع أنه من الأفضل أن يدخلوا الحياة، أو قيامة الحياة من دون طرَف من أن يكون لهم كل الأطراف ويُطرحون في "الجحيم"، أو "جهنم". كان اليهود يعلمون أنهم إذا أخطأوا ضد الله، فسوف يُعاقَبون ويرسلون إلى "الجحيم"، أو "جهنم". كان ثمة وادٍ يُسمَّى جيهينا (هنوم) بجوار أورشليم حيث كان الناس قديمًا يقدمُّون الأولاد ذبيحة. لاحقًا، رمَى اليهود قمامتهم هناك وكانت تُدمَّر بالديدان والنار. أصبح هذا الوادي رمزًا لمكان العقاب. وصف الأنبياء اليهود الجحيم، أو مكان العقاب، بأنه مكان اقتاتت فيه الديدان والنار على الناس إلى الأبد.</w:t>
      </w:r>
    </w:p>
    <w:p>
      <w:pPr>
        <w:bidi/>
      </w:pPr>
      <w:r>
        <w:rPr>
          <w:rtl/>
          <w:cs/>
          <w:lang w:val="ar_AE" w:bidi="ar_AE"/>
        </w:rPr>
      </w:r>
      <w:r>
        <w:rPr>
          <w:rtl/>
          <w:cs/>
          <w:lang w:val="ar_AE" w:bidi="ar_AE"/>
        </w:rPr>
        <w:t>توقّفوا هنا وناقشوا هذا السؤال مع المجموعة: كيف يصف الناس في ثقافتكم الجحيم، أو العقاب الأبدي؟ ما المعتقدات المختلفة التي يتبعها الناس حول الموت والجحيم والقيامة؟ (أوقفوا سماع التسجيل الصوتي هنا)</w:t>
      </w:r>
    </w:p>
    <w:p>
      <w:pPr>
        <w:bidi/>
      </w:pPr>
      <w:r>
        <w:rPr>
          <w:rtl/>
          <w:cs/>
          <w:lang w:val="ar_AE" w:bidi="ar_AE"/>
        </w:rPr>
      </w:r>
      <w:r>
        <w:rPr>
          <w:rtl/>
          <w:cs/>
          <w:lang w:val="ar_AE" w:bidi="ar_AE"/>
        </w:rPr>
        <w:t xml:space="preserve">أخيرًا، يتحدث الرب يسوع عن نوع مختلف من النار. كان الشعب اليهودي يُقدِّم ذبائح مَحرقة لله في هيكلهم. كان عليهم إحضار الملح مع ذبائحهم التي كانت تُحرق على المذبح، وقد أضاف الملح مذاقًا لها وحفظ اللَحم. والملح الذي يتحدث عنه يسوع يشير إلى التزامنا تجاه يسوع وتجاه مشاركة الأخبار السارة عنه. "أن يُملح بنار" يعني أن الشعب سيتعرض للاضطهاد ويصبحون مثل ذبيحة لله لأنهم مكرسون لله. أظهر التزامهم ومعاناتهم الاضطهاد والآلام أنَّ بشارة الله المفرحة حقيقية. لكن بعض الملح ليس طاهرًا، وهو إلى ذلك لا يُعطي مذاقًا جيدًا، تمامًا كما نفقد أحيانًا التزامنا تجاه الرب يسوع. لكن إنْ التزمنا في عَلاقة العهد بيسوع سنستمر في محبة بعضنا بعضًا. عندما نحب بعضنا بعضًا، نتمتع بسلام الواحد مع الآخر ولا نتشاجر أو نقاتل. يعيد الرب يسوع الحديث إلى المشكلة الأصلية في بداية هذه القصة عندما كان التلاميذ يحاولون أن يقرروا مَن الأعظم. بينهم. يخبر الرب يسوع تلاميذه أن العيش في سلام مع بعضهم بعضًا هو الأهم. </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نسخة صوتية من إنجيل مرقس 9 : 30 - 50 من الترجمة الأسهل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تتضمن هذه القصة 3 مشاهد.</w:t>
      </w:r>
    </w:p>
    <w:p>
      <w:pPr>
        <w:bidi/>
      </w:pPr>
      <w:r>
        <w:rPr>
          <w:rtl/>
          <w:cs/>
          <w:lang w:val="ar_AE" w:bidi="ar_AE"/>
        </w:rPr>
      </w:r>
      <w:r>
        <w:rPr>
          <w:b/>
          <w:rtl/>
          <w:cs/>
          <w:lang w:val="ar_AE" w:bidi="ar_AE"/>
        </w:rPr>
        <w:t>في المشهد الأول:</w:t>
      </w:r>
      <w:r>
        <w:rPr>
          <w:rtl/>
          <w:cs/>
          <w:lang w:val="ar_AE" w:bidi="ar_AE"/>
        </w:rPr>
        <w:t xml:space="preserve"> يسافر يسوع وتلاميذه عبر الجليل. لا يريد يسوع أن يعرف أحد أنه كان موجودًا هناك حتى يتمكن من قضاء بعض الوقت في تعليم تلاميذه. ثم يخبرهم أنه ستتم خيانته ويُقتل، لكن بعد ثلاثة أيام سيقوم من الأموات. خاف التلاميذ أن يسألوا يسوع عما يقصده.</w:t>
      </w:r>
    </w:p>
    <w:p>
      <w:pPr>
        <w:bidi/>
      </w:pPr>
      <w:r>
        <w:rPr>
          <w:rtl/>
          <w:cs/>
          <w:lang w:val="ar_AE" w:bidi="ar_AE"/>
        </w:rPr>
      </w:r>
      <w:r>
        <w:rPr>
          <w:b/>
          <w:rtl/>
          <w:cs/>
          <w:lang w:val="ar_AE" w:bidi="ar_AE"/>
        </w:rPr>
        <w:t>في المشهد الثاني:</w:t>
      </w:r>
      <w:r>
        <w:rPr>
          <w:rtl/>
          <w:cs/>
          <w:lang w:val="ar_AE" w:bidi="ar_AE"/>
        </w:rPr>
        <w:t xml:space="preserve"> يصل يسوع وتلاميذه إلى كفرناحوم ويدخلون بيتًا. يسأل يسوع تلاميذه عما كانوا يتحدثون عنه في الطريق، لكنهم لا يجيبون لأنهم كانوا يتحاجون حول أي منهم هو الأعظم. يدعو يسوع التلاميذ إليه ويقول لهم إن مَنْ يريد أن يكون أولًا فعليه أن يصير آخر الكُل ويكون خادمًا للكُل. ثم يأخذ يسوع ولدًا صغيرًا ويخبرهم: "كلّ من قبِل ولدًا صغيرًا مثل هذا، يقبلني، ويقبل أبي الذي أرسلني."</w:t>
      </w:r>
    </w:p>
    <w:p>
      <w:pPr>
        <w:bidi/>
      </w:pPr>
      <w:r>
        <w:rPr>
          <w:rtl/>
          <w:cs/>
          <w:lang w:val="ar_AE" w:bidi="ar_AE"/>
        </w:rPr>
      </w:r>
      <w:r>
        <w:rPr>
          <w:b/>
          <w:rtl/>
          <w:cs/>
          <w:lang w:val="ar_AE" w:bidi="ar_AE"/>
        </w:rPr>
        <w:t>في المشهد الثالث:</w:t>
      </w:r>
      <w:r>
        <w:rPr>
          <w:rtl/>
          <w:cs/>
          <w:lang w:val="ar_AE" w:bidi="ar_AE"/>
        </w:rPr>
        <w:t xml:space="preserve"> يخبر يوحنا يسوع أنهم قد رأوا شخصًا يخرج الأرواح الشريرة باسم يسوع، فقالوا له أن يتوقف لأنه لم يكن واحدًا من تلاميذ يسوع. فيقول يسوع: "لا تمنعوه! لأنه أي شخص يصنع المعجزات باسمي، لن يتمكن من التحدث عني بشكل سيء بعد ذلك مباشرة. لأن من ليس علينا، فهو معنا. وكل من أعطاكم حتى كأس ماء من أجلي (باسمي) فسوف يُكافَئ."</w:t>
      </w:r>
    </w:p>
    <w:p>
      <w:pPr>
        <w:bidi/>
      </w:pPr>
      <w:r>
        <w:rPr>
          <w:rtl/>
          <w:cs/>
          <w:lang w:val="ar_AE" w:bidi="ar_AE"/>
        </w:rPr>
      </w:r>
      <w:r>
        <w:rPr>
          <w:rtl/>
          <w:cs/>
          <w:lang w:val="ar_AE" w:bidi="ar_AE"/>
        </w:rPr>
        <w:t>ثم يواصل يسوع تعليمهم. ويقول: "إنه خير لك أن تُطرح في البحر وحِمل ثقيل حول عنقك من أن تتسبب في أن شخصًا آخرًا يخطئ (تعثره). وإنه خير لك أن تفقد أحد أعضاء الجسد لكن تعيش إلى الأبد مع الله باعتباره مَلِكًا لك من أن يكون جسدك سليمًا بالكامل وتُطرح في جهنم، حيث دودهم لا يموت ونارهم لا تُطفأ. لأن الكُل سوف يُمتحن. الملح جيد للطعم، لكن إذا صار الملح بلا ملوحة، فكيف يمكن أن يصبح مالحًا مرة أخرى؟ يجب أن تكونوا مثل الملح مع بعضكم البعض وتعيشوا في سلامٍ مع بعضكم."</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w:t>
      </w:r>
    </w:p>
    <w:p>
      <w:pPr>
        <w:pStyle w:val="ListBullet"/>
        <w:bidi/>
        <w:spacing w:line="240" w:lineRule="auto"/>
        <w:ind w:left="720"/>
      </w:pPr>
      <w:r>
        <w:rPr>
          <w:rtl/>
          <w:cs/>
          <w:lang w:val="ar_AE" w:bidi="ar_AE"/>
        </w:rPr>
      </w:r>
      <w:r>
        <w:rPr>
          <w:rtl/>
          <w:cs/>
          <w:lang w:val="ar_AE" w:bidi="ar_AE"/>
        </w:rPr>
        <w:t>يوحنا، أحد تلاميذ يسوع، وقد تم ذِكْره بالاسم</w:t>
      </w:r>
    </w:p>
    <w:p>
      <w:pPr>
        <w:pStyle w:val="ListBullet"/>
        <w:bidi/>
        <w:spacing w:line="240" w:lineRule="auto"/>
        <w:ind w:left="720"/>
      </w:pPr>
      <w:r>
        <w:rPr>
          <w:rtl/>
          <w:cs/>
          <w:lang w:val="ar_AE" w:bidi="ar_AE"/>
        </w:rPr>
      </w:r>
      <w:r>
        <w:rPr>
          <w:rtl/>
          <w:cs/>
          <w:lang w:val="ar_AE" w:bidi="ar_AE"/>
        </w:rPr>
        <w:t>ولد صغير</w:t>
      </w:r>
    </w:p>
    <w:p>
      <w:pPr>
        <w:bidi/>
      </w:pPr>
      <w:r>
        <w:rPr>
          <w:rtl/>
          <w:cs/>
          <w:lang w:val="ar_AE" w:bidi="ar_AE"/>
        </w:rPr>
      </w:r>
      <w:r>
        <w:rPr>
          <w:rtl/>
          <w:cs/>
          <w:lang w:val="ar_AE" w:bidi="ar_AE"/>
        </w:rPr>
        <w:t>كمجموعة، انتبهوا إلى هذه الأجزاء من سياق المقطع: خلال الجزء الأول من المقطع، كان يسوع وتلاميذه يمشون عائدين من منطقة قيصرية فيلبس إلى كفرناحوم، عبر الجليل. وعندما يصلون إلى كفرناحوم، يدخلون بيتًا وهناك يكملون بقية حديثهم.</w:t>
      </w:r>
    </w:p>
    <w:p>
      <w:pPr>
        <w:bidi/>
      </w:pPr>
      <w:r>
        <w:rPr>
          <w:rtl/>
          <w:cs/>
          <w:lang w:val="ar_AE" w:bidi="ar_AE"/>
        </w:rPr>
      </w:r>
      <w:r>
        <w:rPr>
          <w:rtl/>
          <w:cs/>
          <w:lang w:val="ar_AE" w:bidi="ar_AE"/>
        </w:rPr>
        <w:t>توقفوا وانظروا كمجموعة إلى خريطة للمنطقة من قيصرية فيلبس إلى كفرناحوم. انظروا إلى الطريق الذي ربما كان يسوع وتلاميذه قد سلكوه بينما كانوا يسيرون. أوقفوا سماع هذا التسجيل الصوتي هنا.</w:t>
      </w:r>
    </w:p>
    <w:p>
      <w:pPr>
        <w:bidi/>
      </w:pPr>
      <w:r>
        <w:rPr>
          <w:rtl/>
          <w:cs/>
          <w:lang w:val="ar_AE" w:bidi="ar_AE"/>
        </w:rPr>
      </w:r>
      <w:r>
        <w:rPr>
          <w:rtl/>
          <w:cs/>
          <w:lang w:val="ar_AE" w:bidi="ar_AE"/>
        </w:rPr>
        <w:t>وبينما كانوا يسافرون، يخبر يسوع تلاميذه أنه سيموت ويقوم من الأموات. لكن تلاميذه لا يفهموه، ويخافون أن يطرحوا عليه أسئلة.</w:t>
      </w:r>
    </w:p>
    <w:p>
      <w:pPr>
        <w:bidi/>
      </w:pPr>
      <w:r>
        <w:rPr>
          <w:rtl/>
          <w:cs/>
          <w:lang w:val="ar_AE" w:bidi="ar_AE"/>
        </w:rPr>
      </w:r>
      <w:r>
        <w:rPr>
          <w:rtl/>
          <w:cs/>
          <w:lang w:val="ar_AE" w:bidi="ar_AE"/>
        </w:rPr>
        <w:t>وعندما يصلون إلى كفرناحوم يدخلون بيتًا. على الأرجح كان هذا بيت بطرس، حيث كان يسوع غالبًا يمكث. ثم يسأل يسوع تلاميذه: "عن ماذا كنتم تتحدثون في الطريق؟" وبما أنهم كانوا يتحدثون عن أي منهم هو الأعظم، فلم يجيبوه. فيدعو يسوع التلاميذ إليه ويبدأ في تعليمهم. يقوم يسوع بالتعليم عن مواضيع كثيرة، لكنها كلها مرتبطة بعضها ببعض. وربما يستخدم يسوع أدوات مساعدة للذاكرة مثل الكلمات والأفكار المتكررة للمساعدة في ربط التعاليم معًا. فهو يذكر الأولاد الصغار أكثر من مرة، ويتحدث عن فعل أشياء "باسمه"، ويذكر أعضاء الجسد التي تجعل الناس يخطئون، كما يكرر أفكارًا مثل "جهنم"، و"ملكوت الله"، و"النار"، و"الملح".</w:t>
      </w:r>
    </w:p>
    <w:p>
      <w:pPr>
        <w:bidi/>
      </w:pPr>
      <w:r>
        <w:rPr>
          <w:rtl/>
          <w:cs/>
          <w:lang w:val="ar_AE" w:bidi="ar_AE"/>
        </w:rPr>
      </w:r>
      <w:r>
        <w:rPr>
          <w:rtl/>
          <w:cs/>
          <w:lang w:val="ar_AE" w:bidi="ar_AE"/>
        </w:rPr>
        <w:t>توقفوا هنا وناقشوا هذا السؤال كمجموعة: استمعوا إلى إنجيل مرقس 9 : 35 - 50 مرة أخرى. ما الكلمات والأفكار التي تسمعون يسوع يكررها؟ ناقشوا كيف أن هذا يختلف أو يشابه الطريقة التي يُعلّم بها المعلمون الدينيون في ثقافتكم. أوقفوا سماع هذا التسجيل الصوتي هنا.</w:t>
      </w:r>
    </w:p>
    <w:p>
      <w:pPr>
        <w:bidi/>
      </w:pPr>
      <w:r>
        <w:rPr>
          <w:rtl/>
          <w:cs/>
          <w:lang w:val="ar_AE" w:bidi="ar_AE"/>
        </w:rPr>
      </w:r>
      <w:r>
        <w:rPr>
          <w:rtl/>
          <w:cs/>
          <w:lang w:val="ar_AE" w:bidi="ar_AE"/>
        </w:rPr>
        <w:t>يخبرهم يسوع أن الأعظم هو الشخص الذي يأخذ المكان الأخير ويصبح خادمًا لكل شخص آخر. ثم يأخذ ولدًا صغيرًا بين ذراعيه ويخبرهم أن كل من يقبل ولدًا صغيرًا باسمه يقبله، وكل من يقبله يقبل الآب الذي أرسله.</w:t>
      </w:r>
    </w:p>
    <w:p>
      <w:pPr>
        <w:bidi/>
      </w:pPr>
      <w:r>
        <w:rPr>
          <w:rtl/>
          <w:cs/>
          <w:lang w:val="ar_AE" w:bidi="ar_AE"/>
        </w:rPr>
      </w:r>
      <w:r>
        <w:rPr>
          <w:rtl/>
          <w:cs/>
          <w:lang w:val="ar_AE" w:bidi="ar_AE"/>
        </w:rPr>
        <w:t>ثم يخبر يوحنا يسوع أنهم رأوا رجلًا يخرج الشياطين باسم يسوع، وأنهم قالوا له أن يتوقف لأنه لم يكن واحدًا من التلاميذ. انتبهوا إلى تدفق الفكر والأمثلة في تعليم يسوع. فيقول يسوع: "لا تمنعوه! لأنه أي شخص يصنع المعجزات باسمي، لن يتمكن من التحدث عني بشكل سيء بعد ذلك مباشرة. لأن من ليس علينا، فهو معنا. وكل من أعطاكم حتى كأس ماء من أجلي (باسمي) فسوف يُكافَئ."</w:t>
      </w:r>
    </w:p>
    <w:p>
      <w:pPr>
        <w:bidi/>
      </w:pPr>
      <w:r>
        <w:rPr>
          <w:rtl/>
          <w:cs/>
          <w:lang w:val="ar_AE" w:bidi="ar_AE"/>
        </w:rPr>
      </w:r>
      <w:r>
        <w:rPr>
          <w:rtl/>
          <w:cs/>
          <w:lang w:val="ar_AE" w:bidi="ar_AE"/>
        </w:rPr>
        <w:t>توقفوا هنا وناقشوا كمجموعة من الذي يمكنكم أن تعطوه كأس ماء. في ثقافتكم، قد يبدو ذلك مثل أخذ طعام لشخص محتاج، أو إحضار شراب منعش إذا كان الجو ساخن، أو معطفًا إذا كان الجو باردًا. أو ربما كان ذلك من خلال إستقبال شخص ما في بيتك من أجل تناول الطعام. وقد يعني هذا جلب بعض الطعام أو الملابس لشخص قد يكون محتاجًا. عندما تنتهون من المناقشة، قرروا من الذي ستفعلون هذا له، وافعلوه. أوقفوا سماع هذا التسجيل الصوتي هنا.</w:t>
      </w:r>
    </w:p>
    <w:p>
      <w:pPr>
        <w:bidi/>
      </w:pPr>
      <w:r>
        <w:rPr>
          <w:rtl/>
          <w:cs/>
          <w:lang w:val="ar_AE" w:bidi="ar_AE"/>
        </w:rPr>
      </w:r>
      <w:r>
        <w:rPr>
          <w:rtl/>
          <w:cs/>
          <w:lang w:val="ar_AE" w:bidi="ar_AE"/>
        </w:rPr>
        <w:t xml:space="preserve">ثم يواصل يسوع تعليمهم. ويقول: "إنه خير لك أن تُطرح في البحر وحِمل ثقيل حول عنقك من أن تتسبب في أن شخصًا آخرًا يخطئ (تعثره). </w:t>
      </w:r>
    </w:p>
    <w:p>
      <w:pPr>
        <w:bidi/>
      </w:pPr>
      <w:r>
        <w:rPr>
          <w:rtl/>
          <w:cs/>
          <w:lang w:val="ar_AE" w:bidi="ar_AE"/>
        </w:rPr>
      </w:r>
      <w:r>
        <w:rPr>
          <w:rtl/>
          <w:cs/>
          <w:lang w:val="ar_AE" w:bidi="ar_AE"/>
        </w:rPr>
        <w:t>توقفوا هنا وانظروا مرة أخرى كمجموعة، إلى صورة حجر الرحى. أوقفوا سماع هذا التسجيل الصوتي هنا.</w:t>
      </w:r>
    </w:p>
    <w:p>
      <w:pPr>
        <w:bidi/>
      </w:pPr>
      <w:r>
        <w:rPr>
          <w:rtl/>
          <w:cs/>
          <w:lang w:val="ar_AE" w:bidi="ar_AE"/>
        </w:rPr>
      </w:r>
      <w:r>
        <w:rPr>
          <w:rtl/>
          <w:cs/>
          <w:lang w:val="ar_AE" w:bidi="ar_AE"/>
        </w:rPr>
        <w:t xml:space="preserve">وإنه خير لك أن تفقد أحد أعضاء الجسد لكن تعيش إلى الأبد مع الله باعتباره مَلِكًا لك من أن يكون جسدك سليمًا بالكامل وتُطرح في جهنم، حيث دودهم لا يموت ونارهم لا تُطفأ. لأن الكُل سوف يُمتحن. يقول يسوع إن الجميع </w:t>
      </w:r>
      <w:r>
        <w:rPr>
          <w:b/>
          <w:rtl/>
          <w:cs/>
          <w:lang w:val="ar_AE" w:bidi="ar_AE"/>
        </w:rPr>
        <w:t>سيمتحنون بنار</w:t>
      </w:r>
      <w:r>
        <w:rPr>
          <w:rtl/>
          <w:cs/>
          <w:lang w:val="ar_AE" w:bidi="ar_AE"/>
        </w:rPr>
        <w:t xml:space="preserve"> أو </w:t>
      </w:r>
      <w:r>
        <w:rPr>
          <w:b/>
          <w:rtl/>
          <w:cs/>
          <w:lang w:val="ar_AE" w:bidi="ar_AE"/>
        </w:rPr>
        <w:t>يملحون بنار</w:t>
      </w:r>
      <w:r>
        <w:rPr>
          <w:rtl/>
          <w:cs/>
          <w:lang w:val="ar_AE" w:bidi="ar_AE"/>
        </w:rPr>
        <w:t xml:space="preserve">. كان الشعب اليهودي يُقدٍّم تقدمات أو ذبائح لله في هيكلهم. وكان عليهم أن يجلبوا الملح مع ذبائحهم التي كانت تُحرق على المذبح، لأن الذبائح كانت لحمًا والملح كان يعطي طعمًا ويحفظ اللحم. والملح الذي يتحدث عنه يسوع يشير إلى التزامنا تجاه يسوع وتجاه مشاركة الأخبار السارة عنه. "أن يُملح بنار" يعني أن الشعب سيتعرض للاضطهاد ويصبحون مثل ذبيحة لله لأنهم مكرسون لله. يمكنك أن تتبع ترجمات أخرى وأن تقول إن الجميع سيمتحنون بنار، إذا كان من الصعب للغاية أن تقول إن الجميع سيُملحون بنار. </w:t>
      </w:r>
    </w:p>
    <w:p>
      <w:pPr>
        <w:bidi/>
      </w:pPr>
      <w:r>
        <w:rPr>
          <w:rtl/>
          <w:cs/>
          <w:lang w:val="ar_AE" w:bidi="ar_AE"/>
        </w:rPr>
      </w:r>
      <w:r>
        <w:rPr>
          <w:rtl/>
          <w:cs/>
          <w:lang w:val="ar_AE" w:bidi="ar_AE"/>
        </w:rPr>
        <w:t>ثم يقول يسوع: "الملح جيد للطعم، لكن إذا صار الملح بلا ملوحة، فكيف يمكن أن يصبح مالحًا مرة أخرى؟ يجب أن تكونوا مثل الملح مع بعضكم البعض وتعيشوا في سلامٍ مع بعضكم."</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استمعوا إلى نسخة صوتية من إنجيل مرقس 9 : 30 - 50 من التَّرْجَمَة الأسهل فهمًا بالنسبة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w:t>
      </w:r>
    </w:p>
    <w:p>
      <w:pPr>
        <w:pStyle w:val="ListBullet"/>
        <w:bidi/>
        <w:spacing w:line="240" w:lineRule="auto"/>
        <w:ind w:left="720"/>
      </w:pPr>
      <w:r>
        <w:rPr>
          <w:rtl/>
          <w:cs/>
          <w:lang w:val="ar_AE" w:bidi="ar_AE"/>
        </w:rPr>
      </w:r>
      <w:r>
        <w:rPr>
          <w:rtl/>
          <w:cs/>
          <w:lang w:val="ar_AE" w:bidi="ar_AE"/>
        </w:rPr>
        <w:t>يوحنا، وهو أحد تلاميذ يسوع، وقد تم ذِكْره بالاسم</w:t>
      </w:r>
    </w:p>
    <w:p>
      <w:pPr>
        <w:pStyle w:val="ListBullet"/>
        <w:bidi/>
        <w:spacing w:line="240" w:lineRule="auto"/>
        <w:ind w:left="720"/>
      </w:pPr>
      <w:r>
        <w:rPr>
          <w:rtl/>
          <w:cs/>
          <w:lang w:val="ar_AE" w:bidi="ar_AE"/>
        </w:rPr>
      </w:r>
      <w:r>
        <w:rPr>
          <w:rtl/>
          <w:cs/>
          <w:lang w:val="ar_AE" w:bidi="ar_AE"/>
        </w:rPr>
        <w:t>ولد صغير</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 xml:space="preserve">أوقفوا سماع التسجيل الصوتي مؤقتًا هنا، ومثّلوا المقطع. </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وقوموا بتمثيل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يسافر يسوع وتلاميذه عبر الجليل. وبينما هم مسافرين يخبرهم يسوع مرة أخرى بأنه سوف يُخانَ، ويُقتل ثم يقوم من الأموات. فيخاف التلاميذ أن يسألوه عما يقصده.</w:t>
      </w:r>
    </w:p>
    <w:p>
      <w:pPr>
        <w:bidi/>
      </w:pPr>
      <w:r>
        <w:rPr>
          <w:rtl/>
          <w:cs/>
          <w:lang w:val="ar_AE" w:bidi="ar_AE"/>
        </w:rPr>
      </w:r>
      <w:r>
        <w:rPr>
          <w:rtl/>
          <w:cs/>
          <w:lang w:val="ar_AE" w:bidi="ar_AE"/>
        </w:rPr>
        <w:t xml:space="preserve">أوقفوا التمثيل. اسألوا الممثلين الذين يؤدون دور التلاميذ: "ماذا تشعرون أو بم تفكرون؟" لماذا انتم خائفون لهذه الدرجة من أن تسألوا يسوع عما يقصده؟" قد يجيب الناس بعبارات مثل: "نحن خائفون ممَّا يقصده يسوع"، أو "نحن حائرون ولا نفهم ما يقصده يسوع"، أو "نحن نتذكر آخر مرة تحدثنا فيها مع يسوع بشأن هذا وكيف وبّخ يسوع بطرس، لذلك فإننا خائفون جدًا من أن نسأل يسوع عما يقصده". واصلوا تمثيل الدراما. </w:t>
      </w:r>
    </w:p>
    <w:p>
      <w:pPr>
        <w:bidi/>
      </w:pPr>
      <w:r>
        <w:rPr>
          <w:rtl/>
          <w:cs/>
          <w:lang w:val="ar_AE" w:bidi="ar_AE"/>
        </w:rPr>
      </w:r>
      <w:r>
        <w:rPr>
          <w:rtl/>
          <w:cs/>
          <w:lang w:val="ar_AE" w:bidi="ar_AE"/>
        </w:rPr>
        <w:t>وعند وصولهم إلى كفرناحوم يدخلون بيتًا. فيسألهم يسوع بماذا كانوا يتكلمون في الطريق. كان التلاميذ يتحاجون فيما بينهم في من هو الأعظم، لذلك لم يجيبوه. وينادي تلاميذه ويخبرهم أن الأعظم هو من يختار أن يكون الأخير ومن يكون خادمًا للآخرين. ثم يأخذ ولدًا صغيرًا بين ذراعيه ويقوا لهم أن كل من يقبل ولدًا باسمه يقبله، وكل من يقبل يسوع يقبل الآب الذي أرسله.</w:t>
      </w:r>
    </w:p>
    <w:p>
      <w:pPr>
        <w:bidi/>
      </w:pPr>
      <w:r>
        <w:rPr>
          <w:rtl/>
          <w:cs/>
          <w:lang w:val="ar_AE" w:bidi="ar_AE"/>
        </w:rPr>
      </w:r>
      <w:r>
        <w:rPr>
          <w:rtl/>
          <w:cs/>
          <w:lang w:val="ar_AE" w:bidi="ar_AE"/>
        </w:rPr>
        <w:t xml:space="preserve">أوقفوا التمثيل. اسأل الأشخاص الذين يؤدون دور التلاميذ: "بماذا تشعرون أو بم تفكرون؟" قد يجيب الناس بعبارات مثل: "نشعر بالخجل مما كنا نتحاج فيه" أو "إن فهمنا لطريقة سير العالم صار موضع شك". اسأل الشخص الذي يؤدي دور يسوع: "بماذا تشعر أو تفكر؟" قد يجيب الشخص بعبارات مثل: "أنا مُهتم أن أعرف ما كانوا يتحاجُّون بشأنه" أو "أريد أن أعلِّم تلاميذي أمرًا مهمًا"، أو "أريدهم أن يتعلموا أن يكونوا متواضعين". واصلوا تمثيل الدراما. </w:t>
      </w:r>
    </w:p>
    <w:p>
      <w:pPr>
        <w:bidi/>
      </w:pPr>
      <w:r>
        <w:rPr>
          <w:rtl/>
          <w:cs/>
          <w:lang w:val="ar_AE" w:bidi="ar_AE"/>
        </w:rPr>
      </w:r>
      <w:r>
        <w:rPr>
          <w:rtl/>
          <w:cs/>
          <w:lang w:val="ar_AE" w:bidi="ar_AE"/>
        </w:rPr>
        <w:t>أحد التلاميذ، وهو يوحنا، يخبر الرب يسوع بأنهم رأوا واحدًا يخرج شياطين باسمه. فقالوا للرجل ألا يخرج الشياطين، لأنه لم يكن أحد تلاميذ الرب يسوع. يقول يسوع: "لا تفعلوا ذلك! ليس أحد يصنع معجزة باسمي ويستطيع سريعًا أن يقول عليَّ شرًّا. لأن من ليس علينا، فهو معنا. "لأن من سقاكم حتى كأس ماء باسمي، فإن له أجره.</w:t>
      </w:r>
    </w:p>
    <w:p>
      <w:pPr>
        <w:bidi/>
      </w:pPr>
      <w:r>
        <w:rPr>
          <w:rtl/>
          <w:cs/>
          <w:lang w:val="ar_AE" w:bidi="ar_AE"/>
        </w:rPr>
      </w:r>
      <w:r>
        <w:rPr>
          <w:rtl/>
          <w:cs/>
          <w:lang w:val="ar_AE" w:bidi="ar_AE"/>
        </w:rPr>
        <w:t>يشير الرب يسوع إلى الولد السابق قائلًا: "ولكن إذا أعثرت أحد هؤلاء الصغار، فإنه خير لك أن تُطرح في البحر وحول عنقك حِمل ثقيل. فإنه خير لك أن تخسر بعض أعضاء جسدك وتحيا إلى الأبد من أن يكون جسدك كاملًا وتدخل جُهنَّم الممتلئ بالنار والدود. لأن كل واحد سيُختبر بنارٍ. فإن الملح جيد للطعم، لكن إذا صار بلا ملوحة، فكيف تستطيع أن تجعله مالحًا مرة أخرى؟ ينبغي أن تعيشوا في سلام مع بعضكم البعض".</w:t>
      </w:r>
    </w:p>
    <w:p>
      <w:pPr>
        <w:bidi/>
      </w:pPr>
      <w:r>
        <w:rPr>
          <w:rtl/>
          <w:cs/>
          <w:lang w:val="ar_AE" w:bidi="ar_AE"/>
        </w:rPr>
      </w:r>
      <w:r>
        <w:rPr>
          <w:rtl/>
          <w:cs/>
          <w:lang w:val="ar_AE" w:bidi="ar_AE"/>
        </w:rPr>
        <w:t>أوقفوا التمثيل. اسأل الأشخاص الذين يؤدون دور التلاميذ: "بماذا تشعرون أو بم تفكرون؟" قد يجيب الناس بعبارات مثل: "أنا مهتم بشأن هذا التعليم"، أو "أنا متحيّر. هل علينا حقًا أن نقطع يدنا أو رجلنا؟" أو "أنا مندهش" – يعترض الرب يسوع على الطريقة التي نعتقد أن الأمور يجب أن تكون عليها."</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نسخة صوتية من إنجيل مرقس 9: 30 - 50 من ترجمة سهلة ومفهومة.</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غادر يسوع </w:t>
      </w:r>
      <w:r>
        <w:rPr>
          <w:b/>
          <w:rtl/>
          <w:cs/>
          <w:lang w:val="ar_AE" w:bidi="ar_AE"/>
        </w:rPr>
        <w:t>وتلاميذه</w:t>
      </w:r>
      <w:r>
        <w:rPr>
          <w:rtl/>
          <w:cs/>
          <w:lang w:val="ar_AE" w:bidi="ar_AE"/>
        </w:rPr>
        <w:t xml:space="preserve"> الموضع الذي كانوا فيه، واجتازوا </w:t>
      </w:r>
      <w:r>
        <w:rPr>
          <w:b/>
          <w:rtl/>
          <w:cs/>
          <w:lang w:val="ar_AE" w:bidi="ar_AE"/>
        </w:rPr>
        <w:t>الجليل</w:t>
      </w:r>
      <w:r>
        <w:rPr>
          <w:rtl/>
          <w:cs/>
          <w:lang w:val="ar_AE" w:bidi="ar_AE"/>
        </w:rPr>
        <w:t xml:space="preserve">. لم يُرِد يسوع أن يَعلَم أحد أنه هناك، لأنه أراد أن يقضي بعض الوقت مع تلاميذه. التلاميذ هم الأتباع الأقرب إلى يسوع. والجليل هي منطقة أو مقاطعة تقع في شمال إسرائيل. استخدموا الكلمات نفسها التي استخدمتموها في أجزاء أخرى من إنجيل مرقس للإشارة إلى التلاميذ والجليل. لمزيدٍ من المعلومات عن </w:t>
      </w:r>
      <w:hyperlink r:id="rId54">
        <w:r>
          <w:rPr>
            <w:rtl/>
            <w:cs/>
            <w:lang w:val="ar_AE" w:bidi="ar_AE"/>
          </w:rPr>
          <w:rPr>
            <w:color w:val="0000EE"/>
            <w:u w:val="single"/>
          </w:rPr>
          <w:t>التلاميذ</w:t>
        </w:r>
      </w:hyperlink>
      <w:r>
        <w:rPr>
          <w:rtl/>
          <w:cs/>
          <w:lang w:val="ar_AE" w:bidi="ar_AE"/>
        </w:rPr>
        <w:t xml:space="preserve"> و</w:t>
      </w:r>
      <w:hyperlink r:id="rId39">
        <w:r>
          <w:rPr>
            <w:rtl/>
            <w:cs/>
            <w:lang w:val="ar_AE" w:bidi="ar_AE"/>
          </w:rPr>
          <w:rPr>
            <w:color w:val="0000EE"/>
            <w:u w:val="single"/>
          </w:rPr>
          <w:t>الجليل</w:t>
        </w:r>
      </w:hyperlink>
      <w:r>
        <w:rPr>
          <w:rtl/>
          <w:cs/>
          <w:lang w:val="ar_AE" w:bidi="ar_AE"/>
        </w:rPr>
        <w:t>، انظر قاموس الكلمات الرئيسية.</w:t>
      </w:r>
    </w:p>
    <w:p>
      <w:pPr>
        <w:bidi/>
      </w:pPr>
      <w:r>
        <w:rPr>
          <w:rtl/>
          <w:cs/>
          <w:lang w:val="ar_AE" w:bidi="ar_AE"/>
        </w:rPr>
      </w:r>
      <w:r>
        <w:rPr>
          <w:rtl/>
          <w:cs/>
          <w:lang w:val="ar_AE" w:bidi="ar_AE"/>
        </w:rPr>
        <w:t xml:space="preserve">قال يسوع لتلاميذه: "إن </w:t>
      </w:r>
      <w:r>
        <w:rPr>
          <w:b/>
          <w:rtl/>
          <w:cs/>
          <w:lang w:val="ar_AE" w:bidi="ar_AE"/>
        </w:rPr>
        <w:t>ابن الإنسان</w:t>
      </w:r>
      <w:r>
        <w:rPr>
          <w:rtl/>
          <w:cs/>
          <w:lang w:val="ar_AE" w:bidi="ar_AE"/>
        </w:rPr>
        <w:t xml:space="preserve"> سيسلَّم ويُقتَل، لكنه سيقوم من بين الأموات". ابن الإنسان هو اللقب الأكثر شيوعًا الذي استخدمه يسوع للإشارة إلى نفسه. وهو يصف الشخص الذي أعطاه الله كلَّ السلطان. ترجموا لقب ابن الإنسان بالطريقة نفسها التي استخدمتموها في المقاطع السابقة من إنجيل مرقس. لمزيدٍ من المعلومات عن </w:t>
      </w:r>
      <w:hyperlink r:id="rId52">
        <w:r>
          <w:rPr>
            <w:rtl/>
            <w:cs/>
            <w:lang w:val="ar_AE" w:bidi="ar_AE"/>
          </w:rPr>
          <w:rPr>
            <w:color w:val="0000EE"/>
            <w:u w:val="single"/>
          </w:rPr>
          <w:t>ابن الإنسان</w:t>
        </w:r>
      </w:hyperlink>
      <w:r>
        <w:rPr>
          <w:rtl/>
          <w:cs/>
          <w:lang w:val="ar_AE" w:bidi="ar_AE"/>
        </w:rPr>
        <w:t>، انظر قاموس الكلمات الرئيسية.</w:t>
      </w:r>
    </w:p>
    <w:p>
      <w:pPr>
        <w:bidi/>
      </w:pPr>
      <w:r>
        <w:rPr>
          <w:rtl/>
          <w:cs/>
          <w:lang w:val="ar_AE" w:bidi="ar_AE"/>
        </w:rPr>
      </w:r>
      <w:r>
        <w:rPr>
          <w:rtl/>
          <w:cs/>
          <w:lang w:val="ar_AE" w:bidi="ar_AE"/>
        </w:rPr>
        <w:t xml:space="preserve">ثم جاؤوا لاحقًا إلى </w:t>
      </w:r>
      <w:r>
        <w:rPr>
          <w:b/>
          <w:rtl/>
          <w:cs/>
          <w:lang w:val="ar_AE" w:bidi="ar_AE"/>
        </w:rPr>
        <w:t>كفرناحوم</w:t>
      </w:r>
      <w:r>
        <w:rPr>
          <w:rtl/>
          <w:cs/>
          <w:lang w:val="ar_AE" w:bidi="ar_AE"/>
        </w:rPr>
        <w:t xml:space="preserve">. كانت كفرناحوم مدينة تجارية مهمة تقع على شاطئ بحر الجليل. ترجموا الاسم كفرناحوم بالطريقة نفسها التي استخدمتموها في المقاطع السابقة من إنجيل مرقس. لمزيدٍ من المعلومات عن </w:t>
      </w:r>
      <w:hyperlink r:id="rId29">
        <w:r>
          <w:rPr>
            <w:rtl/>
            <w:cs/>
            <w:lang w:val="ar_AE" w:bidi="ar_AE"/>
          </w:rPr>
          <w:rPr>
            <w:color w:val="0000EE"/>
            <w:u w:val="single"/>
          </w:rPr>
          <w:t>كفرناحوم</w:t>
        </w:r>
      </w:hyperlink>
      <w:r>
        <w:rPr>
          <w:rtl/>
          <w:cs/>
          <w:lang w:val="ar_AE" w:bidi="ar_AE"/>
        </w:rPr>
        <w:t>، انظر قاموس الكلمات الرئيسية.</w:t>
      </w:r>
    </w:p>
    <w:p>
      <w:pPr>
        <w:bidi/>
      </w:pPr>
      <w:r>
        <w:rPr>
          <w:rtl/>
          <w:cs/>
          <w:lang w:val="ar_AE" w:bidi="ar_AE"/>
        </w:rPr>
      </w:r>
      <w:r>
        <w:rPr>
          <w:rtl/>
          <w:cs/>
          <w:lang w:val="ar_AE" w:bidi="ar_AE"/>
        </w:rPr>
        <w:t xml:space="preserve">بعد ذلك، أقام يسوع ولدًا صغيرًا في وسطهم وقال لهم: "كلُّ من قبل ولدًا مثل هذا </w:t>
      </w:r>
      <w:r>
        <w:rPr>
          <w:b/>
          <w:rtl/>
          <w:cs/>
          <w:lang w:val="ar_AE" w:bidi="ar_AE"/>
        </w:rPr>
        <w:t>باسمي</w:t>
      </w:r>
      <w:r>
        <w:rPr>
          <w:rtl/>
          <w:cs/>
          <w:lang w:val="ar_AE" w:bidi="ar_AE"/>
        </w:rPr>
        <w:t xml:space="preserve">أو </w:t>
      </w:r>
      <w:r>
        <w:rPr>
          <w:b/>
          <w:rtl/>
          <w:cs/>
          <w:lang w:val="ar_AE" w:bidi="ar_AE"/>
        </w:rPr>
        <w:t>نيابةً عني</w:t>
      </w:r>
      <w:r>
        <w:rPr>
          <w:rtl/>
          <w:cs/>
          <w:lang w:val="ar_AE" w:bidi="ar_AE"/>
        </w:rPr>
        <w:t>، فهو يَقبَلني". عندما يستخدم يسوع كلمة باسمي، فهو يتحدَّث عن سلطانه أو قدرته على فعل شيءٍ ما. استخدموا الكلمة نفسها التي معناها "باسمي" في كلِّ إنجيل مرقس.</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"باسمي"</w:t>
      </w:r>
      <w:r>
        <w:rPr>
          <w:rtl/>
          <w:cs/>
          <w:lang w:val="ar_AE" w:bidi="ar_AE"/>
        </w:rPr>
        <w:t>. (توقَّفوا عن سماع التسجيل الصوتي هنا)</w:t>
      </w:r>
    </w:p>
    <w:p>
      <w:pPr>
        <w:bidi/>
      </w:pPr>
      <w:r>
        <w:rPr>
          <w:rtl/>
          <w:cs/>
          <w:lang w:val="ar_AE" w:bidi="ar_AE"/>
        </w:rPr>
      </w:r>
      <w:r>
        <w:rPr>
          <w:rtl/>
          <w:cs/>
          <w:lang w:val="ar_AE" w:bidi="ar_AE"/>
        </w:rPr>
        <w:t xml:space="preserve">بعد ذلك، سأل يوحنا يسوع قائلًا: "يا </w:t>
      </w:r>
      <w:r>
        <w:rPr>
          <w:b/>
          <w:rtl/>
          <w:cs/>
          <w:lang w:val="ar_AE" w:bidi="ar_AE"/>
        </w:rPr>
        <w:t>معلِّم</w:t>
      </w:r>
      <w:r>
        <w:rPr>
          <w:rtl/>
          <w:cs/>
          <w:lang w:val="ar_AE" w:bidi="ar_AE"/>
        </w:rPr>
        <w:t xml:space="preserve">، رأينا شخصًا يستخدم اسمك لإخراج </w:t>
      </w:r>
      <w:r>
        <w:rPr>
          <w:b/>
          <w:rtl/>
          <w:cs/>
          <w:lang w:val="ar_AE" w:bidi="ar_AE"/>
        </w:rPr>
        <w:t>شياطين</w:t>
      </w:r>
      <w:r>
        <w:rPr>
          <w:rtl/>
          <w:cs/>
          <w:lang w:val="ar_AE" w:bidi="ar_AE"/>
        </w:rPr>
        <w:t xml:space="preserve">". </w:t>
      </w:r>
      <w:hyperlink r:id="rId75">
        <w:r>
          <w:rPr>
            <w:rtl/>
            <w:cs/>
            <w:lang w:val="ar_AE" w:bidi="ar_AE"/>
          </w:rPr>
          <w:rPr>
            <w:color w:val="0000EE"/>
            <w:u w:val="single"/>
          </w:rPr>
          <w:t>لقب مُعلِّم</w:t>
        </w:r>
      </w:hyperlink>
      <w:r>
        <w:rPr>
          <w:rtl/>
          <w:cs/>
          <w:lang w:val="ar_AE" w:bidi="ar_AE"/>
        </w:rPr>
        <w:t xml:space="preserve">هو تعبيرٌ ينم عن احترام، كان يُستخدم لمخاطبة شخص يعلِّم أمور الله وله تلاميذ. استخدِموا الكلمة نفسها التي استخدمتموها في المقاطع السابقة للإشارة إلى المعلِّم. في هذه القصة، استُخدِمت كلمة شياطين، لكن معناها مساوٍ للروح الشرير. </w:t>
      </w:r>
      <w:hyperlink r:id="rId34">
        <w:r>
          <w:rPr>
            <w:rtl/>
            <w:cs/>
            <w:lang w:val="ar_AE" w:bidi="ar_AE"/>
          </w:rPr>
          <w:rPr>
            <w:color w:val="0000EE"/>
            <w:u w:val="single"/>
          </w:rPr>
          <w:t>الروح الشرير</w:t>
        </w:r>
      </w:hyperlink>
      <w:r>
        <w:rPr>
          <w:rtl/>
          <w:cs/>
          <w:lang w:val="ar_AE" w:bidi="ar_AE"/>
        </w:rPr>
        <w:t xml:space="preserve"> أو </w:t>
      </w:r>
      <w:hyperlink r:id="rId40">
        <w:r>
          <w:rPr>
            <w:rtl/>
            <w:cs/>
            <w:lang w:val="ar_AE" w:bidi="ar_AE"/>
          </w:rPr>
          <w:rPr>
            <w:color w:val="0000EE"/>
            <w:u w:val="single"/>
          </w:rPr>
          <w:t>الشيطان</w:t>
        </w:r>
      </w:hyperlink>
      <w:r>
        <w:rPr>
          <w:rtl/>
          <w:cs/>
          <w:lang w:val="ar_AE" w:bidi="ar_AE"/>
        </w:rPr>
        <w:t xml:space="preserve"> يشير إلى الكائنات الروحية المرسَلة من الشيطان، التي تخدمه، وتخضع لسلطته. تمتلك هذه الكائنات الروحية القدرة على إيذاء الإنسان بل والسيطرة عليه أيضًا. استخدِمْوا الكلمة نفسها التي استخدمتموها في المقاطع السابقة للإشارة إلى الشيطان. </w:t>
      </w:r>
    </w:p>
    <w:p>
      <w:pPr>
        <w:bidi/>
      </w:pPr>
      <w:r>
        <w:rPr>
          <w:rtl/>
          <w:cs/>
          <w:lang w:val="ar_AE" w:bidi="ar_AE"/>
        </w:rPr>
      </w:r>
      <w:r>
        <w:rPr>
          <w:rtl/>
          <w:cs/>
          <w:lang w:val="ar_AE" w:bidi="ar_AE"/>
        </w:rPr>
        <w:t xml:space="preserve">قال يسوع: "لا تمنعوا ذلك الرجل. لأنه ليس أحدٌ يصنع </w:t>
      </w:r>
      <w:r>
        <w:rPr>
          <w:b/>
          <w:rtl/>
          <w:cs/>
          <w:lang w:val="ar_AE" w:bidi="ar_AE"/>
        </w:rPr>
        <w:t>قوةً</w:t>
      </w:r>
      <w:r>
        <w:rPr>
          <w:rtl/>
          <w:cs/>
          <w:lang w:val="ar_AE" w:bidi="ar_AE"/>
        </w:rPr>
        <w:t xml:space="preserve"> باسمي أو بقوتي ويستطيع سريعًا أن يقول عليَّ شرًّا. تشير المعجزات أو القوات إلى أعمال عظيمة لا يستطيع أن يعملها سوى الله، وهي تجعل الناس يهابون الله. استخدِمْوا الكلمة نفسها التي استخدمتموها في المقاطع السابقة للإشارة إلى القوات. لمزيد من المعلومات عن </w:t>
      </w:r>
      <w:hyperlink r:id="rId101">
        <w:r>
          <w:rPr>
            <w:rtl/>
            <w:cs/>
            <w:lang w:val="ar_AE" w:bidi="ar_AE"/>
          </w:rPr>
          <w:rPr>
            <w:color w:val="0000EE"/>
            <w:u w:val="single"/>
          </w:rPr>
          <w:t>القوات</w:t>
        </w:r>
      </w:hyperlink>
      <w:r>
        <w:rPr>
          <w:rtl/>
          <w:cs/>
          <w:lang w:val="ar_AE" w:bidi="ar_AE"/>
        </w:rPr>
        <w:t>، انظر قاموس الكلمات الرئيسية.</w:t>
      </w:r>
    </w:p>
    <w:p>
      <w:pPr>
        <w:bidi/>
      </w:pPr>
      <w:r>
        <w:rPr>
          <w:rtl/>
          <w:cs/>
          <w:lang w:val="ar_AE" w:bidi="ar_AE"/>
        </w:rPr>
      </w:r>
      <w:r>
        <w:rPr>
          <w:rtl/>
          <w:cs/>
          <w:lang w:val="ar_AE" w:bidi="ar_AE"/>
        </w:rPr>
        <w:t xml:space="preserve">تابع يسوع حديثه قائلًا: "إذا سقاكم أحد ولو كأس ماء لأنكم تنتمون إلى </w:t>
      </w:r>
      <w:r>
        <w:rPr>
          <w:b/>
          <w:rtl/>
          <w:cs/>
          <w:lang w:val="ar_AE" w:bidi="ar_AE"/>
        </w:rPr>
        <w:t>المسيا</w:t>
      </w:r>
      <w:r>
        <w:rPr>
          <w:rtl/>
          <w:cs/>
          <w:lang w:val="ar_AE" w:bidi="ar_AE"/>
        </w:rPr>
        <w:t xml:space="preserve">، أو </w:t>
      </w:r>
      <w:r>
        <w:rPr>
          <w:b/>
          <w:rtl/>
          <w:cs/>
          <w:lang w:val="ar_AE" w:bidi="ar_AE"/>
        </w:rPr>
        <w:t>المسيح</w:t>
      </w:r>
      <w:r>
        <w:rPr>
          <w:rtl/>
          <w:cs/>
          <w:lang w:val="ar_AE" w:bidi="ar_AE"/>
        </w:rPr>
        <w:t xml:space="preserve">، فإن أجر هذا الشخص لن يضيع. اسم يسوع معناه "الله يُخلِّص". لقب "المسيح" هو اللفظ اليوناني للكلمة العبرية "المسيا"، ويعني شخصًا مسحه الله أو عيَّنه لأداء مهمة خاصة. وفي العهد القديم، كان الأنبياء والكهنة والملوك يُمسَحون من أجل أداء مهام خاصة. يجمع يسوع في شخصه كلَّ هذه الوظائف، إلا أن مرقس يرى يسوع ملكًا مسحه الله من أجل أداء مهمة خاصة. استخدِمْوا الكلمة نفسها التي استخدمتموها في المقاطع السابقة للإشارة إلى المسيا أو المسيح. لمزيدٍ من المعلومات عن </w:t>
      </w:r>
      <w:hyperlink r:id="rId15">
        <w:r>
          <w:rPr>
            <w:rtl/>
            <w:cs/>
            <w:lang w:val="ar_AE" w:bidi="ar_AE"/>
          </w:rPr>
          <w:rPr>
            <w:color w:val="0000EE"/>
            <w:u w:val="single"/>
          </w:rPr>
          <w:t>المسيا</w:t>
        </w:r>
      </w:hyperlink>
      <w:r>
        <w:rPr>
          <w:rtl/>
          <w:cs/>
          <w:lang w:val="ar_AE" w:bidi="ar_AE"/>
        </w:rPr>
        <w:t xml:space="preserve"> أو </w:t>
      </w:r>
      <w:hyperlink r:id="rId16">
        <w:r>
          <w:rPr>
            <w:rtl/>
            <w:cs/>
            <w:lang w:val="ar_AE" w:bidi="ar_AE"/>
          </w:rPr>
          <w:rPr>
            <w:color w:val="0000EE"/>
            <w:u w:val="single"/>
          </w:rPr>
          <w:t>المسيح</w:t>
        </w:r>
      </w:hyperlink>
      <w:r>
        <w:rPr>
          <w:rtl/>
          <w:cs/>
          <w:lang w:val="ar_AE" w:bidi="ar_AE"/>
        </w:rPr>
        <w:t>، انظر قاموس الكلمات الرئيسية.</w:t>
      </w:r>
    </w:p>
    <w:p>
      <w:pPr>
        <w:bidi/>
      </w:pPr>
      <w:r>
        <w:rPr>
          <w:rtl/>
          <w:cs/>
          <w:lang w:val="ar_AE" w:bidi="ar_AE"/>
        </w:rPr>
      </w:r>
      <w:r>
        <w:rPr>
          <w:rtl/>
          <w:cs/>
          <w:lang w:val="ar_AE" w:bidi="ar_AE"/>
        </w:rPr>
        <w:t xml:space="preserve">ثم تابع يسوع حديثه قائلًا إننا إذا تسبَّبنا في سقوط شخص يؤمن به في الخطية، أو في ارتكاب هذا الشخص للخطية، فخير لنا لو طُوِّق عنقنا </w:t>
      </w:r>
      <w:r>
        <w:rPr>
          <w:b/>
          <w:rtl/>
          <w:cs/>
          <w:lang w:val="ar_AE" w:bidi="ar_AE"/>
        </w:rPr>
        <w:t>بحجر رحى</w:t>
      </w:r>
      <w:r>
        <w:rPr>
          <w:rtl/>
          <w:cs/>
          <w:lang w:val="ar_AE" w:bidi="ar_AE"/>
        </w:rPr>
        <w:t xml:space="preserve"> ضخم. حجر الرحى هو حجر يزن حوالي 200 كيلوغرام. وهو دائري، وبه ثقب في الوسط، ويُستخدَم لطحن الحبوب. وكان حمارٌ يدفع خشبةً مربوطةً بحجرٍ كي يدور حجر الرحى.</w:t>
      </w:r>
    </w:p>
    <w:p>
      <w:pPr>
        <w:bidi/>
      </w:pPr>
      <w:r>
        <w:rPr>
          <w:rtl/>
          <w:cs/>
          <w:lang w:val="ar_AE" w:bidi="ar_AE"/>
        </w:rPr>
      </w:r>
      <w:r>
        <w:rPr>
          <w:rtl/>
          <w:cs/>
          <w:lang w:val="ar_AE" w:bidi="ar_AE"/>
        </w:rPr>
        <w:t>توقَّفوا هنا واعرضوا على فريق الترجمة صورة لحجر الرحى. (توقَّفوا عن سماع التسجيل الصوتي هنا)</w:t>
      </w:r>
    </w:p>
    <w:p>
      <w:pPr>
        <w:bidi/>
      </w:pPr>
      <w:r>
        <w:rPr>
          <w:rtl/>
          <w:cs/>
          <w:lang w:val="ar_AE" w:bidi="ar_AE"/>
        </w:rPr>
      </w:r>
      <w:r>
        <w:rPr>
          <w:rtl/>
          <w:cs/>
          <w:lang w:val="ar_AE" w:bidi="ar_AE"/>
        </w:rPr>
        <w:t xml:space="preserve">ثم تابع يسوع حديثه قائلًا إننا يجب أن نفعل كلَّ ما بوسعنا كيلا نخطئ، حتى إن اضطررنا لقطع أيدينا أو أرجلنا. فخير لنا أن ندخل الحياة الأبدية برجل واحدة أو بيد واحدة من أن تكون لنا يدان أو رجلان ونمضي إلى </w:t>
      </w:r>
      <w:r>
        <w:rPr>
          <w:b/>
          <w:rtl/>
          <w:cs/>
          <w:lang w:val="ar_AE" w:bidi="ar_AE"/>
        </w:rPr>
        <w:t>جهنم</w:t>
      </w:r>
      <w:r>
        <w:rPr>
          <w:rtl/>
          <w:cs/>
          <w:lang w:val="ar_AE" w:bidi="ar_AE"/>
        </w:rPr>
        <w:t xml:space="preserve">. جهنم هو اسم المكان الذي يذهب إليه غير المؤمنين في نهاية العالم كي يعاقَبوا. وسوف يذهب الشيطان وملائكته إلى هناك أيضًا. وهناك، توجد نار سوف تظل مشتعلة إلى الأبد. وصف الأنبياء اليهود جهنم، أو موضع العقاب، بأنه مكانٌ تتغذى فيه الديدان والنيران على البشر إلى الأبد. </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جهنم</w:t>
      </w:r>
      <w:r>
        <w:rPr>
          <w:rtl/>
          <w:cs/>
          <w:lang w:val="ar_AE" w:bidi="ar_AE"/>
        </w:rPr>
        <w:t xml:space="preserve">. لمزيدٍ من المعلومات، ابحث في قاموس الكلمات الرئيسية عن كلمة </w:t>
      </w:r>
      <w:hyperlink r:id="rId102">
        <w:r>
          <w:rPr>
            <w:rtl/>
            <w:cs/>
            <w:lang w:val="ar_AE" w:bidi="ar_AE"/>
          </w:rPr>
          <w:rPr>
            <w:color w:val="0000EE"/>
            <w:u w:val="single"/>
          </w:rPr>
          <w:t>جهنم</w:t>
        </w:r>
      </w:hyperlink>
      <w:r>
        <w:rPr>
          <w:rtl/>
          <w:cs/>
          <w:lang w:val="ar_AE" w:bidi="ar_AE"/>
        </w:rPr>
        <w:t>. (توقَّفوا هنا عن سماع التسجيل الصوتي) استخدِموا الكلمة نفسها التي تشير إلى جهنم في كلِّ إنجيل مرقس.</w:t>
      </w:r>
    </w:p>
    <w:p>
      <w:pPr>
        <w:bidi/>
      </w:pPr>
      <w:r>
        <w:rPr>
          <w:rtl/>
          <w:cs/>
          <w:lang w:val="ar_AE" w:bidi="ar_AE"/>
        </w:rPr>
      </w:r>
      <w:r>
        <w:rPr>
          <w:rtl/>
          <w:cs/>
          <w:lang w:val="ar_AE" w:bidi="ar_AE"/>
        </w:rPr>
        <w:t xml:space="preserve">استخدِموا الكلمة نفسها التي تشير إلى </w:t>
      </w:r>
      <w:r>
        <w:rPr>
          <w:b/>
          <w:rtl/>
          <w:cs/>
          <w:lang w:val="ar_AE" w:bidi="ar_AE"/>
        </w:rPr>
        <w:t>الدود</w:t>
      </w:r>
      <w:r>
        <w:rPr>
          <w:rtl/>
          <w:cs/>
          <w:lang w:val="ar_AE" w:bidi="ar_AE"/>
        </w:rPr>
        <w:t xml:space="preserve"> التي قد تستخدمونها للإشارة إلى الدود الذي يأكل جثة إنسان. </w:t>
      </w:r>
    </w:p>
    <w:p>
      <w:pPr>
        <w:bidi/>
      </w:pPr>
      <w:r>
        <w:rPr>
          <w:rtl/>
          <w:cs/>
          <w:lang w:val="ar_AE" w:bidi="ar_AE"/>
        </w:rPr>
      </w:r>
      <w:r>
        <w:rPr>
          <w:rtl/>
          <w:cs/>
          <w:lang w:val="ar_AE" w:bidi="ar_AE"/>
        </w:rPr>
        <w:t>في هذه القصة، كان يسوع يتحدث عن ديدان كثيرة.</w:t>
      </w:r>
    </w:p>
    <w:p>
      <w:pPr>
        <w:bidi/>
      </w:pPr>
      <w:r>
        <w:rPr>
          <w:rtl/>
          <w:cs/>
          <w:lang w:val="ar_AE" w:bidi="ar_AE"/>
        </w:rPr>
      </w:r>
      <w:r>
        <w:rPr>
          <w:rtl/>
          <w:cs/>
          <w:lang w:val="ar_AE" w:bidi="ar_AE"/>
        </w:rPr>
        <w:t xml:space="preserve">تحدَّث يسوع هنا أيضًا عن دخول </w:t>
      </w:r>
      <w:r>
        <w:rPr>
          <w:b/>
          <w:rtl/>
          <w:cs/>
          <w:lang w:val="ar_AE" w:bidi="ar_AE"/>
        </w:rPr>
        <w:t>ملكوت الله</w:t>
      </w:r>
      <w:r>
        <w:rPr>
          <w:rtl/>
          <w:cs/>
          <w:lang w:val="ar_AE" w:bidi="ar_AE"/>
        </w:rPr>
        <w:t xml:space="preserve">. الملكوت (أو المملكة) هو مكانٌ يَحكُم فيه ملكٌ مجموعة من البشر. يشير مصطلح ملكوت الله في العهد الجديد إلى الوقت الذي يأتي فيه الله ليحكم، أي إلى مُلكه وسلطانه الذي يبدأ بخدمة يسوع على الأرض وقبول الناس له. ثم في فترة زمنية لاحقة، سوف يأتي الملكوت الكامل. استخدِموا الكلمات نفسها التي استخدمتموها في المقاطع السابقة للإشارة إلى ملكوت الله. لمزيدٍ من المعلومات عن </w:t>
      </w:r>
      <w:hyperlink r:id="rId66">
        <w:r>
          <w:rPr>
            <w:rtl/>
            <w:cs/>
            <w:lang w:val="ar_AE" w:bidi="ar_AE"/>
          </w:rPr>
          <w:rPr>
            <w:color w:val="0000EE"/>
            <w:u w:val="single"/>
          </w:rPr>
          <w:t>ملكوت الله</w:t>
        </w:r>
      </w:hyperlink>
      <w:r>
        <w:rPr>
          <w:rtl/>
          <w:cs/>
          <w:lang w:val="ar_AE" w:bidi="ar_AE"/>
        </w:rPr>
        <w:t xml:space="preserve">، انظر قاموس الكلمات الرئيسية. </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10:1–12</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 xml:space="preserve">في هذه الخطوة، استمع إلى مرقس 10: 1–12 وضعها في قلبك. </w:t>
      </w:r>
    </w:p>
    <w:p>
      <w:pPr>
        <w:bidi/>
      </w:pPr>
      <w:r>
        <w:rPr>
          <w:rtl/>
          <w:cs/>
          <w:lang w:val="ar_AE" w:bidi="ar_AE"/>
        </w:rPr>
      </w:r>
      <w:r>
        <w:rPr>
          <w:rtl/>
          <w:cs/>
          <w:lang w:val="ar_AE" w:bidi="ar_AE"/>
        </w:rPr>
        <w:t>استمع إلى نسخة صوتية من مرقس 10: 1–12 ثلاث مرات من ثلاث ترجمات صوتية مختلفة، إن أمكن. ثم كمجموعة قوموا بمناقشة الأسئلة التالية:</w:t>
      </w:r>
    </w:p>
    <w:p>
      <w:pPr>
        <w:pStyle w:val="ListNumber"/>
        <w:numPr>
          <w:ilvl w:val="0"/>
          <w:numId w:val="46"/>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 في هذا المقطع؟</w:t>
      </w:r>
    </w:p>
    <w:p>
      <w:pPr>
        <w:pStyle w:val="ListNumber"/>
        <w:bidi/>
        <w:spacing w:line="240" w:lineRule="auto"/>
        <w:ind w:left="720"/>
      </w:pPr>
      <w:r>
        <w:rPr>
          <w:rtl/>
          <w:cs/>
          <w:lang w:val="ar_AE" w:bidi="ar_AE"/>
        </w:rPr>
      </w:r>
      <w:r>
        <w:rPr>
          <w:rtl/>
          <w:cs/>
          <w:lang w:val="ar_AE" w:bidi="ar_AE"/>
        </w:rPr>
        <w:t>ماذا يخبرنا هذا المقطع عن الله أو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 إلى نسخة صوتية من إنجيل مرقس 10 : 1 - 12 من التَّرجمة الأكثر فهمًا لك.</w:t>
      </w:r>
    </w:p>
    <w:p>
      <w:pPr>
        <w:bidi/>
      </w:pPr>
      <w:r>
        <w:rPr>
          <w:rtl/>
          <w:cs/>
          <w:lang w:val="ar_AE" w:bidi="ar_AE"/>
        </w:rPr>
      </w:r>
      <w:r>
        <w:rPr>
          <w:rtl/>
          <w:cs/>
          <w:lang w:val="ar_AE" w:bidi="ar_AE"/>
        </w:rPr>
        <w:t>ترك الرب يسوع الجليل وبدأ يسافر جنوبًا في طريقه إلى أورشليم. سافر عبر جبال السامرة وذهب شرق نهر الأرْدُن. كان قد ذهب إلى شرق نهر الأرْدُن من قبل عندما كان يزور يوحنا، قريبه. لسنا على يقين من الترتيب الدقيق الذي ذهب به إلى كل مكان. لكننا نعرف أنه ربما في كل مكان ذهب إليه، اجتمع حوله جمع من الناس (أو كثير من الناس).</w:t>
      </w:r>
    </w:p>
    <w:p>
      <w:pPr>
        <w:bidi/>
      </w:pPr>
      <w:r>
        <w:rPr>
          <w:rtl/>
          <w:cs/>
          <w:lang w:val="ar_AE" w:bidi="ar_AE"/>
        </w:rPr>
      </w:r>
      <w:r>
        <w:rPr>
          <w:rtl/>
          <w:cs/>
          <w:lang w:val="ar_AE" w:bidi="ar_AE"/>
        </w:rPr>
        <w:t>توقّفوا هنا وانظروا إلى خريطة للجليل واليهودية والسامرة ومنطقة شرق الأرْدُن التي تُسمى بيرية. (أوقفوا سماع التسجيل الصوتي هنا)</w:t>
      </w:r>
    </w:p>
    <w:p>
      <w:pPr>
        <w:bidi/>
      </w:pPr>
      <w:r>
        <w:rPr>
          <w:rtl/>
          <w:cs/>
          <w:lang w:val="ar_AE" w:bidi="ar_AE"/>
        </w:rPr>
      </w:r>
      <w:r>
        <w:rPr>
          <w:rtl/>
          <w:cs/>
          <w:lang w:val="ar_AE" w:bidi="ar_AE"/>
        </w:rPr>
        <w:t>في هذا المقطع، كان الرب يسوع أيضًا في المنطقة التي حكَمها الملِك هيرودس، أو هيرودس أنتيباس. كان يوحنا المعمدان يكرز في المنطقة عينها التي حكَم فيها الملِك هيرودس. سُجِن يوحنا لأنه أخبر الملِك هيرودس أنَّ طلاقه وزواجه من جديد من زوجة أخيه كسر للناموس. أراد الفريسيون، أو القادة الدينيون اليهود، أن يتوقف يسوع عن التعليم. كانوا يعرفون أنهم إذا استطاعوا خداع يسوع فيقول شيئًا ضد الملِك هيرودس، سيعتقله الملِك أيضًا. سألوا الرب يسوع عن رأيه في الطلاق أو عندما ينفصل الزوج والزوجة انفصالًا نهائيًا. كانت أطياف القادة الدينيين اليهود المختلفة تؤمن بأشياء مختلفة عما قصده موسى في سفر تثنية عندما شرح القوانين الدينية اليهودية المتعلقة بالطلاق. في سفر التثنية، قال موسى إنه يمكن للرجل أن يطلق زوجته في حالات معينة. في الثقافة اليهودية، يمكن للرجل أن يُطلق زوجته ببساطة بواسطة كتابة رسالة إلى زوجته أمام شهود دون أي ارتباط حكومي قانوني. كان لكل طائفة دينية اعتقاد مختلف حول الأسباب الجيّدة للطلاق. اعتقد البعض أنه فقط إذا زنت المرأة أو مارست الجنس مع شخص غير زوجها، فإن ذلك سبب وجيه للطلاق. اعتقد آخرون أنَّه على الزوجة إغضاب زوجها فقط حتى يُطلِّقها. تعتقد مجموعة أخرى أنه إذا وجَد الزوج امرأة أكثر إرضاءً له من زوجته، يمكنه أن يطلقها. تمركز كل اعتقاد حول ذنب المرأة، أو الزوجة. كان القادة الدينيون يستمعون بانتباه إلى إجابة يسوع على أمل أن يقول شيئًا يُغضب الملِك هيرودس مما يؤدي إلى اعتقاله.</w:t>
      </w:r>
    </w:p>
    <w:p>
      <w:pPr>
        <w:bidi/>
      </w:pPr>
      <w:r>
        <w:rPr>
          <w:rtl/>
          <w:cs/>
          <w:lang w:val="ar_AE" w:bidi="ar_AE"/>
        </w:rPr>
      </w:r>
      <w:r>
        <w:rPr>
          <w:rtl/>
          <w:cs/>
          <w:lang w:val="ar_AE" w:bidi="ar_AE"/>
        </w:rPr>
        <w:t>توقّفوا هنا وناقشوا هذا السؤال مع مجموعة: ما قواعد ثقافتكم حول الزواج؟ هل هذه القواعد تأتي من قادتكم الدينيين، أم قادتكم السياسيين، أم من زعماء القبائل؟ هل ثمة كلمات مختلفة لكل من هذه القواعد؟ (أوقفوا سماع التسجيل الصوتي هنا)</w:t>
      </w:r>
    </w:p>
    <w:p>
      <w:pPr>
        <w:bidi/>
      </w:pPr>
      <w:r>
        <w:rPr>
          <w:rtl/>
          <w:cs/>
          <w:lang w:val="ar_AE" w:bidi="ar_AE"/>
        </w:rPr>
      </w:r>
      <w:r>
        <w:rPr>
          <w:rtl/>
          <w:cs/>
          <w:lang w:val="ar_AE" w:bidi="ar_AE"/>
        </w:rPr>
        <w:t>لم يقع يسوع في فخ القادة الدينيين. بدلًا من ذلك، سأل سؤالًا عما قاله موسى. لم يقل يسوع ما إذا كان الطلاق صحيحًا أم لا. لكن، يتَّفق يسوع مع موسى. تحمّل موسى الطلاق لأن الناس أشرار. قال يسوع إن للناس "قلوب قاسية"، مما يعني أن الناس لا يريدون أن يتبعوا مشيئة الله. سمح موسى للرجل أن يكتب خطاب الطلاق إلى زوجته، لكن الطلاق ليس أمرًا جيدًا. كتب موسى هذه الشريعة من أجل حماية النساء في الزيجات السيئة بأنْ يمنحهنَّ مخرجًا من الزواج.</w:t>
      </w:r>
    </w:p>
    <w:p>
      <w:pPr>
        <w:bidi/>
      </w:pPr>
      <w:r>
        <w:rPr>
          <w:rtl/>
          <w:cs/>
          <w:lang w:val="ar_AE" w:bidi="ar_AE"/>
        </w:rPr>
      </w:r>
      <w:r>
        <w:rPr>
          <w:rtl/>
          <w:cs/>
          <w:lang w:val="ar_AE" w:bidi="ar_AE"/>
        </w:rPr>
        <w:t xml:space="preserve">ثم يُذكِّر يسوع الجموع بالخليقة وكيف خلق الله الرجال والنساء. يريد أن يُظهر لهم النقطة الأكثر أهمية، وهي أنَّ الله خطَّط للزواج اتِّحادًا دائمًا بين الزوج والزوجة. لقد خطط لهذا منذ بداية العالم. ثم يعطي يسوع وصية: "الذي جمعه الله لا يُفرِّقه إنسان". يُظهر يسوع هنا أنه هو المُخلِّص الموعود، وأنَّ له السلطان النهائي لله في هذا الأمر. يُظهر يسوع أنه لا يُحب الطلاق. </w:t>
      </w:r>
    </w:p>
    <w:p>
      <w:pPr>
        <w:bidi/>
      </w:pPr>
      <w:r>
        <w:rPr>
          <w:rtl/>
          <w:cs/>
          <w:lang w:val="ar_AE" w:bidi="ar_AE"/>
        </w:rPr>
      </w:r>
      <w:r>
        <w:rPr>
          <w:rtl/>
          <w:cs/>
          <w:lang w:val="ar_AE" w:bidi="ar_AE"/>
        </w:rPr>
        <w:t xml:space="preserve">مرة أخرى، يذهب يسوع إلى بيت ويُعلِّم تلاميذه عندما يكونون وحدهم وبعيدًا عن الجموع. يوضح يسوع أن الرجال والنساء على حدٍّ سواء يزنون عندما يُطلِّقون ثم يتزوجون من جديد شخصًا آخر. قبل أن يقول يسوع هذا، اعتقد القادة الدينيون أنَّ النساء وحدهنَّ يخطئون عندما يزنون ضد الرجال. في هذا البيان، يضع يسوع الرجال والنساء في المستوى واحد. يجب أن يتبع الرجال والنساء الشرائع عينها. </w:t>
      </w:r>
    </w:p>
    <w:p>
      <w:pPr>
        <w:bidi/>
      </w:pPr>
      <w:r>
        <w:rPr>
          <w:rtl/>
          <w:cs/>
          <w:lang w:val="ar_AE" w:bidi="ar_AE"/>
        </w:rPr>
      </w:r>
      <w:r>
        <w:rPr>
          <w:rtl/>
          <w:cs/>
          <w:lang w:val="ar_AE" w:bidi="ar_AE"/>
        </w:rPr>
        <w:t>توقّفوا هنا وناقشوا هذا السؤال في مجموعة: ما قواعد ثقافتكم حول الزواج؟ هل تقر الجماعات الدينية أو السياسية الطلاق؟ ماذا يقول الناس في ثقافتكم عن الرجال والنساء عندما يُطلِّقون؟ كيف يُعامَلون؟</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نسخة صوتية من إنجيل مرقس 10 : 1 - 12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يسافر يسوع إلى اليهودية من كفرناحوم فتجتمع حوله الجموع كالعادة. وهو الآن شرق نهر الأردن. </w:t>
      </w:r>
    </w:p>
    <w:p>
      <w:pPr>
        <w:bidi/>
      </w:pPr>
      <w:r>
        <w:rPr>
          <w:rtl/>
          <w:cs/>
          <w:lang w:val="ar_AE" w:bidi="ar_AE"/>
        </w:rPr>
      </w:r>
      <w:r>
        <w:rPr>
          <w:b/>
          <w:rtl/>
          <w:cs/>
          <w:lang w:val="ar_AE" w:bidi="ar_AE"/>
        </w:rPr>
        <w:t>في المشهد الثاني:</w:t>
      </w:r>
      <w:r>
        <w:rPr>
          <w:rtl/>
          <w:cs/>
          <w:lang w:val="ar_AE" w:bidi="ar_AE"/>
        </w:rPr>
        <w:t xml:space="preserve"> يأتي الفريسيون ليجربوا (ينصبوا فخًا) يسوع بطرح سؤال عليه: هل يجوز للرجل أن يطلق زوجته؟ لقد طلَّق هيرودس زوجته وتزوج مرة أخرى، لذلك كان الفريسيون يأملون أن يسوع سيقول إن هيرودس مذنب. وعندها يستطيع الفريسيين استخدام هذا ليحاولوا التخلص من يسوع. لكن يسوع يشير إلى ناموس موسى في العهد القديم. ويستمر في الحديث عن غرض الله الأصلي من الزواج، ويختتم بالقول إن الله قد وضع الأزواج والزوجات معًا في الزواج، لذا يجب علينا ألا نطلِّق.</w:t>
      </w:r>
    </w:p>
    <w:p>
      <w:pPr>
        <w:bidi/>
      </w:pPr>
      <w:r>
        <w:rPr>
          <w:rtl/>
          <w:cs/>
          <w:lang w:val="ar_AE" w:bidi="ar_AE"/>
        </w:rPr>
      </w:r>
      <w:r>
        <w:rPr>
          <w:b/>
          <w:rtl/>
          <w:cs/>
          <w:lang w:val="ar_AE" w:bidi="ar_AE"/>
        </w:rPr>
        <w:t>في المشهد الثالث:</w:t>
      </w:r>
      <w:r>
        <w:rPr>
          <w:rtl/>
          <w:cs/>
          <w:lang w:val="ar_AE" w:bidi="ar_AE"/>
        </w:rPr>
        <w:t xml:space="preserve"> يدخل يسوع بيتًا منفردًا مع تلاميذه. وهذا هو المكان حيث كان يُعَلِّمهم المزيد من الأمور عن الطلاق. كان التلاميذ قد سألوا يسوع أكثر عن هذا الموضوع. فيقول يسوع إن كل من الرجال والنساء يخطئون ويرتكبون الزنا عندما يطلَّقون ويتزوجون مرة أخرى.</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w:t>
      </w:r>
    </w:p>
    <w:p>
      <w:pPr>
        <w:pStyle w:val="ListBullet"/>
        <w:bidi/>
        <w:spacing w:line="240" w:lineRule="auto"/>
        <w:ind w:left="720"/>
      </w:pPr>
      <w:r>
        <w:rPr>
          <w:rtl/>
          <w:cs/>
          <w:lang w:val="ar_AE" w:bidi="ar_AE"/>
        </w:rPr>
      </w:r>
      <w:r>
        <w:rPr>
          <w:rtl/>
          <w:cs/>
          <w:lang w:val="ar_AE" w:bidi="ar_AE"/>
        </w:rPr>
        <w:t>جموع من الناس كانت قد اجتمعت حول يسوع</w:t>
      </w:r>
    </w:p>
    <w:p>
      <w:pPr>
        <w:pStyle w:val="ListBullet"/>
        <w:bidi/>
        <w:spacing w:line="240" w:lineRule="auto"/>
        <w:ind w:left="720"/>
      </w:pPr>
      <w:r>
        <w:rPr>
          <w:rtl/>
          <w:cs/>
          <w:lang w:val="ar_AE" w:bidi="ar_AE"/>
        </w:rPr>
      </w:r>
      <w:r>
        <w:rPr>
          <w:rtl/>
          <w:cs/>
          <w:lang w:val="ar_AE" w:bidi="ar_AE"/>
        </w:rPr>
        <w:t>الفريسيون (القادة الدينيون)</w:t>
      </w:r>
    </w:p>
    <w:p>
      <w:pPr>
        <w:pStyle w:val="ListBullet"/>
        <w:bidi/>
        <w:spacing w:line="240" w:lineRule="auto"/>
        <w:ind w:left="720"/>
      </w:pPr>
      <w:r>
        <w:rPr>
          <w:rtl/>
          <w:cs/>
          <w:lang w:val="ar_AE" w:bidi="ar_AE"/>
        </w:rPr>
      </w:r>
      <w:r>
        <w:rPr>
          <w:rtl/>
          <w:cs/>
          <w:lang w:val="ar_AE" w:bidi="ar_AE"/>
        </w:rPr>
        <w:t>أب وأم</w:t>
      </w:r>
    </w:p>
    <w:p>
      <w:pPr>
        <w:pStyle w:val="ListBullet"/>
        <w:bidi/>
        <w:spacing w:line="240" w:lineRule="auto"/>
        <w:ind w:left="720"/>
      </w:pPr>
      <w:r>
        <w:rPr>
          <w:rtl/>
          <w:cs/>
          <w:lang w:val="ar_AE" w:bidi="ar_AE"/>
        </w:rPr>
      </w:r>
      <w:r>
        <w:rPr>
          <w:rtl/>
          <w:cs/>
          <w:lang w:val="ar_AE" w:bidi="ar_AE"/>
        </w:rPr>
        <w:t>الرجل أو الزوج</w:t>
      </w:r>
    </w:p>
    <w:p>
      <w:pPr>
        <w:pStyle w:val="ListBullet"/>
        <w:bidi/>
        <w:spacing w:line="240" w:lineRule="auto"/>
        <w:ind w:left="720"/>
      </w:pPr>
      <w:r>
        <w:rPr>
          <w:rtl/>
          <w:cs/>
          <w:lang w:val="ar_AE" w:bidi="ar_AE"/>
        </w:rPr>
      </w:r>
      <w:r>
        <w:rPr>
          <w:rtl/>
          <w:cs/>
          <w:lang w:val="ar_AE" w:bidi="ar_AE"/>
        </w:rPr>
        <w:t>امرأة أو زوجة</w:t>
      </w:r>
    </w:p>
    <w:p>
      <w:pPr>
        <w:pStyle w:val="ListBullet"/>
        <w:bidi/>
        <w:spacing w:line="240" w:lineRule="auto"/>
        <w:ind w:left="720"/>
      </w:pPr>
      <w:r>
        <w:rPr>
          <w:rtl/>
          <w:cs/>
          <w:lang w:val="ar_AE" w:bidi="ar_AE"/>
        </w:rPr>
      </w:r>
      <w:r>
        <w:rPr>
          <w:rtl/>
          <w:cs/>
          <w:lang w:val="ar_AE" w:bidi="ar_AE"/>
        </w:rPr>
        <w:t>الرجل الآخر الذي تتزوج به المرأة مرة أخرى أو المرأة الأخرى التي يتزوج بها الزوج مرة أخرى.</w:t>
      </w:r>
    </w:p>
    <w:p>
      <w:pPr>
        <w:bidi/>
      </w:pPr>
      <w:r>
        <w:rPr>
          <w:rtl/>
          <w:cs/>
          <w:lang w:val="ar_AE" w:bidi="ar_AE"/>
        </w:rPr>
      </w:r>
      <w:r>
        <w:rPr>
          <w:rtl/>
          <w:cs/>
          <w:lang w:val="ar_AE" w:bidi="ar_AE"/>
        </w:rPr>
        <w:t>كمجموعة، انتبهوا إلى هذه الأجزاء من سياق المقطع: لقد ترك يسوع وتلاميذه الجليل وانتقلوا جنوبًا عبر السامرة، إلى منطقة اليهودية، ثم يذهب يسوع شرقًا إلى ما وراء نهر الأردن. كانت هذه المنطقة معروفة باسم بيرية حيث كان الملك هيرودس أنتيباس يحكم.</w:t>
      </w:r>
    </w:p>
    <w:p>
      <w:pPr>
        <w:bidi/>
      </w:pPr>
      <w:r>
        <w:rPr>
          <w:rtl/>
          <w:cs/>
          <w:lang w:val="ar_AE" w:bidi="ar_AE"/>
        </w:rPr>
      </w:r>
      <w:r>
        <w:rPr>
          <w:rtl/>
          <w:cs/>
          <w:lang w:val="ar_AE" w:bidi="ar_AE"/>
        </w:rPr>
        <w:t>توقّفوا هنا وانظروا مرة أخرى كمجموعة إلى خريطة للجليل واليهودية ومنطقة نهر الأردن. (أوقفوا سماع التسجيل الصوتي هنا)</w:t>
      </w:r>
    </w:p>
    <w:p>
      <w:pPr>
        <w:bidi/>
      </w:pPr>
      <w:r>
        <w:rPr>
          <w:rtl/>
          <w:cs/>
          <w:lang w:val="ar_AE" w:bidi="ar_AE"/>
        </w:rPr>
      </w:r>
      <w:r>
        <w:rPr>
          <w:rtl/>
          <w:cs/>
          <w:lang w:val="ar_AE" w:bidi="ar_AE"/>
        </w:rPr>
        <w:t xml:space="preserve">كان يسوع يعلِّم الجمع بينما كان يسافر. من المهم أن نتذكر أن أحداث القصة تحدث بينما كان يسوع يُعلِّم في حشد من الناس. تجري هذه القصة في المنطقة التي كان الملك هيرودس يحكمها، لذلك فإن السؤال الذي طرحه الفريسيون على يسوع ربما كان سيورط يسوع في مشاكل، أو قد يسبب القبض عليه. </w:t>
      </w:r>
    </w:p>
    <w:p>
      <w:pPr>
        <w:bidi/>
      </w:pPr>
      <w:r>
        <w:rPr>
          <w:rtl/>
          <w:cs/>
          <w:lang w:val="ar_AE" w:bidi="ar_AE"/>
        </w:rPr>
      </w:r>
      <w:r>
        <w:rPr>
          <w:rtl/>
          <w:cs/>
          <w:lang w:val="ar_AE" w:bidi="ar_AE"/>
        </w:rPr>
        <w:t>من المهم أن تصف الحوار بين يسوع والفريسيين. يجيبهم يسوع من خلال طرح سؤال يُرجعهم إلى ناموسهم الديني.</w:t>
      </w:r>
    </w:p>
    <w:p>
      <w:pPr>
        <w:bidi/>
      </w:pPr>
      <w:r>
        <w:rPr>
          <w:rtl/>
          <w:cs/>
          <w:lang w:val="ar_AE" w:bidi="ar_AE"/>
        </w:rPr>
      </w:r>
      <w:r>
        <w:rPr>
          <w:rtl/>
          <w:cs/>
          <w:lang w:val="ar_AE" w:bidi="ar_AE"/>
        </w:rPr>
        <w:t>فيجيب الفريسيون يسوع من شريعة موسى، التي تقول إن الرجل يستطيع أن يعطي زوجته كتاب (طلاق) يفيد أنه يريد أن يطلِّقها.</w:t>
      </w:r>
    </w:p>
    <w:p>
      <w:pPr>
        <w:bidi/>
      </w:pPr>
      <w:r>
        <w:rPr>
          <w:rtl/>
          <w:cs/>
          <w:lang w:val="ar_AE" w:bidi="ar_AE"/>
        </w:rPr>
      </w:r>
      <w:r>
        <w:rPr>
          <w:rtl/>
          <w:cs/>
          <w:lang w:val="ar_AE" w:bidi="ar_AE"/>
        </w:rPr>
        <w:t xml:space="preserve">ثم يقول يسوع إن موسى أعطاهم الوصية فقط بسبب غلاظة قلوبهم، أو بسبب عدم رغبتهم في اتِّبَاع مشيئة الله. لكن يسوع يمضي قائلًا إن الله جعل الرجل وزوجته يصيران متحدين، بحيث يبدو أنهما شخص واحد. لذلك يترك الرجل أباه وأمه ليقيم لنفسه بيتًا مع زوجته. ولا ينبغي لأحد أن يفرِّق الزوج والزوجة، لأن الله هو الذي يجمعهما معًا. </w:t>
      </w:r>
    </w:p>
    <w:p>
      <w:pPr>
        <w:bidi/>
      </w:pPr>
      <w:r>
        <w:rPr>
          <w:rtl/>
          <w:cs/>
          <w:lang w:val="ar_AE" w:bidi="ar_AE"/>
        </w:rPr>
      </w:r>
      <w:r>
        <w:rPr>
          <w:rtl/>
          <w:cs/>
          <w:lang w:val="ar_AE" w:bidi="ar_AE"/>
        </w:rPr>
        <w:t>من المهم أن نفكر خلال المسافة والفواصل في المشاهد في هذه القصة. في المشهد الثالث، ينتقل يسوع إلى بيتٍ بحيث يكون وحده مع تلاميذه. وهذه هي المرة الثانية في رحلة يسوع التي ينتهي فيها يسوع في بيت مع تلاميذه فقط. يريد تلاميذ يسوع أن يعرفوا المزيد عن موضوع الطلاق. والآن يخبرهم يسوع أن الرجل يُعد مذنبًا إذا طلَّق زوجته وتزوج مرة أخرى، والمرأة تُعد مذنبة إذا طلَّقت زوجها وتزوجت مرة أخرى.</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استمعوا إلى نسخة صوتية من إنجيل مرقس 10 : 1 - 12 من التَّرجمة الأكثر فهمًا بالنسبة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w:t>
      </w:r>
    </w:p>
    <w:p>
      <w:pPr>
        <w:pStyle w:val="ListBullet"/>
        <w:bidi/>
        <w:spacing w:line="240" w:lineRule="auto"/>
        <w:ind w:left="720"/>
      </w:pPr>
      <w:r>
        <w:rPr>
          <w:rtl/>
          <w:cs/>
          <w:lang w:val="ar_AE" w:bidi="ar_AE"/>
        </w:rPr>
      </w:r>
      <w:r>
        <w:rPr>
          <w:rtl/>
          <w:cs/>
          <w:lang w:val="ar_AE" w:bidi="ar_AE"/>
        </w:rPr>
        <w:t>جموع الشعب المجتمعين حول يسوع</w:t>
      </w:r>
    </w:p>
    <w:p>
      <w:pPr>
        <w:pStyle w:val="ListBullet"/>
        <w:bidi/>
        <w:spacing w:line="240" w:lineRule="auto"/>
        <w:ind w:left="720"/>
      </w:pPr>
      <w:r>
        <w:rPr>
          <w:rtl/>
          <w:cs/>
          <w:lang w:val="ar_AE" w:bidi="ar_AE"/>
        </w:rPr>
      </w:r>
      <w:r>
        <w:rPr>
          <w:rtl/>
          <w:cs/>
          <w:lang w:val="ar_AE" w:bidi="ar_AE"/>
        </w:rPr>
        <w:t>الفريسيون (القادة الدينيون)</w:t>
      </w:r>
    </w:p>
    <w:p>
      <w:pPr>
        <w:pStyle w:val="ListBullet"/>
        <w:bidi/>
        <w:spacing w:line="240" w:lineRule="auto"/>
        <w:ind w:left="720"/>
      </w:pPr>
      <w:r>
        <w:rPr>
          <w:rtl/>
          <w:cs/>
          <w:lang w:val="ar_AE" w:bidi="ar_AE"/>
        </w:rPr>
      </w:r>
      <w:r>
        <w:rPr>
          <w:rtl/>
          <w:cs/>
          <w:lang w:val="ar_AE" w:bidi="ar_AE"/>
        </w:rPr>
        <w:t>أب وأم</w:t>
      </w:r>
    </w:p>
    <w:p>
      <w:pPr>
        <w:pStyle w:val="ListBullet"/>
        <w:bidi/>
        <w:spacing w:line="240" w:lineRule="auto"/>
        <w:ind w:left="720"/>
      </w:pPr>
      <w:r>
        <w:rPr>
          <w:rtl/>
          <w:cs/>
          <w:lang w:val="ar_AE" w:bidi="ar_AE"/>
        </w:rPr>
      </w:r>
      <w:r>
        <w:rPr>
          <w:rtl/>
          <w:cs/>
          <w:lang w:val="ar_AE" w:bidi="ar_AE"/>
        </w:rPr>
        <w:t>رجل/زوج</w:t>
      </w:r>
    </w:p>
    <w:p>
      <w:pPr>
        <w:pStyle w:val="ListBullet"/>
        <w:bidi/>
        <w:spacing w:line="240" w:lineRule="auto"/>
        <w:ind w:left="720"/>
      </w:pPr>
      <w:r>
        <w:rPr>
          <w:rtl/>
          <w:cs/>
          <w:lang w:val="ar_AE" w:bidi="ar_AE"/>
        </w:rPr>
      </w:r>
      <w:r>
        <w:rPr>
          <w:rtl/>
          <w:cs/>
          <w:lang w:val="ar_AE" w:bidi="ar_AE"/>
        </w:rPr>
        <w:t>امرأة/زوجة</w:t>
      </w:r>
    </w:p>
    <w:p>
      <w:pPr>
        <w:pStyle w:val="ListBullet"/>
        <w:bidi/>
        <w:spacing w:line="240" w:lineRule="auto"/>
        <w:ind w:left="720"/>
      </w:pPr>
      <w:r>
        <w:rPr>
          <w:rtl/>
          <w:cs/>
          <w:lang w:val="ar_AE" w:bidi="ar_AE"/>
        </w:rPr>
      </w:r>
      <w:r>
        <w:rPr>
          <w:rtl/>
          <w:cs/>
          <w:lang w:val="ar_AE" w:bidi="ar_AE"/>
        </w:rPr>
        <w:t>الشريك الآخر الذي يتزوجه الزوج أو الزوجة</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 xml:space="preserve">أوقفوا سماع التسجيل الصوتي مؤقتًا هنا، ومثّلوا المقطع. </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وقوموا بتمثيل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يسافر يسوع وتلاميذه. لقد أتوا للتو من كفرناحوم قبل هذه القصة مباشرةً، حيث كانوا منفردين مع يسوع. والآن تجتمع إليه جموع عظيمة.</w:t>
      </w:r>
    </w:p>
    <w:p>
      <w:pPr>
        <w:bidi/>
      </w:pPr>
      <w:r>
        <w:rPr>
          <w:rtl/>
          <w:cs/>
          <w:lang w:val="ar_AE" w:bidi="ar_AE"/>
        </w:rPr>
      </w:r>
      <w:r>
        <w:rPr>
          <w:rtl/>
          <w:cs/>
          <w:lang w:val="ar_AE" w:bidi="ar_AE"/>
        </w:rPr>
        <w:t xml:space="preserve">أوقفوا التمثيل. اسألوا الممثل الذي يؤدي دور يسوع: "بماذا تشعر أو فيمَ تفكر؟" قد يجيب الشخص بعبارات مثل: "أنا أحب هؤلاء الناس وأريد أن أعلّمهم". اسأل الممثلين الذين يؤدون دور التلاميذ: "بماذا تشعرون أو فيمَ تفكرون؟" قد يجيب الناس بعبارات مثل: "أشعر بالاستياء لأن يسوع يتوقف دائمًا ليُعلم" أو "أنا مهتم بمعرفة ما سيعلّمه يسوع في المرة القادمة". واصلوا تمثيل الدراما. </w:t>
      </w:r>
    </w:p>
    <w:p>
      <w:pPr>
        <w:bidi/>
      </w:pPr>
      <w:r>
        <w:rPr>
          <w:rtl/>
          <w:cs/>
          <w:lang w:val="ar_AE" w:bidi="ar_AE"/>
        </w:rPr>
      </w:r>
      <w:r>
        <w:rPr>
          <w:rtl/>
          <w:cs/>
          <w:lang w:val="ar_AE" w:bidi="ar_AE"/>
        </w:rPr>
        <w:t>يأتي الفريسيون ليطرحوا على يسوع سؤالًا: "هل يحلُّ للرجل أن يطلق امرأته؟"</w:t>
      </w:r>
    </w:p>
    <w:p>
      <w:pPr>
        <w:bidi/>
      </w:pPr>
      <w:r>
        <w:rPr>
          <w:rtl/>
          <w:cs/>
          <w:lang w:val="ar_AE" w:bidi="ar_AE"/>
        </w:rPr>
      </w:r>
      <w:r>
        <w:rPr>
          <w:rtl/>
          <w:cs/>
          <w:lang w:val="ar_AE" w:bidi="ar_AE"/>
        </w:rPr>
        <w:t xml:space="preserve">أوقفوا التمثيل. اسألوا الممثل الذي يؤدي دور يسوع: "بماذا تشعر أو فيمَ تفكر؟" قد يجيب الشخص بعبارات مثل: "أنا مُشفق على الفريسيين"، أو "أشعر بالغضب لأنهم يحاولون دائمًا أن يوقعوني في الفخ"، أو "أنا أدرك أن نهايتي قد اقتربت". اسأل الممثلين الذين يؤدون دور التلاميذ: "بماذا تشعرون أو فيمَ تفكرون؟" قد تسمعون عبارات مثل: "أنا مهتم بمعرفة كيف سيتعامل يسوع مع هذا السؤال"، أو "أشعر بالغضب تجاه الفريسيين لمقاطعتهم ليسوع ومحاولتهم الدائمة للإيقاع به". اسألوا الممثلين الذين يؤدون دور الفرِّيسيين: "بماذا تشعرون أو فيمَ تفكرون؟" قد يجيب الناس بعبارات مثل: "أشعر بالثقة بأننا أمسكنا يسوع أخيرًا"، أو "أنا مهتم بمعرفة ما سيقوله يسوع"، أو "عندي أمل في أن يوقع يسوع بنفسه في المتاعب". واصلوا تمثيل الدراما. </w:t>
      </w:r>
    </w:p>
    <w:p>
      <w:pPr>
        <w:bidi/>
      </w:pPr>
      <w:r>
        <w:rPr>
          <w:rtl/>
          <w:cs/>
          <w:lang w:val="ar_AE" w:bidi="ar_AE"/>
        </w:rPr>
      </w:r>
      <w:r>
        <w:rPr>
          <w:rtl/>
          <w:cs/>
          <w:lang w:val="ar_AE" w:bidi="ar_AE"/>
        </w:rPr>
        <w:t>يجيب يسوع بسؤال حول ما كتبه موسى في الشريعة. يجيب الفريسيون بأنه أُذن للرجل أن يكتب كتاب طلاق. فيجيب يسوع مُفسِّرًا أن موسى فعل هذا فقط بسبب قساوة قلوب الشعب، ولكن الله كان لديه خطة أفضل عند الخلق.</w:t>
      </w:r>
    </w:p>
    <w:p>
      <w:pPr>
        <w:bidi/>
      </w:pPr>
      <w:r>
        <w:rPr>
          <w:rtl/>
          <w:cs/>
          <w:lang w:val="ar_AE" w:bidi="ar_AE"/>
        </w:rPr>
      </w:r>
      <w:r>
        <w:rPr>
          <w:rtl/>
          <w:cs/>
          <w:lang w:val="ar_AE" w:bidi="ar_AE"/>
        </w:rPr>
        <w:t xml:space="preserve">أوقفوا التمثيل. اسألوا الفرِّيسيين: "بماذا تشعرون أو فيمَ تفكرون؟" قد يجيب الناس بعبارات مثل: "أنا غاضب لأن يسوع أجاب إجابة جيدة مرة أخرى" أو "أنا غاضب لأن يسوع لا يقبل أن يجد الرجل مخرجًا من الزواج". اسألوا التلاميذ: "بماذا تشعرون أو فيمَ تفكرون؟" قد يجيب الناس بعبارات مثل: "أشعر بالحيرة إزاء تعليم يسوع"، أو "أشعر بالفخر لأن يسوع يعرف دائمًا كيف يجيب الفريسيين". اسألوا الممثلين الذين يؤدون دور الزوج والزوجة: "بماذا تشعرون أو فيمَ تفكرون؟" قد يجيب الناس بعبارات مثل: "أفهم مدى جدية الزواج" أو "أشعر بالانبهار لأن الله يجمع الناس معًا". واصلوا تمثيل الدراما. </w:t>
      </w:r>
    </w:p>
    <w:p>
      <w:pPr>
        <w:bidi/>
      </w:pPr>
      <w:r>
        <w:rPr>
          <w:rtl/>
          <w:cs/>
          <w:lang w:val="ar_AE" w:bidi="ar_AE"/>
        </w:rPr>
      </w:r>
      <w:r>
        <w:rPr>
          <w:rtl/>
          <w:cs/>
          <w:lang w:val="ar_AE" w:bidi="ar_AE"/>
        </w:rPr>
        <w:t>يذهب يسوع إلى بيت لينفرد بتلاميذه. فيواصل التلاميذ طرح الأسئلة، فيقوم يسوع بعمل مُدهش. في الماضي، في الثقافة اليهودية، كانت المرأة التي تطلق زوجها وتتزوج مرة أخرى هي وحدها التي تُخطئ، وأما الزوج فكان بإمكانه أن يفعل ما يشاء. لكن يسوع يقول الآن إن الرجل يكون مذنبًا أيضًا بالخطيئة إذا طلَّق امرأته وتزوج بأخرى.</w:t>
      </w:r>
    </w:p>
    <w:p>
      <w:pPr>
        <w:bidi/>
      </w:pPr>
      <w:r>
        <w:rPr>
          <w:rtl/>
          <w:cs/>
          <w:lang w:val="ar_AE" w:bidi="ar_AE"/>
        </w:rPr>
      </w:r>
      <w:r>
        <w:rPr>
          <w:rtl/>
          <w:cs/>
          <w:lang w:val="ar_AE" w:bidi="ar_AE"/>
        </w:rPr>
        <w:t>أوقفوا التمثيل. اسألوا التلاميذ: "بماذا تشعرون أو فيمَ تفكرون؟" قد يجيب الناس بعبارات مثل: "أشعر بالذهول والحيرة، والاندهاش لأن النساء الآن اصبحن على نفس مستوى الرجال".</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 إلى نسخة صوتية من إنجيل مرقس 10: 1 - 12 من ترجمة سهلة ومفهومة.</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بعد ذلك، غادر يسوع </w:t>
      </w:r>
      <w:r>
        <w:rPr>
          <w:b/>
          <w:rtl/>
          <w:cs/>
          <w:lang w:val="ar_AE" w:bidi="ar_AE"/>
        </w:rPr>
        <w:t>كفرناحوم</w:t>
      </w:r>
      <w:r>
        <w:rPr>
          <w:rtl/>
          <w:cs/>
          <w:lang w:val="ar_AE" w:bidi="ar_AE"/>
        </w:rPr>
        <w:t xml:space="preserve">، ونزل إلى منطقة </w:t>
      </w:r>
      <w:hyperlink r:id="rId103">
        <w:r>
          <w:rPr>
            <w:rtl/>
            <w:cs/>
            <w:lang w:val="ar_AE" w:bidi="ar_AE"/>
          </w:rPr>
          <w:rPr>
            <w:color w:val="0000EE"/>
            <w:u w:val="single"/>
          </w:rPr>
          <w:t>اليهودية</w:t>
        </w:r>
      </w:hyperlink>
      <w:r>
        <w:rPr>
          <w:rtl/>
          <w:cs/>
          <w:lang w:val="ar_AE" w:bidi="ar_AE"/>
        </w:rPr>
        <w:t xml:space="preserve">، وجاء إلى المنطقة الواقعة شرق </w:t>
      </w:r>
      <w:hyperlink r:id="rId104">
        <w:r>
          <w:rPr>
            <w:rtl/>
            <w:cs/>
            <w:lang w:val="ar_AE" w:bidi="ar_AE"/>
          </w:rPr>
          <w:rPr>
            <w:color w:val="0000EE"/>
            <w:u w:val="single"/>
          </w:rPr>
          <w:t>نهر الأردن</w:t>
        </w:r>
      </w:hyperlink>
      <w:r>
        <w:rPr>
          <w:rtl/>
          <w:cs/>
          <w:lang w:val="ar_AE" w:bidi="ar_AE"/>
        </w:rPr>
        <w:t>.</w:t>
      </w:r>
    </w:p>
    <w:p>
      <w:pPr>
        <w:bidi/>
      </w:pPr>
      <w:r>
        <w:rPr>
          <w:rtl/>
          <w:cs/>
          <w:lang w:val="ar_AE" w:bidi="ar_AE"/>
        </w:rPr>
      </w:r>
      <w:r>
        <w:rPr>
          <w:rtl/>
          <w:cs/>
          <w:lang w:val="ar_AE" w:bidi="ar_AE"/>
        </w:rPr>
        <w:t>اعرض على فريقك خريطة لكفرناحوم، ومنطقة اليهودية، ونهر الأردن.</w:t>
      </w:r>
    </w:p>
    <w:p>
      <w:pPr>
        <w:bidi/>
      </w:pPr>
      <w:r>
        <w:rPr>
          <w:rtl/>
          <w:cs/>
          <w:lang w:val="ar_AE" w:bidi="ar_AE"/>
        </w:rPr>
      </w:r>
      <w:r>
        <w:rPr>
          <w:rtl/>
          <w:cs/>
          <w:lang w:val="ar_AE" w:bidi="ar_AE"/>
        </w:rPr>
        <w:t xml:space="preserve">كانت كفرناحوم قرية كبيرة بما يكفي لتحتوي على مكانٍ للصلاة، يسمَّى بالمجمع. وهي كانت قرية تجارية مهمة تقع على شاطئ بحر الجليل. أما منطقة اليهودية، فكانت منطقة يبلغ عرضها وطولها نحو 73 كيلومترًا. وكان نهر الأردن نهرًا رئيسيًا في المنطقة اليهودية خلال أزمنة الكتاب المقدس. وكان مسار هذا النهر يمتد من بحر الجليل إلى البحر الميت مسافة 360 كيلومترًا. استخدِموا الكلمات نفسها التي استخدمتموها في المقاطع السابقة للإشارة إلى كفرناحوم، واليهودية، ونهر الأردن. لمزيدٍ من المعلومات عن </w:t>
      </w:r>
      <w:hyperlink r:id="rId29">
        <w:r>
          <w:rPr>
            <w:rtl/>
            <w:cs/>
            <w:lang w:val="ar_AE" w:bidi="ar_AE"/>
          </w:rPr>
          <w:rPr>
            <w:color w:val="0000EE"/>
            <w:u w:val="single"/>
          </w:rPr>
          <w:t>كفرناحوم</w:t>
        </w:r>
      </w:hyperlink>
      <w:r>
        <w:rPr>
          <w:rtl/>
          <w:cs/>
          <w:lang w:val="ar_AE" w:bidi="ar_AE"/>
        </w:rPr>
        <w:t>، انظر قاموس الكلمات الرئيسية.</w:t>
      </w:r>
    </w:p>
    <w:p>
      <w:pPr>
        <w:bidi/>
      </w:pPr>
      <w:r>
        <w:rPr>
          <w:rtl/>
          <w:cs/>
          <w:lang w:val="ar_AE" w:bidi="ar_AE"/>
        </w:rPr>
      </w:r>
      <w:r>
        <w:rPr>
          <w:rtl/>
          <w:cs/>
          <w:lang w:val="ar_AE" w:bidi="ar_AE"/>
        </w:rPr>
        <w:t xml:space="preserve">تقدَّم بعض </w:t>
      </w:r>
      <w:r>
        <w:rPr>
          <w:b/>
          <w:rtl/>
          <w:cs/>
          <w:lang w:val="ar_AE" w:bidi="ar_AE"/>
        </w:rPr>
        <w:t>الفريسيين</w:t>
      </w:r>
      <w:r>
        <w:rPr>
          <w:rtl/>
          <w:cs/>
          <w:lang w:val="ar_AE" w:bidi="ar_AE"/>
        </w:rPr>
        <w:t xml:space="preserve">، وحاولوا أن يجرِّبوا يسوع بسؤالٍ. اللقب فريسي معناه "منفصلٌ". كان الفريسيون يظنون أن أفضل طريقة لاتباع الله هي أن ينفصلوا عن الناس العاديين. وكانوا يُعتَبَرون مؤثِّرين وأبرارًا بدرجة عالية. كما أنهم كانوا يعترفون بالتقاليد والشرائع سواء المكتوبة أوالشفهية. وهكذا، كان لقب الفريسيين هو الاسم الذي يُطلَق على هذا النوع من الرؤساء الدينيين. استخدِموا الكلمة نفسها التي استخدمتموها للإشارة إلى الفريسيين في كلِّ إنجيل مرقس. لمزيدٍ من المعلومات عن </w:t>
      </w:r>
      <w:hyperlink r:id="rId55">
        <w:r>
          <w:rPr>
            <w:rtl/>
            <w:cs/>
            <w:lang w:val="ar_AE" w:bidi="ar_AE"/>
          </w:rPr>
          <w:rPr>
            <w:color w:val="0000EE"/>
            <w:u w:val="single"/>
          </w:rPr>
          <w:t>الفريسيين</w:t>
        </w:r>
      </w:hyperlink>
      <w:r>
        <w:rPr>
          <w:rtl/>
          <w:cs/>
          <w:lang w:val="ar_AE" w:bidi="ar_AE"/>
        </w:rPr>
        <w:t>، انظر قاموس الكلمات الرئيسية.</w:t>
      </w:r>
    </w:p>
    <w:p>
      <w:pPr>
        <w:bidi/>
      </w:pPr>
      <w:r>
        <w:rPr>
          <w:rtl/>
          <w:cs/>
          <w:lang w:val="ar_AE" w:bidi="ar_AE"/>
        </w:rPr>
      </w:r>
      <w:r>
        <w:rPr>
          <w:rtl/>
          <w:cs/>
          <w:lang w:val="ar_AE" w:bidi="ar_AE"/>
        </w:rPr>
        <w:t xml:space="preserve">سأل الفريسيون يسوع قائلين: "هل يحلُّّ للرجل أن </w:t>
      </w:r>
      <w:r>
        <w:rPr>
          <w:b/>
          <w:rtl/>
          <w:cs/>
          <w:lang w:val="ar_AE" w:bidi="ar_AE"/>
        </w:rPr>
        <w:t>يطلِّق</w:t>
      </w:r>
      <w:r>
        <w:rPr>
          <w:rtl/>
          <w:cs/>
          <w:lang w:val="ar_AE" w:bidi="ar_AE"/>
        </w:rPr>
        <w:t xml:space="preserve"> امرأته؟" الطلاق هو انفصال دائم بين الزوج والزوجة.</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الطلاق</w:t>
      </w:r>
      <w:r>
        <w:rPr>
          <w:rtl/>
          <w:cs/>
          <w:lang w:val="ar_AE" w:bidi="ar_AE"/>
        </w:rPr>
        <w:t xml:space="preserve">. لمزيدٍ من المعلومات، ابحث عن </w:t>
      </w:r>
      <w:hyperlink r:id="rId105">
        <w:r>
          <w:rPr>
            <w:rtl/>
            <w:cs/>
            <w:lang w:val="ar_AE" w:bidi="ar_AE"/>
          </w:rPr>
          <w:rPr>
            <w:color w:val="0000EE"/>
            <w:u w:val="single"/>
          </w:rPr>
          <w:t>كلمة طلاق</w:t>
        </w:r>
      </w:hyperlink>
      <w:r>
        <w:rPr>
          <w:rtl/>
          <w:cs/>
          <w:lang w:val="ar_AE" w:bidi="ar_AE"/>
        </w:rPr>
        <w:t xml:space="preserve"> في قاموس الكلمات الرئيسية. (توقَّفوا هنا عن سماع التسجيل الصوتي)</w:t>
      </w:r>
    </w:p>
    <w:p>
      <w:pPr>
        <w:bidi/>
      </w:pPr>
      <w:r>
        <w:rPr>
          <w:rtl/>
          <w:cs/>
          <w:lang w:val="ar_AE" w:bidi="ar_AE"/>
        </w:rPr>
      </w:r>
      <w:r>
        <w:rPr>
          <w:rtl/>
          <w:cs/>
          <w:lang w:val="ar_AE" w:bidi="ar_AE"/>
        </w:rPr>
        <w:t xml:space="preserve">وهنا سأل يسوع الفريسيين قائلًا: "بماذا أوصاكم موسى في </w:t>
      </w:r>
      <w:r>
        <w:rPr>
          <w:b/>
          <w:rtl/>
          <w:cs/>
          <w:lang w:val="ar_AE" w:bidi="ar_AE"/>
        </w:rPr>
        <w:t>الناموس</w:t>
      </w:r>
      <w:r>
        <w:rPr>
          <w:rtl/>
          <w:cs/>
          <w:lang w:val="ar_AE" w:bidi="ar_AE"/>
        </w:rPr>
        <w:t xml:space="preserve"> بشأن الطلاق؟" </w:t>
      </w:r>
      <w:r>
        <w:rPr>
          <w:b/>
          <w:rtl/>
          <w:cs/>
          <w:lang w:val="ar_AE" w:bidi="ar_AE"/>
        </w:rPr>
        <w:t>ناموس موسى</w:t>
      </w:r>
      <w:r>
        <w:rPr>
          <w:rtl/>
          <w:cs/>
          <w:lang w:val="ar_AE" w:bidi="ar_AE"/>
        </w:rPr>
        <w:t xml:space="preserve"> هو القوانين الآتية من عند الله، التي كتبها موسى لأجل الشعب اليهودي، ليخبرهم كيف كان ينبغي أن يعيشوا. استخدِمْوا الكلمة نفسها التي استخدمتموها في المقاطع السابقة للإشارة إلى الناموس. لمزيدٍ من المعلومات عن </w:t>
      </w:r>
      <w:hyperlink r:id="rId47">
        <w:r>
          <w:rPr>
            <w:rtl/>
            <w:cs/>
            <w:lang w:val="ar_AE" w:bidi="ar_AE"/>
          </w:rPr>
          <w:rPr>
            <w:color w:val="0000EE"/>
            <w:u w:val="single"/>
          </w:rPr>
          <w:t>ناموس موسى</w:t>
        </w:r>
      </w:hyperlink>
      <w:r>
        <w:rPr>
          <w:rtl/>
          <w:cs/>
          <w:lang w:val="ar_AE" w:bidi="ar_AE"/>
        </w:rPr>
        <w:t xml:space="preserve">، انظر قاموس الكلمات الرئيسية. </w:t>
      </w:r>
    </w:p>
    <w:p>
      <w:pPr>
        <w:bidi/>
      </w:pPr>
      <w:r>
        <w:rPr>
          <w:rtl/>
          <w:cs/>
          <w:lang w:val="ar_AE" w:bidi="ar_AE"/>
        </w:rPr>
      </w:r>
      <w:r>
        <w:rPr>
          <w:rtl/>
          <w:cs/>
          <w:lang w:val="ar_AE" w:bidi="ar_AE"/>
        </w:rPr>
        <w:t>أجاب الفريسيون يسوع قائلين إن موسى أَذِن للرجل أن يكتب كتاب طلاق ليطلِّق زوجته.</w:t>
      </w:r>
    </w:p>
    <w:p>
      <w:pPr>
        <w:bidi/>
      </w:pPr>
      <w:r>
        <w:rPr>
          <w:rtl/>
          <w:cs/>
          <w:lang w:val="ar_AE" w:bidi="ar_AE"/>
        </w:rPr>
      </w:r>
      <w:r>
        <w:rPr>
          <w:rtl/>
          <w:cs/>
          <w:lang w:val="ar_AE" w:bidi="ar_AE"/>
        </w:rPr>
        <w:t xml:space="preserve">وهنا، تحدَّثَ يسوع عن خطة الله الأصلية للزواج، فقال إن الزوج والزوجة </w:t>
      </w:r>
      <w:r>
        <w:rPr>
          <w:b/>
          <w:rtl/>
          <w:cs/>
          <w:lang w:val="ar_AE" w:bidi="ar_AE"/>
        </w:rPr>
        <w:t>يصيران جسدًا واحدًا</w:t>
      </w:r>
      <w:r>
        <w:rPr>
          <w:rtl/>
          <w:cs/>
          <w:lang w:val="ar_AE" w:bidi="ar_AE"/>
        </w:rPr>
        <w:t xml:space="preserve">، أو </w:t>
      </w:r>
      <w:r>
        <w:rPr>
          <w:b/>
          <w:rtl/>
          <w:cs/>
          <w:lang w:val="ar_AE" w:bidi="ar_AE"/>
        </w:rPr>
        <w:t>يتحدان ليكونا واحدًا</w:t>
      </w:r>
      <w:r>
        <w:rPr>
          <w:rtl/>
          <w:cs/>
          <w:lang w:val="ar_AE" w:bidi="ar_AE"/>
        </w:rPr>
        <w:t>. يعني ذلك أن الشخصين يصيران كأنهما شخص واحد. كيف تنظرون في ثقافتكم إلى العلاقة بين الزوج والزوجة؟</w:t>
      </w:r>
    </w:p>
    <w:p>
      <w:pPr>
        <w:bidi/>
      </w:pPr>
      <w:r>
        <w:rPr>
          <w:rtl/>
          <w:cs/>
          <w:lang w:val="ar_AE" w:bidi="ar_AE"/>
        </w:rPr>
      </w:r>
      <w:r>
        <w:rPr>
          <w:rtl/>
          <w:cs/>
          <w:lang w:val="ar_AE" w:bidi="ar_AE"/>
        </w:rPr>
        <w:t>توقَّفوا هنا وناقشوا معًا كفريق الترجمة أفضل طريقة لوصف كيف يصير الزوج والزوجة مثل شخص واحد. (توقَّفوا هنا عن سماع التسجيل الصوتي)</w:t>
      </w:r>
    </w:p>
    <w:p>
      <w:pPr>
        <w:bidi/>
      </w:pPr>
      <w:r>
        <w:rPr>
          <w:rtl/>
          <w:cs/>
          <w:lang w:val="ar_AE" w:bidi="ar_AE"/>
        </w:rPr>
      </w:r>
      <w:r>
        <w:rPr>
          <w:rtl/>
          <w:cs/>
          <w:lang w:val="ar_AE" w:bidi="ar_AE"/>
        </w:rPr>
        <w:t xml:space="preserve">بعد ذلك، دخل يسوع بيتًا هو </w:t>
      </w:r>
      <w:r>
        <w:rPr>
          <w:b/>
          <w:rtl/>
          <w:cs/>
          <w:lang w:val="ar_AE" w:bidi="ar_AE"/>
        </w:rPr>
        <w:t>وتلاميذه</w:t>
      </w:r>
      <w:r>
        <w:rPr>
          <w:rtl/>
          <w:cs/>
          <w:lang w:val="ar_AE" w:bidi="ar_AE"/>
        </w:rPr>
        <w:t xml:space="preserve"> فحسب. كان التلاميذ هم الأتباع الأقرب إلى يسوع. استخدِموا الكلمة نفسها التي استخدمتموها للإشارة إلى التلاميذ في كلِّ إنجيل مرقس. لمزيدٍ من المعلومات عن </w:t>
      </w:r>
      <w:hyperlink r:id="rId54">
        <w:r>
          <w:rPr>
            <w:rtl/>
            <w:cs/>
            <w:lang w:val="ar_AE" w:bidi="ar_AE"/>
          </w:rPr>
          <w:rPr>
            <w:color w:val="0000EE"/>
            <w:u w:val="single"/>
          </w:rPr>
          <w:t>التلاميذ</w:t>
        </w:r>
      </w:hyperlink>
      <w:r>
        <w:rPr>
          <w:rtl/>
          <w:cs/>
          <w:lang w:val="ar_AE" w:bidi="ar_AE"/>
        </w:rPr>
        <w:t>، انظر قاموس الكلمات الرئيسية.</w:t>
      </w:r>
    </w:p>
    <w:p>
      <w:pPr>
        <w:bidi/>
      </w:pPr>
      <w:r>
        <w:rPr>
          <w:rtl/>
          <w:cs/>
          <w:lang w:val="ar_AE" w:bidi="ar_AE"/>
        </w:rPr>
      </w:r>
      <w:r>
        <w:rPr>
          <w:rtl/>
          <w:cs/>
          <w:lang w:val="ar_AE" w:bidi="ar_AE"/>
        </w:rPr>
        <w:t xml:space="preserve">أخبر يسوع تلاميذه بأن كلَّ من طلَّق امرأته وتزوَّج ثانيةً، وكلَّ من طلَّقت زوجها وتزوَّجت ثانيةً، فإن هذا الشخص يرتكب </w:t>
      </w:r>
      <w:r>
        <w:rPr>
          <w:b/>
          <w:rtl/>
          <w:cs/>
          <w:lang w:val="ar_AE" w:bidi="ar_AE"/>
        </w:rPr>
        <w:t>الزنا</w:t>
      </w:r>
      <w:r>
        <w:rPr>
          <w:rtl/>
          <w:cs/>
          <w:lang w:val="ar_AE" w:bidi="ar_AE"/>
        </w:rPr>
        <w:t xml:space="preserve">. فكلما مارس أحدهم علاقة جنسية مع شخص لم يكن متزوجًا به، فإنه بهذا يرتكب خطية في نظر الله. استخدِمْوا الكلمة نفسها التي استخدمتموها في المقاطع السابقة للإشارة إلى الزنا. لمزيد من المعلومات عن </w:t>
      </w:r>
      <w:hyperlink r:id="rId85">
        <w:r>
          <w:rPr>
            <w:rtl/>
            <w:cs/>
            <w:lang w:val="ar_AE" w:bidi="ar_AE"/>
          </w:rPr>
          <w:rPr>
            <w:color w:val="0000EE"/>
            <w:u w:val="single"/>
          </w:rPr>
          <w:t>الزنا</w:t>
        </w:r>
      </w:hyperlink>
      <w:r>
        <w:rPr>
          <w:rtl/>
          <w:cs/>
          <w:lang w:val="ar_AE" w:bidi="ar_AE"/>
        </w:rPr>
        <w:t>، انظر قاموس الكلمات الرئيسية.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10:13–31</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 xml:space="preserve">في هذه الخطوة، استمع إلى مرقس 10: 13–31 وضعه في قلبك. </w:t>
      </w:r>
    </w:p>
    <w:p>
      <w:pPr>
        <w:bidi/>
      </w:pPr>
      <w:r>
        <w:rPr>
          <w:rtl/>
          <w:cs/>
          <w:lang w:val="ar_AE" w:bidi="ar_AE"/>
        </w:rPr>
      </w:r>
      <w:r>
        <w:rPr>
          <w:rtl/>
          <w:cs/>
          <w:lang w:val="ar_AE" w:bidi="ar_AE"/>
        </w:rPr>
        <w:t>استمع إلى نسخة صوتية من مرقس 10: 13–31 ثلاث مرات من ثلاث ترجمات صوتية مختلفة، إن أمكن. ثم كمجموعة قوموا بمناقشة الأسئلة التالية:</w:t>
      </w:r>
    </w:p>
    <w:p>
      <w:pPr>
        <w:pStyle w:val="ListNumber"/>
        <w:numPr>
          <w:ilvl w:val="0"/>
          <w:numId w:val="47"/>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 في هذا المقطع؟</w:t>
      </w:r>
    </w:p>
    <w:p>
      <w:pPr>
        <w:pStyle w:val="ListNumber"/>
        <w:bidi/>
        <w:spacing w:line="240" w:lineRule="auto"/>
        <w:ind w:left="720"/>
      </w:pPr>
      <w:r>
        <w:rPr>
          <w:rtl/>
          <w:cs/>
          <w:lang w:val="ar_AE" w:bidi="ar_AE"/>
        </w:rPr>
      </w:r>
      <w:r>
        <w:rPr>
          <w:rtl/>
          <w:cs/>
          <w:lang w:val="ar_AE" w:bidi="ar_AE"/>
        </w:rPr>
        <w:t>ماذا يخبرنا هذا المقطع عن الله أو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نسخة صوتية من إنجيل مرقس 10 : 13 - 31 من التَّرْجَمَة الأكثر فهمًا لكم.</w:t>
      </w:r>
    </w:p>
    <w:p>
      <w:pPr>
        <w:bidi/>
      </w:pPr>
      <w:r>
        <w:rPr>
          <w:rtl/>
          <w:cs/>
          <w:lang w:val="ar_AE" w:bidi="ar_AE"/>
        </w:rPr>
      </w:r>
      <w:r>
        <w:rPr>
          <w:rtl/>
          <w:cs/>
          <w:lang w:val="ar_AE" w:bidi="ar_AE"/>
        </w:rPr>
        <w:t xml:space="preserve">تحدث هذه القصة في وقت ما بعد تعليم يسوع عن الطلاق، لكننا لا نعرف بالتحديد المُدة التي مضت بعد تعليمه. </w:t>
      </w:r>
    </w:p>
    <w:p>
      <w:pPr>
        <w:bidi/>
      </w:pPr>
      <w:r>
        <w:rPr>
          <w:rtl/>
          <w:cs/>
          <w:lang w:val="ar_AE" w:bidi="ar_AE"/>
        </w:rPr>
      </w:r>
      <w:r>
        <w:rPr>
          <w:rtl/>
          <w:cs/>
          <w:lang w:val="ar_AE" w:bidi="ar_AE"/>
        </w:rPr>
        <w:t>لا نعرف أيضًا ما إذا كانت الأمهات أو الآباء أو الأطفال الأكبر سنًا هم الذين قادوا الأطفال إلى يسوع. فقد أرادوا أن يلمس يسوع الأطفال. في الثقافة اليهودية، كان لمْس طفل، يعني مباركته أو منحه نِعَم وخير لحياتهم القادمة. كان من الممكن أن يكون عُمر هؤلاء الأطفال من صفر إلى 12 عامًا. ربما اعتقد التلاميذ أنَّ يسوع كان مشغولًا للغاية أو أنه شخص مُهم بحيث لا يمكن إزعاجه بالأطفال، الذين يزدري بهم المجتمع في الثقافة اليهودية، لذلك أخبر التلاميذ والديهم بأنه ينبغي لهم ألا يزعجوا يسوع. كان يسوع غاضبًا من تلاميذه لأنهم يمنعون الناس من إحضار الأطفال.</w:t>
      </w:r>
    </w:p>
    <w:p>
      <w:pPr>
        <w:bidi/>
      </w:pPr>
      <w:r>
        <w:rPr>
          <w:rtl/>
          <w:cs/>
          <w:lang w:val="ar_AE" w:bidi="ar_AE"/>
        </w:rPr>
      </w:r>
      <w:r>
        <w:rPr>
          <w:rtl/>
          <w:cs/>
          <w:lang w:val="ar_AE" w:bidi="ar_AE"/>
        </w:rPr>
        <w:t>توقّفوا هنا وناقشوا هذا السؤال في المجموعة: كيف تُظهر ثقافتكم منْح البَرَكة أو الإنعام على الآخرين؟ هل تلمسون الناس، كما فعَل يسوع هنا، أم تفعلون شيئًا مختلفًا لإظهار البَرَكة؟ (أوقفوا سماع التسجيل الصوتي هنا)</w:t>
      </w:r>
    </w:p>
    <w:p>
      <w:pPr>
        <w:bidi/>
      </w:pPr>
      <w:r>
        <w:rPr>
          <w:rtl/>
          <w:cs/>
          <w:lang w:val="ar_AE" w:bidi="ar_AE"/>
        </w:rPr>
      </w:r>
      <w:r>
        <w:rPr>
          <w:rtl/>
          <w:cs/>
          <w:lang w:val="ar_AE" w:bidi="ar_AE"/>
        </w:rPr>
        <w:t xml:space="preserve">قال يسوع إنَّ إحضار الأطفال إليه كان أمرًا مُهمًا، ويُظهر يسوع هذا بواسطة تكراره مرتَين بصيغتَي الإيجاب والنفي: "دعوا الأولاد يأتون إلى ولا تمنعوهم". </w:t>
      </w:r>
    </w:p>
    <w:p>
      <w:pPr>
        <w:bidi/>
      </w:pPr>
      <w:r>
        <w:rPr>
          <w:rtl/>
          <w:cs/>
          <w:lang w:val="ar_AE" w:bidi="ar_AE"/>
        </w:rPr>
      </w:r>
      <w:r>
        <w:rPr>
          <w:rtl/>
          <w:cs/>
          <w:lang w:val="ar_AE" w:bidi="ar_AE"/>
        </w:rPr>
        <w:t>ثم يبدأ يسوع في شرْح شيء مُهم للغاية: يشرح مُتطلبات أن يكون شخص ما جزءًا من ملكوت الله أو مشاركًا فيه. فالجميع، حتى البالغين، بحاجة إلى أن يكونوا قليلًا مثل الأطفال حتى يعيشوا تحت حُكم الله، يفعلون ما يطلبه الله منهم دون استجوابه. كما يجب عليهم، مثل الأطفال، أن يعلموا أنهم مغلوب على أمرهم عليهم الالتجاء إلى الآخرين عند الحاجة. يجب أن يقبل الناس الملكوت، مثل طفل يقبل هدية من شخص يحبه. فالطفل لم يعمل عملًا ليستحق الملكوت، بل يتقبله ببساطة لأن شخصًا ما يحبه كثيرًا.</w:t>
      </w:r>
    </w:p>
    <w:p>
      <w:pPr>
        <w:bidi/>
      </w:pPr>
      <w:r>
        <w:rPr>
          <w:rtl/>
          <w:cs/>
          <w:lang w:val="ar_AE" w:bidi="ar_AE"/>
        </w:rPr>
      </w:r>
      <w:r>
        <w:rPr>
          <w:rtl/>
          <w:cs/>
          <w:lang w:val="ar_AE" w:bidi="ar_AE"/>
        </w:rPr>
        <w:t xml:space="preserve">ثم يُظهر يسوع تعليمه برفْع الأطفال ووضع يديه على رؤوسهم ليباركهم. يأخذهم في ذراعه، رُبما يرفعهم إلى ركبتيه، ليباركهم واحدًا تلو الآخر، وهي طريقة لإظهار مشاعر المحبة. </w:t>
      </w:r>
    </w:p>
    <w:p>
      <w:pPr>
        <w:bidi/>
      </w:pPr>
      <w:r>
        <w:rPr>
          <w:rtl/>
          <w:cs/>
          <w:lang w:val="ar_AE" w:bidi="ar_AE"/>
        </w:rPr>
      </w:r>
      <w:r>
        <w:rPr>
          <w:rtl/>
          <w:cs/>
          <w:lang w:val="ar_AE" w:bidi="ar_AE"/>
        </w:rPr>
        <w:t>حين كان يسوع سائرًا في طريقه، يركض رجل نحو يسوع، ويركع أمامه لإظهار احترامه الصادق لمعلِّم الشريعة. يدعو هذا الرجل يسوع: "المعلم الصالح"، أو يقول: "يا معلِّم، أنت صالح"، ثم يسأل يسوع كيف يمكنه أنْ يرث أو يُمنَح عطية الحياة الأبدية. أراد هذا الرجل أن يتيقَّن من أنه كان يفعل ما يكفي من الأعمال الصالحة كيما يُكافأ بالحياة الأبدية مع الله. كان الناس يدعون الله بصفة: "صالح" دون سواه، لذلك كان يسوع مُتشوقًا ليعرف لماذا دعاه هذا الرجل "صالحًا"؟ عندما يُذكّر يسوع الرجُل بالشرائع التي كتبها موسى عن كيفية إقامة عَلاقة جيدة بالآخرين، يُعلن الرجُل أنه حفظ تلك الشرائع! يقول الرجُل إنه أطاع هذه الوصايا "منذ صِغر سنه"، أي منذ أن كان يُمارس الطقس اليهودي في سِن الثانية عشرة. إذ عند بلوغهم هذا العُمر، كان جميع الأولاد اليهود يُقسمون على حفظ الوصايا.</w:t>
      </w:r>
    </w:p>
    <w:p>
      <w:pPr>
        <w:bidi/>
      </w:pPr>
      <w:r>
        <w:rPr>
          <w:rtl/>
          <w:cs/>
          <w:lang w:val="ar_AE" w:bidi="ar_AE"/>
        </w:rPr>
      </w:r>
      <w:r>
        <w:rPr>
          <w:rtl/>
          <w:cs/>
          <w:lang w:val="ar_AE" w:bidi="ar_AE"/>
        </w:rPr>
        <w:t>توقّفوا هنا وناقشوا هذا السؤال في المجموعة: ما أنواع شعائر سِن البلوغ التي لديكم في ثقافتكم للشُبَّان الذين يتعلَّمون اتِّباع قواعد ثقافتهم الدينية. (أوقفوا سماع التسجيل الصوتي هنا)</w:t>
      </w:r>
    </w:p>
    <w:p>
      <w:pPr>
        <w:bidi/>
      </w:pPr>
      <w:r>
        <w:rPr>
          <w:rtl/>
          <w:cs/>
          <w:lang w:val="ar_AE" w:bidi="ar_AE"/>
        </w:rPr>
      </w:r>
      <w:r>
        <w:rPr>
          <w:rtl/>
          <w:cs/>
          <w:lang w:val="ar_AE" w:bidi="ar_AE"/>
        </w:rPr>
        <w:t>يحب يسوع الرجُل محبة عميقة، بمعنى أنه يُعجَب به ويحترمه. يدعو يسوع الرجُل إلى عَلاقة أعمق به وبالتلاميذ الإثني عشر. هذا يعني أنَّ على الرجل القيام بشيء أصعب من حِفظ الوصايا. قال يسوع إنَّ ثمة شيء واحد لم يفعله الرجُل، وهو أن يبيع كل ثمين لديه ويُعطي أمواله للفقراء حتى يتمكن من اختبار أشياء ثمينة حقًا من الله. علِم يسوع أن ما يفتقر إليه الشاب هو محبة الله فوق كل شيء. إنَّ مُمتلكات الرجُل امتلكته، أو تحكَّمتْ في قلبه، إذ كان الرجُل يهتم بأملاكه أكثر من اهتمامه باتِّباع يسوع. فلو أنَّ الرجُل سيتخلَّى عن طَمَعه وعن محبة المال، ويتبع يسوع، فعندئذ يرث الحياة الأبدية.</w:t>
      </w:r>
    </w:p>
    <w:p>
      <w:pPr>
        <w:bidi/>
      </w:pPr>
      <w:r>
        <w:rPr>
          <w:rtl/>
          <w:cs/>
          <w:lang w:val="ar_AE" w:bidi="ar_AE"/>
        </w:rPr>
      </w:r>
      <w:r>
        <w:rPr>
          <w:rtl/>
          <w:cs/>
          <w:lang w:val="ar_AE" w:bidi="ar_AE"/>
        </w:rPr>
        <w:t>تغيَّر تعبير وجه الرجُل فجأة إلى الغَم، مما يعني أنه كان مُحبطًا وحزينًا، لأنه كان ثريًا جدًا، وهكذا ترك الرجل الجمع وهو حزين.</w:t>
      </w:r>
    </w:p>
    <w:p>
      <w:pPr>
        <w:bidi/>
      </w:pPr>
      <w:r>
        <w:rPr>
          <w:rtl/>
          <w:cs/>
          <w:lang w:val="ar_AE" w:bidi="ar_AE"/>
        </w:rPr>
      </w:r>
      <w:r>
        <w:rPr>
          <w:rtl/>
          <w:cs/>
          <w:lang w:val="ar_AE" w:bidi="ar_AE"/>
        </w:rPr>
        <w:t>تعجَّب التلاميذ للغاية. كان الشعب اليهودي يؤمن بأن الله كان يكافئ الناس على إحسانهم بمنحهم الكثير من المال والممتلكات،</w:t>
      </w:r>
    </w:p>
    <w:p>
      <w:pPr>
        <w:bidi/>
      </w:pPr>
      <w:r>
        <w:rPr>
          <w:rtl/>
          <w:cs/>
          <w:lang w:val="ar_AE" w:bidi="ar_AE"/>
        </w:rPr>
      </w:r>
      <w:r>
        <w:rPr>
          <w:rtl/>
          <w:cs/>
          <w:lang w:val="ar_AE" w:bidi="ar_AE"/>
        </w:rPr>
        <w:t xml:space="preserve">لكن الرب يسوع أعرب عن صعوبة أن يدخل الأغنياء إلى الملكوت. يدعو الرب يسوع تلاميذه "أبناءه الأحباء" ويعطيهم مثالًا واضحًا للغاية عن مدى صعوبة أن يتشارك إنسان غني في ملكوت الله. كان الرب يسوع يستخدم أكبر الحيوانات حجمًا، أي الجمَل الذي كان يعرفه الشعب اليهودي، ويستخدم أيضًا أصغر فَتْحَة، وهي عَين الإبرة، التي كان البشر قادرين على رؤيتها. أراد أن يُظهر التباين بين الاثنَين ليوضِّح مدى استحالة أن يدخل الأغنياء ملكوت الله ببِّرهم وقوتهم الذاتية. </w:t>
      </w:r>
    </w:p>
    <w:p>
      <w:pPr>
        <w:bidi/>
      </w:pPr>
      <w:r>
        <w:rPr>
          <w:rtl/>
          <w:cs/>
          <w:lang w:val="ar_AE" w:bidi="ar_AE"/>
        </w:rPr>
      </w:r>
      <w:r>
        <w:rPr>
          <w:rtl/>
          <w:cs/>
          <w:lang w:val="ar_AE" w:bidi="ar_AE"/>
        </w:rPr>
        <w:t>توقّفوا هنا وانظروا إلى صورة الجمَل والإبرة في مجموعة. إذا كان لديكم وصول إلى جمَل وإبرة في ثقافتكم، فانظروا إليهما جنبًا إلى جنب.</w:t>
      </w:r>
    </w:p>
    <w:p>
      <w:pPr>
        <w:bidi/>
      </w:pPr>
      <w:r>
        <w:rPr>
          <w:rtl/>
          <w:cs/>
          <w:lang w:val="ar_AE" w:bidi="ar_AE"/>
        </w:rPr>
      </w:r>
      <w:r>
        <w:rPr>
          <w:rtl/>
          <w:cs/>
          <w:lang w:val="ar_AE" w:bidi="ar_AE"/>
        </w:rPr>
        <w:t>توقّفوا وناقشوا: ما أكبر الحيوانات التي تعرفونها؟ وما أصغر ثقب في جسم ما تعرفونه؟ (أوقفوا سماع التسجيل الصوتي هنا)</w:t>
      </w:r>
    </w:p>
    <w:p>
      <w:pPr>
        <w:bidi/>
      </w:pPr>
      <w:r>
        <w:rPr>
          <w:rtl/>
          <w:cs/>
          <w:lang w:val="ar_AE" w:bidi="ar_AE"/>
        </w:rPr>
      </w:r>
      <w:r>
        <w:rPr>
          <w:rtl/>
          <w:cs/>
          <w:lang w:val="ar_AE" w:bidi="ar_AE"/>
        </w:rPr>
        <w:t>يتعجب التلاميذ ويسألون يسوع: "إذًا مَن يستطيع أن يَخلُص؟" بمعنى: "مَن يستطيع أن يشترك في ملكوت الله؟" يجيبهم يسوع بأنَّ الله قادر على فِعل ما يبدو مستحيلًا. وهذه العبارة تُخبرنا عن قدرة الله على تغيير قلوب الناس.</w:t>
      </w:r>
    </w:p>
    <w:p>
      <w:pPr>
        <w:bidi/>
      </w:pPr>
      <w:r>
        <w:rPr>
          <w:rtl/>
          <w:cs/>
          <w:lang w:val="ar_AE" w:bidi="ar_AE"/>
        </w:rPr>
      </w:r>
      <w:r>
        <w:rPr>
          <w:rtl/>
          <w:cs/>
          <w:lang w:val="ar_AE" w:bidi="ar_AE"/>
        </w:rPr>
        <w:t xml:space="preserve">أما عن بطرس فنجده فخورًا لأنه مع التلاميذ الآخرين تركوا كل شيء ليتبعوا يسوع. يوافقهم يسوع، ويؤكد لهم بأنْ يبدأ قوله بعبارة: "حقًا أقول لكم"، أو "حقًا إن..." يؤكد يسوع للتلاميذ إنه عندما يترك أي شخص ممتلكات أو علاقات من أجل ملكوت الله سيكافَأ عدة مرات في هذه الحياة وفي الدهر الآتي. لا يقول يسوع إن الذين يتبعونه يجب ألا يهتموا ببيتهم أو إخوتهم أو أخواتهم أو أمهاتهم أو أطفالهم أو حقولهم على الإطلاق، بل يقول يسوع إن هذه العلاقات لا يمكن أن تأخذ أولوية في قلوبهم، على الله. </w:t>
      </w:r>
    </w:p>
    <w:p>
      <w:pPr>
        <w:bidi/>
      </w:pPr>
      <w:r>
        <w:rPr>
          <w:rtl/>
          <w:cs/>
          <w:lang w:val="ar_AE" w:bidi="ar_AE"/>
        </w:rPr>
      </w:r>
      <w:r>
        <w:rPr>
          <w:rtl/>
          <w:cs/>
          <w:lang w:val="ar_AE" w:bidi="ar_AE"/>
        </w:rPr>
        <w:t>مع ذلك، يُذكّر يسوع تلاميذه بأنه مع المكافآت يحدث اضطهاد أيضًا، ويتعيَّن على الذين يتبعون يسوع أن يقبلوا عواقب التزامهم.</w:t>
      </w:r>
    </w:p>
    <w:p>
      <w:pPr>
        <w:bidi/>
      </w:pPr>
      <w:r>
        <w:rPr>
          <w:rtl/>
          <w:cs/>
          <w:lang w:val="ar_AE" w:bidi="ar_AE"/>
        </w:rPr>
      </w:r>
      <w:r>
        <w:rPr>
          <w:rtl/>
          <w:cs/>
          <w:lang w:val="ar_AE" w:bidi="ar_AE"/>
        </w:rPr>
        <w:t>توقّفوا هنا وناقشوا هذا السؤال بين المجموعة: ما أصعب شيء في حياتكم يمكن أن تتخلُّوا عنه من أجل ملكوت الله؟ هل ثمة شيء في قلوبكم أكثر أهمية من يسوع؟ (أوقفوا سماع التسجيل الصوتي هنا)</w:t>
      </w:r>
    </w:p>
    <w:p>
      <w:pPr>
        <w:bidi/>
      </w:pPr>
      <w:r>
        <w:rPr>
          <w:rtl/>
          <w:cs/>
          <w:lang w:val="ar_AE" w:bidi="ar_AE"/>
        </w:rPr>
      </w:r>
      <w:r>
        <w:rPr>
          <w:rtl/>
          <w:cs/>
          <w:lang w:val="ar_AE" w:bidi="ar_AE"/>
        </w:rPr>
        <w:t>ويختتم يسوع هذا التعليم بمُلخَّص الدرس، فيقول إن العديد من الذين يبدون الأهم سيكونون أقل أهمية والذين يبدون بلا أهمية سيكونون الأكثر أهمية.</w:t>
      </w:r>
    </w:p>
    <w:p>
      <w:pPr>
        <w:bidi/>
      </w:pPr>
      <w:r>
        <w:rPr>
          <w:rtl/>
          <w:cs/>
          <w:lang w:val="ar_AE" w:bidi="ar_AE"/>
        </w:rPr>
      </w:r>
      <w:r>
        <w:rPr>
          <w:rtl/>
          <w:cs/>
          <w:lang w:val="ar_AE" w:bidi="ar_AE"/>
        </w:rPr>
        <w:t xml:space="preserve">توقّفوا هنا وناقشوا نوع اللُغة التي يستخدمها المُعلِّمون في ثقافتكم عند إنهاء تعليم ما. </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نسخة صوتية من إنجيل مرقس 10 : 13 - 31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3 مشاهد.</w:t>
      </w:r>
    </w:p>
    <w:p>
      <w:pPr>
        <w:bidi/>
      </w:pPr>
      <w:r>
        <w:rPr>
          <w:rtl/>
          <w:cs/>
          <w:lang w:val="ar_AE" w:bidi="ar_AE"/>
        </w:rPr>
      </w:r>
      <w:r>
        <w:rPr>
          <w:b/>
          <w:rtl/>
          <w:cs/>
          <w:lang w:val="ar_AE" w:bidi="ar_AE"/>
        </w:rPr>
        <w:t>في المشهد الأول:</w:t>
      </w:r>
      <w:r>
        <w:rPr>
          <w:rtl/>
          <w:cs/>
          <w:lang w:val="ar_AE" w:bidi="ar_AE"/>
        </w:rPr>
        <w:t xml:space="preserve"> كان الناس يحضرون أطفالًا تتراوح أعمارهم بين صفر و12 عامًا إلى يسوع ليلمسهم ويباركهم. فينتهر التلاميذ الناس، لكن يسوع يوبخ التلاميذ لأنهم كانوا يمنعون الأطفال. ويأمر يسوع التلاميذ أن يتركوا الأطفال يأتون إليه. ويخبرهم يسوع أن ملكوت الله هو لمثل هؤلاء الأطفال. ثم يضع يسوع يده على رؤوسهم ويبارك كل طفل واحدًا فواحد. </w:t>
      </w:r>
    </w:p>
    <w:p>
      <w:pPr>
        <w:bidi/>
      </w:pPr>
      <w:r>
        <w:rPr>
          <w:rtl/>
          <w:cs/>
          <w:lang w:val="ar_AE" w:bidi="ar_AE"/>
        </w:rPr>
      </w:r>
      <w:r>
        <w:rPr>
          <w:b/>
          <w:rtl/>
          <w:cs/>
          <w:lang w:val="ar_AE" w:bidi="ar_AE"/>
        </w:rPr>
        <w:t>في المشهد الثاني:</w:t>
      </w:r>
      <w:r>
        <w:rPr>
          <w:rtl/>
          <w:cs/>
          <w:lang w:val="ar_AE" w:bidi="ar_AE"/>
        </w:rPr>
        <w:t xml:space="preserve"> يبدأ يسوع في السفر نحو أورشليم. ويركض رجل نحو يسوع ويسجّد. ويظهر الاحترام ليسوع بأن يدعوه "المعلم الصالح"، ويسأل يسوع كيف يمكن أن ينال الحياة الأبدية مع الله إلى الأبد. فيسأله يسوع لماذا يدعوه الرجل صالحًا لأن الله وحده هو الصالح. ويذكِّر يسوع الرجل بالوصايا الخاصة بأن يكون في علاقة جيدة بالآخرين. فيقول الرجل إنه كان يطيع هذه الوصايا منذ حداثته. فيخبر يسوع الرجل أنه يوجد شيء واحد فقط لم يفعله، وهو أن يبيع كل ما لديه ويعطي المال للفقراء. فيتغير وجه الرجل مظهرًا حزنه، لأنه كان غنيًا، ويمضي الرجل بعيدًا وهو حزين.</w:t>
      </w:r>
    </w:p>
    <w:p>
      <w:pPr>
        <w:bidi/>
      </w:pPr>
      <w:r>
        <w:rPr>
          <w:rtl/>
          <w:cs/>
          <w:lang w:val="ar_AE" w:bidi="ar_AE"/>
        </w:rPr>
      </w:r>
      <w:r>
        <w:rPr>
          <w:b/>
          <w:rtl/>
          <w:cs/>
          <w:lang w:val="ar_AE" w:bidi="ar_AE"/>
        </w:rPr>
        <w:t>في المشهد الثالث:</w:t>
      </w:r>
      <w:r>
        <w:rPr>
          <w:rtl/>
          <w:cs/>
          <w:lang w:val="ar_AE" w:bidi="ar_AE"/>
        </w:rPr>
        <w:t xml:space="preserve"> في المشهد الثالث، يعلِّم يسوع تلاميذه. ويشاركهم بالحقيقة المدهشة وهي أنه من الصعب على شخص غني أن يدخل ملكوت الله. وأن هذا صعب للغاية لدرجة أنه يشبه مرور جمل من ثقب إبرة. يتعجب التلاميذ جدًا لدرجة أنهم يسألون: "فمن في العالم يستطيع أن يخلص؟" فيذكر يسوع التعليم بوضوح. ويقول: "هذا مستحيل. الله وحده هو القادر على أن يخلِّص." ويبدو بطرس فخورًا لأنه على عكس الرجل الذي جاء إلى يسوع، فقد تخلى التلاميذ عن كل شيء. فيوافق يسوع ويؤكد لهم بقوة أنهم سيأخذون مكافأة أكبر من كل ما تركوه. ويُختتم هذا المقطع بقول يسوع إن الناس الذين نعتقد أنهم الأعظم (أوَّلون) سيكونون أقل أهمية (آخرون)، والذين نعتقد أنهم أقل أهمية هم من سيكونون الأعظم.</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w:t>
      </w:r>
    </w:p>
    <w:p>
      <w:pPr>
        <w:pStyle w:val="ListBullet"/>
        <w:bidi/>
        <w:spacing w:line="240" w:lineRule="auto"/>
        <w:ind w:left="720"/>
      </w:pPr>
      <w:r>
        <w:rPr>
          <w:rtl/>
          <w:cs/>
          <w:lang w:val="ar_AE" w:bidi="ar_AE"/>
        </w:rPr>
      </w:r>
      <w:r>
        <w:rPr>
          <w:rtl/>
          <w:cs/>
          <w:lang w:val="ar_AE" w:bidi="ar_AE"/>
        </w:rPr>
        <w:t>الأطفال الذين تتراوح أعمارهم بين الأطفال الصغار و12 عامًا</w:t>
      </w:r>
    </w:p>
    <w:p>
      <w:pPr>
        <w:pStyle w:val="ListBullet"/>
        <w:bidi/>
        <w:spacing w:line="240" w:lineRule="auto"/>
        <w:ind w:left="720"/>
      </w:pPr>
      <w:r>
        <w:rPr>
          <w:rtl/>
          <w:cs/>
          <w:lang w:val="ar_AE" w:bidi="ar_AE"/>
        </w:rPr>
      </w:r>
      <w:r>
        <w:rPr>
          <w:rtl/>
          <w:cs/>
          <w:lang w:val="ar_AE" w:bidi="ar_AE"/>
        </w:rPr>
        <w:t>أشخاص يحضرون أطفالًا (ربما آباء أو أشقاء أكبر سنًا)</w:t>
      </w:r>
    </w:p>
    <w:p>
      <w:pPr>
        <w:pStyle w:val="ListBullet"/>
        <w:bidi/>
        <w:spacing w:line="240" w:lineRule="auto"/>
        <w:ind w:left="720"/>
      </w:pPr>
      <w:r>
        <w:rPr>
          <w:rtl/>
          <w:cs/>
          <w:lang w:val="ar_AE" w:bidi="ar_AE"/>
        </w:rPr>
      </w:r>
      <w:r>
        <w:rPr>
          <w:rtl/>
          <w:cs/>
          <w:lang w:val="ar_AE" w:bidi="ar_AE"/>
        </w:rPr>
        <w:t>الرجل الذي يأتي إلى يسوع ويريد الحياة الأبدية</w:t>
      </w:r>
    </w:p>
    <w:p>
      <w:pPr>
        <w:bidi/>
      </w:pPr>
      <w:r>
        <w:rPr>
          <w:rtl/>
          <w:cs/>
          <w:lang w:val="ar_AE" w:bidi="ar_AE"/>
        </w:rPr>
      </w:r>
      <w:r>
        <w:rPr>
          <w:rtl/>
          <w:cs/>
          <w:lang w:val="ar_AE" w:bidi="ar_AE"/>
        </w:rPr>
        <w:t>كمجموعة، انتبهوا إلى هذه الأجزاء من سياق المقطع: من المهم أن نتذكر أن الأحداث تبدأ بعبارة "في إحدى الأيام". لا نعرف كم من الوقت قد مضى منذ المقطع السابق إلى هذه الأحداث. ومن المهم أن نعرف أن يسوع قد لمس بالفعل كل طفل ليظهر لهم أنه قد باركهم.</w:t>
      </w:r>
    </w:p>
    <w:p>
      <w:pPr>
        <w:bidi/>
      </w:pPr>
      <w:r>
        <w:rPr>
          <w:rtl/>
          <w:cs/>
          <w:lang w:val="ar_AE" w:bidi="ar_AE"/>
        </w:rPr>
      </w:r>
      <w:r>
        <w:rPr>
          <w:rtl/>
          <w:cs/>
          <w:lang w:val="ar_AE" w:bidi="ar_AE"/>
        </w:rPr>
        <w:t>توقّفوا هنا وناقشوا هذا السؤال كمجموعة: كيف تبدأون قصة مثل هذه بينما لا تعرفون بالضبط متى حدثت؟ أوقفوا سماع هذا التسجيل الصوتي هنا.</w:t>
      </w:r>
    </w:p>
    <w:p>
      <w:pPr>
        <w:bidi/>
      </w:pPr>
      <w:r>
        <w:rPr>
          <w:rtl/>
          <w:cs/>
          <w:lang w:val="ar_AE" w:bidi="ar_AE"/>
        </w:rPr>
      </w:r>
      <w:r>
        <w:rPr>
          <w:rtl/>
          <w:cs/>
          <w:lang w:val="ar_AE" w:bidi="ar_AE"/>
        </w:rPr>
        <w:t>ثم يصدر يسوع تصريحًا مهمًا حول كيف يمكن لشخص ما أن يدخل ملكوت الله إذا كان مثل الأطفال الصغار. نعلم أن يسوع يصدر تصريحًا مهمًا لأنه يقول: "الحق أقول لكم".</w:t>
      </w:r>
    </w:p>
    <w:p>
      <w:pPr>
        <w:bidi/>
      </w:pPr>
      <w:r>
        <w:rPr>
          <w:rtl/>
          <w:cs/>
          <w:lang w:val="ar_AE" w:bidi="ar_AE"/>
        </w:rPr>
      </w:r>
      <w:r>
        <w:rPr>
          <w:rtl/>
          <w:cs/>
          <w:lang w:val="ar_AE" w:bidi="ar_AE"/>
        </w:rPr>
        <w:t>توقّفوا هنا وناقشوا هذا السؤال كمجموعة: كيف تقدمون أو تصدرون تصريحات مهمة في التعليم؟ أوقفوا سماع هذا التسجيل الصوتي هنا.</w:t>
      </w:r>
    </w:p>
    <w:p>
      <w:pPr>
        <w:bidi/>
      </w:pPr>
      <w:r>
        <w:rPr>
          <w:rtl/>
          <w:cs/>
          <w:lang w:val="ar_AE" w:bidi="ar_AE"/>
        </w:rPr>
      </w:r>
      <w:r>
        <w:rPr>
          <w:rtl/>
          <w:cs/>
          <w:lang w:val="ar_AE" w:bidi="ar_AE"/>
        </w:rPr>
        <w:t>بعد هذا، من المهم أن نتذكر أن يسوع وتلاميذه كانوا قد بدأوا يسافرون نحو أورشليم. فيركض رجل نحو يسوع–كان يركض لأنه كان يريد حقًا أن يتحدث مع يسوع. وقد أحترم يسوع وأظهر له ذلك عن طريق الجثو أمامه ودعوته "المعلم الصالح"، مع أن كلمة "صالح" عادة ما تستخدم فقط لله. وبما أن هذا الرجل قد حفظ الوصايا التي أعطيت لموسى، فهو يهودي. لاحظوا كيف لم يُشر يسوع في البداية إلى الوصايا الأولى حول محبة الله وعدم وجود آلهة أخرى أو أصنام أخرى أمام الله.</w:t>
      </w:r>
    </w:p>
    <w:p>
      <w:pPr>
        <w:bidi/>
      </w:pPr>
      <w:r>
        <w:rPr>
          <w:rtl/>
          <w:cs/>
          <w:lang w:val="ar_AE" w:bidi="ar_AE"/>
        </w:rPr>
      </w:r>
      <w:r>
        <w:rPr>
          <w:rtl/>
          <w:cs/>
          <w:lang w:val="ar_AE" w:bidi="ar_AE"/>
        </w:rPr>
        <w:t xml:space="preserve">ثم يتحدث يسوع عن محبة الرجل للمال والثروة كمسألة ستمنع الرجل من أن يرث أو يربح الحياة الأبدية. وهذا يجعل الرجل يحزن لأنه كان غنيًا جدًا، ويمضي الرجل بعيدًا وهو حزين. يرى يسوع حزن الرجل ويقول إنه من الصعب للغاية على شخص غني أن يدخل ملكوت الله. فإنه سيكون من الأسهل على حيوان كبير جدًا أن يمر من خلال ثقب إبرة عن أن يدخل رجل غني ملكوت الله. </w:t>
      </w:r>
    </w:p>
    <w:p>
      <w:pPr>
        <w:bidi/>
      </w:pPr>
      <w:r>
        <w:rPr>
          <w:rtl/>
          <w:cs/>
          <w:lang w:val="ar_AE" w:bidi="ar_AE"/>
        </w:rPr>
      </w:r>
      <w:r>
        <w:rPr>
          <w:rtl/>
          <w:cs/>
          <w:lang w:val="ar_AE" w:bidi="ar_AE"/>
        </w:rPr>
        <w:t>توقّفوا كمجموعة وأعدوا قائمة بالأشياء التي تعتقد ثقافتكم أنها مستحيلة. اصنعوا ثقبًا صغيرًا في ورقة أو قطعة من القماش. حاول أن تضغط نفسك خلال هذا الثقب. أوقفوا سماع هذا التسجيل الصوتي هنا.</w:t>
      </w:r>
    </w:p>
    <w:p>
      <w:pPr>
        <w:bidi/>
      </w:pPr>
      <w:r>
        <w:rPr>
          <w:rtl/>
          <w:cs/>
          <w:lang w:val="ar_AE" w:bidi="ar_AE"/>
        </w:rPr>
      </w:r>
      <w:r>
        <w:rPr>
          <w:rtl/>
          <w:cs/>
          <w:lang w:val="ar_AE" w:bidi="ar_AE"/>
        </w:rPr>
        <w:t>تعجب التلاميذ من تعليم يسوع لأنه كان مختلفًا عما كانوا قد تعلموه. فقد اعتقد معظم اليهود أن الله سيكافئ الشخص بأن يعطيه ثروة وممتلكات إذا فعل كل ما هو صالح في عيني الله. ومع ذلك، فإن يسوع يريد أن يُعَلِّم التلاميذ أن القلب هو المهم لدى الله. ويختتم يسوع هذا التعليم بتصريح موجز مهم مفاده أن أولين سيكونون آخرون وأن آخرين سيكونون أوَّلون.</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استمعوا إلى نسخة صوتية من إنجيل مرقس 10 : 13 - 31 من التَّرْجَمَة الأكثر فهمًا بالنسبة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w:t>
      </w:r>
    </w:p>
    <w:p>
      <w:pPr>
        <w:pStyle w:val="ListBullet"/>
        <w:bidi/>
        <w:spacing w:line="240" w:lineRule="auto"/>
        <w:ind w:left="720"/>
      </w:pPr>
      <w:r>
        <w:rPr>
          <w:rtl/>
          <w:cs/>
          <w:lang w:val="ar_AE" w:bidi="ar_AE"/>
        </w:rPr>
      </w:r>
      <w:r>
        <w:rPr>
          <w:rtl/>
          <w:cs/>
          <w:lang w:val="ar_AE" w:bidi="ar_AE"/>
        </w:rPr>
        <w:t>أطفال تتراوح أعمارهم بين الأطفال الدارجين و12 عامًا</w:t>
      </w:r>
    </w:p>
    <w:p>
      <w:pPr>
        <w:pStyle w:val="ListBullet"/>
        <w:bidi/>
        <w:spacing w:line="240" w:lineRule="auto"/>
        <w:ind w:left="720"/>
      </w:pPr>
      <w:r>
        <w:rPr>
          <w:rtl/>
          <w:cs/>
          <w:lang w:val="ar_AE" w:bidi="ar_AE"/>
        </w:rPr>
      </w:r>
      <w:r>
        <w:rPr>
          <w:rtl/>
          <w:cs/>
          <w:lang w:val="ar_AE" w:bidi="ar_AE"/>
        </w:rPr>
        <w:t>أشخاص يقدِّمون الأطفال (ربما هم الآباء أو الأشقاء الأكبر سنًا)</w:t>
      </w:r>
    </w:p>
    <w:p>
      <w:pPr>
        <w:pStyle w:val="ListBullet"/>
        <w:bidi/>
        <w:spacing w:line="240" w:lineRule="auto"/>
        <w:ind w:left="720"/>
      </w:pPr>
      <w:r>
        <w:rPr>
          <w:rtl/>
          <w:cs/>
          <w:lang w:val="ar_AE" w:bidi="ar_AE"/>
        </w:rPr>
      </w:r>
      <w:r>
        <w:rPr>
          <w:rtl/>
          <w:cs/>
          <w:lang w:val="ar_AE" w:bidi="ar_AE"/>
        </w:rPr>
        <w:t>الرجل الذي يأتي إلى يسوع ويريد الحياة الأبدية</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 xml:space="preserve">أوقفوا سماع التسجيل الصوتي مؤقتًا هنا، ومثّلوا المقطع. </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وقوموا بتمثيل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مثَّلوا دور الناس الذين يقدَّمون الأطفال إلى يسوع. فيمنعهم التلاميذ ويوبخوهم.</w:t>
      </w:r>
    </w:p>
    <w:p>
      <w:pPr>
        <w:bidi/>
      </w:pPr>
      <w:r>
        <w:rPr>
          <w:rtl/>
          <w:cs/>
          <w:lang w:val="ar_AE" w:bidi="ar_AE"/>
        </w:rPr>
      </w:r>
      <w:r>
        <w:rPr>
          <w:rtl/>
          <w:cs/>
          <w:lang w:val="ar_AE" w:bidi="ar_AE"/>
        </w:rPr>
        <w:t xml:space="preserve">أوقفوا التمثيل. اسألوا الناس: "بماذا تشعرون أو فيمَ تفكرون؟" قد يجيب الناس بعبارات مثل: "أشعر بالخجل لأنني كنت أحاول أن آتي إلى يسوع"، "أشعر بالإحراج"، أو "أنا غاضب من التلاميذ لأنهم منعوني". اسألوا التلاميذ: "فيمَ تفكرون أو بماذا يشعرون؟" قد يجيب من يؤدون دور التلاميذ بعبارات مثل: "أنا غاضب لأن ربَّنا مهم لدرجة أنه لا يضيع وقته معهم". واصلوا تمثيل الدراما. </w:t>
      </w:r>
    </w:p>
    <w:p>
      <w:pPr>
        <w:bidi/>
      </w:pPr>
      <w:r>
        <w:rPr>
          <w:rtl/>
          <w:cs/>
          <w:lang w:val="ar_AE" w:bidi="ar_AE"/>
        </w:rPr>
      </w:r>
      <w:r>
        <w:rPr>
          <w:rtl/>
          <w:cs/>
          <w:lang w:val="ar_AE" w:bidi="ar_AE"/>
        </w:rPr>
        <w:t xml:space="preserve">فيغضب يسوع من تلاميذه ويقول لهم أن يدعوا الأولاد يأتون إليه، لأن لهم ملكوت الله. </w:t>
      </w:r>
    </w:p>
    <w:p>
      <w:pPr>
        <w:bidi/>
      </w:pPr>
      <w:r>
        <w:rPr>
          <w:rtl/>
          <w:cs/>
          <w:lang w:val="ar_AE" w:bidi="ar_AE"/>
        </w:rPr>
      </w:r>
      <w:r>
        <w:rPr>
          <w:rtl/>
          <w:cs/>
          <w:lang w:val="ar_AE" w:bidi="ar_AE"/>
        </w:rPr>
        <w:t xml:space="preserve">أوقفوا التمثيل. اسألوا الأطفال وأباءهم "بماذا تشعرون أو فيمَ تفكرون؟" قد يجيب الناس بعبارات مثل: "لديَّ فضول. فإنه لم يعاملنا أحد من قبل بمثل هذا الحب أو "أولمرة أشعر بقيمتي." اسألوا التلاميذ: "فيمَ تفكرون أو بماذا يشعرون؟" قد يجيب الناس بعبارات مثل: "أنا متحَيِّر" أو "أشعر الآن بالحرج". اسألوا يسوع "فيمَ تفكر أو بماذا تشعر؟ قد يجيب الشخص بعبارات مثل: "أشعر بالحزن وخيبة الأمل من أن تلاميذي يعاملون الناس هكذا"، أو "أنا أحب هؤلاء الناس كثيرًا". واصلوا تمثيل الدراما. </w:t>
      </w:r>
    </w:p>
    <w:p>
      <w:pPr>
        <w:bidi/>
      </w:pPr>
      <w:r>
        <w:rPr>
          <w:rtl/>
          <w:cs/>
          <w:lang w:val="ar_AE" w:bidi="ar_AE"/>
        </w:rPr>
      </w:r>
      <w:r>
        <w:rPr>
          <w:rtl/>
          <w:cs/>
          <w:lang w:val="ar_AE" w:bidi="ar_AE"/>
        </w:rPr>
        <w:t>بينما كان يسوع والتلاميذ في طريقهم، يركض رجل نحو يسوع ويجثو أمامه، مناديًا إياه بـ "المُعلِّم الصالح". ويسأله عما يجب أن يعمل ليرث الحياة الأبدية. فيسأل يسوع الرجل لماذا يدعوه صالحًا، ويذكّره بالوصايا. فيجيب الرجُل: "لقد حفظت هذا منذ حداثتي".</w:t>
      </w:r>
    </w:p>
    <w:p>
      <w:pPr>
        <w:bidi/>
      </w:pPr>
      <w:r>
        <w:rPr>
          <w:rtl/>
          <w:cs/>
          <w:lang w:val="ar_AE" w:bidi="ar_AE"/>
        </w:rPr>
      </w:r>
      <w:r>
        <w:rPr>
          <w:rtl/>
          <w:cs/>
          <w:lang w:val="ar_AE" w:bidi="ar_AE"/>
        </w:rPr>
        <w:t xml:space="preserve">أوقفوا التمثيل. اسألوا الرجل "فيمَ تفكر أو بماذا تشعر؟ قد يجيب الشخص بعبارات مثل: "أشعر بالفخر لأنني فعلت هذا" أو "أنا مُتَعَجِّب من أن الأمر بهذه السهولة". واصلوا تمثيل الدراما. </w:t>
      </w:r>
    </w:p>
    <w:p>
      <w:pPr>
        <w:bidi/>
      </w:pPr>
      <w:r>
        <w:rPr>
          <w:rtl/>
          <w:cs/>
          <w:lang w:val="ar_AE" w:bidi="ar_AE"/>
        </w:rPr>
      </w:r>
      <w:r>
        <w:rPr>
          <w:rtl/>
          <w:cs/>
          <w:lang w:val="ar_AE" w:bidi="ar_AE"/>
        </w:rPr>
        <w:t>يجيب يسوع الرجل ويقول له أنه يجب أن يفعل شيئًا واحدًا آخر. عليه أن يبيع كل ما له ويعطى المال للفقراء. فشعر الرجل بخيبة الأمل.</w:t>
      </w:r>
    </w:p>
    <w:p>
      <w:pPr>
        <w:bidi/>
      </w:pPr>
      <w:r>
        <w:rPr>
          <w:rtl/>
          <w:cs/>
          <w:lang w:val="ar_AE" w:bidi="ar_AE"/>
        </w:rPr>
      </w:r>
      <w:r>
        <w:rPr>
          <w:rtl/>
          <w:cs/>
          <w:lang w:val="ar_AE" w:bidi="ar_AE"/>
        </w:rPr>
        <w:t xml:space="preserve">أوقفوا التمثيل. اسألوا الرجل "فيمَ تفكر أو بماذا تشعر؟ قد يجيب الشخص بعبارات مثل: "أشعر بالحزن لأن ما فعلته ليس كافيًا"، أو "أشعر بالخجل لأنني أعرف أن قلبي ليس مستقيمًا"، أو "أشعر بالحزن لأنني أحب أموالي والأشياء التي أملكها جدًا." اسألوا يسوع "فيمَ تفكر أو بماذا تشعر؟ قد يجيب الشخص بعبارات مثل: "أشعر بالحزن الشديد لأن هذا الرجل سيفوت أفضل ما لدي من أجله،" أو "أتمنى أن يتخذ هذا الرجل القرار الصحيح". واصلوا تمثيل الدراما. </w:t>
      </w:r>
    </w:p>
    <w:p>
      <w:pPr>
        <w:bidi/>
      </w:pPr>
      <w:r>
        <w:rPr>
          <w:rtl/>
          <w:cs/>
          <w:lang w:val="ar_AE" w:bidi="ar_AE"/>
        </w:rPr>
      </w:r>
      <w:r>
        <w:rPr>
          <w:rtl/>
          <w:cs/>
          <w:lang w:val="ar_AE" w:bidi="ar_AE"/>
        </w:rPr>
        <w:t>ويمضي الرجل ويلتفت يسوع إلى تلاميذه، ثم يقول يسوع بكل تأكيد: "من الصعب دخول الأغنياء إلى ملكوت الله!" ويتعجب التلاميذ لأنهم ظنوا أنه من الجيد أن يكونوا أغنياء. يناديهم يسوع أبناءً دليل على محبته، لهم و يعطيهم مثالًا. إن دخول الأغنياء إلى ملكوت الله أصعب من مرور جمل من ثقب إبرة. يتعجب التلاميذ مرة أخرى، ويتساءلون: من يستطيع أن يُخلَّص ويدخل ملكوت الله؟" فيحيبهم يسوع بأن الله وحده هو من يستطيع أن يحقق هذا.</w:t>
      </w:r>
    </w:p>
    <w:p>
      <w:pPr>
        <w:bidi/>
      </w:pPr>
      <w:r>
        <w:rPr>
          <w:rtl/>
          <w:cs/>
          <w:lang w:val="ar_AE" w:bidi="ar_AE"/>
        </w:rPr>
      </w:r>
      <w:r>
        <w:rPr>
          <w:rtl/>
          <w:cs/>
          <w:lang w:val="ar_AE" w:bidi="ar_AE"/>
        </w:rPr>
        <w:t xml:space="preserve">أوقفوا التمثيل. اسألوا التلاميذ: "فيمَ تفكرون أو بماذا يشعرون؟" قد يجيب الناس بعبارات مثل: "لا أفهم. لقد اختلف كل شيء" أو "أنا خائف. فإن دخول ملكوت الله يبدو مستحيلًا". واصلوا تمثيل الدراما. </w:t>
      </w:r>
    </w:p>
    <w:p>
      <w:pPr>
        <w:bidi/>
      </w:pPr>
      <w:r>
        <w:rPr>
          <w:rtl/>
          <w:cs/>
          <w:lang w:val="ar_AE" w:bidi="ar_AE"/>
        </w:rPr>
      </w:r>
      <w:r>
        <w:rPr>
          <w:rtl/>
          <w:cs/>
          <w:lang w:val="ar_AE" w:bidi="ar_AE"/>
        </w:rPr>
        <w:t>يقول بطرس: "لقد تركنا كل شيء وتبعناك". يتفق يسوع معه ويؤكد للتلاميذ أنهم إذا تركوا بيوتهم وعائلاتهم وممتلكاتهم من أجله ولأجل البشارة بإنجيل يسوع فحينئذ سيُعطى لهم المزيد. وهذا يشمل الاضطهاد في هذه الحياة، لكن الحياة مع الله إلى الأبد. ثم ينهى يسوع تعليمه قائلًا: "الذين يبدون أوَّلون الآن سيكونون آخرين فيما بعد. والذين يبدون آخرين الآن سيكونون أولين آنذاك."</w:t>
      </w:r>
    </w:p>
    <w:p>
      <w:pPr>
        <w:bidi/>
      </w:pPr>
      <w:r>
        <w:rPr>
          <w:rtl/>
          <w:cs/>
          <w:lang w:val="ar_AE" w:bidi="ar_AE"/>
        </w:rPr>
      </w:r>
      <w:r>
        <w:rPr>
          <w:rtl/>
          <w:cs/>
          <w:lang w:val="ar_AE" w:bidi="ar_AE"/>
        </w:rPr>
        <w:t>أوقفوا التمثيل. اسألوا التلاميذ: "فيمَ تفكرون أو بماذا يشعرون؟" قد يجيب الناس بعبارات مثل: "أشعر بالرجاء في أني حتى إن خسرت الكثير، فسأُعطى شيئًا" أو "أشعر بالارتباك لأنه يوجد أيضًا اضطهاد،" أو "لا أفهم كيف أن كل ما تعلمته سابقًا أصبح الآن مختلفًا".</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نسخة صوتية من إنجيل مرقس 10: 13 - 31 من ترجمة سهلة ومفهومة.</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أراد الناس أن يقدِّموا أولادًا إلى يسوع لكي يلمسهم. في الثقافة اليهودية، عندما كان أحدهم يطلب من معلِّمٍ أن يلمس شخصًا ما، فهو بهذا كان يطلب منه أن </w:t>
      </w:r>
      <w:r>
        <w:rPr>
          <w:b/>
          <w:rtl/>
          <w:cs/>
          <w:lang w:val="ar_AE" w:bidi="ar_AE"/>
        </w:rPr>
        <w:t>يبارِك</w:t>
      </w:r>
      <w:r>
        <w:rPr>
          <w:rtl/>
          <w:cs/>
          <w:lang w:val="ar_AE" w:bidi="ar_AE"/>
        </w:rPr>
        <w:t xml:space="preserve"> هذا الشخص أو أن يُظهِر إحسانًا من نحوه. لكن </w:t>
      </w:r>
      <w:r>
        <w:rPr>
          <w:b/>
          <w:rtl/>
          <w:cs/>
          <w:lang w:val="ar_AE" w:bidi="ar_AE"/>
        </w:rPr>
        <w:t>التلاميذ</w:t>
      </w:r>
      <w:r>
        <w:rPr>
          <w:rtl/>
          <w:cs/>
          <w:lang w:val="ar_AE" w:bidi="ar_AE"/>
        </w:rPr>
        <w:t xml:space="preserve"> قالوا للآباء والأمهات إنهم كانوا مخطئين عندما أحضروا أولادهم إلى يسوع. استخدِموا الكلمة نفسها التي استخدمتموها للإشارة إلى البركة وإلى التلاميذ في كلِّ إنجيل مرقس. لمزيدٍ من المعلومات عن </w:t>
      </w:r>
      <w:hyperlink r:id="rId89">
        <w:r>
          <w:rPr>
            <w:rtl/>
            <w:cs/>
            <w:lang w:val="ar_AE" w:bidi="ar_AE"/>
          </w:rPr>
          <w:rPr>
            <w:color w:val="0000EE"/>
            <w:u w:val="single"/>
          </w:rPr>
          <w:t>البركة</w:t>
        </w:r>
      </w:hyperlink>
      <w:r>
        <w:rPr>
          <w:rtl/>
          <w:cs/>
          <w:lang w:val="ar_AE" w:bidi="ar_AE"/>
        </w:rPr>
        <w:t xml:space="preserve"> وعن </w:t>
      </w:r>
      <w:hyperlink r:id="rId54">
        <w:r>
          <w:rPr>
            <w:rtl/>
            <w:cs/>
            <w:lang w:val="ar_AE" w:bidi="ar_AE"/>
          </w:rPr>
          <w:rPr>
            <w:color w:val="0000EE"/>
            <w:u w:val="single"/>
          </w:rPr>
          <w:t>التلاميذ</w:t>
        </w:r>
      </w:hyperlink>
      <w:r>
        <w:rPr>
          <w:rtl/>
          <w:cs/>
          <w:lang w:val="ar_AE" w:bidi="ar_AE"/>
        </w:rPr>
        <w:t xml:space="preserve">، انظر قاموس الكلمات الرئيسية. </w:t>
      </w:r>
    </w:p>
    <w:p>
      <w:pPr>
        <w:bidi/>
      </w:pPr>
      <w:r>
        <w:rPr>
          <w:rtl/>
          <w:cs/>
          <w:lang w:val="ar_AE" w:bidi="ar_AE"/>
        </w:rPr>
      </w:r>
      <w:r>
        <w:rPr>
          <w:rtl/>
          <w:cs/>
          <w:lang w:val="ar_AE" w:bidi="ar_AE"/>
        </w:rPr>
        <w:t xml:space="preserve">لكن يسوع قال: "إن </w:t>
      </w:r>
      <w:r>
        <w:rPr>
          <w:b/>
          <w:rtl/>
          <w:cs/>
          <w:lang w:val="ar_AE" w:bidi="ar_AE"/>
        </w:rPr>
        <w:t>ملكوت الله</w:t>
      </w:r>
      <w:r>
        <w:rPr>
          <w:rtl/>
          <w:cs/>
          <w:lang w:val="ar_AE" w:bidi="ar_AE"/>
        </w:rPr>
        <w:t xml:space="preserve"> هو لمثل هؤلاء الأولاد". استخدِموا هنا العبارة نفسها التي استخدمتموها للإشارة إلى ملكوت الله في كلِّ إنجيل مرقس. لمزيدٍ من المعلومات عن </w:t>
      </w:r>
      <w:hyperlink r:id="rId66">
        <w:r>
          <w:rPr>
            <w:rtl/>
            <w:cs/>
            <w:lang w:val="ar_AE" w:bidi="ar_AE"/>
          </w:rPr>
          <w:rPr>
            <w:color w:val="0000EE"/>
            <w:u w:val="single"/>
          </w:rPr>
          <w:t>ملكوت الله</w:t>
        </w:r>
      </w:hyperlink>
      <w:r>
        <w:rPr>
          <w:rtl/>
          <w:cs/>
          <w:lang w:val="ar_AE" w:bidi="ar_AE"/>
        </w:rPr>
        <w:t xml:space="preserve">، انظر قاموس الكلمات الرئيسية. </w:t>
      </w:r>
    </w:p>
    <w:p>
      <w:pPr>
        <w:bidi/>
      </w:pPr>
      <w:r>
        <w:rPr>
          <w:rtl/>
          <w:cs/>
          <w:lang w:val="ar_AE" w:bidi="ar_AE"/>
        </w:rPr>
      </w:r>
      <w:r>
        <w:rPr>
          <w:rtl/>
          <w:cs/>
          <w:lang w:val="ar_AE" w:bidi="ar_AE"/>
        </w:rPr>
        <w:t xml:space="preserve">وبعدما بارك يسوع الأولاد، ابتدأ يتجه إلى </w:t>
      </w:r>
      <w:r>
        <w:rPr>
          <w:b/>
          <w:rtl/>
          <w:cs/>
          <w:lang w:val="ar_AE" w:bidi="ar_AE"/>
        </w:rPr>
        <w:t>أورشليم</w:t>
      </w:r>
      <w:r>
        <w:rPr>
          <w:rtl/>
          <w:cs/>
          <w:lang w:val="ar_AE" w:bidi="ar_AE"/>
        </w:rPr>
        <w:t xml:space="preserve">. كانت أورشليم هي الموضع الذي يقع فيه الهيكل اليهودي، والموضع الذي كان جميع اليهود يذهبون إليه ليعبدوا الله في الهيكل. استخدِمْوا الكلمة نفسها التي استخدمتموها في المقاطع السابقة للإشارة إلى أورشليم. لمزيدٍ من المعلومات عن </w:t>
      </w:r>
      <w:hyperlink r:id="rId79">
        <w:r>
          <w:rPr>
            <w:rtl/>
            <w:cs/>
            <w:lang w:val="ar_AE" w:bidi="ar_AE"/>
          </w:rPr>
          <w:rPr>
            <w:color w:val="0000EE"/>
            <w:u w:val="single"/>
          </w:rPr>
          <w:t>أورشليم</w:t>
        </w:r>
      </w:hyperlink>
      <w:r>
        <w:rPr>
          <w:rtl/>
          <w:cs/>
          <w:lang w:val="ar_AE" w:bidi="ar_AE"/>
        </w:rPr>
        <w:t>، انظر قاموس الكلمات الرئيسية. ذهب يسوع إلى هناك لأنه كان يَعلَم أن هذا هو المكان الذي سيتألم فيه ويموت.</w:t>
      </w:r>
    </w:p>
    <w:p>
      <w:pPr>
        <w:bidi/>
      </w:pPr>
      <w:r>
        <w:rPr>
          <w:rtl/>
          <w:cs/>
          <w:lang w:val="ar_AE" w:bidi="ar_AE"/>
        </w:rPr>
      </w:r>
      <w:r>
        <w:rPr>
          <w:rtl/>
          <w:cs/>
          <w:lang w:val="ar_AE" w:bidi="ar_AE"/>
        </w:rPr>
        <w:t xml:space="preserve">فركض واحدٌ إلى يسوع، ودعاه </w:t>
      </w:r>
      <w:r>
        <w:rPr>
          <w:b/>
          <w:rtl/>
          <w:cs/>
          <w:lang w:val="ar_AE" w:bidi="ar_AE"/>
        </w:rPr>
        <w:t>المُعلِّم الصالح</w:t>
      </w:r>
      <w:r>
        <w:rPr>
          <w:rtl/>
          <w:cs/>
          <w:lang w:val="ar_AE" w:bidi="ar_AE"/>
        </w:rPr>
        <w:t xml:space="preserve">. يشير هذا التعبير إلى معلِّم يتسم بالصلاح. استخدِمْوا الكلمة نفسها التي استخدمتموها في المقاطع السابقة للإشارة إلى المعلِّم. لمزيدٍ من المعلومات عن </w:t>
      </w:r>
      <w:hyperlink r:id="rId106">
        <w:r>
          <w:rPr>
            <w:rtl/>
            <w:cs/>
            <w:lang w:val="ar_AE" w:bidi="ar_AE"/>
          </w:rPr>
          <w:rPr>
            <w:color w:val="0000EE"/>
            <w:u w:val="single"/>
          </w:rPr>
          <w:t>المعلِّم</w:t>
        </w:r>
      </w:hyperlink>
      <w:r>
        <w:rPr>
          <w:rtl/>
          <w:cs/>
          <w:lang w:val="ar_AE" w:bidi="ar_AE"/>
        </w:rPr>
        <w:t xml:space="preserve">، انظر قاموس الكلمات الرئيسية. سأل الرجل يسوع عمَّا ينبغي أن يعمل ليرث، أو ينال، </w:t>
      </w:r>
      <w:r>
        <w:rPr>
          <w:b/>
          <w:rtl/>
          <w:cs/>
          <w:lang w:val="ar_AE" w:bidi="ar_AE"/>
        </w:rPr>
        <w:t>الحياة الأبدية</w:t>
      </w:r>
      <w:r>
        <w:rPr>
          <w:rtl/>
          <w:cs/>
          <w:lang w:val="ar_AE" w:bidi="ar_AE"/>
        </w:rPr>
        <w:t xml:space="preserve">. الحياة الأبدية هي حياةٌ مع الله لا تنتهي أبدًا، أو هي العيش مع الله إلى الأبد. استخدِمْوا الكلمة نفسها التي استخدمتموها في المقاطع السابقة للإشارة إلى الحياة الأبدية. لمزيدٍ من المعلومات عن </w:t>
      </w:r>
      <w:hyperlink r:id="rId107">
        <w:r>
          <w:rPr>
            <w:rtl/>
            <w:cs/>
            <w:lang w:val="ar_AE" w:bidi="ar_AE"/>
          </w:rPr>
          <w:rPr>
            <w:color w:val="0000EE"/>
            <w:u w:val="single"/>
          </w:rPr>
          <w:t>الحياة الأبدية</w:t>
        </w:r>
      </w:hyperlink>
      <w:r>
        <w:rPr>
          <w:rtl/>
          <w:cs/>
          <w:lang w:val="ar_AE" w:bidi="ar_AE"/>
        </w:rPr>
        <w:t>، انظر قاموس الكلمات الرئيسية.</w:t>
      </w:r>
    </w:p>
    <w:p>
      <w:pPr>
        <w:bidi/>
      </w:pPr>
      <w:r>
        <w:rPr>
          <w:rtl/>
          <w:cs/>
          <w:lang w:val="ar_AE" w:bidi="ar_AE"/>
        </w:rPr>
      </w:r>
      <w:r>
        <w:rPr>
          <w:rtl/>
          <w:cs/>
          <w:lang w:val="ar_AE" w:bidi="ar_AE"/>
        </w:rPr>
        <w:t xml:space="preserve">ثم بدا كما لو أن يسوع يجيب سؤال هذا الرجل عن طريق تكرار بعضٍ من الوصايا العشر أو الشرائع الإلهية. فقال: "لا </w:t>
      </w:r>
      <w:r>
        <w:rPr>
          <w:b/>
          <w:rtl/>
          <w:cs/>
          <w:lang w:val="ar_AE" w:bidi="ar_AE"/>
        </w:rPr>
        <w:t>تزنِ</w:t>
      </w:r>
      <w:r>
        <w:rPr>
          <w:rtl/>
          <w:cs/>
          <w:lang w:val="ar_AE" w:bidi="ar_AE"/>
        </w:rPr>
        <w:t xml:space="preserve">". الزنا هو ممارسة علاقة جنسية مع شخص آخر غير الزوج أو الزوجة. استخدِمْوا الكلمة نفسها التي استخدمتموها قبلًا للإشارة إلى الزنا. للاطلاع على تعريفٍ </w:t>
      </w:r>
      <w:hyperlink r:id="rId85">
        <w:r>
          <w:rPr>
            <w:rtl/>
            <w:cs/>
            <w:lang w:val="ar_AE" w:bidi="ar_AE"/>
          </w:rPr>
          <w:rPr>
            <w:color w:val="0000EE"/>
            <w:u w:val="single"/>
          </w:rPr>
          <w:t>للزنا</w:t>
        </w:r>
      </w:hyperlink>
      <w:r>
        <w:rPr>
          <w:rtl/>
          <w:cs/>
          <w:lang w:val="ar_AE" w:bidi="ar_AE"/>
        </w:rPr>
        <w:t xml:space="preserve">، انظر قاموس الكلمات الرئيسية. وقال يسوع أيضًا: "لا تقتل"، أو لا تأخذ حياة شخص آخر عن عمدٍ؛ و"لا تسرق"؛ و"لا تشهد بالزور"، أو تكذب بشأن شخص آخر؛ و"أكرم أباك وأمك"، أو أظهر لهما الاحترام وساعدهما. كان هذا الرجل قد حفظ الشريعة منذ حداثته. وعندما سمع يسوع هذا الكلام، قال إن هذا الرجل لا يزال يعوزه شيء واحد، أو لا يزال يفتقر إلى شيء واحد. فطلب يسوع منه أن يبيع كلَّ ما له، ويعطي المال للفقراء. وحينئذ، سيكون لهذا الرجل </w:t>
      </w:r>
      <w:r>
        <w:rPr>
          <w:b/>
          <w:rtl/>
          <w:cs/>
          <w:lang w:val="ar_AE" w:bidi="ar_AE"/>
        </w:rPr>
        <w:t>كنزٌ في السماء</w:t>
      </w:r>
      <w:r>
        <w:rPr>
          <w:rtl/>
          <w:cs/>
          <w:lang w:val="ar_AE" w:bidi="ar_AE"/>
        </w:rPr>
        <w:t>. الكنز في السماء يشير إلى حياة تدوم إلى الأبد مع الله. وعندئذ، سيكون على هذا الرجل أن يأتي ويتبع يسوع.</w:t>
      </w:r>
    </w:p>
    <w:p>
      <w:pPr>
        <w:bidi/>
      </w:pPr>
      <w:r>
        <w:rPr>
          <w:rtl/>
          <w:cs/>
          <w:lang w:val="ar_AE" w:bidi="ar_AE"/>
        </w:rPr>
      </w:r>
      <w:r>
        <w:rPr>
          <w:b/>
          <w:rtl/>
          <w:cs/>
          <w:lang w:val="ar_AE" w:bidi="ar_AE"/>
        </w:rPr>
        <w:t>اغتمَّ</w:t>
      </w:r>
      <w:r>
        <w:rPr>
          <w:rtl/>
          <w:cs/>
          <w:lang w:val="ar_AE" w:bidi="ar_AE"/>
        </w:rPr>
        <w:t>الرجل، وهو ما معناه أن ملامحه تغيَّرت من السعادة إلى الحزن وخيبة الأمل.</w:t>
      </w:r>
    </w:p>
    <w:p>
      <w:pPr>
        <w:bidi/>
      </w:pPr>
      <w:r>
        <w:rPr>
          <w:rtl/>
          <w:cs/>
          <w:lang w:val="ar_AE" w:bidi="ar_AE"/>
        </w:rPr>
      </w:r>
      <w:r>
        <w:rPr>
          <w:rtl/>
          <w:cs/>
          <w:lang w:val="ar_AE" w:bidi="ar_AE"/>
        </w:rPr>
        <w:t xml:space="preserve">وبهذا، أعطى يسوع تلاميذه مثالًا عن مدى عُسر دخول شخصٍ ما إلى ملكوت الله. فقال إن مرور </w:t>
      </w:r>
      <w:hyperlink r:id="rId108">
        <w:r>
          <w:rPr>
            <w:rtl/>
            <w:cs/>
            <w:lang w:val="ar_AE" w:bidi="ar_AE"/>
          </w:rPr>
          <w:rPr>
            <w:color w:val="0000EE"/>
            <w:u w:val="single"/>
          </w:rPr>
          <w:t>جمل</w:t>
        </w:r>
      </w:hyperlink>
      <w:r>
        <w:rPr>
          <w:rtl/>
          <w:cs/>
          <w:lang w:val="ar_AE" w:bidi="ar_AE"/>
        </w:rPr>
        <w:t xml:space="preserve"> من ثقب إبرة أيسر من ذلك. كان الجمل هو أكبر حيوان في إسرائيل. وكان من الممكن أن يزن 600 كيلوغراما، وأن يبلغ طوله نحو مترين من عند الكتف. وكان الجمل يحمل الناس والأشياء.</w:t>
      </w:r>
    </w:p>
    <w:p>
      <w:pPr>
        <w:bidi/>
      </w:pPr>
      <w:r>
        <w:rPr>
          <w:rtl/>
          <w:cs/>
          <w:lang w:val="ar_AE" w:bidi="ar_AE"/>
        </w:rPr>
      </w:r>
      <w:r>
        <w:rPr>
          <w:rtl/>
          <w:cs/>
          <w:lang w:val="ar_AE" w:bidi="ar_AE"/>
        </w:rPr>
        <w:t>اعرضوا صورة جمل. (توقَّفوا هنا عن سماع التسجيل الصوتي)</w:t>
      </w:r>
    </w:p>
    <w:p>
      <w:pPr>
        <w:bidi/>
      </w:pPr>
      <w:r>
        <w:rPr>
          <w:rtl/>
          <w:cs/>
          <w:lang w:val="ar_AE" w:bidi="ar_AE"/>
        </w:rPr>
      </w:r>
      <w:r>
        <w:rPr>
          <w:b/>
          <w:rtl/>
          <w:cs/>
          <w:lang w:val="ar_AE" w:bidi="ar_AE"/>
        </w:rPr>
        <w:t>ثقب الإبرة</w:t>
      </w:r>
      <w:r>
        <w:rPr>
          <w:rtl/>
          <w:cs/>
          <w:lang w:val="ar_AE" w:bidi="ar_AE"/>
        </w:rPr>
        <w:t xml:space="preserve"> هو ثقب صغير في إبرة الحياكة يمر منه الخيط.</w:t>
      </w:r>
    </w:p>
    <w:p>
      <w:pPr>
        <w:bidi/>
      </w:pPr>
      <w:r>
        <w:rPr>
          <w:rtl/>
          <w:cs/>
          <w:lang w:val="ar_AE" w:bidi="ar_AE"/>
        </w:rPr>
      </w:r>
      <w:r>
        <w:rPr>
          <w:rtl/>
          <w:cs/>
          <w:lang w:val="ar_AE" w:bidi="ar_AE"/>
        </w:rPr>
        <w:t>اعرضوا صورة لثقب الإبرة. (توقَّفوا هنا عن سماع التسجيل الصوتي)</w:t>
      </w:r>
    </w:p>
    <w:p>
      <w:pPr>
        <w:bidi/>
      </w:pPr>
      <w:r>
        <w:rPr>
          <w:rtl/>
          <w:cs/>
          <w:lang w:val="ar_AE" w:bidi="ar_AE"/>
        </w:rPr>
      </w:r>
      <w:r>
        <w:rPr>
          <w:rtl/>
          <w:cs/>
          <w:lang w:val="ar_AE" w:bidi="ar_AE"/>
        </w:rPr>
        <w:t xml:space="preserve">ثم قال يسوع إن كل من يترك بيوتًا أو عائلة لأجل </w:t>
      </w:r>
      <w:r>
        <w:rPr>
          <w:b/>
          <w:rtl/>
          <w:cs/>
          <w:lang w:val="ar_AE" w:bidi="ar_AE"/>
        </w:rPr>
        <w:t>البشارة</w:t>
      </w:r>
      <w:r>
        <w:rPr>
          <w:rtl/>
          <w:cs/>
          <w:lang w:val="ar_AE" w:bidi="ar_AE"/>
        </w:rPr>
        <w:t xml:space="preserve">، أو </w:t>
      </w:r>
      <w:r>
        <w:rPr>
          <w:b/>
          <w:rtl/>
          <w:cs/>
          <w:lang w:val="ar_AE" w:bidi="ar_AE"/>
        </w:rPr>
        <w:t>الإنجيل</w:t>
      </w:r>
      <w:r>
        <w:rPr>
          <w:rtl/>
          <w:cs/>
          <w:lang w:val="ar_AE" w:bidi="ar_AE"/>
        </w:rPr>
        <w:t xml:space="preserve">، سيأخذ </w:t>
      </w:r>
      <w:r>
        <w:rPr>
          <w:b/>
          <w:rtl/>
          <w:cs/>
          <w:lang w:val="ar_AE" w:bidi="ar_AE"/>
        </w:rPr>
        <w:t>مئة ضعف</w:t>
      </w:r>
      <w:r>
        <w:rPr>
          <w:rtl/>
          <w:cs/>
          <w:lang w:val="ar_AE" w:bidi="ar_AE"/>
        </w:rPr>
        <w:t xml:space="preserve">. الإنجيل هو البشارة بأن يسوع جاء إلى الأرض ليسكن مع البشر. فهو قد أتى بملكوت الله إلى الأرض. وقد مات يسوع لأجل خطايانا، وأُقيم من بين الأموات. هذه أيضًا تسمَّى </w:t>
      </w:r>
      <w:hyperlink r:id="rId98">
        <w:r>
          <w:rPr>
            <w:rtl/>
            <w:cs/>
            <w:lang w:val="ar_AE" w:bidi="ar_AE"/>
          </w:rPr>
          <w:rPr>
            <w:color w:val="0000EE"/>
            <w:u w:val="single"/>
          </w:rPr>
          <w:t>بالبشارة</w:t>
        </w:r>
      </w:hyperlink>
      <w:r>
        <w:rPr>
          <w:rtl/>
          <w:cs/>
          <w:lang w:val="ar_AE" w:bidi="ar_AE"/>
        </w:rPr>
        <w:t xml:space="preserve">. استخدِمْوا الكلمة نفسها التي استخدمتموها في المقاطع السابقة للإشارة إلى الإنجيل. لمزيد من المعلومات عن </w:t>
      </w:r>
      <w:hyperlink r:id="rId13">
        <w:r>
          <w:rPr>
            <w:rtl/>
            <w:cs/>
            <w:lang w:val="ar_AE" w:bidi="ar_AE"/>
          </w:rPr>
          <w:rPr>
            <w:color w:val="0000EE"/>
            <w:u w:val="single"/>
          </w:rPr>
          <w:t>الإنجيل</w:t>
        </w:r>
      </w:hyperlink>
      <w:r>
        <w:rPr>
          <w:rtl/>
          <w:cs/>
          <w:lang w:val="ar_AE" w:bidi="ar_AE"/>
        </w:rPr>
        <w:t>، انظر قاموس الكلمات الرئيسية.</w:t>
      </w:r>
    </w:p>
    <w:p>
      <w:pPr>
        <w:bidi/>
      </w:pPr>
      <w:r>
        <w:rPr>
          <w:rtl/>
          <w:cs/>
          <w:lang w:val="ar_AE" w:bidi="ar_AE"/>
        </w:rPr>
      </w:r>
      <w:r>
        <w:rPr>
          <w:rtl/>
          <w:cs/>
          <w:lang w:val="ar_AE" w:bidi="ar_AE"/>
        </w:rPr>
        <w:t xml:space="preserve">التعبير </w:t>
      </w:r>
      <w:r>
        <w:rPr>
          <w:b/>
          <w:rtl/>
          <w:cs/>
          <w:lang w:val="ar_AE" w:bidi="ar_AE"/>
        </w:rPr>
        <w:t>مئة ضعف</w:t>
      </w:r>
      <w:r>
        <w:rPr>
          <w:rtl/>
          <w:cs/>
          <w:lang w:val="ar_AE" w:bidi="ar_AE"/>
        </w:rPr>
        <w:t xml:space="preserve"> لا يعني مئة ضعف المبلغ الذي خسره أحدهم بالضبط، بل معناه أن هذا الشخص سينال مكافأة عظيمة من الله.</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10:32–45</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في هذه الخطوة، استمع إلى مرقس 10: 32–45 وضعها في قلبك.</w:t>
      </w:r>
    </w:p>
    <w:p>
      <w:pPr>
        <w:bidi/>
      </w:pPr>
      <w:r>
        <w:rPr>
          <w:rtl/>
          <w:cs/>
          <w:lang w:val="ar_AE" w:bidi="ar_AE"/>
        </w:rPr>
      </w:r>
      <w:r>
        <w:rPr>
          <w:rtl/>
          <w:cs/>
          <w:lang w:val="ar_AE" w:bidi="ar_AE"/>
        </w:rPr>
        <w:t>استمع إلى نسخة صوتية من مرقس 10: 32–45 ثلاث مرات من ثلاث ترجمات صوتية مختلفة، إن أمكن. ثم كمجموعة قوموا بمناقشة الأسئلة التالية:</w:t>
      </w:r>
    </w:p>
    <w:p>
      <w:pPr>
        <w:pStyle w:val="ListNumber"/>
        <w:numPr>
          <w:ilvl w:val="0"/>
          <w:numId w:val="48"/>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 في هذا المقطع؟</w:t>
      </w:r>
    </w:p>
    <w:p>
      <w:pPr>
        <w:pStyle w:val="ListNumber"/>
        <w:bidi/>
        <w:spacing w:line="240" w:lineRule="auto"/>
        <w:ind w:left="720"/>
      </w:pPr>
      <w:r>
        <w:rPr>
          <w:rtl/>
          <w:cs/>
          <w:lang w:val="ar_AE" w:bidi="ar_AE"/>
        </w:rPr>
      </w:r>
      <w:r>
        <w:rPr>
          <w:rtl/>
          <w:cs/>
          <w:lang w:val="ar_AE" w:bidi="ar_AE"/>
        </w:rPr>
        <w:t>ماذا يخبرنا هذا المقطع عن الله أو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نسخة صوتية من إنجيل مرقس 10 : 32 - 45 من التَّرجمة الأكثر فهمًا بالنسبة لكم.</w:t>
      </w:r>
    </w:p>
    <w:p>
      <w:pPr>
        <w:bidi/>
      </w:pPr>
      <w:r>
        <w:rPr>
          <w:rtl/>
          <w:cs/>
          <w:lang w:val="ar_AE" w:bidi="ar_AE"/>
        </w:rPr>
      </w:r>
      <w:r>
        <w:rPr>
          <w:rtl/>
          <w:cs/>
          <w:lang w:val="ar_AE" w:bidi="ar_AE"/>
        </w:rPr>
        <w:t>كان يسوع وتلاميذه وآخرون يواصلون رحلتهم نحو أورشليم، وأورشليم هي المدينة التي كان يعبد فيها اليهود الله في الهيكل، وتقع أيضًا على تلٍّ. لذا، فعندما كان الناس يسافرون إلى أورشليم، غالبًا ما كانوا يقولون أنهم "صاعدون" إلى أورشليم. كان يسوع في أثناء السيْر يسبق تلاميذه مثلما كان معظم المعلَّمين الدينيين يسبقون تلاميذهم، وكان تلاميذه مندهشين، أو متعجّبين، من أعماله وتعاليمه التي رأوها. أما الآخرون الذين تبعوا أيضًا فكانوا خائفين، ولا نعلم بالتحديد سبب تعجُّبهم وخوفهم. من المحتمل أنْ يكونوا قد أدركوا احتمالية مواجهة يسوع لخطر من القادة الدينيين في أورشليم.</w:t>
      </w:r>
    </w:p>
    <w:p>
      <w:pPr>
        <w:bidi/>
      </w:pPr>
      <w:r>
        <w:rPr>
          <w:rtl/>
          <w:cs/>
          <w:lang w:val="ar_AE" w:bidi="ar_AE"/>
        </w:rPr>
      </w:r>
      <w:r>
        <w:rPr>
          <w:rtl/>
          <w:cs/>
          <w:lang w:val="ar_AE" w:bidi="ar_AE"/>
        </w:rPr>
        <w:t>كالمُعتاد، يأخذ يسوع تلاميذه جانبًا ليخبرهم بما سيحدث له، لكنه في هذه المرة يعطيهم تفاصيل أكثر. يلفت يسوع انتباههم بقوله: "اسمعوا"، أو "انتبهوا". ثم يقول إن أحدهم سيُسلِّمه إلى القادة الدينيين اليهود، وهؤلاء بدورهم يُسلِّمون يسوع إلى الحكومة الرومانية (أو الأممية، غير اليهودية). ستقوم السلطات الرومانية بفِعل أشياء مُخجلة ومبغضة به. سيسخرون منه أو يوجهوا له كلمات سيئة، وسيبصقون عليه ليظهروا أنه عديم القيمة. سيجلدونه أيضًا بسياط من جِلد بها قِطع حَادة من الرَّصاص، ثم يحكمون عليه بالموت، أو الإعدام من قِبَل الحكومة.</w:t>
      </w:r>
    </w:p>
    <w:p>
      <w:pPr>
        <w:bidi/>
      </w:pPr>
      <w:r>
        <w:rPr>
          <w:rtl/>
          <w:cs/>
          <w:lang w:val="ar_AE" w:bidi="ar_AE"/>
        </w:rPr>
      </w:r>
      <w:r>
        <w:rPr>
          <w:rtl/>
          <w:cs/>
          <w:lang w:val="ar_AE" w:bidi="ar_AE"/>
        </w:rPr>
        <w:t>توقّفوا هنا وانظروا وَسْط مجموعة، صورة سياط جِلدية بها قِطع رَصاص مربوطة. (أوقفوا سماع التسجيل الصوتي هنا)</w:t>
      </w:r>
    </w:p>
    <w:p>
      <w:pPr>
        <w:bidi/>
      </w:pPr>
      <w:r>
        <w:rPr>
          <w:rtl/>
          <w:cs/>
          <w:lang w:val="ar_AE" w:bidi="ar_AE"/>
        </w:rPr>
      </w:r>
      <w:r>
        <w:rPr>
          <w:rtl/>
          <w:cs/>
          <w:lang w:val="ar_AE" w:bidi="ar_AE"/>
        </w:rPr>
        <w:t xml:space="preserve">يفعل التلاميذ الشيء ذاته الذي فعلوه في المرة السابقة حين أخبرهم يسوع عن تفاصيل آلامه. يسأل يعقوب ويوحنا عمَّا إذا كانا سيُكافآ مكافأة أعظم تلاميذ عندما يصبح يسوع ملِك الملكوت. ربما كان هذا لأن يسوع تحدَّث أيضًا عن قيامته من الموت. لكن تلاميذه أساؤوا فهمه أيضًا – يستمرون على اعتقادهم أنه سيجلب ملكوتًا جديدًا مثاليًا سريعًا. كان الملوك في تلك الثقافة يجلسون على عرْش أو كرسيّ خاص يُصنع للملوك فقط. يطلب يوحنا ويعقوب الجلوس على جانب يسوع الأيمن والأيسر. في الثقافة اليهودية، كان الجلوس على الجانب الأيمن من عرْش الملِك هو أسمى مكان، ويليه في السمو، الجلوس على الجانب الأيسر. </w:t>
      </w:r>
    </w:p>
    <w:p>
      <w:pPr>
        <w:bidi/>
      </w:pPr>
      <w:r>
        <w:rPr>
          <w:rtl/>
          <w:cs/>
          <w:lang w:val="ar_AE" w:bidi="ar_AE"/>
        </w:rPr>
      </w:r>
      <w:r>
        <w:rPr>
          <w:rtl/>
          <w:cs/>
          <w:lang w:val="ar_AE" w:bidi="ar_AE"/>
        </w:rPr>
        <w:t>توقفوا هنا وناقشوا هذا السؤال وَسْط المجموعة: كيف تُظهِر ثقافتكم أهمية شخص ما؟ هل يكون لهم أماكن خاصة يجلسون فيها، وهل يفعلون أشياء خاصة أو يرتدون ملابس خاصة؟ (أوقفوا سماع التسجيل الصوتي هنا)</w:t>
      </w:r>
    </w:p>
    <w:p>
      <w:pPr>
        <w:bidi/>
      </w:pPr>
      <w:r>
        <w:rPr>
          <w:rtl/>
          <w:cs/>
          <w:lang w:val="ar_AE" w:bidi="ar_AE"/>
        </w:rPr>
      </w:r>
      <w:r>
        <w:rPr>
          <w:rtl/>
          <w:cs/>
          <w:lang w:val="ar_AE" w:bidi="ar_AE"/>
        </w:rPr>
        <w:t xml:space="preserve">يسألهما يسوع سؤالًا، ويتوقع أن يجيب يعقوب ويوحنا: "لا". وكان سؤاله عن إمكانية أنْ "يشربا الكأس" التي يشربها. كان الكأس يُعد إما رمزًا للفرح أو لغضب الله والآلام. تُترجِم بعض الترجمات هذه العبارة: "كأس الآلام" لتوضِّح أنَّ يسوع يتحدَّث هنا عن الآلام. ثم يتحدث يسوع عن الاصطباغ (المعمودية) بصبغة الآلام - التي كانت طريقة أخرى لشرح الآلام، مثل الكأس. كانت المعمودية تحدُث في تلك الأيام عندما يُغمَر شخصًا أو يُغطَّس في الماء ليُظهر اتِّباعه طريقًا مُعينًا. يستخدم يسوع رمز المعمودية ليُظهر تسليمه الكامِل لللآلام التي دعاه الله إليها، أو يُظهر أنه مُنسحق القلب بالألم. لن يتراجع عن طريق الآلام الذي دعاه الله إليه. </w:t>
      </w:r>
    </w:p>
    <w:p>
      <w:pPr>
        <w:bidi/>
      </w:pPr>
      <w:r>
        <w:rPr>
          <w:rtl/>
          <w:cs/>
          <w:lang w:val="ar_AE" w:bidi="ar_AE"/>
        </w:rPr>
      </w:r>
      <w:r>
        <w:rPr>
          <w:rtl/>
          <w:cs/>
          <w:lang w:val="ar_AE" w:bidi="ar_AE"/>
        </w:rPr>
        <w:t>توقفوا هنا وناقشوا هذا السؤال وَسْط المجموعة: كيف تتحدَّث ثقافتكم عن الألم؟ هل تكونوا قادرين على استخدام هذا الوصف "كأس الآلام" أو "صبغة الألم"، أم ستحتاجون إلى استخدام وصف أكثر عمومية بشأن الألم؟ (أوقفوا سماع التسجيل الصوتي هنا)</w:t>
      </w:r>
    </w:p>
    <w:p>
      <w:pPr>
        <w:bidi/>
      </w:pPr>
      <w:r>
        <w:rPr>
          <w:rtl/>
          <w:cs/>
          <w:lang w:val="ar_AE" w:bidi="ar_AE"/>
        </w:rPr>
      </w:r>
      <w:r>
        <w:rPr>
          <w:rtl/>
          <w:cs/>
          <w:lang w:val="ar_AE" w:bidi="ar_AE"/>
        </w:rPr>
        <w:t xml:space="preserve">غضب بقية التلاميذ لأنهم رأوا في طلب يوحنا ويعقوب طلبًا غير عادلٍ أو خاطئ، ثم يُذكِّر يسوع تلاميذه بأنه ينبغي لأتباعه أن يتألموا لأنهم يتبعونه. يذكِّرهم أيضًا بأن الله وحده هو الذي يستطيع أن يُقرر مَنْ يجلس في موضع كرامةٍ في ملكوته، ويصف كيف يبدو السلطان مُختلفًا في ملكوت الله عنه في العالَم. يقول يسوع إن رؤساء العالم يسودون على شعوبهم – أو يحكمون بطريقة قاسية، ثم يضيف أنَّ مسئوليهم يُظهرون تسلُّطًا عظيمًا على شعبهم. يعبِّر يسوع عن المعنى ذاته، لكن بطريقتَين مختلفتَين، ثم يذكُر كيف أنَّ القادة في ملكوت الله مختلفون. يقول إنَّ مَنْ يريد أن يكون عظيمًا يجب أن يكون مثل الخادم، فمن يريد أن يكون أولًا – أو الأكثر أهمية، ينبغي أن يكون مثل العبد. مرَّة أخرى، يعبِّر يسوع عن المعنى ذاته، لكن بطريقتَين مختلفتَين، يخدم القادة في ملكوت الله الآخرين ويحبونهم. يدعو يسوع نفسه مرة أخرى بلَقب "ابن الإنسان"، وتعبير "ابن الإنسان" في هذه الحالة معناه أنَّ يسوع هو الذي يأتي ليُخلّص شعب الله. فيسوع ذاته يخدِم الناس ويحبهم عند دفعه ثمن خطاياهم. هذا يعني أنَّ يسوع سيموت، كي لا يتحتَّم على الناس الموت عقوبة على خطاياهم. يسوع وحده هو الذي يستطيع أن يُؤدي ذلك العمل بصفته "ابن الإنسان". </w:t>
      </w:r>
    </w:p>
    <w:p>
      <w:pPr>
        <w:bidi/>
      </w:pPr>
      <w:r>
        <w:rPr>
          <w:rtl/>
          <w:cs/>
          <w:lang w:val="ar_AE" w:bidi="ar_AE"/>
        </w:rPr>
      </w:r>
      <w:r>
        <w:rPr>
          <w:rtl/>
          <w:cs/>
          <w:lang w:val="ar_AE" w:bidi="ar_AE"/>
        </w:rPr>
        <w:t>توقّفوا هنا وناقشوا هذا السؤال وسْط المجموعة: كيف يقود قادتكم الناس؟ كيف يخدم القادة الناس ويحبونهم؟ ما أنواع الأمور التي يفعلها "القادة الصالحون" في ثقافتكم؟</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نسخة صوتية من إنجيل مرقس 10 : 32 - 45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في المشهد الأول، يسوع يسير متقدِّمًا على تلاميذه والآخرين في الطريق إلى أورشليم. يأخذ يسوع التلاميذ الاثني عشر جانبًا ويحذرهم ممّا سيحدث له في أورشليم. وهو يخبرهم بالتفصيل كيف سيسلمه أحدهم للقادة الدينيين، ثم ستعذبه السلطات الرومانية وتقتله. لكنه سيقوم من الأموات.</w:t>
      </w:r>
    </w:p>
    <w:p>
      <w:pPr>
        <w:bidi/>
      </w:pPr>
      <w:r>
        <w:rPr>
          <w:rtl/>
          <w:cs/>
          <w:lang w:val="ar_AE" w:bidi="ar_AE"/>
        </w:rPr>
      </w:r>
      <w:r>
        <w:rPr>
          <w:b/>
          <w:rtl/>
          <w:cs/>
          <w:lang w:val="ar_AE" w:bidi="ar_AE"/>
        </w:rPr>
        <w:t>في المشهد الثاني،</w:t>
      </w:r>
      <w:r>
        <w:rPr>
          <w:rtl/>
          <w:cs/>
          <w:lang w:val="ar_AE" w:bidi="ar_AE"/>
        </w:rPr>
        <w:t xml:space="preserve"> يقوم تلميذا يسوع، يعقوب ويوحنا، بسؤاله بكل احترام عما إذا كان بإمكانهما أن يحصلا على أفضل مكانين للمجد بجانبه عندما يجلس على عرشه ملكًا. فيخبرهما يسوع أنهما لا يفهمان – فهو سيتألم. وهما يؤكدان ليسوع أنه يمكنهما أن يشتركا في آلامه. فيخبرهما يسوع أنهما أيضًا سيتألمان، لكن الله وحده هو الذي يقرر من سيكون له مكان المجد بجانبه.</w:t>
      </w:r>
    </w:p>
    <w:p>
      <w:pPr>
        <w:bidi/>
      </w:pPr>
      <w:r>
        <w:rPr>
          <w:rtl/>
          <w:cs/>
          <w:lang w:val="ar_AE" w:bidi="ar_AE"/>
        </w:rPr>
      </w:r>
      <w:r>
        <w:rPr>
          <w:b/>
          <w:rtl/>
          <w:cs/>
          <w:lang w:val="ar_AE" w:bidi="ar_AE"/>
        </w:rPr>
        <w:t>في المشهد الثالث:</w:t>
      </w:r>
      <w:r>
        <w:rPr>
          <w:rtl/>
          <w:cs/>
          <w:lang w:val="ar_AE" w:bidi="ar_AE"/>
        </w:rPr>
        <w:t xml:space="preserve"> في المشهد الثالث، يغتاظ تلاميذ يسوع من أجل يعقوب ويوحنا. فيُعَلِّم يسوع تلاميذه كيف أن القادة في ملكوته سيقودون بشكل مختلف عن قادة العالم. وهو يُذَكِّرهم أنه حتى هو قد جاء ليخدم الآخرين ويحبهم، وليس ليكون حاكمًا قاسيًا.</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 ومنهم يعقوب ويوحنا</w:t>
      </w:r>
    </w:p>
    <w:p>
      <w:pPr>
        <w:pStyle w:val="ListBullet"/>
        <w:bidi/>
        <w:spacing w:line="240" w:lineRule="auto"/>
        <w:ind w:left="720"/>
      </w:pPr>
      <w:r>
        <w:rPr>
          <w:rtl/>
          <w:cs/>
          <w:lang w:val="ar_AE" w:bidi="ar_AE"/>
        </w:rPr>
      </w:r>
      <w:r>
        <w:rPr>
          <w:rtl/>
          <w:cs/>
          <w:lang w:val="ar_AE" w:bidi="ar_AE"/>
        </w:rPr>
        <w:t>الآخرون الذين يتبعون يسوع</w:t>
      </w:r>
    </w:p>
    <w:p>
      <w:pPr>
        <w:pStyle w:val="ListBullet"/>
        <w:bidi/>
        <w:spacing w:line="240" w:lineRule="auto"/>
        <w:ind w:left="720"/>
      </w:pPr>
      <w:r>
        <w:rPr>
          <w:rtl/>
          <w:cs/>
          <w:lang w:val="ar_AE" w:bidi="ar_AE"/>
        </w:rPr>
      </w:r>
      <w:r>
        <w:rPr>
          <w:rtl/>
          <w:cs/>
          <w:lang w:val="ar_AE" w:bidi="ar_AE"/>
        </w:rPr>
        <w:t>رؤساء الكهنة ومعلّمو الشريعة الدينية</w:t>
      </w:r>
    </w:p>
    <w:p>
      <w:pPr>
        <w:pStyle w:val="ListBullet"/>
        <w:bidi/>
        <w:spacing w:line="240" w:lineRule="auto"/>
        <w:ind w:left="720"/>
      </w:pPr>
      <w:r>
        <w:rPr>
          <w:rtl/>
          <w:cs/>
          <w:lang w:val="ar_AE" w:bidi="ar_AE"/>
        </w:rPr>
      </w:r>
      <w:r>
        <w:rPr>
          <w:rtl/>
          <w:cs/>
          <w:lang w:val="ar_AE" w:bidi="ar_AE"/>
        </w:rPr>
        <w:t>الأمم، في هذه الحالة الرومان</w:t>
      </w:r>
    </w:p>
    <w:p>
      <w:pPr>
        <w:bidi/>
      </w:pPr>
      <w:r>
        <w:rPr>
          <w:rtl/>
          <w:cs/>
          <w:lang w:val="ar_AE" w:bidi="ar_AE"/>
        </w:rPr>
      </w:r>
      <w:r>
        <w:rPr>
          <w:rtl/>
          <w:cs/>
          <w:lang w:val="ar_AE" w:bidi="ar_AE"/>
        </w:rPr>
        <w:t xml:space="preserve">كمجموعة، انتبهوا إلى هذه الأجزاء من سياق المقطع: تذكروا أن هذا المشهد يحدث في الطريق إلى أورشليم. التلاميذ يقفون وراء يسوع، وخلفهم آخرون الذين يتبعون المجموعة. وفي مرحلة ما، يأخذ يسوع التلاميذ الاثني عشر جانبًا ليتحدث إليهم. </w:t>
      </w:r>
    </w:p>
    <w:p>
      <w:pPr>
        <w:bidi/>
      </w:pPr>
      <w:r>
        <w:rPr>
          <w:rtl/>
          <w:cs/>
          <w:lang w:val="ar_AE" w:bidi="ar_AE"/>
        </w:rPr>
      </w:r>
      <w:r>
        <w:rPr>
          <w:rtl/>
          <w:cs/>
          <w:lang w:val="ar_AE" w:bidi="ar_AE"/>
        </w:rPr>
        <w:t>في المشهد الأول، من المهم أن نتذكر أن تلاميذ يسوع مُندهشين ومتفاجئين، وأن بقية الناس خائفين. ونحن لا نعرف السبب. من المهم أن نتذكر أن يسوع يأخذ تلاميذه جانبًا، بعيدًا عن بقية الجمع، ليتحدث معهم بالتفصيل عن آلامه. وهو يجذب انتباههم بإخبارهم أن يسمعوا.</w:t>
      </w:r>
    </w:p>
    <w:p>
      <w:pPr>
        <w:bidi/>
      </w:pPr>
      <w:r>
        <w:rPr>
          <w:rtl/>
          <w:cs/>
          <w:lang w:val="ar_AE" w:bidi="ar_AE"/>
        </w:rPr>
      </w:r>
      <w:r>
        <w:rPr>
          <w:rtl/>
          <w:cs/>
          <w:lang w:val="ar_AE" w:bidi="ar_AE"/>
        </w:rPr>
        <w:t>في المشهد الثاني، من المهم أن نتذكر أن يعقوب ويوحنا قد طرحا على يسوع سؤالهما على انفراد. وقد كانا يتحدثان إلى يسوع باحترام ووقار. فقال لهما يسوع بوضوح تام أنهما لم يفهما الآلام التي كان على وشك أن يعانيها. ويُظهر التلميذان أنهما لا يفهمان من خلال القول إنهما قادران على أن يتألما مثله. كان هناك تبادل للحوار بين يسوع ويوحنا ويعقوب.</w:t>
      </w:r>
    </w:p>
    <w:p>
      <w:pPr>
        <w:bidi/>
      </w:pPr>
      <w:r>
        <w:rPr>
          <w:rtl/>
          <w:cs/>
          <w:lang w:val="ar_AE" w:bidi="ar_AE"/>
        </w:rPr>
      </w:r>
      <w:r>
        <w:rPr>
          <w:rtl/>
          <w:cs/>
          <w:lang w:val="ar_AE" w:bidi="ar_AE"/>
        </w:rPr>
        <w:t>في المشهد الثالث، من المهم أن نتذكر أن التلاميذ الآخرين مغتاظون من أجل يوحنا ويعقوب. فيدعو يسوع الجميع معًا مرة أخرى. ويشرح لهم يسوع أن ملكوته سيكون مختلفًا عن ممالك العالم. يقول يسوع مرتين، بطرقتين مختلفتين: إن حُكّام هذا العالم يحكمون بقسوة. ثم يقول مرتين، وبطرقين مختلفتين، إن الأعظم في ملكوته هم الذين يخدمون الآخرين ويحبونهم. ثم يختم يسوع داعيًا نفسه ابن الإنسان مرة أخرى. ويشرح أنه قد جاء أيضًا ليخدِم الآخرين ويحبهم من خلال دفع ثمن خطاياهم.</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استمعوا إلى نسخة صوتية من إنجيل مرقس 10 : 32 - 45 من التَّرجمة الأكثر فهمًا بالنسبة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 ومنهم يعقوب ويوحنا</w:t>
      </w:r>
    </w:p>
    <w:p>
      <w:pPr>
        <w:pStyle w:val="ListBullet"/>
        <w:bidi/>
        <w:spacing w:line="240" w:lineRule="auto"/>
        <w:ind w:left="720"/>
      </w:pPr>
      <w:r>
        <w:rPr>
          <w:rtl/>
          <w:cs/>
          <w:lang w:val="ar_AE" w:bidi="ar_AE"/>
        </w:rPr>
      </w:r>
      <w:r>
        <w:rPr>
          <w:rtl/>
          <w:cs/>
          <w:lang w:val="ar_AE" w:bidi="ar_AE"/>
        </w:rPr>
        <w:t>آخرين يتبعون يسوع</w:t>
      </w:r>
    </w:p>
    <w:p>
      <w:pPr>
        <w:pStyle w:val="ListBullet"/>
        <w:bidi/>
        <w:spacing w:line="240" w:lineRule="auto"/>
        <w:ind w:left="720"/>
      </w:pPr>
      <w:r>
        <w:rPr>
          <w:rtl/>
          <w:cs/>
          <w:lang w:val="ar_AE" w:bidi="ar_AE"/>
        </w:rPr>
      </w:r>
      <w:r>
        <w:rPr>
          <w:rtl/>
          <w:cs/>
          <w:lang w:val="ar_AE" w:bidi="ar_AE"/>
        </w:rPr>
        <w:t>رؤساء الكهنة ومعلمي الناموس</w:t>
      </w:r>
    </w:p>
    <w:p>
      <w:pPr>
        <w:pStyle w:val="ListBullet"/>
        <w:bidi/>
        <w:spacing w:line="240" w:lineRule="auto"/>
        <w:ind w:left="720"/>
      </w:pPr>
      <w:r>
        <w:rPr>
          <w:rtl/>
          <w:cs/>
          <w:lang w:val="ar_AE" w:bidi="ar_AE"/>
        </w:rPr>
      </w:r>
      <w:r>
        <w:rPr>
          <w:rtl/>
          <w:cs/>
          <w:lang w:val="ar_AE" w:bidi="ar_AE"/>
        </w:rPr>
        <w:t xml:space="preserve">الأمم، وهم الرومان في هذه الحالة </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 xml:space="preserve">أوقفوا سماع التسجيل الصوتي مؤقتًا هنا، ومثّلوا المقطع. </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وقوموا بتمثيل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مثلوا دور التلاميذ والآخرين الذين يتبعون الرب يسوع في الطريق إلى أورشليم.</w:t>
      </w:r>
    </w:p>
    <w:p>
      <w:pPr>
        <w:bidi/>
      </w:pPr>
      <w:r>
        <w:rPr>
          <w:rtl/>
          <w:cs/>
          <w:lang w:val="ar_AE" w:bidi="ar_AE"/>
        </w:rPr>
      </w:r>
      <w:r>
        <w:rPr>
          <w:rtl/>
          <w:cs/>
          <w:lang w:val="ar_AE" w:bidi="ar_AE"/>
        </w:rPr>
        <w:t xml:space="preserve">أوقفوا التمثيل. اسألوا الناس: "بماذا تشعرون أو فيمَ تفكرون؟" قد يجيب الناس بعبارات مثل: "أنا خائف مما سيحدث ليسوع في أورشليم" أو "أنا مبهور وفخور بأنني أتبع يسوع". اسأل الشخص الذي يؤدي دور يسوع: "بماذا تشعر أو تفكر؟" وقد يجيب الرب يسوع: "أنا أحاول أن أستعد للآلام التي أعلم أنها سأواجهها". واصلوا تمثيل الدراما. </w:t>
      </w:r>
    </w:p>
    <w:p>
      <w:pPr>
        <w:bidi/>
      </w:pPr>
      <w:r>
        <w:rPr>
          <w:rtl/>
          <w:cs/>
          <w:lang w:val="ar_AE" w:bidi="ar_AE"/>
        </w:rPr>
      </w:r>
      <w:r>
        <w:rPr>
          <w:rtl/>
          <w:cs/>
          <w:lang w:val="ar_AE" w:bidi="ar_AE"/>
        </w:rPr>
        <w:t>مثلوا دور الرب يسوع وهو يأخذ التلاميذ الاثني عشر جانبًا ويخبرهم بالتفصيل عمَّا سيحدث له في أورشليم.</w:t>
      </w:r>
    </w:p>
    <w:p>
      <w:pPr>
        <w:bidi/>
      </w:pPr>
      <w:r>
        <w:rPr>
          <w:rtl/>
          <w:cs/>
          <w:lang w:val="ar_AE" w:bidi="ar_AE"/>
        </w:rPr>
      </w:r>
      <w:r>
        <w:rPr>
          <w:rtl/>
          <w:cs/>
          <w:lang w:val="ar_AE" w:bidi="ar_AE"/>
        </w:rPr>
        <w:t xml:space="preserve">أوقفوا التمثيل. اسألوا الأشخاص الذين يؤدون دور التلاميذ: "بماذا تشعرون أو فيمَ تفكرون؟" قد يجيب الناس بعبارات مثل: "أنا متحيِّر" أو "أعتقد أن يسوع يتحدث عن أنه سيصبح ملكًا ويسيطر على الحُكم". اسألوا الشخص الذي يؤدي دور يسوع: "بماذا تشعر أو فيمَ تفكر؟" قد يجيب الشخص بعبارات مثل: "أتمنى أن يفهمني تلاميذي أكثر" أو "أشعر بأنني وحيد في هذا العالم". واصلوا تمثيل الدراما. </w:t>
      </w:r>
    </w:p>
    <w:p>
      <w:pPr>
        <w:bidi/>
      </w:pPr>
      <w:r>
        <w:rPr>
          <w:rtl/>
          <w:cs/>
          <w:lang w:val="ar_AE" w:bidi="ar_AE"/>
        </w:rPr>
      </w:r>
      <w:r>
        <w:rPr>
          <w:rtl/>
          <w:cs/>
          <w:lang w:val="ar_AE" w:bidi="ar_AE"/>
        </w:rPr>
        <w:t xml:space="preserve">مثلوا دور يعقوب ويوحنا وهما يأتيان إلى يسوع ليسألانه ما إذا كان بإمكانهما أن يجلسا في أماكن مُشَرَّفة بجانبه عندما يصبح ملكًا. مثلوا دور يسوع وهو يسألهما عما إذا كان باستطاعتهما أن يتألما كما سيتألم هو فيجيبانه بأنهما يستطيعان. فيقول لهما يسوع أنهما سيتألمان، لكن ليس له أن يختار من سيجلس في الأماكن المُشَرَّفة. </w:t>
      </w:r>
    </w:p>
    <w:p>
      <w:pPr>
        <w:bidi/>
      </w:pPr>
      <w:r>
        <w:rPr>
          <w:rtl/>
          <w:cs/>
          <w:lang w:val="ar_AE" w:bidi="ar_AE"/>
        </w:rPr>
      </w:r>
      <w:r>
        <w:rPr>
          <w:rtl/>
          <w:cs/>
          <w:lang w:val="ar_AE" w:bidi="ar_AE"/>
        </w:rPr>
        <w:t xml:space="preserve">أوقفوا التمثيل. اسألوا من يؤديان دور يعقوب ويوحنا: "بماذا تشعران أو فيمَ تفكران؟" قد يجيب الناس بعبارات مثل: "أشعر بخيبة الأمل" أو "أنا حزين لأن يسوع لا يثق بي"، أو "أشعر أني استطيع أن أفعل أي شيء من أجل يسوع". واصلوا تمثيل الدراما. </w:t>
      </w:r>
    </w:p>
    <w:p>
      <w:pPr>
        <w:bidi/>
      </w:pPr>
      <w:r>
        <w:rPr>
          <w:rtl/>
          <w:cs/>
          <w:lang w:val="ar_AE" w:bidi="ar_AE"/>
        </w:rPr>
      </w:r>
      <w:r>
        <w:rPr>
          <w:rtl/>
          <w:cs/>
          <w:lang w:val="ar_AE" w:bidi="ar_AE"/>
        </w:rPr>
        <w:t>ثم يغضب التلاميذ الآخرون كثيرًا. فيدعو يسوع الاثني عشر معًا ويتحدث إليهم. ويشرح لهم كيف أن رؤساء العالم يحكمون بطريقة مختلفة عن رؤساء ملكوته. ويصف رؤساء العالم بأنهم يحكمون بقسوة، أما رؤساؤه فيحكمون بهيئة العبد. ثم يتحدث يسوع عن كيف أنه بصفته ابن الإنسان، سيموت ليدفع ثمن تحرير البشر من عقوبة خطاياهم.</w:t>
      </w:r>
    </w:p>
    <w:p>
      <w:pPr>
        <w:bidi/>
      </w:pPr>
      <w:r>
        <w:rPr>
          <w:rtl/>
          <w:cs/>
          <w:lang w:val="ar_AE" w:bidi="ar_AE"/>
        </w:rPr>
      </w:r>
      <w:r>
        <w:rPr>
          <w:rtl/>
          <w:cs/>
          <w:lang w:val="ar_AE" w:bidi="ar_AE"/>
        </w:rPr>
        <w:t>أوقفوا التمثيل. اسألوا الأشخاص الذين يؤدون دور التلاميذ: "بماذا تشعرون أو فيمَ تفكرون؟" قد يجيب الناس بعبارات مثل: "أنا غاضب جدًا من يعقوب ويوحنا"، أو "أردت أن أصير أنا الأعظم في ملكوت يسوع!" أو "لا أفهم كيف أكون قائدًا وفي الوقت نفسه مثل العبد". اسألوا الشخص الذي يؤدي دور يسوع: "بماذا تشعر أو فيمَ تفكر؟" قد يجيب الشخص بعبارات مثل: "أتمنى أن يفهمني تلاميذي أكثر" أو "أعلم أن هذا الأمر يصعب عليهم فهمه."</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نسخة صوتية من إنجيل مرقس 10: 32 - 45 من ترجمة سهلة ومفهومة.</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ابتدأ يسوع </w:t>
      </w:r>
      <w:r>
        <w:rPr>
          <w:b/>
          <w:rtl/>
          <w:cs/>
          <w:lang w:val="ar_AE" w:bidi="ar_AE"/>
        </w:rPr>
        <w:t>وتلاميذه</w:t>
      </w:r>
      <w:r>
        <w:rPr>
          <w:rtl/>
          <w:cs/>
          <w:lang w:val="ar_AE" w:bidi="ar_AE"/>
        </w:rPr>
        <w:t xml:space="preserve"> يصعدون إلى </w:t>
      </w:r>
      <w:r>
        <w:rPr>
          <w:b/>
          <w:rtl/>
          <w:cs/>
          <w:lang w:val="ar_AE" w:bidi="ar_AE"/>
        </w:rPr>
        <w:t>أورشليم</w:t>
      </w:r>
      <w:r>
        <w:rPr>
          <w:rtl/>
          <w:cs/>
          <w:lang w:val="ar_AE" w:bidi="ar_AE"/>
        </w:rPr>
        <w:t xml:space="preserve">. أورشليم هو اسم العاصمة الدينية للشعب اليهودي. وكان الموضع الرسمي الذي كان اليهود يذهبون إليه لتقديم الذبائح لله، أي الهيكل، واقعًا في أورشليم. كان هذا هو أقدس مكان بالنسبة للشعب اليهودي، والمكان الذي يلتقي فيه رؤساء الشريعة الدينية اليهودية. استخدِموا الكلمة نفسها التي استخدمتموها في المقاطع السابقة للإشارة إلى "أورشليم". استخدِموا هنا الكلمة نفسها التي استخدمتموها في كلِّ إنجيل مرقس للإشارة إلى "التلاميذ". لمزيدٍ من المعلومات عن </w:t>
      </w:r>
      <w:hyperlink r:id="rId54">
        <w:r>
          <w:rPr>
            <w:rtl/>
            <w:cs/>
            <w:lang w:val="ar_AE" w:bidi="ar_AE"/>
          </w:rPr>
          <w:rPr>
            <w:color w:val="0000EE"/>
            <w:u w:val="single"/>
          </w:rPr>
          <w:t>التلاميذ</w:t>
        </w:r>
      </w:hyperlink>
      <w:r>
        <w:rPr>
          <w:rtl/>
          <w:cs/>
          <w:lang w:val="ar_AE" w:bidi="ar_AE"/>
        </w:rPr>
        <w:t xml:space="preserve"> وعن </w:t>
      </w:r>
      <w:hyperlink r:id="rId79">
        <w:r>
          <w:rPr>
            <w:rtl/>
            <w:cs/>
            <w:lang w:val="ar_AE" w:bidi="ar_AE"/>
          </w:rPr>
          <w:rPr>
            <w:color w:val="0000EE"/>
            <w:u w:val="single"/>
          </w:rPr>
          <w:t>أورشليم</w:t>
        </w:r>
      </w:hyperlink>
      <w:r>
        <w:rPr>
          <w:rtl/>
          <w:cs/>
          <w:lang w:val="ar_AE" w:bidi="ar_AE"/>
        </w:rPr>
        <w:t>، انظر قاموس الكلمات الرئيسية.</w:t>
      </w:r>
    </w:p>
    <w:p>
      <w:pPr>
        <w:bidi/>
      </w:pPr>
      <w:r>
        <w:rPr>
          <w:rtl/>
          <w:cs/>
          <w:lang w:val="ar_AE" w:bidi="ar_AE"/>
        </w:rPr>
      </w:r>
      <w:r>
        <w:rPr>
          <w:rtl/>
          <w:cs/>
          <w:lang w:val="ar_AE" w:bidi="ar_AE"/>
        </w:rPr>
        <w:t xml:space="preserve">يُحب مرقس أن يشير في إنجيله إلى كلِّ المرات التي دعا فيها يسوع نفسه </w:t>
      </w:r>
      <w:r>
        <w:rPr>
          <w:b/>
          <w:rtl/>
          <w:cs/>
          <w:lang w:val="ar_AE" w:bidi="ar_AE"/>
        </w:rPr>
        <w:t>ابن الإنسان</w:t>
      </w:r>
      <w:r>
        <w:rPr>
          <w:rtl/>
          <w:cs/>
          <w:lang w:val="ar_AE" w:bidi="ar_AE"/>
        </w:rPr>
        <w:t xml:space="preserve"> لكي يتحدث عن مصيره المتمثِّل في التألُّم والموت، مثل إنسان. لكن في الوقت نفسه، ابن الإنسان هو أكثر من مجرد إنسان، وهو قد قام من بين الأموات. وسوف يأتي ابن الإنسان بقوةٍ وسلطانٍ ليتسلَّط على جميع الأمم. فقد أعطى الله ابن الإنسان سلطانًا. إذن، يبيِّن لنا لقب ابن الإنسان أن يسوع سيتألم ويموت، لكنه أيضًا سيقوم من الموت. كان يسوع يتحدَّث عن نفسه في صيغة ضمير الغائب عندما كان ينسب إلى نفسه هذا اللقب. احرصوا من خلال الترجمة على توضيح أن يسوع كان يتحدث هنا عن نفسه. استخدموا العبارة نفسها التي استخدمتموها في المقاطع السابقة للإشارة إلى ابن الإنسان. لمزيدٍ من المعلومات عن </w:t>
      </w:r>
      <w:hyperlink r:id="rId52">
        <w:r>
          <w:rPr>
            <w:rtl/>
            <w:cs/>
            <w:lang w:val="ar_AE" w:bidi="ar_AE"/>
          </w:rPr>
          <w:rPr>
            <w:color w:val="0000EE"/>
            <w:u w:val="single"/>
          </w:rPr>
          <w:t>ابن الإنسان</w:t>
        </w:r>
      </w:hyperlink>
      <w:r>
        <w:rPr>
          <w:rtl/>
          <w:cs/>
          <w:lang w:val="ar_AE" w:bidi="ar_AE"/>
        </w:rPr>
        <w:t xml:space="preserve">، انظر قاموس الكلمات الرئيسية. </w:t>
      </w:r>
    </w:p>
    <w:p>
      <w:pPr>
        <w:bidi/>
      </w:pPr>
      <w:r>
        <w:rPr>
          <w:rtl/>
          <w:cs/>
          <w:lang w:val="ar_AE" w:bidi="ar_AE"/>
        </w:rPr>
      </w:r>
      <w:r>
        <w:rPr>
          <w:rtl/>
          <w:cs/>
          <w:lang w:val="ar_AE" w:bidi="ar_AE"/>
        </w:rPr>
        <w:t xml:space="preserve">ثم قال يسوع إن </w:t>
      </w:r>
      <w:r>
        <w:rPr>
          <w:b/>
          <w:rtl/>
          <w:cs/>
          <w:lang w:val="ar_AE" w:bidi="ar_AE"/>
        </w:rPr>
        <w:t>رؤساء الكهنة والكتبة (معلِّمي الشريعة)</w:t>
      </w:r>
      <w:r>
        <w:rPr>
          <w:rtl/>
          <w:cs/>
          <w:lang w:val="ar_AE" w:bidi="ar_AE"/>
        </w:rPr>
        <w:t xml:space="preserve"> سيسلِّمونه إلى الأمم ليُقتَل. في الديانة اليهودية، كان الكهنة هم حلقة الوصل بين الشعب والله، إذ كانوا يقدِّمون الذبائح عن الشعب إلى الله، ويعلِّمون الشعب، ويعتنون بهيكل الله. فإن الكهنة كانوا يمثِّلون الله أمام شعبه، ويمثِّلون الشعب أمام الله. ترجِموا عبارة رؤساء الكهنة والكتبة كما ترجمتموها في كلِّ إنجيل مرقس. لمزيدٍ من المعلومات عن </w:t>
      </w:r>
      <w:hyperlink r:id="rId45">
        <w:r>
          <w:rPr>
            <w:rtl/>
            <w:cs/>
            <w:lang w:val="ar_AE" w:bidi="ar_AE"/>
          </w:rPr>
          <w:rPr>
            <w:color w:val="0000EE"/>
            <w:u w:val="single"/>
          </w:rPr>
          <w:t>الكهنة</w:t>
        </w:r>
      </w:hyperlink>
      <w:r>
        <w:rPr>
          <w:rtl/>
          <w:cs/>
          <w:lang w:val="ar_AE" w:bidi="ar_AE"/>
        </w:rPr>
        <w:t xml:space="preserve"> </w:t>
      </w:r>
      <w:hyperlink r:id="rId33">
        <w:r>
          <w:rPr>
            <w:rtl/>
            <w:cs/>
            <w:lang w:val="ar_AE" w:bidi="ar_AE"/>
          </w:rPr>
          <w:rPr>
            <w:color w:val="0000EE"/>
            <w:u w:val="single"/>
          </w:rPr>
          <w:t>والكتبة (مُعلِّمي الشريعة)</w:t>
        </w:r>
      </w:hyperlink>
      <w:r>
        <w:rPr>
          <w:rtl/>
          <w:cs/>
          <w:lang w:val="ar_AE" w:bidi="ar_AE"/>
        </w:rPr>
        <w:t xml:space="preserve">، انظر قاموس الكلمات الرئيسية. </w:t>
      </w:r>
    </w:p>
    <w:p>
      <w:pPr>
        <w:bidi/>
      </w:pPr>
      <w:r>
        <w:rPr>
          <w:rtl/>
          <w:cs/>
          <w:lang w:val="ar_AE" w:bidi="ar_AE"/>
        </w:rPr>
      </w:r>
      <w:r>
        <w:rPr>
          <w:rtl/>
          <w:cs/>
          <w:lang w:val="ar_AE" w:bidi="ar_AE"/>
        </w:rPr>
        <w:t xml:space="preserve">كلمة </w:t>
      </w:r>
      <w:r>
        <w:rPr>
          <w:b/>
          <w:rtl/>
          <w:cs/>
          <w:lang w:val="ar_AE" w:bidi="ar_AE"/>
        </w:rPr>
        <w:t>الأمم</w:t>
      </w:r>
      <w:r>
        <w:rPr>
          <w:rtl/>
          <w:cs/>
          <w:lang w:val="ar_AE" w:bidi="ar_AE"/>
        </w:rPr>
        <w:t xml:space="preserve"> هي مصطلح عام يشير إلى أي شخص غير يهودي. في هذه الحالة، كان يسوع يتحدث عن الرومان على وجه التحديد. كان الرومان قد غزوا أرض اليهود وتسلَّطوا عليهم. احرصوا على استخدام كلمة تبيِّن أن الذين كانوا يحكمون الأرض آنذاك لم يكونوا يهودًا.</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"الأمم"</w:t>
      </w:r>
      <w:r>
        <w:rPr>
          <w:rtl/>
          <w:cs/>
          <w:lang w:val="ar_AE" w:bidi="ar_AE"/>
        </w:rPr>
        <w:t xml:space="preserve"> في هذا النص. لمزيدٍ من المعلومات، ابحث في قاموس الكلمات الرئيسية عن كلمة</w:t>
      </w:r>
      <w:hyperlink r:id="rId88">
        <w:r>
          <w:rPr>
            <w:rtl/>
            <w:cs/>
            <w:lang w:val="ar_AE" w:bidi="ar_AE"/>
          </w:rPr>
          <w:rPr>
            <w:color w:val="0000EE"/>
            <w:u w:val="single"/>
          </w:rPr>
          <w:t xml:space="preserve"> أمم</w:t>
        </w:r>
      </w:hyperlink>
      <w:r>
        <w:rPr>
          <w:rtl/>
          <w:cs/>
          <w:lang w:val="ar_AE" w:bidi="ar_AE"/>
        </w:rPr>
        <w:t>. (توقَّفوا هنا عن سماع التسجيل الصوتي)</w:t>
      </w:r>
    </w:p>
    <w:p>
      <w:pPr>
        <w:bidi/>
      </w:pPr>
      <w:r>
        <w:rPr>
          <w:rtl/>
          <w:cs/>
          <w:lang w:val="ar_AE" w:bidi="ar_AE"/>
        </w:rPr>
      </w:r>
      <w:r>
        <w:rPr>
          <w:rtl/>
          <w:cs/>
          <w:lang w:val="ar_AE" w:bidi="ar_AE"/>
        </w:rPr>
        <w:t xml:space="preserve">بعد ذلك، تقدَّم </w:t>
      </w:r>
      <w:r>
        <w:rPr>
          <w:b/>
          <w:rtl/>
          <w:cs/>
          <w:lang w:val="ar_AE" w:bidi="ar_AE"/>
        </w:rPr>
        <w:t>يعقوب ويوحنا، ابنا زبدي</w:t>
      </w:r>
      <w:r>
        <w:rPr>
          <w:rtl/>
          <w:cs/>
          <w:lang w:val="ar_AE" w:bidi="ar_AE"/>
        </w:rPr>
        <w:t xml:space="preserve"> إلى يسوع ليطرحا عليه سؤالًا. كان يعقوب ويوحنا اثنين من تلاميذ يسوع. وكان أبوهما يُدعَى زبدي.</w:t>
      </w:r>
    </w:p>
    <w:p>
      <w:pPr>
        <w:bidi/>
      </w:pPr>
      <w:r>
        <w:rPr>
          <w:rtl/>
          <w:cs/>
          <w:lang w:val="ar_AE" w:bidi="ar_AE"/>
        </w:rPr>
      </w:r>
      <w:r>
        <w:rPr>
          <w:rtl/>
          <w:cs/>
          <w:lang w:val="ar_AE" w:bidi="ar_AE"/>
        </w:rPr>
        <w:t xml:space="preserve">ودعا يعقوب ويوحنا يسوع بلقب </w:t>
      </w:r>
      <w:r>
        <w:rPr>
          <w:b/>
          <w:rtl/>
          <w:cs/>
          <w:lang w:val="ar_AE" w:bidi="ar_AE"/>
        </w:rPr>
        <w:t>معلِّم</w:t>
      </w:r>
      <w:r>
        <w:rPr>
          <w:rtl/>
          <w:cs/>
          <w:lang w:val="ar_AE" w:bidi="ar_AE"/>
        </w:rPr>
        <w:t xml:space="preserve">. كان هذا أسلوب خطاب ينم عن الاحترام، استخدمه أتباع يسوع ليبيِّنوا أنه كان معلّمًا لأمور الله، وأنه كان لديه تلاميذ يتبعونه ويستمعون إلى تعاليمه. لا تستخدِموا لفظًا يشير فقط إلى مُعلِّم مدرسيٍّ. استخدِمْوا الكلمة نفسها التي استخدمتموها في المقاطع السابقة للإشارة إلى المعلِّم. لمزيدٍ من المعلومات عن </w:t>
      </w:r>
      <w:hyperlink r:id="rId75">
        <w:r>
          <w:rPr>
            <w:rtl/>
            <w:cs/>
            <w:lang w:val="ar_AE" w:bidi="ar_AE"/>
          </w:rPr>
          <w:rPr>
            <w:color w:val="0000EE"/>
            <w:u w:val="single"/>
          </w:rPr>
          <w:t>المعلِّم</w:t>
        </w:r>
      </w:hyperlink>
      <w:r>
        <w:rPr>
          <w:rtl/>
          <w:cs/>
          <w:lang w:val="ar_AE" w:bidi="ar_AE"/>
        </w:rPr>
        <w:t>، انظر قاموس الكلمات الرئيسية.</w:t>
      </w:r>
    </w:p>
    <w:p>
      <w:pPr>
        <w:bidi/>
      </w:pPr>
      <w:r>
        <w:rPr>
          <w:rtl/>
          <w:cs/>
          <w:lang w:val="ar_AE" w:bidi="ar_AE"/>
        </w:rPr>
      </w:r>
      <w:r>
        <w:rPr>
          <w:rtl/>
          <w:cs/>
          <w:lang w:val="ar_AE" w:bidi="ar_AE"/>
        </w:rPr>
        <w:t xml:space="preserve">طلب يعقوب ويوحنا من يسوع أن يجلسا بجانبه عندما يملك في </w:t>
      </w:r>
      <w:r>
        <w:rPr>
          <w:b/>
          <w:rtl/>
          <w:cs/>
          <w:lang w:val="ar_AE" w:bidi="ar_AE"/>
        </w:rPr>
        <w:t>مجده</w:t>
      </w:r>
      <w:r>
        <w:rPr>
          <w:rtl/>
          <w:cs/>
          <w:lang w:val="ar_AE" w:bidi="ar_AE"/>
        </w:rPr>
        <w:t xml:space="preserve">. في بعض السياقات، يمكن للمجد أن يشير إلى الكيفية التي يُظهِر بها الله قوته وبهاءه، أي حضوره. لكن في هذه الحالة، يشير المجد إلى قوة يسوع الملك في الملكوت الجديد الذي سيأتي به. وفي هذه الحالة، يمكنكم أن تقولوا ببساطة: "عندما تملك بقوتك وبهائك"، أو "عندما يكرمك البشر". استخدِمْوا الكلمة نفسها التي استخدمتموها من قبل للإشارة إلى المجد. لمزيدٍ من المعلومات عن </w:t>
      </w:r>
      <w:hyperlink r:id="rId53">
        <w:r>
          <w:rPr>
            <w:rtl/>
            <w:cs/>
            <w:lang w:val="ar_AE" w:bidi="ar_AE"/>
          </w:rPr>
          <w:rPr>
            <w:color w:val="0000EE"/>
            <w:u w:val="single"/>
          </w:rPr>
          <w:t>المجد</w:t>
        </w:r>
      </w:hyperlink>
      <w:r>
        <w:rPr>
          <w:rtl/>
          <w:cs/>
          <w:lang w:val="ar_AE" w:bidi="ar_AE"/>
        </w:rPr>
        <w:t xml:space="preserve">، انظر قاموس الكلمات الرئيسية. </w:t>
      </w:r>
    </w:p>
    <w:p>
      <w:pPr>
        <w:bidi/>
      </w:pPr>
      <w:r>
        <w:rPr>
          <w:rtl/>
          <w:cs/>
          <w:lang w:val="ar_AE" w:bidi="ar_AE"/>
        </w:rPr>
      </w:r>
      <w:r>
        <w:rPr>
          <w:rtl/>
          <w:cs/>
          <w:lang w:val="ar_AE" w:bidi="ar_AE"/>
        </w:rPr>
        <w:t xml:space="preserve">وهنا سألهما يسوع إذا كان باستطاعتهما أن </w:t>
      </w:r>
      <w:r>
        <w:rPr>
          <w:b/>
          <w:rtl/>
          <w:cs/>
          <w:lang w:val="ar_AE" w:bidi="ar_AE"/>
        </w:rPr>
        <w:t>يشربا الكأس</w:t>
      </w:r>
      <w:r>
        <w:rPr>
          <w:rtl/>
          <w:cs/>
          <w:lang w:val="ar_AE" w:bidi="ar_AE"/>
        </w:rPr>
        <w:t xml:space="preserve"> التي سيشربها هو، أو أن </w:t>
      </w:r>
      <w:hyperlink r:id="rId21">
        <w:r>
          <w:rPr>
            <w:rtl/>
            <w:cs/>
            <w:lang w:val="ar_AE" w:bidi="ar_AE"/>
          </w:rPr>
          <w:rPr>
            <w:color w:val="0000EE"/>
            <w:u w:val="single"/>
          </w:rPr>
          <w:t xml:space="preserve">يصطبغا </w:t>
        </w:r>
      </w:hyperlink>
      <w:r>
        <w:rPr>
          <w:rtl/>
          <w:cs/>
          <w:lang w:val="ar_AE" w:bidi="ar_AE"/>
        </w:rPr>
        <w:t xml:space="preserve"> بالصبغة التي سيصطبغ هو بها. وعندما تحدث يسوع عن شرب كأسه، كان يشير إلى آلامه. أما عندما تحدَّث عن "اصطباغه" بالألم، فإنه لم يقصد أنه سيوضَع في صبغةٍ ما، بل كان يصف شعور الشخص حين يغمره الألم أو يغطيه، مثل الشيء الذي يُغمَر بالصبغة كي يصطبغ. يمكنكم أن تترجموا هذا إلى "الألم الساحق".</w:t>
      </w:r>
    </w:p>
    <w:p>
      <w:pPr>
        <w:bidi/>
      </w:pPr>
      <w:r>
        <w:rPr>
          <w:rtl/>
          <w:cs/>
          <w:lang w:val="ar_AE" w:bidi="ar_AE"/>
        </w:rPr>
      </w:r>
      <w:r>
        <w:rPr>
          <w:rtl/>
          <w:cs/>
          <w:lang w:val="ar_AE" w:bidi="ar_AE"/>
        </w:rPr>
        <w:t>توقفوا هنا وناقشوا كفريق كيف يصف الناس الألم في ثقافتكم. هل لديكم أي عبارات خاصة لوصف الألم؟ توقفوا هنا وناقشوا كمجموعة الكلمة أو العبارة الأنسب التي ستستخدمونها لوصف آلام يسوع. (توقَّفوا هنا عن سماع التسجيل الصوتي)</w:t>
      </w:r>
    </w:p>
    <w:p>
      <w:pPr>
        <w:bidi/>
      </w:pPr>
      <w:r>
        <w:rPr>
          <w:rtl/>
          <w:cs/>
          <w:lang w:val="ar_AE" w:bidi="ar_AE"/>
        </w:rPr>
      </w:r>
      <w:r>
        <w:rPr>
          <w:rtl/>
          <w:cs/>
          <w:lang w:val="ar_AE" w:bidi="ar_AE"/>
        </w:rPr>
        <w:t xml:space="preserve">بعد ذلك، أخبر يسوع التلاميذ جميعهم بأن القيادة في ملكوت الله تختلف عن القيادة في العالم، وتحدَّث عن </w:t>
      </w:r>
      <w:r>
        <w:rPr>
          <w:b/>
          <w:rtl/>
          <w:cs/>
          <w:lang w:val="ar_AE" w:bidi="ar_AE"/>
        </w:rPr>
        <w:t>رؤساء</w:t>
      </w:r>
      <w:r>
        <w:rPr>
          <w:rtl/>
          <w:cs/>
          <w:lang w:val="ar_AE" w:bidi="ar_AE"/>
        </w:rPr>
        <w:t xml:space="preserve"> الأمم </w:t>
      </w:r>
      <w:r>
        <w:rPr>
          <w:b/>
          <w:rtl/>
          <w:cs/>
          <w:lang w:val="ar_AE" w:bidi="ar_AE"/>
        </w:rPr>
        <w:t>وعظمائهم</w:t>
      </w:r>
      <w:r>
        <w:rPr>
          <w:rtl/>
          <w:cs/>
          <w:lang w:val="ar_AE" w:bidi="ar_AE"/>
        </w:rPr>
        <w:t xml:space="preserve"> الذين يتسلَّطون عليهم. </w:t>
      </w:r>
      <w:r>
        <w:rPr>
          <w:b/>
          <w:rtl/>
          <w:cs/>
          <w:lang w:val="ar_AE" w:bidi="ar_AE"/>
        </w:rPr>
        <w:t>الرؤساء</w:t>
      </w:r>
      <w:r>
        <w:rPr>
          <w:rtl/>
          <w:cs/>
          <w:lang w:val="ar_AE" w:bidi="ar_AE"/>
        </w:rPr>
        <w:t xml:space="preserve"> </w:t>
      </w:r>
      <w:r>
        <w:rPr>
          <w:b/>
          <w:rtl/>
          <w:cs/>
          <w:lang w:val="ar_AE" w:bidi="ar_AE"/>
        </w:rPr>
        <w:t>والعظماء</w:t>
      </w:r>
      <w:r>
        <w:rPr>
          <w:rtl/>
          <w:cs/>
          <w:lang w:val="ar_AE" w:bidi="ar_AE"/>
        </w:rPr>
        <w:t xml:space="preserve"> هم المجموعة نفسها من الأشخاص. فإن الرؤساء "يسودون" الأمم بمعنى أنهم يمارسون </w:t>
      </w:r>
      <w:hyperlink r:id="rId32">
        <w:r>
          <w:rPr>
            <w:rtl/>
            <w:cs/>
            <w:lang w:val="ar_AE" w:bidi="ar_AE"/>
          </w:rPr>
          <w:rPr>
            <w:color w:val="0000EE"/>
            <w:u w:val="single"/>
          </w:rPr>
          <w:t>سلطتهم</w:t>
        </w:r>
      </w:hyperlink>
      <w:r>
        <w:rPr>
          <w:rtl/>
          <w:cs/>
          <w:lang w:val="ar_AE" w:bidi="ar_AE"/>
        </w:rPr>
        <w:t xml:space="preserve"> عليهم، أو يُظهِرونها. </w:t>
      </w:r>
      <w:r>
        <w:rPr>
          <w:b/>
          <w:rtl/>
          <w:cs/>
          <w:lang w:val="ar_AE" w:bidi="ar_AE"/>
        </w:rPr>
        <w:t>السلطة</w:t>
      </w:r>
      <w:r>
        <w:rPr>
          <w:rtl/>
          <w:cs/>
          <w:lang w:val="ar_AE" w:bidi="ar_AE"/>
        </w:rPr>
        <w:t xml:space="preserve"> هي حق التصرُّف الذي يُمنَح لأحدهم. </w:t>
      </w:r>
    </w:p>
    <w:p>
      <w:pPr>
        <w:bidi/>
      </w:pPr>
      <w:r>
        <w:rPr>
          <w:rtl/>
          <w:cs/>
          <w:lang w:val="ar_AE" w:bidi="ar_AE"/>
        </w:rPr>
      </w:r>
      <w:r>
        <w:rPr>
          <w:rtl/>
          <w:cs/>
          <w:lang w:val="ar_AE" w:bidi="ar_AE"/>
        </w:rPr>
        <w:t xml:space="preserve">يمكنكم أن تقدِّموا مثالًا من حياة الفريق اليومية لتوضيح معنى السلطة. وقد يفيد أن تستخدموا مثالًا من الحكومة المحلية أو الحياة القروية. فإن الموظف الحكومي هو مجرد شخص، وهو لا يتمتع بسُلطةٍ للتصرُّف من تلقاء نفسه كي يفرض أي قانون. وحتى إن حاولَ وضع القوانين، قد يلتزم بها الناس أو لا. لكن عندما تمنحه الحكومة سلطةً، فحينها يستطيع أن يتصرَّف ويَفرِض القوانين. </w:t>
      </w:r>
    </w:p>
    <w:p>
      <w:pPr>
        <w:bidi/>
      </w:pPr>
      <w:r>
        <w:rPr>
          <w:rtl/>
          <w:cs/>
          <w:lang w:val="ar_AE" w:bidi="ar_AE"/>
        </w:rPr>
      </w:r>
      <w:r>
        <w:rPr>
          <w:rtl/>
          <w:cs/>
          <w:lang w:val="ar_AE" w:bidi="ar_AE"/>
        </w:rPr>
        <w:t>توقَّفوا هنا عن سماع التسجيل الصوتي، وناقشوا كيف يستخدم الموظفون الحكوميون السلطة الممنوحة لهم في مجتمعكم. انتبهوا جيدًا إلى الكلمة التي ستستخدمونها للإشارة إلى السلطة.</w:t>
      </w:r>
    </w:p>
    <w:p>
      <w:pPr>
        <w:bidi/>
      </w:pPr>
      <w:r>
        <w:rPr>
          <w:rtl/>
          <w:cs/>
          <w:lang w:val="ar_AE" w:bidi="ar_AE"/>
        </w:rPr>
      </w:r>
      <w:r>
        <w:rPr>
          <w:rtl/>
          <w:cs/>
          <w:lang w:val="ar_AE" w:bidi="ar_AE"/>
        </w:rPr>
        <w:t xml:space="preserve">ثم قال يسوع إن من أراد أن يكون عظيمًا في ملكوت الله يجب أن يكون خادمًا. كان </w:t>
      </w:r>
      <w:r>
        <w:rPr>
          <w:b/>
          <w:rtl/>
          <w:cs/>
          <w:lang w:val="ar_AE" w:bidi="ar_AE"/>
        </w:rPr>
        <w:t>الخادم</w:t>
      </w:r>
      <w:r>
        <w:rPr>
          <w:rtl/>
          <w:cs/>
          <w:lang w:val="ar_AE" w:bidi="ar_AE"/>
        </w:rPr>
        <w:t xml:space="preserve"> في الأصل شخصًا يساعد سيده وينفذ أوامره. ثم قال لهم يسوع إنهم يجب أن يكونوا مثل العبيد. </w:t>
      </w:r>
      <w:r>
        <w:rPr>
          <w:b/>
          <w:rtl/>
          <w:cs/>
          <w:lang w:val="ar_AE" w:bidi="ar_AE"/>
        </w:rPr>
        <w:t>والعبد</w:t>
      </w:r>
      <w:r>
        <w:rPr>
          <w:rtl/>
          <w:cs/>
          <w:lang w:val="ar_AE" w:bidi="ar_AE"/>
        </w:rPr>
        <w:t xml:space="preserve"> هو شخص يخضع بالكامل لسيطرة شخص آخر. استخدِموا الكلمات نفسها التي استخدمتموها قبلًا للإشارة إلى الخادم والعبد. لمزيدٍ من المعلومات عن </w:t>
      </w:r>
      <w:hyperlink r:id="rId109">
        <w:r>
          <w:rPr>
            <w:rtl/>
            <w:cs/>
            <w:lang w:val="ar_AE" w:bidi="ar_AE"/>
          </w:rPr>
          <w:rPr>
            <w:color w:val="0000EE"/>
            <w:u w:val="single"/>
          </w:rPr>
          <w:t>الخادم</w:t>
        </w:r>
      </w:hyperlink>
      <w:r>
        <w:rPr>
          <w:rtl/>
          <w:cs/>
          <w:lang w:val="ar_AE" w:bidi="ar_AE"/>
        </w:rPr>
        <w:t xml:space="preserve"> </w:t>
      </w:r>
      <w:hyperlink r:id="rId110">
        <w:r>
          <w:rPr>
            <w:rtl/>
            <w:cs/>
            <w:lang w:val="ar_AE" w:bidi="ar_AE"/>
          </w:rPr>
          <w:rPr>
            <w:color w:val="0000EE"/>
            <w:u w:val="single"/>
          </w:rPr>
          <w:t>والعبد</w:t>
        </w:r>
      </w:hyperlink>
      <w:r>
        <w:rPr>
          <w:rtl/>
          <w:cs/>
          <w:lang w:val="ar_AE" w:bidi="ar_AE"/>
        </w:rPr>
        <w:t>، انظر قاموس الكلمات الرئيسية.</w:t>
      </w:r>
    </w:p>
    <w:p>
      <w:pPr>
        <w:bidi/>
      </w:pPr>
      <w:r>
        <w:rPr>
          <w:rtl/>
          <w:cs/>
          <w:lang w:val="ar_AE" w:bidi="ar_AE"/>
        </w:rPr>
      </w:r>
      <w:r>
        <w:rPr>
          <w:rtl/>
          <w:cs/>
          <w:lang w:val="ar_AE" w:bidi="ar_AE"/>
        </w:rPr>
        <w:t xml:space="preserve">ثم قال يسوع إنه جاء ليبذل نفسه فديةً. </w:t>
      </w:r>
      <w:r>
        <w:rPr>
          <w:b/>
          <w:rtl/>
          <w:cs/>
          <w:lang w:val="ar_AE" w:bidi="ar_AE"/>
        </w:rPr>
        <w:t>الفدية</w:t>
      </w:r>
      <w:r>
        <w:rPr>
          <w:rtl/>
          <w:cs/>
          <w:lang w:val="ar_AE" w:bidi="ar_AE"/>
        </w:rPr>
        <w:t xml:space="preserve"> هي أن يشترى الناس حرية عبد أو أسير حرب بالمال. وعادة ما يدفع الناس الكثير من المال من أجل تحرير شخصٍ ما. وفي الكتاب المقدس، عندما يدفع الناس فدية، فهذا يعني أنهم يعتقون أو يفتدون شخصًا ما من شكلٍ من أشكال العبودية.</w:t>
      </w:r>
    </w:p>
    <w:p>
      <w:pPr>
        <w:bidi/>
      </w:pPr>
      <w:r>
        <w:rPr>
          <w:rtl/>
          <w:cs/>
          <w:lang w:val="ar_AE" w:bidi="ar_AE"/>
        </w:rPr>
      </w:r>
      <w:r>
        <w:rPr>
          <w:rtl/>
          <w:cs/>
          <w:lang w:val="ar_AE" w:bidi="ar_AE"/>
        </w:rPr>
        <w:t xml:space="preserve">توقفوا هنا وناقشوا الكلمة التي ستستخدمونها للإشارة إلى </w:t>
      </w:r>
      <w:r>
        <w:rPr>
          <w:b/>
          <w:rtl/>
          <w:cs/>
          <w:lang w:val="ar_AE" w:bidi="ar_AE"/>
        </w:rPr>
        <w:t>الفدية</w:t>
      </w:r>
      <w:r>
        <w:rPr>
          <w:rtl/>
          <w:cs/>
          <w:lang w:val="ar_AE" w:bidi="ar_AE"/>
        </w:rPr>
        <w:t xml:space="preserve">. لمزيدٍ من المعلومات عن </w:t>
      </w:r>
      <w:hyperlink r:id="rId111">
        <w:r>
          <w:rPr>
            <w:rtl/>
            <w:cs/>
            <w:lang w:val="ar_AE" w:bidi="ar_AE"/>
          </w:rPr>
          <w:rPr>
            <w:color w:val="0000EE"/>
            <w:u w:val="single"/>
          </w:rPr>
          <w:t>الفدية</w:t>
        </w:r>
      </w:hyperlink>
      <w:r>
        <w:rPr>
          <w:rtl/>
          <w:cs/>
          <w:lang w:val="ar_AE" w:bidi="ar_AE"/>
        </w:rPr>
        <w:t>، انظر قاموس الكلمات الرئيسية.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10:46–52</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 xml:space="preserve">في هذه الخطوة، استمع إلى مرقس 10: 46–52 وضعها في قلبك. </w:t>
      </w:r>
    </w:p>
    <w:p>
      <w:pPr>
        <w:bidi/>
      </w:pPr>
      <w:r>
        <w:rPr>
          <w:rtl/>
          <w:cs/>
          <w:lang w:val="ar_AE" w:bidi="ar_AE"/>
        </w:rPr>
      </w:r>
      <w:r>
        <w:rPr>
          <w:rtl/>
          <w:cs/>
          <w:lang w:val="ar_AE" w:bidi="ar_AE"/>
        </w:rPr>
        <w:t>استمع إلى نسخة صوتية من مرقس 10: 46–52 ثلاث مرات من ثلاث ترجمات صوتية مختلفة، إن أمكن. ثم كمجموعة قوموا بمناقشة الأسئلة التالية:</w:t>
      </w:r>
    </w:p>
    <w:p>
      <w:pPr>
        <w:pStyle w:val="ListNumber"/>
        <w:numPr>
          <w:ilvl w:val="0"/>
          <w:numId w:val="49"/>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 في هذا المقطع؟</w:t>
      </w:r>
    </w:p>
    <w:p>
      <w:pPr>
        <w:pStyle w:val="ListNumber"/>
        <w:bidi/>
        <w:spacing w:line="240" w:lineRule="auto"/>
        <w:ind w:left="720"/>
      </w:pPr>
      <w:r>
        <w:rPr>
          <w:rtl/>
          <w:cs/>
          <w:lang w:val="ar_AE" w:bidi="ar_AE"/>
        </w:rPr>
      </w:r>
      <w:r>
        <w:rPr>
          <w:rtl/>
          <w:cs/>
          <w:lang w:val="ar_AE" w:bidi="ar_AE"/>
        </w:rPr>
        <w:t>ماذا يخبرنا هذا المقطع عن الله أو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نسخة صوتية من إنجيل مرقس 10 : 46 - 52 من الترجمة الأكثر فهمًا لكم.</w:t>
      </w:r>
    </w:p>
    <w:p>
      <w:pPr>
        <w:bidi/>
      </w:pPr>
      <w:r>
        <w:rPr>
          <w:rtl/>
          <w:cs/>
          <w:lang w:val="ar_AE" w:bidi="ar_AE"/>
        </w:rPr>
      </w:r>
      <w:r>
        <w:rPr>
          <w:rtl/>
          <w:cs/>
          <w:lang w:val="ar_AE" w:bidi="ar_AE"/>
        </w:rPr>
        <w:t>يسافر يسوع وتلاميذه من الشمال نحو العاصمة أورشليم.</w:t>
      </w:r>
    </w:p>
    <w:p>
      <w:pPr>
        <w:bidi/>
      </w:pPr>
      <w:r>
        <w:rPr>
          <w:rtl/>
          <w:cs/>
          <w:lang w:val="ar_AE" w:bidi="ar_AE"/>
        </w:rPr>
      </w:r>
      <w:r>
        <w:rPr>
          <w:rtl/>
          <w:cs/>
          <w:lang w:val="ar_AE" w:bidi="ar_AE"/>
        </w:rPr>
        <w:t>توقّفوا هنا وانظروا وسْط المجموعة إلى خريطة الطريق التي كان سيسلكها يسوع نحو أورشليم وعبر أريحا. (أوقفوا سماع التسجيل الصوتي هنا)</w:t>
      </w:r>
    </w:p>
    <w:p>
      <w:pPr>
        <w:bidi/>
      </w:pPr>
      <w:r>
        <w:rPr>
          <w:rtl/>
          <w:cs/>
          <w:lang w:val="ar_AE" w:bidi="ar_AE"/>
        </w:rPr>
      </w:r>
      <w:r>
        <w:rPr>
          <w:rtl/>
          <w:cs/>
          <w:lang w:val="ar_AE" w:bidi="ar_AE"/>
        </w:rPr>
        <w:t>في الطريق، أخبر يسوع تلاميذه بأنه سيتعرَّض للخيانة ويُقتل ظُلمًا في أورشليم، ويبدو أنَّ تلاميذه لم يؤمنوا حقًا أو يفهموا أهمية ما كان على وشك الحدوث. تراهم شاردي الذهن. نرى هذا لأنه بعد أن يتحدث يسوع عن موته قاصدًا، يسألون مَن سيكون الأعظم في ملكوت الله. كان التلاميذ حقًا عميانًا "روحيًا" - لم يهتموا بالأمور عينها التي اهتم بها يسوع. بعد هذا مباشرة، تحدث قصة بارتيماوس هذه.</w:t>
      </w:r>
    </w:p>
    <w:p>
      <w:pPr>
        <w:bidi/>
      </w:pPr>
      <w:r>
        <w:rPr>
          <w:rtl/>
          <w:cs/>
          <w:lang w:val="ar_AE" w:bidi="ar_AE"/>
        </w:rPr>
      </w:r>
      <w:r>
        <w:rPr>
          <w:rtl/>
          <w:cs/>
          <w:lang w:val="ar_AE" w:bidi="ar_AE"/>
        </w:rPr>
        <w:t>تحدَّث النبي إشعياء عن مجيء "المخلّص المُنتظَر"، أو المسيَّا، كما كان اليهود يدعونه. قال إشعياء: "وعندما يأتي، سيفتح أعين العميان ويفتح آذان الصم". عندما يتحدث النبي إشعياء عن الشعب كونه أعمى وأصم، فإنه يتحدث عن المشكلات الجسدية، وأيضًا عن المشكلات الروحية. يقول إن بعض الناس لا يرون أو يسمعون "حق الله". سيشفي "المُخلِّص المُنتظَر" كل ذلك – سواء كان العَمَى والصَمَم الجسدي أو العمَّى والصَمَم الروحي.</w:t>
      </w:r>
    </w:p>
    <w:p>
      <w:pPr>
        <w:bidi/>
      </w:pPr>
      <w:r>
        <w:rPr>
          <w:rtl/>
          <w:cs/>
          <w:lang w:val="ar_AE" w:bidi="ar_AE"/>
        </w:rPr>
      </w:r>
      <w:r>
        <w:rPr>
          <w:rtl/>
          <w:cs/>
          <w:lang w:val="ar_AE" w:bidi="ar_AE"/>
        </w:rPr>
        <w:t xml:space="preserve">كان الملِك داود ملِكًا مهمًا لدى الشعب اليهودي. عرفَ الناس أنَّ "المُخلِّص الموعود" سيكون من نسل الملِك داود. أظهرتْ الإشارة إلى شخص ما بلقَب "ابن داود"، أو "نسْل داود" احترامًا لذلك الشخص واعترافًا بامتلاكه سُلطات مماثلة "للمخلص المُنتظَر" الذي سيأتي. </w:t>
      </w:r>
    </w:p>
    <w:p>
      <w:pPr>
        <w:bidi/>
      </w:pPr>
      <w:r>
        <w:rPr>
          <w:rtl/>
          <w:cs/>
          <w:lang w:val="ar_AE" w:bidi="ar_AE"/>
        </w:rPr>
      </w:r>
      <w:r>
        <w:rPr>
          <w:rtl/>
          <w:cs/>
          <w:lang w:val="ar_AE" w:bidi="ar_AE"/>
        </w:rPr>
        <w:t xml:space="preserve">يُظهر يسوع أنه هو هذا "المُخلِّص المُنتظَر" من نواحٍ كثيرة، فهو يوفي بوعد شفاء أعين الناس وآذانهم جسديًا وروحيًا. وهذه القصة هي واحدة من قصص تحقيق تلك المواعيد. </w:t>
      </w:r>
    </w:p>
    <w:p>
      <w:pPr>
        <w:bidi/>
      </w:pPr>
      <w:r>
        <w:rPr>
          <w:rtl/>
          <w:cs/>
          <w:lang w:val="ar_AE" w:bidi="ar_AE"/>
        </w:rPr>
      </w:r>
      <w:r>
        <w:rPr>
          <w:rtl/>
          <w:cs/>
          <w:lang w:val="ar_AE" w:bidi="ar_AE"/>
        </w:rPr>
        <w:t>كان على يسوع وتلاميذه السفَر عبر أريحا ليصلوا إلى أورشليم. بينما كانوا يغادرون المدينة، كان رجل أعمى، اسمه بارتيماوس، أو ابن تيماوس، يجلس على جانب الطريق، يستعطي كما يفعل عادةً أشخاص مثله. ولأن أريحا كانت مدينة تجارية، كانت مكانًا استراتيجيًا للمتسولين ليجلسوا خارج بوابة المدينة ويطلبوا المال من الناس.</w:t>
      </w:r>
    </w:p>
    <w:p>
      <w:pPr>
        <w:bidi/>
      </w:pPr>
      <w:r>
        <w:rPr>
          <w:rtl/>
          <w:cs/>
          <w:lang w:val="ar_AE" w:bidi="ar_AE"/>
        </w:rPr>
      </w:r>
      <w:r>
        <w:rPr>
          <w:rtl/>
          <w:cs/>
          <w:lang w:val="ar_AE" w:bidi="ar_AE"/>
        </w:rPr>
        <w:t>توقّفوا هنا وناقشوا هذا السؤال وسْط المجموعة: كيف يُنظَر إلى المكفوفين أو الصُم أو غيرهم من ذوي الإعاقات ويُعاملون في ثقافتكم؟ كيف يختلف هذا عن أسلوب معاملة العميان في الكتاب المقدس؟ (أوقفوا سماع التسجيل الصوتي هنا)</w:t>
      </w:r>
    </w:p>
    <w:p>
      <w:pPr>
        <w:bidi/>
      </w:pPr>
      <w:r>
        <w:rPr>
          <w:rtl/>
          <w:cs/>
          <w:lang w:val="ar_AE" w:bidi="ar_AE"/>
        </w:rPr>
      </w:r>
      <w:r>
        <w:rPr>
          <w:rtl/>
          <w:cs/>
          <w:lang w:val="ar_AE" w:bidi="ar_AE"/>
        </w:rPr>
        <w:t xml:space="preserve">كان بارتيماوس أعمى جسديًا، لكن بدا أنه ليس أعمى روحيًا، بل كان يفهم أهمية هُوِيَّة يسوع. نعرف هذا من عِدَّة أدلة في القصة. ناقشوا إنْ كنتم تلاحظونها. أولًا، ذكرتْ القصة اسم الرجُل الأعمى، الأمر غير المُعتاد في قصص الشفاء. نعلم أنه أطلق على يسوع لقَبًا خاصًا، "ابن داود" وأيضًا الكلمة العبرية "سيد" (ربُّوني) ليُظهر احترامه ليسوع وإيمانه بأنه قادرٌ على شفائه. واصل بارتيماوس مناداة يسوع ومحاولة الوصول إليه حتى عندما أحبط الناس عزيمته. </w:t>
      </w:r>
    </w:p>
    <w:p>
      <w:pPr>
        <w:bidi/>
      </w:pPr>
      <w:r>
        <w:rPr>
          <w:rtl/>
          <w:cs/>
          <w:lang w:val="ar_AE" w:bidi="ar_AE"/>
        </w:rPr>
      </w:r>
      <w:r>
        <w:rPr>
          <w:rtl/>
          <w:cs/>
          <w:lang w:val="ar_AE" w:bidi="ar_AE"/>
        </w:rPr>
        <w:t>من المحتمل أن يسوع لم يسمع في المرة الأولى التي ناداهُ فيها بارتيماوس. مع ذلك، يجيب يسوع على بارتيماوس حين يصرخ أكثر فأكثر: "أرحمني يا ابن داود!" لابدَّ أن يسوع كان واقفًا على بُعد مسافة قصيرة، إذ يأمر الآخرين بدعوة بارتيماوس للمجئ إليه. عندما دعا الناس بارتيماوس، أخبروه بأنْ يتشجَّع لأنْ يسوع يناديه. خلع بارتيماوس رداءه، وقفز وذهب إلى يسوع. يسأل يسوع بارتيماوس: "ماذا تريدني أن أفعل لك؟" وكثيرًا ما كان ليسوع محادثات مثل هذه مع الذين يشفيهم. يريد يسوع أن يرتبط مع الشخص بعلاقة أصيلة، وأن يفهم هذا الشخص أنَّ يسوع وحده هو الذي يستطيع أن يشفيه. يُظهر بارتيماوس ليسوع أنه يؤمن به، ويدعوه "ربُّوني" ويخبره بأنه يريد أن يُبصر. يخبر يسوع بارتيماوس بأنَّ إيمانه هو الذي شفاه. أظهر بارتيماوس إيمانًا بيسوع حين دعاه "ابن داود"، وهو لقَب "المسِيَّا المُنتظَر"، وأيضًا حين طلبَ منه الشفاء.</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نسخة صوتية من إنجيل مرقس 10 : 46 - 52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يسوع في طريقه للخروج من أريحا. بارتيماوس يصرخ مناديًا يسوع لكن الجمع يُسكته.</w:t>
      </w:r>
    </w:p>
    <w:p>
      <w:pPr>
        <w:bidi/>
      </w:pPr>
      <w:r>
        <w:rPr>
          <w:rtl/>
          <w:cs/>
          <w:lang w:val="ar_AE" w:bidi="ar_AE"/>
        </w:rPr>
      </w:r>
      <w:r>
        <w:rPr>
          <w:b/>
          <w:rtl/>
          <w:cs/>
          <w:lang w:val="ar_AE" w:bidi="ar_AE"/>
        </w:rPr>
        <w:t>في المشهد الثاني:</w:t>
      </w:r>
      <w:r>
        <w:rPr>
          <w:rtl/>
          <w:cs/>
          <w:lang w:val="ar_AE" w:bidi="ar_AE"/>
        </w:rPr>
        <w:t xml:space="preserve"> يطلب يسوع أن يُحضروا الرجل إليه. فيلقي بارتيماوس ثوبه جانبًا ويذهب بسرعة إلى يسوع. يسأل يسوع بارتيماوس عمّا يريده، فيجيب بارتيماوس أنه يريد أن يبصر مرة أخرى.</w:t>
      </w:r>
    </w:p>
    <w:p>
      <w:pPr>
        <w:bidi/>
      </w:pPr>
      <w:r>
        <w:rPr>
          <w:rtl/>
          <w:cs/>
          <w:lang w:val="ar_AE" w:bidi="ar_AE"/>
        </w:rPr>
      </w:r>
      <w:r>
        <w:rPr>
          <w:b/>
          <w:rtl/>
          <w:cs/>
          <w:lang w:val="ar_AE" w:bidi="ar_AE"/>
        </w:rPr>
        <w:t>في المشهد الثالث:</w:t>
      </w:r>
      <w:r>
        <w:rPr>
          <w:rtl/>
          <w:cs/>
          <w:lang w:val="ar_AE" w:bidi="ar_AE"/>
        </w:rPr>
        <w:t xml:space="preserve"> يسوع يشفي بارتيماوس ويخبره أن يذهب في طريقه. لكن بارتيماوس يتبع يسوع.</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w:t>
      </w:r>
    </w:p>
    <w:p>
      <w:pPr>
        <w:pStyle w:val="ListBullet"/>
        <w:bidi/>
        <w:spacing w:line="240" w:lineRule="auto"/>
        <w:ind w:left="720"/>
      </w:pPr>
      <w:r>
        <w:rPr>
          <w:rtl/>
          <w:cs/>
          <w:lang w:val="ar_AE" w:bidi="ar_AE"/>
        </w:rPr>
      </w:r>
      <w:r>
        <w:rPr>
          <w:rtl/>
          <w:cs/>
          <w:lang w:val="ar_AE" w:bidi="ar_AE"/>
        </w:rPr>
        <w:t>بارتيماوس</w:t>
      </w:r>
    </w:p>
    <w:p>
      <w:pPr>
        <w:pStyle w:val="ListBullet"/>
        <w:bidi/>
        <w:spacing w:line="240" w:lineRule="auto"/>
        <w:ind w:left="720"/>
      </w:pPr>
      <w:r>
        <w:rPr>
          <w:rtl/>
          <w:cs/>
          <w:lang w:val="ar_AE" w:bidi="ar_AE"/>
        </w:rPr>
      </w:r>
      <w:r>
        <w:rPr>
          <w:rtl/>
          <w:cs/>
          <w:lang w:val="ar_AE" w:bidi="ar_AE"/>
        </w:rPr>
        <w:t>جمع من الناس</w:t>
      </w:r>
    </w:p>
    <w:p>
      <w:pPr>
        <w:bidi/>
      </w:pPr>
      <w:r>
        <w:rPr>
          <w:rtl/>
          <w:cs/>
          <w:lang w:val="ar_AE" w:bidi="ar_AE"/>
        </w:rPr>
      </w:r>
      <w:r>
        <w:rPr>
          <w:rtl/>
          <w:cs/>
          <w:lang w:val="ar_AE" w:bidi="ar_AE"/>
        </w:rPr>
        <w:t>كمجموعة، انتبهوا إلى هذه الأجزاء من سياق المقطع: المشهد الأول يحدث في أريحا.</w:t>
      </w:r>
    </w:p>
    <w:p>
      <w:pPr>
        <w:bidi/>
      </w:pPr>
      <w:r>
        <w:rPr>
          <w:rtl/>
          <w:cs/>
          <w:lang w:val="ar_AE" w:bidi="ar_AE"/>
        </w:rPr>
      </w:r>
      <w:r>
        <w:rPr>
          <w:rtl/>
          <w:cs/>
          <w:lang w:val="ar_AE" w:bidi="ar_AE"/>
        </w:rPr>
        <w:t>توقفوا وانظروا كمجموعة إلى خريطة توضح طريق يسوع من الجليل إلى أورشليم عبر أريحا. أوقفوا سماع هذا التسجيل الصوتي هنا.</w:t>
      </w:r>
    </w:p>
    <w:p>
      <w:pPr>
        <w:bidi/>
      </w:pPr>
      <w:r>
        <w:rPr>
          <w:rtl/>
          <w:cs/>
          <w:lang w:val="ar_AE" w:bidi="ar_AE"/>
        </w:rPr>
      </w:r>
      <w:r>
        <w:rPr>
          <w:rtl/>
          <w:cs/>
          <w:lang w:val="ar_AE" w:bidi="ar_AE"/>
        </w:rPr>
        <w:t xml:space="preserve">لقد سافروا على طول نهر الأردن، ثم مكثوا في أريحا، ثم سافروا إلى أورشليم. وكان هذا الطريق هو الطريق الرئيسي للشعب اليهودي الذي يعيش في منطقة الجليل ليسافر إلى أورشليم. كان الطريق مزدحمًا ويرتاده المسافرون بشكل كثيف، خاصة مع اقتراب عيد الفصح اليهودي. وكان هذا وقتًا مثاليًا ومكانًا مثاليًا لمتسول مثل بارتيماوس ليستعطي. </w:t>
      </w:r>
    </w:p>
    <w:p>
      <w:pPr>
        <w:bidi/>
      </w:pPr>
      <w:r>
        <w:rPr>
          <w:rtl/>
          <w:cs/>
          <w:lang w:val="ar_AE" w:bidi="ar_AE"/>
        </w:rPr>
      </w:r>
      <w:r>
        <w:rPr>
          <w:rtl/>
          <w:cs/>
          <w:lang w:val="ar_AE" w:bidi="ar_AE"/>
        </w:rPr>
        <w:t>ثم يلتقي يسوع ببارتيماوس وهو يغادر أريحا ليسافر إلى أورشليم مع تلاميذه. ونعلم من مقاطع أخرى أن يسوع كان قد قضى الليل في أريحا. وبما أن الطريق كان غدارًا (غير آمن)، كان يسوع يريد أن يخرج في الصباح الباكر. وفي هذا الوقت، كانت ستوجد جموع من الناس يسافرون أيضًا إلى أورشليم. ومن المرجح أن يكون هناك أعداد كبيرة من المتسولين على الطريق.</w:t>
      </w:r>
    </w:p>
    <w:p>
      <w:pPr>
        <w:bidi/>
      </w:pPr>
      <w:r>
        <w:rPr>
          <w:rtl/>
          <w:cs/>
          <w:lang w:val="ar_AE" w:bidi="ar_AE"/>
        </w:rPr>
      </w:r>
      <w:r>
        <w:rPr>
          <w:rtl/>
          <w:cs/>
          <w:lang w:val="ar_AE" w:bidi="ar_AE"/>
        </w:rPr>
        <w:t>يتحدث يسوع إلى الجموع. ومن المحتمل أنه كان يتحدث إلى تلاميذه، رغم أنهم لم يُذكروا بوضوح في القصة. ومن المحتمل أن بارتيماوس كان يجلس ومعه ثوبه الخارجي، رداءه، غالبًا بين ساقيه، ليجمع صدقات. وكان هذا يُعد أمرًا مهمًا بشكل خاص بالنسبة له لأنه كان أعمى، حيث أن ذلك كان سيسمح له أن يتحسس النقود. وعندما قال يسوع لبارتيماوس أن يأت، فللوقت ألقى الرداء وجاء على الفور.</w:t>
      </w:r>
    </w:p>
    <w:p>
      <w:pPr>
        <w:bidi/>
      </w:pPr>
      <w:r>
        <w:rPr>
          <w:rtl/>
          <w:cs/>
          <w:lang w:val="ar_AE" w:bidi="ar_AE"/>
        </w:rPr>
      </w:r>
      <w:r>
        <w:rPr>
          <w:rtl/>
          <w:cs/>
          <w:lang w:val="ar_AE" w:bidi="ar_AE"/>
        </w:rPr>
        <w:t>وعندما سأل يسوع بارتيماوس: "ماذا تريدني أن أفعل لك؟" في الأغلب اجتمع تلاميذ يسوع وبعض المتفرجين حول يسوع وبارتيماوس في حين واصل المسافرون الآخرون طريقهم. فيجيب بارتيماوس أنه يريد أن يبصر. فيتكلم يسوع ويُشفى بارتيماوس، ثم يختار بارتيماوس أن يتبع يسوع في الطريق.</w:t>
      </w:r>
    </w:p>
    <w:p>
      <w:pPr>
        <w:bidi/>
      </w:pPr>
      <w:r>
        <w:rPr>
          <w:rtl/>
          <w:cs/>
          <w:lang w:val="ar_AE" w:bidi="ar_AE"/>
        </w:rPr>
      </w:r>
      <w:r>
        <w:rPr>
          <w:rtl/>
          <w:cs/>
          <w:lang w:val="ar_AE" w:bidi="ar_AE"/>
        </w:rPr>
        <w:t>في اللغة الأصلية، هذه القصة مليئة بالأحداث السريعة، كما هو الحال عندما تقول: "فللوقت أبصر". كان بارتيماوس يفهم شيئًا عن من هو يسوع فيطلب المساعدة، ويسوع يدعوه، فيأتي. يطلب بارتيماوس الشفاء، ويستقبله. ثم يتبع بارتيماوس يسوع. وهذه الأحداث تحدث في تسلسل سريع، واحدًا بعد الآخر.</w:t>
      </w:r>
    </w:p>
    <w:p>
      <w:pPr>
        <w:bidi/>
      </w:pPr>
      <w:r>
        <w:rPr>
          <w:rtl/>
          <w:cs/>
          <w:lang w:val="ar_AE" w:bidi="ar_AE"/>
        </w:rPr>
      </w:r>
      <w:r>
        <w:rPr>
          <w:rtl/>
          <w:cs/>
          <w:lang w:val="ar_AE" w:bidi="ar_AE"/>
        </w:rPr>
        <w:t>توقفوا هنا وناقشوا هذا السؤال كمجموعة: كيف تتحدثون عن الأمور التي تحدث بسرعة في ثقافتكم؟ وكيف ستظهرون الأحداث السريعة في هذه القصة؟ أوقفوا سماع هذا التسجيل الصوتي هنا.</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استمعوا إلى نسخة صوتية من إنجيل مرقس 10 : 46 - 52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 xml:space="preserve">الشخصيات الواردة في هذا المقطع تشمل: </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w:t>
      </w:r>
    </w:p>
    <w:p>
      <w:pPr>
        <w:pStyle w:val="ListBullet"/>
        <w:bidi/>
        <w:spacing w:line="240" w:lineRule="auto"/>
        <w:ind w:left="720"/>
      </w:pPr>
      <w:r>
        <w:rPr>
          <w:rtl/>
          <w:cs/>
          <w:lang w:val="ar_AE" w:bidi="ar_AE"/>
        </w:rPr>
      </w:r>
      <w:r>
        <w:rPr>
          <w:rtl/>
          <w:cs/>
          <w:lang w:val="ar_AE" w:bidi="ar_AE"/>
        </w:rPr>
        <w:t>بارتيماوس</w:t>
      </w:r>
    </w:p>
    <w:p>
      <w:pPr>
        <w:pStyle w:val="ListBullet"/>
        <w:bidi/>
        <w:spacing w:line="240" w:lineRule="auto"/>
        <w:ind w:left="720"/>
      </w:pPr>
      <w:r>
        <w:rPr>
          <w:rtl/>
          <w:cs/>
          <w:lang w:val="ar_AE" w:bidi="ar_AE"/>
        </w:rPr>
      </w:r>
      <w:r>
        <w:rPr>
          <w:rtl/>
          <w:cs/>
          <w:lang w:val="ar_AE" w:bidi="ar_AE"/>
        </w:rPr>
        <w:t xml:space="preserve">جمع من الشعب </w:t>
      </w:r>
    </w:p>
    <w:p>
      <w:pPr>
        <w:bidi/>
      </w:pPr>
      <w:r>
        <w:rPr>
          <w:rtl/>
          <w:cs/>
          <w:lang w:val="ar_AE" w:bidi="ar_AE"/>
        </w:rPr>
      </w:r>
      <w:r>
        <w:rPr>
          <w:rtl/>
          <w:cs/>
          <w:lang w:val="ar_AE" w:bidi="ar_AE"/>
        </w:rPr>
        <w:t>عليكم كمجموعة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 xml:space="preserve">أوقفوا سماع التسجيل الصوتي مؤقتًا هنا، ومثّلوا المقطع. </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وقوموا بتمثيل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بينما يسافر يسوع من أريحا إلى أورشليم، يناديه شحاذ يُدعى بارتيماوس. فينتهر الجمع بارتيماوس.</w:t>
      </w:r>
    </w:p>
    <w:p>
      <w:pPr>
        <w:bidi/>
      </w:pPr>
      <w:r>
        <w:rPr>
          <w:rtl/>
          <w:cs/>
          <w:lang w:val="ar_AE" w:bidi="ar_AE"/>
        </w:rPr>
      </w:r>
      <w:r>
        <w:rPr>
          <w:rtl/>
          <w:cs/>
          <w:lang w:val="ar_AE" w:bidi="ar_AE"/>
        </w:rPr>
        <w:t xml:space="preserve">أوقفوا التمثيل. اسألوا الممثلين الذين يؤدون دور الجموع: "بماذا تشعرون أو فيمَ تفكرون تجاه بارتيماوس؟" قد يجيب الشخص بعبارات مثل: "إنه شحاذ ويجب أن يسكت"، أو "أشعر بالانزعاج لأن بارتيماوس يأخذ الانتباه منّا"، أو "لقد رأيناه مرارًا وتكرارًا"، أو "إنه غير مستحق أن يتحدث إلى الرب يسوع"، أو "نحن منزعجون من إلحاح بارتيماوس، ومناداته ليسوع بألقاب مسيانيّة". اسألوا الممثل الذي يؤدي دور بارتيماوس: "بماذا تشعر أو فيمَ تفكر؟" وما هو تأثير الجموع عليك؟" قد يجيب الشخص بعبارات مثل: "أنا بائس" أو "أنا أتجاهل الجموع، وأركز فقط على جذب انتباه يسوع". واصلوا تمثيل الدراما. </w:t>
      </w:r>
    </w:p>
    <w:p>
      <w:pPr>
        <w:bidi/>
      </w:pPr>
      <w:r>
        <w:rPr>
          <w:rtl/>
          <w:cs/>
          <w:lang w:val="ar_AE" w:bidi="ar_AE"/>
        </w:rPr>
      </w:r>
      <w:r>
        <w:rPr>
          <w:rtl/>
          <w:cs/>
          <w:lang w:val="ar_AE" w:bidi="ar_AE"/>
        </w:rPr>
        <w:t>يواصل بارتيماوس الصراخ طلبًا ليسوع. فيتوقف يسوع ويطلب من الجمع أن ينادوا بارتيماوس. يشجَّع الجمع بارتيماوس على أن يفرح لأنْ يسوع يناديه. فيطرح بارتيماوس رداءه. من المفترض أن يكون هذا الرداء أمامه، ربما على ساقيه وهو يجلس، فإن هذه هي طريقة بارتيماوس في جمع المال.</w:t>
      </w:r>
    </w:p>
    <w:p>
      <w:pPr>
        <w:bidi/>
      </w:pPr>
      <w:r>
        <w:rPr>
          <w:rtl/>
          <w:cs/>
          <w:lang w:val="ar_AE" w:bidi="ar_AE"/>
        </w:rPr>
      </w:r>
      <w:r>
        <w:rPr>
          <w:rtl/>
          <w:cs/>
          <w:lang w:val="ar_AE" w:bidi="ar_AE"/>
        </w:rPr>
        <w:t xml:space="preserve">أوقفوا التمثيل. اسألوا الممثل الذي يؤدي دور بارتيماوس: "بماذا تشعر أو فيمَ تفكر عندما تسمع أن يسوع يناديك؟ وكيف تتصرف؟" قد يجيب الشخص بعبارات مثل: "أشعر بالحماس والفرح والرجاء" أو لقد قمت على الفور دون تردد، وأزلت سريعًا كل عقبة في طريقي حتى أصل إلى يسوع". ثم اسألوا الممثل الذي يؤدي دور بارتيماوس: "كيف استطعت أن تسير نحو يسوع وأنت أعمى؟ قد يجيب الشخص بعبارات مثل: "كنت أعرف الطريق"، أو "سرتُ نحو صوته"، أو "قادني أحدهم إلى المسار الصحيح". واصلوا تمثيل الدراما. </w:t>
      </w:r>
    </w:p>
    <w:p>
      <w:pPr>
        <w:bidi/>
      </w:pPr>
      <w:r>
        <w:rPr>
          <w:rtl/>
          <w:cs/>
          <w:lang w:val="ar_AE" w:bidi="ar_AE"/>
        </w:rPr>
      </w:r>
      <w:r>
        <w:rPr>
          <w:rtl/>
          <w:cs/>
          <w:lang w:val="ar_AE" w:bidi="ar_AE"/>
        </w:rPr>
        <w:t>ثم يسأل يسوع بارتيماوس عما يمكنه أن يفعله من أجله. يطلب بارتيماوس أن يُعاد له بصره. فيشفي يسوع بارتيماوس. ويبدأ بارتيماوس في تبعيَّة يسوع.</w:t>
      </w:r>
    </w:p>
    <w:p>
      <w:pPr>
        <w:bidi/>
      </w:pPr>
      <w:r>
        <w:rPr>
          <w:rtl/>
          <w:cs/>
          <w:lang w:val="ar_AE" w:bidi="ar_AE"/>
        </w:rPr>
      </w:r>
      <w:r>
        <w:rPr>
          <w:rtl/>
          <w:cs/>
          <w:lang w:val="ar_AE" w:bidi="ar_AE"/>
        </w:rPr>
        <w:t xml:space="preserve">أوقفوا التمثيل. اسألوا الممثل الذي يؤدي دور برتيماوس "بماذا تشعر أو فيمَ تفكر؟" قد يجيب الشخص بعبارات مثل: "استطيع </w:t>
      </w:r>
      <w:r>
        <w:rPr>
          <w:i/>
          <w:rtl/>
          <w:cs/>
          <w:lang w:val="ar_AE" w:bidi="ar_AE"/>
        </w:rPr>
        <w:t>أن أبصر</w:t>
      </w:r>
      <w:r>
        <w:rPr>
          <w:rtl/>
          <w:cs/>
          <w:lang w:val="ar_AE" w:bidi="ar_AE"/>
        </w:rPr>
        <w:t>! لا أصدق ذلك!" أو "أنا متحمس للغاية لأنني أستطيع أن أرى كل شيء! فكيف لا أتبع يسوع؟"</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نسخة صوتية من إنجيل مرقس 10: 46 - 52 من ترجمة سهلة ومفهومة.</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كان يسوع خارجًا من أريحا ومتجهًا إلى أورشليم. وكان </w:t>
      </w:r>
      <w:r>
        <w:rPr>
          <w:b/>
          <w:rtl/>
          <w:cs/>
          <w:lang w:val="ar_AE" w:bidi="ar_AE"/>
        </w:rPr>
        <w:t>تلاميذ</w:t>
      </w:r>
      <w:r>
        <w:rPr>
          <w:rtl/>
          <w:cs/>
          <w:lang w:val="ar_AE" w:bidi="ar_AE"/>
        </w:rPr>
        <w:t xml:space="preserve"> يسوع وجمع غفير أيضًا يتبعونه. وفيما هم خارجون من أريحا، سمع متسول أعمى يُدعَى بارتيماوس أن يسوع </w:t>
      </w:r>
      <w:r>
        <w:rPr>
          <w:b/>
          <w:rtl/>
          <w:cs/>
          <w:lang w:val="ar_AE" w:bidi="ar_AE"/>
        </w:rPr>
        <w:t>الناصري</w:t>
      </w:r>
      <w:r>
        <w:rPr>
          <w:rtl/>
          <w:cs/>
          <w:lang w:val="ar_AE" w:bidi="ar_AE"/>
        </w:rPr>
        <w:t xml:space="preserve"> مجتازٌ. فنادى بارتيماوس يسوع قائلًا: "يا يسوع </w:t>
      </w:r>
      <w:r>
        <w:rPr>
          <w:b/>
          <w:rtl/>
          <w:cs/>
          <w:lang w:val="ar_AE" w:bidi="ar_AE"/>
        </w:rPr>
        <w:t>ابن داود</w:t>
      </w:r>
      <w:r>
        <w:rPr>
          <w:rtl/>
          <w:cs/>
          <w:lang w:val="ar_AE" w:bidi="ar_AE"/>
        </w:rPr>
        <w:t xml:space="preserve">، ارحمني!" كان التلاميذ هم الأتباع الاثنا عشر الأقرب إلى يسوع. وكانت الناصرة مدينة تقع في منطقة الجليل، وهي المدينة التي جاء منها يسوع. وكانت تُعتَبَر مدينة عديمة الأهمية. أما لقب ابن داود، فكان يُستخدَم للإشارة إلى المُخلِّص الموعود. استخدِموا الكلمات نفسها التي استخدمتموها في المقاطع السابقة للإشارة إلى التلاميذ وإلى الناصرة. لمزيدٍ من المعلومات عن </w:t>
      </w:r>
      <w:hyperlink r:id="rId54">
        <w:r>
          <w:rPr>
            <w:rtl/>
            <w:cs/>
            <w:lang w:val="ar_AE" w:bidi="ar_AE"/>
          </w:rPr>
          <w:rPr>
            <w:color w:val="0000EE"/>
            <w:u w:val="single"/>
          </w:rPr>
          <w:t>التلاميذ</w:t>
        </w:r>
      </w:hyperlink>
      <w:r>
        <w:rPr>
          <w:rtl/>
          <w:cs/>
          <w:lang w:val="ar_AE" w:bidi="ar_AE"/>
        </w:rPr>
        <w:t xml:space="preserve"> وعن </w:t>
      </w:r>
      <w:hyperlink r:id="rId36">
        <w:r>
          <w:rPr>
            <w:rtl/>
            <w:cs/>
            <w:lang w:val="ar_AE" w:bidi="ar_AE"/>
          </w:rPr>
          <w:rPr>
            <w:color w:val="0000EE"/>
            <w:u w:val="single"/>
          </w:rPr>
          <w:t>الناصرة</w:t>
        </w:r>
      </w:hyperlink>
      <w:r>
        <w:rPr>
          <w:rtl/>
          <w:cs/>
          <w:lang w:val="ar_AE" w:bidi="ar_AE"/>
        </w:rPr>
        <w:t>، انظر قاموس الكلمات الرئيسية.</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ابن داود</w:t>
      </w:r>
      <w:r>
        <w:rPr>
          <w:rtl/>
          <w:cs/>
          <w:lang w:val="ar_AE" w:bidi="ar_AE"/>
        </w:rPr>
        <w:t xml:space="preserve">. لمزيدٍ من المعلومات، ابحث في قاموس الكلمات الرئيسية عن التعبير </w:t>
      </w:r>
      <w:hyperlink r:id="rId112">
        <w:r>
          <w:rPr>
            <w:rtl/>
            <w:cs/>
            <w:lang w:val="ar_AE" w:bidi="ar_AE"/>
          </w:rPr>
          <w:rPr>
            <w:color w:val="0000EE"/>
            <w:u w:val="single"/>
          </w:rPr>
          <w:t>ابن داود</w:t>
        </w:r>
      </w:hyperlink>
      <w:r>
        <w:rPr>
          <w:rtl/>
          <w:cs/>
          <w:lang w:val="ar_AE" w:bidi="ar_AE"/>
        </w:rPr>
        <w:t>. (توقَّفوا هنا عن سماع التسجيل الصوتي)</w:t>
      </w:r>
    </w:p>
    <w:p>
      <w:pPr>
        <w:bidi/>
      </w:pPr>
      <w:r>
        <w:rPr>
          <w:rtl/>
          <w:cs/>
          <w:lang w:val="ar_AE" w:bidi="ar_AE"/>
        </w:rPr>
      </w:r>
      <w:r>
        <w:rPr>
          <w:b/>
          <w:rtl/>
          <w:cs/>
          <w:lang w:val="ar_AE" w:bidi="ar_AE"/>
        </w:rPr>
        <w:t>الرحمة</w:t>
      </w:r>
      <w:r>
        <w:rPr>
          <w:rtl/>
          <w:cs/>
          <w:lang w:val="ar_AE" w:bidi="ar_AE"/>
        </w:rPr>
        <w:t xml:space="preserve"> تعني إظهار رأفة وتعاطف تجاه المتألِّمين. وفي المزامير، اعتاد الكُتَّاب أن يطلبوا رحمة من الله. وبالتالي، فإن بارتيماوس طلب من يسوع شيئًا كان من شأنه في المعتاد أن يطلبه من الله. لا بد إذن أنه اعتقد أن الله أعطى يسوع القدرة على أن يرحمه. استخدِمْوا الكلمة نفسها التي استخدمتموها في المقاطع السابقة للإشارة إلى الرحمة. لمزيدٍ من المعلومات عن </w:t>
      </w:r>
      <w:hyperlink r:id="rId67">
        <w:r>
          <w:rPr>
            <w:rtl/>
            <w:cs/>
            <w:lang w:val="ar_AE" w:bidi="ar_AE"/>
          </w:rPr>
          <w:rPr>
            <w:color w:val="0000EE"/>
            <w:u w:val="single"/>
          </w:rPr>
          <w:t>الرحمة</w:t>
        </w:r>
      </w:hyperlink>
      <w:r>
        <w:rPr>
          <w:rtl/>
          <w:cs/>
          <w:lang w:val="ar_AE" w:bidi="ar_AE"/>
        </w:rPr>
        <w:t>، انظر قاموس الكلمات الرئيسية.</w:t>
      </w:r>
    </w:p>
    <w:p>
      <w:pPr>
        <w:bidi/>
      </w:pPr>
      <w:r>
        <w:rPr>
          <w:rtl/>
          <w:cs/>
          <w:lang w:val="ar_AE" w:bidi="ar_AE"/>
        </w:rPr>
      </w:r>
      <w:r>
        <w:rPr>
          <w:rtl/>
          <w:cs/>
          <w:lang w:val="ar_AE" w:bidi="ar_AE"/>
        </w:rPr>
        <w:t>عندئذ، انتهر الجمع بارتيماوس، وطلبوا منه أن يسكت. لكن بارتيماوس صرخ أكثر كثيرًا. فأمر يسوع الجمع أن ينادوا بارتيماوس ليأتي إليه. فقال الجمع لبارتيماوس: "ثِق". الفعل</w:t>
      </w:r>
      <w:r>
        <w:rPr>
          <w:b/>
          <w:rtl/>
          <w:cs/>
          <w:lang w:val="ar_AE" w:bidi="ar_AE"/>
        </w:rPr>
        <w:t xml:space="preserve"> ثِق</w:t>
      </w:r>
      <w:r>
        <w:rPr>
          <w:rtl/>
          <w:cs/>
          <w:lang w:val="ar_AE" w:bidi="ar_AE"/>
        </w:rPr>
        <w:t xml:space="preserve"> هو طريقة لتشجيع أحدهم ليكون أكثر سعادة.</w:t>
      </w:r>
    </w:p>
    <w:p>
      <w:pPr>
        <w:bidi/>
      </w:pPr>
      <w:r>
        <w:rPr>
          <w:rtl/>
          <w:cs/>
          <w:lang w:val="ar_AE" w:bidi="ar_AE"/>
        </w:rPr>
      </w:r>
      <w:r>
        <w:rPr>
          <w:rtl/>
          <w:cs/>
          <w:lang w:val="ar_AE" w:bidi="ar_AE"/>
        </w:rPr>
        <w:t>توقَّفوا هنا وناقشوا كمجموعة الطريقة المناسبة والطبيعية للتعبير عن هذا المعنى في لغتكم. (توقَّفوا هنا عن سماع التسجيل الصوتي)</w:t>
      </w:r>
    </w:p>
    <w:p>
      <w:pPr>
        <w:bidi/>
      </w:pPr>
      <w:r>
        <w:rPr>
          <w:rtl/>
          <w:cs/>
          <w:lang w:val="ar_AE" w:bidi="ar_AE"/>
        </w:rPr>
      </w:r>
      <w:r>
        <w:rPr>
          <w:rtl/>
          <w:cs/>
          <w:lang w:val="ar_AE" w:bidi="ar_AE"/>
        </w:rPr>
        <w:t xml:space="preserve">من المحتمَل أن بارتيماوس كان جالسًا وعباءته الخارجية، أو </w:t>
      </w:r>
      <w:r>
        <w:rPr>
          <w:b/>
          <w:rtl/>
          <w:cs/>
          <w:lang w:val="ar_AE" w:bidi="ar_AE"/>
        </w:rPr>
        <w:t>رداؤه</w:t>
      </w:r>
      <w:r>
        <w:rPr>
          <w:rtl/>
          <w:cs/>
          <w:lang w:val="ar_AE" w:bidi="ar_AE"/>
        </w:rPr>
        <w:t xml:space="preserve">، أو </w:t>
      </w:r>
      <w:r>
        <w:rPr>
          <w:b/>
          <w:rtl/>
          <w:cs/>
          <w:lang w:val="ar_AE" w:bidi="ar_AE"/>
        </w:rPr>
        <w:t>معطفه</w:t>
      </w:r>
      <w:r>
        <w:rPr>
          <w:rtl/>
          <w:cs/>
          <w:lang w:val="ar_AE" w:bidi="ar_AE"/>
        </w:rPr>
        <w:t xml:space="preserve"> أمامه، ربما على رجليه، ليجمع فيه الصدقات. كان هذا يمثِّل له أهمية خاصة، لأنه كان أعمى، حيث سيتيح له ذلك أن يتحسس العملات. لكن عندما طلب يسوع من بارتيماوس أن يأتي إليه، طرح الرداء وجاء إليه على الفور. كان الرداء عبارة عن ثوب طويل يرتديه الناس فوق ملابسهم. استخدِموا الكلمة نفسها التي استخدمتموها في المقاطع السابقة للإشارة إلى الرداء. </w:t>
      </w:r>
    </w:p>
    <w:p>
      <w:pPr>
        <w:bidi/>
      </w:pPr>
      <w:r>
        <w:rPr>
          <w:rtl/>
          <w:cs/>
          <w:lang w:val="ar_AE" w:bidi="ar_AE"/>
        </w:rPr>
      </w:r>
      <w:r>
        <w:rPr>
          <w:rtl/>
          <w:cs/>
          <w:lang w:val="ar_AE" w:bidi="ar_AE"/>
        </w:rPr>
        <w:t xml:space="preserve">توقَّفوا هنا واعرضوا صورة للرداء. ويمكنكم العثور على كلمة </w:t>
      </w:r>
      <w:hyperlink r:id="rId113">
        <w:r>
          <w:rPr>
            <w:rtl/>
            <w:cs/>
            <w:lang w:val="ar_AE" w:bidi="ar_AE"/>
          </w:rPr>
          <w:rPr>
            <w:color w:val="0000EE"/>
            <w:u w:val="single"/>
          </w:rPr>
          <w:t>رداء</w:t>
        </w:r>
      </w:hyperlink>
      <w:r>
        <w:rPr>
          <w:rtl/>
          <w:cs/>
          <w:lang w:val="ar_AE" w:bidi="ar_AE"/>
        </w:rPr>
        <w:t xml:space="preserve"> في قاموس الكلمات الرئيسية. (توقَّفوا هنا عن سماع التسجيل الصوتي)</w:t>
      </w:r>
    </w:p>
    <w:p>
      <w:pPr>
        <w:bidi/>
      </w:pPr>
      <w:r>
        <w:rPr>
          <w:rtl/>
          <w:cs/>
          <w:lang w:val="ar_AE" w:bidi="ar_AE"/>
        </w:rPr>
      </w:r>
      <w:r>
        <w:rPr>
          <w:rtl/>
          <w:cs/>
          <w:lang w:val="ar_AE" w:bidi="ar_AE"/>
        </w:rPr>
        <w:t xml:space="preserve">ثم سأل يسوع بارتيماوس قائلًا: "ماذا تريد أن أفعل بك؟" على الأرجح، كان تلاميذ يسوع وبعض المارة الآخرين يحيطون بيسوع وبارتيماوس، في حين واصل المسافرون الآخرون السير في طريقهم. فدعا بارتيماوس يسوع "يا </w:t>
      </w:r>
      <w:r>
        <w:rPr>
          <w:b/>
          <w:rtl/>
          <w:cs/>
          <w:lang w:val="ar_AE" w:bidi="ar_AE"/>
        </w:rPr>
        <w:t>سيدي</w:t>
      </w:r>
      <w:r>
        <w:rPr>
          <w:rtl/>
          <w:cs/>
          <w:lang w:val="ar_AE" w:bidi="ar_AE"/>
        </w:rPr>
        <w:t>" (</w:t>
      </w:r>
      <w:r>
        <w:rPr>
          <w:b/>
          <w:rtl/>
          <w:cs/>
          <w:lang w:val="ar_AE" w:bidi="ar_AE"/>
        </w:rPr>
        <w:t>ربُّوني</w:t>
      </w:r>
      <w:r>
        <w:rPr>
          <w:rtl/>
          <w:cs/>
          <w:lang w:val="ar_AE" w:bidi="ar_AE"/>
        </w:rPr>
        <w:t xml:space="preserve">)، وأجابه بأنه يريد أن يبصر. اللقب "ربُّوني" هو اللقب الأسمى الذي كان يُنسَب إلى معلِّم مبجَّل. فقد تعامل بارتيماوس مع يسوع كما لو كان معلِّمه، وكما لو كان هو من أتباعه. استخدِمْوا الكلمة نفسها التي استخدمتموها في المقاطع السابقة للإشارة إلى المعلِّم أو ربُّوني. لمزيدٍ من المعلومات عن </w:t>
      </w:r>
      <w:hyperlink r:id="rId100">
        <w:r>
          <w:rPr>
            <w:rtl/>
            <w:cs/>
            <w:lang w:val="ar_AE" w:bidi="ar_AE"/>
          </w:rPr>
          <w:rPr>
            <w:color w:val="0000EE"/>
            <w:u w:val="single"/>
          </w:rPr>
          <w:t>المعلِّم</w:t>
        </w:r>
      </w:hyperlink>
      <w:r>
        <w:rPr>
          <w:rtl/>
          <w:cs/>
          <w:lang w:val="ar_AE" w:bidi="ar_AE"/>
        </w:rPr>
        <w:t>، انظر قاموس الكلمات الرئيسية.</w:t>
      </w:r>
    </w:p>
    <w:p>
      <w:pPr>
        <w:bidi/>
      </w:pPr>
      <w:r>
        <w:rPr>
          <w:rtl/>
          <w:cs/>
          <w:lang w:val="ar_AE" w:bidi="ar_AE"/>
        </w:rPr>
      </w:r>
      <w:r>
        <w:rPr>
          <w:rtl/>
          <w:cs/>
          <w:lang w:val="ar_AE" w:bidi="ar_AE"/>
        </w:rPr>
        <w:t>وهنا أمر يسوع بارتيماوس أن يذهب، لأن</w:t>
      </w:r>
      <w:r>
        <w:rPr>
          <w:b/>
          <w:rtl/>
          <w:cs/>
          <w:lang w:val="ar_AE" w:bidi="ar_AE"/>
        </w:rPr>
        <w:t xml:space="preserve"> إيمان </w:t>
      </w:r>
      <w:r>
        <w:rPr>
          <w:rtl/>
          <w:cs/>
          <w:lang w:val="ar_AE" w:bidi="ar_AE"/>
        </w:rPr>
        <w:t xml:space="preserve">بارتيماوس قد </w:t>
      </w:r>
      <w:r>
        <w:rPr>
          <w:b/>
          <w:rtl/>
          <w:cs/>
          <w:lang w:val="ar_AE" w:bidi="ar_AE"/>
        </w:rPr>
        <w:t>شفاه</w:t>
      </w:r>
      <w:r>
        <w:rPr>
          <w:rtl/>
          <w:cs/>
          <w:lang w:val="ar_AE" w:bidi="ar_AE"/>
        </w:rPr>
        <w:t>. لكن بارتيماوس اختار أن يتبع يسوع في الطريق. علم يسوع أن هذا الرجل كان يؤمن بالحقيقة بأن يسوع قادر أن يشفيه، وبأن يسوع هو المسيَّا. العبارة "</w:t>
      </w:r>
      <w:r>
        <w:rPr>
          <w:b/>
          <w:rtl/>
          <w:cs/>
          <w:lang w:val="ar_AE" w:bidi="ar_AE"/>
        </w:rPr>
        <w:t>إيمانك</w:t>
      </w:r>
      <w:r>
        <w:rPr>
          <w:rtl/>
          <w:cs/>
          <w:lang w:val="ar_AE" w:bidi="ar_AE"/>
        </w:rPr>
        <w:t xml:space="preserve"> قد شفاك" معناها أن هذا الرجل شُفِي لأنه مارس فعل إيمان. يمكنكم التعبير عن ذلك بصيغة أكثر إيجابية إذا لزم الأمر (أي "أنتَ قد شُفيتَ لأنك آمنتَ").</w:t>
      </w:r>
    </w:p>
    <w:p>
      <w:pPr>
        <w:bidi/>
      </w:pPr>
      <w:r>
        <w:rPr>
          <w:rtl/>
          <w:cs/>
          <w:lang w:val="ar_AE" w:bidi="ar_AE"/>
        </w:rPr>
      </w:r>
      <w:r>
        <w:rPr>
          <w:rtl/>
          <w:cs/>
          <w:lang w:val="ar_AE" w:bidi="ar_AE"/>
        </w:rPr>
        <w:t xml:space="preserve">أداة تعليمية: اطلب مسبقًا من متطوِّع أن يساعدك في هذا الأمر. ضع مقعدًا في وسط الغرفة، واطرح على المتطوع السؤال التالي: "هل تؤمن بأن هذا المقعد موجود؟" و"هل تؤمن بأن هذا مقعدٌ؟" و"هل تؤمن بأن هذا المقعد قوي بما يكفي ليحملك؟" وعلى المتطوع أن يجيب "بنعم" على كل هذه الأسئلة. ثم قل له: "أعلم أنك متعب، هيا اجلس على هذا المقعد". وعلى المتطوع أن يرفض الجلوس عليه. كرِّر هذا الأمر عدة مرات، ثم اسأل: لماذا لم يرغب المتطوع في الجلوس على المقعد مع أنه يَعلَم أنه موجود، ويقول إنه يؤمن بأنه قوي بما يكفي ليحمله؟ بعد ذلك، اشرح للمجموعة أن هذا مثالٌ لما يعنيه الإيمان. فهو أكثر من مجرد تصديق عقلي، لكنه أن تتصرَّف بناءً على ما تصدِّقه. بعد الانتهاء من هذا التدريب، ناقشوا كمجموعة كيف ستعبِّرون عن مفهوم الإيمان. يمكنكم العثور على كلمة </w:t>
      </w:r>
      <w:hyperlink r:id="rId50">
        <w:r>
          <w:rPr>
            <w:rtl/>
            <w:cs/>
            <w:lang w:val="ar_AE" w:bidi="ar_AE"/>
          </w:rPr>
          <w:rPr>
            <w:color w:val="0000EE"/>
            <w:u w:val="single"/>
          </w:rPr>
          <w:t>إيمان</w:t>
        </w:r>
      </w:hyperlink>
      <w:r>
        <w:rPr>
          <w:rtl/>
          <w:cs/>
          <w:lang w:val="ar_AE" w:bidi="ar_AE"/>
        </w:rPr>
        <w:t xml:space="preserve"> في قاموس الكلمات الرئيسية. استخدِموا الكلمة نفسها التي استخدمتموها في المقاطع السابقة. (توقَّفوا هنا عن سماع التسجيل الصوتي)</w:t>
      </w:r>
    </w:p>
    <w:p>
      <w:pPr>
        <w:bidi/>
      </w:pPr>
      <w:r>
        <w:rPr>
          <w:rtl/>
          <w:cs/>
          <w:lang w:val="ar_AE" w:bidi="ar_AE"/>
        </w:rPr>
      </w:r>
      <w:r>
        <w:rPr>
          <w:rtl/>
          <w:cs/>
          <w:lang w:val="ar_AE" w:bidi="ar_AE"/>
        </w:rPr>
        <w:t>كلمة "شفاك" التي جاءت في تصريح يسوع، "إيمانك قد شفاك"، يمكن أن تحمل معنى مزدوجًا يشير إلى كلٍّ من الشفاء الجسدي والخلاص الروحي. وعلى الأرجح، قصد مرقس ولوقا هنا كلا المعنيين، وهو ما توحي به ضمنًا حقيقة أن هذا الرجل ابتدأ يتبع يسوع.</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11:1–11</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في هذه المرحلة، استمعوا إلى مرقس 11: 1–11 وضعوها في قلوبكم.</w:t>
      </w:r>
    </w:p>
    <w:p>
      <w:pPr>
        <w:bidi/>
      </w:pPr>
      <w:r>
        <w:rPr>
          <w:rtl/>
          <w:cs/>
          <w:lang w:val="ar_AE" w:bidi="ar_AE"/>
        </w:rPr>
      </w:r>
      <w:r>
        <w:rPr>
          <w:rtl/>
          <w:cs/>
          <w:lang w:val="ar_AE" w:bidi="ar_AE"/>
        </w:rPr>
        <w:t>استمع إلى نسخة صوتية من مرقس 11: 1–11 ثلاث مرات من ثلاث ترجمات صوتية مختلفة، إن أمكن. ثم كمجموعة قوموا بمناقشة الأسئلة التالية:</w:t>
      </w:r>
    </w:p>
    <w:p>
      <w:pPr>
        <w:pStyle w:val="ListNumber"/>
        <w:numPr>
          <w:ilvl w:val="0"/>
          <w:numId w:val="50"/>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 في هذا المقطع؟</w:t>
      </w:r>
    </w:p>
    <w:p>
      <w:pPr>
        <w:pStyle w:val="ListNumber"/>
        <w:bidi/>
        <w:spacing w:line="240" w:lineRule="auto"/>
        <w:ind w:left="720"/>
      </w:pPr>
      <w:r>
        <w:rPr>
          <w:rtl/>
          <w:cs/>
          <w:lang w:val="ar_AE" w:bidi="ar_AE"/>
        </w:rPr>
      </w:r>
      <w:r>
        <w:rPr>
          <w:rtl/>
          <w:cs/>
          <w:lang w:val="ar_AE" w:bidi="ar_AE"/>
        </w:rPr>
        <w:t>ماذا يخبرنا هذا المقطع عن الله أو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نسخة صوتية من إنجيل مرقس 11 : 1 - 11 من الترجمة الأسهل فهمًا لكم.</w:t>
      </w:r>
    </w:p>
    <w:p>
      <w:pPr>
        <w:bidi/>
      </w:pPr>
      <w:r>
        <w:rPr>
          <w:rtl/>
          <w:cs/>
          <w:lang w:val="ar_AE" w:bidi="ar_AE"/>
        </w:rPr>
      </w:r>
      <w:r>
        <w:rPr>
          <w:rtl/>
          <w:cs/>
          <w:lang w:val="ar_AE" w:bidi="ar_AE"/>
        </w:rPr>
        <w:t>في هذه القصة، يكون يسوع على مشارف أبواب أورشليم للمرة الأخيرة قبل أن يُقتل. قد يكون هذا المقطع من إنجيل مرقس هو الأسبوع الأخير في حياة يسوع حتى موته، أو قد يكون وصفًا للستة أشهر الأخيرة قبل موت يسوع. لا نعلم بالتحديد المُدة التي يغطيها الجزء الأخير من إنجيل مرقس. في كلتا الحالتَين، تبدأ هذه القصة بوصف أعمال يسوع الأخيرة في أورشليم، عاصمة اليهود.</w:t>
      </w:r>
    </w:p>
    <w:p>
      <w:pPr>
        <w:bidi/>
      </w:pPr>
      <w:r>
        <w:rPr>
          <w:rtl/>
          <w:cs/>
          <w:lang w:val="ar_AE" w:bidi="ar_AE"/>
        </w:rPr>
      </w:r>
      <w:r>
        <w:rPr>
          <w:rtl/>
          <w:cs/>
          <w:lang w:val="ar_AE" w:bidi="ar_AE"/>
        </w:rPr>
        <w:t>من المحتمل أن يسوع وتلاميذه سافروا سيرًا مسافة 34 كيلومترًا في يوم واحد من أريحا إلى أورشليم، ووصلوا إلى بيت عنيا وبيت فاجي. كانت بيت عنيا وبيت فاجي، بلدتَين قريبتَين من أورشليم. تبعد بيت عنيا عن أورشليم نحو ثلاثة كيلومترات، أما عن بيت فاجي فتقع بجانب أورشليم قاصدًا، على بُعد كيلومتر ونصف تقريبًا. تقع كل من بيت عنيا وبيت فاجي على تلٍّ عالٍ، مقابل الوادي بجوار أورشليم، ويسمى هذا التل "جبل الزيتون".</w:t>
      </w:r>
    </w:p>
    <w:p>
      <w:pPr>
        <w:bidi/>
      </w:pPr>
      <w:r>
        <w:rPr>
          <w:rtl/>
          <w:cs/>
          <w:lang w:val="ar_AE" w:bidi="ar_AE"/>
        </w:rPr>
      </w:r>
      <w:r>
        <w:rPr>
          <w:rtl/>
          <w:cs/>
          <w:lang w:val="ar_AE" w:bidi="ar_AE"/>
        </w:rPr>
        <w:t>توقّفوا هنا وشاهدوا صورة من "جبل الزيتون" الذي يطل على أورشليم.</w:t>
      </w:r>
    </w:p>
    <w:p>
      <w:pPr>
        <w:bidi/>
      </w:pPr>
      <w:r>
        <w:rPr>
          <w:rtl/>
          <w:cs/>
          <w:lang w:val="ar_AE" w:bidi="ar_AE"/>
        </w:rPr>
      </w:r>
      <w:r>
        <w:rPr>
          <w:rtl/>
          <w:cs/>
          <w:lang w:val="ar_AE" w:bidi="ar_AE"/>
        </w:rPr>
        <w:t>توقّفوا في المجموعة وانظروا إلى خريطة أورشليم مع بيت عنيا وبيت فاجي على مشارف المدينة. (أوقفوا سماع التسجيل الصوتي هنا)</w:t>
      </w:r>
    </w:p>
    <w:p>
      <w:pPr>
        <w:bidi/>
      </w:pPr>
      <w:r>
        <w:rPr>
          <w:rtl/>
          <w:cs/>
          <w:lang w:val="ar_AE" w:bidi="ar_AE"/>
        </w:rPr>
      </w:r>
      <w:r>
        <w:rPr>
          <w:rtl/>
          <w:cs/>
          <w:lang w:val="ar_AE" w:bidi="ar_AE"/>
        </w:rPr>
        <w:t>عادةً ما كان الحُجَّاج الذين يذهبون إلى أورشليم ليسجدوا لله، يدخلون المدينة سيرًا. مع ذلك، تنبَّأ زكريا النبي أنَّ المسيَّا، أو المخلّص، سيدخل المدينة راكبًا على جحش. من المحتمل أن الجموع والتلاميذ لم يعرفوا أو يؤمنوا في هذه المرحلة أن يسوع هو المسيَّا، إذ لم يتذكر التلاميذ نبوة زكريا إلا في وقت لاحق. في التقليد الديني اليهودي، لم يكن من الممكن استخدام الحيوانات من الدواب لأغراض خاصة، مثل خدمة الله، لذا، فمن المحتمل أنْ يكون يسوع، لهذا السبب، قد أرسل تلميذَين إلى القرية المجاورة ليحضرا جحشًا لم يجلس عليه أحد من قبل. لا نعرف القرية التي أرسل يسوع تلاميذه إليها، لكن من المحتمل أنها كانت بيت فاجي.</w:t>
      </w:r>
    </w:p>
    <w:p>
      <w:pPr>
        <w:bidi/>
      </w:pPr>
      <w:r>
        <w:rPr>
          <w:rtl/>
          <w:cs/>
          <w:lang w:val="ar_AE" w:bidi="ar_AE"/>
        </w:rPr>
      </w:r>
      <w:r>
        <w:rPr>
          <w:rtl/>
          <w:cs/>
          <w:lang w:val="ar_AE" w:bidi="ar_AE"/>
        </w:rPr>
        <w:t>توقَّفوا هنا وانظروا معًا في المجموعة، صورة جحشٍ. (أوقفوا سماع التسجيل الصوتي هنا)</w:t>
      </w:r>
    </w:p>
    <w:p>
      <w:pPr>
        <w:bidi/>
      </w:pPr>
      <w:r>
        <w:rPr>
          <w:rtl/>
          <w:cs/>
          <w:lang w:val="ar_AE" w:bidi="ar_AE"/>
        </w:rPr>
      </w:r>
      <w:r>
        <w:rPr>
          <w:rtl/>
          <w:cs/>
          <w:lang w:val="ar_AE" w:bidi="ar_AE"/>
        </w:rPr>
        <w:t>توقّفوا هنا وناقشوا هذا السؤال وسْط المجموعة: كيف يُصلّي الناس في ثقافتكم؟ (أوقفوا سماع التسجيل الصوتي هنا)</w:t>
      </w:r>
    </w:p>
    <w:p>
      <w:pPr>
        <w:bidi/>
      </w:pPr>
      <w:r>
        <w:rPr>
          <w:rtl/>
          <w:cs/>
          <w:lang w:val="ar_AE" w:bidi="ar_AE"/>
        </w:rPr>
      </w:r>
      <w:r>
        <w:rPr>
          <w:rtl/>
          <w:cs/>
          <w:lang w:val="ar_AE" w:bidi="ar_AE"/>
        </w:rPr>
        <w:t>من المحتمل أن يكون يسوع قد رتَّب مع مالِك الجحش أن يقترضه، لكنه أراد أن يُعد التلميذَيْن إذا سألهما أحدهم عن سبب أخذه. يُخبر يسوع تلميذَيه أن يدخلا إلى القرية، يحلَّا الجحش ويجلباه، وإذا قال أحد: "ماذا تفعلان؟" تقولان أن الرب – أي السيَّد – محتاج إليه.</w:t>
      </w:r>
    </w:p>
    <w:p>
      <w:pPr>
        <w:bidi/>
      </w:pPr>
      <w:r>
        <w:rPr>
          <w:rtl/>
          <w:cs/>
          <w:lang w:val="ar_AE" w:bidi="ar_AE"/>
        </w:rPr>
      </w:r>
      <w:r>
        <w:rPr>
          <w:rtl/>
          <w:cs/>
          <w:lang w:val="ar_AE" w:bidi="ar_AE"/>
        </w:rPr>
        <w:t>ففعل تلاميذه هذا بالضبط. دخلا القرية، ثم حلَّا الجحش. سأل الناس عما كانا يفعلان. وأرادوا أن يعرفوا سبب حلّ الجحش. أخبرهم التلاميذ أن الرب، أو يسوع، يحتاج الجحش.</w:t>
      </w:r>
    </w:p>
    <w:p>
      <w:pPr>
        <w:bidi/>
      </w:pPr>
      <w:r>
        <w:rPr>
          <w:rtl/>
          <w:cs/>
          <w:lang w:val="ar_AE" w:bidi="ar_AE"/>
        </w:rPr>
      </w:r>
      <w:r>
        <w:rPr>
          <w:rtl/>
          <w:cs/>
          <w:lang w:val="ar_AE" w:bidi="ar_AE"/>
        </w:rPr>
        <w:t>وضع التلاميذ ثيابهم على الجحش قبل أن يركبه يسوع ليُظهِروا الاحترام ويحققوا الراحة له.</w:t>
      </w:r>
    </w:p>
    <w:p>
      <w:pPr>
        <w:bidi/>
      </w:pPr>
      <w:r>
        <w:rPr>
          <w:rtl/>
          <w:cs/>
          <w:lang w:val="ar_AE" w:bidi="ar_AE"/>
        </w:rPr>
      </w:r>
      <w:r>
        <w:rPr>
          <w:rtl/>
          <w:cs/>
          <w:lang w:val="ar_AE" w:bidi="ar_AE"/>
        </w:rPr>
        <w:t>حين كان يسوع راكبًا وداخلًا إلى أورشليم، نشر الناس ثيابهم أو قمصانهم وأغصانًا كثيرة الأوراق على الطريق. من المحتمل أن تكون أغصان الأشجار المورقة من أشجار زيتون أو أشجار نخيل. هذا ما كان يفعله الناس في تلك الثقافة أن يقبلوا نبيًا أو ملِكًا، أو سائحًا مُميَّزًا إلى داخل المدينة ليُظهِروا له الاحترام والكرامة. غالبًا ما كان الناس يستقبلون الحُجَّاج إلى أورشليم بهذا النوع من الفرح.</w:t>
      </w:r>
    </w:p>
    <w:p>
      <w:pPr>
        <w:bidi/>
      </w:pPr>
      <w:r>
        <w:rPr>
          <w:rtl/>
          <w:cs/>
          <w:lang w:val="ar_AE" w:bidi="ar_AE"/>
        </w:rPr>
      </w:r>
      <w:r>
        <w:rPr>
          <w:rtl/>
          <w:cs/>
          <w:lang w:val="ar_AE" w:bidi="ar_AE"/>
        </w:rPr>
        <w:t>توقّفوا هنا وانظروا وسْط المجموعة إلى صورة أغصان من أشجار الزيتون والنخيل. ينبغي أن تُظهر الصورة الأجزاء المورقة، وليس الجزء من الغُصن الكبير. (أوقفوا سماع التسجيل الصوتي هنا)</w:t>
      </w:r>
    </w:p>
    <w:p>
      <w:pPr>
        <w:bidi/>
      </w:pPr>
      <w:r>
        <w:rPr>
          <w:rtl/>
          <w:cs/>
          <w:lang w:val="ar_AE" w:bidi="ar_AE"/>
        </w:rPr>
      </w:r>
      <w:r>
        <w:rPr>
          <w:rtl/>
          <w:cs/>
          <w:lang w:val="ar_AE" w:bidi="ar_AE"/>
        </w:rPr>
        <w:t>توقّفوا هنا وانظروا إلى صورة للثياب الخارجية التي وضعها التلاميذ على الجحش ووضعها الناس في الطريق. (أوقفوا سماع التسجيل الصوتي هنا)</w:t>
      </w:r>
    </w:p>
    <w:p>
      <w:pPr>
        <w:bidi/>
      </w:pPr>
      <w:r>
        <w:rPr>
          <w:rtl/>
          <w:cs/>
          <w:lang w:val="ar_AE" w:bidi="ar_AE"/>
        </w:rPr>
      </w:r>
      <w:r>
        <w:rPr>
          <w:rtl/>
          <w:cs/>
          <w:lang w:val="ar_AE" w:bidi="ar_AE"/>
        </w:rPr>
        <w:t>توقّفوا هنا وناقشوا هذا السؤال وسْط المجموعة: كيف يحيَّي الناس القادة المرموقين عندما يصلون إلى قرية أو بلدة؟ (أوقفوا سماع التسجيل الصوتي هنا)</w:t>
      </w:r>
    </w:p>
    <w:p>
      <w:pPr>
        <w:bidi/>
      </w:pPr>
      <w:r>
        <w:rPr>
          <w:rtl/>
          <w:cs/>
          <w:lang w:val="ar_AE" w:bidi="ar_AE"/>
        </w:rPr>
      </w:r>
      <w:r>
        <w:rPr>
          <w:rtl/>
          <w:cs/>
          <w:lang w:val="ar_AE" w:bidi="ar_AE"/>
        </w:rPr>
        <w:t>عندما كان يُرحِّب الناس بالحُجَّاج إلى أورشليم في أيام الأعياد الدينية، غالبًا ما كانوا يغنون لهم أَغَانٍ من نصوصهم المقدسة. عادةً ما كانت هذه الأغاني صلاة رجاءٍ بأن الله سيجلب لهم مُخلّصهم. كان الله قد وعد الملِك داود بأن واحدًا من نسله سيملك على إسرائيل إلى الأبد، وسيأتي يومًا، يُخلِّص فيه أحد هؤلاء الحكام من بيت داود، يُخلِّص اليهود من الظلم الواقع عليهم ويعيد لهم مملكتهم. سيكون هذا الشخص مُخلّصهم، أو المسيَّا. كان إسرائيل يتوقّع ويصلّي من أجل الوقت الذي سيحدث فيه ذلك، وكانت الكثير من الصلوات طلبات من الله من أجل تحقيق ذلك. مع ذلك، لم يعترف الكثير من الناس في هذا الوقت، على الأرجح، بأنَّ يسوع هو المخلّص الذي كانوا يصلّون من أجله – كانوا يعرفون فقط أنه شخصية مهمة. كانوا يغنون أَغَانٍ مُفرحة لأحد الحُجَّاج المهمين، كما كانوا يفعلون عادةً.</w:t>
      </w:r>
    </w:p>
    <w:p>
      <w:pPr>
        <w:bidi/>
      </w:pPr>
      <w:r>
        <w:rPr>
          <w:rtl/>
          <w:cs/>
          <w:lang w:val="ar_AE" w:bidi="ar_AE"/>
        </w:rPr>
      </w:r>
      <w:r>
        <w:rPr>
          <w:rtl/>
          <w:cs/>
          <w:lang w:val="ar_AE" w:bidi="ar_AE"/>
        </w:rPr>
        <w:t>من المحتمل أنَّ الوقت كان تقريبًا وقت غروب الشمس. ذهب يسوع إلى منطقة الهيكل – مناطق الساحة الخارجية حيث يُسمح لغير الكهنة – برؤية ما يحدث هناك. ثم غادر حتى اليوم التالي. ذهب هو وتلاميذه إلى بيت عنيا ليمكثوا فيها، كما كانوا يفعلون كل ليلة عند زيارتهم أورشليم.</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نسخة صوتية من إنجيل مرقس 11 : 1 - 11 من الترجمة الأسهل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يصل يسوع إلى مشارف أورشليم عند جبل الزيتون، بالقرب من قريتي بيت عنيا وبيت فاجي. فأرسل اثنين من تلاميذه إلى قرية قريبة ليحضرا له حمارًا صغيرًا (جحشًا). وقد أعطاهما توجيهات. </w:t>
      </w:r>
    </w:p>
    <w:p>
      <w:pPr>
        <w:bidi/>
      </w:pPr>
      <w:r>
        <w:rPr>
          <w:rtl/>
          <w:cs/>
          <w:lang w:val="ar_AE" w:bidi="ar_AE"/>
        </w:rPr>
      </w:r>
      <w:r>
        <w:rPr>
          <w:b/>
          <w:rtl/>
          <w:cs/>
          <w:lang w:val="ar_AE" w:bidi="ar_AE"/>
        </w:rPr>
        <w:t>في المشهد الثاني:</w:t>
      </w:r>
      <w:r>
        <w:rPr>
          <w:rtl/>
          <w:cs/>
          <w:lang w:val="ar_AE" w:bidi="ar_AE"/>
        </w:rPr>
        <w:t xml:space="preserve"> يذهب التلميذان إلى القرية. ويحلان الجحش. ويجيبان على أسئلة الناس الذين سألوهما: "ماذا تفعلان؟"</w:t>
      </w:r>
    </w:p>
    <w:p>
      <w:pPr>
        <w:bidi/>
      </w:pPr>
      <w:r>
        <w:rPr>
          <w:rtl/>
          <w:cs/>
          <w:lang w:val="ar_AE" w:bidi="ar_AE"/>
        </w:rPr>
      </w:r>
      <w:r>
        <w:rPr>
          <w:b/>
          <w:rtl/>
          <w:cs/>
          <w:lang w:val="ar_AE" w:bidi="ar_AE"/>
        </w:rPr>
        <w:t>في المشهد الثالث:</w:t>
      </w:r>
      <w:r>
        <w:rPr>
          <w:rtl/>
          <w:cs/>
          <w:lang w:val="ar_AE" w:bidi="ar_AE"/>
        </w:rPr>
        <w:t xml:space="preserve"> يأخذ التلميذان الحمار (الجحش) إلى يسوع، ويلقيا عليه ثيابهما، فيركبه ويدخل أورشليم. ويفرش الناس ثيابهم وأغصانًا من الشجر أمامه. وكانوا يصرخون: "أوصنا! مبارك الآتي باسم الرب! مباركة مملكة أبينا داود!"</w:t>
      </w:r>
    </w:p>
    <w:p>
      <w:pPr>
        <w:bidi/>
      </w:pPr>
      <w:r>
        <w:rPr>
          <w:rtl/>
          <w:cs/>
          <w:lang w:val="ar_AE" w:bidi="ar_AE"/>
        </w:rPr>
      </w:r>
      <w:r>
        <w:rPr>
          <w:b/>
          <w:rtl/>
          <w:cs/>
          <w:lang w:val="ar_AE" w:bidi="ar_AE"/>
        </w:rPr>
        <w:t>في المشهد الرابع:</w:t>
      </w:r>
      <w:r>
        <w:rPr>
          <w:rtl/>
          <w:cs/>
          <w:lang w:val="ar_AE" w:bidi="ar_AE"/>
        </w:rPr>
        <w:t xml:space="preserve"> يدخل يسوع وتلاميذه المدينة ثم ينصرف الناس. ثم يذهب إلى منطقة الهيكل، وبعدها يخرج عائدًا إلى بيت عنيا ليقضي الليل.</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 الاثني عشر، بما في ذلك الاثنان اللذان ذهبا ليحضرا الحمار</w:t>
      </w:r>
    </w:p>
    <w:p>
      <w:pPr>
        <w:pStyle w:val="ListBullet"/>
        <w:bidi/>
        <w:spacing w:line="240" w:lineRule="auto"/>
        <w:ind w:left="720"/>
      </w:pPr>
      <w:r>
        <w:rPr>
          <w:rtl/>
          <w:cs/>
          <w:lang w:val="ar_AE" w:bidi="ar_AE"/>
        </w:rPr>
      </w:r>
      <w:r>
        <w:rPr>
          <w:rtl/>
          <w:cs/>
          <w:lang w:val="ar_AE" w:bidi="ar_AE"/>
        </w:rPr>
        <w:t>حمار صغير (جحش) لم يجلس عليه أحد قط</w:t>
      </w:r>
    </w:p>
    <w:p>
      <w:pPr>
        <w:pStyle w:val="ListBullet"/>
        <w:bidi/>
        <w:spacing w:line="240" w:lineRule="auto"/>
        <w:ind w:left="720"/>
      </w:pPr>
      <w:r>
        <w:rPr>
          <w:rtl/>
          <w:cs/>
          <w:lang w:val="ar_AE" w:bidi="ar_AE"/>
        </w:rPr>
      </w:r>
      <w:r>
        <w:rPr>
          <w:rtl/>
          <w:cs/>
          <w:lang w:val="ar_AE" w:bidi="ar_AE"/>
        </w:rPr>
        <w:t>الناس الواقفون حول الحمار</w:t>
      </w:r>
    </w:p>
    <w:p>
      <w:pPr>
        <w:pStyle w:val="ListBullet"/>
        <w:bidi/>
        <w:spacing w:line="240" w:lineRule="auto"/>
        <w:ind w:left="720"/>
      </w:pPr>
      <w:r>
        <w:rPr>
          <w:rtl/>
          <w:cs/>
          <w:lang w:val="ar_AE" w:bidi="ar_AE"/>
        </w:rPr>
      </w:r>
      <w:r>
        <w:rPr>
          <w:rtl/>
          <w:cs/>
          <w:lang w:val="ar_AE" w:bidi="ar_AE"/>
        </w:rPr>
        <w:t>الناس السائرون في الطريق إلى أورشليم. وبعضهم يمشون وراء الحمار، وبعضهم يمشون أمامه.</w:t>
      </w:r>
    </w:p>
    <w:p>
      <w:pPr>
        <w:bidi/>
      </w:pPr>
      <w:r>
        <w:rPr>
          <w:rtl/>
          <w:cs/>
          <w:lang w:val="ar_AE" w:bidi="ar_AE"/>
        </w:rPr>
      </w:r>
      <w:r>
        <w:rPr>
          <w:rtl/>
          <w:cs/>
          <w:lang w:val="ar_AE" w:bidi="ar_AE"/>
        </w:rPr>
        <w:t>كمجموعة، انتبهوا إلى هذه الأجزاء من سياق المقطع: من المهم تذكر أن جبل الزيتون كان تلة عالية، لكنه ليس جبلًا. وكان أعلى من التلال والمدن المحيطة به.</w:t>
      </w:r>
    </w:p>
    <w:p>
      <w:pPr>
        <w:bidi/>
      </w:pPr>
      <w:r>
        <w:rPr>
          <w:rtl/>
          <w:cs/>
          <w:lang w:val="ar_AE" w:bidi="ar_AE"/>
        </w:rPr>
      </w:r>
      <w:r>
        <w:rPr>
          <w:rtl/>
          <w:cs/>
          <w:lang w:val="ar_AE" w:bidi="ar_AE"/>
        </w:rPr>
        <w:t>توقّفوا هنا وانظروا كمجموعة إلى صورة لجبل الزيتون الذي يطل على أورشليم. أوقفوا سماع هذا التسجيل الصوتي هنا.</w:t>
      </w:r>
    </w:p>
    <w:p>
      <w:pPr>
        <w:bidi/>
      </w:pPr>
      <w:r>
        <w:rPr>
          <w:rtl/>
          <w:cs/>
          <w:lang w:val="ar_AE" w:bidi="ar_AE"/>
        </w:rPr>
      </w:r>
      <w:r>
        <w:rPr>
          <w:rtl/>
          <w:cs/>
          <w:lang w:val="ar_AE" w:bidi="ar_AE"/>
        </w:rPr>
        <w:t>كان صاحب الحمار قد ربط الحمار بجانب باب بناء كان موجودًا خارجًا على الطريق في المدينة. وربما كان مربوطًا إلى عصا أو عمود يخرج من الأرض. وكان طرف واحد للحبل مربوطًا حول عنق الحمار، والطرف الآخر حول عمود. وقد كان أصحاب الحمير يفعلون ذلك كي لا تهرب الحمير حين لا يستخدمها أحد.</w:t>
      </w:r>
    </w:p>
    <w:p>
      <w:pPr>
        <w:bidi/>
      </w:pPr>
      <w:r>
        <w:rPr>
          <w:rtl/>
          <w:cs/>
          <w:lang w:val="ar_AE" w:bidi="ar_AE"/>
        </w:rPr>
      </w:r>
      <w:r>
        <w:rPr>
          <w:rtl/>
          <w:cs/>
          <w:lang w:val="ar_AE" w:bidi="ar_AE"/>
        </w:rPr>
        <w:t>فأحضر التلميذان الحمار، ووضعا ثيابهما (الرداء الخارجي) على الحيوان. لم يرموها على ظهره، بل وضعوها هناك بحيث يكون ظهر الحمار مكانًا مريحًا ليركبه يسوع.</w:t>
      </w:r>
    </w:p>
    <w:p>
      <w:pPr>
        <w:bidi/>
      </w:pPr>
      <w:r>
        <w:rPr>
          <w:rtl/>
          <w:cs/>
          <w:lang w:val="ar_AE" w:bidi="ar_AE"/>
        </w:rPr>
      </w:r>
      <w:r>
        <w:rPr>
          <w:rtl/>
          <w:cs/>
          <w:lang w:val="ar_AE" w:bidi="ar_AE"/>
        </w:rPr>
        <w:t xml:space="preserve">وبينما كان يسوع يركب الحمار إلى أورشليم، كان هناك أشخاص كثيرون على الطريق. وقد كان هذا قبل عيد ديني كبير، وكان الناس يأتون إلى أورشليم. فتعرَّف الناس على يسوع بصفته زائر (حاج) مهم. ووضع الناس ثيابهم على الأرض أمام الحمار حتى يتمكن من المرور عليها. كما كانوا يقطعون أغصان الأشجار الموجودة في الحقول ويضعونها على الأرض. هذه الأغصان، من شجر الزيتون أو من النخيل، كانت الجزء الورقي الطري من الفرع. </w:t>
      </w:r>
    </w:p>
    <w:p>
      <w:pPr>
        <w:bidi/>
      </w:pPr>
      <w:r>
        <w:rPr>
          <w:rtl/>
          <w:cs/>
          <w:lang w:val="ar_AE" w:bidi="ar_AE"/>
        </w:rPr>
      </w:r>
      <w:r>
        <w:rPr>
          <w:rtl/>
          <w:cs/>
          <w:lang w:val="ar_AE" w:bidi="ar_AE"/>
        </w:rPr>
        <w:t>كان الناس يمشون أمام الحمار وخلفه. وكانوا يغنون أغاني مفرحة من التسبيح والترحيب. قائلين: "أوصنا، أو لنسبح الله! مبارك الآتي باسم الرب. مباركة المملكة الآتية في يوم من الأيام – التي يحكمها نسل داود! لنسبح الله!"</w:t>
      </w:r>
    </w:p>
    <w:p>
      <w:pPr>
        <w:bidi/>
      </w:pPr>
      <w:r>
        <w:rPr>
          <w:rtl/>
          <w:cs/>
          <w:lang w:val="ar_AE" w:bidi="ar_AE"/>
        </w:rPr>
      </w:r>
      <w:r>
        <w:rPr>
          <w:rtl/>
          <w:cs/>
          <w:lang w:val="ar_AE" w:bidi="ar_AE"/>
        </w:rPr>
        <w:t>وعندما وصل يسوع إلى المدينة، انصرف الناس. ثم دخل يسوع وتلاميذه إلى منطقة الهيكل، ونظر حوله، ثم خرج. كان الوقت قد أمسى-قرب غروب الشمس-لذلك حان وقت الذهاب إلى البيت. فساروا عائدين خارج المدينة مسافة ثلاثة كيلومترات إلى بيت عنيا ليقضوا الليل.</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استمعوا إلى نسخة صوتية من إنجيل مرقس 11 : 1 - 11 من الترجمة الأسهل فهمًا بالنسبة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 الاثني عشر، بما فيهم التلميذان اللذان ذهبا ليحضرا الجحش</w:t>
      </w:r>
    </w:p>
    <w:p>
      <w:pPr>
        <w:pStyle w:val="ListBullet"/>
        <w:bidi/>
        <w:spacing w:line="240" w:lineRule="auto"/>
        <w:ind w:left="720"/>
      </w:pPr>
      <w:r>
        <w:rPr>
          <w:rtl/>
          <w:cs/>
          <w:lang w:val="ar_AE" w:bidi="ar_AE"/>
        </w:rPr>
      </w:r>
      <w:r>
        <w:rPr>
          <w:rtl/>
          <w:cs/>
          <w:lang w:val="ar_AE" w:bidi="ar_AE"/>
        </w:rPr>
        <w:t>جحشًا لم يجلس عليه أحد قط</w:t>
      </w:r>
    </w:p>
    <w:p>
      <w:pPr>
        <w:pStyle w:val="ListBullet"/>
        <w:bidi/>
        <w:spacing w:line="240" w:lineRule="auto"/>
        <w:ind w:left="720"/>
      </w:pPr>
      <w:r>
        <w:rPr>
          <w:rtl/>
          <w:cs/>
          <w:lang w:val="ar_AE" w:bidi="ar_AE"/>
        </w:rPr>
      </w:r>
      <w:r>
        <w:rPr>
          <w:rtl/>
          <w:cs/>
          <w:lang w:val="ar_AE" w:bidi="ar_AE"/>
        </w:rPr>
        <w:t>الناس الواقفون حول الجحش</w:t>
      </w:r>
    </w:p>
    <w:p>
      <w:pPr>
        <w:pStyle w:val="ListBullet"/>
        <w:bidi/>
        <w:spacing w:line="240" w:lineRule="auto"/>
        <w:ind w:left="720"/>
      </w:pPr>
      <w:r>
        <w:rPr>
          <w:rtl/>
          <w:cs/>
          <w:lang w:val="ar_AE" w:bidi="ar_AE"/>
        </w:rPr>
      </w:r>
      <w:r>
        <w:rPr>
          <w:rtl/>
          <w:cs/>
          <w:lang w:val="ar_AE" w:bidi="ar_AE"/>
        </w:rPr>
        <w:t>الناس السائرون في الطريق إلى أورشليم. بعضهم يسير وراء الجحش والبعض الآخر يسير أمامه.</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 xml:space="preserve">أوقفوا سماع التسجيل الصوتي مؤقتًا هنا، ومثّلوا المقطع. </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وقوموا بتمثيل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يصل يسوع وتلاميذه إلى جبل الزيتون بالقرب من بيت فاجي. لقد مشوا طريقًا طويلًا في ذلك اليوم – حوالي 34 كيلومترًا. أرسل يسوع تلميذَين إلى القرية المجاورة بتعليمات للعثور على جحش لم يجلس عليه أحد من قبل. ويطلب منهما أن يحلاه ويأتيان به إليه.</w:t>
      </w:r>
    </w:p>
    <w:p>
      <w:pPr>
        <w:bidi/>
      </w:pPr>
      <w:r>
        <w:rPr>
          <w:rtl/>
          <w:cs/>
          <w:lang w:val="ar_AE" w:bidi="ar_AE"/>
        </w:rPr>
      </w:r>
      <w:r>
        <w:rPr>
          <w:rtl/>
          <w:cs/>
          <w:lang w:val="ar_AE" w:bidi="ar_AE"/>
        </w:rPr>
        <w:t xml:space="preserve">أوقفوا التمثيل. اسألوا الممثل الذي يؤدي دور يسوع: "بماذا تشعر أو فيمَ تفكر؟" قد يجيب الشخص بعبارات مثل: "أنا متعب لكن لدي المزيد لأفعله اليوم" أو "أنا حزين لأن عملي في أورشليم سيبدأ الآن، وسأموت قريبًا". اسألوا الممثلَين الذَين يؤديان دور التلاميذَين: "بماذا تشعران أو فيمَ تفكران؟" قد يجيب الشخص بعبارات مثل: "أشعر بالارتباك لأن يسوع يحتاج إلى جحش – بينما لا يركب أحد جحشًا في أورشليم أبدًا!" أو "أشعر بالخوف أن يظن أحدهم أننا نسرق الجحش". واصلوا تمثيل الدراما. </w:t>
      </w:r>
    </w:p>
    <w:p>
      <w:pPr>
        <w:bidi/>
      </w:pPr>
      <w:r>
        <w:rPr>
          <w:rtl/>
          <w:cs/>
          <w:lang w:val="ar_AE" w:bidi="ar_AE"/>
        </w:rPr>
      </w:r>
      <w:r>
        <w:rPr>
          <w:rtl/>
          <w:cs/>
          <w:lang w:val="ar_AE" w:bidi="ar_AE"/>
        </w:rPr>
        <w:t>يذهب التلميذان إلى القرية ويرون الجحش مربوطَا تمامًا كما قال يسوع. وبينما هما يحلانه، يسألهما الناس عن السبب. فيجيبان "الرب محتاج إليه"، فيسمح لهما الناس بأن يأخذا الجحش. ثم يأتيان بالجحش ويخلع جميع التلاميذ ثيابهم الخارجية ويضعونها على الجحش ليصنعوا مقعدًا ليِّنًا ليسوع.</w:t>
      </w:r>
    </w:p>
    <w:p>
      <w:pPr>
        <w:bidi/>
      </w:pPr>
      <w:r>
        <w:rPr>
          <w:rtl/>
          <w:cs/>
          <w:lang w:val="ar_AE" w:bidi="ar_AE"/>
        </w:rPr>
      </w:r>
      <w:r>
        <w:rPr>
          <w:rtl/>
          <w:cs/>
          <w:lang w:val="ar_AE" w:bidi="ar_AE"/>
        </w:rPr>
        <w:t xml:space="preserve">أوقفوا التمثيل. اسألوا الممثل الذي يؤدي دور يسوع: "بماذا تشعر أو فيمَ تفكر؟" قد يجيب الشخص بعبارات مثل: "أنا سعيد جدًا لأن تلاميذي يطيعوني"، أو "أتمنى لو أن الشعب من حولي أدركوا أكثر مَن أنا"، أو "أنا أحب هذا الشعب كثيرًا". اسألوا الممثلَين الذَين يؤديان دور التلاميذَين: "بماذا تشعران أو فيمَ تفكران؟" قد يجيب الشخص بعبارات مثل: "أنا مندهش للغاية أننا وجدنا الجحش حقًا وأن الناس تركونا نأخذه" أو "أريد أن يكون يسوع مرتاحًا قدر الإمكان، حتى وإن اضطرني ذلك إلى خلع ثوبي الخارجي". واصلوا تمثيل الدراما. </w:t>
      </w:r>
    </w:p>
    <w:p>
      <w:pPr>
        <w:bidi/>
      </w:pPr>
      <w:r>
        <w:rPr>
          <w:rtl/>
          <w:cs/>
          <w:lang w:val="ar_AE" w:bidi="ar_AE"/>
        </w:rPr>
      </w:r>
      <w:r>
        <w:rPr>
          <w:rtl/>
          <w:cs/>
          <w:lang w:val="ar_AE" w:bidi="ar_AE"/>
        </w:rPr>
        <w:t>يركب يسوع الجحش متجهًا إلى أورشليم، ويقطع الشعب أغصان النخيل أو الزيتون ويفرشونها على الأرض. وأيضًا يخلعون ثيابهم الخارجية ويفرشونها على الأرض. ويصرخون بفرح قائلين: "أوصنا، مبارك الآتي بإسم الله، ومبارَكة المملكة الآتية من نسل الملك داود! ويسبحون الله!"</w:t>
      </w:r>
    </w:p>
    <w:p>
      <w:pPr>
        <w:bidi/>
      </w:pPr>
      <w:r>
        <w:rPr>
          <w:rtl/>
          <w:cs/>
          <w:lang w:val="ar_AE" w:bidi="ar_AE"/>
        </w:rPr>
      </w:r>
      <w:r>
        <w:rPr>
          <w:rtl/>
          <w:cs/>
          <w:lang w:val="ar_AE" w:bidi="ar_AE"/>
        </w:rPr>
        <w:t xml:space="preserve">أوقفوا التمثيل. اسألوا الممثلين الذين يؤدون دور الشعب: "بماذا تشعرون أو فيمَ تفكرون؟" قد يجيب الشخص بعبارات مثل: "لابد أن هذا الرجل شخصية مهمة" أو "أنا أحب الاحتفالات! فلنمجد هذا الرجل – لعله يساعدنا!" أو "أنا متفائل" اسألوا التلاميذ: "بماذا تشعرون أو فيمَ تفكرون؟" قد يجيب الشخص بعبارات مثل: "أنا فخور جدًا لوجودي مع رجل بهذه الأهمية!" أو "أتساءل ماذا سيكون دوري إذا أصبح يسوع ملكًا" اسألوا يسوع "بماذا تشعر أو فيمَ تفكر؟" قد يجيب الشخص بعبارات مثل: "أتمنى لو أن هؤلاء الناس يفهمون من أكون،" أو "أنا حزين لأن هؤلاء الناس لا يفهمون". واصلوا تمثيل الدراما. </w:t>
      </w:r>
    </w:p>
    <w:p>
      <w:pPr>
        <w:bidi/>
      </w:pPr>
      <w:r>
        <w:rPr>
          <w:rtl/>
          <w:cs/>
          <w:lang w:val="ar_AE" w:bidi="ar_AE"/>
        </w:rPr>
      </w:r>
      <w:r>
        <w:rPr>
          <w:rtl/>
          <w:cs/>
          <w:lang w:val="ar_AE" w:bidi="ar_AE"/>
        </w:rPr>
        <w:t>يدخل يسوع أورشليم وينصرف الجمع. ثم يذهب يسوع والتلاميذ الاثني عشر إلى منطقة الهيكل وينظرون حولهم. ثم يخرجون من المدينة إلى بيت عنيا حيث يقضون الليل.</w:t>
      </w:r>
    </w:p>
    <w:p>
      <w:pPr>
        <w:bidi/>
      </w:pPr>
      <w:r>
        <w:rPr>
          <w:rtl/>
          <w:cs/>
          <w:lang w:val="ar_AE" w:bidi="ar_AE"/>
        </w:rPr>
      </w:r>
      <w:r>
        <w:rPr>
          <w:rtl/>
          <w:cs/>
          <w:lang w:val="ar_AE" w:bidi="ar_AE"/>
        </w:rPr>
        <w:t>أوقفوا التمثيل. اسألوا الممثلَين الذَين يؤديان دور التلاميذَين: "بماذا تشعران أو فيمَ تفكران؟" قد يجيب الشخص بعبارات مثل: "أنا متحيَّر لأننا ذهبنا فقط لرؤية الهيكل" أو "أنا متعب للغاية بعد هذا اليوم الطويل" أو "أنا متحمس لرؤية الاحتفال القادم."</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نسخة صوتية من إنجيل مرقس 11: 1 - 11 من ترجمة سهلة ومفهومة.</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وصل يسوع و</w:t>
      </w:r>
      <w:r>
        <w:rPr>
          <w:b/>
          <w:rtl/>
          <w:cs/>
          <w:lang w:val="ar_AE" w:bidi="ar_AE"/>
        </w:rPr>
        <w:t>تلاميذه</w:t>
      </w:r>
      <w:r>
        <w:rPr>
          <w:rtl/>
          <w:cs/>
          <w:lang w:val="ar_AE" w:bidi="ar_AE"/>
        </w:rPr>
        <w:t xml:space="preserve"> إلى مشارف مدينة أورشليم. وكانوا عند </w:t>
      </w:r>
      <w:r>
        <w:rPr>
          <w:b/>
          <w:rtl/>
          <w:cs/>
          <w:lang w:val="ar_AE" w:bidi="ar_AE"/>
        </w:rPr>
        <w:t>جبل الزيتون</w:t>
      </w:r>
      <w:r>
        <w:rPr>
          <w:rtl/>
          <w:cs/>
          <w:lang w:val="ar_AE" w:bidi="ar_AE"/>
        </w:rPr>
        <w:t xml:space="preserve">، وهو تلٌّ عالٍ يطل على وادٍ يقع قبالة أورشليم. وكانت الكثير من أشجار الزيتون تنمو على هذا التل. كان التلاميذ هم الأتباع الأقرب إلى يسوع. استخدِموا الكلمة نفسها التي استخدمتموها للإشارة إلى التلاميذ في كلِّ إنجيل مرقس. لمزيدٍ من المعلومات عن </w:t>
      </w:r>
      <w:hyperlink r:id="rId54">
        <w:r>
          <w:rPr>
            <w:rtl/>
            <w:cs/>
            <w:lang w:val="ar_AE" w:bidi="ar_AE"/>
          </w:rPr>
          <w:rPr>
            <w:color w:val="0000EE"/>
            <w:u w:val="single"/>
          </w:rPr>
          <w:t>التلاميذ</w:t>
        </w:r>
      </w:hyperlink>
      <w:r>
        <w:rPr>
          <w:rtl/>
          <w:cs/>
          <w:lang w:val="ar_AE" w:bidi="ar_AE"/>
        </w:rPr>
        <w:t>، انظر قاموس الكلمات الرئيسية.</w:t>
      </w:r>
    </w:p>
    <w:p>
      <w:pPr>
        <w:bidi/>
      </w:pPr>
      <w:r>
        <w:rPr>
          <w:rtl/>
          <w:cs/>
          <w:lang w:val="ar_AE" w:bidi="ar_AE"/>
        </w:rPr>
      </w:r>
      <w:r>
        <w:rPr>
          <w:rtl/>
          <w:cs/>
          <w:lang w:val="ar_AE" w:bidi="ar_AE"/>
        </w:rPr>
        <w:t>توقَّفوا هنا وشاهدوا معًا كمجموعة صورة لشجرة زيتون وصورة لجبل الزيتون. (توقَّفوا هنا عن سماع التسجيل الصوتي)</w:t>
      </w:r>
    </w:p>
    <w:p>
      <w:pPr>
        <w:bidi/>
      </w:pPr>
      <w:r>
        <w:rPr>
          <w:rtl/>
          <w:cs/>
          <w:lang w:val="ar_AE" w:bidi="ar_AE"/>
        </w:rPr>
      </w:r>
      <w:r>
        <w:rPr>
          <w:rtl/>
          <w:cs/>
          <w:lang w:val="ar_AE" w:bidi="ar_AE"/>
        </w:rPr>
        <w:t xml:space="preserve">ثم طلب يسوع من اثنين من تلاميذه أن يذهبا إلى القرية المجاورة، وهناك سيجدان </w:t>
      </w:r>
      <w:hyperlink r:id="rId114">
        <w:r>
          <w:rPr>
            <w:rtl/>
            <w:cs/>
            <w:lang w:val="ar_AE" w:bidi="ar_AE"/>
          </w:rPr>
          <w:rPr>
            <w:color w:val="0000EE"/>
            <w:u w:val="single"/>
          </w:rPr>
          <w:t>حمارًا</w:t>
        </w:r>
      </w:hyperlink>
      <w:r>
        <w:rPr>
          <w:rtl/>
          <w:cs/>
          <w:lang w:val="ar_AE" w:bidi="ar_AE"/>
        </w:rPr>
        <w:t xml:space="preserve"> صغيرًا أو </w:t>
      </w:r>
      <w:r>
        <w:rPr>
          <w:b/>
          <w:rtl/>
          <w:cs/>
          <w:lang w:val="ar_AE" w:bidi="ar_AE"/>
        </w:rPr>
        <w:t>جحشًا</w:t>
      </w:r>
      <w:r>
        <w:rPr>
          <w:rtl/>
          <w:cs/>
          <w:lang w:val="ar_AE" w:bidi="ar_AE"/>
        </w:rPr>
        <w:t xml:space="preserve"> مربوطًا عند بابٍ في القرية. لم يكن أحدٌ من الناس قد جلس على هذا الجحش من قبل. الحمار هو حيوان يحمل أحمالًا ثقيلة، ويكون كبيرًا بما يكفي لحمل إنسانٍ. </w:t>
      </w:r>
    </w:p>
    <w:p>
      <w:pPr>
        <w:bidi/>
      </w:pPr>
      <w:r>
        <w:rPr>
          <w:rtl/>
          <w:cs/>
          <w:lang w:val="ar_AE" w:bidi="ar_AE"/>
        </w:rPr>
      </w:r>
      <w:r>
        <w:rPr>
          <w:rtl/>
          <w:cs/>
          <w:lang w:val="ar_AE" w:bidi="ar_AE"/>
        </w:rPr>
        <w:t>توقَّفوا هنا وشاهِدوا معًا كمجموعة صورة جحش (حمار صغير). (توقَّفوا هنا عن سماع التسجيل الصوتي)</w:t>
      </w:r>
    </w:p>
    <w:p>
      <w:pPr>
        <w:bidi/>
      </w:pPr>
      <w:r>
        <w:rPr>
          <w:rtl/>
          <w:cs/>
          <w:lang w:val="ar_AE" w:bidi="ar_AE"/>
        </w:rPr>
      </w:r>
      <w:r>
        <w:rPr>
          <w:rtl/>
          <w:cs/>
          <w:lang w:val="ar_AE" w:bidi="ar_AE"/>
        </w:rPr>
        <w:t>وقال يسوع للتلميذَين إنه إذا سألهما أحدٌ لماذا كانا يحلَّان الجحش، يجب أن يجيبا: "</w:t>
      </w:r>
      <w:r>
        <w:rPr>
          <w:b/>
          <w:rtl/>
          <w:cs/>
          <w:lang w:val="ar_AE" w:bidi="ar_AE"/>
        </w:rPr>
        <w:t>الرب</w:t>
      </w:r>
      <w:r>
        <w:rPr>
          <w:rtl/>
          <w:cs/>
          <w:lang w:val="ar_AE" w:bidi="ar_AE"/>
        </w:rPr>
        <w:t xml:space="preserve"> محتاجٌ إليه". كلمة الرب استُخدِمت هنا على الأرجح للإشارة إلى سيد أو شخص له سلطان على الآخرين. وفي كثير من الأحيان، كانت كلمة الرب تشير إلى الله نفسه. لكن ربما كان معناها أن صاحب هذا الحيوان محتاجٌ إليه. لسنا متيقِّنين من ذلك، لكن معظم الترجمات تفهم ذلك بمعنى أن يسوع، السيد، كان محتاجًا إلى الحيوان. وعندما ينتهي من فعل ما يريده به، فإنه سيردُّه إلى صاحبه. استخدِموا الكلمة نفسها التي استخدمتموها في المقاطع السابقة للإشارة إلى الرَّبِّ. لمزيدٍ من المعلومات عن </w:t>
      </w:r>
      <w:hyperlink r:id="rId20">
        <w:r>
          <w:rPr>
            <w:rtl/>
            <w:cs/>
            <w:lang w:val="ar_AE" w:bidi="ar_AE"/>
          </w:rPr>
          <w:rPr>
            <w:color w:val="0000EE"/>
            <w:u w:val="single"/>
          </w:rPr>
          <w:t>الرب</w:t>
        </w:r>
      </w:hyperlink>
      <w:r>
        <w:rPr>
          <w:rtl/>
          <w:cs/>
          <w:lang w:val="ar_AE" w:bidi="ar_AE"/>
        </w:rPr>
        <w:t xml:space="preserve">، انظر قاموس الكلمات الرئيسية. </w:t>
      </w:r>
    </w:p>
    <w:p>
      <w:pPr>
        <w:bidi/>
      </w:pPr>
      <w:r>
        <w:rPr>
          <w:rtl/>
          <w:cs/>
          <w:lang w:val="ar_AE" w:bidi="ar_AE"/>
        </w:rPr>
      </w:r>
      <w:r>
        <w:rPr>
          <w:rtl/>
          <w:cs/>
          <w:lang w:val="ar_AE" w:bidi="ar_AE"/>
        </w:rPr>
        <w:t xml:space="preserve">بعد ذلك، ألقى التلميذان </w:t>
      </w:r>
      <w:r>
        <w:rPr>
          <w:b/>
          <w:rtl/>
          <w:cs/>
          <w:lang w:val="ar_AE" w:bidi="ar_AE"/>
        </w:rPr>
        <w:t>ثيابهما</w:t>
      </w:r>
      <w:r>
        <w:rPr>
          <w:rtl/>
          <w:cs/>
          <w:lang w:val="ar_AE" w:bidi="ar_AE"/>
        </w:rPr>
        <w:t xml:space="preserve"> على الجحش ليكون لدى يسوع مكان مريح يمكن أن يجلس عليه. ثم فرش كثيرون ثيابهم في الطريق ليدوس الجحش عليها، علامةً على احترامهم ليسوع. كان الناس يلبسون هذه الثياب فوق أرديتهم العادية. وكانت هذه الثياب تحفظهم دافئين في الليل لأنها كانت تُصنَع عادةً من جلود الحيوانات أو من الصوف. وكانت توضَع فوق أكتافهم، وتوجد بها فتحات للذراعين. استخدِموا الكلمة نفسها التي استخدمتموها في المقاطع السابقة للإشارة إلى الثوب. لمزيدٍ من المعلومات عن </w:t>
      </w:r>
      <w:hyperlink r:id="rId113">
        <w:r>
          <w:rPr>
            <w:rtl/>
            <w:cs/>
            <w:lang w:val="ar_AE" w:bidi="ar_AE"/>
          </w:rPr>
          <w:rPr>
            <w:color w:val="0000EE"/>
            <w:u w:val="single"/>
          </w:rPr>
          <w:t>الثياب</w:t>
        </w:r>
      </w:hyperlink>
      <w:r>
        <w:rPr>
          <w:rtl/>
          <w:cs/>
          <w:lang w:val="ar_AE" w:bidi="ar_AE"/>
        </w:rPr>
        <w:t>، أو المعطف الخارجي، انظر قاموس الكلمات الرئيسية.</w:t>
      </w:r>
    </w:p>
    <w:p>
      <w:pPr>
        <w:bidi/>
      </w:pPr>
      <w:r>
        <w:rPr>
          <w:rtl/>
          <w:cs/>
          <w:lang w:val="ar_AE" w:bidi="ar_AE"/>
        </w:rPr>
      </w:r>
      <w:r>
        <w:rPr>
          <w:rtl/>
          <w:cs/>
          <w:lang w:val="ar_AE" w:bidi="ar_AE"/>
        </w:rPr>
        <w:t>توقَّفوا هنا وشاهِدوا معًا كمجموعة صورة للمعاطف الخارجية (الثياب) التي كان الرجال اليهود يرتدونها. (توقَّفوا هنا عن سماع التسجيل الصوتي)</w:t>
      </w:r>
    </w:p>
    <w:p>
      <w:pPr>
        <w:bidi/>
      </w:pPr>
      <w:r>
        <w:rPr>
          <w:rtl/>
          <w:cs/>
          <w:lang w:val="ar_AE" w:bidi="ar_AE"/>
        </w:rPr>
      </w:r>
      <w:r>
        <w:rPr>
          <w:rtl/>
          <w:cs/>
          <w:lang w:val="ar_AE" w:bidi="ar_AE"/>
        </w:rPr>
        <w:t xml:space="preserve">وعندما ابتدأ يسوع يدخل إلى أورشليم راكبًا على الجحش، بدأ الناس يصرخون ويهتفون. كلمة </w:t>
      </w:r>
      <w:r>
        <w:rPr>
          <w:b/>
          <w:rtl/>
          <w:cs/>
          <w:lang w:val="ar_AE" w:bidi="ar_AE"/>
        </w:rPr>
        <w:t>أوصَنَّا</w:t>
      </w:r>
      <w:r>
        <w:rPr>
          <w:rtl/>
          <w:cs/>
          <w:lang w:val="ar_AE" w:bidi="ar_AE"/>
        </w:rPr>
        <w:t xml:space="preserve"> قد تعني "خلِّصنا"، أو "مرحبًا بك"، أو "مجدًا". في هذه الحالة، تعني كلمة أوصَنَّا على الأرجح "مرحبًا بك"، وتحمل مشاعر الفرح والمديح الشديد. وعندما يهتف الناس قائلين: أوصَنَّا في الأعالي"، فإنهم على الأرجح يرحِّبون بالله ويسبِّحونه.</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كلمة </w:t>
      </w:r>
      <w:r>
        <w:rPr>
          <w:b/>
          <w:rtl/>
          <w:cs/>
          <w:lang w:val="ar_AE" w:bidi="ar_AE"/>
        </w:rPr>
        <w:t>أوصَنَّا</w:t>
      </w:r>
      <w:r>
        <w:rPr>
          <w:rtl/>
          <w:cs/>
          <w:lang w:val="ar_AE" w:bidi="ar_AE"/>
        </w:rPr>
        <w:t xml:space="preserve">. فهل ستكتفون بكلمة "أوصَنَّا"، أم ستترجمون معناها إلى "الترحيب أو التسبيح بفرح"؟ لمزيدٍ من المعلومات، ابحث في قاموس الكلمات الرئيسية عن كلمة </w:t>
      </w:r>
      <w:hyperlink r:id="rId115">
        <w:r>
          <w:rPr>
            <w:rtl/>
            <w:cs/>
            <w:lang w:val="ar_AE" w:bidi="ar_AE"/>
          </w:rPr>
          <w:rPr>
            <w:color w:val="0000EE"/>
            <w:u w:val="single"/>
          </w:rPr>
          <w:t>أوصَنَّا</w:t>
        </w:r>
      </w:hyperlink>
      <w:r>
        <w:rPr>
          <w:rtl/>
          <w:cs/>
          <w:lang w:val="ar_AE" w:bidi="ar_AE"/>
        </w:rPr>
        <w:t>. (توقَّفوا هنا عن سماع التسجيل الصوتي)</w:t>
      </w:r>
    </w:p>
    <w:p>
      <w:pPr>
        <w:bidi/>
      </w:pPr>
      <w:r>
        <w:rPr>
          <w:rtl/>
          <w:cs/>
          <w:lang w:val="ar_AE" w:bidi="ar_AE"/>
        </w:rPr>
      </w:r>
      <w:r>
        <w:rPr>
          <w:rtl/>
          <w:cs/>
          <w:lang w:val="ar_AE" w:bidi="ar_AE"/>
        </w:rPr>
        <w:t>إن عبارة "</w:t>
      </w:r>
      <w:r>
        <w:rPr>
          <w:b/>
          <w:rtl/>
          <w:cs/>
          <w:lang w:val="ar_AE" w:bidi="ar_AE"/>
        </w:rPr>
        <w:t>مُبَارَكٌ</w:t>
      </w:r>
      <w:r>
        <w:rPr>
          <w:rtl/>
          <w:cs/>
          <w:lang w:val="ar_AE" w:bidi="ar_AE"/>
        </w:rPr>
        <w:t xml:space="preserve"> ٱلْآتِي بِٱسْمِ</w:t>
      </w:r>
      <w:r>
        <w:rPr>
          <w:b/>
          <w:rtl/>
          <w:cs/>
          <w:lang w:val="ar_AE" w:bidi="ar_AE"/>
        </w:rPr>
        <w:t xml:space="preserve"> ٱلرَّبِّ</w:t>
      </w:r>
      <w:r>
        <w:rPr>
          <w:rtl/>
          <w:cs/>
          <w:lang w:val="ar_AE" w:bidi="ar_AE"/>
        </w:rPr>
        <w:t xml:space="preserve">" معناها أن هذا الآتي مطوَّب أو مقبولٌ من الله، لأنه أتى بصفته ممثلًا لله. في هذا الجزء من القصة، كلمة "الرب" تشير إلى الله نفسه. استخدِمْوا الكلمة نفسها التي استخدمتموها في المقاطع السابقة للإشارة إلى كلمة مبارَك وإلى الرب. لمزيدٍ من المعلومات عن </w:t>
      </w:r>
      <w:hyperlink r:id="rId89">
        <w:r>
          <w:rPr>
            <w:rtl/>
            <w:cs/>
            <w:lang w:val="ar_AE" w:bidi="ar_AE"/>
          </w:rPr>
          <w:rPr>
            <w:color w:val="0000EE"/>
            <w:u w:val="single"/>
          </w:rPr>
          <w:t>البركة</w:t>
        </w:r>
      </w:hyperlink>
      <w:r>
        <w:rPr>
          <w:rtl/>
          <w:cs/>
          <w:lang w:val="ar_AE" w:bidi="ar_AE"/>
        </w:rPr>
        <w:t xml:space="preserve"> وعن </w:t>
      </w:r>
      <w:hyperlink r:id="rId116">
        <w:r>
          <w:rPr>
            <w:rtl/>
            <w:cs/>
            <w:lang w:val="ar_AE" w:bidi="ar_AE"/>
          </w:rPr>
          <w:rPr>
            <w:color w:val="0000EE"/>
            <w:u w:val="single"/>
          </w:rPr>
          <w:t>الرب</w:t>
        </w:r>
      </w:hyperlink>
      <w:r>
        <w:rPr>
          <w:rtl/>
          <w:cs/>
          <w:lang w:val="ar_AE" w:bidi="ar_AE"/>
        </w:rPr>
        <w:t>، انظر قاموس الكلمات الرئيسية.</w:t>
      </w:r>
    </w:p>
    <w:p>
      <w:pPr>
        <w:bidi/>
      </w:pPr>
      <w:r>
        <w:rPr>
          <w:rtl/>
          <w:cs/>
          <w:lang w:val="ar_AE" w:bidi="ar_AE"/>
        </w:rPr>
      </w:r>
      <w:r>
        <w:rPr>
          <w:rtl/>
          <w:cs/>
          <w:lang w:val="ar_AE" w:bidi="ar_AE"/>
        </w:rPr>
        <w:t xml:space="preserve">كان الشعب اليهودي يتوقون حقًا إلى أن يوفي الله بوعده لهم. وقد وعد الله بأنه يومًا ما سيأتي مخلِّصٌ ليملك على الشعب، ويهزم أعداءهم، ويخلِّصهم من القمع. وهذا المخلِّص، أو المسيا، سيكون من نسل الملك </w:t>
      </w:r>
      <w:hyperlink r:id="rId58">
        <w:r>
          <w:rPr>
            <w:rtl/>
            <w:cs/>
            <w:lang w:val="ar_AE" w:bidi="ar_AE"/>
          </w:rPr>
          <w:rPr>
            <w:color w:val="0000EE"/>
            <w:u w:val="single"/>
          </w:rPr>
          <w:t>داود</w:t>
        </w:r>
      </w:hyperlink>
      <w:r>
        <w:rPr>
          <w:rtl/>
          <w:cs/>
          <w:lang w:val="ar_AE" w:bidi="ar_AE"/>
        </w:rPr>
        <w:t xml:space="preserve">. وعبارة </w:t>
      </w:r>
      <w:r>
        <w:rPr>
          <w:b/>
          <w:rtl/>
          <w:cs/>
          <w:lang w:val="ar_AE" w:bidi="ar_AE"/>
        </w:rPr>
        <w:t>"أبينا داود"</w:t>
      </w:r>
      <w:r>
        <w:rPr>
          <w:rtl/>
          <w:cs/>
          <w:lang w:val="ar_AE" w:bidi="ar_AE"/>
        </w:rPr>
        <w:t xml:space="preserve"> في هذه القصة معناها "جدنا الأكبر داود". وكان رجاء شعب إسرائيل، أي اليهود، هو أن تأتي هذه المملكة الجديدة قريبًا. وكانوا يصلُّون ويرنمون كثيرًا عن ذلك.</w:t>
      </w:r>
    </w:p>
    <w:p>
      <w:pPr>
        <w:bidi/>
      </w:pPr>
      <w:r>
        <w:rPr>
          <w:rtl/>
          <w:cs/>
          <w:lang w:val="ar_AE" w:bidi="ar_AE"/>
        </w:rPr>
      </w:r>
      <w:r>
        <w:rPr>
          <w:rtl/>
          <w:cs/>
          <w:lang w:val="ar_AE" w:bidi="ar_AE"/>
        </w:rPr>
        <w:t xml:space="preserve">بعد ذلك، ذهب يسوع إلى منطقة </w:t>
      </w:r>
      <w:r>
        <w:rPr>
          <w:b/>
          <w:rtl/>
          <w:cs/>
          <w:lang w:val="ar_AE" w:bidi="ar_AE"/>
        </w:rPr>
        <w:t>الهيكل</w:t>
      </w:r>
      <w:r>
        <w:rPr>
          <w:rtl/>
          <w:cs/>
          <w:lang w:val="ar_AE" w:bidi="ar_AE"/>
        </w:rPr>
        <w:t xml:space="preserve"> ليلقي نظرة هناك. والهيكل هو الموضع الخاص حيث كان اليهود يعبدون الله، وحيث كان الله يسكن في وسط شعبه.</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الهيكل</w:t>
      </w:r>
      <w:r>
        <w:rPr>
          <w:rtl/>
          <w:cs/>
          <w:lang w:val="ar_AE" w:bidi="ar_AE"/>
        </w:rPr>
        <w:t xml:space="preserve">. لمزيدٍ من المعلومات، ابحث في قاموس الكلمات الرئيسية عن كلمة </w:t>
      </w:r>
      <w:hyperlink r:id="rId60">
        <w:r>
          <w:rPr>
            <w:rtl/>
            <w:cs/>
            <w:lang w:val="ar_AE" w:bidi="ar_AE"/>
          </w:rPr>
          <w:rPr>
            <w:color w:val="0000EE"/>
            <w:u w:val="single"/>
          </w:rPr>
          <w:t>هيكل</w:t>
        </w:r>
      </w:hyperlink>
      <w:r>
        <w:rPr>
          <w:rtl/>
          <w:cs/>
          <w:lang w:val="ar_AE" w:bidi="ar_AE"/>
        </w:rPr>
        <w:t>. (توقَّفوا هنا عن سماع التسجيل الصوتي)</w:t>
      </w:r>
    </w:p>
    <w:p>
      <w:pPr>
        <w:bidi/>
      </w:pPr>
      <w:r>
        <w:rPr>
          <w:rtl/>
          <w:cs/>
          <w:lang w:val="ar_AE" w:bidi="ar_AE"/>
        </w:rPr>
      </w:r>
      <w:r>
        <w:rPr>
          <w:rtl/>
          <w:cs/>
          <w:lang w:val="ar_AE" w:bidi="ar_AE"/>
        </w:rPr>
        <w:t>توقّفوا هنا وشاهِدوا صورة للهيكل. (توقَّفوا هنا عن سماع التسجيل الصوتي)</w:t>
      </w:r>
    </w:p>
    <w:p>
      <w:pPr>
        <w:bidi/>
      </w:pPr>
      <w:r>
        <w:rPr>
          <w:rtl/>
          <w:cs/>
          <w:lang w:val="ar_AE" w:bidi="ar_AE"/>
        </w:rPr>
      </w:r>
      <w:r>
        <w:rPr>
          <w:rtl/>
          <w:cs/>
          <w:lang w:val="ar_AE" w:bidi="ar_AE"/>
        </w:rPr>
        <w:t xml:space="preserve">بعد ذلك، رجع يسوع </w:t>
      </w:r>
      <w:r>
        <w:rPr>
          <w:b/>
          <w:rtl/>
          <w:cs/>
          <w:lang w:val="ar_AE" w:bidi="ar_AE"/>
        </w:rPr>
        <w:t>والاثنا عشر</w:t>
      </w:r>
      <w:r>
        <w:rPr>
          <w:rtl/>
          <w:cs/>
          <w:lang w:val="ar_AE" w:bidi="ar_AE"/>
        </w:rPr>
        <w:t xml:space="preserve"> إلى بيت عنيا حيث قضوا الليل. عبارة "الاثني عشر" تشير إلى التلاميذ الاثني عشر الأقرب إلى يسوع الذين كانوا يذهبون معه إلى كلِّ مكان.</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11:12–26</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في هذه الخطوة، استمع إلى مرقس 11: 12–26 وضعها في قلبك.</w:t>
      </w:r>
    </w:p>
    <w:p>
      <w:pPr>
        <w:bidi/>
      </w:pPr>
      <w:r>
        <w:rPr>
          <w:rtl/>
          <w:cs/>
          <w:lang w:val="ar_AE" w:bidi="ar_AE"/>
        </w:rPr>
      </w:r>
      <w:r>
        <w:rPr>
          <w:rtl/>
          <w:cs/>
          <w:lang w:val="ar_AE" w:bidi="ar_AE"/>
        </w:rPr>
        <w:t>استمع إلى نسخة صوتية من مرقس 11: 12–26 ثلاث مرات من ثلاث ترجمات صوتية مختلفة، إن أمكن. ثم كمجموعة قوموا بمناقشة الأسئلة التالية:</w:t>
      </w:r>
    </w:p>
    <w:p>
      <w:pPr>
        <w:pStyle w:val="ListNumber"/>
        <w:numPr>
          <w:ilvl w:val="0"/>
          <w:numId w:val="51"/>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 في هذا المقطع؟</w:t>
      </w:r>
    </w:p>
    <w:p>
      <w:pPr>
        <w:pStyle w:val="ListNumber"/>
        <w:bidi/>
        <w:spacing w:line="240" w:lineRule="auto"/>
        <w:ind w:left="720"/>
      </w:pPr>
      <w:r>
        <w:rPr>
          <w:rtl/>
          <w:cs/>
          <w:lang w:val="ar_AE" w:bidi="ar_AE"/>
        </w:rPr>
      </w:r>
      <w:r>
        <w:rPr>
          <w:rtl/>
          <w:cs/>
          <w:lang w:val="ar_AE" w:bidi="ar_AE"/>
        </w:rPr>
        <w:t>ماذا يخبرنا هذا المقطع عن الله أو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نسخة صوتية من إنجيل مرقس 11 : 12 - 26 من الترجمة الأكثر فهمًا لكم.</w:t>
      </w:r>
    </w:p>
    <w:p>
      <w:pPr>
        <w:bidi/>
      </w:pPr>
      <w:r>
        <w:rPr>
          <w:rtl/>
          <w:cs/>
          <w:lang w:val="ar_AE" w:bidi="ar_AE"/>
        </w:rPr>
      </w:r>
      <w:r>
        <w:rPr>
          <w:rtl/>
          <w:cs/>
          <w:lang w:val="ar_AE" w:bidi="ar_AE"/>
        </w:rPr>
        <w:t>يحب مرقس أن يروي قصة داخل قصة لشرح أمرٍ ما. تبدأ هذه القصة وتنتهي بشجرة تين على جانب الطريق. من المحتمل أن يكون مرقس مُستخدمًا لقصة شجرة التين درسًا لوصف حياة إسرائيل الروحية.</w:t>
      </w:r>
    </w:p>
    <w:p>
      <w:pPr>
        <w:bidi/>
      </w:pPr>
      <w:r>
        <w:rPr>
          <w:rtl/>
          <w:cs/>
          <w:lang w:val="ar_AE" w:bidi="ar_AE"/>
        </w:rPr>
      </w:r>
      <w:r>
        <w:rPr>
          <w:rtl/>
          <w:cs/>
          <w:lang w:val="ar_AE" w:bidi="ar_AE"/>
        </w:rPr>
        <w:t xml:space="preserve">في القصة الأخيرة، دخل يسوع أورشليم وغادر مرة أخرى ليقضي الليل في بيت عنيا. في صباح اليوم التالي، عاد يسوع وتلاميذه إلى أورشليم ودخلاها. في الطريق، كان يسوع جائعًا، فرأى شجرة تين مملوءة بالأوراق على جانب الطريق. مع ذلك، لم توجد ثمار على الشجرة لأنه لم يكن موسم الإثمار. من المحتمل أن يكون هذا الوقت من السنة بعد ظهور أول بوادر للتين وسقوطه، لذا، لم تبقَ سوى الأوراق على الشجرة. كان التين الذي يمكن للناس أكله يظهر بعد شهر أو شهرَين تقريبًا. قال يسوع للشجرة: "لن يأكل أحد من ثمرك مرة أخرى". كان سيعرف يسوع عندما يحين موسم التين في إسرائيل. ربما يستخدم يسوع هذا درسًا. شجرة التين مثل إسرائيل، لا تنتج ثمرًا. لا يتبع إسرائيل الله ولا يُظهر دليلًا على أنه يتبعه. يواصل يسوع وتلاميذه السير حتى يدخلوا مدينة أورشليم. </w:t>
      </w:r>
    </w:p>
    <w:p>
      <w:pPr>
        <w:bidi/>
      </w:pPr>
      <w:r>
        <w:rPr>
          <w:rtl/>
          <w:cs/>
          <w:lang w:val="ar_AE" w:bidi="ar_AE"/>
        </w:rPr>
      </w:r>
      <w:r>
        <w:rPr>
          <w:rtl/>
          <w:cs/>
          <w:lang w:val="ar_AE" w:bidi="ar_AE"/>
        </w:rPr>
        <w:t>توقّفوا هنا وناقشوا هذا السؤال وسْط المجموعة: استخدَم يسوع درسًا من الطبيعة لإظهار شيء ما عن الصحة الروحية لبني إسرائيل، كيف تُعلِّم ثقافتكم الحقائق الروحية؟ هل تستخدمون الدروس المستفادة من الطبيعة؟ أعطوا أمثلة على استخدام الدروس المستفادة من الطبيعة لتعليم الحقائق الروحية في ثقافتكم. (أوقفوا سماع التسجيل الصوتي هنا)</w:t>
      </w:r>
    </w:p>
    <w:p>
      <w:pPr>
        <w:bidi/>
      </w:pPr>
      <w:r>
        <w:rPr>
          <w:rtl/>
          <w:cs/>
          <w:lang w:val="ar_AE" w:bidi="ar_AE"/>
        </w:rPr>
      </w:r>
      <w:r>
        <w:rPr>
          <w:rtl/>
          <w:cs/>
          <w:lang w:val="ar_AE" w:bidi="ar_AE"/>
        </w:rPr>
        <w:t xml:space="preserve">اعرضوا على فريق التَّرْجَمَة الخاص بكم صورةً لشجرة تين وثمرة تين. أوقفوا سماع هذا التسجيل هنا. </w:t>
      </w:r>
    </w:p>
    <w:p>
      <w:pPr>
        <w:bidi/>
      </w:pPr>
      <w:r>
        <w:rPr>
          <w:rtl/>
          <w:cs/>
          <w:lang w:val="ar_AE" w:bidi="ar_AE"/>
        </w:rPr>
      </w:r>
      <w:r>
        <w:rPr>
          <w:rtl/>
          <w:cs/>
          <w:lang w:val="ar_AE" w:bidi="ar_AE"/>
        </w:rPr>
        <w:t>عندما يصل يسوع إلى الهيكل، ثمة سوق في منطقة الساحة الخارجية. كان من المُفترض أن تُستخدم الساحة الخارجية للهيكل مكان صلاةٍ لغير اليهود. لم يُسمح لهؤلاء الأشخاص غير اليهود بالدخول إلى مناطق الهيكل الداخلية، لكن هذه الساحة كانت مُتاحة لهم للصلاة.</w:t>
      </w:r>
    </w:p>
    <w:p>
      <w:pPr>
        <w:bidi/>
      </w:pPr>
      <w:r>
        <w:rPr>
          <w:rtl/>
          <w:cs/>
          <w:lang w:val="ar_AE" w:bidi="ar_AE"/>
        </w:rPr>
      </w:r>
      <w:r>
        <w:rPr>
          <w:rtl/>
          <w:cs/>
          <w:lang w:val="ar_AE" w:bidi="ar_AE"/>
        </w:rPr>
        <w:t>توقّفوا هنا وانظروا معًا إلى خريطة الهيكل وساحاته. اعرضوا لهُم موقع الساحة الخارجية. (أوقفوا سماع التسجيل الصوتي هنا)</w:t>
      </w:r>
    </w:p>
    <w:p>
      <w:pPr>
        <w:bidi/>
      </w:pPr>
      <w:r>
        <w:rPr>
          <w:rtl/>
          <w:cs/>
          <w:lang w:val="ar_AE" w:bidi="ar_AE"/>
        </w:rPr>
      </w:r>
      <w:r>
        <w:rPr>
          <w:rtl/>
          <w:cs/>
          <w:lang w:val="ar_AE" w:bidi="ar_AE"/>
        </w:rPr>
        <w:t>كان يسوع غاضبًا لأن ساحة الهيكل الخارجية استولوا عليها ووضعوا فيها سوقًا ومكاتب صيارفة. وقد بدت الآن وكأنها سوق. كان من المعتاد شراء البضائع والحيوانات من أجل ذبيحة الهيكل من أماكن أخرى في المدينة. مؤخرًا، سُمح للناس بإقامة سوقٍ داخل ساحة الهيكل ذاتها. كان البائعون يبيعون حيوانات "طاهرة" مثل الحمام والزيت والملح والخمر، بحيث يمكن للزوار استخدامها في ذبائحهم المختلفة لله. كان الحمام يُستخدم ذبائح إذا كان الناس فقراء للغاية لدرجة أنهم لا يستطيعون شراء حيوانات أخرى. إضافة إلى ذلك، كان من المفترض أن يدفع الناس ضريبة الهيكل كل عام باستخدام عملات يهودية قديمة. كان هذا هو الوقت من السنة المُخصَّص لدفع هذه الضرائب، لذلك كان الناس بحاجة إلى مكان لتبادل أموالهم. كان الناس يملكون عملات رومانية فقط، لذلك قام موظّفو صرافة العملة بتحويل عملات رومانية حديثة مقابل عملات معدنية لضريبة الهيكل. كان اليهود يحملون ما يشترون من أشياء في حاويات ويسيرون في طريق هذه الساحة، لكن التقليد اليهودي كان يمنع ذلك أيضًا. كان من المُفترض أن تكون هذه الساحة مكان صلاة لعَبَدة الله من غير اليهود. كان يسوع غاضبًا من أن الناس يمنعون الأمم، أو غير اليهود، من أن يتمكَّنوا من السجود. كانوا يستخدمون هيكل الله بطريقة خاطئة، ويهينون ويحتقرون الله. كان الله قد أعلن بواسطة النبي إشعياء أن هيكله سيكون مكان صلاة "لجميع الأمم"، أي أنه يريد أن غير اليهود يعرفون الرب أيضًا. كما أعلن الله بواسطة النبي إرميا أن الناس سيحوِّلون الهيكل إلى مكان يمكن للظالمين، أو اللصوص، أن يتاجروا فيه. كان يسوع غاضبًا حقًا من القادة الدينيين الذين سمحوا بحدوث ذلك. قلَب موائد صرافة العملات وأجبر الذين يبيعون ويشترون أشياء خاصة بالذبائح على مغادرة الهيكل. لم يسمح لأحد بحمل أشياء اشتراها من الساحة.</w:t>
      </w:r>
    </w:p>
    <w:p>
      <w:pPr>
        <w:bidi/>
      </w:pPr>
      <w:r>
        <w:rPr>
          <w:rtl/>
          <w:cs/>
          <w:lang w:val="ar_AE" w:bidi="ar_AE"/>
        </w:rPr>
      </w:r>
      <w:r>
        <w:rPr>
          <w:rtl/>
          <w:cs/>
          <w:lang w:val="ar_AE" w:bidi="ar_AE"/>
        </w:rPr>
        <w:t>توقّفوا هنا وناقشوا هذا السؤال وسْط المجموعة: ما أنواع الأنشطة المسموح بها في أماكن العبادة الخاصة بكُم؟ (أوقفوا سماع التسجيل الصوتي هنا)</w:t>
      </w:r>
    </w:p>
    <w:p>
      <w:pPr>
        <w:bidi/>
      </w:pPr>
      <w:r>
        <w:rPr>
          <w:rtl/>
          <w:cs/>
          <w:lang w:val="ar_AE" w:bidi="ar_AE"/>
        </w:rPr>
      </w:r>
      <w:r>
        <w:rPr>
          <w:rtl/>
          <w:cs/>
          <w:lang w:val="ar_AE" w:bidi="ar_AE"/>
        </w:rPr>
        <w:t>بسبب ما فعله يسوع، كان رؤساء الكهنة ومُعلِّمو الشريعة غاضبين منه. أرادوا أن يقتلوا يسوع، لكن جموع الناس أُعجبت بتعاليمه حقًا. لذلك كان القادة الدينيون يخافون من يسوع بسبب سلطانه على الناس.</w:t>
      </w:r>
    </w:p>
    <w:p>
      <w:pPr>
        <w:bidi/>
      </w:pPr>
      <w:r>
        <w:rPr>
          <w:rtl/>
          <w:cs/>
          <w:lang w:val="ar_AE" w:bidi="ar_AE"/>
        </w:rPr>
      </w:r>
      <w:r>
        <w:rPr>
          <w:rtl/>
          <w:cs/>
          <w:lang w:val="ar_AE" w:bidi="ar_AE"/>
        </w:rPr>
        <w:t>غادر يسوع المدينة في تلك الليلة ليعود إلى بيت عنيا. في صباح اليوم التالي، عاد ومرَّ بجانب شجرة التين ذاتها التي مر بها في اليوم السابق. تجف الشجرة من جذورها، مما يعني أنها ميتة تمامًا. من المحتمل أن يكون هذا رمزًا أن الله سيسلب إسرائيل القيادة ومكانته في العالم. كان من المفترض أن يحقق إسرائيل خلاص العالم.</w:t>
      </w:r>
    </w:p>
    <w:p>
      <w:pPr>
        <w:bidi/>
      </w:pPr>
      <w:r>
        <w:rPr>
          <w:rtl/>
          <w:cs/>
          <w:lang w:val="ar_AE" w:bidi="ar_AE"/>
        </w:rPr>
      </w:r>
      <w:r>
        <w:rPr>
          <w:rtl/>
          <w:cs/>
          <w:lang w:val="ar_AE" w:bidi="ar_AE"/>
        </w:rPr>
        <w:t>علَّم يسوع تلاميذه، وأخبرهم بأن لديهم إيمان بالله، أو أنهم يثقون ويؤمنون به، وعندما يتوفر لديهم هذا النوع من الإيمان، يُصبح كل شيء ممكنًا. من المحتمل أن يكون إنجيل مرقس مُتحدِّثًا عن إنجاز رسالة الله على الأرض أكثر من المعجزات العجيبة. ترمز الجبال إلى الصعوبات، وأراد يسوع أن يعرف تلاميذه أنه يمكن التغلَّب على التحديات التي تواجه مُهمة الله، مثل الاضطهاد. كان "جبل الزيتون" وجبل أورشليم يرمزان إلى التقليد اليهودي، وأراد يسوع أيضًا أن يعرف تلاميذه أن التقليد أحيانًا يعيق مُهمة الله. من المهم أن نؤمن بأن الله قادر على الانتصار على أي أمر. ثم يُخبر يسوع تلاميذه أنهم عندما يكونوا على وشك البَدْء بالصلاة، يحتاجون إلى فحص قلوبهم حتى تكون مستعدة للتحدث إلى الله. من المهم أن تغفر للناس قبل أن تطلب من الله أن يفعل شيئًا من أجلك. تحتوي بعض الترجمات على الجملة الأخيرة التي تقول: "إنْ لم تغفروا للآخرين، فإن الله لن يغفر لكم خطاياكم". تُدرج هذه الآية في بعض النسخ فقط لأن المخطوطات الأولى لم تكن تحتوي على هذه الآية.</w:t>
      </w:r>
    </w:p>
    <w:p>
      <w:pPr>
        <w:bidi/>
      </w:pPr>
      <w:r>
        <w:rPr>
          <w:rtl/>
          <w:cs/>
          <w:lang w:val="ar_AE" w:bidi="ar_AE"/>
        </w:rPr>
      </w:r>
      <w:r>
        <w:rPr>
          <w:rtl/>
          <w:cs/>
          <w:lang w:val="ar_AE" w:bidi="ar_AE"/>
        </w:rPr>
        <w:t>توقّفوا وناقشوا هذا السؤال وسْط المجموعة: كيف تساعد هذه الفكرة الأخيرة شعبكم على فهم الغفران؟ ما شعوركم تجاه فكرة أن الله سيغفر لنا إذا غفرنا للآخرين؟ ناقشوا ما إذا كنتم ستدرجون هذه الآية في ترجمتكم أم لا.</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نسخة صوتية من إنجيل مرقس 11 : 12 - 26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في الصباح التالي، يغادر يسوع وتلاميذه بيت عنيا ويسيرون نحو أورشليم. ويمشون بجوار شجرة تين لا ثمر فيها. فيلعن يسوع الشجرة.</w:t>
      </w:r>
    </w:p>
    <w:p>
      <w:pPr>
        <w:bidi/>
      </w:pPr>
      <w:r>
        <w:rPr>
          <w:rtl/>
          <w:cs/>
          <w:lang w:val="ar_AE" w:bidi="ar_AE"/>
        </w:rPr>
      </w:r>
      <w:r>
        <w:rPr>
          <w:b/>
          <w:rtl/>
          <w:cs/>
          <w:lang w:val="ar_AE" w:bidi="ar_AE"/>
        </w:rPr>
        <w:t>في المشهد الثاني:</w:t>
      </w:r>
      <w:r>
        <w:rPr>
          <w:rtl/>
          <w:cs/>
          <w:lang w:val="ar_AE" w:bidi="ar_AE"/>
        </w:rPr>
        <w:t xml:space="preserve"> يتحرك يسوع وتلاميذه إلى داخل الهيكل في أورشليم. ويطرد يسوع الناس الذين يشترون ويبيعون الحيوانات والأشياء الخاصة بالذبائح. ويقول يسوع إن الكتب المُقَدَّسة تقول إن الهيكل ينبغي أن يكون بيت صلاة لجميع الأمم.</w:t>
      </w:r>
    </w:p>
    <w:p>
      <w:pPr>
        <w:bidi/>
      </w:pPr>
      <w:r>
        <w:rPr>
          <w:rtl/>
          <w:cs/>
          <w:lang w:val="ar_AE" w:bidi="ar_AE"/>
        </w:rPr>
      </w:r>
      <w:r>
        <w:rPr>
          <w:b/>
          <w:rtl/>
          <w:cs/>
          <w:lang w:val="ar_AE" w:bidi="ar_AE"/>
        </w:rPr>
        <w:t>في المشهد الثالث:</w:t>
      </w:r>
      <w:r>
        <w:rPr>
          <w:rtl/>
          <w:cs/>
          <w:lang w:val="ar_AE" w:bidi="ar_AE"/>
        </w:rPr>
        <w:t xml:space="preserve"> يبدأ رؤساء الكهنة ومعلّمو الشريعة الدينية بالتخطيط لكيفية قتل يسوع. لكنهم يخشون من يسوع لأن الناس معجبون من تعليمه. ثم يغادر يسوع وتلاميذه المدينة في ذلك المساء.</w:t>
      </w:r>
    </w:p>
    <w:p>
      <w:pPr>
        <w:bidi/>
      </w:pPr>
      <w:r>
        <w:rPr>
          <w:rtl/>
          <w:cs/>
          <w:lang w:val="ar_AE" w:bidi="ar_AE"/>
        </w:rPr>
      </w:r>
      <w:r>
        <w:rPr>
          <w:b/>
          <w:rtl/>
          <w:cs/>
          <w:lang w:val="ar_AE" w:bidi="ar_AE"/>
        </w:rPr>
        <w:t>في المشهد الرابع:</w:t>
      </w:r>
      <w:r>
        <w:rPr>
          <w:rtl/>
          <w:cs/>
          <w:lang w:val="ar_AE" w:bidi="ar_AE"/>
        </w:rPr>
        <w:t xml:space="preserve"> ينام يسوع وتلاميذه في بيت عنيا ثم يعودون إلى أورشليم في صباح اليوم التالي. ويرى التلاميذ أن شجرة التين التي لعنها يسوع قد يبست من الأصول فيخبرون يسوع. فيخبر يسوع تلاميذه أن يكون لهم إيمان.</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 مع بطرس الذي ذُكر اسمه</w:t>
      </w:r>
    </w:p>
    <w:p>
      <w:pPr>
        <w:pStyle w:val="ListBullet"/>
        <w:bidi/>
        <w:spacing w:line="240" w:lineRule="auto"/>
        <w:ind w:left="720"/>
      </w:pPr>
      <w:r>
        <w:rPr>
          <w:rtl/>
          <w:cs/>
          <w:lang w:val="ar_AE" w:bidi="ar_AE"/>
        </w:rPr>
      </w:r>
      <w:r>
        <w:rPr>
          <w:rtl/>
          <w:cs/>
          <w:lang w:val="ar_AE" w:bidi="ar_AE"/>
        </w:rPr>
        <w:t>شجرة التين</w:t>
      </w:r>
    </w:p>
    <w:p>
      <w:pPr>
        <w:pStyle w:val="ListBullet"/>
        <w:bidi/>
        <w:spacing w:line="240" w:lineRule="auto"/>
        <w:ind w:left="720"/>
      </w:pPr>
      <w:r>
        <w:rPr>
          <w:rtl/>
          <w:cs/>
          <w:lang w:val="ar_AE" w:bidi="ar_AE"/>
        </w:rPr>
      </w:r>
      <w:r>
        <w:rPr>
          <w:rtl/>
          <w:cs/>
          <w:lang w:val="ar_AE" w:bidi="ar_AE"/>
        </w:rPr>
        <w:t>الناس الذين في الهيكل يشترون ويبيعون الحيوانات للذبائح، بما في ذلك أولئك الذين يبيعون الحمام</w:t>
      </w:r>
    </w:p>
    <w:p>
      <w:pPr>
        <w:pStyle w:val="ListBullet"/>
        <w:bidi/>
        <w:spacing w:line="240" w:lineRule="auto"/>
        <w:ind w:left="720"/>
      </w:pPr>
      <w:r>
        <w:rPr>
          <w:rtl/>
          <w:cs/>
          <w:lang w:val="ar_AE" w:bidi="ar_AE"/>
        </w:rPr>
      </w:r>
      <w:r>
        <w:rPr>
          <w:rtl/>
          <w:cs/>
          <w:lang w:val="ar_AE" w:bidi="ar_AE"/>
        </w:rPr>
        <w:t>الصيارفة</w:t>
      </w:r>
    </w:p>
    <w:p>
      <w:pPr>
        <w:pStyle w:val="ListBullet"/>
        <w:bidi/>
        <w:spacing w:line="240" w:lineRule="auto"/>
        <w:ind w:left="720"/>
      </w:pPr>
      <w:r>
        <w:rPr>
          <w:rtl/>
          <w:cs/>
          <w:lang w:val="ar_AE" w:bidi="ar_AE"/>
        </w:rPr>
      </w:r>
      <w:r>
        <w:rPr>
          <w:rtl/>
          <w:cs/>
          <w:lang w:val="ar_AE" w:bidi="ar_AE"/>
        </w:rPr>
        <w:t>رؤساء الكهنة</w:t>
      </w:r>
    </w:p>
    <w:p>
      <w:pPr>
        <w:pStyle w:val="ListBullet"/>
        <w:bidi/>
        <w:spacing w:line="240" w:lineRule="auto"/>
        <w:ind w:left="720"/>
      </w:pPr>
      <w:r>
        <w:rPr>
          <w:rtl/>
          <w:cs/>
          <w:lang w:val="ar_AE" w:bidi="ar_AE"/>
        </w:rPr>
      </w:r>
      <w:r>
        <w:rPr>
          <w:rtl/>
          <w:cs/>
          <w:lang w:val="ar_AE" w:bidi="ar_AE"/>
        </w:rPr>
        <w:t>معلّمو الشريعة الدينية</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من المهم أن نتذكر أن هذه القصة تحدث في الصباح التالي للقصّة السابقة. حيث يمشي يسوع مع تلاميذه من بيت عنيا نحو أورشليم. وقد كان جائعًا. فيذهب نحو شجرة تين على جانب الطريق كانت مليئة بالأوراق. من المهم أن نتذكر أن شجرة التين لا يوجد عليها أي تين. ومن المهم أن نتذكر كذلك أن تلاميذ يسوع قد سمعوه يقول: "لا يأكل أحد منكِ ثمرًا إلى الأبد."</w:t>
      </w:r>
    </w:p>
    <w:p>
      <w:pPr>
        <w:bidi/>
      </w:pPr>
      <w:r>
        <w:rPr>
          <w:rtl/>
          <w:cs/>
          <w:lang w:val="ar_AE" w:bidi="ar_AE"/>
        </w:rPr>
      </w:r>
      <w:r>
        <w:rPr>
          <w:rtl/>
          <w:cs/>
          <w:lang w:val="ar_AE" w:bidi="ar_AE"/>
        </w:rPr>
        <w:t>ومن المهم أيضًا أن نتذكر أن يسوع وتلاميذه يذهبون مباشرة إلى ساحة الهيكل. وحين يدخلون، يروا سوقًا قد أقيم في الساحة. وهناك أشخاص يشترون ويبيعون الحيوانات والزيت والملح والخمر. ويُوجد صيارفة جالسين إلى موائد يبدلون عملات الناس إلى عملات مناسبة لضريبة الهيكل. فيذهب يسوع إلى الموائد ويقلبها. ثم يطرد الناس الذين يشترون ويبيعون البضائع ويجبرهم على مغادرة ساحة الهيكل. ويمنع الناس الذين يحملون أمتعة من اجتياز الساحة ليذهبوا إلى جزء آخر من الهيكل. ثم يعلِّم يسوع الناس في ساحة الهيكل. ويقول: "أليس مكتوبًا أن بيتي يُدعى بيت صلاة لجميع الأمم؟" عندما يطرح يسوع هذا السؤال، فهو ينتظر إجابة إيجابية. فهو يقول: "هكذا مكتوب"، أو "إنه موجود في الكتب المُقَدَّسة." وهذا يعني أن نبيًا من الشعب اليهودي كان قد كتب هذا التعليم وأن الشعب اليهودي ينبغي أن يعرفه ويتبعه. لا نعرف ما إذا كان يسوع قد علِّم الناس بينما كان يجبرهم على المغادرة، أو إذا كان قد قال تعليمه بعد أن ذهب الناس الذين كانوا يشترون ويبيعون.</w:t>
      </w:r>
    </w:p>
    <w:p>
      <w:pPr>
        <w:bidi/>
      </w:pPr>
      <w:r>
        <w:rPr>
          <w:rtl/>
          <w:cs/>
          <w:lang w:val="ar_AE" w:bidi="ar_AE"/>
        </w:rPr>
      </w:r>
      <w:r>
        <w:rPr>
          <w:rtl/>
          <w:cs/>
          <w:lang w:val="ar_AE" w:bidi="ar_AE"/>
        </w:rPr>
        <w:t>توقّفوا هنا وانظروا مرة أخرى كمجموعة إلى خريطة توضح ساحات الهيكل. لاحظوا أين تقع الساحة الخارجية ومدى كبرها. أوقفوا سماع هذا التسجيل الصوتي هنا.</w:t>
      </w:r>
    </w:p>
    <w:p>
      <w:pPr>
        <w:bidi/>
      </w:pPr>
      <w:r>
        <w:rPr>
          <w:rtl/>
          <w:cs/>
          <w:lang w:val="ar_AE" w:bidi="ar_AE"/>
        </w:rPr>
      </w:r>
      <w:r>
        <w:rPr>
          <w:rtl/>
          <w:cs/>
          <w:lang w:val="ar_AE" w:bidi="ar_AE"/>
        </w:rPr>
        <w:t>يسمع القادة الدينيون عما فعله يسوع في الهيكل. فيبدأون في التشاور حول كيف يمكنهم أن يقتلوا يسوع. لكنهم كانوا يخشون من يسوع. ومن المهم أن نتذكر أنهم يخافون من يسوع بسبب أن الشعب (معظم الناس في المنطقة) كان يحب تعليم يسوع بحق.</w:t>
      </w:r>
    </w:p>
    <w:p>
      <w:pPr>
        <w:bidi/>
      </w:pPr>
      <w:r>
        <w:rPr>
          <w:rtl/>
          <w:cs/>
          <w:lang w:val="ar_AE" w:bidi="ar_AE"/>
        </w:rPr>
      </w:r>
      <w:r>
        <w:rPr>
          <w:rtl/>
          <w:cs/>
          <w:lang w:val="ar_AE" w:bidi="ar_AE"/>
        </w:rPr>
        <w:t>ويُعلِّم يسوع طوال اليوم، ثم يغادر هو وتلاميذه قرب غروب الشمس ليخرجوا من المدينة ويرجعوا إلى بيت عنيا ليقضوا الليل.</w:t>
      </w:r>
    </w:p>
    <w:p>
      <w:pPr>
        <w:bidi/>
      </w:pPr>
      <w:r>
        <w:rPr>
          <w:rtl/>
          <w:cs/>
          <w:lang w:val="ar_AE" w:bidi="ar_AE"/>
        </w:rPr>
      </w:r>
      <w:r>
        <w:rPr>
          <w:rtl/>
          <w:cs/>
          <w:lang w:val="ar_AE" w:bidi="ar_AE"/>
        </w:rPr>
        <w:t>وتمضي ليلة واحدة. وفي صباح اليوم التالي، يعود يسوع وتلاميذه إلى أورشليم في نفس الطريق الذي سلكوه في اليوم السابق. يلاحظ تلاميذ يسوع شجرة التين. وقد يبست من الأصول. فيتذكر بطرس ما حدث في الصباح السابق. فيخبر يسوع تلاميذه أن يكون لهم إيمان. ويلفت انتباههم بعبارة "لأني الحق أقول لكم..." ويتحدث عما سيحدث إذا قال شخص ما للجبل أن ينتقل وينطرح في البحر. إن يسوع يتحدث إما عن جبل الزيتون، حيث هو موجود مع تلاميذه، أو عن الجبل حيث توجد أورشليم والهيكل في الجانب الآخر من الوادي. وربما كان يسوع يتحدث عن البحر الميت الذي كان يمكن أن يروه من جبل الزيتون في يوم صاف.</w:t>
      </w:r>
    </w:p>
    <w:p>
      <w:pPr>
        <w:bidi/>
      </w:pPr>
      <w:r>
        <w:rPr>
          <w:rtl/>
          <w:cs/>
          <w:lang w:val="ar_AE" w:bidi="ar_AE"/>
        </w:rPr>
      </w:r>
      <w:r>
        <w:rPr>
          <w:rtl/>
          <w:cs/>
          <w:lang w:val="ar_AE" w:bidi="ar_AE"/>
        </w:rPr>
        <w:t>ويذكِّر يسوع التلاميذ بأنهم عندما يقفون ويصلّون، فأنهم بحاجة إلى أن يغفروا للذين أذنبوا إليهم لكي يغفر لهم أبوهم الذي في السماوات أيضًا.</w:t>
      </w:r>
    </w:p>
    <w:p>
      <w:pPr>
        <w:bidi/>
      </w:pPr>
      <w:r>
        <w:rPr>
          <w:rtl/>
          <w:cs/>
          <w:lang w:val="ar_AE" w:bidi="ar_AE"/>
        </w:rPr>
      </w:r>
      <w:r>
        <w:rPr>
          <w:rtl/>
          <w:cs/>
          <w:lang w:val="ar_AE" w:bidi="ar_AE"/>
        </w:rPr>
        <w:t>توقّفوا وناقشوا هذا السؤال كمجموعة: "ما مدى صعوبة أن تغفروا للآخرين في ثقافتكم؟ ناقشوا ما إذا كان الغفران يُعد قيمة عالية في ثقافتكم أم لا. أوقفوا سماع هذا التسجيل الصوتي هنا.</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 xml:space="preserve">استمعوا إلى نسخة صوتية من إنجيل مرقس 11 : 12 - 26 من الترجمة الأكثر فهمًا بالنسبة لكم. </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 xml:space="preserve">الشخصيات الواردة في هذا المقطع تشمل: </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 xml:space="preserve">التلاميذ، ومعهم بطرس الذي ذُكر بالاسم </w:t>
      </w:r>
    </w:p>
    <w:p>
      <w:pPr>
        <w:pStyle w:val="ListBullet"/>
        <w:bidi/>
        <w:spacing w:line="240" w:lineRule="auto"/>
        <w:ind w:left="720"/>
      </w:pPr>
      <w:r>
        <w:rPr>
          <w:rtl/>
          <w:cs/>
          <w:lang w:val="ar_AE" w:bidi="ar_AE"/>
        </w:rPr>
      </w:r>
      <w:r>
        <w:rPr>
          <w:rtl/>
          <w:cs/>
          <w:lang w:val="ar_AE" w:bidi="ar_AE"/>
        </w:rPr>
        <w:t>شجرة التين</w:t>
      </w:r>
    </w:p>
    <w:p>
      <w:pPr>
        <w:pStyle w:val="ListBullet"/>
        <w:bidi/>
        <w:spacing w:line="240" w:lineRule="auto"/>
        <w:ind w:left="720"/>
      </w:pPr>
      <w:r>
        <w:rPr>
          <w:rtl/>
          <w:cs/>
          <w:lang w:val="ar_AE" w:bidi="ar_AE"/>
        </w:rPr>
      </w:r>
      <w:r>
        <w:rPr>
          <w:rtl/>
          <w:cs/>
          <w:lang w:val="ar_AE" w:bidi="ar_AE"/>
        </w:rPr>
        <w:t>الشعب الذين في الهيكل يشترون ويبيعون الحيوانات للذبائح، بما فيهم باعة الحمام</w:t>
      </w:r>
    </w:p>
    <w:p>
      <w:pPr>
        <w:pStyle w:val="ListBullet"/>
        <w:bidi/>
        <w:spacing w:line="240" w:lineRule="auto"/>
        <w:ind w:left="720"/>
      </w:pPr>
      <w:r>
        <w:rPr>
          <w:rtl/>
          <w:cs/>
          <w:lang w:val="ar_AE" w:bidi="ar_AE"/>
        </w:rPr>
      </w:r>
      <w:r>
        <w:rPr>
          <w:rtl/>
          <w:cs/>
          <w:lang w:val="ar_AE" w:bidi="ar_AE"/>
        </w:rPr>
        <w:t>الصيارفة</w:t>
      </w:r>
    </w:p>
    <w:p>
      <w:pPr>
        <w:pStyle w:val="ListBullet"/>
        <w:bidi/>
        <w:spacing w:line="240" w:lineRule="auto"/>
        <w:ind w:left="720"/>
      </w:pPr>
      <w:r>
        <w:rPr>
          <w:rtl/>
          <w:cs/>
          <w:lang w:val="ar_AE" w:bidi="ar_AE"/>
        </w:rPr>
      </w:r>
      <w:r>
        <w:rPr>
          <w:rtl/>
          <w:cs/>
          <w:lang w:val="ar_AE" w:bidi="ar_AE"/>
        </w:rPr>
        <w:t>رؤساء الكهنة</w:t>
      </w:r>
    </w:p>
    <w:p>
      <w:pPr>
        <w:pStyle w:val="ListBullet"/>
        <w:bidi/>
        <w:spacing w:line="240" w:lineRule="auto"/>
        <w:ind w:left="720"/>
      </w:pPr>
      <w:r>
        <w:rPr>
          <w:rtl/>
          <w:cs/>
          <w:lang w:val="ar_AE" w:bidi="ar_AE"/>
        </w:rPr>
      </w:r>
      <w:r>
        <w:rPr>
          <w:rtl/>
          <w:cs/>
          <w:lang w:val="ar_AE" w:bidi="ar_AE"/>
        </w:rPr>
        <w:t>معلّمو الناموس</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 xml:space="preserve">أوقفوا سماع التسجيل الصوتي مؤقتًا هنا، ومثّلوا المقطع. </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وقوموا بتمثيل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 xml:space="preserve"> يسوع وتلاميذه يسيرون من بيت عنيا إلى أورشليم، في الصباح. يذهب يسوع وهو جائع إلى شجرة تين مملوءة بالورق. ولكن لا يوجد بها تين، لأنه ليس موسم التين. فيقول لها يسوع: "لا يأكل أحد منكِ ثمرًا بعد." </w:t>
      </w:r>
    </w:p>
    <w:p>
      <w:pPr>
        <w:bidi/>
      </w:pPr>
      <w:r>
        <w:rPr>
          <w:rtl/>
          <w:cs/>
          <w:lang w:val="ar_AE" w:bidi="ar_AE"/>
        </w:rPr>
      </w:r>
      <w:r>
        <w:rPr>
          <w:rtl/>
          <w:cs/>
          <w:lang w:val="ar_AE" w:bidi="ar_AE"/>
        </w:rPr>
        <w:t xml:space="preserve">أوقفوا التمثيل. اسألوا التلاميذ: "بماذا تشعرون أو فيمَ تفكرون؟" قد يجيب الشخص بعبارات مثل: "أنا متحير"، أو "أنا مُندهش لأن يسوع يعلم أن هذا ليس موسم التين"، أو "أنا مُهتم أن أعرف ما يحاول يسوع أن يخبرنا به". واصلوا تمثيل الدراما. </w:t>
      </w:r>
    </w:p>
    <w:p>
      <w:pPr>
        <w:bidi/>
      </w:pPr>
      <w:r>
        <w:rPr>
          <w:rtl/>
          <w:cs/>
          <w:lang w:val="ar_AE" w:bidi="ar_AE"/>
        </w:rPr>
      </w:r>
      <w:r>
        <w:rPr>
          <w:rtl/>
          <w:cs/>
          <w:lang w:val="ar_AE" w:bidi="ar_AE"/>
        </w:rPr>
        <w:t>دخل يسوع وتلاميذه إلى أورشليم وذهبوا مباشرة إلى فناء الهيكل. فيدخل يسوع إلى الساحة الخارجية للهيكل، ويبدأ بقلب الموائد وطرد الناس من الساحة. وأيضًا يمنع الناس الذين يجتازون الهيكل بمتاع، ثم يقول لهم: "أليس مكتوبًا، بيتي بيت صلاة لجميع الأمم، وأنتم جعلتموه مغارة لصوص"</w:t>
      </w:r>
    </w:p>
    <w:p>
      <w:pPr>
        <w:bidi/>
      </w:pPr>
      <w:r>
        <w:rPr>
          <w:rtl/>
          <w:cs/>
          <w:lang w:val="ar_AE" w:bidi="ar_AE"/>
        </w:rPr>
      </w:r>
      <w:r>
        <w:rPr>
          <w:rtl/>
          <w:cs/>
          <w:lang w:val="ar_AE" w:bidi="ar_AE"/>
        </w:rPr>
        <w:t xml:space="preserve">أوقفوا التمثيل. اسألوا التلاميذ: "بماذا تشعرون أو فيمَ تفكرون؟" قد يجيب الشخص بعبارات مثل: "أنا متحيَّر للغاية. لم يكن يسوع عنيفًا من قبل"، أو "أشعر بالاحراج"، أو "أشعر بالسعادة لأن يسوع يفعل أخيرًا شيئًا علنًا!" اسألوا الشخص الذي يؤدي دور يسوع ما هو شعوره. قد يجيب الشخص بعبارات مثل: "أشعر بالإحباط لأن الشعب يهينون أبي بهذه الطريقة"، أو "أشعر بالحزن من أجل الأمم الذين لا يستطيعون السجود في هذا المكان،" أو "أشعر بالحزن لأن شعب إسرائيل أصبح هكذا." اسألوا الشعب ما هو شعورهم. قد يجيب الشخص بعبارات مثل: "أنا مندهش"، أو "أنا غاضب لأنه يفسد أعمالنا وليس له الحق في ذلك"، أو "أنا مهتم بأن اتعرف على هذا الرجل الذي يبدو أنه يهتم بغير اليهود". واصلوا تمثيل الدراما. </w:t>
      </w:r>
    </w:p>
    <w:p>
      <w:pPr>
        <w:bidi/>
      </w:pPr>
      <w:r>
        <w:rPr>
          <w:rtl/>
          <w:cs/>
          <w:lang w:val="ar_AE" w:bidi="ar_AE"/>
        </w:rPr>
      </w:r>
      <w:r>
        <w:rPr>
          <w:rtl/>
          <w:cs/>
          <w:lang w:val="ar_AE" w:bidi="ar_AE"/>
        </w:rPr>
        <w:t>كان القادة الدينيون يتحدثون عن طريقة ليقتلوا يسوع. لكن معظم شعب أورشليم كانوا يحبون تعاليم يسوع. لذلك فقد كان القادة الدينيون يخافون من يسوع.</w:t>
      </w:r>
    </w:p>
    <w:p>
      <w:pPr>
        <w:bidi/>
      </w:pPr>
      <w:r>
        <w:rPr>
          <w:rtl/>
          <w:cs/>
          <w:lang w:val="ar_AE" w:bidi="ar_AE"/>
        </w:rPr>
      </w:r>
      <w:r>
        <w:rPr>
          <w:rtl/>
          <w:cs/>
          <w:lang w:val="ar_AE" w:bidi="ar_AE"/>
        </w:rPr>
        <w:t xml:space="preserve">أوقفوا التمثيل. اسألوا القادة الدينيين: "بماذا تشعرون أو فيمَ تفكرون؟" قد يجيب الشخص بعبارات مثل: "أنا غاضب لأن الناس يحبون يسوع كثيرًا"، أو "أشعر بالغيرة"، أو "أشعر بالخوف من يسوع لأنه شديد القوة". واصلوا تمثيل الدراما. </w:t>
      </w:r>
    </w:p>
    <w:p>
      <w:pPr>
        <w:bidi/>
      </w:pPr>
      <w:r>
        <w:rPr>
          <w:rtl/>
          <w:cs/>
          <w:lang w:val="ar_AE" w:bidi="ar_AE"/>
        </w:rPr>
      </w:r>
      <w:r>
        <w:rPr>
          <w:rtl/>
          <w:cs/>
          <w:lang w:val="ar_AE" w:bidi="ar_AE"/>
        </w:rPr>
        <w:t>في ذلك المساء، يخرج يسوع وتلاميذه من الهيكل ويرجعوا إلى بيت عنيا ليقضوا الليل. فينامون في بيت عنيا، ثم يعودون إلى أورشليم في صباح اليوم التالي. ثم يمرُّون بشجرة التين مرة أخرى. فيجدوها هذه المرة قد يبست من الأصول. يُري بطرس يسوع الشجرة اليابسة. ثم يبدأ يسوع يُعلِّم تلاميذه. فيلفت انتباههم بقوله: "الحق أقول لكم". ويذكِّرهم أنهم يستطيعون أن يطلبوا من الجبل أن ينتقل وينطرح في البحر، وسوف يفعل. لكن عليهم أن يؤمنوا ولا يشكُّون في أن هذا سيتحقق بالفعل. ومرة أخرى يقول ببساطة: "يمكنكم أن تصلوا من أجل أي شيء فإن كنتم تؤمنون بأن تنالوه، فسوف تحصلون عليه". ثم يخبرهم أنه يجب عليهم أن تكون قلوبهم نقيَّة لكي يتحقق ذلك. وأيضا قبل أن يصلوا إلى الله، عليهم أن يغفروا لمن لم يغفروا له. فيغفر لهم الله أيضًا.</w:t>
      </w:r>
    </w:p>
    <w:p>
      <w:pPr>
        <w:bidi/>
      </w:pPr>
      <w:r>
        <w:rPr>
          <w:rtl/>
          <w:cs/>
          <w:lang w:val="ar_AE" w:bidi="ar_AE"/>
        </w:rPr>
      </w:r>
      <w:r>
        <w:rPr>
          <w:rtl/>
          <w:cs/>
          <w:lang w:val="ar_AE" w:bidi="ar_AE"/>
        </w:rPr>
        <w:t xml:space="preserve">أوقفوا التمثيل. اسألوا التلاميذ: "بماذا تشعرون أو فيمَ تفكرون؟" قد يجيب الشخص بعبارات مثل: "أنا متحيَّر"، أو "أشعر بالخوف لأنه يبدو أنه من الصعب أن يكون لنا هذا القدر من الإيمان"، أو "أنا متحمس لأن كل هذه القوة ممكنة". </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نسخة صوتية من إنجيل مرقس 11: 12 - 26 من ترجمة سهلة ومفهومة.</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في الغد، خرج يسوع و</w:t>
      </w:r>
      <w:r>
        <w:rPr>
          <w:b/>
          <w:rtl/>
          <w:cs/>
          <w:lang w:val="ar_AE" w:bidi="ar_AE"/>
        </w:rPr>
        <w:t>تلاميذه</w:t>
      </w:r>
      <w:r>
        <w:rPr>
          <w:rtl/>
          <w:cs/>
          <w:lang w:val="ar_AE" w:bidi="ar_AE"/>
        </w:rPr>
        <w:t xml:space="preserve"> من </w:t>
      </w:r>
      <w:r>
        <w:rPr>
          <w:b/>
          <w:rtl/>
          <w:cs/>
          <w:lang w:val="ar_AE" w:bidi="ar_AE"/>
        </w:rPr>
        <w:t>بيت عنيا</w:t>
      </w:r>
      <w:r>
        <w:rPr>
          <w:rtl/>
          <w:cs/>
          <w:lang w:val="ar_AE" w:bidi="ar_AE"/>
        </w:rPr>
        <w:t xml:space="preserve"> ليذهبوا إلى </w:t>
      </w:r>
      <w:r>
        <w:rPr>
          <w:b/>
          <w:rtl/>
          <w:cs/>
          <w:lang w:val="ar_AE" w:bidi="ar_AE"/>
        </w:rPr>
        <w:t>أورشليم</w:t>
      </w:r>
      <w:r>
        <w:rPr>
          <w:rtl/>
          <w:cs/>
          <w:lang w:val="ar_AE" w:bidi="ar_AE"/>
        </w:rPr>
        <w:t>. كانت بيت عنيا قرية على جبل الزيتون تبعد نحو ثلاثة كيلومترات عن أورشليم. وكان يسوع وتلاميذه يقضون الليل هناك عند زيارتهم لأورشليم. أما أورشليم، فهي عاصمة اليهود، والمكان الذي يوجد فيه الهيكل. و</w:t>
      </w:r>
      <w:r>
        <w:rPr>
          <w:b/>
          <w:rtl/>
          <w:cs/>
          <w:lang w:val="ar_AE" w:bidi="ar_AE"/>
        </w:rPr>
        <w:t>الهيكل</w:t>
      </w:r>
      <w:r>
        <w:rPr>
          <w:rtl/>
          <w:cs/>
          <w:lang w:val="ar_AE" w:bidi="ar_AE"/>
        </w:rPr>
        <w:t xml:space="preserve"> هو الموضع الذي كان الشعب اليهودي يعبدون فيه الله ويقدِّمون له الذبائح. استخدِمْوا الكلمات نفسها التي استخدمتموها في كلِّ إنجيل مرقس للإشارة إلى التلاميذ، وأورشليم، والهيكل. لمزيدٍ من المعلومات عن </w:t>
      </w:r>
      <w:hyperlink r:id="rId54">
        <w:r>
          <w:rPr>
            <w:rtl/>
            <w:cs/>
            <w:lang w:val="ar_AE" w:bidi="ar_AE"/>
          </w:rPr>
          <w:rPr>
            <w:color w:val="0000EE"/>
            <w:u w:val="single"/>
          </w:rPr>
          <w:t>التلاميذ</w:t>
        </w:r>
      </w:hyperlink>
      <w:r>
        <w:rPr>
          <w:rtl/>
          <w:cs/>
          <w:lang w:val="ar_AE" w:bidi="ar_AE"/>
        </w:rPr>
        <w:t xml:space="preserve">، وعن </w:t>
      </w:r>
      <w:hyperlink r:id="rId79">
        <w:r>
          <w:rPr>
            <w:rtl/>
            <w:cs/>
            <w:lang w:val="ar_AE" w:bidi="ar_AE"/>
          </w:rPr>
          <w:rPr>
            <w:color w:val="0000EE"/>
            <w:u w:val="single"/>
          </w:rPr>
          <w:t>أورشليم</w:t>
        </w:r>
      </w:hyperlink>
      <w:r>
        <w:rPr>
          <w:rtl/>
          <w:cs/>
          <w:lang w:val="ar_AE" w:bidi="ar_AE"/>
        </w:rPr>
        <w:t xml:space="preserve">، وعن </w:t>
      </w:r>
      <w:hyperlink r:id="rId60">
        <w:r>
          <w:rPr>
            <w:rtl/>
            <w:cs/>
            <w:lang w:val="ar_AE" w:bidi="ar_AE"/>
          </w:rPr>
          <w:rPr>
            <w:color w:val="0000EE"/>
            <w:u w:val="single"/>
          </w:rPr>
          <w:t>الهيكل</w:t>
        </w:r>
      </w:hyperlink>
      <w:r>
        <w:rPr>
          <w:rtl/>
          <w:cs/>
          <w:lang w:val="ar_AE" w:bidi="ar_AE"/>
        </w:rPr>
        <w:t>، انظر قاموس الكلمات الرئيسية.</w:t>
      </w:r>
    </w:p>
    <w:p>
      <w:pPr>
        <w:bidi/>
      </w:pPr>
      <w:r>
        <w:rPr>
          <w:rtl/>
          <w:cs/>
          <w:lang w:val="ar_AE" w:bidi="ar_AE"/>
        </w:rPr>
      </w:r>
      <w:r>
        <w:rPr>
          <w:rtl/>
          <w:cs/>
          <w:lang w:val="ar_AE" w:bidi="ar_AE"/>
        </w:rPr>
        <w:t>توقَّفوا هنا وشاهِدوا معًا كمجموعة خريطةً لمنطقة أورشليم، تشمل بيت عنيا على جبل الزيتون. (توقَّفوا هنا عن سماع التسجيل الصوتي)</w:t>
      </w:r>
    </w:p>
    <w:p>
      <w:pPr>
        <w:bidi/>
      </w:pPr>
      <w:r>
        <w:rPr>
          <w:rtl/>
          <w:cs/>
          <w:lang w:val="ar_AE" w:bidi="ar_AE"/>
        </w:rPr>
      </w:r>
      <w:r>
        <w:rPr>
          <w:rtl/>
          <w:cs/>
          <w:lang w:val="ar_AE" w:bidi="ar_AE"/>
        </w:rPr>
        <w:t xml:space="preserve">بعد ذلك، مَرُّوا </w:t>
      </w:r>
      <w:r>
        <w:rPr>
          <w:b/>
          <w:rtl/>
          <w:cs/>
          <w:lang w:val="ar_AE" w:bidi="ar_AE"/>
        </w:rPr>
        <w:t>بشجرة تين</w:t>
      </w:r>
      <w:r>
        <w:rPr>
          <w:rtl/>
          <w:cs/>
          <w:lang w:val="ar_AE" w:bidi="ar_AE"/>
        </w:rPr>
        <w:t xml:space="preserve"> مليئة بالأوراق. وشجرة التين هي نوع من أشجار الفاكهة التي كانت تنمو في إسرائيل. وكان من الممكن أن يصل ارتفاعها إلى عشرة أمتار، وقطر جذعها إلى مترٍ واحدٍ. وكانت أوراقها تظهر في شهر أبريل أو مايو، بينما كانت الفاكهة تنضج عادة في شهر يونيو. ولأن هذه القصة حدثت على الأرجح في شهر أبريل، كان ينبغي أن تحتوي هذه الشجرة على بعض ثمار التين الصغيرة غير الناضجة.</w:t>
      </w:r>
    </w:p>
    <w:p>
      <w:pPr>
        <w:bidi/>
      </w:pPr>
      <w:r>
        <w:rPr>
          <w:rtl/>
          <w:cs/>
          <w:lang w:val="ar_AE" w:bidi="ar_AE"/>
        </w:rPr>
      </w:r>
      <w:r>
        <w:rPr>
          <w:rtl/>
          <w:cs/>
          <w:lang w:val="ar_AE" w:bidi="ar_AE"/>
        </w:rPr>
        <w:t xml:space="preserve">توقَّفوا هنا وشاهِدوا مرة أخرى صورة شجرة التين. ناقِشوا معًا كمجموعة الكلمة أو العبارة التي ستستخدمونها للإشارة إلى </w:t>
      </w:r>
      <w:r>
        <w:rPr>
          <w:b/>
          <w:rtl/>
          <w:cs/>
          <w:lang w:val="ar_AE" w:bidi="ar_AE"/>
        </w:rPr>
        <w:t>شجرة التين</w:t>
      </w:r>
      <w:r>
        <w:rPr>
          <w:rtl/>
          <w:cs/>
          <w:lang w:val="ar_AE" w:bidi="ar_AE"/>
        </w:rPr>
        <w:t xml:space="preserve">. هل لديكم في ثقافتكم دراية بالتين، أم إنكم تفضِّلون أن تستخدموا نوعًا آخر من الفاكهة التي تنمو على الأشجار؟ لمزيدٍ من المعلومات، ابحث في قاموس الكلمات الرئيسية عن </w:t>
      </w:r>
      <w:hyperlink r:id="rId117">
        <w:r>
          <w:rPr>
            <w:rtl/>
            <w:cs/>
            <w:lang w:val="ar_AE" w:bidi="ar_AE"/>
          </w:rPr>
          <w:rPr>
            <w:color w:val="0000EE"/>
            <w:u w:val="single"/>
          </w:rPr>
          <w:t>شجرة التين</w:t>
        </w:r>
      </w:hyperlink>
      <w:r>
        <w:rPr>
          <w:rtl/>
          <w:cs/>
          <w:lang w:val="ar_AE" w:bidi="ar_AE"/>
        </w:rPr>
        <w:t>. (توقَّفوا هنا عن سماع التسجيل الصوتي)</w:t>
      </w:r>
    </w:p>
    <w:p>
      <w:pPr>
        <w:bidi/>
      </w:pPr>
      <w:r>
        <w:rPr>
          <w:rtl/>
          <w:cs/>
          <w:lang w:val="ar_AE" w:bidi="ar_AE"/>
        </w:rPr>
      </w:r>
      <w:r>
        <w:rPr>
          <w:rtl/>
          <w:cs/>
          <w:lang w:val="ar_AE" w:bidi="ar_AE"/>
        </w:rPr>
        <w:t xml:space="preserve">بعد ذلك، وصل يسوع وتلاميذه إلى الدار الخارجية للهيكل. وكان أناس كثيرون هناك يشترون ويبيعون السلع التي تُستخدَم لتقديم الذبائح. </w:t>
      </w:r>
      <w:r>
        <w:rPr>
          <w:b/>
          <w:rtl/>
          <w:cs/>
          <w:lang w:val="ar_AE" w:bidi="ar_AE"/>
        </w:rPr>
        <w:t>الذبيحة</w:t>
      </w:r>
      <w:r>
        <w:rPr>
          <w:rtl/>
          <w:cs/>
          <w:lang w:val="ar_AE" w:bidi="ar_AE"/>
        </w:rPr>
        <w:t xml:space="preserve"> هي شيءٌ كان يُقدَّم إلى الله بغرض الشكر أو طلب الغفران. وكان من الممكن أن تكون ذبيحة دموية، تشمل ذبح حيوان وإحراقه، أو ذبيحة غير دموية تقدِّم لله بخورًا أو حبوبًا.</w:t>
      </w:r>
    </w:p>
    <w:p>
      <w:pPr>
        <w:bidi/>
      </w:pPr>
      <w:r>
        <w:rPr>
          <w:rtl/>
          <w:cs/>
          <w:lang w:val="ar_AE" w:bidi="ar_AE"/>
        </w:rPr>
      </w:r>
      <w:r>
        <w:rPr>
          <w:rtl/>
          <w:cs/>
          <w:lang w:val="ar_AE" w:bidi="ar_AE"/>
        </w:rPr>
        <w:t xml:space="preserve">توقَّفوا هنا وناقِشوا معًا الكلمة التي ستستخدمونها للإشارة إلى </w:t>
      </w:r>
      <w:r>
        <w:rPr>
          <w:b/>
          <w:rtl/>
          <w:cs/>
          <w:lang w:val="ar_AE" w:bidi="ar_AE"/>
        </w:rPr>
        <w:t>الذبيحة</w:t>
      </w:r>
      <w:r>
        <w:rPr>
          <w:rtl/>
          <w:cs/>
          <w:lang w:val="ar_AE" w:bidi="ar_AE"/>
        </w:rPr>
        <w:t xml:space="preserve">. لمزيد من المعلومات عن </w:t>
      </w:r>
      <w:hyperlink r:id="rId46">
        <w:r>
          <w:rPr>
            <w:rtl/>
            <w:cs/>
            <w:lang w:val="ar_AE" w:bidi="ar_AE"/>
          </w:rPr>
          <w:rPr>
            <w:color w:val="0000EE"/>
            <w:u w:val="single"/>
          </w:rPr>
          <w:t>الذبيحة</w:t>
        </w:r>
      </w:hyperlink>
      <w:r>
        <w:rPr>
          <w:rtl/>
          <w:cs/>
          <w:lang w:val="ar_AE" w:bidi="ar_AE"/>
        </w:rPr>
        <w:t>، انظر قاموس الكلمات الرئيسية. (توقَّفوا هنا عن سماع التسجيل الصوتي)</w:t>
      </w:r>
    </w:p>
    <w:p>
      <w:pPr>
        <w:bidi/>
      </w:pPr>
      <w:r>
        <w:rPr>
          <w:rtl/>
          <w:cs/>
          <w:lang w:val="ar_AE" w:bidi="ar_AE"/>
        </w:rPr>
      </w:r>
      <w:r>
        <w:rPr>
          <w:rtl/>
          <w:cs/>
          <w:lang w:val="ar_AE" w:bidi="ar_AE"/>
        </w:rPr>
        <w:t xml:space="preserve">وعندئذ، قلب يسوع موائد </w:t>
      </w:r>
      <w:r>
        <w:rPr>
          <w:b/>
          <w:rtl/>
          <w:cs/>
          <w:lang w:val="ar_AE" w:bidi="ar_AE"/>
        </w:rPr>
        <w:t>الصيارفة</w:t>
      </w:r>
      <w:r>
        <w:rPr>
          <w:rtl/>
          <w:cs/>
          <w:lang w:val="ar_AE" w:bidi="ar_AE"/>
        </w:rPr>
        <w:t xml:space="preserve"> وكراسي باعة الحمام. كان الصيارفة يقايضون العملات الرومانية الحديثة بالعملات القديمة للهيكل اليهودي. وكان الناس يستخدمون هذه العملات القديمة لدفع جزية الهيكل. كان </w:t>
      </w:r>
      <w:r>
        <w:rPr>
          <w:b/>
          <w:rtl/>
          <w:cs/>
          <w:lang w:val="ar_AE" w:bidi="ar_AE"/>
        </w:rPr>
        <w:t>الحمام</w:t>
      </w:r>
      <w:r>
        <w:rPr>
          <w:rtl/>
          <w:cs/>
          <w:lang w:val="ar_AE" w:bidi="ar_AE"/>
        </w:rPr>
        <w:t xml:space="preserve"> من الطيور الشائعة التي يتراوح طولها بين 18 إلى 24 سم. وتوجد أنواع مختلفة من الحمام، لكن اليهود الفقراء اعتادوا استخدام الحمام كذبائح لأنها كانت أقل تكلفة من الحيوانات الأخرى. استخدِموا الكلمة نفسها التي استخدمتموها في المقاطع السابقة للإشارة إلى الحمام. لمزيدٍ من المعلومات عن </w:t>
      </w:r>
      <w:hyperlink r:id="rId118">
        <w:r>
          <w:rPr>
            <w:rtl/>
            <w:cs/>
            <w:lang w:val="ar_AE" w:bidi="ar_AE"/>
          </w:rPr>
          <w:rPr>
            <w:color w:val="0000EE"/>
            <w:u w:val="single"/>
          </w:rPr>
          <w:t>الحمام</w:t>
        </w:r>
      </w:hyperlink>
      <w:r>
        <w:rPr>
          <w:rtl/>
          <w:cs/>
          <w:lang w:val="ar_AE" w:bidi="ar_AE"/>
        </w:rPr>
        <w:t>، انظر قاموس الكلمات الرئيسية.</w:t>
      </w:r>
    </w:p>
    <w:p>
      <w:pPr>
        <w:bidi/>
      </w:pPr>
      <w:r>
        <w:rPr>
          <w:rtl/>
          <w:cs/>
          <w:lang w:val="ar_AE" w:bidi="ar_AE"/>
        </w:rPr>
      </w:r>
      <w:r>
        <w:rPr>
          <w:rtl/>
          <w:cs/>
          <w:lang w:val="ar_AE" w:bidi="ar_AE"/>
        </w:rPr>
        <w:t>توقَّفوا هنا واعرضوا على فريق الترجمة صورة حمامة. (توقَّفوا هنا عن سماع التسجيل الصوتي)</w:t>
      </w:r>
    </w:p>
    <w:p>
      <w:pPr>
        <w:bidi/>
      </w:pPr>
      <w:r>
        <w:rPr>
          <w:rtl/>
          <w:cs/>
          <w:lang w:val="ar_AE" w:bidi="ar_AE"/>
        </w:rPr>
      </w:r>
      <w:r>
        <w:rPr>
          <w:rtl/>
          <w:cs/>
          <w:lang w:val="ar_AE" w:bidi="ar_AE"/>
        </w:rPr>
        <w:t xml:space="preserve">فقال يسوع: "أَلَيْسَ مَكْتُوبًا: بَيْتِي بَيْتَ صَلَاةٍ يُدْعَى لِجَمِيعِ ٱلْأُمَمِ؟" </w:t>
      </w:r>
      <w:r>
        <w:rPr>
          <w:b/>
          <w:rtl/>
          <w:cs/>
          <w:lang w:val="ar_AE" w:bidi="ar_AE"/>
        </w:rPr>
        <w:t>بيت الصلاة</w:t>
      </w:r>
      <w:r>
        <w:rPr>
          <w:rtl/>
          <w:cs/>
          <w:lang w:val="ar_AE" w:bidi="ar_AE"/>
        </w:rPr>
        <w:t xml:space="preserve"> هو مكان العبادة والمكان الذي يكلِّم فيه الناس الله. وعبارة </w:t>
      </w:r>
      <w:r>
        <w:rPr>
          <w:b/>
          <w:rtl/>
          <w:cs/>
          <w:lang w:val="ar_AE" w:bidi="ar_AE"/>
        </w:rPr>
        <w:t>جميع الأمم</w:t>
      </w:r>
      <w:r>
        <w:rPr>
          <w:rtl/>
          <w:cs/>
          <w:lang w:val="ar_AE" w:bidi="ar_AE"/>
        </w:rPr>
        <w:t xml:space="preserve"> معناها جميع الجماعات العرقية.</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الأمم</w:t>
      </w:r>
      <w:r>
        <w:rPr>
          <w:rtl/>
          <w:cs/>
          <w:lang w:val="ar_AE" w:bidi="ar_AE"/>
        </w:rPr>
        <w:t xml:space="preserve">. لمزيدٍ من المعلومات، ابحث في قاموس الكلمات الرئيسية عن كلمة </w:t>
      </w:r>
      <w:hyperlink r:id="rId119">
        <w:r>
          <w:rPr>
            <w:rtl/>
            <w:cs/>
            <w:lang w:val="ar_AE" w:bidi="ar_AE"/>
          </w:rPr>
          <w:rPr>
            <w:color w:val="0000EE"/>
            <w:u w:val="single"/>
          </w:rPr>
          <w:t>أمة</w:t>
        </w:r>
      </w:hyperlink>
      <w:r>
        <w:rPr>
          <w:rtl/>
          <w:cs/>
          <w:lang w:val="ar_AE" w:bidi="ar_AE"/>
        </w:rPr>
        <w:t>. (توقَّفوا هنا عن سماع التسجيل الصوتي)</w:t>
      </w:r>
    </w:p>
    <w:p>
      <w:pPr>
        <w:bidi/>
      </w:pPr>
      <w:r>
        <w:rPr>
          <w:rtl/>
          <w:cs/>
          <w:lang w:val="ar_AE" w:bidi="ar_AE"/>
        </w:rPr>
      </w:r>
      <w:r>
        <w:rPr>
          <w:rtl/>
          <w:cs/>
          <w:lang w:val="ar_AE" w:bidi="ar_AE"/>
        </w:rPr>
        <w:t xml:space="preserve">وقال يسوع إن الناس جعلوا الهيكل </w:t>
      </w:r>
      <w:r>
        <w:rPr>
          <w:b/>
          <w:rtl/>
          <w:cs/>
          <w:lang w:val="ar_AE" w:bidi="ar_AE"/>
        </w:rPr>
        <w:t>مغارة لصوص</w:t>
      </w:r>
      <w:r>
        <w:rPr>
          <w:rtl/>
          <w:cs/>
          <w:lang w:val="ar_AE" w:bidi="ar_AE"/>
        </w:rPr>
        <w:t>، أي كهفًا أو مكانًا يختبئ فيه الأشرار. واللصوص هم الذين يستولون على ممتلكات الآخرين بالقوة.</w:t>
      </w:r>
    </w:p>
    <w:p>
      <w:pPr>
        <w:bidi/>
      </w:pPr>
      <w:r>
        <w:rPr>
          <w:rtl/>
          <w:cs/>
          <w:lang w:val="ar_AE" w:bidi="ar_AE"/>
        </w:rPr>
      </w:r>
      <w:r>
        <w:rPr>
          <w:rtl/>
          <w:cs/>
          <w:lang w:val="ar_AE" w:bidi="ar_AE"/>
        </w:rPr>
        <w:t xml:space="preserve">بعد ذلك، اجتمع </w:t>
      </w:r>
      <w:r>
        <w:rPr>
          <w:b/>
          <w:rtl/>
          <w:cs/>
          <w:lang w:val="ar_AE" w:bidi="ar_AE"/>
        </w:rPr>
        <w:t>رؤساء الكهنة</w:t>
      </w:r>
      <w:r>
        <w:rPr>
          <w:rtl/>
          <w:cs/>
          <w:lang w:val="ar_AE" w:bidi="ar_AE"/>
        </w:rPr>
        <w:t xml:space="preserve"> و</w:t>
      </w:r>
      <w:r>
        <w:rPr>
          <w:b/>
          <w:rtl/>
          <w:cs/>
          <w:lang w:val="ar_AE" w:bidi="ar_AE"/>
        </w:rPr>
        <w:t>الكتبة</w:t>
      </w:r>
      <w:r>
        <w:rPr>
          <w:rtl/>
          <w:cs/>
          <w:lang w:val="ar_AE" w:bidi="ar_AE"/>
        </w:rPr>
        <w:t xml:space="preserve"> معًا ليخططوا لقتل يسوع. استخدِموا الكلمات نفسها التي استخدمتموها في القصص السابقة في إنجيل مرقس للإشارة إلى رؤساء الكهنة والكتبة. لمزيد من المعلومات عن </w:t>
      </w:r>
      <w:hyperlink r:id="rId45">
        <w:r>
          <w:rPr>
            <w:rtl/>
            <w:cs/>
            <w:lang w:val="ar_AE" w:bidi="ar_AE"/>
          </w:rPr>
          <w:rPr>
            <w:color w:val="0000EE"/>
            <w:u w:val="single"/>
          </w:rPr>
          <w:t>الكهنة</w:t>
        </w:r>
      </w:hyperlink>
      <w:r>
        <w:rPr>
          <w:rtl/>
          <w:cs/>
          <w:lang w:val="ar_AE" w:bidi="ar_AE"/>
        </w:rPr>
        <w:t xml:space="preserve"> و</w:t>
      </w:r>
      <w:hyperlink r:id="rId33">
        <w:r>
          <w:rPr>
            <w:rtl/>
            <w:cs/>
            <w:lang w:val="ar_AE" w:bidi="ar_AE"/>
          </w:rPr>
          <w:rPr>
            <w:color w:val="0000EE"/>
            <w:u w:val="single"/>
          </w:rPr>
          <w:t>الكتبة</w:t>
        </w:r>
      </w:hyperlink>
      <w:r>
        <w:rPr>
          <w:rtl/>
          <w:cs/>
          <w:lang w:val="ar_AE" w:bidi="ar_AE"/>
        </w:rPr>
        <w:t>، انظر قاموس الكلمات الرئيسية.</w:t>
      </w:r>
    </w:p>
    <w:p>
      <w:pPr>
        <w:bidi/>
      </w:pPr>
      <w:r>
        <w:rPr>
          <w:rtl/>
          <w:cs/>
          <w:lang w:val="ar_AE" w:bidi="ar_AE"/>
        </w:rPr>
      </w:r>
      <w:r>
        <w:rPr>
          <w:rtl/>
          <w:cs/>
          <w:lang w:val="ar_AE" w:bidi="ar_AE"/>
        </w:rPr>
        <w:t xml:space="preserve">وفي صباح اليوم التالي، مرَّ التلاميذ ويسوع بشجرة التين، فقال بطرس: "يَا </w:t>
      </w:r>
      <w:r>
        <w:rPr>
          <w:b/>
          <w:rtl/>
          <w:cs/>
          <w:lang w:val="ar_AE" w:bidi="ar_AE"/>
        </w:rPr>
        <w:t>سَيِّدِي</w:t>
      </w:r>
      <w:r>
        <w:rPr>
          <w:rtl/>
          <w:cs/>
          <w:lang w:val="ar_AE" w:bidi="ar_AE"/>
        </w:rPr>
        <w:t xml:space="preserve">، ٱنْظُرْ!" "إن التينة التي </w:t>
      </w:r>
      <w:r>
        <w:rPr>
          <w:b/>
          <w:rtl/>
          <w:cs/>
          <w:lang w:val="ar_AE" w:bidi="ar_AE"/>
        </w:rPr>
        <w:t>لعنتَها</w:t>
      </w:r>
      <w:r>
        <w:rPr>
          <w:rtl/>
          <w:cs/>
          <w:lang w:val="ar_AE" w:bidi="ar_AE"/>
        </w:rPr>
        <w:t xml:space="preserve"> بالأمس قد يبست!" اللقب سيدي هو لقب ينم عن احترام لشخص يعلِّم أمور الله وله تلاميذ. اللعن معناه المعاقبة، أو معناه أن شيئًا سيئًا قد يحدث. ويجب ألا ينطوي فعل اللعن على النطق بكلمات سحرية. قد يَلزَمكم أن تقولوا شيئًا من قبيل: "الشجرة التي عاقبتَها بكلماتك". استخدِموا الكلمة نفسها التي استخدمتموها في كلِّ إنجيل مرقس للإشارة إلى السيِّد أو المعلِّم. لمزيدٍ من المعلومات عن </w:t>
      </w:r>
      <w:hyperlink r:id="rId100">
        <w:r>
          <w:rPr>
            <w:rtl/>
            <w:cs/>
            <w:lang w:val="ar_AE" w:bidi="ar_AE"/>
          </w:rPr>
          <w:rPr>
            <w:color w:val="0000EE"/>
            <w:u w:val="single"/>
          </w:rPr>
          <w:t>السيد</w:t>
        </w:r>
      </w:hyperlink>
      <w:r>
        <w:rPr>
          <w:rtl/>
          <w:cs/>
          <w:lang w:val="ar_AE" w:bidi="ar_AE"/>
        </w:rPr>
        <w:t xml:space="preserve"> أو المعلِّم، انظر قاموس الكلمات الرئيسية.</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فعل اللعن</w:t>
      </w:r>
      <w:r>
        <w:rPr>
          <w:rtl/>
          <w:cs/>
          <w:lang w:val="ar_AE" w:bidi="ar_AE"/>
        </w:rPr>
        <w:t xml:space="preserve">. لمزيدٍ من المعلومات، ابحث عن كلمة </w:t>
      </w:r>
      <w:hyperlink r:id="rId120">
        <w:r>
          <w:rPr>
            <w:rtl/>
            <w:cs/>
            <w:lang w:val="ar_AE" w:bidi="ar_AE"/>
          </w:rPr>
          <w:rPr>
            <w:color w:val="0000EE"/>
            <w:u w:val="single"/>
          </w:rPr>
          <w:t>لعنة</w:t>
        </w:r>
      </w:hyperlink>
      <w:r>
        <w:rPr>
          <w:rtl/>
          <w:cs/>
          <w:lang w:val="ar_AE" w:bidi="ar_AE"/>
        </w:rPr>
        <w:t xml:space="preserve"> في قاموس الكلمات الرئيسية. (توقَّفوا هنا عن سماع التسجيل الصوتي)</w:t>
      </w:r>
    </w:p>
    <w:p>
      <w:pPr>
        <w:bidi/>
      </w:pPr>
      <w:r>
        <w:rPr>
          <w:rtl/>
          <w:cs/>
          <w:lang w:val="ar_AE" w:bidi="ar_AE"/>
        </w:rPr>
      </w:r>
      <w:r>
        <w:rPr>
          <w:rtl/>
          <w:cs/>
          <w:lang w:val="ar_AE" w:bidi="ar_AE"/>
        </w:rPr>
        <w:t xml:space="preserve">وهنا قال يسوع لتلاميذه: "لِيَكُنْ لَكُمْ </w:t>
      </w:r>
      <w:r>
        <w:rPr>
          <w:b/>
          <w:rtl/>
          <w:cs/>
          <w:lang w:val="ar_AE" w:bidi="ar_AE"/>
        </w:rPr>
        <w:t>إِيمَانٌ</w:t>
      </w:r>
      <w:r>
        <w:rPr>
          <w:rtl/>
          <w:cs/>
          <w:lang w:val="ar_AE" w:bidi="ar_AE"/>
        </w:rPr>
        <w:t xml:space="preserve"> بِٱللهِ". استخدِموا الكلمة نفسها التي استخدمتموها في المقاطع السابقة من إنجيل مرقس للإشارة إلى الإيمان. تذكَّروا أن الإيمان يعني تصديق شخصٍ ما أو الثقة به. لمزيدٍ من المعلومات عن </w:t>
      </w:r>
      <w:hyperlink r:id="rId50">
        <w:r>
          <w:rPr>
            <w:rtl/>
            <w:cs/>
            <w:lang w:val="ar_AE" w:bidi="ar_AE"/>
          </w:rPr>
          <w:rPr>
            <w:color w:val="0000EE"/>
            <w:u w:val="single"/>
          </w:rPr>
          <w:t>الإيمان</w:t>
        </w:r>
      </w:hyperlink>
      <w:r>
        <w:rPr>
          <w:rtl/>
          <w:cs/>
          <w:lang w:val="ar_AE" w:bidi="ar_AE"/>
        </w:rPr>
        <w:t>، انظر قاموس الكلمات الرئيسية.</w:t>
      </w:r>
    </w:p>
    <w:p>
      <w:pPr>
        <w:bidi/>
      </w:pPr>
      <w:r>
        <w:rPr>
          <w:rtl/>
          <w:cs/>
          <w:lang w:val="ar_AE" w:bidi="ar_AE"/>
        </w:rPr>
      </w:r>
      <w:r>
        <w:rPr>
          <w:rtl/>
          <w:cs/>
          <w:lang w:val="ar_AE" w:bidi="ar_AE"/>
        </w:rPr>
        <w:t xml:space="preserve">وقال لهم يسوع إن بإمكانهم أن </w:t>
      </w:r>
      <w:r>
        <w:rPr>
          <w:b/>
          <w:rtl/>
          <w:cs/>
          <w:lang w:val="ar_AE" w:bidi="ar_AE"/>
        </w:rPr>
        <w:t>يصلُّوا</w:t>
      </w:r>
      <w:r>
        <w:rPr>
          <w:rtl/>
          <w:cs/>
          <w:lang w:val="ar_AE" w:bidi="ar_AE"/>
        </w:rPr>
        <w:t xml:space="preserve"> لأجل أي شيء. </w:t>
      </w:r>
      <w:hyperlink r:id="rId41">
        <w:r>
          <w:rPr>
            <w:rtl/>
            <w:cs/>
            <w:lang w:val="ar_AE" w:bidi="ar_AE"/>
          </w:rPr>
          <w:rPr>
            <w:color w:val="0000EE"/>
            <w:u w:val="single"/>
          </w:rPr>
          <w:t>والصلاة</w:t>
        </w:r>
      </w:hyperlink>
      <w:r>
        <w:rPr>
          <w:rtl/>
          <w:cs/>
          <w:lang w:val="ar_AE" w:bidi="ar_AE"/>
        </w:rPr>
        <w:t xml:space="preserve"> في العهد الجديد تشير إلى التواصل مع الله. احرِصوا على ألا تشير الكلمة التي ستستخدمونها هنا إلى مجرد ممارسة طقسية، بل إلى شيء شخصي أكثر.</w:t>
      </w:r>
    </w:p>
    <w:p>
      <w:pPr>
        <w:bidi/>
      </w:pPr>
      <w:r>
        <w:rPr>
          <w:rtl/>
          <w:cs/>
          <w:lang w:val="ar_AE" w:bidi="ar_AE"/>
        </w:rPr>
      </w:r>
      <w:r>
        <w:rPr>
          <w:rtl/>
          <w:cs/>
          <w:lang w:val="ar_AE" w:bidi="ar_AE"/>
        </w:rPr>
        <w:t>توقَّفوا هنا وناقشوا كمجموعة السؤال التالي: كيف يتكلَّم الناس مع الله في ثقافتكم؟ ما الكلمات التي تستخدمونها لوصف الحديث مع الله؟ كيف يمكنكم وصف التحدُّث مع الله بطريقة شخصية؟ (توقَّفوا هنا عن سماع التسجيل الصوتي)</w:t>
      </w:r>
    </w:p>
    <w:p>
      <w:pPr>
        <w:bidi/>
      </w:pPr>
      <w:r>
        <w:rPr>
          <w:rtl/>
          <w:cs/>
          <w:lang w:val="ar_AE" w:bidi="ar_AE"/>
        </w:rPr>
      </w:r>
      <w:r>
        <w:rPr>
          <w:rtl/>
          <w:cs/>
          <w:lang w:val="ar_AE" w:bidi="ar_AE"/>
        </w:rPr>
        <w:t xml:space="preserve">ثم أوصاهم يسوع بأن </w:t>
      </w:r>
      <w:r>
        <w:rPr>
          <w:b/>
          <w:rtl/>
          <w:cs/>
          <w:lang w:val="ar_AE" w:bidi="ar_AE"/>
        </w:rPr>
        <w:t>يغفروا</w:t>
      </w:r>
      <w:r>
        <w:rPr>
          <w:rtl/>
          <w:cs/>
          <w:lang w:val="ar_AE" w:bidi="ar_AE"/>
        </w:rPr>
        <w:t xml:space="preserve"> لأي شخص لم يغفروا له قبل أن يصلُّوا إلى الله. تذكَّروا أنه في الغفران، يتنازل الشخص المظلوم عن حقوقه، ولا يُعاقِب الشخص الآخر بما يستحقه. فإنه لا يسعى إلى الانتقام لنفسه. وإذا تاب الشخص المسيء عن سلوكه، أو حاول التوقف عن ممارسة هذا السلوك، وقبل الغفران المقدَّم له، فإن العلاقة بين الشخصين تعود إلى سابق عهدها، ويزول الذنب. استخدِموا الكلمة نفسها التي استخدمتموها في القصص السابقة للإشارة إلى الغفران. لمزيدٍ من المعلومات عن </w:t>
      </w:r>
      <w:hyperlink r:id="rId23">
        <w:r>
          <w:rPr>
            <w:rtl/>
            <w:cs/>
            <w:lang w:val="ar_AE" w:bidi="ar_AE"/>
          </w:rPr>
          <w:rPr>
            <w:color w:val="0000EE"/>
            <w:u w:val="single"/>
          </w:rPr>
          <w:t>الغفران</w:t>
        </w:r>
      </w:hyperlink>
      <w:r>
        <w:rPr>
          <w:rtl/>
          <w:cs/>
          <w:lang w:val="ar_AE" w:bidi="ar_AE"/>
        </w:rPr>
        <w:t>، انظر قاموس الكلمات الرئيسية.</w:t>
      </w:r>
    </w:p>
    <w:p>
      <w:pPr>
        <w:bidi/>
      </w:pPr>
      <w:r>
        <w:rPr>
          <w:rtl/>
          <w:cs/>
          <w:lang w:val="ar_AE" w:bidi="ar_AE"/>
        </w:rPr>
      </w:r>
      <w:r>
        <w:rPr>
          <w:rtl/>
          <w:cs/>
          <w:lang w:val="ar_AE" w:bidi="ar_AE"/>
        </w:rPr>
        <w:t xml:space="preserve">وقال يسوع لتلاميذه إنهم إذا غفروا للآخرين، فإن الله أباهم الذي في </w:t>
      </w:r>
      <w:r>
        <w:rPr>
          <w:b/>
          <w:rtl/>
          <w:cs/>
          <w:lang w:val="ar_AE" w:bidi="ar_AE"/>
        </w:rPr>
        <w:t>السماوات</w:t>
      </w:r>
      <w:r>
        <w:rPr>
          <w:rtl/>
          <w:cs/>
          <w:lang w:val="ar_AE" w:bidi="ar_AE"/>
        </w:rPr>
        <w:t xml:space="preserve"> سيغفر لهم أيضًا </w:t>
      </w:r>
      <w:r>
        <w:rPr>
          <w:b/>
          <w:rtl/>
          <w:cs/>
          <w:lang w:val="ar_AE" w:bidi="ar_AE"/>
        </w:rPr>
        <w:t>زلاتهم</w:t>
      </w:r>
      <w:r>
        <w:rPr>
          <w:rtl/>
          <w:cs/>
          <w:lang w:val="ar_AE" w:bidi="ar_AE"/>
        </w:rPr>
        <w:t xml:space="preserve">. السماوات تشير إلى مكان سكنى الله وملائكته. الزلة (الخطية) هي عصيان الله. استخدِموا الكلمة نفسها التي استخدمتموها في المقاطع السابقة من إنجيل مرقس للإشارة إلى "السماوات" و"الزلات". لمزيدٍ من المعلومات عن </w:t>
      </w:r>
      <w:hyperlink r:id="rId26">
        <w:r>
          <w:rPr>
            <w:rtl/>
            <w:cs/>
            <w:lang w:val="ar_AE" w:bidi="ar_AE"/>
          </w:rPr>
          <w:rPr>
            <w:color w:val="0000EE"/>
            <w:u w:val="single"/>
          </w:rPr>
          <w:t>السماوات</w:t>
        </w:r>
      </w:hyperlink>
      <w:r>
        <w:rPr>
          <w:rtl/>
          <w:cs/>
          <w:lang w:val="ar_AE" w:bidi="ar_AE"/>
        </w:rPr>
        <w:t xml:space="preserve"> وعن </w:t>
      </w:r>
      <w:hyperlink r:id="rId24">
        <w:r>
          <w:rPr>
            <w:rtl/>
            <w:cs/>
            <w:lang w:val="ar_AE" w:bidi="ar_AE"/>
          </w:rPr>
          <w:rPr>
            <w:color w:val="0000EE"/>
            <w:u w:val="single"/>
          </w:rPr>
          <w:t>الزلات</w:t>
        </w:r>
      </w:hyperlink>
      <w:r>
        <w:rPr>
          <w:rtl/>
          <w:cs/>
          <w:lang w:val="ar_AE" w:bidi="ar_AE"/>
        </w:rPr>
        <w:t>، انظر قاموس الكلمات الرئيسية.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11:27–33</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في هذه المرحلة، استمعوا إلى مرقس 11: 27–33 وضعوها في قلوبكم.</w:t>
      </w:r>
    </w:p>
    <w:p>
      <w:pPr>
        <w:bidi/>
      </w:pPr>
      <w:r>
        <w:rPr>
          <w:rtl/>
          <w:cs/>
          <w:lang w:val="ar_AE" w:bidi="ar_AE"/>
        </w:rPr>
      </w:r>
      <w:r>
        <w:rPr>
          <w:rtl/>
          <w:cs/>
          <w:lang w:val="ar_AE" w:bidi="ar_AE"/>
        </w:rPr>
        <w:t>استمع إلى نسخة صوتية من مرقس 11: 27–33 ثلاث مرات من ثلاث ترجمات صوتية مختلفة، إن أمكن. ثم كمجموعة قوموا بمناقشة الأسئلة التالية:</w:t>
      </w:r>
    </w:p>
    <w:p>
      <w:pPr>
        <w:pStyle w:val="ListNumber"/>
        <w:numPr>
          <w:ilvl w:val="0"/>
          <w:numId w:val="52"/>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 في هذا المقطع؟</w:t>
      </w:r>
    </w:p>
    <w:p>
      <w:pPr>
        <w:pStyle w:val="ListNumber"/>
        <w:bidi/>
        <w:spacing w:line="240" w:lineRule="auto"/>
        <w:ind w:left="720"/>
      </w:pPr>
      <w:r>
        <w:rPr>
          <w:rtl/>
          <w:cs/>
          <w:lang w:val="ar_AE" w:bidi="ar_AE"/>
        </w:rPr>
      </w:r>
      <w:r>
        <w:rPr>
          <w:rtl/>
          <w:cs/>
          <w:lang w:val="ar_AE" w:bidi="ar_AE"/>
        </w:rPr>
        <w:t>ماذا يخبرنا هذا المقطع عن الله أو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نسخة صوتية من إنجيل مرقس 11 : 27 - 33 من التَّرْجَمَة الأسهل فهمًا لكم.</w:t>
      </w:r>
    </w:p>
    <w:p>
      <w:pPr>
        <w:bidi/>
      </w:pPr>
      <w:r>
        <w:rPr>
          <w:rtl/>
          <w:cs/>
          <w:lang w:val="ar_AE" w:bidi="ar_AE"/>
        </w:rPr>
      </w:r>
      <w:r>
        <w:rPr>
          <w:rtl/>
          <w:cs/>
          <w:lang w:val="ar_AE" w:bidi="ar_AE"/>
        </w:rPr>
        <w:t xml:space="preserve">يُظهر هذا المقطع تفاقُم غضَب القادة الدينيين اليهود من تعليم يسوع، إذ قد شعروا بالتهديد. أدركوا أن يسوع كان يتصرف وكأن له سلطانًا، أو سماحًا من الله ليفعل أشياء كانت عادةً من صلاحياتهم فقط. </w:t>
      </w:r>
    </w:p>
    <w:p>
      <w:pPr>
        <w:bidi/>
      </w:pPr>
      <w:r>
        <w:rPr>
          <w:rtl/>
          <w:cs/>
          <w:lang w:val="ar_AE" w:bidi="ar_AE"/>
        </w:rPr>
      </w:r>
      <w:r>
        <w:rPr>
          <w:rtl/>
          <w:cs/>
          <w:lang w:val="ar_AE" w:bidi="ar_AE"/>
        </w:rPr>
        <w:t xml:space="preserve">بعد حديث يسوع مع تلاميذه عن الإيمان بأن الله قادر على فعْل أي شيء، يستمرون في السير نحو أورشليم مُتوجِّهين إلى الهيكل. من المحتمل أن يسوع كان يسير في منطقة ساحات الهيكل (وليس داخل قُدْس أقداس الهيكل ذاته) ويتقدَّم إليه القادة الدينيون اليهود وقتئذٍ. </w:t>
      </w:r>
    </w:p>
    <w:p>
      <w:pPr>
        <w:bidi/>
      </w:pPr>
      <w:r>
        <w:rPr>
          <w:rtl/>
          <w:cs/>
          <w:lang w:val="ar_AE" w:bidi="ar_AE"/>
        </w:rPr>
      </w:r>
      <w:r>
        <w:rPr>
          <w:rtl/>
          <w:cs/>
          <w:lang w:val="ar_AE" w:bidi="ar_AE"/>
        </w:rPr>
        <w:t>توقّفوا هنا وانظروا معًا إلى خريطة الهيكل وسْط المجموعة. لاحظوا مكان ساحات الهيكل. تجدون أنها ما تقع داخل مقْدِس الهيكل مكان دخول الكهنة وحدهم، لكن في منطقة الساحات الخارجية. (أوقفوا سماع التسجيل الصوتي هنا)</w:t>
      </w:r>
    </w:p>
    <w:p>
      <w:pPr>
        <w:bidi/>
      </w:pPr>
      <w:r>
        <w:rPr>
          <w:rtl/>
          <w:cs/>
          <w:lang w:val="ar_AE" w:bidi="ar_AE"/>
        </w:rPr>
      </w:r>
      <w:r>
        <w:rPr>
          <w:rtl/>
          <w:cs/>
          <w:lang w:val="ar_AE" w:bidi="ar_AE"/>
        </w:rPr>
        <w:t xml:space="preserve">كانت المجموعة المكونة من القادة اليهود الذين كانوا يحكمون الحياة اليهودية تُسمى السَّنهَدْريم. كان السَّنهَدْريم يتألف من (ثلاثة) أنواع من القادة، وكانت الأنواع الرئيسية الثلاثة من القادة مُمثَّلة في المجموعة الصغيرة التي تأتي لرؤية يسوع. كان رؤساء الكهنة هُم مجموعة الكهنة المسؤولين عن إتمام واجبات الهيكل ومسؤولين أيضًا عن الكهنة الآخرين. أما معلّمو الشريعة الدينية فهُم خبراء الشريعة، ولاسيما الشريعة التي أعطاها الله شعب اليهود بواسطة موسى. وإذ نأتي إلى الشيوخ، فهُم قادة غير دينيين في المجتمع، وعادةً ما كانوا رجالًا كبار السن يساعدون المجتمع على العيش معًا عيشًا صالحًا. </w:t>
      </w:r>
    </w:p>
    <w:p>
      <w:pPr>
        <w:bidi/>
      </w:pPr>
      <w:r>
        <w:rPr>
          <w:rtl/>
          <w:cs/>
          <w:lang w:val="ar_AE" w:bidi="ar_AE"/>
        </w:rPr>
      </w:r>
      <w:r>
        <w:rPr>
          <w:rtl/>
          <w:cs/>
          <w:lang w:val="ar_AE" w:bidi="ar_AE"/>
        </w:rPr>
        <w:t>توقّفوا هنا وناقشوا هذا السؤال وسْط المجموعة: ما الأنواع المختلفة من القادة الدينيين في ثقافتكم؟ صِفوا الأنواع المختلفة وما تفعله. ما الاختلاف في تعليم كل نوع منها؟ كيف تصفون هذه الأنواع المختلفة من القادة؟ (أوقفوا سماع التسجيل الصوتي هنا)</w:t>
      </w:r>
    </w:p>
    <w:p>
      <w:pPr>
        <w:bidi/>
      </w:pPr>
      <w:r>
        <w:rPr>
          <w:rtl/>
          <w:cs/>
          <w:lang w:val="ar_AE" w:bidi="ar_AE"/>
        </w:rPr>
      </w:r>
      <w:r>
        <w:rPr>
          <w:rtl/>
          <w:cs/>
          <w:lang w:val="ar_AE" w:bidi="ar_AE"/>
        </w:rPr>
        <w:t>كانت لهذه المجموعة من القادة – أي السَّنهَدْريم – السُلطة النهائية في جميع مسائل الحياة الدينية اليهودية. لذلك أزعجتهم أفعال الرب يسوع. طرحوا سؤالَين: "بأي سلطان تفعل هذه الأمور؟" و "من أعطاك حق القيام بها؟" وكلا السؤالَين يعنيان الشيء ذاته. ربما كان القادة الدينيون يتساءلون عمَّا فعله يسوع في اليوم السابق حين قلَبَ الموائد في ساحة الهيكل، وربما بشأن جميع تعاليمه ومعجزات الشفاء. كانت الأفعال التي قام بها الرب يسوع أمورًا ينبغي ألا يفعلها سوى المعلَّمين أو القادة ذوي السلطان. لذا، أرادوا أن يعرفوا ما إذا كان إنسان، أو الله نفسه قد أعطى يسوع حق القيام بهذه الأمور. يجيبهم يسوع بسؤال: كان معظم القادة الدينيين اليهود يجيبون على سؤال بسؤال آخر، لذا لم يكن هذا الأمر غريبًا. مع ذلك، كان سؤال يسوع غير معتاد لأنه قال إنه لن يعطيهم إجابة حتى يجيبوا أولًا على سؤاله. مع أن يسوع يقول: "أخبروني"، أو "أجيبوني"، إلا أن هذا ليس أسلوبًا وقحًا، بل طريقة مُهذَّبة لطلب إجابة على سؤال ما.</w:t>
      </w:r>
    </w:p>
    <w:p>
      <w:pPr>
        <w:bidi/>
      </w:pPr>
      <w:r>
        <w:rPr>
          <w:rtl/>
          <w:cs/>
          <w:lang w:val="ar_AE" w:bidi="ar_AE"/>
        </w:rPr>
      </w:r>
      <w:r>
        <w:rPr>
          <w:rtl/>
          <w:cs/>
          <w:lang w:val="ar_AE" w:bidi="ar_AE"/>
        </w:rPr>
        <w:t>توقّفوا هنا وناقشوا وسْط المجموعة: كيف يُعلِّم قادتكم الدينيون الشعب؟ ما الطرق الخاصة التي يستخدمها القادة في التعليم، مثل طرْح الأسئلة أو رواية القصص؟ (أوقفوا سماع التسجيل الصوتي هنا)</w:t>
      </w:r>
    </w:p>
    <w:p>
      <w:pPr>
        <w:bidi/>
      </w:pPr>
      <w:r>
        <w:rPr>
          <w:rtl/>
          <w:cs/>
          <w:lang w:val="ar_AE" w:bidi="ar_AE"/>
        </w:rPr>
      </w:r>
      <w:r>
        <w:rPr>
          <w:rtl/>
          <w:cs/>
          <w:lang w:val="ar_AE" w:bidi="ar_AE"/>
        </w:rPr>
        <w:t>يسأل يسوع القادة الدينيين: "مَن أعطى يوحنا المعمدان الإذن بتعميد مَن أرادوا إظهار توبتهم عن خطاياهم ورجوعهم إلى الله؟" ونعرف أنَّ يوحنا عَلَّم يوحنا أيضًا أنَّ "المخلّص المُنتظَر" آتٍ. يسأل يسوع عمَّا إذا كان إذن يوحنا قد جاء من "السماء"، أي "هل كان سلطان يوحنا من الله؟" كان يسوع يسأل حقًا: "هل تؤمنون بأن عليكم عمَل ما قاله يوحنا فتتوبون عن خطاياكم وترجعون إلى الله؟" أربَكَ سؤال يسوع القادة الدينيين على الفور. لم يُصدَّقوا تعاليم يوحنا المعمدان. لكنهم علِموا أن معظم الناس آمنوا بأنَّ يوحنا المعمدان كان نبيًا مُرسَلًا من الله، لذلك لم يريدوا أن يُصرِّحوا علنًا باعتقادهم أنه أخذ الإذن بالتعليم من مجرد بشر آخرين. في الوقت ذاته، لم يريدوا أن يقولوا أنهم يؤمنون بأن يوحنا كان له سلطان من الله، لأنهم لو فعلوا ذلك، سيتَّهمهم يسوع بعدم طاعة الله لأنهم لم يتبعوا يوحنا.</w:t>
      </w:r>
    </w:p>
    <w:p>
      <w:pPr>
        <w:bidi/>
      </w:pPr>
      <w:r>
        <w:rPr>
          <w:rtl/>
          <w:cs/>
          <w:lang w:val="ar_AE" w:bidi="ar_AE"/>
        </w:rPr>
      </w:r>
      <w:r>
        <w:rPr>
          <w:rtl/>
          <w:cs/>
          <w:lang w:val="ar_AE" w:bidi="ar_AE"/>
        </w:rPr>
        <w:t>توقّفوا هنا وناقشوا وسْط المجموعة: كيف ينال القادة الدينيون في ثقافتكم سلطانهم؟ ماذا يفعلون أو يقولون لجعل الناس يحترمون سلطانهم؟ كيف تعرفون ما إذا كان لهم سلطان لفِعل أو قوْل أمورٍ معينة؟ (أوقفوا سماع التسجيل الصوتي هنا)</w:t>
      </w:r>
    </w:p>
    <w:p>
      <w:pPr>
        <w:bidi/>
      </w:pPr>
      <w:r>
        <w:rPr>
          <w:rtl/>
          <w:cs/>
          <w:lang w:val="ar_AE" w:bidi="ar_AE"/>
        </w:rPr>
      </w:r>
      <w:r>
        <w:rPr>
          <w:rtl/>
          <w:cs/>
          <w:lang w:val="ar_AE" w:bidi="ar_AE"/>
        </w:rPr>
        <w:t>في النهاية يقول القادة الدينيون: "لا نعرف". لم تكن هذه إجابة جيدة أيضًا، لكنها كانت أفضل من الخيارات الأخرى.</w:t>
      </w:r>
    </w:p>
    <w:p>
      <w:pPr>
        <w:bidi/>
      </w:pPr>
      <w:r>
        <w:rPr>
          <w:rtl/>
          <w:cs/>
          <w:lang w:val="ar_AE" w:bidi="ar_AE"/>
        </w:rPr>
      </w:r>
      <w:r>
        <w:rPr>
          <w:rtl/>
          <w:cs/>
          <w:lang w:val="ar_AE" w:bidi="ar_AE"/>
        </w:rPr>
        <w:t>إنَّ يسوع لا يذكر قاصدًا أنه "المخلص المُنتظَر"، أو المسيَّا، مع ذلك، أوضحت أسئلة يسوع ثقته بأنه يتمتع بسلطان من الله، وأنه أُرسِل من قبله ليُعلِّم هذه الأمور ويفعلها.</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نسخة صوتية من إنجيل مرقس 11 : 27 - 33 من الترجمة الأسهل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 xml:space="preserve"> يصل يسوع وتلاميذه إلى الهيكل. وفيما يمشون في ساحات الهيكل، يُقبِل القادة الدينيون إليهم. ويسأل القادة يسوع سؤالًا حول مصدر سلطانه. فيجيب يسوع بسؤال آخر. </w:t>
      </w:r>
    </w:p>
    <w:p>
      <w:pPr>
        <w:bidi/>
      </w:pPr>
      <w:r>
        <w:rPr>
          <w:rtl/>
          <w:cs/>
          <w:lang w:val="ar_AE" w:bidi="ar_AE"/>
        </w:rPr>
      </w:r>
      <w:r>
        <w:rPr>
          <w:b/>
          <w:rtl/>
          <w:cs/>
          <w:lang w:val="ar_AE" w:bidi="ar_AE"/>
        </w:rPr>
        <w:t>في المشهد الثاني:</w:t>
      </w:r>
      <w:r>
        <w:rPr>
          <w:rtl/>
          <w:cs/>
          <w:lang w:val="ar_AE" w:bidi="ar_AE"/>
        </w:rPr>
        <w:t xml:space="preserve"> يتناقش القادة الدينيون فيما بينهم، ثم يعودون قائلين: "لا نعرف". فيرفض يسوع أن يجيب على سؤالهم.</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رؤساء الكهنة</w:t>
      </w:r>
    </w:p>
    <w:p>
      <w:pPr>
        <w:pStyle w:val="ListBullet"/>
        <w:bidi/>
        <w:spacing w:line="240" w:lineRule="auto"/>
        <w:ind w:left="720"/>
      </w:pPr>
      <w:r>
        <w:rPr>
          <w:rtl/>
          <w:cs/>
          <w:lang w:val="ar_AE" w:bidi="ar_AE"/>
        </w:rPr>
      </w:r>
      <w:r>
        <w:rPr>
          <w:rtl/>
          <w:cs/>
          <w:lang w:val="ar_AE" w:bidi="ar_AE"/>
        </w:rPr>
        <w:t>معلّمو الشريعة الدينية</w:t>
      </w:r>
    </w:p>
    <w:p>
      <w:pPr>
        <w:pStyle w:val="ListBullet"/>
        <w:bidi/>
        <w:spacing w:line="240" w:lineRule="auto"/>
        <w:ind w:left="720"/>
      </w:pPr>
      <w:r>
        <w:rPr>
          <w:rtl/>
          <w:cs/>
          <w:lang w:val="ar_AE" w:bidi="ar_AE"/>
        </w:rPr>
      </w:r>
      <w:r>
        <w:rPr>
          <w:rtl/>
          <w:cs/>
          <w:lang w:val="ar_AE" w:bidi="ar_AE"/>
        </w:rPr>
        <w:t>الشيوخ</w:t>
      </w:r>
    </w:p>
    <w:p>
      <w:pPr>
        <w:pStyle w:val="ListBullet"/>
        <w:bidi/>
        <w:spacing w:line="240" w:lineRule="auto"/>
        <w:ind w:left="720"/>
      </w:pPr>
      <w:r>
        <w:rPr>
          <w:rtl/>
          <w:cs/>
          <w:lang w:val="ar_AE" w:bidi="ar_AE"/>
        </w:rPr>
      </w:r>
      <w:r>
        <w:rPr>
          <w:rtl/>
          <w:cs/>
          <w:lang w:val="ar_AE" w:bidi="ar_AE"/>
        </w:rPr>
        <w:t>يوحنا</w:t>
      </w:r>
    </w:p>
    <w:p>
      <w:pPr>
        <w:bidi/>
      </w:pPr>
      <w:r>
        <w:rPr>
          <w:rtl/>
          <w:cs/>
          <w:lang w:val="ar_AE" w:bidi="ar_AE"/>
        </w:rPr>
      </w:r>
      <w:r>
        <w:rPr>
          <w:rtl/>
          <w:cs/>
          <w:lang w:val="ar_AE" w:bidi="ar_AE"/>
        </w:rPr>
        <w:t>كمجموعة، انتبهوا إلى هذه الأجزاء من سياق المقطع: من المهم أن نتذكر أن هذه القصة تحدث مباشرة بعد أن تحدث يسوع مع تلاميذه في المقطع السابق عن الإيمان بأن الله يستطيع أن يفعل كل شيء. ثم استمروا في التحرك نحو أورشليم، إلى الهيكل، وساروا في ساحة الهيكل.</w:t>
      </w:r>
    </w:p>
    <w:p>
      <w:pPr>
        <w:bidi/>
      </w:pPr>
      <w:r>
        <w:rPr>
          <w:rtl/>
          <w:cs/>
          <w:lang w:val="ar_AE" w:bidi="ar_AE"/>
        </w:rPr>
      </w:r>
      <w:r>
        <w:rPr>
          <w:rtl/>
          <w:cs/>
          <w:lang w:val="ar_AE" w:bidi="ar_AE"/>
        </w:rPr>
        <w:t>ثم تأتي مجموعة صغيرة من رؤساء الكهنة ومعلّمي الشريعة والشيوخ إلى يسوع في ساحة الهيكل. والساحة منطقة عامة، فربما كان هناك الكثير من الناس.</w:t>
      </w:r>
    </w:p>
    <w:p>
      <w:pPr>
        <w:bidi/>
      </w:pPr>
      <w:r>
        <w:rPr>
          <w:rtl/>
          <w:cs/>
          <w:lang w:val="ar_AE" w:bidi="ar_AE"/>
        </w:rPr>
      </w:r>
      <w:r>
        <w:rPr>
          <w:rtl/>
          <w:cs/>
          <w:lang w:val="ar_AE" w:bidi="ar_AE"/>
        </w:rPr>
        <w:t>طرح القادة الدينيون على يسوع سؤالين يحملان نفس المعنى. سألوا من أعطاه السلطان، أو الإذن، ليفعل ما يفعله في الهيكل، مثل قلب الموائد وطرد المشترين والبائعين.</w:t>
      </w:r>
    </w:p>
    <w:p>
      <w:pPr>
        <w:bidi/>
      </w:pPr>
      <w:r>
        <w:rPr>
          <w:rtl/>
          <w:cs/>
          <w:lang w:val="ar_AE" w:bidi="ar_AE"/>
        </w:rPr>
      </w:r>
      <w:r>
        <w:rPr>
          <w:rtl/>
          <w:cs/>
          <w:lang w:val="ar_AE" w:bidi="ar_AE"/>
        </w:rPr>
        <w:t>فيجيب يسوع بسؤال آخر. كما أخبرهم أن عليهم أن يجيبوا على سؤاله قبل أن يخبرهم من أعطاه الإذن كي يفعل ما فعله. سأل يسوع مِمَنْ أخذ يوحنا الإذن ليعمد الناس الذين تحولوا عن خطاياهم ورجعوا إلى الله. هل أخذ الإذن من الله أم من الناس؟</w:t>
      </w:r>
    </w:p>
    <w:p>
      <w:pPr>
        <w:bidi/>
      </w:pPr>
      <w:r>
        <w:rPr>
          <w:rtl/>
          <w:cs/>
          <w:lang w:val="ar_AE" w:bidi="ar_AE"/>
        </w:rPr>
      </w:r>
      <w:r>
        <w:rPr>
          <w:rtl/>
          <w:cs/>
          <w:lang w:val="ar_AE" w:bidi="ar_AE"/>
        </w:rPr>
        <w:t>في المشهد التالي، من المهم أن نتذكر أن القادة الدينيين كان عليهم أن يناقشوا إجاباتهم فيما بينهم. ونحن لا نعرف أين كانوا حين كانوا يتناقشون. ربما ابتعدوا بضعة أمتار ليتناقشوا في هدوء فيما بينهم. ولم يعرفوا ماذا يقولون. لو قالوا إن يوحنا قد أخذ الإذن (السلطان) من الله، فسيسألهم يسوع لماذا لم يؤمنوا بتعاليم يوحنا. ولو قالوا إن يوحنا أخذ الإذن (السلطان) من الناس فقط، فإن الشعب سيغضب لأنهم كانوا يؤمنون أن رسالة يوحنا قد جاءت من الله. فأجابوا: "لا نعرف".</w:t>
      </w:r>
    </w:p>
    <w:p>
      <w:pPr>
        <w:bidi/>
      </w:pPr>
      <w:r>
        <w:rPr>
          <w:rtl/>
          <w:cs/>
          <w:lang w:val="ar_AE" w:bidi="ar_AE"/>
        </w:rPr>
      </w:r>
      <w:r>
        <w:rPr>
          <w:rtl/>
          <w:cs/>
          <w:lang w:val="ar_AE" w:bidi="ar_AE"/>
        </w:rPr>
        <w:t>فأجاب يسوع: "وأنا لن أقول لكم إذًا من الذي أعطاني السلطان."</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استمعوا إلى نسخة صوتية من إنجيل مرقس 11 : 27 - 33 من الترجمة الأسهل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يتكوّن هذا المقطع من مشهدين:</w:t>
      </w:r>
    </w:p>
    <w:p>
      <w:pPr>
        <w:bidi/>
      </w:pPr>
      <w:r>
        <w:rPr>
          <w:rtl/>
          <w:cs/>
          <w:lang w:val="ar_AE" w:bidi="ar_AE"/>
        </w:rPr>
      </w:r>
      <w:r>
        <w:rPr>
          <w:rtl/>
          <w:cs/>
          <w:lang w:val="ar_AE" w:bidi="ar_AE"/>
        </w:rPr>
        <w:t xml:space="preserve">الشخصيات الواردة في هذا المقطع تشمل: </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رؤساء الكهنة</w:t>
      </w:r>
    </w:p>
    <w:p>
      <w:pPr>
        <w:pStyle w:val="ListBullet"/>
        <w:bidi/>
        <w:spacing w:line="240" w:lineRule="auto"/>
        <w:ind w:left="720"/>
      </w:pPr>
      <w:r>
        <w:rPr>
          <w:rtl/>
          <w:cs/>
          <w:lang w:val="ar_AE" w:bidi="ar_AE"/>
        </w:rPr>
      </w:r>
      <w:r>
        <w:rPr>
          <w:rtl/>
          <w:cs/>
          <w:lang w:val="ar_AE" w:bidi="ar_AE"/>
        </w:rPr>
        <w:t>معلّمو الناموس</w:t>
      </w:r>
    </w:p>
    <w:p>
      <w:pPr>
        <w:pStyle w:val="ListBullet"/>
        <w:bidi/>
        <w:spacing w:line="240" w:lineRule="auto"/>
        <w:ind w:left="720"/>
      </w:pPr>
      <w:r>
        <w:rPr>
          <w:rtl/>
          <w:cs/>
          <w:lang w:val="ar_AE" w:bidi="ar_AE"/>
        </w:rPr>
      </w:r>
      <w:r>
        <w:rPr>
          <w:rtl/>
          <w:cs/>
          <w:lang w:val="ar_AE" w:bidi="ar_AE"/>
        </w:rPr>
        <w:t>الشيوخ</w:t>
      </w:r>
    </w:p>
    <w:p>
      <w:pPr>
        <w:pStyle w:val="ListBullet"/>
        <w:bidi/>
        <w:spacing w:line="240" w:lineRule="auto"/>
        <w:ind w:left="720"/>
      </w:pPr>
      <w:r>
        <w:rPr>
          <w:rtl/>
          <w:cs/>
          <w:lang w:val="ar_AE" w:bidi="ar_AE"/>
        </w:rPr>
      </w:r>
      <w:r>
        <w:rPr>
          <w:rtl/>
          <w:cs/>
          <w:lang w:val="ar_AE" w:bidi="ar_AE"/>
        </w:rPr>
        <w:t>يوحنا</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 xml:space="preserve">أوقفوا سماع التسجيل الصوتي مؤقتًا هنا، ومثّلوا المقطع. </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وقوموا بتمثيل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يواصل يسوع وتلاميذه السير من بيت عنيا إلى أورشليم، في الصباح. فيجيئون إلى أورشليم ثم إلى فناء الهيكل، فتقبل إليه مجموعة من القادة الدينيين من الفئة الحاكمة الرئيسية. ويسألونه من أعطاه الإذن بأن يفعل ما كان يفعله.</w:t>
      </w:r>
    </w:p>
    <w:p>
      <w:pPr>
        <w:bidi/>
      </w:pPr>
      <w:r>
        <w:rPr>
          <w:rtl/>
          <w:cs/>
          <w:lang w:val="ar_AE" w:bidi="ar_AE"/>
        </w:rPr>
      </w:r>
      <w:r>
        <w:rPr>
          <w:rtl/>
          <w:cs/>
          <w:lang w:val="ar_AE" w:bidi="ar_AE"/>
        </w:rPr>
        <w:t xml:space="preserve">أوقفوا التمثيل. اسألوا التلاميذ: "بماذا تشعرون أو فيمَ تفكرون؟" قد يجيب الشخص بعبارات مثل: "أنا منزعج لأن هؤلاء القادة الدينيين لا يفهمون ذلك"، أو "أنا خائف" أو "أنا مهتم أن اعرف ماذا سيقول يسوع؟" أو "أنا متحمسٌ لأن يسوع قد يشرح أخيرًا من هو". اسألوا القادة الدينيين: "بماذا تشعرون أو فيمَ تفكرون؟" قد يجيب الشخص بعبارات مثل: "أنا سعيد لأننا سنضُر بسمعة يسوع أخيرًا" أو "أنا خائف منه قليلًا، لأن الجميع يحبَّونه". واصلوا تمثيل الدراما. </w:t>
      </w:r>
    </w:p>
    <w:p>
      <w:pPr>
        <w:bidi/>
      </w:pPr>
      <w:r>
        <w:rPr>
          <w:rtl/>
          <w:cs/>
          <w:lang w:val="ar_AE" w:bidi="ar_AE"/>
        </w:rPr>
      </w:r>
      <w:r>
        <w:rPr>
          <w:rtl/>
          <w:cs/>
          <w:lang w:val="ar_AE" w:bidi="ar_AE"/>
        </w:rPr>
        <w:t>على الفريق أن يمثل يسوع وهو يجيب بأسلوب مهذَّب. فيطرح سؤالًا ويخبرهم بأنه يجب عليهم الإجابة على هذا السؤال قبل أن يجيبهم هو. فيسأل إذا كان الله أم الناس هم من أعطوا يوحنا الإذن بأن يُعمد الناس ويعلِّمهم عن التوبة، أو الرجوع عن خطاياهم إلى الله.</w:t>
      </w:r>
    </w:p>
    <w:p>
      <w:pPr>
        <w:bidi/>
      </w:pPr>
      <w:r>
        <w:rPr>
          <w:rtl/>
          <w:cs/>
          <w:lang w:val="ar_AE" w:bidi="ar_AE"/>
        </w:rPr>
      </w:r>
      <w:r>
        <w:rPr>
          <w:rtl/>
          <w:cs/>
          <w:lang w:val="ar_AE" w:bidi="ar_AE"/>
        </w:rPr>
        <w:t xml:space="preserve">أوقفوا التمثيل. اسألوا القادة الدينيين: "بماذا تشعرون أو فيمَ تفكرون؟" قد يجيب الشخص بعبارات مثل: "أنا متحيَّر"، أو "أنا قلق لأننا لن نجد إجابة جيدة"، أو "أنا مُستاء لأنه لا يجيب على السؤال". اسألوا يسوع "بماذا تشعر أو فيمَ تفكر؟" قد يجيب الشخص بعبارات مثل: "أتمنى أن يفهمون أكثر". اسألوا التلاميذ: "بماذا تشعرون أو فيمَ تفكرون؟" قد يجيب الشخص بعبارات مثل: "أنا متحير"، أو "أنا سعيد لأن يسوع يجيب بهذه الكفاءة،" أو "أنا مُستاء لأن يسوع يطرح سؤالًا بدلًا من الإجابة على سؤالهم". واصلوا تمثيل الدراما. </w:t>
      </w:r>
    </w:p>
    <w:p>
      <w:pPr>
        <w:bidi/>
      </w:pPr>
      <w:r>
        <w:rPr>
          <w:rtl/>
          <w:cs/>
          <w:lang w:val="ar_AE" w:bidi="ar_AE"/>
        </w:rPr>
      </w:r>
      <w:r>
        <w:rPr>
          <w:rtl/>
          <w:cs/>
          <w:lang w:val="ar_AE" w:bidi="ar_AE"/>
        </w:rPr>
        <w:t>يتحدث القادة الدينيون فيما بينهم. فيقولون: "إذا قلنا أن سلطان يوحنا هو من السماء، فحينئذ سيسألنا يسوع لماذا لم نؤمن به. وإذا قلناَ أن سلطان يوحنا من الناس، فإن الشعب سيغضب لأنهم يصدِّقون أن يوحنا من الله". فيجيبون يسوع قائلين: "لا نعلم". فيجيبهم يسوع قائلًا: "إذًا فلن أقول لكم من أعطاني الإذن لفعل هذه الأفعال".</w:t>
      </w:r>
    </w:p>
    <w:p>
      <w:pPr>
        <w:bidi/>
      </w:pPr>
      <w:r>
        <w:rPr>
          <w:rtl/>
          <w:cs/>
          <w:lang w:val="ar_AE" w:bidi="ar_AE"/>
        </w:rPr>
      </w:r>
      <w:r>
        <w:rPr>
          <w:rtl/>
          <w:cs/>
          <w:lang w:val="ar_AE" w:bidi="ar_AE"/>
        </w:rPr>
        <w:t>أوقفوا التمثيل. اسألوا يسوع "بماذا تشعر أو فيمَ تفكر؟" قد يجيب الشخص بعبارات مثل: "أتمنى أن يفهموا فقط"، أو "أنا مُستاء لأنهم لن يقبلونني". اسألوا القادة الدينيين: "بماذا تشعرون أو فيمَ تفكرون؟" قد يجيب الشخص بعبارات مثل: "أنا خائف من الشعب" أو "أنا مُستاء لأنه يبدو أن يسوع قد ربح النقاش مرة أخرى".</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نسخة صوتية من إنجيل مرقس 11: 27 - 33 من ترجمة سهلة ومفهومة.</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جاء يسوع و</w:t>
      </w:r>
      <w:r>
        <w:rPr>
          <w:b/>
          <w:rtl/>
          <w:cs/>
          <w:lang w:val="ar_AE" w:bidi="ar_AE"/>
        </w:rPr>
        <w:t>تلاميذه</w:t>
      </w:r>
      <w:r>
        <w:rPr>
          <w:rtl/>
          <w:cs/>
          <w:lang w:val="ar_AE" w:bidi="ar_AE"/>
        </w:rPr>
        <w:t xml:space="preserve"> أيضًا إلى </w:t>
      </w:r>
      <w:r>
        <w:rPr>
          <w:b/>
          <w:rtl/>
          <w:cs/>
          <w:lang w:val="ar_AE" w:bidi="ar_AE"/>
        </w:rPr>
        <w:t>أورشليم</w:t>
      </w:r>
      <w:r>
        <w:rPr>
          <w:rtl/>
          <w:cs/>
          <w:lang w:val="ar_AE" w:bidi="ar_AE"/>
        </w:rPr>
        <w:t xml:space="preserve">، وتوجَّهوا إلى ساحات </w:t>
      </w:r>
      <w:r>
        <w:rPr>
          <w:b/>
          <w:rtl/>
          <w:cs/>
          <w:lang w:val="ar_AE" w:bidi="ar_AE"/>
        </w:rPr>
        <w:t>الهيكل</w:t>
      </w:r>
      <w:r>
        <w:rPr>
          <w:rtl/>
          <w:cs/>
          <w:lang w:val="ar_AE" w:bidi="ar_AE"/>
        </w:rPr>
        <w:t xml:space="preserve">. ترجِموا الكلمات التلاميذ، وأورشليم، والهيكل كما ترجمتموها في المقاطع السابقة من إنجيل مرقس. لمزيدٍ من المعلومات عن </w:t>
      </w:r>
      <w:hyperlink r:id="rId54">
        <w:r>
          <w:rPr>
            <w:rtl/>
            <w:cs/>
            <w:lang w:val="ar_AE" w:bidi="ar_AE"/>
          </w:rPr>
          <w:rPr>
            <w:color w:val="0000EE"/>
            <w:u w:val="single"/>
          </w:rPr>
          <w:t>التلاميذ</w:t>
        </w:r>
      </w:hyperlink>
      <w:r>
        <w:rPr>
          <w:rtl/>
          <w:cs/>
          <w:lang w:val="ar_AE" w:bidi="ar_AE"/>
        </w:rPr>
        <w:t xml:space="preserve">، وعن </w:t>
      </w:r>
      <w:hyperlink r:id="rId79">
        <w:r>
          <w:rPr>
            <w:rtl/>
            <w:cs/>
            <w:lang w:val="ar_AE" w:bidi="ar_AE"/>
          </w:rPr>
          <w:rPr>
            <w:color w:val="0000EE"/>
            <w:u w:val="single"/>
          </w:rPr>
          <w:t>أورشليم</w:t>
        </w:r>
      </w:hyperlink>
      <w:r>
        <w:rPr>
          <w:rtl/>
          <w:cs/>
          <w:lang w:val="ar_AE" w:bidi="ar_AE"/>
        </w:rPr>
        <w:t xml:space="preserve">، وعن </w:t>
      </w:r>
      <w:hyperlink r:id="rId60">
        <w:r>
          <w:rPr>
            <w:rtl/>
            <w:cs/>
            <w:lang w:val="ar_AE" w:bidi="ar_AE"/>
          </w:rPr>
          <w:rPr>
            <w:color w:val="0000EE"/>
            <w:u w:val="single"/>
          </w:rPr>
          <w:t>الهيكل</w:t>
        </w:r>
      </w:hyperlink>
      <w:r>
        <w:rPr>
          <w:rtl/>
          <w:cs/>
          <w:lang w:val="ar_AE" w:bidi="ar_AE"/>
        </w:rPr>
        <w:t>، انظر قاموس الكلمات الرئيسية.</w:t>
      </w:r>
    </w:p>
    <w:p>
      <w:pPr>
        <w:bidi/>
      </w:pPr>
      <w:r>
        <w:rPr>
          <w:rtl/>
          <w:cs/>
          <w:lang w:val="ar_AE" w:bidi="ar_AE"/>
        </w:rPr>
      </w:r>
      <w:r>
        <w:rPr>
          <w:rtl/>
          <w:cs/>
          <w:lang w:val="ar_AE" w:bidi="ar_AE"/>
        </w:rPr>
        <w:t xml:space="preserve">وفيما كان يسوع يمشي، أَقبَلَ إليه رؤساء الكهنة والكتبة والشيوخ. كان </w:t>
      </w:r>
      <w:r>
        <w:rPr>
          <w:b/>
          <w:rtl/>
          <w:cs/>
          <w:lang w:val="ar_AE" w:bidi="ar_AE"/>
        </w:rPr>
        <w:t>رؤساء الكهنة</w:t>
      </w:r>
      <w:r>
        <w:rPr>
          <w:rtl/>
          <w:cs/>
          <w:lang w:val="ar_AE" w:bidi="ar_AE"/>
        </w:rPr>
        <w:t xml:space="preserve"> هم قادة جميع الكهنة. ووظيفة </w:t>
      </w:r>
      <w:r>
        <w:rPr>
          <w:b/>
          <w:rtl/>
          <w:cs/>
          <w:lang w:val="ar_AE" w:bidi="ar_AE"/>
        </w:rPr>
        <w:t>الكتبة</w:t>
      </w:r>
      <w:r>
        <w:rPr>
          <w:rtl/>
          <w:cs/>
          <w:lang w:val="ar_AE" w:bidi="ar_AE"/>
        </w:rPr>
        <w:t xml:space="preserve"> تُترجَم أحيانًا إلى </w:t>
      </w:r>
      <w:r>
        <w:rPr>
          <w:b/>
          <w:rtl/>
          <w:cs/>
          <w:lang w:val="ar_AE" w:bidi="ar_AE"/>
        </w:rPr>
        <w:t>معلِّمي الشريعة</w:t>
      </w:r>
      <w:r>
        <w:rPr>
          <w:rtl/>
          <w:cs/>
          <w:lang w:val="ar_AE" w:bidi="ar_AE"/>
        </w:rPr>
        <w:t xml:space="preserve">، وهم الأشخاص الذين كانوا يدوِّنون الشريعة. فإنهم كانوا باحثين وخبراء في تفسير الشريعة من النصوص المقدَّسة. أما </w:t>
      </w:r>
      <w:r>
        <w:rPr>
          <w:b/>
          <w:rtl/>
          <w:cs/>
          <w:lang w:val="ar_AE" w:bidi="ar_AE"/>
        </w:rPr>
        <w:t>الشيوخ</w:t>
      </w:r>
      <w:r>
        <w:rPr>
          <w:rtl/>
          <w:cs/>
          <w:lang w:val="ar_AE" w:bidi="ar_AE"/>
        </w:rPr>
        <w:t xml:space="preserve">، فكانوا قادة غير دينيين في المجتمع. استخدِموا الكلمات نفسها التي استخدمتموها في المقاطع السابقة للإشارة إلى الكهنة، أو الكتبة، أو الشيوخ. لمزيدٍ من المعلومات عن </w:t>
      </w:r>
      <w:hyperlink r:id="rId45">
        <w:r>
          <w:rPr>
            <w:rtl/>
            <w:cs/>
            <w:lang w:val="ar_AE" w:bidi="ar_AE"/>
          </w:rPr>
          <w:rPr>
            <w:color w:val="0000EE"/>
            <w:u w:val="single"/>
          </w:rPr>
          <w:t>الكهنة</w:t>
        </w:r>
      </w:hyperlink>
      <w:r>
        <w:rPr>
          <w:rtl/>
          <w:cs/>
          <w:lang w:val="ar_AE" w:bidi="ar_AE"/>
        </w:rPr>
        <w:t>، و</w:t>
      </w:r>
      <w:hyperlink r:id="rId33">
        <w:r>
          <w:rPr>
            <w:rtl/>
            <w:cs/>
            <w:lang w:val="ar_AE" w:bidi="ar_AE"/>
          </w:rPr>
          <w:rPr>
            <w:color w:val="0000EE"/>
            <w:u w:val="single"/>
          </w:rPr>
          <w:t>الكتبة</w:t>
        </w:r>
      </w:hyperlink>
      <w:r>
        <w:rPr>
          <w:rtl/>
          <w:cs/>
          <w:lang w:val="ar_AE" w:bidi="ar_AE"/>
        </w:rPr>
        <w:t>، و</w:t>
      </w:r>
      <w:hyperlink r:id="rId95">
        <w:r>
          <w:rPr>
            <w:rtl/>
            <w:cs/>
            <w:lang w:val="ar_AE" w:bidi="ar_AE"/>
          </w:rPr>
          <w:rPr>
            <w:color w:val="0000EE"/>
            <w:u w:val="single"/>
          </w:rPr>
          <w:t>الشيوخ</w:t>
        </w:r>
      </w:hyperlink>
      <w:r>
        <w:rPr>
          <w:rtl/>
          <w:cs/>
          <w:lang w:val="ar_AE" w:bidi="ar_AE"/>
        </w:rPr>
        <w:t>، انظر قاموس الكلمات الرئيسية.</w:t>
      </w:r>
    </w:p>
    <w:p>
      <w:pPr>
        <w:bidi/>
      </w:pPr>
      <w:r>
        <w:rPr>
          <w:rtl/>
          <w:cs/>
          <w:lang w:val="ar_AE" w:bidi="ar_AE"/>
        </w:rPr>
      </w:r>
      <w:r>
        <w:rPr>
          <w:rtl/>
          <w:cs/>
          <w:lang w:val="ar_AE" w:bidi="ar_AE"/>
        </w:rPr>
        <w:t xml:space="preserve">سأل هؤلاء الرؤساء الدينيون يسوع بأيِّ </w:t>
      </w:r>
      <w:r>
        <w:rPr>
          <w:b/>
          <w:rtl/>
          <w:cs/>
          <w:lang w:val="ar_AE" w:bidi="ar_AE"/>
        </w:rPr>
        <w:t>سلطان</w:t>
      </w:r>
      <w:r>
        <w:rPr>
          <w:rtl/>
          <w:cs/>
          <w:lang w:val="ar_AE" w:bidi="ar_AE"/>
        </w:rPr>
        <w:t xml:space="preserve"> كان يفعل ما يفعله. والسلطان هو حق التصرُّف الذي يُعطَى لشخصٍ ما. ترجِموا هذه الكلمة كما ترجمتموها في أجزاء أخرى من إنجيل مرقس. لمزيدٍ من المعلومات عن </w:t>
      </w:r>
      <w:hyperlink r:id="rId32">
        <w:r>
          <w:rPr>
            <w:rtl/>
            <w:cs/>
            <w:lang w:val="ar_AE" w:bidi="ar_AE"/>
          </w:rPr>
          <w:rPr>
            <w:color w:val="0000EE"/>
            <w:u w:val="single"/>
          </w:rPr>
          <w:t>السلطان</w:t>
        </w:r>
      </w:hyperlink>
      <w:r>
        <w:rPr>
          <w:rtl/>
          <w:cs/>
          <w:lang w:val="ar_AE" w:bidi="ar_AE"/>
        </w:rPr>
        <w:t>، انظر قاموس الكلمات الرئيسية.</w:t>
      </w:r>
    </w:p>
    <w:p>
      <w:pPr>
        <w:bidi/>
      </w:pPr>
      <w:r>
        <w:rPr>
          <w:rtl/>
          <w:cs/>
          <w:lang w:val="ar_AE" w:bidi="ar_AE"/>
        </w:rPr>
      </w:r>
      <w:r>
        <w:rPr>
          <w:rtl/>
          <w:cs/>
          <w:lang w:val="ar_AE" w:bidi="ar_AE"/>
        </w:rPr>
        <w:t xml:space="preserve">وهنا طرح يسوع سؤالًا على الرؤساء الدينيين، حيث سألهم إن كان يوحنا قد </w:t>
      </w:r>
      <w:r>
        <w:rPr>
          <w:b/>
          <w:rtl/>
          <w:cs/>
          <w:lang w:val="ar_AE" w:bidi="ar_AE"/>
        </w:rPr>
        <w:t>عمَّد</w:t>
      </w:r>
      <w:r>
        <w:rPr>
          <w:rtl/>
          <w:cs/>
          <w:lang w:val="ar_AE" w:bidi="ar_AE"/>
        </w:rPr>
        <w:t xml:space="preserve"> بسلطان من </w:t>
      </w:r>
      <w:r>
        <w:rPr>
          <w:b/>
          <w:rtl/>
          <w:cs/>
          <w:lang w:val="ar_AE" w:bidi="ar_AE"/>
        </w:rPr>
        <w:t>السماء</w:t>
      </w:r>
      <w:r>
        <w:rPr>
          <w:rtl/>
          <w:cs/>
          <w:lang w:val="ar_AE" w:bidi="ar_AE"/>
        </w:rPr>
        <w:t xml:space="preserve">، أم فقط بسلطان من الناس. استخدِموا الكلمة نفسها التي استخدمتموها في أجزاء أخرى من إنجيل مرقس للإشارة إلى "المعمودية". "السماء" هي موضع سكنى الله. كان اليهود يستخدمون كلمة سماء في بعض الأحيان بديلًا عن اسم الله. وبهذا، فإن يسوع هنا كان يسألهم إن كان سلطان يوحنا قد جاء من الله نفسه. استخدِمْوا الكلمة نفسها التي استخدمتموها في المقاطع السابقة للإشارة إلى السماء. لمزيدٍ من المعلومات عن </w:t>
      </w:r>
      <w:hyperlink r:id="rId21">
        <w:r>
          <w:rPr>
            <w:rtl/>
            <w:cs/>
            <w:lang w:val="ar_AE" w:bidi="ar_AE"/>
          </w:rPr>
          <w:rPr>
            <w:color w:val="0000EE"/>
            <w:u w:val="single"/>
          </w:rPr>
          <w:t>المعمودية</w:t>
        </w:r>
      </w:hyperlink>
      <w:r>
        <w:rPr>
          <w:rtl/>
          <w:cs/>
          <w:lang w:val="ar_AE" w:bidi="ar_AE"/>
        </w:rPr>
        <w:t xml:space="preserve"> وعن </w:t>
      </w:r>
      <w:hyperlink r:id="rId26">
        <w:r>
          <w:rPr>
            <w:rtl/>
            <w:cs/>
            <w:lang w:val="ar_AE" w:bidi="ar_AE"/>
          </w:rPr>
          <w:rPr>
            <w:color w:val="0000EE"/>
            <w:u w:val="single"/>
          </w:rPr>
          <w:t>السماء</w:t>
        </w:r>
      </w:hyperlink>
      <w:r>
        <w:rPr>
          <w:rtl/>
          <w:cs/>
          <w:lang w:val="ar_AE" w:bidi="ar_AE"/>
        </w:rPr>
        <w:t>، انظر قاموس الكلمات الرئيسية.</w:t>
      </w:r>
    </w:p>
    <w:p>
      <w:pPr>
        <w:bidi/>
      </w:pPr>
      <w:r>
        <w:rPr>
          <w:rtl/>
          <w:cs/>
          <w:lang w:val="ar_AE" w:bidi="ar_AE"/>
        </w:rPr>
      </w:r>
      <w:r>
        <w:rPr>
          <w:rtl/>
          <w:cs/>
          <w:lang w:val="ar_AE" w:bidi="ar_AE"/>
        </w:rPr>
        <w:t xml:space="preserve">لم يعرف الرؤساء الدينيون كيف يجيبون يسوع. فقد خافوا الشعب، لأن الجميع كانوا يعتقدون أن يوحنا </w:t>
      </w:r>
      <w:r>
        <w:rPr>
          <w:b/>
          <w:rtl/>
          <w:cs/>
          <w:lang w:val="ar_AE" w:bidi="ar_AE"/>
        </w:rPr>
        <w:t>نبيٌّ</w:t>
      </w:r>
      <w:r>
        <w:rPr>
          <w:rtl/>
          <w:cs/>
          <w:lang w:val="ar_AE" w:bidi="ar_AE"/>
        </w:rPr>
        <w:t xml:space="preserve">، أي إنه شخص تلقَّى رسالة من الله ليبلغ بها آخرين. ترجِِموا كلمة نبي كما ترجمتموها في أجزاء أخرى من إنجيل مرقس. لمزيدٍ من المعلومات عن </w:t>
      </w:r>
      <w:hyperlink r:id="rId18">
        <w:r>
          <w:rPr>
            <w:rtl/>
            <w:cs/>
            <w:lang w:val="ar_AE" w:bidi="ar_AE"/>
          </w:rPr>
          <w:rPr>
            <w:color w:val="0000EE"/>
            <w:u w:val="single"/>
          </w:rPr>
          <w:t>النبي</w:t>
        </w:r>
      </w:hyperlink>
      <w:r>
        <w:rPr>
          <w:rtl/>
          <w:cs/>
          <w:lang w:val="ar_AE" w:bidi="ar_AE"/>
        </w:rPr>
        <w:t>، انظر قاموس الكلمات الرئيسية.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p>
    <w:p>
      <w:pPr>
        <w:bidi/>
      </w:pPr>
      <w:r>
        <w:rPr>
          <w:rtl/>
          <w:cs/>
          <w:lang w:val="ar_AE" w:bidi="ar_AE"/>
        </w:rPr>
      </w:r>
      <w:r>
        <w:rPr>
          <w:b/>
          <w:rtl/>
          <w:cs/>
          <w:lang w:val="ar_AE" w:bidi="ar_AE"/>
        </w:rPr>
        <w:t>هذه هي نهاية التسجيل.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12:1–12</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في هذه المرحلة، استمعوا إلى مرقس 12: 1–12 وضعوها في قلوبكم.</w:t>
      </w:r>
    </w:p>
    <w:p>
      <w:pPr>
        <w:bidi/>
      </w:pPr>
      <w:r>
        <w:rPr>
          <w:rtl/>
          <w:cs/>
          <w:lang w:val="ar_AE" w:bidi="ar_AE"/>
        </w:rPr>
      </w:r>
      <w:r>
        <w:rPr>
          <w:rtl/>
          <w:cs/>
          <w:lang w:val="ar_AE" w:bidi="ar_AE"/>
        </w:rPr>
        <w:t>استمع إلى نسخة صوتية من مرقس 12: 1–12 ثلاث مرات من ثلاث ترجمات صوتية مختلفة، إن أمكن. ثم كمجموعة قوموا بمناقشة الأسئلة التالية:</w:t>
      </w:r>
    </w:p>
    <w:p>
      <w:pPr>
        <w:pStyle w:val="ListNumber"/>
        <w:numPr>
          <w:ilvl w:val="0"/>
          <w:numId w:val="53"/>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 في هذا المقطع؟</w:t>
      </w:r>
    </w:p>
    <w:p>
      <w:pPr>
        <w:pStyle w:val="ListNumber"/>
        <w:bidi/>
        <w:spacing w:line="240" w:lineRule="auto"/>
        <w:ind w:left="720"/>
      </w:pPr>
      <w:r>
        <w:rPr>
          <w:rtl/>
          <w:cs/>
          <w:lang w:val="ar_AE" w:bidi="ar_AE"/>
        </w:rPr>
      </w:r>
      <w:r>
        <w:rPr>
          <w:rtl/>
          <w:cs/>
          <w:lang w:val="ar_AE" w:bidi="ar_AE"/>
        </w:rPr>
        <w:t>ماذا يخبرنا هذا المقطع عن الله أو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نسخة صوتية من إنجيل مرقس 12 : 1 - 12 من التَّرْجَمَة الأسهل فهمًا بالنسبة لكم.</w:t>
      </w:r>
    </w:p>
    <w:p>
      <w:pPr>
        <w:bidi/>
      </w:pPr>
      <w:r>
        <w:rPr>
          <w:rtl/>
          <w:cs/>
          <w:lang w:val="ar_AE" w:bidi="ar_AE"/>
        </w:rPr>
      </w:r>
      <w:r>
        <w:rPr>
          <w:rtl/>
          <w:cs/>
          <w:lang w:val="ar_AE" w:bidi="ar_AE"/>
        </w:rPr>
        <w:t>في المقطع السابق، لم يستطِع القادة الدينيون الإجابة على سؤال يسوع حول مصدر سلطان يوحنا. رفضَ القادة الدينيون أن يفهموا أو يقبلوا أنَّ سُلطان يسوع من عند الله. في هذا المقطع، لا يزال يسوع في ساحات الهيكل مع القادة الدينيين، يروي لهم قصة – وهي قصة تستخدم أشياء من الحياة اليومية لإظهار أمورٍ أعمق عن الله. يستخدم يسوع هذا المثَل لإدانة القادة الدينيين.</w:t>
      </w:r>
    </w:p>
    <w:p>
      <w:pPr>
        <w:bidi/>
      </w:pPr>
      <w:r>
        <w:rPr>
          <w:rtl/>
          <w:cs/>
          <w:lang w:val="ar_AE" w:bidi="ar_AE"/>
        </w:rPr>
      </w:r>
      <w:r>
        <w:rPr>
          <w:rtl/>
          <w:cs/>
          <w:lang w:val="ar_AE" w:bidi="ar_AE"/>
        </w:rPr>
        <w:t>يبدأ المقطع بوصف كرْم، والكرْم هو حقل يزرع الناس فيه ويحصدون العنب ليصنعوا منه خمرًا. زرَعَ رجل كرْمًا، وبنَى حوله حائطًا من الحجَر لإبعاد الحيوانات والناس عنه، ثم حفَرَ حوضًا لعصْر العنب. عادةً ما كانت تُحفَر الحُفرة في صخرة. كان الناس يضعون العنب في الحُفرة ويمشون فوقه ليضغطون عليه داخل الحُفرة، فيتدفَّق العصير من فَتْحَة ويتجمَّع في وعاء أو خندق طويل. لاحقًا، كانوا يصنعون الخمر من عصير العنب. بنَى المالِك أيضًا برج مراقبة، الذي كان منصة على كومة من الأحجار. كان بإمكان الناس الصعود إلى المنصة ورؤية الكرْم بِرُمَّته، وقد ساعدهم هذا على حماية الكَرْم من اللصوص أو الحيوانات.</w:t>
      </w:r>
    </w:p>
    <w:p>
      <w:pPr>
        <w:bidi/>
      </w:pPr>
      <w:r>
        <w:rPr>
          <w:rtl/>
          <w:cs/>
          <w:lang w:val="ar_AE" w:bidi="ar_AE"/>
        </w:rPr>
      </w:r>
      <w:r>
        <w:rPr>
          <w:rtl/>
          <w:cs/>
          <w:lang w:val="ar_AE" w:bidi="ar_AE"/>
        </w:rPr>
        <w:t>توقّفوا هنا وانظروا معًا في المجموعة صورةَ كرْم، وكَرْمةٍ وعنب وحائط حجري ومَعصَرة عنب. انظروا أيضًا وسْط المجموعة صورةً لبرج مراقبة. (أوقفوا سماع التسجيل الصوتي هنا)</w:t>
      </w:r>
    </w:p>
    <w:p>
      <w:pPr>
        <w:bidi/>
      </w:pPr>
      <w:r>
        <w:rPr>
          <w:rtl/>
          <w:cs/>
          <w:lang w:val="ar_AE" w:bidi="ar_AE"/>
        </w:rPr>
      </w:r>
      <w:r>
        <w:rPr>
          <w:rtl/>
          <w:cs/>
          <w:lang w:val="ar_AE" w:bidi="ar_AE"/>
        </w:rPr>
        <w:t>كانت أحداثٌ مثل هذه معتادة في أراضي الجليل اليهودية في أيام الرب يسوع، عندما كان المُستأجرون أو العاملون في الأراضي، يعتنون بأرض مالِك أجنبي يعيش بعيدًا. في موسم الحصاد، كان المالِك يرسل رُسُلًا ليحصلوا على جزء من الحصاد من المُستأجرين. كان هذا الجُزء عادةً من رُبع إلى نصف المحصول، وكان أجرًا يقدِّمه المُستأجرون للمُلَّاك مقابل السماح لهم باستخدام الأرض. كان المستأجرون أحيانًا يرفضون إعطاء جزء من الحصاد، وثمة أدلة تاريخية على حدوث أعمال عُنف في الكثير من الأحيان. يستخدم يسوع قصة يفهمها الجميع، لأن حالات مثل هذه كانت تحدث مرارًا. لذلك نجد يسوع يستخدم كلمات وأفكار تُذكِّر القادة الدينيين بالتاريخ اليهودي. يقول يسوع إن المالِك أرسل "عبيده". هكذا كان الناس يتحدثون عن أنبياء الله، أنهم عبيد الله. تمامًا كما أرسل هذا المالِك العديد من عبيده وضربهم أو قتلهم المُستأجرون، أرسل الله العديد من الأنبياء الذين ضربهم أو قتلهم الناس. سيتذكَّر معظم مُستمعي الرب يسوع قصة مُماثلة عن كرْم من سِفر إشعياء، حيث يرمز الكرم لإسرائيل ورفضه لله. في مثَل يسوع، تُركِّز القصة على المستأجرين، الذين هُم قادة أُمَّة إسرائيل، ويُظهر يسوع في هذا المثَل أنَّ المستأجرين، أو قادة إسرائيل، لم يتبعوا الله.</w:t>
      </w:r>
    </w:p>
    <w:p>
      <w:pPr>
        <w:bidi/>
      </w:pPr>
      <w:r>
        <w:rPr>
          <w:rtl/>
          <w:cs/>
          <w:lang w:val="ar_AE" w:bidi="ar_AE"/>
        </w:rPr>
      </w:r>
      <w:r>
        <w:rPr>
          <w:rtl/>
          <w:cs/>
          <w:lang w:val="ar_AE" w:bidi="ar_AE"/>
        </w:rPr>
        <w:t>توقّفوا هنا وناقشوا وسْط المجموعة: ناقشوا بعض القصص مثل هذه التي تُستخدم في ثقافتكم لإظهار مدى الشرّ الذي يمكن أنْ تتصف به مجموعة معينة من الناس. ناقشوا القصص التي تحاول تعليم الناس كيف يكون سلوكهم صالحًا. كيف تعرفون أن هذه القصص تُعلِّم الناس؟ وكيف تختلف اللغة في هذه القصص؟ كيف تبدؤون قصة مثل هذه؟ وكيف تختمون القصة؟ (أوقفوا سماع التسجيل الصوتي هنا)</w:t>
      </w:r>
    </w:p>
    <w:p>
      <w:pPr>
        <w:bidi/>
      </w:pPr>
      <w:r>
        <w:rPr>
          <w:rtl/>
          <w:cs/>
          <w:lang w:val="ar_AE" w:bidi="ar_AE"/>
        </w:rPr>
      </w:r>
      <w:r>
        <w:rPr>
          <w:rtl/>
          <w:cs/>
          <w:lang w:val="ar_AE" w:bidi="ar_AE"/>
        </w:rPr>
        <w:t>أصبح الوضع في الكرْم شديد الْخَطَر، فأرسل المالِك ابنه ليتعامل معه. ويبدو من المنطقي أن يُكرِم المستأجرون ابن المالِك أكثر من عبيده، لكنهم بدلًا من ذلك، قتلوا الابن وألقوا به خارج الكرْم. كان ترْك جثة المَيْت في العَراء أمرًا مهينًا للغاية في الثقافة اليهودية. وفقًا للشريعة اليهودية، كان بإمكان المُستأجرين افتراض موت المالِك إذا جاء ابنه. وعلى هذا، فإن قتلوا الابن وادَّعوا ملكيتهم للكرْم، سينالون ذلك.</w:t>
      </w:r>
    </w:p>
    <w:p>
      <w:pPr>
        <w:bidi/>
      </w:pPr>
      <w:r>
        <w:rPr>
          <w:rtl/>
          <w:cs/>
          <w:lang w:val="ar_AE" w:bidi="ar_AE"/>
        </w:rPr>
      </w:r>
      <w:r>
        <w:rPr>
          <w:rtl/>
          <w:cs/>
          <w:lang w:val="ar_AE" w:bidi="ar_AE"/>
        </w:rPr>
        <w:t>توقّفوا هنا وناقشوا هذا السؤال وسْط المجموعة: في أي المواقف يحدث عنف مثل هذا بصفة مُعتادة في ثقافتكم؟ (أوقفوا سماع التسجيل الصوتي هنا)</w:t>
      </w:r>
    </w:p>
    <w:p>
      <w:pPr>
        <w:bidi/>
      </w:pPr>
      <w:r>
        <w:rPr>
          <w:rtl/>
          <w:cs/>
          <w:lang w:val="ar_AE" w:bidi="ar_AE"/>
        </w:rPr>
      </w:r>
      <w:r>
        <w:rPr>
          <w:rtl/>
          <w:cs/>
          <w:lang w:val="ar_AE" w:bidi="ar_AE"/>
        </w:rPr>
        <w:t xml:space="preserve">يسأل يسوع سؤالًا: "ماذا تفترضون أنْ يفعل صاحب الكرْم؟" ثم يجيب يسوع على سؤاله، الذي هو سؤال غير مألوف. يخبر يسوع القادة الدينيين بأن المالِك سيأتي ويقتلهم ويعطي أشخاصًا آخرين الكَرْم. بهذه القصة يحاول يسوع أن يشرح للقادة الدينيين أن أفعالهم ضده سيترتب عليها عواقب وخيمة. كما يُظهر أنه بسبب رفض اليهود له، سيُصبح الأمم شعبًا محبوبًا عند الله. </w:t>
      </w:r>
    </w:p>
    <w:p>
      <w:pPr>
        <w:bidi/>
      </w:pPr>
      <w:r>
        <w:rPr>
          <w:rtl/>
          <w:cs/>
          <w:lang w:val="ar_AE" w:bidi="ar_AE"/>
        </w:rPr>
      </w:r>
      <w:r>
        <w:rPr>
          <w:rtl/>
          <w:cs/>
          <w:lang w:val="ar_AE" w:bidi="ar_AE"/>
        </w:rPr>
        <w:t>ثم يقتبس يسوع مقطعًا من مزمور :118 "الحجر الذي رفضه البناؤُون" مُشيرًا إلى حجرٍ قال أحدهم عنه إنه ليس جيدًا بما يكفي لأن يكون جزءًا من مقْدِس الهيكل الأول. أصبح هذا الحجر حجر الزاوية – أهم حجر في البناء يجعله قويًا. في الكتابات اليهودية، كان حجر الزاوية في المزامير يرمز إلى المسيَّا، أو المُخلّص. كان يسوع يُشير بوضوح إلى نفسه هنا. يقول يسوع إن الناس سيرفضونه لكنه سيصبح مهمًا، تمامًا كما أصبح هذا الحجر المُرفوض أهم حَجَر. حتى هذا الأسبوع في أورشليم قبل موته مُباشرةً، لم يقل يسوع الكثير عن نفسه كونه المسيَّا. أما الآن وقد قارَب الموت، نجده أكثر انفتاحًا بشأن هويته.</w:t>
      </w:r>
    </w:p>
    <w:p>
      <w:pPr>
        <w:bidi/>
      </w:pPr>
      <w:r>
        <w:rPr>
          <w:rtl/>
          <w:cs/>
          <w:lang w:val="ar_AE" w:bidi="ar_AE"/>
        </w:rPr>
      </w:r>
      <w:r>
        <w:rPr>
          <w:rtl/>
          <w:cs/>
          <w:lang w:val="ar_AE" w:bidi="ar_AE"/>
        </w:rPr>
        <w:t>توقَّفوا هنا وانظروا معًا في المجموعة صورة حجر زاوية. (أوقفوا سماع التسجيل الصوتي هنا)</w:t>
      </w:r>
    </w:p>
    <w:p>
      <w:pPr>
        <w:bidi/>
      </w:pPr>
      <w:r>
        <w:rPr>
          <w:rtl/>
          <w:cs/>
          <w:lang w:val="ar_AE" w:bidi="ar_AE"/>
        </w:rPr>
      </w:r>
      <w:r>
        <w:rPr>
          <w:rtl/>
          <w:cs/>
          <w:lang w:val="ar_AE" w:bidi="ar_AE"/>
        </w:rPr>
        <w:t>توقّفوا هنا وناقشوا هذا السؤال وسْط المجموعة: يصنع يسوع تشبيهًا بينه و حجر الزاوية، ما نوع المقارنات مثل هذه التي تستخدمها ثقافتكم لشرح أشياء للناس؟ (أوقفوا سماع التسجيل الصوتي هنا)</w:t>
      </w:r>
    </w:p>
    <w:p>
      <w:pPr>
        <w:bidi/>
      </w:pPr>
      <w:r>
        <w:rPr>
          <w:rtl/>
          <w:cs/>
          <w:lang w:val="ar_AE" w:bidi="ar_AE"/>
        </w:rPr>
      </w:r>
      <w:r>
        <w:rPr>
          <w:rtl/>
          <w:cs/>
          <w:lang w:val="ar_AE" w:bidi="ar_AE"/>
        </w:rPr>
        <w:t>أدرك القادة الدينيون أنَّ يسوع كان يروي القصة ضدهم. مع ذلك، كان الكثيرون على الأرجح في ساحة الهيكل في ذلك الوقت، وكان القادة الدينيون خائفين من الناس لأنهم أحبوا يسوع وتمسَّكوا بمحبتهم له. لم يكن لدى القادة الدينيين حقوق حكومية في القبض على يسوع، كما لم يريدوا أن يطلبوا ذلك من الحكومة لأنهم خائفون من أن يغضب الناس ويمارسوا العُنف ضدهم إن هُم فعلوا ذلك.</w:t>
      </w:r>
    </w:p>
    <w:p>
      <w:pPr>
        <w:bidi/>
      </w:pPr>
      <w:r>
        <w:rPr>
          <w:rtl/>
          <w:cs/>
          <w:lang w:val="ar_AE" w:bidi="ar_AE"/>
        </w:rPr>
      </w:r>
      <w:r>
        <w:rPr>
          <w:rtl/>
          <w:cs/>
          <w:lang w:val="ar_AE" w:bidi="ar_AE"/>
        </w:rPr>
        <w:t>توقّفوا هنا وناقشوا هذا السؤال وسْط المجموعة: كيف يجيب قادتكم الدينيون مَن يحكمون عليهم؟</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نسخة صوتية من إنجيل مرقس 12 : 1 - 12 من الترجمة الأسهل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خمسة مشاهد.</w:t>
      </w:r>
    </w:p>
    <w:p>
      <w:pPr>
        <w:bidi/>
      </w:pPr>
      <w:r>
        <w:rPr>
          <w:rtl/>
          <w:cs/>
          <w:lang w:val="ar_AE" w:bidi="ar_AE"/>
        </w:rPr>
      </w:r>
      <w:r>
        <w:rPr>
          <w:b/>
          <w:rtl/>
          <w:cs/>
          <w:lang w:val="ar_AE" w:bidi="ar_AE"/>
        </w:rPr>
        <w:t>في المشهد الأول:</w:t>
      </w:r>
      <w:r>
        <w:rPr>
          <w:rtl/>
          <w:cs/>
          <w:lang w:val="ar_AE" w:bidi="ar_AE"/>
        </w:rPr>
        <w:t xml:space="preserve"> رجل غرس كرمًا وبني كل شيء حوله. ثم يترك الكرم لمزارعين مستأجرين (كرَّامين) ويذهب في سفر. </w:t>
      </w:r>
    </w:p>
    <w:p>
      <w:pPr>
        <w:bidi/>
      </w:pPr>
      <w:r>
        <w:rPr>
          <w:rtl/>
          <w:cs/>
          <w:lang w:val="ar_AE" w:bidi="ar_AE"/>
        </w:rPr>
      </w:r>
      <w:r>
        <w:rPr>
          <w:b/>
          <w:rtl/>
          <w:cs/>
          <w:lang w:val="ar_AE" w:bidi="ar_AE"/>
        </w:rPr>
        <w:t>في المشهد الثاني:</w:t>
      </w:r>
      <w:r>
        <w:rPr>
          <w:rtl/>
          <w:cs/>
          <w:lang w:val="ar_AE" w:bidi="ar_AE"/>
        </w:rPr>
        <w:t xml:space="preserve"> أرسل السيَّد عبيد كثيرين. كان الكرَّامون يضربون بعضهم ويرسلونهم فارغين. وقتلوا بعضًا من العبيد. </w:t>
      </w:r>
    </w:p>
    <w:p>
      <w:pPr>
        <w:bidi/>
      </w:pPr>
      <w:r>
        <w:rPr>
          <w:rtl/>
          <w:cs/>
          <w:lang w:val="ar_AE" w:bidi="ar_AE"/>
        </w:rPr>
      </w:r>
      <w:r>
        <w:rPr>
          <w:b/>
          <w:rtl/>
          <w:cs/>
          <w:lang w:val="ar_AE" w:bidi="ar_AE"/>
        </w:rPr>
        <w:t>في المشهد الثالث:</w:t>
      </w:r>
      <w:r>
        <w:rPr>
          <w:rtl/>
          <w:cs/>
          <w:lang w:val="ar_AE" w:bidi="ar_AE"/>
        </w:rPr>
        <w:t xml:space="preserve"> أرسل السيَّد ابنه. فقتل الكرَّامون الابن وألقوا به خارج الكرم.</w:t>
      </w:r>
    </w:p>
    <w:p>
      <w:pPr>
        <w:bidi/>
      </w:pPr>
      <w:r>
        <w:rPr>
          <w:rtl/>
          <w:cs/>
          <w:lang w:val="ar_AE" w:bidi="ar_AE"/>
        </w:rPr>
      </w:r>
      <w:r>
        <w:rPr>
          <w:b/>
          <w:rtl/>
          <w:cs/>
          <w:lang w:val="ar_AE" w:bidi="ar_AE"/>
        </w:rPr>
        <w:t>في المشهد الرابع:</w:t>
      </w:r>
      <w:r>
        <w:rPr>
          <w:rtl/>
          <w:cs/>
          <w:lang w:val="ar_AE" w:bidi="ar_AE"/>
        </w:rPr>
        <w:t xml:space="preserve"> يقول يسوع للقادة الدينيين إن صاحب الكرم سيقتل هؤلاء الكرَّامين ويعطي الكرم لآخرين. كما يقول أيضًا إنه سيُرفَض لكنه سيُرفع إلى العظمة، مثل الحجر الذي رفضه البناؤون، ثم صار رأس الزاوية، أو الحجر الأكثر أهمية في البناء. </w:t>
      </w:r>
    </w:p>
    <w:p>
      <w:pPr>
        <w:bidi/>
      </w:pPr>
      <w:r>
        <w:rPr>
          <w:rtl/>
          <w:cs/>
          <w:lang w:val="ar_AE" w:bidi="ar_AE"/>
        </w:rPr>
      </w:r>
      <w:r>
        <w:rPr>
          <w:b/>
          <w:rtl/>
          <w:cs/>
          <w:lang w:val="ar_AE" w:bidi="ar_AE"/>
        </w:rPr>
        <w:t>في المشهد الخامس:</w:t>
      </w:r>
      <w:r>
        <w:rPr>
          <w:rtl/>
          <w:cs/>
          <w:lang w:val="ar_AE" w:bidi="ar_AE"/>
        </w:rPr>
        <w:t xml:space="preserve"> أدرك القادة الدينيون أن يسوع كان يتكلم عنهم. وكانوا يبحثون عن طريقة ليتم القبض على يسوع، لكنهم كانوا يخافون من الجمع الذين كانوا يحبونه. فتركوه ومضوا.</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رؤساء الكهنة</w:t>
      </w:r>
    </w:p>
    <w:p>
      <w:pPr>
        <w:pStyle w:val="ListBullet"/>
        <w:bidi/>
        <w:spacing w:line="240" w:lineRule="auto"/>
        <w:ind w:left="720"/>
      </w:pPr>
      <w:r>
        <w:rPr>
          <w:rtl/>
          <w:cs/>
          <w:lang w:val="ar_AE" w:bidi="ar_AE"/>
        </w:rPr>
      </w:r>
      <w:r>
        <w:rPr>
          <w:rtl/>
          <w:cs/>
          <w:lang w:val="ar_AE" w:bidi="ar_AE"/>
        </w:rPr>
        <w:t>معلّمو الشريعة الدينية</w:t>
      </w:r>
    </w:p>
    <w:p>
      <w:pPr>
        <w:pStyle w:val="ListBullet"/>
        <w:bidi/>
        <w:spacing w:line="240" w:lineRule="auto"/>
        <w:ind w:left="720"/>
      </w:pPr>
      <w:r>
        <w:rPr>
          <w:rtl/>
          <w:cs/>
          <w:lang w:val="ar_AE" w:bidi="ar_AE"/>
        </w:rPr>
      </w:r>
      <w:r>
        <w:rPr>
          <w:rtl/>
          <w:cs/>
          <w:lang w:val="ar_AE" w:bidi="ar_AE"/>
        </w:rPr>
        <w:t>الشيوخ</w:t>
      </w:r>
    </w:p>
    <w:p>
      <w:pPr>
        <w:pStyle w:val="ListBullet"/>
        <w:bidi/>
        <w:spacing w:line="240" w:lineRule="auto"/>
        <w:ind w:left="720"/>
      </w:pPr>
      <w:r>
        <w:rPr>
          <w:rtl/>
          <w:cs/>
          <w:lang w:val="ar_AE" w:bidi="ar_AE"/>
        </w:rPr>
      </w:r>
      <w:r>
        <w:rPr>
          <w:rtl/>
          <w:cs/>
          <w:lang w:val="ar_AE" w:bidi="ar_AE"/>
        </w:rPr>
        <w:t>صاحب الكرم</w:t>
      </w:r>
    </w:p>
    <w:p>
      <w:pPr>
        <w:pStyle w:val="ListBullet"/>
        <w:bidi/>
        <w:spacing w:line="240" w:lineRule="auto"/>
        <w:ind w:left="720"/>
      </w:pPr>
      <w:r>
        <w:rPr>
          <w:rtl/>
          <w:cs/>
          <w:lang w:val="ar_AE" w:bidi="ar_AE"/>
        </w:rPr>
      </w:r>
      <w:r>
        <w:rPr>
          <w:rtl/>
          <w:cs/>
          <w:lang w:val="ar_AE" w:bidi="ar_AE"/>
        </w:rPr>
        <w:t>الكرَّامون (المستأجرون)</w:t>
      </w:r>
    </w:p>
    <w:p>
      <w:pPr>
        <w:pStyle w:val="ListBullet"/>
        <w:bidi/>
        <w:spacing w:line="240" w:lineRule="auto"/>
        <w:ind w:left="720"/>
      </w:pPr>
      <w:r>
        <w:rPr>
          <w:rtl/>
          <w:cs/>
          <w:lang w:val="ar_AE" w:bidi="ar_AE"/>
        </w:rPr>
      </w:r>
      <w:r>
        <w:rPr>
          <w:rtl/>
          <w:cs/>
          <w:lang w:val="ar_AE" w:bidi="ar_AE"/>
        </w:rPr>
        <w:t>العبيد</w:t>
      </w:r>
    </w:p>
    <w:p>
      <w:pPr>
        <w:pStyle w:val="ListBullet"/>
        <w:bidi/>
        <w:spacing w:line="240" w:lineRule="auto"/>
        <w:ind w:left="720"/>
      </w:pPr>
      <w:r>
        <w:rPr>
          <w:rtl/>
          <w:cs/>
          <w:lang w:val="ar_AE" w:bidi="ar_AE"/>
        </w:rPr>
      </w:r>
      <w:r>
        <w:rPr>
          <w:rtl/>
          <w:cs/>
          <w:lang w:val="ar_AE" w:bidi="ar_AE"/>
        </w:rPr>
        <w:t>ابن صاحب الكرم</w:t>
      </w:r>
    </w:p>
    <w:p>
      <w:pPr>
        <w:pStyle w:val="ListBullet"/>
        <w:bidi/>
        <w:spacing w:line="240" w:lineRule="auto"/>
        <w:ind w:left="720"/>
      </w:pPr>
      <w:r>
        <w:rPr>
          <w:rtl/>
          <w:cs/>
          <w:lang w:val="ar_AE" w:bidi="ar_AE"/>
        </w:rPr>
      </w:r>
      <w:r>
        <w:rPr>
          <w:rtl/>
          <w:cs/>
          <w:lang w:val="ar_AE" w:bidi="ar_AE"/>
        </w:rPr>
        <w:t>جمع من الناس</w:t>
      </w:r>
    </w:p>
    <w:p>
      <w:pPr>
        <w:bidi/>
      </w:pPr>
      <w:r>
        <w:rPr>
          <w:rtl/>
          <w:cs/>
          <w:lang w:val="ar_AE" w:bidi="ar_AE"/>
        </w:rPr>
      </w:r>
      <w:r>
        <w:rPr>
          <w:rtl/>
          <w:cs/>
          <w:lang w:val="ar_AE" w:bidi="ar_AE"/>
        </w:rPr>
        <w:t>كمجموعة، انتبهوا إلى هذه الأجزاء من سياق المقطع: من المهم تذكُّر أن يسوع لا يزال يتحدث إلى القادة الدينيين من المقطع السابق. وهم موجودون في ساحة الهيكل. ثم يواصل يسوع التحدُّث إليهم، لكنه الآن يستخدم مثلًا.</w:t>
      </w:r>
    </w:p>
    <w:p>
      <w:pPr>
        <w:bidi/>
      </w:pPr>
      <w:r>
        <w:rPr>
          <w:rtl/>
          <w:cs/>
          <w:lang w:val="ar_AE" w:bidi="ar_AE"/>
        </w:rPr>
      </w:r>
      <w:r>
        <w:rPr>
          <w:rtl/>
          <w:cs/>
          <w:lang w:val="ar_AE" w:bidi="ar_AE"/>
        </w:rPr>
        <w:t xml:space="preserve">في المثل الذي قاله يسوع، يقوم رجل بإعداد حقله بعناية حيث غرس كرمًا، وبنى سياجًا، وحفر حوض معصرة وبنى برجًا. </w:t>
      </w:r>
    </w:p>
    <w:p>
      <w:pPr>
        <w:bidi/>
      </w:pPr>
      <w:r>
        <w:rPr>
          <w:rtl/>
          <w:cs/>
          <w:lang w:val="ar_AE" w:bidi="ar_AE"/>
        </w:rPr>
      </w:r>
      <w:r>
        <w:rPr>
          <w:rtl/>
          <w:cs/>
          <w:lang w:val="ar_AE" w:bidi="ar_AE"/>
        </w:rPr>
        <w:t xml:space="preserve">ويترك الرجل الكرم لكرَّامين مستأجرين ويذهب بعيدًا في سفر. بعد مرور بعض الوقت، عندما نضج الكرم، أرسل صاحب الكرم عبيده ليأخذ الأجرة، التي هي جزء من ثمر الكرم. أرسل السيُّد أول عبد، فضرب الكرَّامون ذلك العبد الأول وأرسلوه فارغًا أي بلا شيء. أرسل السيَّد عبدًا ثانيًا، فضرب الكرّامون العبد الثاني على رأسه وأهانوه. وأرسل السيَّد عبدًا ثالثًا، فقتله الكرَّامون. وأرسل السيَّد المزيد من العبيد، فضرب الكرامون منهم بعضًا وقتلوا بعضًا. </w:t>
      </w:r>
    </w:p>
    <w:p>
      <w:pPr>
        <w:bidi/>
      </w:pPr>
      <w:r>
        <w:rPr>
          <w:rtl/>
          <w:cs/>
          <w:lang w:val="ar_AE" w:bidi="ar_AE"/>
        </w:rPr>
      </w:r>
      <w:r>
        <w:rPr>
          <w:rtl/>
          <w:cs/>
          <w:lang w:val="ar_AE" w:bidi="ar_AE"/>
        </w:rPr>
        <w:t>وكان آخر شخص أرسله السيَّد هو ابنه الوحيد الذي أحبه. وكان يعتقد أنهم سيهابونه.</w:t>
      </w:r>
    </w:p>
    <w:p>
      <w:pPr>
        <w:bidi/>
      </w:pPr>
      <w:r>
        <w:rPr>
          <w:rtl/>
          <w:cs/>
          <w:lang w:val="ar_AE" w:bidi="ar_AE"/>
        </w:rPr>
      </w:r>
      <w:r>
        <w:rPr>
          <w:rtl/>
          <w:cs/>
          <w:lang w:val="ar_AE" w:bidi="ar_AE"/>
        </w:rPr>
        <w:t>لكن يقول الكرامون بعضهم لبعض إن هذا الابن هو الوارث، وأنهم إذا قتلوه، فربما استطاعوا أن يأخذوا الكرم. فقاموا بقتله وألقوا بجثته خارج الكرم.</w:t>
      </w:r>
    </w:p>
    <w:p>
      <w:pPr>
        <w:bidi/>
      </w:pPr>
      <w:r>
        <w:rPr>
          <w:rtl/>
          <w:cs/>
          <w:lang w:val="ar_AE" w:bidi="ar_AE"/>
        </w:rPr>
      </w:r>
      <w:r>
        <w:rPr>
          <w:rtl/>
          <w:cs/>
          <w:lang w:val="ar_AE" w:bidi="ar_AE"/>
        </w:rPr>
        <w:t>يسأل يسوع الآن القادة الدينيين سؤالًا: "ماذا يفعل صاحب الكرم؟" ويجيب يسوع على سؤاله. يخبر يسوع القادة الدينيين أن صاحب الكرم سيأتي إلى الكرم، وسيقتل هؤلاء الكرَّامين، ويعطي الكرم لأشخاص آخرين.</w:t>
      </w:r>
    </w:p>
    <w:p>
      <w:pPr>
        <w:bidi/>
      </w:pPr>
      <w:r>
        <w:rPr>
          <w:rtl/>
          <w:cs/>
          <w:lang w:val="ar_AE" w:bidi="ar_AE"/>
        </w:rPr>
      </w:r>
      <w:r>
        <w:rPr>
          <w:rtl/>
          <w:cs/>
          <w:lang w:val="ar_AE" w:bidi="ar_AE"/>
        </w:rPr>
        <w:t>ثم يقتبس يسوع من الكتب المُقَدَّسة نصًا يقول إن الحجر الذي رفضه البناؤون قد أصبح حجر الزاوية، أو الحجر الأكثر أهمية في البناء. ثم يقول النص المُقَدَّس: "إن الله نفسه فعل هذا ونحن نعتقد أنه عجيب."</w:t>
      </w:r>
    </w:p>
    <w:p>
      <w:pPr>
        <w:bidi/>
      </w:pPr>
      <w:r>
        <w:rPr>
          <w:rtl/>
          <w:cs/>
          <w:lang w:val="ar_AE" w:bidi="ar_AE"/>
        </w:rPr>
      </w:r>
      <w:r>
        <w:rPr>
          <w:rtl/>
          <w:cs/>
          <w:lang w:val="ar_AE" w:bidi="ar_AE"/>
        </w:rPr>
        <w:t>توقّفوا هنا وكمجموعة، إذا كان هناك وقت، تحدثوا إلى شخص متخصص في بناء المباني. اسأل البنَّاء أي حجر أو قالب طوب أو أي جزء من البناء يُوضع أولًا بعد بناء الأساس. ناقشوا مع البنَّاء سبب أهمية هذا الحجر أو قالب الطوب. أوقفوا سماع هذا التسجيل الصوتي هنا.</w:t>
      </w:r>
    </w:p>
    <w:p>
      <w:pPr>
        <w:bidi/>
      </w:pPr>
      <w:r>
        <w:rPr>
          <w:rtl/>
          <w:cs/>
          <w:lang w:val="ar_AE" w:bidi="ar_AE"/>
        </w:rPr>
      </w:r>
      <w:r>
        <w:rPr>
          <w:rtl/>
          <w:cs/>
          <w:lang w:val="ar_AE" w:bidi="ar_AE"/>
        </w:rPr>
        <w:t>من المهم أن نتذكر أن القادة الدينيون يدركون أن يسوع كان يتكلم عليهم. فهم الكرَّامون الأشرار. لذلك كانوا يريدون أن يلقوا القبض على يسوع. ولم يكن لديهم سلطة حكومية لفعل ذلك، لذلك كانوا يريدون إقناع السلطات أن تقبض على يسوع. لكنهم كانوا يخافون من الجمع الذين يحبون تعليم يسوع.</w:t>
      </w:r>
    </w:p>
    <w:p>
      <w:pPr>
        <w:bidi/>
      </w:pPr>
      <w:r>
        <w:rPr>
          <w:rtl/>
          <w:cs/>
          <w:lang w:val="ar_AE" w:bidi="ar_AE"/>
        </w:rPr>
      </w:r>
      <w:r>
        <w:rPr>
          <w:rtl/>
          <w:cs/>
          <w:lang w:val="ar_AE" w:bidi="ar_AE"/>
        </w:rPr>
        <w:t>في النهاية، يترك القادة الدينيون يسوع ويذهبون.</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استمعوا إلى نسخة صوتية من إنجيل مرقس 12 : 1 - 12 من الترجمة الأسهل فهمًا بالنسبة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 xml:space="preserve">الشخصيات الواردة في هذا المقطع تشمل: </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رؤساء الكهنة</w:t>
      </w:r>
    </w:p>
    <w:p>
      <w:pPr>
        <w:pStyle w:val="ListBullet"/>
        <w:bidi/>
        <w:spacing w:line="240" w:lineRule="auto"/>
        <w:ind w:left="720"/>
      </w:pPr>
      <w:r>
        <w:rPr>
          <w:rtl/>
          <w:cs/>
          <w:lang w:val="ar_AE" w:bidi="ar_AE"/>
        </w:rPr>
      </w:r>
      <w:r>
        <w:rPr>
          <w:rtl/>
          <w:cs/>
          <w:lang w:val="ar_AE" w:bidi="ar_AE"/>
        </w:rPr>
        <w:t>معلّمو الناموس</w:t>
      </w:r>
    </w:p>
    <w:p>
      <w:pPr>
        <w:pStyle w:val="ListBullet"/>
        <w:bidi/>
        <w:spacing w:line="240" w:lineRule="auto"/>
        <w:ind w:left="720"/>
      </w:pPr>
      <w:r>
        <w:rPr>
          <w:rtl/>
          <w:cs/>
          <w:lang w:val="ar_AE" w:bidi="ar_AE"/>
        </w:rPr>
      </w:r>
      <w:r>
        <w:rPr>
          <w:rtl/>
          <w:cs/>
          <w:lang w:val="ar_AE" w:bidi="ar_AE"/>
        </w:rPr>
        <w:t>الشيوخ</w:t>
      </w:r>
    </w:p>
    <w:p>
      <w:pPr>
        <w:pStyle w:val="ListBullet"/>
        <w:bidi/>
        <w:spacing w:line="240" w:lineRule="auto"/>
        <w:ind w:left="720"/>
      </w:pPr>
      <w:r>
        <w:rPr>
          <w:rtl/>
          <w:cs/>
          <w:lang w:val="ar_AE" w:bidi="ar_AE"/>
        </w:rPr>
      </w:r>
      <w:r>
        <w:rPr>
          <w:rtl/>
          <w:cs/>
          <w:lang w:val="ar_AE" w:bidi="ar_AE"/>
        </w:rPr>
        <w:t>صاحب الكرم</w:t>
      </w:r>
    </w:p>
    <w:p>
      <w:pPr>
        <w:pStyle w:val="ListBullet"/>
        <w:bidi/>
        <w:spacing w:line="240" w:lineRule="auto"/>
        <w:ind w:left="720"/>
      </w:pPr>
      <w:r>
        <w:rPr>
          <w:rtl/>
          <w:cs/>
          <w:lang w:val="ar_AE" w:bidi="ar_AE"/>
        </w:rPr>
      </w:r>
      <w:r>
        <w:rPr>
          <w:rtl/>
          <w:cs/>
          <w:lang w:val="ar_AE" w:bidi="ar_AE"/>
        </w:rPr>
        <w:t>الكرَّامون (أي المستأجرون)</w:t>
      </w:r>
    </w:p>
    <w:p>
      <w:pPr>
        <w:pStyle w:val="ListBullet"/>
        <w:bidi/>
        <w:spacing w:line="240" w:lineRule="auto"/>
        <w:ind w:left="720"/>
      </w:pPr>
      <w:r>
        <w:rPr>
          <w:rtl/>
          <w:cs/>
          <w:lang w:val="ar_AE" w:bidi="ar_AE"/>
        </w:rPr>
      </w:r>
      <w:r>
        <w:rPr>
          <w:rtl/>
          <w:cs/>
          <w:lang w:val="ar_AE" w:bidi="ar_AE"/>
        </w:rPr>
        <w:t>العبيد</w:t>
      </w:r>
    </w:p>
    <w:p>
      <w:pPr>
        <w:pStyle w:val="ListBullet"/>
        <w:bidi/>
        <w:spacing w:line="240" w:lineRule="auto"/>
        <w:ind w:left="720"/>
      </w:pPr>
      <w:r>
        <w:rPr>
          <w:rtl/>
          <w:cs/>
          <w:lang w:val="ar_AE" w:bidi="ar_AE"/>
        </w:rPr>
      </w:r>
      <w:r>
        <w:rPr>
          <w:rtl/>
          <w:cs/>
          <w:lang w:val="ar_AE" w:bidi="ar_AE"/>
        </w:rPr>
        <w:t>ابن صاحب الكرم</w:t>
      </w:r>
    </w:p>
    <w:p>
      <w:pPr>
        <w:pStyle w:val="ListBullet"/>
        <w:bidi/>
        <w:spacing w:line="240" w:lineRule="auto"/>
        <w:ind w:left="720"/>
      </w:pPr>
      <w:r>
        <w:rPr>
          <w:rtl/>
          <w:cs/>
          <w:lang w:val="ar_AE" w:bidi="ar_AE"/>
        </w:rPr>
      </w:r>
      <w:r>
        <w:rPr>
          <w:rtl/>
          <w:cs/>
          <w:lang w:val="ar_AE" w:bidi="ar_AE"/>
        </w:rPr>
        <w:t xml:space="preserve">جمع من الشعب </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 xml:space="preserve">أوقفوا سماع التسجيل الصوتي مؤقتًا هنا، ومثّلوا المقطع. </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وقوموا بتمثيل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 xml:space="preserve">كان يسوع يواصل حديثه مع القادة الدينيين. فيبدأ يسوع يحكي لهم قصة. على الفريق أن يقوم بتمثيل القصة. حيث يصف يسوع صاحب كرمٍ يغرسه ويبنيه. ثم يقوم المالك بتأجير الكرم لكرَّامين ويسافر. </w:t>
      </w:r>
    </w:p>
    <w:p>
      <w:pPr>
        <w:bidi/>
      </w:pPr>
      <w:r>
        <w:rPr>
          <w:rtl/>
          <w:cs/>
          <w:lang w:val="ar_AE" w:bidi="ar_AE"/>
        </w:rPr>
      </w:r>
      <w:r>
        <w:rPr>
          <w:rtl/>
          <w:cs/>
          <w:lang w:val="ar_AE" w:bidi="ar_AE"/>
        </w:rPr>
        <w:t xml:space="preserve">أوقفوا التمثيل. اسألوا المالك: "بماذا تشعر أو فيمَ تفكر؟" قد يجيب الشخص بعبارات مثل: "أنا فخور بكرمي الرائع"، أو "أشعر بالحزن لمغادرة كرمي الذي عملت عليه بجد"، أو "أتطلع للحصول على بعض الحصاد". اسألوا الكرَّامين: "بماذا تشعرون أو فيمَ تفكرون؟" قد يجيب الشخص بعبارات مثل: "أنا متوتِّر لأننا لن ننجز العمل بشكلٍ جيد"، أو "أنا سعيد لأنني أعمل في كرم". واصلوا تمثيل الدراما. </w:t>
      </w:r>
    </w:p>
    <w:p>
      <w:pPr>
        <w:bidi/>
      </w:pPr>
      <w:r>
        <w:rPr>
          <w:rtl/>
          <w:cs/>
          <w:lang w:val="ar_AE" w:bidi="ar_AE"/>
        </w:rPr>
      </w:r>
      <w:r>
        <w:rPr>
          <w:rtl/>
          <w:cs/>
          <w:lang w:val="ar_AE" w:bidi="ar_AE"/>
        </w:rPr>
        <w:t>على الفريق تمثيل حلول وقت الحصاد، فيرسل صاحب الكرم، عبدًا ليجمع جزءًا من المحصول. يصل العبد فيضرله الكرامون ويرسلوه فارغًا.</w:t>
      </w:r>
    </w:p>
    <w:p>
      <w:pPr>
        <w:bidi/>
      </w:pPr>
      <w:r>
        <w:rPr>
          <w:rtl/>
          <w:cs/>
          <w:lang w:val="ar_AE" w:bidi="ar_AE"/>
        </w:rPr>
      </w:r>
      <w:r>
        <w:rPr>
          <w:rtl/>
          <w:cs/>
          <w:lang w:val="ar_AE" w:bidi="ar_AE"/>
        </w:rPr>
        <w:t xml:space="preserve">أوقفوا التمثيل. اسألوا المالك: "بماذا تشعر أو فيمَ تفكر؟" قد يجيب الشخص بعبارات مثل: "أنا غاضب من الكرَّامين! ولا أصدق أنهم فعلوا ذلك بعبدي"، أو "أشعر بالحزن لأن عبدي قد تأذَّى"، أو "أشعر بخيبة الأمل." اسألوا العبد: "بماذا تشعر أو فيمَ تفكر؟" قد يجيب الشخص بعبارات مثل: "أنا غاضب"، "أنا محبط"، أو "أشعر بالخجل أو الإحراج". واصلوا تمثيل الدراما. </w:t>
      </w:r>
    </w:p>
    <w:p>
      <w:pPr>
        <w:bidi/>
      </w:pPr>
      <w:r>
        <w:rPr>
          <w:rtl/>
          <w:cs/>
          <w:lang w:val="ar_AE" w:bidi="ar_AE"/>
        </w:rPr>
      </w:r>
      <w:r>
        <w:rPr>
          <w:rtl/>
          <w:cs/>
          <w:lang w:val="ar_AE" w:bidi="ar_AE"/>
        </w:rPr>
        <w:t>ثم يذهب العبد الثاني إلى الكرم، فيضربه الكرامون على رأسه ويرسلوه. ثم يأتي العبد الثالث. فيقتله الكرَّامون، فيرسل صاحب الكرم المزيد من العبيد. فيُضرَب كل منهم أو يُقتَل.</w:t>
      </w:r>
    </w:p>
    <w:p>
      <w:pPr>
        <w:bidi/>
      </w:pPr>
      <w:r>
        <w:rPr>
          <w:rtl/>
          <w:cs/>
          <w:lang w:val="ar_AE" w:bidi="ar_AE"/>
        </w:rPr>
      </w:r>
      <w:r>
        <w:rPr>
          <w:rtl/>
          <w:cs/>
          <w:lang w:val="ar_AE" w:bidi="ar_AE"/>
        </w:rPr>
        <w:t xml:space="preserve">أوقفوا التمثيل. اسألوا المالك: "بماذا تشعر أو فيمَ تفكر؟" قد يجيب الشخص بعبارات مثل: "لا أصدق هذا!" "أشعر بالغضب"، أو "أشعر بالحيرة إزاء ما قد يحدث من خطأ". اسألوا الكرَّامين: "بماذا تشعرون أو فيمَ تفكرون؟" قد يجيب الشخص بعبارات مثل: "أشعر بالغضب لأنني مُضطر دائمًا إلى التخلِّي عن أرباحي" أو "محقّ في أفعالي". اسألوا العبيد: "بماذا تشعرون أو فيمَ تفكرون؟" قد يجيب الشخص بعبارات مثل: "أخاف أن أذهب بعد ذلك" أو واجب عليَّ أن أطيع سيدي". واصلوا تمثيل الدراما. </w:t>
      </w:r>
    </w:p>
    <w:p>
      <w:pPr>
        <w:bidi/>
      </w:pPr>
      <w:r>
        <w:rPr>
          <w:rtl/>
          <w:cs/>
          <w:lang w:val="ar_AE" w:bidi="ar_AE"/>
        </w:rPr>
      </w:r>
      <w:r>
        <w:rPr>
          <w:rtl/>
          <w:cs/>
          <w:lang w:val="ar_AE" w:bidi="ar_AE"/>
        </w:rPr>
        <w:t>على الفريق تمثيل المالك الذي يقرر إرسال ابنه، الذي يحبه. يقول المالك: "إنهم سيقدِّرون ابني". فيرى الكرَّامون الابن ويعتقدون أن المالك قد مات، وأنهم إذا قتلوا الابن، سيصبح الكرم لهم. فقتل الكرَّامون الابن وألقوا به خارج الكرم.</w:t>
      </w:r>
    </w:p>
    <w:p>
      <w:pPr>
        <w:bidi/>
      </w:pPr>
      <w:r>
        <w:rPr>
          <w:rtl/>
          <w:cs/>
          <w:lang w:val="ar_AE" w:bidi="ar_AE"/>
        </w:rPr>
      </w:r>
      <w:r>
        <w:rPr>
          <w:rtl/>
          <w:cs/>
          <w:lang w:val="ar_AE" w:bidi="ar_AE"/>
        </w:rPr>
        <w:t xml:space="preserve">أوقفوا التمثيل. اسألوا المالك: "بماذا تشعر أو فيمَ تفكر؟" قد يجيب الشخص بعبارات مثل: "أنا مذهول"، أو "أنا حزين لأنهم قتلوا ابني"، أو "أنا غاضب لأنهم لم يُقدِّروا ابني". اسألوا الكرَّامين: "بماذا تشعرون أو فيمَ تفكرون؟" قد يجيب الشخص بعبارات مثل: "أنا سعيد لأنني قد أحصل على الكرم الآن"، أو "أنا نادم على ما فعلته". واصلوا تمثيل الدراما. </w:t>
      </w:r>
    </w:p>
    <w:p>
      <w:pPr>
        <w:bidi/>
      </w:pPr>
      <w:r>
        <w:rPr>
          <w:rtl/>
          <w:cs/>
          <w:lang w:val="ar_AE" w:bidi="ar_AE"/>
        </w:rPr>
      </w:r>
      <w:r>
        <w:rPr>
          <w:rtl/>
          <w:cs/>
          <w:lang w:val="ar_AE" w:bidi="ar_AE"/>
        </w:rPr>
        <w:t>يسأل يسوع القادة الدينيين سؤالًا مباشرًا ثم يجيب عليه، "ماذا يفعل صاحب الكرم؟ فإنه يقتل الكرَّامين، ويعطي الكرم لأشخاص آخرين". ثم يقرأ يسوع الكتاب المُقدَّس ويقول: "الحجر الذي رفضه البناؤون هو قد صار رأس الزاوية، من قِبل الرب كان هذا، وهو عجيب في أعيننا."</w:t>
      </w:r>
    </w:p>
    <w:p>
      <w:pPr>
        <w:bidi/>
      </w:pPr>
      <w:r>
        <w:rPr>
          <w:rtl/>
          <w:cs/>
          <w:lang w:val="ar_AE" w:bidi="ar_AE"/>
        </w:rPr>
      </w:r>
      <w:r>
        <w:rPr>
          <w:rtl/>
          <w:cs/>
          <w:lang w:val="ar_AE" w:bidi="ar_AE"/>
        </w:rPr>
        <w:t xml:space="preserve">أوقفوا التمثيل. اسألوا القادة الدينيين: "بماذا تشعرون أو فيمَ تفكرون؟" قد يجيب الشخص بعبارات مثل: "أنا غاضب لأنه يقول أننا مثل الكرَّامين الأشرار!" أو "غاضب لأنه يقول عن نفسه أنه مثل الحجر الأكثر أهمية في البناء!" أو "نحن خائفون لذا فإننا بحاجة إلى التخلص من يسوع". واصلوا تمثيل الدراما. </w:t>
      </w:r>
    </w:p>
    <w:p>
      <w:pPr>
        <w:bidi/>
      </w:pPr>
      <w:r>
        <w:rPr>
          <w:rtl/>
          <w:cs/>
          <w:lang w:val="ar_AE" w:bidi="ar_AE"/>
        </w:rPr>
      </w:r>
      <w:r>
        <w:rPr>
          <w:rtl/>
          <w:cs/>
          <w:lang w:val="ar_AE" w:bidi="ar_AE"/>
        </w:rPr>
        <w:t>يعرف القادة الدينيون أن يسوع كان يتحدث عنهم. ويقكِّرون كيف يمكنهم أن يُجعلوا السلطة تُلقي القبض على يسوع. لكنهم يخافون من الجمع. ثم يتركون يسوع و يمضوا،</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نسخة صوتية من إنجيل مرقس 12: 1 - 12 من ترجمة سهلة ومفهومة.</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كلَّم يسوع هنا الرؤساء الدينيين وقال لهم </w:t>
      </w:r>
      <w:r>
        <w:rPr>
          <w:b/>
          <w:rtl/>
          <w:cs/>
          <w:lang w:val="ar_AE" w:bidi="ar_AE"/>
        </w:rPr>
        <w:t>مَثَلًا</w:t>
      </w:r>
      <w:r>
        <w:rPr>
          <w:rtl/>
          <w:cs/>
          <w:lang w:val="ar_AE" w:bidi="ar_AE"/>
        </w:rPr>
        <w:t xml:space="preserve">. كان المَثَل عبارة عن قصة من نوع خاص تستخدم الأشياء الموجودة في الحياة اليومية لوصف أمور أعمق عن الله. وكانت الأمثال صعبة الفهم في المعتاد ما لم يحاول الناس الإصغاء جيدًا. وعندما كان يسوع ينطق بمَثَل، كان يتوقع من الناس أن يغيِّروا من توجهاتهم أو أفعالهم. استخدِموا الكلمة نفسها التي استخدمتموها في المقاطع السابقة للإشارة إلى المَثَل. لمزيدٍ من المعلومات عن </w:t>
      </w:r>
      <w:hyperlink r:id="rId84">
        <w:r>
          <w:rPr>
            <w:rtl/>
            <w:cs/>
            <w:lang w:val="ar_AE" w:bidi="ar_AE"/>
          </w:rPr>
          <w:rPr>
            <w:color w:val="0000EE"/>
            <w:u w:val="single"/>
          </w:rPr>
          <w:t>المَثَل</w:t>
        </w:r>
      </w:hyperlink>
      <w:r>
        <w:rPr>
          <w:rtl/>
          <w:cs/>
          <w:lang w:val="ar_AE" w:bidi="ar_AE"/>
        </w:rPr>
        <w:t>، انظر قاموس الكلمات الرئيسية.</w:t>
      </w:r>
    </w:p>
    <w:p>
      <w:pPr>
        <w:bidi/>
      </w:pPr>
      <w:r>
        <w:rPr>
          <w:rtl/>
          <w:cs/>
          <w:lang w:val="ar_AE" w:bidi="ar_AE"/>
        </w:rPr>
      </w:r>
      <w:r>
        <w:rPr>
          <w:rtl/>
          <w:cs/>
          <w:lang w:val="ar_AE" w:bidi="ar_AE"/>
        </w:rPr>
        <w:t xml:space="preserve">روى يسوع قصة عن إنسانٍ غرس </w:t>
      </w:r>
      <w:hyperlink r:id="rId121">
        <w:r>
          <w:rPr>
            <w:rtl/>
            <w:cs/>
            <w:lang w:val="ar_AE" w:bidi="ar_AE"/>
          </w:rPr>
          <w:rPr>
            <w:color w:val="0000EE"/>
            <w:u w:val="single"/>
          </w:rPr>
          <w:t>كرمًا</w:t>
        </w:r>
      </w:hyperlink>
      <w:r>
        <w:rPr>
          <w:rtl/>
          <w:cs/>
          <w:lang w:val="ar_AE" w:bidi="ar_AE"/>
        </w:rPr>
        <w:t xml:space="preserve">، وهو حقل تُثمِر فيه أشجار الكروم ثمرًا يسمَّى بالعنب. وحفر هذا الإنسان </w:t>
      </w:r>
      <w:hyperlink r:id="rId122">
        <w:r>
          <w:rPr>
            <w:rtl/>
            <w:cs/>
            <w:lang w:val="ar_AE" w:bidi="ar_AE"/>
          </w:rPr>
          <w:rPr>
            <w:color w:val="0000EE"/>
            <w:u w:val="single"/>
          </w:rPr>
          <w:t>حوض معصرة</w:t>
        </w:r>
      </w:hyperlink>
      <w:r>
        <w:rPr>
          <w:rtl/>
          <w:cs/>
          <w:lang w:val="ar_AE" w:bidi="ar_AE"/>
        </w:rPr>
        <w:t xml:space="preserve">، وهو حفرة تُحفَر في الصخور. كان الناس يضعون العنب في الحُفرة، ثم يدوسون عليه ليعصروه. وكان العصير يخرج من ثقب في القاع إلى وعاء كبير أو خندق طويل. وبنى هذا الرجل أيضًا </w:t>
      </w:r>
      <w:hyperlink r:id="rId123">
        <w:r>
          <w:rPr>
            <w:rtl/>
            <w:cs/>
            <w:lang w:val="ar_AE" w:bidi="ar_AE"/>
          </w:rPr>
          <w:rPr>
            <w:color w:val="0000EE"/>
            <w:u w:val="single"/>
          </w:rPr>
          <w:t>برجًا</w:t>
        </w:r>
      </w:hyperlink>
      <w:r>
        <w:rPr>
          <w:rtl/>
          <w:cs/>
          <w:lang w:val="ar_AE" w:bidi="ar_AE"/>
        </w:rPr>
        <w:t>، وهو منصة عالية كانت تُبنَى فوق كومة من الأحجار، وربما توضع أعلاه سقيفة من العشب. وكان بإمكان المرء أن يجلس في هذه االسقيفة ويراقب الكرم ليحميه من الحيوانات واللصوص.</w:t>
      </w:r>
    </w:p>
    <w:p>
      <w:pPr>
        <w:bidi/>
      </w:pPr>
      <w:r>
        <w:rPr>
          <w:rtl/>
          <w:cs/>
          <w:lang w:val="ar_AE" w:bidi="ar_AE"/>
        </w:rPr>
      </w:r>
      <w:r>
        <w:rPr>
          <w:rtl/>
          <w:cs/>
          <w:lang w:val="ar_AE" w:bidi="ar_AE"/>
        </w:rPr>
        <w:t xml:space="preserve">توقَّفوا هنا وشاهدوا صورًا </w:t>
      </w:r>
      <w:r>
        <w:rPr>
          <w:b/>
          <w:rtl/>
          <w:cs/>
          <w:lang w:val="ar_AE" w:bidi="ar_AE"/>
        </w:rPr>
        <w:t>لكرم</w:t>
      </w:r>
      <w:r>
        <w:rPr>
          <w:rtl/>
          <w:cs/>
          <w:lang w:val="ar_AE" w:bidi="ar_AE"/>
        </w:rPr>
        <w:t xml:space="preserve">، وعنب، </w:t>
      </w:r>
      <w:r>
        <w:rPr>
          <w:b/>
          <w:rtl/>
          <w:cs/>
          <w:lang w:val="ar_AE" w:bidi="ar_AE"/>
        </w:rPr>
        <w:t>ومعصرة</w:t>
      </w:r>
      <w:r>
        <w:rPr>
          <w:rtl/>
          <w:cs/>
          <w:lang w:val="ar_AE" w:bidi="ar_AE"/>
        </w:rPr>
        <w:t>، و</w:t>
      </w:r>
      <w:r>
        <w:rPr>
          <w:b/>
          <w:rtl/>
          <w:cs/>
          <w:lang w:val="ar_AE" w:bidi="ar_AE"/>
        </w:rPr>
        <w:t>برج</w:t>
      </w:r>
      <w:r>
        <w:rPr>
          <w:rtl/>
          <w:cs/>
          <w:lang w:val="ar_AE" w:bidi="ar_AE"/>
        </w:rPr>
        <w:t>. (توقَّفوا هنا عن سماع التسجيل الصوتي)</w:t>
      </w:r>
    </w:p>
    <w:p>
      <w:pPr>
        <w:bidi/>
      </w:pPr>
      <w:r>
        <w:rPr>
          <w:rtl/>
          <w:cs/>
          <w:lang w:val="ar_AE" w:bidi="ar_AE"/>
        </w:rPr>
      </w:r>
      <w:r>
        <w:rPr>
          <w:rtl/>
          <w:cs/>
          <w:lang w:val="ar_AE" w:bidi="ar_AE"/>
        </w:rPr>
        <w:t xml:space="preserve">ثم سلَّم الرجل كرمه إلى </w:t>
      </w:r>
      <w:hyperlink r:id="rId124">
        <w:r>
          <w:rPr>
            <w:rtl/>
            <w:cs/>
            <w:lang w:val="ar_AE" w:bidi="ar_AE"/>
          </w:rPr>
          <w:rPr>
            <w:color w:val="0000EE"/>
            <w:u w:val="single"/>
          </w:rPr>
          <w:t>كرَّامين</w:t>
        </w:r>
      </w:hyperlink>
      <w:r>
        <w:rPr>
          <w:rtl/>
          <w:cs/>
          <w:lang w:val="ar_AE" w:bidi="ar_AE"/>
        </w:rPr>
        <w:t xml:space="preserve"> (مزارِعين مستأجِرين). </w:t>
      </w:r>
      <w:r>
        <w:rPr>
          <w:b/>
          <w:rtl/>
          <w:cs/>
          <w:lang w:val="ar_AE" w:bidi="ar_AE"/>
        </w:rPr>
        <w:t>الكرَّامون</w:t>
      </w:r>
      <w:r>
        <w:rPr>
          <w:rtl/>
          <w:cs/>
          <w:lang w:val="ar_AE" w:bidi="ar_AE"/>
        </w:rPr>
        <w:t xml:space="preserve"> هم أناسٌ يعتنون بالكرم لصالح مالكٍ لا يسكن في المكان. وقد سافر صاحب الكرم في هذه القصة إلى منطقة أخرى بعيدة عن الكرم لمسافة تمنعه من العودة بسهولة. وكان الكرَّامون يحصلون على جزءٍ من الحصاد كأجرٍ مقابل اعتنائهم بالكرم. وكانوا يعطون نصف الحصاد أو ربعه للمالك. </w:t>
      </w:r>
    </w:p>
    <w:p>
      <w:pPr>
        <w:bidi/>
      </w:pPr>
      <w:r>
        <w:rPr>
          <w:rtl/>
          <w:cs/>
          <w:lang w:val="ar_AE" w:bidi="ar_AE"/>
        </w:rPr>
      </w:r>
      <w:r>
        <w:rPr>
          <w:rtl/>
          <w:cs/>
          <w:lang w:val="ar_AE" w:bidi="ar_AE"/>
        </w:rPr>
        <w:t xml:space="preserve">بعد ذلك، أرسل صاحب الكرم عبيدًا ليأخذوا حصته من الحصاد. </w:t>
      </w:r>
      <w:r>
        <w:rPr>
          <w:b/>
          <w:rtl/>
          <w:cs/>
          <w:lang w:val="ar_AE" w:bidi="ar_AE"/>
        </w:rPr>
        <w:t>العبد</w:t>
      </w:r>
      <w:r>
        <w:rPr>
          <w:rtl/>
          <w:cs/>
          <w:lang w:val="ar_AE" w:bidi="ar_AE"/>
        </w:rPr>
        <w:t xml:space="preserve"> هنا هو شخصٌ مجبرٌ على العمل لدى سيده، ولا يستطيع أن يترك العمل في أي وقت. استخدِموا الكلمة نفسها التي استخدمتموها في المقاطع السابقة للإشارة إلى العبد. لمزيدٍ من المعلومات عن </w:t>
      </w:r>
      <w:hyperlink r:id="rId109">
        <w:r>
          <w:rPr>
            <w:rtl/>
            <w:cs/>
            <w:lang w:val="ar_AE" w:bidi="ar_AE"/>
          </w:rPr>
          <w:rPr>
            <w:color w:val="0000EE"/>
            <w:u w:val="single"/>
          </w:rPr>
          <w:t>العبيد</w:t>
        </w:r>
      </w:hyperlink>
      <w:r>
        <w:rPr>
          <w:rtl/>
          <w:cs/>
          <w:lang w:val="ar_AE" w:bidi="ar_AE"/>
        </w:rPr>
        <w:t>، انظر قاموس الكلمات الرئيسية.</w:t>
      </w:r>
    </w:p>
    <w:p>
      <w:pPr>
        <w:bidi/>
      </w:pPr>
      <w:r>
        <w:rPr>
          <w:rtl/>
          <w:cs/>
          <w:lang w:val="ar_AE" w:bidi="ar_AE"/>
        </w:rPr>
      </w:r>
      <w:r>
        <w:rPr>
          <w:rtl/>
          <w:cs/>
          <w:lang w:val="ar_AE" w:bidi="ar_AE"/>
        </w:rPr>
        <w:t xml:space="preserve">وفي النهاية، أرسل صاحب الكرم </w:t>
      </w:r>
      <w:r>
        <w:rPr>
          <w:b/>
          <w:rtl/>
          <w:cs/>
          <w:lang w:val="ar_AE" w:bidi="ar_AE"/>
        </w:rPr>
        <w:t>ابنًا واحدًا حبيبًا إليه</w:t>
      </w:r>
      <w:r>
        <w:rPr>
          <w:rtl/>
          <w:cs/>
          <w:lang w:val="ar_AE" w:bidi="ar_AE"/>
        </w:rPr>
        <w:t>. العبارة "ٱبْنٌ وَاحِدٌ حَبِيبٌ إِلَيْهِ" يمكن أن تترجَم أيضًا إلى "ابن" فحسب. ومعظم الترجمات استخدمت عبارة من قبيل "ابنه الذي كان يحبه".</w:t>
      </w:r>
    </w:p>
    <w:p>
      <w:pPr>
        <w:bidi/>
      </w:pPr>
      <w:r>
        <w:rPr>
          <w:rtl/>
          <w:cs/>
          <w:lang w:val="ar_AE" w:bidi="ar_AE"/>
        </w:rPr>
      </w:r>
      <w:r>
        <w:rPr>
          <w:rtl/>
          <w:cs/>
          <w:lang w:val="ar_AE" w:bidi="ar_AE"/>
        </w:rPr>
        <w:t xml:space="preserve">عندئذ، رأى الكرَّامون الابن، وأدركوا أنه هو الوارث. </w:t>
      </w:r>
      <w:r>
        <w:rPr>
          <w:b/>
          <w:rtl/>
          <w:cs/>
          <w:lang w:val="ar_AE" w:bidi="ar_AE"/>
        </w:rPr>
        <w:t>الوارث</w:t>
      </w:r>
      <w:r>
        <w:rPr>
          <w:rtl/>
          <w:cs/>
          <w:lang w:val="ar_AE" w:bidi="ar_AE"/>
        </w:rPr>
        <w:t xml:space="preserve"> هو الشخص الذي سيصير المالك عندما يموت المالك الحالي. لمزيدٍ من المعلومات عن </w:t>
      </w:r>
      <w:hyperlink r:id="rId125">
        <w:r>
          <w:rPr>
            <w:rtl/>
            <w:cs/>
            <w:lang w:val="ar_AE" w:bidi="ar_AE"/>
          </w:rPr>
          <w:rPr>
            <w:color w:val="0000EE"/>
            <w:u w:val="single"/>
          </w:rPr>
          <w:t>الوارث</w:t>
        </w:r>
      </w:hyperlink>
      <w:r>
        <w:rPr>
          <w:rtl/>
          <w:cs/>
          <w:lang w:val="ar_AE" w:bidi="ar_AE"/>
        </w:rPr>
        <w:t>، انظر قاموس الكلمات الرئيسية.</w:t>
      </w:r>
    </w:p>
    <w:p>
      <w:pPr>
        <w:bidi/>
      </w:pPr>
      <w:r>
        <w:rPr>
          <w:rtl/>
          <w:cs/>
          <w:lang w:val="ar_AE" w:bidi="ar_AE"/>
        </w:rPr>
      </w:r>
      <w:r>
        <w:rPr>
          <w:rtl/>
          <w:cs/>
          <w:lang w:val="ar_AE" w:bidi="ar_AE"/>
        </w:rPr>
        <w:t xml:space="preserve">وهنا سأل يسوع الرؤساء الدينيين قائلًا: "أَمَا قَرَأْتُمْ هَذَا ٱلْمَكْتُوبَ؟" وكان من شأنه أن يتوقع ردًا بالإيجاب على هذا السؤال. إلا أن يسوع أجاب على السؤال بنفسه. </w:t>
      </w:r>
      <w:r>
        <w:rPr>
          <w:b/>
          <w:rtl/>
          <w:cs/>
          <w:lang w:val="ar_AE" w:bidi="ar_AE"/>
        </w:rPr>
        <w:t>المكتوب</w:t>
      </w:r>
      <w:r>
        <w:rPr>
          <w:rtl/>
          <w:cs/>
          <w:lang w:val="ar_AE" w:bidi="ar_AE"/>
        </w:rPr>
        <w:t xml:space="preserve"> يشير إلى الكتابات المقدَّسة الخاصة بالشعب اليهودي. استخدموا الكلمة نفسها التي استخدمتوها في المقاطع السابقة للإشارة إلى الكتب المقدسة، ولمزيدٍ من المعلومات عن </w:t>
      </w:r>
      <w:hyperlink r:id="rId59">
        <w:r>
          <w:rPr>
            <w:rtl/>
            <w:cs/>
            <w:lang w:val="ar_AE" w:bidi="ar_AE"/>
          </w:rPr>
          <w:rPr>
            <w:color w:val="0000EE"/>
            <w:u w:val="single"/>
          </w:rPr>
          <w:t>الكتب المقدسة</w:t>
        </w:r>
      </w:hyperlink>
      <w:r>
        <w:rPr>
          <w:rtl/>
          <w:cs/>
          <w:lang w:val="ar_AE" w:bidi="ar_AE"/>
        </w:rPr>
        <w:t>، انظر قاموس الكلمات الرئيسية.</w:t>
      </w:r>
    </w:p>
    <w:p>
      <w:pPr>
        <w:bidi/>
      </w:pPr>
      <w:r>
        <w:rPr>
          <w:rtl/>
          <w:cs/>
          <w:lang w:val="ar_AE" w:bidi="ar_AE"/>
        </w:rPr>
      </w:r>
      <w:r>
        <w:rPr>
          <w:rtl/>
          <w:cs/>
          <w:lang w:val="ar_AE" w:bidi="ar_AE"/>
        </w:rPr>
        <w:t xml:space="preserve">ثم قال يسوع إن ٱلْحَجَرُ ٱلَّذِي رَفَضَهُ ٱلْبَنَّاؤُونَ، هُوَ قَدْ صَارَ </w:t>
      </w:r>
      <w:hyperlink r:id="rId126">
        <w:r>
          <w:rPr>
            <w:rtl/>
            <w:cs/>
            <w:lang w:val="ar_AE" w:bidi="ar_AE"/>
          </w:rPr>
          <w:rPr>
            <w:color w:val="0000EE"/>
            <w:u w:val="single"/>
          </w:rPr>
          <w:t>رَأْسَ ٱلزَّاوِيَةِ</w:t>
        </w:r>
      </w:hyperlink>
      <w:r>
        <w:rPr>
          <w:rtl/>
          <w:cs/>
          <w:lang w:val="ar_AE" w:bidi="ar_AE"/>
        </w:rPr>
        <w:t xml:space="preserve">. </w:t>
      </w:r>
      <w:r>
        <w:rPr>
          <w:b/>
          <w:rtl/>
          <w:cs/>
          <w:lang w:val="ar_AE" w:bidi="ar_AE"/>
        </w:rPr>
        <w:t>رأس الزاوية</w:t>
      </w:r>
      <w:r>
        <w:rPr>
          <w:rtl/>
          <w:cs/>
          <w:lang w:val="ar_AE" w:bidi="ar_AE"/>
        </w:rPr>
        <w:t xml:space="preserve"> هو الحجر الأهم والأقوى في الزاوية الخارجية للبيت. وقد تشير هذه الكلمة أيضًا إلى حجر يوجد أعلى قوس الباب لدعم الباب. في كلتا الحالتين، هذا الحجر هو الحجر الأهم اللازم لتثبيت البيت وتقويته.</w:t>
      </w:r>
    </w:p>
    <w:p>
      <w:pPr>
        <w:bidi/>
      </w:pPr>
      <w:r>
        <w:rPr>
          <w:rtl/>
          <w:cs/>
          <w:lang w:val="ar_AE" w:bidi="ar_AE"/>
        </w:rPr>
      </w:r>
      <w:r>
        <w:rPr>
          <w:rtl/>
          <w:cs/>
          <w:lang w:val="ar_AE" w:bidi="ar_AE"/>
        </w:rPr>
        <w:t>توقَّفوا هنا وشاهِدوا معًا كمجموعة صورة لحجر زاوية. (توقَّفوا هنا عن سماع التسجيل الصوتي)</w:t>
      </w:r>
    </w:p>
    <w:p>
      <w:pPr>
        <w:bidi/>
      </w:pPr>
      <w:r>
        <w:rPr>
          <w:rtl/>
          <w:cs/>
          <w:lang w:val="ar_AE" w:bidi="ar_AE"/>
        </w:rPr>
      </w:r>
      <w:r>
        <w:rPr>
          <w:rtl/>
          <w:cs/>
          <w:lang w:val="ar_AE" w:bidi="ar_AE"/>
        </w:rPr>
        <w:t xml:space="preserve">ثم قال يسوع إن هذا كان من قبل </w:t>
      </w:r>
      <w:r>
        <w:rPr>
          <w:b/>
          <w:rtl/>
          <w:cs/>
          <w:lang w:val="ar_AE" w:bidi="ar_AE"/>
        </w:rPr>
        <w:t>الرب</w:t>
      </w:r>
      <w:r>
        <w:rPr>
          <w:rtl/>
          <w:cs/>
          <w:lang w:val="ar_AE" w:bidi="ar_AE"/>
        </w:rPr>
        <w:t xml:space="preserve">، وكان يقصد بهذا أن الله نفسه هو الذي جعل هذا الحجر الجزء الأهم في البناء، تمامًا كما أن الله نفسه هو الذي رفع يسوع. وعبارة "وَهُوَ عَجِيبٌ فِي أَعْيُنِنَا" معناها أننا "نرى أنه عجيب أو رائع". استخدِموا هنا كلمة الرب نفسها التي استخدمتموها في المقاطع السابقة للإشارة إلى الله. لمزيدٍ من المعلومات عن </w:t>
      </w:r>
      <w:hyperlink r:id="rId116">
        <w:r>
          <w:rPr>
            <w:rtl/>
            <w:cs/>
            <w:lang w:val="ar_AE" w:bidi="ar_AE"/>
          </w:rPr>
          <w:rPr>
            <w:color w:val="0000EE"/>
            <w:u w:val="single"/>
          </w:rPr>
          <w:t>الرب</w:t>
        </w:r>
      </w:hyperlink>
      <w:r>
        <w:rPr>
          <w:rtl/>
          <w:cs/>
          <w:lang w:val="ar_AE" w:bidi="ar_AE"/>
        </w:rPr>
        <w:t xml:space="preserve">، انظر قاموس الكلمات الرئيسية. </w:t>
      </w:r>
    </w:p>
    <w:p>
      <w:pPr>
        <w:bidi/>
      </w:pPr>
      <w:r>
        <w:rPr>
          <w:rtl/>
          <w:cs/>
          <w:lang w:val="ar_AE" w:bidi="ar_AE"/>
        </w:rPr>
      </w:r>
      <w:r>
        <w:rPr>
          <w:rtl/>
          <w:cs/>
          <w:lang w:val="ar_AE" w:bidi="ar_AE"/>
        </w:rPr>
        <w:t xml:space="preserve">لم يُذكَر رؤساء </w:t>
      </w:r>
      <w:hyperlink r:id="rId45">
        <w:r>
          <w:rPr>
            <w:rtl/>
            <w:cs/>
            <w:lang w:val="ar_AE" w:bidi="ar_AE"/>
          </w:rPr>
          <w:rPr>
            <w:color w:val="0000EE"/>
            <w:u w:val="single"/>
          </w:rPr>
          <w:t>الكهنة</w:t>
        </w:r>
      </w:hyperlink>
      <w:r>
        <w:rPr>
          <w:rtl/>
          <w:cs/>
          <w:lang w:val="ar_AE" w:bidi="ar_AE"/>
        </w:rPr>
        <w:t xml:space="preserve"> و</w:t>
      </w:r>
      <w:hyperlink r:id="rId33">
        <w:r>
          <w:rPr>
            <w:rtl/>
            <w:cs/>
            <w:lang w:val="ar_AE" w:bidi="ar_AE"/>
          </w:rPr>
          <w:rPr>
            <w:color w:val="0000EE"/>
            <w:u w:val="single"/>
          </w:rPr>
          <w:t>الكتبة</w:t>
        </w:r>
      </w:hyperlink>
      <w:r>
        <w:rPr>
          <w:rtl/>
          <w:cs/>
          <w:lang w:val="ar_AE" w:bidi="ar_AE"/>
        </w:rPr>
        <w:t xml:space="preserve"> و</w:t>
      </w:r>
      <w:hyperlink r:id="rId127">
        <w:r>
          <w:rPr>
            <w:rtl/>
            <w:cs/>
            <w:lang w:val="ar_AE" w:bidi="ar_AE"/>
          </w:rPr>
          <w:rPr>
            <w:color w:val="0000EE"/>
            <w:u w:val="single"/>
          </w:rPr>
          <w:t>الشيوخ</w:t>
        </w:r>
      </w:hyperlink>
      <w:r>
        <w:rPr>
          <w:rtl/>
          <w:cs/>
          <w:lang w:val="ar_AE" w:bidi="ar_AE"/>
        </w:rPr>
        <w:t xml:space="preserve"> صراحةً في هذه القصة، لكنهم هم الذين أرادوا أن تمسك السلطات بيسوع. وفي حال لم يتذكَّرهم مستمعوكم، قد يلزمكم أن تشيروا مرة أخرى إلى أنهم هم الذين كانوا يطلبون أن يُلقَى القبض على يسوع.</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12:13–17</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في هذه المرحلة، استمعوا إلى مرقس 12: 13–17 وضعوها في قلوبكم.</w:t>
      </w:r>
    </w:p>
    <w:p>
      <w:pPr>
        <w:bidi/>
      </w:pPr>
      <w:r>
        <w:rPr>
          <w:rtl/>
          <w:cs/>
          <w:lang w:val="ar_AE" w:bidi="ar_AE"/>
        </w:rPr>
      </w:r>
      <w:r>
        <w:rPr>
          <w:rtl/>
          <w:cs/>
          <w:lang w:val="ar_AE" w:bidi="ar_AE"/>
        </w:rPr>
        <w:t>استمع إلى نسخة صوتية من مرقس 12: 13–17 ثلاث مرات من ثلاث ترجمات صوتية مختلفة، إن أمكن. ثم كمجموعة قوموا بمناقشة الأسئلة التالية:</w:t>
      </w:r>
    </w:p>
    <w:p>
      <w:pPr>
        <w:pStyle w:val="ListNumber"/>
        <w:numPr>
          <w:ilvl w:val="0"/>
          <w:numId w:val="54"/>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 في هذا المقطع؟</w:t>
      </w:r>
    </w:p>
    <w:p>
      <w:pPr>
        <w:pStyle w:val="ListNumber"/>
        <w:bidi/>
        <w:spacing w:line="240" w:lineRule="auto"/>
        <w:ind w:left="720"/>
      </w:pPr>
      <w:r>
        <w:rPr>
          <w:rtl/>
          <w:cs/>
          <w:lang w:val="ar_AE" w:bidi="ar_AE"/>
        </w:rPr>
      </w:r>
      <w:r>
        <w:rPr>
          <w:rtl/>
          <w:cs/>
          <w:lang w:val="ar_AE" w:bidi="ar_AE"/>
        </w:rPr>
        <w:t>ماذا يخبرنا هذا المقطع عن الله أو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نسخة صوتية لإنجيل مرقس 12 : 13 - 17 من الترجمة الأكثر فهمًا لكم.</w:t>
      </w:r>
    </w:p>
    <w:p>
      <w:pPr>
        <w:bidi/>
      </w:pPr>
      <w:r>
        <w:rPr>
          <w:rtl/>
          <w:cs/>
          <w:lang w:val="ar_AE" w:bidi="ar_AE"/>
        </w:rPr>
      </w:r>
      <w:r>
        <w:rPr>
          <w:rtl/>
          <w:cs/>
          <w:lang w:val="ar_AE" w:bidi="ar_AE"/>
        </w:rPr>
        <w:t>كما نعلم من مقاطع سابقة، أراد العديد من القادة الدينيين أن تقبض الحكومة على يسوع وتُقتله. أرادوا أن يتكلم يسوع كلمات من شأنها إلحاق الضرر به حتى تجد الحكومة سببًا للقبض عليه.</w:t>
      </w:r>
    </w:p>
    <w:p>
      <w:pPr>
        <w:bidi/>
      </w:pPr>
      <w:r>
        <w:rPr>
          <w:rtl/>
          <w:cs/>
          <w:lang w:val="ar_AE" w:bidi="ar_AE"/>
        </w:rPr>
      </w:r>
      <w:r>
        <w:rPr>
          <w:rtl/>
          <w:cs/>
          <w:lang w:val="ar_AE" w:bidi="ar_AE"/>
        </w:rPr>
        <w:t xml:space="preserve">لا نعرف مَن أرسل الفريسيين وداعمي هيرودس إلى يسوع، لذا، ينبغي أنْ يظل هذا الأمر غير واضح في ترجمتكم، أي مَن أرسل هؤلاء الرجال – لا نعرف سوى أن بعض القادة أرسلوا هؤلاء الرجال. جاءت مجموعتان من الرجال إلى يسوع: الفريسيون، الذين رأيناهم من قبل، ثم الذين تبعوا هيرودس. كان هيرودس الحاكم اليهودي، أو الوالي لمنطقة إسرائيل. كانت إسرائيل تحت سيطرة الإمبراطورية الرومانية، وكان هيرودس قد عُيِّن من قِبل الملِك الروماني، الذي يُدعى قيصر. كان الهيرودسيون أو داعمو هيرودس، أصدقاءه السياسيين وأرادوا إبقاءه في السلطة. كما اتفقوا على ذلك مع القادة الدينيين المدعوين الصدوقيين، هؤلاء الذين اتبعوا شريعة موسى فقط. هذا يعني أن مؤيدي هيرودس والفريسيين لم يكونوا على وفاق مع بعضهم البعض عادةً. مع ذلك، ففي هذه القصة، تجتمع المجموعتان معًا لدفع يسوع إلى قول شيء يضعه في مشكلات. </w:t>
      </w:r>
    </w:p>
    <w:p>
      <w:pPr>
        <w:bidi/>
      </w:pPr>
      <w:r>
        <w:rPr>
          <w:rtl/>
          <w:cs/>
          <w:lang w:val="ar_AE" w:bidi="ar_AE"/>
        </w:rPr>
      </w:r>
      <w:r>
        <w:rPr>
          <w:rtl/>
          <w:cs/>
          <w:lang w:val="ar_AE" w:bidi="ar_AE"/>
        </w:rPr>
        <w:t>توقّفوا هنا وناقشوا هذا السؤال وسْط المجموعة: ما الأنواع المختلفة من القادة الدينيين في ثقافتكم؟ بماذا يؤمنون جميعًا؟ ما آراؤهم المختلفة بشأن الدين؟ كيف يعملون معًا؟ كيف تؤثر حججهم على الناس؟ (أوقفوا سماع التسجيل الصوتي هنا)</w:t>
      </w:r>
    </w:p>
    <w:p>
      <w:pPr>
        <w:bidi/>
      </w:pPr>
      <w:r>
        <w:rPr>
          <w:rtl/>
          <w:cs/>
          <w:lang w:val="ar_AE" w:bidi="ar_AE"/>
        </w:rPr>
      </w:r>
      <w:r>
        <w:rPr>
          <w:rtl/>
          <w:cs/>
          <w:lang w:val="ar_AE" w:bidi="ar_AE"/>
        </w:rPr>
        <w:t xml:space="preserve">كان يسوع على الأرجح لا يزال في ساحات الهيكل، حيث كان يُسمح للناس العاديين – أي غير الكهنة – بالدخول. وكان العديد من الناس يوجدون عادةً في هذه المنطقة. ربما جاءت هذه المجموعة من القادة إلى يسوع وقتما كان يُعلِّم. </w:t>
      </w:r>
    </w:p>
    <w:p>
      <w:pPr>
        <w:bidi/>
      </w:pPr>
      <w:r>
        <w:rPr>
          <w:rtl/>
          <w:cs/>
          <w:lang w:val="ar_AE" w:bidi="ar_AE"/>
        </w:rPr>
      </w:r>
      <w:r>
        <w:rPr>
          <w:rtl/>
          <w:cs/>
          <w:lang w:val="ar_AE" w:bidi="ar_AE"/>
        </w:rPr>
        <w:t>توقّفوا هنا وانظروا إلى رسم تخطيطي للهيكل مرة أخرى. أوضحوا أين تقع ساحات الهيكل في الرسم التخطيطي. (أوقفوا سماع التسجيل الصوتي هنا)</w:t>
      </w:r>
    </w:p>
    <w:p>
      <w:pPr>
        <w:bidi/>
      </w:pPr>
      <w:r>
        <w:rPr>
          <w:rtl/>
          <w:cs/>
          <w:lang w:val="ar_AE" w:bidi="ar_AE"/>
        </w:rPr>
      </w:r>
      <w:r>
        <w:rPr>
          <w:rtl/>
          <w:cs/>
          <w:lang w:val="ar_AE" w:bidi="ar_AE"/>
        </w:rPr>
        <w:t xml:space="preserve">طرَح الفريسيون وأعوان هيرودس على يسوع سؤالًا عاطفيًا للغاية بالنسبة للشعب اليهودي. قبل هذا الموقف بخمسة عشر عامًا تقريبًا، سيطرتْ الحكومة الرومانية بالكامل على موطن اليهود إسرائيل، وجعلت اليهود يدفعون الضرائب للملِك الروماني، أي قيصر. كان الشعب مُستاءً من هذه الضريبة، مع أنها كانت أجر يوم واحد فقط. لم ترُق للشعب لأنها كانت تُذكِّرهم أنهم يُحكَمون من قبل ملِك أجنبي. كما لم تُعجبهم العُملات المعدنية لأن لديها صورة لملِك يعتقد ويقول إنه إله. كان بعض المُتمرِّدين يرفضون دفْع الضريبة لأنهم اعتقدوا أن دفعها إهانة لله. أما داعمو هيرودس فكانوا يؤيدون دفْع الضريبة، لأنهم أرادوا أن يبقى هيرودس حاكمًا لليهود. يسأل هؤلاء القادة يسوع السؤال بطريقة تجعله لا يستطيع رفض الإجابة عليه. بدأوا الحديث بقول أشياء لطيفة عن يسوع. قالوا إن يسوع لم يكن خائفًا من الآخرين، ولا يكترث بما يعتقده الآخرون عنه. بل إن يسوع يُظهر الاحترام ذاته للجميع. قالوا إن يسوع اهتم بأسلوب الله في الحياة أكثر من اهتمامه بأي مُخطَّطات سياسية، ثم سألوا يسوع قاصدًا إذا كان ينبغي لهم دفع الضرائب لقيصر. إنْ أجاب يسوع بنعم، عليهم دفع الضرائب، سيُواجه مشكلة مع الشعب اليهودي. إذا قال يسوع لا، لا ينبغي لهم دفع الضرائب، فسيكون في ورطة مع الحكومة الرومانية ذاتها. </w:t>
      </w:r>
    </w:p>
    <w:p>
      <w:pPr>
        <w:bidi/>
      </w:pPr>
      <w:r>
        <w:rPr>
          <w:rtl/>
          <w:cs/>
          <w:lang w:val="ar_AE" w:bidi="ar_AE"/>
        </w:rPr>
      </w:r>
      <w:r>
        <w:rPr>
          <w:rtl/>
          <w:cs/>
          <w:lang w:val="ar_AE" w:bidi="ar_AE"/>
        </w:rPr>
        <w:t>توقّفوا هنا وناقشوا بصفتكم فريق التَّرْجَمَة: ماذا يفعل قائد يتمتع بالكمال والاستقامة، أو قائد أمين، في ثقافتكم؟ لم يكن يسوع خائفًا من الآخرين، ولم يسلك أي سلوك لمجرد محاولة إرضاء الآخرين. ما أنواع الأمور التي يفعلها قادتكم المحترمين؟ (أوقفوا سماع التسجيل الصوتي هنا)</w:t>
      </w:r>
    </w:p>
    <w:p>
      <w:pPr>
        <w:bidi/>
      </w:pPr>
      <w:r>
        <w:rPr>
          <w:rtl/>
          <w:cs/>
          <w:lang w:val="ar_AE" w:bidi="ar_AE"/>
        </w:rPr>
      </w:r>
      <w:r>
        <w:rPr>
          <w:rtl/>
          <w:cs/>
          <w:lang w:val="ar_AE" w:bidi="ar_AE"/>
        </w:rPr>
        <w:t>أدرك يسوع أن القادة يحاولون إيقاعه في فخ وإدخاله في مشكلات. ربما كان مُحبطًا عندما سألهم "لماذا تجرِّبونني؟" طلب عُملة رومانية، الدينار، الذي كان نوع العملة المُقبولة عند دفْع ضريبة. كانت هذه العملات مختومة بصورة رأس الملِك الروماني، أو قيصر. كان على العملات نقش مكتوب: "ابن الإله أغسطس قيصر". وقد جعل هذا قيصر يبدو وكأنه إله.</w:t>
      </w:r>
    </w:p>
    <w:p>
      <w:pPr>
        <w:bidi/>
      </w:pPr>
      <w:r>
        <w:rPr>
          <w:rtl/>
          <w:cs/>
          <w:lang w:val="ar_AE" w:bidi="ar_AE"/>
        </w:rPr>
      </w:r>
      <w:r>
        <w:rPr>
          <w:rtl/>
          <w:cs/>
          <w:lang w:val="ar_AE" w:bidi="ar_AE"/>
        </w:rPr>
        <w:t>توقّفوا هنا وانظروا معًا في مجموعة، صورة دينار، العملة الرومانية. (أوقفوا سماع التسجيل الصوتي هنا)</w:t>
      </w:r>
    </w:p>
    <w:p>
      <w:pPr>
        <w:bidi/>
      </w:pPr>
      <w:r>
        <w:rPr>
          <w:rtl/>
          <w:cs/>
          <w:lang w:val="ar_AE" w:bidi="ar_AE"/>
        </w:rPr>
      </w:r>
      <w:r>
        <w:rPr>
          <w:rtl/>
          <w:cs/>
          <w:lang w:val="ar_AE" w:bidi="ar_AE"/>
        </w:rPr>
        <w:t>يسأل يسوع الرجال: "لمَن الصورة واللقب المختوم على العُملة؟" قالوا بحق: "قيصر".</w:t>
      </w:r>
    </w:p>
    <w:p>
      <w:pPr>
        <w:bidi/>
      </w:pPr>
      <w:r>
        <w:rPr>
          <w:rtl/>
          <w:cs/>
          <w:lang w:val="ar_AE" w:bidi="ar_AE"/>
        </w:rPr>
      </w:r>
      <w:r>
        <w:rPr>
          <w:rtl/>
          <w:cs/>
          <w:lang w:val="ar_AE" w:bidi="ar_AE"/>
        </w:rPr>
        <w:t>ثم يُظهر يسوع سلطانه. ويذكر، أو يُعلن شيئًا مُهمًا. يستخدم يسوع هذه الإجابة لتذكيرهم بأن قيصر الذي صورته على العُملة له سلطان. كان له الحق في طلَب الضرائب. كان من الممكن إعطاء قيصر ضريبة، مع الاحتفاظ بإكرام الله. مع ذلك، ذكَّر يسوع القادة بأنه ليس لأي حاكم بشري الحق في سلب الكرامة التي تخص الله. في الواقع، لأننا نحمل "صورة" الله، أو نوعًا ما "خِتم" الله، فنحن ننتمي إليه وندين بولائنا له. كان جواب يسوع جيدًا للغاية. أظهر يسوع أنَّ له سلطانًا.</w:t>
      </w:r>
    </w:p>
    <w:p>
      <w:pPr>
        <w:bidi/>
      </w:pPr>
      <w:r>
        <w:rPr>
          <w:rtl/>
          <w:cs/>
          <w:lang w:val="ar_AE" w:bidi="ar_AE"/>
        </w:rPr>
      </w:r>
      <w:r>
        <w:rPr>
          <w:rtl/>
          <w:cs/>
          <w:lang w:val="ar_AE" w:bidi="ar_AE"/>
        </w:rPr>
        <w:t>توقّفوا هنا وناقشوا هذا السؤال في مجموعة: عندما تدلون ببيان مهم، كيف تتغير لغتكم؟ كيف يعرف جمهوركم أنكم تُدلون بتصريح مهم؟ إذا فعلتم شيئًا في لغتكم للإدلاء بتصريح مهم، كيف سيؤثر هذا في ترجمتكم لتعليم يسوع هنا؟</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نسخة صوتية لإنجيل مرقس 12 : 13 - 17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مشهد واحد.</w:t>
      </w:r>
    </w:p>
    <w:p>
      <w:pPr>
        <w:bidi/>
      </w:pPr>
      <w:r>
        <w:rPr>
          <w:rtl/>
          <w:cs/>
          <w:lang w:val="ar_AE" w:bidi="ar_AE"/>
        </w:rPr>
      </w:r>
      <w:r>
        <w:rPr>
          <w:b/>
          <w:rtl/>
          <w:cs/>
          <w:lang w:val="ar_AE" w:bidi="ar_AE"/>
        </w:rPr>
        <w:t>في المشهد الأول والوحيد:</w:t>
      </w:r>
      <w:r>
        <w:rPr>
          <w:rtl/>
          <w:cs/>
          <w:lang w:val="ar_AE" w:bidi="ar_AE"/>
        </w:rPr>
        <w:t xml:space="preserve"> يأتي الفريسيون والهيرودسيون إلى الرب يسوع لكي يحاولوا اصطياده بجعله يقول شيئًا يوقعه في متاعب. فيسألونه، "هل يجب أن ندفع الضرائب لملك الرومان؟" فيجيبهم يسوع بطريقة لا يتوقعونها. </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يُستدل على وجود التلاميذ لأنهم كانوا معه. فلا بد أنهم سمعوا المحادثة، لكنهم لم يمثلوا في هذه القصة.</w:t>
      </w:r>
    </w:p>
    <w:p>
      <w:pPr>
        <w:pStyle w:val="ListBullet"/>
        <w:bidi/>
        <w:spacing w:line="240" w:lineRule="auto"/>
        <w:ind w:left="720"/>
      </w:pPr>
      <w:r>
        <w:rPr>
          <w:rtl/>
          <w:cs/>
          <w:lang w:val="ar_AE" w:bidi="ar_AE"/>
        </w:rPr>
      </w:r>
      <w:r>
        <w:rPr>
          <w:rtl/>
          <w:cs/>
          <w:lang w:val="ar_AE" w:bidi="ar_AE"/>
        </w:rPr>
        <w:t>الفريسيون</w:t>
      </w:r>
    </w:p>
    <w:p>
      <w:pPr>
        <w:pStyle w:val="ListBullet"/>
        <w:bidi/>
        <w:spacing w:line="240" w:lineRule="auto"/>
        <w:ind w:left="720"/>
      </w:pPr>
      <w:r>
        <w:rPr>
          <w:rtl/>
          <w:cs/>
          <w:lang w:val="ar_AE" w:bidi="ar_AE"/>
        </w:rPr>
      </w:r>
      <w:r>
        <w:rPr>
          <w:rtl/>
          <w:cs/>
          <w:lang w:val="ar_AE" w:bidi="ar_AE"/>
        </w:rPr>
        <w:t>الهيرودسيون</w:t>
      </w:r>
    </w:p>
    <w:p>
      <w:pPr>
        <w:pStyle w:val="ListBullet"/>
        <w:bidi/>
        <w:spacing w:line="240" w:lineRule="auto"/>
        <w:ind w:left="720"/>
      </w:pPr>
      <w:r>
        <w:rPr>
          <w:rtl/>
          <w:cs/>
          <w:lang w:val="ar_AE" w:bidi="ar_AE"/>
        </w:rPr>
      </w:r>
      <w:r>
        <w:rPr>
          <w:rtl/>
          <w:cs/>
          <w:lang w:val="ar_AE" w:bidi="ar_AE"/>
        </w:rPr>
        <w:t xml:space="preserve">أشخاص آخرون في ساحة الهيكل. وربما هم أيضًا سمعوا المحادثة، لكنهم لم يمثلوا في هذه القصة. </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من المهم أن نتذكر أن هذه القصة تحدث في وقتٍ ما خلال الأسبوع الذي يكون فيه يسوع في أورشليم يُعلّم في ساحات الهيكل. ومن المحتمل أن يسوع كان في الساحة عندما أتى إليه الفريسيون والهيرودسيون. وربما كان يسوع يُعَلِّم في نفس الوقت الذي يأتي فيه القادة إليه.</w:t>
      </w:r>
    </w:p>
    <w:p>
      <w:pPr>
        <w:bidi/>
      </w:pPr>
      <w:r>
        <w:rPr>
          <w:rtl/>
          <w:cs/>
          <w:lang w:val="ar_AE" w:bidi="ar_AE"/>
        </w:rPr>
      </w:r>
      <w:r>
        <w:rPr>
          <w:rtl/>
          <w:cs/>
          <w:lang w:val="ar_AE" w:bidi="ar_AE"/>
        </w:rPr>
        <w:t>ويبدأ القادة بقول إن يسوع رجل صالح. فيقولون: "يا يسوع، أنت لا تخف مما يعتقده الناس عنك. وأنت تحترم الجميع بنفس الطريقة. وتُعَلِّم طريق الله." ثم يسأل القادة يسوع السؤال الصعب. فهم يحاولون أن يصطادوا يسوع بكلمة. ويريدون أن يقع يسوع في المشاكل.</w:t>
      </w:r>
    </w:p>
    <w:p>
      <w:pPr>
        <w:bidi/>
      </w:pPr>
      <w:r>
        <w:rPr>
          <w:rtl/>
          <w:cs/>
          <w:lang w:val="ar_AE" w:bidi="ar_AE"/>
        </w:rPr>
      </w:r>
      <w:r>
        <w:rPr>
          <w:rtl/>
          <w:cs/>
          <w:lang w:val="ar_AE" w:bidi="ar_AE"/>
        </w:rPr>
        <w:t xml:space="preserve">يسأل القادة سؤالين. وفي كل سؤال يعطون يسوع كلا الإجابتين المحتملتين ويجب عليه أن يقول أي إجابة هي الصحيحة. السؤال الأول هو: "هل من الصواب أن ندفع الضرائب (الجزية) لقيصر، الملك؟ أم لا؟" والسؤال الثاني هو: "هل يجب أن ندفع الضرائب؟ أم لا ينبغي أن نفعل ذلك؟ </w:t>
      </w:r>
    </w:p>
    <w:p>
      <w:pPr>
        <w:bidi/>
      </w:pPr>
      <w:r>
        <w:rPr>
          <w:rtl/>
          <w:cs/>
          <w:lang w:val="ar_AE" w:bidi="ar_AE"/>
        </w:rPr>
      </w:r>
      <w:r>
        <w:rPr>
          <w:rtl/>
          <w:cs/>
          <w:lang w:val="ar_AE" w:bidi="ar_AE"/>
        </w:rPr>
        <w:t xml:space="preserve">كان يسوع يعلم أن القادة يحاولون أن يوقعوه في فخ. فقال، "ايتوني بدينار، أو عملة رومانية." فجلب القادة عملة معدنية. فنظر يسوع إليها وطرح سؤالًا: "لمن هذا الوجه المختوم على العملة؟ ماذا تقول العملة؟" فيجيب القادة بشكل صحيح أن قيصر – أي وجه الملك – هو الذي على العملة المعدنية. </w:t>
      </w:r>
    </w:p>
    <w:p>
      <w:pPr>
        <w:bidi/>
      </w:pPr>
      <w:r>
        <w:rPr>
          <w:rtl/>
          <w:cs/>
          <w:lang w:val="ar_AE" w:bidi="ar_AE"/>
        </w:rPr>
      </w:r>
      <w:r>
        <w:rPr>
          <w:rtl/>
          <w:cs/>
          <w:lang w:val="ar_AE" w:bidi="ar_AE"/>
        </w:rPr>
        <w:t>فيجيب يسوع: "أعطوا قيصر ما هو حق له. وأعطوا الله ما هو حق لله أن يأخذه". وهذا بيان مهم.</w:t>
      </w:r>
    </w:p>
    <w:p>
      <w:pPr>
        <w:bidi/>
      </w:pPr>
      <w:r>
        <w:rPr>
          <w:rtl/>
          <w:cs/>
          <w:lang w:val="ar_AE" w:bidi="ar_AE"/>
        </w:rPr>
      </w:r>
      <w:r>
        <w:rPr>
          <w:rtl/>
          <w:cs/>
          <w:lang w:val="ar_AE" w:bidi="ar_AE"/>
        </w:rPr>
        <w:t>توقفوا هنا وتناقشوا معًا كمجموعة: تحدثوا مرة أخرى عن الكيفية التي ستظهرون بها أن هذا بيان مهم في ترجمتكم. (أوقفوا سماع التسجيل الصوتي هنا)</w:t>
      </w:r>
    </w:p>
    <w:p>
      <w:pPr>
        <w:bidi/>
      </w:pPr>
      <w:r>
        <w:rPr>
          <w:rtl/>
          <w:cs/>
          <w:lang w:val="ar_AE" w:bidi="ar_AE"/>
        </w:rPr>
      </w:r>
      <w:r>
        <w:rPr>
          <w:rtl/>
          <w:cs/>
          <w:lang w:val="ar_AE" w:bidi="ar_AE"/>
        </w:rPr>
        <w:t xml:space="preserve">يندهش القادة ويتعجبون من إجابة يسوع. ولم يقدروا على خداعه للوقوع في المشاكل. </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استمعوا إلى نسخة صوتية لإنجيل مرقس 12 : 13 - 17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مشهد واحد.</w:t>
      </w:r>
    </w:p>
    <w:p>
      <w:pPr>
        <w:bidi/>
      </w:pPr>
      <w:r>
        <w:rPr>
          <w:rtl/>
          <w:cs/>
          <w:lang w:val="ar_AE" w:bidi="ar_AE"/>
        </w:rPr>
      </w:r>
      <w:r>
        <w:rPr>
          <w:rtl/>
          <w:cs/>
          <w:lang w:val="ar_AE" w:bidi="ar_AE"/>
        </w:rPr>
        <w:t xml:space="preserve">الشخصيات الواردة في هذا المقطع تشمل: </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يُستدل على وجود التلاميذ لأنهم كانوا معه. فمن المرجح أنهم سمعوا المحادثة، لكنهم لم يمثلوا في هذه القصة.</w:t>
      </w:r>
    </w:p>
    <w:p>
      <w:pPr>
        <w:pStyle w:val="ListBullet"/>
        <w:bidi/>
        <w:spacing w:line="240" w:lineRule="auto"/>
        <w:ind w:left="720"/>
      </w:pPr>
      <w:r>
        <w:rPr>
          <w:rtl/>
          <w:cs/>
          <w:lang w:val="ar_AE" w:bidi="ar_AE"/>
        </w:rPr>
      </w:r>
      <w:r>
        <w:rPr>
          <w:rtl/>
          <w:cs/>
          <w:lang w:val="ar_AE" w:bidi="ar_AE"/>
        </w:rPr>
        <w:t>الفريسيون</w:t>
      </w:r>
    </w:p>
    <w:p>
      <w:pPr>
        <w:pStyle w:val="ListBullet"/>
        <w:bidi/>
        <w:spacing w:line="240" w:lineRule="auto"/>
        <w:ind w:left="720"/>
      </w:pPr>
      <w:r>
        <w:rPr>
          <w:rtl/>
          <w:cs/>
          <w:lang w:val="ar_AE" w:bidi="ar_AE"/>
        </w:rPr>
      </w:r>
      <w:r>
        <w:rPr>
          <w:rtl/>
          <w:cs/>
          <w:lang w:val="ar_AE" w:bidi="ar_AE"/>
        </w:rPr>
        <w:t>الهيرودسيون</w:t>
      </w:r>
    </w:p>
    <w:p>
      <w:pPr>
        <w:pStyle w:val="ListBullet"/>
        <w:bidi/>
        <w:spacing w:line="240" w:lineRule="auto"/>
        <w:ind w:left="720"/>
      </w:pPr>
      <w:r>
        <w:rPr>
          <w:rtl/>
          <w:cs/>
          <w:lang w:val="ar_AE" w:bidi="ar_AE"/>
        </w:rPr>
      </w:r>
      <w:r>
        <w:rPr>
          <w:rtl/>
          <w:cs/>
          <w:lang w:val="ar_AE" w:bidi="ar_AE"/>
        </w:rPr>
        <w:t xml:space="preserve">أشخاص آخرون في فناء الهيكل. وربما هم أيضًا سمعوا المحادثة، لكنهم لم يمثلوا في هذه القصة. </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 xml:space="preserve">أوقفوا سماع التسجيل الصوتي مؤقتًا هنا، ومثّلوا المقطع. </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وقوموا بتمثيل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من المُحتمل أن يسوع كان يُعلِّم الشعب في فناء الهيكل. وكان التلاميذ أيضًا هناك. تأتي مجموعة من القادة إلى يسوع. فيقولون ليسوع كلمات لطيفة، لكنهم يطرحون عليه سؤالًا. إنهم يريدون أن يقع يسوع في ورطة. لذلك يسألون السؤال بطريقتين: "هل يجوز أن تُعطى الجزية لقيصر؟ أم لا ينبغي أن نفعل ذلك؟ هل يجوز أن ندفعها؟ أم لا؟</w:t>
      </w:r>
    </w:p>
    <w:p>
      <w:pPr>
        <w:bidi/>
      </w:pPr>
      <w:r>
        <w:rPr>
          <w:rtl/>
          <w:cs/>
          <w:lang w:val="ar_AE" w:bidi="ar_AE"/>
        </w:rPr>
      </w:r>
      <w:r>
        <w:rPr>
          <w:rtl/>
          <w:cs/>
          <w:lang w:val="ar_AE" w:bidi="ar_AE"/>
        </w:rPr>
        <w:t xml:space="preserve">أوقفوا التمثيل. اسألوا يسوع "بماذا تشعر أو فيمَ تفكر؟" قد يجيب الشخص بعبارات مثل: "أنا حزين لأنهم مستمرين في محاولة الإيقاع بي"، أو "أنا حزين لأنهم لا يفهموني"، أو "أنا مُستاء لأنهم يعطلون تعليمي". اسألوا القادة الدينيين: "بماذا تشعرون أو فيمَ تفكرون؟" قد يجيب الشخص بعبارات مثل: "نتمنى الإيقاع به في النهاية"، أو "نشعر بالاستياء لأن الكثير من الناس يستمعون له". واصلوا تمثيل الدراما. </w:t>
      </w:r>
    </w:p>
    <w:p>
      <w:pPr>
        <w:bidi/>
      </w:pPr>
      <w:r>
        <w:rPr>
          <w:rtl/>
          <w:cs/>
          <w:lang w:val="ar_AE" w:bidi="ar_AE"/>
        </w:rPr>
      </w:r>
      <w:r>
        <w:rPr>
          <w:rtl/>
          <w:cs/>
          <w:lang w:val="ar_AE" w:bidi="ar_AE"/>
        </w:rPr>
        <w:t>يقول يسوع: "لماذا تحاولون الإيقاع بي، أو لماذا تحاولون أن توقعوني في ورطة؟" ثم يقول: "ايتوني بعملة رومانية". فاحضر إليه القادة عملة. فيسألهم يسوع: لمن هذه الصورة التي على العُملة؟ ما الكتابة التي على العملة؟" فيجيبون: "صورة قيصر واسمه على العُملة". فيجيب يسوع: "أعطوا ما لقيصر لقيصر. وأعطوا ما لله لله." فيندهش القادة</w:t>
      </w:r>
    </w:p>
    <w:p>
      <w:pPr>
        <w:bidi/>
      </w:pPr>
      <w:r>
        <w:rPr>
          <w:rtl/>
          <w:cs/>
          <w:lang w:val="ar_AE" w:bidi="ar_AE"/>
        </w:rPr>
      </w:r>
      <w:r>
        <w:rPr>
          <w:rtl/>
          <w:cs/>
          <w:lang w:val="ar_AE" w:bidi="ar_AE"/>
        </w:rPr>
        <w:t>أوقفوا التمثيل. اسألوا يسوع "بماذا تشعر أو فيمَ تفكر؟" قد يجيب الشخص بعبارات مثل: "أريد أن أمجد الله أبي" أو "من الضروري أن أتَّبع قوانين الأرض التي أعيش فيها". اسألوا القادة: "بماذا تشعرون أو فيمَ تفكرون؟" قد يجيب الشخص بعبارات مثل: "كيف تعلم أن يجيب على الأسئلة بهذه الكفاءة؟" أو "لا! يبدو أننا لن نستطيع أن نوقعه في ورطة"، أو "أشعر بالغيرة من مهارته في التعليم".</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نسخة صوتية من إنجيل مرقس 12: 13 - 17 من ترجمة سهلة ومفهومة.</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أرسل أحدُهم </w:t>
      </w:r>
      <w:r>
        <w:rPr>
          <w:b/>
          <w:rtl/>
          <w:cs/>
          <w:lang w:val="ar_AE" w:bidi="ar_AE"/>
        </w:rPr>
        <w:t>الفريسيين</w:t>
      </w:r>
      <w:r>
        <w:rPr>
          <w:rtl/>
          <w:cs/>
          <w:lang w:val="ar_AE" w:bidi="ar_AE"/>
        </w:rPr>
        <w:t xml:space="preserve"> </w:t>
      </w:r>
      <w:r>
        <w:rPr>
          <w:b/>
          <w:rtl/>
          <w:cs/>
          <w:lang w:val="ar_AE" w:bidi="ar_AE"/>
        </w:rPr>
        <w:t>ومؤيِّدي هيرودس</w:t>
      </w:r>
      <w:r>
        <w:rPr>
          <w:rtl/>
          <w:cs/>
          <w:lang w:val="ar_AE" w:bidi="ar_AE"/>
        </w:rPr>
        <w:t xml:space="preserve">، الذين يسمُّون </w:t>
      </w:r>
      <w:r>
        <w:rPr>
          <w:b/>
          <w:rtl/>
          <w:cs/>
          <w:lang w:val="ar_AE" w:bidi="ar_AE"/>
        </w:rPr>
        <w:t>بالهيرودسيين</w:t>
      </w:r>
      <w:r>
        <w:rPr>
          <w:rtl/>
          <w:cs/>
          <w:lang w:val="ar_AE" w:bidi="ar_AE"/>
        </w:rPr>
        <w:t xml:space="preserve">، إلى يسوع. لسنا نعلم من الذي أرسلهم، لكن إذا لزم أن تقولوا من أرسل هؤلاء الرجال، يمكنكم أن تقولوا: "بعض الرؤساء أرسلوا الفريسيين ومؤيِّدي هيرودس". استخدِموا الكلمة نفسها التي استخدمتموها في المقاطع السابقة للإشارة إلى الفريسي. لمزيدٍ من المعلومات عن </w:t>
      </w:r>
      <w:hyperlink r:id="rId55">
        <w:r>
          <w:rPr>
            <w:rtl/>
            <w:cs/>
            <w:lang w:val="ar_AE" w:bidi="ar_AE"/>
          </w:rPr>
          <w:rPr>
            <w:color w:val="0000EE"/>
            <w:u w:val="single"/>
          </w:rPr>
          <w:t>الفريسيين</w:t>
        </w:r>
      </w:hyperlink>
      <w:r>
        <w:rPr>
          <w:rtl/>
          <w:cs/>
          <w:lang w:val="ar_AE" w:bidi="ar_AE"/>
        </w:rPr>
        <w:t>، انظر قاموس الكلمات الرئيسية.</w:t>
      </w:r>
    </w:p>
    <w:p>
      <w:pPr>
        <w:bidi/>
      </w:pPr>
      <w:r>
        <w:rPr>
          <w:rtl/>
          <w:cs/>
          <w:lang w:val="ar_AE" w:bidi="ar_AE"/>
        </w:rPr>
      </w:r>
      <w:r>
        <w:rPr>
          <w:rtl/>
          <w:cs/>
          <w:lang w:val="ar_AE" w:bidi="ar_AE"/>
        </w:rPr>
        <w:t xml:space="preserve">كان مؤيِّدو هيرودس، الذين يسمُّون </w:t>
      </w:r>
      <w:r>
        <w:rPr>
          <w:b/>
          <w:rtl/>
          <w:cs/>
          <w:lang w:val="ar_AE" w:bidi="ar_AE"/>
        </w:rPr>
        <w:t>بالهيرودسيين</w:t>
      </w:r>
      <w:r>
        <w:rPr>
          <w:rtl/>
          <w:cs/>
          <w:lang w:val="ar_AE" w:bidi="ar_AE"/>
        </w:rPr>
        <w:t xml:space="preserve">، أصدقاءً سياسيين لهيرودس، وكانوا يريدون إبقاءه في السلطة. لمزيدٍ من المعلومات عن </w:t>
      </w:r>
      <w:hyperlink r:id="rId128">
        <w:r>
          <w:rPr>
            <w:rtl/>
            <w:cs/>
            <w:lang w:val="ar_AE" w:bidi="ar_AE"/>
          </w:rPr>
          <w:rPr>
            <w:color w:val="0000EE"/>
            <w:u w:val="single"/>
          </w:rPr>
          <w:t>الهيرودسيين</w:t>
        </w:r>
      </w:hyperlink>
      <w:r>
        <w:rPr>
          <w:rtl/>
          <w:cs/>
          <w:lang w:val="ar_AE" w:bidi="ar_AE"/>
        </w:rPr>
        <w:t>، انظر قاموس الكلمات الرئيسية.</w:t>
      </w:r>
    </w:p>
    <w:p>
      <w:pPr>
        <w:bidi/>
      </w:pPr>
      <w:r>
        <w:rPr>
          <w:rtl/>
          <w:cs/>
          <w:lang w:val="ar_AE" w:bidi="ar_AE"/>
        </w:rPr>
      </w:r>
      <w:r>
        <w:rPr>
          <w:rtl/>
          <w:cs/>
          <w:lang w:val="ar_AE" w:bidi="ar_AE"/>
        </w:rPr>
        <w:t xml:space="preserve">جاء هؤلاء الفريسيون ومؤيِّدو هيرودس إلى يسوع لكي </w:t>
      </w:r>
      <w:r>
        <w:rPr>
          <w:b/>
          <w:rtl/>
          <w:cs/>
          <w:lang w:val="ar_AE" w:bidi="ar_AE"/>
        </w:rPr>
        <w:t>ينصبوا له فخًّا</w:t>
      </w:r>
      <w:r>
        <w:rPr>
          <w:rtl/>
          <w:cs/>
          <w:lang w:val="ar_AE" w:bidi="ar_AE"/>
        </w:rPr>
        <w:t xml:space="preserve">، أو </w:t>
      </w:r>
      <w:r>
        <w:rPr>
          <w:b/>
          <w:rtl/>
          <w:cs/>
          <w:lang w:val="ar_AE" w:bidi="ar_AE"/>
        </w:rPr>
        <w:t>يصطادوه بكلمة</w:t>
      </w:r>
      <w:r>
        <w:rPr>
          <w:rtl/>
          <w:cs/>
          <w:lang w:val="ar_AE" w:bidi="ar_AE"/>
        </w:rPr>
        <w:t>. يعني ذلك أنهم أرادوا أن يُوقِعوه في المتاعب بسبب ما يقوله. يمكن ترجمة هذه الجملة كالتالي: "لكي يُسقِطوه بسبب كلامه".</w:t>
      </w:r>
    </w:p>
    <w:p>
      <w:pPr>
        <w:bidi/>
      </w:pPr>
      <w:r>
        <w:rPr>
          <w:rtl/>
          <w:cs/>
          <w:lang w:val="ar_AE" w:bidi="ar_AE"/>
        </w:rPr>
      </w:r>
      <w:r>
        <w:rPr>
          <w:rtl/>
          <w:cs/>
          <w:lang w:val="ar_AE" w:bidi="ar_AE"/>
        </w:rPr>
        <w:t xml:space="preserve">دعا هؤلاء الرؤساء يسوع </w:t>
      </w:r>
      <w:r>
        <w:rPr>
          <w:b/>
          <w:rtl/>
          <w:cs/>
          <w:lang w:val="ar_AE" w:bidi="ar_AE"/>
        </w:rPr>
        <w:t>بالمعلِّم</w:t>
      </w:r>
      <w:r>
        <w:rPr>
          <w:rtl/>
          <w:cs/>
          <w:lang w:val="ar_AE" w:bidi="ar_AE"/>
        </w:rPr>
        <w:t xml:space="preserve">. استخدِموا الكلمة نفسها التي استخدمتموها في المقاطع السابقة للإشارة إلى المعلِّم. لمزيدٍ من المعلومات عن </w:t>
      </w:r>
      <w:hyperlink r:id="rId75">
        <w:r>
          <w:rPr>
            <w:rtl/>
            <w:cs/>
            <w:lang w:val="ar_AE" w:bidi="ar_AE"/>
          </w:rPr>
          <w:rPr>
            <w:color w:val="0000EE"/>
            <w:u w:val="single"/>
          </w:rPr>
          <w:t>المُعلِّم</w:t>
        </w:r>
      </w:hyperlink>
      <w:r>
        <w:rPr>
          <w:rtl/>
          <w:cs/>
          <w:lang w:val="ar_AE" w:bidi="ar_AE"/>
        </w:rPr>
        <w:t>، انظر قاموس الكلمات الرئيسية.</w:t>
      </w:r>
    </w:p>
    <w:p>
      <w:pPr>
        <w:bidi/>
      </w:pPr>
      <w:r>
        <w:rPr>
          <w:rtl/>
          <w:cs/>
          <w:lang w:val="ar_AE" w:bidi="ar_AE"/>
        </w:rPr>
      </w:r>
      <w:r>
        <w:rPr>
          <w:rtl/>
          <w:cs/>
          <w:lang w:val="ar_AE" w:bidi="ar_AE"/>
        </w:rPr>
        <w:t>حاول هؤلاء الرؤساء أن يقولوا أشياء لطيفة عن يسوع ليخدعوه، فقالوا: "إنك بِٱلْحَقِّ تُعَلِّمُ طَرِيقَ ٱللهِ". وكانوا بهذا يحاولون أن يقولوا: "إنك تُعلِّم الحقَّ عن كيفية اتِّباع الله".</w:t>
      </w:r>
    </w:p>
    <w:p>
      <w:pPr>
        <w:bidi/>
      </w:pPr>
      <w:r>
        <w:rPr>
          <w:rtl/>
          <w:cs/>
          <w:lang w:val="ar_AE" w:bidi="ar_AE"/>
        </w:rPr>
      </w:r>
      <w:r>
        <w:rPr>
          <w:rtl/>
          <w:cs/>
          <w:lang w:val="ar_AE" w:bidi="ar_AE"/>
        </w:rPr>
        <w:t xml:space="preserve">ثم سأل الرؤساء يسوع قائلين: "أَيَجُوزُ أَنْ تُعْطَى جِزْيَةٌ </w:t>
      </w:r>
      <w:r>
        <w:rPr>
          <w:b/>
          <w:rtl/>
          <w:cs/>
          <w:lang w:val="ar_AE" w:bidi="ar_AE"/>
        </w:rPr>
        <w:t>لِقَيْصَرَ</w:t>
      </w:r>
      <w:r>
        <w:rPr>
          <w:rtl/>
          <w:cs/>
          <w:lang w:val="ar_AE" w:bidi="ar_AE"/>
        </w:rPr>
        <w:t xml:space="preserve"> أَمْ لَا؟" وقيصر هو اسم الملك أو الإمبراطور الروماني.</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قيصر</w:t>
      </w:r>
      <w:r>
        <w:rPr>
          <w:rtl/>
          <w:cs/>
          <w:lang w:val="ar_AE" w:bidi="ar_AE"/>
        </w:rPr>
        <w:t xml:space="preserve">. لمزيدٍ من المعلومات، ابحث في قاموس الكلمات الرئيسية عن كلمة </w:t>
      </w:r>
      <w:hyperlink r:id="rId129">
        <w:r>
          <w:rPr>
            <w:rtl/>
            <w:cs/>
            <w:lang w:val="ar_AE" w:bidi="ar_AE"/>
          </w:rPr>
          <w:rPr>
            <w:color w:val="0000EE"/>
            <w:u w:val="single"/>
          </w:rPr>
          <w:t>قيصر</w:t>
        </w:r>
      </w:hyperlink>
      <w:r>
        <w:rPr>
          <w:rtl/>
          <w:cs/>
          <w:lang w:val="ar_AE" w:bidi="ar_AE"/>
        </w:rPr>
        <w:t>. (توقَّفوا هنا عن سماع التسجيل الصوتي)</w:t>
      </w:r>
    </w:p>
    <w:p>
      <w:pPr>
        <w:bidi/>
      </w:pPr>
      <w:r>
        <w:rPr>
          <w:rtl/>
          <w:cs/>
          <w:lang w:val="ar_AE" w:bidi="ar_AE"/>
        </w:rPr>
      </w:r>
      <w:r>
        <w:rPr>
          <w:rtl/>
          <w:cs/>
          <w:lang w:val="ar_AE" w:bidi="ar_AE"/>
        </w:rPr>
        <w:t xml:space="preserve">لكن يسوع علم أن هؤلاء الرجال لم يكونوا صادقين، وعلم رياءهم. </w:t>
      </w:r>
      <w:r>
        <w:rPr>
          <w:b/>
          <w:rtl/>
          <w:cs/>
          <w:lang w:val="ar_AE" w:bidi="ar_AE"/>
        </w:rPr>
        <w:t>الرياء</w:t>
      </w:r>
      <w:r>
        <w:rPr>
          <w:rtl/>
          <w:cs/>
          <w:lang w:val="ar_AE" w:bidi="ar_AE"/>
        </w:rPr>
        <w:t xml:space="preserve"> هو ألا يؤمن الشخص بما يقول إنه يؤمن به. والمرائي هو الشخص الذي يبدو صالحًا من الخارج، لكنه لا يحب الله بالحقيقة من داخله. فإن المرائين يريدون أن يراهم الآخرين وهم يعملون أعمالًا صالحة حتى يمتدحوهم.</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الرياء</w:t>
      </w:r>
      <w:r>
        <w:rPr>
          <w:rtl/>
          <w:cs/>
          <w:lang w:val="ar_AE" w:bidi="ar_AE"/>
        </w:rPr>
        <w:t xml:space="preserve">. لمزيدٍ من المعلومات، ابحث في قاموس الكلمات الرئيسية عن كلمة </w:t>
      </w:r>
      <w:hyperlink r:id="rId83">
        <w:r>
          <w:rPr>
            <w:rtl/>
            <w:cs/>
            <w:lang w:val="ar_AE" w:bidi="ar_AE"/>
          </w:rPr>
          <w:rPr>
            <w:color w:val="0000EE"/>
            <w:u w:val="single"/>
          </w:rPr>
          <w:t>رياء</w:t>
        </w:r>
      </w:hyperlink>
      <w:r>
        <w:rPr>
          <w:rtl/>
          <w:cs/>
          <w:lang w:val="ar_AE" w:bidi="ar_AE"/>
        </w:rPr>
        <w:t>. (توقَّفوا هنا عن سماع التسجيل الصوتي)</w:t>
      </w:r>
    </w:p>
    <w:p>
      <w:pPr>
        <w:bidi/>
      </w:pPr>
      <w:r>
        <w:rPr>
          <w:rtl/>
          <w:cs/>
          <w:lang w:val="ar_AE" w:bidi="ar_AE"/>
        </w:rPr>
      </w:r>
      <w:r>
        <w:rPr>
          <w:rtl/>
          <w:cs/>
          <w:lang w:val="ar_AE" w:bidi="ar_AE"/>
        </w:rPr>
        <w:t xml:space="preserve">وهنا طلب يسوع من الرجال أن يأتوه بدينارٍ، وهو عملة رومانية مصنوعة من الفضة. كان </w:t>
      </w:r>
      <w:r>
        <w:rPr>
          <w:b/>
          <w:rtl/>
          <w:cs/>
          <w:lang w:val="ar_AE" w:bidi="ar_AE"/>
        </w:rPr>
        <w:t>الدينار</w:t>
      </w:r>
      <w:r>
        <w:rPr>
          <w:rtl/>
          <w:cs/>
          <w:lang w:val="ar_AE" w:bidi="ar_AE"/>
        </w:rPr>
        <w:t xml:space="preserve"> يمثِّل في المعتاد أجر يوم واحد تقريبًا من العمل الشاق. وكانت صورة رأس قيصر، أو الملك الروماني، مطبوعة أو محفورة على هذه العملة. كما كانت هناك كتابة، أو نقش، على العملة يَذكُر اسم الإمبراطور، ويتضمن أيضًا في المعتاد عبارة من قبيل "ابن الإله". وكانت هذه العملة تُظهِر الملك الروماني كما لو كان إلهًا.</w:t>
      </w:r>
    </w:p>
    <w:p>
      <w:pPr>
        <w:bidi/>
      </w:pPr>
      <w:r>
        <w:rPr>
          <w:rtl/>
          <w:cs/>
          <w:lang w:val="ar_AE" w:bidi="ar_AE"/>
        </w:rPr>
      </w:r>
      <w:r>
        <w:rPr>
          <w:rtl/>
          <w:cs/>
          <w:lang w:val="ar_AE" w:bidi="ar_AE"/>
        </w:rPr>
        <w:t xml:space="preserve">توقَّفوا هنا وشاهِدوا معًا كمجموعة صورةً لدينارٍ، وناقشوا الكلمة أو العبارة التي ستستخدمونها للإشارة إلى </w:t>
      </w:r>
      <w:r>
        <w:rPr>
          <w:b/>
          <w:rtl/>
          <w:cs/>
          <w:lang w:val="ar_AE" w:bidi="ar_AE"/>
        </w:rPr>
        <w:t>الدينار</w:t>
      </w:r>
      <w:r>
        <w:rPr>
          <w:rtl/>
          <w:cs/>
          <w:lang w:val="ar_AE" w:bidi="ar_AE"/>
        </w:rPr>
        <w:t xml:space="preserve">. لمزيدٍ من المعلومات، ابحث في قاموس الكلمات الرئيسية عن كلمة </w:t>
      </w:r>
      <w:hyperlink r:id="rId130">
        <w:r>
          <w:rPr>
            <w:rtl/>
            <w:cs/>
            <w:lang w:val="ar_AE" w:bidi="ar_AE"/>
          </w:rPr>
          <w:rPr>
            <w:color w:val="0000EE"/>
            <w:u w:val="single"/>
          </w:rPr>
          <w:t>دينار</w:t>
        </w:r>
      </w:hyperlink>
      <w:r>
        <w:rPr>
          <w:rtl/>
          <w:cs/>
          <w:lang w:val="ar_AE" w:bidi="ar_AE"/>
        </w:rPr>
        <w:t>. (توقَّفوا هنا عن سماع التسجيل الصوتي)</w:t>
      </w:r>
    </w:p>
    <w:p>
      <w:pPr>
        <w:bidi/>
      </w:pPr>
      <w:r>
        <w:rPr>
          <w:rtl/>
          <w:cs/>
          <w:lang w:val="ar_AE" w:bidi="ar_AE"/>
        </w:rPr>
      </w:r>
      <w:r>
        <w:rPr>
          <w:rtl/>
          <w:cs/>
          <w:lang w:val="ar_AE" w:bidi="ar_AE"/>
        </w:rPr>
        <w:t xml:space="preserve">كان رد يسوع على هؤلاء الرجال رائعًا. وقد </w:t>
      </w:r>
      <w:r>
        <w:rPr>
          <w:b/>
          <w:rtl/>
          <w:cs/>
          <w:lang w:val="ar_AE" w:bidi="ar_AE"/>
        </w:rPr>
        <w:t>تعجَّبوا</w:t>
      </w:r>
      <w:r>
        <w:rPr>
          <w:rtl/>
          <w:cs/>
          <w:lang w:val="ar_AE" w:bidi="ar_AE"/>
        </w:rPr>
        <w:t xml:space="preserve"> منه، وهو ما معناه أنهم اندهشوا أو أصيبوا بالذهول من هذا الرد البارع.</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12:18–27</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في هذه المرحلة، استمعوا إلى مرقس 12: 18–27 وضعوها في قلوبكم.</w:t>
      </w:r>
    </w:p>
    <w:p>
      <w:pPr>
        <w:bidi/>
      </w:pPr>
      <w:r>
        <w:rPr>
          <w:rtl/>
          <w:cs/>
          <w:lang w:val="ar_AE" w:bidi="ar_AE"/>
        </w:rPr>
      </w:r>
      <w:r>
        <w:rPr>
          <w:rtl/>
          <w:cs/>
          <w:lang w:val="ar_AE" w:bidi="ar_AE"/>
        </w:rPr>
        <w:t>استمع إلى نسخة صوتية من مرقس 12: 18–27 ثلاث مرات من ثلاث ترجمات صوتية مختلفة، إن أمكن. ثم كمجموعة قوموا بمناقشة الأسئلة التالية:</w:t>
      </w:r>
    </w:p>
    <w:p>
      <w:pPr>
        <w:pStyle w:val="ListNumber"/>
        <w:numPr>
          <w:ilvl w:val="0"/>
          <w:numId w:val="55"/>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 في هذا المقطع؟</w:t>
      </w:r>
    </w:p>
    <w:p>
      <w:pPr>
        <w:pStyle w:val="ListNumber"/>
        <w:bidi/>
        <w:spacing w:line="240" w:lineRule="auto"/>
        <w:ind w:left="720"/>
      </w:pPr>
      <w:r>
        <w:rPr>
          <w:rtl/>
          <w:cs/>
          <w:lang w:val="ar_AE" w:bidi="ar_AE"/>
        </w:rPr>
      </w:r>
      <w:r>
        <w:rPr>
          <w:rtl/>
          <w:cs/>
          <w:lang w:val="ar_AE" w:bidi="ar_AE"/>
        </w:rPr>
        <w:t>ماذا يخبرنا هذا المقطع عن الله أو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نسخة صوتية من إنجيل مرقس ١٢: ١٨–٢٧ من الترجمة الأكثر فهمًا بالنسبة لكم.</w:t>
      </w:r>
    </w:p>
    <w:p>
      <w:pPr>
        <w:bidi/>
      </w:pPr>
      <w:r>
        <w:rPr>
          <w:rtl/>
          <w:cs/>
          <w:lang w:val="ar_AE" w:bidi="ar_AE"/>
        </w:rPr>
      </w:r>
      <w:r>
        <w:rPr>
          <w:rtl/>
          <w:cs/>
          <w:lang w:val="ar_AE" w:bidi="ar_AE"/>
        </w:rPr>
        <w:t>بعد أن جاء الفريسيون وأعوان هيرودس إلى يسوع، جاء إليه جماعة من الصدوقيين. ويُحتمل أن يسوع كان ما زال في ساحة الهيكل. وربما كان ذلك في نفس اليوم الذي حدث فيه المقطع السابق. كان الصدُّوقيون جماعة من القادة الدينيين الذين اعتقدوا أن شريعة موسى المكتوبة هي القوانين الوحيدة الضرورية. ولم يؤمنوا بالتقاليد الشفوية التي وضعها الفريسيون. كما لم يؤمنوا أن الله سيقيم جميع الناس من الأموات يومًا ما. بل كانوا يعتقدون أن الإنسان عندما يموت يبقى ميتًا.</w:t>
      </w:r>
    </w:p>
    <w:p>
      <w:pPr>
        <w:bidi/>
      </w:pPr>
      <w:r>
        <w:rPr>
          <w:rtl/>
          <w:cs/>
          <w:lang w:val="ar_AE" w:bidi="ar_AE"/>
        </w:rPr>
      </w:r>
      <w:r>
        <w:rPr>
          <w:rtl/>
          <w:cs/>
          <w:lang w:val="ar_AE" w:bidi="ar_AE"/>
        </w:rPr>
        <w:t>وكان القادة الدينيون يفسرون الكتب المقدسة، أي الكتابات المقدسة لليهود، للشعب. وكان لكل مجموعة من القادة تفسير مختلف لشريعة الله. وكانوا يتجادلون لمعرفة أي تفسير هو الصحيح، ويحاولون إقناع بعضهم البعض أن طريقتهم هي الطريقة الصحيحة. وكان من المعتاد أن يذكّر بعضهم بعضًا بنصوص محددة من الكتاب المقدس. في هذا المقطع، أعطى الصدوقيون مثالًا من شريعة موسى عن الزواج. في سفر التثنية ٢٥ كتب موسى أن الرجل إذا مات ولم يكن له ابن، يجب على أخيه أن يتزوج أرملته وينجب منها أولادًا. ويُحسب الأولاد أولاد الأخ الميت. ويُعتبر هؤلاء الأولاد من نسل الأخ الأول، ويرثون ممتلكاته ويحملون اسمه.</w:t>
      </w:r>
    </w:p>
    <w:p>
      <w:pPr>
        <w:bidi/>
      </w:pPr>
      <w:r>
        <w:rPr>
          <w:rtl/>
          <w:cs/>
          <w:lang w:val="ar_AE" w:bidi="ar_AE"/>
        </w:rPr>
      </w:r>
      <w:r>
        <w:rPr>
          <w:rtl/>
          <w:cs/>
          <w:lang w:val="ar_AE" w:bidi="ar_AE"/>
        </w:rPr>
        <w:t>توقّفوا هنا وناقشوا هذا السؤال كمجموعة: عندما يموت شخص في ثقافتكم، من يرث ممتلكاته؟ إذا مات زوج امرأة ولم يكن لها أولاد، فمن يهتم بها؟ في ثقافة يسوع، كان الأبناء فقط هم من يرثون الممتلكات. فإذا مات الزوج ولم يكن للأرملة أولاد، كان على أخ الزوج أن يتزوجها. كيف يختلف هذا عن ثقافتكم؟ (أوقفوا سماع التسجيل الصوتي هنا)</w:t>
      </w:r>
    </w:p>
    <w:p>
      <w:pPr>
        <w:bidi/>
      </w:pPr>
      <w:r>
        <w:rPr>
          <w:rtl/>
          <w:cs/>
          <w:lang w:val="ar_AE" w:bidi="ar_AE"/>
        </w:rPr>
      </w:r>
      <w:r>
        <w:rPr>
          <w:rtl/>
          <w:cs/>
          <w:lang w:val="ar_AE" w:bidi="ar_AE"/>
        </w:rPr>
        <w:t>أراد الصدُّوقيون أن يثبتوا أن تفسيرهم للكتاب المقدس، القائل بعدم قيامة الأموات، هو التفسير الصحيح. لذلك أعطوا مثالًا افتراضيًا لإثبات وجهة نظرهم. والقصة التي يروونها ليست حقيقية، بل مجرد احتمال.</w:t>
      </w:r>
    </w:p>
    <w:p>
      <w:pPr>
        <w:bidi/>
      </w:pPr>
      <w:r>
        <w:rPr>
          <w:rtl/>
          <w:cs/>
          <w:lang w:val="ar_AE" w:bidi="ar_AE"/>
        </w:rPr>
      </w:r>
      <w:r>
        <w:rPr>
          <w:rtl/>
          <w:cs/>
          <w:lang w:val="ar_AE" w:bidi="ar_AE"/>
        </w:rPr>
        <w:t>توقّفوا هنا وناقشوا هذا السؤال كمجموعة: هل يستخدم القادة الدينيون في ثقافتكم قصصًا كمثال للتعليم؟ إذا كان الجواب نعم، أعطوا مثالًا لقصة قد يروونها. (أوقفوا سماع التسجيل الصوتي هنا)</w:t>
      </w:r>
    </w:p>
    <w:p>
      <w:pPr>
        <w:bidi/>
      </w:pPr>
      <w:r>
        <w:rPr>
          <w:rtl/>
          <w:cs/>
          <w:lang w:val="ar_AE" w:bidi="ar_AE"/>
        </w:rPr>
      </w:r>
      <w:r>
        <w:rPr>
          <w:rtl/>
          <w:cs/>
          <w:lang w:val="ar_AE" w:bidi="ar_AE"/>
        </w:rPr>
        <w:t>في مثال الصدوقيين، هناك سبعة إخوة. والرقم سبعة كان رقمًا مفضلًا لدى اليهود، وربما استخدموا هذا الرقم لجعل القصة أكثر إثارة للاهتمام ولتأكيد وجهة نظرهم. بعد أن يموت الأخ الأول، كان على الأرملة أن تتزوج كل واحد من إخوته واحدًا تلو الآخر بعدما يموت كل واحد منهم، حتى كان لها سبعة أزواج. ثم تموت الأرملة أيضًا. ثم يسألون يسوع: في القيامة، عندما يقومون جميعًا، لمن تكون المرأة زوجة؟ إنهم يريدون أن يظهر الإيمان بالقيامة وكأنه أمر سخيف. لأنهم يظنون أن إقامة الله للأموات ستجعل المرأة زوجة لسبعة رجال في آن واحد، وهو أمر مستحيل. فهم كانوا يُظهرون ضمنيًا أن شريعة الله، التي تنص على أن الرجل ينبغي أن يتزوج أرملة أخيه، تُظهِر أن الله لن يُقيم الأموات.</w:t>
      </w:r>
    </w:p>
    <w:p>
      <w:pPr>
        <w:bidi/>
      </w:pPr>
      <w:r>
        <w:rPr>
          <w:rtl/>
          <w:cs/>
          <w:lang w:val="ar_AE" w:bidi="ar_AE"/>
        </w:rPr>
      </w:r>
      <w:r>
        <w:rPr>
          <w:rtl/>
          <w:cs/>
          <w:lang w:val="ar_AE" w:bidi="ar_AE"/>
        </w:rPr>
        <w:t>وكما في المقطع السابق، يجيب يسوع بتعليم واضح وبسلطان. وكالعادة، يجيب يسوع بمزيد من الأسئلة. ثم يجيب على أسئلته بأمثلة من الأسفار المقدسة. فيسألهم يسوع: "أليس لهذا تضِلّونَ، إذ لا تعرِفونَ الكُتُبَ ولا قوَّةَ اللهِ؟" أي "لأنكم لا تفهمون الكتب المقدسة ولا تعرفون قوة الله، أنتم مخطئون". ثم يخبرهم يسوع كيف أنهم مخطئون. فيؤكد أولًا أن هناك قيامة من الأموات، ثم يوضح أن الناس بعد القيامة لا يتزوجون، بل يكونون مثل الملائكة في السماء. والملائكة هم كائنات روحية تخدم الله كرسل، ويسكنون في السماء، أو في المكان الذي يسكن فيه الله. وهدفهم هو العبادة والشركة مع الله، وليسوا متزوجين.</w:t>
      </w:r>
    </w:p>
    <w:p>
      <w:pPr>
        <w:bidi/>
      </w:pPr>
      <w:r>
        <w:rPr>
          <w:rtl/>
          <w:cs/>
          <w:lang w:val="ar_AE" w:bidi="ar_AE"/>
        </w:rPr>
      </w:r>
      <w:r>
        <w:rPr>
          <w:rtl/>
          <w:cs/>
          <w:lang w:val="ar_AE" w:bidi="ar_AE"/>
        </w:rPr>
        <w:t>بعد ذلك يسألهم يسوع: "أوأمّا مِنْ جِهَةِ الأمواتِ إنهُم يَقومونَ: أفَما قَرأتُمْ في كِتابِ موسى، في أمرِ العُلَّيقَةِ؟" وهو يسألهم هذا السؤال ليوبِّخ الصدوقيين، وليس لأنّه يريدهم أن يجيبوا، فقد كان الصدوقيون يعرفون كتب موسى جيدًا. فيذكّرهم يسوع بالقصة في سفر الخروج. ثم يظهر الله لموسى في عليقة مشتعلة بالنار لكنها لا تحترق. ويتحدث الله إلى موسى، ويقول له: "أنا إلهُ إبراهيمَ وإلهُ إسحاقَ وإلهُ يعقوبَ". كان إبراهيم وابنه إسحاق وحفيده يعقوب، أقدم ثلاثة آباء للشعب اليهودي. وكان الله قد وعد إبراهيم وإسحاق ويعقوب بأنه لن يتركهم أبداً وأنه سيكون معهم دائمًا. وكانوا قد ماتوا وقت كلام الله مع موسى، لكن الله يقول إنه ما يزال إلههم. وإن كان الله ما يزال إلههم، فهذا يعني أنهم أحياء عنده، وأن الذين نظنهم موتى هم في الحقيقة أحياء. هكذا يستخدم يسوع القصة التي يقدّرها الصدوقيون أكثر من غيرها ليبرهن أنهم مخطئون.</w:t>
      </w:r>
    </w:p>
    <w:p>
      <w:pPr>
        <w:bidi/>
      </w:pPr>
      <w:r>
        <w:rPr>
          <w:rtl/>
          <w:cs/>
          <w:lang w:val="ar_AE" w:bidi="ar_AE"/>
        </w:rPr>
      </w:r>
      <w:r>
        <w:rPr>
          <w:rtl/>
          <w:cs/>
          <w:lang w:val="ar_AE" w:bidi="ar_AE"/>
        </w:rPr>
        <w:t>توقّفوا هنا وناقشوا هذا السؤال كمجموعة: ما الذي تعتقده ثقافتكم عن قيامة الموتى؟ وإن كان الناس يقومون من الموت، فمتى يحدث ذلك؟ (أوقفوا سماع التسجيل الصوتي هنا)</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نسخة صوتية من إنجيل مرقس 12 : 18 - 27 من التَّرجمة الأكثر فهمًا بالنسبة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يسوع موجود مع تلاميذه في ساحة الهيكل. ويأتي الصدُّوقيون إلى يسوع، وهم يذكِّرون يسوع بناموس موسى فيما يتعلق بالزواج.</w:t>
      </w:r>
    </w:p>
    <w:p>
      <w:pPr>
        <w:bidi/>
      </w:pPr>
      <w:r>
        <w:rPr>
          <w:rtl/>
          <w:cs/>
          <w:lang w:val="ar_AE" w:bidi="ar_AE"/>
        </w:rPr>
      </w:r>
      <w:r>
        <w:rPr>
          <w:b/>
          <w:rtl/>
          <w:cs/>
          <w:lang w:val="ar_AE" w:bidi="ar_AE"/>
        </w:rPr>
        <w:t>في المشهد الثاني:</w:t>
      </w:r>
      <w:r>
        <w:rPr>
          <w:rtl/>
          <w:cs/>
          <w:lang w:val="ar_AE" w:bidi="ar_AE"/>
        </w:rPr>
        <w:t xml:space="preserve"> يقص الصدُّوقيون قصة عن رجل مات بعد أن تزوج من زوجته ولم يكن له أولاد. ثم تزوج إخوة الرجل السبعة أيضًا من الأرملة ومات كل منهم دون أن يُنجب أولادًا. ثم تموت المرأة. ويسأل الصدُّوقيون يسوع من الذي ستتزوج منه المرأة في القيامة وذلك كطريقة للسخرية من الذين يؤمنون بقيامة الأموات.</w:t>
      </w:r>
    </w:p>
    <w:p>
      <w:pPr>
        <w:bidi/>
      </w:pPr>
      <w:r>
        <w:rPr>
          <w:rtl/>
          <w:cs/>
          <w:lang w:val="ar_AE" w:bidi="ar_AE"/>
        </w:rPr>
      </w:r>
      <w:r>
        <w:rPr>
          <w:b/>
          <w:rtl/>
          <w:cs/>
          <w:lang w:val="ar_AE" w:bidi="ar_AE"/>
        </w:rPr>
        <w:t>في المشهد الثالث:</w:t>
      </w:r>
      <w:r>
        <w:rPr>
          <w:rtl/>
          <w:cs/>
          <w:lang w:val="ar_AE" w:bidi="ar_AE"/>
        </w:rPr>
        <w:t xml:space="preserve"> يوبخ يسوع الصدُّوقيين مستخدمًا سؤالًا من خلال ما يعرفونه عن الله. ثم يشرح يسوع أنه لا يوجد زواج في السماء. ويذكِّر يسوع الصدُّوقيين بما قاله الله عندما عرَّف نفسه إلى موسى. لقد قال الله إنه إله إبراهيم وإسحاق ويعقوب. ويقول يسوع إن الله إله أحياء وليس هو إله أموات.</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الصدُّوقيون</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رجل</w:t>
      </w:r>
    </w:p>
    <w:p>
      <w:pPr>
        <w:pStyle w:val="ListBullet"/>
        <w:bidi/>
        <w:spacing w:line="240" w:lineRule="auto"/>
        <w:ind w:left="720"/>
      </w:pPr>
      <w:r>
        <w:rPr>
          <w:rtl/>
          <w:cs/>
          <w:lang w:val="ar_AE" w:bidi="ar_AE"/>
        </w:rPr>
      </w:r>
      <w:r>
        <w:rPr>
          <w:rtl/>
          <w:cs/>
          <w:lang w:val="ar_AE" w:bidi="ar_AE"/>
        </w:rPr>
        <w:t>أخو الرجل</w:t>
      </w:r>
    </w:p>
    <w:p>
      <w:pPr>
        <w:pStyle w:val="ListBullet"/>
        <w:bidi/>
        <w:spacing w:line="240" w:lineRule="auto"/>
        <w:ind w:left="720"/>
      </w:pPr>
      <w:r>
        <w:rPr>
          <w:rtl/>
          <w:cs/>
          <w:lang w:val="ar_AE" w:bidi="ar_AE"/>
        </w:rPr>
      </w:r>
      <w:r>
        <w:rPr>
          <w:rtl/>
          <w:cs/>
          <w:lang w:val="ar_AE" w:bidi="ar_AE"/>
        </w:rPr>
        <w:t>زوجة الرجل</w:t>
      </w:r>
    </w:p>
    <w:p>
      <w:pPr>
        <w:pStyle w:val="ListBullet"/>
        <w:bidi/>
        <w:spacing w:line="240" w:lineRule="auto"/>
        <w:ind w:left="720"/>
      </w:pPr>
      <w:r>
        <w:rPr>
          <w:rtl/>
          <w:cs/>
          <w:lang w:val="ar_AE" w:bidi="ar_AE"/>
        </w:rPr>
      </w:r>
      <w:r>
        <w:rPr>
          <w:rtl/>
          <w:cs/>
          <w:lang w:val="ar_AE" w:bidi="ar_AE"/>
        </w:rPr>
        <w:t>إخوة الرجل السبعة</w:t>
      </w:r>
    </w:p>
    <w:p>
      <w:pPr>
        <w:pStyle w:val="ListBullet"/>
        <w:bidi/>
        <w:spacing w:line="240" w:lineRule="auto"/>
        <w:ind w:left="720"/>
      </w:pPr>
      <w:r>
        <w:rPr>
          <w:rtl/>
          <w:cs/>
          <w:lang w:val="ar_AE" w:bidi="ar_AE"/>
        </w:rPr>
      </w:r>
      <w:r>
        <w:rPr>
          <w:rtl/>
          <w:cs/>
          <w:lang w:val="ar_AE" w:bidi="ar_AE"/>
        </w:rPr>
        <w:t>الملائكة</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إبراهيم وإسحاق ويعقوب.</w:t>
      </w:r>
    </w:p>
    <w:p>
      <w:pPr>
        <w:pStyle w:val="ListBullet"/>
        <w:bidi/>
        <w:spacing w:line="240" w:lineRule="auto"/>
        <w:ind w:left="720"/>
      </w:pPr>
      <w:r>
        <w:rPr>
          <w:rtl/>
          <w:cs/>
          <w:lang w:val="ar_AE" w:bidi="ar_AE"/>
        </w:rPr>
      </w:r>
      <w:r>
        <w:rPr>
          <w:rtl/>
          <w:cs/>
          <w:lang w:val="ar_AE" w:bidi="ar_AE"/>
        </w:rPr>
        <w:t>الله</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من المهم أن نتذكر أن هذه القصة تحدث في وقت ما بعد مجيء الفريسيين والهيرودسيين، ربما في نفس اليوم. وربما كانت القصة تحدث في ساحة الهيكل. يأتي بعض الصدُّوقيين إلى يسوع،</w:t>
      </w:r>
    </w:p>
    <w:p>
      <w:pPr>
        <w:bidi/>
      </w:pPr>
      <w:r>
        <w:rPr>
          <w:rtl/>
          <w:cs/>
          <w:lang w:val="ar_AE" w:bidi="ar_AE"/>
        </w:rPr>
      </w:r>
      <w:r>
        <w:rPr>
          <w:rtl/>
          <w:cs/>
          <w:lang w:val="ar_AE" w:bidi="ar_AE"/>
        </w:rPr>
        <w:t>توقّفوا هنا وناقشوا هذا السؤال في مجموعة: نسمع في المقطع نفسه أن الصدُّوقيين لم يؤمنوا بقيامة الأموات. كيف تُظهر لغتكم أنتم تسردون معلومات أساسية في الترجمة؟ أوقفوا سماع التسجيل الصوتي هنا.</w:t>
      </w:r>
    </w:p>
    <w:p>
      <w:pPr>
        <w:bidi/>
      </w:pPr>
      <w:r>
        <w:rPr>
          <w:rtl/>
          <w:cs/>
          <w:lang w:val="ar_AE" w:bidi="ar_AE"/>
        </w:rPr>
      </w:r>
      <w:r>
        <w:rPr>
          <w:rtl/>
          <w:cs/>
          <w:lang w:val="ar_AE" w:bidi="ar_AE"/>
        </w:rPr>
        <w:t xml:space="preserve">من المهم أن نتذكر أن هناك ثلاث قصص صغيرة تُروى داخل هذه المحادثة: قصة المرأة التي تزوجت بسبعة أزواج، وصف الناس والملائكة في السماء، وقصة تَحدُّث الله إلى موسى من خلال العليقة. </w:t>
      </w:r>
    </w:p>
    <w:p>
      <w:pPr>
        <w:bidi/>
      </w:pPr>
      <w:r>
        <w:rPr>
          <w:rtl/>
          <w:cs/>
          <w:lang w:val="ar_AE" w:bidi="ar_AE"/>
        </w:rPr>
      </w:r>
      <w:r>
        <w:rPr>
          <w:rtl/>
          <w:cs/>
          <w:lang w:val="ar_AE" w:bidi="ar_AE"/>
        </w:rPr>
        <w:t>من المهم أن نعطي الانتباه إلى القصة الأولى. كان الصدُّوقيون يصفون ناموس موسى فيما يتعلق بالزواج. ثم يقدِّم الصدُّوقيون قصة مُؤلَّفة باستخدام كلمة مثل "فكان" أو "الآن". اعطوا انتباهًا جيدًا للطريقة التي تصفون بها الأخ الأكبر وإخوته الآخرين. فكل واحد من الإخوة السبعة يتزوج المرأة، لكن لم يكن لأي واحد منهم أولاد.</w:t>
      </w:r>
    </w:p>
    <w:p>
      <w:pPr>
        <w:bidi/>
      </w:pPr>
      <w:r>
        <w:rPr>
          <w:rtl/>
          <w:cs/>
          <w:lang w:val="ar_AE" w:bidi="ar_AE"/>
        </w:rPr>
      </w:r>
      <w:r>
        <w:rPr>
          <w:rtl/>
          <w:cs/>
          <w:lang w:val="ar_AE" w:bidi="ar_AE"/>
        </w:rPr>
        <w:t>توقَّفوا هنا وناقشوا مع مجموعتكم: كيف تتحدث لغتكم عن هذا النوع من الفعل المتكرر؟ قد تحتاجون إلى توضيح أن المرأة تزوجت أخًا بعد الآخر، ولم يُنجب أي من الإخوة أولادًا من المرأة. أوقفوا سماع التسجيل الصوتي هنا.</w:t>
      </w:r>
    </w:p>
    <w:p>
      <w:pPr>
        <w:bidi/>
      </w:pPr>
      <w:r>
        <w:rPr>
          <w:rtl/>
          <w:cs/>
          <w:lang w:val="ar_AE" w:bidi="ar_AE"/>
        </w:rPr>
      </w:r>
      <w:r>
        <w:rPr>
          <w:rtl/>
          <w:cs/>
          <w:lang w:val="ar_AE" w:bidi="ar_AE"/>
        </w:rPr>
        <w:t>من المهم أن نتذكر أن يسوع يجيب بسؤال ليوبِّخ الصدُّوقيين. ويسأل: أليس لهذا تضلون لأنكم لا تعرفون الكتب المُقَدَّسة ولا قوة الله؟" يستخدم يسوع السؤال ليؤكد أن الصدُّوقيين لم يفهموا الكتب المُقَدَّسة ولا قوة الله.</w:t>
      </w:r>
    </w:p>
    <w:p>
      <w:pPr>
        <w:bidi/>
      </w:pPr>
      <w:r>
        <w:rPr>
          <w:rtl/>
          <w:cs/>
          <w:lang w:val="ar_AE" w:bidi="ar_AE"/>
        </w:rPr>
      </w:r>
      <w:r>
        <w:rPr>
          <w:rtl/>
          <w:cs/>
          <w:lang w:val="ar_AE" w:bidi="ar_AE"/>
        </w:rPr>
        <w:t>وفي القصة الصغيرة الثانية، من المهم أن نتذكر أن الناس سيكونون مثل الملائكة، لكنهم لن "يكونوا" ملائكة.</w:t>
      </w:r>
    </w:p>
    <w:p>
      <w:pPr>
        <w:bidi/>
      </w:pPr>
      <w:r>
        <w:rPr>
          <w:rtl/>
          <w:cs/>
          <w:lang w:val="ar_AE" w:bidi="ar_AE"/>
        </w:rPr>
      </w:r>
      <w:r>
        <w:rPr>
          <w:rtl/>
          <w:cs/>
          <w:lang w:val="ar_AE" w:bidi="ar_AE"/>
        </w:rPr>
        <w:t>كما يستخدم يسوع سؤالًا آخرًا يبدأ بكلمة مثل "الآن" أو "أما". وهذه الكلمة تحدد الجزء الثاني من إجابة يسوع على الصدُّوقيين. وذلك عندما يسأل: "أما من جهة قيامة الأموات، أفما قرأتم في كتاب موسى...؟" وكان يسوع يعلم أنهم قرأوا من كتاب موسى. وهو يستخدم السؤال كتوبيخ لأنه كان ينبغي عليهم أن يفهموا أن الله يقيم الناس من الأموات.</w:t>
      </w:r>
    </w:p>
    <w:p>
      <w:pPr>
        <w:bidi/>
      </w:pPr>
      <w:r>
        <w:rPr>
          <w:rtl/>
          <w:cs/>
          <w:lang w:val="ar_AE" w:bidi="ar_AE"/>
        </w:rPr>
      </w:r>
      <w:r>
        <w:rPr>
          <w:rtl/>
          <w:cs/>
          <w:lang w:val="ar_AE" w:bidi="ar_AE"/>
        </w:rPr>
        <w:t>وفي القصة الصغيرة الثالثة، من المهم أن نتذكر أن يسوع يتحدث عن قصة من أسفار الشريعة التي كتبها موسى للشعب اليهودي. وكان يسوع يشير إلى آباء الشعب اليهودي الذين سمع الجميع عنهم وذلك عندما يتحدث عن إبراهيم وإسحاق ويعقوب.</w:t>
      </w:r>
    </w:p>
    <w:p>
      <w:pPr>
        <w:bidi/>
      </w:pPr>
      <w:r>
        <w:rPr>
          <w:rtl/>
          <w:cs/>
          <w:lang w:val="ar_AE" w:bidi="ar_AE"/>
        </w:rPr>
      </w:r>
      <w:r>
        <w:rPr>
          <w:rtl/>
          <w:cs/>
          <w:lang w:val="ar_AE" w:bidi="ar_AE"/>
        </w:rPr>
        <w:t xml:space="preserve">ويختتم يسوع هذا التعليم بالقول مباشرة للصدُّوقيين: "أنتم تضلون كثيرًا". </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استمعوا إلى نسخة صوتية من إنجيل مرقس ١٢: ١٨–٢٧ من الترجمة الأكثر فهمًا بالنسبة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الصدُّوقيون</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رجل</w:t>
      </w:r>
    </w:p>
    <w:p>
      <w:pPr>
        <w:pStyle w:val="ListBullet"/>
        <w:bidi/>
        <w:spacing w:line="240" w:lineRule="auto"/>
        <w:ind w:left="720"/>
      </w:pPr>
      <w:r>
        <w:rPr>
          <w:rtl/>
          <w:cs/>
          <w:lang w:val="ar_AE" w:bidi="ar_AE"/>
        </w:rPr>
      </w:r>
      <w:r>
        <w:rPr>
          <w:rtl/>
          <w:cs/>
          <w:lang w:val="ar_AE" w:bidi="ar_AE"/>
        </w:rPr>
        <w:t>أخو الرجل</w:t>
      </w:r>
    </w:p>
    <w:p>
      <w:pPr>
        <w:pStyle w:val="ListBullet"/>
        <w:bidi/>
        <w:spacing w:line="240" w:lineRule="auto"/>
        <w:ind w:left="720"/>
      </w:pPr>
      <w:r>
        <w:rPr>
          <w:rtl/>
          <w:cs/>
          <w:lang w:val="ar_AE" w:bidi="ar_AE"/>
        </w:rPr>
      </w:r>
      <w:r>
        <w:rPr>
          <w:rtl/>
          <w:cs/>
          <w:lang w:val="ar_AE" w:bidi="ar_AE"/>
        </w:rPr>
        <w:t>زوجة الرجل</w:t>
      </w:r>
    </w:p>
    <w:p>
      <w:pPr>
        <w:pStyle w:val="ListBullet"/>
        <w:bidi/>
        <w:spacing w:line="240" w:lineRule="auto"/>
        <w:ind w:left="720"/>
      </w:pPr>
      <w:r>
        <w:rPr>
          <w:rtl/>
          <w:cs/>
          <w:lang w:val="ar_AE" w:bidi="ar_AE"/>
        </w:rPr>
      </w:r>
      <w:r>
        <w:rPr>
          <w:rtl/>
          <w:cs/>
          <w:lang w:val="ar_AE" w:bidi="ar_AE"/>
        </w:rPr>
        <w:t>إخوة الرجل الآخرون</w:t>
      </w:r>
    </w:p>
    <w:p>
      <w:pPr>
        <w:pStyle w:val="ListBullet"/>
        <w:bidi/>
        <w:spacing w:line="240" w:lineRule="auto"/>
        <w:ind w:left="720"/>
      </w:pPr>
      <w:r>
        <w:rPr>
          <w:rtl/>
          <w:cs/>
          <w:lang w:val="ar_AE" w:bidi="ar_AE"/>
        </w:rPr>
      </w:r>
      <w:r>
        <w:rPr>
          <w:rtl/>
          <w:cs/>
          <w:lang w:val="ar_AE" w:bidi="ar_AE"/>
        </w:rPr>
        <w:t>الملائكة</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إبراهيم، وإسحاق، ويعقوب</w:t>
      </w:r>
    </w:p>
    <w:p>
      <w:pPr>
        <w:pStyle w:val="ListBullet"/>
        <w:bidi/>
        <w:spacing w:line="240" w:lineRule="auto"/>
        <w:ind w:left="720"/>
      </w:pPr>
      <w:r>
        <w:rPr>
          <w:rtl/>
          <w:cs/>
          <w:lang w:val="ar_AE" w:bidi="ar_AE"/>
        </w:rPr>
      </w:r>
      <w:r>
        <w:rPr>
          <w:rtl/>
          <w:cs/>
          <w:lang w:val="ar_AE" w:bidi="ar_AE"/>
        </w:rPr>
        <w:t>الله الآب</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 xml:space="preserve">أوقفوا سماع التسجيل الصوتي مؤقتًا هنا، ومثّلوا المقطع. </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وقوموا بتمثيل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مثّلوا يسوع وهو يعلّم الناس في ساحة الهيكل، والتلاميذ يقفون بجانبه. ثم تأتي جماعة من الصدوقيين إلى يسوع. يريدون إقناعه أن معتقدهم عن القيامة صحيح. فيروون له قصة.</w:t>
      </w:r>
    </w:p>
    <w:p>
      <w:pPr>
        <w:bidi/>
      </w:pPr>
      <w:r>
        <w:rPr>
          <w:rtl/>
          <w:cs/>
          <w:lang w:val="ar_AE" w:bidi="ar_AE"/>
        </w:rPr>
      </w:r>
      <w:r>
        <w:rPr>
          <w:rtl/>
          <w:cs/>
          <w:lang w:val="ar_AE" w:bidi="ar_AE"/>
        </w:rPr>
        <w:t>قوموا بتمثيل القصة كما يرويها الصدوقيون ليسوع. رجل يتزوج امرأة، ولا يُنجب أولادًا، ثم يموت. ثم يتزوجها أخوه الأصغر، ولا يُنجب أولادًا، ثم يموت هو أيضًا. ويتكرر الأمر مع جميع الإخوة السبعة، ثم تموت المرأة نفسها. مثّلوا الصدوقيين وهم يسألون يسوع: "ففي القيامَةِ، مَتَى قاموا، لمَنْ مِنهُمْ تكونُ زَوْجَةً؟ لأنَّها كانتْ زَوْجَةً للسَّبعَةِ".</w:t>
      </w:r>
    </w:p>
    <w:p>
      <w:pPr>
        <w:bidi/>
      </w:pPr>
      <w:r>
        <w:rPr>
          <w:rtl/>
          <w:cs/>
          <w:lang w:val="ar_AE" w:bidi="ar_AE"/>
        </w:rPr>
      </w:r>
      <w:r>
        <w:rPr>
          <w:rtl/>
          <w:cs/>
          <w:lang w:val="ar_AE" w:bidi="ar_AE"/>
        </w:rPr>
        <w:t xml:space="preserve">أوقفوا التمثيل. اسأل الشخص الذي يؤدي دور يسوع: "بماذا تشعر أو تفكر؟" قد يجيب الشخص بعبارات مثل: "أشعر بالحزن لأنهم لا يفهمون الكتب المقدسة"، أو "أنا غاضب، لأن الصدوقيين يهتمون بأن يكونوا على صواب أكثر من اهتمامهم بتفسير الكتب للشعب"، أو "سأجعلهم يفهمون أن القيامة حقيقية، وسأستشهد بشريعة موسى". واسألوا من يقوم بدور الصدوقيين: "بماذا تشعر أو تفكّر؟" قد يجيب الشخص بعبارات مثل: "ربما ننجح أخيرًا في إقناع يسوع أننا على حق!" أو "أشعر بالفخر لأننا قادرون أن نبرهن أننا على حق"، أو "أريد أن أجعل يسوع يبدو أحمقًا أمام الناس". واصلوا تمثيل الدراما. </w:t>
      </w:r>
    </w:p>
    <w:p>
      <w:pPr>
        <w:bidi/>
      </w:pPr>
      <w:r>
        <w:rPr>
          <w:rtl/>
          <w:cs/>
          <w:lang w:val="ar_AE" w:bidi="ar_AE"/>
        </w:rPr>
      </w:r>
      <w:r>
        <w:rPr>
          <w:rtl/>
          <w:cs/>
          <w:lang w:val="ar_AE" w:bidi="ar_AE"/>
        </w:rPr>
        <w:t>مثّلوا رد يسوع على الصدوقيين، وهو يقول: "أليس لهذا تضِلّونَ، إذ لا تعرِفونَ الكُتُبَ ولا قوَّةَ اللهِ؟ لأنَّهُمْ مَتَى قاموا مِنَ الأمواتِ لا يُزَوِّجونَ ولا يُزَوَّجونَ، بل يكونونَ كمَلائكَةٍ في السماواتِ".</w:t>
      </w:r>
    </w:p>
    <w:p>
      <w:pPr>
        <w:bidi/>
      </w:pPr>
      <w:r>
        <w:rPr>
          <w:rtl/>
          <w:cs/>
          <w:lang w:val="ar_AE" w:bidi="ar_AE"/>
        </w:rPr>
      </w:r>
      <w:r>
        <w:rPr>
          <w:rtl/>
          <w:cs/>
          <w:lang w:val="ar_AE" w:bidi="ar_AE"/>
        </w:rPr>
        <w:t xml:space="preserve">أوقفوا التمثيل. واسألوا الشخص الذي يقوم بدور الصدوقيين: "بماذا تشعر أو تفكّر؟" قد يجيب الشخص بعبارات مثل: "كيف يكون هذا ممكنًا؟" "أنا لا أصدق أيًّا من هذا الكلام، لا أؤمن أنهم سيقومون من الموت، وبالتأكيد لا أؤمن بالملائكة"، أو "أنا مصدوم، فأنا لا أصدق أنه يقول بهذا السلطان أننا مخطئون". واصلوا تمثيل الدراما. </w:t>
      </w:r>
    </w:p>
    <w:p>
      <w:pPr>
        <w:bidi/>
      </w:pPr>
      <w:r>
        <w:rPr>
          <w:rtl/>
          <w:cs/>
          <w:lang w:val="ar_AE" w:bidi="ar_AE"/>
        </w:rPr>
      </w:r>
      <w:r>
        <w:rPr>
          <w:rtl/>
          <w:cs/>
          <w:lang w:val="ar_AE" w:bidi="ar_AE"/>
        </w:rPr>
        <w:t>مثّلوا يسوع وهو يتابع كلامه قائلًا: "وأمّا مِنْ جِهَةِ الأمواتِ إنهُم يَقومونَ: أفَما قَرأتُمْ في كِتابِ موسى، في أمرِ العُلَّيقَةِ، كيفَ كلَّمَهُ اللهُ قائلًا: أنا إلهُ إبراهيمَ وإلهُ إسحاقَ وإلهُ يعقوبَ؟ ليس هو إلهَ أمواتٍ بل إلهُ أحياءٍ. فأنتُمْ إذًا تضِلّونَ كثيرًا!"</w:t>
      </w:r>
    </w:p>
    <w:p>
      <w:pPr>
        <w:bidi/>
      </w:pPr>
      <w:r>
        <w:rPr>
          <w:rtl/>
          <w:cs/>
          <w:lang w:val="ar_AE" w:bidi="ar_AE"/>
        </w:rPr>
      </w:r>
      <w:r>
        <w:rPr>
          <w:rtl/>
          <w:cs/>
          <w:lang w:val="ar_AE" w:bidi="ar_AE"/>
        </w:rPr>
        <w:t>أوقفوا التمثيل. واسألوا الشخص الذي يقوم بدور الصدوقيين: "بماذا تشعر أو تفكّر؟" قد يجيب الشخص بعبارات مثل: "أنا مندهش. فلقد قرأت شريعة موسى. وأعرفها جيدًا. لكن لم أفكر في هذا من قبل"، أو "أنا مشوَّش، فكلام يسوع منطقي، لكني لا أفهمه" أو "كيف يكون إبراهيم وإسحاق ويعقوب ما زالوا أحياء؟ لقد وعد الله أن يكون معهم دائمًا، فكيف يكون معهم إن كانوا موتى؟"</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نسخة صوتية لإنجيل مرقس ١٢: ١٨–٢٧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جاء بعض </w:t>
      </w:r>
      <w:r>
        <w:rPr>
          <w:b/>
          <w:rtl/>
          <w:cs/>
          <w:lang w:val="ar_AE" w:bidi="ar_AE"/>
        </w:rPr>
        <w:t>الصدوقيين</w:t>
      </w:r>
      <w:r>
        <w:rPr>
          <w:rtl/>
          <w:cs/>
          <w:lang w:val="ar_AE" w:bidi="ar_AE"/>
        </w:rPr>
        <w:t xml:space="preserve"> إلى يسوع. لا نعرف الكثير عن الصدوقيين. كان الصدوقيون قادة دينيين يؤمنون أن شريعة موسى الموجودة في العهد القديم هي وحدها القوانين الضرورية. لم يؤمنوا بالتعاليم الشفوية الخاصة بالفريسيين التي تمت صياغتها لاحقًا. لذلك، لم يؤمنوا بقيامة الأموات. لم يؤمنوا أيضًا بالملائكة أو الأرواح. عادةً ما كانوا يدعمون القوى السياسية القائمة، بما في ذلك الملك هيرودس في زمن يسوع.</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الصدوقيين</w:t>
      </w:r>
      <w:r>
        <w:rPr>
          <w:rtl/>
          <w:cs/>
          <w:lang w:val="ar_AE" w:bidi="ar_AE"/>
        </w:rPr>
        <w:t xml:space="preserve">. ابحث في قاموس الكلمات الرئيسية عن </w:t>
      </w:r>
      <w:hyperlink r:id="rId131">
        <w:r>
          <w:rPr>
            <w:rtl/>
            <w:cs/>
            <w:lang w:val="ar_AE" w:bidi="ar_AE"/>
          </w:rPr>
          <w:rPr>
            <w:color w:val="0000EE"/>
            <w:u w:val="single"/>
          </w:rPr>
          <w:t>الصدوقيين</w:t>
        </w:r>
      </w:hyperlink>
      <w:r>
        <w:rPr>
          <w:rtl/>
          <w:cs/>
          <w:lang w:val="ar_AE" w:bidi="ar_AE"/>
        </w:rPr>
        <w:t xml:space="preserve"> للمزيد من المعلومات. إذا كنتم قد ترجمتم هذه الكلمة بالفعل في سِفر آخر من الكتاب المُقدَّس، استخدموا نفس الكلمة التي استخدمتموها هناك. أوقفوا هذا التسجيل هنا.</w:t>
      </w:r>
    </w:p>
    <w:p>
      <w:pPr>
        <w:bidi/>
      </w:pPr>
      <w:r>
        <w:rPr>
          <w:rtl/>
          <w:cs/>
          <w:lang w:val="ar_AE" w:bidi="ar_AE"/>
        </w:rPr>
      </w:r>
      <w:r>
        <w:rPr>
          <w:rtl/>
          <w:cs/>
          <w:lang w:val="ar_AE" w:bidi="ar_AE"/>
        </w:rPr>
        <w:t xml:space="preserve">خاطَب الصدوقيون يسوع بِلقب "المُعلِّم." إن تعبير </w:t>
      </w:r>
      <w:r>
        <w:rPr>
          <w:b/>
          <w:rtl/>
          <w:cs/>
          <w:lang w:val="ar_AE" w:bidi="ar_AE"/>
        </w:rPr>
        <w:t>المُعلِّم</w:t>
      </w:r>
      <w:r>
        <w:rPr>
          <w:rtl/>
          <w:cs/>
          <w:lang w:val="ar_AE" w:bidi="ar_AE"/>
        </w:rPr>
        <w:t xml:space="preserve"> هو لقب مهذب كان اليهود يستخدمونه للإشارة إلى رجل يُعلِّم بأمور الله. استخدموا هنا نفس المصطلح الذي استخدمتوه في المقاطع السابقة. للمزيد من المعلومات عن </w:t>
      </w:r>
      <w:hyperlink r:id="rId75">
        <w:r>
          <w:rPr>
            <w:rtl/>
            <w:cs/>
            <w:lang w:val="ar_AE" w:bidi="ar_AE"/>
          </w:rPr>
          <w:rPr>
            <w:color w:val="0000EE"/>
            <w:u w:val="single"/>
          </w:rPr>
          <w:t>المُعلِّم</w:t>
        </w:r>
      </w:hyperlink>
      <w:r>
        <w:rPr>
          <w:rtl/>
          <w:cs/>
          <w:lang w:val="ar_AE" w:bidi="ar_AE"/>
        </w:rPr>
        <w:t>، راجعوا قاموس الكلمات الرئيسية.</w:t>
      </w:r>
    </w:p>
    <w:p>
      <w:pPr>
        <w:bidi/>
      </w:pPr>
      <w:r>
        <w:rPr>
          <w:rtl/>
          <w:cs/>
          <w:lang w:val="ar_AE" w:bidi="ar_AE"/>
        </w:rPr>
      </w:r>
      <w:r>
        <w:rPr>
          <w:rtl/>
          <w:cs/>
          <w:lang w:val="ar_AE" w:bidi="ar_AE"/>
        </w:rPr>
        <w:t xml:space="preserve">قال الصدوقيون إن </w:t>
      </w:r>
      <w:r>
        <w:rPr>
          <w:b/>
          <w:rtl/>
          <w:cs/>
          <w:lang w:val="ar_AE" w:bidi="ar_AE"/>
        </w:rPr>
        <w:t>موسى</w:t>
      </w:r>
      <w:r>
        <w:rPr>
          <w:rtl/>
          <w:cs/>
          <w:lang w:val="ar_AE" w:bidi="ar_AE"/>
        </w:rPr>
        <w:t xml:space="preserve"> أعطاهم </w:t>
      </w:r>
      <w:r>
        <w:rPr>
          <w:b/>
          <w:rtl/>
          <w:cs/>
          <w:lang w:val="ar_AE" w:bidi="ar_AE"/>
        </w:rPr>
        <w:t>شريعةً</w:t>
      </w:r>
      <w:r>
        <w:rPr>
          <w:rtl/>
          <w:cs/>
          <w:lang w:val="ar_AE" w:bidi="ar_AE"/>
        </w:rPr>
        <w:t>. إن الأسفار الخمسة الأولى في الكتاب المُقدَّس كثيرًا ما تُدعى شريعة موسى لأن موسى كتبها للشعب اليهودي. هذه هي الشرائع التي أعطاها الله لموسى لكي يعطيها لشعبه قبل مجيء يسوع بسنوات كثيرة. كان الشعب اليهودي يتبع هذه الشرائع.</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شريعة موسى</w:t>
      </w:r>
      <w:r>
        <w:rPr>
          <w:rtl/>
          <w:cs/>
          <w:lang w:val="ar_AE" w:bidi="ar_AE"/>
        </w:rPr>
        <w:t xml:space="preserve">. للمزيد من المعلومات، ابحثوا في قاموس الكلمات الرئيسية عن تعبير </w:t>
      </w:r>
      <w:hyperlink r:id="rId47">
        <w:r>
          <w:rPr>
            <w:rtl/>
            <w:cs/>
            <w:lang w:val="ar_AE" w:bidi="ar_AE"/>
          </w:rPr>
          <w:rPr>
            <w:color w:val="0000EE"/>
            <w:u w:val="single"/>
          </w:rPr>
          <w:t>شريعة موسى</w:t>
        </w:r>
      </w:hyperlink>
      <w:r>
        <w:rPr>
          <w:rtl/>
          <w:cs/>
          <w:lang w:val="ar_AE" w:bidi="ar_AE"/>
        </w:rPr>
        <w:t>. إذا كنتم قد ترجمتم هذه الكلمة بالفعل في سِفر آخر من الكتاب المُقدَّس، استخدموا نفس الكلمة التي استخدمتموها هناك. أوقفوا هذا التسجيل هنا.</w:t>
      </w:r>
    </w:p>
    <w:p>
      <w:pPr>
        <w:bidi/>
      </w:pPr>
      <w:r>
        <w:rPr>
          <w:rtl/>
          <w:cs/>
          <w:lang w:val="ar_AE" w:bidi="ar_AE"/>
        </w:rPr>
      </w:r>
      <w:r>
        <w:rPr>
          <w:rtl/>
          <w:cs/>
          <w:lang w:val="ar_AE" w:bidi="ar_AE"/>
        </w:rPr>
        <w:t xml:space="preserve">سألَ الصدوقيون يسوعَ مَن الرجل الذي ستُكون تلك المرأة زوجته في القيامة. إن </w:t>
      </w:r>
      <w:r>
        <w:rPr>
          <w:b/>
          <w:rtl/>
          <w:cs/>
          <w:lang w:val="ar_AE" w:bidi="ar_AE"/>
        </w:rPr>
        <w:t>القيامة</w:t>
      </w:r>
      <w:r>
        <w:rPr>
          <w:rtl/>
          <w:cs/>
          <w:lang w:val="ar_AE" w:bidi="ar_AE"/>
        </w:rPr>
        <w:t xml:space="preserve"> تَعني أن الناس سيقومون من الأموات بِصفتهم أنفسهم مرة أخرى. تُشير هذه القيامة إلى الوقت الذي سيُحيي فيه اللهُ من جديد جميعَ الذين ماتوا.</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القيامة</w:t>
      </w:r>
      <w:r>
        <w:rPr>
          <w:rtl/>
          <w:cs/>
          <w:lang w:val="ar_AE" w:bidi="ar_AE"/>
        </w:rPr>
        <w:t xml:space="preserve">. ابحثوا في قاموس الكلمات الرئيسية عن كلمة </w:t>
      </w:r>
      <w:hyperlink r:id="rId132">
        <w:r>
          <w:rPr>
            <w:rtl/>
            <w:cs/>
            <w:lang w:val="ar_AE" w:bidi="ar_AE"/>
          </w:rPr>
          <w:rPr>
            <w:color w:val="0000EE"/>
            <w:u w:val="single"/>
          </w:rPr>
          <w:t>القيامة</w:t>
        </w:r>
      </w:hyperlink>
      <w:r>
        <w:rPr>
          <w:rtl/>
          <w:cs/>
          <w:lang w:val="ar_AE" w:bidi="ar_AE"/>
        </w:rPr>
        <w:t xml:space="preserve"> للمزيد من المعلومات. إذا كنتم قد ترجمتم هذه الكلمة بالفعل في سِفر آخر من الكتاب المُقدَّس، استخدموا نفس الكلمة التي استخدمتموها هناك. أوقفوا هذا التسجيل هنا.</w:t>
      </w:r>
    </w:p>
    <w:p>
      <w:pPr>
        <w:bidi/>
      </w:pPr>
      <w:r>
        <w:rPr>
          <w:rtl/>
          <w:cs/>
          <w:lang w:val="ar_AE" w:bidi="ar_AE"/>
        </w:rPr>
      </w:r>
      <w:r>
        <w:rPr>
          <w:rtl/>
          <w:cs/>
          <w:lang w:val="ar_AE" w:bidi="ar_AE"/>
        </w:rPr>
        <w:t xml:space="preserve">قال يسوع للصدوقيين أنهم لا يفهمون الكُتب المُقَدَّسة. استخدموا نفس المصطلح الذي استخدمتموه في المقاطع السابقة للإشارة إلى </w:t>
      </w:r>
      <w:r>
        <w:rPr>
          <w:b/>
          <w:rtl/>
          <w:cs/>
          <w:lang w:val="ar_AE" w:bidi="ar_AE"/>
        </w:rPr>
        <w:t>الكُتب المُقدَّسة</w:t>
      </w:r>
      <w:r>
        <w:rPr>
          <w:rtl/>
          <w:cs/>
          <w:lang w:val="ar_AE" w:bidi="ar_AE"/>
        </w:rPr>
        <w:t xml:space="preserve">. للمزيد من المعلومات عن </w:t>
      </w:r>
      <w:hyperlink r:id="rId59">
        <w:r>
          <w:rPr>
            <w:rtl/>
            <w:cs/>
            <w:lang w:val="ar_AE" w:bidi="ar_AE"/>
          </w:rPr>
          <w:rPr>
            <w:color w:val="0000EE"/>
            <w:u w:val="single"/>
          </w:rPr>
          <w:t>الكُتب المُقدَّسة</w:t>
        </w:r>
      </w:hyperlink>
      <w:r>
        <w:rPr>
          <w:rtl/>
          <w:cs/>
          <w:lang w:val="ar_AE" w:bidi="ar_AE"/>
        </w:rPr>
        <w:t>، انظروا قاموس الكلمات الرئيسية.</w:t>
      </w:r>
    </w:p>
    <w:p>
      <w:pPr>
        <w:bidi/>
      </w:pPr>
      <w:r>
        <w:rPr>
          <w:rtl/>
          <w:cs/>
          <w:lang w:val="ar_AE" w:bidi="ar_AE"/>
        </w:rPr>
      </w:r>
      <w:r>
        <w:rPr>
          <w:rtl/>
          <w:cs/>
          <w:lang w:val="ar_AE" w:bidi="ar_AE"/>
        </w:rPr>
        <w:t xml:space="preserve">قال يسوع إن الناس لن "يُزوِّجوا أو يُزوَّجوا،" أي أنهم لن يتزوجوا من بعضهم البعض بعد قيامتهم من الأموات. بل يكونونَ </w:t>
      </w:r>
      <w:r>
        <w:rPr>
          <w:b/>
          <w:rtl/>
          <w:cs/>
          <w:lang w:val="ar_AE" w:bidi="ar_AE"/>
        </w:rPr>
        <w:t>كمَلائكَةٍ</w:t>
      </w:r>
      <w:r>
        <w:rPr>
          <w:rtl/>
          <w:cs/>
          <w:lang w:val="ar_AE" w:bidi="ar_AE"/>
        </w:rPr>
        <w:t xml:space="preserve"> في </w:t>
      </w:r>
      <w:r>
        <w:rPr>
          <w:b/>
          <w:rtl/>
          <w:cs/>
          <w:lang w:val="ar_AE" w:bidi="ar_AE"/>
        </w:rPr>
        <w:t>السماواتِ</w:t>
      </w:r>
      <w:r>
        <w:rPr>
          <w:rtl/>
          <w:cs/>
          <w:lang w:val="ar_AE" w:bidi="ar_AE"/>
        </w:rPr>
        <w:t xml:space="preserve">. يُشير هنا تعبير السماوات إلى الموضع الذي يسكن فيه الله. استخدموا نفس المصطلح الذي استخدمتموه من قبل للإشارة إلى الملائكة أو السماوات. للمزيد من المعلومات عن </w:t>
      </w:r>
      <w:hyperlink r:id="rId28">
        <w:r>
          <w:rPr>
            <w:rtl/>
            <w:cs/>
            <w:lang w:val="ar_AE" w:bidi="ar_AE"/>
          </w:rPr>
          <w:rPr>
            <w:color w:val="0000EE"/>
            <w:u w:val="single"/>
          </w:rPr>
          <w:t>الملائكة</w:t>
        </w:r>
      </w:hyperlink>
      <w:r>
        <w:rPr>
          <w:rtl/>
          <w:cs/>
          <w:lang w:val="ar_AE" w:bidi="ar_AE"/>
        </w:rPr>
        <w:t xml:space="preserve"> وعن </w:t>
      </w:r>
      <w:hyperlink r:id="rId26">
        <w:r>
          <w:rPr>
            <w:rtl/>
            <w:cs/>
            <w:lang w:val="ar_AE" w:bidi="ar_AE"/>
          </w:rPr>
          <w:rPr>
            <w:color w:val="0000EE"/>
            <w:u w:val="single"/>
          </w:rPr>
          <w:t>السماوات</w:t>
        </w:r>
      </w:hyperlink>
      <w:r>
        <w:rPr>
          <w:rtl/>
          <w:cs/>
          <w:lang w:val="ar_AE" w:bidi="ar_AE"/>
        </w:rPr>
        <w:t>، انظروا قاموس الكلمات الرئيسية.</w:t>
      </w:r>
    </w:p>
    <w:p>
      <w:pPr>
        <w:bidi/>
      </w:pPr>
      <w:r>
        <w:rPr>
          <w:rtl/>
          <w:cs/>
          <w:lang w:val="ar_AE" w:bidi="ar_AE"/>
        </w:rPr>
      </w:r>
      <w:r>
        <w:rPr>
          <w:rtl/>
          <w:cs/>
          <w:lang w:val="ar_AE" w:bidi="ar_AE"/>
        </w:rPr>
        <w:t>بعدها قال يسوع للصدوقيين: "إن الله إلهُ أحياءٍ لا أموات." أرادا يسوع أن يقول: "إن الله هو إله هؤلاء الموتى: إنهم ليسوا أمواتًا حقًا، بل أحياء."</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12:28–34</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في هذه المرحلة، استمعوا إلى مرقس 12: 28–34 وضعوها في قلوبكم.</w:t>
      </w:r>
    </w:p>
    <w:p>
      <w:pPr>
        <w:bidi/>
      </w:pPr>
      <w:r>
        <w:rPr>
          <w:rtl/>
          <w:cs/>
          <w:lang w:val="ar_AE" w:bidi="ar_AE"/>
        </w:rPr>
      </w:r>
      <w:r>
        <w:rPr>
          <w:rtl/>
          <w:cs/>
          <w:lang w:val="ar_AE" w:bidi="ar_AE"/>
        </w:rPr>
        <w:t>استمع إلى نسخة صوتية من مرقس 12: 28–34 ثلاث مرات من ثلاث ترجمات صوتية مختلفة، إن أمكن. ثم كمجموعة قوموا بمناقشة الأسئلة التالية:</w:t>
      </w:r>
    </w:p>
    <w:p>
      <w:pPr>
        <w:pStyle w:val="ListNumber"/>
        <w:numPr>
          <w:ilvl w:val="0"/>
          <w:numId w:val="56"/>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 في هذا المقطع؟</w:t>
      </w:r>
    </w:p>
    <w:p>
      <w:pPr>
        <w:pStyle w:val="ListNumber"/>
        <w:bidi/>
        <w:spacing w:line="240" w:lineRule="auto"/>
        <w:ind w:left="720"/>
      </w:pPr>
      <w:r>
        <w:rPr>
          <w:rtl/>
          <w:cs/>
          <w:lang w:val="ar_AE" w:bidi="ar_AE"/>
        </w:rPr>
      </w:r>
      <w:r>
        <w:rPr>
          <w:rtl/>
          <w:cs/>
          <w:lang w:val="ar_AE" w:bidi="ar_AE"/>
        </w:rPr>
        <w:t>ماذا يخبرنا هذا المقطع عن الله أو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نسخة صوتية من إنجيل مرقس 12 : 28 - 34 من الترجمة الأسهل فهمًا لكم.</w:t>
      </w:r>
    </w:p>
    <w:p>
      <w:pPr>
        <w:bidi/>
      </w:pPr>
      <w:r>
        <w:rPr>
          <w:rtl/>
          <w:cs/>
          <w:lang w:val="ar_AE" w:bidi="ar_AE"/>
        </w:rPr>
      </w:r>
      <w:r>
        <w:rPr>
          <w:rtl/>
          <w:cs/>
          <w:lang w:val="ar_AE" w:bidi="ar_AE"/>
        </w:rPr>
        <w:t>كان أحد معلّمي الناموس واقفًا يسمع كل الجدالات والمناقشات الجارية بين يسوع والقادة الدينيين الآخرين في ساحة الهيكل. لا نعرف إن كان هذا المعلّم فريسيًّا أم صدوقيًّا، لكنه يعجب بكلام يسوع، فيتقدّم ليسأله: "أيَّةُ وصيَّةٍ هي أوَّلُ الكُلِّ؟" يُشير تعبير الوصايا هنا إلى جميع الشرائع التي أعطاها الله لشعبه. في تلك الأيام كان القادة الدينيون يناقشون كل الشرائع، ويحبّون أن يعرفوا أيّها أعظم وأيّها أصغر.</w:t>
      </w:r>
    </w:p>
    <w:p>
      <w:pPr>
        <w:bidi/>
      </w:pPr>
      <w:r>
        <w:rPr>
          <w:rtl/>
          <w:cs/>
          <w:lang w:val="ar_AE" w:bidi="ar_AE"/>
        </w:rPr>
      </w:r>
      <w:r>
        <w:rPr>
          <w:rtl/>
          <w:cs/>
          <w:lang w:val="ar_AE" w:bidi="ar_AE"/>
        </w:rPr>
        <w:t>يُترجم معلّمو الشريعة أحيانًا بمعنى الكتبة أو الأشخاص الذين كتبوا الشريعة: وهم كانوا باحثين وخبراء في تفسير الشريعة من النصوص المُقَدَّسة. وهذه التفسيرات لم تُدوَّن، بل حفظها المُعَلَّمون وعلّموها شفهيًا. يدرك يسوع أن سؤال هذا المعلّم لا يتعلّق بشريعة واحدة فقط، بل بأساس الناموس كله. فيلخّص يسوع الناموس في عبارة واحدة، كما كان يفعل قادة دينيون آخرون في ذلك الزمن.</w:t>
      </w:r>
    </w:p>
    <w:p>
      <w:pPr>
        <w:bidi/>
      </w:pPr>
      <w:r>
        <w:rPr>
          <w:rtl/>
          <w:cs/>
          <w:lang w:val="ar_AE" w:bidi="ar_AE"/>
        </w:rPr>
      </w:r>
      <w:r>
        <w:rPr>
          <w:rtl/>
          <w:cs/>
          <w:lang w:val="ar_AE" w:bidi="ar_AE"/>
        </w:rPr>
        <w:t>توقّفوا هنا وناقشوا هذا السؤال كمجموعة: هل توجد قوانين دينية في ثقافتكم؟ هل تُعَدّ بعض هذه القوانين أهم من غيرها؟ أعطوا أمثلة. (أوقفوا سماع التسجيل الصوتي هنا)</w:t>
      </w:r>
    </w:p>
    <w:p>
      <w:pPr>
        <w:bidi/>
      </w:pPr>
      <w:r>
        <w:rPr>
          <w:rtl/>
          <w:cs/>
          <w:lang w:val="ar_AE" w:bidi="ar_AE"/>
        </w:rPr>
      </w:r>
      <w:r>
        <w:rPr>
          <w:rtl/>
          <w:cs/>
          <w:lang w:val="ar_AE" w:bidi="ar_AE"/>
        </w:rPr>
        <w:t xml:space="preserve">وكما في المقاطع السابقة، يصرّح يسوع بتعليم واضح وبسلطان. يبدأ يسوع إجابته بتلاوة "الشماع". كانت الشماع نداءً إلى شعب إسرائيل ليتبعوا الله بكل حياتهم. وبما أن يسوع يقف في الهيكل يتحدّث مع القادة الدينيين، كان من الطبيعي أن يبدأ أي تصريح عن الشريعة بهذه الكلمات: "اسمَعْ يا إسرائيلُ. الرَّبُّ إلهنا رَبٌّ واحِدٌ". تُشير كلمة إسرائيل هنا إلى الشعب اليهودي. وعندما يدعو يسوع الله "الرّب"، فهو يشير إلى الله ذاته وإلى اسمه الشخصي يهوه. كانت الشماع أساس صلوات اليهود، يصلّونها صباحًا ومساءً، وكانت تذكّرهم بوعد الله أن يكون معهم ويحبهم دائمًا. لذلك كان الشعب يتبع شريعة الله بدافع محبتهم له. </w:t>
      </w:r>
    </w:p>
    <w:p>
      <w:pPr>
        <w:bidi/>
      </w:pPr>
      <w:r>
        <w:rPr>
          <w:rtl/>
          <w:cs/>
          <w:lang w:val="ar_AE" w:bidi="ar_AE"/>
        </w:rPr>
      </w:r>
      <w:r>
        <w:rPr>
          <w:rtl/>
          <w:cs/>
          <w:lang w:val="ar_AE" w:bidi="ar_AE"/>
        </w:rPr>
        <w:t>ثم يشرح يسوع هذه المحبة، قائلاً: "وتُحِبُّ الرَّبَّ إلهَكَ مِنْ كُلِّ قَلبِكَ، ومِنْ كُلِّ نَفسِكَ، ومِنْ كُلِّ فِكرِكَ، ومِنْ كُلِّ قُدرَتِكَ". أي أن يحب الإنسان الله بكامل كيانه، بكل ما عنده وبكل ما هو عليه.</w:t>
      </w:r>
    </w:p>
    <w:p>
      <w:pPr>
        <w:bidi/>
      </w:pPr>
      <w:r>
        <w:rPr>
          <w:rtl/>
          <w:cs/>
          <w:lang w:val="ar_AE" w:bidi="ar_AE"/>
        </w:rPr>
      </w:r>
      <w:r>
        <w:rPr>
          <w:rtl/>
          <w:cs/>
          <w:lang w:val="ar_AE" w:bidi="ar_AE"/>
        </w:rPr>
        <w:t>توقّفوا هنا وناقشوا هذا السؤال كمجموعة: هل تستطيعون إعطاء أمثلة عمّا يفعله الناس عندما يحبّون الله بهذه الطريقة؟ (أوقفوا سماع التسجيل الصوتي هنا)</w:t>
      </w:r>
    </w:p>
    <w:p>
      <w:pPr>
        <w:bidi/>
      </w:pPr>
      <w:r>
        <w:rPr>
          <w:rtl/>
          <w:cs/>
          <w:lang w:val="ar_AE" w:bidi="ar_AE"/>
        </w:rPr>
      </w:r>
      <w:r>
        <w:rPr>
          <w:rtl/>
          <w:cs/>
          <w:lang w:val="ar_AE" w:bidi="ar_AE"/>
        </w:rPr>
        <w:t>ثم يعطي يسوع مباشرة الوصية الثانية من حيث الأهمية، لأن هاتين الوصيتين لا تنفصلان عن بعضهما. فإذا أحبّ الإنسان الله بكل قلبه، يفيض هذا الحب على مَن حوله، فيحب قريبه كما يحب نفسه. كان اليهود يعتقدون أن كلمة "قريب" تعني اليهود الآخرين فقط، لكن يسوع يعلّم أن القريب هو أي شخص يلتقونه. كان هذا تعليمًا جديدًا، إذ لم يكن كثير من القادة الدينيين في ذلك الوقت يعلّمون أن على الناس أن يحبّوا الآخرين بهذه الطريقة.</w:t>
      </w:r>
    </w:p>
    <w:p>
      <w:pPr>
        <w:bidi/>
      </w:pPr>
      <w:r>
        <w:rPr>
          <w:rtl/>
          <w:cs/>
          <w:lang w:val="ar_AE" w:bidi="ar_AE"/>
        </w:rPr>
      </w:r>
      <w:r>
        <w:rPr>
          <w:rtl/>
          <w:cs/>
          <w:lang w:val="ar_AE" w:bidi="ar_AE"/>
        </w:rPr>
        <w:t>توقّفوا هنا وناقشوا هذا السؤال كمجموعة: هل تستطيعون إعطاء أمثلة عمّا يفعله الناس عندما يحبّون أقرباءهم كما يحبّون أنفسهم؟ (أوقفوا سماع التسجيل الصوتي هنا)</w:t>
      </w:r>
    </w:p>
    <w:p>
      <w:pPr>
        <w:bidi/>
      </w:pPr>
      <w:r>
        <w:rPr>
          <w:rtl/>
          <w:cs/>
          <w:lang w:val="ar_AE" w:bidi="ar_AE"/>
        </w:rPr>
      </w:r>
      <w:r>
        <w:rPr>
          <w:rtl/>
          <w:cs/>
          <w:lang w:val="ar_AE" w:bidi="ar_AE"/>
        </w:rPr>
        <w:t>يعطي معلّم الناموس جوابًا مفاجئًا، إذ يكرّر ما قاله يسوع باختصار، قائلاً: "اللهُ واحِدٌ وليس آخَرُ سِواهُ" وهذا يعني نفس ما قاله يسوع، أي إن الله هو الإله الوحيد، الذي يستحق أن يُعبد. عادةً كان معلّمو الناموس يظنّون أن تقديم الذبائح وحفظ الشريعة ومحبة الناس كلها متساوية في الأهمية، لكن هذا المعلّم يوافق يسوع قائلاً: إن المحبة أهم من الذبائح أو التقديمات الأخرى. يبدو أن هذا المعلّم يعتقد أن محبة الآخرين أهم من تقديم الذبائح.</w:t>
      </w:r>
    </w:p>
    <w:p>
      <w:pPr>
        <w:bidi/>
      </w:pPr>
      <w:r>
        <w:rPr>
          <w:rtl/>
          <w:cs/>
          <w:lang w:val="ar_AE" w:bidi="ar_AE"/>
        </w:rPr>
      </w:r>
      <w:r>
        <w:rPr>
          <w:rtl/>
          <w:cs/>
          <w:lang w:val="ar_AE" w:bidi="ar_AE"/>
        </w:rPr>
        <w:t>يلاحظ يسوع هنا أن المعلّم أجاب بحكمة، فيقول له: "لَستَ بَعيدًا عن ملكوتِ اللهِ". تذكّروا أن ملكوت الله ليس مكانًا، بل علاقة مع الله، حيث نسمح له أن يكون ملكنا ويسود علينا. فنتبعه، وهو يسود علينا بمحبة وحماية. يُشير يسوع هنا إلى أن هذا المعلّم صار قريبًا من قبول سيادة الله على حياته.</w:t>
      </w:r>
    </w:p>
    <w:p>
      <w:pPr>
        <w:bidi/>
      </w:pPr>
      <w:r>
        <w:rPr>
          <w:rtl/>
          <w:cs/>
          <w:lang w:val="ar_AE" w:bidi="ar_AE"/>
        </w:rPr>
      </w:r>
      <w:r>
        <w:rPr>
          <w:rtl/>
          <w:cs/>
          <w:lang w:val="ar_AE" w:bidi="ar_AE"/>
        </w:rPr>
        <w:t>توقّفوا هنا وناقشوا هذا السؤال كمجموعة: كيف يفهم شعبكم تعبير "ملكوت الله"؟ ماذا يفعل الناس في ملكوت الله؟ ولماذا تظنّون أن يسوع قال إن هذا المعلّم قريب من ملكوت الله؟ (أوقفوا سماع التسجيل الصوتي هنا)</w:t>
      </w:r>
    </w:p>
    <w:p>
      <w:pPr>
        <w:bidi/>
      </w:pPr>
      <w:r>
        <w:rPr>
          <w:rtl/>
          <w:cs/>
          <w:lang w:val="ar_AE" w:bidi="ar_AE"/>
        </w:rPr>
      </w:r>
      <w:r>
        <w:rPr>
          <w:rtl/>
          <w:cs/>
          <w:lang w:val="ar_AE" w:bidi="ar_AE"/>
        </w:rPr>
        <w:t>يعطي يسوع أجوبة حكيمة وذكية لجميع القادة الدينيين الذين يسألونه، فيخاف الجميع أن يوجّهوا إليه أي سؤال آخر.</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نسخة صوتية من إنجيل مرقس 12 : 28 - 34 من الترجمة الأسهل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مشهد واحد.</w:t>
      </w:r>
    </w:p>
    <w:p>
      <w:pPr>
        <w:bidi/>
      </w:pPr>
      <w:r>
        <w:rPr>
          <w:rtl/>
          <w:cs/>
          <w:lang w:val="ar_AE" w:bidi="ar_AE"/>
        </w:rPr>
      </w:r>
      <w:r>
        <w:rPr>
          <w:b/>
          <w:rtl/>
          <w:cs/>
          <w:lang w:val="ar_AE" w:bidi="ar_AE"/>
        </w:rPr>
        <w:t>في المشهد الأول:</w:t>
      </w:r>
      <w:r>
        <w:rPr>
          <w:rtl/>
          <w:cs/>
          <w:lang w:val="ar_AE" w:bidi="ar_AE"/>
        </w:rPr>
        <w:t xml:space="preserve"> يأتي معلِّم للشريعة، أو كاتب، إلى يسوع في ساحة الهيكل. فيسأل يسوع: "أية وصية، أو قانون، هي الوصية العظمى؟" فيجيبه يسوع بقوله: "ينبغي أن نحب الله، ثم نحب قريبنا، أو كل من نقابل، كما نحب أنفسنا". ويتفق معلِّم الشريعة مع يسوع، ويقول يسوع إنه قريب من ملكوت الله. ولم يطرح أحد أسئلة أخرى على يسوع لأنه كان يجيب بحكمة.</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 (لا يفعل التلاميذ أي شيء في هذا المشهد، لكنهم على الأرجح موجودين هناك في ساحات الهيكل)</w:t>
      </w:r>
    </w:p>
    <w:p>
      <w:pPr>
        <w:pStyle w:val="ListBullet"/>
        <w:bidi/>
        <w:spacing w:line="240" w:lineRule="auto"/>
        <w:ind w:left="720"/>
      </w:pPr>
      <w:r>
        <w:rPr>
          <w:rtl/>
          <w:cs/>
          <w:lang w:val="ar_AE" w:bidi="ar_AE"/>
        </w:rPr>
      </w:r>
      <w:r>
        <w:rPr>
          <w:rtl/>
          <w:cs/>
          <w:lang w:val="ar_AE" w:bidi="ar_AE"/>
        </w:rPr>
        <w:t>مُعلِّم الشريعة، أو كاتب</w:t>
      </w:r>
    </w:p>
    <w:p>
      <w:pPr>
        <w:pStyle w:val="ListBullet"/>
        <w:bidi/>
        <w:spacing w:line="240" w:lineRule="auto"/>
        <w:ind w:left="720"/>
      </w:pPr>
      <w:r>
        <w:rPr>
          <w:rtl/>
          <w:cs/>
          <w:lang w:val="ar_AE" w:bidi="ar_AE"/>
        </w:rPr>
      </w:r>
      <w:r>
        <w:rPr>
          <w:rtl/>
          <w:cs/>
          <w:lang w:val="ar_AE" w:bidi="ar_AE"/>
        </w:rPr>
        <w:t>إسرائيل</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جار (قريب)</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من المهم أن نتذكر أن يسوع يواصل الإجابة على القادة الدينيين بحكمة عظيمة. وعلى الأرجح فإن يسوع موجود في ساحات الهيكل. وعندما يجيب يسوع، فهو يبدأ بالشِماع (أي اسمع يا إسرائيل). وهذه صلاة يهودية خاصة. وترديده ذلك، يُظهر أن يسوع كان يهوديًا صالحًا ويكرِّم الله. وكان اليهود يرددون هذه الصلاة مرتين في اليوم. "اسمع يا إسرائيل، الرب إلهنا هو الرب الواحد وحده". ثم يلخِّص يسوع الشريعة في عبارتين عن محبة الله ومحبة قريبك.</w:t>
      </w:r>
    </w:p>
    <w:p>
      <w:pPr>
        <w:bidi/>
      </w:pPr>
      <w:r>
        <w:rPr>
          <w:rtl/>
          <w:cs/>
          <w:lang w:val="ar_AE" w:bidi="ar_AE"/>
        </w:rPr>
      </w:r>
      <w:r>
        <w:rPr>
          <w:rtl/>
          <w:cs/>
          <w:lang w:val="ar_AE" w:bidi="ar_AE"/>
        </w:rPr>
        <w:t>من المهم أن نتذكر أن مُعلِّم الشريعة أحب ما قاله يسوع. ويقول مُعلِّم الشريعة إن هذه الوصايا المتعلقة بمحبة الله ومحبة القريب أكثر أهمية من المحرقات والذبائح.</w:t>
      </w:r>
    </w:p>
    <w:p>
      <w:pPr>
        <w:bidi/>
      </w:pPr>
      <w:r>
        <w:rPr>
          <w:rtl/>
          <w:cs/>
          <w:lang w:val="ar_AE" w:bidi="ar_AE"/>
        </w:rPr>
      </w:r>
      <w:r>
        <w:rPr>
          <w:rtl/>
          <w:cs/>
          <w:lang w:val="ar_AE" w:bidi="ar_AE"/>
        </w:rPr>
        <w:t>من المهم أن نتذكر أن يسوع أُعجب من إجابة الرجل. وأخبر يسوع الرجل أنه يفهم كيف يكون جزءًا من ملكوت الله. وقد كان مستعدًا أن يسود الله على حياته.</w:t>
      </w:r>
    </w:p>
    <w:p>
      <w:pPr>
        <w:bidi/>
      </w:pPr>
      <w:r>
        <w:rPr>
          <w:rtl/>
          <w:cs/>
          <w:lang w:val="ar_AE" w:bidi="ar_AE"/>
        </w:rPr>
      </w:r>
      <w:r>
        <w:rPr>
          <w:rtl/>
          <w:cs/>
          <w:lang w:val="ar_AE" w:bidi="ar_AE"/>
        </w:rPr>
        <w:t>من المهم أن نتذكر أن الناس فهموا أن إجابات يسوع كانت حكيمة. وأن إجابات يسوع أظهرت أنه كان يتحدث بسلطان وحكمة. وكان القادة الدينيون يخشون أن يطرحوا عليه المزيد من الأسئلة، لأنه في كل مرة يفعلون فيها ذلك، كان يسوع يُظهِر أنه يفهم أكثر مما يفهمون عن كيفية عمل ملكوت الله.</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استمعوا إلى نسخة صوتية من إنجيل مرقس 12 : 28 - 34 من الترجمة الأسهل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مشهد واحد.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مُعلِّم الشريعة، أو كاتب</w:t>
      </w:r>
    </w:p>
    <w:p>
      <w:pPr>
        <w:pStyle w:val="ListBullet"/>
        <w:bidi/>
        <w:spacing w:line="240" w:lineRule="auto"/>
        <w:ind w:left="720"/>
      </w:pPr>
      <w:r>
        <w:rPr>
          <w:rtl/>
          <w:cs/>
          <w:lang w:val="ar_AE" w:bidi="ar_AE"/>
        </w:rPr>
      </w:r>
      <w:r>
        <w:rPr>
          <w:rtl/>
          <w:cs/>
          <w:lang w:val="ar_AE" w:bidi="ar_AE"/>
        </w:rPr>
        <w:t>إسرائيل</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جار (قريب)</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 xml:space="preserve">أوقفوا سماع التسجيل الصوتي مؤقتًا هنا، ومثّلوا المقطع. </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وقوموا بتمثيل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مثّلوا المشهد الذي يتحدث فيه يسوع مع القادة الدينيين في ساحة الهيكل. والتلاميذ موجودون هناك أيضًا. أثناء كلام يسوع مع القادة، يُصغي أحد معلّمي الشريعة بانتباه ويُعجبه ما يسمع. فيتكلّم ويسأل يسوع: "أيَّةُ وصيَّةٍ هي أوَّلُ الكُلِّ؟"</w:t>
      </w:r>
    </w:p>
    <w:p>
      <w:pPr>
        <w:bidi/>
      </w:pPr>
      <w:r>
        <w:rPr>
          <w:rtl/>
          <w:cs/>
          <w:lang w:val="ar_AE" w:bidi="ar_AE"/>
        </w:rPr>
      </w:r>
      <w:r>
        <w:rPr>
          <w:rtl/>
          <w:cs/>
          <w:lang w:val="ar_AE" w:bidi="ar_AE"/>
        </w:rPr>
        <w:t xml:space="preserve">أوقفوا التمثيل. اسأل الشخص الذي يؤدي دور يسوع: "بماذا تشعر أو تفكر؟" قد تكون إجاباته مثل: "أشعر بالفرح، لأنني أرى أن قلبه صالح ويريد الحكمة الحقيقية"، أو: "هذا شيء جيد. فهذه فرصة أخرى لأعلّم الجميع الحق عن قلب أبي"، أو: "أنا مسرور لأنه سأل هذا السؤال". ثم اسألوا الشخص الذي يؤدي دور معلّم الشريعة: "بماذا تشعر أو تفكر؟" قد يجيب الشخص بعبارات مثل: "أنا أحب هذا المعلّم المدعو يسوع، وأريد أن أفهم حقًا ما يعلّمه" أو: "أشعر بالفضول أن أرى كيف سيجيب يسوع". أو: "عندي أمل، أن يتفق يسوع معي". واصلوا تمثيل الدراما. </w:t>
      </w:r>
    </w:p>
    <w:p>
      <w:pPr>
        <w:bidi/>
      </w:pPr>
      <w:r>
        <w:rPr>
          <w:rtl/>
          <w:cs/>
          <w:lang w:val="ar_AE" w:bidi="ar_AE"/>
        </w:rPr>
      </w:r>
      <w:r>
        <w:rPr>
          <w:rtl/>
          <w:cs/>
          <w:lang w:val="ar_AE" w:bidi="ar_AE"/>
        </w:rPr>
        <w:t>مثّلوا يسوع وهو يقول: "إنَّ أوَّلَ كُلِّ الوَصايا هي: اسمَعْ يا إسرائيلُ. الرَّبُّ إلهنا رَبٌّ واحِدٌ. وتُحِبُّ الرَّبَّ إلهَكَ مِنْ كُلِّ قَلبِكَ، ومِنْ كُلِّ نَفسِكَ، ومِنْ كُلِّ فِكرِكَ، ومِنْ كُلِّ قُدرَتِكَ. هذِهِ هي الوَصيَّةُ الأولَى. وثانيَةٌ مِثلُها هي: تُحِبُّ قريبَكَ كنَفسِكَ. ليس وصيَّةٌ أُخرَى أعظَمَ مِنْ هاتَينِ".</w:t>
      </w:r>
    </w:p>
    <w:p>
      <w:pPr>
        <w:bidi/>
      </w:pPr>
      <w:r>
        <w:rPr>
          <w:rtl/>
          <w:cs/>
          <w:lang w:val="ar_AE" w:bidi="ar_AE"/>
        </w:rPr>
      </w:r>
      <w:r>
        <w:rPr>
          <w:rtl/>
          <w:cs/>
          <w:lang w:val="ar_AE" w:bidi="ar_AE"/>
        </w:rPr>
        <w:t>ثم مثّلوا ردّ معلّم الشريعة وهو يقول: "جَيِّدًا يا مُعَلِّمُ. بالحَقِّ قُلتَ". ثم يكرر المعلّم ما قاله يسوع: "لأنَّهُ اللهُ واحِدٌ وليس آخَرُ سِواهُ. ومَحَبَّتُهُ مِنْ كُلِّ القَلبِ، ومِنْ كُلِّ الفَهمِ، ومِنْ كُلِّ النَّفسِ، ومِنْ كُلِّ القُدرَةِ، ومَحَبَّةُ القريبِ كالنَّفسِ"، ثم يمضي الرجل ويقول: "هي أفضَلُ مِنْ جميعِ المُحرَقاتِ والذَّبائحِ".</w:t>
      </w:r>
    </w:p>
    <w:p>
      <w:pPr>
        <w:bidi/>
      </w:pPr>
      <w:r>
        <w:rPr>
          <w:rtl/>
          <w:cs/>
          <w:lang w:val="ar_AE" w:bidi="ar_AE"/>
        </w:rPr>
      </w:r>
      <w:r>
        <w:rPr>
          <w:rtl/>
          <w:cs/>
          <w:lang w:val="ar_AE" w:bidi="ar_AE"/>
        </w:rPr>
        <w:t>ثم مثّلوا يسوع وهو يلاحظ أن المعلّم قد فهم أمور ملكوت الله فهمًا صحيحًا، فيقول له: "لَستَ بَعيدًا عن ملكوتِ اللهِ".</w:t>
      </w:r>
    </w:p>
    <w:p>
      <w:pPr>
        <w:bidi/>
      </w:pPr>
      <w:r>
        <w:rPr>
          <w:rtl/>
          <w:cs/>
          <w:lang w:val="ar_AE" w:bidi="ar_AE"/>
        </w:rPr>
      </w:r>
      <w:r>
        <w:rPr>
          <w:rtl/>
          <w:cs/>
          <w:lang w:val="ar_AE" w:bidi="ar_AE"/>
        </w:rPr>
        <w:t xml:space="preserve">أوقفوا التمثيل. اسأل الشخص الذي يؤدي دور يسوع: "بماذا تشعر أو تفكر؟" قد يجيب الشخص بعبارات مثل: "أنا سعيد جدًا لأن هذا الرجل فهم كيف يحب الله والناس"، أو "أشخاص مثل هذا الرجل يفرحون قلبي"، أو "أنا متأكد أن الله سيستخدمه ليعلّم الآخرين تفسيرات صحيحة لكلمة الله". ثم اسألوا الشخص الذي يؤدي دور معلّم الشريعة: "بماذا تشعر أو تفكر؟" قد يجيب الشخص بعبارات مثل: "حقًا هذا الرجل مرسل من الله"، أو "قلبي ممتلئ بالمحبة"، أو "أريد أن أخدم إله المحبة". واصلوا تمثيل الدراما. </w:t>
      </w:r>
    </w:p>
    <w:p>
      <w:pPr>
        <w:bidi/>
      </w:pPr>
      <w:r>
        <w:rPr>
          <w:rtl/>
          <w:cs/>
          <w:lang w:val="ar_AE" w:bidi="ar_AE"/>
        </w:rPr>
      </w:r>
      <w:r>
        <w:rPr>
          <w:rtl/>
          <w:cs/>
          <w:lang w:val="ar_AE" w:bidi="ar_AE"/>
        </w:rPr>
        <w:t>ومثّلوا رد فعل الجميع بعد أن أجاب يسوع بحكمة فلا يجرؤ أحد بعد ذلك أن يسأله أي سؤال.</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نسخة صوتية لإنجيل مرقس ١٢: ٢٨–٣٤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كان يسوع لا يزال يتحدث مع القادة الدينيين في ساحة الهيكل. وكان واحدٌ من </w:t>
      </w:r>
      <w:r>
        <w:rPr>
          <w:b/>
          <w:rtl/>
          <w:cs/>
          <w:lang w:val="ar_AE" w:bidi="ar_AE"/>
        </w:rPr>
        <w:t>مُعلِّمي الشريعة</w:t>
      </w:r>
      <w:r>
        <w:rPr>
          <w:rtl/>
          <w:cs/>
          <w:lang w:val="ar_AE" w:bidi="ar_AE"/>
        </w:rPr>
        <w:t xml:space="preserve"> يستمع وأعجبَه ما سمعه. فسأل يسوعَ قائلًا: "ما هي أهم وصية؟" إن مُعلِّمي الشريعة أو الكَتبة، كانوا باحثين وخبراء في تفسيرات الشريعة من الكتب المُقدَّسة. لم تكن هذه التفسيرات تُدوَّن، بل كان المُعَلَّمون يحفظونها ويُعلِّمونها شفويًا. ترجِموا عبارة "مُعلِّم الشريعة" بنفس الطريقة التي ترجمتوها بها في المقاطع السابقة. للمزيد من المعلومات بخصوص </w:t>
      </w:r>
      <w:hyperlink r:id="rId33">
        <w:r>
          <w:rPr>
            <w:rtl/>
            <w:cs/>
            <w:lang w:val="ar_AE" w:bidi="ar_AE"/>
          </w:rPr>
          <w:rPr>
            <w:color w:val="0000EE"/>
            <w:u w:val="single"/>
          </w:rPr>
          <w:t>مُعلِّم الشريعة</w:t>
        </w:r>
      </w:hyperlink>
      <w:r>
        <w:rPr>
          <w:rtl/>
          <w:cs/>
          <w:lang w:val="ar_AE" w:bidi="ar_AE"/>
        </w:rPr>
        <w:t>، برجاء الرجوع إلى قاموس الكلمات الرئيسية.</w:t>
      </w:r>
    </w:p>
    <w:p>
      <w:pPr>
        <w:bidi/>
      </w:pPr>
      <w:r>
        <w:rPr>
          <w:rtl/>
          <w:cs/>
          <w:lang w:val="ar_AE" w:bidi="ar_AE"/>
        </w:rPr>
      </w:r>
      <w:r>
        <w:rPr>
          <w:rtl/>
          <w:cs/>
          <w:lang w:val="ar_AE" w:bidi="ar_AE"/>
        </w:rPr>
        <w:t xml:space="preserve">بدأ يسوع بذِكر صلاة ومعتقد يهودي هام. قال: "اسمَعْ يا </w:t>
      </w:r>
      <w:r>
        <w:rPr>
          <w:b/>
          <w:rtl/>
          <w:cs/>
          <w:lang w:val="ar_AE" w:bidi="ar_AE"/>
        </w:rPr>
        <w:t>إسرائيل</w:t>
      </w:r>
      <w:r>
        <w:rPr>
          <w:rtl/>
          <w:cs/>
          <w:lang w:val="ar_AE" w:bidi="ar_AE"/>
        </w:rPr>
        <w:t xml:space="preserve">. الرب إلهنا، ربُّ واحدَ." تُترجم العديد من ترجمات الكتاب المُقدَّس هذه العبارة إلى: "الرب إلهنا هو الإله الوحيد." ربما تُصرِّح أيضًا بأنه يوجد إلهٌ واحد فقط. لكن هذه العبارة تُركِّز على الأرجح على حقيقة أن إله اليهود - الخالق، الإله الأزلي - هو الإله الوحيد الذي يستحق تسبيحنا. تُشير كلمة إسرائيل هنا إلى الشعب اليهودي، أو جميع نسل يعقوب. ويُشير </w:t>
      </w:r>
      <w:r>
        <w:rPr>
          <w:b/>
          <w:rtl/>
          <w:cs/>
          <w:lang w:val="ar_AE" w:bidi="ar_AE"/>
        </w:rPr>
        <w:t>لقب</w:t>
      </w:r>
      <w:r>
        <w:rPr>
          <w:rtl/>
          <w:cs/>
          <w:lang w:val="ar_AE" w:bidi="ar_AE"/>
        </w:rPr>
        <w:t xml:space="preserve"> الرب إلى الله نفسه وهو إشارة إلى اسمه الشخصي يهوه. تَرجموا كلمتى إسرائيل والرب، أي الله نفسه، بنفس الطريقة التي ترجمتوهما بها في المقاطع السابقة. للمزيد من المعلومات عن </w:t>
      </w:r>
      <w:hyperlink r:id="rId133">
        <w:r>
          <w:rPr>
            <w:rtl/>
            <w:cs/>
            <w:lang w:val="ar_AE" w:bidi="ar_AE"/>
          </w:rPr>
          <w:rPr>
            <w:color w:val="0000EE"/>
            <w:u w:val="single"/>
          </w:rPr>
          <w:t>إسرائيل</w:t>
        </w:r>
      </w:hyperlink>
      <w:r>
        <w:rPr>
          <w:rtl/>
          <w:cs/>
          <w:lang w:val="ar_AE" w:bidi="ar_AE"/>
        </w:rPr>
        <w:t xml:space="preserve"> وعن </w:t>
      </w:r>
      <w:hyperlink r:id="rId116">
        <w:r>
          <w:rPr>
            <w:rtl/>
            <w:cs/>
            <w:lang w:val="ar_AE" w:bidi="ar_AE"/>
          </w:rPr>
          <w:rPr>
            <w:color w:val="0000EE"/>
            <w:u w:val="single"/>
          </w:rPr>
          <w:t>الرب</w:t>
        </w:r>
      </w:hyperlink>
      <w:r>
        <w:rPr>
          <w:rtl/>
          <w:cs/>
          <w:lang w:val="ar_AE" w:bidi="ar_AE"/>
        </w:rPr>
        <w:t>، انظروا قاموس الكلمات الرئيسية.</w:t>
      </w:r>
    </w:p>
    <w:p>
      <w:pPr>
        <w:bidi/>
      </w:pPr>
      <w:r>
        <w:rPr>
          <w:rtl/>
          <w:cs/>
          <w:lang w:val="ar_AE" w:bidi="ar_AE"/>
        </w:rPr>
      </w:r>
      <w:r>
        <w:rPr>
          <w:rtl/>
          <w:cs/>
          <w:lang w:val="ar_AE" w:bidi="ar_AE"/>
        </w:rPr>
        <w:t xml:space="preserve">ثم قال يسوع بعدها: "يجب أن تُحِبَّ الرب إلهَك مِنْ كُلِّ قلَبِكَ، وَمِنْ كُلِّ نَفْسِكَ، وَمِنْ كُلِّ فِكْرِكَ، وَمِنْ كُلِّ قُدْرَتِكَ." إن </w:t>
      </w:r>
      <w:r>
        <w:rPr>
          <w:b/>
          <w:rtl/>
          <w:cs/>
          <w:lang w:val="ar_AE" w:bidi="ar_AE"/>
        </w:rPr>
        <w:t>القلب</w:t>
      </w:r>
      <w:r>
        <w:rPr>
          <w:rtl/>
          <w:cs/>
          <w:lang w:val="ar_AE" w:bidi="ar_AE"/>
        </w:rPr>
        <w:t xml:space="preserve"> هو مشاعر وقرارات الشخص. إن </w:t>
      </w:r>
      <w:r>
        <w:rPr>
          <w:b/>
          <w:rtl/>
          <w:cs/>
          <w:lang w:val="ar_AE" w:bidi="ar_AE"/>
        </w:rPr>
        <w:t>النفس</w:t>
      </w:r>
      <w:r>
        <w:rPr>
          <w:rtl/>
          <w:cs/>
          <w:lang w:val="ar_AE" w:bidi="ar_AE"/>
        </w:rPr>
        <w:t xml:space="preserve"> هي حياة الشخص الداخلية وفِكره. يُشير تعبير </w:t>
      </w:r>
      <w:r>
        <w:rPr>
          <w:b/>
          <w:rtl/>
          <w:cs/>
          <w:lang w:val="ar_AE" w:bidi="ar_AE"/>
        </w:rPr>
        <w:t>القلب</w:t>
      </w:r>
      <w:r>
        <w:rPr>
          <w:rtl/>
          <w:cs/>
          <w:lang w:val="ar_AE" w:bidi="ar_AE"/>
        </w:rPr>
        <w:t xml:space="preserve"> و</w:t>
      </w:r>
      <w:r>
        <w:rPr>
          <w:b/>
          <w:rtl/>
          <w:cs/>
          <w:lang w:val="ar_AE" w:bidi="ar_AE"/>
        </w:rPr>
        <w:t>النفس</w:t>
      </w:r>
      <w:r>
        <w:rPr>
          <w:rtl/>
          <w:cs/>
          <w:lang w:val="ar_AE" w:bidi="ar_AE"/>
        </w:rPr>
        <w:t xml:space="preserve"> معًا إلى الحياة الداخلية للإنسان. يُشير </w:t>
      </w:r>
      <w:hyperlink r:id="rId134">
        <w:r>
          <w:rPr>
            <w:rtl/>
            <w:cs/>
            <w:lang w:val="ar_AE" w:bidi="ar_AE"/>
          </w:rPr>
          <w:rPr>
            <w:color w:val="0000EE"/>
            <w:u w:val="single"/>
          </w:rPr>
          <w:t>الفِكر</w:t>
        </w:r>
      </w:hyperlink>
      <w:r>
        <w:rPr>
          <w:rtl/>
          <w:cs/>
          <w:lang w:val="ar_AE" w:bidi="ar_AE"/>
        </w:rPr>
        <w:t xml:space="preserve"> إلى تفكير الشخص وفهمه وذكائه. تُشير </w:t>
      </w:r>
      <w:hyperlink r:id="rId135">
        <w:r>
          <w:rPr>
            <w:rtl/>
            <w:cs/>
            <w:lang w:val="ar_AE" w:bidi="ar_AE"/>
          </w:rPr>
          <w:rPr>
            <w:color w:val="0000EE"/>
            <w:u w:val="single"/>
          </w:rPr>
          <w:t>القُدرة</w:t>
        </w:r>
      </w:hyperlink>
      <w:r>
        <w:rPr>
          <w:rtl/>
          <w:cs/>
          <w:lang w:val="ar_AE" w:bidi="ar_AE"/>
        </w:rPr>
        <w:t xml:space="preserve"> إلى استطاعة الشخص على فعل شيء ما، أو قوته الجسدية. تَهدُف هذه الكلمات معًا إلى وصف كل شخصية وإمكانيات الإنسان. ترجموا القلب والنفس بالطريقة التي ترجمتوهما بها في المقاطع السابقة. للمزيد من المعلومات عن </w:t>
      </w:r>
      <w:hyperlink r:id="rId62">
        <w:r>
          <w:rPr>
            <w:rtl/>
            <w:cs/>
            <w:lang w:val="ar_AE" w:bidi="ar_AE"/>
          </w:rPr>
          <w:rPr>
            <w:color w:val="0000EE"/>
            <w:u w:val="single"/>
          </w:rPr>
          <w:t>القلب</w:t>
        </w:r>
      </w:hyperlink>
      <w:r>
        <w:rPr>
          <w:rtl/>
          <w:cs/>
          <w:lang w:val="ar_AE" w:bidi="ar_AE"/>
        </w:rPr>
        <w:t xml:space="preserve"> وعن </w:t>
      </w:r>
      <w:hyperlink r:id="rId99">
        <w:r>
          <w:rPr>
            <w:rtl/>
            <w:cs/>
            <w:lang w:val="ar_AE" w:bidi="ar_AE"/>
          </w:rPr>
          <w:rPr>
            <w:color w:val="0000EE"/>
            <w:u w:val="single"/>
          </w:rPr>
          <w:t>النفس</w:t>
        </w:r>
      </w:hyperlink>
      <w:r>
        <w:rPr>
          <w:rtl/>
          <w:cs/>
          <w:lang w:val="ar_AE" w:bidi="ar_AE"/>
        </w:rPr>
        <w:t>، انظروا قاموس الكلمات الرئيسية.</w:t>
      </w:r>
    </w:p>
    <w:p>
      <w:pPr>
        <w:bidi/>
      </w:pPr>
      <w:r>
        <w:rPr>
          <w:rtl/>
          <w:cs/>
          <w:lang w:val="ar_AE" w:bidi="ar_AE"/>
        </w:rPr>
      </w:r>
      <w:r>
        <w:rPr>
          <w:rtl/>
          <w:cs/>
          <w:lang w:val="ar_AE" w:bidi="ar_AE"/>
        </w:rPr>
        <w:t xml:space="preserve">توقفوا هنا وناقشوا كمجموعة: كيف ستترجمون الكلمات، </w:t>
      </w:r>
      <w:r>
        <w:rPr>
          <w:b/>
          <w:rtl/>
          <w:cs/>
          <w:lang w:val="ar_AE" w:bidi="ar_AE"/>
        </w:rPr>
        <w:t>قلب</w:t>
      </w:r>
      <w:r>
        <w:rPr>
          <w:rtl/>
          <w:cs/>
          <w:lang w:val="ar_AE" w:bidi="ar_AE"/>
        </w:rPr>
        <w:t xml:space="preserve">، </w:t>
      </w:r>
      <w:r>
        <w:rPr>
          <w:b/>
          <w:rtl/>
          <w:cs/>
          <w:lang w:val="ar_AE" w:bidi="ar_AE"/>
        </w:rPr>
        <w:t>ونفس</w:t>
      </w:r>
      <w:r>
        <w:rPr>
          <w:rtl/>
          <w:cs/>
          <w:lang w:val="ar_AE" w:bidi="ar_AE"/>
        </w:rPr>
        <w:t xml:space="preserve">، </w:t>
      </w:r>
      <w:r>
        <w:rPr>
          <w:b/>
          <w:rtl/>
          <w:cs/>
          <w:lang w:val="ar_AE" w:bidi="ar_AE"/>
        </w:rPr>
        <w:t>وفِكر</w:t>
      </w:r>
      <w:r>
        <w:rPr>
          <w:rtl/>
          <w:cs/>
          <w:lang w:val="ar_AE" w:bidi="ar_AE"/>
        </w:rPr>
        <w:t>، و</w:t>
      </w:r>
      <w:r>
        <w:rPr>
          <w:b/>
          <w:rtl/>
          <w:cs/>
          <w:lang w:val="ar_AE" w:bidi="ar_AE"/>
        </w:rPr>
        <w:t>قُدرة</w:t>
      </w:r>
      <w:r>
        <w:rPr>
          <w:rtl/>
          <w:cs/>
          <w:lang w:val="ar_AE" w:bidi="ar_AE"/>
        </w:rPr>
        <w:t>؟ قد لا تستطيعون ترجمة كل الكلمات حرفيًا، لكن بواسطة كلمات مُماثلة لما سبق. أوقفوا هذا التسجيل هنا.</w:t>
      </w:r>
    </w:p>
    <w:p>
      <w:pPr>
        <w:bidi/>
      </w:pPr>
      <w:r>
        <w:rPr>
          <w:rtl/>
          <w:cs/>
          <w:lang w:val="ar_AE" w:bidi="ar_AE"/>
        </w:rPr>
      </w:r>
      <w:r>
        <w:rPr>
          <w:rtl/>
          <w:cs/>
          <w:lang w:val="ar_AE" w:bidi="ar_AE"/>
        </w:rPr>
        <w:t xml:space="preserve">ثم قال يسوع: "تُحِب </w:t>
      </w:r>
      <w:hyperlink r:id="rId136">
        <w:r>
          <w:rPr>
            <w:rtl/>
            <w:cs/>
            <w:lang w:val="ar_AE" w:bidi="ar_AE"/>
          </w:rPr>
          <w:rPr>
            <w:color w:val="0000EE"/>
            <w:u w:val="single"/>
          </w:rPr>
          <w:t>قريبك</w:t>
        </w:r>
      </w:hyperlink>
      <w:r>
        <w:rPr>
          <w:rtl/>
          <w:cs/>
          <w:lang w:val="ar_AE" w:bidi="ar_AE"/>
        </w:rPr>
        <w:t xml:space="preserve"> كنَفْسِكَ." على الرغم من أن ضمير المُخاطب هنا مُفرد، إلا أن يسوع يقصد أن تكون الوصية لكل شخص، وليس لمُعلِّم الشريعة هذا فقط.</w:t>
      </w:r>
    </w:p>
    <w:p>
      <w:pPr>
        <w:bidi/>
      </w:pPr>
      <w:r>
        <w:rPr>
          <w:rtl/>
          <w:cs/>
          <w:lang w:val="ar_AE" w:bidi="ar_AE"/>
        </w:rPr>
      </w:r>
      <w:r>
        <w:rPr>
          <w:rtl/>
          <w:cs/>
          <w:lang w:val="ar_AE" w:bidi="ar_AE"/>
        </w:rPr>
        <w:t>توقّفوا هنا وناقشوا كمجموعة: كيف ستُترجمون كلمة قريبك؟ قد تضطروا إلى تقديم وصفٍ للكلمة. في هذا السياق، قد يعني القريبُ شخصًا يعيش في مكان قريب، أو شخصًا ينتمي إلى نفس المجموعة الاجتماعية، أو شخصًا يتحدَّث نفس اللُغة. لكن تذكَّروا أن يسوع يقصد دائمًا مجموعة أوسع من الناس، أي كل مَن تُقابله. أوقفوا هذا التسجيل هنا.</w:t>
      </w:r>
    </w:p>
    <w:p>
      <w:pPr>
        <w:bidi/>
      </w:pPr>
      <w:r>
        <w:rPr>
          <w:rtl/>
          <w:cs/>
          <w:lang w:val="ar_AE" w:bidi="ar_AE"/>
        </w:rPr>
      </w:r>
      <w:r>
        <w:rPr>
          <w:rtl/>
          <w:cs/>
          <w:lang w:val="ar_AE" w:bidi="ar_AE"/>
        </w:rPr>
        <w:t xml:space="preserve">ردَّ مُعلِّم الشريعة قائلًا: "جيدًا" و"بالحق قُلتَ." كان الرجل منبهرًا. دعا الرجِّل يسوعَ بلقب </w:t>
      </w:r>
      <w:r>
        <w:rPr>
          <w:b/>
          <w:rtl/>
          <w:cs/>
          <w:lang w:val="ar_AE" w:bidi="ar_AE"/>
        </w:rPr>
        <w:t>المُعلِّم</w:t>
      </w:r>
      <w:r>
        <w:rPr>
          <w:rtl/>
          <w:cs/>
          <w:lang w:val="ar_AE" w:bidi="ar_AE"/>
        </w:rPr>
        <w:t xml:space="preserve">. ترجِموا كلمة المُعلِّم بالطريقة نفسها التي ترجمتوها بها في المقاطع السابقة. للمزيد من المعلومات عن </w:t>
      </w:r>
      <w:hyperlink r:id="rId75">
        <w:r>
          <w:rPr>
            <w:rtl/>
            <w:cs/>
            <w:lang w:val="ar_AE" w:bidi="ar_AE"/>
          </w:rPr>
          <w:rPr>
            <w:color w:val="0000EE"/>
            <w:u w:val="single"/>
          </w:rPr>
          <w:t>المُعلِّم</w:t>
        </w:r>
      </w:hyperlink>
      <w:r>
        <w:rPr>
          <w:rtl/>
          <w:cs/>
          <w:lang w:val="ar_AE" w:bidi="ar_AE"/>
        </w:rPr>
        <w:t>، انظر قاموس الكلمات الرئيسية.</w:t>
      </w:r>
    </w:p>
    <w:p>
      <w:pPr>
        <w:bidi/>
      </w:pPr>
      <w:r>
        <w:rPr>
          <w:rtl/>
          <w:cs/>
          <w:lang w:val="ar_AE" w:bidi="ar_AE"/>
        </w:rPr>
      </w:r>
      <w:r>
        <w:rPr>
          <w:rtl/>
          <w:cs/>
          <w:lang w:val="ar_AE" w:bidi="ar_AE"/>
        </w:rPr>
        <w:t xml:space="preserve">قال مُعلِّم الشريعة إن هذه الوصايا أهم من المُحرقات والذبائح. كانت </w:t>
      </w:r>
      <w:r>
        <w:rPr>
          <w:b/>
          <w:rtl/>
          <w:cs/>
          <w:lang w:val="ar_AE" w:bidi="ar_AE"/>
        </w:rPr>
        <w:t>المُحرقات</w:t>
      </w:r>
      <w:r>
        <w:rPr>
          <w:rtl/>
          <w:cs/>
          <w:lang w:val="ar_AE" w:bidi="ar_AE"/>
        </w:rPr>
        <w:t xml:space="preserve"> هي الذبائح التي فيها قدَّمَ الناسُ الحيوانات إلى الله عن طريق إحراقها بالكامل. إن </w:t>
      </w:r>
      <w:r>
        <w:rPr>
          <w:b/>
          <w:rtl/>
          <w:cs/>
          <w:lang w:val="ar_AE" w:bidi="ar_AE"/>
        </w:rPr>
        <w:t>الذبائح</w:t>
      </w:r>
      <w:r>
        <w:rPr>
          <w:rtl/>
          <w:cs/>
          <w:lang w:val="ar_AE" w:bidi="ar_AE"/>
        </w:rPr>
        <w:t xml:space="preserve"> هي أي شيء يُقدِّمه الناس إلى الله ليشكروه، أو ليُسبِّحوه، أو ليطلبوا من الله أن يغفر لهم خطاياهم. يُمكن أن تكون هذه الذبائح دقيقًا، أو زيتًا، أو خمرًا. طالَب اللهُ بهذه الذبائح والتقدمات في شريعته. ترجموا كلمة ذبائح بنفس الطريقة التي ترجمتوها بها في المقاطع السابقة. للمزيد من المعلومات عن </w:t>
      </w:r>
      <w:hyperlink r:id="rId46">
        <w:r>
          <w:rPr>
            <w:rtl/>
            <w:cs/>
            <w:lang w:val="ar_AE" w:bidi="ar_AE"/>
          </w:rPr>
          <w:rPr>
            <w:color w:val="0000EE"/>
            <w:u w:val="single"/>
          </w:rPr>
          <w:t>الذبيحة</w:t>
        </w:r>
      </w:hyperlink>
      <w:r>
        <w:rPr>
          <w:rtl/>
          <w:cs/>
          <w:lang w:val="ar_AE" w:bidi="ar_AE"/>
        </w:rPr>
        <w:t>، انظروا قاموس الكلمات الرئيسية.</w:t>
      </w:r>
    </w:p>
    <w:p>
      <w:pPr>
        <w:bidi/>
      </w:pPr>
      <w:r>
        <w:rPr>
          <w:rtl/>
          <w:cs/>
          <w:lang w:val="ar_AE" w:bidi="ar_AE"/>
        </w:rPr>
      </w:r>
      <w:r>
        <w:rPr>
          <w:rtl/>
          <w:cs/>
          <w:lang w:val="ar_AE" w:bidi="ar_AE"/>
        </w:rPr>
        <w:t xml:space="preserve">قال يسوع للرجل إنه ليس بعيدًا عن ملكوت الله. إن </w:t>
      </w:r>
      <w:r>
        <w:rPr>
          <w:b/>
          <w:rtl/>
          <w:cs/>
          <w:lang w:val="ar_AE" w:bidi="ar_AE"/>
        </w:rPr>
        <w:t>ملكوت الله</w:t>
      </w:r>
      <w:r>
        <w:rPr>
          <w:rtl/>
          <w:cs/>
          <w:lang w:val="ar_AE" w:bidi="ar_AE"/>
        </w:rPr>
        <w:t xml:space="preserve"> هو حالة أو علاقة، وليس مكانًا أو موقعًا. يُشير الملكوت إلى أن الله يَحكم على قلوب شعبه. ترجموا عبارة ملكوت الله بنفس الطريقة التي ترجمتوها بها في المقاطع السابقة. للمزيد من المعلومات عن </w:t>
      </w:r>
      <w:hyperlink r:id="rId66">
        <w:r>
          <w:rPr>
            <w:rtl/>
            <w:cs/>
            <w:lang w:val="ar_AE" w:bidi="ar_AE"/>
          </w:rPr>
          <w:rPr>
            <w:color w:val="0000EE"/>
            <w:u w:val="single"/>
          </w:rPr>
          <w:t>ملكوت الله</w:t>
        </w:r>
      </w:hyperlink>
      <w:r>
        <w:rPr>
          <w:rtl/>
          <w:cs/>
          <w:lang w:val="ar_AE" w:bidi="ar_AE"/>
        </w:rPr>
        <w:t>، انظروا قاموس الكلمات الرئيسية.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12:35–37</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في هذه المرحلة، استمعوا إلى مرقس 12: 35–37 وضعوها في قلوبكم.</w:t>
      </w:r>
    </w:p>
    <w:p>
      <w:pPr>
        <w:bidi/>
      </w:pPr>
      <w:r>
        <w:rPr>
          <w:rtl/>
          <w:cs/>
          <w:lang w:val="ar_AE" w:bidi="ar_AE"/>
        </w:rPr>
      </w:r>
      <w:r>
        <w:rPr>
          <w:rtl/>
          <w:cs/>
          <w:lang w:val="ar_AE" w:bidi="ar_AE"/>
        </w:rPr>
        <w:t>استمع إلى نسخة صوتية من مرقس 12: 35–37 ثلاث مرات من ثلاث ترجمات صوتية مختلفة، إن أمكن. ثم كمجموعة قوموا بمناقشة الأسئلة التالية:</w:t>
      </w:r>
    </w:p>
    <w:p>
      <w:pPr>
        <w:pStyle w:val="ListNumber"/>
        <w:numPr>
          <w:ilvl w:val="0"/>
          <w:numId w:val="57"/>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 في هذا المقطع؟</w:t>
      </w:r>
    </w:p>
    <w:p>
      <w:pPr>
        <w:pStyle w:val="ListNumber"/>
        <w:bidi/>
        <w:spacing w:line="240" w:lineRule="auto"/>
        <w:ind w:left="720"/>
      </w:pPr>
      <w:r>
        <w:rPr>
          <w:rtl/>
          <w:cs/>
          <w:lang w:val="ar_AE" w:bidi="ar_AE"/>
        </w:rPr>
      </w:r>
      <w:r>
        <w:rPr>
          <w:rtl/>
          <w:cs/>
          <w:lang w:val="ar_AE" w:bidi="ar_AE"/>
        </w:rPr>
        <w:t>ماذا يخبرنا هذا المقطع عن الله أو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نسخة صوتية من إنجيل مرقس ١٢: ٣٥–٣٧ من التَّرْجَمَة الأسهل فهمًا لكم.</w:t>
      </w:r>
    </w:p>
    <w:p>
      <w:pPr>
        <w:bidi/>
      </w:pPr>
      <w:r>
        <w:rPr>
          <w:rtl/>
          <w:cs/>
          <w:lang w:val="ar_AE" w:bidi="ar_AE"/>
        </w:rPr>
      </w:r>
      <w:r>
        <w:rPr>
          <w:rtl/>
          <w:cs/>
          <w:lang w:val="ar_AE" w:bidi="ar_AE"/>
        </w:rPr>
        <w:t>يستمر يسوع في التعليم لجمعٍ من الناس في ساحات الهيكل، ويسأل سؤالين صعبين يبدوان متناقضين. يريد يسوع أن يبيّن أن كلا التصريحين صحيح، حتى لو بدا وكأنهما لا يمكن أن يكونا صحيحين معًا. كان هذا أسلوبًا تعليميًا شائعًا عند المعلّمين الدينيين اليهود.</w:t>
      </w:r>
    </w:p>
    <w:p>
      <w:pPr>
        <w:bidi/>
      </w:pPr>
      <w:r>
        <w:rPr>
          <w:rtl/>
          <w:cs/>
          <w:lang w:val="ar_AE" w:bidi="ar_AE"/>
        </w:rPr>
      </w:r>
      <w:r>
        <w:rPr>
          <w:rtl/>
          <w:cs/>
          <w:lang w:val="ar_AE" w:bidi="ar_AE"/>
        </w:rPr>
        <w:t xml:space="preserve">إن الأنبياء اليهود، أي رسل الله، قالوا إن المسيح – أي المخلّص الموعود – سيكون من نسل الملك داود. كان كل اليهود يعرفون داود جدّهم، لأنه كان ملكًا عظيمًا ومشهورًا. ويسأل يسوع: "كيفَ يقولُ الكتبةُ إنَّ المَسيحَ ابنُ داوُدَ؟" وكان الكتبة هم من يفسّرون شريعة الله للشعب في هذا الوقت. لا يسأل يسوع هذا السؤال لأنه يريد إجابة، بل لأنه يريد من الشعب أن يفكروا مليًّا في شخص المسيّا. ثم يقول يسوع إن الروح القدس – روح الله – هو الذي جعل داود يقول هذا المزمور: </w:t>
      </w:r>
    </w:p>
    <w:p>
      <w:pPr>
        <w:bidi/>
      </w:pPr>
      <w:r>
        <w:rPr>
          <w:rtl/>
          <w:cs/>
          <w:lang w:val="ar_AE" w:bidi="ar_AE"/>
        </w:rPr>
      </w:r>
      <w:r>
        <w:rPr>
          <w:rtl/>
          <w:cs/>
          <w:lang w:val="ar_AE" w:bidi="ar_AE"/>
        </w:rPr>
        <w:t xml:space="preserve">"قالَ الرَّبُّ لرَبّي: </w:t>
      </w:r>
    </w:p>
    <w:p>
      <w:pPr>
        <w:bidi/>
      </w:pPr>
      <w:r>
        <w:rPr>
          <w:rtl/>
          <w:cs/>
          <w:lang w:val="ar_AE" w:bidi="ar_AE"/>
        </w:rPr>
      </w:r>
      <w:r>
        <w:rPr>
          <w:rtl/>
          <w:cs/>
          <w:lang w:val="ar_AE" w:bidi="ar_AE"/>
        </w:rPr>
        <w:t xml:space="preserve">"اجلِسْ عن يَميني، </w:t>
      </w:r>
    </w:p>
    <w:p>
      <w:pPr>
        <w:bidi/>
      </w:pPr>
      <w:r>
        <w:rPr>
          <w:rtl/>
          <w:cs/>
          <w:lang w:val="ar_AE" w:bidi="ar_AE"/>
        </w:rPr>
      </w:r>
      <w:r>
        <w:rPr>
          <w:rtl/>
          <w:cs/>
          <w:lang w:val="ar_AE" w:bidi="ar_AE"/>
        </w:rPr>
        <w:t>حتَّى أضَعَ أعداءَكَ مَوْطِئًا لقَدَمَيكَ".</w:t>
      </w:r>
    </w:p>
    <w:p>
      <w:pPr>
        <w:bidi/>
      </w:pPr>
      <w:r>
        <w:rPr>
          <w:rtl/>
          <w:cs/>
          <w:lang w:val="ar_AE" w:bidi="ar_AE"/>
        </w:rPr>
      </w:r>
      <w:r>
        <w:rPr>
          <w:rtl/>
          <w:cs/>
          <w:lang w:val="ar_AE" w:bidi="ar_AE"/>
        </w:rPr>
        <w:t>في هذا المزمور، يعلن داود أن الرب – أي الله – يخاطب رب داود، أي المسيّا، ويقول له أن يجلس عن يمينه، أي في مكان الكرامة. وفي الثقافة اليهودية، الشخص الجالس عن يمين الملك له حق المشاركة في الحكم مع الملك. وهنا يعلن الله أن المسيّا سيجلس عن يمينه ليملك معه، وأنه سيخضع أعداء المسيح تحت قدميه. وهذه صورة المنتصر الذي يضع قدميه على أعناق أعدائه المهزومين.</w:t>
      </w:r>
    </w:p>
    <w:p>
      <w:pPr>
        <w:bidi/>
      </w:pPr>
      <w:r>
        <w:rPr>
          <w:rtl/>
          <w:cs/>
          <w:lang w:val="ar_AE" w:bidi="ar_AE"/>
        </w:rPr>
      </w:r>
      <w:r>
        <w:rPr>
          <w:rtl/>
          <w:cs/>
          <w:lang w:val="ar_AE" w:bidi="ar_AE"/>
        </w:rPr>
        <w:t>توقَّفوا هنا وناقشوا هذه الأسئلة كمجموعة: كيف يكرّم الله أو القائد المهم شخصًا ما؟ وهنا، يضع الله المسيح عن يمينه ليحكما معًا في الملكوت. كيف تكرّمون أنتم شخصًا ذا سلطان في ثقافتكم؟ يعطي الله النصرة للمسيح على أعدائه بوضعهم تحت قدميه. كيف تعبّر ثقافتكم عن انتصار القائد على أعدائه؟ (أوقفوا سماع التسجيل الصوتي هنا)</w:t>
      </w:r>
    </w:p>
    <w:p>
      <w:pPr>
        <w:bidi/>
      </w:pPr>
      <w:r>
        <w:rPr>
          <w:rtl/>
          <w:cs/>
          <w:lang w:val="ar_AE" w:bidi="ar_AE"/>
        </w:rPr>
      </w:r>
      <w:r>
        <w:rPr>
          <w:rtl/>
          <w:cs/>
          <w:lang w:val="ar_AE" w:bidi="ar_AE"/>
        </w:rPr>
        <w:t>في الثقافة اليهودية، لم يكن الملوك أو الآباء يدعون نسلهم "أسيادهم" أو "أربابهم". لذلك، من المستحيل – بحسب التفكير البشري – أن يدعو داود أحد نسله "ربي".</w:t>
      </w:r>
    </w:p>
    <w:p>
      <w:pPr>
        <w:bidi/>
      </w:pPr>
      <w:r>
        <w:rPr>
          <w:rtl/>
          <w:cs/>
          <w:lang w:val="ar_AE" w:bidi="ar_AE"/>
        </w:rPr>
      </w:r>
      <w:r>
        <w:rPr>
          <w:rtl/>
          <w:cs/>
          <w:lang w:val="ar_AE" w:bidi="ar_AE"/>
        </w:rPr>
        <w:t>توقفوا هنا وناقشوا هذا السؤال كمجموعة: كيف تنظر ثقافتكم إلى أسلافكم؟ كيف تعبّرون عن احترامكم أو خضوعكم لسلطة أسلافكم؟ (أوقفوا سماع التسجيل الصوتي هنا)</w:t>
      </w:r>
    </w:p>
    <w:p>
      <w:pPr>
        <w:bidi/>
      </w:pPr>
      <w:r>
        <w:rPr>
          <w:rtl/>
          <w:cs/>
          <w:lang w:val="ar_AE" w:bidi="ar_AE"/>
        </w:rPr>
      </w:r>
      <w:r>
        <w:rPr>
          <w:rtl/>
          <w:cs/>
          <w:lang w:val="ar_AE" w:bidi="ar_AE"/>
        </w:rPr>
        <w:t>ثم يسأل يسوع: "فداوُدُ نَفسُهُ يَدعوهُ رَبًّا. فمِنْ أين هو ابنُهُ؟" كان بعض الناس يظنّون أن المسيّأ سيعيد إقامة مملكة داود على الأرض، لكن يسوع يريد أن يبيّن أن دور المسيح أعظم بكثير، لأنه جاء ليؤسس ملكوت الله الأعظم. فملكوت الله بحسب تعليم يسوع ليس مكانًا جغرافيًا، بل هو خضوع الناس ليسوع كملك على قلوبهم، وعلاقة صحيحة بالله. لم يكن يسوع ينكر أن المسيح من نسل داود، بل كان يريد أن يرفع نظرتهم إلى المسيّا، ليعرفوا أنه أعظم بكثير مما كانوا يتوقعون. لو كان أنكر يسوع أن المسيّا هو من نسل داود، لغضب منه الجمع، لأنهم تعلّموا دائمًا أن المسيّا سيكون من نسل داود. لذلك لا ينكر يسوع، بل يوضح أن حتى داود نفسه اعترف أن المسيح أعظم منه ودعاه ربًا.</w:t>
      </w:r>
    </w:p>
    <w:p>
      <w:pPr>
        <w:bidi/>
      </w:pPr>
      <w:r>
        <w:rPr>
          <w:rtl/>
          <w:cs/>
          <w:lang w:val="ar_AE" w:bidi="ar_AE"/>
        </w:rPr>
      </w:r>
      <w:r>
        <w:rPr>
          <w:rtl/>
          <w:cs/>
          <w:lang w:val="ar_AE" w:bidi="ar_AE"/>
        </w:rPr>
        <w:t xml:space="preserve">يستمع الجمع إلى تعليم يسوع بفرح وسرور، وربما أعجبهم أن المعلّمين الدينيين بدوا غير مرتاحين من تعاليم يسوع، وكان هذا سببًا إضافيًا لشعبيّته بين الناس. </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نسخة صوتية من إنجيل مرقس 12 : 35 - 37 من التَّرْجَمَة الأسهل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مشهد واحد.</w:t>
      </w:r>
    </w:p>
    <w:p>
      <w:pPr>
        <w:bidi/>
      </w:pPr>
      <w:r>
        <w:rPr>
          <w:rtl/>
          <w:cs/>
          <w:lang w:val="ar_AE" w:bidi="ar_AE"/>
        </w:rPr>
      </w:r>
      <w:r>
        <w:rPr>
          <w:b/>
          <w:rtl/>
          <w:cs/>
          <w:lang w:val="ar_AE" w:bidi="ar_AE"/>
        </w:rPr>
        <w:t>في المشهد الأول:</w:t>
      </w:r>
      <w:r>
        <w:rPr>
          <w:rtl/>
          <w:cs/>
          <w:lang w:val="ar_AE" w:bidi="ar_AE"/>
        </w:rPr>
        <w:t xml:space="preserve"> يعلِّم الرب يسوع الناس في ساحات الهيكل. فيسألهم أسئلة عن الأسفار المُقَدَّسة لمساعدتهم على التفكير بعمق في الدور الحقيقي للمسيا، أو المُخَلِّص الموعود. فيفرح الجمع من تعليم الرب يسوع.</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 (لا يفعل التلاميذ أي شيء في هذا المشهد، لكنهم على الأرجح موجودين هناك في ساحات الهيكل مع الرب يسوع)</w:t>
      </w:r>
    </w:p>
    <w:p>
      <w:pPr>
        <w:pStyle w:val="ListBullet"/>
        <w:bidi/>
        <w:spacing w:line="240" w:lineRule="auto"/>
        <w:ind w:left="720"/>
      </w:pPr>
      <w:r>
        <w:rPr>
          <w:rtl/>
          <w:cs/>
          <w:lang w:val="ar_AE" w:bidi="ar_AE"/>
        </w:rPr>
      </w:r>
      <w:r>
        <w:rPr>
          <w:rtl/>
          <w:cs/>
          <w:lang w:val="ar_AE" w:bidi="ar_AE"/>
        </w:rPr>
        <w:t>الناس في ساحات الهيكل، بما في ذلك معلّمي الشريعة (الكتبة)</w:t>
      </w:r>
    </w:p>
    <w:p>
      <w:pPr>
        <w:pStyle w:val="ListBullet"/>
        <w:bidi/>
        <w:spacing w:line="240" w:lineRule="auto"/>
        <w:ind w:left="720"/>
      </w:pPr>
      <w:r>
        <w:rPr>
          <w:rtl/>
          <w:cs/>
          <w:lang w:val="ar_AE" w:bidi="ar_AE"/>
        </w:rPr>
      </w:r>
      <w:r>
        <w:rPr>
          <w:rtl/>
          <w:cs/>
          <w:lang w:val="ar_AE" w:bidi="ar_AE"/>
        </w:rPr>
        <w:t>الملك داود</w:t>
      </w:r>
    </w:p>
    <w:p>
      <w:pPr>
        <w:pStyle w:val="ListBullet"/>
        <w:bidi/>
        <w:spacing w:line="240" w:lineRule="auto"/>
        <w:ind w:left="720"/>
      </w:pPr>
      <w:r>
        <w:rPr>
          <w:rtl/>
          <w:cs/>
          <w:lang w:val="ar_AE" w:bidi="ar_AE"/>
        </w:rPr>
      </w:r>
      <w:r>
        <w:rPr>
          <w:rtl/>
          <w:cs/>
          <w:lang w:val="ar_AE" w:bidi="ar_AE"/>
        </w:rPr>
        <w:t>الرب الإله</w:t>
      </w:r>
    </w:p>
    <w:p>
      <w:pPr>
        <w:pStyle w:val="ListBullet"/>
        <w:bidi/>
        <w:spacing w:line="240" w:lineRule="auto"/>
        <w:ind w:left="720"/>
      </w:pPr>
      <w:r>
        <w:rPr>
          <w:rtl/>
          <w:cs/>
          <w:lang w:val="ar_AE" w:bidi="ar_AE"/>
        </w:rPr>
      </w:r>
      <w:r>
        <w:rPr>
          <w:rtl/>
          <w:cs/>
          <w:lang w:val="ar_AE" w:bidi="ar_AE"/>
        </w:rPr>
        <w:t>والرب السيَّد، أو المسيَّا.</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من المهم أن نتذكر أن الرب يسوع كان لا يزال يعلِّم في ساحات الهيكل. وربما كان يعلِّم الحشد الكبير في الساحات. وعلى الأرجح كان هناك معلِّمون للشريعة (كتبة) يستمعون إلى جانب تلاميذ الرب يسوع.</w:t>
      </w:r>
    </w:p>
    <w:p>
      <w:pPr>
        <w:bidi/>
      </w:pPr>
      <w:r>
        <w:rPr>
          <w:rtl/>
          <w:cs/>
          <w:lang w:val="ar_AE" w:bidi="ar_AE"/>
        </w:rPr>
      </w:r>
      <w:r>
        <w:rPr>
          <w:rtl/>
          <w:cs/>
          <w:lang w:val="ar_AE" w:bidi="ar_AE"/>
        </w:rPr>
        <w:t xml:space="preserve">ومن المهم أن نتذكر أن الرب يسوع كان يعلِّم مثل العديد من المعلَّمين الدينيين. وكان يطرح العديد من الأسئلة في تعاليمه، ليس لأنه يريد إجابة، بل لأنه يريد أن يفكر الناس بعناية في الكتب المُقَدَّسة. </w:t>
      </w:r>
    </w:p>
    <w:p>
      <w:pPr>
        <w:bidi/>
      </w:pPr>
      <w:r>
        <w:rPr>
          <w:rtl/>
          <w:cs/>
          <w:lang w:val="ar_AE" w:bidi="ar_AE"/>
        </w:rPr>
      </w:r>
      <w:r>
        <w:rPr>
          <w:rtl/>
          <w:cs/>
          <w:lang w:val="ar_AE" w:bidi="ar_AE"/>
        </w:rPr>
        <w:t>ومن المهم أن نتذكر أن الرب يسوع اقتبس من المزامير.</w:t>
      </w:r>
    </w:p>
    <w:p>
      <w:pPr>
        <w:bidi/>
      </w:pPr>
      <w:r>
        <w:rPr>
          <w:rtl/>
          <w:cs/>
          <w:lang w:val="ar_AE" w:bidi="ar_AE"/>
        </w:rPr>
      </w:r>
      <w:r>
        <w:rPr>
          <w:rtl/>
          <w:cs/>
          <w:lang w:val="ar_AE" w:bidi="ar_AE"/>
        </w:rPr>
        <w:t>توقّفوا هنا وناقشوا هذا السؤال كمجموعة: كيف ستستخدم لغتكم الأنواع المختلفة من اللغة أو الكلمات عند الاقتباس من الأسفار المُقَدَّسة أو عند تقديم اقتباس من الأسفار المُقَدَّسة؟ (أوقفوا سماع التسجيل الصوتي هنا)</w:t>
      </w:r>
    </w:p>
    <w:p>
      <w:pPr>
        <w:bidi/>
      </w:pPr>
      <w:r>
        <w:rPr>
          <w:rtl/>
          <w:cs/>
          <w:lang w:val="ar_AE" w:bidi="ar_AE"/>
        </w:rPr>
      </w:r>
      <w:r>
        <w:rPr>
          <w:rtl/>
          <w:cs/>
          <w:lang w:val="ar_AE" w:bidi="ar_AE"/>
        </w:rPr>
        <w:t>يخبر الرب يسوع الناس بما كتبه داود عن المسيّا في المزامير. قال الرب يسوع إن الروح القدس قال لداود أن يقول: "قال الرب (الله) لربي (أو سيدي): اجلس في مكان الشرف عن يميني حتى أضع أعدائك تحت قدميك". يقول داود إن الله يتحدث إلى سيده (سيد داود). ويقول الله إن سيد داود سيجلس إلى يمينه في مكان الشرف. وسيمنحه الله النصر على أعدائه. وسيظهر هذا بوضع الأعداء تحت أقدام سيد داود.</w:t>
      </w:r>
    </w:p>
    <w:p>
      <w:pPr>
        <w:bidi/>
      </w:pPr>
      <w:r>
        <w:rPr>
          <w:rtl/>
          <w:cs/>
          <w:lang w:val="ar_AE" w:bidi="ar_AE"/>
        </w:rPr>
      </w:r>
      <w:r>
        <w:rPr>
          <w:rtl/>
          <w:cs/>
          <w:lang w:val="ar_AE" w:bidi="ar_AE"/>
        </w:rPr>
        <w:t>من المهم أن نتذكر أن الجمع كان مسرورًا لسماع هذا التعليم.</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استمعوا إلى نسخة صوتية من إنجيل مرقس ١٢: ٣٥–٣٧ من التَّرْجَمَة الأسهل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مشهد واحد.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الناس في ساحات الهيكل، بما في ذلك معلّمي الشريعة (الكتبة)</w:t>
      </w:r>
    </w:p>
    <w:p>
      <w:pPr>
        <w:pStyle w:val="ListBullet"/>
        <w:bidi/>
        <w:spacing w:line="240" w:lineRule="auto"/>
        <w:ind w:left="720"/>
      </w:pPr>
      <w:r>
        <w:rPr>
          <w:rtl/>
          <w:cs/>
          <w:lang w:val="ar_AE" w:bidi="ar_AE"/>
        </w:rPr>
      </w:r>
      <w:r>
        <w:rPr>
          <w:rtl/>
          <w:cs/>
          <w:lang w:val="ar_AE" w:bidi="ar_AE"/>
        </w:rPr>
        <w:t>الملك داود</w:t>
      </w:r>
    </w:p>
    <w:p>
      <w:pPr>
        <w:pStyle w:val="ListBullet"/>
        <w:bidi/>
        <w:spacing w:line="240" w:lineRule="auto"/>
        <w:ind w:left="720"/>
      </w:pPr>
      <w:r>
        <w:rPr>
          <w:rtl/>
          <w:cs/>
          <w:lang w:val="ar_AE" w:bidi="ar_AE"/>
        </w:rPr>
      </w:r>
      <w:r>
        <w:rPr>
          <w:rtl/>
          <w:cs/>
          <w:lang w:val="ar_AE" w:bidi="ar_AE"/>
        </w:rPr>
        <w:t>الرب الإله</w:t>
      </w:r>
    </w:p>
    <w:p>
      <w:pPr>
        <w:pStyle w:val="ListBullet"/>
        <w:bidi/>
        <w:spacing w:line="240" w:lineRule="auto"/>
        <w:ind w:left="720"/>
      </w:pPr>
      <w:r>
        <w:rPr>
          <w:rtl/>
          <w:cs/>
          <w:lang w:val="ar_AE" w:bidi="ar_AE"/>
        </w:rPr>
      </w:r>
      <w:r>
        <w:rPr>
          <w:rtl/>
          <w:cs/>
          <w:lang w:val="ar_AE" w:bidi="ar_AE"/>
        </w:rPr>
        <w:t>والرب السيَّد، أو المسيَّا.</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 xml:space="preserve">أوقفوا سماع التسجيل الصوتي مؤقتًا هنا، ومثّلوا المقطع. </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وقوموا بتمثيل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قوموا بتمثيل يسوع وهو يعلّم في ساحة الهيكل، على الأغلب كان يعلّم هناك منذ بعض الوقت. والتلاميذ أيضًا موجودون هناك. وربما يوجد بعض معلّمي الشريعة بين الحاضرين. ويطرح يسوع سؤالًا: "كيفَ يقولُ الكتبةُ إنَّ المَسيحَ ابنُ داوُدَ؟"</w:t>
      </w:r>
    </w:p>
    <w:p>
      <w:pPr>
        <w:bidi/>
      </w:pPr>
      <w:r>
        <w:rPr>
          <w:rtl/>
          <w:cs/>
          <w:lang w:val="ar_AE" w:bidi="ar_AE"/>
        </w:rPr>
      </w:r>
      <w:r>
        <w:rPr>
          <w:rtl/>
          <w:cs/>
          <w:lang w:val="ar_AE" w:bidi="ar_AE"/>
        </w:rPr>
        <w:t xml:space="preserve">أوقفوا التمثيل. ثم اسألوا الشخص الذي يقوم بدور معلّمي الشريعة: "بماذا تشعر أو تفكّر؟" قد يجيب الشخص بعبارات مثل: "أنا منزعج، هل يشكّك يسوع في تعليمنا؟" أو "أنا متفاجئ، إن يسوع معلّم حكيم"، أو "أنا أشعر بالفضول، ماذا سيقول يسوع بعد ذلك؟" واصلوا تمثيل الدراما. </w:t>
      </w:r>
    </w:p>
    <w:p>
      <w:pPr>
        <w:bidi/>
      </w:pPr>
      <w:r>
        <w:rPr>
          <w:rtl/>
          <w:cs/>
          <w:lang w:val="ar_AE" w:bidi="ar_AE"/>
        </w:rPr>
      </w:r>
      <w:r>
        <w:rPr>
          <w:rtl/>
          <w:cs/>
          <w:lang w:val="ar_AE" w:bidi="ar_AE"/>
        </w:rPr>
        <w:t>قوموا بتمثيل يسوع وهو يقول: "لأنَّ داوُدَ نَفسَهُ قالَ بالرّوحِ القُدُسِ: قالَ الرَّبُّ لرَبّي: اجلِسْ عن يَميني، حتَّى أضَعَ أعداءَكَ مَوْطِئًا لقَدَمَيكَ".</w:t>
      </w:r>
    </w:p>
    <w:p>
      <w:pPr>
        <w:bidi/>
      </w:pPr>
      <w:r>
        <w:rPr>
          <w:rtl/>
          <w:cs/>
          <w:lang w:val="ar_AE" w:bidi="ar_AE"/>
        </w:rPr>
      </w:r>
      <w:r>
        <w:rPr>
          <w:rtl/>
          <w:cs/>
          <w:lang w:val="ar_AE" w:bidi="ar_AE"/>
        </w:rPr>
        <w:t xml:space="preserve">أوقفوا التمثيل. اسأل الشخص الذي يؤدي دور الجمع: "بماذا تشعر أو تفكر؟" قد يجيب الشخص بعبارات مثل: "أنا مندهش. فأنا لم أنتبه لهذا من قبل"، أو "هذا مربك، لماذا يدعو داود نسله ربًّا؟" أو "أشعر بالفضول. بالتأكيد سيشرح يسوع ما قاله". واصلوا تمثيل الدراما. </w:t>
      </w:r>
    </w:p>
    <w:p>
      <w:pPr>
        <w:bidi/>
      </w:pPr>
      <w:r>
        <w:rPr>
          <w:rtl/>
          <w:cs/>
          <w:lang w:val="ar_AE" w:bidi="ar_AE"/>
        </w:rPr>
      </w:r>
      <w:r>
        <w:rPr>
          <w:rtl/>
          <w:cs/>
          <w:lang w:val="ar_AE" w:bidi="ar_AE"/>
        </w:rPr>
        <w:t>قوموا بتمثيل يسوع وهو يلخّص تعليمه قائلًا: "فداوُدُ نَفسُهُ يَدعوهُ رَبًّا. فمِنْ أين هو ابنُهُ؟"</w:t>
      </w:r>
    </w:p>
    <w:p>
      <w:pPr>
        <w:bidi/>
      </w:pPr>
      <w:r>
        <w:rPr>
          <w:rtl/>
          <w:cs/>
          <w:lang w:val="ar_AE" w:bidi="ar_AE"/>
        </w:rPr>
      </w:r>
      <w:r>
        <w:rPr>
          <w:rtl/>
          <w:cs/>
          <w:lang w:val="ar_AE" w:bidi="ar_AE"/>
        </w:rPr>
        <w:t xml:space="preserve">أوقفوا التمثيل. اسأل الشخص الذي يؤدي دور الجمع: "بماذا تشعر أو تفكر؟" قد يجيب الشخص بعبارات مثل: "أنا سعيد لأن يسوع لديه تعليم جديد"، أو "أنا متحيَّر قليلًا"، أو "أنا سعيد لأنه يبدو وكأن يسوع يتكلم بسلطان". واصلوا تمثيل الدراما. </w:t>
      </w:r>
    </w:p>
    <w:p>
      <w:pPr>
        <w:bidi/>
      </w:pPr>
      <w:r>
        <w:rPr>
          <w:rtl/>
          <w:cs/>
          <w:lang w:val="ar_AE" w:bidi="ar_AE"/>
        </w:rPr>
      </w:r>
      <w:r>
        <w:rPr>
          <w:rtl/>
          <w:cs/>
          <w:lang w:val="ar_AE" w:bidi="ar_AE"/>
        </w:rPr>
        <w:t>فيفرح الجمع من تعليم الرب يسوع.</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نسخة صوتية لإنجيل مرقس ١٢: ٣٥–٣٧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كان يسوع يُعلِّم الناس في </w:t>
      </w:r>
      <w:r>
        <w:rPr>
          <w:b/>
          <w:rtl/>
          <w:cs/>
          <w:lang w:val="ar_AE" w:bidi="ar_AE"/>
        </w:rPr>
        <w:t>الهيكل</w:t>
      </w:r>
      <w:r>
        <w:rPr>
          <w:rtl/>
          <w:cs/>
          <w:lang w:val="ar_AE" w:bidi="ar_AE"/>
        </w:rPr>
        <w:t xml:space="preserve">، أو في المكان الذي يسكن فيه الله بين شعبه في أورشليم. احرصوا على استخدام نفس الكلمة التي استخدمتوها في المقاطع السابقة للإشارة إلى الهيكل. للمزيد من المعلومات عن </w:t>
      </w:r>
      <w:hyperlink r:id="rId60">
        <w:r>
          <w:rPr>
            <w:rtl/>
            <w:cs/>
            <w:lang w:val="ar_AE" w:bidi="ar_AE"/>
          </w:rPr>
          <w:rPr>
            <w:color w:val="0000EE"/>
            <w:u w:val="single"/>
          </w:rPr>
          <w:t>الهيكل</w:t>
        </w:r>
      </w:hyperlink>
      <w:r>
        <w:rPr>
          <w:rtl/>
          <w:cs/>
          <w:lang w:val="ar_AE" w:bidi="ar_AE"/>
        </w:rPr>
        <w:t>، انظروا قاموس الكلمات الرئيسية.</w:t>
      </w:r>
    </w:p>
    <w:p>
      <w:pPr>
        <w:bidi/>
      </w:pPr>
      <w:r>
        <w:rPr>
          <w:rtl/>
          <w:cs/>
          <w:lang w:val="ar_AE" w:bidi="ar_AE"/>
        </w:rPr>
      </w:r>
      <w:r>
        <w:rPr>
          <w:rtl/>
          <w:cs/>
          <w:lang w:val="ar_AE" w:bidi="ar_AE"/>
        </w:rPr>
        <w:t xml:space="preserve">سأل يسوعُ لماذا صرَّحَ </w:t>
      </w:r>
      <w:r>
        <w:rPr>
          <w:b/>
          <w:rtl/>
          <w:cs/>
          <w:lang w:val="ar_AE" w:bidi="ar_AE"/>
        </w:rPr>
        <w:t>مُعلِّمو الشريعة</w:t>
      </w:r>
      <w:r>
        <w:rPr>
          <w:rtl/>
          <w:cs/>
          <w:lang w:val="ar_AE" w:bidi="ar_AE"/>
        </w:rPr>
        <w:t xml:space="preserve"> أو </w:t>
      </w:r>
      <w:r>
        <w:rPr>
          <w:b/>
          <w:rtl/>
          <w:cs/>
          <w:lang w:val="ar_AE" w:bidi="ar_AE"/>
        </w:rPr>
        <w:t>الكتبة</w:t>
      </w:r>
      <w:r>
        <w:rPr>
          <w:rtl/>
          <w:cs/>
          <w:lang w:val="ar_AE" w:bidi="ar_AE"/>
        </w:rPr>
        <w:t xml:space="preserve"> بأن </w:t>
      </w:r>
      <w:r>
        <w:rPr>
          <w:b/>
          <w:rtl/>
          <w:cs/>
          <w:lang w:val="ar_AE" w:bidi="ar_AE"/>
        </w:rPr>
        <w:t>المسيَّا</w:t>
      </w:r>
      <w:r>
        <w:rPr>
          <w:rtl/>
          <w:cs/>
          <w:lang w:val="ar_AE" w:bidi="ar_AE"/>
        </w:rPr>
        <w:t xml:space="preserve">، أو </w:t>
      </w:r>
      <w:r>
        <w:rPr>
          <w:b/>
          <w:rtl/>
          <w:cs/>
          <w:lang w:val="ar_AE" w:bidi="ar_AE"/>
        </w:rPr>
        <w:t>المسيح</w:t>
      </w:r>
      <w:r>
        <w:rPr>
          <w:rtl/>
          <w:cs/>
          <w:lang w:val="ar_AE" w:bidi="ar_AE"/>
        </w:rPr>
        <w:t xml:space="preserve">، هو من نسل داود أو ابنه. كان مُعلِّمو الشريعة هم مَن يُفسِّرون شريعة الله. إن المسيَّا، أو المسيح، هو لقب المختار من الله، الذي أرسله الله بِصفته مَلكًا ومُخلِّصًا. استخدموا نفس الكلمات التي استخدمتوها في المقاطع السابقة للإشارة إلى مُعلِّمي الشريعة، والمسيَّا، والمسيح. للمزيد من المعلومات بخصوص </w:t>
      </w:r>
      <w:hyperlink r:id="rId33">
        <w:r>
          <w:rPr>
            <w:rtl/>
            <w:cs/>
            <w:lang w:val="ar_AE" w:bidi="ar_AE"/>
          </w:rPr>
          <w:rPr>
            <w:color w:val="0000EE"/>
            <w:u w:val="single"/>
          </w:rPr>
          <w:t>مُعلِّمي الشريعة</w:t>
        </w:r>
      </w:hyperlink>
      <w:r>
        <w:rPr>
          <w:rtl/>
          <w:cs/>
          <w:lang w:val="ar_AE" w:bidi="ar_AE"/>
        </w:rPr>
        <w:t xml:space="preserve">، </w:t>
      </w:r>
      <w:hyperlink r:id="rId15">
        <w:r>
          <w:rPr>
            <w:rtl/>
            <w:cs/>
            <w:lang w:val="ar_AE" w:bidi="ar_AE"/>
          </w:rPr>
          <w:rPr>
            <w:color w:val="0000EE"/>
            <w:u w:val="single"/>
          </w:rPr>
          <w:t>والمسيا</w:t>
        </w:r>
      </w:hyperlink>
      <w:r>
        <w:rPr>
          <w:rtl/>
          <w:cs/>
          <w:lang w:val="ar_AE" w:bidi="ar_AE"/>
        </w:rPr>
        <w:t>، و</w:t>
      </w:r>
      <w:hyperlink r:id="rId16">
        <w:r>
          <w:rPr>
            <w:rtl/>
            <w:cs/>
            <w:lang w:val="ar_AE" w:bidi="ar_AE"/>
          </w:rPr>
          <w:rPr>
            <w:color w:val="0000EE"/>
            <w:u w:val="single"/>
          </w:rPr>
          <w:t>المسيح</w:t>
        </w:r>
      </w:hyperlink>
      <w:r>
        <w:rPr>
          <w:rtl/>
          <w:cs/>
          <w:lang w:val="ar_AE" w:bidi="ar_AE"/>
        </w:rPr>
        <w:t>، انظروا قاموس الكلمات الرئيسية.</w:t>
      </w:r>
    </w:p>
    <w:p>
      <w:pPr>
        <w:bidi/>
      </w:pPr>
      <w:r>
        <w:rPr>
          <w:rtl/>
          <w:cs/>
          <w:lang w:val="ar_AE" w:bidi="ar_AE"/>
        </w:rPr>
      </w:r>
      <w:r>
        <w:rPr>
          <w:rtl/>
          <w:cs/>
          <w:lang w:val="ar_AE" w:bidi="ar_AE"/>
        </w:rPr>
        <w:t xml:space="preserve">إن لقب </w:t>
      </w:r>
      <w:r>
        <w:rPr>
          <w:b/>
          <w:rtl/>
          <w:cs/>
          <w:lang w:val="ar_AE" w:bidi="ar_AE"/>
        </w:rPr>
        <w:t>ابن داود</w:t>
      </w:r>
      <w:r>
        <w:rPr>
          <w:rtl/>
          <w:cs/>
          <w:lang w:val="ar_AE" w:bidi="ar_AE"/>
        </w:rPr>
        <w:t xml:space="preserve"> يعني أنه من نسل داود. في العهد الجديد، عادة ما يُشير لقب "ابن داود" إلى المسيا، لأن الأنبياء كانوا تنبؤوا بأن المسيا سيكون من نسل المَلك داود. احرصوا على استخدام نفس الكلمة التي استخدمتوها في المقاطع السابقة للإشارة إلى ابن داود. للمزيد من المعلومات بخصوص </w:t>
      </w:r>
      <w:hyperlink r:id="rId112">
        <w:r>
          <w:rPr>
            <w:rtl/>
            <w:cs/>
            <w:lang w:val="ar_AE" w:bidi="ar_AE"/>
          </w:rPr>
          <w:rPr>
            <w:color w:val="0000EE"/>
            <w:u w:val="single"/>
          </w:rPr>
          <w:t>ابن داود</w:t>
        </w:r>
      </w:hyperlink>
      <w:r>
        <w:rPr>
          <w:rtl/>
          <w:cs/>
          <w:lang w:val="ar_AE" w:bidi="ar_AE"/>
        </w:rPr>
        <w:t>، انظروا قاموس الكلمات الرئيسية.</w:t>
      </w:r>
    </w:p>
    <w:p>
      <w:pPr>
        <w:bidi/>
      </w:pPr>
      <w:r>
        <w:rPr>
          <w:rtl/>
          <w:cs/>
          <w:lang w:val="ar_AE" w:bidi="ar_AE"/>
        </w:rPr>
      </w:r>
      <w:r>
        <w:rPr>
          <w:rtl/>
          <w:cs/>
          <w:lang w:val="ar_AE" w:bidi="ar_AE"/>
        </w:rPr>
        <w:t xml:space="preserve">كان </w:t>
      </w:r>
      <w:r>
        <w:rPr>
          <w:b/>
          <w:rtl/>
          <w:cs/>
          <w:lang w:val="ar_AE" w:bidi="ar_AE"/>
        </w:rPr>
        <w:t>المَلك داود</w:t>
      </w:r>
      <w:r>
        <w:rPr>
          <w:rtl/>
          <w:cs/>
          <w:lang w:val="ar_AE" w:bidi="ar_AE"/>
        </w:rPr>
        <w:t xml:space="preserve"> هو الملك العظيم والمهم للشعب اليهودي. كان الله قد وعد داود أن شخصًا من نسله سيَمُلك على إسرائيل إلى الأبد. احرصوا على استخدام نفس الكلمة التي استخدمتوها في المقاطع السابقة للإشارة إلى داود. للمزيد من المعلومات عن </w:t>
      </w:r>
      <w:hyperlink r:id="rId58">
        <w:r>
          <w:rPr>
            <w:rtl/>
            <w:cs/>
            <w:lang w:val="ar_AE" w:bidi="ar_AE"/>
          </w:rPr>
          <w:rPr>
            <w:color w:val="0000EE"/>
            <w:u w:val="single"/>
          </w:rPr>
          <w:t>الهيكل</w:t>
        </w:r>
      </w:hyperlink>
      <w:r>
        <w:rPr>
          <w:rtl/>
          <w:cs/>
          <w:lang w:val="ar_AE" w:bidi="ar_AE"/>
        </w:rPr>
        <w:t>، انظروا قاموس الكلمات الرئيسية.</w:t>
      </w:r>
    </w:p>
    <w:p>
      <w:pPr>
        <w:bidi/>
      </w:pPr>
      <w:r>
        <w:rPr>
          <w:rtl/>
          <w:cs/>
          <w:lang w:val="ar_AE" w:bidi="ar_AE"/>
        </w:rPr>
      </w:r>
      <w:r>
        <w:rPr>
          <w:rtl/>
          <w:cs/>
          <w:lang w:val="ar_AE" w:bidi="ar_AE"/>
        </w:rPr>
        <w:t xml:space="preserve">قال يسوع إن </w:t>
      </w:r>
      <w:r>
        <w:rPr>
          <w:b/>
          <w:rtl/>
          <w:cs/>
          <w:lang w:val="ar_AE" w:bidi="ar_AE"/>
        </w:rPr>
        <w:t>الروح القدس</w:t>
      </w:r>
      <w:r>
        <w:rPr>
          <w:rtl/>
          <w:cs/>
          <w:lang w:val="ar_AE" w:bidi="ar_AE"/>
        </w:rPr>
        <w:t xml:space="preserve"> قال لداود ما يقوله عندما كتبَ داود هذا المزمور. في العهد القديم، يمكن لكلمة "روَّاح" العبرية (روح) أن تَحمل معنى ماديًا مثل "الرياح" أو "النَّفَس." ويمكن أن تعني أيضًا "القوة" أو "السلطان" الذي يمنحه الله لشخص ما ليقوم بأعمال فائقة الطبيعة. لقد منح اللهُ الملوك روحه حين مسحهم ليكونوا ملوكًا، وأعطاهم حكمة خاصة وقوة من الله. إن الشخص المُمتلئ بروح الله يَحمل رسالة من الله إلى الناس أو إلى شخص ما. إن الشخص الذي به روح الله لديه حكمة وسلطان إلهي (خاصة الملوك والأنبياء). استخدموا نفس التعبير الذي استخدمتموه في المقاطع السابقة للإشارة إلى "الروح القُدس." للمزيد من المعلومات بخصوص </w:t>
      </w:r>
      <w:hyperlink r:id="rId25">
        <w:r>
          <w:rPr>
            <w:rtl/>
            <w:cs/>
            <w:lang w:val="ar_AE" w:bidi="ar_AE"/>
          </w:rPr>
          <w:rPr>
            <w:color w:val="0000EE"/>
            <w:u w:val="single"/>
          </w:rPr>
          <w:t>الروح القدس</w:t>
        </w:r>
      </w:hyperlink>
      <w:r>
        <w:rPr>
          <w:rtl/>
          <w:cs/>
          <w:lang w:val="ar_AE" w:bidi="ar_AE"/>
        </w:rPr>
        <w:t>، برجاء الرجوع إلى قاموس الكلمات الرئيسية.</w:t>
      </w:r>
    </w:p>
    <w:p>
      <w:pPr>
        <w:bidi/>
      </w:pPr>
      <w:r>
        <w:rPr>
          <w:rtl/>
          <w:cs/>
          <w:lang w:val="ar_AE" w:bidi="ar_AE"/>
        </w:rPr>
      </w:r>
      <w:r>
        <w:rPr>
          <w:rtl/>
          <w:cs/>
          <w:lang w:val="ar_AE" w:bidi="ar_AE"/>
        </w:rPr>
        <w:t xml:space="preserve">عندما قال داود "قال </w:t>
      </w:r>
      <w:r>
        <w:rPr>
          <w:b/>
          <w:rtl/>
          <w:cs/>
          <w:lang w:val="ar_AE" w:bidi="ar_AE"/>
        </w:rPr>
        <w:t>الربُّ</w:t>
      </w:r>
      <w:r>
        <w:rPr>
          <w:rtl/>
          <w:cs/>
          <w:lang w:val="ar_AE" w:bidi="ar_AE"/>
        </w:rPr>
        <w:t xml:space="preserve"> </w:t>
      </w:r>
      <w:r>
        <w:rPr>
          <w:b/>
          <w:rtl/>
          <w:cs/>
          <w:lang w:val="ar_AE" w:bidi="ar_AE"/>
        </w:rPr>
        <w:t>لِرَبي</w:t>
      </w:r>
      <w:r>
        <w:rPr>
          <w:rtl/>
          <w:cs/>
          <w:lang w:val="ar_AE" w:bidi="ar_AE"/>
        </w:rPr>
        <w:t xml:space="preserve">،" كان يتحدث عن مُخاطبة الله للمسيح. تُشير كلمة الرب الأولى إلى الله. وتُشير كلمة رب الثانية إلى سيد داود (الذي يُفهم أيضًا أنه المسيَّا). قد تحتاجون إلى توضيح في ترجمتكم أن "الرب </w:t>
      </w:r>
      <w:r>
        <w:rPr>
          <w:i/>
          <w:rtl/>
          <w:cs/>
          <w:lang w:val="ar_AE" w:bidi="ar_AE"/>
        </w:rPr>
        <w:t>الإله</w:t>
      </w:r>
      <w:r>
        <w:rPr>
          <w:rtl/>
          <w:cs/>
          <w:lang w:val="ar_AE" w:bidi="ar_AE"/>
        </w:rPr>
        <w:t>" هو الذي تحدث إلى "</w:t>
      </w:r>
      <w:r>
        <w:rPr>
          <w:i/>
          <w:rtl/>
          <w:cs/>
          <w:lang w:val="ar_AE" w:bidi="ar_AE"/>
        </w:rPr>
        <w:t>سيدي</w:t>
      </w:r>
      <w:r>
        <w:rPr>
          <w:rtl/>
          <w:cs/>
          <w:lang w:val="ar_AE" w:bidi="ar_AE"/>
        </w:rPr>
        <w:t>." ترجموا "</w:t>
      </w:r>
      <w:hyperlink r:id="rId116">
        <w:r>
          <w:rPr>
            <w:rtl/>
            <w:cs/>
            <w:lang w:val="ar_AE" w:bidi="ar_AE"/>
          </w:rPr>
          <w:rPr>
            <w:color w:val="0000EE"/>
            <w:u w:val="single"/>
          </w:rPr>
          <w:t>رب</w:t>
        </w:r>
      </w:hyperlink>
      <w:r>
        <w:rPr>
          <w:rtl/>
          <w:cs/>
          <w:lang w:val="ar_AE" w:bidi="ar_AE"/>
        </w:rPr>
        <w:t>،" أي الله، و"</w:t>
      </w:r>
      <w:hyperlink r:id="rId20">
        <w:r>
          <w:rPr>
            <w:rtl/>
            <w:cs/>
            <w:lang w:val="ar_AE" w:bidi="ar_AE"/>
          </w:rPr>
          <w:rPr>
            <w:color w:val="0000EE"/>
            <w:u w:val="single"/>
          </w:rPr>
          <w:t>رب</w:t>
        </w:r>
      </w:hyperlink>
      <w:r>
        <w:rPr>
          <w:rtl/>
          <w:cs/>
          <w:lang w:val="ar_AE" w:bidi="ar_AE"/>
        </w:rPr>
        <w:t>"، أي السيد، بنفس الطريقة التي استخدمتوهما بها في المقاطع السابقة. للمزيد من المعلومات عن الاستخدامات المختلفة لتعبير رب، انظروا قاموس الكلمات الرئيسية.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12:38–44</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في هذه المرحلة، استمعوا إلى مرقس 12: 38–44 وضعوها في قلوبكم.</w:t>
      </w:r>
    </w:p>
    <w:p>
      <w:pPr>
        <w:bidi/>
      </w:pPr>
      <w:r>
        <w:rPr>
          <w:rtl/>
          <w:cs/>
          <w:lang w:val="ar_AE" w:bidi="ar_AE"/>
        </w:rPr>
      </w:r>
      <w:r>
        <w:rPr>
          <w:rtl/>
          <w:cs/>
          <w:lang w:val="ar_AE" w:bidi="ar_AE"/>
        </w:rPr>
        <w:t>استمع إلى نسخة صوتية من مرقس 12: 38–44 ثلاث مرات من ثلاث ترجمات صوتية مختلفة، إن أمكن. ثم كمجموعة قوموا بمناقشة الأسئلة التالية:</w:t>
      </w:r>
    </w:p>
    <w:p>
      <w:pPr>
        <w:pStyle w:val="ListNumber"/>
        <w:numPr>
          <w:ilvl w:val="0"/>
          <w:numId w:val="58"/>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 في هذا المقطع؟</w:t>
      </w:r>
    </w:p>
    <w:p>
      <w:pPr>
        <w:pStyle w:val="ListNumber"/>
        <w:bidi/>
        <w:spacing w:line="240" w:lineRule="auto"/>
        <w:ind w:left="720"/>
      </w:pPr>
      <w:r>
        <w:rPr>
          <w:rtl/>
          <w:cs/>
          <w:lang w:val="ar_AE" w:bidi="ar_AE"/>
        </w:rPr>
      </w:r>
      <w:r>
        <w:rPr>
          <w:rtl/>
          <w:cs/>
          <w:lang w:val="ar_AE" w:bidi="ar_AE"/>
        </w:rPr>
        <w:t>ماذا يخبرنا هذا المقطع عن الله أو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نسخة صوتية من إنجيل مرقس 12 : 38 - 44 من التَّرجمة الأكثر فهمًا لكم.</w:t>
      </w:r>
    </w:p>
    <w:p>
      <w:pPr>
        <w:bidi/>
      </w:pPr>
      <w:r>
        <w:rPr>
          <w:rtl/>
          <w:cs/>
          <w:lang w:val="ar_AE" w:bidi="ar_AE"/>
        </w:rPr>
      </w:r>
      <w:r>
        <w:rPr>
          <w:rtl/>
          <w:cs/>
          <w:lang w:val="ar_AE" w:bidi="ar_AE"/>
        </w:rPr>
        <w:t>يتواجد يسوع مع تلاميذه، أي أتباعه المقرّبين، في ساحات الهيكل. لقد كان يعلّم الشعب ومعلّمي الشريعة. لا نعرف متى قال هذه التعاليم، لكن هذا التعليم هو آخر تعليم يذكره الرسول مرقس عن خدمة يسوع العلنية.</w:t>
      </w:r>
    </w:p>
    <w:p>
      <w:pPr>
        <w:bidi/>
      </w:pPr>
      <w:r>
        <w:rPr>
          <w:rtl/>
          <w:cs/>
          <w:lang w:val="ar_AE" w:bidi="ar_AE"/>
        </w:rPr>
      </w:r>
      <w:r>
        <w:rPr>
          <w:rtl/>
          <w:cs/>
          <w:lang w:val="ar_AE" w:bidi="ar_AE"/>
        </w:rPr>
        <w:t>يقول يسوع: تحَرَّزوا مِنَ الكتبةِ". إن كلمة "تحَرَّزوا" تعني أن يسوع يحذّر الشعب من خطر محتمل. في هذه الحالة، قد يأتي الخطر من أفعال معلّمي الشريعة. كان الكتبة، أو معلّمو الشريعة، يدرسون شريعة الله ويفسّرونها ويعلّمونها للشعب. غالبًا ما كانوا يلبسون أردية طويلة من كتان أبيض، تصل إلى أقدامهم ولها أهداب طويلة. كان اللون الأبيض علامة على أنهم أشخاص مهمّون ولهم سلطان. وفي المقابل، كان عامة الشعب يلبسون ألوانًا زاهية. وكان المعلّمون يحبّون أن يرتدوا هذه الملابس ليُظهروا أهميّتهم.</w:t>
      </w:r>
    </w:p>
    <w:p>
      <w:pPr>
        <w:bidi/>
      </w:pPr>
      <w:r>
        <w:rPr>
          <w:rtl/>
          <w:cs/>
          <w:lang w:val="ar_AE" w:bidi="ar_AE"/>
        </w:rPr>
      </w:r>
      <w:r>
        <w:rPr>
          <w:rtl/>
          <w:cs/>
          <w:lang w:val="ar_AE" w:bidi="ar_AE"/>
        </w:rPr>
        <w:t>توقَّفوا هنا وانظروا معًا إلى صورة رداءٍ طويل من الكتان الأبيض مثل الذي كان يلبسه معلّمو الشريعة. (أوقفوا سماع التسجيل الصوتي هنا)</w:t>
      </w:r>
    </w:p>
    <w:p>
      <w:pPr>
        <w:bidi/>
      </w:pPr>
      <w:r>
        <w:rPr>
          <w:rtl/>
          <w:cs/>
          <w:lang w:val="ar_AE" w:bidi="ar_AE"/>
        </w:rPr>
      </w:r>
      <w:r>
        <w:rPr>
          <w:rtl/>
          <w:cs/>
          <w:lang w:val="ar_AE" w:bidi="ar_AE"/>
        </w:rPr>
        <w:t>يقول يسوع إن معلّمي الشريعة يحبّون أن يمشوا في الأسواق ويتلقّوا تحيّات احترام. كانت الأسواق مركزًا اجتماعيًا في الثقافة اليهودية حيث يبيع الناس ويشترون. وعندما كان المعلّمون يمشون هناك، كان الناس ينهضون احترامًا لهم ويحيّونهم. ولكن وحدهم الباعة الذين يعملون في السوق لم يكونوا مضطرين لذلك. كان الناس ينادون هؤلاء المعلّمين الدينيين بألقاب مثل "يا معلّم"، "يا أبانا"، أو "يا سيّد".</w:t>
      </w:r>
    </w:p>
    <w:p>
      <w:pPr>
        <w:bidi/>
      </w:pPr>
      <w:r>
        <w:rPr>
          <w:rtl/>
          <w:cs/>
          <w:lang w:val="ar_AE" w:bidi="ar_AE"/>
        </w:rPr>
      </w:r>
      <w:r>
        <w:rPr>
          <w:rtl/>
          <w:cs/>
          <w:lang w:val="ar_AE" w:bidi="ar_AE"/>
        </w:rPr>
        <w:t>في الولائم، كان المعلّمون يجلسون في أفضل المقاعد الشرفية على يمين ويسار المضيف. وفي المجامع، أي أماكن الصلاة المحلية عند اليهود، كان المعلّمون أيضًا يجلسون في أفضل المقاعد، في المقدّمة مواجِهين الشعب بحيث يستطيع الجميع رؤيتهم. كانوا يجلسون أمام صندوق خاص يُحفظ فيه نُسخ الأسفار المقدسة.</w:t>
      </w:r>
    </w:p>
    <w:p>
      <w:pPr>
        <w:bidi/>
      </w:pPr>
      <w:r>
        <w:rPr>
          <w:rtl/>
          <w:cs/>
          <w:lang w:val="ar_AE" w:bidi="ar_AE"/>
        </w:rPr>
      </w:r>
      <w:r>
        <w:rPr>
          <w:rtl/>
          <w:cs/>
          <w:lang w:val="ar_AE" w:bidi="ar_AE"/>
        </w:rPr>
        <w:t>أوقفوا سماع التسجيل الصوتي هنا، وناقشوا هذا السؤال كمجموعة: أي فئة من الناس يمدحهم الآخرون في ثقافتكم؟ وما نوع الملابس التي يستخدمها الناس ليُظهروا أنهم ذوو مكانة اجتماعية عالية؟ (أوقفوا سماع التسجيل الصوتي هنا)</w:t>
      </w:r>
    </w:p>
    <w:p>
      <w:pPr>
        <w:bidi/>
      </w:pPr>
      <w:r>
        <w:rPr>
          <w:rtl/>
          <w:cs/>
          <w:lang w:val="ar_AE" w:bidi="ar_AE"/>
        </w:rPr>
      </w:r>
      <w:r>
        <w:rPr>
          <w:rtl/>
          <w:cs/>
          <w:lang w:val="ar_AE" w:bidi="ar_AE"/>
        </w:rPr>
        <w:t>لا أحد كان يستطيع أن يدفع أجرة لمعلّمي الشريعة مقابل تعليم شريعة الله. بدلاً من ذلك، كان المجتمع يُعطيهم هدايا. كان هؤلاء المعلّمون فقراء، لكن غالبًا لم يكونوا مضطرين للتسوّل من أجل المال أو الطعام، فكثير من الأغنياء كانوا يعتنون بهم. وكان معلّمو الشريعة يريدون أن يظنّ الناس أنهم أبرّ أو أقرب إلى الله من غيرهم، لذلك كانوا يصلّون فترات طويلة في الأماكن العامة. ويلمّح يسوع أنهم كانوا يفعلون ذلك فقط ليظهروا بصورة حسنة أمام الناس. ويقول إن الله سيعاقبهم عقابًا أشدّ من عقاب الآخرين.</w:t>
      </w:r>
    </w:p>
    <w:p>
      <w:pPr>
        <w:bidi/>
      </w:pPr>
      <w:r>
        <w:rPr>
          <w:rtl/>
          <w:cs/>
          <w:lang w:val="ar_AE" w:bidi="ar_AE"/>
        </w:rPr>
      </w:r>
      <w:r>
        <w:rPr>
          <w:rtl/>
          <w:cs/>
          <w:lang w:val="ar_AE" w:bidi="ar_AE"/>
        </w:rPr>
        <w:t>وفي بعض الأحيان، كان معلّمو الشريعة يستغلون الفقراء. فيقول يسوع: "الّذينَ يأكُلونَ بُيوتَ الأرامِلِ"، ليبيّن أنهم كانوا يأخذون أكبر قدر ممكن من أموال الأرامل. لا نعرف بالضبط كيف كانوا يفعلون ذلك، لكن ربما كانوا يقنعون الأرامل بتقديم هدايا سخية لهم. وبخلاف معلّمي الشريعة، الأرامل كانت لهن مكانة اجتماعية متدنية وضعيفة، إذ لم يكن لهن من يعولهن. وكثيرًا ما كانت الأرامل تفتقر للمال الكافي للعيش.</w:t>
      </w:r>
    </w:p>
    <w:p>
      <w:pPr>
        <w:bidi/>
      </w:pPr>
      <w:r>
        <w:rPr>
          <w:rtl/>
          <w:cs/>
          <w:lang w:val="ar_AE" w:bidi="ar_AE"/>
        </w:rPr>
      </w:r>
      <w:r>
        <w:rPr>
          <w:rtl/>
          <w:cs/>
          <w:lang w:val="ar_AE" w:bidi="ar_AE"/>
        </w:rPr>
        <w:t>في المشهد التالي، يجلس يسوع مع تلاميذه بجانب صندوق التقدمة في الهيكل، وهذا يعني أنه كان يستطيع أن يرى المكان الذي يضع فيه الناس تقدماتهم لله. خزانة الهيكل هي المكان الذي يقدّم فيه الناس عطايا لله من أجل الهيكل. كانت صناديق التقدمة كانت على شكل بوق وموضوعة بجانب الحائط في ساحة النساء بالهيكل. حيث كان الناس يضعون المال في الصناديق كتقدمة لله. يبدو أن الرسول مرقس ذكر هذا المشهد هنا ليُظهر التباين بين برّ معلّمي الشريعة المصطنع وتكريس الأرملة الكامل لله.</w:t>
      </w:r>
    </w:p>
    <w:p>
      <w:pPr>
        <w:bidi/>
      </w:pPr>
      <w:r>
        <w:rPr>
          <w:rtl/>
          <w:cs/>
          <w:lang w:val="ar_AE" w:bidi="ar_AE"/>
        </w:rPr>
      </w:r>
      <w:r>
        <w:rPr>
          <w:rtl/>
          <w:cs/>
          <w:lang w:val="ar_AE" w:bidi="ar_AE"/>
        </w:rPr>
        <w:t>توقّفوا هنا وانظروا معًا إلى مخطط لساحات الهيكل وصورة لصندوق التقدمة. (أوقفوا سماع التسجيل الصوتي هنا)</w:t>
      </w:r>
    </w:p>
    <w:p>
      <w:pPr>
        <w:bidi/>
      </w:pPr>
      <w:r>
        <w:rPr>
          <w:rtl/>
          <w:cs/>
          <w:lang w:val="ar_AE" w:bidi="ar_AE"/>
        </w:rPr>
      </w:r>
      <w:r>
        <w:rPr>
          <w:rtl/>
          <w:cs/>
          <w:lang w:val="ar_AE" w:bidi="ar_AE"/>
        </w:rPr>
        <w:t>ثم يضع كثير من الأغنياء عطايا ذات قيمة كبيرة في صناديق التقدمة. على النقيض، تأتي أرملة فقيرة — أي امرأة مات زوجها — وتُلقي في الصندوق أصغر عملتين نحاسيتين يمكن أن يمتلكهما أحد. ومن المُثير للاهتمام أنها ألقت عملتين، إذ كان بإمكانها أن تحتفظ بواحدة لنفسها.</w:t>
      </w:r>
    </w:p>
    <w:p>
      <w:pPr>
        <w:bidi/>
      </w:pPr>
      <w:r>
        <w:rPr>
          <w:rtl/>
          <w:cs/>
          <w:lang w:val="ar_AE" w:bidi="ar_AE"/>
        </w:rPr>
      </w:r>
      <w:r>
        <w:rPr>
          <w:rtl/>
          <w:cs/>
          <w:lang w:val="ar_AE" w:bidi="ar_AE"/>
        </w:rPr>
        <w:t>توقَّفوا هنا وانظروا معًا إلى صورة عملة نحاسية. ناقشوا هذا السؤال كمجموعة: كيف يُعامَل الأرامل في ثقافتكم؟ وكيف تكون حياة الأرملة في مجتمعكم؟ هل عادةً يكون عندهن مال وطعام كافيان؟ (أوقفوا سماع التسجيل الصوتي هنا)</w:t>
      </w:r>
    </w:p>
    <w:p>
      <w:pPr>
        <w:bidi/>
      </w:pPr>
      <w:r>
        <w:rPr>
          <w:rtl/>
          <w:cs/>
          <w:lang w:val="ar_AE" w:bidi="ar_AE"/>
        </w:rPr>
      </w:r>
      <w:r>
        <w:rPr>
          <w:rtl/>
          <w:cs/>
          <w:lang w:val="ar_AE" w:bidi="ar_AE"/>
        </w:rPr>
        <w:t>ثم يقول يسوع: الحَقَّ أقولُ لكُمْ"، ليؤكّد ما سيقوله لتلاميذه. ويوضح يسوع أن الأغنياء قدّموا من فضلتهم، أي كان عندهم الكثير من المال بعد أن أعطوا بعضه لله. أما الأرملة فقد أعطت من إعوازها، رغم أنها لم تكن تملك ما يكفي لشراء ما تحتاجه لتعيش، ومع ذلك أعطت كل ما عندها لله. ويشرح يسوع أن الله يقدّر تقدمة هذه المرأة لأنها أعطت كل ما تملك. ومن خلال هذا المثال، يدعو يسوع تلاميذه أن يسلّموا حياتهم بالكامل له، وأن يثقوا بالله ثقة كاملة كما فعلت الأرملة.</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نسخة صوتية من إنجيل مرقس 12 : 38 - 44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مشهدين.</w:t>
      </w:r>
    </w:p>
    <w:p>
      <w:pPr>
        <w:bidi/>
      </w:pPr>
      <w:r>
        <w:rPr>
          <w:rtl/>
          <w:cs/>
          <w:lang w:val="ar_AE" w:bidi="ar_AE"/>
        </w:rPr>
      </w:r>
      <w:r>
        <w:rPr>
          <w:b/>
          <w:rtl/>
          <w:cs/>
          <w:lang w:val="ar_AE" w:bidi="ar_AE"/>
        </w:rPr>
        <w:t>في المشهد الأول:</w:t>
      </w:r>
      <w:r>
        <w:rPr>
          <w:rtl/>
          <w:cs/>
          <w:lang w:val="ar_AE" w:bidi="ar_AE"/>
        </w:rPr>
        <w:t xml:space="preserve"> يُعَلِّم الرب يسوع الناس، ربما في ساحات الهيكل. ويحذرهم يسوع من رياء مُعلّمي الشريعة.</w:t>
      </w:r>
    </w:p>
    <w:p>
      <w:pPr>
        <w:bidi/>
      </w:pPr>
      <w:r>
        <w:rPr>
          <w:rtl/>
          <w:cs/>
          <w:lang w:val="ar_AE" w:bidi="ar_AE"/>
        </w:rPr>
      </w:r>
      <w:r>
        <w:rPr>
          <w:b/>
          <w:rtl/>
          <w:cs/>
          <w:lang w:val="ar_AE" w:bidi="ar_AE"/>
        </w:rPr>
        <w:t>في المشهد الثاني:</w:t>
      </w:r>
      <w:r>
        <w:rPr>
          <w:rtl/>
          <w:cs/>
          <w:lang w:val="ar_AE" w:bidi="ar_AE"/>
        </w:rPr>
        <w:t xml:space="preserve"> يجلس الرب يسوع بجانب صناديق التقدمات (الخِزانة) في ساحة الهيكل. ويرى أرملة تضع عملتين صغيرتين (فلسين). ويوضح الرب يسوع هذا للتلاميذ، الذين ربما يجلسون معه. ويقول يسوع إن عطيتها أكثر قيمة لدى الله من جميع العطايا الأخرى، لأنها أعطت كل ما لديها.</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الناس في ساحات الهيكل، بما في ذلك معلّمي الشريعة (الكتبة)</w:t>
      </w:r>
    </w:p>
    <w:p>
      <w:pPr>
        <w:pStyle w:val="ListBullet"/>
        <w:bidi/>
        <w:spacing w:line="240" w:lineRule="auto"/>
        <w:ind w:left="720"/>
      </w:pPr>
      <w:r>
        <w:rPr>
          <w:rtl/>
          <w:cs/>
          <w:lang w:val="ar_AE" w:bidi="ar_AE"/>
        </w:rPr>
      </w:r>
      <w:r>
        <w:rPr>
          <w:rtl/>
          <w:cs/>
          <w:lang w:val="ar_AE" w:bidi="ar_AE"/>
        </w:rPr>
        <w:t>الأثرياء الذين يضعون الكثير من المال في صناديق التقدمات (الخِزانة)</w:t>
      </w:r>
    </w:p>
    <w:p>
      <w:pPr>
        <w:pStyle w:val="ListBullet"/>
        <w:bidi/>
        <w:spacing w:line="240" w:lineRule="auto"/>
        <w:ind w:left="720"/>
      </w:pPr>
      <w:r>
        <w:rPr>
          <w:rtl/>
          <w:cs/>
          <w:lang w:val="ar_AE" w:bidi="ar_AE"/>
        </w:rPr>
      </w:r>
      <w:r>
        <w:rPr>
          <w:rtl/>
          <w:cs/>
          <w:lang w:val="ar_AE" w:bidi="ar_AE"/>
        </w:rPr>
        <w:t>الأرملة التي تضع العملات المعدنية في صندوق التقدمات (الخِزانة)</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من المهم أن نتذكر أن الرب يسوع كان لا يزال يعلِّم في الهيكل، برغم أننا لا نعرف متى يحدث هذا التعليم بالضبط.</w:t>
      </w:r>
    </w:p>
    <w:p>
      <w:pPr>
        <w:bidi/>
      </w:pPr>
      <w:r>
        <w:rPr>
          <w:rtl/>
          <w:cs/>
          <w:lang w:val="ar_AE" w:bidi="ar_AE"/>
        </w:rPr>
      </w:r>
      <w:r>
        <w:rPr>
          <w:rtl/>
          <w:cs/>
          <w:lang w:val="ar_AE" w:bidi="ar_AE"/>
        </w:rPr>
        <w:t>ومن المهم أن نتذكر أنه بالنسبة للجزء الأول من تعليمه، كان هناك جمع ملتف حوله يستمعون، بما في ذلك معلّمي الشريعة.</w:t>
      </w:r>
    </w:p>
    <w:p>
      <w:pPr>
        <w:bidi/>
      </w:pPr>
      <w:r>
        <w:rPr>
          <w:rtl/>
          <w:cs/>
          <w:lang w:val="ar_AE" w:bidi="ar_AE"/>
        </w:rPr>
      </w:r>
      <w:r>
        <w:rPr>
          <w:rtl/>
          <w:cs/>
          <w:lang w:val="ar_AE" w:bidi="ar_AE"/>
        </w:rPr>
        <w:t>ومن المهم أن نتذكر أنه لاحقًا، يجلس الرب يسوع بجانب صناديق التقدمات (الخِزانة) في الهيكل. وهو يشاهد الناس يمرّون ويضعون المال كتقدمة لله.</w:t>
      </w:r>
    </w:p>
    <w:p>
      <w:pPr>
        <w:bidi/>
      </w:pPr>
      <w:r>
        <w:rPr>
          <w:rtl/>
          <w:cs/>
          <w:lang w:val="ar_AE" w:bidi="ar_AE"/>
        </w:rPr>
      </w:r>
      <w:r>
        <w:rPr>
          <w:rtl/>
          <w:cs/>
          <w:lang w:val="ar_AE" w:bidi="ar_AE"/>
        </w:rPr>
        <w:t xml:space="preserve">ويصف مرقس الناس الذين يقدمون التقدمات، ثم يستخدم كلمة مثل "لكن" للمقارنة بين الأرملة والأغنياء الذين يقدمون تقدمات باهظة. </w:t>
      </w:r>
    </w:p>
    <w:p>
      <w:pPr>
        <w:bidi/>
      </w:pPr>
      <w:r>
        <w:rPr>
          <w:rtl/>
          <w:cs/>
          <w:lang w:val="ar_AE" w:bidi="ar_AE"/>
        </w:rPr>
      </w:r>
      <w:r>
        <w:rPr>
          <w:rtl/>
          <w:cs/>
          <w:lang w:val="ar_AE" w:bidi="ar_AE"/>
        </w:rPr>
        <w:t>ويرى يسوع الأرملة تضع عملتين نحاسيتين صغيرتين (فلسين). ويلفت الرب يسوع انتباه تلاميذه. ويريدهم أن يفهموا أهمية ما فعلته المرأة. فيقول: "اَلْحَقَّ أُقولُ لكم" ليُظهر أنه يخبر تلاميذه شيئًا مهمًا.</w:t>
      </w:r>
    </w:p>
    <w:p>
      <w:pPr>
        <w:bidi/>
      </w:pPr>
      <w:r>
        <w:rPr>
          <w:rtl/>
          <w:cs/>
          <w:lang w:val="ar_AE" w:bidi="ar_AE"/>
        </w:rPr>
      </w:r>
      <w:r>
        <w:rPr>
          <w:rtl/>
          <w:cs/>
          <w:lang w:val="ar_AE" w:bidi="ar_AE"/>
        </w:rPr>
        <w:t>ويخبر يسوع تلاميذه أن هذه المرأة أعطت كل ما لديها لله. لذلك، يقول يسوع إنها قد أعطت حقًا أكثر من الجميع. وهذا لا يعني أنها أعطت حرفيًا المزيد من المال أكثر من الجميع، بل أن هديتها كانت أكثر قيمة لدى الله لأنها أعطت كل ما لديها.</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استمعوا إلى نسخة صوتية من إنجيل مرقس 12 : 38 - 44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مشهدين.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الناس في ساحات الهيكل، بما في ذلك معلّمي الشريعة (الكتبة)</w:t>
      </w:r>
    </w:p>
    <w:p>
      <w:pPr>
        <w:pStyle w:val="ListBullet"/>
        <w:bidi/>
        <w:spacing w:line="240" w:lineRule="auto"/>
        <w:ind w:left="720"/>
      </w:pPr>
      <w:r>
        <w:rPr>
          <w:rtl/>
          <w:cs/>
          <w:lang w:val="ar_AE" w:bidi="ar_AE"/>
        </w:rPr>
      </w:r>
      <w:r>
        <w:rPr>
          <w:rtl/>
          <w:cs/>
          <w:lang w:val="ar_AE" w:bidi="ar_AE"/>
        </w:rPr>
        <w:t>الأثرياء الذين يضعون الكثير من المال في صناديق التقدمات (الخِزانة)</w:t>
      </w:r>
    </w:p>
    <w:p>
      <w:pPr>
        <w:pStyle w:val="ListBullet"/>
        <w:bidi/>
        <w:spacing w:line="240" w:lineRule="auto"/>
        <w:ind w:left="720"/>
      </w:pPr>
      <w:r>
        <w:rPr>
          <w:rtl/>
          <w:cs/>
          <w:lang w:val="ar_AE" w:bidi="ar_AE"/>
        </w:rPr>
      </w:r>
      <w:r>
        <w:rPr>
          <w:rtl/>
          <w:cs/>
          <w:lang w:val="ar_AE" w:bidi="ar_AE"/>
        </w:rPr>
        <w:t>الأرملة التي تضع عملتين في الخِزانَة</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 xml:space="preserve">أوقفوا سماع التسجيل الصوتي مؤقتًا هنا، ومثّلوا المقطع. </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وقوموا بتمثيل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مثّلوا يسوع وهو يعلّم في ساحات الهيكل، وأثناء تعليمه يقول: "تحَرَّزوا مِنَ الكتبةِ، الّذينَ يَرغَبونَ المَشيَ بالطَّيالِسَةِ، والتَّحيّاتِ في الأسواقِ، والمَجالِسَ الأولَى في المجامعِ، والمُتَّكآتِ الأولَى في الوَلائمِ. الّذينَ يأكُلونَ بُيوتَ الأرامِلِ، ولِعِلَّةٍ يُطيلونَ الصَّلَواتِ. هؤُلاءِ يأخُذونَ دَينونَةً أعظَمَ".</w:t>
      </w:r>
    </w:p>
    <w:p>
      <w:pPr>
        <w:bidi/>
      </w:pPr>
      <w:r>
        <w:rPr>
          <w:rtl/>
          <w:cs/>
          <w:lang w:val="ar_AE" w:bidi="ar_AE"/>
        </w:rPr>
      </w:r>
      <w:r>
        <w:rPr>
          <w:rtl/>
          <w:cs/>
          <w:lang w:val="ar_AE" w:bidi="ar_AE"/>
        </w:rPr>
        <w:t xml:space="preserve">أوقفوا التمثيل. اسألوا الشخص الذي يقوم بدور الشعب: "بماذا تشعر أو تفكّر؟" قد يجيب الشخص بعبارات مثل: "سعيد لأن هناك من يقول الحق عن القادة الدينيين"، أو "متحير لأنني كنت أظنّ أن القادة الدينيين أناس صالحون"، أو "أنا مندهش أن يسوع يتكلّم بهذه الجرأة أمامهم!" اسأل الشخص الذي يؤدي دور القادة الدينيين: "بماذا تشعر أو تفكر؟" قد يجيب الشخص بعبارات مثل: "أنا غاضب لأن يسوع قال هذه الأمور عني وعن أصدقائي!"، أو "أفكّر أن علينا أن نتخلّص من يسوع"، أو "أشعر بالخزي، لأنني مذنب بفعل هذه الأمور". واصلوا تمثيل الدراما. </w:t>
      </w:r>
    </w:p>
    <w:p>
      <w:pPr>
        <w:bidi/>
      </w:pPr>
      <w:r>
        <w:rPr>
          <w:rtl/>
          <w:cs/>
          <w:lang w:val="ar_AE" w:bidi="ar_AE"/>
        </w:rPr>
      </w:r>
      <w:r>
        <w:rPr>
          <w:rtl/>
          <w:cs/>
          <w:lang w:val="ar_AE" w:bidi="ar_AE"/>
        </w:rPr>
        <w:t>انتقلوا إلى المشهد الثاني. يسوع وتلاميذه جالسون بجوار صناديق التقدمة في ساحات الهيكل. ويتابع يسوع الناس وهم يضعون أموالهم في الصناديق. ويرى الأغنياء وهم يضعون الكثير من المال. ثم يرى أرملة فقيرة وهي تضع عملتين صغيرتين. فينادي يسوع تلاميذه ويقول: "الحَقَّ أقولُ لكُمْ: "إنَّ هذِهِ الأرمَلَةَ الفَقيرَةَ قد ألقَتْ أكثَرَ مِنْ جميعِ الّذينَ ألقَوْا في الخِزانَةِ، لأنَّ الجميعَ مِنْ فضلَتِهِمْ ألقَوْا، وأمّا هذِهِ فمِنْ إعوازِها ألقَتْ كُلَّ ما عِندَها، كُلَّ مَعيشَتِها".</w:t>
      </w:r>
    </w:p>
    <w:p>
      <w:pPr>
        <w:bidi/>
      </w:pPr>
      <w:r>
        <w:rPr>
          <w:rtl/>
          <w:cs/>
          <w:lang w:val="ar_AE" w:bidi="ar_AE"/>
        </w:rPr>
      </w:r>
      <w:r>
        <w:rPr>
          <w:rtl/>
          <w:cs/>
          <w:lang w:val="ar_AE" w:bidi="ar_AE"/>
        </w:rPr>
        <w:t xml:space="preserve">أوقفوا التمثيل. اسأل الشخص الذي يؤدي دور التلاميذ: "بماذا تشعر أو تفكر؟" قد يجيب الشخص بعبارات مثل: "لا أفهم"، أو "أنا متحيَّر. فهي لم تعطِ إلّا القليل جدًّا". اسأل الشخص الذي يؤدي دور يسوع: "بماذا تشعر أو تفكر؟" قد يجيب الشخص بعبارات مثل: "أنا فخور بهذة المرأة"، أو "أنا أحبّ هذه المرأة لأنّها متفانية في عطائها"، أو "أنا واثق أنّ الآب سيعتني بها". </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نسخة صوتية لإنجيل مرقس ١٢: ٣٨–٤٤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علَّم يسوعُ الناس أن يحترسوا من </w:t>
      </w:r>
      <w:r>
        <w:rPr>
          <w:b/>
          <w:rtl/>
          <w:cs/>
          <w:lang w:val="ar_AE" w:bidi="ar_AE"/>
        </w:rPr>
        <w:t>مُعلِّمي الشريعة</w:t>
      </w:r>
      <w:r>
        <w:rPr>
          <w:rtl/>
          <w:cs/>
          <w:lang w:val="ar_AE" w:bidi="ar_AE"/>
        </w:rPr>
        <w:t xml:space="preserve">. كان مُعلِّمو الشريعة، والذين يُدعون أيضًا الكَتبة، يَدرسون شريعة الله ويُفسِّرونها ويُعلِّمونها للشعب. استخدموا نفس الكلمات التي استخدمتوها في المقاطع السابقة للإشارة إلى مُعلِّمي الشريعة. لمزيد من المعلومات بخصوص </w:t>
      </w:r>
      <w:hyperlink r:id="rId33">
        <w:r>
          <w:rPr>
            <w:rtl/>
            <w:cs/>
            <w:lang w:val="ar_AE" w:bidi="ar_AE"/>
          </w:rPr>
          <w:rPr>
            <w:color w:val="0000EE"/>
            <w:u w:val="single"/>
          </w:rPr>
          <w:t>معلمي الشريعة</w:t>
        </w:r>
      </w:hyperlink>
      <w:r>
        <w:rPr>
          <w:rtl/>
          <w:cs/>
          <w:lang w:val="ar_AE" w:bidi="ar_AE"/>
        </w:rPr>
        <w:t>، برجاء الرجوع إلى قاموس الكلمات الرئيسية.</w:t>
      </w:r>
    </w:p>
    <w:p>
      <w:pPr>
        <w:bidi/>
      </w:pPr>
      <w:r>
        <w:rPr>
          <w:rtl/>
          <w:cs/>
          <w:lang w:val="ar_AE" w:bidi="ar_AE"/>
        </w:rPr>
      </w:r>
      <w:r>
        <w:rPr>
          <w:rtl/>
          <w:cs/>
          <w:lang w:val="ar_AE" w:bidi="ar_AE"/>
        </w:rPr>
        <w:t xml:space="preserve">قال يسوع إن مُعلِّمي الشريعة كانوا يمشون بفخر مرتديين </w:t>
      </w:r>
      <w:r>
        <w:rPr>
          <w:b/>
          <w:rtl/>
          <w:cs/>
          <w:lang w:val="ar_AE" w:bidi="ar_AE"/>
        </w:rPr>
        <w:t>الثياب الفيَّاضة</w:t>
      </w:r>
      <w:r>
        <w:rPr>
          <w:rtl/>
          <w:cs/>
          <w:lang w:val="ar_AE" w:bidi="ar_AE"/>
        </w:rPr>
        <w:t xml:space="preserve">. كانت هذه الثياب مصنوعة من كتان أبيض طويل، وفي أخرها أهداب. إن الثياب التي كان يرتديها المُعلِّمون كانت فاخرة ومكلفة للغاية. للمزيد من المعلومات عن </w:t>
      </w:r>
      <w:hyperlink r:id="rId72">
        <w:r>
          <w:rPr>
            <w:rtl/>
            <w:cs/>
            <w:lang w:val="ar_AE" w:bidi="ar_AE"/>
          </w:rPr>
          <w:rPr>
            <w:color w:val="0000EE"/>
            <w:u w:val="single"/>
          </w:rPr>
          <w:t>الثياب</w:t>
        </w:r>
      </w:hyperlink>
      <w:r>
        <w:rPr>
          <w:rtl/>
          <w:cs/>
          <w:lang w:val="ar_AE" w:bidi="ar_AE"/>
        </w:rPr>
        <w:t>، انظروا قاموس الكلمات الرئيسية.</w:t>
      </w:r>
    </w:p>
    <w:p>
      <w:pPr>
        <w:bidi/>
      </w:pPr>
      <w:r>
        <w:rPr>
          <w:rtl/>
          <w:cs/>
          <w:lang w:val="ar_AE" w:bidi="ar_AE"/>
        </w:rPr>
      </w:r>
      <w:r>
        <w:rPr>
          <w:rtl/>
          <w:cs/>
          <w:lang w:val="ar_AE" w:bidi="ar_AE"/>
        </w:rPr>
        <w:t>توقَّفوا هنا وانظروا كمجموعة إلى صورة رداء أبيض طويل فيه أهداب في أخرها. أوقفوا هذا التسجيل هنا.</w:t>
      </w:r>
    </w:p>
    <w:p>
      <w:pPr>
        <w:bidi/>
      </w:pPr>
      <w:r>
        <w:rPr>
          <w:rtl/>
          <w:cs/>
          <w:lang w:val="ar_AE" w:bidi="ar_AE"/>
        </w:rPr>
      </w:r>
      <w:r>
        <w:rPr>
          <w:rtl/>
          <w:cs/>
          <w:lang w:val="ar_AE" w:bidi="ar_AE"/>
        </w:rPr>
        <w:t xml:space="preserve">قال يسوع إن مُعلِّمي الشريعة هؤلاء كانوا يحبون المقاعد الشرفية في </w:t>
      </w:r>
      <w:r>
        <w:rPr>
          <w:b/>
          <w:rtl/>
          <w:cs/>
          <w:lang w:val="ar_AE" w:bidi="ar_AE"/>
        </w:rPr>
        <w:t>المجامع</w:t>
      </w:r>
      <w:r>
        <w:rPr>
          <w:rtl/>
          <w:cs/>
          <w:lang w:val="ar_AE" w:bidi="ar_AE"/>
        </w:rPr>
        <w:t xml:space="preserve">. كانت المجامع هي أماكن العبادة اليهودية حيث كان الناس يجتمعون في القرى بدلًا من العبادة في الهيكل الرئيسي في أورشليم. استخدموا نفس الكلمة التي استخدمتوها في المقاطع السابقة للإشارة إلى المَجمع. للمزيد من المعلومات عن </w:t>
      </w:r>
      <w:hyperlink r:id="rId31">
        <w:r>
          <w:rPr>
            <w:rtl/>
            <w:cs/>
            <w:lang w:val="ar_AE" w:bidi="ar_AE"/>
          </w:rPr>
          <w:rPr>
            <w:color w:val="0000EE"/>
            <w:u w:val="single"/>
          </w:rPr>
          <w:t>المَجمع</w:t>
        </w:r>
      </w:hyperlink>
      <w:r>
        <w:rPr>
          <w:rtl/>
          <w:cs/>
          <w:lang w:val="ar_AE" w:bidi="ar_AE"/>
        </w:rPr>
        <w:t>، راجع قاموس الكلمات الرئيسية.</w:t>
      </w:r>
    </w:p>
    <w:p>
      <w:pPr>
        <w:bidi/>
      </w:pPr>
      <w:r>
        <w:rPr>
          <w:rtl/>
          <w:cs/>
          <w:lang w:val="ar_AE" w:bidi="ar_AE"/>
        </w:rPr>
      </w:r>
      <w:r>
        <w:rPr>
          <w:rtl/>
          <w:cs/>
          <w:lang w:val="ar_AE" w:bidi="ar_AE"/>
        </w:rPr>
        <w:t xml:space="preserve">كان هؤلاء المُعلِّمون يحبون أن يُصلوا صلوات طويلة في العلن. تُشير </w:t>
      </w:r>
      <w:r>
        <w:rPr>
          <w:b/>
          <w:rtl/>
          <w:cs/>
          <w:lang w:val="ar_AE" w:bidi="ar_AE"/>
        </w:rPr>
        <w:t>الصلاة</w:t>
      </w:r>
      <w:r>
        <w:rPr>
          <w:rtl/>
          <w:cs/>
          <w:lang w:val="ar_AE" w:bidi="ar_AE"/>
        </w:rPr>
        <w:t xml:space="preserve"> في العهد الجديد إلى التواصل مع الله. احرصوا على ألا تُشير الكلمة التي ستستخدمونها هنا إلى مجرد ممارسة طقسية، بل إلى شيء شخصي أكثر. استخدموا نفس الكلمة التي استخدمتوها في المقاطع السابقة للإشارة إلى الصلاة. للمزيد من المعلومات حول مصطلح </w:t>
      </w:r>
      <w:hyperlink r:id="rId41">
        <w:r>
          <w:rPr>
            <w:rtl/>
            <w:cs/>
            <w:lang w:val="ar_AE" w:bidi="ar_AE"/>
          </w:rPr>
          <w:rPr>
            <w:color w:val="0000EE"/>
            <w:u w:val="single"/>
          </w:rPr>
          <w:t>الصلاة</w:t>
        </w:r>
      </w:hyperlink>
      <w:r>
        <w:rPr>
          <w:rtl/>
          <w:cs/>
          <w:lang w:val="ar_AE" w:bidi="ar_AE"/>
        </w:rPr>
        <w:t>، برجاء الرجوع إلى قاموس الكلمات الرئيسية.</w:t>
      </w:r>
    </w:p>
    <w:p>
      <w:pPr>
        <w:bidi/>
      </w:pPr>
      <w:r>
        <w:rPr>
          <w:rtl/>
          <w:cs/>
          <w:lang w:val="ar_AE" w:bidi="ar_AE"/>
        </w:rPr>
      </w:r>
      <w:r>
        <w:rPr>
          <w:rtl/>
          <w:cs/>
          <w:lang w:val="ar_AE" w:bidi="ar_AE"/>
        </w:rPr>
        <w:t xml:space="preserve">كان يسوع يشاهد الناس وهم يضعون تقدماتهم لله في خزانة الهيكل، أو </w:t>
      </w:r>
      <w:r>
        <w:rPr>
          <w:b/>
          <w:rtl/>
          <w:cs/>
          <w:lang w:val="ar_AE" w:bidi="ar_AE"/>
        </w:rPr>
        <w:t>صناديق جَمع التقدمات</w:t>
      </w:r>
      <w:r>
        <w:rPr>
          <w:rtl/>
          <w:cs/>
          <w:lang w:val="ar_AE" w:bidi="ar_AE"/>
        </w:rPr>
        <w:t>. كانت هذه الصناديق في واحدة من الساحات الخارجية للهيكل. كانت على شكل أبواق أو قرون. كان الناس يضعون بسهولة أموالهم المعدنية داخل الصندوق من خلال الفتحة التي على شكل قرن.</w:t>
      </w:r>
    </w:p>
    <w:p>
      <w:pPr>
        <w:bidi/>
      </w:pPr>
      <w:r>
        <w:rPr>
          <w:rtl/>
          <w:cs/>
          <w:lang w:val="ar_AE" w:bidi="ar_AE"/>
        </w:rPr>
      </w:r>
      <w:r>
        <w:rPr>
          <w:rtl/>
          <w:cs/>
          <w:lang w:val="ar_AE" w:bidi="ar_AE"/>
        </w:rPr>
        <w:t>توقفوا هنا وانظروا معًا كمجموعة إلى صورةٍ لصندوق جَمع التقدمات. أوقفوا هذا التسجيل هنا.</w:t>
      </w:r>
    </w:p>
    <w:p>
      <w:pPr>
        <w:bidi/>
      </w:pPr>
      <w:r>
        <w:rPr>
          <w:rtl/>
          <w:cs/>
          <w:lang w:val="ar_AE" w:bidi="ar_AE"/>
        </w:rPr>
      </w:r>
      <w:r>
        <w:rPr>
          <w:rtl/>
          <w:cs/>
          <w:lang w:val="ar_AE" w:bidi="ar_AE"/>
        </w:rPr>
        <w:t xml:space="preserve">خلال تعاليم يسوع في الموقفين، كان في </w:t>
      </w:r>
      <w:r>
        <w:rPr>
          <w:b/>
          <w:rtl/>
          <w:cs/>
          <w:lang w:val="ar_AE" w:bidi="ar_AE"/>
        </w:rPr>
        <w:t>الهيكل</w:t>
      </w:r>
      <w:r>
        <w:rPr>
          <w:rtl/>
          <w:cs/>
          <w:lang w:val="ar_AE" w:bidi="ar_AE"/>
        </w:rPr>
        <w:t xml:space="preserve">، أو المكان الذي يسكن فيه الله بين شعبه في أورشليم. استخدموا نفس الكلمة التي استخدمتوها في المقاطع السابقة للإشارة إلى الهيكل. للمزيد من المعلومات عن </w:t>
      </w:r>
      <w:hyperlink r:id="rId60">
        <w:r>
          <w:rPr>
            <w:rtl/>
            <w:cs/>
            <w:lang w:val="ar_AE" w:bidi="ar_AE"/>
          </w:rPr>
          <w:rPr>
            <w:color w:val="0000EE"/>
            <w:u w:val="single"/>
          </w:rPr>
          <w:t>الهيكل</w:t>
        </w:r>
      </w:hyperlink>
      <w:r>
        <w:rPr>
          <w:rtl/>
          <w:cs/>
          <w:lang w:val="ar_AE" w:bidi="ar_AE"/>
        </w:rPr>
        <w:t>، انظروا قاموس الكلمات الرئيسية.</w:t>
      </w:r>
    </w:p>
    <w:p>
      <w:pPr>
        <w:bidi/>
      </w:pPr>
      <w:r>
        <w:rPr>
          <w:rtl/>
          <w:cs/>
          <w:lang w:val="ar_AE" w:bidi="ar_AE"/>
        </w:rPr>
      </w:r>
      <w:r>
        <w:rPr>
          <w:rtl/>
          <w:cs/>
          <w:lang w:val="ar_AE" w:bidi="ar_AE"/>
        </w:rPr>
        <w:t xml:space="preserve">شاهَد يسوع امرأةً تَضع </w:t>
      </w:r>
      <w:r>
        <w:rPr>
          <w:b/>
          <w:rtl/>
          <w:cs/>
          <w:lang w:val="ar_AE" w:bidi="ar_AE"/>
        </w:rPr>
        <w:t>عُملتين من النحاس</w:t>
      </w:r>
      <w:r>
        <w:rPr>
          <w:rtl/>
          <w:cs/>
          <w:lang w:val="ar_AE" w:bidi="ar_AE"/>
        </w:rPr>
        <w:t>. كانت هذه العُملات صغيرة للغاية، ومصنوعة من النحاس، وتُعد ذات أقل قيمة مالية.</w:t>
      </w:r>
    </w:p>
    <w:p>
      <w:pPr>
        <w:bidi/>
      </w:pPr>
      <w:r>
        <w:rPr>
          <w:rtl/>
          <w:cs/>
          <w:lang w:val="ar_AE" w:bidi="ar_AE"/>
        </w:rPr>
      </w:r>
      <w:r>
        <w:rPr>
          <w:rtl/>
          <w:cs/>
          <w:lang w:val="ar_AE" w:bidi="ar_AE"/>
        </w:rPr>
        <w:t>توقَّفوا هنا وانظروا معًا كمجموعة إلى صورةٍ لعُملة نحاسية. أوقفوا هذا التسجيل هنا.</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13:1–8</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في هذه المرحلة، استمعوا إلى مرقس 13: 1–8 وضعوها في قلوبكم.</w:t>
      </w:r>
    </w:p>
    <w:p>
      <w:pPr>
        <w:bidi/>
      </w:pPr>
      <w:r>
        <w:rPr>
          <w:rtl/>
          <w:cs/>
          <w:lang w:val="ar_AE" w:bidi="ar_AE"/>
        </w:rPr>
      </w:r>
      <w:r>
        <w:rPr>
          <w:rtl/>
          <w:cs/>
          <w:lang w:val="ar_AE" w:bidi="ar_AE"/>
        </w:rPr>
        <w:t>استمع إلى نسخة صوتية من مرقس 13: 1–8 ثلاث مرات من ثلاث ترجمات صوتية مختلفة، إن أمكن. ثم كمجموعة قوموا بمناقشة الأسئلة التالية:</w:t>
      </w:r>
    </w:p>
    <w:p>
      <w:pPr>
        <w:pStyle w:val="ListNumber"/>
        <w:numPr>
          <w:ilvl w:val="0"/>
          <w:numId w:val="59"/>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 في هذا المقطع؟</w:t>
      </w:r>
    </w:p>
    <w:p>
      <w:pPr>
        <w:pStyle w:val="ListNumber"/>
        <w:bidi/>
        <w:spacing w:line="240" w:lineRule="auto"/>
        <w:ind w:left="720"/>
      </w:pPr>
      <w:r>
        <w:rPr>
          <w:rtl/>
          <w:cs/>
          <w:lang w:val="ar_AE" w:bidi="ar_AE"/>
        </w:rPr>
      </w:r>
      <w:r>
        <w:rPr>
          <w:rtl/>
          <w:cs/>
          <w:lang w:val="ar_AE" w:bidi="ar_AE"/>
        </w:rPr>
        <w:t>ماذا يخبرنا هذا المقطع عن الله أو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نسخة صوتية من إنجيل مرقس 13 : 1 - 8 من الترجمة الأكثر فهمًا لكم.</w:t>
      </w:r>
    </w:p>
    <w:p>
      <w:pPr>
        <w:bidi/>
      </w:pPr>
      <w:r>
        <w:rPr>
          <w:rtl/>
          <w:cs/>
          <w:lang w:val="ar_AE" w:bidi="ar_AE"/>
        </w:rPr>
      </w:r>
      <w:r>
        <w:rPr>
          <w:rtl/>
          <w:cs/>
          <w:lang w:val="ar_AE" w:bidi="ar_AE"/>
        </w:rPr>
        <w:t>في هذا المقطع يبدأ يسوع بتعليم الناس عن المستقبل. حيث يستخدم يسوع أسلوبًا سرديًّا ليشرح للشعب ما سيحدث.</w:t>
      </w:r>
    </w:p>
    <w:p>
      <w:pPr>
        <w:bidi/>
      </w:pPr>
      <w:r>
        <w:rPr>
          <w:rtl/>
          <w:cs/>
          <w:lang w:val="ar_AE" w:bidi="ar_AE"/>
        </w:rPr>
      </w:r>
      <w:r>
        <w:rPr>
          <w:rtl/>
          <w:cs/>
          <w:lang w:val="ar_AE" w:bidi="ar_AE"/>
        </w:rPr>
        <w:t>تأتي هذه القصة بعد أن رأى يسوع الأرملة وهي تضع القطعتين الصغيرتين في صندوق التقدمة. بعد ذلك، يغادر يسوع وتلاميذه ساحات الهيكل. وبحسب المقطع السابق، كان جميع التلاميذ مع يسوع في الهيكل. وأثناء خروجهم، أبدى أحد التلاميذ دهشته من حجم الهيكل وعظمته. ربما كان هذا التلميذ يُشير إلى الجدران المبنية من حجارة ضخمة وصلبة ولونها أبيض. كان طول كل حجر من هذه الحجارة نحو 12 مترًا، وارتفاعه نحو 4 أمتار، وعمقه نحو 6 أمتار. ومع أنّ العمل في الهيكل لم يكن قد اكتمل بعد، فإنّ الناس في دول أخرى قد سمعوا عن حجم الهيكل وجماله.</w:t>
      </w:r>
    </w:p>
    <w:p>
      <w:pPr>
        <w:bidi/>
      </w:pPr>
      <w:r>
        <w:rPr>
          <w:rtl/>
          <w:cs/>
          <w:lang w:val="ar_AE" w:bidi="ar_AE"/>
        </w:rPr>
      </w:r>
      <w:r>
        <w:rPr>
          <w:rtl/>
          <w:cs/>
          <w:lang w:val="ar_AE" w:bidi="ar_AE"/>
        </w:rPr>
        <w:t>توقّفوا هنا واعرضوا صورة للهيكل كما كان في زمن يسوع. انظروا إلى صورة لبعض الأحجار التي هي من نفس الحجم تقريبًا للحصول على فكرة عن حجم الأحجار التي كانت في الهيكل. أوقِفوا سماع التسجيل الصوتي هنا.</w:t>
      </w:r>
    </w:p>
    <w:p>
      <w:pPr>
        <w:bidi/>
      </w:pPr>
      <w:r>
        <w:rPr>
          <w:rtl/>
          <w:cs/>
          <w:lang w:val="ar_AE" w:bidi="ar_AE"/>
        </w:rPr>
      </w:r>
      <w:r>
        <w:rPr>
          <w:rtl/>
          <w:cs/>
          <w:lang w:val="ar_AE" w:bidi="ar_AE"/>
        </w:rPr>
        <w:t>بعد ذلك، ينادَى التلميذ يسوع قائلًا: "يا معلّم" وكانت مناداة يسوع بـ"المعلّم" علامة على الاحترام، واعترافًا بأنّ له سلطانًا أن يعلّم أمور الله. لكن يسوع يُجيب بطريقة مفاجئة. فيبدأ بسؤال لا يحتاج إلى إجابة، ويقول: "أتَنظُرُ هذِهِ الأبنيَةَ العظيمَةَ؟" ويترجم بعض المفسّرين هذا السؤال كجملة خبرية فيقولون: "انظر إلى هذه المباني العظيمة". ويُكمل قائلًا: "لا يُترَكُ حَجَرٌ علَى حَجَرٍ لا يُنقَضُ". يستخدم يسوع هذه العبارة في حديثه ليُظهر أن مبنى الهيكل سيُدمر بالكامل. تأمّلوا حجم الحجارة ووزنها الهائل؛ فالقول إنّ حجرًا لن يُترك فوق حجر يعني دمارًا كاملًا وعنيفًا.</w:t>
      </w:r>
    </w:p>
    <w:p>
      <w:pPr>
        <w:bidi/>
      </w:pPr>
      <w:r>
        <w:rPr>
          <w:rtl/>
          <w:cs/>
          <w:lang w:val="ar_AE" w:bidi="ar_AE"/>
        </w:rPr>
      </w:r>
      <w:r>
        <w:rPr>
          <w:rtl/>
          <w:cs/>
          <w:lang w:val="ar_AE" w:bidi="ar_AE"/>
        </w:rPr>
        <w:t>توقفوا هنا وناقشوا مع فريق الترجمة: احكوا قصة عن مبنى أو منشأة مهمة، دمّرَتها حرب أو كارثة. انتبهوا إلى الكلمات التي يستخدمها الراوي ليصف الدمار الذي سيحدث. ما الكلمات التي يستخدمها الراوي ليُظهر أن الدمار الكامل؟ أوقِفوا سماع التسجيل الصوتي هنا.</w:t>
      </w:r>
    </w:p>
    <w:p>
      <w:pPr>
        <w:bidi/>
      </w:pPr>
      <w:r>
        <w:rPr>
          <w:rtl/>
          <w:cs/>
          <w:lang w:val="ar_AE" w:bidi="ar_AE"/>
        </w:rPr>
      </w:r>
      <w:r>
        <w:rPr>
          <w:rtl/>
          <w:cs/>
          <w:lang w:val="ar_AE" w:bidi="ar_AE"/>
        </w:rPr>
        <w:t>في وقت سابق من إنجيل مرقس، تحدّث يسوع عن دينونة إسرائيل. فتكلم عن شجرة التين التي يبست. وتكلّم عن صاحب الكرم الذي قتل الكرّامين الأشرار وأعطى الكرم لآخرين. كل هذه إشارات إلى دينونة إسرائيل. إن يسوع يريد أن يفهم تلاميذه أنّ دمار الهيكل سيكون نتيجة تمرّد شعب إسرائيل على الله.</w:t>
      </w:r>
    </w:p>
    <w:p>
      <w:pPr>
        <w:bidi/>
      </w:pPr>
      <w:r>
        <w:rPr>
          <w:rtl/>
          <w:cs/>
          <w:lang w:val="ar_AE" w:bidi="ar_AE"/>
        </w:rPr>
      </w:r>
      <w:r>
        <w:rPr>
          <w:rtl/>
          <w:cs/>
          <w:lang w:val="ar_AE" w:bidi="ar_AE"/>
        </w:rPr>
        <w:t>ثم يسير يسوع وتلاميذه من الهيكل نزولًا إلى الوادي، ويعبرونه إلى الجبل المقابل، وهو جبل الزيتون. وقد سُمّي هكذا لكثرة أشجار الزيتون التي تنمو فيه.</w:t>
      </w:r>
    </w:p>
    <w:p>
      <w:pPr>
        <w:bidi/>
      </w:pPr>
      <w:r>
        <w:rPr>
          <w:rtl/>
          <w:cs/>
          <w:lang w:val="ar_AE" w:bidi="ar_AE"/>
        </w:rPr>
      </w:r>
      <w:r>
        <w:rPr>
          <w:rtl/>
          <w:cs/>
          <w:lang w:val="ar_AE" w:bidi="ar_AE"/>
        </w:rPr>
        <w:t>توقفوا هنا واعرضوا على فريق الترجمة صورة للهيكل والوادي بين الهيكل في أورشليم وبين جبل الزيتون. ثم اعرضوا صورة للهيكل كما يُرى من جهة جبل الزيتون، حتى تدركوا أن يسوع وتلاميذه كانوا قادرين على رؤية الهيكل من هناك. وأعرضوا صورة لأشجار زيتون وهي تحمل ثمارها. أوقِفوا سماع التسجيل الصوتي هنا.</w:t>
      </w:r>
    </w:p>
    <w:p>
      <w:pPr>
        <w:bidi/>
      </w:pPr>
      <w:r>
        <w:rPr>
          <w:rtl/>
          <w:cs/>
          <w:lang w:val="ar_AE" w:bidi="ar_AE"/>
        </w:rPr>
      </w:r>
      <w:r>
        <w:rPr>
          <w:rtl/>
          <w:cs/>
          <w:lang w:val="ar_AE" w:bidi="ar_AE"/>
        </w:rPr>
        <w:t xml:space="preserve">المكان الذي يجلس فيه يسوع وتلاميذه قريب من المكان الذي اعتادوا المبيت فيه كل ليلة. حيث يجلس يسوع وتلاميذه على جانب الجبل المطل على الوادي مقابل الهيكل. وكان الهيكل ظاهرًا لهم طوال الوقت الذي ساروا فيه من أورشليم إلى جبل الزيتون. ثم يتحدث يسوع مع بعض تلاميذه على انفراد. حيث يقترب منه أربعة من التلاميذ الأوائل: بطرس، ويعقوب، ويوحنا، وأندراوس. على انفراد ويسألونه سؤالين عن كلامه، وكلاهما لهما نفس المعنى: "قُلْ لنا مَتَى يكونُ هذا؟" والسؤال الثاني: "وما هي العَلامَةُ عندما يتِمُّ جميعُ هذا؟" وعندها يدرك التلاميذ أن دمار الهيكل لن يكون الأمر السيّئ الوحيد، بل ستحدث أمور أخرى في العالم في الوقت نفسه. </w:t>
      </w:r>
    </w:p>
    <w:p>
      <w:pPr>
        <w:bidi/>
      </w:pPr>
      <w:r>
        <w:rPr>
          <w:rtl/>
          <w:cs/>
          <w:lang w:val="ar_AE" w:bidi="ar_AE"/>
        </w:rPr>
      </w:r>
      <w:r>
        <w:rPr>
          <w:rtl/>
          <w:cs/>
          <w:lang w:val="ar_AE" w:bidi="ar_AE"/>
        </w:rPr>
        <w:t>ثم يسألوه عن العلامة التي تشير إلى أن هذا سيحدث قريبًا. والعلامة تعني عملًا خاصًا من الله أو حدثًا غير عادي. وهذه العلامة تنبّه إلى أنّ حدثًا ما على وشك الوقوع. إنها بمثابة تحذير للاستعداد لهذا الحدث القادم. فمثلًا: عندما ترى البرق، تعرف أنّ الرعد سيتبعه بعد قليل. وهكذا يريد التلاميذ أن يعرفوا العلامة التي ينبغي أن يترقّبوها، لتدلّهم أنّ ما قاله يسوع سيحدث قريبًا.</w:t>
      </w:r>
    </w:p>
    <w:p>
      <w:pPr>
        <w:bidi/>
      </w:pPr>
      <w:r>
        <w:rPr>
          <w:rtl/>
          <w:cs/>
          <w:lang w:val="ar_AE" w:bidi="ar_AE"/>
        </w:rPr>
      </w:r>
      <w:r>
        <w:rPr>
          <w:rtl/>
          <w:cs/>
          <w:lang w:val="ar_AE" w:bidi="ar_AE"/>
        </w:rPr>
        <w:t>لكن يسوع لا يكتفي بتحضيرهم لدمار الهيكل، بل يريد إعدادهم لما سيحدث عند نهاية كل الأشياء. فيبدأ تعليمه الطويل بتكرار عبارة سيكررها مرارًا في هذا المقطع: "انظُروا!" أو "هوذا" أو "كونوا حذرين!" فهو لا يريد لتلاميذه أن ينخدعوا أو يُضلَّلوا فيصدّقوا أمورًا غير صحيحة.</w:t>
      </w:r>
    </w:p>
    <w:p>
      <w:pPr>
        <w:bidi/>
      </w:pPr>
      <w:r>
        <w:rPr>
          <w:rtl/>
          <w:cs/>
          <w:lang w:val="ar_AE" w:bidi="ar_AE"/>
        </w:rPr>
      </w:r>
      <w:r>
        <w:rPr>
          <w:rtl/>
          <w:cs/>
          <w:lang w:val="ar_AE" w:bidi="ar_AE"/>
        </w:rPr>
        <w:t>توقفوا هنا وناقشوا مع فريق الترجمة: احكوا قصة يكون فيها البطل يحذّر الناس من خطر قادم، مثل عاصفة أو حرب. ما هي الكلمات أو العبارات التي يستخدمها الراوي لجعل الناس يصغون بانتباه؟ أوقِفوا سماع التسجيل الصوتي هنا.</w:t>
      </w:r>
    </w:p>
    <w:p>
      <w:pPr>
        <w:bidi/>
      </w:pPr>
      <w:r>
        <w:rPr>
          <w:rtl/>
          <w:cs/>
          <w:lang w:val="ar_AE" w:bidi="ar_AE"/>
        </w:rPr>
      </w:r>
      <w:r>
        <w:rPr>
          <w:rtl/>
          <w:cs/>
          <w:lang w:val="ar_AE" w:bidi="ar_AE"/>
        </w:rPr>
        <w:t xml:space="preserve">ويحذّر يسوع تلاميذه أنّ كثيرين سيأتون </w:t>
      </w:r>
      <w:r>
        <w:rPr>
          <w:i/>
          <w:rtl/>
          <w:cs/>
          <w:lang w:val="ar_AE" w:bidi="ar_AE"/>
        </w:rPr>
        <w:t>باسمه</w:t>
      </w:r>
      <w:r>
        <w:rPr>
          <w:rtl/>
          <w:cs/>
          <w:lang w:val="ar_AE" w:bidi="ar_AE"/>
        </w:rPr>
        <w:t>، أي سيدّعون أنّ لهم اللقب والسلطان الذي ليسوع. وسيقولون عن أنفسهم: "إنّي أنا هو"، أي "أنا المسيّا". ففي هذا السياق، فإن قول "إنّي أنا هو"، يعني "أنا المسيّا". وكلمة "المسيّا" ليست مذكورة في النص، لكن قد تحتاجون إلى إضافتها لتوضيح أن هؤلاء سيزعمون أنهم المخلّص المنتظر لإسرائيل.</w:t>
      </w:r>
    </w:p>
    <w:p>
      <w:pPr>
        <w:bidi/>
      </w:pPr>
      <w:r>
        <w:rPr>
          <w:rtl/>
          <w:cs/>
          <w:lang w:val="ar_AE" w:bidi="ar_AE"/>
        </w:rPr>
      </w:r>
      <w:r>
        <w:rPr>
          <w:rtl/>
          <w:cs/>
          <w:lang w:val="ar_AE" w:bidi="ar_AE"/>
        </w:rPr>
        <w:t>ثم يذكّر يسوع تلاميذه أنّ حروبًا ستقع بين الشعوب والممالك، لكن هذا لا يعني أنّ النهاية ستأتي بعد هذا مباشرةً. حيث ستحدث أيضًا كوارث طبيعية مثل الزلازل والمجاعات، حيث يعاني الناس من نقص الطعام. ويقول يسوع إنّ هذه الأمور هي "مُبتَدأُ الأوجاعِ"، أي مجرد بداية فترة طويلة من الحروب والخراب. إنها مثل آلام المخاض الأولى عند المرأة، التي لا تعني أنّ الولادة ستحدث فورًا. فنهاية العالم لن تأتي مباشرةً بعد تلك الأحداث.</w:t>
      </w:r>
    </w:p>
    <w:p>
      <w:pPr>
        <w:bidi/>
      </w:pPr>
      <w:r>
        <w:rPr>
          <w:rtl/>
          <w:cs/>
          <w:lang w:val="ar_AE" w:bidi="ar_AE"/>
        </w:rPr>
      </w:r>
      <w:r>
        <w:rPr>
          <w:rtl/>
          <w:cs/>
          <w:lang w:val="ar_AE" w:bidi="ar_AE"/>
        </w:rPr>
        <w:t>ويستخدم يسوع عبارة "مُبتَدأُ الأوجاعِ"، كاستعارة. فكما أنّ آلام المخاض تبدأ خفيفة ثم تزداد شدّةً وتكرارًا حتى تتم الولادة، هكذا ستزداد الكوارث والحروب تدريجيًّا مع اقتراب النهاية. فإنه يقول إن الكوارث والحروب الأولى ستكون مثل مُبتَدأُ الأوجاعِ أي الآلام المنخفضة الشدة التي تأتي في بداية مرحلة الولادة.</w:t>
      </w:r>
    </w:p>
    <w:p>
      <w:pPr>
        <w:bidi/>
      </w:pPr>
      <w:r>
        <w:rPr>
          <w:rtl/>
          <w:cs/>
          <w:lang w:val="ar_AE" w:bidi="ar_AE"/>
        </w:rPr>
      </w:r>
      <w:r>
        <w:rPr>
          <w:rtl/>
          <w:cs/>
          <w:lang w:val="ar_AE" w:bidi="ar_AE"/>
        </w:rPr>
        <w:t>توقفوا هنا وناقشوا كفريق الترجمة: هل لدى ثقافتكم تعابير أو أمثال تشبّه الأحداث بالمخاض أو الولادة؟ وكيف ومتى تستخدمون هذه المقارنات؟ أوقِفوا سماع التسجيل الصوتي هنا.</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نسخة صوتية من إنجيل مرقس 13 : 1 - 8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 xml:space="preserve"> في المشهد الأول، يغادر يسوع وتلاميذه الهيكل. ويتعجب التلاميذ من حجم وجمال مباني الهيكل. لكن يسوع يخبرهم أن كل شيء سيتم تدميره.</w:t>
      </w:r>
    </w:p>
    <w:p>
      <w:pPr>
        <w:bidi/>
      </w:pPr>
      <w:r>
        <w:rPr>
          <w:rtl/>
          <w:cs/>
          <w:lang w:val="ar_AE" w:bidi="ar_AE"/>
        </w:rPr>
      </w:r>
      <w:r>
        <w:rPr>
          <w:b/>
          <w:rtl/>
          <w:cs/>
          <w:lang w:val="ar_AE" w:bidi="ar_AE"/>
        </w:rPr>
        <w:t>في المشهد الثاني:</w:t>
      </w:r>
      <w:r>
        <w:rPr>
          <w:rtl/>
          <w:cs/>
          <w:lang w:val="ar_AE" w:bidi="ar_AE"/>
        </w:rPr>
        <w:t xml:space="preserve"> يتحدث يسوع مع أربعة من تلاميذه منفردين. وهم يجلسون على جبل الزيتون وينظرون عبر الوادي إلى الهيكل في أورشليم. ويشرح يسوع لتلاميذه ما سيحدث في العالم قبل نهاية كل شيء.</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 (لكن بطرس ويعقوب ويوحنا وأندراوس يتحدثون معه على انفراد)</w:t>
      </w:r>
    </w:p>
    <w:p>
      <w:pPr>
        <w:pStyle w:val="ListBullet"/>
        <w:bidi/>
        <w:spacing w:line="240" w:lineRule="auto"/>
        <w:ind w:left="720"/>
      </w:pPr>
      <w:r>
        <w:rPr>
          <w:rtl/>
          <w:cs/>
          <w:lang w:val="ar_AE" w:bidi="ar_AE"/>
        </w:rPr>
      </w:r>
      <w:r>
        <w:rPr>
          <w:rtl/>
          <w:cs/>
          <w:lang w:val="ar_AE" w:bidi="ar_AE"/>
        </w:rPr>
        <w:t>الكثيرون الذين يأتون ويدَّعون أنهم المسيا</w:t>
      </w:r>
    </w:p>
    <w:p>
      <w:pPr>
        <w:bidi/>
      </w:pPr>
      <w:r>
        <w:rPr>
          <w:rtl/>
          <w:cs/>
          <w:lang w:val="ar_AE" w:bidi="ar_AE"/>
        </w:rPr>
      </w:r>
      <w:r>
        <w:rPr>
          <w:rtl/>
          <w:cs/>
          <w:lang w:val="ar_AE" w:bidi="ar_AE"/>
        </w:rPr>
        <w:t>كمجموعة، انتبهوا إلى هذه الأجزاء من سياق المقطع: قبل أن تبدأوا في تصوُّر القصة بأكملها، اقضوا بعض الوقت في تخيُّل مباني الهيكل.</w:t>
      </w:r>
    </w:p>
    <w:p>
      <w:pPr>
        <w:bidi/>
      </w:pPr>
      <w:r>
        <w:rPr>
          <w:rtl/>
          <w:cs/>
          <w:lang w:val="ar_AE" w:bidi="ar_AE"/>
        </w:rPr>
      </w:r>
      <w:r>
        <w:rPr>
          <w:rtl/>
          <w:cs/>
          <w:lang w:val="ar_AE" w:bidi="ar_AE"/>
        </w:rPr>
        <w:t>توقّفوا هنا واعرضوا صورة للهيكل في زمن يسوع. انظروا إلى صورة لبعض الأحجار التي هي من نفس الحجم تقريبًا للحصول على فكرة عن حجم الأحجار التي كانت في الهيكل. أوقِفوا سماع التسجيل الصوتي هنا.</w:t>
      </w:r>
    </w:p>
    <w:p>
      <w:pPr>
        <w:bidi/>
      </w:pPr>
      <w:r>
        <w:rPr>
          <w:rtl/>
          <w:cs/>
          <w:lang w:val="ar_AE" w:bidi="ar_AE"/>
        </w:rPr>
      </w:r>
      <w:r>
        <w:rPr>
          <w:rtl/>
          <w:cs/>
          <w:lang w:val="ar_AE" w:bidi="ar_AE"/>
        </w:rPr>
        <w:t>ناقشوا كمجموعة: كيف تقوم ثقافتكم بتشييد المباني المهمة؟ ما المواد التي تستخدمونها في البناء؟ كيف ستصفون الهيكل والأحجار، إذا لم تكونوا تستخدمون الحجارة في أبنيتكم؟ أوقِفوا سماع التسجيل الصوتي هنا.</w:t>
      </w:r>
    </w:p>
    <w:p>
      <w:pPr>
        <w:bidi/>
      </w:pPr>
      <w:r>
        <w:rPr>
          <w:rtl/>
          <w:cs/>
          <w:lang w:val="ar_AE" w:bidi="ar_AE"/>
        </w:rPr>
      </w:r>
      <w:r>
        <w:rPr>
          <w:rtl/>
          <w:cs/>
          <w:lang w:val="ar_AE" w:bidi="ar_AE"/>
        </w:rPr>
        <w:t>في المشهد الأول، غادر يسوع وتلاميذه الهيكل ليعودوا إلى بيت أصدقائهم في بيت عنيا، خارج أورشليم. وكان من المفترض أن يغادرون أورشليم، وينزلون إلى الوادي، ثم يسيرون عبر الوادي، ويصعدون جبل الزيتون. وعندما كانوا يغادرون الهيكل، وبينما كانوا يمشون، تحدَّث أحد التلاميذ إلى يسوع. قال التلميذ: "يا معلّم"، ثم تحدَّث عن مباني الهيكل الجميلة. وبينما كانوا يواصلون السير، قال يسوع: "نعم، انظروا إلى المباني. كل شيء سيكون مدمرًا بالكامل".</w:t>
      </w:r>
    </w:p>
    <w:p>
      <w:pPr>
        <w:bidi/>
      </w:pPr>
      <w:r>
        <w:rPr>
          <w:rtl/>
          <w:cs/>
          <w:lang w:val="ar_AE" w:bidi="ar_AE"/>
        </w:rPr>
      </w:r>
      <w:r>
        <w:rPr>
          <w:rtl/>
          <w:cs/>
          <w:lang w:val="ar_AE" w:bidi="ar_AE"/>
        </w:rPr>
        <w:t xml:space="preserve">في المشهد الثاني، وصل يسوع وتلاميذه إلى جبل الزيتون وجلسوا عنده. وكان يمكنهم أن يروا الهيكل من موضع جلوسهم. تحدَّث أربعة من تلاميذ يسوع معه على انفراد، مما يعني أن الآخرين لم يستطيعوا سماع ما قالوه. وربما كان الآخرون هناك لكنهم كانوا يجلسون على مسافة قريبة. </w:t>
      </w:r>
    </w:p>
    <w:p>
      <w:pPr>
        <w:bidi/>
      </w:pPr>
      <w:r>
        <w:rPr>
          <w:rtl/>
          <w:cs/>
          <w:lang w:val="ar_AE" w:bidi="ar_AE"/>
        </w:rPr>
      </w:r>
      <w:r>
        <w:rPr>
          <w:rtl/>
          <w:cs/>
          <w:lang w:val="ar_AE" w:bidi="ar_AE"/>
        </w:rPr>
        <w:t>توقّفوا هنا واعرضوا على الفريق صورة لجبل الزيتون الذي يطل على الوادي والهيكل. أوقِفوا سماع التسجيل الصوتي هنا.</w:t>
      </w:r>
    </w:p>
    <w:p>
      <w:pPr>
        <w:bidi/>
      </w:pPr>
      <w:r>
        <w:rPr>
          <w:rtl/>
          <w:cs/>
          <w:lang w:val="ar_AE" w:bidi="ar_AE"/>
        </w:rPr>
      </w:r>
      <w:r>
        <w:rPr>
          <w:rtl/>
          <w:cs/>
          <w:lang w:val="ar_AE" w:bidi="ar_AE"/>
        </w:rPr>
        <w:t xml:space="preserve">طرح التلاميذ الأربعة سؤالين لهما معنى متشابه. وهذه الأسئلة كانت تشير إلى التصريح الذي أدلى به يسوع للتو بشأن الدمار القادم لمباني الهيكل. سأل التلاميذ: "متى سيحدث هذا؟" و"ما هي العلامة التي ستُظهِر لنا أن هذه الأمور على وشك الحدوث؟" ويسأل التلاميذ عن علامة أو تحذير أن هذا الدمار كان على وشك الحدوث. </w:t>
      </w:r>
    </w:p>
    <w:p>
      <w:pPr>
        <w:bidi/>
      </w:pPr>
      <w:r>
        <w:rPr>
          <w:rtl/>
          <w:cs/>
          <w:lang w:val="ar_AE" w:bidi="ar_AE"/>
        </w:rPr>
      </w:r>
      <w:r>
        <w:rPr>
          <w:rtl/>
          <w:cs/>
          <w:lang w:val="ar_AE" w:bidi="ar_AE"/>
        </w:rPr>
        <w:t>فيبدأ يسوع في أن يشرح ويحذرهم يسوع من خلال التأكيد. فيقول يسوع تحذيرًا بمعنى: "انظرو!" "انتبهوا!" أو "كونوا حذرين!" ثم يذكر يسوع قائمة ببعض الأمور التي ستحدث. فيتحدث يسوع عن الحروب وأخبار الحروب. كذلك يتحدث يسوع عن الزلازل والمجاعات. ويقول يسوع إن هذه الأحداث ستبدأ ببطء وتدريجيًا ستصبح هذه الأحداث أكثر عددًا وأكثر حدة. ويقول يسوع إن هذه الأحداث لا تعني أن النهاية ستأتي بسرعة. لكن هذه الأحداث تعني أن المزيد من الأمور ستأتي.</w:t>
      </w:r>
    </w:p>
    <w:p>
      <w:pPr>
        <w:bidi/>
      </w:pPr>
      <w:r>
        <w:rPr>
          <w:rtl/>
          <w:cs/>
          <w:lang w:val="ar_AE" w:bidi="ar_AE"/>
        </w:rPr>
      </w:r>
      <w:r>
        <w:rPr>
          <w:rtl/>
          <w:cs/>
          <w:lang w:val="ar_AE" w:bidi="ar_AE"/>
        </w:rPr>
        <w:t>ثم يقارن يسوع هذه الكوارث بأوجاع الولادة. ويستخدم يسوع هذا كصورة مرسومة باستخدام الكلمات. فعندما تبدأ المرأة في اختبار هذه الأوجاع، فإنه لا يزال هناك وقت طويل قبل أن يأتي الطفل. وعادة ما تبدأ الأوجاع ببطء وتكون شدتها منخفضة. لكن مع استمرار عملية الولادة، تزداد آلام الولادة من حيث التكرار والشدة حتى يولد الطفل. تمامًا مثل ذلك، ستكون هناك العديد من المتاعب قبل أن تأتي نهاية كل شيء.</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استمعوا إلى نسخة صوتية من إنجيل مرقس 13 : 1 - 8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مشهدين.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 (لكن بطرس ويعقوب ويوحنا وأندراوس يتحدثون معه على انفراد)</w:t>
      </w:r>
    </w:p>
    <w:p>
      <w:pPr>
        <w:pStyle w:val="ListBullet"/>
        <w:bidi/>
        <w:spacing w:line="240" w:lineRule="auto"/>
        <w:ind w:left="720"/>
      </w:pPr>
      <w:r>
        <w:rPr>
          <w:rtl/>
          <w:cs/>
          <w:lang w:val="ar_AE" w:bidi="ar_AE"/>
        </w:rPr>
      </w:r>
      <w:r>
        <w:rPr>
          <w:rtl/>
          <w:cs/>
          <w:lang w:val="ar_AE" w:bidi="ar_AE"/>
        </w:rPr>
        <w:t>أشخاص كثيرون يأتون ويدَّعون أنهم المسيّا</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 xml:space="preserve">أوقفوا سماع التسجيل الصوتي مؤقتًا هنا، ومثّلوا المقطع. </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وقوموا بتمثيل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في المشهد الأول، يغادر يسوع وتلاميذه الهيكل في أورشليم. لقد رأوا للتو الأرملة وهي تضع العملتين الصغيرتين في صندوق التقدمة. ثم يقول أحد التلاميذ: "يا مُعَلِّمُ، انظُرْ! ما هذِهِ الحِجارَةُ! وهذِهِ الأبنيَةُ!" فيجيب يسوع: "أتَنظُرُ هذِهِ الأبنيَةَ العظيمَةَ؟ لا يُترَكُ حَجَرٌ علَى حَجَرٍ لا يُنقَضُ".</w:t>
      </w:r>
    </w:p>
    <w:p>
      <w:pPr>
        <w:bidi/>
      </w:pPr>
      <w:r>
        <w:rPr>
          <w:rtl/>
          <w:cs/>
          <w:lang w:val="ar_AE" w:bidi="ar_AE"/>
        </w:rPr>
      </w:r>
      <w:r>
        <w:rPr>
          <w:rtl/>
          <w:cs/>
          <w:lang w:val="ar_AE" w:bidi="ar_AE"/>
        </w:rPr>
        <w:t xml:space="preserve">أوقفوا التمثيل واسألوا الأشخاص الذين يؤدون دور التلاميذ: "كيف تشعرون عند سماعكم هذا الكلام من يسوع؟" قد تسمع عبارات مثل: "أنا متحير. كيف يمكن تحريك مثل هذه الحجارة؟" أو "أشعر بالحزن عندما أفكر في فقدان الهيكل"، أو "عمّ يتحدث يسوع؟ فالجميع معجب بهذا الهيكل الجميل، ونحن لسنا في حالة حرب مع أحد". أو "أشعر بالخوف حين أسمع يسوع يتحدث بهذا الشكل". اسأل الشخص الذي يؤدي دور يسوع: "كيف تشعر؟" قد تسمع إجابة تقول: "أشعر بالحزن عندما أفكر فيما سيأتي. سيحدث هذا حقًّا، ومع ذلك لا يزال الناس لا يفهمون". واصلوا تمثيل الدراما. </w:t>
      </w:r>
    </w:p>
    <w:p>
      <w:pPr>
        <w:bidi/>
      </w:pPr>
      <w:r>
        <w:rPr>
          <w:rtl/>
          <w:cs/>
          <w:lang w:val="ar_AE" w:bidi="ar_AE"/>
        </w:rPr>
      </w:r>
      <w:r>
        <w:rPr>
          <w:rtl/>
          <w:cs/>
          <w:lang w:val="ar_AE" w:bidi="ar_AE"/>
        </w:rPr>
        <w:t xml:space="preserve">في المشهد الثاني، يخرج يسوع وتلاميذه من أورشليم، عبر الوادي، وصولاً إلى جانب جبل الزيتون. ويجلسون على جانب الجبل بحيث يستطيعون رؤية الهيكل. ثم يتقدّم أربعة من التلاميذ – بطرس، ويعقوب، ويوحنا، وأندراوس – إلى يسوع على انفراد ويسألونه: "قُلْ لنا مَتَى يكونُ هذا؟ وما هي العَلامَةُ عندما يتِمُّ جميعُ هذا؟" </w:t>
      </w:r>
    </w:p>
    <w:p>
      <w:pPr>
        <w:bidi/>
      </w:pPr>
      <w:r>
        <w:rPr>
          <w:rtl/>
          <w:cs/>
          <w:lang w:val="ar_AE" w:bidi="ar_AE"/>
        </w:rPr>
      </w:r>
      <w:r>
        <w:rPr>
          <w:rtl/>
          <w:cs/>
          <w:lang w:val="ar_AE" w:bidi="ar_AE"/>
        </w:rPr>
        <w:t xml:space="preserve">أوقفوا التمثيل واسألوا هؤلاء الأربعة: "بماذا تشعرون الآن؟" قد تسمعون: "أشعر بالقلق، وأشعر باضطراب شديد، فأنا أريد أن أعرف متى سيحدث هذا لأستعد". أو "كلام كهذا يجعلني خائفًا. فكيف يمكن لأي جيش أن يحرّك حجارة كهذه؟ إنها ضخمة جدًّا". أو "أعرف أنّ الله يعطي علامات أحيانًا. لذا، أريد أن أفهم العلامة عندما أراها". واصلوا تمثيل الدراما. </w:t>
      </w:r>
    </w:p>
    <w:p>
      <w:pPr>
        <w:bidi/>
      </w:pPr>
      <w:r>
        <w:rPr>
          <w:rtl/>
          <w:cs/>
          <w:lang w:val="ar_AE" w:bidi="ar_AE"/>
        </w:rPr>
      </w:r>
      <w:r>
        <w:rPr>
          <w:rtl/>
          <w:cs/>
          <w:lang w:val="ar_AE" w:bidi="ar_AE"/>
        </w:rPr>
        <w:t xml:space="preserve">فيجيب يسوع: "انظُروا! لا يُضِلُّكُمْ أحَدٌ. فإنَّ كثيرينَ سيأتونَ باسمي قائلينَ: إنّي أنا هو! ويُضِلّونَ كثيرينَ. فإذا سمِعتُمْ بحُروبٍ وبأخبارِ حُروبٍ فلا ترتاعوا، لأنَّها لابُدَّ أنْ تكونَ، ولكن ليس المُنتَهَى بَعدُ. لأنَّهُ تقومُ أُمَّةٌ علَى أُمَّةٍ، ومَملكَةٌ علَى مَملكَةٍ، وتَكونُ زَلازِلُ في أماكِنَ، وتَكونُ مَجاعاتٌ واضطِراباتٌ. هذِهِ مُبتَدأُ الأوجاعِ. فانظُروا إلَى نُفوسِكُمْ". </w:t>
      </w:r>
    </w:p>
    <w:p>
      <w:pPr>
        <w:bidi/>
      </w:pPr>
      <w:r>
        <w:rPr>
          <w:rtl/>
          <w:cs/>
          <w:lang w:val="ar_AE" w:bidi="ar_AE"/>
        </w:rPr>
      </w:r>
      <w:r>
        <w:rPr>
          <w:rtl/>
          <w:cs/>
          <w:lang w:val="ar_AE" w:bidi="ar_AE"/>
        </w:rPr>
        <w:t xml:space="preserve">أوقفوا التمثيل، واسألوا التلاميذ الأربعة: "كيف تشعرون؟" قد تسمع عبارات مثل: "أشعر بالخوف"، أو "أشعر بالحزن"، أو "أنا متعجّل أن تأتي النهاية". أو "هذا يبدو أمرًا رهيبًا. لستُ متأكدًا من أنني أريد أن أفكر في كل هذا". أو "أنا ممتن لأن يسوع يخبرنا حتى لا ننخدع. فأنا أريد أن أبقى أمينًا لله". اسأل الشخص الذي يؤدي دور يسوع: "كيف تشعر؟" ربما تسمع إجابة تقول: "أعرف أنهم لا يفهمون بعد. فكل شيء هادئ الآن، ولا يزالون لا يدركون ما جاء المسيّا ليصنعه. سأواصل تعليمهم حتى يكون هذا التعليم حاضرًا في ذاكرتهم عندما يفهمون في المستقبل". واصلوا تمثيل الدراما. </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نسخة صوتية لإنجيل مرقس ١٣: ١–٨ في أكثر الترجمات المفهومة لكم.</w:t>
      </w:r>
    </w:p>
    <w:p>
      <w:pPr>
        <w:bidi/>
      </w:pPr>
      <w:r>
        <w:rPr>
          <w:rtl/>
          <w:cs/>
          <w:lang w:val="ar_AE" w:bidi="ar_AE"/>
        </w:rPr>
      </w:r>
      <w:r>
        <w:rPr>
          <w:rtl/>
          <w:cs/>
          <w:lang w:val="ar_AE" w:bidi="ar_AE"/>
        </w:rPr>
        <w:t xml:space="preserve">غادَر يسوع </w:t>
      </w:r>
      <w:r>
        <w:rPr>
          <w:b/>
          <w:rtl/>
          <w:cs/>
          <w:lang w:val="ar_AE" w:bidi="ar_AE"/>
        </w:rPr>
        <w:t>وتلاميذه</w:t>
      </w:r>
      <w:r>
        <w:rPr>
          <w:rtl/>
          <w:cs/>
          <w:lang w:val="ar_AE" w:bidi="ar_AE"/>
        </w:rPr>
        <w:t xml:space="preserve"> </w:t>
      </w:r>
      <w:r>
        <w:rPr>
          <w:b/>
          <w:rtl/>
          <w:cs/>
          <w:lang w:val="ar_AE" w:bidi="ar_AE"/>
        </w:rPr>
        <w:t>ساحات</w:t>
      </w:r>
      <w:r>
        <w:rPr>
          <w:rtl/>
          <w:cs/>
          <w:lang w:val="ar_AE" w:bidi="ar_AE"/>
        </w:rPr>
        <w:t xml:space="preserve"> الهيكل. استخدموا نفس الكلمات التي استخدمتوها للإشارة إلى </w:t>
      </w:r>
      <w:hyperlink r:id="rId60">
        <w:r>
          <w:rPr>
            <w:rtl/>
            <w:cs/>
            <w:lang w:val="ar_AE" w:bidi="ar_AE"/>
          </w:rPr>
          <w:rPr>
            <w:color w:val="0000EE"/>
            <w:u w:val="single"/>
          </w:rPr>
          <w:t>الهيكل</w:t>
        </w:r>
      </w:hyperlink>
      <w:r>
        <w:rPr>
          <w:rtl/>
          <w:cs/>
          <w:lang w:val="ar_AE" w:bidi="ar_AE"/>
        </w:rPr>
        <w:t xml:space="preserve"> و</w:t>
      </w:r>
      <w:hyperlink r:id="rId54">
        <w:r>
          <w:rPr>
            <w:rtl/>
            <w:cs/>
            <w:lang w:val="ar_AE" w:bidi="ar_AE"/>
          </w:rPr>
          <w:rPr>
            <w:color w:val="0000EE"/>
            <w:u w:val="single"/>
          </w:rPr>
          <w:t>التلاميذ</w:t>
        </w:r>
      </w:hyperlink>
      <w:r>
        <w:rPr>
          <w:rtl/>
          <w:cs/>
          <w:lang w:val="ar_AE" w:bidi="ar_AE"/>
        </w:rPr>
        <w:t>، وتذكروا أن هذه الكلمات موجودة في قاموس الكلمات الرئيسية.</w:t>
      </w:r>
    </w:p>
    <w:p>
      <w:pPr>
        <w:bidi/>
      </w:pPr>
      <w:r>
        <w:rPr>
          <w:rtl/>
          <w:cs/>
          <w:lang w:val="ar_AE" w:bidi="ar_AE"/>
        </w:rPr>
      </w:r>
      <w:r>
        <w:rPr>
          <w:rtl/>
          <w:cs/>
          <w:lang w:val="ar_AE" w:bidi="ar_AE"/>
        </w:rPr>
        <w:t xml:space="preserve">خاطَب التلاميذ يسوعَ بِلقب </w:t>
      </w:r>
      <w:r>
        <w:rPr>
          <w:b/>
          <w:rtl/>
          <w:cs/>
          <w:lang w:val="ar_AE" w:bidi="ar_AE"/>
        </w:rPr>
        <w:t>المُعلِّم</w:t>
      </w:r>
      <w:r>
        <w:rPr>
          <w:rtl/>
          <w:cs/>
          <w:lang w:val="ar_AE" w:bidi="ar_AE"/>
        </w:rPr>
        <w:t xml:space="preserve">. استخدموا نفس الكلمة التي استخدمتوها في المقاطع السابقة للإشارة إلى </w:t>
      </w:r>
      <w:hyperlink r:id="rId75">
        <w:r>
          <w:rPr>
            <w:rtl/>
            <w:cs/>
            <w:lang w:val="ar_AE" w:bidi="ar_AE"/>
          </w:rPr>
          <w:rPr>
            <w:color w:val="0000EE"/>
            <w:u w:val="single"/>
          </w:rPr>
          <w:t>المُعلِّم</w:t>
        </w:r>
      </w:hyperlink>
      <w:r>
        <w:rPr>
          <w:rtl/>
          <w:cs/>
          <w:lang w:val="ar_AE" w:bidi="ar_AE"/>
        </w:rPr>
        <w:t>، وتذكروا أن هذه الكلمة موجودة في قاموس الكلمات الرئيسية.</w:t>
      </w:r>
    </w:p>
    <w:p>
      <w:pPr>
        <w:bidi/>
      </w:pPr>
      <w:r>
        <w:rPr>
          <w:rtl/>
          <w:cs/>
          <w:lang w:val="ar_AE" w:bidi="ar_AE"/>
        </w:rPr>
      </w:r>
      <w:r>
        <w:rPr>
          <w:rtl/>
          <w:cs/>
          <w:lang w:val="ar_AE" w:bidi="ar_AE"/>
        </w:rPr>
        <w:t>أجاب يسوعُ على التلميذ بسؤال لا يتطلب إجابة. يمكنك تحويل هذا السؤال إلى جملة أمرية إذا لزم الأمرُ في لغتكم. قال يسوع: "انظرْ هذه الأبْنيةَ."</w:t>
      </w:r>
    </w:p>
    <w:p>
      <w:pPr>
        <w:bidi/>
      </w:pPr>
      <w:r>
        <w:rPr>
          <w:rtl/>
          <w:cs/>
          <w:lang w:val="ar_AE" w:bidi="ar_AE"/>
        </w:rPr>
      </w:r>
      <w:r>
        <w:rPr>
          <w:rtl/>
          <w:cs/>
          <w:lang w:val="ar_AE" w:bidi="ar_AE"/>
        </w:rPr>
        <w:t>سار يسوع وتلاميذه في الوادي بين الجبل الذي يقع عليه الهيكل و</w:t>
      </w:r>
      <w:r>
        <w:rPr>
          <w:b/>
          <w:rtl/>
          <w:cs/>
          <w:lang w:val="ar_AE" w:bidi="ar_AE"/>
        </w:rPr>
        <w:t>جبل الزيتون</w:t>
      </w:r>
      <w:r>
        <w:rPr>
          <w:rtl/>
          <w:cs/>
          <w:lang w:val="ar_AE" w:bidi="ar_AE"/>
        </w:rPr>
        <w:t>. يقع جبل الزيتون في شرق أورشليم، ويَطُل على مدينة أورشليم. أَخذ جبل الزيتون اسمه من أشجار الزيتون التي تنمو على هذا الجبل.</w:t>
      </w:r>
    </w:p>
    <w:p>
      <w:pPr>
        <w:bidi/>
      </w:pPr>
      <w:r>
        <w:rPr>
          <w:rtl/>
          <w:cs/>
          <w:lang w:val="ar_AE" w:bidi="ar_AE"/>
        </w:rPr>
      </w:r>
      <w:r>
        <w:rPr>
          <w:rtl/>
          <w:cs/>
          <w:lang w:val="ar_AE" w:bidi="ar_AE"/>
        </w:rPr>
        <w:t xml:space="preserve">طلب تلاميذ يسوع منه </w:t>
      </w:r>
      <w:r>
        <w:rPr>
          <w:b/>
          <w:rtl/>
          <w:cs/>
          <w:lang w:val="ar_AE" w:bidi="ar_AE"/>
        </w:rPr>
        <w:t>علامةً</w:t>
      </w:r>
      <w:r>
        <w:rPr>
          <w:rtl/>
          <w:cs/>
          <w:lang w:val="ar_AE" w:bidi="ar_AE"/>
        </w:rPr>
        <w:t xml:space="preserve"> على أن خراب الهيكل سيحدث قريبًا. تُعتبر العلامة إشارةً أو مؤشراً على أن شيئًا ما حقيقيٌ أو سيحدث. يُمكن أن تكون العلامة تحذيرًا. استخدموا نفس الكلمة التي استخدمتوها من قبل للإشارة إلى العلامة، وتذكروا أن كلمة </w:t>
      </w:r>
      <w:hyperlink r:id="rId137">
        <w:r>
          <w:rPr>
            <w:rtl/>
            <w:cs/>
            <w:lang w:val="ar_AE" w:bidi="ar_AE"/>
          </w:rPr>
          <w:rPr>
            <w:color w:val="0000EE"/>
            <w:u w:val="single"/>
          </w:rPr>
          <w:t>العلامة</w:t>
        </w:r>
      </w:hyperlink>
      <w:r>
        <w:rPr>
          <w:rtl/>
          <w:cs/>
          <w:lang w:val="ar_AE" w:bidi="ar_AE"/>
        </w:rPr>
        <w:t xml:space="preserve"> تُناقَش في قاموس الكلمات الرئيسية.</w:t>
      </w:r>
    </w:p>
    <w:p>
      <w:pPr>
        <w:bidi/>
      </w:pPr>
      <w:r>
        <w:rPr>
          <w:rtl/>
          <w:cs/>
          <w:lang w:val="ar_AE" w:bidi="ar_AE"/>
        </w:rPr>
      </w:r>
      <w:r>
        <w:rPr>
          <w:rtl/>
          <w:cs/>
          <w:lang w:val="ar_AE" w:bidi="ar_AE"/>
        </w:rPr>
        <w:t xml:space="preserve">إن إحدى العلامات هي أن يسوع قال إن الناس سيأتون "باسمي، قائلين: إني أنا هو." لا يذكر يسوع كلمة المسيَّا. لكن عندما يقول شخص: "أنا هو،" فإنه يقول: "أنا هو المسيَّا." إن الشخص يقول لمن حوله ويسمعونه: "أنا هو المسيَّا، الذي أرسله الله." إذا اخترتم تقديم معلومات غير المعلومات المذكورة واستخدمتوا كلمة المسيَّا، فاستخدموا نفس الكلمة التي استخدمتوها مِن قبل للإشارة إلى </w:t>
      </w:r>
      <w:r>
        <w:rPr>
          <w:b/>
          <w:rtl/>
          <w:cs/>
          <w:lang w:val="ar_AE" w:bidi="ar_AE"/>
        </w:rPr>
        <w:t>المسيَّا</w:t>
      </w:r>
      <w:r>
        <w:rPr>
          <w:rtl/>
          <w:cs/>
          <w:lang w:val="ar_AE" w:bidi="ar_AE"/>
        </w:rPr>
        <w:t xml:space="preserve">، وتذكروا أن تعبير </w:t>
      </w:r>
      <w:hyperlink r:id="rId15">
        <w:r>
          <w:rPr>
            <w:rtl/>
            <w:cs/>
            <w:lang w:val="ar_AE" w:bidi="ar_AE"/>
          </w:rPr>
          <w:rPr>
            <w:color w:val="0000EE"/>
            <w:u w:val="single"/>
          </w:rPr>
          <w:t>المسيَّا</w:t>
        </w:r>
      </w:hyperlink>
      <w:r>
        <w:rPr>
          <w:rtl/>
          <w:cs/>
          <w:lang w:val="ar_AE" w:bidi="ar_AE"/>
        </w:rPr>
        <w:t xml:space="preserve"> موجود في قاموس الكلمات الرئيسية. إن عبارة "</w:t>
      </w:r>
      <w:r>
        <w:rPr>
          <w:b/>
          <w:rtl/>
          <w:cs/>
          <w:lang w:val="ar_AE" w:bidi="ar_AE"/>
        </w:rPr>
        <w:t>عندما يأتي شخص باسمي</w:t>
      </w:r>
      <w:r>
        <w:rPr>
          <w:rtl/>
          <w:cs/>
          <w:lang w:val="ar_AE" w:bidi="ar_AE"/>
        </w:rPr>
        <w:t>،" تَعنى أنه يأتي بكرامة أو بقوة أو بسلطان صاحب الاسم.</w:t>
      </w:r>
    </w:p>
    <w:p>
      <w:pPr>
        <w:bidi/>
      </w:pPr>
      <w:r>
        <w:rPr>
          <w:rtl/>
          <w:cs/>
          <w:lang w:val="ar_AE" w:bidi="ar_AE"/>
        </w:rPr>
      </w:r>
      <w:r>
        <w:rPr>
          <w:rtl/>
          <w:cs/>
          <w:lang w:val="ar_AE" w:bidi="ar_AE"/>
        </w:rPr>
        <w:t xml:space="preserve">قال يسوع إنه ستقوم أمةٌ على أمة، ومملكة على مملكة. إن </w:t>
      </w:r>
      <w:r>
        <w:rPr>
          <w:b/>
          <w:rtl/>
          <w:cs/>
          <w:lang w:val="ar_AE" w:bidi="ar_AE"/>
        </w:rPr>
        <w:t>الأمة</w:t>
      </w:r>
      <w:r>
        <w:rPr>
          <w:rtl/>
          <w:cs/>
          <w:lang w:val="ar_AE" w:bidi="ar_AE"/>
        </w:rPr>
        <w:t xml:space="preserve"> هي قبيلة أو مجموعة عرقية، أو شعب من بلد ما. إن </w:t>
      </w:r>
      <w:r>
        <w:rPr>
          <w:b/>
          <w:rtl/>
          <w:cs/>
          <w:lang w:val="ar_AE" w:bidi="ar_AE"/>
        </w:rPr>
        <w:t>المملكة</w:t>
      </w:r>
      <w:r>
        <w:rPr>
          <w:rtl/>
          <w:cs/>
          <w:lang w:val="ar_AE" w:bidi="ar_AE"/>
        </w:rPr>
        <w:t xml:space="preserve"> هي المنطقة التي يَحكُمها أحد الملوك. إن إحدى طرق فهم هذا الأمر هي بأن الذين هم تحت حُكم أحد الملوك أو الحُكَّام سيُحاربون مَن يعيشون تحت حُكم مَلكٍ أو حاكم آخر. يُناقَش تعبيرا </w:t>
      </w:r>
      <w:hyperlink r:id="rId119">
        <w:r>
          <w:rPr>
            <w:rtl/>
            <w:cs/>
            <w:lang w:val="ar_AE" w:bidi="ar_AE"/>
          </w:rPr>
          <w:rPr>
            <w:color w:val="0000EE"/>
            <w:u w:val="single"/>
          </w:rPr>
          <w:t>أمة</w:t>
        </w:r>
      </w:hyperlink>
      <w:r>
        <w:rPr>
          <w:rtl/>
          <w:cs/>
          <w:lang w:val="ar_AE" w:bidi="ar_AE"/>
        </w:rPr>
        <w:t xml:space="preserve"> </w:t>
      </w:r>
      <w:hyperlink r:id="rId65">
        <w:r>
          <w:rPr>
            <w:rtl/>
            <w:cs/>
            <w:lang w:val="ar_AE" w:bidi="ar_AE"/>
          </w:rPr>
          <w:rPr>
            <w:color w:val="0000EE"/>
            <w:u w:val="single"/>
          </w:rPr>
          <w:t>ومملكة</w:t>
        </w:r>
      </w:hyperlink>
      <w:r>
        <w:rPr>
          <w:rtl/>
          <w:cs/>
          <w:lang w:val="ar_AE" w:bidi="ar_AE"/>
        </w:rPr>
        <w:t xml:space="preserve"> في قاموس الكلمات الرئيسية.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13:9–23</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في هذه المرحلة، استمعوا إلى مرقس 13: 9–23 وضعوها في قلوبكم.</w:t>
      </w:r>
    </w:p>
    <w:p>
      <w:pPr>
        <w:bidi/>
      </w:pPr>
      <w:r>
        <w:rPr>
          <w:rtl/>
          <w:cs/>
          <w:lang w:val="ar_AE" w:bidi="ar_AE"/>
        </w:rPr>
      </w:r>
      <w:r>
        <w:rPr>
          <w:rtl/>
          <w:cs/>
          <w:lang w:val="ar_AE" w:bidi="ar_AE"/>
        </w:rPr>
        <w:t>استمع إلى نسخة صوتية من مرقس 13: 9–23 ثلاث مرات من ثلاث ترجمات صوتية مختلفة، إن أمكن. ثم كمجموعة قوموا بمناقشة الأسئلة التالية:</w:t>
      </w:r>
    </w:p>
    <w:p>
      <w:pPr>
        <w:pStyle w:val="ListNumber"/>
        <w:numPr>
          <w:ilvl w:val="0"/>
          <w:numId w:val="60"/>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 في هذا المقطع؟</w:t>
      </w:r>
    </w:p>
    <w:p>
      <w:pPr>
        <w:pStyle w:val="ListNumber"/>
        <w:bidi/>
        <w:spacing w:line="240" w:lineRule="auto"/>
        <w:ind w:left="720"/>
      </w:pPr>
      <w:r>
        <w:rPr>
          <w:rtl/>
          <w:cs/>
          <w:lang w:val="ar_AE" w:bidi="ar_AE"/>
        </w:rPr>
      </w:r>
      <w:r>
        <w:rPr>
          <w:rtl/>
          <w:cs/>
          <w:lang w:val="ar_AE" w:bidi="ar_AE"/>
        </w:rPr>
        <w:t>ماذا يخبرنا هذا المقطع عن الله أو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نسخة صوتية من إنجيل مرقس 13 : 9 - 23 من التَّرجمة الأكثر فهمًا بالنسبة لكم.</w:t>
      </w:r>
    </w:p>
    <w:p>
      <w:pPr>
        <w:bidi/>
      </w:pPr>
      <w:r>
        <w:rPr>
          <w:rtl/>
          <w:cs/>
          <w:lang w:val="ar_AE" w:bidi="ar_AE"/>
        </w:rPr>
      </w:r>
      <w:r>
        <w:rPr>
          <w:rtl/>
          <w:cs/>
          <w:lang w:val="ar_AE" w:bidi="ar_AE"/>
        </w:rPr>
        <w:t>يجلس يسوع وتلاميذه على جبل الزيتون حيث يمكنهم رؤية مباني الهيكل. كان يسوع يعلّم بطرس ويعقوب ويوحنا وأندراوس عن الأمور التي ستحدث في المستقبل. وفي هذا المقطع، يواصل يسوع التعليم الذي بدأه في المقطع السابق. ويُروى هذا المقطع على شكل سرد.</w:t>
      </w:r>
    </w:p>
    <w:p>
      <w:pPr>
        <w:bidi/>
      </w:pPr>
      <w:r>
        <w:rPr>
          <w:rtl/>
          <w:cs/>
          <w:lang w:val="ar_AE" w:bidi="ar_AE"/>
        </w:rPr>
      </w:r>
      <w:r>
        <w:rPr>
          <w:rtl/>
          <w:cs/>
          <w:lang w:val="ar_AE" w:bidi="ar_AE"/>
        </w:rPr>
        <w:t>بعد أن يتحدث يسوع عن شكل الأيام الأخيرة، يحذّر يسوع تلاميذه من الأخطار التي سيواجهونها. فيقول يسوع مرة أخرى: فانظُروا" أو "احذروا!"</w:t>
      </w:r>
    </w:p>
    <w:p>
      <w:pPr>
        <w:bidi/>
      </w:pPr>
      <w:r>
        <w:rPr>
          <w:rtl/>
          <w:cs/>
          <w:lang w:val="ar_AE" w:bidi="ar_AE"/>
        </w:rPr>
      </w:r>
      <w:r>
        <w:rPr>
          <w:rtl/>
          <w:cs/>
          <w:lang w:val="ar_AE" w:bidi="ar_AE"/>
        </w:rPr>
        <w:t>توقّفوا هنا وناقشوا كفريق الترجمة: احكوا قصة عن شخص يحاول أن يحذّر سكان قرية من كارثة قادمة. استمعوا إلى الكلمات أو الجمل التي يستخدمها الراوي في عبارات التحذير. يقول يسوع: "انظُروا!" في بداية هذا المقطع وفي نهايته. هل ستختارون أن تستخدموا نفس الكلمة في الموضعين؟ أوقِفوا سماع التسجيل الصوتي هنا.</w:t>
      </w:r>
    </w:p>
    <w:p>
      <w:pPr>
        <w:bidi/>
      </w:pPr>
      <w:r>
        <w:rPr>
          <w:rtl/>
          <w:cs/>
          <w:lang w:val="ar_AE" w:bidi="ar_AE"/>
        </w:rPr>
      </w:r>
      <w:r>
        <w:rPr>
          <w:rtl/>
          <w:cs/>
          <w:lang w:val="ar_AE" w:bidi="ar_AE"/>
        </w:rPr>
        <w:t xml:space="preserve">يستخدم يسوع كلمات مثل: "سيُسَلِّمونَكُمْ"، أو "ليُسَلِّموكُمْ" عدة مرات ليؤكد أن التلاميذ سيواجهون الاعتقال والمحاكمة. فسيتم اعتقالهم </w:t>
      </w:r>
      <w:r>
        <w:rPr>
          <w:i/>
          <w:rtl/>
          <w:cs/>
          <w:lang w:val="ar_AE" w:bidi="ar_AE"/>
        </w:rPr>
        <w:t>لأنهم</w:t>
      </w:r>
      <w:r>
        <w:rPr>
          <w:rtl/>
          <w:cs/>
          <w:lang w:val="ar_AE" w:bidi="ar_AE"/>
        </w:rPr>
        <w:t xml:space="preserve"> يتبعون يسوع ويخبرون الناس بالبشارة السارة عنه. يقول يسوع إن بعض هؤلاء الذين سيسلمونهم هم من المجالس المحلية، وهي سلطات سياسية محلية تدير شؤون القرية أو المدينة. ثم يقول إن التلاميذ سيُجلدون في المجامع، وهي أماكن الصلاة والتعليم لليهود في كل قرية أو مدينة. ويقول يسوع أيضًا إن ولاة وملوكًا سيحاكمون التلاميذ. الولاة هم القادة الرومان الإقليميون، والملوك قد يكونون مثل هيرودس الذي حكم أمة كاملة. لاحظوا أن هذه المشكلات قد تأتي للتلاميذ من أربعة مصادر مختلفة: المجالس المحلية، والقادة الدينيون المحليون، والولاة أو القادة الإقليميون، والملوك أو حكام الأمة.</w:t>
      </w:r>
    </w:p>
    <w:p>
      <w:pPr>
        <w:bidi/>
      </w:pPr>
      <w:r>
        <w:rPr>
          <w:rtl/>
          <w:cs/>
          <w:lang w:val="ar_AE" w:bidi="ar_AE"/>
        </w:rPr>
      </w:r>
      <w:r>
        <w:rPr>
          <w:rtl/>
          <w:cs/>
          <w:lang w:val="ar_AE" w:bidi="ar_AE"/>
        </w:rPr>
        <w:t xml:space="preserve">ثم يواصل يسوع التعليم بقوله إن الولاة والملوك سيقبضون على التلاميذ ليُحاكَموا. ويقول إن هذه المحاكمات ستكون أيضًا فرصة للتلاميذ لكي يشهدوا أمام السلطات عن البشارة السارة بأن يسوع أتى ليخلّص العالم. وهكذا تنتشر البشارة، أو الإنجيل، حتى تصل إلى جميع الأمم يقول يسوع إن البشارة السارة يجب أن تنتشر أولًا إلى جميع الأمم </w:t>
      </w:r>
      <w:r>
        <w:rPr>
          <w:i/>
          <w:rtl/>
          <w:cs/>
          <w:lang w:val="ar_AE" w:bidi="ar_AE"/>
        </w:rPr>
        <w:t>قبل</w:t>
      </w:r>
      <w:r>
        <w:rPr>
          <w:rtl/>
          <w:cs/>
          <w:lang w:val="ar_AE" w:bidi="ar_AE"/>
        </w:rPr>
        <w:t xml:space="preserve"> أن تأتي نهاية العالم. وكلمة أمّة هي جماعة لها أرض وحكومة خاصة بها. ثم يقول يسوع لهم ألا يقلقوا، لأن الروح القدس سيخبر التلاميذ بما يقولون عندما يتم اعتقالهم ومحاكمتهم. والروح القدس هو روح الله الذي يسكن في قلوب الذين يتبعون يسوع. فيقول يسوع إن الروح القدس سيساعد هؤلاء التلاميذ ليعرفوا ما يقولونه عندما يتعرضون للهجوم بالكلام من قبل الولاة.</w:t>
      </w:r>
    </w:p>
    <w:p>
      <w:pPr>
        <w:bidi/>
      </w:pPr>
      <w:r>
        <w:rPr>
          <w:rtl/>
          <w:cs/>
          <w:lang w:val="ar_AE" w:bidi="ar_AE"/>
        </w:rPr>
      </w:r>
      <w:r>
        <w:rPr>
          <w:rtl/>
          <w:cs/>
          <w:lang w:val="ar_AE" w:bidi="ar_AE"/>
        </w:rPr>
        <w:t>توقّفوا وناقشوا: ليشارك أعضاء فريق الترجمة بأمثلة من حياتهم عن مواقف شعروا فيها أن الروح القدس أعطاهم الكلمات المناسبة ليقولوها في الوقت المناسب. وتأكدوا أنكم تستخدمون نفس المصطلح للروح القدس كما فعلتم في المقاطع السابقة. أوقِفوا سماع التسجيل الصوتي هنا.</w:t>
      </w:r>
    </w:p>
    <w:p>
      <w:pPr>
        <w:bidi/>
      </w:pPr>
      <w:r>
        <w:rPr>
          <w:rtl/>
          <w:cs/>
          <w:lang w:val="ar_AE" w:bidi="ar_AE"/>
        </w:rPr>
      </w:r>
      <w:r>
        <w:rPr>
          <w:rtl/>
          <w:cs/>
          <w:lang w:val="ar_AE" w:bidi="ar_AE"/>
        </w:rPr>
        <w:t>ثم يقول يسوع إن حتى أفراد العائلة - مثل الإخوة والآباء والأبناء - سيسلّمون أقرباءهم إلى السلطات ليُقتلوا. باستخدام هذه المصطلحات العائلية، يؤكد يسوع أن أقرب الناس إليكم، الذين تحبونهم وتريدون حمايتهم، سيخونونكم. وسيُبغَض التلاميذ لأنهم يتبعون يسوع. لكن الذي يظل أمينًا ويتبع يسوع حتى الموت سيخلُص. وينال الحياة الأبدية مع الله بعد نهاية حياته الأرضية.</w:t>
      </w:r>
    </w:p>
    <w:p>
      <w:pPr>
        <w:bidi/>
      </w:pPr>
      <w:r>
        <w:rPr>
          <w:rtl/>
          <w:cs/>
          <w:lang w:val="ar_AE" w:bidi="ar_AE"/>
        </w:rPr>
      </w:r>
      <w:r>
        <w:rPr>
          <w:rtl/>
          <w:cs/>
          <w:lang w:val="ar_AE" w:bidi="ar_AE"/>
        </w:rPr>
        <w:t>توقّفوا وناقشوا: اجعل فريق الترجمة يروون قصصًا عن أشخاص يعرفونهم أو سمعوا عنهم والذين اضطهدوا أو قُتلوا بسبب إيمانهم بيسوع. أوقِفوا سماع التسجيل الصوتي هنا.</w:t>
      </w:r>
    </w:p>
    <w:p>
      <w:pPr>
        <w:bidi/>
      </w:pPr>
      <w:r>
        <w:rPr>
          <w:rtl/>
          <w:cs/>
          <w:lang w:val="ar_AE" w:bidi="ar_AE"/>
        </w:rPr>
      </w:r>
      <w:r>
        <w:rPr>
          <w:rtl/>
          <w:cs/>
          <w:lang w:val="ar_AE" w:bidi="ar_AE"/>
        </w:rPr>
        <w:t>ثم ينتقل يسوع إلى تحذيرات أخرى عن أمور صعبة ستحدث. فيقول إن الوضع سيصبح سيئًا لدرجة أن الناس سيهربون. ويصف يسوع شيئًا يسمّيه "رِجسَةَ الخَرابِ". وهو نفس المصطلح الذي استخدمه الملاك مع النبي دانيال عند شرحه للأحداث المستقبلية. كما يتحدث دانيال عن شيء سيجعل هيكل الله نجسًا وغير صالح للعبادة. لا نعرف الكثير عن هذا الأمر، لكننا نعلم أنه شيء مكروه وشرير ويجعل حضور الله يترك الهيكل وسيدين الله أمة إسرائيل بسبب ذلك. وقد كان القراء الأوائل لهذا المقطع يعتقدون أن هذا الأمر سيحدث قريبًا. ويعتقد معظم الناس أن هذا الشيء الشرير سيكون شخصًا يفعل شيئًا شريرًا للهيكل أو فيه. ويضيف مرقس الرسول ملاحظة للقراء: "ليَفهَمِ القارِئُ"، ليؤكد أهمية التنبّه لهذا التحذير والهرب فورًا.</w:t>
      </w:r>
    </w:p>
    <w:p>
      <w:pPr>
        <w:bidi/>
      </w:pPr>
      <w:r>
        <w:rPr>
          <w:rtl/>
          <w:cs/>
          <w:lang w:val="ar_AE" w:bidi="ar_AE"/>
        </w:rPr>
      </w:r>
      <w:r>
        <w:rPr>
          <w:rtl/>
          <w:cs/>
          <w:lang w:val="ar_AE" w:bidi="ar_AE"/>
        </w:rPr>
        <w:t>توقّفوا هنا وناقشوا كفريق الترجمة. احكوا قصة يصدر فيها شخص ما تحذيرات عن شيء سيء سيحدث. ثم فجأة يلتفت إلى المستمعين ويقول لهم: "انتبهوا!" قبل أن يكمل القصة. والآن فكروا في القصة. كيف كانت كلمة "انتبهوا!" مختلفة عن بقية القصة؟ أوقِفوا سماع التسجيل الصوتي هنا.</w:t>
      </w:r>
    </w:p>
    <w:p>
      <w:pPr>
        <w:bidi/>
      </w:pPr>
      <w:r>
        <w:rPr>
          <w:rtl/>
          <w:cs/>
          <w:lang w:val="ar_AE" w:bidi="ar_AE"/>
        </w:rPr>
      </w:r>
      <w:r>
        <w:rPr>
          <w:rtl/>
          <w:cs/>
          <w:lang w:val="ar_AE" w:bidi="ar_AE"/>
        </w:rPr>
        <w:t>بعد سنوات قليلة، أهان بعض الناس هيكل الله في أورشليم. ثم سمح الله بتدمير أورشليم بالكامل سنة 70م. وكان الناس يعتقدون أن ما حدث يُعَد تحقيقًا جزئيًا لهذه النبوة، وربما تحدث أمور مشابهة في المستقبل. عادة ما تتحقق النبوات مرة قريبة بعد أن تُقال، ثم مرة أخرى بعد سنين طويلة. والشيء المهم الذي يجب أن نتذكره هو أن يسوع كان يذكّر تلاميذه أن دينونة الله لأورشليم لا تعني بالضرورة أن نهاية العالم ستأتي مباشرة بعدها.</w:t>
      </w:r>
    </w:p>
    <w:p>
      <w:pPr>
        <w:bidi/>
      </w:pPr>
      <w:r>
        <w:rPr>
          <w:rtl/>
          <w:cs/>
          <w:lang w:val="ar_AE" w:bidi="ar_AE"/>
        </w:rPr>
      </w:r>
      <w:r>
        <w:rPr>
          <w:rtl/>
          <w:cs/>
          <w:lang w:val="ar_AE" w:bidi="ar_AE"/>
        </w:rPr>
        <w:t>تقع أورشليم بين الجبال في منطقة اليهودية. ويقول يسوع إن الذين في اليهودية يجب أن يهربوا إلى الجبال الأخرى خارجها. ثم يعطي أمثلة محددة لسرعة الهرب المطلوبة عند حدوث رجسة الخراب في الهيكل.</w:t>
      </w:r>
    </w:p>
    <w:p>
      <w:pPr>
        <w:bidi/>
      </w:pPr>
      <w:r>
        <w:rPr>
          <w:rtl/>
          <w:cs/>
          <w:lang w:val="ar_AE" w:bidi="ar_AE"/>
        </w:rPr>
      </w:r>
      <w:r>
        <w:rPr>
          <w:rtl/>
          <w:cs/>
          <w:lang w:val="ar_AE" w:bidi="ar_AE"/>
        </w:rPr>
        <w:t>فيقول يسوع، إن من كان على السطح فلا ينزل ليأخذ أمتعته. كانت أسطح البيوت مسطحة وتُستخدم للصلاة غالبًا. وكان هناك درج خارجي يصعد منه الناس وينزلون بسهولة.</w:t>
      </w:r>
    </w:p>
    <w:p>
      <w:pPr>
        <w:bidi/>
      </w:pPr>
      <w:r>
        <w:rPr>
          <w:rtl/>
          <w:cs/>
          <w:lang w:val="ar_AE" w:bidi="ar_AE"/>
        </w:rPr>
      </w:r>
      <w:r>
        <w:rPr>
          <w:rtl/>
          <w:cs/>
          <w:lang w:val="ar_AE" w:bidi="ar_AE"/>
        </w:rPr>
        <w:t>أوقفوا التسجيل هنا واعرضوا صورة لبيت بسقف مسطح وسلّم خارجي. أوقِفوا سماع التسجيل الصوتي هنا.</w:t>
      </w:r>
    </w:p>
    <w:p>
      <w:pPr>
        <w:bidi/>
      </w:pPr>
      <w:r>
        <w:rPr>
          <w:rtl/>
          <w:cs/>
          <w:lang w:val="ar_AE" w:bidi="ar_AE"/>
        </w:rPr>
      </w:r>
      <w:r>
        <w:rPr>
          <w:rtl/>
          <w:cs/>
          <w:lang w:val="ar_AE" w:bidi="ar_AE"/>
        </w:rPr>
        <w:t>ثم يقول يسوع، إن من كان في الحقل فليهرب مباشرةً. ولا يرجع ليأخذ رداءه. كان الرداء الخارجي مهمًا، إذ كان يستخدم للتغطية في الليل. وأثناء النهار، عندما كانت الشمس تجعل اليوم دافئا، كانوا يضعون هذا الرداء، على طرف الحقل الذي كانوا يعملون فيه.</w:t>
      </w:r>
    </w:p>
    <w:p>
      <w:pPr>
        <w:bidi/>
      </w:pPr>
      <w:r>
        <w:rPr>
          <w:rtl/>
          <w:cs/>
          <w:lang w:val="ar_AE" w:bidi="ar_AE"/>
        </w:rPr>
      </w:r>
      <w:r>
        <w:rPr>
          <w:rtl/>
          <w:cs/>
          <w:lang w:val="ar_AE" w:bidi="ar_AE"/>
        </w:rPr>
        <w:t>توقّفوا هنا واعرضوا صورة لرداء أو معطف. أوقِفوا سماع التسجيل الصوتي هنا.</w:t>
      </w:r>
    </w:p>
    <w:p>
      <w:pPr>
        <w:bidi/>
      </w:pPr>
      <w:r>
        <w:rPr>
          <w:rtl/>
          <w:cs/>
          <w:lang w:val="ar_AE" w:bidi="ar_AE"/>
        </w:rPr>
      </w:r>
      <w:r>
        <w:rPr>
          <w:rtl/>
          <w:cs/>
          <w:lang w:val="ar_AE" w:bidi="ar_AE"/>
        </w:rPr>
        <w:t>يستخدم يسوع هذين المثالين ليؤكد ضرورة الهروب السريع دون أي تأخير.</w:t>
      </w:r>
    </w:p>
    <w:p>
      <w:pPr>
        <w:bidi/>
      </w:pPr>
      <w:r>
        <w:rPr>
          <w:rtl/>
          <w:cs/>
          <w:lang w:val="ar_AE" w:bidi="ar_AE"/>
        </w:rPr>
      </w:r>
      <w:r>
        <w:rPr>
          <w:rtl/>
          <w:cs/>
          <w:lang w:val="ar_AE" w:bidi="ar_AE"/>
        </w:rPr>
        <w:t>ثم يصف يسوع الضيق الذي سيواجهه الكثيرون. فستكون الأيام صعبة على الحوامل، والمرضعات، إذ يصعب عليهن الهرب بسرعة أو حمل أطفالهن أثناء الهرب. والشتاء في إسرائيل قاسٍ، وكثير الأمطار، وأحيانًا تتساقط الثلوج في الجبال. كانت الأنهار تجف صيفًا لكنها تمتلئ بالماء في الشتاء، ويصعب عبورها عند الهرب. وعندما تمطر، تمتلئ هذه الأنهار بالماء بسرعة. وأحيانًا تهطل أمطار غزيرة في الصحراء من دون أن يعرف الناس، فيأتي السيل فجأة على من يحاول عبور النهر.</w:t>
      </w:r>
    </w:p>
    <w:p>
      <w:pPr>
        <w:bidi/>
      </w:pPr>
      <w:r>
        <w:rPr>
          <w:rtl/>
          <w:cs/>
          <w:lang w:val="ar_AE" w:bidi="ar_AE"/>
        </w:rPr>
      </w:r>
      <w:r>
        <w:rPr>
          <w:rtl/>
          <w:cs/>
          <w:lang w:val="ar_AE" w:bidi="ar_AE"/>
        </w:rPr>
        <w:t>توقّفوا وشاركوا بعض القصص كفريق الترجمة. احكوا عن مواقف اضطررتم فيها للهرب من عاصفة أو حريق أو حرب أو زلزال أو كارثة أخرى. صفوا شعوركم عند ترك كل شيء وراءكم. وعند خسارة كل ما لديكم. وتحدثوا عن الأشخاص الذين كانوا يعانون من صعوبة في التحرك بسرعة. أوقِفوا سماع التسجيل الصوتي هنا.</w:t>
      </w:r>
    </w:p>
    <w:p>
      <w:pPr>
        <w:bidi/>
      </w:pPr>
      <w:r>
        <w:rPr>
          <w:rtl/>
          <w:cs/>
          <w:lang w:val="ar_AE" w:bidi="ar_AE"/>
        </w:rPr>
      </w:r>
      <w:r>
        <w:rPr>
          <w:rtl/>
          <w:cs/>
          <w:lang w:val="ar_AE" w:bidi="ar_AE"/>
        </w:rPr>
        <w:t>يقول يسوع إن هذه الأيام ستكون أيام ضيق عظيم، ويموت فيها كثيرون، لكن الله سيقصّر تلك الأيام لئلا يفنى الجميع، لكي ينجو المختارون، أي شعب الله. فالله رحيم. يشبه كلام يسوع هنا ما ورد في نبوة دانيال عن نهاية العالم. ويستخدم يسوع لقبين لله: "الله" و"الرب"، وكلاهما يشيران إلى الله. وهي نفس الكلمات التي استخدمتموها للإشارة إلى الله والرب عندما كانت كلمة "رب" تعني الله.</w:t>
      </w:r>
    </w:p>
    <w:p>
      <w:pPr>
        <w:bidi/>
      </w:pPr>
      <w:r>
        <w:rPr>
          <w:rtl/>
          <w:cs/>
          <w:lang w:val="ar_AE" w:bidi="ar_AE"/>
        </w:rPr>
      </w:r>
      <w:r>
        <w:rPr>
          <w:rtl/>
          <w:cs/>
          <w:lang w:val="ar_AE" w:bidi="ar_AE"/>
        </w:rPr>
        <w:t>ثم يحذّر يسوع أتباعه: حينَئذٍ إنْ قالَ لكُمْ أحَدٌ: هوذا المَسيحُ هنا! أو: هوذا هناكَ! فلا تُصَدِّقوا". فسيأتي أنبياء كذبة ومسيحون كذبة ويصنعون آيات وعجائب ليضلّوا حتى المختارين، ليؤمنوا بهم عوضًا عن الإيمان بالله الحقيقي والمسيّا الحقيقي. سيؤدي هؤلاء الأنبياء والمسحاء الكذبة آيات وعجائب لخداع الناس. الآية هي علامة على شيء آتٍ، والعجيبة هي أمر خارق لا يقدر الإنسان العادي أن يفعله.</w:t>
      </w:r>
    </w:p>
    <w:p>
      <w:pPr>
        <w:bidi/>
      </w:pPr>
      <w:r>
        <w:rPr>
          <w:rtl/>
          <w:cs/>
          <w:lang w:val="ar_AE" w:bidi="ar_AE"/>
        </w:rPr>
      </w:r>
      <w:r>
        <w:rPr>
          <w:rtl/>
          <w:cs/>
          <w:lang w:val="ar_AE" w:bidi="ar_AE"/>
        </w:rPr>
        <w:t>وأخيرًا يجيب يسوع عن سؤال التلاميذ في المقطع السابق: "قُلْ لنا مَتَى يكونُ هذا؟ وما هي العَلامَةُ عندما يتِمُّ جميعُ هذا؟" وبعد أن يصف لهم ما سيحدث، يقول لهم: "فانظُروا أنتُمْ. ها أنا قد سبَقتُ وأخبَرتُكُمْ بكُلِّ شَيءٍ".</w:t>
      </w:r>
    </w:p>
    <w:p>
      <w:pPr>
        <w:bidi/>
      </w:pPr>
      <w:r>
        <w:rPr>
          <w:rtl/>
          <w:cs/>
          <w:lang w:val="ar_AE" w:bidi="ar_AE"/>
        </w:rPr>
      </w:r>
      <w:r>
        <w:rPr>
          <w:rtl/>
          <w:cs/>
          <w:lang w:val="ar_AE" w:bidi="ar_AE"/>
        </w:rPr>
        <w:t>توقّفوا هنا وناقشوا كفريق الترجمة: هل لدى ثقافتكم أية قصص عن نهاية العالم؟ شاركوا أمثلة من هذه القصص معًا. وتحدثوا عن مشاعر الناس تجاهها.</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نسخة صوتية من إنجيل مرقس 13 : 9 - 23 من التَّرجمة الأكثر فهمًا بالنسبة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 xml:space="preserve"> يواصل يسوع تعليم تلاميذه. ويخبرهم يسوع أن يكونوا حذرين من أن أمور سيئة سوف تأتي. ويحذرهم يسوع من أنه سيتم إلقاء القبض عليهم ومحاكمتهم بطريقة غير عادلة. كما يحذرهم يسوع من أن الجميع سيكرهونهم.</w:t>
      </w:r>
    </w:p>
    <w:p>
      <w:pPr>
        <w:bidi/>
      </w:pPr>
      <w:r>
        <w:rPr>
          <w:rtl/>
          <w:cs/>
          <w:lang w:val="ar_AE" w:bidi="ar_AE"/>
        </w:rPr>
      </w:r>
      <w:r>
        <w:rPr>
          <w:b/>
          <w:rtl/>
          <w:cs/>
          <w:lang w:val="ar_AE" w:bidi="ar_AE"/>
        </w:rPr>
        <w:t>في المشهد الثاني:</w:t>
      </w:r>
      <w:r>
        <w:rPr>
          <w:rtl/>
          <w:cs/>
          <w:lang w:val="ar_AE" w:bidi="ar_AE"/>
        </w:rPr>
        <w:t xml:space="preserve"> ينتقل المشهد إلى مرحلة ثانية من التعليم حيث يبدأ يسوع بوصف رجسة الخراب التي ستتسبب في أن حضور الله سوف يغادر الهيكل. وسيهرب المؤمنون وستكون الحياة صعبة للغاية. كما سيحاول مُسحاء كذبة وأنبياء كذبة أن يخدعوا الناس.</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 (لكن بطرس، ويعقوب، ويوحنا وأندراوس يتحدثون معه على انفراد)</w:t>
      </w:r>
    </w:p>
    <w:p>
      <w:pPr>
        <w:pStyle w:val="ListBullet"/>
        <w:bidi/>
        <w:spacing w:line="240" w:lineRule="auto"/>
        <w:ind w:left="720"/>
      </w:pPr>
      <w:r>
        <w:rPr>
          <w:rtl/>
          <w:cs/>
          <w:lang w:val="ar_AE" w:bidi="ar_AE"/>
        </w:rPr>
      </w:r>
      <w:r>
        <w:rPr>
          <w:rtl/>
          <w:cs/>
          <w:lang w:val="ar_AE" w:bidi="ar_AE"/>
        </w:rPr>
        <w:t>السلطات التي تأخذ أتباع يسوع وتضربهم وتقتلهم</w:t>
      </w:r>
    </w:p>
    <w:p>
      <w:pPr>
        <w:pStyle w:val="ListBullet"/>
        <w:bidi/>
        <w:spacing w:line="240" w:lineRule="auto"/>
        <w:ind w:left="720"/>
      </w:pPr>
      <w:r>
        <w:rPr>
          <w:rtl/>
          <w:cs/>
          <w:lang w:val="ar_AE" w:bidi="ar_AE"/>
        </w:rPr>
      </w:r>
      <w:r>
        <w:rPr>
          <w:rtl/>
          <w:cs/>
          <w:lang w:val="ar_AE" w:bidi="ar_AE"/>
        </w:rPr>
        <w:t>العائلات التي تخون وتُسلِّم أفراد عائلتها</w:t>
      </w:r>
    </w:p>
    <w:p>
      <w:pPr>
        <w:pStyle w:val="ListBullet"/>
        <w:bidi/>
        <w:spacing w:line="240" w:lineRule="auto"/>
        <w:ind w:left="720"/>
      </w:pPr>
      <w:r>
        <w:rPr>
          <w:rtl/>
          <w:cs/>
          <w:lang w:val="ar_AE" w:bidi="ar_AE"/>
        </w:rPr>
      </w:r>
      <w:r>
        <w:rPr>
          <w:rtl/>
          <w:cs/>
          <w:lang w:val="ar_AE" w:bidi="ar_AE"/>
        </w:rPr>
        <w:t>أولئك الذين يهربون من اليهودية إلى الجبال</w:t>
      </w:r>
    </w:p>
    <w:p>
      <w:pPr>
        <w:pStyle w:val="ListBullet"/>
        <w:bidi/>
        <w:spacing w:line="240" w:lineRule="auto"/>
        <w:ind w:left="720"/>
      </w:pPr>
      <w:r>
        <w:rPr>
          <w:rtl/>
          <w:cs/>
          <w:lang w:val="ar_AE" w:bidi="ar_AE"/>
        </w:rPr>
      </w:r>
      <w:r>
        <w:rPr>
          <w:rtl/>
          <w:cs/>
          <w:lang w:val="ar_AE" w:bidi="ar_AE"/>
        </w:rPr>
        <w:t>الكثيرون الذين يأتون ويدَّعون أنهم المسيا</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في المشهد الأول، يجلس يسوع وأربعة من تلاميذه على جبل الزيتون ويتحدثون. ويجلس التلاميذ الآخرون بجوارهم لكنهم ليسوا قريبين بما يكفي ليسمعوا ما يقوله يسوع. سأل التلاميذ يسوع في المقطع السابق: "متى سيحدث هذا الدمار؟ وما هي العلامة التي ستظهر لتحذرنا من أن هذا سيحدث؟" ويقوم يسوع بالإجابة على هذا السؤال.</w:t>
      </w:r>
    </w:p>
    <w:p>
      <w:pPr>
        <w:bidi/>
      </w:pPr>
      <w:r>
        <w:rPr>
          <w:rtl/>
          <w:cs/>
          <w:lang w:val="ar_AE" w:bidi="ar_AE"/>
        </w:rPr>
      </w:r>
      <w:r>
        <w:rPr>
          <w:rtl/>
          <w:cs/>
          <w:lang w:val="ar_AE" w:bidi="ar_AE"/>
        </w:rPr>
        <w:t xml:space="preserve">فيبدأ يسوع هذا المقطع بقوله: "عندما تحدث هذه الأمور، احذرو!" ثم يخبر يسوع التلاميذ أن مجموعات مختلفة من الناس ستعامل التلاميذ بشكل سيء. وسيُسلَّمونهم إلى المجالس المحلية. وسيضرب القادة الدينيون المحليون التلاميذ في المجامع. كما سيعقد الحكام والملوك محاكمات غير عادلة. ثم يخون الإخوة والآباء والأبناء أفراد عائلتهم المؤمنين ويسلموهم إلى السلطات لتقتلهم. </w:t>
      </w:r>
    </w:p>
    <w:p>
      <w:pPr>
        <w:bidi/>
      </w:pPr>
      <w:r>
        <w:rPr>
          <w:rtl/>
          <w:cs/>
          <w:lang w:val="ar_AE" w:bidi="ar_AE"/>
        </w:rPr>
      </w:r>
      <w:r>
        <w:rPr>
          <w:rtl/>
          <w:cs/>
          <w:lang w:val="ar_AE" w:bidi="ar_AE"/>
        </w:rPr>
        <w:t>ويقول يسوع إن هذه المحاكمات سوف تعطي المؤمنين فرصة ليكرزوا بالأخبار السارة عن يسوع للسلطات. فيجب أن يكرز المؤمنون بالأخبار السارة إلى جميع الأمم قبل أن تأتي نهاية العالم. من المهم أن نتذكر أن يسوع يقول لهم ألا يهتموا أو يكونوا قلقين بشأن ما يجب أن يقولوه. فإن الروح القدس هو الذي سيتكلّم من خلال التلاميذ.</w:t>
      </w:r>
    </w:p>
    <w:p>
      <w:pPr>
        <w:bidi/>
      </w:pPr>
      <w:r>
        <w:rPr>
          <w:rtl/>
          <w:cs/>
          <w:lang w:val="ar_AE" w:bidi="ar_AE"/>
        </w:rPr>
      </w:r>
      <w:r>
        <w:rPr>
          <w:rtl/>
          <w:cs/>
          <w:lang w:val="ar_AE" w:bidi="ar_AE"/>
        </w:rPr>
        <w:t>ويقول يسوع إن الجميع سيكرهون المؤمنين لأنهم يتبعون يسوع. في النهاية، سيخلُص المؤمنون-أي سيعيشون مع الله إلى الأبد في السماء، لأنهم سيظلون أمناء في تبعيتهم ليسوع حتى نهاية حياتهم.</w:t>
      </w:r>
    </w:p>
    <w:p>
      <w:pPr>
        <w:bidi/>
      </w:pPr>
      <w:r>
        <w:rPr>
          <w:rtl/>
          <w:cs/>
          <w:lang w:val="ar_AE" w:bidi="ar_AE"/>
        </w:rPr>
      </w:r>
      <w:r>
        <w:rPr>
          <w:rtl/>
          <w:cs/>
          <w:lang w:val="ar_AE" w:bidi="ar_AE"/>
        </w:rPr>
        <w:t>في المشهد الثاني، يصف يسوع رجسة الخراب غير المُقَدَّسة والكريهة التي تسبب الدمار، ومغادرة حضور الله للهيكل. ورجسة الخراب هذه، ستكون على الأرجح في شكل شخص يقف في الهيكل ويفعل أشياء لا ينبغي أن يفعلها. ويوضح مرقس هذا الأمر للقارئ في عبارة خاصة: "ليفهم القارئ!" ثم يقول يسوع إن أولئك الذين في اليهودية، المنطقة المحيطة بأورشليم، يجب أن يهربوا إلى الجبال. وأن الشخص الموجود على السطح يجب أن يغادر دون أن يعود إلى البيت ويحزم أغراضه. وكذلك يجب أن يغادر الشخص الذي يكون في الحقل دون أن يرتدي رداءه، والذي قد يكون على الأرجح في طرف الحقل. وسيكون هذا وقتًا صعبًا للغاية بالنسبة للنساء الحوامل (الحَبالَى) والأمهات المرضعات. ويطلب منهم يسوع أن يصلوا-أو يتحدثوا مع الله- ويسألوا ألا يحدث هذا في الشتاء، وهو الموسم القاسي ذو الطقس السيء. كما يقول يسوع إن هذه الأيام ستكون لها قسوة وصعوبات أكثر من أي أيام أخرى منذ ابتداء الخليقة. ومع ذلك، فإن الله سيجعل وقت المعاناة أقصر، بحيث لن يموت الجميع. ويقول يسوع إن الله يفعل هذا من أجل شعبه المختارين–أولئك الذين يتبعونه.</w:t>
      </w:r>
    </w:p>
    <w:p>
      <w:pPr>
        <w:bidi/>
      </w:pPr>
      <w:r>
        <w:rPr>
          <w:rtl/>
          <w:cs/>
          <w:lang w:val="ar_AE" w:bidi="ar_AE"/>
        </w:rPr>
      </w:r>
      <w:r>
        <w:rPr>
          <w:rtl/>
          <w:cs/>
          <w:lang w:val="ar_AE" w:bidi="ar_AE"/>
        </w:rPr>
        <w:t>كما يقول يسوع: "لا تصدّقوا إذا قال أحدهم إن المسيح موجود هناك". ويقول يسوع إن أنبياء كذبة ومسحاء كذبة سيأتون. وسيصنعون المعجزات لخداع شعب الله.</w:t>
      </w:r>
    </w:p>
    <w:p>
      <w:pPr>
        <w:bidi/>
      </w:pPr>
      <w:r>
        <w:rPr>
          <w:rtl/>
          <w:cs/>
          <w:lang w:val="ar_AE" w:bidi="ar_AE"/>
        </w:rPr>
      </w:r>
      <w:r>
        <w:rPr>
          <w:rtl/>
          <w:cs/>
          <w:lang w:val="ar_AE" w:bidi="ar_AE"/>
        </w:rPr>
        <w:t>ويختتم يسوع هذه المرة بقوله: "انظروا أنتم! لقد حذرتكم من هذا قبل الوقت!" إن يسوع كان يجيب على السؤال السابق الذي طرحه التلاميذ. "ماذا سيحدث في أوقات النهاية؟ وما هي العلامة أن هذه الأمور ستحدث؟"</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استمعوا إلى نسخة صوتية من إنجيل مرقس 13 : 9 - 23 من التَّرجمة الأكثر فهمًا بالنسبة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مشهدين.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 (لكن بطرس، ويعقوب، ويوحنا وأندراوس يتحدثون معه على انفراد)</w:t>
      </w:r>
    </w:p>
    <w:p>
      <w:pPr>
        <w:pStyle w:val="ListBullet"/>
        <w:bidi/>
        <w:spacing w:line="240" w:lineRule="auto"/>
        <w:ind w:left="720"/>
      </w:pPr>
      <w:r>
        <w:rPr>
          <w:rtl/>
          <w:cs/>
          <w:lang w:val="ar_AE" w:bidi="ar_AE"/>
        </w:rPr>
      </w:r>
      <w:r>
        <w:rPr>
          <w:rtl/>
          <w:cs/>
          <w:lang w:val="ar_AE" w:bidi="ar_AE"/>
        </w:rPr>
        <w:t>السلطات التي تقبض على أتباع يسوع وتجلدهم وتقتلهم</w:t>
      </w:r>
    </w:p>
    <w:p>
      <w:pPr>
        <w:pStyle w:val="ListBullet"/>
        <w:bidi/>
        <w:spacing w:line="240" w:lineRule="auto"/>
        <w:ind w:left="720"/>
      </w:pPr>
      <w:r>
        <w:rPr>
          <w:rtl/>
          <w:cs/>
          <w:lang w:val="ar_AE" w:bidi="ar_AE"/>
        </w:rPr>
      </w:r>
      <w:r>
        <w:rPr>
          <w:rtl/>
          <w:cs/>
          <w:lang w:val="ar_AE" w:bidi="ar_AE"/>
        </w:rPr>
        <w:t>العائلات التي تخون وتُسلِّم أفراد عائلتها</w:t>
      </w:r>
    </w:p>
    <w:p>
      <w:pPr>
        <w:pStyle w:val="ListBullet"/>
        <w:bidi/>
        <w:spacing w:line="240" w:lineRule="auto"/>
        <w:ind w:left="720"/>
      </w:pPr>
      <w:r>
        <w:rPr>
          <w:rtl/>
          <w:cs/>
          <w:lang w:val="ar_AE" w:bidi="ar_AE"/>
        </w:rPr>
      </w:r>
      <w:r>
        <w:rPr>
          <w:rtl/>
          <w:cs/>
          <w:lang w:val="ar_AE" w:bidi="ar_AE"/>
        </w:rPr>
        <w:t>أولئك الذين يهربون من اليهودية إلى الجبال</w:t>
      </w:r>
    </w:p>
    <w:p>
      <w:pPr>
        <w:pStyle w:val="ListBullet"/>
        <w:bidi/>
        <w:spacing w:line="240" w:lineRule="auto"/>
        <w:ind w:left="720"/>
      </w:pPr>
      <w:r>
        <w:rPr>
          <w:rtl/>
          <w:cs/>
          <w:lang w:val="ar_AE" w:bidi="ar_AE"/>
        </w:rPr>
      </w:r>
      <w:r>
        <w:rPr>
          <w:rtl/>
          <w:cs/>
          <w:lang w:val="ar_AE" w:bidi="ar_AE"/>
        </w:rPr>
        <w:t>الكثيرون الذين يأتون ويدَّعون أنهم المسيا</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 xml:space="preserve">أوقفوا سماع التسجيل الصوتي مؤقتًا هنا، ومثّلوا المقطع. </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وقوموا بتمثيل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يواصل يسوع تعليمه لتلاميذه الأربعة على جانب جبل الزيتون، ويبدأ قائلاً: "انتبهوا". أو "فانظُروا إلَى نُفوسِكُمْ. لأنَّهُمْ سيُسَلِّمونَكُمْ إلَى مَجالِسَ، وتُجلَدونَ في مَجامِعَ، وتوقَفونَ أمامَ وُلاةٍ ومُلوكٍ، مِنْ أجلي، شَهادَةً لهُمْ. ويَنبَغي أنْ يُكرَزَ أوَّلًا بالإنجيلِ في جميعِ الأُمَمِ. فمَتَى ساقوكُمْ ليُسَلِّموكُمْ، فلا تعتَنوا مِنْ قَبلُ بما تتَكلَّمونَ ولا تهتَمّوا، بل مَهما أُعطيتُمْ في تِلكَ السّاعَةِ فبذلكَ تكلَّموا. لأنْ لَستُمْ أنتُمُ المُتَكلِّمينَ بل الرّوحُ القُدُسُ".</w:t>
      </w:r>
    </w:p>
    <w:p>
      <w:pPr>
        <w:bidi/>
      </w:pPr>
      <w:r>
        <w:rPr>
          <w:rtl/>
          <w:cs/>
          <w:lang w:val="ar_AE" w:bidi="ar_AE"/>
        </w:rPr>
      </w:r>
      <w:r>
        <w:rPr>
          <w:rtl/>
          <w:cs/>
          <w:lang w:val="ar_AE" w:bidi="ar_AE"/>
        </w:rPr>
        <w:t xml:space="preserve">أوقفوا التمثيل: اسأل الأشخاص الذين يؤدون دور التلاميذ: "كيف تشعرون؟" قد تسمعون إجابات مثل: "أنا خائف، هذا يبدو صعبًا للغاية"، أو "أنا قلق من أن أقول كلامًا خاطئًا عندما يُقبَض عليّ، لكن كلام يسوع عن الروح القدس يطمئنني"، أو "أنا مسرور لأن كل الأمم ستسمع البشارة". اسألوا الشخص الذي يؤدي دور يسوع: "كيف تشعر وأنت تعلّمهم هذا؟" قد يجيب قائلاً: "أراهم ينصتون ويحاولون الفهم، وأنا أعلم أنهم لا يدركون الآن بالكامل، لكن عندما يأتي ذلك الوقت أرجو أن يتذكّروا هذا التعليم ويجدوا فيه تعزية". واصلوا تمثيل الدراما. </w:t>
      </w:r>
    </w:p>
    <w:p>
      <w:pPr>
        <w:bidi/>
      </w:pPr>
      <w:r>
        <w:rPr>
          <w:rtl/>
          <w:cs/>
          <w:lang w:val="ar_AE" w:bidi="ar_AE"/>
        </w:rPr>
      </w:r>
      <w:r>
        <w:rPr>
          <w:rtl/>
          <w:cs/>
          <w:lang w:val="ar_AE" w:bidi="ar_AE"/>
        </w:rPr>
        <w:t xml:space="preserve">يواصل يسوع التعليم. ويقول للتلاميذ: "وسَيُسلِمُ الأخُ أخاهُ إلَى الموتِ، والأبُ ولَدَهُ، ويَقومُ الأولادُ علَى والِديهِمْ ويَقتُلونَهُمْ. وتَكونونَ مُبغَضينَ مِنَ الجميعِ مِنْ أجلِ اسمي. ولكن الّذي يَصبِرُ إلَى المُنتَهَى فهذا يَخلُصُ". </w:t>
      </w:r>
    </w:p>
    <w:p>
      <w:pPr>
        <w:bidi/>
      </w:pPr>
      <w:r>
        <w:rPr>
          <w:rtl/>
          <w:cs/>
          <w:lang w:val="ar_AE" w:bidi="ar_AE"/>
        </w:rPr>
      </w:r>
      <w:r>
        <w:rPr>
          <w:rtl/>
          <w:cs/>
          <w:lang w:val="ar_AE" w:bidi="ar_AE"/>
        </w:rPr>
        <w:t xml:space="preserve">أوقفوا التمثيل: اسأل الأشخاص الذين يؤدون دور التلاميذ: "كيف تشعرون؟" قد تسمعون إجابات مثل: "هذا يحزنني أن أتصور عائلات تفعل هذا ببعضها"، أو "أنا قلق بشأن عائلتي"، أو "هذا مربك، لا أستطيع أن أتخيّل أن يصل الأمر إلى هذا الحد". واصلوا تمثيل الدراما. </w:t>
      </w:r>
    </w:p>
    <w:p>
      <w:pPr>
        <w:bidi/>
      </w:pPr>
      <w:r>
        <w:rPr>
          <w:rtl/>
          <w:cs/>
          <w:lang w:val="ar_AE" w:bidi="ar_AE"/>
        </w:rPr>
      </w:r>
      <w:r>
        <w:rPr>
          <w:rtl/>
          <w:cs/>
          <w:lang w:val="ar_AE" w:bidi="ar_AE"/>
        </w:rPr>
        <w:t>في المشهد الثاني، يُدرِج الرسول مرقس تعليقًا خاصًا للقارئ. فيقول: "ليَفهَمِ القارِئُ" فما سيلي هذا أمر هام. ثم يواصل يسوع كلامه، ويقول لتلاميذه: "فمَتَى نَظَرتُمْ «رِجسَةَ الخَرابِ» الّتي قالَ عنها دانيآلُ النَّبيُّ، قائمَةً حَيثُ لا يَنبَغي -ليَفهَمِ القارِئُ- فحينَئذٍ ليَهرُبِ الّذينَ في اليَهوديَّةِ إلَى الجِبالِ، والّذي علَى السَّطحِ فلا يَنزِلْ إلَى البَيتِ ولا يَدخُلْ ليأخُذَ مِنْ بَيتِهِ شَيئًا، والّذي في الحَقلِ فلا يَرجِعْ إلَى الوَراءِ ليأخُذَ ثَوْبَهُ. وويلٌ للحَبالَى والمُرضِعاتِ في تِلكَ الأيّامِ! وصَلّوا لكَيْ لا يكونَ هَرَبُكُمْ في شِتاءٍ. 19لأنَّهُ يكونُ في تِلكَ الأيّامِ ضيقٌ لم يَكُنْ مِثلُهُ منذُ ابتِداءِ الخَليقَةِ الّتي خَلَقَها اللهُ إلَى الآنَ، ولَنْ يكونَ. ولَوْ لم يُقَصِّرِ الرَّبُّ تِلكَ الأيّامَ، لم يَخلُصْ جَسَدٌ. ولكن لأجلِ المُختارينَ الّذينَ اختارَهُمْ، قَصَّرَ الأيّامَ".</w:t>
      </w:r>
    </w:p>
    <w:p>
      <w:pPr>
        <w:bidi/>
      </w:pPr>
      <w:r>
        <w:rPr>
          <w:rtl/>
          <w:cs/>
          <w:lang w:val="ar_AE" w:bidi="ar_AE"/>
        </w:rPr>
      </w:r>
      <w:r>
        <w:rPr>
          <w:rtl/>
          <w:cs/>
          <w:lang w:val="ar_AE" w:bidi="ar_AE"/>
        </w:rPr>
        <w:t xml:space="preserve">أوقفوا التمثيل: اسأل الأشخاص الذين يؤدون دور التلاميذ: "كيف تشعرون؟" قد تسمعون إجابات مثل: "أشعر بحزن عميق وأنا أسمع هذا، يبدو أنه سيكون وقت ضيق شديد"، أو "أشعر بالخوف على عائلتي، وعلى كل أحبائي، لكنه يعطي رجاءً لأننا سنكون مع الله في النهاية". واصلوا تمثيل الدراما. </w:t>
      </w:r>
    </w:p>
    <w:p>
      <w:pPr>
        <w:bidi/>
      </w:pPr>
      <w:r>
        <w:rPr>
          <w:rtl/>
          <w:cs/>
          <w:lang w:val="ar_AE" w:bidi="ar_AE"/>
        </w:rPr>
      </w:r>
      <w:r>
        <w:rPr>
          <w:rtl/>
          <w:cs/>
          <w:lang w:val="ar_AE" w:bidi="ar_AE"/>
        </w:rPr>
        <w:t>يواصل يسوع التعليم. ثم يواصل يسوع التعليم ويقول: حينَئذٍ إنْ قالَ لكُمْ أحَدٌ: هوذا المَسيحُ هنا! أو: هوذا هناكَ! فلا تُصَدِّقوا. لأنَّهُ سيَقومُ مُسَحاءُ كذَبَةٌ وأنبياءُ كذَبَةٌ، ويُعطونَ آياتٍ وعَجائبَ، لكَيْ يُضِلّوا لو أمكَنَ المُختارينَ أيضًا. فانظُروا أنتُمْ. ها أنا قد سبَقتُ وأخبَرتُكُمْ بكُلِّ شَيءٍ".</w:t>
      </w:r>
    </w:p>
    <w:p>
      <w:pPr>
        <w:bidi/>
      </w:pPr>
      <w:r>
        <w:rPr>
          <w:rtl/>
          <w:cs/>
          <w:lang w:val="ar_AE" w:bidi="ar_AE"/>
        </w:rPr>
      </w:r>
      <w:r>
        <w:rPr>
          <w:rtl/>
          <w:cs/>
          <w:lang w:val="ar_AE" w:bidi="ar_AE"/>
        </w:rPr>
        <w:t xml:space="preserve">أوقفوا التمثيل، واسألوا الممثلين الذين يؤدّون دور التلاميذ: "كيف تشعرون؟" قد تسمعون إجابات مثل: "هذا يجعلني غاضبًا من الأنبياء الكذبة. كيف يجرؤون على خداع شعب الله؟" "أنا خائف أن أنخدع. سأحاول أن أسهر وأنتبه كما أوصانا يسوع". اسأل الشخص الذي يؤدي دور يسوع: "كيف تشعر الآن؟" قد يجيب قائلاً: "أراهم ينصتون باهتمام، أظن أنهم بدأوا يفهمون، وهذا يجعلني أشعر بالرجاء". واصلوا تمثيل الدراما. </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كان يسوع لا يزال جالسًا على جانب جبل الزيتون يُعلِّم بطرس، ويعقوب، ويوحنا، وأندراوس.</w:t>
      </w:r>
    </w:p>
    <w:p>
      <w:pPr>
        <w:bidi/>
      </w:pPr>
      <w:r>
        <w:rPr>
          <w:rtl/>
          <w:cs/>
          <w:lang w:val="ar_AE" w:bidi="ar_AE"/>
        </w:rPr>
      </w:r>
      <w:r>
        <w:rPr>
          <w:rtl/>
          <w:cs/>
          <w:lang w:val="ar_AE" w:bidi="ar_AE"/>
        </w:rPr>
        <w:t xml:space="preserve">قال يسوع لتلاميذه أنهم سيُسلَّمون إلى </w:t>
      </w:r>
      <w:r>
        <w:rPr>
          <w:b/>
          <w:rtl/>
          <w:cs/>
          <w:lang w:val="ar_AE" w:bidi="ar_AE"/>
        </w:rPr>
        <w:t>المجالس</w:t>
      </w:r>
      <w:r>
        <w:rPr>
          <w:rtl/>
          <w:cs/>
          <w:lang w:val="ar_AE" w:bidi="ar_AE"/>
        </w:rPr>
        <w:t xml:space="preserve"> المحلية. كانت المجالس تتكون من القادة اليهود في كل مدينة أو قرية الذين يحكمون في المنازعات في مدنهم.</w:t>
      </w:r>
    </w:p>
    <w:p>
      <w:pPr>
        <w:bidi/>
      </w:pPr>
      <w:r>
        <w:rPr>
          <w:rtl/>
          <w:cs/>
          <w:lang w:val="ar_AE" w:bidi="ar_AE"/>
        </w:rPr>
      </w:r>
      <w:r>
        <w:rPr>
          <w:b/>
          <w:rtl/>
          <w:cs/>
          <w:lang w:val="ar_AE" w:bidi="ar_AE"/>
        </w:rPr>
        <w:t>سيَضرب</w:t>
      </w:r>
      <w:r>
        <w:rPr>
          <w:rtl/>
          <w:cs/>
          <w:lang w:val="ar_AE" w:bidi="ar_AE"/>
        </w:rPr>
        <w:t xml:space="preserve"> أو </w:t>
      </w:r>
      <w:r>
        <w:rPr>
          <w:b/>
          <w:rtl/>
          <w:cs/>
          <w:lang w:val="ar_AE" w:bidi="ar_AE"/>
        </w:rPr>
        <w:t>سيَجلد</w:t>
      </w:r>
      <w:r>
        <w:rPr>
          <w:rtl/>
          <w:cs/>
          <w:lang w:val="ar_AE" w:bidi="ar_AE"/>
        </w:rPr>
        <w:t xml:space="preserve"> الناسُ بالسياط أتباع يسوع مرارًا وتكرارًا في </w:t>
      </w:r>
      <w:r>
        <w:rPr>
          <w:b/>
          <w:rtl/>
          <w:cs/>
          <w:lang w:val="ar_AE" w:bidi="ar_AE"/>
        </w:rPr>
        <w:t>المجامع</w:t>
      </w:r>
      <w:r>
        <w:rPr>
          <w:rtl/>
          <w:cs/>
          <w:lang w:val="ar_AE" w:bidi="ar_AE"/>
        </w:rPr>
        <w:t xml:space="preserve">. كانت هذه السياط عبارة عن سيور جلدية في نهايتها قِطع معدنية حادة. كان الناس يُجلَدون بها على ظهورهم وعلى صدورهم. ترجموا مصطلح </w:t>
      </w:r>
      <w:r>
        <w:rPr>
          <w:b/>
          <w:rtl/>
          <w:cs/>
          <w:lang w:val="ar_AE" w:bidi="ar_AE"/>
        </w:rPr>
        <w:t>مَجمع</w:t>
      </w:r>
      <w:r>
        <w:rPr>
          <w:rtl/>
          <w:cs/>
          <w:lang w:val="ar_AE" w:bidi="ar_AE"/>
        </w:rPr>
        <w:t xml:space="preserve"> بنفس الطريقة التي ترجمتوها بها في المقاطع السابقة من إنجيل مرقس، وتذكروا أن مصطلح </w:t>
      </w:r>
      <w:hyperlink r:id="rId31">
        <w:r>
          <w:rPr>
            <w:rtl/>
            <w:cs/>
            <w:lang w:val="ar_AE" w:bidi="ar_AE"/>
          </w:rPr>
          <w:rPr>
            <w:color w:val="0000EE"/>
            <w:u w:val="single"/>
          </w:rPr>
          <w:t>مَجمع</w:t>
        </w:r>
      </w:hyperlink>
      <w:r>
        <w:rPr>
          <w:rtl/>
          <w:cs/>
          <w:lang w:val="ar_AE" w:bidi="ar_AE"/>
        </w:rPr>
        <w:t xml:space="preserve"> موجود في قاموس الكلمات الرئيسية.</w:t>
      </w:r>
    </w:p>
    <w:p>
      <w:pPr>
        <w:bidi/>
      </w:pPr>
      <w:r>
        <w:rPr>
          <w:rtl/>
          <w:cs/>
          <w:lang w:val="ar_AE" w:bidi="ar_AE"/>
        </w:rPr>
      </w:r>
      <w:r>
        <w:rPr>
          <w:rtl/>
          <w:cs/>
          <w:lang w:val="ar_AE" w:bidi="ar_AE"/>
        </w:rPr>
        <w:t xml:space="preserve">قال يسوع إن أتباعه سيُحاكمون أمام الحكام والملوك. إن </w:t>
      </w:r>
      <w:r>
        <w:rPr>
          <w:b/>
          <w:rtl/>
          <w:cs/>
          <w:lang w:val="ar_AE" w:bidi="ar_AE"/>
        </w:rPr>
        <w:t>الحكام</w:t>
      </w:r>
      <w:r>
        <w:rPr>
          <w:rtl/>
          <w:cs/>
          <w:lang w:val="ar_AE" w:bidi="ar_AE"/>
        </w:rPr>
        <w:t xml:space="preserve"> يُعيِّنهم المَلك أو رئيس البلاد ليَحكموا منطقةً معينة. إن </w:t>
      </w:r>
      <w:hyperlink r:id="rId138">
        <w:r>
          <w:rPr>
            <w:rtl/>
            <w:cs/>
            <w:lang w:val="ar_AE" w:bidi="ar_AE"/>
          </w:rPr>
          <w:rPr>
            <w:color w:val="0000EE"/>
            <w:u w:val="single"/>
          </w:rPr>
          <w:t>الملوك</w:t>
        </w:r>
      </w:hyperlink>
      <w:r>
        <w:rPr>
          <w:rtl/>
          <w:cs/>
          <w:lang w:val="ar_AE" w:bidi="ar_AE"/>
        </w:rPr>
        <w:t xml:space="preserve"> هم حكام البلد أو المنطقة.</w:t>
      </w:r>
    </w:p>
    <w:p>
      <w:pPr>
        <w:bidi/>
      </w:pPr>
      <w:r>
        <w:rPr>
          <w:rtl/>
          <w:cs/>
          <w:lang w:val="ar_AE" w:bidi="ar_AE"/>
        </w:rPr>
      </w:r>
      <w:r>
        <w:rPr>
          <w:rtl/>
          <w:cs/>
          <w:lang w:val="ar_AE" w:bidi="ar_AE"/>
        </w:rPr>
        <w:t xml:space="preserve">سيُكرَز أولًا </w:t>
      </w:r>
      <w:hyperlink r:id="rId13">
        <w:r>
          <w:rPr>
            <w:rtl/>
            <w:cs/>
            <w:lang w:val="ar_AE" w:bidi="ar_AE"/>
          </w:rPr>
          <w:rPr>
            <w:color w:val="0000EE"/>
            <w:u w:val="single"/>
          </w:rPr>
          <w:t>برسالة الإنجيل</w:t>
        </w:r>
      </w:hyperlink>
      <w:r>
        <w:rPr>
          <w:rtl/>
          <w:cs/>
          <w:lang w:val="ar_AE" w:bidi="ar_AE"/>
        </w:rPr>
        <w:t xml:space="preserve">، أو </w:t>
      </w:r>
      <w:hyperlink r:id="rId98">
        <w:r>
          <w:rPr>
            <w:rtl/>
            <w:cs/>
            <w:lang w:val="ar_AE" w:bidi="ar_AE"/>
          </w:rPr>
          <w:rPr>
            <w:color w:val="0000EE"/>
            <w:u w:val="single"/>
          </w:rPr>
          <w:t>الأخبار السارة</w:t>
        </w:r>
      </w:hyperlink>
      <w:r>
        <w:rPr>
          <w:rtl/>
          <w:cs/>
          <w:lang w:val="ar_AE" w:bidi="ar_AE"/>
        </w:rPr>
        <w:t xml:space="preserve">، في جميع </w:t>
      </w:r>
      <w:r>
        <w:rPr>
          <w:b/>
          <w:rtl/>
          <w:cs/>
          <w:lang w:val="ar_AE" w:bidi="ar_AE"/>
        </w:rPr>
        <w:t>الأمم</w:t>
      </w:r>
      <w:r>
        <w:rPr>
          <w:rtl/>
          <w:cs/>
          <w:lang w:val="ar_AE" w:bidi="ar_AE"/>
        </w:rPr>
        <w:t xml:space="preserve"> قبل أن تأتي النهاية. إن الأخبار السارة هي أن يسوع كان على هذه الأرض، ومات من أجل خطايانا، وقام من بين الأموات. هذه أيضًا تسمَّى بالبشارة. يوجد مُصطلح </w:t>
      </w:r>
      <w:hyperlink r:id="rId119">
        <w:r>
          <w:rPr>
            <w:rtl/>
            <w:cs/>
            <w:lang w:val="ar_AE" w:bidi="ar_AE"/>
          </w:rPr>
          <w:rPr>
            <w:color w:val="0000EE"/>
            <w:u w:val="single"/>
          </w:rPr>
          <w:t>الأمم</w:t>
        </w:r>
      </w:hyperlink>
      <w:r>
        <w:rPr>
          <w:rtl/>
          <w:cs/>
          <w:lang w:val="ar_AE" w:bidi="ar_AE"/>
        </w:rPr>
        <w:t xml:space="preserve"> في قاموس الكلمات الرئيسية.</w:t>
      </w:r>
    </w:p>
    <w:p>
      <w:pPr>
        <w:bidi/>
      </w:pPr>
      <w:r>
        <w:rPr>
          <w:rtl/>
          <w:cs/>
          <w:lang w:val="ar_AE" w:bidi="ar_AE"/>
        </w:rPr>
      </w:r>
      <w:r>
        <w:rPr>
          <w:rtl/>
          <w:cs/>
          <w:lang w:val="ar_AE" w:bidi="ar_AE"/>
        </w:rPr>
        <w:t xml:space="preserve">قال يسوع لهم ألا يقلقوا بخصوص ما سيقولونه عندما يُقبض عليهم. إن </w:t>
      </w:r>
      <w:r>
        <w:rPr>
          <w:b/>
          <w:rtl/>
          <w:cs/>
          <w:lang w:val="ar_AE" w:bidi="ar_AE"/>
        </w:rPr>
        <w:t>الروح القدس</w:t>
      </w:r>
      <w:r>
        <w:rPr>
          <w:rtl/>
          <w:cs/>
          <w:lang w:val="ar_AE" w:bidi="ar_AE"/>
        </w:rPr>
        <w:t xml:space="preserve"> سيتحدث من خلالهم. ترجموا تعبير "الروح القدس" بنفس الطريقة التي ترجمتوه بها من قبل، وتذكروا أن تعبير </w:t>
      </w:r>
      <w:hyperlink r:id="rId25">
        <w:r>
          <w:rPr>
            <w:rtl/>
            <w:cs/>
            <w:lang w:val="ar_AE" w:bidi="ar_AE"/>
          </w:rPr>
          <w:rPr>
            <w:color w:val="0000EE"/>
            <w:u w:val="single"/>
          </w:rPr>
          <w:t>الروح القدس</w:t>
        </w:r>
      </w:hyperlink>
      <w:r>
        <w:rPr>
          <w:rtl/>
          <w:cs/>
          <w:lang w:val="ar_AE" w:bidi="ar_AE"/>
        </w:rPr>
        <w:t xml:space="preserve"> موجود في قاموس الكلمات الرئيسية.</w:t>
      </w:r>
    </w:p>
    <w:p>
      <w:pPr>
        <w:bidi/>
      </w:pPr>
      <w:r>
        <w:rPr>
          <w:rtl/>
          <w:cs/>
          <w:lang w:val="ar_AE" w:bidi="ar_AE"/>
        </w:rPr>
      </w:r>
      <w:r>
        <w:rPr>
          <w:rtl/>
          <w:cs/>
          <w:lang w:val="ar_AE" w:bidi="ar_AE"/>
        </w:rPr>
        <w:t xml:space="preserve">ستستمر الأمور في التدهور. </w:t>
      </w:r>
      <w:r>
        <w:rPr>
          <w:b/>
          <w:rtl/>
          <w:cs/>
          <w:lang w:val="ar_AE" w:bidi="ar_AE"/>
        </w:rPr>
        <w:t>سيُسلِّم الأخُ أخاه</w:t>
      </w:r>
      <w:r>
        <w:rPr>
          <w:rtl/>
          <w:cs/>
          <w:lang w:val="ar_AE" w:bidi="ar_AE"/>
        </w:rPr>
        <w:t>. إذا كانت لغتكم تحتوي فقط على كلمات للإشارة إلى الإخوة الأكبر أو الأصغر سنًا، فقد تحتاجون إلى استخدام مصطلح عام للإشارة إلى الأخ أو الأخت هنا.</w:t>
      </w:r>
    </w:p>
    <w:p>
      <w:pPr>
        <w:bidi/>
      </w:pPr>
      <w:r>
        <w:rPr>
          <w:rtl/>
          <w:cs/>
          <w:lang w:val="ar_AE" w:bidi="ar_AE"/>
        </w:rPr>
      </w:r>
      <w:r>
        <w:rPr>
          <w:rtl/>
          <w:cs/>
          <w:lang w:val="ar_AE" w:bidi="ar_AE"/>
        </w:rPr>
        <w:t xml:space="preserve">قال يسوع إن أتباعه الذين سيَصبرون وسيكونون أمناءً له وسط الكراهية والخيانة </w:t>
      </w:r>
      <w:r>
        <w:rPr>
          <w:b/>
          <w:rtl/>
          <w:cs/>
          <w:lang w:val="ar_AE" w:bidi="ar_AE"/>
        </w:rPr>
        <w:t>سيَخلُصون</w:t>
      </w:r>
      <w:r>
        <w:rPr>
          <w:rtl/>
          <w:cs/>
          <w:lang w:val="ar_AE" w:bidi="ar_AE"/>
        </w:rPr>
        <w:t xml:space="preserve">، أو بكلمات أخرى، سيعيشون إلى الأبد مع الله. توجد كلمة </w:t>
      </w:r>
      <w:hyperlink r:id="rId139">
        <w:r>
          <w:rPr>
            <w:rtl/>
            <w:cs/>
            <w:lang w:val="ar_AE" w:bidi="ar_AE"/>
          </w:rPr>
          <w:rPr>
            <w:color w:val="0000EE"/>
            <w:u w:val="single"/>
          </w:rPr>
          <w:t>يَخلُص</w:t>
        </w:r>
      </w:hyperlink>
      <w:r>
        <w:rPr>
          <w:rtl/>
          <w:cs/>
          <w:lang w:val="ar_AE" w:bidi="ar_AE"/>
        </w:rPr>
        <w:t xml:space="preserve"> في قاموس الكلمات الرئيسية.</w:t>
      </w:r>
    </w:p>
    <w:p>
      <w:pPr>
        <w:bidi/>
      </w:pPr>
      <w:r>
        <w:rPr>
          <w:rtl/>
          <w:cs/>
          <w:lang w:val="ar_AE" w:bidi="ar_AE"/>
        </w:rPr>
      </w:r>
      <w:r>
        <w:rPr>
          <w:rtl/>
          <w:cs/>
          <w:lang w:val="ar_AE" w:bidi="ar_AE"/>
        </w:rPr>
        <w:t xml:space="preserve">أكمل يسوعُ وقال إنه في يوم من الأيام ستأتي </w:t>
      </w:r>
      <w:r>
        <w:rPr>
          <w:b/>
          <w:rtl/>
          <w:cs/>
          <w:lang w:val="ar_AE" w:bidi="ar_AE"/>
        </w:rPr>
        <w:t>رجسة الخراب</w:t>
      </w:r>
      <w:r>
        <w:rPr>
          <w:rtl/>
          <w:cs/>
          <w:lang w:val="ar_AE" w:bidi="ar_AE"/>
        </w:rPr>
        <w:t xml:space="preserve">، أو </w:t>
      </w:r>
      <w:r>
        <w:rPr>
          <w:b/>
          <w:rtl/>
          <w:cs/>
          <w:lang w:val="ar_AE" w:bidi="ar_AE"/>
        </w:rPr>
        <w:t>التدنيس</w:t>
      </w:r>
      <w:r>
        <w:rPr>
          <w:rtl/>
          <w:cs/>
          <w:lang w:val="ar_AE" w:bidi="ar_AE"/>
        </w:rPr>
        <w:t>، التي ستَتسبَّب في الدمار والألم في العالَم. إن هذا الأمر الفظيع سيَتسبَّب في أن يُحجَب حضور الله وأن يُحاسِب اللهُ الأرضَ. في اللُغة اليونانية، تَعني هذه العبارة حرفيًا "شيئًا بغيضًا يَتسبَّب في الرعب." يمكن لفريقكم أن يُترجم هذه العبارة إلى "الشيء البغيض الذي سيُدمِّر أو سيَتسبَّب في الخوف."</w:t>
      </w:r>
    </w:p>
    <w:p>
      <w:pPr>
        <w:bidi/>
      </w:pPr>
      <w:r>
        <w:rPr>
          <w:rtl/>
          <w:cs/>
          <w:lang w:val="ar_AE" w:bidi="ar_AE"/>
        </w:rPr>
      </w:r>
      <w:r>
        <w:rPr>
          <w:rtl/>
          <w:cs/>
          <w:lang w:val="ar_AE" w:bidi="ar_AE"/>
        </w:rPr>
        <w:t xml:space="preserve">قال يسوع إن الذين في </w:t>
      </w:r>
      <w:hyperlink r:id="rId103">
        <w:r>
          <w:rPr>
            <w:rtl/>
            <w:cs/>
            <w:lang w:val="ar_AE" w:bidi="ar_AE"/>
          </w:rPr>
          <w:rPr>
            <w:color w:val="0000EE"/>
            <w:u w:val="single"/>
          </w:rPr>
          <w:t>اليهودية</w:t>
        </w:r>
      </w:hyperlink>
      <w:r>
        <w:rPr>
          <w:rtl/>
          <w:cs/>
          <w:lang w:val="ar_AE" w:bidi="ar_AE"/>
        </w:rPr>
        <w:t xml:space="preserve"> ينبغي أن يهربوا إلى الجبال الأخرى. إن </w:t>
      </w:r>
      <w:r>
        <w:rPr>
          <w:b/>
          <w:rtl/>
          <w:cs/>
          <w:lang w:val="ar_AE" w:bidi="ar_AE"/>
        </w:rPr>
        <w:t>اليهودية</w:t>
      </w:r>
      <w:r>
        <w:rPr>
          <w:rtl/>
          <w:cs/>
          <w:lang w:val="ar_AE" w:bidi="ar_AE"/>
        </w:rPr>
        <w:t xml:space="preserve"> هي المنطقة المحيطة بأورشليم، وهي إحدى المناطق التي أعطاها الله إلى واحد من أسباط إسرائيل الاثني عشر - يهوذا - عندما أعادهم من مصر. كان يسوع يقول إن الناس سيضطرون إلى ترك أرضهم للذهاب إلى مكان آخر.</w:t>
      </w:r>
    </w:p>
    <w:p>
      <w:pPr>
        <w:bidi/>
      </w:pPr>
      <w:r>
        <w:rPr>
          <w:rtl/>
          <w:cs/>
          <w:lang w:val="ar_AE" w:bidi="ar_AE"/>
        </w:rPr>
      </w:r>
      <w:r>
        <w:rPr>
          <w:rtl/>
          <w:cs/>
          <w:lang w:val="ar_AE" w:bidi="ar_AE"/>
        </w:rPr>
        <w:t xml:space="preserve">قال يسوع بعدها إن الشخص الذي في الحقول ينبغي أن يرحل فورًا وألا يَلتقط ثوبه أو </w:t>
      </w:r>
      <w:r>
        <w:rPr>
          <w:b/>
          <w:rtl/>
          <w:cs/>
          <w:lang w:val="ar_AE" w:bidi="ar_AE"/>
        </w:rPr>
        <w:t>رِداءه</w:t>
      </w:r>
      <w:r>
        <w:rPr>
          <w:rtl/>
          <w:cs/>
          <w:lang w:val="ar_AE" w:bidi="ar_AE"/>
        </w:rPr>
        <w:t>.</w:t>
      </w:r>
    </w:p>
    <w:p>
      <w:pPr>
        <w:bidi/>
      </w:pPr>
      <w:r>
        <w:rPr>
          <w:rtl/>
          <w:cs/>
          <w:lang w:val="ar_AE" w:bidi="ar_AE"/>
        </w:rPr>
      </w:r>
      <w:r>
        <w:rPr>
          <w:rtl/>
          <w:cs/>
          <w:lang w:val="ar_AE" w:bidi="ar_AE"/>
        </w:rPr>
        <w:t xml:space="preserve">توقَّفوا هنا واعرضوا على فريق الترجمة صورةٍ </w:t>
      </w:r>
      <w:r>
        <w:rPr>
          <w:b/>
          <w:rtl/>
          <w:cs/>
          <w:lang w:val="ar_AE" w:bidi="ar_AE"/>
        </w:rPr>
        <w:t>لِرداءٍ</w:t>
      </w:r>
      <w:r>
        <w:rPr>
          <w:rtl/>
          <w:cs/>
          <w:lang w:val="ar_AE" w:bidi="ar_AE"/>
        </w:rPr>
        <w:t xml:space="preserve">، وتذكروا أن مُصطلح </w:t>
      </w:r>
      <w:hyperlink r:id="rId113">
        <w:r>
          <w:rPr>
            <w:rtl/>
            <w:cs/>
            <w:lang w:val="ar_AE" w:bidi="ar_AE"/>
          </w:rPr>
          <w:rPr>
            <w:color w:val="0000EE"/>
            <w:u w:val="single"/>
          </w:rPr>
          <w:t>الرِداء</w:t>
        </w:r>
      </w:hyperlink>
      <w:r>
        <w:rPr>
          <w:rtl/>
          <w:cs/>
          <w:lang w:val="ar_AE" w:bidi="ar_AE"/>
        </w:rPr>
        <w:t xml:space="preserve"> موجود في قاموس الكلمات الرئيسية.</w:t>
      </w:r>
    </w:p>
    <w:p>
      <w:pPr>
        <w:bidi/>
      </w:pPr>
      <w:r>
        <w:rPr>
          <w:rtl/>
          <w:cs/>
          <w:lang w:val="ar_AE" w:bidi="ar_AE"/>
        </w:rPr>
      </w:r>
      <w:r>
        <w:rPr>
          <w:rtl/>
          <w:cs/>
          <w:lang w:val="ar_AE" w:bidi="ar_AE"/>
        </w:rPr>
        <w:t xml:space="preserve">قال يسوع إن الناس ينبغي أن </w:t>
      </w:r>
      <w:r>
        <w:rPr>
          <w:b/>
          <w:rtl/>
          <w:cs/>
          <w:lang w:val="ar_AE" w:bidi="ar_AE"/>
        </w:rPr>
        <w:t>يُصلوا</w:t>
      </w:r>
      <w:r>
        <w:rPr>
          <w:rtl/>
          <w:cs/>
          <w:lang w:val="ar_AE" w:bidi="ar_AE"/>
        </w:rPr>
        <w:t xml:space="preserve"> لكي لا يضطروا إلى الهروب في </w:t>
      </w:r>
      <w:r>
        <w:rPr>
          <w:b/>
          <w:rtl/>
          <w:cs/>
          <w:lang w:val="ar_AE" w:bidi="ar_AE"/>
        </w:rPr>
        <w:t>الشتاء</w:t>
      </w:r>
      <w:r>
        <w:rPr>
          <w:rtl/>
          <w:cs/>
          <w:lang w:val="ar_AE" w:bidi="ar_AE"/>
        </w:rPr>
        <w:t xml:space="preserve">. تُشير </w:t>
      </w:r>
      <w:hyperlink r:id="rId41">
        <w:r>
          <w:rPr>
            <w:rtl/>
            <w:cs/>
            <w:lang w:val="ar_AE" w:bidi="ar_AE"/>
          </w:rPr>
          <w:rPr>
            <w:color w:val="0000EE"/>
            <w:u w:val="single"/>
          </w:rPr>
          <w:t>الصلاة</w:t>
        </w:r>
      </w:hyperlink>
      <w:r>
        <w:rPr>
          <w:rtl/>
          <w:cs/>
          <w:lang w:val="ar_AE" w:bidi="ar_AE"/>
        </w:rPr>
        <w:t xml:space="preserve"> في العهد الجديد إلى التواصل مع الله. احرصوا على ألا تشير الكلمة التي ستستخدمونها هنا إلى مجرد ممارسة طقسية، بل إلى شيء شخصي أكثر. قد يكون </w:t>
      </w:r>
      <w:r>
        <w:rPr>
          <w:b/>
          <w:rtl/>
          <w:cs/>
          <w:lang w:val="ar_AE" w:bidi="ar_AE"/>
        </w:rPr>
        <w:t>الشتاء</w:t>
      </w:r>
      <w:r>
        <w:rPr>
          <w:rtl/>
          <w:cs/>
          <w:lang w:val="ar_AE" w:bidi="ar_AE"/>
        </w:rPr>
        <w:t xml:space="preserve"> مختلفًا في الثقافات المختلفة. قد تحتاجون إلى استخدام عبارة: موسم الأمطار، أو الأشهر السيئة، أو الطقس القاسي.</w:t>
      </w:r>
    </w:p>
    <w:p>
      <w:pPr>
        <w:bidi/>
      </w:pPr>
      <w:r>
        <w:rPr>
          <w:rtl/>
          <w:cs/>
          <w:lang w:val="ar_AE" w:bidi="ar_AE"/>
        </w:rPr>
      </w:r>
      <w:r>
        <w:rPr>
          <w:rtl/>
          <w:cs/>
          <w:lang w:val="ar_AE" w:bidi="ar_AE"/>
        </w:rPr>
        <w:t xml:space="preserve">قال يسوع بعدها إن </w:t>
      </w:r>
      <w:r>
        <w:rPr>
          <w:b/>
          <w:rtl/>
          <w:cs/>
          <w:lang w:val="ar_AE" w:bidi="ar_AE"/>
        </w:rPr>
        <w:t>الرب</w:t>
      </w:r>
      <w:r>
        <w:rPr>
          <w:rtl/>
          <w:cs/>
          <w:lang w:val="ar_AE" w:bidi="ar_AE"/>
        </w:rPr>
        <w:t xml:space="preserve"> (أو </w:t>
      </w:r>
      <w:r>
        <w:rPr>
          <w:b/>
          <w:rtl/>
          <w:cs/>
          <w:lang w:val="ar_AE" w:bidi="ar_AE"/>
        </w:rPr>
        <w:t>الله</w:t>
      </w:r>
      <w:r>
        <w:rPr>
          <w:rtl/>
          <w:cs/>
          <w:lang w:val="ar_AE" w:bidi="ar_AE"/>
        </w:rPr>
        <w:t xml:space="preserve">، في هذه الحالة) سيُقصِّر فترة الصعوبات. لن يُقصِّر الساعات في اليوم، بل سيُقصِّر عدد أيام أو أشهر تلك الفترة. يُناقَش اسم </w:t>
      </w:r>
      <w:hyperlink r:id="rId140">
        <w:r>
          <w:rPr>
            <w:rtl/>
            <w:cs/>
            <w:lang w:val="ar_AE" w:bidi="ar_AE"/>
          </w:rPr>
          <w:rPr>
            <w:color w:val="0000EE"/>
            <w:u w:val="single"/>
          </w:rPr>
          <w:t>الله</w:t>
        </w:r>
      </w:hyperlink>
      <w:r>
        <w:rPr>
          <w:rtl/>
          <w:cs/>
          <w:lang w:val="ar_AE" w:bidi="ar_AE"/>
        </w:rPr>
        <w:t xml:space="preserve"> و</w:t>
      </w:r>
      <w:hyperlink r:id="rId116">
        <w:r>
          <w:rPr>
            <w:rtl/>
            <w:cs/>
            <w:lang w:val="ar_AE" w:bidi="ar_AE"/>
          </w:rPr>
          <w:rPr>
            <w:color w:val="0000EE"/>
            <w:u w:val="single"/>
          </w:rPr>
          <w:t>الرب</w:t>
        </w:r>
      </w:hyperlink>
      <w:r>
        <w:rPr>
          <w:rtl/>
          <w:cs/>
          <w:lang w:val="ar_AE" w:bidi="ar_AE"/>
        </w:rPr>
        <w:t xml:space="preserve"> في قاموس الكلمات الرئيسية.</w:t>
      </w:r>
    </w:p>
    <w:p>
      <w:pPr>
        <w:bidi/>
      </w:pPr>
      <w:r>
        <w:rPr>
          <w:rtl/>
          <w:cs/>
          <w:lang w:val="ar_AE" w:bidi="ar_AE"/>
        </w:rPr>
      </w:r>
      <w:r>
        <w:rPr>
          <w:rtl/>
          <w:cs/>
          <w:lang w:val="ar_AE" w:bidi="ar_AE"/>
        </w:rPr>
        <w:t xml:space="preserve">سيُقصِّر اللهُ عدد الأيام حتى لا يموت الجميع. سوف يَخلُص بعض </w:t>
      </w:r>
      <w:r>
        <w:rPr>
          <w:b/>
          <w:rtl/>
          <w:cs/>
          <w:lang w:val="ar_AE" w:bidi="ar_AE"/>
        </w:rPr>
        <w:t>مختاريه</w:t>
      </w:r>
      <w:r>
        <w:rPr>
          <w:rtl/>
          <w:cs/>
          <w:lang w:val="ar_AE" w:bidi="ar_AE"/>
        </w:rPr>
        <w:t>. إن المختارين هم الذين اختارهم الله - أو الذين يتبعون يسوع.</w:t>
      </w:r>
    </w:p>
    <w:p>
      <w:pPr>
        <w:bidi/>
      </w:pPr>
      <w:r>
        <w:rPr>
          <w:rtl/>
          <w:cs/>
          <w:lang w:val="ar_AE" w:bidi="ar_AE"/>
        </w:rPr>
      </w:r>
      <w:r>
        <w:rPr>
          <w:rtl/>
          <w:cs/>
          <w:lang w:val="ar_AE" w:bidi="ar_AE"/>
        </w:rPr>
        <w:t xml:space="preserve">سيأتي بعض الناس وسيقولون إنهم هم </w:t>
      </w:r>
      <w:hyperlink r:id="rId15">
        <w:r>
          <w:rPr>
            <w:rtl/>
            <w:cs/>
            <w:lang w:val="ar_AE" w:bidi="ar_AE"/>
          </w:rPr>
          <w:rPr>
            <w:color w:val="0000EE"/>
            <w:u w:val="single"/>
          </w:rPr>
          <w:t>المسيَّا</w:t>
        </w:r>
      </w:hyperlink>
      <w:r>
        <w:rPr>
          <w:rtl/>
          <w:cs/>
          <w:lang w:val="ar_AE" w:bidi="ar_AE"/>
        </w:rPr>
        <w:t xml:space="preserve">، أو </w:t>
      </w:r>
      <w:hyperlink r:id="rId141">
        <w:r>
          <w:rPr>
            <w:rtl/>
            <w:cs/>
            <w:lang w:val="ar_AE" w:bidi="ar_AE"/>
          </w:rPr>
          <w:rPr>
            <w:color w:val="0000EE"/>
            <w:u w:val="single"/>
          </w:rPr>
          <w:t>المسيح</w:t>
        </w:r>
      </w:hyperlink>
      <w:r>
        <w:rPr>
          <w:rtl/>
          <w:cs/>
          <w:lang w:val="ar_AE" w:bidi="ar_AE"/>
        </w:rPr>
        <w:t>. تذكّروا أن تترجموا هذا اللقب ليسوع بنفس الطريقة التي ترجمتوه بها في المقاطع السابقة. راجعوا قاموس الكلمات الرئيسية للمزيد من المعلومات.</w:t>
      </w:r>
    </w:p>
    <w:p>
      <w:pPr>
        <w:bidi/>
      </w:pPr>
      <w:r>
        <w:rPr>
          <w:rtl/>
          <w:cs/>
          <w:lang w:val="ar_AE" w:bidi="ar_AE"/>
        </w:rPr>
      </w:r>
      <w:r>
        <w:rPr>
          <w:rtl/>
          <w:cs/>
          <w:lang w:val="ar_AE" w:bidi="ar_AE"/>
        </w:rPr>
        <w:t xml:space="preserve">سيَأتي </w:t>
      </w:r>
      <w:r>
        <w:rPr>
          <w:b/>
          <w:rtl/>
          <w:cs/>
          <w:lang w:val="ar_AE" w:bidi="ar_AE"/>
        </w:rPr>
        <w:t>الأنبياء</w:t>
      </w:r>
      <w:r>
        <w:rPr>
          <w:rtl/>
          <w:cs/>
          <w:lang w:val="ar_AE" w:bidi="ar_AE"/>
        </w:rPr>
        <w:t xml:space="preserve"> الكذبة وسيصنعون الآيات والعجائب ليُوهموا الناسَ بأنهم آتون من عند الله. استخدموا نفس كلمة أنبياء التي استخدمتوها في المقاطع السابقة، وتذكروا أن كلمة </w:t>
      </w:r>
      <w:hyperlink r:id="rId18">
        <w:r>
          <w:rPr>
            <w:rtl/>
            <w:cs/>
            <w:lang w:val="ar_AE" w:bidi="ar_AE"/>
          </w:rPr>
          <w:rPr>
            <w:color w:val="0000EE"/>
            <w:u w:val="single"/>
          </w:rPr>
          <w:t>أنبياء</w:t>
        </w:r>
      </w:hyperlink>
      <w:r>
        <w:rPr>
          <w:rtl/>
          <w:cs/>
          <w:lang w:val="ar_AE" w:bidi="ar_AE"/>
        </w:rPr>
        <w:t xml:space="preserve"> موجودة في قاموس الكلمات الرئيسية.</w:t>
      </w:r>
    </w:p>
    <w:p>
      <w:pPr>
        <w:bidi/>
      </w:pPr>
      <w:r>
        <w:rPr>
          <w:rtl/>
          <w:cs/>
          <w:lang w:val="ar_AE" w:bidi="ar_AE"/>
        </w:rPr>
      </w:r>
      <w:r>
        <w:rPr>
          <w:rtl/>
          <w:cs/>
          <w:lang w:val="ar_AE" w:bidi="ar_AE"/>
        </w:rPr>
        <w:t xml:space="preserve">إن </w:t>
      </w:r>
      <w:r>
        <w:rPr>
          <w:b/>
          <w:rtl/>
          <w:cs/>
          <w:lang w:val="ar_AE" w:bidi="ar_AE"/>
        </w:rPr>
        <w:t>الآيات والعجائب</w:t>
      </w:r>
      <w:r>
        <w:rPr>
          <w:rtl/>
          <w:cs/>
          <w:lang w:val="ar_AE" w:bidi="ar_AE"/>
        </w:rPr>
        <w:t xml:space="preserve"> هي إشارة أو مؤشر على أن شيئًا ما حقيقيٌ أو سيحدث. يُمكن أن تكون الآية تحذيرًا. إن العجائب، أو المعجزة، هي ببساطة شيء خارق للطبيعة أو عجيب يحدث ولا يمكن أن يفعله إلا الله. تذكروا أن </w:t>
      </w:r>
      <w:hyperlink r:id="rId137">
        <w:r>
          <w:rPr>
            <w:rtl/>
            <w:cs/>
            <w:lang w:val="ar_AE" w:bidi="ar_AE"/>
          </w:rPr>
          <w:rPr>
            <w:color w:val="0000EE"/>
            <w:u w:val="single"/>
          </w:rPr>
          <w:t>الآيات</w:t>
        </w:r>
      </w:hyperlink>
      <w:r>
        <w:rPr>
          <w:rtl/>
          <w:cs/>
          <w:lang w:val="ar_AE" w:bidi="ar_AE"/>
        </w:rPr>
        <w:t xml:space="preserve"> و</w:t>
      </w:r>
      <w:hyperlink r:id="rId77">
        <w:r>
          <w:rPr>
            <w:rtl/>
            <w:cs/>
            <w:lang w:val="ar_AE" w:bidi="ar_AE"/>
          </w:rPr>
          <w:rPr>
            <w:color w:val="0000EE"/>
            <w:u w:val="single"/>
          </w:rPr>
          <w:t>العجائب</w:t>
        </w:r>
      </w:hyperlink>
      <w:r>
        <w:rPr>
          <w:rtl/>
          <w:cs/>
          <w:lang w:val="ar_AE" w:bidi="ar_AE"/>
        </w:rPr>
        <w:t xml:space="preserve"> موجودة في قاموس الكلمات الرئيسية.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13:24–31</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في هذه المرحلة، استمعوا إلى مرقس 13: 24–31 وضعوها في قلوبكم.</w:t>
      </w:r>
    </w:p>
    <w:p>
      <w:pPr>
        <w:bidi/>
      </w:pPr>
      <w:r>
        <w:rPr>
          <w:rtl/>
          <w:cs/>
          <w:lang w:val="ar_AE" w:bidi="ar_AE"/>
        </w:rPr>
      </w:r>
      <w:r>
        <w:rPr>
          <w:rtl/>
          <w:cs/>
          <w:lang w:val="ar_AE" w:bidi="ar_AE"/>
        </w:rPr>
        <w:t>استمع إلى نسخة صوتية من مرقس 13: 24–31 ثلاث مرات من ثلاث ترجمات صوتية مختلفة، إن أمكن. ثم كمجموعة قوموا بمناقشة الأسئلة التالية:</w:t>
      </w:r>
    </w:p>
    <w:p>
      <w:pPr>
        <w:pStyle w:val="ListNumber"/>
        <w:numPr>
          <w:ilvl w:val="0"/>
          <w:numId w:val="61"/>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 في هذا المقطع؟</w:t>
      </w:r>
    </w:p>
    <w:p>
      <w:pPr>
        <w:pStyle w:val="ListNumber"/>
        <w:bidi/>
        <w:spacing w:line="240" w:lineRule="auto"/>
        <w:ind w:left="720"/>
      </w:pPr>
      <w:r>
        <w:rPr>
          <w:rtl/>
          <w:cs/>
          <w:lang w:val="ar_AE" w:bidi="ar_AE"/>
        </w:rPr>
      </w:r>
      <w:r>
        <w:rPr>
          <w:rtl/>
          <w:cs/>
          <w:lang w:val="ar_AE" w:bidi="ar_AE"/>
        </w:rPr>
        <w:t>ماذا يخبرنا هذا المقطع عن الله أو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المقطع السابق، يخبر يسوع تلاميذه عن الأوقات الصعبة التي يمر بها أتباعه. لا يزال يسوع جالسًا مع تلاميذه الأربعة، بينما الآخرون يبعدون مسافة قصيرة، على جانب جبل الزيتون. يبدأ يسوع تعليمه بشيء من الشعر، ثم يختتم كلامه بالحديث مع التلاميذ عمّا سيحدث.</w:t>
      </w:r>
    </w:p>
    <w:p>
      <w:pPr>
        <w:bidi/>
      </w:pPr>
      <w:r>
        <w:rPr>
          <w:rtl/>
          <w:cs/>
          <w:lang w:val="ar_AE" w:bidi="ar_AE"/>
        </w:rPr>
      </w:r>
      <w:r>
        <w:rPr>
          <w:rtl/>
          <w:cs/>
          <w:lang w:val="ar_AE" w:bidi="ar_AE"/>
        </w:rPr>
        <w:t>توقَّفوا هنا واعرضوا على فريق الترجمة صورة لجانب جبل الزيتون.</w:t>
      </w:r>
    </w:p>
    <w:p>
      <w:pPr>
        <w:bidi/>
      </w:pPr>
      <w:r>
        <w:rPr>
          <w:rtl/>
          <w:cs/>
          <w:lang w:val="ar_AE" w:bidi="ar_AE"/>
        </w:rPr>
      </w:r>
      <w:r>
        <w:rPr>
          <w:rtl/>
          <w:cs/>
          <w:lang w:val="ar_AE" w:bidi="ar_AE"/>
        </w:rPr>
        <w:t>توقَّفوا هنا وراجعوا الطريقة التي قررتم أن تناقشوا بها ضيق الناس أو المعاناة التي ستحدث، فهنا يُشير يسوع إلى ذلك الضيق الذي سبق وصفه. أوقِفوا سماع التسجيل الصوتي هنا.</w:t>
      </w:r>
    </w:p>
    <w:p>
      <w:pPr>
        <w:bidi/>
      </w:pPr>
      <w:r>
        <w:rPr>
          <w:rtl/>
          <w:cs/>
          <w:lang w:val="ar_AE" w:bidi="ar_AE"/>
        </w:rPr>
      </w:r>
      <w:r>
        <w:rPr>
          <w:rtl/>
          <w:cs/>
          <w:lang w:val="ar_AE" w:bidi="ar_AE"/>
        </w:rPr>
        <w:t>في الجزء السابق أو في بداية هذا التعليم، وصف يسوع "رِجسَةَ الخَرابِ" التي تسبّب الخراب وتجعل مجد الله يغادر هيكله. ثم يتحدث يسوع عن الضيقة أو الأيام العصيبة المليئة بالمعاناة. ونحن لا نعرف كم ستدوم أيام المعاناة هذه. ثم، في هذا المقطع من الكتاب المقدس، يقول يسوع إنه بعد تلك الأيام العصيبة سيكون هناك اضطراب عظيم في السماوات. يذكر يسوع الأشياء الثلاثة الرئيسية في السماء: الشمس والقمر والنجوم، ويشرح كيف تصير مظلمة أو يسقط ضياؤها من السماء. ثم يلخّص كلامه قائلاً: "والقوّاتُ الّتي في السماواتِ تتَزَعزَعُ". قال أنبياء مثل يوئيل في العهد القديم إن الشمس والقمر والنجوم سيفقدون نورهم. وفي نبوات العهد القديم كان حدوث مثل هذه الأمور في السماء علامة على أن الله يتدخل في تاريخ البشر.</w:t>
      </w:r>
    </w:p>
    <w:p>
      <w:pPr>
        <w:bidi/>
      </w:pPr>
      <w:r>
        <w:rPr>
          <w:rtl/>
          <w:cs/>
          <w:lang w:val="ar_AE" w:bidi="ar_AE"/>
        </w:rPr>
      </w:r>
      <w:r>
        <w:rPr>
          <w:rtl/>
          <w:cs/>
          <w:lang w:val="ar_AE" w:bidi="ar_AE"/>
        </w:rPr>
        <w:t>توقَّفوا هنا وناقشوا كفريق الترجمة: كيف تتحدثون في ثقافتكم عن النبوات أو التوقعات الروحية؟ احكوا قصة عن شخص تنبأ بما سيحدث في المستقبل، واستمعوا جيدًا إلى لغة الراوي. هل تتغير طريقة تعبيركم عند الحديث عن النبوات؟ أوقِفوا سماع التسجيل الصوتي هنا.</w:t>
      </w:r>
    </w:p>
    <w:p>
      <w:pPr>
        <w:bidi/>
      </w:pPr>
      <w:r>
        <w:rPr>
          <w:rtl/>
          <w:cs/>
          <w:lang w:val="ar_AE" w:bidi="ar_AE"/>
        </w:rPr>
      </w:r>
      <w:r>
        <w:rPr>
          <w:rtl/>
          <w:cs/>
          <w:lang w:val="ar_AE" w:bidi="ar_AE"/>
        </w:rPr>
        <w:t>ثم يصف يسوع "ابنَ الإنسانِ". وكثيرًا ما يُشير يسوع إلى نفسه بلقب "ابنَ الإنسانِ" في إنجيل مرقس. هذا اللقب يذكّر السامعين بالمقطع الوارد في دانيال ٧، حيث يُؤتى بشخص مثل ابن إنسان إلى عرش الله وأُعطي سلطانًا ومجدًا وملكًا على جميع أمم الأرض. لكن هنا يعلن يسوع أن ابن الإنسان يأتي بقوة ومجد. الفرق هنا أن ابن الإنسان لا يُؤتى به إلى الله، بل يأتي هو نفسه إلى الأرض. فإن ابن الإنسان سيرسل ملائكته ليجمعوا خاصته من كل أنحاء العالم، من أقصى الأرض. بمعنى آخر، لن يستطيع أحد أن يختبئ من ابن الإنسان. والملائكة هم كائنات روحية تخدم الله بطرق مختلفة، والمجد يعني بهاء الله المذهل. ولا يأتي في المجد إلا الله نفسه. وكان الجمهور الذي يسمع يسوع يفهم أن المختارين هم الشعب اليهودي المُشتت في كل العالم، الذين سيُجمعون من جديد. وكانوا يفهمون أيضًا أن يسوع يصف ابن الإنسان بصفته الله ذاته.</w:t>
      </w:r>
    </w:p>
    <w:p>
      <w:pPr>
        <w:bidi/>
      </w:pPr>
      <w:r>
        <w:rPr>
          <w:rtl/>
          <w:cs/>
          <w:lang w:val="ar_AE" w:bidi="ar_AE"/>
        </w:rPr>
      </w:r>
      <w:r>
        <w:rPr>
          <w:rtl/>
          <w:cs/>
          <w:lang w:val="ar_AE" w:bidi="ar_AE"/>
        </w:rPr>
        <w:t>توقَّفوا هنا واعرضوا على الفريق خريطة للعالم مع وضع أورشليم أو إسرائيل في الوسط، واطلبوا منهم أن يشيروا إلى الأماكن التي تعتبر أبعد الأماكن أو أقاصي الأرض. أوقِفوا سماع التسجيل الصوتي هنا.</w:t>
      </w:r>
    </w:p>
    <w:p>
      <w:pPr>
        <w:bidi/>
      </w:pPr>
      <w:r>
        <w:rPr>
          <w:rtl/>
          <w:cs/>
          <w:lang w:val="ar_AE" w:bidi="ar_AE"/>
        </w:rPr>
      </w:r>
      <w:r>
        <w:rPr>
          <w:rtl/>
          <w:cs/>
          <w:lang w:val="ar_AE" w:bidi="ar_AE"/>
        </w:rPr>
        <w:t>تذكروا أن يسوع لا يزال جالسًا على جبل الزيتون مع تلاميذه. والآن يجيب يسوع بشكل أوضح عن السؤال الأصلي الذي طرحه عليه تلاميذه الأربعة عندما جلسوا معه: متى تحدث هذه الأمور – أي خراب الهيكل وكل تلك الأحداث الرهيبة؟ فيطلب يسوع منهم أن يتعلّموا درسًا من شجرة التين. إن شجرة التين شجرة مألوفة جدًا في إسرائيل، وقد اختارها يسوع كمثال.</w:t>
      </w:r>
    </w:p>
    <w:p>
      <w:pPr>
        <w:bidi/>
      </w:pPr>
      <w:r>
        <w:rPr>
          <w:rtl/>
          <w:cs/>
          <w:lang w:val="ar_AE" w:bidi="ar_AE"/>
        </w:rPr>
      </w:r>
      <w:r>
        <w:rPr>
          <w:rtl/>
          <w:cs/>
          <w:lang w:val="ar_AE" w:bidi="ar_AE"/>
        </w:rPr>
        <w:t>توقَّفوا هنا واعرضوا على فريق الترجمة صورة لشجرة تين قبل أن تخرج أوراقها، وأخرى بعد أن تخرج الأوراق والثمار. أوقِفوا سماع التسجيل الصوتي هنا.</w:t>
      </w:r>
    </w:p>
    <w:p>
      <w:pPr>
        <w:bidi/>
      </w:pPr>
      <w:r>
        <w:rPr>
          <w:rtl/>
          <w:cs/>
          <w:lang w:val="ar_AE" w:bidi="ar_AE"/>
        </w:rPr>
      </w:r>
      <w:r>
        <w:rPr>
          <w:rtl/>
          <w:cs/>
          <w:lang w:val="ar_AE" w:bidi="ar_AE"/>
        </w:rPr>
        <w:t>إن شجرة التين تفقد أوراقها عندما تنخفض درجة الحرارة. لكنها تشير إلى أن الثمر قريب حين تلين أغصانها وتبدأ أوراق صغيرة في الظهور. فعندما تعود أوراق التين يعني هذا أن الشتاء قد انتهى. ويشبّه يسوع شجرة التين بالعلامات التي تدل على اقتراب نهاية الأزمنة.</w:t>
      </w:r>
    </w:p>
    <w:p>
      <w:pPr>
        <w:bidi/>
      </w:pPr>
      <w:r>
        <w:rPr>
          <w:rtl/>
          <w:cs/>
          <w:lang w:val="ar_AE" w:bidi="ar_AE"/>
        </w:rPr>
      </w:r>
      <w:r>
        <w:rPr>
          <w:rtl/>
          <w:cs/>
          <w:lang w:val="ar_AE" w:bidi="ar_AE"/>
        </w:rPr>
        <w:t>توقَّفوا وناقشوا: تحدثوا عن تغيير الفصول في بلدكم. ما هي العلامات التي تدل على ذلك؟ كيف تعرفون أن الوقت قد حان لحراثة الأرض وزرع البذور؟ كيف تعرفون أن الثمر سيظهر قريبًا على الأشجار أو الكروم؟ أوقِفوا سماع التسجيل الصوتي هنا.</w:t>
      </w:r>
    </w:p>
    <w:p>
      <w:pPr>
        <w:bidi/>
      </w:pPr>
      <w:r>
        <w:rPr>
          <w:rtl/>
          <w:cs/>
          <w:lang w:val="ar_AE" w:bidi="ar_AE"/>
        </w:rPr>
      </w:r>
      <w:r>
        <w:rPr>
          <w:rtl/>
          <w:cs/>
          <w:lang w:val="ar_AE" w:bidi="ar_AE"/>
        </w:rPr>
        <w:t xml:space="preserve">يقول يسوع: "هكذا أنتُمْ أيضًا، مَتَى رأيتُمْ </w:t>
      </w:r>
      <w:r>
        <w:rPr>
          <w:i/>
          <w:rtl/>
          <w:cs/>
          <w:lang w:val="ar_AE" w:bidi="ar_AE"/>
        </w:rPr>
        <w:t>هذِهِ الأشياءَ</w:t>
      </w:r>
      <w:r>
        <w:rPr>
          <w:rtl/>
          <w:cs/>
          <w:lang w:val="ar_AE" w:bidi="ar_AE"/>
        </w:rPr>
        <w:t xml:space="preserve"> صائرَةً، فاعلَموا أنَّهُ قريبٌ علَى الأبوابِ". فتمامًا كما تشير شجرة التين إلى نهاية الشتاء عند تفتّحها، هكذا عندما تحدث هذه الأمور – مثل "رِجسَةَ الخَرابِ" واعتقال تلاميذ يسوع – تكون علامة على اقتراب النهاية. وأن يسوع "قريبٌ علَى الأبوابِ". أي على وشك الحدوث. هذه صورة مجازية: فعندما يكون شخص ما واقفًا عند الباب، نعلم أن وصوله صار وشيكًا جدًا.</w:t>
      </w:r>
    </w:p>
    <w:p>
      <w:pPr>
        <w:bidi/>
      </w:pPr>
      <w:r>
        <w:rPr>
          <w:rtl/>
          <w:cs/>
          <w:lang w:val="ar_AE" w:bidi="ar_AE"/>
        </w:rPr>
      </w:r>
      <w:r>
        <w:rPr>
          <w:rtl/>
          <w:cs/>
          <w:lang w:val="ar_AE" w:bidi="ar_AE"/>
        </w:rPr>
        <w:t>توقفوا وناقشوا: ليروي أحدكم قصة عن شخص قادم. اذكروا الأماكن التي يمر بها وهو في الطريق. وعندما يصل إلى الباب ويصبح على وشك الدخول، توقفوا عن سرد القصة. وناقشوا الصور المجازية التي استخدمها الراوي لوصف مراحل اقتراب الشخص. أوقِفوا سماع التسجيل الصوتي هنا.</w:t>
      </w:r>
    </w:p>
    <w:p>
      <w:pPr>
        <w:bidi/>
      </w:pPr>
      <w:r>
        <w:rPr>
          <w:rtl/>
          <w:cs/>
          <w:lang w:val="ar_AE" w:bidi="ar_AE"/>
        </w:rPr>
      </w:r>
      <w:r>
        <w:rPr>
          <w:rtl/>
          <w:cs/>
          <w:lang w:val="ar_AE" w:bidi="ar_AE"/>
        </w:rPr>
        <w:t>هذا المقطع من الكتاب المقدس صعب الترجمة لأننا لا نعرف بالضبط عمّا يتكلم يسوع حين يقول "</w:t>
      </w:r>
      <w:r>
        <w:rPr>
          <w:i/>
          <w:rtl/>
          <w:cs/>
          <w:lang w:val="ar_AE" w:bidi="ar_AE"/>
        </w:rPr>
        <w:t>هذِهِ الأشياءَ</w:t>
      </w:r>
      <w:r>
        <w:rPr>
          <w:rtl/>
          <w:cs/>
          <w:lang w:val="ar_AE" w:bidi="ar_AE"/>
        </w:rPr>
        <w:t xml:space="preserve">". قد يقصد رِجسَةَ الخَرابِ، أو ظلمة الشمس والقمر والنجوم. لكننا نعرف أن أحداث رِجسَةَ الخَرابِ واعتقال أتباع يسوع تحدث قبل نهاية العالم، ثم بعد تلك الفترة تفقد الشمس والقمر والنجوم نورها مباشرة قبل أن يعود يسوع ليجمع شعبه ويُنقذهم من الهلاك. </w:t>
      </w:r>
    </w:p>
    <w:p>
      <w:pPr>
        <w:bidi/>
      </w:pPr>
      <w:r>
        <w:rPr>
          <w:rtl/>
          <w:cs/>
          <w:lang w:val="ar_AE" w:bidi="ar_AE"/>
        </w:rPr>
      </w:r>
      <w:r>
        <w:rPr>
          <w:rtl/>
          <w:cs/>
          <w:lang w:val="ar_AE" w:bidi="ar_AE"/>
        </w:rPr>
        <w:t>ثم يُضيف يسوع وهو يُريد من الناس أن يسمعوه باهتمام: "الحَقَّ أقولُ لكُمْ: لا يَمضي هذا الجيلُ حتَّى يكونَ هذا كُلُّهُ". ومرة أخرى، لا نعرف بالتحديد ما المقصود بعبارة "</w:t>
      </w:r>
      <w:r>
        <w:rPr>
          <w:i/>
          <w:rtl/>
          <w:cs/>
          <w:lang w:val="ar_AE" w:bidi="ar_AE"/>
        </w:rPr>
        <w:t>هذا كُلُّهُ</w:t>
      </w:r>
      <w:r>
        <w:rPr>
          <w:rtl/>
          <w:cs/>
          <w:lang w:val="ar_AE" w:bidi="ar_AE"/>
        </w:rPr>
        <w:t>". لكن معظم العلماء يعتقدون أن يسوع كان يقصد أن "رِجسَةَ الخَرابِ" ستحدث في حياة بعض تلاميذه. وبالفعل، حدث أمر رهيب سنة ٧٠ ميلادية خلال حياة بعض التلاميذ، إذ دُمِّر الهيكل تمامًا، لكن العالم لم ينتهِ ولم يرجع يسوع حينها. نحن نعلم أن نهاية العالم لا تزال في المستقبل، وأن هناك رِجسَة خَرابِ أخرى ستحدث غالبًا قبل النهاية. فغالبًا ما تتحقق النبوات جزئيًا في الماضي ثم تتحقق مرة أخرى في المستقبل.</w:t>
      </w:r>
    </w:p>
    <w:p>
      <w:pPr>
        <w:bidi/>
      </w:pPr>
      <w:r>
        <w:rPr>
          <w:rtl/>
          <w:cs/>
          <w:lang w:val="ar_AE" w:bidi="ar_AE"/>
        </w:rPr>
      </w:r>
      <w:r>
        <w:rPr>
          <w:rtl/>
          <w:cs/>
          <w:lang w:val="ar_AE" w:bidi="ar_AE"/>
        </w:rPr>
        <w:t>توقَّفوا هنا وناقشوا كفريق الترجمة: كيف تتحدثون في ثقافتكم عن النبوات في سياق التعاليم الروحية؟ احكوا مثالاً عن نبوة يعرفها الجميع سواء من الإيمان المسيحي أو من إيمان آخر. ما نوع اللغة التي تستخدمونها؟ وكيف يفهم الناس هذه النبوات؟ وهل يظنون أنها ستتحقق فورًا؟ أوقِفوا سماع التسجيل الصوتي هنا.</w:t>
      </w:r>
    </w:p>
    <w:p>
      <w:pPr>
        <w:bidi/>
      </w:pPr>
      <w:r>
        <w:rPr>
          <w:rtl/>
          <w:cs/>
          <w:lang w:val="ar_AE" w:bidi="ar_AE"/>
        </w:rPr>
      </w:r>
      <w:r>
        <w:rPr>
          <w:rtl/>
          <w:cs/>
          <w:lang w:val="ar_AE" w:bidi="ar_AE"/>
        </w:rPr>
        <w:t>وقد قال أنبياء العهد القديم إن السماء والأرض تزولان، لكن كلمة الله لن تزول أبدًا. وهذا يعني أن كل شيء على الأرض سيفنى، لكن كلمات يسوع وتعاليمه لن تزول أبدًا. وبهذا يثبت يسوع مرة أخرى أنه هو المخلّص الموعود، أي المسيّا.</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نسخة صوتية من إنجيل مرقس 13 : 24 - 31 من التَّرجمة الأكثر فهمًا بالنسبة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 xml:space="preserve"> يواصل يسوع تعليم تلاميذه الأربعة على جانب جبل الزيتون. ويصف يسوع لتلاميذه كيف أن الشمس والقمر والنجوم لن تستمر في إعطاء ضوئها. وعندما يحدث ذلك، سيأتي ابن الإنسان-أو يسوع-بقوة ومجد. وسيجمع ابن الإنسان شعبه المختارين من كل أنحاء الأرض.</w:t>
      </w:r>
    </w:p>
    <w:p>
      <w:pPr>
        <w:bidi/>
      </w:pPr>
      <w:r>
        <w:rPr>
          <w:rtl/>
          <w:cs/>
          <w:lang w:val="ar_AE" w:bidi="ar_AE"/>
        </w:rPr>
      </w:r>
      <w:r>
        <w:rPr>
          <w:b/>
          <w:rtl/>
          <w:cs/>
          <w:lang w:val="ar_AE" w:bidi="ar_AE"/>
        </w:rPr>
        <w:t>في المشهد الثاني:</w:t>
      </w:r>
      <w:r>
        <w:rPr>
          <w:rtl/>
          <w:cs/>
          <w:lang w:val="ar_AE" w:bidi="ar_AE"/>
        </w:rPr>
        <w:t xml:space="preserve"> يعطي يسوع تلاميذه درسًا من شجرة تين. فنحن نعرف أن الطقس البارد قد انتهى عندما تبدأ شجرة التين في الإزهار. وبالمثل، نحن نعلم أن أزمنة النهاية قريبة عندما تحدث أشياء معينة.</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 (لكن بطرس، ويعقوب، ويوحنا وأندراوس يتحدثون معه على انفراد)</w:t>
      </w:r>
    </w:p>
    <w:p>
      <w:pPr>
        <w:pStyle w:val="ListBullet"/>
        <w:bidi/>
        <w:spacing w:line="240" w:lineRule="auto"/>
        <w:ind w:left="720"/>
      </w:pPr>
      <w:r>
        <w:rPr>
          <w:rtl/>
          <w:cs/>
          <w:lang w:val="ar_AE" w:bidi="ar_AE"/>
        </w:rPr>
      </w:r>
      <w:r>
        <w:rPr>
          <w:rtl/>
          <w:cs/>
          <w:lang w:val="ar_AE" w:bidi="ar_AE"/>
        </w:rPr>
        <w:t>المختارون</w:t>
      </w:r>
    </w:p>
    <w:p>
      <w:pPr>
        <w:pStyle w:val="ListBullet"/>
        <w:bidi/>
        <w:spacing w:line="240" w:lineRule="auto"/>
        <w:ind w:left="720"/>
      </w:pPr>
      <w:r>
        <w:rPr>
          <w:rtl/>
          <w:cs/>
          <w:lang w:val="ar_AE" w:bidi="ar_AE"/>
        </w:rPr>
      </w:r>
      <w:r>
        <w:rPr>
          <w:rtl/>
          <w:cs/>
          <w:lang w:val="ar_AE" w:bidi="ar_AE"/>
        </w:rPr>
        <w:t>الملائكة</w:t>
      </w:r>
    </w:p>
    <w:p>
      <w:pPr>
        <w:bidi/>
      </w:pPr>
      <w:r>
        <w:rPr>
          <w:rtl/>
          <w:cs/>
          <w:lang w:val="ar_AE" w:bidi="ar_AE"/>
        </w:rPr>
      </w:r>
      <w:r>
        <w:rPr>
          <w:rtl/>
          <w:cs/>
          <w:lang w:val="ar_AE" w:bidi="ar_AE"/>
        </w:rPr>
        <w:t>كمجموعة، انتبهوا إلى هذه الأجزاء من سياق المقطع: عندما تبدأون المشهد الأول والنبوة التي قالها يسوع عن الشمس والقمر والنجوم، قرروا إذا كنتم ستستخدمون الشعر أو التعبيرات الشعرية لهذا الجزء. تضع معظم الترجمات هذا الجزء في شكل شعري، في حين يستخدم البعض الآخر جملًا عادية، لكن جميع الترجمات تجد طريقة لتأكيد العبارات حتى يفهم الناس أنها نبوة. ويُقدِّم يسوع بيانين هما عبارة عن سبب ونتيجة، أي أن الجزء الثاني من العبارة يحدث بسبب الأول. يأخذ القمر نوره من الشمس. لذلك، إذا كانت الشمس مظلمة، فإن القمر سيكون مظلمًا. وإذا سقطت النجوم من السماء، فكل شيء في السماء سيتزعزع.</w:t>
      </w:r>
    </w:p>
    <w:p>
      <w:pPr>
        <w:bidi/>
      </w:pPr>
      <w:r>
        <w:rPr>
          <w:rtl/>
          <w:cs/>
          <w:lang w:val="ar_AE" w:bidi="ar_AE"/>
        </w:rPr>
      </w:r>
      <w:r>
        <w:rPr>
          <w:rtl/>
          <w:cs/>
          <w:lang w:val="ar_AE" w:bidi="ar_AE"/>
        </w:rPr>
        <w:t>توقّفوا وتدربوا على قول هاتين العبارتين للسبب والنتيجة، كي تروا كيف يمكن أن تكونا في صيغة شعرية في لغتكم، أو إذا كانت تُفهَم بشكل أفضل كعبارات سردية. أوقِفوا سماع التسجيل الصوتي هنا.</w:t>
      </w:r>
    </w:p>
    <w:p>
      <w:pPr>
        <w:bidi/>
      </w:pPr>
      <w:r>
        <w:rPr>
          <w:rtl/>
          <w:cs/>
          <w:lang w:val="ar_AE" w:bidi="ar_AE"/>
        </w:rPr>
      </w:r>
      <w:r>
        <w:rPr>
          <w:rtl/>
          <w:cs/>
          <w:lang w:val="ar_AE" w:bidi="ar_AE"/>
        </w:rPr>
        <w:t>يتحدث يسوع عن مجيء ابن الإنسان على السحاب. فإن ابن الإنسان سيرسل ملائكته ليجمعوا أولئك الذين ينتمون إلى ابن الإنسان من أقاصي الأرض.</w:t>
      </w:r>
    </w:p>
    <w:p>
      <w:pPr>
        <w:bidi/>
      </w:pPr>
      <w:r>
        <w:rPr>
          <w:rtl/>
          <w:cs/>
          <w:lang w:val="ar_AE" w:bidi="ar_AE"/>
        </w:rPr>
      </w:r>
      <w:r>
        <w:rPr>
          <w:rtl/>
          <w:cs/>
          <w:lang w:val="ar_AE" w:bidi="ar_AE"/>
        </w:rPr>
        <w:t>توقّفوا هنا وقرروا كيف ستقومون بتمثيل هذا المشهد. كيف ستصفون هذا المشهد؟ أوقِفوا سماع التسجيل الصوتي هنا.</w:t>
      </w:r>
    </w:p>
    <w:p>
      <w:pPr>
        <w:bidi/>
      </w:pPr>
      <w:r>
        <w:rPr>
          <w:rtl/>
          <w:cs/>
          <w:lang w:val="ar_AE" w:bidi="ar_AE"/>
        </w:rPr>
      </w:r>
      <w:r>
        <w:rPr>
          <w:rtl/>
          <w:cs/>
          <w:lang w:val="ar_AE" w:bidi="ar_AE"/>
        </w:rPr>
        <w:t>تذكروا أن يسوع وأربعة من تلاميذه لا يزالون جالسين على جانب جبل الزيتون. وهذا كان استمرارًا للتعاليم السابقة التي كانت على جانب الجبل. فقد بدأ يسوع هذا التعليم بالإشارة إلى الضيقة العظيمة أو الأوجاع التي ستحدث عندما تسبب رجسة الخراب الهلاك لشعب الله. والآن، في هذا المقطع، يستخدم يسوع عبارات من أنبياء العهد القديم ليصف ما سيحدث للأنوار التي في السماء. ستحدث ثلاثة أشياء في السماء. ستُظلم الشمس. ثم القمر لن يعطي ضوءه. ثم تسقط النجوم من السماء. وكل القوات التي في السماوات، أي كل الأشياء التي في السماء، ستتزعزع. تذكروا أن هذه معلومات من نبوة كانت قد أعطيت في العهد القديم.</w:t>
      </w:r>
    </w:p>
    <w:p>
      <w:pPr>
        <w:bidi/>
      </w:pPr>
      <w:r>
        <w:rPr>
          <w:rtl/>
          <w:cs/>
          <w:lang w:val="ar_AE" w:bidi="ar_AE"/>
        </w:rPr>
      </w:r>
      <w:r>
        <w:rPr>
          <w:rtl/>
          <w:cs/>
          <w:lang w:val="ar_AE" w:bidi="ar_AE"/>
        </w:rPr>
        <w:t>ويقول يسوع إنه بعد حدوث هذه النبوة عن الأمور التي في السماء، سيأتي ابن الإنسان بقوة ومجد عظيمين. فإن ابن الإنسان سيرسل ملائكته ليجمعوا مختاري ابن الإنسان من كل أنحاء العالم، أي من كل مكان يوجد فيه ناس.</w:t>
      </w:r>
    </w:p>
    <w:p>
      <w:pPr>
        <w:bidi/>
      </w:pPr>
      <w:r>
        <w:rPr>
          <w:rtl/>
          <w:cs/>
          <w:lang w:val="ar_AE" w:bidi="ar_AE"/>
        </w:rPr>
      </w:r>
      <w:r>
        <w:rPr>
          <w:rtl/>
          <w:cs/>
          <w:lang w:val="ar_AE" w:bidi="ar_AE"/>
        </w:rPr>
        <w:t>في المشهد الثاني، ينتقل يسوع في حديثه إلى الكلام عن شجرة التين. حيث يستخدم يسوع شجرة التين كمثال ليُظهِر للتلاميذ كيف سيعرفون أن هذه النبوات قد أصبحت على وشك الحدوث. فيعطي يسوع مثالًا عن الطريقة التي تنمو بها شجرة التين. فعندما تصبح أغصان شجرة التين طرية وتبدأ أوراقها في النمو، تعرفون أن الطقس البارد قد انتهى وأن موسم النمو قد بدأ. وتمامًا مثل شجرة التين، فعندما ترون الشمس والقمر والنجوم في السماء قد أظلمت، فحينئذ تعلمون أن الأحداث التي يتحدث عنها يسوع ستحدث قريبًا.</w:t>
      </w:r>
    </w:p>
    <w:p>
      <w:pPr>
        <w:bidi/>
      </w:pPr>
      <w:r>
        <w:rPr>
          <w:rtl/>
          <w:cs/>
          <w:lang w:val="ar_AE" w:bidi="ar_AE"/>
        </w:rPr>
      </w:r>
      <w:r>
        <w:rPr>
          <w:rtl/>
          <w:cs/>
          <w:lang w:val="ar_AE" w:bidi="ar_AE"/>
        </w:rPr>
        <w:t>ثم يقول يسوع: "الحق أقول لكم". يريد يسوع من تلاميذه أن ينتبهوا إلى ذلك: يقول يسوع إن كثيرين من أولئك الذين يعيشون الآن لن يموتوا حتى تحدث هذه الأمور التي كان يتحدث عنها يسوع.</w:t>
      </w:r>
    </w:p>
    <w:p>
      <w:pPr>
        <w:bidi/>
      </w:pPr>
      <w:r>
        <w:rPr>
          <w:rtl/>
          <w:cs/>
          <w:lang w:val="ar_AE" w:bidi="ar_AE"/>
        </w:rPr>
      </w:r>
      <w:r>
        <w:rPr>
          <w:rtl/>
          <w:cs/>
          <w:lang w:val="ar_AE" w:bidi="ar_AE"/>
        </w:rPr>
        <w:t>ويختتم يسوع هذا التعليم بقوله إن العالم وكل ما صنعه الله هو مؤقت، لكن تعاليم يسوع تدوم إلى الأبد.</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استمعوا إلى نسخة صوتية من إنجيل مرقس 13 : 24 - 31 من التَّرجمة الأكثر فهمًا بالنسبة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مشهدين.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 (لكن بطرس، ويعقوب، ويوحنا وأندراوس يتحدثون معه على انفراد)</w:t>
      </w:r>
    </w:p>
    <w:p>
      <w:pPr>
        <w:pStyle w:val="ListBullet"/>
        <w:bidi/>
        <w:spacing w:line="240" w:lineRule="auto"/>
        <w:ind w:left="720"/>
      </w:pPr>
      <w:r>
        <w:rPr>
          <w:rtl/>
          <w:cs/>
          <w:lang w:val="ar_AE" w:bidi="ar_AE"/>
        </w:rPr>
      </w:r>
      <w:r>
        <w:rPr>
          <w:rtl/>
          <w:cs/>
          <w:lang w:val="ar_AE" w:bidi="ar_AE"/>
        </w:rPr>
        <w:t>المختارون</w:t>
      </w:r>
    </w:p>
    <w:p>
      <w:pPr>
        <w:pStyle w:val="ListBullet"/>
        <w:bidi/>
        <w:spacing w:line="240" w:lineRule="auto"/>
        <w:ind w:left="720"/>
      </w:pPr>
      <w:r>
        <w:rPr>
          <w:rtl/>
          <w:cs/>
          <w:lang w:val="ar_AE" w:bidi="ar_AE"/>
        </w:rPr>
      </w:r>
      <w:r>
        <w:rPr>
          <w:rtl/>
          <w:cs/>
          <w:lang w:val="ar_AE" w:bidi="ar_AE"/>
        </w:rPr>
        <w:t>الملائكة</w:t>
      </w:r>
    </w:p>
    <w:p>
      <w:pPr>
        <w:bidi/>
      </w:pPr>
      <w:r>
        <w:rPr>
          <w:rtl/>
          <w:cs/>
          <w:lang w:val="ar_AE" w:bidi="ar_AE"/>
        </w:rPr>
      </w:r>
      <w:r>
        <w:rPr>
          <w:rtl/>
          <w:cs/>
          <w:lang w:val="ar_AE" w:bidi="ar_AE"/>
        </w:rPr>
        <w:t>عليكم كمجموعة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 xml:space="preserve">أوقفوا سماع التسجيل الصوتي مؤقتًا هنا، ومثّلوا المقطع. </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وقوموا بتمثيل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في المشهد الأول، يجلس يسوع على جانب جبل الزيتون ومعه أربعة من تلاميذه، ويواصل يسوع التعليم. ويبدأ بالإشارة إلى "رِجسَة الخَرابِ" التي تسبّب الخراب والمعاناة والضيق لأتباعه. ويقول يسوع إنّه بعد زمن الضيق هذا، تظلم الشمس، ويحجب القمر ضوءه، وتتساقط النجوم من السماء، وتتزعزع القوات التي في السماوات. ثم يرى الجميع ابن الإنسان آتيًا في السحاب بقوّة ومجد عظيمين. ثم يرسل ابن الإنسان ملائكته ليجمعوا كل مختاريه – أي الذين يتبعونه – من كل أطراف الأرض.</w:t>
      </w:r>
    </w:p>
    <w:p>
      <w:pPr>
        <w:bidi/>
      </w:pPr>
      <w:r>
        <w:rPr>
          <w:rtl/>
          <w:cs/>
          <w:lang w:val="ar_AE" w:bidi="ar_AE"/>
        </w:rPr>
      </w:r>
      <w:r>
        <w:rPr>
          <w:rtl/>
          <w:cs/>
          <w:lang w:val="ar_AE" w:bidi="ar_AE"/>
        </w:rPr>
        <w:t xml:space="preserve">أوقفوا التمثيل. اسأل الأشخاص الذين يؤدون دور التلاميذ: "كيف تشعرون؟" قد تسمعون إجابات مثل: "أشعر بالخوف، فكيف يمكن أن تتوقف الشمس عن الإشراق أو تسقط النجوم من السماء؟ إن يسوع يتحدث عن حدث مذهل!" أو "أشعر بالدهشة! هذا يبدو حدثًا عظيمًا، فأنا لا أستطيع تخيّل نوع القوة التي يمتلكها ابن الإنسان". أو "أشعر بالصدمة. وأتساءل ماذا سيحدث لكل الناس الذين ليسوا مختارين". واصلوا تمثيل الدراما. </w:t>
      </w:r>
    </w:p>
    <w:p>
      <w:pPr>
        <w:bidi/>
      </w:pPr>
      <w:r>
        <w:rPr>
          <w:rtl/>
          <w:cs/>
          <w:lang w:val="ar_AE" w:bidi="ar_AE"/>
        </w:rPr>
      </w:r>
      <w:r>
        <w:rPr>
          <w:rtl/>
          <w:cs/>
          <w:lang w:val="ar_AE" w:bidi="ar_AE"/>
        </w:rPr>
        <w:t>في المشهد الثاني، يحوّل يسوع تعليمه الآن إلى شجرة التين. ويشرح أنّه عندما تصبح أغصان شجرة التين ليّنة بعد البرد، وتبدأ الأوراق في النمو من جديد، فهذا يعني أنّ البرد انتهى وحان وقت الثمر الجديد. وبالمثل، عندما ترون كل هذه الأمور تحدث على الأرض، تعلمون أنّ مجيء ابن الإنسان قريب جدًا. ويؤكد يسوع قائلًا، إنّ كثيرين من الذين يعيشون الآن سيكونون أحياء عندما تحدث هذه الأمور. وإن كل شيء على الأرض سيزول في يوم ما، لكن كلمات يسوع لن تزول أبدًا.</w:t>
      </w:r>
    </w:p>
    <w:p>
      <w:pPr>
        <w:bidi/>
      </w:pPr>
      <w:r>
        <w:rPr>
          <w:rtl/>
          <w:cs/>
          <w:lang w:val="ar_AE" w:bidi="ar_AE"/>
        </w:rPr>
      </w:r>
      <w:r>
        <w:rPr>
          <w:rtl/>
          <w:cs/>
          <w:lang w:val="ar_AE" w:bidi="ar_AE"/>
        </w:rPr>
        <w:t xml:space="preserve">أوقفوا التمثيل. اسأل الأشخاص الذين يؤدون دور التلاميذ: "كيف تشعرون؟" قد تسمعون إجابات مثل: "هذا منطقي، أرى أنّ هذه الأحداث المخيفة هي علامات، لذا لن أخاف كثيرًا عندما تحدث. لذا، أنا ممتن لأن يسوع شرح ذلك". أو "أشعر بالقلق. فكل هذا يبدو مذهلًا، لكن هل سأستطيع فعلًا أن أميّز أنّ يسوع آتٍ؟" أو "أشعر بالحيرة. فلكي يعود يسوع بقوّة ومجد، فهذا يعني أنّه سيغادر أولًا. وأنا لا أعرف إلى أين سيذهب. فهل هذا يعني أنّه لن يأخذنا معه؟ هل سنُترك هنا لننتظر؟" أو "كل هذا مثير جدًا. فأنا متحمّس لرؤية ما سيحدث". اسأل الشخص الذي يؤدي دور يسوع: "كيف تشعر؟" قد تسمعون إجابة مثل: "لقد بذلت جهدي لشرح هذا لتلاميذي. آمل أن يفهموا. أعلم أنّ الأمر محيّر الآن، لكن لاحقًا سيتذكرون هذا التعليم ويفهمون ما يحدث". واصلوا تمثيل الدراما. </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نسخة صوتية لإنجيل مرقس ١٣: ٢٤–٣١ في أكثر الترجمات المفهومة لكم.</w:t>
      </w:r>
    </w:p>
    <w:p>
      <w:pPr>
        <w:bidi/>
      </w:pPr>
      <w:r>
        <w:rPr>
          <w:rtl/>
          <w:cs/>
          <w:lang w:val="ar_AE" w:bidi="ar_AE"/>
        </w:rPr>
      </w:r>
      <w:r>
        <w:rPr>
          <w:rtl/>
          <w:cs/>
          <w:lang w:val="ar_AE" w:bidi="ar_AE"/>
        </w:rPr>
        <w:t xml:space="preserve">بدأ يسوع هذا الجزء من التعليم بالإشارة إلى </w:t>
      </w:r>
      <w:r>
        <w:rPr>
          <w:b/>
          <w:rtl/>
          <w:cs/>
          <w:lang w:val="ar_AE" w:bidi="ar_AE"/>
        </w:rPr>
        <w:t>الضيق</w:t>
      </w:r>
      <w:r>
        <w:rPr>
          <w:rtl/>
          <w:cs/>
          <w:lang w:val="ar_AE" w:bidi="ar_AE"/>
        </w:rPr>
        <w:t xml:space="preserve"> أو الأوقات الصعبة التي تحدث عنها في المقطع السابق. لقد كان يسوع يصف كيف أن الشيء البغيض الذي سيَتسبَّب في الهلاك سيؤدِّي إلي الكثير من المشقة والألم للناس.</w:t>
      </w:r>
    </w:p>
    <w:p>
      <w:pPr>
        <w:bidi/>
      </w:pPr>
      <w:r>
        <w:rPr>
          <w:rtl/>
          <w:cs/>
          <w:lang w:val="ar_AE" w:bidi="ar_AE"/>
        </w:rPr>
      </w:r>
      <w:r>
        <w:rPr>
          <w:rtl/>
          <w:cs/>
          <w:lang w:val="ar_AE" w:bidi="ar_AE"/>
        </w:rPr>
        <w:t xml:space="preserve">ستحدث ثلاث أشياء في السماء. ستُظلم الشمس. ولن يُعطي القمرُ ضوءه. ثم ستَتساقط النجوم من السماء. سوف تَتزعزع جميع القوات التي في </w:t>
      </w:r>
      <w:hyperlink r:id="rId26">
        <w:r>
          <w:rPr>
            <w:rtl/>
            <w:cs/>
            <w:lang w:val="ar_AE" w:bidi="ar_AE"/>
          </w:rPr>
          <w:rPr>
            <w:color w:val="0000EE"/>
            <w:u w:val="single"/>
          </w:rPr>
          <w:t>السماوات</w:t>
        </w:r>
      </w:hyperlink>
      <w:r>
        <w:rPr>
          <w:rtl/>
          <w:cs/>
          <w:lang w:val="ar_AE" w:bidi="ar_AE"/>
        </w:rPr>
        <w:t xml:space="preserve">، أو كل الأشياء التي في السماوات. يُشير مصطلح </w:t>
      </w:r>
      <w:r>
        <w:rPr>
          <w:b/>
          <w:rtl/>
          <w:cs/>
          <w:lang w:val="ar_AE" w:bidi="ar_AE"/>
        </w:rPr>
        <w:t>السماوات</w:t>
      </w:r>
      <w:r>
        <w:rPr>
          <w:rtl/>
          <w:cs/>
          <w:lang w:val="ar_AE" w:bidi="ar_AE"/>
        </w:rPr>
        <w:t xml:space="preserve"> هنا إلى السماء، لا إلى المكان الذي يسكن فيه الله.</w:t>
      </w:r>
    </w:p>
    <w:p>
      <w:pPr>
        <w:bidi/>
      </w:pPr>
      <w:r>
        <w:rPr>
          <w:rtl/>
          <w:cs/>
          <w:lang w:val="ar_AE" w:bidi="ar_AE"/>
        </w:rPr>
      </w:r>
      <w:r>
        <w:rPr>
          <w:rtl/>
          <w:cs/>
          <w:lang w:val="ar_AE" w:bidi="ar_AE"/>
        </w:rPr>
        <w:t>بدأ يسوع هذا الجزء من التعليم باستخدام نبوة من العهد القديم عن الشمس، والقمر، والنجوم. اقتبس يسوع هذه النبوة في صياغة شعرية. يمكنكم أن تَستخدموا الشعر أو جُمل نثرية عادية.</w:t>
      </w:r>
    </w:p>
    <w:p>
      <w:pPr>
        <w:bidi/>
      </w:pPr>
      <w:r>
        <w:rPr>
          <w:rtl/>
          <w:cs/>
          <w:lang w:val="ar_AE" w:bidi="ar_AE"/>
        </w:rPr>
      </w:r>
      <w:r>
        <w:rPr>
          <w:rtl/>
          <w:cs/>
          <w:lang w:val="ar_AE" w:bidi="ar_AE"/>
        </w:rPr>
        <w:t xml:space="preserve">قال يسوع إن </w:t>
      </w:r>
      <w:r>
        <w:rPr>
          <w:b/>
          <w:rtl/>
          <w:cs/>
          <w:lang w:val="ar_AE" w:bidi="ar_AE"/>
        </w:rPr>
        <w:t>ابن الإنسان</w:t>
      </w:r>
      <w:r>
        <w:rPr>
          <w:rtl/>
          <w:cs/>
          <w:lang w:val="ar_AE" w:bidi="ar_AE"/>
        </w:rPr>
        <w:t xml:space="preserve"> سيأتي على السحاب، بقوةٍ ومجد. استخدموا نفس المصطلح الذي استخدمتوه للإشارة إلى ابن الإنسان في جميع أنحاء إنجيل مرقس. تذكَّروا أن يسوع كان يُشير إلى نفسه، وأن مصطلح </w:t>
      </w:r>
      <w:hyperlink r:id="rId52">
        <w:r>
          <w:rPr>
            <w:rtl/>
            <w:cs/>
            <w:lang w:val="ar_AE" w:bidi="ar_AE"/>
          </w:rPr>
          <w:rPr>
            <w:color w:val="0000EE"/>
            <w:u w:val="single"/>
          </w:rPr>
          <w:t>ابن الإنسان</w:t>
        </w:r>
      </w:hyperlink>
      <w:r>
        <w:rPr>
          <w:rtl/>
          <w:cs/>
          <w:lang w:val="ar_AE" w:bidi="ar_AE"/>
        </w:rPr>
        <w:t xml:space="preserve"> موجود في قاموس الكلمات الرئيسية. يُشير </w:t>
      </w:r>
      <w:r>
        <w:rPr>
          <w:b/>
          <w:rtl/>
          <w:cs/>
          <w:lang w:val="ar_AE" w:bidi="ar_AE"/>
        </w:rPr>
        <w:t>المجد</w:t>
      </w:r>
      <w:r>
        <w:rPr>
          <w:rtl/>
          <w:cs/>
          <w:lang w:val="ar_AE" w:bidi="ar_AE"/>
        </w:rPr>
        <w:t xml:space="preserve"> إلى قوة الله وحضوره. توجد كلمة </w:t>
      </w:r>
      <w:hyperlink r:id="rId53">
        <w:r>
          <w:rPr>
            <w:rtl/>
            <w:cs/>
            <w:lang w:val="ar_AE" w:bidi="ar_AE"/>
          </w:rPr>
          <w:rPr>
            <w:color w:val="0000EE"/>
            <w:u w:val="single"/>
          </w:rPr>
          <w:t>مجد</w:t>
        </w:r>
      </w:hyperlink>
      <w:r>
        <w:rPr>
          <w:rtl/>
          <w:cs/>
          <w:lang w:val="ar_AE" w:bidi="ar_AE"/>
        </w:rPr>
        <w:t xml:space="preserve"> في قاموس الكلمات الرئيسية. </w:t>
      </w:r>
    </w:p>
    <w:p>
      <w:pPr>
        <w:bidi/>
      </w:pPr>
      <w:r>
        <w:rPr>
          <w:rtl/>
          <w:cs/>
          <w:lang w:val="ar_AE" w:bidi="ar_AE"/>
        </w:rPr>
      </w:r>
      <w:r>
        <w:rPr>
          <w:rtl/>
          <w:cs/>
          <w:lang w:val="ar_AE" w:bidi="ar_AE"/>
        </w:rPr>
        <w:t xml:space="preserve">سيُرسل يسوع </w:t>
      </w:r>
      <w:r>
        <w:rPr>
          <w:b/>
          <w:rtl/>
          <w:cs/>
          <w:lang w:val="ar_AE" w:bidi="ar_AE"/>
        </w:rPr>
        <w:t>ملائكته</w:t>
      </w:r>
      <w:r>
        <w:rPr>
          <w:rtl/>
          <w:cs/>
          <w:lang w:val="ar_AE" w:bidi="ar_AE"/>
        </w:rPr>
        <w:t xml:space="preserve"> ليَجمعوا </w:t>
      </w:r>
      <w:r>
        <w:rPr>
          <w:b/>
          <w:rtl/>
          <w:cs/>
          <w:lang w:val="ar_AE" w:bidi="ar_AE"/>
        </w:rPr>
        <w:t>مختاريه</w:t>
      </w:r>
      <w:r>
        <w:rPr>
          <w:rtl/>
          <w:cs/>
          <w:lang w:val="ar_AE" w:bidi="ar_AE"/>
        </w:rPr>
        <w:t xml:space="preserve">، أو شعبه المختار، من كل أنحاء الأرض. استخدموا نفس كلمة ملائكة التي استخدمتوها في المقاطع السابقة، وتذكروا أن كلمة </w:t>
      </w:r>
      <w:hyperlink r:id="rId28">
        <w:r>
          <w:rPr>
            <w:rtl/>
            <w:cs/>
            <w:lang w:val="ar_AE" w:bidi="ar_AE"/>
          </w:rPr>
          <w:rPr>
            <w:color w:val="0000EE"/>
            <w:u w:val="single"/>
          </w:rPr>
          <w:t>ملائكة</w:t>
        </w:r>
      </w:hyperlink>
      <w:r>
        <w:rPr>
          <w:rtl/>
          <w:cs/>
          <w:lang w:val="ar_AE" w:bidi="ar_AE"/>
        </w:rPr>
        <w:t xml:space="preserve"> موجودة في قاموس الكلمات الرئيسية.</w:t>
      </w:r>
    </w:p>
    <w:p>
      <w:pPr>
        <w:bidi/>
      </w:pPr>
      <w:r>
        <w:rPr>
          <w:rtl/>
          <w:cs/>
          <w:lang w:val="ar_AE" w:bidi="ar_AE"/>
        </w:rPr>
      </w:r>
      <w:r>
        <w:rPr>
          <w:rtl/>
          <w:cs/>
          <w:lang w:val="ar_AE" w:bidi="ar_AE"/>
        </w:rPr>
        <w:t xml:space="preserve">سيَجمع يسوعُ شعبه </w:t>
      </w:r>
      <w:r>
        <w:rPr>
          <w:b/>
          <w:rtl/>
          <w:cs/>
          <w:lang w:val="ar_AE" w:bidi="ar_AE"/>
        </w:rPr>
        <w:t>من الأربع رياح، ومن أقصاء الأرض إلى أقصاء السماء</w:t>
      </w:r>
      <w:r>
        <w:rPr>
          <w:rtl/>
          <w:cs/>
          <w:lang w:val="ar_AE" w:bidi="ar_AE"/>
        </w:rPr>
        <w:t>. بكلمات أخرى، سيَجمع يسوعُ شعبه من كل أنحاء العالَم. هذا لا يعني أن بعض شعبه موجودون مع الله في السماء. إنه ببساطة يُشير إلى كل من يَنتمي له وموجود في العالَم.</w:t>
      </w:r>
    </w:p>
    <w:p>
      <w:pPr>
        <w:bidi/>
      </w:pPr>
      <w:r>
        <w:rPr>
          <w:rtl/>
          <w:cs/>
          <w:lang w:val="ar_AE" w:bidi="ar_AE"/>
        </w:rPr>
      </w:r>
      <w:r>
        <w:rPr>
          <w:rtl/>
          <w:cs/>
          <w:lang w:val="ar_AE" w:bidi="ar_AE"/>
        </w:rPr>
        <w:t xml:space="preserve">تحدَّث يسوع بعدها عن </w:t>
      </w:r>
      <w:r>
        <w:rPr>
          <w:b/>
          <w:rtl/>
          <w:cs/>
          <w:lang w:val="ar_AE" w:bidi="ar_AE"/>
        </w:rPr>
        <w:t>أشجار التين</w:t>
      </w:r>
      <w:r>
        <w:rPr>
          <w:rtl/>
          <w:cs/>
          <w:lang w:val="ar_AE" w:bidi="ar_AE"/>
        </w:rPr>
        <w:t xml:space="preserve">. </w:t>
      </w:r>
      <w:hyperlink r:id="rId117">
        <w:r>
          <w:rPr>
            <w:rtl/>
            <w:cs/>
            <w:lang w:val="ar_AE" w:bidi="ar_AE"/>
          </w:rPr>
          <w:rPr>
            <w:color w:val="0000EE"/>
            <w:u w:val="single"/>
          </w:rPr>
          <w:t>يُمكن لأشجار التين</w:t>
        </w:r>
      </w:hyperlink>
      <w:r>
        <w:rPr>
          <w:rtl/>
          <w:cs/>
          <w:lang w:val="ar_AE" w:bidi="ar_AE"/>
        </w:rPr>
        <w:t xml:space="preserve"> التي على جبل الزيتون أن تنمو إلى ارتفاع ٨–١٠ أمتار. إذا كان يسوع قد علَّم بهذه الأمور في الأسبوع السابق لموته، فإن ذلك حدث في الوقت من السنة الذي تكون فيه شجرة التين مثلما وصفها - بها أوراق جديدة صغيرة على وشك أن تُثمِر. كان الطقس البارد ينتهي في ذلك الوقت، ويُصبح الطقس أكثر دفئًا. في بداية الربيع، تَمر العُصارة عبر الأغصان وتَجعلها طرية بسبب حرارتها الدافئة. كانت الأوراق تَنبت بسبب ذلك.</w:t>
      </w:r>
    </w:p>
    <w:p>
      <w:pPr>
        <w:bidi/>
      </w:pPr>
      <w:r>
        <w:rPr>
          <w:rtl/>
          <w:cs/>
          <w:lang w:val="ar_AE" w:bidi="ar_AE"/>
        </w:rPr>
      </w:r>
      <w:r>
        <w:rPr>
          <w:rtl/>
          <w:cs/>
          <w:lang w:val="ar_AE" w:bidi="ar_AE"/>
        </w:rPr>
        <w:t>توقَّفوا هنا واعرضوا على فريق الترجمة صورةٍ لشجرة تين بلا أوراق وشجرة بها أوراق وتين. أوقفوا هذا التسجيل هنا.</w:t>
      </w:r>
    </w:p>
    <w:p>
      <w:pPr>
        <w:bidi/>
      </w:pPr>
      <w:r>
        <w:rPr>
          <w:rtl/>
          <w:cs/>
          <w:lang w:val="ar_AE" w:bidi="ar_AE"/>
        </w:rPr>
      </w:r>
      <w:r>
        <w:rPr>
          <w:rtl/>
          <w:cs/>
          <w:lang w:val="ar_AE" w:bidi="ar_AE"/>
        </w:rPr>
        <w:t xml:space="preserve">يكون </w:t>
      </w:r>
      <w:r>
        <w:rPr>
          <w:b/>
          <w:rtl/>
          <w:cs/>
          <w:lang w:val="ar_AE" w:bidi="ar_AE"/>
        </w:rPr>
        <w:t>الصيف</w:t>
      </w:r>
      <w:r>
        <w:rPr>
          <w:rtl/>
          <w:cs/>
          <w:lang w:val="ar_AE" w:bidi="ar_AE"/>
        </w:rPr>
        <w:t xml:space="preserve"> قادمًا عندما تبدأ شجرة التين في الإزهار. يمكن أن يُترجم تعبير الصيف إلى موسم الأمطار عندما لا يكون هناك صيف في ثقافتكم، ببساطة لأن ذلك الموسم هو وقت الإزهار والنمو.</w:t>
      </w:r>
    </w:p>
    <w:p>
      <w:pPr>
        <w:bidi/>
      </w:pPr>
      <w:r>
        <w:rPr>
          <w:rtl/>
          <w:cs/>
          <w:lang w:val="ar_AE" w:bidi="ar_AE"/>
        </w:rPr>
      </w:r>
      <w:r>
        <w:rPr>
          <w:rtl/>
          <w:cs/>
          <w:lang w:val="ar_AE" w:bidi="ar_AE"/>
        </w:rPr>
        <w:t xml:space="preserve">عندما تحدث </w:t>
      </w:r>
      <w:r>
        <w:rPr>
          <w:b/>
          <w:rtl/>
          <w:cs/>
          <w:lang w:val="ar_AE" w:bidi="ar_AE"/>
        </w:rPr>
        <w:t>هذه الأشياء</w:t>
      </w:r>
      <w:r>
        <w:rPr>
          <w:rtl/>
          <w:cs/>
          <w:lang w:val="ar_AE" w:bidi="ar_AE"/>
        </w:rPr>
        <w:t xml:space="preserve"> كلها، ستعلمون أن عودة يسوع وشيكة، أو </w:t>
      </w:r>
      <w:r>
        <w:rPr>
          <w:b/>
          <w:rtl/>
          <w:cs/>
          <w:lang w:val="ar_AE" w:bidi="ar_AE"/>
        </w:rPr>
        <w:t>على الأبواب</w:t>
      </w:r>
      <w:r>
        <w:rPr>
          <w:rtl/>
          <w:cs/>
          <w:lang w:val="ar_AE" w:bidi="ar_AE"/>
        </w:rPr>
        <w:t>. إن عبارة "قريب على الأبواب" هي عبارة تصويرية تعني أن الأمر سيحدث قريبًا.</w:t>
      </w:r>
    </w:p>
    <w:p>
      <w:pPr>
        <w:bidi/>
      </w:pPr>
      <w:r>
        <w:rPr>
          <w:rtl/>
          <w:cs/>
          <w:lang w:val="ar_AE" w:bidi="ar_AE"/>
        </w:rPr>
      </w:r>
      <w:r>
        <w:rPr>
          <w:rtl/>
          <w:cs/>
          <w:lang w:val="ar_AE" w:bidi="ar_AE"/>
        </w:rPr>
        <w:t xml:space="preserve">شدَّد يسوع على ذلك بقوله: "الحَقَّ أَقُولُ لَكُمْ." لن </w:t>
      </w:r>
      <w:hyperlink r:id="rId142">
        <w:r>
          <w:rPr>
            <w:rtl/>
            <w:cs/>
            <w:lang w:val="ar_AE" w:bidi="ar_AE"/>
          </w:rPr>
          <w:rPr>
            <w:color w:val="0000EE"/>
            <w:u w:val="single"/>
          </w:rPr>
          <w:t>يَمضي</w:t>
        </w:r>
      </w:hyperlink>
      <w:r>
        <w:rPr>
          <w:rtl/>
          <w:cs/>
          <w:lang w:val="ar_AE" w:bidi="ar_AE"/>
        </w:rPr>
        <w:t xml:space="preserve"> أو يموت هذا الجيل، أو أولئك الذين يعيشون الآن، قبل أن تحدث الأمور التي وصفها يسوع.</w:t>
      </w:r>
    </w:p>
    <w:p>
      <w:pPr>
        <w:bidi/>
      </w:pPr>
      <w:r>
        <w:rPr>
          <w:rtl/>
          <w:cs/>
          <w:lang w:val="ar_AE" w:bidi="ar_AE"/>
        </w:rPr>
      </w:r>
      <w:r>
        <w:rPr>
          <w:rtl/>
          <w:cs/>
          <w:lang w:val="ar_AE" w:bidi="ar_AE"/>
        </w:rPr>
        <w:t xml:space="preserve">قال يسوع إن </w:t>
      </w:r>
      <w:r>
        <w:rPr>
          <w:b/>
          <w:rtl/>
          <w:cs/>
          <w:lang w:val="ar_AE" w:bidi="ar_AE"/>
        </w:rPr>
        <w:t>السماء والأرض قد تزولان</w:t>
      </w:r>
      <w:r>
        <w:rPr>
          <w:rtl/>
          <w:cs/>
          <w:lang w:val="ar_AE" w:bidi="ar_AE"/>
        </w:rPr>
        <w:t xml:space="preserve">، وهو ما يعني أن الكون المخلوق بكامله قد يُدمَّر أو يَهلك. لكن </w:t>
      </w:r>
      <w:r>
        <w:rPr>
          <w:b/>
          <w:rtl/>
          <w:cs/>
          <w:lang w:val="ar_AE" w:bidi="ar_AE"/>
        </w:rPr>
        <w:t>كلمات</w:t>
      </w:r>
      <w:r>
        <w:rPr>
          <w:rtl/>
          <w:cs/>
          <w:lang w:val="ar_AE" w:bidi="ar_AE"/>
        </w:rPr>
        <w:t xml:space="preserve"> يسوع، أو تعاليمه، ستبقى حقيقةً إلى الأبد.</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13:32–37</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في هذه المرحلة، استمعوا إلى مرقس 13: 32–37 وضعوها في قلوبكم.</w:t>
      </w:r>
    </w:p>
    <w:p>
      <w:pPr>
        <w:bidi/>
      </w:pPr>
      <w:r>
        <w:rPr>
          <w:rtl/>
          <w:cs/>
          <w:lang w:val="ar_AE" w:bidi="ar_AE"/>
        </w:rPr>
      </w:r>
      <w:r>
        <w:rPr>
          <w:rtl/>
          <w:cs/>
          <w:lang w:val="ar_AE" w:bidi="ar_AE"/>
        </w:rPr>
        <w:t>استمع إلى نسخة صوتية من مرقس 13: 32–37 ثلاث مرات من ثلاث ترجمات صوتية مختلفة، إن أمكن. ثم كمجموعة قوموا بمناقشة الأسئلة التالية:</w:t>
      </w:r>
    </w:p>
    <w:p>
      <w:pPr>
        <w:pStyle w:val="ListNumber"/>
        <w:numPr>
          <w:ilvl w:val="0"/>
          <w:numId w:val="62"/>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 في هذا المقطع؟</w:t>
      </w:r>
    </w:p>
    <w:p>
      <w:pPr>
        <w:pStyle w:val="ListNumber"/>
        <w:bidi/>
        <w:spacing w:line="240" w:lineRule="auto"/>
        <w:ind w:left="720"/>
      </w:pPr>
      <w:r>
        <w:rPr>
          <w:rtl/>
          <w:cs/>
          <w:lang w:val="ar_AE" w:bidi="ar_AE"/>
        </w:rPr>
      </w:r>
      <w:r>
        <w:rPr>
          <w:rtl/>
          <w:cs/>
          <w:lang w:val="ar_AE" w:bidi="ar_AE"/>
        </w:rPr>
        <w:t>ماذا يخبرنا هذا المقطع عن الله أو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هذا هو الجزء الأخير من تعليم يسوع لتلاميذه الأربعة على جانب جبل الزيتون. يجلس يسوع مع هؤلاء التلاميذ الأربعة على جانب الجبل حيث يمكنهم رؤية أبنية الهيكل. أما بقية التلاميذ فيجلسون على الجبل مبتعدين عنهم قليلًا، بحيث لا يسمعون ما يقوله يسوع. ويحدّث يسوع بطرس وأندراوس ويعقوب ويوحنا عن الأمور التي ستحدث قبل أن يأتي ابن الإنسان في مجده. والآن يخبر يسوع هؤلاء التلاميذ بما يجب أن يفعلوه أثناء انتظارهم لهذا الحدث. ويؤكد يسوع لتلاميذه أنه ينبغي عليهم أن يبقوا متيقظين، أي يراقبوا باهتمام لحظة مجيئه قبل أن يدين الله العالم. هذا ليس تعليمًا جديدًا، فقد سبق أن قال لهم يسوع في بداية خدمته إنّ ابن الإنسان، أي هو نفسه، سيعود يومًا ما. ويُروى هذا المقطع على شكل سرد.</w:t>
      </w:r>
    </w:p>
    <w:p>
      <w:pPr>
        <w:bidi/>
      </w:pPr>
      <w:r>
        <w:rPr>
          <w:rtl/>
          <w:cs/>
          <w:lang w:val="ar_AE" w:bidi="ar_AE"/>
        </w:rPr>
      </w:r>
      <w:r>
        <w:rPr>
          <w:rtl/>
          <w:cs/>
          <w:lang w:val="ar_AE" w:bidi="ar_AE"/>
        </w:rPr>
        <w:t>توقَّفوا هنا واعرضوا على فريق الترجمة صورة لجبل الزيتون. أوقِفوا سماع التسجيل الصوتي هنا.</w:t>
      </w:r>
    </w:p>
    <w:p>
      <w:pPr>
        <w:bidi/>
      </w:pPr>
      <w:r>
        <w:rPr>
          <w:rtl/>
          <w:cs/>
          <w:lang w:val="ar_AE" w:bidi="ar_AE"/>
        </w:rPr>
      </w:r>
      <w:r>
        <w:rPr>
          <w:rtl/>
          <w:cs/>
          <w:lang w:val="ar_AE" w:bidi="ar_AE"/>
        </w:rPr>
        <w:t>وبينما يُعلِّم يسوع يُخبِر تلاميذه بالعلامات التي تُشير إلى اقتراب وقت عودته. ويخبرهم بما سيحدث، وما يجب أن يفعلوه عندما تبدأ هذه الأحداث. لأن يسوع يحاول تهيئة التلاميذ للمعاناة المقبلة. لكن في هذه اللحظة من التعليم، يغيّر يسوع الموضوع، ويبدأ جزءًا جديدًا من الحديث، بكلمة "وأمّا".</w:t>
      </w:r>
    </w:p>
    <w:p>
      <w:pPr>
        <w:bidi/>
      </w:pPr>
      <w:r>
        <w:rPr>
          <w:rtl/>
          <w:cs/>
          <w:lang w:val="ar_AE" w:bidi="ar_AE"/>
        </w:rPr>
      </w:r>
      <w:r>
        <w:rPr>
          <w:rtl/>
          <w:cs/>
          <w:lang w:val="ar_AE" w:bidi="ar_AE"/>
        </w:rPr>
        <w:t>ثم يخبر تلاميذه أنّه لا أحد يعلم اليوم أو الساعة التي سيعود فيها ابن الإنسان، لا الملائكة، ولا حتى الابن نفسه (أي يسوع). وعندما يقول "الِابنُ"، فهو يُشير إلى ابن الله، أي نفسه.</w:t>
      </w:r>
    </w:p>
    <w:p>
      <w:pPr>
        <w:bidi/>
      </w:pPr>
      <w:r>
        <w:rPr>
          <w:rtl/>
          <w:cs/>
          <w:lang w:val="ar_AE" w:bidi="ar_AE"/>
        </w:rPr>
      </w:r>
      <w:r>
        <w:rPr>
          <w:rtl/>
          <w:cs/>
          <w:lang w:val="ar_AE" w:bidi="ar_AE"/>
        </w:rPr>
        <w:t>توقَّفوا هنا واحكوا قصة عن ابن ما. كرّروا كلمة "ابن" مرارًا: هذا ابن والديه. هو ابن القرية. ابن الأرض (إن كان فلاحًا). حاولوا استخدام كل الطرق التي يمكن بها وصف إنسان بأنه ابن. وإن كان في لغتكم أكثر من كلمة للإشارة إلى كلمة ابن، لاحظوا أي كلمة تُستَخدم لابن الأم وأي كلمة تُستَخدم لابن الأرض. أوقِفوا سماع التسجيل الصوتي هنا.</w:t>
      </w:r>
    </w:p>
    <w:p>
      <w:pPr>
        <w:bidi/>
      </w:pPr>
      <w:r>
        <w:rPr>
          <w:rtl/>
          <w:cs/>
          <w:lang w:val="ar_AE" w:bidi="ar_AE"/>
        </w:rPr>
      </w:r>
      <w:r>
        <w:rPr>
          <w:rtl/>
          <w:cs/>
          <w:lang w:val="ar_AE" w:bidi="ar_AE"/>
        </w:rPr>
        <w:t>إن الله وحده يعلم متى يعود الابن. وبما أنّنا لا نعرف اليوم ولا الساعة، يقول يسوع إنّ الأهم أن نبقى متيقظين ونؤدي العمل الذي أوصانا به. إن عبارة "ذلكَ اليومُ وتِلكَ السّاعَةُ" هي نفس العبارة التي استخدمها العهد القديم عندما قال الله إنه سيعود ليدين العالم. وقد قال يسوع في بداية هذا التعليم إنه سيعود في المجد عندما يأتي الله ليدين العالم. إذًا، من المهم جدًا أن نراقب بعناية وأن نتمّم ما طلبه الله منّا دون أن ننشغل بأمور تافهة.</w:t>
      </w:r>
    </w:p>
    <w:p>
      <w:pPr>
        <w:bidi/>
      </w:pPr>
      <w:r>
        <w:rPr>
          <w:rtl/>
          <w:cs/>
          <w:lang w:val="ar_AE" w:bidi="ar_AE"/>
        </w:rPr>
      </w:r>
      <w:r>
        <w:rPr>
          <w:rtl/>
          <w:cs/>
          <w:lang w:val="ar_AE" w:bidi="ar_AE"/>
        </w:rPr>
        <w:t>توقّفوا هنا وناقشوا كفريق الترجمة: هل توجد في ثقافتكم قصص عن نهاية العالم؟ شاركوا أمثلة لعبارات أو حكايات تستخدمونها عند الحديث عن نهاية الزمان. لاحظوا إن كان هناك لغة خاصة أو أسلوب معين عند التحدث عن هذه الأحداث. أوقِفوا سماع التسجيل الصوتي هنا.</w:t>
      </w:r>
    </w:p>
    <w:p>
      <w:pPr>
        <w:bidi/>
      </w:pPr>
      <w:r>
        <w:rPr>
          <w:rtl/>
          <w:cs/>
          <w:lang w:val="ar_AE" w:bidi="ar_AE"/>
        </w:rPr>
      </w:r>
      <w:r>
        <w:rPr>
          <w:rtl/>
          <w:cs/>
          <w:lang w:val="ar_AE" w:bidi="ar_AE"/>
        </w:rPr>
        <w:t>وللتأكيد على أهمية اليقظة، يروي يسوع مثلاً (قصة تحمل تعليمًا): فيبدأ هذه القصة بقوله: "كأنَّما إنسانٌ..." وهذا المثل مُستَمد من الحياة اليومية في ذلك الزمان. فيصف يسوع في هذا المثل، رجلًا يسافر سفرًا طويلًا ويترك عبيده مسؤولين عن البيت. وعلى عبيده أن يواصلوا العمل للحفاظ على البيت نظيفًا ومرتبًا. وحارس الباب يجب أن يستمر في حراسة المدخل ليمنع اللصوص والأعداء من الدخول.</w:t>
      </w:r>
    </w:p>
    <w:p>
      <w:pPr>
        <w:bidi/>
      </w:pPr>
      <w:r>
        <w:rPr>
          <w:rtl/>
          <w:cs/>
          <w:lang w:val="ar_AE" w:bidi="ar_AE"/>
        </w:rPr>
      </w:r>
      <w:r>
        <w:rPr>
          <w:rtl/>
          <w:cs/>
          <w:lang w:val="ar_AE" w:bidi="ar_AE"/>
        </w:rPr>
        <w:t>توقّفوا وناقشوا: احكوا قصة يكون فيها المتحدث يشرح تعليمًا ثم يستخدم قصة للتوضيح. عندما يروي يسوع قصة ما، يقول: "كأنَّما إنسانٌ..." ثم يروي القصة. والآن استمعوا إلى الراوي. لاحظوا كيف يقدّم المتحدث قصته التي يستعملها لشرح فكرته. أوقِفوا سماع التسجيل الصوتي هنا.</w:t>
      </w:r>
    </w:p>
    <w:p>
      <w:pPr>
        <w:bidi/>
      </w:pPr>
      <w:r>
        <w:rPr>
          <w:rtl/>
          <w:cs/>
          <w:lang w:val="ar_AE" w:bidi="ar_AE"/>
        </w:rPr>
      </w:r>
      <w:r>
        <w:rPr>
          <w:rtl/>
          <w:cs/>
          <w:lang w:val="ar_AE" w:bidi="ar_AE"/>
        </w:rPr>
        <w:t>ثم يلتفت يسوع إلى التلاميذ ويقول إن عليهم أن يسهروا، لأن يسوع قد يأتي في أي وقت، فقد يأتي حتى ليلًا. يشير يسوع إلى طريقة الرومان في تقسيم الليل، إلى أربع فترات: يتحدث يسوع عن المساء (من 6 إلى 9 مساءً)، ونِصف اللَّيلِ (من 12 إلى 3 صباحًا)، وقبل الفجر حين يصيح الديك (من 3 إلى 6 صباحًا)، وصباحًا (من 6 إلى 9 صباحًا). وكان قرَّاء إنجيل مرقس يفهمون أنّ هذا التعليم موجه إليهم لأنه يستخدم تقسيم الوقت المعروف في ثقافتهم.</w:t>
      </w:r>
    </w:p>
    <w:p>
      <w:pPr>
        <w:bidi/>
      </w:pPr>
      <w:r>
        <w:rPr>
          <w:rtl/>
          <w:cs/>
          <w:lang w:val="ar_AE" w:bidi="ar_AE"/>
        </w:rPr>
      </w:r>
      <w:r>
        <w:rPr>
          <w:rtl/>
          <w:cs/>
          <w:lang w:val="ar_AE" w:bidi="ar_AE"/>
        </w:rPr>
        <w:t>توقّفوا هنا وناقشوا كفريق الترجمة: كيف تقسم ثقافتكم أوقات الليل والنهار؟ أوقِفوا سماع التسجيل الصوتي هنا.</w:t>
      </w:r>
    </w:p>
    <w:p>
      <w:pPr>
        <w:bidi/>
      </w:pPr>
      <w:r>
        <w:rPr>
          <w:rtl/>
          <w:cs/>
          <w:lang w:val="ar_AE" w:bidi="ar_AE"/>
        </w:rPr>
      </w:r>
      <w:r>
        <w:rPr>
          <w:rtl/>
          <w:cs/>
          <w:lang w:val="ar_AE" w:bidi="ar_AE"/>
        </w:rPr>
        <w:t>ثم يقول يسوع: لا تناموا! لا تدعوني آتي فأجدكم نيامًا!" لا تدعوني آتي فأجدكم نيامًا! وهو لا يقصد منع الناس من النوم الجسدي، بل يقصد أن يكونوا متيقظين ومستعدين ويعملوا الأعمال التي أوكلها إليهم حتى مجيئه. فتعبير أن يوجَد الإنسان نائمًا هنا يعني أن يكون غير مستعد. لا يجب أن نظل بلا عمل أو ننتظر بشكل سلبي عودته.</w:t>
      </w:r>
    </w:p>
    <w:p>
      <w:pPr>
        <w:bidi/>
      </w:pPr>
      <w:r>
        <w:rPr>
          <w:rtl/>
          <w:cs/>
          <w:lang w:val="ar_AE" w:bidi="ar_AE"/>
        </w:rPr>
      </w:r>
      <w:r>
        <w:rPr>
          <w:rtl/>
          <w:cs/>
          <w:lang w:val="ar_AE" w:bidi="ar_AE"/>
        </w:rPr>
        <w:t>توقّفوا هنا وناقشوا كفريق الترجمة: شاركوا قصصًا عن مواقف تركتم فيها عملاً لشخص آخر ليقوم به في غيابكم. كيف تخاطبونه لتطلبوا منه حراسة البيت أو إتمام المهام؟ أوقِفوا سماع التسجيل الصوتي هنا.</w:t>
      </w:r>
    </w:p>
    <w:p>
      <w:pPr>
        <w:bidi/>
      </w:pPr>
      <w:r>
        <w:rPr>
          <w:rtl/>
          <w:cs/>
          <w:lang w:val="ar_AE" w:bidi="ar_AE"/>
        </w:rPr>
      </w:r>
      <w:r>
        <w:rPr>
          <w:rtl/>
          <w:cs/>
          <w:lang w:val="ar_AE" w:bidi="ar_AE"/>
        </w:rPr>
        <w:t xml:space="preserve">ويختم يسوع تعليمه بتذكير تلاميذه أنّ الأمر لا يخصهم وحدهم، بل يخص الجميع. فيقول يسوع: "اسهَروا". أي لا تكونوا غافلين عند مجيئي. </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نسخة صوتية من مرقس 13 : 32 - 37 من الترجمة الأسهل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تحتوي هذه القصة على مشهد واحد فقط، لكن يسوع يحكي مثلًا قصيرًا داخل المشهد.</w:t>
      </w:r>
    </w:p>
    <w:p>
      <w:pPr>
        <w:bidi/>
      </w:pPr>
      <w:r>
        <w:rPr>
          <w:rtl/>
          <w:cs/>
          <w:lang w:val="ar_AE" w:bidi="ar_AE"/>
        </w:rPr>
      </w:r>
      <w:r>
        <w:rPr>
          <w:rtl/>
          <w:cs/>
          <w:lang w:val="ar_AE" w:bidi="ar_AE"/>
        </w:rPr>
        <w:t xml:space="preserve">في مقدمة هذا </w:t>
      </w:r>
      <w:r>
        <w:rPr>
          <w:b/>
          <w:rtl/>
          <w:cs/>
          <w:lang w:val="ar_AE" w:bidi="ar_AE"/>
        </w:rPr>
        <w:t>المشهد الواحد</w:t>
      </w:r>
      <w:r>
        <w:rPr>
          <w:rtl/>
          <w:cs/>
          <w:lang w:val="ar_AE" w:bidi="ar_AE"/>
        </w:rPr>
        <w:t>، يؤكد يسوع أن لا أحدًا يعرف الوقت الذي فيه يعود يسوع. فيخبر يسوع الناس أن يكونوا يقظين ويسهروا من أجل ذلك الوقت. ثم يروي يسوع قصة قصيرة. ثم يحذر يسوع تلاميذه مرة أخرى بأن يسهروا ويفعلوا ما كان قد طلب منهم أن يفعلوه.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 (لكن بطرس، ويعقوب، ويوحنا وأندراوس يتحدثون معه على انفراد في حين كان الآخرون على بُعد مسافة قصيرة)</w:t>
      </w:r>
    </w:p>
    <w:p>
      <w:pPr>
        <w:pStyle w:val="ListBullet"/>
        <w:bidi/>
        <w:spacing w:line="240" w:lineRule="auto"/>
        <w:ind w:left="720"/>
      </w:pPr>
      <w:r>
        <w:rPr>
          <w:rtl/>
          <w:cs/>
          <w:lang w:val="ar_AE" w:bidi="ar_AE"/>
        </w:rPr>
      </w:r>
      <w:r>
        <w:rPr>
          <w:rtl/>
          <w:cs/>
          <w:lang w:val="ar_AE" w:bidi="ar_AE"/>
        </w:rPr>
        <w:t>الملائكة</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رجل ذهب بعيدًا</w:t>
      </w:r>
    </w:p>
    <w:p>
      <w:pPr>
        <w:pStyle w:val="ListBullet"/>
        <w:bidi/>
        <w:spacing w:line="240" w:lineRule="auto"/>
        <w:ind w:left="720"/>
      </w:pPr>
      <w:r>
        <w:rPr>
          <w:rtl/>
          <w:cs/>
          <w:lang w:val="ar_AE" w:bidi="ar_AE"/>
        </w:rPr>
      </w:r>
      <w:r>
        <w:rPr>
          <w:rtl/>
          <w:cs/>
          <w:lang w:val="ar_AE" w:bidi="ar_AE"/>
        </w:rPr>
        <w:t>عبيد الرجل</w:t>
      </w:r>
    </w:p>
    <w:p>
      <w:pPr>
        <w:pStyle w:val="ListBullet"/>
        <w:bidi/>
        <w:spacing w:line="240" w:lineRule="auto"/>
        <w:ind w:left="720"/>
      </w:pPr>
      <w:r>
        <w:rPr>
          <w:rtl/>
          <w:cs/>
          <w:lang w:val="ar_AE" w:bidi="ar_AE"/>
        </w:rPr>
      </w:r>
      <w:r>
        <w:rPr>
          <w:rtl/>
          <w:cs/>
          <w:lang w:val="ar_AE" w:bidi="ar_AE"/>
        </w:rPr>
        <w:t xml:space="preserve">البوّاب </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يبدأ يسوع هذا التعليم بكلمة "أما" والتي تشير إلى تغيير في الموضوع أو تغيير في اتجاه التعليم.</w:t>
      </w:r>
    </w:p>
    <w:p>
      <w:pPr>
        <w:bidi/>
      </w:pPr>
      <w:r>
        <w:rPr>
          <w:rtl/>
          <w:cs/>
          <w:lang w:val="ar_AE" w:bidi="ar_AE"/>
        </w:rPr>
      </w:r>
      <w:r>
        <w:rPr>
          <w:rtl/>
          <w:cs/>
          <w:lang w:val="ar_AE" w:bidi="ar_AE"/>
        </w:rPr>
        <w:t>توقّفوا هنا واحكوا قصة ما. احكوا قصة عن مُعَلِّم كان قد أعطى تعليمات مهمة بشأن تكليف معين. ثم يبدأ المُعَلِّم في إخبار الطلاب بما يجب أن يفعلوه. في أثناء حديث الراوي، استمعوا إلى الكلمة أو الكلمات التي تُظهر أن المُعَلِّم قد غيّر محور أو مركز التعليم. أوقِفوا سماع التسجيل الصوتي هنا.</w:t>
      </w:r>
    </w:p>
    <w:p>
      <w:pPr>
        <w:bidi/>
      </w:pPr>
      <w:r>
        <w:rPr>
          <w:rtl/>
          <w:cs/>
          <w:lang w:val="ar_AE" w:bidi="ar_AE"/>
        </w:rPr>
      </w:r>
      <w:r>
        <w:rPr>
          <w:rtl/>
          <w:cs/>
          <w:lang w:val="ar_AE" w:bidi="ar_AE"/>
        </w:rPr>
        <w:t>استخدام كلمة "أما" أو "لكن" يُظهر أن يسوع كان يصنع تناقضًا بين الأحداث السابقة التي كانت أحداثًا صعبة في العالم، وهذا الحدث الجديد عندما يعود يسوع في يوم من الأيام. فيخبر يسوع التلاميذ أنه لا أحد يعرف، ولا الملائكة ولا الابن (أو يسوع نفسه) متى يعود يسوع. وحده الله الآب يعلم الوقت. ويخبر يسوع التلاميذ بأنه بما أن لا أحدًا يعرف الساعة، فيجب أن يظلوا يقظين ومستعدين في كل الأوقات. فيقول يسوع: "اسهروا!" وهذه طريقة أخرى للقول إن التلاميذ ينبغي أن يظلوا متيقظين. فالجندي أو الشرطي يكون في حالة تأهب، ويراقب دائمًا أي علامة على وجود شيء يحتاج إلى انتباهه. ويخبر يسوع التلاميذ أنه يجب أن يكونوا مثل الجنود أو رجال الشرطة.</w:t>
      </w:r>
    </w:p>
    <w:p>
      <w:pPr>
        <w:bidi/>
      </w:pPr>
      <w:r>
        <w:rPr>
          <w:rtl/>
          <w:cs/>
          <w:lang w:val="ar_AE" w:bidi="ar_AE"/>
        </w:rPr>
      </w:r>
      <w:r>
        <w:rPr>
          <w:rtl/>
          <w:cs/>
          <w:lang w:val="ar_AE" w:bidi="ar_AE"/>
        </w:rPr>
        <w:t>من المهم أن نتذكر أن يسوع كان يشدد على "</w:t>
      </w:r>
      <w:r>
        <w:rPr>
          <w:i/>
          <w:rtl/>
          <w:cs/>
          <w:lang w:val="ar_AE" w:bidi="ar_AE"/>
        </w:rPr>
        <w:t>ذلك</w:t>
      </w:r>
      <w:r>
        <w:rPr>
          <w:rtl/>
          <w:cs/>
          <w:lang w:val="ar_AE" w:bidi="ar_AE"/>
        </w:rPr>
        <w:t xml:space="preserve"> اليوم أو الساعة"، وهي إشارة إلى يوم الدينونة الذي كان كل يهودي يتوقعه. </w:t>
      </w:r>
    </w:p>
    <w:p>
      <w:pPr>
        <w:bidi/>
      </w:pPr>
      <w:r>
        <w:rPr>
          <w:rtl/>
          <w:cs/>
          <w:lang w:val="ar_AE" w:bidi="ar_AE"/>
        </w:rPr>
      </w:r>
      <w:r>
        <w:rPr>
          <w:rtl/>
          <w:cs/>
          <w:lang w:val="ar_AE" w:bidi="ar_AE"/>
        </w:rPr>
        <w:t>وبعد أن أخبر يسوع التلاميذ بأن يكونوا حذرين، يروي لهم قصة قصيرة. يبدأ يسوع المثل القصير بقوله: "كأنما... فيقول يسوع إن الانتظار لعودته يشبه رجلًا يذهب ويترك عبيده ليواصلوا العناية ببيته وحراسته.</w:t>
      </w:r>
    </w:p>
    <w:p>
      <w:pPr>
        <w:bidi/>
      </w:pPr>
      <w:r>
        <w:rPr>
          <w:rtl/>
          <w:cs/>
          <w:lang w:val="ar_AE" w:bidi="ar_AE"/>
        </w:rPr>
      </w:r>
      <w:r>
        <w:rPr>
          <w:rtl/>
          <w:cs/>
          <w:lang w:val="ar_AE" w:bidi="ar_AE"/>
        </w:rPr>
        <w:t xml:space="preserve">من المهم أن نتذكر أن يسوع كان يتحدث عن البقاء ساهرين-أو البقاء متيقظين-والاستمرار في القيام بالمهام التي كان يسوع قد طلب منهم القيام بها. لاحظوا أن لكل شخص في القصة مهمة محددة–مهمته، وليس مهام الآخرين. استخدم يسوع الطريقة الرومانية في حساب الوقت ليوضح أن يسوع يمكن أن يعود في أي وقت. ثم ذكر يسوع أربع فترات زمنية مختلفة من الليل. </w:t>
      </w:r>
    </w:p>
    <w:p>
      <w:pPr>
        <w:bidi/>
      </w:pPr>
      <w:r>
        <w:rPr>
          <w:rtl/>
          <w:cs/>
          <w:lang w:val="ar_AE" w:bidi="ar_AE"/>
        </w:rPr>
      </w:r>
      <w:r>
        <w:rPr>
          <w:rtl/>
          <w:cs/>
          <w:lang w:val="ar_AE" w:bidi="ar_AE"/>
        </w:rPr>
        <w:t>توقفوا وناقشوا: كيف تحدّدون الوقت في ثقافتكم؟ قرروا المصطلح العام الذي ستستخدمونه لكل من هذه الفترات الزمنية. أوقِفوا سماع التسجيل الصوتي هنا.</w:t>
      </w:r>
    </w:p>
    <w:p>
      <w:pPr>
        <w:bidi/>
      </w:pPr>
      <w:r>
        <w:rPr>
          <w:rtl/>
          <w:cs/>
          <w:lang w:val="ar_AE" w:bidi="ar_AE"/>
        </w:rPr>
      </w:r>
      <w:r>
        <w:rPr>
          <w:rtl/>
          <w:cs/>
          <w:lang w:val="ar_AE" w:bidi="ar_AE"/>
        </w:rPr>
        <w:t xml:space="preserve">بعد سرد هذه القصة القصيرة، يقول يسوع إنه كان يخبر الجميع، وليس تلاميذه فقط، أن يظلوا متيقظين ويسهروا لعودته. ونحن لا ننتظر بسلبية وننتظر عودة يسوع. لكننا بحاجة إلى الانتظار بنشاط من خلال مواصلة العمل في المهام التي أعطاها لنا للقيام بها بينما ننتظره. </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استمعوا إلى نسخة صوتية من مرقس 13 : 32 - 37 من الترجمة الأسهل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مشهد واحد.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 (لكن بطرس، ويعقوب، ويوحنا وأندراوس يتحدثون معه على انفراد في حين كان الآخرون على بُعد مسافة قصيرة)</w:t>
      </w:r>
    </w:p>
    <w:p>
      <w:pPr>
        <w:pStyle w:val="ListBullet"/>
        <w:bidi/>
        <w:spacing w:line="240" w:lineRule="auto"/>
        <w:ind w:left="720"/>
      </w:pPr>
      <w:r>
        <w:rPr>
          <w:rtl/>
          <w:cs/>
          <w:lang w:val="ar_AE" w:bidi="ar_AE"/>
        </w:rPr>
      </w:r>
      <w:r>
        <w:rPr>
          <w:rtl/>
          <w:cs/>
          <w:lang w:val="ar_AE" w:bidi="ar_AE"/>
        </w:rPr>
        <w:t>الملائكة</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صاحب البيت الذي يسافر</w:t>
      </w:r>
    </w:p>
    <w:p>
      <w:pPr>
        <w:pStyle w:val="ListBullet"/>
        <w:bidi/>
        <w:spacing w:line="240" w:lineRule="auto"/>
        <w:ind w:left="720"/>
      </w:pPr>
      <w:r>
        <w:rPr>
          <w:rtl/>
          <w:cs/>
          <w:lang w:val="ar_AE" w:bidi="ar_AE"/>
        </w:rPr>
      </w:r>
      <w:r>
        <w:rPr>
          <w:rtl/>
          <w:cs/>
          <w:lang w:val="ar_AE" w:bidi="ar_AE"/>
        </w:rPr>
        <w:t>عبيد الرجل</w:t>
      </w:r>
    </w:p>
    <w:p>
      <w:pPr>
        <w:pStyle w:val="ListBullet"/>
        <w:bidi/>
        <w:spacing w:line="240" w:lineRule="auto"/>
        <w:ind w:left="720"/>
      </w:pPr>
      <w:r>
        <w:rPr>
          <w:rtl/>
          <w:cs/>
          <w:lang w:val="ar_AE" w:bidi="ar_AE"/>
        </w:rPr>
      </w:r>
      <w:r>
        <w:rPr>
          <w:rtl/>
          <w:cs/>
          <w:lang w:val="ar_AE" w:bidi="ar_AE"/>
        </w:rPr>
        <w:t xml:space="preserve">البوّاب </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 xml:space="preserve">أوقفوا سماع التسجيل الصوتي مؤقتًا هنا، ومثّلوا المقطع. </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وقوموا بتمثيل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يجلس يسوع وأربعة من تلاميذه على جانب الجبل. التلاميذ الآخرون يجلسون على مسافة أبعد قليلًا حيث لا يستطيعون سماع يسوع وهو يتحدث. ويواصل يسوع التعليم. ثم يغيّر الموضوع ويقول: "</w:t>
      </w:r>
      <w:r>
        <w:rPr>
          <w:i/>
          <w:rtl/>
          <w:cs/>
          <w:lang w:val="ar_AE" w:bidi="ar_AE"/>
        </w:rPr>
        <w:t>وأمّا</w:t>
      </w:r>
      <w:r>
        <w:rPr>
          <w:rtl/>
          <w:cs/>
          <w:lang w:val="ar_AE" w:bidi="ar_AE"/>
        </w:rPr>
        <w:t xml:space="preserve"> ذلكَ اليومُ وتِلكَ السّاعَةُ فلا يَعلَمُ بهِما أحَدٌ". يذكر يسوع قائمة الذين لا يعرفون موعد عودته، لا الملائكة الذين في السماء، ولا الابن نفسه، بل الله الآب وحده. "اُنظُروا! اِسهَروا وصَلّوا، لأنَّكُمْ لا تعلَمونَ مَتَى يكونُ الوقتُ".</w:t>
      </w:r>
    </w:p>
    <w:p>
      <w:pPr>
        <w:bidi/>
      </w:pPr>
      <w:r>
        <w:rPr>
          <w:rtl/>
          <w:cs/>
          <w:lang w:val="ar_AE" w:bidi="ar_AE"/>
        </w:rPr>
      </w:r>
      <w:r>
        <w:rPr>
          <w:rtl/>
          <w:cs/>
          <w:lang w:val="ar_AE" w:bidi="ar_AE"/>
        </w:rPr>
        <w:t xml:space="preserve">أوقفوا التمثيل: اسأل الأشخاص الذين يؤدون دور التلاميذ: "كيف تشعرون؟" قد تسمع عبارات مثل: "أنا متحير. ألا ينبغي أن يعرف يسوع متى سيعود؟ ما زلت لا أفهم إلى أين يذهب أو لماذا". أو: "كيف لا يعرف يسوع هذا الوقت ومع ذلك يعرف الكثير عنه؟" أو "أنا خائف، فكيف أعلم أنني سأبقى متيقظًا؟ وماذا سيحدث إذا لم أكن متيقظًا؟" واصلوا تمثيل الدراما. </w:t>
      </w:r>
    </w:p>
    <w:p>
      <w:pPr>
        <w:bidi/>
      </w:pPr>
      <w:r>
        <w:rPr>
          <w:rtl/>
          <w:cs/>
          <w:lang w:val="ar_AE" w:bidi="ar_AE"/>
        </w:rPr>
      </w:r>
      <w:r>
        <w:rPr>
          <w:rtl/>
          <w:cs/>
          <w:lang w:val="ar_AE" w:bidi="ar_AE"/>
        </w:rPr>
        <w:t>ثم يتابع يسوع الحديث باستخدام مثل: فيقول: "كأنَّما إنسانٌ مُسافِرٌ ترَكَ بَيتَهُ، وأعطَى عَبيدَهُ السُّلطانَ، ولِكُلِّ واحِدٍ عَمَلهُ، وأوصَى البَوّابَ أنْ يَسهَرَ".</w:t>
      </w:r>
    </w:p>
    <w:p>
      <w:pPr>
        <w:bidi/>
      </w:pPr>
      <w:r>
        <w:rPr>
          <w:rtl/>
          <w:cs/>
          <w:lang w:val="ar_AE" w:bidi="ar_AE"/>
        </w:rPr>
      </w:r>
      <w:r>
        <w:rPr>
          <w:rtl/>
          <w:cs/>
          <w:lang w:val="ar_AE" w:bidi="ar_AE"/>
        </w:rPr>
        <w:t xml:space="preserve">أوقفوا التمثيل: اسأل الأشخاص الذين يؤدون دور التلاميذ: "كيف تشعرون؟" قد تسمعون إجابات مثل: "هل نحن العبيد الذين يترك لهم السيد بيته؟ أظن أن هذا يعني أن لكل واحد منا عملًا مختلفًا يقوم به". أتساءل ماذا ستكون مهمتي". أو "أشعر أن الأمر صعب". أو: "أتساءل ماذا يقصد يسوع بكلمة ’اسهر‘". واصلوا تمثيل الدراما. </w:t>
      </w:r>
    </w:p>
    <w:p>
      <w:pPr>
        <w:bidi/>
      </w:pPr>
      <w:r>
        <w:rPr>
          <w:rtl/>
          <w:cs/>
          <w:lang w:val="ar_AE" w:bidi="ar_AE"/>
        </w:rPr>
      </w:r>
      <w:r>
        <w:rPr>
          <w:rtl/>
          <w:cs/>
          <w:lang w:val="ar_AE" w:bidi="ar_AE"/>
        </w:rPr>
        <w:t>ثم يختتم يسوع المثل ويقول: "اِسهَروا إذًا، لأنَّكُمْ لا تعلَمونَ مَتَى يأتي رَبُّ البَيتِ، أمساءً، أم نِصفَ اللَّيلِ، أم صياحَ الدّيكِ، أم صباحًا. لئَلّا يأتيَ بَغتَةً فيَجِدَكُمْ نيامًا! وما أقولُهُ لكُمْ أقولُهُ للجميعِ: اسهَروا".</w:t>
      </w:r>
    </w:p>
    <w:p>
      <w:pPr>
        <w:bidi/>
      </w:pPr>
      <w:r>
        <w:rPr>
          <w:rtl/>
          <w:cs/>
          <w:lang w:val="ar_AE" w:bidi="ar_AE"/>
        </w:rPr>
      </w:r>
      <w:r>
        <w:rPr>
          <w:rtl/>
          <w:cs/>
          <w:lang w:val="ar_AE" w:bidi="ar_AE"/>
        </w:rPr>
        <w:t>أوقفوا التمثيل: اسأل يسوع: "كيف تشعر؟" قد تسمعون إجابات مثل: ""آمل أن لا يناموا ويتوقفوا عن السهر"، أو: "لقد أنذرتهم وعلّمتهم ما يحتاجون إلى معرفته. آمل أن يتذكّروه بعد أن أغيب عنهم. أظن أنهم بدأوا يدركون أن الأمر جدّي".</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نسخة صوتية لإنجيل مرقس ١٣: ٣٢–٣٧ في أكثر الترجمات المفهومة لكم.</w:t>
      </w:r>
    </w:p>
    <w:p>
      <w:pPr>
        <w:bidi/>
      </w:pPr>
      <w:r>
        <w:rPr>
          <w:rtl/>
          <w:cs/>
          <w:lang w:val="ar_AE" w:bidi="ar_AE"/>
        </w:rPr>
      </w:r>
      <w:r>
        <w:rPr>
          <w:rtl/>
          <w:cs/>
          <w:lang w:val="ar_AE" w:bidi="ar_AE"/>
        </w:rPr>
        <w:t xml:space="preserve">كان يسوع يُخبر تلاميذه عن المعاناة أو الأوقات الصعبة التي ستكون علامة على اقتراب عودته، غيَّر يسوع محور تعاليمه ليتحدث عن </w:t>
      </w:r>
      <w:r>
        <w:rPr>
          <w:b/>
          <w:rtl/>
          <w:cs/>
          <w:lang w:val="ar_AE" w:bidi="ar_AE"/>
        </w:rPr>
        <w:t>ذلك اليوم</w:t>
      </w:r>
      <w:r>
        <w:rPr>
          <w:rtl/>
          <w:cs/>
          <w:lang w:val="ar_AE" w:bidi="ar_AE"/>
        </w:rPr>
        <w:t xml:space="preserve"> أو </w:t>
      </w:r>
      <w:r>
        <w:rPr>
          <w:b/>
          <w:rtl/>
          <w:cs/>
          <w:lang w:val="ar_AE" w:bidi="ar_AE"/>
        </w:rPr>
        <w:t>تلك الساعة</w:t>
      </w:r>
      <w:r>
        <w:rPr>
          <w:rtl/>
          <w:cs/>
          <w:lang w:val="ar_AE" w:bidi="ar_AE"/>
        </w:rPr>
        <w:t xml:space="preserve"> التي سيعود فيها يسوع. إن ذلك اليوم أو تلك الساعة هي الطريقة التي يُوصف بها يوم الرب، أو اليوم الأخير للدينونة في العهد القديم. في العهد الجديد، يَشتمل يومُ الدينونة هذا على عودة يسوع بمجدٍ وقوة. تُشير عبارة "تلك الساعة" إلى الوقت المحدَّد الذي سيعود فيه يسوع.</w:t>
      </w:r>
    </w:p>
    <w:p>
      <w:pPr>
        <w:bidi/>
      </w:pPr>
      <w:r>
        <w:rPr>
          <w:rtl/>
          <w:cs/>
          <w:lang w:val="ar_AE" w:bidi="ar_AE"/>
        </w:rPr>
      </w:r>
      <w:r>
        <w:rPr>
          <w:rtl/>
          <w:cs/>
          <w:lang w:val="ar_AE" w:bidi="ar_AE"/>
        </w:rPr>
        <w:t xml:space="preserve">إن </w:t>
      </w:r>
      <w:r>
        <w:rPr>
          <w:b/>
          <w:rtl/>
          <w:cs/>
          <w:lang w:val="ar_AE" w:bidi="ar_AE"/>
        </w:rPr>
        <w:t>الملائكة</w:t>
      </w:r>
      <w:r>
        <w:rPr>
          <w:rtl/>
          <w:cs/>
          <w:lang w:val="ar_AE" w:bidi="ar_AE"/>
        </w:rPr>
        <w:t xml:space="preserve"> الذين في </w:t>
      </w:r>
      <w:r>
        <w:rPr>
          <w:b/>
          <w:rtl/>
          <w:cs/>
          <w:lang w:val="ar_AE" w:bidi="ar_AE"/>
        </w:rPr>
        <w:t>السماء</w:t>
      </w:r>
      <w:r>
        <w:rPr>
          <w:rtl/>
          <w:cs/>
          <w:lang w:val="ar_AE" w:bidi="ar_AE"/>
        </w:rPr>
        <w:t xml:space="preserve">، حيث يعيش الله، لا يعرفون متى سيعود يسوع. ترجموا الملائكة والسماء بنفس الطريقة التي ترجمتوهما بها من قبل، وتذكروا أن تعبيري </w:t>
      </w:r>
      <w:hyperlink r:id="rId28">
        <w:r>
          <w:rPr>
            <w:rtl/>
            <w:cs/>
            <w:lang w:val="ar_AE" w:bidi="ar_AE"/>
          </w:rPr>
          <w:rPr>
            <w:color w:val="0000EE"/>
            <w:u w:val="single"/>
          </w:rPr>
          <w:t>الملائكة</w:t>
        </w:r>
      </w:hyperlink>
      <w:r>
        <w:rPr>
          <w:rtl/>
          <w:cs/>
          <w:lang w:val="ar_AE" w:bidi="ar_AE"/>
        </w:rPr>
        <w:t xml:space="preserve"> و</w:t>
      </w:r>
      <w:hyperlink r:id="rId26">
        <w:r>
          <w:rPr>
            <w:rtl/>
            <w:cs/>
            <w:lang w:val="ar_AE" w:bidi="ar_AE"/>
          </w:rPr>
          <w:rPr>
            <w:color w:val="0000EE"/>
            <w:u w:val="single"/>
          </w:rPr>
          <w:t>السماء</w:t>
        </w:r>
      </w:hyperlink>
      <w:r>
        <w:rPr>
          <w:rtl/>
          <w:cs/>
          <w:lang w:val="ar_AE" w:bidi="ar_AE"/>
        </w:rPr>
        <w:t xml:space="preserve"> موجودان في قاموس الكلمات الرئيسية. تُشير كلمة السماء في هذه الآية إلى المكان الذي يسكن فيه الله.</w:t>
      </w:r>
    </w:p>
    <w:p>
      <w:pPr>
        <w:bidi/>
      </w:pPr>
      <w:r>
        <w:rPr>
          <w:rtl/>
          <w:cs/>
          <w:lang w:val="ar_AE" w:bidi="ar_AE"/>
        </w:rPr>
      </w:r>
      <w:r>
        <w:rPr>
          <w:rtl/>
          <w:cs/>
          <w:lang w:val="ar_AE" w:bidi="ar_AE"/>
        </w:rPr>
        <w:t xml:space="preserve">قال يسوع إن </w:t>
      </w:r>
      <w:r>
        <w:rPr>
          <w:b/>
          <w:rtl/>
          <w:cs/>
          <w:lang w:val="ar_AE" w:bidi="ar_AE"/>
        </w:rPr>
        <w:t>الابن</w:t>
      </w:r>
      <w:r>
        <w:rPr>
          <w:rtl/>
          <w:cs/>
          <w:lang w:val="ar_AE" w:bidi="ar_AE"/>
        </w:rPr>
        <w:t xml:space="preserve"> لا يعرف متى سيعود. إن مصطلح الابن هنا يُشير على الأغلب إلى ابن الله، رُغم أن باحثين قليلين يعتقدون أنه يمكن أن يُشير إلى ابن الإنسان. يُشير بالتأكيد إلى يسوع نفسه. تتطلب بعض اللغات منكم تحديد ما إذا كان يُشير إلى ابن الله أم ابن الإنسان. إذا كانت لغتكم تتطلب منكم تحديد اللقب، فاختاروا ابن الله.</w:t>
      </w:r>
    </w:p>
    <w:p>
      <w:pPr>
        <w:bidi/>
      </w:pPr>
      <w:r>
        <w:rPr>
          <w:rtl/>
          <w:cs/>
          <w:lang w:val="ar_AE" w:bidi="ar_AE"/>
        </w:rPr>
      </w:r>
      <w:r>
        <w:rPr>
          <w:rtl/>
          <w:cs/>
          <w:lang w:val="ar_AE" w:bidi="ar_AE"/>
        </w:rPr>
        <w:t xml:space="preserve">إن لقب </w:t>
      </w:r>
      <w:r>
        <w:rPr>
          <w:b/>
          <w:rtl/>
          <w:cs/>
          <w:lang w:val="ar_AE" w:bidi="ar_AE"/>
        </w:rPr>
        <w:t>ابن الله</w:t>
      </w:r>
      <w:r>
        <w:rPr>
          <w:rtl/>
          <w:cs/>
          <w:lang w:val="ar_AE" w:bidi="ar_AE"/>
        </w:rPr>
        <w:t xml:space="preserve"> يعني أن يسوع له نفس طبيعة الله وأنه أتى من عند الله. يوجد لقب </w:t>
      </w:r>
      <w:hyperlink r:id="rId17">
        <w:r>
          <w:rPr>
            <w:rtl/>
            <w:cs/>
            <w:lang w:val="ar_AE" w:bidi="ar_AE"/>
          </w:rPr>
          <w:rPr>
            <w:color w:val="0000EE"/>
            <w:u w:val="single"/>
          </w:rPr>
          <w:t>ابن الله</w:t>
        </w:r>
      </w:hyperlink>
      <w:r>
        <w:rPr>
          <w:rtl/>
          <w:cs/>
          <w:lang w:val="ar_AE" w:bidi="ar_AE"/>
        </w:rPr>
        <w:t xml:space="preserve"> في قاموس الكلمات الرئيسية. استخدموا نفس المصطلح الذي استخدمتوه من قبل للإشارة إلى ابن الله.</w:t>
      </w:r>
    </w:p>
    <w:p>
      <w:pPr>
        <w:bidi/>
      </w:pPr>
      <w:r>
        <w:rPr>
          <w:rtl/>
          <w:cs/>
          <w:lang w:val="ar_AE" w:bidi="ar_AE"/>
        </w:rPr>
      </w:r>
      <w:r>
        <w:rPr>
          <w:rtl/>
          <w:cs/>
          <w:lang w:val="ar_AE" w:bidi="ar_AE"/>
        </w:rPr>
        <w:t xml:space="preserve">إن الآب </w:t>
      </w:r>
      <w:r>
        <w:rPr>
          <w:b/>
          <w:rtl/>
          <w:cs/>
          <w:lang w:val="ar_AE" w:bidi="ar_AE"/>
        </w:rPr>
        <w:t>وحده</w:t>
      </w:r>
      <w:r>
        <w:rPr>
          <w:rtl/>
          <w:cs/>
          <w:lang w:val="ar_AE" w:bidi="ar_AE"/>
        </w:rPr>
        <w:t xml:space="preserve"> هو مَن يعرف متى سيعود الابن. يُشير لقب الآب إلى الله نفسه. استخدموا نفس كلمة الأب التي تستخدمونها في لغتكم للإشارة إلى أي أب. قد تحتاج إلى تحديد أنه الله الآب.</w:t>
      </w:r>
    </w:p>
    <w:p>
      <w:pPr>
        <w:bidi/>
      </w:pPr>
      <w:r>
        <w:rPr>
          <w:rtl/>
          <w:cs/>
          <w:lang w:val="ar_AE" w:bidi="ar_AE"/>
        </w:rPr>
      </w:r>
      <w:r>
        <w:rPr>
          <w:rtl/>
          <w:cs/>
          <w:lang w:val="ar_AE" w:bidi="ar_AE"/>
        </w:rPr>
        <w:t xml:space="preserve">أمرَ يسوعُ تلاميذه بأن </w:t>
      </w:r>
      <w:r>
        <w:rPr>
          <w:b/>
          <w:rtl/>
          <w:cs/>
          <w:lang w:val="ar_AE" w:bidi="ar_AE"/>
        </w:rPr>
        <w:t>يكونوا حذرين</w:t>
      </w:r>
      <w:r>
        <w:rPr>
          <w:rtl/>
          <w:cs/>
          <w:lang w:val="ar_AE" w:bidi="ar_AE"/>
        </w:rPr>
        <w:t xml:space="preserve">، أو أن </w:t>
      </w:r>
      <w:r>
        <w:rPr>
          <w:b/>
          <w:rtl/>
          <w:cs/>
          <w:lang w:val="ar_AE" w:bidi="ar_AE"/>
        </w:rPr>
        <w:t>يَحترسوا</w:t>
      </w:r>
      <w:r>
        <w:rPr>
          <w:rtl/>
          <w:cs/>
          <w:lang w:val="ar_AE" w:bidi="ar_AE"/>
        </w:rPr>
        <w:t xml:space="preserve">، أو </w:t>
      </w:r>
      <w:r>
        <w:rPr>
          <w:b/>
          <w:rtl/>
          <w:cs/>
          <w:lang w:val="ar_AE" w:bidi="ar_AE"/>
        </w:rPr>
        <w:t>يسهروا</w:t>
      </w:r>
      <w:r>
        <w:rPr>
          <w:rtl/>
          <w:cs/>
          <w:lang w:val="ar_AE" w:bidi="ar_AE"/>
        </w:rPr>
        <w:t xml:space="preserve">، أو أن </w:t>
      </w:r>
      <w:r>
        <w:rPr>
          <w:b/>
          <w:rtl/>
          <w:cs/>
          <w:lang w:val="ar_AE" w:bidi="ar_AE"/>
        </w:rPr>
        <w:t>يكونوا يقظين</w:t>
      </w:r>
      <w:r>
        <w:rPr>
          <w:rtl/>
          <w:cs/>
          <w:lang w:val="ar_AE" w:bidi="ar_AE"/>
        </w:rPr>
        <w:t>. هذا لا يعني أن الشخص لا ينام. إنه يعنى الاستمرار في فعل الأشياء التي أمرك اللهُ ويسوع أن تفعلها. إنه يعنى أن تكون مستعدًا في كل الأوقات.</w:t>
      </w:r>
    </w:p>
    <w:p>
      <w:pPr>
        <w:bidi/>
      </w:pPr>
      <w:r>
        <w:rPr>
          <w:rtl/>
          <w:cs/>
          <w:lang w:val="ar_AE" w:bidi="ar_AE"/>
        </w:rPr>
      </w:r>
      <w:r>
        <w:rPr>
          <w:rtl/>
          <w:cs/>
          <w:lang w:val="ar_AE" w:bidi="ar_AE"/>
        </w:rPr>
        <w:t xml:space="preserve">إن صاحب البيت يُغادر ويُكلِّف </w:t>
      </w:r>
      <w:r>
        <w:rPr>
          <w:b/>
          <w:rtl/>
          <w:cs/>
          <w:lang w:val="ar_AE" w:bidi="ar_AE"/>
        </w:rPr>
        <w:t>خُدامه</w:t>
      </w:r>
      <w:r>
        <w:rPr>
          <w:rtl/>
          <w:cs/>
          <w:lang w:val="ar_AE" w:bidi="ar_AE"/>
        </w:rPr>
        <w:t xml:space="preserve"> أو </w:t>
      </w:r>
      <w:r>
        <w:rPr>
          <w:b/>
          <w:rtl/>
          <w:cs/>
          <w:lang w:val="ar_AE" w:bidi="ar_AE"/>
        </w:rPr>
        <w:t>عبيده</w:t>
      </w:r>
      <w:r>
        <w:rPr>
          <w:rtl/>
          <w:cs/>
          <w:lang w:val="ar_AE" w:bidi="ar_AE"/>
        </w:rPr>
        <w:t xml:space="preserve"> بالمسؤولية. كان العبيد أشخاصًا مملوكين لأحد السادة، ولم يكن لهم حقوق، ولم يأخذوا أجرًا مقابل عملهم. يوجد تعبيرا </w:t>
      </w:r>
      <w:hyperlink r:id="rId110">
        <w:r>
          <w:rPr>
            <w:rtl/>
            <w:cs/>
            <w:lang w:val="ar_AE" w:bidi="ar_AE"/>
          </w:rPr>
          <w:rPr>
            <w:color w:val="0000EE"/>
            <w:u w:val="single"/>
          </w:rPr>
          <w:t>العبيد</w:t>
        </w:r>
      </w:hyperlink>
      <w:r>
        <w:rPr>
          <w:rtl/>
          <w:cs/>
          <w:lang w:val="ar_AE" w:bidi="ar_AE"/>
        </w:rPr>
        <w:t xml:space="preserve"> و</w:t>
      </w:r>
      <w:hyperlink r:id="rId109">
        <w:r>
          <w:rPr>
            <w:rtl/>
            <w:cs/>
            <w:lang w:val="ar_AE" w:bidi="ar_AE"/>
          </w:rPr>
          <w:rPr>
            <w:color w:val="0000EE"/>
            <w:u w:val="single"/>
          </w:rPr>
          <w:t>الخُدام</w:t>
        </w:r>
      </w:hyperlink>
      <w:r>
        <w:rPr>
          <w:rtl/>
          <w:cs/>
          <w:lang w:val="ar_AE" w:bidi="ar_AE"/>
        </w:rPr>
        <w:t xml:space="preserve"> في قاموس الكلمات الرئيسية.</w:t>
      </w:r>
    </w:p>
    <w:p>
      <w:pPr>
        <w:bidi/>
      </w:pPr>
      <w:r>
        <w:rPr>
          <w:rtl/>
          <w:cs/>
          <w:lang w:val="ar_AE" w:bidi="ar_AE"/>
        </w:rPr>
      </w:r>
      <w:r>
        <w:rPr>
          <w:rtl/>
          <w:cs/>
          <w:lang w:val="ar_AE" w:bidi="ar_AE"/>
        </w:rPr>
        <w:t xml:space="preserve">كان </w:t>
      </w:r>
      <w:r>
        <w:rPr>
          <w:b/>
          <w:rtl/>
          <w:cs/>
          <w:lang w:val="ar_AE" w:bidi="ar_AE"/>
        </w:rPr>
        <w:t>البواب</w:t>
      </w:r>
      <w:r>
        <w:rPr>
          <w:rtl/>
          <w:cs/>
          <w:lang w:val="ar_AE" w:bidi="ar_AE"/>
        </w:rPr>
        <w:t xml:space="preserve"> شخصًا يحرس باب أو بوابة البيت، ولا يسمح للأعداء بالدخول.</w:t>
      </w:r>
    </w:p>
    <w:p>
      <w:pPr>
        <w:bidi/>
      </w:pPr>
      <w:r>
        <w:rPr>
          <w:rtl/>
          <w:cs/>
          <w:lang w:val="ar_AE" w:bidi="ar_AE"/>
        </w:rPr>
      </w:r>
      <w:r>
        <w:rPr>
          <w:rtl/>
          <w:cs/>
          <w:lang w:val="ar_AE" w:bidi="ar_AE"/>
        </w:rPr>
        <w:t>ذكَّرهم يسوع أنه سوف يعود في أي وقت: في المساء، أو منتصف الليل، أو قبل الفجر، أو عند طلوع النهار. استخدموا الطرق المعتادة في لغتكم لتقسيم الليل أو الوقت.</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14:1–11</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في هذه المرحلة، استمعوا إلى مرقس 14: 1–11 وضعوها في قلوبكم.</w:t>
      </w:r>
    </w:p>
    <w:p>
      <w:pPr>
        <w:bidi/>
      </w:pPr>
      <w:r>
        <w:rPr>
          <w:rtl/>
          <w:cs/>
          <w:lang w:val="ar_AE" w:bidi="ar_AE"/>
        </w:rPr>
      </w:r>
      <w:r>
        <w:rPr>
          <w:rtl/>
          <w:cs/>
          <w:lang w:val="ar_AE" w:bidi="ar_AE"/>
        </w:rPr>
        <w:t>استمع إلى نسخة صوتية من مرقس 14: 1–11 ثلاث مرات من ثلاث ترجمات صوتية مختلفة، إن أمكن. ثم كمجموعة قوموا بمناقشة الأسئلة التالية:</w:t>
      </w:r>
    </w:p>
    <w:p>
      <w:pPr>
        <w:pStyle w:val="ListNumber"/>
        <w:numPr>
          <w:ilvl w:val="0"/>
          <w:numId w:val="63"/>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 في هذا المقطع؟</w:t>
      </w:r>
    </w:p>
    <w:p>
      <w:pPr>
        <w:pStyle w:val="ListNumber"/>
        <w:bidi/>
        <w:spacing w:line="240" w:lineRule="auto"/>
        <w:ind w:left="720"/>
      </w:pPr>
      <w:r>
        <w:rPr>
          <w:rtl/>
          <w:cs/>
          <w:lang w:val="ar_AE" w:bidi="ar_AE"/>
        </w:rPr>
      </w:r>
      <w:r>
        <w:rPr>
          <w:rtl/>
          <w:cs/>
          <w:lang w:val="ar_AE" w:bidi="ar_AE"/>
        </w:rPr>
        <w:t>ماذا يخبرنا هذا المقطع عن الله أو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نسخة صوتية من إنجيل مرقس 14 : 1 - 11 من الترجمة الأكثر فهمًا بالنسبة لكم.</w:t>
      </w:r>
    </w:p>
    <w:p>
      <w:pPr>
        <w:bidi/>
      </w:pPr>
      <w:r>
        <w:rPr>
          <w:rtl/>
          <w:cs/>
          <w:lang w:val="ar_AE" w:bidi="ar_AE"/>
        </w:rPr>
      </w:r>
      <w:r>
        <w:rPr>
          <w:rtl/>
          <w:cs/>
          <w:lang w:val="ar_AE" w:bidi="ar_AE"/>
        </w:rPr>
        <w:t>تبدأ هذه القصة رواية آلام المسيح، أي أيامه الأخيرة على الأرض. ويصبح الرسول مرقس أكثر تحديدًا في الإشارات الزمنية كلما اقتربنا من موت يسوع. فيخبرنا مرقس أنّ الأحداث التي ستتم روايتها تحدث قبل عيد الفصح وأيام الفطير بيومين. كان عيد الفصح عيدًا دينيًّا يهوديًّا، يستمر سبعة أيام في زمن يسوع لأنّ عيد الفصح وعيد الفطير كانا يُحتفل بهما معًا كعيد واحد. كان عيد الفصح يذكّر الشعب بإنقاذ الله لآبائهم من عبودية مصر، وكان يُحتفل به ليوم واحد، ثم يتبعه مباشرة عيد الفطير، ليصبح العيد سبعة أيام كاملة. في عيد الفطير، يأكل الناس خبزًا فطيرًا، أي خبزًا رقيقًا بلا خميرة، ليتذكروا كيف أكل شعب إسرائيل خبزًا فطيرًا ليلة خروجهم من مصر. إن موعد اليوم الأول من هذا العيد ليس واضحًا تمامًا؛ فقد اعتقد بعض الناس أنّ العيد كان يمتد لثمانية أيام.</w:t>
      </w:r>
    </w:p>
    <w:p>
      <w:pPr>
        <w:bidi/>
      </w:pPr>
      <w:r>
        <w:rPr>
          <w:rtl/>
          <w:cs/>
          <w:lang w:val="ar_AE" w:bidi="ar_AE"/>
        </w:rPr>
      </w:r>
      <w:r>
        <w:rPr>
          <w:rtl/>
          <w:cs/>
          <w:lang w:val="ar_AE" w:bidi="ar_AE"/>
        </w:rPr>
        <w:t>يضع مرقس قصة المرأة التي سكبت الطيب على يسوع في وسط المؤامرة التي يدبرها الكتبة ويهوذا، تلميذ يسوع، ليسلمه إلى السلطات. ويقصد مرقس أن يُظهر التباين بين فعل المرأة المحبّ وخيانة رجال كان يجب أن يحبوا يسوع.</w:t>
      </w:r>
    </w:p>
    <w:p>
      <w:pPr>
        <w:bidi/>
      </w:pPr>
      <w:r>
        <w:rPr>
          <w:rtl/>
          <w:cs/>
          <w:lang w:val="ar_AE" w:bidi="ar_AE"/>
        </w:rPr>
      </w:r>
      <w:r>
        <w:rPr>
          <w:rtl/>
          <w:cs/>
          <w:lang w:val="ar_AE" w:bidi="ar_AE"/>
        </w:rPr>
        <w:t>مع بداية القصة، يبحث الكتبة ورؤساء الكهنة عن طريقة للقبض على يسوع وقتله. لكنهم لا يخططون لقتله بأيديهم، بل يريدون أن يقتله الرومان بالطريقة التي يقتلون بها المجرمين. ومع ذلك، ما زال هؤلاء القادة خائفين من الشعب. لقد كانوا يعملون على خطتهم منذ أيام أو أسابيع، لكن في وقت عيد الفصح كان عدد سكان أورشليم يزداد من حوالي خمسين ألفًا إلى نحو مئتين وخمسين ألفًا. وكانت أعمال الشغب كثيرة في هذه الفترة، لأنّ الحشود الكبيرة كانت تعطي فرصة للمتمردين أن يثوروا على الحكم الروماني بسهولة. فقد كان الناس يتصرفون بطريقة عنيفة عندما يثارون. وكان كثير من هؤلاء الناس من الجليل، وربما كانوا يدعمون يسوع بقوة. حيث كان الناس معروفين بروح التمرد. لهذا السبب، خشي القادة الدينيون من القبض على يسوع في هذا الوقت لئلا يثور الشعب.</w:t>
      </w:r>
    </w:p>
    <w:p>
      <w:pPr>
        <w:bidi/>
      </w:pPr>
      <w:r>
        <w:rPr>
          <w:rtl/>
          <w:cs/>
          <w:lang w:val="ar_AE" w:bidi="ar_AE"/>
        </w:rPr>
      </w:r>
      <w:r>
        <w:rPr>
          <w:rtl/>
          <w:cs/>
          <w:lang w:val="ar_AE" w:bidi="ar_AE"/>
        </w:rPr>
        <w:t>توقّفوا هنا وناقشوا هذه الأسئلة كمجموعة: هل يخاف قادتكم الدينيون من الناس أحيانًا؟ هل يتخذون قرارات بناءً على ما يريده الناس؟ أعطوا أمثلة. (أوقفوا سماع التسجيل الصوتي هنا)</w:t>
      </w:r>
    </w:p>
    <w:p>
      <w:pPr>
        <w:bidi/>
      </w:pPr>
      <w:r>
        <w:rPr>
          <w:rtl/>
          <w:cs/>
          <w:lang w:val="ar_AE" w:bidi="ar_AE"/>
        </w:rPr>
      </w:r>
      <w:r>
        <w:rPr>
          <w:rtl/>
          <w:cs/>
          <w:lang w:val="ar_AE" w:bidi="ar_AE"/>
        </w:rPr>
        <w:t xml:space="preserve">كان يسوع، خلال إقامته في أورشليم، يسير كل مساء إلى بيت عنيا ليبيت عند أصدقائه لعازر ومريم ومرثا. وكان بيت عنيا تبعد نحو أربعة كيلومترات عن أورشليم. وفي ذلك اليوم، دعا سمعان يسوع وتلاميذه إلى وليمة في بيته ببيت عنيا. كان سمعان قد أُصيب بالبرص في السابق، وهو مرض جلدي خطير في زمن يسوع، ويبدو أنّ الناس ظلوا يلقبونه بـ"الأبرص" حتى بعد شفائه. </w:t>
      </w:r>
    </w:p>
    <w:p>
      <w:pPr>
        <w:bidi/>
      </w:pPr>
      <w:r>
        <w:rPr>
          <w:rtl/>
          <w:cs/>
          <w:lang w:val="ar_AE" w:bidi="ar_AE"/>
        </w:rPr>
      </w:r>
      <w:r>
        <w:rPr>
          <w:rtl/>
          <w:cs/>
          <w:lang w:val="ar_AE" w:bidi="ar_AE"/>
        </w:rPr>
        <w:t>في ثقافة ذلك الزمان، كان الناس يتكئون عند تناول وجباتهم الرسمية، فيستند الواحد منهم إلى وسادة ويجعل قدميه إلى الخلف. يظهر يسوع وهو مُتّكئ بجانب المائدة حيث يأكل، على الأرجح مسندًا رأسه على مرفق واحد.</w:t>
      </w:r>
    </w:p>
    <w:p>
      <w:pPr>
        <w:bidi/>
      </w:pPr>
      <w:r>
        <w:rPr>
          <w:rtl/>
          <w:cs/>
          <w:lang w:val="ar_AE" w:bidi="ar_AE"/>
        </w:rPr>
      </w:r>
      <w:r>
        <w:rPr>
          <w:rtl/>
          <w:cs/>
          <w:lang w:val="ar_AE" w:bidi="ar_AE"/>
        </w:rPr>
        <w:t>توقّفوا هنا وانظروا إلى صورة لمجموعة أشخاص يتّكئون عند المائدة.</w:t>
      </w:r>
    </w:p>
    <w:p>
      <w:pPr>
        <w:bidi/>
      </w:pPr>
      <w:r>
        <w:rPr>
          <w:rtl/>
          <w:cs/>
          <w:lang w:val="ar_AE" w:bidi="ar_AE"/>
        </w:rPr>
      </w:r>
      <w:r>
        <w:rPr>
          <w:rtl/>
          <w:cs/>
          <w:lang w:val="ar_AE" w:bidi="ar_AE"/>
        </w:rPr>
        <w:t>ناقشوا هذه الأسئلة كمجموعة: ما هي العادات التي تتّبعونها عندما تدعون بعضكم إلى الطعام؟ ما الأشياء التي تفعلونها لتحية بعضكم البعض؟ كيف تجلسون؟ ومن عادةً ما يُدعى لهذه الولائم؟ (أوقفوا سماع التسجيل الصوتي هنا)</w:t>
      </w:r>
    </w:p>
    <w:p>
      <w:pPr>
        <w:bidi/>
      </w:pPr>
      <w:r>
        <w:rPr>
          <w:rtl/>
          <w:cs/>
          <w:lang w:val="ar_AE" w:bidi="ar_AE"/>
        </w:rPr>
      </w:r>
      <w:r>
        <w:rPr>
          <w:rtl/>
          <w:cs/>
          <w:lang w:val="ar_AE" w:bidi="ar_AE"/>
        </w:rPr>
        <w:t>تدخل امرأة إلى البيت وبيدها قارورة من حجر المرمر تحتوي على طيبٍ نقيٍّ غالي الثمن مصنوع من الناردين. كان هذا أمرًا غير معتاد، فالنساء لم يكنّ يدخلن عادة إلى موضع الوليمة حيث يجتمع الرجال. ربما كانت هذه المرأة هي مريم أخت مرثا ولعازر الذي أقامه يسوع من الأموات. وهي تحمل إناء من المرمر. كانت قوارير المرمر كانت من أجود الأوعية، تصنع من حجر أبيض أو أصفر مائل للبياض، وتُحفظ فيها أغلى أنواع الطيب. وكانت القوارير لها أعناق طويلة وبلا مقابض. ومختومة بإحكام لئلا يتسرّب الطيب، وكان محتوى القارورة يكفي لاستخدامٍ واحدٍ فقط. ولذلك كانت تُكسَر أعناق القوارير عند الاستخدام. وغالبًا ما كان يُصنَع العطر من الناردين. والناردين كان زيتًا عطريًا يُستخرج من جذور نبات يأتي من الهند. ثم تكسر المرأة عنق القارورة وتسكب الطيب على رأس يسوع لتكرمه.</w:t>
      </w:r>
    </w:p>
    <w:p>
      <w:pPr>
        <w:bidi/>
      </w:pPr>
      <w:r>
        <w:rPr>
          <w:rtl/>
          <w:cs/>
          <w:lang w:val="ar_AE" w:bidi="ar_AE"/>
        </w:rPr>
      </w:r>
      <w:r>
        <w:rPr>
          <w:rtl/>
          <w:cs/>
          <w:lang w:val="ar_AE" w:bidi="ar_AE"/>
        </w:rPr>
        <w:t>توقّفوا هنا وانظروا إلى صورة لقارورة من المرمر وصورة لنبتة الناردين. (أوقفوا سماع التسجيل الصوتي هنا)</w:t>
      </w:r>
    </w:p>
    <w:p>
      <w:pPr>
        <w:bidi/>
      </w:pPr>
      <w:r>
        <w:rPr>
          <w:rtl/>
          <w:cs/>
          <w:lang w:val="ar_AE" w:bidi="ar_AE"/>
        </w:rPr>
      </w:r>
      <w:r>
        <w:rPr>
          <w:rtl/>
          <w:cs/>
          <w:lang w:val="ar_AE" w:bidi="ar_AE"/>
        </w:rPr>
        <w:t>كانت هذه القوارير من كنوز العائلات وتُستخدم فقط في مناسبات استثنائية لتكريم شخص مهم. لكن هذه المرأة تسكب كل الطيب الثمين على يسوع، ولا تستخدم زيتًا عاديًا، وبفعلها هذا يكون تكريمها ليسوع هو أعظم من تكريم الضيوف المعتاد.</w:t>
      </w:r>
    </w:p>
    <w:p>
      <w:pPr>
        <w:bidi/>
      </w:pPr>
      <w:r>
        <w:rPr>
          <w:rtl/>
          <w:cs/>
          <w:lang w:val="ar_AE" w:bidi="ar_AE"/>
        </w:rPr>
      </w:r>
      <w:r>
        <w:rPr>
          <w:rtl/>
          <w:cs/>
          <w:lang w:val="ar_AE" w:bidi="ar_AE"/>
        </w:rPr>
        <w:t>وكان من العادات في أيام عيد الفصح أن تُقدّم العطايا للفقراء. وربما يرى التلاميذ الذين على المائدة تصرّف المرأة إسرافًا غير ضروريّ، خصوصًا في الوقت الذي كان يجب أن يفكروا فيه في مساعدة الفقراء. وما فعلته كان المرأة مكلفًا جدًا — فثلاثمائة دينار، تعادل أجر ثلاثمائة يوم عمل. فغضب التلاميذ وعاتبوا المرأة بشدّة. وتعني كلمة "يؤَنِّبونَها" أنهم أظهروا غضبهم بتوبيخها بقسوة.</w:t>
      </w:r>
    </w:p>
    <w:p>
      <w:pPr>
        <w:bidi/>
      </w:pPr>
      <w:r>
        <w:rPr>
          <w:rtl/>
          <w:cs/>
          <w:lang w:val="ar_AE" w:bidi="ar_AE"/>
        </w:rPr>
      </w:r>
      <w:r>
        <w:rPr>
          <w:rtl/>
          <w:cs/>
          <w:lang w:val="ar_AE" w:bidi="ar_AE"/>
        </w:rPr>
        <w:t>توقّفوا هنا وناقشوا هذا السؤال كمجموعة: ما هي الأفعال التي يقوم بها الناس في ثقافتكم ليُظهروا الاحترام أو الشكر لشخص آخر؟ (أوقفوا سماع التسجيل الصوتي هنا)</w:t>
      </w:r>
    </w:p>
    <w:p>
      <w:pPr>
        <w:bidi/>
      </w:pPr>
      <w:r>
        <w:rPr>
          <w:rtl/>
          <w:cs/>
          <w:lang w:val="ar_AE" w:bidi="ar_AE"/>
        </w:rPr>
      </w:r>
      <w:r>
        <w:rPr>
          <w:rtl/>
          <w:cs/>
          <w:lang w:val="ar_AE" w:bidi="ar_AE"/>
        </w:rPr>
        <w:t>لكن يسوع يرى الأمر بطريقة مختلفة، فيقول الرسول مرقس: "أمّا يَسوعُ فقالَ: اترُكوها!" فهو يرى محبّتها العميقة له. كان يسوع فقيرًا من ناحية ما، لأنّه كان على وشك أن يموت. وكان وحيدًا لأنّ أحدًا من تلاميذه أو أصدقائه المقرّبين لم يفهم ما هو مزمع أن يتألّم من أجله. وعندما يقول يسوع "اترُكوها!" فهو لا يقصد أن يتركوها وحيدة، بل يقصد أن يكفّوا عن انتهارها.</w:t>
      </w:r>
    </w:p>
    <w:p>
      <w:pPr>
        <w:bidi/>
      </w:pPr>
      <w:r>
        <w:rPr>
          <w:rtl/>
          <w:cs/>
          <w:lang w:val="ar_AE" w:bidi="ar_AE"/>
        </w:rPr>
      </w:r>
      <w:r>
        <w:rPr>
          <w:rtl/>
          <w:cs/>
          <w:lang w:val="ar_AE" w:bidi="ar_AE"/>
        </w:rPr>
        <w:t>يسوع يصف فعل المرأة بأنّه "عَمَلًا حَسَنًا!" ويذكّر تلاميذه أنّ الفقراء سيكونون موجودين دائمًا بينهم، كما قالت شريعة موسى في سفر التثنية، لكن يسوع لن يبقى معهم إلى الأبد. ويلمِّح يسوع إلى أنه "فقير" أيضًا، لذلك كان من الجيد أن يُظهروا له هذا اللطف. كما يشير يسوع إلى أنّه لن يُمسح بالطيب عند موته لأنّه سيموت ميتة المجرمين.</w:t>
      </w:r>
    </w:p>
    <w:p>
      <w:pPr>
        <w:bidi/>
      </w:pPr>
      <w:r>
        <w:rPr>
          <w:rtl/>
          <w:cs/>
          <w:lang w:val="ar_AE" w:bidi="ar_AE"/>
        </w:rPr>
      </w:r>
      <w:r>
        <w:rPr>
          <w:rtl/>
          <w:cs/>
          <w:lang w:val="ar_AE" w:bidi="ar_AE"/>
        </w:rPr>
        <w:t>توقّفوا هنا وناقشوا هذه الأسئلة كمجموعة: ماذا تفعلون بأجساد الموتى؟ هل تُلبسونها أي شيء؟ كيف تعاملونهم؟ (أوقفوا سماع التسجيل الصوتي هنا)</w:t>
      </w:r>
    </w:p>
    <w:p>
      <w:pPr>
        <w:bidi/>
      </w:pPr>
      <w:r>
        <w:rPr>
          <w:rtl/>
          <w:cs/>
          <w:lang w:val="ar_AE" w:bidi="ar_AE"/>
        </w:rPr>
      </w:r>
      <w:r>
        <w:rPr>
          <w:rtl/>
          <w:cs/>
          <w:lang w:val="ar_AE" w:bidi="ar_AE"/>
        </w:rPr>
        <w:t xml:space="preserve">ثم يقول يسوع: "الحَقَّ أقولُ لكُمْ" ليشدّد على أهمّية ما سيقوله. ويؤكد أنّ خبر موته ودفنه وقيامته سيُكرَز به في كل العالم، وأنّ ما فعلته هذه المرأة سيُخبر به أيضًا تذكارًا لها. </w:t>
      </w:r>
    </w:p>
    <w:p>
      <w:pPr>
        <w:bidi/>
      </w:pPr>
      <w:r>
        <w:rPr>
          <w:rtl/>
          <w:cs/>
          <w:lang w:val="ar_AE" w:bidi="ar_AE"/>
        </w:rPr>
      </w:r>
      <w:r>
        <w:rPr>
          <w:rtl/>
          <w:cs/>
          <w:lang w:val="ar_AE" w:bidi="ar_AE"/>
        </w:rPr>
        <w:t xml:space="preserve">ثم يُبرز الرسول مرقس التباين مرة أخرى بين محبّة المرأة وخيانة يهوذا. إذ يذهب يهوذا إلى رؤساء الكهنة ليعرض عليهم أن يساعدهم في القبض على يسوع بعيدًا عن الجموع، لأنّهم كانوا يخشون من حدوث شغب أثناء العيد. ولا نعرف تمامًا ما هي المعلومات التي وعد يهوذا أن يعطيها للقادة الدينيين، لكننا نعلم من إنجيل يوحنا أنّ رؤساء الكهنة كانوا قد نشروا أمرًا يطلب من الناس أن يخبروهم بمكان يسوع لكي يقبضوا عليه. </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نسخة صوتية من إنجيل مرقس 14 : 1 - 11 من الترجمة الأكثر فهمًا بالنسبة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3 مشاهد.</w:t>
      </w:r>
    </w:p>
    <w:p>
      <w:pPr>
        <w:bidi/>
      </w:pPr>
      <w:r>
        <w:rPr>
          <w:rtl/>
          <w:cs/>
          <w:lang w:val="ar_AE" w:bidi="ar_AE"/>
        </w:rPr>
      </w:r>
      <w:r>
        <w:rPr>
          <w:b/>
          <w:rtl/>
          <w:cs/>
          <w:lang w:val="ar_AE" w:bidi="ar_AE"/>
        </w:rPr>
        <w:t>في المشهد الأول:</w:t>
      </w:r>
      <w:r>
        <w:rPr>
          <w:rtl/>
          <w:cs/>
          <w:lang w:val="ar_AE" w:bidi="ar_AE"/>
        </w:rPr>
        <w:t xml:space="preserve"> يسعى رؤساء الكهنة ومعلّمو الشريعة إلى القبض على يسوع. فيقررون أنهم لا يستطيعون أن يمسكوه في عيد الفصح لأن الجموع ستغضب وتصنع شغبًا.</w:t>
      </w:r>
    </w:p>
    <w:p>
      <w:pPr>
        <w:bidi/>
      </w:pPr>
      <w:r>
        <w:rPr>
          <w:rtl/>
          <w:cs/>
          <w:lang w:val="ar_AE" w:bidi="ar_AE"/>
        </w:rPr>
      </w:r>
      <w:r>
        <w:rPr>
          <w:b/>
          <w:rtl/>
          <w:cs/>
          <w:lang w:val="ar_AE" w:bidi="ar_AE"/>
        </w:rPr>
        <w:t>في المشهد الثاني:</w:t>
      </w:r>
      <w:r>
        <w:rPr>
          <w:rtl/>
          <w:cs/>
          <w:lang w:val="ar_AE" w:bidi="ar_AE"/>
        </w:rPr>
        <w:t xml:space="preserve"> يتناول يسوع وتلاميذه العشاء في بيت سمعان. ثم تدخل امرأة ومعها قارورة طيب كثير الثمن. وتسكبه على رأس يسوع فيغضب التلاميذ عليها لتبديدها المال. فيوبخ يسوع تلاميذه. ويخبرهم أنها قد فعلت شيئًا حسنًا. فإنها قد دهنت جسده من أجل تكفينه. </w:t>
      </w:r>
    </w:p>
    <w:p>
      <w:pPr>
        <w:bidi/>
      </w:pPr>
      <w:r>
        <w:rPr>
          <w:rtl/>
          <w:cs/>
          <w:lang w:val="ar_AE" w:bidi="ar_AE"/>
        </w:rPr>
      </w:r>
      <w:r>
        <w:rPr>
          <w:b/>
          <w:rtl/>
          <w:cs/>
          <w:lang w:val="ar_AE" w:bidi="ar_AE"/>
        </w:rPr>
        <w:t>في المشهد الثالث:</w:t>
      </w:r>
      <w:r>
        <w:rPr>
          <w:rtl/>
          <w:cs/>
          <w:lang w:val="ar_AE" w:bidi="ar_AE"/>
        </w:rPr>
        <w:t xml:space="preserve"> يذهب يهوذا الإسخریوطي، وهو واحد من تلاميذ يسوع الإثني عشر إلى رؤساء الكهنة ليعرض أن يساعدهم على إيجاد وقت مناسب للقبض على يسوع. فيعدونه بمبلغ من المال، فيبدأ يهوذا يبحث عن وقت ليسلمه إليهم.</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معلّمو الشريعة ورؤساء الكهنة</w:t>
      </w:r>
    </w:p>
    <w:p>
      <w:pPr>
        <w:pStyle w:val="ListBullet"/>
        <w:bidi/>
        <w:spacing w:line="240" w:lineRule="auto"/>
        <w:ind w:left="720"/>
      </w:pPr>
      <w:r>
        <w:rPr>
          <w:rtl/>
          <w:cs/>
          <w:lang w:val="ar_AE" w:bidi="ar_AE"/>
        </w:rPr>
      </w:r>
      <w:r>
        <w:rPr>
          <w:rtl/>
          <w:cs/>
          <w:lang w:val="ar_AE" w:bidi="ar_AE"/>
        </w:rPr>
        <w:t>التلاميذ مع يهوذا الإسخریوطي</w:t>
      </w:r>
    </w:p>
    <w:p>
      <w:pPr>
        <w:pStyle w:val="ListBullet"/>
        <w:bidi/>
        <w:spacing w:line="240" w:lineRule="auto"/>
        <w:ind w:left="720"/>
      </w:pPr>
      <w:r>
        <w:rPr>
          <w:rtl/>
          <w:cs/>
          <w:lang w:val="ar_AE" w:bidi="ar_AE"/>
        </w:rPr>
      </w:r>
      <w:r>
        <w:rPr>
          <w:rtl/>
          <w:cs/>
          <w:lang w:val="ar_AE" w:bidi="ar_AE"/>
        </w:rPr>
        <w:t>سمعان، رجل كان مصابًا في السابق بالبرص</w:t>
      </w:r>
    </w:p>
    <w:p>
      <w:pPr>
        <w:pStyle w:val="ListBullet"/>
        <w:bidi/>
        <w:spacing w:line="240" w:lineRule="auto"/>
        <w:ind w:left="720"/>
      </w:pPr>
      <w:r>
        <w:rPr>
          <w:rtl/>
          <w:cs/>
          <w:lang w:val="ar_AE" w:bidi="ar_AE"/>
        </w:rPr>
      </w:r>
      <w:r>
        <w:rPr>
          <w:rtl/>
          <w:cs/>
          <w:lang w:val="ar_AE" w:bidi="ar_AE"/>
        </w:rPr>
        <w:t>امرأة معها قارورة طيب</w:t>
      </w:r>
    </w:p>
    <w:p>
      <w:pPr>
        <w:pStyle w:val="ListBullet"/>
        <w:bidi/>
        <w:spacing w:line="240" w:lineRule="auto"/>
        <w:ind w:left="720"/>
      </w:pPr>
      <w:r>
        <w:rPr>
          <w:rtl/>
          <w:cs/>
          <w:lang w:val="ar_AE" w:bidi="ar_AE"/>
        </w:rPr>
      </w:r>
      <w:r>
        <w:rPr>
          <w:rtl/>
          <w:cs/>
          <w:lang w:val="ar_AE" w:bidi="ar_AE"/>
        </w:rPr>
        <w:t>آخرون في الوليمة</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من المهم أن نتذكر أن مرقس يبدأ بإشارة زمنية. فيقول إمّا "بعد يومين"، أو "قبل الفصح بيومين". لا نعرف ما إذا كانت أحداث هذا المقطع قد وقعت مباشرة بعد أحداث المقطع السابق، لأن يسوع كان في أورشليم لعدة أسابيع. ما نعرفه فقط هو أن المقطع يحدث قبل عيد الفصح بيومين في قرية بيت عنيا على جبل الزيتون، على بُعد 4 كيلومترات من أورشليم. ومن المهم أن نتذكر أن معلّمي الشريعة كانوا ما زالوا يبحثون عن طريقة ليقبضوا على يسوع ويقتلونه. لكنهم كانوا لا يزالون خائفين من الناس. فقد أرادوا أن يُقتَل يسوع بهدوء كي يتجنبوا أعمال الشغب. وكانت هذه أحداثًا مستمرة.</w:t>
      </w:r>
    </w:p>
    <w:p>
      <w:pPr>
        <w:bidi/>
      </w:pPr>
      <w:r>
        <w:rPr>
          <w:rtl/>
          <w:cs/>
          <w:lang w:val="ar_AE" w:bidi="ar_AE"/>
        </w:rPr>
      </w:r>
      <w:r>
        <w:rPr>
          <w:rtl/>
          <w:cs/>
          <w:lang w:val="ar_AE" w:bidi="ar_AE"/>
        </w:rPr>
        <w:t>من المهم أن نتذكر أن سمعان ليس به برص في الوقت الحالي، بل كان قد شُفى. ونعلم أن سمعان قد شُفي، لأن الشريعة اليهودية كانت لا تسمح للأشخاص المصابين بالبرص أن يقتربوا من الأصحاء أو أن يأكلوا معهم. وعلى الرغم من أن سمعان قد شُفى، إلا أنه من المحتمل أنه كان لا يزال يُعرف باسم "سمعان الأبرص". وكان يسوع يتناول العشاء كما يفعل الناس عادة في تلك الثقافة في عشاء رسمي–أي وهو متكئ على وسادة بجانب مائدة ورجليه ممدودة وراءه. ومع أن التلاميذ في الواقع لم يُذكروا هنا، باستثناء يهوذا، إلا أن التلاميذ كانوا على الأرجح مع يسوع في العشاء، وكذلك أشخاص آخرين.</w:t>
      </w:r>
    </w:p>
    <w:p>
      <w:pPr>
        <w:bidi/>
      </w:pPr>
      <w:r>
        <w:rPr>
          <w:rtl/>
          <w:cs/>
          <w:lang w:val="ar_AE" w:bidi="ar_AE"/>
        </w:rPr>
      </w:r>
      <w:r>
        <w:rPr>
          <w:rtl/>
          <w:cs/>
          <w:lang w:val="ar_AE" w:bidi="ar_AE"/>
        </w:rPr>
        <w:t xml:space="preserve">من المهم أن نتذكر أن الناس كانوا قد لاحظوا دخول المرأة لأنه كان من غير المعتاد أن تدخل امرأة إلى غرفة مملوءة بالرجال. من المهم أن نتذكر أنها أيضًا قامت بعمل مكلف للغاية. فهي لم تسكب زيتًا عاديًا على رأس يسوع مثل مسحة عادية. بل سكبت عطرًا كانت قيمته تساوي أجرة سنة. وكانت المرأة تُظهر إكرامًا عظيمًا ليسوع بهذا الفعل. فالمرأة تُعد يسوع من أجل تكفينه ودفنه، برغم أنها لم تكن على دراية بذلك. فهي كانت مُكرسة ليسوع وتُظهر محبتها له. وعندما يقول يسوع: "إنها سكبت الطيب على جسدي مُسبقًا من أجل تكفيني"، فإن هذا يشير إلى أن يسوع كان يعلم أنه سيُقتل بنفس الطريقة التي يُقتل بها المجرمون. فإن المجرمين لا يُدهنون بالزيت عندما يدفنون. </w:t>
      </w:r>
    </w:p>
    <w:p>
      <w:pPr>
        <w:bidi/>
      </w:pPr>
      <w:r>
        <w:rPr>
          <w:rtl/>
          <w:cs/>
          <w:lang w:val="ar_AE" w:bidi="ar_AE"/>
        </w:rPr>
      </w:r>
      <w:r>
        <w:rPr>
          <w:rtl/>
          <w:cs/>
          <w:lang w:val="ar_AE" w:bidi="ar_AE"/>
        </w:rPr>
        <w:t>فوبخها الناس حول المائدة، على الأرجح تلاميذ يسوع، بقسوة وبغضب.</w:t>
      </w:r>
    </w:p>
    <w:p>
      <w:pPr>
        <w:bidi/>
      </w:pPr>
      <w:r>
        <w:rPr>
          <w:rtl/>
          <w:cs/>
          <w:lang w:val="ar_AE" w:bidi="ar_AE"/>
        </w:rPr>
      </w:r>
      <w:r>
        <w:rPr>
          <w:rtl/>
          <w:cs/>
          <w:lang w:val="ar_AE" w:bidi="ar_AE"/>
        </w:rPr>
        <w:t>من المهم أن نتذكر أن يسوع دافع بقوة عن هذه المرأة. ثم قال لتلاميذه: "اتركوها وشأنها. لماذا تنتقدونها؟ لقد فعلت شيئًا صالحًا جدًا. فإن الفقراء سيكونون معكم كل حين، لكنني لن أكون دائمًا هنا. لقد فعلت كل ما في وسعها. فهي قد دهنت جسدي من أجل موتي. انتبهوا لهذا! إنه حيثما يُكرز بالأخبار السارة في جميع أنحاء العالم، سيذكر الناس ما فعلته هذه المرأة".</w:t>
      </w:r>
    </w:p>
    <w:p>
      <w:pPr>
        <w:bidi/>
      </w:pPr>
      <w:r>
        <w:rPr>
          <w:rtl/>
          <w:cs/>
          <w:lang w:val="ar_AE" w:bidi="ar_AE"/>
        </w:rPr>
      </w:r>
      <w:r>
        <w:rPr>
          <w:rtl/>
          <w:cs/>
          <w:lang w:val="ar_AE" w:bidi="ar_AE"/>
        </w:rPr>
        <w:t>من المهم أن نتذكر أن يهوذا يذهب بعد ذلك إلى رؤساء الكهنة، أو إلى رؤساء الرجال الذين يقدمون الذبائح عن الشعب اليهودي، ويعرض أن يعطيهم معلومات للعثور على يسوع عندما يكون بعيدًا عن جموع الناس. وكان هؤلاء الكهنة فرحون جدًا، فتعهدوا أن يعطوه المال. فيبدأ يهوذا يبحث عن فرصة ليسلمه إلى القادة الدينيين. من المهم أن نتذكر أننا لا نعرف الأسباب التي جعلت يهوذا يعرض أن يُسلِّم يسوع إلى القادة الدينيين.</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استمعوا إلى نسخة صوتية من إنجيل مرقس 14 : 1 - 11 من الترجمة الأكثر فهمًا بالنسبة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 xml:space="preserve">يحتوي هذا المقطع على 3 مشاهد.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معلّمو الشريعة ورؤساء الكهنة</w:t>
      </w:r>
    </w:p>
    <w:p>
      <w:pPr>
        <w:pStyle w:val="ListBullet"/>
        <w:bidi/>
        <w:spacing w:line="240" w:lineRule="auto"/>
        <w:ind w:left="720"/>
      </w:pPr>
      <w:r>
        <w:rPr>
          <w:rtl/>
          <w:cs/>
          <w:lang w:val="ar_AE" w:bidi="ar_AE"/>
        </w:rPr>
      </w:r>
      <w:r>
        <w:rPr>
          <w:rtl/>
          <w:cs/>
          <w:lang w:val="ar_AE" w:bidi="ar_AE"/>
        </w:rPr>
        <w:t>التلاميذ مع يهوذا الإسخریوطي</w:t>
      </w:r>
    </w:p>
    <w:p>
      <w:pPr>
        <w:pStyle w:val="ListBullet"/>
        <w:bidi/>
        <w:spacing w:line="240" w:lineRule="auto"/>
        <w:ind w:left="720"/>
      </w:pPr>
      <w:r>
        <w:rPr>
          <w:rtl/>
          <w:cs/>
          <w:lang w:val="ar_AE" w:bidi="ar_AE"/>
        </w:rPr>
      </w:r>
      <w:r>
        <w:rPr>
          <w:rtl/>
          <w:cs/>
          <w:lang w:val="ar_AE" w:bidi="ar_AE"/>
        </w:rPr>
        <w:t>سمعان، رجل كان مصابًا في السابق بالبرص</w:t>
      </w:r>
    </w:p>
    <w:p>
      <w:pPr>
        <w:pStyle w:val="ListBullet"/>
        <w:bidi/>
        <w:spacing w:line="240" w:lineRule="auto"/>
        <w:ind w:left="720"/>
      </w:pPr>
      <w:r>
        <w:rPr>
          <w:rtl/>
          <w:cs/>
          <w:lang w:val="ar_AE" w:bidi="ar_AE"/>
        </w:rPr>
      </w:r>
      <w:r>
        <w:rPr>
          <w:rtl/>
          <w:cs/>
          <w:lang w:val="ar_AE" w:bidi="ar_AE"/>
        </w:rPr>
        <w:t>امرأة معها قارورة طيب</w:t>
      </w:r>
    </w:p>
    <w:p>
      <w:pPr>
        <w:pStyle w:val="ListBullet"/>
        <w:bidi/>
        <w:spacing w:line="240" w:lineRule="auto"/>
        <w:ind w:left="720"/>
      </w:pPr>
      <w:r>
        <w:rPr>
          <w:rtl/>
          <w:cs/>
          <w:lang w:val="ar_AE" w:bidi="ar_AE"/>
        </w:rPr>
      </w:r>
      <w:r>
        <w:rPr>
          <w:rtl/>
          <w:cs/>
          <w:lang w:val="ar_AE" w:bidi="ar_AE"/>
        </w:rPr>
        <w:t>آخرون في الوليمة</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 xml:space="preserve">أوقفوا سماع التسجيل الصوتي مؤقتًا هنا، ومثّلوا المقطع. </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وقوموا بتمثيل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 xml:space="preserve">ينبغى أن يُمثّل الفريق، الكتبة ورؤساء الكهنة وهم يتشاورون في كيفية القبض على يسوع ليقتلوه. فيقرِّرُون: "ليس في العيدِ، لئَلّا يكونَ شَغَبٌ في الشَّعبِ". </w:t>
      </w:r>
    </w:p>
    <w:p>
      <w:pPr>
        <w:bidi/>
      </w:pPr>
      <w:r>
        <w:rPr>
          <w:rtl/>
          <w:cs/>
          <w:lang w:val="ar_AE" w:bidi="ar_AE"/>
        </w:rPr>
      </w:r>
      <w:r>
        <w:rPr>
          <w:rtl/>
          <w:cs/>
          <w:lang w:val="ar_AE" w:bidi="ar_AE"/>
        </w:rPr>
        <w:t xml:space="preserve">أوقفوا التمثيل. اسألوا من يقوم بدور الكتبة: "بماذا تشعرون أو تفكّرون؟" قد تسمعون إجابات مثل: "نشعر بالإحباط لأننا لا نستطيع القبض على يسوع الآن"، أو "خائفون من الجموع التي تحب يسوع". واصلوا تمثيل الدراما. </w:t>
      </w:r>
    </w:p>
    <w:p>
      <w:pPr>
        <w:bidi/>
      </w:pPr>
      <w:r>
        <w:rPr>
          <w:rtl/>
          <w:cs/>
          <w:lang w:val="ar_AE" w:bidi="ar_AE"/>
        </w:rPr>
      </w:r>
      <w:r>
        <w:rPr>
          <w:rtl/>
          <w:cs/>
          <w:lang w:val="ar_AE" w:bidi="ar_AE"/>
        </w:rPr>
        <w:t>يُمثِّل الفريق يسوع وتلاميذه في بيت عنيا (والتي تبعد عن أورشليم نحو أربعة كيلومترات). فيدخلون بيت سمعان، الذي كان أبرص سابقًا. ويجلس الجميع حول المائدة على وسائد على الأرض. ويستلقون بحيث تكون أقدامهم وراءهم، ورؤوسهم مستندة على أذرعهم. وفجأة، بينما هم يأكلون، تدخل امرأة، وهي تحمل قارورة جميلة في يديها. ثم تكسر عنق القارورة، فيمتلئ البيت بالرائحة العطرة. وتسكب الطيب على رأس يسوع.</w:t>
      </w:r>
    </w:p>
    <w:p>
      <w:pPr>
        <w:bidi/>
      </w:pPr>
      <w:r>
        <w:rPr>
          <w:rtl/>
          <w:cs/>
          <w:lang w:val="ar_AE" w:bidi="ar_AE"/>
        </w:rPr>
      </w:r>
      <w:r>
        <w:rPr>
          <w:rtl/>
          <w:cs/>
          <w:lang w:val="ar_AE" w:bidi="ar_AE"/>
        </w:rPr>
        <w:t xml:space="preserve">أوقفوا التمثيل. اسألوا التلاميذ: "بماذا تشعرون أو فيمَ تفكرون؟" قد تسمعون عبارات مثل: "مصدومون"، أو "غاضبون، نتمنى لو كانت أنفقت المال على الفقراء!" "نشعر بالحيرة لأن يسوع يبدو فرحًا بما فعلت". اسألوا يسوع "بماذا تشعر أو فيمَ تفكر؟" قد تسمعون عبارات مثل: "سعيد"، أو "ممتلئ بمحبة الله لهذه المرأة"، أو "فخور بشجاعتها". اسألوا المرأة: "بماذا تشعرين أو تفكّرين؟" قد تسمعون عبارات مثل: "خائفة لكن مصمّمة أن أُكرِم يسوع!" أو "كل تركيزي منصبّ على يسوع". واصلوا تمثيل الدراما. </w:t>
      </w:r>
    </w:p>
    <w:p>
      <w:pPr>
        <w:bidi/>
      </w:pPr>
      <w:r>
        <w:rPr>
          <w:rtl/>
          <w:cs/>
          <w:lang w:val="ar_AE" w:bidi="ar_AE"/>
        </w:rPr>
      </w:r>
      <w:r>
        <w:rPr>
          <w:rtl/>
          <w:cs/>
          <w:lang w:val="ar_AE" w:bidi="ar_AE"/>
        </w:rPr>
        <w:t xml:space="preserve">يُمثّل الفريق التلاميذ وهم يغضبون ويقولون: "لماذا كانَ تلَفُ الطّيبِ هذا؟ لأنَّهُ كانَ يُمكِنُ أنْ يُباعَ هذا بأكثَرَ مِنْ ثَلاثِمِئَةِ دينارٍ ويُعطَى للفُقَراءِ" ثم يمثّل الفريق يسوع وهو يقول: "اترُكوها! لماذا تُزعِجونَها؟ قد عَمِلَتْ بي عَمَلًا حَسَنًا! لأنَّ الفُقَراءَ معكُمْ في كُلِّ حينٍ، ومَتَى أرَدتُمْ تقدِرونَ أنْ تعمَلوا بهِمْ خَيرًا. وأمّا أنا فلَستُ معكُمْ في كُلِّ حينٍ. عَمِلَتْ ما عِندَها. قد سبَقَتْ ودَهَنَتْ بالطّيبِ جَسَدي للتَّكفينِ. الحَقَّ أقولُ لكُمْ: حَيثُما يُكرَزْ بهذا الإنجيلِ في كُلِّ العالَمِ، يُخبَرْ أيضًا بما فعَلَتهُ هذِهِ، تذكارًا لها". </w:t>
      </w:r>
    </w:p>
    <w:p>
      <w:pPr>
        <w:bidi/>
      </w:pPr>
      <w:r>
        <w:rPr>
          <w:rtl/>
          <w:cs/>
          <w:lang w:val="ar_AE" w:bidi="ar_AE"/>
        </w:rPr>
      </w:r>
      <w:r>
        <w:rPr>
          <w:rtl/>
          <w:cs/>
          <w:lang w:val="ar_AE" w:bidi="ar_AE"/>
        </w:rPr>
        <w:t xml:space="preserve">أوقفوا التمثيل. اسأل الشخص الذي يؤدي دور يسوع: "بماذا تشعر أو تفكر؟" قد تسمعون عبارات مثل: "أنا فخور بهذه المرأة"، أو "غاضب وحزين لأن التلاميذ لم يفهموا بعد". اسألوا المرأة: "بماذا تشعرين أو تفكّرين؟" قد تسمعون عبارات مثل: "فرحة لأن يسوع دافع عني"، أو "مندهشة لأنه تحدّث عن موته. هل سيموت قريبًا؟" اسألوا يهوذا: "بماذا تشعر أو تفكّر؟" قد تسمعون عبارات مثل: "غاضب لأن يسوع سمح بضياع هذا المال!"، أو "مستاء لأن يسوع لا يقود ثورة ضد الرومان". واصلوا تمثيل الدراما. </w:t>
      </w:r>
    </w:p>
    <w:p>
      <w:pPr>
        <w:bidi/>
      </w:pPr>
      <w:r>
        <w:rPr>
          <w:rtl/>
          <w:cs/>
          <w:lang w:val="ar_AE" w:bidi="ar_AE"/>
        </w:rPr>
      </w:r>
      <w:r>
        <w:rPr>
          <w:rtl/>
          <w:cs/>
          <w:lang w:val="ar_AE" w:bidi="ar_AE"/>
        </w:rPr>
        <w:t>يمثّل الفريق يهوذا الإسخريوطي وهو يذهب بمفرده إلى رؤساء الكهنة. ويعرض عليهم أن يسلّم لهم يسوع عندما يكون وحده. فيفرح الرؤساء جدًا، ويعدونه بالمال. ومنذ ذلك الحين يبدأ يهوذا في مراقبة يسوع عن قرب.</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نسخة صوتية لإنجيل مرقس ١٤: ١–١١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كان ذلك قبل يومين من الفصح وعيد الفطير.</w:t>
      </w:r>
    </w:p>
    <w:p>
      <w:pPr>
        <w:bidi/>
      </w:pPr>
      <w:r>
        <w:rPr>
          <w:rtl/>
          <w:cs/>
          <w:lang w:val="ar_AE" w:bidi="ar_AE"/>
        </w:rPr>
      </w:r>
      <w:r>
        <w:rPr>
          <w:rtl/>
          <w:cs/>
          <w:lang w:val="ar_AE" w:bidi="ar_AE"/>
        </w:rPr>
        <w:t xml:space="preserve">كان عيد </w:t>
      </w:r>
      <w:r>
        <w:rPr>
          <w:b/>
          <w:rtl/>
          <w:cs/>
          <w:lang w:val="ar_AE" w:bidi="ar_AE"/>
        </w:rPr>
        <w:t>الفصح</w:t>
      </w:r>
      <w:r>
        <w:rPr>
          <w:rtl/>
          <w:cs/>
          <w:lang w:val="ar_AE" w:bidi="ar_AE"/>
        </w:rPr>
        <w:t xml:space="preserve"> عيدًا دينيًا يهوديًا. في زمن يسوع، كان الاحتفال يستمر لسبعة أيام لأنه كان مزيجًا من عيد الفصح وعيد الفطير. كان عيد الفصح يَحتفل بالوقت الذي فيه أنقذ اللهُ آباءهم من العبودية في مصر. فعلَ اللهُ هذا بإرساله لملاكٍ ليَجعل مَلكَ مصر يَسمح لأسلاف اليهود بالخروج من مصر. أتى ملاك الله في إحدى الليالي وقتل جميع الأبناء البِكر للمصريين. لكن الملاك "عَبَرَ عن" الأبناء البِكر لليهود وعفى عن حياتهم. كان عيد الفصح أشبه بالاحتفال بالاستقلال لليهود.</w:t>
      </w:r>
    </w:p>
    <w:p>
      <w:pPr>
        <w:bidi/>
      </w:pPr>
      <w:r>
        <w:rPr>
          <w:rtl/>
          <w:cs/>
          <w:lang w:val="ar_AE" w:bidi="ar_AE"/>
        </w:rPr>
      </w:r>
      <w:r>
        <w:rPr>
          <w:rtl/>
          <w:cs/>
          <w:lang w:val="ar_AE" w:bidi="ar_AE"/>
        </w:rPr>
        <w:t xml:space="preserve">كان </w:t>
      </w:r>
      <w:r>
        <w:rPr>
          <w:b/>
          <w:rtl/>
          <w:cs/>
          <w:lang w:val="ar_AE" w:bidi="ar_AE"/>
        </w:rPr>
        <w:t>عيد الفطير</w:t>
      </w:r>
      <w:r>
        <w:rPr>
          <w:rtl/>
          <w:cs/>
          <w:lang w:val="ar_AE" w:bidi="ar_AE"/>
        </w:rPr>
        <w:t xml:space="preserve"> يحتفل بالحصاد والوقت الذي أكل فيه بنو إسرائيل خبزًا غير مختمر في أثناء هروبهم من مصر. كان الخبز غير المختمر خبزًا رقيقًا ومسطحًا يُصنع بدون خميرةٍ.</w:t>
      </w:r>
    </w:p>
    <w:p>
      <w:pPr>
        <w:bidi/>
      </w:pPr>
      <w:r>
        <w:rPr>
          <w:rtl/>
          <w:cs/>
          <w:lang w:val="ar_AE" w:bidi="ar_AE"/>
        </w:rPr>
      </w:r>
      <w:r>
        <w:rPr>
          <w:rtl/>
          <w:cs/>
          <w:lang w:val="ar_AE" w:bidi="ar_AE"/>
        </w:rPr>
        <w:t xml:space="preserve">توقفوا هنا وناقشوا كمجموعة الكلمات أو العبارات التي ستستخدمونها للإشارة إلى </w:t>
      </w:r>
      <w:r>
        <w:rPr>
          <w:b/>
          <w:rtl/>
          <w:cs/>
          <w:lang w:val="ar_AE" w:bidi="ar_AE"/>
        </w:rPr>
        <w:t>الفصح</w:t>
      </w:r>
      <w:r>
        <w:rPr>
          <w:rtl/>
          <w:cs/>
          <w:lang w:val="ar_AE" w:bidi="ar_AE"/>
        </w:rPr>
        <w:t xml:space="preserve"> و</w:t>
      </w:r>
      <w:r>
        <w:rPr>
          <w:b/>
          <w:rtl/>
          <w:cs/>
          <w:lang w:val="ar_AE" w:bidi="ar_AE"/>
        </w:rPr>
        <w:t>عيد الفطير</w:t>
      </w:r>
      <w:r>
        <w:rPr>
          <w:rtl/>
          <w:cs/>
          <w:lang w:val="ar_AE" w:bidi="ar_AE"/>
        </w:rPr>
        <w:t xml:space="preserve">. ابحثوا عن مصطلح </w:t>
      </w:r>
      <w:hyperlink r:id="rId143">
        <w:r>
          <w:rPr>
            <w:rtl/>
            <w:cs/>
            <w:lang w:val="ar_AE" w:bidi="ar_AE"/>
          </w:rPr>
          <w:rPr>
            <w:color w:val="0000EE"/>
            <w:u w:val="single"/>
          </w:rPr>
          <w:t>عيد الفصح</w:t>
        </w:r>
      </w:hyperlink>
      <w:r>
        <w:rPr>
          <w:rtl/>
          <w:cs/>
          <w:lang w:val="ar_AE" w:bidi="ar_AE"/>
        </w:rPr>
        <w:t xml:space="preserve"> و</w:t>
      </w:r>
      <w:hyperlink r:id="rId144">
        <w:r>
          <w:rPr>
            <w:rtl/>
            <w:cs/>
            <w:lang w:val="ar_AE" w:bidi="ar_AE"/>
          </w:rPr>
          <w:rPr>
            <w:color w:val="0000EE"/>
            <w:u w:val="single"/>
          </w:rPr>
          <w:t>عيد الفطير</w:t>
        </w:r>
      </w:hyperlink>
      <w:r>
        <w:rPr>
          <w:rtl/>
          <w:cs/>
          <w:lang w:val="ar_AE" w:bidi="ar_AE"/>
        </w:rPr>
        <w:t>، في قاموس الكلمات الرئيسية للمزيد من المعلومات.</w:t>
      </w:r>
    </w:p>
    <w:p>
      <w:pPr>
        <w:bidi/>
      </w:pPr>
      <w:r>
        <w:rPr>
          <w:rtl/>
          <w:cs/>
          <w:lang w:val="ar_AE" w:bidi="ar_AE"/>
        </w:rPr>
      </w:r>
      <w:r>
        <w:rPr>
          <w:rtl/>
          <w:cs/>
          <w:lang w:val="ar_AE" w:bidi="ar_AE"/>
        </w:rPr>
        <w:t>اعرضوا على فريق الترجمة صورةً للخبز غير المختمر. أوقفوا هذا التسجيل هنا.</w:t>
      </w:r>
    </w:p>
    <w:p>
      <w:pPr>
        <w:bidi/>
      </w:pPr>
      <w:r>
        <w:rPr>
          <w:rtl/>
          <w:cs/>
          <w:lang w:val="ar_AE" w:bidi="ar_AE"/>
        </w:rPr>
      </w:r>
      <w:r>
        <w:rPr>
          <w:rtl/>
          <w:cs/>
          <w:lang w:val="ar_AE" w:bidi="ar_AE"/>
        </w:rPr>
        <w:t xml:space="preserve">كان </w:t>
      </w:r>
      <w:r>
        <w:rPr>
          <w:b/>
          <w:rtl/>
          <w:cs/>
          <w:lang w:val="ar_AE" w:bidi="ar_AE"/>
        </w:rPr>
        <w:t>رؤساء الكهنة</w:t>
      </w:r>
      <w:r>
        <w:rPr>
          <w:rtl/>
          <w:cs/>
          <w:lang w:val="ar_AE" w:bidi="ar_AE"/>
        </w:rPr>
        <w:t xml:space="preserve"> و</w:t>
      </w:r>
      <w:r>
        <w:rPr>
          <w:b/>
          <w:rtl/>
          <w:cs/>
          <w:lang w:val="ar_AE" w:bidi="ar_AE"/>
        </w:rPr>
        <w:t>مُعلِّمو الشريعة</w:t>
      </w:r>
      <w:r>
        <w:rPr>
          <w:rtl/>
          <w:cs/>
          <w:lang w:val="ar_AE" w:bidi="ar_AE"/>
        </w:rPr>
        <w:t xml:space="preserve"> يبحثون عن فرصة للقبض على يسوع في الخفاء ولِقتله. استخدموا نفس المصطلحات التي استخدمتوها في إنجيل مرقس للإشارة إلى رؤساء الكهنة ومُعلِّمي الشريعة، وتذكروا أن مصطلحي </w:t>
      </w:r>
      <w:hyperlink r:id="rId45">
        <w:r>
          <w:rPr>
            <w:rtl/>
            <w:cs/>
            <w:lang w:val="ar_AE" w:bidi="ar_AE"/>
          </w:rPr>
          <w:rPr>
            <w:color w:val="0000EE"/>
            <w:u w:val="single"/>
          </w:rPr>
          <w:t>الكهنة</w:t>
        </w:r>
      </w:hyperlink>
      <w:r>
        <w:rPr>
          <w:rtl/>
          <w:cs/>
          <w:lang w:val="ar_AE" w:bidi="ar_AE"/>
        </w:rPr>
        <w:t xml:space="preserve"> و</w:t>
      </w:r>
      <w:hyperlink r:id="rId33">
        <w:r>
          <w:rPr>
            <w:rtl/>
            <w:cs/>
            <w:lang w:val="ar_AE" w:bidi="ar_AE"/>
          </w:rPr>
          <w:rPr>
            <w:color w:val="0000EE"/>
            <w:u w:val="single"/>
          </w:rPr>
          <w:t>مُعلِّمي الشريعة</w:t>
        </w:r>
      </w:hyperlink>
      <w:r>
        <w:rPr>
          <w:rtl/>
          <w:cs/>
          <w:lang w:val="ar_AE" w:bidi="ar_AE"/>
        </w:rPr>
        <w:t xml:space="preserve"> موجودة في قاموس الكلمات الرئيسية.</w:t>
      </w:r>
    </w:p>
    <w:p>
      <w:pPr>
        <w:bidi/>
      </w:pPr>
      <w:r>
        <w:rPr>
          <w:rtl/>
          <w:cs/>
          <w:lang w:val="ar_AE" w:bidi="ar_AE"/>
        </w:rPr>
      </w:r>
      <w:r>
        <w:rPr>
          <w:rtl/>
          <w:cs/>
          <w:lang w:val="ar_AE" w:bidi="ar_AE"/>
        </w:rPr>
        <w:t xml:space="preserve">حدثَ هذا الموقف في بيت سمعان الأبرص في بيت عنيا. كانت </w:t>
      </w:r>
      <w:r>
        <w:rPr>
          <w:b/>
          <w:rtl/>
          <w:cs/>
          <w:lang w:val="ar_AE" w:bidi="ar_AE"/>
        </w:rPr>
        <w:t>بيت عنيا</w:t>
      </w:r>
      <w:r>
        <w:rPr>
          <w:rtl/>
          <w:cs/>
          <w:lang w:val="ar_AE" w:bidi="ar_AE"/>
        </w:rPr>
        <w:t xml:space="preserve"> بلدة صغيرة تبعد أربعة كيلومترات عن أورشليم. كان يعيش هناك مريم ومارثا ولعازر. لقد كانوا أختين وأخًا، وكانوا أصدقاء مُقربين ليسوع. كان يسوع وتلاميذه يمكثون هناك كل ليلة ويذهبون كل صباح إلى أورشليم لكي يُعلِّم يسوع في الهيكل.</w:t>
      </w:r>
    </w:p>
    <w:p>
      <w:pPr>
        <w:bidi/>
      </w:pPr>
      <w:r>
        <w:rPr>
          <w:rtl/>
          <w:cs/>
          <w:lang w:val="ar_AE" w:bidi="ar_AE"/>
        </w:rPr>
      </w:r>
      <w:r>
        <w:rPr>
          <w:rtl/>
          <w:cs/>
          <w:lang w:val="ar_AE" w:bidi="ar_AE"/>
        </w:rPr>
        <w:t xml:space="preserve">كان سمعان </w:t>
      </w:r>
      <w:r>
        <w:rPr>
          <w:b/>
          <w:rtl/>
          <w:cs/>
          <w:lang w:val="ar_AE" w:bidi="ar_AE"/>
        </w:rPr>
        <w:t>أبرصًا</w:t>
      </w:r>
      <w:r>
        <w:rPr>
          <w:rtl/>
          <w:cs/>
          <w:lang w:val="ar_AE" w:bidi="ar_AE"/>
        </w:rPr>
        <w:t xml:space="preserve">في الماضي. يمكن أن يُشير مصطلح البَرص في الكتاب المقدس إلى العديد من الأمراض الجلدية. كانت هذه الأمراض تَجعل الشخص "نجسًا،" أو غير قادر على العيش وسط الجماعة. كان يستطيع هؤلاء الناس أن يَتعبَّدوا في المَجمع فقط من وراء ستار، وإذا لَمسهم أحدٌ يَتنجَّس أيضًا. أوصتْ شريعة العهد القديم بأنه كان على المُصابين بالبَرص أن يلبسوا ثيابًا ممزقة، وألا يكون شعرهم مُرتَّبًا، وأن يَصرخوا قائلين "نجسٌ" علانيةً عندما يكونوا وسط الناس. إن سمعان الذي في هذه القصة لم يَكن حينها مصابًا بالبَرص. استخدموا نفس الكلمة أو العبارة التي استخدمتوها في إنجيل مرقس للإشارة إلى البَرص، وتذكروا أن مصطلح </w:t>
      </w:r>
      <w:hyperlink r:id="rId42">
        <w:r>
          <w:rPr>
            <w:rtl/>
            <w:cs/>
            <w:lang w:val="ar_AE" w:bidi="ar_AE"/>
          </w:rPr>
          <w:rPr>
            <w:color w:val="0000EE"/>
            <w:u w:val="single"/>
          </w:rPr>
          <w:t>البَرص</w:t>
        </w:r>
      </w:hyperlink>
      <w:r>
        <w:rPr>
          <w:rtl/>
          <w:cs/>
          <w:lang w:val="ar_AE" w:bidi="ar_AE"/>
        </w:rPr>
        <w:t xml:space="preserve"> موجود في قاموس الكلمات الرئيسية.</w:t>
      </w:r>
    </w:p>
    <w:p>
      <w:pPr>
        <w:bidi/>
      </w:pPr>
      <w:r>
        <w:rPr>
          <w:rtl/>
          <w:cs/>
          <w:lang w:val="ar_AE" w:bidi="ar_AE"/>
        </w:rPr>
      </w:r>
      <w:r>
        <w:rPr>
          <w:rtl/>
          <w:cs/>
          <w:lang w:val="ar_AE" w:bidi="ar_AE"/>
        </w:rPr>
        <w:t xml:space="preserve">لقد جاءت المرأة وهي تَحمل قارورة من </w:t>
      </w:r>
      <w:r>
        <w:rPr>
          <w:b/>
          <w:rtl/>
          <w:cs/>
          <w:lang w:val="ar_AE" w:bidi="ar_AE"/>
        </w:rPr>
        <w:t>المَرمَر</w:t>
      </w:r>
      <w:r>
        <w:rPr>
          <w:rtl/>
          <w:cs/>
          <w:lang w:val="ar_AE" w:bidi="ar_AE"/>
        </w:rPr>
        <w:t xml:space="preserve"> </w:t>
      </w:r>
      <w:r>
        <w:rPr>
          <w:b/>
          <w:rtl/>
          <w:cs/>
          <w:lang w:val="ar_AE" w:bidi="ar_AE"/>
        </w:rPr>
        <w:t>مملوءة بِطيب ناردين نقي</w:t>
      </w:r>
      <w:r>
        <w:rPr>
          <w:rtl/>
          <w:cs/>
          <w:lang w:val="ar_AE" w:bidi="ar_AE"/>
        </w:rPr>
        <w:t>. كان هذا العطر يُصنع من نبات الناردين في الهند. كان الناردين نقيًا لأنه لم يُخفف أو يُخلط بأي شيء آخر. وهذا جعل الناردين كثير الثمن. كانت القارورة مصنوعة من حجر أبيض أو أصفر يُدعى المَرمَر. يُرجى التأكد من عدم استبدال مصطلح المَرمَر بأي مادة أخرى عند ترجمته.</w:t>
      </w:r>
    </w:p>
    <w:p>
      <w:pPr>
        <w:bidi/>
      </w:pPr>
      <w:r>
        <w:rPr>
          <w:rtl/>
          <w:cs/>
          <w:lang w:val="ar_AE" w:bidi="ar_AE"/>
        </w:rPr>
      </w:r>
      <w:r>
        <w:rPr>
          <w:rtl/>
          <w:cs/>
          <w:lang w:val="ar_AE" w:bidi="ar_AE"/>
        </w:rPr>
        <w:t>توقّفوا هنا وانظروا كمجموعة إلى صورةٍ لقارورة من المَرمَر وصورة لنبتة الناردين. أوقفوا هذا التسجيل هنا.</w:t>
      </w:r>
    </w:p>
    <w:p>
      <w:pPr>
        <w:bidi/>
      </w:pPr>
      <w:r>
        <w:rPr>
          <w:rtl/>
          <w:cs/>
          <w:lang w:val="ar_AE" w:bidi="ar_AE"/>
        </w:rPr>
      </w:r>
      <w:r>
        <w:rPr>
          <w:rtl/>
          <w:cs/>
          <w:lang w:val="ar_AE" w:bidi="ar_AE"/>
        </w:rPr>
        <w:t xml:space="preserve">كان ثمن الطيب حوالي ٣٠٠ </w:t>
      </w:r>
      <w:hyperlink r:id="rId130">
        <w:r>
          <w:rPr>
            <w:rtl/>
            <w:cs/>
            <w:lang w:val="ar_AE" w:bidi="ar_AE"/>
          </w:rPr>
          <w:rPr>
            <w:color w:val="0000EE"/>
            <w:u w:val="single"/>
          </w:rPr>
          <w:t>دينار</w:t>
        </w:r>
      </w:hyperlink>
      <w:r>
        <w:rPr>
          <w:rtl/>
          <w:cs/>
          <w:lang w:val="ar_AE" w:bidi="ar_AE"/>
        </w:rPr>
        <w:t>، وهو ما كان يُعادل أجرة ٣٠٠ يوم عمل.</w:t>
      </w:r>
    </w:p>
    <w:p>
      <w:pPr>
        <w:bidi/>
      </w:pPr>
      <w:r>
        <w:rPr>
          <w:rtl/>
          <w:cs/>
          <w:lang w:val="ar_AE" w:bidi="ar_AE"/>
        </w:rPr>
      </w:r>
      <w:r>
        <w:rPr>
          <w:rtl/>
          <w:cs/>
          <w:lang w:val="ar_AE" w:bidi="ar_AE"/>
        </w:rPr>
        <w:t xml:space="preserve">دهنتْ المرأةُ رأسَ يسوع بالطيب. إن </w:t>
      </w:r>
      <w:r>
        <w:rPr>
          <w:b/>
          <w:rtl/>
          <w:cs/>
          <w:lang w:val="ar_AE" w:bidi="ar_AE"/>
        </w:rPr>
        <w:t>الدَّهْن</w:t>
      </w:r>
      <w:r>
        <w:rPr>
          <w:rtl/>
          <w:cs/>
          <w:lang w:val="ar_AE" w:bidi="ar_AE"/>
        </w:rPr>
        <w:t xml:space="preserve"> يعني سَكْب الزيت على رأس أحدهم لإظهار أنه تَعيَّن لأداء مهمة خاصة. في العهد القديم، كان الأنبياء، والكهنة، والملوك يُمسَحون عند تولِّيهم لمهامهم من أجل الله. إن كلمة المسيَّا أو المسيح، تعني "الشخص الممسوح." في هذه الحالة، لم تَستخدم المرأةُ الزيت العادي لمَسح يسوع - استخدمت عطرًا كثير الثمن بدلًا من الزيت. أشار يسوع أيضًا إلى المسحة الخاصة التي كان يفعلها الناس لأجساد الموتى. كانوا يضعون عطرًا خاصًا على أجساد الموتى لإكرامهم. استخدموا نفس الكلمة أو العبارة التي استخدمتوها في المقاطع الأخرى في إنجيل مرقس للإشارة إلى المَسحة، وتذكروا أن مصطلح </w:t>
      </w:r>
      <w:hyperlink r:id="rId78">
        <w:r>
          <w:rPr>
            <w:rtl/>
            <w:cs/>
            <w:lang w:val="ar_AE" w:bidi="ar_AE"/>
          </w:rPr>
          <w:rPr>
            <w:color w:val="0000EE"/>
            <w:u w:val="single"/>
          </w:rPr>
          <w:t>المَسحة</w:t>
        </w:r>
      </w:hyperlink>
      <w:r>
        <w:rPr>
          <w:rtl/>
          <w:cs/>
          <w:lang w:val="ar_AE" w:bidi="ar_AE"/>
        </w:rPr>
        <w:t xml:space="preserve"> موجود في قاموس الكلمات الرئيسية.</w:t>
      </w:r>
    </w:p>
    <w:p>
      <w:pPr>
        <w:bidi/>
      </w:pPr>
      <w:r>
        <w:rPr>
          <w:rtl/>
          <w:cs/>
          <w:lang w:val="ar_AE" w:bidi="ar_AE"/>
        </w:rPr>
      </w:r>
      <w:r>
        <w:rPr>
          <w:rtl/>
          <w:cs/>
          <w:lang w:val="ar_AE" w:bidi="ar_AE"/>
        </w:rPr>
        <w:t xml:space="preserve">قال يسوع إنه في كل مكان سيُكرَز فيه </w:t>
      </w:r>
      <w:r>
        <w:rPr>
          <w:b/>
          <w:rtl/>
          <w:cs/>
          <w:lang w:val="ar_AE" w:bidi="ar_AE"/>
        </w:rPr>
        <w:t>بالأخبار السارة</w:t>
      </w:r>
      <w:r>
        <w:rPr>
          <w:rtl/>
          <w:cs/>
          <w:lang w:val="ar_AE" w:bidi="ar_AE"/>
        </w:rPr>
        <w:t xml:space="preserve"> أو </w:t>
      </w:r>
      <w:r>
        <w:rPr>
          <w:b/>
          <w:rtl/>
          <w:cs/>
          <w:lang w:val="ar_AE" w:bidi="ar_AE"/>
        </w:rPr>
        <w:t>رسالة الإنجيل</w:t>
      </w:r>
      <w:r>
        <w:rPr>
          <w:rtl/>
          <w:cs/>
          <w:lang w:val="ar_AE" w:bidi="ar_AE"/>
        </w:rPr>
        <w:t xml:space="preserve">، سيتحدث الناس أيضًا عن هذه المرأة. استخدموا نفس الكلمة أو العبارة التي استخدمتوها في المقاطع السابقة من إنجيل مرقس للإشارة إلى الأخبار السارة أو رسالة الإنجيل، وتذكروا أن </w:t>
      </w:r>
      <w:hyperlink r:id="rId98">
        <w:r>
          <w:rPr>
            <w:rtl/>
            <w:cs/>
            <w:lang w:val="ar_AE" w:bidi="ar_AE"/>
          </w:rPr>
          <w:rPr>
            <w:color w:val="0000EE"/>
            <w:u w:val="single"/>
          </w:rPr>
          <w:t>الأخبار السارة</w:t>
        </w:r>
      </w:hyperlink>
      <w:r>
        <w:rPr>
          <w:rtl/>
          <w:cs/>
          <w:lang w:val="ar_AE" w:bidi="ar_AE"/>
        </w:rPr>
        <w:t xml:space="preserve"> أو </w:t>
      </w:r>
      <w:hyperlink r:id="rId13">
        <w:r>
          <w:rPr>
            <w:rtl/>
            <w:cs/>
            <w:lang w:val="ar_AE" w:bidi="ar_AE"/>
          </w:rPr>
          <w:rPr>
            <w:color w:val="0000EE"/>
            <w:u w:val="single"/>
          </w:rPr>
          <w:t>رسالة الإنجيل</w:t>
        </w:r>
      </w:hyperlink>
      <w:r>
        <w:rPr>
          <w:rtl/>
          <w:cs/>
          <w:lang w:val="ar_AE" w:bidi="ar_AE"/>
        </w:rPr>
        <w:t xml:space="preserve"> موجودة في قاموس الكلمات الرئيسية.</w:t>
      </w:r>
    </w:p>
    <w:p>
      <w:pPr>
        <w:bidi/>
      </w:pPr>
      <w:r>
        <w:rPr>
          <w:rtl/>
          <w:cs/>
          <w:lang w:val="ar_AE" w:bidi="ar_AE"/>
        </w:rPr>
      </w:r>
      <w:r>
        <w:rPr>
          <w:rtl/>
          <w:cs/>
          <w:lang w:val="ar_AE" w:bidi="ar_AE"/>
        </w:rPr>
        <w:t xml:space="preserve">كان يهوذا الإسخریوطي واحدًا من </w:t>
      </w:r>
      <w:r>
        <w:rPr>
          <w:b/>
          <w:rtl/>
          <w:cs/>
          <w:lang w:val="ar_AE" w:bidi="ar_AE"/>
        </w:rPr>
        <w:t>التلاميذ</w:t>
      </w:r>
      <w:r>
        <w:rPr>
          <w:rtl/>
          <w:cs/>
          <w:lang w:val="ar_AE" w:bidi="ar_AE"/>
        </w:rPr>
        <w:t xml:space="preserve"> الاثني عشر. استخدموا نفس الكلمة أو العبارة التي استخدمتوها في المقاطع السابقة في إنجيل مرقس للإشارة إلى التلاميذ، وتذكروا أن مصطلح </w:t>
      </w:r>
      <w:hyperlink r:id="rId54">
        <w:r>
          <w:rPr>
            <w:rtl/>
            <w:cs/>
            <w:lang w:val="ar_AE" w:bidi="ar_AE"/>
          </w:rPr>
          <w:rPr>
            <w:color w:val="0000EE"/>
            <w:u w:val="single"/>
          </w:rPr>
          <w:t>التلاميذ</w:t>
        </w:r>
      </w:hyperlink>
      <w:r>
        <w:rPr>
          <w:rtl/>
          <w:cs/>
          <w:lang w:val="ar_AE" w:bidi="ar_AE"/>
        </w:rPr>
        <w:t xml:space="preserve"> موجود في قاموس الكلمات الرئيسية.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14:12–26</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في هذه المرحلة، استمعوا إلى مرقس 14: 12–26 وضعوها في قلوبكم.</w:t>
      </w:r>
    </w:p>
    <w:p>
      <w:pPr>
        <w:bidi/>
      </w:pPr>
      <w:r>
        <w:rPr>
          <w:rtl/>
          <w:cs/>
          <w:lang w:val="ar_AE" w:bidi="ar_AE"/>
        </w:rPr>
      </w:r>
      <w:r>
        <w:rPr>
          <w:rtl/>
          <w:cs/>
          <w:lang w:val="ar_AE" w:bidi="ar_AE"/>
        </w:rPr>
        <w:t>استمع إلى نسخة صوتية من مرقس 14: 12–26 ثلاث مرات من ثلاث ترجمات صوتية مختلفة، إن أمكن. ثم كمجموعة قوموا بمناقشة الأسئلة التالية:</w:t>
      </w:r>
    </w:p>
    <w:p>
      <w:pPr>
        <w:pStyle w:val="ListNumber"/>
        <w:numPr>
          <w:ilvl w:val="0"/>
          <w:numId w:val="64"/>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 في هذا المقطع؟</w:t>
      </w:r>
    </w:p>
    <w:p>
      <w:pPr>
        <w:pStyle w:val="ListNumber"/>
        <w:bidi/>
        <w:spacing w:line="240" w:lineRule="auto"/>
        <w:ind w:left="720"/>
      </w:pPr>
      <w:r>
        <w:rPr>
          <w:rtl/>
          <w:cs/>
          <w:lang w:val="ar_AE" w:bidi="ar_AE"/>
        </w:rPr>
      </w:r>
      <w:r>
        <w:rPr>
          <w:rtl/>
          <w:cs/>
          <w:lang w:val="ar_AE" w:bidi="ar_AE"/>
        </w:rPr>
        <w:t>ماذا يخبرنا هذا المقطع عن الله أو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نسخة صوتية من إنجيل مرقس 14 : 12 - 26 من التَّرْجَمة الأسهل فهمًا لكم.</w:t>
      </w:r>
    </w:p>
    <w:p>
      <w:pPr>
        <w:bidi/>
      </w:pPr>
      <w:r>
        <w:rPr>
          <w:rtl/>
          <w:cs/>
          <w:lang w:val="ar_AE" w:bidi="ar_AE"/>
        </w:rPr>
      </w:r>
      <w:r>
        <w:rPr>
          <w:rtl/>
          <w:cs/>
          <w:lang w:val="ar_AE" w:bidi="ar_AE"/>
        </w:rPr>
        <w:t>يخبرنا الرسول مرقس مرة أخرى متى تحدث هذه الأحداث. إنّه اليوم الأول من عيد الفطير، وهو اليوم الذي كانت فيه تُذبح الخراف التي تأكلها العائلات في وليمة الفصح. فكانت كل عائلة تُحضر خروفها إلى الكاهن في الهيكل، فيذبحه الكاهن، ثم تأكله العائلة في تلك الليلة في وليمة الفصح. وكانت الشريعة اليهودية تُلزم بأن يُؤكَل عشاء الفصح داخل أسوار مدينة أورشليم. وبسبب التفاصيل التي يذكرها مرقس عن عشاء يسوع مع تلاميذه الاثني عشر، يبدو أنّه عشاء الفصح. ولكن لم يتأكد العلماء تمامًا من اليوم بالتحديد، إن كان هو يوم الاحتفال التقليدي بالفصح أو اليوم الذي يسبقه.</w:t>
      </w:r>
    </w:p>
    <w:p>
      <w:pPr>
        <w:bidi/>
      </w:pPr>
      <w:r>
        <w:rPr>
          <w:rtl/>
          <w:cs/>
          <w:lang w:val="ar_AE" w:bidi="ar_AE"/>
        </w:rPr>
      </w:r>
      <w:r>
        <w:rPr>
          <w:rtl/>
          <w:cs/>
          <w:lang w:val="ar_AE" w:bidi="ar_AE"/>
        </w:rPr>
        <w:t>في هذا المشهد، يكون يسوع وتلاميذه خارج أورشليم، غالبًا في بيت عنيا حيث كانوا يقيمون حين لا يكونون في المدينة. ثم يستعد التلاميذ لدخول أورشليم لترتيب عشاء الفصح. وبما أنّهم لا يعيشون في أورشليم، فهم بحاجة إلى مكان يذهبون إليه ليأكلوا عشاء العيد. فيسأل التلاميذ يسوع: أين يذهبوا لإعداد وجبة الفصح؟ لكن يسوع كان قد رتّب الأمر مسبقًا. ثم يًرسل يسوع اثنين من تلاميذه إلى أورشليم، ويعطيهما تعليمات محددة عمّا يفعلانه عند وصولهما. فيقول لهما يسوع أن ينتبها لرجل يحمل جرة ماء. كان المعتاد أن تحمل النساء الجرار، بينما كان الرجال يحملون الخمر في القِرَب الجلدية، كان الرجل غالبًا يحمل الجرة على كتفه. لم يطلب يسوع من التلميذين التحدث إلى الرجل، بل اتباعه حتى يصل إلى البيت. ربما لم يطلب يسوع أن يكلماه لأنه كان يعرف أنّ رؤساء اليهود يبحثون عنه، وكان يريد أن يبقى مختفيًا.</w:t>
      </w:r>
    </w:p>
    <w:p>
      <w:pPr>
        <w:bidi/>
      </w:pPr>
      <w:r>
        <w:rPr>
          <w:rtl/>
          <w:cs/>
          <w:lang w:val="ar_AE" w:bidi="ar_AE"/>
        </w:rPr>
      </w:r>
      <w:r>
        <w:rPr>
          <w:rtl/>
          <w:cs/>
          <w:lang w:val="ar_AE" w:bidi="ar_AE"/>
        </w:rPr>
        <w:t>توقّفوا هنا وانظروا إلى صور لرجل يحمل قارورة ماء على كتفه. (أوقفوا سماع التسجيل الصوتي هنا)</w:t>
      </w:r>
    </w:p>
    <w:p>
      <w:pPr>
        <w:bidi/>
      </w:pPr>
      <w:r>
        <w:rPr>
          <w:rtl/>
          <w:cs/>
          <w:lang w:val="ar_AE" w:bidi="ar_AE"/>
        </w:rPr>
      </w:r>
      <w:r>
        <w:rPr>
          <w:rtl/>
          <w:cs/>
          <w:lang w:val="ar_AE" w:bidi="ar_AE"/>
        </w:rPr>
        <w:t>عندما يدخل التلميذان أورشليم ويريان الرجل يدخل أحد البيوت، يقولان لربّ البيت: "إنَّ المُعَلِّمَ يقولُ: أين المَنزِلُ حَيثُ آكُلُ الفِصحَ مع تلاميذي؟" فيأخذهما ربّ البيت إلى علّية، يوجد فيها مائدة وسجاد على الأرض. وربما كان قد دبّر أيضًا أن يُذبح الخروف من أجل وجبتهم.</w:t>
      </w:r>
    </w:p>
    <w:p>
      <w:pPr>
        <w:bidi/>
      </w:pPr>
      <w:r>
        <w:rPr>
          <w:rtl/>
          <w:cs/>
          <w:lang w:val="ar_AE" w:bidi="ar_AE"/>
        </w:rPr>
      </w:r>
      <w:r>
        <w:rPr>
          <w:rtl/>
          <w:cs/>
          <w:lang w:val="ar_AE" w:bidi="ar_AE"/>
        </w:rPr>
        <w:t>فيذهب التلميذان إلى أورشليم ويفعلان كل ما أمرهما به يسوع. ويعدّان وجبة الفصح، وعندما يدخل التلميذان إلى الغرفة لإعداد الطعام، يضعان الخبز الفطير، والخمر، والأعشاب المُرّة مع التتبيلات والفواكه المجففة، ويشويان الخروف المذبوح.</w:t>
      </w:r>
    </w:p>
    <w:p>
      <w:pPr>
        <w:bidi/>
      </w:pPr>
      <w:r>
        <w:rPr>
          <w:rtl/>
          <w:cs/>
          <w:lang w:val="ar_AE" w:bidi="ar_AE"/>
        </w:rPr>
      </w:r>
      <w:r>
        <w:rPr>
          <w:rtl/>
          <w:cs/>
          <w:lang w:val="ar_AE" w:bidi="ar_AE"/>
        </w:rPr>
        <w:t>توقّفوا هنا وانظروا إلى صور لخبز الفطير، ووعاء الأعشاب المرة، والتتبيلات وفواكه مجففة. وصورة لخروف مشوي. (أوقفوا سماع التسجيل الصوتي هنا)</w:t>
      </w:r>
    </w:p>
    <w:p>
      <w:pPr>
        <w:bidi/>
      </w:pPr>
      <w:r>
        <w:rPr>
          <w:rtl/>
          <w:cs/>
          <w:lang w:val="ar_AE" w:bidi="ar_AE"/>
        </w:rPr>
      </w:r>
      <w:r>
        <w:rPr>
          <w:rtl/>
          <w:cs/>
          <w:lang w:val="ar_AE" w:bidi="ar_AE"/>
        </w:rPr>
        <w:t>وفي المساء يأتي يسوع مع "الاثني عشر"، أي تلاميذه الأقرب إليه. وكما هو التقليد، تُؤكل وجبة الفصح بعد غروب الشمس. ثم يستلقي يسوع وتلاميذه بجانب المائدة لتناول الطعام، كما كانت العادة في الوجبات المهمة. في تلك الأيام، كان الناس يتكئون بجانب المائدة مستندين على وسائد وأرجلهم خلفهم.</w:t>
      </w:r>
    </w:p>
    <w:p>
      <w:pPr>
        <w:bidi/>
      </w:pPr>
      <w:r>
        <w:rPr>
          <w:rtl/>
          <w:cs/>
          <w:lang w:val="ar_AE" w:bidi="ar_AE"/>
        </w:rPr>
      </w:r>
      <w:r>
        <w:rPr>
          <w:rtl/>
          <w:cs/>
          <w:lang w:val="ar_AE" w:bidi="ar_AE"/>
        </w:rPr>
        <w:t>توقّفوا هنا وانظروا إلى صورة لأشخاص يتناولون الطعام وهم متكئون بجانب المائدة. (أوقفوا سماع التسجيل الصوتي هنا)</w:t>
      </w:r>
    </w:p>
    <w:p>
      <w:pPr>
        <w:bidi/>
      </w:pPr>
      <w:r>
        <w:rPr>
          <w:rtl/>
          <w:cs/>
          <w:lang w:val="ar_AE" w:bidi="ar_AE"/>
        </w:rPr>
      </w:r>
      <w:r>
        <w:rPr>
          <w:rtl/>
          <w:cs/>
          <w:lang w:val="ar_AE" w:bidi="ar_AE"/>
        </w:rPr>
        <w:t xml:space="preserve">وجبة الفصح هي وجبة احتفالية خاصة. وخلالها تعيد العائلات اليهودية رواية قصة خلاص الله لآبائهم من عبودية مصر. وما يأكلونه ويشربونه ويفعلونه يذكّرهم بعبوديتهم السابقة، وبخلاص الله لهم، وبعهد الله أن يكون معهم ويجعلهم شعبه الخاص. </w:t>
      </w:r>
    </w:p>
    <w:p>
      <w:pPr>
        <w:bidi/>
      </w:pPr>
      <w:r>
        <w:rPr>
          <w:rtl/>
          <w:cs/>
          <w:lang w:val="ar_AE" w:bidi="ar_AE"/>
        </w:rPr>
      </w:r>
      <w:r>
        <w:rPr>
          <w:rtl/>
          <w:cs/>
          <w:lang w:val="ar_AE" w:bidi="ar_AE"/>
        </w:rPr>
        <w:t>توقّفوا هنا وناقشوا ما يلي كمجموعة: ما هي بعض وجباتكم أو أعيادكم الدينية؟ ما الأنشطة التي تمارسونها؟ ماذا تأكلون؟ كيف تخبرون قصة العيد لأولادكم؟ (أوقفوا سماع التسجيل الصوتي هنا)</w:t>
      </w:r>
    </w:p>
    <w:p>
      <w:pPr>
        <w:bidi/>
      </w:pPr>
      <w:r>
        <w:rPr>
          <w:rtl/>
          <w:cs/>
          <w:lang w:val="ar_AE" w:bidi="ar_AE"/>
        </w:rPr>
      </w:r>
      <w:r>
        <w:rPr>
          <w:rtl/>
          <w:cs/>
          <w:lang w:val="ar_AE" w:bidi="ar_AE"/>
        </w:rPr>
        <w:t>يأكلو يسوع وتلاميذه هذه الوجبة ويعيدون رواية القصة معًا. وخلال الوجبة، يكسر ربّ البيت الخبز الفطير ويوزعه على الحاضرين. ويغمسونه في الصحن الذي يحتوي على الأعشاب المُرّة والفواكه المطبوخة والخمر أو الخل. وغالبًا في هذه اللحظة يقول يسوع: "الحَقَّ أقولُ لكُمْ: إنَّ واحِدًا مِنكُمْ يُسَلِّمُني. الآكِلُ مَعي! فيحزن التلاميذ جدًا ويقولون له واحدًا فواحدًا: "هل أنا؟" وكانوا يتوقعون أن يجيبهم بالنفي. لكن يسوع يقول: "هو واحِدٌ مِنَ الِاثنَيْ عشَرَ، الّذي يَغمِسُ مَعي في الصَّحفَةِ". في الثقافة اليهودية، كان الأكل معًا علامة على الثقة العميقة، إنها الخيانة الأسوأ أن تأكل مع أحدهم، ثم تترك الطعام، وتذهب لتخون الشخص. فيبيّن يسوع بذلك مدى عمق خطية مُسلِّمه. ويضيف يسوع قائلًا: "إنَّ ابنَ الإنسانِ ماضٍ كما هو مَكتوبٌ عنهُ"، ويذكِّر يسوع التلاميذ بأن الأنبياء قالوا إن المسيا أو ابن الإنسان سيموت. ويُشير لنفسه مرة أخرى بلقب "ابن الإنسان". وعلى الرغم من أن موت يسوع أمر ضروري وهو مشيئة الله، إلا أن يسوع يحذر من أن الشخص الذي يخونه سيواجه عواقب وخيمة. ويشعر يسوع بالحزن من أجل ذلك الشخص.</w:t>
      </w:r>
    </w:p>
    <w:p>
      <w:pPr>
        <w:bidi/>
      </w:pPr>
      <w:r>
        <w:rPr>
          <w:rtl/>
          <w:cs/>
          <w:lang w:val="ar_AE" w:bidi="ar_AE"/>
        </w:rPr>
      </w:r>
      <w:r>
        <w:rPr>
          <w:rtl/>
          <w:cs/>
          <w:lang w:val="ar_AE" w:bidi="ar_AE"/>
        </w:rPr>
        <w:t>توقّفوا هنا وناقشوا هذه الأسئلة كمجموعة: عندما يثق الناس ببعضهم، ما الأمور التي يفعلونها معًا؟ وما الأمور التي لا يمكن لأصدقاء حقيقيين أن يفعلوها ضد بعضهم البعض؟ (أوقفوا سماع التسجيل الصوتي هنا)</w:t>
      </w:r>
    </w:p>
    <w:p>
      <w:pPr>
        <w:bidi/>
      </w:pPr>
      <w:r>
        <w:rPr>
          <w:rtl/>
          <w:cs/>
          <w:lang w:val="ar_AE" w:bidi="ar_AE"/>
        </w:rPr>
      </w:r>
      <w:r>
        <w:rPr>
          <w:rtl/>
          <w:cs/>
          <w:lang w:val="ar_AE" w:bidi="ar_AE"/>
        </w:rPr>
        <w:t>في هذا النص لا يذكر يسوع اسم يهوذا، ولا يوجد لدينا إشارة إلى أن يهوذا غادر العشاء مبكرًا.</w:t>
      </w:r>
    </w:p>
    <w:p>
      <w:pPr>
        <w:bidi/>
      </w:pPr>
      <w:r>
        <w:rPr>
          <w:rtl/>
          <w:cs/>
          <w:lang w:val="ar_AE" w:bidi="ar_AE"/>
        </w:rPr>
      </w:r>
      <w:r>
        <w:rPr>
          <w:rtl/>
          <w:cs/>
          <w:lang w:val="ar_AE" w:bidi="ar_AE"/>
        </w:rPr>
        <w:t>يستمر العشاء. ويكسر يسوع الخبز ويعطيهم قائلاً: "خُذوا كُلوا، هذا هو جَسَدي". تختلف الكنائس والمفسرون في معنى هذا الكلام، فيعتقد البعض أن يسوع لا يتحدث عن جسده المادي. فهم يعتقدون أنّه يقصد: "هذا يمثّل جسدي الحي". وأيًا كان التفسير، فالمعنى هو أنّ حضور يسوع سيبقى معهم دائمًا.</w:t>
      </w:r>
    </w:p>
    <w:p>
      <w:pPr>
        <w:bidi/>
      </w:pPr>
      <w:r>
        <w:rPr>
          <w:rtl/>
          <w:cs/>
          <w:lang w:val="ar_AE" w:bidi="ar_AE"/>
        </w:rPr>
      </w:r>
      <w:r>
        <w:rPr>
          <w:rtl/>
          <w:cs/>
          <w:lang w:val="ar_AE" w:bidi="ar_AE"/>
        </w:rPr>
        <w:t>وبعد العشاء، يأخذ الكأس الذي كان على الأرجح مملوءًا بالنبيذ الأحمر. ويشكر الله على الكأس. وغالبًا ما كانت كأس الخمر هذه في وجبة الفصح رمزًا لسلام الله بين شعبه وبينه، أو عهده مع شعبه. ويقول يسوع: "هذا هو دَمي الّذي للعَهدِ الجديدِ، الّذي يُسفَكُ مِنْ أجلِ كثيرينَ". ثم يُمرِّر التلاميذ الكأس على كل واحد منهم، ويشربون بعض الخمر. ومرة أخرى، لا نعرف ما إذا كان يسوع يقول إن هذه الخمر هي حرفيًا دمه، أو إذا كان هذا الخمر يمثل هذا الدم. وتُشير كلمة "يُسفك" إلى دم يُراق بغزارة، وتشير أيضًا إلى الخمر الذي يُسكب من إناء.</w:t>
      </w:r>
    </w:p>
    <w:p>
      <w:pPr>
        <w:bidi/>
      </w:pPr>
      <w:r>
        <w:rPr>
          <w:rtl/>
          <w:cs/>
          <w:lang w:val="ar_AE" w:bidi="ar_AE"/>
        </w:rPr>
      </w:r>
      <w:r>
        <w:rPr>
          <w:rtl/>
          <w:cs/>
          <w:lang w:val="ar_AE" w:bidi="ar_AE"/>
        </w:rPr>
        <w:t>توقّفوا هنا وناقشوا هذا السؤال كمجموعة: ما الطقوس الرمزية الموجودة في ثقافتكم؟ ما الأطعمة أو الأفعال التي ترمز إلى حقائق دينية أو أخلاقية؟ (أوقفوا سماع التسجيل الصوتي هنا)</w:t>
      </w:r>
    </w:p>
    <w:p>
      <w:pPr>
        <w:bidi/>
      </w:pPr>
      <w:r>
        <w:rPr>
          <w:rtl/>
          <w:cs/>
          <w:lang w:val="ar_AE" w:bidi="ar_AE"/>
        </w:rPr>
      </w:r>
      <w:r>
        <w:rPr>
          <w:rtl/>
          <w:cs/>
          <w:lang w:val="ar_AE" w:bidi="ar_AE"/>
        </w:rPr>
        <w:t>يعرف التلاميذ جيدًا عهد الله مع شعبه. فعهد الله أن يكون مع شعبه وهم يتبعون وصاياه. ورغم أنّ الشعب كسر العهد، وعد الله على فم إرميا بعهد جديد يكتب شريعته في قلوب شعبه. ويجعلهم له شعبًا وهو يكون لهم إلهًا. وكما كان العهد القديم يُثبّت بسفك الدم، يعلن يسوع أنّ العهد الجديد يُثبّت بدمه على الصليب. وعندما يقول يسوع إن دمه سيسفك، فهو مثل الخمر الأحمر الذي يُسكب من الكأس لتلاميذه. فهو سيموت موتًا عنيفًا. وهو سيفعل هذا "مِنْ أجلِ كثيرينَ". وكلمة "كثيرين" يمكن أن تعني كل مَن يثق به، أو كل مَن عاش على الأرض.</w:t>
      </w:r>
    </w:p>
    <w:p>
      <w:pPr>
        <w:bidi/>
      </w:pPr>
      <w:r>
        <w:rPr>
          <w:rtl/>
          <w:cs/>
          <w:lang w:val="ar_AE" w:bidi="ar_AE"/>
        </w:rPr>
      </w:r>
      <w:r>
        <w:rPr>
          <w:rtl/>
          <w:cs/>
          <w:lang w:val="ar_AE" w:bidi="ar_AE"/>
        </w:rPr>
        <w:t>توقّفوا هنا وناقشوا هذا السؤال كمجموعة: ما هي أنواع العهود أو الوعود التي تربط ثقافتكم بآلهتها؟ (أوقفوا سماع التسجيل الصوتي هنا)</w:t>
      </w:r>
    </w:p>
    <w:p>
      <w:pPr>
        <w:bidi/>
      </w:pPr>
      <w:r>
        <w:rPr>
          <w:rtl/>
          <w:cs/>
          <w:lang w:val="ar_AE" w:bidi="ar_AE"/>
        </w:rPr>
      </w:r>
      <w:r>
        <w:rPr>
          <w:rtl/>
          <w:cs/>
          <w:lang w:val="ar_AE" w:bidi="ar_AE"/>
        </w:rPr>
        <w:t xml:space="preserve">ثم يقول يسوع أيضًا إنّه لن يشرب من عصير الكرمة بعد الآن إلى أن يشربه جديدًا في ملكوت الله. فهذا هو العشاء الأخير الذي سيتناوله يسوع مع تلاميذه قبل موته. إن الخبز والنبيذ اللذان شاركهما يسوع مع تلاميذه هما رمزان على أنه على الرغم من أن جسد يسوع لن يكون معهم ومعنا بعد الآن، فإن روحه ستبقى معهم ومعنا. </w:t>
      </w:r>
    </w:p>
    <w:p>
      <w:pPr>
        <w:bidi/>
      </w:pPr>
      <w:r>
        <w:rPr>
          <w:rtl/>
          <w:cs/>
          <w:lang w:val="ar_AE" w:bidi="ar_AE"/>
        </w:rPr>
      </w:r>
      <w:r>
        <w:rPr>
          <w:rtl/>
          <w:cs/>
          <w:lang w:val="ar_AE" w:bidi="ar_AE"/>
        </w:rPr>
        <w:t>وفي نهاية وجبة الفصح، اعتاد اليهود أن يرنّموا أو يتلوا المزامير ١١٥–١١٨. فمزمور ١١٨ يعلن أنّ الرب مع شعبه وأنّ رحمته إلى الأبد. من الممكن أنّ يرنّم يسوع وتلاميذه هذا المزمور، ثم يخرجون من أورشليم، ويعبرون الوادي، ويصعدون إلى جبل الزيتون.</w:t>
      </w:r>
    </w:p>
    <w:p>
      <w:pPr>
        <w:bidi/>
      </w:pPr>
      <w:r>
        <w:rPr>
          <w:rtl/>
          <w:cs/>
          <w:lang w:val="ar_AE" w:bidi="ar_AE"/>
        </w:rPr>
      </w:r>
      <w:r>
        <w:rPr>
          <w:rtl/>
          <w:cs/>
          <w:lang w:val="ar_AE" w:bidi="ar_AE"/>
        </w:rPr>
        <w:t>توقّفوا هنا وانظروا كمجموعة إلى صورة لجبل الزيتون والوادي الذي بينه وبين أورشليم.</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نسخة صوتية من إنجيل مرقس 14 : 12 - 26 من التَّرْجَمة الأسهل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6 مشاهد.</w:t>
      </w:r>
    </w:p>
    <w:p>
      <w:pPr>
        <w:bidi/>
      </w:pPr>
      <w:r>
        <w:rPr>
          <w:rtl/>
          <w:cs/>
          <w:lang w:val="ar_AE" w:bidi="ar_AE"/>
        </w:rPr>
      </w:r>
      <w:r>
        <w:rPr>
          <w:b/>
          <w:rtl/>
          <w:cs/>
          <w:lang w:val="ar_AE" w:bidi="ar_AE"/>
        </w:rPr>
        <w:t>في المشهد الأول:</w:t>
      </w:r>
      <w:r>
        <w:rPr>
          <w:rtl/>
          <w:cs/>
          <w:lang w:val="ar_AE" w:bidi="ar_AE"/>
        </w:rPr>
        <w:t xml:space="preserve"> يرتِّب يسوع مع صاحب المنزل لاستخدام غرفة ضيافته (العلِّية) لتناول عشاء الفصح مع تلاميذه الاثني عشر.</w:t>
      </w:r>
    </w:p>
    <w:p>
      <w:pPr>
        <w:bidi/>
      </w:pPr>
      <w:r>
        <w:rPr>
          <w:rtl/>
          <w:cs/>
          <w:lang w:val="ar_AE" w:bidi="ar_AE"/>
        </w:rPr>
      </w:r>
      <w:r>
        <w:rPr>
          <w:b/>
          <w:rtl/>
          <w:cs/>
          <w:lang w:val="ar_AE" w:bidi="ar_AE"/>
        </w:rPr>
        <w:t>في المشهد الثاني:</w:t>
      </w:r>
      <w:r>
        <w:rPr>
          <w:rtl/>
          <w:cs/>
          <w:lang w:val="ar_AE" w:bidi="ar_AE"/>
        </w:rPr>
        <w:t xml:space="preserve"> تلاميذ يسوع يسألونه أين ينبغي أن يعدّوا عشاء الفصح في أورشليم. فيرسل يسوع تلميذين إلى أورشليم. ويعطي يسوع تعليمات لتلميذيه. ويخبرهما أن يتبعا الرجل الذي يحمل جرة ماء، ثم يطلبا من صاحب المنزل أن يريهما العلية التي كان قد طلبها.</w:t>
      </w:r>
    </w:p>
    <w:p>
      <w:pPr>
        <w:bidi/>
      </w:pPr>
      <w:r>
        <w:rPr>
          <w:rtl/>
          <w:cs/>
          <w:lang w:val="ar_AE" w:bidi="ar_AE"/>
        </w:rPr>
      </w:r>
      <w:r>
        <w:rPr>
          <w:b/>
          <w:rtl/>
          <w:cs/>
          <w:lang w:val="ar_AE" w:bidi="ar_AE"/>
        </w:rPr>
        <w:t>في المشهد الثالث:</w:t>
      </w:r>
      <w:r>
        <w:rPr>
          <w:rtl/>
          <w:cs/>
          <w:lang w:val="ar_AE" w:bidi="ar_AE"/>
        </w:rPr>
        <w:t xml:space="preserve"> يذهب تلميذا يسوع إلى أورشليم، ويجدان كل شيء تمامًا كما قال يسوع، ويجهزان العلية لعشاء الفصح.</w:t>
      </w:r>
    </w:p>
    <w:p>
      <w:pPr>
        <w:bidi/>
      </w:pPr>
      <w:r>
        <w:rPr>
          <w:rtl/>
          <w:cs/>
          <w:lang w:val="ar_AE" w:bidi="ar_AE"/>
        </w:rPr>
      </w:r>
      <w:r>
        <w:rPr>
          <w:b/>
          <w:rtl/>
          <w:cs/>
          <w:lang w:val="ar_AE" w:bidi="ar_AE"/>
        </w:rPr>
        <w:t>في المشهد الرابع:</w:t>
      </w:r>
      <w:r>
        <w:rPr>
          <w:rtl/>
          <w:cs/>
          <w:lang w:val="ar_AE" w:bidi="ar_AE"/>
        </w:rPr>
        <w:t xml:space="preserve"> يصل يسوع إلى العلية مع بقية التلاميذ الاثني عشر. ويبدأون في أكل عشاء الفصح. وفيما يغمسون الخبز في الأعشاب المرة، يخبر يسوع تلاميذه أن واحدًا منهم سيخونه. فيسأل كل منهم: "هل أنا هذا الواحد؟" </w:t>
      </w:r>
    </w:p>
    <w:p>
      <w:pPr>
        <w:bidi/>
      </w:pPr>
      <w:r>
        <w:rPr>
          <w:rtl/>
          <w:cs/>
          <w:lang w:val="ar_AE" w:bidi="ar_AE"/>
        </w:rPr>
      </w:r>
      <w:r>
        <w:rPr>
          <w:b/>
          <w:rtl/>
          <w:cs/>
          <w:lang w:val="ar_AE" w:bidi="ar_AE"/>
        </w:rPr>
        <w:t>في المشهد الخامس:</w:t>
      </w:r>
      <w:r>
        <w:rPr>
          <w:rtl/>
          <w:cs/>
          <w:lang w:val="ar_AE" w:bidi="ar_AE"/>
        </w:rPr>
        <w:t xml:space="preserve"> يأخذ يسوع الخبز ويقول: "هذا هو جسدي". ويأخذ كأس الخمر ويقول: "هذا هو دمي، الذي يختم العهد لأن دمي سيسفك من جسدي كما تنسكب هذه الخمر من الكأس".</w:t>
      </w:r>
    </w:p>
    <w:p>
      <w:pPr>
        <w:bidi/>
      </w:pPr>
      <w:r>
        <w:rPr>
          <w:rtl/>
          <w:cs/>
          <w:lang w:val="ar_AE" w:bidi="ar_AE"/>
        </w:rPr>
      </w:r>
      <w:r>
        <w:rPr>
          <w:b/>
          <w:rtl/>
          <w:cs/>
          <w:lang w:val="ar_AE" w:bidi="ar_AE"/>
        </w:rPr>
        <w:t>في المشهد السادس:</w:t>
      </w:r>
      <w:r>
        <w:rPr>
          <w:rtl/>
          <w:cs/>
          <w:lang w:val="ar_AE" w:bidi="ar_AE"/>
        </w:rPr>
        <w:t xml:space="preserve"> يسبِّح يسوع وتلاميذه ترنيمة شكر، ويغادرون أورشليم، ويصعدون إلى جبل الزيتون.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التلميذان اللذان يذهبان إلى أورشليم لإعداد العلِّية للعشاء</w:t>
      </w:r>
    </w:p>
    <w:p>
      <w:pPr>
        <w:pStyle w:val="ListBullet"/>
        <w:bidi/>
        <w:spacing w:line="240" w:lineRule="auto"/>
        <w:ind w:left="720"/>
      </w:pPr>
      <w:r>
        <w:rPr>
          <w:rtl/>
          <w:cs/>
          <w:lang w:val="ar_AE" w:bidi="ar_AE"/>
        </w:rPr>
      </w:r>
      <w:r>
        <w:rPr>
          <w:rtl/>
          <w:cs/>
          <w:lang w:val="ar_AE" w:bidi="ar_AE"/>
        </w:rPr>
        <w:t>الرجل الذي يحمل جرة الماء</w:t>
      </w:r>
    </w:p>
    <w:p>
      <w:pPr>
        <w:pStyle w:val="ListBullet"/>
        <w:bidi/>
        <w:spacing w:line="240" w:lineRule="auto"/>
        <w:ind w:left="720"/>
      </w:pPr>
      <w:r>
        <w:rPr>
          <w:rtl/>
          <w:cs/>
          <w:lang w:val="ar_AE" w:bidi="ar_AE"/>
        </w:rPr>
      </w:r>
      <w:r>
        <w:rPr>
          <w:rtl/>
          <w:cs/>
          <w:lang w:val="ar_AE" w:bidi="ar_AE"/>
        </w:rPr>
        <w:t>صاحب المنزل</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من المهم أن نتذكر أن مرقس يخبرنا متى يحدث هذا بالضبط. فهو يحدث في اليوم الأول من العيد عندما كان الشعب اليهودي يأكلون خبز الفطير. وهو نفس اليوم الذي تأخذ فيه العائلات اليهودية حمل الفصح إلى الهيكل وتطلب من الكاهن أن يذبحه من أجلهم.</w:t>
      </w:r>
    </w:p>
    <w:p>
      <w:pPr>
        <w:bidi/>
      </w:pPr>
      <w:r>
        <w:rPr>
          <w:rtl/>
          <w:cs/>
          <w:lang w:val="ar_AE" w:bidi="ar_AE"/>
        </w:rPr>
      </w:r>
      <w:r>
        <w:rPr>
          <w:rtl/>
          <w:cs/>
          <w:lang w:val="ar_AE" w:bidi="ar_AE"/>
        </w:rPr>
        <w:t xml:space="preserve">من المهم أن نتذكر أن يسوع ربما كان قد رتب في وقت سابق مع صديق في أورشليم كي يستخدم الغرفة (العلِّية) في أعلى بيته لعشاء الفصح. نحن لا نعرف من هو الرجل الذي صنع يسوع معه هذه الترتيبات، لكن يمكننا أن نفترض أن الرجل كان يدرك أن الناس كانوا يبحثون عن يسوع كي يمسكوه. إن تدبير العلية ليسوع وتلاميذه كان على الأرجح يمثِّل عمل شجاعة من جانب الرجل. وربما كان هو أيضًا الشخص الذي رتب الحمل من أجل الذبيحة. </w:t>
      </w:r>
    </w:p>
    <w:p>
      <w:pPr>
        <w:bidi/>
      </w:pPr>
      <w:r>
        <w:rPr>
          <w:rtl/>
          <w:cs/>
          <w:lang w:val="ar_AE" w:bidi="ar_AE"/>
        </w:rPr>
      </w:r>
      <w:r>
        <w:rPr>
          <w:rtl/>
          <w:cs/>
          <w:lang w:val="ar_AE" w:bidi="ar_AE"/>
        </w:rPr>
        <w:t xml:space="preserve">من المهم أن نتذكر أن التلاميذ قد سألوا يسوع أين ينبغي أن يذهبوا في أورشليم ليعدّوا عشاء الفصح، وهذا هو السبب في أن يرسل يسوع اثنين من تلاميذه إلى المدينة. وقبل أن يذهبا، يقوم يسوع بإعطائهما تعليمات محددة. ويخبرهما يسوع أن يجدا الرجل الذي يحمل جرة الماء. وعندما يصلان إلى البيت، يقول يسوع إنه ينبغي للتلميذين أن يسألا صاحب البيت: "المعلم يسأل: 'أين غرفة ضيافتي (العلِّية) حيث يمكنني أن آكل الفصح مع تلاميذي؟' وهذه تُمثل صيغة طلب مهذبة كي يُريهم العلية التي كان يسوع قد طلب منه أن يستخدمها. ثم قال يسوع إن صاحب المنزل سيصطحبهما إلى العلِّية. والعلية ستكون كبيرة وستكون في الطابق العلوي من المنزل. </w:t>
      </w:r>
    </w:p>
    <w:p>
      <w:pPr>
        <w:bidi/>
      </w:pPr>
      <w:r>
        <w:rPr>
          <w:rtl/>
          <w:cs/>
          <w:lang w:val="ar_AE" w:bidi="ar_AE"/>
        </w:rPr>
      </w:r>
      <w:r>
        <w:rPr>
          <w:rtl/>
          <w:cs/>
          <w:lang w:val="ar_AE" w:bidi="ar_AE"/>
        </w:rPr>
        <w:t>ثم بعد أن أخبر يسوع التلميذين بما يفعلانه، يذهبان إلى أورشليم ليفعلا بالضبط ما أمرهما به. وبينما يدخلان المدينة، يريان الرجل الذي يحمل جرة الماء. ويذهب هذا الرجل إلى بيت، فيتبعه التلميذان عن قرب، ربما دون أن يتحدثا معه. وفي الأغلب فإن هذا الرجل الذي يحمل الماء ليس هو صاحب البيت. وعندما يصل إلى البيت، يجد التلميذان صاحب البيت. فيقولان: "المعلم يسأل: 'أين هي الغرفة (العلِّية) حيث يمكنني أن آكل الفصح مع تلاميذي؟' فيصطحبهما صاحب المنزل إلى الغرفة (العلّية) التي في أعلى بيته، فيبدآن في وضع الخبز والأعشاب المرة والخمر.</w:t>
      </w:r>
    </w:p>
    <w:p>
      <w:pPr>
        <w:bidi/>
      </w:pPr>
      <w:r>
        <w:rPr>
          <w:rtl/>
          <w:cs/>
          <w:lang w:val="ar_AE" w:bidi="ar_AE"/>
        </w:rPr>
      </w:r>
      <w:r>
        <w:rPr>
          <w:rtl/>
          <w:cs/>
          <w:lang w:val="ar_AE" w:bidi="ar_AE"/>
        </w:rPr>
        <w:t xml:space="preserve">ثم يصل يسوع وبقية تلاميذه الاثني عشر إلى أورشليم. ويذهبون جميعًا إلى العُلِّية التي في البيت. ويتكئون إلى جانب المائدة كما كانت العادة في وجبة مهمة. ويبدؤون بشرب كأس من الخمر. ثم يأكلون. </w:t>
      </w:r>
    </w:p>
    <w:p>
      <w:pPr>
        <w:bidi/>
      </w:pPr>
      <w:r>
        <w:rPr>
          <w:rtl/>
          <w:cs/>
          <w:lang w:val="ar_AE" w:bidi="ar_AE"/>
        </w:rPr>
      </w:r>
      <w:r>
        <w:rPr>
          <w:rtl/>
          <w:cs/>
          <w:lang w:val="ar_AE" w:bidi="ar_AE"/>
        </w:rPr>
        <w:t>وبينما هم يأكلون، يقول يسوع: "اسمعوا! واحد منكم سيسلمني". فيضطرب التلاميذ ويسألون: "هل أنا هو الذي يسلمك؟" فيقول يسوع: "واحد منكم وهو الذي يأكل هذا الخبز من هذه الصحفة معي". ويمضي يسوع قائلًا: "يجب أن يموت ابن الإنسان لأن الكتب المُقَدَّسة قالت عنه كذلك. لكن ويل لذلك الرجل الذي سيسلمني، فهو سيندم على فعله. كان خيرًا لذلك الرجل لو لم يولد قط". ولا يذكر يسوع هنا اسم يهوذا على وجه التحديد، بل يقول فقط: "واحد منكم". ولا يتم إخبارنا أن ردة فعل يهوذا كانت مختلفة عن أي من التلاميذ الآخرين، لكنه ربما كان يشعر بالصدمة والارتباك. ومع أن يسوع كان يجب أن يُسلم ويُقتل لكي يحقق مواعيد الله، إلا أنه من المهم أن نلاحظ أن خيانة يهوذا كان عملًا من أعمال الإرادة الحرة. كان هذا قراره. فالله لا يجبرنا على فعل أي شيء.</w:t>
      </w:r>
    </w:p>
    <w:p>
      <w:pPr>
        <w:bidi/>
      </w:pPr>
      <w:r>
        <w:rPr>
          <w:rtl/>
          <w:cs/>
          <w:lang w:val="ar_AE" w:bidi="ar_AE"/>
        </w:rPr>
      </w:r>
      <w:r>
        <w:rPr>
          <w:rtl/>
          <w:cs/>
          <w:lang w:val="ar_AE" w:bidi="ar_AE"/>
        </w:rPr>
        <w:t>ويواصل التلاميذ ويسوع تناول العشاء. ثم يأخذ يسوع بعض الخبز. ويكسر الخبز إلى قطع ويعطيه للتلاميذ، ويقول: "هذا هو جسدي".</w:t>
      </w:r>
    </w:p>
    <w:p>
      <w:pPr>
        <w:bidi/>
      </w:pPr>
      <w:r>
        <w:rPr>
          <w:rtl/>
          <w:cs/>
          <w:lang w:val="ar_AE" w:bidi="ar_AE"/>
        </w:rPr>
      </w:r>
      <w:r>
        <w:rPr>
          <w:rtl/>
          <w:cs/>
          <w:lang w:val="ar_AE" w:bidi="ar_AE"/>
        </w:rPr>
        <w:t>ثم يأخذ يسوع كأسًا من الخمر. ويشكر الله من أجل الخمر. ثم يمرر يسوع الكأس حوله، فيأخذ كل تلميذ رشفة منها. ويقول يسوع: "هذا هو دمي، الذي يختم العهد بين الله وشعبه". إن دمي سيسفك مثل هذا الخمر الأحمر كذبيحة من أجل كثير من الناس. انتبهوا! أنا لن أشرب الخمر مرة أخرى حتى أشربه عندما يأتي الله ليحكم ويكون مع شعبه".</w:t>
      </w:r>
    </w:p>
    <w:p>
      <w:pPr>
        <w:bidi/>
      </w:pPr>
      <w:r>
        <w:rPr>
          <w:rtl/>
          <w:cs/>
          <w:lang w:val="ar_AE" w:bidi="ar_AE"/>
        </w:rPr>
      </w:r>
      <w:r>
        <w:rPr>
          <w:rtl/>
          <w:cs/>
          <w:lang w:val="ar_AE" w:bidi="ar_AE"/>
        </w:rPr>
        <w:t>وفي نهاية العشاء، يترك يسوع وتلاميذه أورشليم ويعبرون الوادي، ثم يصعدون جبل الزيتون.</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استمعوا إلى نسخة صوتية من إنجيل مرقس 14 : 12 - 26 من التَّرْجَمة الأسهل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6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التلميذان اللذان يذهبان إلى أورشليم لإعداد العلِّية للعشاء</w:t>
      </w:r>
    </w:p>
    <w:p>
      <w:pPr>
        <w:pStyle w:val="ListBullet"/>
        <w:bidi/>
        <w:spacing w:line="240" w:lineRule="auto"/>
        <w:ind w:left="720"/>
      </w:pPr>
      <w:r>
        <w:rPr>
          <w:rtl/>
          <w:cs/>
          <w:lang w:val="ar_AE" w:bidi="ar_AE"/>
        </w:rPr>
      </w:r>
      <w:r>
        <w:rPr>
          <w:rtl/>
          <w:cs/>
          <w:lang w:val="ar_AE" w:bidi="ar_AE"/>
        </w:rPr>
        <w:t>الرجل الذي يحمل جرة الماء</w:t>
      </w:r>
    </w:p>
    <w:p>
      <w:pPr>
        <w:pStyle w:val="ListBullet"/>
        <w:bidi/>
        <w:spacing w:line="240" w:lineRule="auto"/>
        <w:ind w:left="720"/>
      </w:pPr>
      <w:r>
        <w:rPr>
          <w:rtl/>
          <w:cs/>
          <w:lang w:val="ar_AE" w:bidi="ar_AE"/>
        </w:rPr>
      </w:r>
      <w:r>
        <w:rPr>
          <w:rtl/>
          <w:cs/>
          <w:lang w:val="ar_AE" w:bidi="ar_AE"/>
        </w:rPr>
        <w:t>صاحب المنزل</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 xml:space="preserve">أوقفوا سماع التسجيل الصوتي مؤقتًا هنا، ومثّلوا المقطع. </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وقوموا بتمثيل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يمكنكم، إن شئتم، تمثيل مشهدًا يرتّب فيه يسوع مسبقًا مكانًا في أورشليم ليأكل فيه الفصح مع تلاميذه.</w:t>
      </w:r>
    </w:p>
    <w:p>
      <w:pPr>
        <w:bidi/>
      </w:pPr>
      <w:r>
        <w:rPr>
          <w:rtl/>
          <w:cs/>
          <w:lang w:val="ar_AE" w:bidi="ar_AE"/>
        </w:rPr>
      </w:r>
      <w:r>
        <w:rPr>
          <w:rtl/>
          <w:cs/>
          <w:lang w:val="ar_AE" w:bidi="ar_AE"/>
        </w:rPr>
        <w:t xml:space="preserve">ويسأل التلاميذ يسوع: "أين تريد أن نذهب ونعدّ لتأكل الفصح؟" ولذلك يرسل يسوع اثنين من تلاميذه إلى المدينة. وقبل أن يذهبا، يقوم يسوع بإعطائهما تعليمات محددة. ويخبرهما يسوع أن يجدا رجلًا يحمل جرة ماء. وعندما يصلان إلى البيت، يقول يسوع إنه ينبغي للتلميذين أن يسألا صاحب البيت: "المعلم يسأل: 'أين غرفة ضيافتي (العلِّية) حيث يمكنني أن آكل الفصح مع تلاميذي؟' وهذه تُمثل صيغة طلب مهذبة كي يُريهم العلية التي كان يسوع قد طلب منه أن يستخدمها. ثم قال يسوع إن صاحب المنزل سيصطحبهما إلى العلِّية. والعلية ستكون كبيرة وستكون في الطابق العلوي من المنزل. </w:t>
      </w:r>
    </w:p>
    <w:p>
      <w:pPr>
        <w:bidi/>
      </w:pPr>
      <w:r>
        <w:rPr>
          <w:rtl/>
          <w:cs/>
          <w:lang w:val="ar_AE" w:bidi="ar_AE"/>
        </w:rPr>
      </w:r>
      <w:r>
        <w:rPr>
          <w:rtl/>
          <w:cs/>
          <w:lang w:val="ar_AE" w:bidi="ar_AE"/>
        </w:rPr>
        <w:t>ثم بعد أن أخبر يسوع التلميذين بما يفعلانه، يذهبان إلى أورشليم ليفعلا بالضبط ما أمرهما به. وبينما يدخلان المدينة، يريان الرجل الذي يحمل جرة الماء. ويذهب هذا الرجل إلى بيت، فيتبعه التلميذان عن قرب، ربما دون أن يتحدثا معه. وفي الأغلب فإن هذا الرجل الذي يحمل الماء ليس هو صاحب البيت. وعندما يصل إلى البيت، يجد التلميذان صاحب البيت. فيقولان: "المعلم يسأل: 'أين هي الغرفة (العلِّية) حيث يمكنني أن آكل الفصح مع تلاميذي؟' فيصطحبهما صاحب المنزل إلى الغرفة (العلّية) التي في أعلى بيته، فيبدآن في وضع الخبز والأعشاب المرة والخمر.</w:t>
      </w:r>
    </w:p>
    <w:p>
      <w:pPr>
        <w:bidi/>
      </w:pPr>
      <w:r>
        <w:rPr>
          <w:rtl/>
          <w:cs/>
          <w:lang w:val="ar_AE" w:bidi="ar_AE"/>
        </w:rPr>
      </w:r>
      <w:r>
        <w:rPr>
          <w:rtl/>
          <w:cs/>
          <w:lang w:val="ar_AE" w:bidi="ar_AE"/>
        </w:rPr>
        <w:t xml:space="preserve">أوقفوا التمثيل. واسألوا الشخصين اللذين يمثّلان التلميذين: "بماذا تشعران أو بمَ تفكّران؟" قد تسمعون إجابات مثل: "نحاول أن نكون هادئين كي لا يعرف الرؤساء الدينيون مكاننا"، أو "خائفان"، أو "منشغلان بأجواء العيد". واصلوا تمثيل الدراما. </w:t>
      </w:r>
    </w:p>
    <w:p>
      <w:pPr>
        <w:bidi/>
      </w:pPr>
      <w:r>
        <w:rPr>
          <w:rtl/>
          <w:cs/>
          <w:lang w:val="ar_AE" w:bidi="ar_AE"/>
        </w:rPr>
      </w:r>
      <w:r>
        <w:rPr>
          <w:rtl/>
          <w:cs/>
          <w:lang w:val="ar_AE" w:bidi="ar_AE"/>
        </w:rPr>
        <w:t xml:space="preserve">ثم يصل يسوع وبقية تلاميذه الاثني عشر إلى أورشليم. ويذهبون جميعًا إلى العُلِّية التي في البيت. ويتكئون إلى جانب المائدة كما كانت العادة في وجبة مهمة. ويبدؤون بالشرب من كأس خمر. ثم يأكلون. </w:t>
      </w:r>
    </w:p>
    <w:p>
      <w:pPr>
        <w:bidi/>
      </w:pPr>
      <w:r>
        <w:rPr>
          <w:rtl/>
          <w:cs/>
          <w:lang w:val="ar_AE" w:bidi="ar_AE"/>
        </w:rPr>
      </w:r>
      <w:r>
        <w:rPr>
          <w:rtl/>
          <w:cs/>
          <w:lang w:val="ar_AE" w:bidi="ar_AE"/>
        </w:rPr>
        <w:t xml:space="preserve">تذكّروا أنّهم أثناء الأكل يغمسون الخبز في الأطباق ذاتها، وأحيانًا يشربون من الكأس نفسها، ويعيدون رواية قصة خلاص الله لشعبه من عبودية مصر. إنها لحظة فرح واحتفال مشترك. </w:t>
      </w:r>
    </w:p>
    <w:p>
      <w:pPr>
        <w:bidi/>
      </w:pPr>
      <w:r>
        <w:rPr>
          <w:rtl/>
          <w:cs/>
          <w:lang w:val="ar_AE" w:bidi="ar_AE"/>
        </w:rPr>
      </w:r>
      <w:r>
        <w:rPr>
          <w:rtl/>
          <w:cs/>
          <w:lang w:val="ar_AE" w:bidi="ar_AE"/>
        </w:rPr>
        <w:t xml:space="preserve">وبينما هم يأكلون، يقول يسوع: "الحَقَّ أقولُ لكُمْ: إنَّ واحِدًا مِنكُمْ يُسَلِّمُني". فيضطرب التلاميذ ويسألون: "هل أنا؟" فيقول يسوع: "هو واحِدٌ مِنَ الِاثنَيْ عشَرَ، الّذي يَغمِسُ مَعي في الصَّحفَةِ. إنَّ ابنَ الإنسانِ ماضٍ كما هو مَكتوبٌ عنهُ، ولكن ويلٌ لذلكَ الرَّجُلِ الّذي بهِ يُسَلَّمُ ابنُ الإنسانِ. كانَ خَيرًا لذلكَ الرَّجُلِ لو لم يولَدْ!" </w:t>
      </w:r>
    </w:p>
    <w:p>
      <w:pPr>
        <w:bidi/>
      </w:pPr>
      <w:r>
        <w:rPr>
          <w:rtl/>
          <w:cs/>
          <w:lang w:val="ar_AE" w:bidi="ar_AE"/>
        </w:rPr>
      </w:r>
      <w:r>
        <w:rPr>
          <w:rtl/>
          <w:cs/>
          <w:lang w:val="ar_AE" w:bidi="ar_AE"/>
        </w:rPr>
        <w:t xml:space="preserve">أوقفوا التمثيل. اسألوا الأشخاص الذين يؤدون دور التلاميذ: "بماذا تشعرون أو فيمَ تفكرون؟" قد تسمعون عبارات مثل: "مصدومون!"، أو "خائفون"، أو "غاضبون لأن هذا الخبر الحزين أفسد أجواء العشاء". واسألوا الشخص الذي يؤدّي دور التلميذ الذي يخون يسوع: "بماذا تشعر أو تفكّر؟" قد يجيب: "مصدوم! فكيف عرف يسوع؟" أو "غاضب"، أو "مرتبك". اسأل الشخص الذي يؤدي دور يسوع: "بماذا تشعر أو تفكر؟" قد تسمعون إجابات مثل: "حزين"، "مُحبط بشدّة"، "وحيد"، "مُتألّم لأن أحد أحبّ أصدقائي يأكل معي ثم يسلّمني". واصلوا تمثيل الدراما. </w:t>
      </w:r>
    </w:p>
    <w:p>
      <w:pPr>
        <w:bidi/>
      </w:pPr>
      <w:r>
        <w:rPr>
          <w:rtl/>
          <w:cs/>
          <w:lang w:val="ar_AE" w:bidi="ar_AE"/>
        </w:rPr>
      </w:r>
      <w:r>
        <w:rPr>
          <w:rtl/>
          <w:cs/>
          <w:lang w:val="ar_AE" w:bidi="ar_AE"/>
        </w:rPr>
        <w:t xml:space="preserve">ويواصل التلاميذ ويسوع تناول العشاء. ثم يأخذ يسوع بعض الخبز. ثم يأخذ يسوع خبزًا ويبارك ويكسر ويعطيهم ويقول: "خُذوا كُلوا، هذا هو جَسَدي". </w:t>
      </w:r>
    </w:p>
    <w:p>
      <w:pPr>
        <w:bidi/>
      </w:pPr>
      <w:r>
        <w:rPr>
          <w:rtl/>
          <w:cs/>
          <w:lang w:val="ar_AE" w:bidi="ar_AE"/>
        </w:rPr>
      </w:r>
      <w:r>
        <w:rPr>
          <w:rtl/>
          <w:cs/>
          <w:lang w:val="ar_AE" w:bidi="ar_AE"/>
        </w:rPr>
        <w:t>ثم يأخذ يسوع كأسًا من الخمر. ويشكر الله من أجل الخمر. ثم يمرر يسوع الكأس حوله، فيأخذ كل تلميذ رشفة منها. ويقول يسوع: "هذا هو دَمي الّذي للعَهدِ الجديدِ، الّذي يُسفَكُ مِنْ أجلِ كثيرينَ. الحَقَّ أقولُ لكُمْ: نِتاجِ الكَرمَةِ إلَى ذلكَ اليومِ حينَما أشرَبُهُ جديدًا في ملكوتِ اللهِ".</w:t>
      </w:r>
    </w:p>
    <w:p>
      <w:pPr>
        <w:bidi/>
      </w:pPr>
      <w:r>
        <w:rPr>
          <w:rtl/>
          <w:cs/>
          <w:lang w:val="ar_AE" w:bidi="ar_AE"/>
        </w:rPr>
      </w:r>
      <w:r>
        <w:rPr>
          <w:rtl/>
          <w:cs/>
          <w:lang w:val="ar_AE" w:bidi="ar_AE"/>
        </w:rPr>
        <w:t xml:space="preserve">أوقفوا التمثيل. واسألوا الذين يؤدّون دور التلاميذ: "بماذا تشعرون أو تفكّرون؟" قد تسمعون إجابات مثل: "مرتبكون"، "بدأنا نفهم أنّ يسوع شخص محوري في خطة الله للعالم ولإسرائيل"، أو "خائفون، هل سيلزم أن يموت يسوع؟" واصلوا تمثيل الدراما. </w:t>
      </w:r>
    </w:p>
    <w:p>
      <w:pPr>
        <w:bidi/>
      </w:pPr>
      <w:r>
        <w:rPr>
          <w:rtl/>
          <w:cs/>
          <w:lang w:val="ar_AE" w:bidi="ar_AE"/>
        </w:rPr>
      </w:r>
      <w:r>
        <w:rPr>
          <w:rtl/>
          <w:cs/>
          <w:lang w:val="ar_AE" w:bidi="ar_AE"/>
        </w:rPr>
        <w:t>وفي ختام العشاء، يرنّم يسوع وتلاميذه معًا ترنيمة شكر وتسبيح، ثم يخرجون من أورشليم، ويعبرون الوادي، ويصعدون إلى جبل الزيتون.</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نسخة صوتية لإنجيل مرقس ١٤: ١٢–٢٦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تبدأ هذه القصة في اليوم الأول من </w:t>
      </w:r>
      <w:r>
        <w:rPr>
          <w:b/>
          <w:rtl/>
          <w:cs/>
          <w:lang w:val="ar_AE" w:bidi="ar_AE"/>
        </w:rPr>
        <w:t>عيد الفطير</w:t>
      </w:r>
      <w:r>
        <w:rPr>
          <w:rtl/>
          <w:cs/>
          <w:lang w:val="ar_AE" w:bidi="ar_AE"/>
        </w:rPr>
        <w:t xml:space="preserve"> عندما </w:t>
      </w:r>
      <w:r>
        <w:rPr>
          <w:b/>
          <w:rtl/>
          <w:cs/>
          <w:lang w:val="ar_AE" w:bidi="ar_AE"/>
        </w:rPr>
        <w:t>يُذبح</w:t>
      </w:r>
      <w:r>
        <w:rPr>
          <w:rtl/>
          <w:cs/>
          <w:lang w:val="ar_AE" w:bidi="ar_AE"/>
        </w:rPr>
        <w:t xml:space="preserve"> خروف </w:t>
      </w:r>
      <w:r>
        <w:rPr>
          <w:b/>
          <w:rtl/>
          <w:cs/>
          <w:lang w:val="ar_AE" w:bidi="ar_AE"/>
        </w:rPr>
        <w:t>الفصح</w:t>
      </w:r>
      <w:r>
        <w:rPr>
          <w:rtl/>
          <w:cs/>
          <w:lang w:val="ar_AE" w:bidi="ar_AE"/>
        </w:rPr>
        <w:t xml:space="preserve">. استخدموا نفس الكلمة أو العبارة التي استخدمتوها في المقاطع السابقة للإشارة إلى عيد الفطير، والفصح، والذبيحة. وتذكروا أن مصطلحات </w:t>
      </w:r>
      <w:hyperlink r:id="rId144">
        <w:r>
          <w:rPr>
            <w:rtl/>
            <w:cs/>
            <w:lang w:val="ar_AE" w:bidi="ar_AE"/>
          </w:rPr>
          <w:rPr>
            <w:color w:val="0000EE"/>
            <w:u w:val="single"/>
          </w:rPr>
          <w:t>عيد الفطير</w:t>
        </w:r>
      </w:hyperlink>
      <w:r>
        <w:rPr>
          <w:rtl/>
          <w:cs/>
          <w:lang w:val="ar_AE" w:bidi="ar_AE"/>
        </w:rPr>
        <w:t>، و</w:t>
      </w:r>
      <w:hyperlink r:id="rId143">
        <w:r>
          <w:rPr>
            <w:rtl/>
            <w:cs/>
            <w:lang w:val="ar_AE" w:bidi="ar_AE"/>
          </w:rPr>
          <w:rPr>
            <w:color w:val="0000EE"/>
            <w:u w:val="single"/>
          </w:rPr>
          <w:t>الفصح</w:t>
        </w:r>
      </w:hyperlink>
      <w:r>
        <w:rPr>
          <w:rtl/>
          <w:cs/>
          <w:lang w:val="ar_AE" w:bidi="ar_AE"/>
        </w:rPr>
        <w:t>، و</w:t>
      </w:r>
      <w:hyperlink r:id="rId46">
        <w:r>
          <w:rPr>
            <w:rtl/>
            <w:cs/>
            <w:lang w:val="ar_AE" w:bidi="ar_AE"/>
          </w:rPr>
          <w:rPr>
            <w:color w:val="0000EE"/>
            <w:u w:val="single"/>
          </w:rPr>
          <w:t>الذبيحة</w:t>
        </w:r>
      </w:hyperlink>
      <w:r>
        <w:rPr>
          <w:rtl/>
          <w:cs/>
          <w:lang w:val="ar_AE" w:bidi="ar_AE"/>
        </w:rPr>
        <w:t xml:space="preserve"> موجودة في قاموس الكلمات الرئيسية.</w:t>
      </w:r>
    </w:p>
    <w:p>
      <w:pPr>
        <w:bidi/>
      </w:pPr>
      <w:r>
        <w:rPr>
          <w:rtl/>
          <w:cs/>
          <w:lang w:val="ar_AE" w:bidi="ar_AE"/>
        </w:rPr>
      </w:r>
      <w:r>
        <w:rPr>
          <w:rtl/>
          <w:cs/>
          <w:lang w:val="ar_AE" w:bidi="ar_AE"/>
        </w:rPr>
        <w:t xml:space="preserve">سأل </w:t>
      </w:r>
      <w:r>
        <w:rPr>
          <w:b/>
          <w:rtl/>
          <w:cs/>
          <w:lang w:val="ar_AE" w:bidi="ar_AE"/>
        </w:rPr>
        <w:t>التلاميذُ</w:t>
      </w:r>
      <w:r>
        <w:rPr>
          <w:rtl/>
          <w:cs/>
          <w:lang w:val="ar_AE" w:bidi="ar_AE"/>
        </w:rPr>
        <w:t xml:space="preserve"> يسوع عن المكان الذي ينبغي أن يُجهِّزوا فيه عشاء الفصح. استخدموا نفس الكلمة أو العبارة التي استخدمتوها في المقاطع السابقة في إنجيل مرقس للإشارة إلى التلاميذ، وتذكروا أن مصطلح </w:t>
      </w:r>
      <w:hyperlink r:id="rId54">
        <w:r>
          <w:rPr>
            <w:rtl/>
            <w:cs/>
            <w:lang w:val="ar_AE" w:bidi="ar_AE"/>
          </w:rPr>
          <w:rPr>
            <w:color w:val="0000EE"/>
            <w:u w:val="single"/>
          </w:rPr>
          <w:t>التلاميذ</w:t>
        </w:r>
      </w:hyperlink>
      <w:r>
        <w:rPr>
          <w:rtl/>
          <w:cs/>
          <w:lang w:val="ar_AE" w:bidi="ar_AE"/>
        </w:rPr>
        <w:t xml:space="preserve"> موجود في قاموس الكلمات الرئيسية.</w:t>
      </w:r>
    </w:p>
    <w:p>
      <w:pPr>
        <w:bidi/>
      </w:pPr>
      <w:r>
        <w:rPr>
          <w:rtl/>
          <w:cs/>
          <w:lang w:val="ar_AE" w:bidi="ar_AE"/>
        </w:rPr>
      </w:r>
      <w:r>
        <w:rPr>
          <w:rtl/>
          <w:cs/>
          <w:lang w:val="ar_AE" w:bidi="ar_AE"/>
        </w:rPr>
        <w:t xml:space="preserve">قال يسوع لتلاميذه أن يقولوا لصاحب البيت: "إن </w:t>
      </w:r>
      <w:r>
        <w:rPr>
          <w:b/>
          <w:rtl/>
          <w:cs/>
          <w:lang w:val="ar_AE" w:bidi="ar_AE"/>
        </w:rPr>
        <w:t>المُعلِّم</w:t>
      </w:r>
      <w:r>
        <w:rPr>
          <w:rtl/>
          <w:cs/>
          <w:lang w:val="ar_AE" w:bidi="ar_AE"/>
        </w:rPr>
        <w:t xml:space="preserve"> يقول: أين </w:t>
      </w:r>
      <w:r>
        <w:rPr>
          <w:b/>
          <w:rtl/>
          <w:cs/>
          <w:lang w:val="ar_AE" w:bidi="ar_AE"/>
        </w:rPr>
        <w:t>المكان</w:t>
      </w:r>
      <w:r>
        <w:rPr>
          <w:rtl/>
          <w:cs/>
          <w:lang w:val="ar_AE" w:bidi="ar_AE"/>
        </w:rPr>
        <w:t xml:space="preserve"> الذي يمكنني أن آكل فيه عشاء الفصح مع تلاميذي؟" استخدموا نفس الكلمة أو العبارة التي استخدمتوها في الفقرات السابقة للإشارة إلى المُعلِّم، وتذكروا أن لقب </w:t>
      </w:r>
      <w:hyperlink r:id="rId75">
        <w:r>
          <w:rPr>
            <w:rtl/>
            <w:cs/>
            <w:lang w:val="ar_AE" w:bidi="ar_AE"/>
          </w:rPr>
          <w:rPr>
            <w:color w:val="0000EE"/>
            <w:u w:val="single"/>
          </w:rPr>
          <w:t>المُعلِّم</w:t>
        </w:r>
      </w:hyperlink>
      <w:r>
        <w:rPr>
          <w:rtl/>
          <w:cs/>
          <w:lang w:val="ar_AE" w:bidi="ar_AE"/>
        </w:rPr>
        <w:t xml:space="preserve"> موجود في قاموس الكلمات الرئيسية.</w:t>
      </w:r>
    </w:p>
    <w:p>
      <w:pPr>
        <w:bidi/>
      </w:pPr>
      <w:r>
        <w:rPr>
          <w:rtl/>
          <w:cs/>
          <w:lang w:val="ar_AE" w:bidi="ar_AE"/>
        </w:rPr>
      </w:r>
      <w:r>
        <w:rPr>
          <w:rtl/>
          <w:cs/>
          <w:lang w:val="ar_AE" w:bidi="ar_AE"/>
        </w:rPr>
        <w:t xml:space="preserve">كانت </w:t>
      </w:r>
      <w:r>
        <w:rPr>
          <w:b/>
          <w:rtl/>
          <w:cs/>
          <w:lang w:val="ar_AE" w:bidi="ar_AE"/>
        </w:rPr>
        <w:t>العُلية</w:t>
      </w:r>
      <w:r>
        <w:rPr>
          <w:rtl/>
          <w:cs/>
          <w:lang w:val="ar_AE" w:bidi="ar_AE"/>
        </w:rPr>
        <w:t xml:space="preserve"> عبارة عن غرفة إضافية لدى أحدهم في بيته من أجل الضيوف. في الريف، كانت معظم البيوت عبارة عن طابق واحد فقط، لكن في أورشليم كان لبعض البيوت طابق ثانٍ. كانت هذه الغرفة مُجهَّزة بالفعل بالأثاث، أو بها سجاد، وأريكة، وأوانٍ.</w:t>
      </w:r>
    </w:p>
    <w:p>
      <w:pPr>
        <w:bidi/>
      </w:pPr>
      <w:r>
        <w:rPr>
          <w:rtl/>
          <w:cs/>
          <w:lang w:val="ar_AE" w:bidi="ar_AE"/>
        </w:rPr>
      </w:r>
      <w:r>
        <w:rPr>
          <w:rtl/>
          <w:cs/>
          <w:lang w:val="ar_AE" w:bidi="ar_AE"/>
        </w:rPr>
        <w:t xml:space="preserve">وصل يسوع مع </w:t>
      </w:r>
      <w:r>
        <w:rPr>
          <w:b/>
          <w:rtl/>
          <w:cs/>
          <w:lang w:val="ar_AE" w:bidi="ar_AE"/>
        </w:rPr>
        <w:t>الاثني عشر</w:t>
      </w:r>
      <w:r>
        <w:rPr>
          <w:rtl/>
          <w:cs/>
          <w:lang w:val="ar_AE" w:bidi="ar_AE"/>
        </w:rPr>
        <w:t xml:space="preserve"> إلى غرفة الضيوف. يُشير مصطلح الاثني عشر إلى أتباع يسوع المُقرَّبين، والذين عادة ما يُلقَّبون بالتلاميذ في العهد الجديد.</w:t>
      </w:r>
    </w:p>
    <w:p>
      <w:pPr>
        <w:bidi/>
      </w:pPr>
      <w:r>
        <w:rPr>
          <w:rtl/>
          <w:cs/>
          <w:lang w:val="ar_AE" w:bidi="ar_AE"/>
        </w:rPr>
      </w:r>
      <w:r>
        <w:rPr>
          <w:rtl/>
          <w:cs/>
          <w:lang w:val="ar_AE" w:bidi="ar_AE"/>
        </w:rPr>
        <w:t xml:space="preserve">قال يسوع لتلاميذه إن واحدًا منهم سيَخونه. قال إن بصفته </w:t>
      </w:r>
      <w:r>
        <w:rPr>
          <w:b/>
          <w:rtl/>
          <w:cs/>
          <w:lang w:val="ar_AE" w:bidi="ar_AE"/>
        </w:rPr>
        <w:t>ابن الإنسان</w:t>
      </w:r>
      <w:r>
        <w:rPr>
          <w:rtl/>
          <w:cs/>
          <w:lang w:val="ar_AE" w:bidi="ar_AE"/>
        </w:rPr>
        <w:t xml:space="preserve"> لابد أن يموت مثلما قالت </w:t>
      </w:r>
      <w:r>
        <w:rPr>
          <w:b/>
          <w:rtl/>
          <w:cs/>
          <w:lang w:val="ar_AE" w:bidi="ar_AE"/>
        </w:rPr>
        <w:t>الكُتب المُقدَّسة</w:t>
      </w:r>
      <w:r>
        <w:rPr>
          <w:rtl/>
          <w:cs/>
          <w:lang w:val="ar_AE" w:bidi="ar_AE"/>
        </w:rPr>
        <w:t xml:space="preserve">. استخدموا نفس الكلمة أو العبارة التي استخدمتوها في المقاطع السابقة للإشارة إلى ابن الإنسان والكُتب المُقدَّسة، وتذكروا أن مصطلحي </w:t>
      </w:r>
      <w:hyperlink r:id="rId52">
        <w:r>
          <w:rPr>
            <w:rtl/>
            <w:cs/>
            <w:lang w:val="ar_AE" w:bidi="ar_AE"/>
          </w:rPr>
          <w:rPr>
            <w:color w:val="0000EE"/>
            <w:u w:val="single"/>
          </w:rPr>
          <w:t>ابن الإنسان</w:t>
        </w:r>
      </w:hyperlink>
      <w:r>
        <w:rPr>
          <w:rtl/>
          <w:cs/>
          <w:lang w:val="ar_AE" w:bidi="ar_AE"/>
        </w:rPr>
        <w:t xml:space="preserve"> و</w:t>
      </w:r>
      <w:hyperlink r:id="rId145">
        <w:r>
          <w:rPr>
            <w:rtl/>
            <w:cs/>
            <w:lang w:val="ar_AE" w:bidi="ar_AE"/>
          </w:rPr>
          <w:rPr>
            <w:color w:val="0000EE"/>
            <w:u w:val="single"/>
          </w:rPr>
          <w:t>الكُتب المُقدَّسة</w:t>
        </w:r>
      </w:hyperlink>
      <w:r>
        <w:rPr>
          <w:rtl/>
          <w:cs/>
          <w:lang w:val="ar_AE" w:bidi="ar_AE"/>
        </w:rPr>
        <w:t xml:space="preserve"> موجودين في قاموس الكلمات الرئيسية.</w:t>
      </w:r>
    </w:p>
    <w:p>
      <w:pPr>
        <w:bidi/>
      </w:pPr>
      <w:r>
        <w:rPr>
          <w:rtl/>
          <w:cs/>
          <w:lang w:val="ar_AE" w:bidi="ar_AE"/>
        </w:rPr>
      </w:r>
      <w:r>
        <w:rPr>
          <w:rtl/>
          <w:cs/>
          <w:lang w:val="ar_AE" w:bidi="ar_AE"/>
        </w:rPr>
        <w:t>في اللغة الآرامية، اللغة التي تحدث بها يسوع وتلاميذه، لا يوجد فعل للكينونة. قال يسوع حرفيًا: "</w:t>
      </w:r>
      <w:r>
        <w:rPr>
          <w:b/>
          <w:rtl/>
          <w:cs/>
          <w:lang w:val="ar_AE" w:bidi="ar_AE"/>
        </w:rPr>
        <w:t>هذا جسدي</w:t>
      </w:r>
      <w:r>
        <w:rPr>
          <w:rtl/>
          <w:cs/>
          <w:lang w:val="ar_AE" w:bidi="ar_AE"/>
        </w:rPr>
        <w:t>،" و "</w:t>
      </w:r>
      <w:r>
        <w:rPr>
          <w:b/>
          <w:rtl/>
          <w:cs/>
          <w:lang w:val="ar_AE" w:bidi="ar_AE"/>
        </w:rPr>
        <w:t>هذا دمي</w:t>
      </w:r>
      <w:r>
        <w:rPr>
          <w:rtl/>
          <w:cs/>
          <w:lang w:val="ar_AE" w:bidi="ar_AE"/>
        </w:rPr>
        <w:t>." لأننا لسنا متأكدين مما قصده يسوع بهذا التصريح، تُفسِّر الكنائس المختلفة وباحثو الكتاب المُقدَّس المختلفون هذا الجزءَ من القصة بطريقة مختلفة. يرى البعض أن يسوع لا يتحدَّث عن جسده المادي ودمه. يرون أن يسوع يقصد "هذا الخبر يُمثِّل جسدي الحي،" و "هذه الكأس تُمثِّل دمي." مهما كان تفسيرك لهذ الجزء، فأهم شيء هو أن يسوع كان يُخبر تلاميذه بأنَّ حضوره سيَبقى معهم دائمًا.</w:t>
      </w:r>
    </w:p>
    <w:p>
      <w:pPr>
        <w:bidi/>
      </w:pPr>
      <w:r>
        <w:rPr>
          <w:rtl/>
          <w:cs/>
          <w:lang w:val="ar_AE" w:bidi="ar_AE"/>
        </w:rPr>
      </w:r>
      <w:r>
        <w:rPr>
          <w:rtl/>
          <w:cs/>
          <w:lang w:val="ar_AE" w:bidi="ar_AE"/>
        </w:rPr>
        <w:t xml:space="preserve">إن كلمة </w:t>
      </w:r>
      <w:r>
        <w:rPr>
          <w:b/>
          <w:rtl/>
          <w:cs/>
          <w:lang w:val="ar_AE" w:bidi="ar_AE"/>
        </w:rPr>
        <w:t>جسد</w:t>
      </w:r>
      <w:r>
        <w:rPr>
          <w:rtl/>
          <w:cs/>
          <w:lang w:val="ar_AE" w:bidi="ar_AE"/>
        </w:rPr>
        <w:t xml:space="preserve"> تعني الجسد الحي، لا الجثة أو جسد الميت.</w:t>
      </w:r>
    </w:p>
    <w:p>
      <w:pPr>
        <w:bidi/>
      </w:pPr>
      <w:r>
        <w:rPr>
          <w:rtl/>
          <w:cs/>
          <w:lang w:val="ar_AE" w:bidi="ar_AE"/>
        </w:rPr>
      </w:r>
      <w:r>
        <w:rPr>
          <w:rtl/>
          <w:cs/>
          <w:lang w:val="ar_AE" w:bidi="ar_AE"/>
        </w:rPr>
        <w:t xml:space="preserve">أخذَ يسوعُ </w:t>
      </w:r>
      <w:r>
        <w:rPr>
          <w:b/>
          <w:rtl/>
          <w:cs/>
          <w:lang w:val="ar_AE" w:bidi="ar_AE"/>
        </w:rPr>
        <w:t>كأسًا</w:t>
      </w:r>
      <w:r>
        <w:rPr>
          <w:rtl/>
          <w:cs/>
          <w:lang w:val="ar_AE" w:bidi="ar_AE"/>
        </w:rPr>
        <w:t>. كان هذا كأسًا مملوءً بالخمر، عادة ما يُخفف بالماء.</w:t>
      </w:r>
    </w:p>
    <w:p>
      <w:pPr>
        <w:bidi/>
      </w:pPr>
      <w:r>
        <w:rPr>
          <w:rtl/>
          <w:cs/>
          <w:lang w:val="ar_AE" w:bidi="ar_AE"/>
        </w:rPr>
      </w:r>
      <w:r>
        <w:rPr>
          <w:rtl/>
          <w:cs/>
          <w:lang w:val="ar_AE" w:bidi="ar_AE"/>
        </w:rPr>
        <w:t xml:space="preserve">قال يسوع إن دمه الذي سيُسفَك في موته سيَقطع العهدَ بين الله وشعبه. كان هذا </w:t>
      </w:r>
      <w:r>
        <w:rPr>
          <w:b/>
          <w:rtl/>
          <w:cs/>
          <w:lang w:val="ar_AE" w:bidi="ar_AE"/>
        </w:rPr>
        <w:t>العهدُ</w:t>
      </w:r>
      <w:r>
        <w:rPr>
          <w:rtl/>
          <w:cs/>
          <w:lang w:val="ar_AE" w:bidi="ar_AE"/>
        </w:rPr>
        <w:t xml:space="preserve"> وعدًا بأن الله سيُخلِّص الذين يثقون بيسوع بصفته ذبيحةً عن خطاياهم. تستخدم بعض ترجمات الكتاب المُقدَّس كلمة "عهد،" والبعض الآخر عبارة "عهد جديد." إن النص الأكثر ترجيحًا يستخدم فقط كلمة عهدٍ.</w:t>
      </w:r>
    </w:p>
    <w:p>
      <w:pPr>
        <w:bidi/>
      </w:pPr>
      <w:r>
        <w:rPr>
          <w:rtl/>
          <w:cs/>
          <w:lang w:val="ar_AE" w:bidi="ar_AE"/>
        </w:rPr>
      </w:r>
      <w:r>
        <w:rPr>
          <w:rtl/>
          <w:cs/>
          <w:lang w:val="ar_AE" w:bidi="ar_AE"/>
        </w:rPr>
        <w:t xml:space="preserve">توقفوا هنا وناقشوا كمجموعة الكلمة أو العبارة التي ستستخدموها للإشارة إلى </w:t>
      </w:r>
      <w:r>
        <w:rPr>
          <w:b/>
          <w:rtl/>
          <w:cs/>
          <w:lang w:val="ar_AE" w:bidi="ar_AE"/>
        </w:rPr>
        <w:t>العهد</w:t>
      </w:r>
      <w:r>
        <w:rPr>
          <w:rtl/>
          <w:cs/>
          <w:lang w:val="ar_AE" w:bidi="ar_AE"/>
        </w:rPr>
        <w:t xml:space="preserve">. للمزيد من المعلومات، ابحثوا عن كلمة </w:t>
      </w:r>
      <w:hyperlink r:id="rId146">
        <w:r>
          <w:rPr>
            <w:rtl/>
            <w:cs/>
            <w:lang w:val="ar_AE" w:bidi="ar_AE"/>
          </w:rPr>
          <w:rPr>
            <w:color w:val="0000EE"/>
            <w:u w:val="single"/>
          </w:rPr>
          <w:t>عهد</w:t>
        </w:r>
      </w:hyperlink>
      <w:r>
        <w:rPr>
          <w:rtl/>
          <w:cs/>
          <w:lang w:val="ar_AE" w:bidi="ar_AE"/>
        </w:rPr>
        <w:t xml:space="preserve"> في قاموس الكلمات الرئيسية. أوقفوا هذا التسجيل هنا.</w:t>
      </w:r>
    </w:p>
    <w:p>
      <w:pPr>
        <w:bidi/>
      </w:pPr>
      <w:r>
        <w:rPr>
          <w:rtl/>
          <w:cs/>
          <w:lang w:val="ar_AE" w:bidi="ar_AE"/>
        </w:rPr>
      </w:r>
      <w:r>
        <w:rPr>
          <w:rtl/>
          <w:cs/>
          <w:lang w:val="ar_AE" w:bidi="ar_AE"/>
        </w:rPr>
        <w:t xml:space="preserve">قال يسوع إن </w:t>
      </w:r>
      <w:r>
        <w:rPr>
          <w:b/>
          <w:rtl/>
          <w:cs/>
          <w:lang w:val="ar_AE" w:bidi="ar_AE"/>
        </w:rPr>
        <w:t>دمه سيُسفَك ذبيحةً عن كثيرين تمامًا</w:t>
      </w:r>
      <w:r>
        <w:rPr>
          <w:rtl/>
          <w:cs/>
          <w:lang w:val="ar_AE" w:bidi="ar_AE"/>
        </w:rPr>
        <w:t xml:space="preserve"> مثلما يمكنك أن تَسكُب كأسً خمرٍ. سيكون يسوع الذبيحة التي ستُخلِّص "كثيرين." إن كلمة كثيرين، كلمة مجازية ويُمكن أن تعني "جميع الناس." يُمكن أن تُشير إلى جميع الذين يثقون بيسوع بصفته الذبيحة، أو جميع الناس الذين عاشوا طوال التاريخ.</w:t>
      </w:r>
    </w:p>
    <w:p>
      <w:pPr>
        <w:bidi/>
      </w:pPr>
      <w:r>
        <w:rPr>
          <w:rtl/>
          <w:cs/>
          <w:lang w:val="ar_AE" w:bidi="ar_AE"/>
        </w:rPr>
      </w:r>
      <w:r>
        <w:rPr>
          <w:rtl/>
          <w:cs/>
          <w:lang w:val="ar_AE" w:bidi="ar_AE"/>
        </w:rPr>
        <w:t xml:space="preserve">قال يسوع بعدها إنه لن يشرب من نتاج الكرمة مرة أخرى إلى أن يشربه بطريقة جديدة عندما يأتي الله ليَحكُم بالكامل في ملكوته. استخدموا نفس الكلمة أو العبارة التي استخدمتوها في المقاطع </w:t>
      </w:r>
      <w:r>
        <w:rPr>
          <w:b/>
          <w:rtl/>
          <w:cs/>
          <w:lang w:val="ar_AE" w:bidi="ar_AE"/>
        </w:rPr>
        <w:t>السابقة للإشارة إلى ملكوت الله</w:t>
      </w:r>
      <w:r>
        <w:rPr>
          <w:rtl/>
          <w:cs/>
          <w:lang w:val="ar_AE" w:bidi="ar_AE"/>
        </w:rPr>
        <w:t xml:space="preserve">، وتذكروا أن </w:t>
      </w:r>
      <w:hyperlink r:id="rId66">
        <w:r>
          <w:rPr>
            <w:rtl/>
            <w:cs/>
            <w:lang w:val="ar_AE" w:bidi="ar_AE"/>
          </w:rPr>
          <w:rPr>
            <w:color w:val="0000EE"/>
            <w:u w:val="single"/>
          </w:rPr>
          <w:t>ملكوت الله</w:t>
        </w:r>
      </w:hyperlink>
      <w:r>
        <w:rPr>
          <w:rtl/>
          <w:cs/>
          <w:lang w:val="ar_AE" w:bidi="ar_AE"/>
        </w:rPr>
        <w:t xml:space="preserve"> موجود في قاموس الكلمات الرئيسية. يُشير تعبير </w:t>
      </w:r>
      <w:r>
        <w:rPr>
          <w:b/>
          <w:rtl/>
          <w:cs/>
          <w:lang w:val="ar_AE" w:bidi="ar_AE"/>
        </w:rPr>
        <w:t>نتاج الكرمة</w:t>
      </w:r>
      <w:r>
        <w:rPr>
          <w:rtl/>
          <w:cs/>
          <w:lang w:val="ar_AE" w:bidi="ar_AE"/>
        </w:rPr>
        <w:t xml:space="preserve"> إلى الخمر التي تُصنع من العنب المختمر.</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تعبير </w:t>
      </w:r>
      <w:r>
        <w:rPr>
          <w:b/>
          <w:rtl/>
          <w:cs/>
          <w:lang w:val="ar_AE" w:bidi="ar_AE"/>
        </w:rPr>
        <w:t>نتاج الكرمة</w:t>
      </w:r>
      <w:r>
        <w:rPr>
          <w:rtl/>
          <w:cs/>
          <w:lang w:val="ar_AE" w:bidi="ar_AE"/>
        </w:rPr>
        <w:t>. ينمو العنب على الكرمة، لذلك ينبغي أن تستخدموا كلمة تُشير إلى الكرمة وتتضمَّن الثمر الذي ينمو عليها. أوقفوا هذا التسجيل هنا.</w:t>
      </w:r>
    </w:p>
    <w:p>
      <w:pPr>
        <w:bidi/>
      </w:pPr>
      <w:r>
        <w:rPr>
          <w:rtl/>
          <w:cs/>
          <w:lang w:val="ar_AE" w:bidi="ar_AE"/>
        </w:rPr>
      </w:r>
      <w:r>
        <w:rPr>
          <w:rtl/>
          <w:cs/>
          <w:lang w:val="ar_AE" w:bidi="ar_AE"/>
        </w:rPr>
        <w:t xml:space="preserve">عندما انتهوا من الأكل، سبَّحَ يسوع وتلاميذه تسبيحةً. إن </w:t>
      </w:r>
      <w:r>
        <w:rPr>
          <w:b/>
          <w:rtl/>
          <w:cs/>
          <w:lang w:val="ar_AE" w:bidi="ar_AE"/>
        </w:rPr>
        <w:t>التسبيحة</w:t>
      </w:r>
      <w:r>
        <w:rPr>
          <w:rtl/>
          <w:cs/>
          <w:lang w:val="ar_AE" w:bidi="ar_AE"/>
        </w:rPr>
        <w:t xml:space="preserve"> هي ترنيمة تُسبح الله، على الأرجح من مزمور ١١٨. إن هذا المزمور يُسبِّح اللهَ على محبته الأمينة التي تدوم إلى الأبد.</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التسبيحة</w:t>
      </w:r>
      <w:r>
        <w:rPr>
          <w:rtl/>
          <w:cs/>
          <w:lang w:val="ar_AE" w:bidi="ar_AE"/>
        </w:rPr>
        <w:t xml:space="preserve">. للمزيد من المعلومات، ابحثوا عن كلمة </w:t>
      </w:r>
      <w:hyperlink r:id="rId147">
        <w:r>
          <w:rPr>
            <w:rtl/>
            <w:cs/>
            <w:lang w:val="ar_AE" w:bidi="ar_AE"/>
          </w:rPr>
          <w:rPr>
            <w:color w:val="0000EE"/>
            <w:u w:val="single"/>
          </w:rPr>
          <w:t>تسبيحة</w:t>
        </w:r>
      </w:hyperlink>
      <w:r>
        <w:rPr>
          <w:rtl/>
          <w:cs/>
          <w:lang w:val="ar_AE" w:bidi="ar_AE"/>
        </w:rPr>
        <w:t xml:space="preserve"> في قاموس الكلمات الرئيسية.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14:27–31</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في هذه المرحلة، استمعوا إلى مرقس 14: 27–31 وضعوها في قلوبكم.</w:t>
      </w:r>
    </w:p>
    <w:p>
      <w:pPr>
        <w:bidi/>
      </w:pPr>
      <w:r>
        <w:rPr>
          <w:rtl/>
          <w:cs/>
          <w:lang w:val="ar_AE" w:bidi="ar_AE"/>
        </w:rPr>
      </w:r>
      <w:r>
        <w:rPr>
          <w:rtl/>
          <w:cs/>
          <w:lang w:val="ar_AE" w:bidi="ar_AE"/>
        </w:rPr>
        <w:t>استمع إلى نسخة صوتية من مرقس 14: 27–31 ثلاث مرات من ثلاث ترجمات صوتية مختلفة، إن أمكن. ثم كمجموعة قوموا بمناقشة الأسئلة التالية:</w:t>
      </w:r>
    </w:p>
    <w:p>
      <w:pPr>
        <w:pStyle w:val="ListNumber"/>
        <w:numPr>
          <w:ilvl w:val="0"/>
          <w:numId w:val="65"/>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 في هذا المقطع؟</w:t>
      </w:r>
    </w:p>
    <w:p>
      <w:pPr>
        <w:pStyle w:val="ListNumber"/>
        <w:bidi/>
        <w:spacing w:line="240" w:lineRule="auto"/>
        <w:ind w:left="720"/>
      </w:pPr>
      <w:r>
        <w:rPr>
          <w:rtl/>
          <w:cs/>
          <w:lang w:val="ar_AE" w:bidi="ar_AE"/>
        </w:rPr>
      </w:r>
      <w:r>
        <w:rPr>
          <w:rtl/>
          <w:cs/>
          <w:lang w:val="ar_AE" w:bidi="ar_AE"/>
        </w:rPr>
        <w:t>ماذا يخبرنا هذا المقطع عن الله أو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نسخة صوتية من إنجيل مرقس 14 : 27 - 31 من الترجمة الأسهل فهمًا لكم.</w:t>
      </w:r>
    </w:p>
    <w:p>
      <w:pPr>
        <w:bidi/>
      </w:pPr>
      <w:r>
        <w:rPr>
          <w:rtl/>
          <w:cs/>
          <w:lang w:val="ar_AE" w:bidi="ar_AE"/>
        </w:rPr>
      </w:r>
      <w:r>
        <w:rPr>
          <w:rtl/>
          <w:cs/>
          <w:lang w:val="ar_AE" w:bidi="ar_AE"/>
        </w:rPr>
        <w:t>كان يسوع وتلاميذه قد أنهوا أكل وجبة الفصح داخل أسوار مدينة أورشليم، وكان الوقت متأخرًا من المساء، بعد حلول الظلام. ثم يخرجون من المدينة، ويعبرون الوادي، ويصعدون إلى جبل الزيتون. تبدأ هذه القصة وهم في طريقهم إلى جبل الزيتون. هذه القصة تأتي كنوع من الاستطراد، إذ يقطع مرقس تسلسل أحداث الليلة الأخيرة من حياة يسوع قبل موته ليقدّم لنا هذا الحوار بين يسوع وتلاميذه.</w:t>
      </w:r>
    </w:p>
    <w:p>
      <w:pPr>
        <w:bidi/>
      </w:pPr>
      <w:r>
        <w:rPr>
          <w:rtl/>
          <w:cs/>
          <w:lang w:val="ar_AE" w:bidi="ar_AE"/>
        </w:rPr>
      </w:r>
      <w:r>
        <w:rPr>
          <w:rtl/>
          <w:cs/>
          <w:lang w:val="ar_AE" w:bidi="ar_AE"/>
        </w:rPr>
        <w:t>فيقول يسوع لتلاميذه: "إنَّ كُلَّكُمْ تشُكّونَ فيَّ"، ومعنى هذا أنّ التلاميذ سيتركون يسوع ويهربون، وسيتوقّفون عن الولاء له. ثم يقتبس يسوع مقطعًا من نبوة النبي زكريا، إذ تنبّأ زكريا أن الله سيجلب يومًا ما تطهيرًا وخلاصًا لشعبه من خطاياهم، كما ينظّف الماء الأوساخ. ولكي يقدّم الله الخلاص، سيضرب الراعي أو يقتله. ويصف يسوع نفسه بأنه هو الراعي. وعادة عندما يترك الراعي غنمه، تتبدّد الغنم في كل اتجاه. وهذا ما سيحدث لاحقًا في نفس الليلة عندما يقبض الرؤساء الدينيون على يسوع، إذ يهرب تلاميذه مثل الغنم التي تهرب حين يُقتل راعيها. فجميع التلاميذ سيهربون أو ينكرون أنهم يعرفون يسوع.</w:t>
      </w:r>
    </w:p>
    <w:p>
      <w:pPr>
        <w:bidi/>
      </w:pPr>
      <w:r>
        <w:rPr>
          <w:rtl/>
          <w:cs/>
          <w:lang w:val="ar_AE" w:bidi="ar_AE"/>
        </w:rPr>
      </w:r>
      <w:r>
        <w:rPr>
          <w:rtl/>
          <w:cs/>
          <w:lang w:val="ar_AE" w:bidi="ar_AE"/>
        </w:rPr>
        <w:t xml:space="preserve">توقفوا هنا وانظروا كجماعة إلى صورة لقطيع من الغنم مع راعٍ. </w:t>
      </w:r>
    </w:p>
    <w:p>
      <w:pPr>
        <w:bidi/>
      </w:pPr>
      <w:r>
        <w:rPr>
          <w:rtl/>
          <w:cs/>
          <w:lang w:val="ar_AE" w:bidi="ar_AE"/>
        </w:rPr>
      </w:r>
      <w:r>
        <w:rPr>
          <w:rtl/>
          <w:cs/>
          <w:lang w:val="ar_AE" w:bidi="ar_AE"/>
        </w:rPr>
        <w:t>وناقشوا معًا هذه الأسئلة: هل يقارن قادتكم الدينيون أنفسهم بشيء من الحياة اليومية كما شبّه يسوع نفسه بالراعي؟ إن كان الأمر كذلك، فبمَ يقارنون أنفسهم؟ وكيف تشبه هذه المقارنة صورة الراعي أو تختلف عنها؟ (أوقفوا سماع التسجيل الصوتي هنا)</w:t>
      </w:r>
    </w:p>
    <w:p>
      <w:pPr>
        <w:bidi/>
      </w:pPr>
      <w:r>
        <w:rPr>
          <w:rtl/>
          <w:cs/>
          <w:lang w:val="ar_AE" w:bidi="ar_AE"/>
        </w:rPr>
      </w:r>
      <w:r>
        <w:rPr>
          <w:rtl/>
          <w:cs/>
          <w:lang w:val="ar_AE" w:bidi="ar_AE"/>
        </w:rPr>
        <w:t>ويوازن يسوع الأخبار السيئة بأن تلاميذه سيهربون بخبر مفرح، وهو أنه سيرى تلاميذه مرة أخرى في الجليل، وهي المنطقة المُحيطة ببحر الجليل. فأولًا: يقول يسوع إنّه سيقوم من الأموات، أي أن الله سيجعله حيًّا مرة أخرى. ثم يقول إنّه "يسبقهم" إلى الجليل، مثل الراعي الذي يقود غنمه أمامه. فيسوع يريد أن يطمئنهم أنّه رغم أنهم سينكرونه ويهربون، إلا أنه سيعيدهم إلى علاقة معه ويجتمع بهم مجددًا.</w:t>
      </w:r>
    </w:p>
    <w:p>
      <w:pPr>
        <w:bidi/>
      </w:pPr>
      <w:r>
        <w:rPr>
          <w:rtl/>
          <w:cs/>
          <w:lang w:val="ar_AE" w:bidi="ar_AE"/>
        </w:rPr>
      </w:r>
      <w:r>
        <w:rPr>
          <w:rtl/>
          <w:cs/>
          <w:lang w:val="ar_AE" w:bidi="ar_AE"/>
        </w:rPr>
        <w:t>توقفوا هنا وانظروا معًا إلى خريطة لإسرائيل تشمل أورشليم ومنطقة الجليل. (أوقفوا سماع التسجيل الصوتي هنا)</w:t>
      </w:r>
    </w:p>
    <w:p>
      <w:pPr>
        <w:bidi/>
      </w:pPr>
      <w:r>
        <w:rPr>
          <w:rtl/>
          <w:cs/>
          <w:lang w:val="ar_AE" w:bidi="ar_AE"/>
        </w:rPr>
      </w:r>
      <w:r>
        <w:rPr>
          <w:rtl/>
          <w:cs/>
          <w:lang w:val="ar_AE" w:bidi="ar_AE"/>
        </w:rPr>
        <w:t>لكن بطرس، أحد تلاميذ يسوع، يركّز فقط على الخبر السيّئ بأن التلاميذ سيتبدّدون ويهربون. فينكر بشدّة أنه سيترك يسوع، ويقول: "وإنْ شَكَّ الجميعُ فأنا لا أشُكُّ". استخدموا نفس التعبير الذي استعملتموه لكلمة "تشكون" في بداية المقطع. فيرد يسوع بقوّة أيضًا قائلًا: "الحَقَّ أقولُ لكَ". لكي يشدّ انتباه بطرس إلى ما سيقوله.</w:t>
      </w:r>
    </w:p>
    <w:p>
      <w:pPr>
        <w:bidi/>
      </w:pPr>
      <w:r>
        <w:rPr>
          <w:rtl/>
          <w:cs/>
          <w:lang w:val="ar_AE" w:bidi="ar_AE"/>
        </w:rPr>
      </w:r>
      <w:r>
        <w:rPr>
          <w:rtl/>
          <w:cs/>
          <w:lang w:val="ar_AE" w:bidi="ar_AE"/>
        </w:rPr>
        <w:t>توقفوا هنا وناقشوا كيف تترجمون عبارة "الحق أقول لكم" في جميع أنحاء إنجيل مرقس. كيف تعبّرون عن تنبيه مهم قبل قول جملة؟ وكيف تبرزون أهميّة تصريح هام؟ (أوقفوا سماع التسجيل الصوتي هنا)</w:t>
      </w:r>
    </w:p>
    <w:p>
      <w:pPr>
        <w:bidi/>
      </w:pPr>
      <w:r>
        <w:rPr>
          <w:rtl/>
          <w:cs/>
          <w:lang w:val="ar_AE" w:bidi="ar_AE"/>
        </w:rPr>
      </w:r>
      <w:r>
        <w:rPr>
          <w:rtl/>
          <w:cs/>
          <w:lang w:val="ar_AE" w:bidi="ar_AE"/>
        </w:rPr>
        <w:t>ثم يقول يسوع إن بطرس، في تلك الليلة، سينكر يسوع أو يقول إنه لا يعرفه ثلاث مرات، قبل أن يصيح الديك مرتين. والديك هو ذكر الدجاج، وهو من أنواع الطيور. ونسمع عادة صياحه مرتين في الصباح لأن ديكًا يجيب ديكًا آخر. ويحدث هذا قبل شروق الشمس. فيسوع يُريد أن يقول إن بطرس سينكر أنه يعرفه أو يتبعه قبل شروق شمس اليوم التالي، وإنه سينكره ثلاث مرات، وهذا يرمز إلى الإنكار الكامل.</w:t>
      </w:r>
    </w:p>
    <w:p>
      <w:pPr>
        <w:bidi/>
      </w:pPr>
      <w:r>
        <w:rPr>
          <w:rtl/>
          <w:cs/>
          <w:lang w:val="ar_AE" w:bidi="ar_AE"/>
        </w:rPr>
      </w:r>
      <w:r>
        <w:rPr>
          <w:rtl/>
          <w:cs/>
          <w:lang w:val="ar_AE" w:bidi="ar_AE"/>
        </w:rPr>
        <w:t>توقفوا هنا وانظروا معًا إلى صورة لديك. (أوقفوا سماع التسجيل الصوتي هنا)</w:t>
      </w:r>
    </w:p>
    <w:p>
      <w:pPr>
        <w:bidi/>
      </w:pPr>
      <w:r>
        <w:rPr>
          <w:rtl/>
          <w:cs/>
          <w:lang w:val="ar_AE" w:bidi="ar_AE"/>
        </w:rPr>
      </w:r>
      <w:r>
        <w:rPr>
          <w:rtl/>
          <w:cs/>
          <w:lang w:val="ar_AE" w:bidi="ar_AE"/>
        </w:rPr>
        <w:t>يصرّ كلّ من بطرس وبقية التلاميذ بشدّة على أنهم لن ينكروا يسوع أبدًا. بل يقول بطرس إنه مستعد أن يموت مع يسوع، وهو يعلم أنّها ستكون ميتة عنيفة. وهذا يجعل إنكار بطرس وبقية التلاميذ لاحقًا أشدَّ سوءًا.</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نسخة صوتية من إنجيل مرقس 14 : 27 - 31 من الترجمة الأسهل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مشهد واحد.</w:t>
      </w:r>
    </w:p>
    <w:p>
      <w:pPr>
        <w:bidi/>
      </w:pPr>
      <w:r>
        <w:rPr>
          <w:rtl/>
          <w:cs/>
          <w:lang w:val="ar_AE" w:bidi="ar_AE"/>
        </w:rPr>
      </w:r>
      <w:r>
        <w:rPr>
          <w:b/>
          <w:rtl/>
          <w:cs/>
          <w:lang w:val="ar_AE" w:bidi="ar_AE"/>
        </w:rPr>
        <w:t>المشهد الأول:</w:t>
      </w:r>
      <w:r>
        <w:rPr>
          <w:rtl/>
          <w:cs/>
          <w:lang w:val="ar_AE" w:bidi="ar_AE"/>
        </w:rPr>
        <w:t xml:space="preserve"> يسوع وتلاميذه يسيرون إلى جبل الزيتون. يخبر يسوع تلاميذه أنهم سيتركوه. وهو يقتبس من النبي زكريا. ويخبرهم يسوع أنه سيقابلهم مرة أخرى في الجليل، ويقول بطرس إنه لن يترك يسوع أبدًا. فيخبر يسوع بطرس أنه سينكر معرفته بيسوع ثلاث مرات قبل شروق الشمس في صباح اليوم التالي. فيتعهد بطرس والتلاميذ الآخرون بأنهم لن يتركوا يسوع أبدًا.</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 بما في ذلك بطرس</w:t>
      </w:r>
    </w:p>
    <w:p>
      <w:pPr>
        <w:pStyle w:val="ListBullet"/>
        <w:bidi/>
        <w:spacing w:line="240" w:lineRule="auto"/>
        <w:ind w:left="720"/>
      </w:pPr>
      <w:r>
        <w:rPr>
          <w:rtl/>
          <w:cs/>
          <w:lang w:val="ar_AE" w:bidi="ar_AE"/>
        </w:rPr>
      </w:r>
      <w:r>
        <w:rPr>
          <w:rtl/>
          <w:cs/>
          <w:lang w:val="ar_AE" w:bidi="ar_AE"/>
        </w:rPr>
        <w:t>الراعي</w:t>
      </w:r>
    </w:p>
    <w:p>
      <w:pPr>
        <w:pStyle w:val="ListBullet"/>
        <w:bidi/>
        <w:spacing w:line="240" w:lineRule="auto"/>
        <w:ind w:left="720"/>
      </w:pPr>
      <w:r>
        <w:rPr>
          <w:rtl/>
          <w:cs/>
          <w:lang w:val="ar_AE" w:bidi="ar_AE"/>
        </w:rPr>
      </w:r>
      <w:r>
        <w:rPr>
          <w:rtl/>
          <w:cs/>
          <w:lang w:val="ar_AE" w:bidi="ar_AE"/>
        </w:rPr>
        <w:t>الخراف</w:t>
      </w:r>
    </w:p>
    <w:p>
      <w:pPr>
        <w:bidi/>
      </w:pPr>
      <w:r>
        <w:rPr>
          <w:rtl/>
          <w:cs/>
          <w:lang w:val="ar_AE" w:bidi="ar_AE"/>
        </w:rPr>
      </w:r>
      <w:r>
        <w:rPr>
          <w:rtl/>
          <w:cs/>
          <w:lang w:val="ar_AE" w:bidi="ar_AE"/>
        </w:rPr>
        <w:t>كمجموعة، انتبهوا إلى هذه الأجزاء من سياق المقطع: من المهم أن نتذكر أن يسوع وتلاميذه كانوا قد انتهوا من أكل الفصح. وكان الوقت متأخر من المساء، بعد حلول الظلام. وهم يتركون وسط مدينة أورشليم، ويبدأون في صعود جبل الزيتون، وبينما هم يسيرون، يتحدث يسوع معهم.</w:t>
      </w:r>
    </w:p>
    <w:p>
      <w:pPr>
        <w:bidi/>
      </w:pPr>
      <w:r>
        <w:rPr>
          <w:rtl/>
          <w:cs/>
          <w:lang w:val="ar_AE" w:bidi="ar_AE"/>
        </w:rPr>
      </w:r>
      <w:r>
        <w:rPr>
          <w:rtl/>
          <w:cs/>
          <w:lang w:val="ar_AE" w:bidi="ar_AE"/>
        </w:rPr>
        <w:t>من المهم أن نتذكر أن يسوع يقتبس من الأسفار المُقَدَّسة. يقول يسوع: "كلكم تتركوني، لأنه مكتوب في الأسفار المُقَدَّسة".</w:t>
      </w:r>
    </w:p>
    <w:p>
      <w:pPr>
        <w:bidi/>
      </w:pPr>
      <w:r>
        <w:rPr>
          <w:rtl/>
          <w:cs/>
          <w:lang w:val="ar_AE" w:bidi="ar_AE"/>
        </w:rPr>
      </w:r>
      <w:r>
        <w:rPr>
          <w:rtl/>
          <w:cs/>
          <w:lang w:val="ar_AE" w:bidi="ar_AE"/>
        </w:rPr>
        <w:t xml:space="preserve">ويقتبس يسوع من الأسفار المُقَدَّسة، ثم يقول "لكن" ليظهر أنه لم يعد يقتبس أيضًا. ويخبرهم بالأخبار السارة بأنه سيقوم من الأموات، ويذهب أمام تلاميذه ليقابلهم في الجليل. </w:t>
      </w:r>
    </w:p>
    <w:p>
      <w:pPr>
        <w:bidi/>
      </w:pPr>
      <w:r>
        <w:rPr>
          <w:rtl/>
          <w:cs/>
          <w:lang w:val="ar_AE" w:bidi="ar_AE"/>
        </w:rPr>
      </w:r>
      <w:r>
        <w:rPr>
          <w:rtl/>
          <w:cs/>
          <w:lang w:val="ar_AE" w:bidi="ar_AE"/>
        </w:rPr>
        <w:t xml:space="preserve">من المهم أن نتذكر أن بطرس كان قد تحدث من بين المجموعة الكبيرة من التلاميذ. إن نبرة بطرس عندما أجاب على يسوع هنا تشير إلى أنه كان مستاءً من هذا التصريح. وربما كانت هناك صدمة لسماع هذه الكلمات. فهو ليس لديه نية للهرب أو إنكار يسوع. فهو يحبه. لكن موقف بطرس كان متكبرًا، فهو يعتقد أنه يستطيع أن يفعل ما هو أفضل-حتى لو سقط جميع التلاميذ الآخرين، فإنه لن يفعل ذلك أبدًا. من المهم أن نتذكر أن يسوع يتحدث بقوة عندما يجيب على بطرس. فهو يقول: "الحق أقول لك... </w:t>
      </w:r>
      <w:r>
        <w:rPr>
          <w:i/>
          <w:rtl/>
          <w:cs/>
          <w:lang w:val="ar_AE" w:bidi="ar_AE"/>
        </w:rPr>
        <w:t>حتى أنت سوف تتركني</w:t>
      </w:r>
      <w:r>
        <w:rPr>
          <w:rtl/>
          <w:cs/>
          <w:lang w:val="ar_AE" w:bidi="ar_AE"/>
        </w:rPr>
        <w:t>".</w:t>
      </w:r>
    </w:p>
    <w:p>
      <w:pPr>
        <w:bidi/>
      </w:pPr>
      <w:r>
        <w:rPr>
          <w:rtl/>
          <w:cs/>
          <w:lang w:val="ar_AE" w:bidi="ar_AE"/>
        </w:rPr>
      </w:r>
      <w:r>
        <w:rPr>
          <w:rtl/>
          <w:cs/>
          <w:lang w:val="ar_AE" w:bidi="ar_AE"/>
        </w:rPr>
        <w:t>من المهم أن نتذكر أن بطرس كان يجيب بنفس التأكيد. فهو يقول: "لا!" بوضوح تام. يقول بطرس إنه مستعد للموت، حتى لو كان موتًا عنيفًا. وجميع التلاميذ الآخرون قالوا نفس الشيء. إنهم لن يتركوا يسوع أبدًا. وسيموتون معه موتًا عنيفًا.</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استمعوا إلى نسخة صوتية من إنجيل مرقس 14 : 27 - 31 من الترجمة الأسهل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مشهد واحد.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 بما في ذلك بطرس</w:t>
      </w:r>
    </w:p>
    <w:p>
      <w:pPr>
        <w:pStyle w:val="ListBullet"/>
        <w:bidi/>
        <w:spacing w:line="240" w:lineRule="auto"/>
        <w:ind w:left="720"/>
      </w:pPr>
      <w:r>
        <w:rPr>
          <w:rtl/>
          <w:cs/>
          <w:lang w:val="ar_AE" w:bidi="ar_AE"/>
        </w:rPr>
      </w:r>
      <w:r>
        <w:rPr>
          <w:rtl/>
          <w:cs/>
          <w:lang w:val="ar_AE" w:bidi="ar_AE"/>
        </w:rPr>
        <w:t>الراعي</w:t>
      </w:r>
    </w:p>
    <w:p>
      <w:pPr>
        <w:pStyle w:val="ListBullet"/>
        <w:bidi/>
        <w:spacing w:line="240" w:lineRule="auto"/>
        <w:ind w:left="720"/>
      </w:pPr>
      <w:r>
        <w:rPr>
          <w:rtl/>
          <w:cs/>
          <w:lang w:val="ar_AE" w:bidi="ar_AE"/>
        </w:rPr>
      </w:r>
      <w:r>
        <w:rPr>
          <w:rtl/>
          <w:cs/>
          <w:lang w:val="ar_AE" w:bidi="ar_AE"/>
        </w:rPr>
        <w:t>الخراف</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 xml:space="preserve">أوقفوا سماع التسجيل الصوتي مؤقتًا هنا، ومثّلوا المقطع. </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وقوموا بتمثيل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يمثّل الفريق يسوع وتلاميذه وهم يصعدون جبل الزيتون. ويبدأ يسوع بالكلام معهم، قائلًا: "إنَّ كُلَّكُمْ تشُكّونَ فيَّ في هذِهِ اللَّيلَةِ لأنَّهُ مَكتوبٌ: أنّي أضرِبُ الرّاعيَ فتتَبَدَّدُ الخِرافُ. ولكن بَعدَ قيامي أسبِقُكُمْ إلَى الجَليلِ". فيقول له بطرس: "وإنْ شَكَّ الجميعُ فأنا لا أشُكُّ!"</w:t>
      </w:r>
    </w:p>
    <w:p>
      <w:pPr>
        <w:bidi/>
      </w:pPr>
      <w:r>
        <w:rPr>
          <w:rtl/>
          <w:cs/>
          <w:lang w:val="ar_AE" w:bidi="ar_AE"/>
        </w:rPr>
      </w:r>
      <w:r>
        <w:rPr>
          <w:rtl/>
          <w:cs/>
          <w:lang w:val="ar_AE" w:bidi="ar_AE"/>
        </w:rPr>
        <w:t xml:space="preserve">أوقفوا التمثيل. اسأل الشخص الذي يؤدي دور يسوع: "بماذا تشعر أو تفكر؟" قد يجيب: "حزين جدًا لأن أصدقائي سيتركوني"، أو "محبط من بطرس"، أو "أفهم العمل الذي يجب أن أتممه للخلاص، لكنه ليس سهلًا". اسأل الشخص الذي يؤدي دور بطرس: "بماذا تشعر أو تفكر؟" قد يجيب: "مندهش، إنه من المستحيل أن نترك يسوع!"، أو "فخور أني أتبع يسوع"، أو "شجاع ومستعد للموت معه". واصلوا تمثيل الدراما. </w:t>
      </w:r>
    </w:p>
    <w:p>
      <w:pPr>
        <w:bidi/>
      </w:pPr>
      <w:r>
        <w:rPr>
          <w:rtl/>
          <w:cs/>
          <w:lang w:val="ar_AE" w:bidi="ar_AE"/>
        </w:rPr>
      </w:r>
      <w:r>
        <w:rPr>
          <w:rtl/>
          <w:cs/>
          <w:lang w:val="ar_AE" w:bidi="ar_AE"/>
        </w:rPr>
        <w:t>ثم يقول يسوع: "الحَقَّ أقولُ لكَ: إنَّكَ اليومَ في هذِهِ اللَّيلَةِ، قَبلَ أنْ يَصيحَ الدّيكُ مَرَّتَينِ، تُنكِرُني ثَلاثَ مَرّاتٍ". فيجيب بطرس بقوة: "ولَوِ اضطُرِرتُ أنْ أموتَ معكَ لا أُنكِرُكَ!" ويقول التلاميذ الآخرون نفس الشيء.</w:t>
      </w:r>
    </w:p>
    <w:p>
      <w:pPr>
        <w:bidi/>
      </w:pPr>
      <w:r>
        <w:rPr>
          <w:rtl/>
          <w:cs/>
          <w:lang w:val="ar_AE" w:bidi="ar_AE"/>
        </w:rPr>
      </w:r>
      <w:r>
        <w:rPr>
          <w:rtl/>
          <w:cs/>
          <w:lang w:val="ar_AE" w:bidi="ar_AE"/>
        </w:rPr>
        <w:t>أوقفوا التمثيل. اسأل الشخص الذي يؤدي دور يسوع: "بماذا تشعر أو تفكر؟" قد يجيب: "أتمنى أن يبقى بطرس بجانبي". الشخص الذي يمثل بطرس وبقية التلاميذ: "بماذا تشعرون أو تفكرون؟" قد يجيبون: "ماذا يقصد يسوع؟" أو "أريد أن أكون شجاعًا جدًا من أجله"، أو "أنا فخور أني أتبع يسوع".</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نسخة صوتية لإنجيل مرقس ١٤: ٢٧–٣١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قال يسوع لتلاميذه: "إنَّ كُلكم ستَرتدُّون لأن ذلك مكتوب في الكُتب." </w:t>
      </w:r>
      <w:r>
        <w:rPr>
          <w:b/>
          <w:rtl/>
          <w:cs/>
          <w:lang w:val="ar_AE" w:bidi="ar_AE"/>
        </w:rPr>
        <w:t>إن الارتداد</w:t>
      </w:r>
      <w:r>
        <w:rPr>
          <w:rtl/>
          <w:cs/>
          <w:lang w:val="ar_AE" w:bidi="ar_AE"/>
        </w:rPr>
        <w:t xml:space="preserve"> يعني أن يتخلى الشخص عن شيء ما. قال يسوع فقط: "لأن ذلك مكتوب،" لكن التلاميذ كانوا يعرفون أنه يقول إن النبوة مكتوبة في </w:t>
      </w:r>
      <w:r>
        <w:rPr>
          <w:b/>
          <w:rtl/>
          <w:cs/>
          <w:lang w:val="ar_AE" w:bidi="ar_AE"/>
        </w:rPr>
        <w:t>الكُتب</w:t>
      </w:r>
      <w:r>
        <w:rPr>
          <w:rtl/>
          <w:cs/>
          <w:lang w:val="ar_AE" w:bidi="ar_AE"/>
        </w:rPr>
        <w:t xml:space="preserve">، أي كتبهم المُقدَّسة. تقول بعض ترجمات الكتاب المُقَدَّس إنه "مكتوب في الكُتب المُقدَّسة" لتجعل الأمر واضحًا. إذا استخدمتم عبارة الكُتب </w:t>
      </w:r>
      <w:hyperlink r:id="rId59">
        <w:r>
          <w:rPr>
            <w:rtl/>
            <w:cs/>
            <w:lang w:val="ar_AE" w:bidi="ar_AE"/>
          </w:rPr>
          <w:rPr>
            <w:color w:val="0000EE"/>
            <w:u w:val="single"/>
          </w:rPr>
          <w:t>المُقدَّسة</w:t>
        </w:r>
      </w:hyperlink>
      <w:r>
        <w:rPr>
          <w:rtl/>
          <w:cs/>
          <w:lang w:val="ar_AE" w:bidi="ar_AE"/>
        </w:rPr>
        <w:t>، فترجموها بنفس الطريقة التي ترجمتوها بها من قبل، وتذكروا أنها موجودة في قاموس الكلمات الرئيسية.</w:t>
      </w:r>
    </w:p>
    <w:p>
      <w:pPr>
        <w:bidi/>
      </w:pPr>
      <w:r>
        <w:rPr>
          <w:rtl/>
          <w:cs/>
          <w:lang w:val="ar_AE" w:bidi="ar_AE"/>
        </w:rPr>
      </w:r>
      <w:r>
        <w:rPr>
          <w:rtl/>
          <w:cs/>
          <w:lang w:val="ar_AE" w:bidi="ar_AE"/>
        </w:rPr>
        <w:t xml:space="preserve">توقفوا هنا وناقشوا كمجموعة الكلمة أو العبارة التي ستستخدموها للإشارة إلى </w:t>
      </w:r>
      <w:r>
        <w:rPr>
          <w:b/>
          <w:rtl/>
          <w:cs/>
          <w:lang w:val="ar_AE" w:bidi="ar_AE"/>
        </w:rPr>
        <w:t>الارتداد</w:t>
      </w:r>
      <w:r>
        <w:rPr>
          <w:rtl/>
          <w:cs/>
          <w:lang w:val="ar_AE" w:bidi="ar_AE"/>
        </w:rPr>
        <w:t>. أوقفوا هذا التسجيل هنا.</w:t>
      </w:r>
    </w:p>
    <w:p>
      <w:pPr>
        <w:bidi/>
      </w:pPr>
      <w:r>
        <w:rPr>
          <w:rtl/>
          <w:cs/>
          <w:lang w:val="ar_AE" w:bidi="ar_AE"/>
        </w:rPr>
      </w:r>
      <w:r>
        <w:rPr>
          <w:rtl/>
          <w:cs/>
          <w:lang w:val="ar_AE" w:bidi="ar_AE"/>
        </w:rPr>
        <w:t xml:space="preserve">قال يسوع إن الله سيضرب الراعي. في هذه الحالة </w:t>
      </w:r>
      <w:r>
        <w:rPr>
          <w:b/>
          <w:rtl/>
          <w:cs/>
          <w:lang w:val="ar_AE" w:bidi="ar_AE"/>
        </w:rPr>
        <w:t>الضرب</w:t>
      </w:r>
      <w:r>
        <w:rPr>
          <w:rtl/>
          <w:cs/>
          <w:lang w:val="ar_AE" w:bidi="ar_AE"/>
        </w:rPr>
        <w:t xml:space="preserve"> يعني القتل. إن </w:t>
      </w:r>
      <w:r>
        <w:rPr>
          <w:b/>
          <w:rtl/>
          <w:cs/>
          <w:lang w:val="ar_AE" w:bidi="ar_AE"/>
        </w:rPr>
        <w:t>الراعي</w:t>
      </w:r>
      <w:r>
        <w:rPr>
          <w:rtl/>
          <w:cs/>
          <w:lang w:val="ar_AE" w:bidi="ar_AE"/>
        </w:rPr>
        <w:t xml:space="preserve"> هو شخص يهتم بالخراف أو الماعز. كان يسوع يشير كثيرًا إلى نفسه بأنه الراعي الذي يهتم بشعبه الذي يمشي وراءه. شبَّه يسوعُ الذين يتبعونه بالخراف.</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الضرب</w:t>
      </w:r>
      <w:r>
        <w:rPr>
          <w:rtl/>
          <w:cs/>
          <w:lang w:val="ar_AE" w:bidi="ar_AE"/>
        </w:rPr>
        <w:t xml:space="preserve">. استخدموا نفس الكلمة أو العبارة التي استخدمتوها في المقاطع السابقة للإشارة إلى الراعي، وتذكروا أن مصطلح </w:t>
      </w:r>
      <w:hyperlink r:id="rId148">
        <w:r>
          <w:rPr>
            <w:rtl/>
            <w:cs/>
            <w:lang w:val="ar_AE" w:bidi="ar_AE"/>
          </w:rPr>
          <w:rPr>
            <w:color w:val="0000EE"/>
            <w:u w:val="single"/>
          </w:rPr>
          <w:t>الراعي</w:t>
        </w:r>
      </w:hyperlink>
      <w:r>
        <w:rPr>
          <w:rtl/>
          <w:cs/>
          <w:lang w:val="ar_AE" w:bidi="ar_AE"/>
        </w:rPr>
        <w:t xml:space="preserve"> موجود في قاموس الكلمات الرئيسية. أوقفوا هذا التسجيل هنا.</w:t>
      </w:r>
    </w:p>
    <w:p>
      <w:pPr>
        <w:bidi/>
      </w:pPr>
      <w:r>
        <w:rPr>
          <w:rtl/>
          <w:cs/>
          <w:lang w:val="ar_AE" w:bidi="ar_AE"/>
        </w:rPr>
      </w:r>
      <w:r>
        <w:rPr>
          <w:rtl/>
          <w:cs/>
          <w:lang w:val="ar_AE" w:bidi="ar_AE"/>
        </w:rPr>
        <w:t xml:space="preserve">قال يسوع إنه سيَسبق تلاميذه إلى </w:t>
      </w:r>
      <w:r>
        <w:rPr>
          <w:b/>
          <w:rtl/>
          <w:cs/>
          <w:lang w:val="ar_AE" w:bidi="ar_AE"/>
        </w:rPr>
        <w:t>الجليل</w:t>
      </w:r>
      <w:r>
        <w:rPr>
          <w:rtl/>
          <w:cs/>
          <w:lang w:val="ar_AE" w:bidi="ar_AE"/>
        </w:rPr>
        <w:t xml:space="preserve"> بعد أن يُقيمه اللهُ من الأموات. إن </w:t>
      </w:r>
      <w:hyperlink r:id="rId39">
        <w:r>
          <w:rPr>
            <w:rtl/>
            <w:cs/>
            <w:lang w:val="ar_AE" w:bidi="ar_AE"/>
          </w:rPr>
          <w:rPr>
            <w:color w:val="0000EE"/>
            <w:u w:val="single"/>
          </w:rPr>
          <w:t>الجليل</w:t>
        </w:r>
      </w:hyperlink>
      <w:r>
        <w:rPr>
          <w:rtl/>
          <w:cs/>
          <w:lang w:val="ar_AE" w:bidi="ar_AE"/>
        </w:rPr>
        <w:t xml:space="preserve"> هي المنطقة المحيطة </w:t>
      </w:r>
      <w:r>
        <w:rPr>
          <w:b/>
          <w:rtl/>
          <w:cs/>
          <w:lang w:val="ar_AE" w:bidi="ar_AE"/>
        </w:rPr>
        <w:t>ببحر الجليل</w:t>
      </w:r>
      <w:r>
        <w:rPr>
          <w:rtl/>
          <w:cs/>
          <w:lang w:val="ar_AE" w:bidi="ar_AE"/>
        </w:rPr>
        <w:t xml:space="preserve">. كان الكثير من تلاميذ يسوع من تلك المنطقة، وكان أغلب عملهم يَتم في المنطقة المحيطة ببحر الجليل. للمزيد من المعلومات عن </w:t>
      </w:r>
      <w:hyperlink r:id="rId38">
        <w:r>
          <w:rPr>
            <w:rtl/>
            <w:cs/>
            <w:lang w:val="ar_AE" w:bidi="ar_AE"/>
          </w:rPr>
          <w:rPr>
            <w:color w:val="0000EE"/>
            <w:u w:val="single"/>
          </w:rPr>
          <w:t>بحر الجليل</w:t>
        </w:r>
      </w:hyperlink>
      <w:r>
        <w:rPr>
          <w:rtl/>
          <w:cs/>
          <w:lang w:val="ar_AE" w:bidi="ar_AE"/>
        </w:rPr>
        <w:t>، يرجى الرجوع إلى قاموس الكلمات الرئيسية.</w:t>
      </w:r>
    </w:p>
    <w:p>
      <w:pPr>
        <w:bidi/>
      </w:pPr>
      <w:r>
        <w:rPr>
          <w:rtl/>
          <w:cs/>
          <w:lang w:val="ar_AE" w:bidi="ar_AE"/>
        </w:rPr>
      </w:r>
      <w:r>
        <w:rPr>
          <w:rtl/>
          <w:cs/>
          <w:lang w:val="ar_AE" w:bidi="ar_AE"/>
        </w:rPr>
        <w:t>عندما أجاب يسوع على كلمات بطرس، قال له: "</w:t>
      </w:r>
      <w:r>
        <w:rPr>
          <w:b/>
          <w:rtl/>
          <w:cs/>
          <w:lang w:val="ar_AE" w:bidi="ar_AE"/>
        </w:rPr>
        <w:t>الحَقَّ أَقُولُ لَكُمْ</w:t>
      </w:r>
      <w:r>
        <w:rPr>
          <w:rtl/>
          <w:cs/>
          <w:lang w:val="ar_AE" w:bidi="ar_AE"/>
        </w:rPr>
        <w:t>." كان يسوع يستخدم هذه العبارة ليؤكد على أقواله وليُخبِر الناسَ أنه ينبغي أن يستمعوا بعناية إلى ما يقوله وأن يؤمنوا بأن ما يقوله حقيقي. استخدموا نفس الكلمات أو العبارات التي استخدمتوها في المقاطع السابقة في إنجيل مرقس لترجمة عبارة "الحَقَّ أَقُولُ لَكُم."</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14:32–42</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في هذه المرحلة، استمعوا إلى مرقس 14: 32–42 وضعوها في قلوبكم.</w:t>
      </w:r>
    </w:p>
    <w:p>
      <w:pPr>
        <w:bidi/>
      </w:pPr>
      <w:r>
        <w:rPr>
          <w:rtl/>
          <w:cs/>
          <w:lang w:val="ar_AE" w:bidi="ar_AE"/>
        </w:rPr>
      </w:r>
      <w:r>
        <w:rPr>
          <w:rtl/>
          <w:cs/>
          <w:lang w:val="ar_AE" w:bidi="ar_AE"/>
        </w:rPr>
        <w:t>استمع إلى نسخة صوتية من مرقس 14: 32–42 ثلاث مرات من ثلاث ترجمات صوتية مختلفة، إن أمكن. ثم كمجموعة قوموا بمناقشة الأسئلة التالية:</w:t>
      </w:r>
    </w:p>
    <w:p>
      <w:pPr>
        <w:pStyle w:val="ListNumber"/>
        <w:numPr>
          <w:ilvl w:val="0"/>
          <w:numId w:val="66"/>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 في هذا المقطع؟</w:t>
      </w:r>
    </w:p>
    <w:p>
      <w:pPr>
        <w:pStyle w:val="ListNumber"/>
        <w:bidi/>
        <w:spacing w:line="240" w:lineRule="auto"/>
        <w:ind w:left="720"/>
      </w:pPr>
      <w:r>
        <w:rPr>
          <w:rtl/>
          <w:cs/>
          <w:lang w:val="ar_AE" w:bidi="ar_AE"/>
        </w:rPr>
      </w:r>
      <w:r>
        <w:rPr>
          <w:rtl/>
          <w:cs/>
          <w:lang w:val="ar_AE" w:bidi="ar_AE"/>
        </w:rPr>
        <w:t>ماذا يخبرنا هذا المقطع عن الله أو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نسخة صوتية من إنجيل مرقس 14 : 32 - 42 من الترجمة الأسهل فهمًا لكم.</w:t>
      </w:r>
    </w:p>
    <w:p>
      <w:pPr>
        <w:bidi/>
      </w:pPr>
      <w:r>
        <w:rPr>
          <w:rtl/>
          <w:cs/>
          <w:lang w:val="ar_AE" w:bidi="ar_AE"/>
        </w:rPr>
      </w:r>
      <w:r>
        <w:rPr>
          <w:rtl/>
          <w:cs/>
          <w:lang w:val="ar_AE" w:bidi="ar_AE"/>
        </w:rPr>
        <w:t>يواصل يسوع وتلاميذه السير صاعدين من الوادي إلى جبل الزيتون، ويذهبون إلى بستان زيتون عند جانب الجبل يُدعى جثسيماني. البستان هو مكان زرع فيه الناس أشجار الزيتون واستخرجوا منها الزيت. وكلمة "جثسيماني" بالعبرية تعني "معصرة الزيت"، لذلك يُحتمل أنّ الناس كانوا يعصرون الزيتون هناك ليصنعوا زيت الزيتون.</w:t>
      </w:r>
    </w:p>
    <w:p>
      <w:pPr>
        <w:bidi/>
      </w:pPr>
      <w:r>
        <w:rPr>
          <w:rtl/>
          <w:cs/>
          <w:lang w:val="ar_AE" w:bidi="ar_AE"/>
        </w:rPr>
      </w:r>
      <w:r>
        <w:rPr>
          <w:rtl/>
          <w:cs/>
          <w:lang w:val="ar_AE" w:bidi="ar_AE"/>
        </w:rPr>
        <w:t>توقفوا هنا وانظروا كمجموعة إلى صورة لبستان جثسيماني وصورة لأشجار الزيتون معًا. (أوقفوا سماع التسجيل الصوتي هنا)</w:t>
      </w:r>
    </w:p>
    <w:p>
      <w:pPr>
        <w:bidi/>
      </w:pPr>
      <w:r>
        <w:rPr>
          <w:rtl/>
          <w:cs/>
          <w:lang w:val="ar_AE" w:bidi="ar_AE"/>
        </w:rPr>
      </w:r>
      <w:r>
        <w:rPr>
          <w:rtl/>
          <w:cs/>
          <w:lang w:val="ar_AE" w:bidi="ar_AE"/>
        </w:rPr>
        <w:t>حين يصل يسوع وتلاميذه، يقول لهم أن يجلسوا هناك بينما يُصلي. ويبدو أنّ ذهابه للصلاة أمر معتاد بالنسبة له. ثم كما فعل من قبل، يفرز بطرس ويعقوب ويوحنا ويأخذهم معه إلى داخل البستان. وقد اختار هؤلاء الثلاثة بالتحديد، لأنّهم جميعًا قالوا سابقًا إنهم مستعدون أن يتألموا معه.</w:t>
      </w:r>
    </w:p>
    <w:p>
      <w:pPr>
        <w:bidi/>
      </w:pPr>
      <w:r>
        <w:rPr>
          <w:rtl/>
          <w:cs/>
          <w:lang w:val="ar_AE" w:bidi="ar_AE"/>
        </w:rPr>
      </w:r>
      <w:r>
        <w:rPr>
          <w:rtl/>
          <w:cs/>
          <w:lang w:val="ar_AE" w:bidi="ar_AE"/>
        </w:rPr>
        <w:t>في هذه اللحظة يدخل يسوع في ضيق نفسي شديد، إذ يُصاب باضطراب وانزعاج عميق في داخله، فيقول: "نَفسي حَزينَةٌ جِدًّا حتَّى الموتِ". إنه يعبر عن حزن ثقيل للغاية، كأنّ ثِقلاً عظيمًا يُطبق على نفسه. والنفس هي مركز شخصية الإنسان. هذا الموقف يُعدّ من أهم لحظات حياة يسوع، إذ هو على وشك أن يواجه الألم والموت اللذين كان يستعد لهما طوال خدمته. وهو يعرف تمامًا ثمن هذا الألم.</w:t>
      </w:r>
    </w:p>
    <w:p>
      <w:pPr>
        <w:bidi/>
      </w:pPr>
      <w:r>
        <w:rPr>
          <w:rtl/>
          <w:cs/>
          <w:lang w:val="ar_AE" w:bidi="ar_AE"/>
        </w:rPr>
      </w:r>
      <w:r>
        <w:rPr>
          <w:rtl/>
          <w:cs/>
          <w:lang w:val="ar_AE" w:bidi="ar_AE"/>
        </w:rPr>
        <w:t>توقفوا هنا وناقشوا ما يلي كمجموعة: إنّ الكتاب يصف رعب وألم يسوع النفسي بأقوى العبارات. احكوا معًا قصصًا عن أوقات مررتم فيها بألم نفسي شديد، وانتبهوا للكلمات التي تستعملونها لوصف ما أحسستم به من ألم نفسي. (أوقفوا سماع التسجيل الصوتي هنا)</w:t>
      </w:r>
    </w:p>
    <w:p>
      <w:pPr>
        <w:bidi/>
      </w:pPr>
      <w:r>
        <w:rPr>
          <w:rtl/>
          <w:cs/>
          <w:lang w:val="ar_AE" w:bidi="ar_AE"/>
        </w:rPr>
      </w:r>
      <w:r>
        <w:rPr>
          <w:rtl/>
          <w:cs/>
          <w:lang w:val="ar_AE" w:bidi="ar_AE"/>
        </w:rPr>
        <w:t>يطلب يسوع من التلاميذ الثلاثة أن يسهروا ويظلوا متيقظين روحيًا ليقاوموا التجربة التي ستواجههم قريبًا. ثم يمضي بضع خطوات بعيدًا ويبدأ يصلي. ثم يسجد على ركبتيه، مما يُظهر أنّ الصلاة عاجلة ومصيرية. لأن اليهود عادةً ما يُصلّون واقفين وأيديهم مرفوعة. ويُصلي يسوع طالبًا أن تعبر عنه "الساعة"، أي وقت الألم. وينادي الله بلقب الأب الحنون "أبا"، وهو لقب لم يكن اليهود يستعملونه مع الله، فيُظهر بذلك علاقته الخاصة بالآب. ويطلب أن يُبعد الله عنه هذه "الكأس". وفي العهد القديم كانت الكأس رمزًا لغضب الله والألم. ومع أنّ يسوع يعلم أنّ كل غضب الله ودينونته ستنصب عليه، إلا أنّه يطيع ويثق في أبيه. يظهر هذا من خلال كلماته: "فأجِزْ عَنّي هذِهِ الكأسَ. ولكن ليَكُنْ لا ما أُريدُ أنا، بل ما تُريدُ أنتَ". فهو يطلب قائلًا: "لا تفعل ما أريد أنا، بل ما تريده انت".</w:t>
      </w:r>
    </w:p>
    <w:p>
      <w:pPr>
        <w:bidi/>
      </w:pPr>
      <w:r>
        <w:rPr>
          <w:rtl/>
          <w:cs/>
          <w:lang w:val="ar_AE" w:bidi="ar_AE"/>
        </w:rPr>
      </w:r>
      <w:r>
        <w:rPr>
          <w:rtl/>
          <w:cs/>
          <w:lang w:val="ar_AE" w:bidi="ar_AE"/>
        </w:rPr>
        <w:t>يرجع يسوع إلى تلاميذه الثلاثة خوفًا عليهم من السقوط في التجربة، فيجدهم نائمين! فيوجه كلامه أولًا إلى بطرس، الذي كان قد تعهّد أن يموت معه. فيسوع يناديه باسمه القديم "سمعان"، ربما ليُشير إلى أنّه يتصرف كما كان قبل أن يتبعه بالكامل. ويسأله: "يا سِمعانُ، أنتَ نائمٌ! أما قَدَرتَ أنْ تسهَرَ ساعَةً واحِدَةً؟" فيسوع هنا متعجب وخائب الأمل لأنهم نائمين. ولذلك يوبخّهم. ثم يوجّه كلامه للتلاميذ الثلاثة قائلًا: "اِسهَروا وصَلّوا". تعني كلمة "اِسهَروا" أن يكونوا يقظين روحياً حتى يظلوا أوفياء ليسوع حتى عندما يواجهون إغراءات للتخلي عنه. ويكمل كلامه: "أمّا الرّوحُ فنَشيطٌ، وأمّا الجَسَدُ فضَعيفٌ". أي أنّ القلب والنية يريدان اتباع الله، لكن الإنسان ضعيف. فيسوع يعلم أن روح الله الذي فيهم، أو ربما نواياهم، ستساعدهم على أن يكونوا مخلصين له. لكن الإنسان ضعيف، وغير قادر بمفرده أن يصمد أمام الشر.</w:t>
      </w:r>
    </w:p>
    <w:p>
      <w:pPr>
        <w:bidi/>
      </w:pPr>
      <w:r>
        <w:rPr>
          <w:rtl/>
          <w:cs/>
          <w:lang w:val="ar_AE" w:bidi="ar_AE"/>
        </w:rPr>
      </w:r>
      <w:r>
        <w:rPr>
          <w:rtl/>
          <w:cs/>
          <w:lang w:val="ar_AE" w:bidi="ar_AE"/>
        </w:rPr>
        <w:t>ثم يبتعد يسوع ثانية ويُصلي الصلاة نفسها، ويعود إلى تلاميذه مرة ثانية. فيجدهم نائمين من جديد، وعيونهم مُثقلة لا تقوى على السهر، ولا يجدون عذرًا لما فعلوه. فيرجع ليُصلي مرة ثالثة، ثم يعود إليهم للمرة الثالثة.</w:t>
      </w:r>
    </w:p>
    <w:p>
      <w:pPr>
        <w:bidi/>
      </w:pPr>
      <w:r>
        <w:rPr>
          <w:rtl/>
          <w:cs/>
          <w:lang w:val="ar_AE" w:bidi="ar_AE"/>
        </w:rPr>
      </w:r>
      <w:r>
        <w:rPr>
          <w:rtl/>
          <w:cs/>
          <w:lang w:val="ar_AE" w:bidi="ar_AE"/>
        </w:rPr>
        <w:t>توقفوا هنا وناقشوا هذا السؤال كمجموعة: في ثقافتكم، عندما يكون الإنسان مذنبًا، هل يحاول الدفاع عن نفسه أم يلتزم الصمت؟ وكيف تعرفون أنّ شخصًا ما مذنب؟ (أوقفوا سماع التسجيل الصوتي هنا)</w:t>
      </w:r>
    </w:p>
    <w:p>
      <w:pPr>
        <w:bidi/>
      </w:pPr>
      <w:r>
        <w:rPr>
          <w:rtl/>
          <w:cs/>
          <w:lang w:val="ar_AE" w:bidi="ar_AE"/>
        </w:rPr>
      </w:r>
      <w:r>
        <w:rPr>
          <w:rtl/>
          <w:cs/>
          <w:lang w:val="ar_AE" w:bidi="ar_AE"/>
        </w:rPr>
        <w:t xml:space="preserve">حين يعود يسوع ثالث مرة، يقول لهم: "ناموا الآنَ واستَريحوا"، فهو يُوبخهم على نومهم بدلًا من الصلاة. ثم يقول: "يَكفي!" ربما يقصد أن الأمر الذي صلى من أجله، قد حُسِم. أو ربما يقصد أن التلاميذ بحاجة إلى أن يكفوا عن النوم الآن. ثم يقول: "قد أتَتِ السّاعَةُ"، أي أنّ الوقت الذي عيّنه الله قد حان. ويُضيف: "هوذا ابنُ الإنسانِ يُسَلَّمُ إلَى أيدي الخُطاةِ". وهذا يعني أن الخطاة الذين لا يفهمون من هو يسوع سيقبضون عليه، وهو سيتألم ويموت. وبذلك يُبرز خطيتهم، لأنهم سيقتلون من أرسله الله ليُخلّصهم. </w:t>
      </w:r>
    </w:p>
    <w:p>
      <w:pPr>
        <w:bidi/>
      </w:pPr>
      <w:r>
        <w:rPr>
          <w:rtl/>
          <w:cs/>
          <w:lang w:val="ar_AE" w:bidi="ar_AE"/>
        </w:rPr>
      </w:r>
      <w:r>
        <w:rPr>
          <w:rtl/>
          <w:cs/>
          <w:lang w:val="ar_AE" w:bidi="ar_AE"/>
        </w:rPr>
        <w:t>ثم يدعو تلاميذه أن يقوموا قائلًا: "قوموا لنَذهَبَ!"، أي قوموا لنقابل يهوذا والجماعة التي جاءت معه، إذ يقول: "هوذا الّذي يُسَلِّمُني قد اقتَرَبَ"، أي أن يهوذا هنا في بستان الزيتون في جثسيماني.</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نسخة صوتية من إنجيل مرقس 14 : 32 - 42 من الترجمة الأسهل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ثمانية مشاهد.</w:t>
      </w:r>
    </w:p>
    <w:p>
      <w:pPr>
        <w:bidi/>
      </w:pPr>
      <w:r>
        <w:rPr>
          <w:rtl/>
          <w:cs/>
          <w:lang w:val="ar_AE" w:bidi="ar_AE"/>
        </w:rPr>
      </w:r>
      <w:r>
        <w:rPr>
          <w:b/>
          <w:rtl/>
          <w:cs/>
          <w:lang w:val="ar_AE" w:bidi="ar_AE"/>
        </w:rPr>
        <w:t>في المشهد الأول:</w:t>
      </w:r>
      <w:r>
        <w:rPr>
          <w:rtl/>
          <w:cs/>
          <w:lang w:val="ar_AE" w:bidi="ar_AE"/>
        </w:rPr>
        <w:t xml:space="preserve"> يصل يسوع وتلاميذه إلى بستان زيتون يُدعى جثسيماني.</w:t>
      </w:r>
    </w:p>
    <w:p>
      <w:pPr>
        <w:bidi/>
      </w:pPr>
      <w:r>
        <w:rPr>
          <w:rtl/>
          <w:cs/>
          <w:lang w:val="ar_AE" w:bidi="ar_AE"/>
        </w:rPr>
      </w:r>
      <w:r>
        <w:rPr>
          <w:b/>
          <w:rtl/>
          <w:cs/>
          <w:lang w:val="ar_AE" w:bidi="ar_AE"/>
        </w:rPr>
        <w:t>في المشهد الثاني:</w:t>
      </w:r>
      <w:r>
        <w:rPr>
          <w:rtl/>
          <w:cs/>
          <w:lang w:val="ar_AE" w:bidi="ar_AE"/>
        </w:rPr>
        <w:t xml:space="preserve"> يأخذ يسوع بطرس ويعقوب ويوحنا معه إلى بستان الزيتون. ويطلب منهم أن يسهروا معه.</w:t>
      </w:r>
    </w:p>
    <w:p>
      <w:pPr>
        <w:bidi/>
      </w:pPr>
      <w:r>
        <w:rPr>
          <w:rtl/>
          <w:cs/>
          <w:lang w:val="ar_AE" w:bidi="ar_AE"/>
        </w:rPr>
      </w:r>
      <w:r>
        <w:rPr>
          <w:b/>
          <w:rtl/>
          <w:cs/>
          <w:lang w:val="ar_AE" w:bidi="ar_AE"/>
        </w:rPr>
        <w:t>في المشهد الثالث:</w:t>
      </w:r>
      <w:r>
        <w:rPr>
          <w:rtl/>
          <w:cs/>
          <w:lang w:val="ar_AE" w:bidi="ar_AE"/>
        </w:rPr>
        <w:t xml:space="preserve"> يذهب يسوع أبعد داخل بستان الزيتون ويخرّ على الأرض ليصلي. ثم يطلب من الله أبيه أن يزيل آلامه.</w:t>
      </w:r>
    </w:p>
    <w:p>
      <w:pPr>
        <w:bidi/>
      </w:pPr>
      <w:r>
        <w:rPr>
          <w:rtl/>
          <w:cs/>
          <w:lang w:val="ar_AE" w:bidi="ar_AE"/>
        </w:rPr>
      </w:r>
      <w:r>
        <w:rPr>
          <w:b/>
          <w:rtl/>
          <w:cs/>
          <w:lang w:val="ar_AE" w:bidi="ar_AE"/>
        </w:rPr>
        <w:t>في المشهد الرابع:</w:t>
      </w:r>
      <w:r>
        <w:rPr>
          <w:rtl/>
          <w:cs/>
          <w:lang w:val="ar_AE" w:bidi="ar_AE"/>
        </w:rPr>
        <w:t xml:space="preserve"> يرجع يسوع إلى تلاميذه الثلاثة ويجدهم نيام. فيتحدث يسوع إلى سمعان بطرس ويخبر التلاميذ الثلاثة أن يسهروا ويصلّوا.</w:t>
      </w:r>
    </w:p>
    <w:p>
      <w:pPr>
        <w:bidi/>
      </w:pPr>
      <w:r>
        <w:rPr>
          <w:rtl/>
          <w:cs/>
          <w:lang w:val="ar_AE" w:bidi="ar_AE"/>
        </w:rPr>
      </w:r>
      <w:r>
        <w:rPr>
          <w:b/>
          <w:rtl/>
          <w:cs/>
          <w:lang w:val="ar_AE" w:bidi="ar_AE"/>
        </w:rPr>
        <w:t>في المشهد الخامس:</w:t>
      </w:r>
      <w:r>
        <w:rPr>
          <w:rtl/>
          <w:cs/>
          <w:lang w:val="ar_AE" w:bidi="ar_AE"/>
        </w:rPr>
        <w:t xml:space="preserve"> يذهب يسوع ليصلي إلى الله نفس الصلاة مرة ثانية كما فعل من قبل.</w:t>
      </w:r>
    </w:p>
    <w:p>
      <w:pPr>
        <w:bidi/>
      </w:pPr>
      <w:r>
        <w:rPr>
          <w:rtl/>
          <w:cs/>
          <w:lang w:val="ar_AE" w:bidi="ar_AE"/>
        </w:rPr>
      </w:r>
      <w:r>
        <w:rPr>
          <w:b/>
          <w:rtl/>
          <w:cs/>
          <w:lang w:val="ar_AE" w:bidi="ar_AE"/>
        </w:rPr>
        <w:t>في المشهد السادس:</w:t>
      </w:r>
      <w:r>
        <w:rPr>
          <w:rtl/>
          <w:cs/>
          <w:lang w:val="ar_AE" w:bidi="ar_AE"/>
        </w:rPr>
        <w:t xml:space="preserve"> يرجع يسوع إلى تلاميذه مرة ثانية ويجدهم نيام مرة أخرى.</w:t>
      </w:r>
    </w:p>
    <w:p>
      <w:pPr>
        <w:bidi/>
      </w:pPr>
      <w:r>
        <w:rPr>
          <w:rtl/>
          <w:cs/>
          <w:lang w:val="ar_AE" w:bidi="ar_AE"/>
        </w:rPr>
      </w:r>
      <w:r>
        <w:rPr>
          <w:b/>
          <w:rtl/>
          <w:cs/>
          <w:lang w:val="ar_AE" w:bidi="ar_AE"/>
        </w:rPr>
        <w:t>في المشهد السابع:</w:t>
      </w:r>
      <w:r>
        <w:rPr>
          <w:rtl/>
          <w:cs/>
          <w:lang w:val="ar_AE" w:bidi="ar_AE"/>
        </w:rPr>
        <w:t xml:space="preserve"> من الواضح أن يسوع يذهب مرة ثالثة ليصلي إلى الله.</w:t>
      </w:r>
    </w:p>
    <w:p>
      <w:pPr>
        <w:bidi/>
      </w:pPr>
      <w:r>
        <w:rPr>
          <w:rtl/>
          <w:cs/>
          <w:lang w:val="ar_AE" w:bidi="ar_AE"/>
        </w:rPr>
      </w:r>
      <w:r>
        <w:rPr>
          <w:b/>
          <w:rtl/>
          <w:cs/>
          <w:lang w:val="ar_AE" w:bidi="ar_AE"/>
        </w:rPr>
        <w:t>في المشهد الثامن:</w:t>
      </w:r>
      <w:r>
        <w:rPr>
          <w:rtl/>
          <w:cs/>
          <w:lang w:val="ar_AE" w:bidi="ar_AE"/>
        </w:rPr>
        <w:t xml:space="preserve"> يأتي يسوع إلى تلاميذه مرة ثالثة. وهذه المرة يقول لهم: "لنذهب، فالذي يسلمني هنا".</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من بين تلاميذه، يأخذ بطرس ويعقوب ويوحنا معه أبعد داخل البستان</w:t>
      </w:r>
    </w:p>
    <w:p>
      <w:pPr>
        <w:pStyle w:val="ListBullet"/>
        <w:bidi/>
        <w:spacing w:line="240" w:lineRule="auto"/>
        <w:ind w:left="720"/>
      </w:pPr>
      <w:r>
        <w:rPr>
          <w:rtl/>
          <w:cs/>
          <w:lang w:val="ar_AE" w:bidi="ar_AE"/>
        </w:rPr>
      </w:r>
      <w:r>
        <w:rPr>
          <w:rtl/>
          <w:cs/>
          <w:lang w:val="ar_AE" w:bidi="ar_AE"/>
        </w:rPr>
        <w:t>الله الآب</w:t>
      </w:r>
    </w:p>
    <w:p>
      <w:pPr>
        <w:bidi/>
      </w:pPr>
      <w:r>
        <w:rPr>
          <w:rtl/>
          <w:cs/>
          <w:lang w:val="ar_AE" w:bidi="ar_AE"/>
        </w:rPr>
      </w:r>
      <w:r>
        <w:rPr>
          <w:rtl/>
          <w:cs/>
          <w:lang w:val="ar_AE" w:bidi="ar_AE"/>
        </w:rPr>
        <w:t>كمجموعة، انتبهوا إلى هذه الأجزاء من سياق المقطع: من المهم أن نتذكر أن هذه القصة تبدأ عندما يصل يسوع وتلاميذه إلى بستان زيتون يُدعى جثسيماني، والذي يعني "معصرة الزيتون". وقد كانت هذه مساحة صغيرة حيث غرس شخص ما العديد من أشجار الزيتون. وهم يزرعون الأشجار، ويقطفون الزيتون، ويصنعون منه زيت الزيتون.</w:t>
      </w:r>
    </w:p>
    <w:p>
      <w:pPr>
        <w:bidi/>
      </w:pPr>
      <w:r>
        <w:rPr>
          <w:rtl/>
          <w:cs/>
          <w:lang w:val="ar_AE" w:bidi="ar_AE"/>
        </w:rPr>
      </w:r>
      <w:r>
        <w:rPr>
          <w:rtl/>
          <w:cs/>
          <w:lang w:val="ar_AE" w:bidi="ar_AE"/>
        </w:rPr>
        <w:t xml:space="preserve">من المهم أن نتذكر أن يسوع يأخذ بطرس ويعقوب ويوحنا معه إلى البستان، لكن بقية التلاميذ يبقون عند المدخل وينتظروه. ويصير يسوع مكتئبًا للغاية. ويقول يسوع إنه </w:t>
      </w:r>
      <w:r>
        <w:rPr>
          <w:b/>
          <w:rtl/>
          <w:cs/>
          <w:lang w:val="ar_AE" w:bidi="ar_AE"/>
        </w:rPr>
        <w:t>مكتئب للغاية ومضطرب</w:t>
      </w:r>
      <w:r>
        <w:rPr>
          <w:rtl/>
          <w:cs/>
          <w:lang w:val="ar_AE" w:bidi="ar_AE"/>
        </w:rPr>
        <w:t>. وهذه مصطلحات عاطفية معبرة للغاية وقوية. ويمكن أن تشمل المشاعر الارتباك، والخوف العميق، والقلق، وعدم اليقين. لقد شعر يسوع بهذه الطريقة لبعض الوقت، وليس لمجرد لحظة واحدة في الزمن.</w:t>
      </w:r>
    </w:p>
    <w:p>
      <w:pPr>
        <w:bidi/>
      </w:pPr>
      <w:r>
        <w:rPr>
          <w:rtl/>
          <w:cs/>
          <w:lang w:val="ar_AE" w:bidi="ar_AE"/>
        </w:rPr>
      </w:r>
      <w:r>
        <w:rPr>
          <w:rtl/>
          <w:cs/>
          <w:lang w:val="ar_AE" w:bidi="ar_AE"/>
        </w:rPr>
        <w:t>توقّفوا هنا وتذكروا كيف كنتم تتحدثون عن الكلمات العاطفية العميقة في الخطوة الثانية، إعداد المسرح. كيف تترجمون هذه العبارة "مكتئب ومضطرب"؟ أوقفوا سماع هذا التسجيل الصوتي هنا.</w:t>
      </w:r>
    </w:p>
    <w:p>
      <w:pPr>
        <w:bidi/>
      </w:pPr>
      <w:r>
        <w:rPr>
          <w:rtl/>
          <w:cs/>
          <w:lang w:val="ar_AE" w:bidi="ar_AE"/>
        </w:rPr>
      </w:r>
      <w:r>
        <w:rPr>
          <w:rtl/>
          <w:cs/>
          <w:lang w:val="ar_AE" w:bidi="ar_AE"/>
        </w:rPr>
        <w:t>يطلب يسوع من تلاميذه الثلاثة أن يسهروا معه، أو أن يظلوا متيقظين روحيًا حتى يتمكنوا من الثبات بقوة ضد تجربة عدم الولاء له. ويترك يسوع التلاميذ الثلاثة ويذهب أبعد في البستان. وربما يذهب إلى مسافة رمية حجر.</w:t>
      </w:r>
    </w:p>
    <w:p>
      <w:pPr>
        <w:bidi/>
      </w:pPr>
      <w:r>
        <w:rPr>
          <w:rtl/>
          <w:cs/>
          <w:lang w:val="ar_AE" w:bidi="ar_AE"/>
        </w:rPr>
      </w:r>
      <w:r>
        <w:rPr>
          <w:rtl/>
          <w:cs/>
          <w:lang w:val="ar_AE" w:bidi="ar_AE"/>
        </w:rPr>
        <w:t>يسوع "خرّ على الأرض"، أو ركع أو استلقى على الأرض ليتحدث مع أبيه. وتقول القصة إنه كان يصلي كي لا يحدث هذا الموقف الرهيب. ثم يقول مرة أخرى، في اقتباس مباشر هذه المرة: يا أبا الآب، كل شيء مستطاع لديك. أرجو أن تجيز عني كأس المعاناة هذه. ومع ذلك، أريدك أن تفعل ما تريد، وليس ما أريد". يتكلم يسوع بتقدير واحترام كبير لأنه يتحدث مع الله.</w:t>
      </w:r>
    </w:p>
    <w:p>
      <w:pPr>
        <w:bidi/>
      </w:pPr>
      <w:r>
        <w:rPr>
          <w:rtl/>
          <w:cs/>
          <w:lang w:val="ar_AE" w:bidi="ar_AE"/>
        </w:rPr>
      </w:r>
      <w:r>
        <w:rPr>
          <w:rtl/>
          <w:cs/>
          <w:lang w:val="ar_AE" w:bidi="ar_AE"/>
        </w:rPr>
        <w:t>ثم يقوم يسوع ويذهب مرة أخرى إلى تلاميذه الثلاثة. ولكنهم نائمون. فيقول يسوع لبطرس: "يا سمعان، هل أنت نائم؟ ألم تستطع أن تسهر معي ولو ساعة واحدة؟" ثم يتحدث يسوع إلى التلاميذ الثلاثة جميعًا: "اسهروا وصلوا لكي لا تدخلوا في تجربة. الروح نشيط-نواياكم حسنة-لكن جسدكم ضعيف. من الصعب فعل الشيء الصحيح".</w:t>
      </w:r>
    </w:p>
    <w:p>
      <w:pPr>
        <w:bidi/>
      </w:pPr>
      <w:r>
        <w:rPr>
          <w:rtl/>
          <w:cs/>
          <w:lang w:val="ar_AE" w:bidi="ar_AE"/>
        </w:rPr>
      </w:r>
      <w:r>
        <w:rPr>
          <w:rtl/>
          <w:cs/>
          <w:lang w:val="ar_AE" w:bidi="ar_AE"/>
        </w:rPr>
        <w:t>ثم يتركهم يسوع مرة أخرى ويذهب ليصلي نفس الشيء كما فعل من قبل. يمكنكم أن تتذكروا هذا: "يا أبا الآب، كل شيء مستطاع لديك. أرجو أن تجيز عني كأس المعاناة هذه. ومع ذلك، أريدك أن تفعل ما تريد، وليس ما أريد". تذكروا أن يسوع يتألم عاطفيًا، لكنه دائمًا ما يتصرف بوقار تجاه الله أبيه. فهو له علاقة وثيقة بأبيه، مثل طفل يثق في أبيه ويستخدم مصطلحات محبة له.</w:t>
      </w:r>
    </w:p>
    <w:p>
      <w:pPr>
        <w:bidi/>
      </w:pPr>
      <w:r>
        <w:rPr>
          <w:rtl/>
          <w:cs/>
          <w:lang w:val="ar_AE" w:bidi="ar_AE"/>
        </w:rPr>
      </w:r>
      <w:r>
        <w:rPr>
          <w:rtl/>
          <w:cs/>
          <w:lang w:val="ar_AE" w:bidi="ar_AE"/>
        </w:rPr>
        <w:t>ثم يأتي يسوع إلى التلاميذ مرة ثانية. ويجدهم ما زالوا نائمين. إذ كانت أعينهم ثقيلة (لا تقدر أن تبقى مفتوحة) فلم يعد التلاميذ يعرفون ماذا يقولون. فهم لا يمكنهم البقاء مستيقظين.</w:t>
      </w:r>
    </w:p>
    <w:p>
      <w:pPr>
        <w:bidi/>
      </w:pPr>
      <w:r>
        <w:rPr>
          <w:rtl/>
          <w:cs/>
          <w:lang w:val="ar_AE" w:bidi="ar_AE"/>
        </w:rPr>
      </w:r>
      <w:r>
        <w:rPr>
          <w:rtl/>
          <w:cs/>
          <w:lang w:val="ar_AE" w:bidi="ar_AE"/>
        </w:rPr>
        <w:t xml:space="preserve">ثم يذهب يسوع ليصلي مرة ثالثة، نفكر في نفس الصلاة مرة أخرى. "يا أبا الآب، كل شيء مستطاع لديك. أرجو أن تجيز عني كأس المعاناة هذه. ومع ذلك، أريدك أن تفعل ما تريد، وليس ما أريد". </w:t>
      </w:r>
    </w:p>
    <w:p>
      <w:pPr>
        <w:bidi/>
      </w:pPr>
      <w:r>
        <w:rPr>
          <w:rtl/>
          <w:cs/>
          <w:lang w:val="ar_AE" w:bidi="ar_AE"/>
        </w:rPr>
      </w:r>
      <w:r>
        <w:rPr>
          <w:rtl/>
          <w:cs/>
          <w:lang w:val="ar_AE" w:bidi="ar_AE"/>
        </w:rPr>
        <w:t>ثم يأتي يسوع إلى تلاميذه الثلاثة مرة ثالثة. بطرس ويعقوب ويوحنا ما زالوا نائمين. هذه المرة يقول: "هل ما زلتم نائمين؟" أو "اكملوا واستمروا في النوم". وهو على الأرجح يُظهر دهشته لأنهم نائمون مرة أخرى. ثم يقول: "هذا يكفي! لقد حان الوقت! سيسلمني الناس، أنا ابن الإنسان، إلى أيدي الخطاة. دعونا نذهب لنقابلهم – فالذي يسلمني هنا".</w:t>
      </w:r>
    </w:p>
    <w:p>
      <w:pPr>
        <w:bidi/>
      </w:pPr>
      <w:r>
        <w:rPr>
          <w:rtl/>
          <w:cs/>
          <w:lang w:val="ar_AE" w:bidi="ar_AE"/>
        </w:rPr>
      </w:r>
      <w:r>
        <w:rPr>
          <w:rtl/>
          <w:cs/>
          <w:lang w:val="ar_AE" w:bidi="ar_AE"/>
        </w:rPr>
        <w:t>من المهم أن نتذكر هذه الحركة ذهابًا وإيابًا ليسوع مع تلاميذه الثلاثة. فيسوع يذهب ثلاث مرات ليصلي ويأتي يسوع ويجد تلاميذه نائمين ثلاث مرات.</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استمعوا إلى نسخة صوتية من إنجيل مرقس 14 : 32 - 42 من الترجمة الأسهل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6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من بين تلاميذه، يأخذ بطرس ويعقوب ويوحنا معه أبعد داخل البستان</w:t>
      </w:r>
    </w:p>
    <w:p>
      <w:pPr>
        <w:pStyle w:val="ListBullet"/>
        <w:bidi/>
        <w:spacing w:line="240" w:lineRule="auto"/>
        <w:ind w:left="720"/>
      </w:pPr>
      <w:r>
        <w:rPr>
          <w:rtl/>
          <w:cs/>
          <w:lang w:val="ar_AE" w:bidi="ar_AE"/>
        </w:rPr>
      </w:r>
      <w:r>
        <w:rPr>
          <w:rtl/>
          <w:cs/>
          <w:lang w:val="ar_AE" w:bidi="ar_AE"/>
        </w:rPr>
        <w:t>الله الآب</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 xml:space="preserve">أوقفوا سماع التسجيل الصوتي مؤقتًا هنا، ومثّلوا المقطع. </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وقوموا بتمثيل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لهذه القصة، قد يكون من المفيد أن يكون هناك شخص يقوم بدور الله الآب، وهو يستمع إلى يسوع وهو يصلّي.</w:t>
      </w:r>
    </w:p>
    <w:p>
      <w:pPr>
        <w:bidi/>
      </w:pPr>
      <w:r>
        <w:rPr>
          <w:rtl/>
          <w:cs/>
          <w:lang w:val="ar_AE" w:bidi="ar_AE"/>
        </w:rPr>
      </w:r>
      <w:r>
        <w:rPr>
          <w:rtl/>
          <w:cs/>
          <w:lang w:val="ar_AE" w:bidi="ar_AE"/>
        </w:rPr>
        <w:t xml:space="preserve">يأخذ يسوع بطرس ويعقوب ويوحنا معه إلى داخل البستان، أما باقي التلاميذ فيبقون عند المدخل فينتظرونه هناك. ثم يصبح يسوع في ضيق شديد ــ ويقول إن حزنه يثقله جدًا. ويطلب يسوع من تلاميذه الثلاثة أن يسهروا معه، أو أن يظلوا متيقظين روحيًا حتى يتمكنوا من الثبات بقوة ضد تجربة عدم الولاء له. ويترك يسوع التلاميذ الثلاثة ويذهب إلى نقطة أبعد في البستان. وهو غالبًا يمضي إلى مسافة ليست ببعيدة للغاية. </w:t>
      </w:r>
    </w:p>
    <w:p>
      <w:pPr>
        <w:bidi/>
      </w:pPr>
      <w:r>
        <w:rPr>
          <w:rtl/>
          <w:cs/>
          <w:lang w:val="ar_AE" w:bidi="ar_AE"/>
        </w:rPr>
      </w:r>
      <w:r>
        <w:rPr>
          <w:rtl/>
          <w:cs/>
          <w:lang w:val="ar_AE" w:bidi="ar_AE"/>
        </w:rPr>
        <w:t xml:space="preserve">أوقفوا التمثيل. اسألوا الأشخاص الذين يؤدون دور التلاميذ: "بماذا تشعرون أو فيمَ تفكرون؟" قد تسمعون أشياء مثل: "مشوشون بسبب مشاعر يسوع القوية فنحن لم نره أبدًا بهذا الشكل من قبل"، أو "متعبون جدًا وغير قادرين على فهم ما يحدث". اسأل الشخص الذي يؤدي دور يسوع: "بماذا تشعر أو تفكر؟" قد تسمعون إجابات مثل: أشعر بالثقل، لدرجة يصعب معها أن أمشي أو أتكلم"، أو "وحيد". واصلوا تمثيل الدراما. </w:t>
      </w:r>
    </w:p>
    <w:p>
      <w:pPr>
        <w:bidi/>
      </w:pPr>
      <w:r>
        <w:rPr>
          <w:rtl/>
          <w:cs/>
          <w:lang w:val="ar_AE" w:bidi="ar_AE"/>
        </w:rPr>
      </w:r>
      <w:r>
        <w:rPr>
          <w:rtl/>
          <w:cs/>
          <w:lang w:val="ar_AE" w:bidi="ar_AE"/>
        </w:rPr>
        <w:t>ثم يركع يسوع على الأرض، ليتحدث مع أبيه. وتقول القصة إنه كان يصلي كي لا يحدث هذا الموقف الرهيب. ثم يقول مرة أخرى، في اقتباس مباشر هذه المرة: "يا أبا الآبُ، كُلُّ شَيءٍ مُستَطاعٌ لكَ. فأجِزْ عَنّي هذِهِ الكأسَ. ولكن ليَكُنْ لا ما أُريدُ أنا، بل ما تُريدُ أنتَ". يتكلم يسوع بتقدير واحترام كبير لأنه يتحدث مع الله.</w:t>
      </w:r>
    </w:p>
    <w:p>
      <w:pPr>
        <w:bidi/>
      </w:pPr>
      <w:r>
        <w:rPr>
          <w:rtl/>
          <w:cs/>
          <w:lang w:val="ar_AE" w:bidi="ar_AE"/>
        </w:rPr>
      </w:r>
      <w:r>
        <w:rPr>
          <w:rtl/>
          <w:cs/>
          <w:lang w:val="ar_AE" w:bidi="ar_AE"/>
        </w:rPr>
        <w:t xml:space="preserve">أوقفوا التمثيل. اسأل الشخص الذي يؤدي دور يسوع: "بماذا تشعر أو تفكر؟" قد تسمعون أشياء مثل: "أشعر باليأس"، أو "مصمم على أن أفعل أي شيء يطلبه مني أبي"، أو "واثق في أبي". اسألوا الشخص الذي يؤدي دور الله: "بماذا تشعر أو تفكر؟" قد تسمعون أشياء مثل: "أتمنى لو أستطيع أن أغيّر هذا"، أو "حزين لأنني أرى ابني يمر بهذا"، أو"أرغب في أن أُظهر له محبتي". واصلوا تمثيل الدراما. </w:t>
      </w:r>
    </w:p>
    <w:p>
      <w:pPr>
        <w:bidi/>
      </w:pPr>
      <w:r>
        <w:rPr>
          <w:rtl/>
          <w:cs/>
          <w:lang w:val="ar_AE" w:bidi="ar_AE"/>
        </w:rPr>
      </w:r>
      <w:r>
        <w:rPr>
          <w:rtl/>
          <w:cs/>
          <w:lang w:val="ar_AE" w:bidi="ar_AE"/>
        </w:rPr>
        <w:t xml:space="preserve">ثم يقوم يسوع ويذهب مرة أخرى إلى تلاميذه الثلاثة. ولكنهم نائمون. فيقول يسوع لبطرس: "يا سِمعانُ، أنتَ نائمٌ! أما قَدَرتَ أنْ تسهَرَ ساعَةً واحِدَةً؟" ثم يتحدث يسوع إلى التلاميذ الثلاثة جميعًا: "اِسهَروا وصَلّوا لئَلّا تدخُلوا في تجرِبَةٍ. أمّا الرّوحُ فنَشيطٌ، وأمّا الجَسَدُ فضَعيفٌ". إنه من الصعب فعل الشيء الصحيح. </w:t>
      </w:r>
    </w:p>
    <w:p>
      <w:pPr>
        <w:bidi/>
      </w:pPr>
      <w:r>
        <w:rPr>
          <w:rtl/>
          <w:cs/>
          <w:lang w:val="ar_AE" w:bidi="ar_AE"/>
        </w:rPr>
      </w:r>
      <w:r>
        <w:rPr>
          <w:rtl/>
          <w:cs/>
          <w:lang w:val="ar_AE" w:bidi="ar_AE"/>
        </w:rPr>
        <w:t xml:space="preserve">أوقفوا التمثيل. اسألوا الأشخاص الذين يؤدون دور التلاميذ: "بماذا تشعرون أو فيمَ تفكرون؟" قد تسمعون إجابات مثل: "أشعر بالخجل لأنني نمت" أو "محبط"، أو "متعب جدًا لدرجة أنني غير قادر أن أفكر بطريقة صحيحة". اسأل الشخص الذي يؤدي دور يسوع: "بماذا تشعر أو تفكر؟" قد تسمعون إجابات مثل: "أنا قلق على تلاميذي"، أو "أنا وحيد جدًا". واصلوا تمثيل الدراما. </w:t>
      </w:r>
    </w:p>
    <w:p>
      <w:pPr>
        <w:bidi/>
      </w:pPr>
      <w:r>
        <w:rPr>
          <w:rtl/>
          <w:cs/>
          <w:lang w:val="ar_AE" w:bidi="ar_AE"/>
        </w:rPr>
      </w:r>
      <w:r>
        <w:rPr>
          <w:rtl/>
          <w:cs/>
          <w:lang w:val="ar_AE" w:bidi="ar_AE"/>
        </w:rPr>
        <w:t>ثم يتركهم يسوع مرة أخرى ويذهب ليصلي نفس الشيء كما فعل من قبل. يمكنكم أن تتذكروا هذا: "يا أبا الآب، كل شيء مستطاع لديك. فأجِزْ عَنّي هذِهِ الكأسَ. ولكن ليَكُنْ لا ما أُريدُ أنا، بل ما تُريدُ أنتَ". تذكروا أن يسوع يتألم عاطفيًا، لكنه دائمًا ما يتصرف بوقار تجاه الله أبيه. فهو له علاقة وثيقة بأبيه، مثل طفل يثق في أبيه ويستخدم مصطلحات محبة له.</w:t>
      </w:r>
    </w:p>
    <w:p>
      <w:pPr>
        <w:bidi/>
      </w:pPr>
      <w:r>
        <w:rPr>
          <w:rtl/>
          <w:cs/>
          <w:lang w:val="ar_AE" w:bidi="ar_AE"/>
        </w:rPr>
      </w:r>
      <w:r>
        <w:rPr>
          <w:rtl/>
          <w:cs/>
          <w:lang w:val="ar_AE" w:bidi="ar_AE"/>
        </w:rPr>
        <w:t>ثم يعود إلى تلاميذه مرة ثانية. ويجدهم ما زالوا نائمين. إذ كانت أعينهم ثقيلة (لا تقدر أن تبقى مفتوحة) فلم يعد التلاميذ يعرفون ماذا يقولون. فهم لا يمكنهم البقاء مستيقظين.</w:t>
      </w:r>
    </w:p>
    <w:p>
      <w:pPr>
        <w:bidi/>
      </w:pPr>
      <w:r>
        <w:rPr>
          <w:rtl/>
          <w:cs/>
          <w:lang w:val="ar_AE" w:bidi="ar_AE"/>
        </w:rPr>
      </w:r>
      <w:r>
        <w:rPr>
          <w:rtl/>
          <w:cs/>
          <w:lang w:val="ar_AE" w:bidi="ar_AE"/>
        </w:rPr>
        <w:t xml:space="preserve">أوقفوا التمثيل. اسألوا الأشخاص الذين يؤدون دور التلاميذ: "بماذا تشعرون أو فيمَ تفكرون؟" قد تسمعون إجابات مثل: "لا أفهم لماذا أنا ضعيف جدًا"، أو "محرَج". اسأل الشخص الذي يؤدي دور يسوع: "بماذا تشعر أو تفكر؟" قد تسمعون أشياء مثل: "أنا وحيد جدًا"، "أتمنى لو كان لدي أشخاص يقفون بجانبي". واصلوا تمثيل الدراما. </w:t>
      </w:r>
    </w:p>
    <w:p>
      <w:pPr>
        <w:bidi/>
      </w:pPr>
      <w:r>
        <w:rPr>
          <w:rtl/>
          <w:cs/>
          <w:lang w:val="ar_AE" w:bidi="ar_AE"/>
        </w:rPr>
      </w:r>
      <w:r>
        <w:rPr>
          <w:rtl/>
          <w:cs/>
          <w:lang w:val="ar_AE" w:bidi="ar_AE"/>
        </w:rPr>
        <w:t>ثم يذهب يسوع ليصلي مرة ثالثة، نفكر في نفس الصلاة مرة أخرى. "يا أبا الآبُ، كُلُّ شَيءٍ مُستَطاعٌ لكَ. فأجِزْ عَنّي هذِهِ الكأسَ. ولكن ليَكُنْ لا ما أُريدُ أنا، بل ما تُريدُ أنتَ".</w:t>
      </w:r>
    </w:p>
    <w:p>
      <w:pPr>
        <w:bidi/>
      </w:pPr>
      <w:r>
        <w:rPr>
          <w:rtl/>
          <w:cs/>
          <w:lang w:val="ar_AE" w:bidi="ar_AE"/>
        </w:rPr>
      </w:r>
      <w:r>
        <w:rPr>
          <w:rtl/>
          <w:cs/>
          <w:lang w:val="ar_AE" w:bidi="ar_AE"/>
        </w:rPr>
        <w:t>ثم يأتي يسوع إلى تلاميذه الثلاثة مرة ثالثة. هذه المرة يقول: "ناموا الآنَ واستَريحوا! يَكفي! قد أتَتِ السّاعَةُ! هوذا ابنُ الإنسانِ يُسَلَّمُ إلَى أيدي الخُطاةِ. قوموا لنَذهَبَ! هوذا الّذي يُسَلِّمُني قد اقتَرَبَ!".</w:t>
      </w:r>
    </w:p>
    <w:p>
      <w:pPr>
        <w:bidi/>
      </w:pPr>
      <w:r>
        <w:rPr>
          <w:rtl/>
          <w:cs/>
          <w:lang w:val="ar_AE" w:bidi="ar_AE"/>
        </w:rPr>
      </w:r>
      <w:r>
        <w:rPr>
          <w:rtl/>
          <w:cs/>
          <w:lang w:val="ar_AE" w:bidi="ar_AE"/>
        </w:rPr>
        <w:t>أوقفوا التمثيل. اسأل الشخص الذي يؤدي دور يسوع: "بماذا تشعر أو تفكر؟" قد تسمعون أشياء مثل: "أنا ذاهب لأفعل هذا من أجل شعبي"، أو "أنا محبط من تلاميذي ومن شعبي، ولكنني أحبهم جدًا"، أو "أشعر باليأس، من فضلك يا الله ساعدني أن أبقى قويًا".</w:t>
      </w:r>
    </w:p>
    <w:p>
      <w:pPr>
        <w:bidi/>
      </w:pPr>
      <w:r>
        <w:rPr>
          <w:rtl/>
          <w:cs/>
          <w:lang w:val="ar_AE" w:bidi="ar_AE"/>
        </w:rPr>
      </w:r>
      <w:r>
        <w:rPr>
          <w:rtl/>
          <w:cs/>
          <w:lang w:val="ar_AE" w:bidi="ar_AE"/>
        </w:rPr>
        <w:t>من المهم أن نتذكر حركة يسوع ذهابًا وإيابًا مع تلاميذه الثلاثة. فيسوع يذهب ثلاث مرات ليصلي ويأتي يسوع ويجد تلاميذه نائمين ثلاث مرات.</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نسخة صوتية لإنجيل مرقس ١٤: ٣٢–٤٢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قال يسوع لتلاميذه: "اجلسوا هنا حتى أذهب وأصلِّي." إن </w:t>
      </w:r>
      <w:r>
        <w:rPr>
          <w:b/>
          <w:rtl/>
          <w:cs/>
          <w:lang w:val="ar_AE" w:bidi="ar_AE"/>
        </w:rPr>
        <w:t>الصلاة</w:t>
      </w:r>
      <w:r>
        <w:rPr>
          <w:rtl/>
          <w:cs/>
          <w:lang w:val="ar_AE" w:bidi="ar_AE"/>
        </w:rPr>
        <w:t xml:space="preserve"> تعني أن يتحدث الشخص إلى الله. إن هذا النوع من الصلاة هو أن تَطلب من الله أن يفعل شيئًا من أجلك. استخدموا، في هذا السياق، نفس الكلمة أو العبارة التي استخدمتوها في المقاطع السابقة للإشارة إلى الصلاة. للمزيد من المعلومات حول مصطلح </w:t>
      </w:r>
      <w:hyperlink r:id="rId41">
        <w:r>
          <w:rPr>
            <w:rtl/>
            <w:cs/>
            <w:lang w:val="ar_AE" w:bidi="ar_AE"/>
          </w:rPr>
          <w:rPr>
            <w:color w:val="0000EE"/>
            <w:u w:val="single"/>
          </w:rPr>
          <w:t>الصلاة</w:t>
        </w:r>
      </w:hyperlink>
      <w:r>
        <w:rPr>
          <w:rtl/>
          <w:cs/>
          <w:lang w:val="ar_AE" w:bidi="ar_AE"/>
        </w:rPr>
        <w:t>، برجاء الرجوع إلى قاموس الكلمات الرئيسية.</w:t>
      </w:r>
    </w:p>
    <w:p>
      <w:pPr>
        <w:bidi/>
      </w:pPr>
      <w:r>
        <w:rPr>
          <w:rtl/>
          <w:cs/>
          <w:lang w:val="ar_AE" w:bidi="ar_AE"/>
        </w:rPr>
      </w:r>
      <w:r>
        <w:rPr>
          <w:rtl/>
          <w:cs/>
          <w:lang w:val="ar_AE" w:bidi="ar_AE"/>
        </w:rPr>
        <w:t xml:space="preserve">إن عبارة </w:t>
      </w:r>
      <w:r>
        <w:rPr>
          <w:b/>
          <w:rtl/>
          <w:cs/>
          <w:lang w:val="ar_AE" w:bidi="ar_AE"/>
        </w:rPr>
        <w:t>نفسي مُصابة بالحزن</w:t>
      </w:r>
      <w:r>
        <w:rPr>
          <w:rtl/>
          <w:cs/>
          <w:lang w:val="ar_AE" w:bidi="ar_AE"/>
        </w:rPr>
        <w:t xml:space="preserve">، أو </w:t>
      </w:r>
      <w:r>
        <w:rPr>
          <w:b/>
          <w:rtl/>
          <w:cs/>
          <w:lang w:val="ar_AE" w:bidi="ar_AE"/>
        </w:rPr>
        <w:t>نفسي حزينة جدًا لدرجة الموت</w:t>
      </w:r>
      <w:r>
        <w:rPr>
          <w:rtl/>
          <w:cs/>
          <w:lang w:val="ar_AE" w:bidi="ar_AE"/>
        </w:rPr>
        <w:t xml:space="preserve">، تعني أن نفس يسوع كلها مغمورة بالحزن. لقد شعر حتى بأن الحزن قد يُميته. إن النفس هي مركز شخصية الإنسان. استخدموا نفس الكلمة أو العبارة التي استخدمتوها في المقاطع السابقة في إنجيل مرقس للإشارة إلى </w:t>
      </w:r>
      <w:r>
        <w:rPr>
          <w:b/>
          <w:rtl/>
          <w:cs/>
          <w:lang w:val="ar_AE" w:bidi="ar_AE"/>
        </w:rPr>
        <w:t>النفس</w:t>
      </w:r>
      <w:r>
        <w:rPr>
          <w:rtl/>
          <w:cs/>
          <w:lang w:val="ar_AE" w:bidi="ar_AE"/>
        </w:rPr>
        <w:t xml:space="preserve">، وتذكروا أن مصطلح </w:t>
      </w:r>
      <w:hyperlink r:id="rId99">
        <w:r>
          <w:rPr>
            <w:rtl/>
            <w:cs/>
            <w:lang w:val="ar_AE" w:bidi="ar_AE"/>
          </w:rPr>
          <w:rPr>
            <w:color w:val="0000EE"/>
            <w:u w:val="single"/>
          </w:rPr>
          <w:t>النفس</w:t>
        </w:r>
      </w:hyperlink>
      <w:r>
        <w:rPr>
          <w:rtl/>
          <w:cs/>
          <w:lang w:val="ar_AE" w:bidi="ar_AE"/>
        </w:rPr>
        <w:t xml:space="preserve"> موجود في قاموس الكلمات الرئيسية.</w:t>
      </w:r>
    </w:p>
    <w:p>
      <w:pPr>
        <w:bidi/>
      </w:pPr>
      <w:r>
        <w:rPr>
          <w:rtl/>
          <w:cs/>
          <w:lang w:val="ar_AE" w:bidi="ar_AE"/>
        </w:rPr>
      </w:r>
      <w:r>
        <w:rPr>
          <w:rtl/>
          <w:cs/>
          <w:lang w:val="ar_AE" w:bidi="ar_AE"/>
        </w:rPr>
        <w:t xml:space="preserve">عندما طَلَبَ يسوع من الله أن </w:t>
      </w:r>
      <w:r>
        <w:rPr>
          <w:b/>
          <w:rtl/>
          <w:cs/>
          <w:lang w:val="ar_AE" w:bidi="ar_AE"/>
        </w:rPr>
        <w:t>تَعبر عنه الساعة</w:t>
      </w:r>
      <w:r>
        <w:rPr>
          <w:rtl/>
          <w:cs/>
          <w:lang w:val="ar_AE" w:bidi="ar_AE"/>
        </w:rPr>
        <w:t>، كان يَطلب ألا يأتي وقت غضب الله أو عقابه.</w:t>
      </w:r>
    </w:p>
    <w:p>
      <w:pPr>
        <w:bidi/>
      </w:pPr>
      <w:r>
        <w:rPr>
          <w:rtl/>
          <w:cs/>
          <w:lang w:val="ar_AE" w:bidi="ar_AE"/>
        </w:rPr>
      </w:r>
      <w:r>
        <w:rPr>
          <w:rtl/>
          <w:cs/>
          <w:lang w:val="ar_AE" w:bidi="ar_AE"/>
        </w:rPr>
        <w:t xml:space="preserve">عندما طَلَبَ يسوع من الله أن </w:t>
      </w:r>
      <w:r>
        <w:rPr>
          <w:b/>
          <w:rtl/>
          <w:cs/>
          <w:lang w:val="ar_AE" w:bidi="ar_AE"/>
        </w:rPr>
        <w:t>يُبعد هذه الكأس عنه</w:t>
      </w:r>
      <w:r>
        <w:rPr>
          <w:rtl/>
          <w:cs/>
          <w:lang w:val="ar_AE" w:bidi="ar_AE"/>
        </w:rPr>
        <w:t xml:space="preserve">، كان يَطلب من الله أن يُبعِد عقابه وغضبه. إن </w:t>
      </w:r>
      <w:r>
        <w:rPr>
          <w:b/>
          <w:rtl/>
          <w:cs/>
          <w:lang w:val="ar_AE" w:bidi="ar_AE"/>
        </w:rPr>
        <w:t>هذه الكأس</w:t>
      </w:r>
      <w:r>
        <w:rPr>
          <w:rtl/>
          <w:cs/>
          <w:lang w:val="ar_AE" w:bidi="ar_AE"/>
        </w:rPr>
        <w:t xml:space="preserve"> و</w:t>
      </w:r>
      <w:r>
        <w:rPr>
          <w:b/>
          <w:rtl/>
          <w:cs/>
          <w:lang w:val="ar_AE" w:bidi="ar_AE"/>
        </w:rPr>
        <w:t>هذه الساعة</w:t>
      </w:r>
      <w:r>
        <w:rPr>
          <w:rtl/>
          <w:cs/>
          <w:lang w:val="ar_AE" w:bidi="ar_AE"/>
        </w:rPr>
        <w:t xml:space="preserve"> تُشير إلى نفس الشيء.</w:t>
      </w:r>
    </w:p>
    <w:p>
      <w:pPr>
        <w:bidi/>
      </w:pPr>
      <w:r>
        <w:rPr>
          <w:rtl/>
          <w:cs/>
          <w:lang w:val="ar_AE" w:bidi="ar_AE"/>
        </w:rPr>
      </w:r>
      <w:r>
        <w:rPr>
          <w:rtl/>
          <w:cs/>
          <w:lang w:val="ar_AE" w:bidi="ar_AE"/>
        </w:rPr>
        <w:t>توقفوا هنا وناقشوا كمجموعة الكلمة أو العبارة التي ستستخدمونها للإشارة إلى "أبعِدْ عني هذه الكأس." أوقفوا هذا التسجيل هنا.</w:t>
      </w:r>
    </w:p>
    <w:p>
      <w:pPr>
        <w:bidi/>
      </w:pPr>
      <w:r>
        <w:rPr>
          <w:rtl/>
          <w:cs/>
          <w:lang w:val="ar_AE" w:bidi="ar_AE"/>
        </w:rPr>
      </w:r>
      <w:r>
        <w:rPr>
          <w:rtl/>
          <w:cs/>
          <w:lang w:val="ar_AE" w:bidi="ar_AE"/>
        </w:rPr>
        <w:t xml:space="preserve">سأل يسوعُ سمعان بطرس قائلًا: "أما قدرتْ أن تسهر ساعة واحدة؟" إن </w:t>
      </w:r>
      <w:r>
        <w:rPr>
          <w:b/>
          <w:rtl/>
          <w:cs/>
          <w:lang w:val="ar_AE" w:bidi="ar_AE"/>
        </w:rPr>
        <w:t>الساعة</w:t>
      </w:r>
      <w:r>
        <w:rPr>
          <w:rtl/>
          <w:cs/>
          <w:lang w:val="ar_AE" w:bidi="ar_AE"/>
        </w:rPr>
        <w:t xml:space="preserve"> ٦٠ دقيقة، لكن يمكنكم قول "لوقت قصير" إذا لم تستخدم لُغتكم تعبيرًا محددًا عن ساعة واحدة.</w:t>
      </w:r>
    </w:p>
    <w:p>
      <w:pPr>
        <w:bidi/>
      </w:pPr>
      <w:r>
        <w:rPr>
          <w:rtl/>
          <w:cs/>
          <w:lang w:val="ar_AE" w:bidi="ar_AE"/>
        </w:rPr>
      </w:r>
      <w:r>
        <w:rPr>
          <w:rtl/>
          <w:cs/>
          <w:lang w:val="ar_AE" w:bidi="ar_AE"/>
        </w:rPr>
        <w:t xml:space="preserve">يتمتع يسوع بعلاقة خاصة بالله، لذلك يستخدم التعبير غير الرسمي، </w:t>
      </w:r>
      <w:r>
        <w:rPr>
          <w:b/>
          <w:rtl/>
          <w:cs/>
          <w:lang w:val="ar_AE" w:bidi="ar_AE"/>
        </w:rPr>
        <w:t>أبا</w:t>
      </w:r>
      <w:r>
        <w:rPr>
          <w:rtl/>
          <w:cs/>
          <w:lang w:val="ar_AE" w:bidi="ar_AE"/>
        </w:rPr>
        <w:t xml:space="preserve">، الذي يستخدمه الأولاد في العائلة للإشارة إلى أبائهم. لا يوجد سِجل بأن اليهود استخدموا هذا التعبير للإشارة إلى الله. يمكنك استخدام نفس التعبير "أبا" بنفس الحروف في ترجمتكم، أو استخدام كلمة غير رسمية في لغتكم للإشارة إلى الأب، إذا كانت لديكم كلمة مثل هذه. لمزيد من المعلومات حول تعبير </w:t>
      </w:r>
      <w:hyperlink r:id="rId149">
        <w:r>
          <w:rPr>
            <w:rtl/>
            <w:cs/>
            <w:lang w:val="ar_AE" w:bidi="ar_AE"/>
          </w:rPr>
          <w:rPr>
            <w:color w:val="0000EE"/>
            <w:u w:val="single"/>
          </w:rPr>
          <w:t>أبا</w:t>
        </w:r>
      </w:hyperlink>
      <w:r>
        <w:rPr>
          <w:rtl/>
          <w:cs/>
          <w:lang w:val="ar_AE" w:bidi="ar_AE"/>
        </w:rPr>
        <w:t>، برجاء الرجوع إلى قاموس الكلمات الرئيسية.</w:t>
      </w:r>
    </w:p>
    <w:p>
      <w:pPr>
        <w:bidi/>
      </w:pPr>
      <w:r>
        <w:rPr>
          <w:rtl/>
          <w:cs/>
          <w:lang w:val="ar_AE" w:bidi="ar_AE"/>
        </w:rPr>
      </w:r>
      <w:r>
        <w:rPr>
          <w:rtl/>
          <w:cs/>
          <w:lang w:val="ar_AE" w:bidi="ar_AE"/>
        </w:rPr>
        <w:t xml:space="preserve">رجع يسوع فوجد </w:t>
      </w:r>
      <w:r>
        <w:rPr>
          <w:b/>
          <w:rtl/>
          <w:cs/>
          <w:lang w:val="ar_AE" w:bidi="ar_AE"/>
        </w:rPr>
        <w:t>تلاميذه</w:t>
      </w:r>
      <w:r>
        <w:rPr>
          <w:rtl/>
          <w:cs/>
          <w:lang w:val="ar_AE" w:bidi="ar_AE"/>
        </w:rPr>
        <w:t xml:space="preserve"> نائمين. استخدموا نفس المصطلح الذي استخدمتوه للإشارة إلى التلاميذ، وتذكروا أن مصطلح </w:t>
      </w:r>
      <w:hyperlink r:id="rId54">
        <w:r>
          <w:rPr>
            <w:rtl/>
            <w:cs/>
            <w:lang w:val="ar_AE" w:bidi="ar_AE"/>
          </w:rPr>
          <w:rPr>
            <w:color w:val="0000EE"/>
            <w:u w:val="single"/>
          </w:rPr>
          <w:t>التلاميذ</w:t>
        </w:r>
      </w:hyperlink>
      <w:r>
        <w:rPr>
          <w:rtl/>
          <w:cs/>
          <w:lang w:val="ar_AE" w:bidi="ar_AE"/>
        </w:rPr>
        <w:t xml:space="preserve"> موجود في قاموس الكلمات الرئيسية.</w:t>
      </w:r>
    </w:p>
    <w:p>
      <w:pPr>
        <w:bidi/>
      </w:pPr>
      <w:r>
        <w:rPr>
          <w:rtl/>
          <w:cs/>
          <w:lang w:val="ar_AE" w:bidi="ar_AE"/>
        </w:rPr>
      </w:r>
      <w:r>
        <w:rPr>
          <w:rtl/>
          <w:cs/>
          <w:lang w:val="ar_AE" w:bidi="ar_AE"/>
        </w:rPr>
        <w:t>قال يسوع حينها: "</w:t>
      </w:r>
      <w:r>
        <w:rPr>
          <w:b/>
          <w:rtl/>
          <w:cs/>
          <w:lang w:val="ar_AE" w:bidi="ar_AE"/>
        </w:rPr>
        <w:t>يكفي</w:t>
      </w:r>
      <w:r>
        <w:rPr>
          <w:rtl/>
          <w:cs/>
          <w:lang w:val="ar_AE" w:bidi="ar_AE"/>
        </w:rPr>
        <w:t xml:space="preserve">." ربما كان يسوع يقول إن التلاميذ ينبغي أن يكفوا عن النوم الآن. أو ربما كان يسوع يقول: "لقد انتهى كل شيء. لقد أُعطى يهوذا أجرته ليُسلِّمني." أو: "لقد انتهى كل شيء. أنا </w:t>
      </w:r>
      <w:r>
        <w:rPr>
          <w:i/>
          <w:rtl/>
          <w:cs/>
          <w:lang w:val="ar_AE" w:bidi="ar_AE"/>
        </w:rPr>
        <w:t>سوف</w:t>
      </w:r>
      <w:r>
        <w:rPr>
          <w:rtl/>
          <w:cs/>
          <w:lang w:val="ar_AE" w:bidi="ar_AE"/>
        </w:rPr>
        <w:t xml:space="preserve"> أجتاز في هذه الآلام." يُمكن أن تُترجم هذه العبارة إلى عبارة مثل "لقد حدث الأمرُ."</w:t>
      </w:r>
    </w:p>
    <w:p>
      <w:pPr>
        <w:bidi/>
      </w:pPr>
      <w:r>
        <w:rPr>
          <w:rtl/>
          <w:cs/>
          <w:lang w:val="ar_AE" w:bidi="ar_AE"/>
        </w:rPr>
      </w:r>
      <w:r>
        <w:rPr>
          <w:rtl/>
          <w:cs/>
          <w:lang w:val="ar_AE" w:bidi="ar_AE"/>
        </w:rPr>
        <w:t xml:space="preserve">"إن ابن الإنسان يُسلَّم إلى أيدي الخطاة." استخدموا نفس الكلمة أو العبارة التي استخدمتوها في </w:t>
      </w:r>
      <w:r>
        <w:rPr>
          <w:b/>
          <w:rtl/>
          <w:cs/>
          <w:lang w:val="ar_AE" w:bidi="ar_AE"/>
        </w:rPr>
        <w:t>المقاطع السابقة</w:t>
      </w:r>
      <w:r>
        <w:rPr>
          <w:rtl/>
          <w:cs/>
          <w:lang w:val="ar_AE" w:bidi="ar_AE"/>
        </w:rPr>
        <w:t xml:space="preserve"> للإشارة إلى </w:t>
      </w:r>
      <w:hyperlink r:id="rId52">
        <w:r>
          <w:rPr>
            <w:rtl/>
            <w:cs/>
            <w:lang w:val="ar_AE" w:bidi="ar_AE"/>
          </w:rPr>
          <w:rPr>
            <w:color w:val="0000EE"/>
            <w:u w:val="single"/>
          </w:rPr>
          <w:t>ابن الإنسان</w:t>
        </w:r>
      </w:hyperlink>
      <w:r>
        <w:rPr>
          <w:rtl/>
          <w:cs/>
          <w:lang w:val="ar_AE" w:bidi="ar_AE"/>
        </w:rPr>
        <w:t xml:space="preserve">، وتذكروا أن مصطلحي </w:t>
      </w:r>
      <w:hyperlink r:id="rId24">
        <w:r>
          <w:rPr>
            <w:rtl/>
            <w:cs/>
            <w:lang w:val="ar_AE" w:bidi="ar_AE"/>
          </w:rPr>
          <w:rPr>
            <w:color w:val="0000EE"/>
            <w:u w:val="single"/>
          </w:rPr>
          <w:t>ابن الإنسان</w:t>
        </w:r>
      </w:hyperlink>
      <w:r>
        <w:rPr>
          <w:rtl/>
          <w:cs/>
          <w:lang w:val="ar_AE" w:bidi="ar_AE"/>
        </w:rPr>
        <w:t xml:space="preserve"> والخطية موجودان في قاموس الكلمات الرئيسية. إن عبارة "إلى أيدي الخطاة" تعني أن الخطاة صارت لهم السيطرة على يسوع وأنهم الآن يمتلكون القوة.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14:43–52</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في هذه المرحلة، استمعوا إلى مرقس 14: 43–52 وضعوها في قلوبكم.</w:t>
      </w:r>
    </w:p>
    <w:p>
      <w:pPr>
        <w:bidi/>
      </w:pPr>
      <w:r>
        <w:rPr>
          <w:rtl/>
          <w:cs/>
          <w:lang w:val="ar_AE" w:bidi="ar_AE"/>
        </w:rPr>
      </w:r>
      <w:r>
        <w:rPr>
          <w:rtl/>
          <w:cs/>
          <w:lang w:val="ar_AE" w:bidi="ar_AE"/>
        </w:rPr>
        <w:t>استمع إلى نسخة صوتية من مرقس 14: 43–52 ثلاث مرات من ثلاث ترجمات صوتية مختلفة، إن أمكن. ثم كمجموعة قوموا بمناقشة الأسئلة التالية:</w:t>
      </w:r>
    </w:p>
    <w:p>
      <w:pPr>
        <w:pStyle w:val="ListNumber"/>
        <w:numPr>
          <w:ilvl w:val="0"/>
          <w:numId w:val="67"/>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 في هذا المقطع؟</w:t>
      </w:r>
    </w:p>
    <w:p>
      <w:pPr>
        <w:pStyle w:val="ListNumber"/>
        <w:bidi/>
        <w:spacing w:line="240" w:lineRule="auto"/>
        <w:ind w:left="720"/>
      </w:pPr>
      <w:r>
        <w:rPr>
          <w:rtl/>
          <w:cs/>
          <w:lang w:val="ar_AE" w:bidi="ar_AE"/>
        </w:rPr>
      </w:r>
      <w:r>
        <w:rPr>
          <w:rtl/>
          <w:cs/>
          <w:lang w:val="ar_AE" w:bidi="ar_AE"/>
        </w:rPr>
        <w:t>ماذا يخبرنا هذا المقطع عن الله أو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نسخة صوتية من إنجيل مرقس 14 : 43 - 52 من الترجمة الأسهل فهمًا لكم.</w:t>
      </w:r>
    </w:p>
    <w:p>
      <w:pPr>
        <w:bidi/>
      </w:pPr>
      <w:r>
        <w:rPr>
          <w:rtl/>
          <w:cs/>
          <w:lang w:val="ar_AE" w:bidi="ar_AE"/>
        </w:rPr>
      </w:r>
      <w:r>
        <w:rPr>
          <w:rtl/>
          <w:cs/>
          <w:lang w:val="ar_AE" w:bidi="ar_AE"/>
        </w:rPr>
        <w:t>تبدأ هذه القصة مباشرة حيث تنتهي القصة السابقة. تبدأ القصة بعبارة "ولِلوقتِ فيما هو يتَكلَّمُ أقبَلَ يَهوذا، واحِدٌ مِنَ الِاثنَيْ عشَرَ، ومَعَهُ جَمعٌ كثيرٌ". يقدِّم مرقس يهوذا هنا مرة أخرى بوصفه "واحِدٌ مِنَ الِاثنَيْ عشَرَ". نحن لا نعرف متى غادر يهوذا الجماعة في تلك الأمسية، لكن في وقتٍ ما، على الأرجح أثناء الوجبة في أورشليم، خرج يهوذا ليخبر السلطات اليهودية بمكان يسوع في تلك الليلة.</w:t>
      </w:r>
    </w:p>
    <w:p>
      <w:pPr>
        <w:bidi/>
      </w:pPr>
      <w:r>
        <w:rPr>
          <w:rtl/>
          <w:cs/>
          <w:lang w:val="ar_AE" w:bidi="ar_AE"/>
        </w:rPr>
      </w:r>
      <w:r>
        <w:rPr>
          <w:rtl/>
          <w:cs/>
          <w:lang w:val="ar_AE" w:bidi="ar_AE"/>
        </w:rPr>
        <w:t>أرسل رؤساء الكهنة وكتبة الناموس وشيوخ الشعب هؤلاء الرجال ليمسكوا بيسوع. يشكِّل رؤساء الكهنة وكتبة الناموس والشيوخ معًا السنهدرين، وهي الهيئة الحاكمة والمحكمة للشعب اليهودي. وكان للسنهدرين خدم يحملون أسلحة، ومُصرّح لهم أن يلقوا القبض على الأشخاص ويحرسوا المسجونين. وبعض هؤلاء الرجال ربما كانوا ضمن الجماعة التي جاءت لتقبض على يسوع، أمّا أعضاء السنهدرين أنفسهم فلم يأتوا، بل أرسلوا هؤلاء الرجال. ثم تصل جماعة من الرجال ومعهم سيوف وعصي. كانت السيوف أشبه بسكاكين معدنية طويلة وحادة. وكانت العصي قطعًا خشبية ثقيلة يستخدمها الناس في القتال. وكلمة "جمع" غالبًا تشير إلى جماعة فوضوية من الناس يقومون بأمور ضارة. فيستخدم مرقس هذه الكلمة "جمع" ليُظهر أن هذه الجماعة من الرجال كانت تفعل أمرًا خاطئًا. نحن لا نعرف كم كان عدد الرجال في هذا الجمع، لكننا نعلم أنهم مع ذلك أرادوا أن يختبئوا من الجماهير الكبيرة التي أحبّت يسوع، لذلك لم يكن العدد كبيرًا جدًا في هذه الجماعة.</w:t>
      </w:r>
    </w:p>
    <w:p>
      <w:pPr>
        <w:bidi/>
      </w:pPr>
      <w:r>
        <w:rPr>
          <w:rtl/>
          <w:cs/>
          <w:lang w:val="ar_AE" w:bidi="ar_AE"/>
        </w:rPr>
      </w:r>
      <w:r>
        <w:rPr>
          <w:rtl/>
          <w:cs/>
          <w:lang w:val="ar_AE" w:bidi="ar_AE"/>
        </w:rPr>
        <w:t>توقفوا هنا وانظروا معًا إلى صور السيوف والعصي. (أوقفوا سماع التسجيل الصوتي هنا)</w:t>
      </w:r>
    </w:p>
    <w:p>
      <w:pPr>
        <w:bidi/>
      </w:pPr>
      <w:r>
        <w:rPr>
          <w:rtl/>
          <w:cs/>
          <w:lang w:val="ar_AE" w:bidi="ar_AE"/>
        </w:rPr>
      </w:r>
      <w:r>
        <w:rPr>
          <w:rtl/>
          <w:cs/>
          <w:lang w:val="ar_AE" w:bidi="ar_AE"/>
        </w:rPr>
        <w:t>كانت وظيفة يهوذا أن يُخبر السلطات اليهودية بمكان يسوع حتى يقبضوا عليه في الخفاء. كثير من الذين جاءوا للقبض على يسوع لم يكونوا يعرفون شكله، لذلك رتّب يهوذا معهم أن يعرّفهم على يسوع بأن يعطيه قبلة. وكان التلاميذ عادةً يحيّون معلميهم بقبلة علامة على الاحترام. ثم يقول يهوذا ليسوع: "يا سيِّدي"، أي "يا معلمي".</w:t>
      </w:r>
    </w:p>
    <w:p>
      <w:pPr>
        <w:bidi/>
      </w:pPr>
      <w:r>
        <w:rPr>
          <w:rtl/>
          <w:cs/>
          <w:lang w:val="ar_AE" w:bidi="ar_AE"/>
        </w:rPr>
      </w:r>
      <w:r>
        <w:rPr>
          <w:rtl/>
          <w:cs/>
          <w:lang w:val="ar_AE" w:bidi="ar_AE"/>
        </w:rPr>
        <w:t>توقَّفوا هنا وناقشوا هذا السؤال كمجموعة: في ثقافتكم، كيف تَحيّون شخصًا تحترمونه؟ (أوقفوا سماع التسجيل الصوتي هنا)</w:t>
      </w:r>
    </w:p>
    <w:p>
      <w:pPr>
        <w:bidi/>
      </w:pPr>
      <w:r>
        <w:rPr>
          <w:rtl/>
          <w:cs/>
          <w:lang w:val="ar_AE" w:bidi="ar_AE"/>
        </w:rPr>
      </w:r>
      <w:r>
        <w:rPr>
          <w:rtl/>
          <w:cs/>
          <w:lang w:val="ar_AE" w:bidi="ar_AE"/>
        </w:rPr>
        <w:t>يُخبِر يهوذا الجمع إنه سيقبّل يسوع ليُظهر لهم من هو، وحينها يمكنهم أن يقتادوه "بحِرصٍ" أي أن يحرسوه لئلا يحاول أن يهرب. ثم يُقبَّل يهوذا يسوع، فيُمسك به بعض الرجال من الجماعة ويقبضوا عليه.</w:t>
      </w:r>
    </w:p>
    <w:p>
      <w:pPr>
        <w:bidi/>
      </w:pPr>
      <w:r>
        <w:rPr>
          <w:rtl/>
          <w:cs/>
          <w:lang w:val="ar_AE" w:bidi="ar_AE"/>
        </w:rPr>
      </w:r>
      <w:r>
        <w:rPr>
          <w:rtl/>
          <w:cs/>
          <w:lang w:val="ar_AE" w:bidi="ar_AE"/>
        </w:rPr>
        <w:t>ثم يحاول أحد تلاميذ يسوع محاولة صغيرة لمقاومة القبض عليه، فيُخرِج سيفه أو سكّينه ويقطع أذن رجل من الذين جاؤوا مع الجمع، أي شحمة أذنه. وكان هذا الرجل عبد رئيس الكهنة. ولا يخبرنا مرقس هنا أي تلميذ قطع أذن العبد. ولا يستطيع جمع الرجال أن يقبضوا على هذا التلميذ، فربما ركض بعيدًا أو اختبأ بسرعة.</w:t>
      </w:r>
    </w:p>
    <w:p>
      <w:pPr>
        <w:bidi/>
      </w:pPr>
      <w:r>
        <w:rPr>
          <w:rtl/>
          <w:cs/>
          <w:lang w:val="ar_AE" w:bidi="ar_AE"/>
        </w:rPr>
      </w:r>
      <w:r>
        <w:rPr>
          <w:rtl/>
          <w:cs/>
          <w:lang w:val="ar_AE" w:bidi="ar_AE"/>
        </w:rPr>
        <w:t>ثم يحتج يسوع على القبض عليه بطرحه سؤالًا: "كأنَّهُ علَى لصٍّ خرجتُمْ بسُيوفٍ وعِصيٍّ لتأخُذوني! كُلَّ يومٍ كُنتُ معكُمْ في الهَيكلِ أُعَلِّمُ ولَمْ تُمسِكوني!" لا يتوقع يسوع منهم أن يجيبوا على سؤاله، بل يريد هنا أن يُظهر التباين. فالجمع هنا يعاملون يسوع كأنه ثائر خطر يريد أن يُسقط الحكومة، بينما يسوع كان يعلّم علنًا في ساحات الهيكل لمدة أسبوعين على الأقل. والذين يحاولون أن يُسقطوا الحكومة لا يعلّمون عادةً بسلام في ساحات الهيكل.</w:t>
      </w:r>
    </w:p>
    <w:p>
      <w:pPr>
        <w:bidi/>
      </w:pPr>
      <w:r>
        <w:rPr>
          <w:rtl/>
          <w:cs/>
          <w:lang w:val="ar_AE" w:bidi="ar_AE"/>
        </w:rPr>
      </w:r>
      <w:r>
        <w:rPr>
          <w:rtl/>
          <w:cs/>
          <w:lang w:val="ar_AE" w:bidi="ar_AE"/>
        </w:rPr>
        <w:t>توقفوا هنا وناقشوا هذا السؤال كمجموعة: كيف تُظهرون التباين والمفاجأة في أحاديثكم؟ هل تستخدمون أسئلة مثل هذه؟ وإن لم يكن، فكيف يمكن أن تترجموا مثل هذه الأسئلة في لغتكم؟ "كأنَّهُ علَى لصٍّ خرجتُمْ بسُيوفٍ وعِصيٍّ لتأخُذوني! كُلَّ يومٍ كُنتُ معكُمْ في الهَيكلِ أُعَلِّمُ ولَمْ تُمسِكوني!" (أوقفوا سماع التسجيل الصوتي هنا)</w:t>
      </w:r>
    </w:p>
    <w:p>
      <w:pPr>
        <w:bidi/>
      </w:pPr>
      <w:r>
        <w:rPr>
          <w:rtl/>
          <w:cs/>
          <w:lang w:val="ar_AE" w:bidi="ar_AE"/>
        </w:rPr>
      </w:r>
      <w:r>
        <w:rPr>
          <w:rtl/>
          <w:cs/>
          <w:lang w:val="ar_AE" w:bidi="ar_AE"/>
        </w:rPr>
        <w:t>ثم يقول يسوع إن هذه الأمور تحدث ليتم المكتوب في الكتب المقدسة. فقد قال أنبياء يهود كثيرون إن المسيّا، المخلّص الموعود، سيُعامَل كمجرم، ثم يتفرق تلاميذه أو أتباعه.</w:t>
      </w:r>
    </w:p>
    <w:p>
      <w:pPr>
        <w:bidi/>
      </w:pPr>
      <w:r>
        <w:rPr>
          <w:rtl/>
          <w:cs/>
          <w:lang w:val="ar_AE" w:bidi="ar_AE"/>
        </w:rPr>
      </w:r>
      <w:r>
        <w:rPr>
          <w:rtl/>
          <w:cs/>
          <w:lang w:val="ar_AE" w:bidi="ar_AE"/>
        </w:rPr>
        <w:t xml:space="preserve">ثم يهرب جميع الذين مع يسوع. يستخدم مرقس كلمة "الجميعُ" بدلًا من "التلاميذ". فربما كان مع يسوع أشخاص أكثر من الاثني عشر تلميذًا. والفكرة هنا أن أصدقاء يسوع يتركوه وحده، فلا يبقى معه أحد. والآن يخبرنا مرقس قصة قصيرة لا يذكرها أي كاتب آخر في الكتاب المقدس، وهي عن شاب من أتباع يسوع، والذي يهرب. وكلمة "شاب" التي يستخدمها الرسول مرقس تشير إلى رجل قوي وشجاع وحكيم. وقد قال النبي عاموس منذ سنين كثيرة: "وَالْقَوِيُّ الْقَلْبِ بَيْنَ الأَبْطَالِ يَهْرُبُ عُرْيَانًا فِي ذلِكَ الْيَوْمِ." وربما كان الرسول مرقس يُفكر في تلك النبوة حين وصف هذا الشاب. حيث يلبس هذا الشاب قميصًا طويلًا من الكتان. بينما كانت القمصان الخارجية الطويلة عادة تُصنع من الصوف، ولذلك فربما كان هذا الشاب غنيًا. ولم يكن يلبس شيئًا تحت هذا القميص، مما يعني أنه ربما ارتداه على عجل ليخرج وراء يسوع في تلك الليلة. وقد يكون هذا الشاب مرقس نفسه، لكن الغرض الأساسي من ذكر هذا الحادث هو أن يُظهر أن </w:t>
      </w:r>
      <w:r>
        <w:rPr>
          <w:i/>
          <w:rtl/>
          <w:cs/>
          <w:lang w:val="ar_AE" w:bidi="ar_AE"/>
        </w:rPr>
        <w:t>الجميع</w:t>
      </w:r>
      <w:r>
        <w:rPr>
          <w:rtl/>
          <w:cs/>
          <w:lang w:val="ar_AE" w:bidi="ar_AE"/>
        </w:rPr>
        <w:t xml:space="preserve"> يتركوا يسوع في تلك الليلة.</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نسخة صوتية من إنجيل مرقس 14 : 43 - 52 من الترجمة الأسهل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خمسة مشاهد.</w:t>
      </w:r>
    </w:p>
    <w:p>
      <w:pPr>
        <w:bidi/>
      </w:pPr>
      <w:r>
        <w:rPr>
          <w:rtl/>
          <w:cs/>
          <w:lang w:val="ar_AE" w:bidi="ar_AE"/>
        </w:rPr>
      </w:r>
      <w:r>
        <w:rPr>
          <w:b/>
          <w:rtl/>
          <w:cs/>
          <w:lang w:val="ar_AE" w:bidi="ar_AE"/>
        </w:rPr>
        <w:t>في المشهد الأول:</w:t>
      </w:r>
      <w:r>
        <w:rPr>
          <w:rtl/>
          <w:cs/>
          <w:lang w:val="ar_AE" w:bidi="ar_AE"/>
        </w:rPr>
        <w:t xml:space="preserve"> يتفق يهوذا مع القادة الدينيين أن يُظهر لهم من هو يسوع من خلال تحيته بقبلة. وأرسلت السلطات الدينية جمعًا مع يهوذا ليقبضوا على يسوع. </w:t>
      </w:r>
    </w:p>
    <w:p>
      <w:pPr>
        <w:bidi/>
      </w:pPr>
      <w:r>
        <w:rPr>
          <w:rtl/>
          <w:cs/>
          <w:lang w:val="ar_AE" w:bidi="ar_AE"/>
        </w:rPr>
      </w:r>
      <w:r>
        <w:rPr>
          <w:b/>
          <w:rtl/>
          <w:cs/>
          <w:lang w:val="ar_AE" w:bidi="ar_AE"/>
        </w:rPr>
        <w:t>المشهد الثاني:</w:t>
      </w:r>
      <w:r>
        <w:rPr>
          <w:rtl/>
          <w:cs/>
          <w:lang w:val="ar_AE" w:bidi="ar_AE"/>
        </w:rPr>
        <w:t xml:space="preserve"> يبدأ بيسوع وهو لا يزال يتحدث مع تلاميذه الثلاثة بعد أن أيقظهم. وبينما يتحدث يسوع مع تلاميذه الثلاثة، يصل يهوذا إلى البستان ومعه جمع من الرجال، فيتقدم يهوذا إلى يسوع، ويدعوه رابّي (سيدي)، ويحييه بقبلة على الخد.</w:t>
      </w:r>
    </w:p>
    <w:p>
      <w:pPr>
        <w:bidi/>
      </w:pPr>
      <w:r>
        <w:rPr>
          <w:rtl/>
          <w:cs/>
          <w:lang w:val="ar_AE" w:bidi="ar_AE"/>
        </w:rPr>
      </w:r>
      <w:r>
        <w:rPr>
          <w:b/>
          <w:rtl/>
          <w:cs/>
          <w:lang w:val="ar_AE" w:bidi="ar_AE"/>
        </w:rPr>
        <w:t>في المشهد الثالث:</w:t>
      </w:r>
      <w:r>
        <w:rPr>
          <w:rtl/>
          <w:cs/>
          <w:lang w:val="ar_AE" w:bidi="ar_AE"/>
        </w:rPr>
        <w:t xml:space="preserve"> يمسك الرجال بيسوع. ويخرج واحد من تلاميذ يسوع الذين كانوا في البستان سكينه الطويل ويقطع أذن إحدى الرجال، الذي كان عبدًا لرئيس الكهنة.</w:t>
      </w:r>
    </w:p>
    <w:p>
      <w:pPr>
        <w:bidi/>
      </w:pPr>
      <w:r>
        <w:rPr>
          <w:rtl/>
          <w:cs/>
          <w:lang w:val="ar_AE" w:bidi="ar_AE"/>
        </w:rPr>
      </w:r>
      <w:r>
        <w:rPr>
          <w:b/>
          <w:rtl/>
          <w:cs/>
          <w:lang w:val="ar_AE" w:bidi="ar_AE"/>
        </w:rPr>
        <w:t>في المشهد الرابع:</w:t>
      </w:r>
      <w:r>
        <w:rPr>
          <w:rtl/>
          <w:cs/>
          <w:lang w:val="ar_AE" w:bidi="ar_AE"/>
        </w:rPr>
        <w:t xml:space="preserve"> يسأل يسوع الجمع عن سبب القبض عليه في الخفاء. ويقول يسوع إن الكتب قد أُكملت. </w:t>
      </w:r>
    </w:p>
    <w:p>
      <w:pPr>
        <w:bidi/>
      </w:pPr>
      <w:r>
        <w:rPr>
          <w:rtl/>
          <w:cs/>
          <w:lang w:val="ar_AE" w:bidi="ar_AE"/>
        </w:rPr>
      </w:r>
      <w:r>
        <w:rPr>
          <w:b/>
          <w:rtl/>
          <w:cs/>
          <w:lang w:val="ar_AE" w:bidi="ar_AE"/>
        </w:rPr>
        <w:t>في المشهد الخامس:</w:t>
      </w:r>
      <w:r>
        <w:rPr>
          <w:rtl/>
          <w:cs/>
          <w:lang w:val="ar_AE" w:bidi="ar_AE"/>
        </w:rPr>
        <w:t xml:space="preserve"> يهرب جميع تلاميذ يسوع وأتباعه. ويُمسك واحد من الرجال في الجمع بشاب ويخلع إزاره عنه. فيهرب الشاب عريانًا.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 في بستان الزيتون في جثسيماني</w:t>
      </w:r>
    </w:p>
    <w:p>
      <w:pPr>
        <w:pStyle w:val="ListBullet"/>
        <w:bidi/>
        <w:spacing w:line="240" w:lineRule="auto"/>
        <w:ind w:left="720"/>
      </w:pPr>
      <w:r>
        <w:rPr>
          <w:rtl/>
          <w:cs/>
          <w:lang w:val="ar_AE" w:bidi="ar_AE"/>
        </w:rPr>
      </w:r>
      <w:r>
        <w:rPr>
          <w:rtl/>
          <w:cs/>
          <w:lang w:val="ar_AE" w:bidi="ar_AE"/>
        </w:rPr>
        <w:t>يهوذا</w:t>
      </w:r>
    </w:p>
    <w:p>
      <w:pPr>
        <w:pStyle w:val="ListBullet"/>
        <w:bidi/>
        <w:spacing w:line="240" w:lineRule="auto"/>
        <w:ind w:left="720"/>
      </w:pPr>
      <w:r>
        <w:rPr>
          <w:rtl/>
          <w:cs/>
          <w:lang w:val="ar_AE" w:bidi="ar_AE"/>
        </w:rPr>
      </w:r>
      <w:r>
        <w:rPr>
          <w:rtl/>
          <w:cs/>
          <w:lang w:val="ar_AE" w:bidi="ar_AE"/>
        </w:rPr>
        <w:t>الجمع، بالسيوف والعصي</w:t>
      </w:r>
    </w:p>
    <w:p>
      <w:pPr>
        <w:pStyle w:val="ListBullet"/>
        <w:bidi/>
        <w:spacing w:line="240" w:lineRule="auto"/>
        <w:ind w:left="720"/>
      </w:pPr>
      <w:r>
        <w:rPr>
          <w:rtl/>
          <w:cs/>
          <w:lang w:val="ar_AE" w:bidi="ar_AE"/>
        </w:rPr>
      </w:r>
      <w:r>
        <w:rPr>
          <w:rtl/>
          <w:cs/>
          <w:lang w:val="ar_AE" w:bidi="ar_AE"/>
        </w:rPr>
        <w:t>رؤساء الكهنة ومعلّمو الشريعة والشيوخ الذين أرسلوا الجمع</w:t>
      </w:r>
    </w:p>
    <w:p>
      <w:pPr>
        <w:pStyle w:val="ListBullet"/>
        <w:bidi/>
        <w:spacing w:line="240" w:lineRule="auto"/>
        <w:ind w:left="720"/>
      </w:pPr>
      <w:r>
        <w:rPr>
          <w:rtl/>
          <w:cs/>
          <w:lang w:val="ar_AE" w:bidi="ar_AE"/>
        </w:rPr>
      </w:r>
      <w:r>
        <w:rPr>
          <w:rtl/>
          <w:cs/>
          <w:lang w:val="ar_AE" w:bidi="ar_AE"/>
        </w:rPr>
        <w:t>الشاب الذي يهرب عريانًا</w:t>
      </w:r>
    </w:p>
    <w:p>
      <w:pPr>
        <w:bidi/>
      </w:pPr>
      <w:r>
        <w:rPr>
          <w:rtl/>
          <w:cs/>
          <w:lang w:val="ar_AE" w:bidi="ar_AE"/>
        </w:rPr>
      </w:r>
      <w:r>
        <w:rPr>
          <w:rtl/>
          <w:cs/>
          <w:lang w:val="ar_AE" w:bidi="ar_AE"/>
        </w:rPr>
        <w:t>كمجموعة، انتبهوا إلى هذه الأجزاء من سياق المقطع: من المهم أن نتذكر أن هذه القصة تحدث مباشرة بعد أن أيقظ يسوع تلاميذه الثلاثة للمرة الثالثة. ويقول لهم: "لنمضي، هوذا الذي يسلمني هنا"، أي أن يسوع كان يعلم أن يهوذا كان عند مدخل بستان الزيتون. هذه القصة تحدث في بستان الزيتون في جثسيماني.</w:t>
      </w:r>
    </w:p>
    <w:p>
      <w:pPr>
        <w:bidi/>
      </w:pPr>
      <w:r>
        <w:rPr>
          <w:rtl/>
          <w:cs/>
          <w:lang w:val="ar_AE" w:bidi="ar_AE"/>
        </w:rPr>
      </w:r>
      <w:r>
        <w:rPr>
          <w:rtl/>
          <w:cs/>
          <w:lang w:val="ar_AE" w:bidi="ar_AE"/>
        </w:rPr>
        <w:t>لكن قبل أن تحدث هذه القصة، كان يهوذا قد ترك يسوع والتلاميذ الآخرين في وقت ما في أثناء العشاء أو بعده مباشرة. ويذهب يهوذا إلى مجمع السنهدريم ويخبرهم أين سيكون يسوع في ذلك المساء. يتكون السنهدريم من معلّمي الشريعة الدينية، والكهنة والشيوخ. ويرسل السنهدريم مجموعة من الرجال مع يهوذا ليقبضوا على يسوع. ويوافق يهوذا على أن يُسلِّم على يسوع بقبلة لتعرف المجموعة من هو يسوع.</w:t>
      </w:r>
    </w:p>
    <w:p>
      <w:pPr>
        <w:bidi/>
      </w:pPr>
      <w:r>
        <w:rPr>
          <w:rtl/>
          <w:cs/>
          <w:lang w:val="ar_AE" w:bidi="ar_AE"/>
        </w:rPr>
      </w:r>
      <w:r>
        <w:rPr>
          <w:rtl/>
          <w:cs/>
          <w:lang w:val="ar_AE" w:bidi="ar_AE"/>
        </w:rPr>
        <w:t>وحين تبدأ هذه القصة، يصل جمع من الرجال حاملين سيوفًا وعصي إلى بستان الزيتون مع يهوذا، واحد من تلاميذ يسوع. نحن لا نعرف عدد الرجال في هذا الجمع. على الأرجح كان هناك عدد كاف من الرجال ليأخذوا يسوع بالقوة، إذا لزم الأمر، لكن ليس بالعدد الكافي من الرجال لإثارة قدر كبير من الاهتمام.</w:t>
      </w:r>
    </w:p>
    <w:p>
      <w:pPr>
        <w:bidi/>
      </w:pPr>
      <w:r>
        <w:rPr>
          <w:rtl/>
          <w:cs/>
          <w:lang w:val="ar_AE" w:bidi="ar_AE"/>
        </w:rPr>
      </w:r>
      <w:r>
        <w:rPr>
          <w:rtl/>
          <w:cs/>
          <w:lang w:val="ar_AE" w:bidi="ar_AE"/>
        </w:rPr>
        <w:t>فيتقدم يهوذا إلى يسوع، ويدعوه "سيدي!" ويقبِّله على الخد. فيعرف الرجال في الجمع أن الرجل الذي يقبّله يهوذا هو يسوع، لذلك يمسكون بيسوع ويقبضون عليه، أي يمسكونه بثبات بحيث لا يتمكن من الهرب. ثم يُخرج واحد من الرجال الذين كانوا مع يسوع سيفه، أو سكينًا طويلًا، ويقطع به أذن عبد رئيس الكهنة، أو كبير الكهنة. قد تحتاج لغتكم أن تحدد أي أذن هي التي قطعها الرجل. فإذا احتجتم أن تقولوا أى أذن، يمكنكم أن تقولوا الأذن اليمنى، لأننا نعرف من هذه القصة في الأناجيل الأخرى أنها كانت الأذن اليمنى.</w:t>
      </w:r>
    </w:p>
    <w:p>
      <w:pPr>
        <w:bidi/>
      </w:pPr>
      <w:r>
        <w:rPr>
          <w:rtl/>
          <w:cs/>
          <w:lang w:val="ar_AE" w:bidi="ar_AE"/>
        </w:rPr>
      </w:r>
      <w:r>
        <w:rPr>
          <w:rtl/>
          <w:cs/>
          <w:lang w:val="ar_AE" w:bidi="ar_AE"/>
        </w:rPr>
        <w:t>ثم يسأل يسوع الرجال الذين قبضوا عليه سؤالًا. "لماذا تأتون بالسيوف والعصي لتقبضوا عليّ؟ هل أنا ثوري خطير، أحاول الإطاحة بالسلطات؟ لماذا لم تقبضوا عليَّ في ساحات الهيكل؟ إذ كنت أعلِّم هناك كل يوم". وكان يسوع يقصد أن يقول أنهم ليسوا بحاجة إلى أن يأتوا بالأسلحة ليقبضوا عليه. فهو ليس خطيرًا. ثم يقول يسوع: "هذه الأمور تحدث لأن الأنبياء في الكتب المُقَدَّسة قالوا إنها ستحدث".</w:t>
      </w:r>
    </w:p>
    <w:p>
      <w:pPr>
        <w:bidi/>
      </w:pPr>
      <w:r>
        <w:rPr>
          <w:rtl/>
          <w:cs/>
          <w:lang w:val="ar_AE" w:bidi="ar_AE"/>
        </w:rPr>
      </w:r>
      <w:r>
        <w:rPr>
          <w:rtl/>
          <w:cs/>
          <w:lang w:val="ar_AE" w:bidi="ar_AE"/>
        </w:rPr>
        <w:t>ويهرب جميع تلاميذ يسوع، وكذلك أي رجال آخرين كانوا معه. وكان شاب هو آخر من هرب، فأمسك شخص من بين الجمع بإزاره. وبينما يواصل الشاب الهرب، كان الشخص من الجمع يجذب إزاره الكتاني الطويل. فيواصل الشاب الهرب عريانًا.</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استمعوا إلى نسخة صوتية من إنجيل مرقس 14 : 43 - 52 من الترجمة الأسهل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 في بستان الزيتون في جثسيماني</w:t>
      </w:r>
    </w:p>
    <w:p>
      <w:pPr>
        <w:pStyle w:val="ListBullet"/>
        <w:bidi/>
        <w:spacing w:line="240" w:lineRule="auto"/>
        <w:ind w:left="720"/>
      </w:pPr>
      <w:r>
        <w:rPr>
          <w:rtl/>
          <w:cs/>
          <w:lang w:val="ar_AE" w:bidi="ar_AE"/>
        </w:rPr>
      </w:r>
      <w:r>
        <w:rPr>
          <w:rtl/>
          <w:cs/>
          <w:lang w:val="ar_AE" w:bidi="ar_AE"/>
        </w:rPr>
        <w:t>يهوذا</w:t>
      </w:r>
    </w:p>
    <w:p>
      <w:pPr>
        <w:pStyle w:val="ListBullet"/>
        <w:bidi/>
        <w:spacing w:line="240" w:lineRule="auto"/>
        <w:ind w:left="720"/>
      </w:pPr>
      <w:r>
        <w:rPr>
          <w:rtl/>
          <w:cs/>
          <w:lang w:val="ar_AE" w:bidi="ar_AE"/>
        </w:rPr>
      </w:r>
      <w:r>
        <w:rPr>
          <w:rtl/>
          <w:cs/>
          <w:lang w:val="ar_AE" w:bidi="ar_AE"/>
        </w:rPr>
        <w:t>الجمع، بالسيوف والعصي</w:t>
      </w:r>
    </w:p>
    <w:p>
      <w:pPr>
        <w:pStyle w:val="ListBullet"/>
        <w:bidi/>
        <w:spacing w:line="240" w:lineRule="auto"/>
        <w:ind w:left="720"/>
      </w:pPr>
      <w:r>
        <w:rPr>
          <w:rtl/>
          <w:cs/>
          <w:lang w:val="ar_AE" w:bidi="ar_AE"/>
        </w:rPr>
      </w:r>
      <w:r>
        <w:rPr>
          <w:rtl/>
          <w:cs/>
          <w:lang w:val="ar_AE" w:bidi="ar_AE"/>
        </w:rPr>
        <w:t>رؤساء الكهنة ومعلّمو الشريعة والشيوخ الذين أرسلوا الجمع</w:t>
      </w:r>
    </w:p>
    <w:p>
      <w:pPr>
        <w:pStyle w:val="ListBullet"/>
        <w:bidi/>
        <w:spacing w:line="240" w:lineRule="auto"/>
        <w:ind w:left="720"/>
      </w:pPr>
      <w:r>
        <w:rPr>
          <w:rtl/>
          <w:cs/>
          <w:lang w:val="ar_AE" w:bidi="ar_AE"/>
        </w:rPr>
      </w:r>
      <w:r>
        <w:rPr>
          <w:rtl/>
          <w:cs/>
          <w:lang w:val="ar_AE" w:bidi="ar_AE"/>
        </w:rPr>
        <w:t>الشاب الذي يهرب عريانًا</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 xml:space="preserve">أوقفوا سماع التسجيل الصوتي مؤقتًا هنا، ومثّلوا المقطع. </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وقوموا بتمثيل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يذهب يهوذا إلى القادة الدينيين ويخبرهم بمكان يسوع في تلك الليلة. فيُرسل القادة الدينيون جمعًا من الرجال معهم سيوف وعصي ليقبضوا على يسوع. ويوافق يهوذا أن يُريهم من هو يسوع بأن يقبّله. وهذا يحدث قبل أن تبدأ القصة. وإذا أردتم، يمكنكم أن تُمثّلوا هذا المشهد أولًا.</w:t>
      </w:r>
    </w:p>
    <w:p>
      <w:pPr>
        <w:bidi/>
      </w:pPr>
      <w:r>
        <w:rPr>
          <w:rtl/>
          <w:cs/>
          <w:lang w:val="ar_AE" w:bidi="ar_AE"/>
        </w:rPr>
      </w:r>
      <w:r>
        <w:rPr>
          <w:rtl/>
          <w:cs/>
          <w:lang w:val="ar_AE" w:bidi="ar_AE"/>
        </w:rPr>
        <w:t>وحين تبدأ هذه القصة، يصل جمع من الرجال حاملين سيوفًا وعصي إلى بستان الزيتون مع يهوذا، واحد من تلاميذ يسوع. فيتقدم يهوذا إلى يسوع، ويدعوه "سيدي!" ويقبِّله على الخد. فيمسك رجال من الجمع بيسوع ويقبضون عليه. ثم يخرج أحد الرجال الذين مع يسوع سيفه أو سكينًا طويلة، ويقطع أذن عبد رئيس الكهنة.</w:t>
      </w:r>
    </w:p>
    <w:p>
      <w:pPr>
        <w:bidi/>
      </w:pPr>
      <w:r>
        <w:rPr>
          <w:rtl/>
          <w:cs/>
          <w:lang w:val="ar_AE" w:bidi="ar_AE"/>
        </w:rPr>
      </w:r>
      <w:r>
        <w:rPr>
          <w:rtl/>
          <w:cs/>
          <w:lang w:val="ar_AE" w:bidi="ar_AE"/>
        </w:rPr>
        <w:t xml:space="preserve">أوقفوا التمثيل. اسأل الشخص الذي يؤدي دور يسوع: "بماذا تشعر أو تفكر؟" قد تسمعون إجابات مثل: "كل شيء ينهار بسرعة"، أو "مجروح بشدة من خيانة يهوذا"، أو "محبط لأن أتباعي ما زالوا يريدون استخدام العنف". اسألوا الأشخاص الذين يؤدون دور التلاميذ: "بماذا تشعرون أو فيمَ تفكرون؟" قد تسمعون إجابات مثل: "خائف جدًا"، "غاضب"، "،لا أستطيع أن أتحرك من الخوف!". واصلوا تمثيل الدراما. </w:t>
      </w:r>
    </w:p>
    <w:p>
      <w:pPr>
        <w:bidi/>
      </w:pPr>
      <w:r>
        <w:rPr>
          <w:rtl/>
          <w:cs/>
          <w:lang w:val="ar_AE" w:bidi="ar_AE"/>
        </w:rPr>
      </w:r>
      <w:r>
        <w:rPr>
          <w:rtl/>
          <w:cs/>
          <w:lang w:val="ar_AE" w:bidi="ar_AE"/>
        </w:rPr>
        <w:t>ثم يسأل يسوع الرجال الذين قبضوا عليه سؤالًا. "لماذا تأتون بالسيوف والعصي لتقبضوا عليّ؟ هل أنا ثوري خطير، أحاول الإطاحة بالسلطات؟ لماذا لم تقبضوا عليَّ في ساحات الهيكل؟ إذ كنت أعلِّم هناك كل يوم". ثم يقول يسوع: "هذه الأمور تحدث لأن الأنبياء في الكتب المُقَدَّسة قالوا إنها ستحدث".</w:t>
      </w:r>
    </w:p>
    <w:p>
      <w:pPr>
        <w:bidi/>
      </w:pPr>
      <w:r>
        <w:rPr>
          <w:rtl/>
          <w:cs/>
          <w:lang w:val="ar_AE" w:bidi="ar_AE"/>
        </w:rPr>
      </w:r>
      <w:r>
        <w:rPr>
          <w:rtl/>
          <w:cs/>
          <w:lang w:val="ar_AE" w:bidi="ar_AE"/>
        </w:rPr>
        <w:t xml:space="preserve">أوقفوا التمثيل. اسألوا الأشخاص الذين يمثلون دور الرجال في الجمع: "بماذا تشعرون أو تفكّرون؟" قد تسمعون إجابات مثل: "مندهش قليلًا، فهو لا يبدو خطرًا"، أو "أشعر بالندم لأنني أفعل هذا، لكن عندي أوامر يجب أن أنفّذها". اسأل الشخص الذي يؤدي دور يسوع: "بماذا تشعر أو تفكر؟" قد تسمعون إجابات مثل: "لست مندهشًا لأن الكتب المقدسة تقول إنني سأُعامَل معاملة سيئة"، أو "حزين جدًا لأن هذا يحدث، وهؤلاء الناس لا يفهمون". واصلوا تمثيل الدراما. </w:t>
      </w:r>
    </w:p>
    <w:p>
      <w:pPr>
        <w:bidi/>
      </w:pPr>
      <w:r>
        <w:rPr>
          <w:rtl/>
          <w:cs/>
          <w:lang w:val="ar_AE" w:bidi="ar_AE"/>
        </w:rPr>
      </w:r>
      <w:r>
        <w:rPr>
          <w:rtl/>
          <w:cs/>
          <w:lang w:val="ar_AE" w:bidi="ar_AE"/>
        </w:rPr>
        <w:t>ويهرب جميع تلاميذ يسوع، وكذلك أي رجال آخرين كانوا معه. فأمسك شخص من بين الجمع بإزار شاب كان هو آخر من هرب. وبينما يواصل الشاب الهرب، يستمر ذلك الشخص الموجود وسط الجمع بجذب إزاره الكتاني الطويل. فيواصل الشاب الهرب عريانًا.</w:t>
      </w:r>
    </w:p>
    <w:p>
      <w:pPr>
        <w:bidi/>
      </w:pPr>
      <w:r>
        <w:rPr>
          <w:rtl/>
          <w:cs/>
          <w:lang w:val="ar_AE" w:bidi="ar_AE"/>
        </w:rPr>
      </w:r>
      <w:r>
        <w:rPr>
          <w:rtl/>
          <w:cs/>
          <w:lang w:val="ar_AE" w:bidi="ar_AE"/>
        </w:rPr>
        <w:t>أوقفوا التمثيل. اسأل الشخص الذي يؤدي دور يسوع: "بماذا تشعر أو تفكر؟" قد تسمعون إجابات مثل: "أشعر بالوحدة"، أو "محبط". واسألوا الشخص الذي يؤدي دور الشاب والآخرين الذين هربوا: "بماذا تشعرون أو تفكّرون؟" قد تسمعون إجابات مثل: "خائف جدًا"، أو "لا أفكّر في أي شيء الآن، أنا فقط أركض بأقصى سرعة أستطيعها".</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نسخة صوتية لإنجيل مرقس ١٤: ٤٣–٥٢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بينما كان يسوع يتحدث مع تلاميذه النائمين، دخل يهوذا، أحد </w:t>
      </w:r>
      <w:r>
        <w:rPr>
          <w:b/>
          <w:rtl/>
          <w:cs/>
          <w:lang w:val="ar_AE" w:bidi="ar_AE"/>
        </w:rPr>
        <w:t>تلاميذه</w:t>
      </w:r>
      <w:r>
        <w:rPr>
          <w:rtl/>
          <w:cs/>
          <w:lang w:val="ar_AE" w:bidi="ar_AE"/>
        </w:rPr>
        <w:t xml:space="preserve"> الاثني عشر، إلى البُستان ومعه </w:t>
      </w:r>
      <w:r>
        <w:rPr>
          <w:b/>
          <w:rtl/>
          <w:cs/>
          <w:lang w:val="ar_AE" w:bidi="ar_AE"/>
        </w:rPr>
        <w:t>جمع</w:t>
      </w:r>
      <w:r>
        <w:rPr>
          <w:rtl/>
          <w:cs/>
          <w:lang w:val="ar_AE" w:bidi="ar_AE"/>
        </w:rPr>
        <w:t xml:space="preserve"> من الناس. استخدموا نفس المصطلح الذي استخدمتوه للإشارة إلى التلاميذ، وتذكروا أن مصطلح </w:t>
      </w:r>
      <w:hyperlink r:id="rId54">
        <w:r>
          <w:rPr>
            <w:rtl/>
            <w:cs/>
            <w:lang w:val="ar_AE" w:bidi="ar_AE"/>
          </w:rPr>
          <w:rPr>
            <w:color w:val="0000EE"/>
            <w:u w:val="single"/>
          </w:rPr>
          <w:t>التلاميذ</w:t>
        </w:r>
      </w:hyperlink>
      <w:r>
        <w:rPr>
          <w:rtl/>
          <w:cs/>
          <w:lang w:val="ar_AE" w:bidi="ar_AE"/>
        </w:rPr>
        <w:t xml:space="preserve"> موجود في قاموس الكلمات الرئيسية. كان الجمع كبيرًا بما يكفي ليقبضوا على يسوع بالقوة إذا لزم الأمر. كانت نوايا الجمع هي إثارة المشاكل.</w:t>
      </w:r>
    </w:p>
    <w:p>
      <w:pPr>
        <w:bidi/>
      </w:pPr>
      <w:r>
        <w:rPr>
          <w:rtl/>
          <w:cs/>
          <w:lang w:val="ar_AE" w:bidi="ar_AE"/>
        </w:rPr>
      </w:r>
      <w:r>
        <w:rPr>
          <w:rtl/>
          <w:cs/>
          <w:lang w:val="ar_AE" w:bidi="ar_AE"/>
        </w:rPr>
        <w:t xml:space="preserve">كان الرجال في الجمع يحملون </w:t>
      </w:r>
      <w:r>
        <w:rPr>
          <w:b/>
          <w:rtl/>
          <w:cs/>
          <w:lang w:val="ar_AE" w:bidi="ar_AE"/>
        </w:rPr>
        <w:t>السيوف</w:t>
      </w:r>
      <w:r>
        <w:rPr>
          <w:rtl/>
          <w:cs/>
          <w:lang w:val="ar_AE" w:bidi="ar_AE"/>
        </w:rPr>
        <w:t xml:space="preserve"> و</w:t>
      </w:r>
      <w:r>
        <w:rPr>
          <w:b/>
          <w:rtl/>
          <w:cs/>
          <w:lang w:val="ar_AE" w:bidi="ar_AE"/>
        </w:rPr>
        <w:t>العِصِي</w:t>
      </w:r>
      <w:r>
        <w:rPr>
          <w:rtl/>
          <w:cs/>
          <w:lang w:val="ar_AE" w:bidi="ar_AE"/>
        </w:rPr>
        <w:t>. كانت السيوف غالبًا في الواقع خناجر طويلة. كان الناس يحملونها في مكان مُغطى. عندما استل أحدهم سيفه ليقطع أذن الرجل في هذه القصة، كان قد أخرجه من المكان الذي وضعه فيه. من الممكن أن كان له مكان خاص يُمسِك بالخنجر. كانت العِصِي قطعًا خشبية ثقيلة يستخدمها الناس في القتال.</w:t>
      </w:r>
    </w:p>
    <w:p>
      <w:pPr>
        <w:bidi/>
      </w:pPr>
      <w:r>
        <w:rPr>
          <w:rtl/>
          <w:cs/>
          <w:lang w:val="ar_AE" w:bidi="ar_AE"/>
        </w:rPr>
      </w:r>
      <w:r>
        <w:rPr>
          <w:rtl/>
          <w:cs/>
          <w:lang w:val="ar_AE" w:bidi="ar_AE"/>
        </w:rPr>
        <w:t xml:space="preserve">توقفوا هنا وناقشوا كمجموعة الكلمات أو العبارات التي ستستخدموها لترجمة </w:t>
      </w:r>
      <w:r>
        <w:rPr>
          <w:b/>
          <w:rtl/>
          <w:cs/>
          <w:lang w:val="ar_AE" w:bidi="ar_AE"/>
        </w:rPr>
        <w:t>سيوف</w:t>
      </w:r>
      <w:r>
        <w:rPr>
          <w:rtl/>
          <w:cs/>
          <w:lang w:val="ar_AE" w:bidi="ar_AE"/>
        </w:rPr>
        <w:t xml:space="preserve"> و</w:t>
      </w:r>
      <w:r>
        <w:rPr>
          <w:b/>
          <w:rtl/>
          <w:cs/>
          <w:lang w:val="ar_AE" w:bidi="ar_AE"/>
        </w:rPr>
        <w:t>عِصِي</w:t>
      </w:r>
      <w:r>
        <w:rPr>
          <w:rtl/>
          <w:cs/>
          <w:lang w:val="ar_AE" w:bidi="ar_AE"/>
        </w:rPr>
        <w:t>. أوقفوا هذا التسجيل هنا.</w:t>
      </w:r>
    </w:p>
    <w:p>
      <w:pPr>
        <w:bidi/>
      </w:pPr>
      <w:r>
        <w:rPr>
          <w:rtl/>
          <w:cs/>
          <w:lang w:val="ar_AE" w:bidi="ar_AE"/>
        </w:rPr>
      </w:r>
      <w:r>
        <w:rPr>
          <w:rtl/>
          <w:cs/>
          <w:lang w:val="ar_AE" w:bidi="ar_AE"/>
        </w:rPr>
        <w:t xml:space="preserve">كان الجمع مُرسلًا مِن قبل السنهدريم. كان السنهدريم مجموعة الرجال الذين كانوا يحكمون الشعب اليهودي. كانوا يساعدون الناس على اتباع الشرائع الدينية وأحيانًا كانوا يطبقون قوانين المستعمرين الرومانيين. كان السنهدريم يتألف من ثلاث مجموعات من الرجال. استخدموا نفس الكلمة أو العبارة التي استخدمتوها في المقاطع السابقة في إنجيل مرقس للإشارة إلى رؤساء </w:t>
      </w:r>
      <w:hyperlink r:id="rId45">
        <w:r>
          <w:rPr>
            <w:rtl/>
            <w:cs/>
            <w:lang w:val="ar_AE" w:bidi="ar_AE"/>
          </w:rPr>
          <w:rPr>
            <w:color w:val="0000EE"/>
            <w:u w:val="single"/>
          </w:rPr>
          <w:t>الكهنة</w:t>
        </w:r>
      </w:hyperlink>
      <w:r>
        <w:rPr>
          <w:rtl/>
          <w:cs/>
          <w:lang w:val="ar_AE" w:bidi="ar_AE"/>
        </w:rPr>
        <w:t xml:space="preserve"> و</w:t>
      </w:r>
      <w:hyperlink r:id="rId33">
        <w:r>
          <w:rPr>
            <w:rtl/>
            <w:cs/>
            <w:lang w:val="ar_AE" w:bidi="ar_AE"/>
          </w:rPr>
          <w:rPr>
            <w:color w:val="0000EE"/>
            <w:u w:val="single"/>
          </w:rPr>
          <w:t>مُعلِّمي الشريعة</w:t>
        </w:r>
      </w:hyperlink>
      <w:r>
        <w:rPr>
          <w:rtl/>
          <w:cs/>
          <w:lang w:val="ar_AE" w:bidi="ar_AE"/>
        </w:rPr>
        <w:t>، و</w:t>
      </w:r>
      <w:hyperlink r:id="rId95">
        <w:r>
          <w:rPr>
            <w:rtl/>
            <w:cs/>
            <w:lang w:val="ar_AE" w:bidi="ar_AE"/>
          </w:rPr>
          <w:rPr>
            <w:color w:val="0000EE"/>
            <w:u w:val="single"/>
          </w:rPr>
          <w:t>الشيوخ</w:t>
        </w:r>
      </w:hyperlink>
      <w:r>
        <w:rPr>
          <w:rtl/>
          <w:cs/>
          <w:lang w:val="ar_AE" w:bidi="ar_AE"/>
        </w:rPr>
        <w:t>، وتذكروا أنها موجودة في قاموس الكلمات الرئيسية.</w:t>
      </w:r>
    </w:p>
    <w:p>
      <w:pPr>
        <w:bidi/>
      </w:pPr>
      <w:r>
        <w:rPr>
          <w:rtl/>
          <w:cs/>
          <w:lang w:val="ar_AE" w:bidi="ar_AE"/>
        </w:rPr>
      </w:r>
      <w:r>
        <w:rPr>
          <w:rtl/>
          <w:cs/>
          <w:lang w:val="ar_AE" w:bidi="ar_AE"/>
        </w:rPr>
        <w:t xml:space="preserve">كان يهوذا </w:t>
      </w:r>
      <w:r>
        <w:rPr>
          <w:b/>
          <w:rtl/>
          <w:cs/>
          <w:lang w:val="ar_AE" w:bidi="ar_AE"/>
        </w:rPr>
        <w:t>خائنًا</w:t>
      </w:r>
      <w:r>
        <w:rPr>
          <w:rtl/>
          <w:cs/>
          <w:lang w:val="ar_AE" w:bidi="ar_AE"/>
        </w:rPr>
        <w:t xml:space="preserve">، أو </w:t>
      </w:r>
      <w:r>
        <w:rPr>
          <w:b/>
          <w:rtl/>
          <w:cs/>
          <w:lang w:val="ar_AE" w:bidi="ar_AE"/>
        </w:rPr>
        <w:t>مُخادعًا</w:t>
      </w:r>
      <w:r>
        <w:rPr>
          <w:rtl/>
          <w:cs/>
          <w:lang w:val="ar_AE" w:bidi="ar_AE"/>
        </w:rPr>
        <w:t>، وهو الشخص الذي سلَّمَ يسوع إلى أعدائه. استخدموا نفس الكلمة أو العبارة التي استخدمتوها في المقاطع السابقة للإشارة إلى الخيانة.</w:t>
      </w:r>
    </w:p>
    <w:p>
      <w:pPr>
        <w:bidi/>
      </w:pPr>
      <w:r>
        <w:rPr>
          <w:rtl/>
          <w:cs/>
          <w:lang w:val="ar_AE" w:bidi="ar_AE"/>
        </w:rPr>
      </w:r>
      <w:r>
        <w:rPr>
          <w:rtl/>
          <w:cs/>
          <w:lang w:val="ar_AE" w:bidi="ar_AE"/>
        </w:rPr>
        <w:t xml:space="preserve">أعطى يهوذا يسوعَ قُبلةً. كانت </w:t>
      </w:r>
      <w:r>
        <w:rPr>
          <w:b/>
          <w:rtl/>
          <w:cs/>
          <w:lang w:val="ar_AE" w:bidi="ar_AE"/>
        </w:rPr>
        <w:t>القُبلة</w:t>
      </w:r>
      <w:r>
        <w:rPr>
          <w:rtl/>
          <w:cs/>
          <w:lang w:val="ar_AE" w:bidi="ar_AE"/>
        </w:rPr>
        <w:t xml:space="preserve"> شكلًا من أشكال التحية بين الأصدقاء الذين يثقون ببعضهم البعض. في زمن يسوع، كانت القُبلة بين الأصدقاء تُعطى على الخد. في هذا النوع من القُبلات، تَلمس شفتا أحدهم خدَّا الآخر. كانت هذه ببساطة تحية تُظهر الاحترام.</w:t>
      </w:r>
    </w:p>
    <w:p>
      <w:pPr>
        <w:bidi/>
      </w:pPr>
      <w:r>
        <w:rPr>
          <w:rtl/>
          <w:cs/>
          <w:lang w:val="ar_AE" w:bidi="ar_AE"/>
        </w:rPr>
      </w:r>
      <w:r>
        <w:rPr>
          <w:rtl/>
          <w:cs/>
          <w:lang w:val="ar_AE" w:bidi="ar_AE"/>
        </w:rPr>
        <w:t xml:space="preserve">دعا يهوذا يسوعَ بلقب "المُعلِّم." إن </w:t>
      </w:r>
      <w:r>
        <w:rPr>
          <w:b/>
          <w:rtl/>
          <w:cs/>
          <w:lang w:val="ar_AE" w:bidi="ar_AE"/>
        </w:rPr>
        <w:t>المُعلِّم</w:t>
      </w:r>
      <w:r>
        <w:rPr>
          <w:rtl/>
          <w:cs/>
          <w:lang w:val="ar_AE" w:bidi="ar_AE"/>
        </w:rPr>
        <w:t xml:space="preserve"> لقبٌ يهودي يعني "سيدي العظيم" أو "معلمي العظيم." ولا يعني مُعلِّم بالمدرسة. وهي كلمة مختلفة عن "الرب." إن لقب الرب يعني السيد أو ربما حتى كائن إلهي. استخدموا نفس الكلمة أو العبارة التي استخدمتوها في المقاطع السابقة في إنجيل مرقس للإشارة إلى المُعلِّم. للمزيد من المعلومات حول مصطلح </w:t>
      </w:r>
      <w:hyperlink r:id="rId100">
        <w:r>
          <w:rPr>
            <w:rtl/>
            <w:cs/>
            <w:lang w:val="ar_AE" w:bidi="ar_AE"/>
          </w:rPr>
          <w:rPr>
            <w:color w:val="0000EE"/>
            <w:u w:val="single"/>
          </w:rPr>
          <w:t>المُعلِّم</w:t>
        </w:r>
      </w:hyperlink>
      <w:r>
        <w:rPr>
          <w:rtl/>
          <w:cs/>
          <w:lang w:val="ar_AE" w:bidi="ar_AE"/>
        </w:rPr>
        <w:t>، برجاء الرجوع إلى قاموس الكلمات الرئيسية.</w:t>
      </w:r>
    </w:p>
    <w:p>
      <w:pPr>
        <w:bidi/>
      </w:pPr>
      <w:r>
        <w:rPr>
          <w:rtl/>
          <w:cs/>
          <w:lang w:val="ar_AE" w:bidi="ar_AE"/>
        </w:rPr>
      </w:r>
      <w:r>
        <w:rPr>
          <w:rtl/>
          <w:cs/>
          <w:lang w:val="ar_AE" w:bidi="ar_AE"/>
        </w:rPr>
        <w:t xml:space="preserve">قطعَ أحد أتباع يسوع أذنَ </w:t>
      </w:r>
      <w:r>
        <w:rPr>
          <w:b/>
          <w:rtl/>
          <w:cs/>
          <w:lang w:val="ar_AE" w:bidi="ar_AE"/>
        </w:rPr>
        <w:t>خادم</w:t>
      </w:r>
      <w:r>
        <w:rPr>
          <w:rtl/>
          <w:cs/>
          <w:lang w:val="ar_AE" w:bidi="ar_AE"/>
        </w:rPr>
        <w:t xml:space="preserve"> رؤساء الكهنة أو كاهن بارز. استخدموا نفس الكلمة أو العبارة التي استخدمتوها في المقاطع السابقة للإشارة إلى الخادم. للمزيد من المعلومات حول مصطلح </w:t>
      </w:r>
      <w:hyperlink r:id="rId110">
        <w:r>
          <w:rPr>
            <w:rtl/>
            <w:cs/>
            <w:lang w:val="ar_AE" w:bidi="ar_AE"/>
          </w:rPr>
          <w:rPr>
            <w:color w:val="0000EE"/>
            <w:u w:val="single"/>
          </w:rPr>
          <w:t>الخَدَم</w:t>
        </w:r>
      </w:hyperlink>
      <w:r>
        <w:rPr>
          <w:rtl/>
          <w:cs/>
          <w:lang w:val="ar_AE" w:bidi="ar_AE"/>
        </w:rPr>
        <w:t>، برجاء الرجوع إلى قاموس الكلمات الرئيسية.</w:t>
      </w:r>
    </w:p>
    <w:p>
      <w:pPr>
        <w:bidi/>
      </w:pPr>
      <w:r>
        <w:rPr>
          <w:rtl/>
          <w:cs/>
          <w:lang w:val="ar_AE" w:bidi="ar_AE"/>
        </w:rPr>
      </w:r>
      <w:r>
        <w:rPr>
          <w:rtl/>
          <w:cs/>
          <w:lang w:val="ar_AE" w:bidi="ar_AE"/>
        </w:rPr>
        <w:t xml:space="preserve">سألهم يسوع لماذا يقبضون عليه كما لو كان </w:t>
      </w:r>
      <w:r>
        <w:rPr>
          <w:b/>
          <w:rtl/>
          <w:cs/>
          <w:lang w:val="ar_AE" w:bidi="ar_AE"/>
        </w:rPr>
        <w:t>لصًا</w:t>
      </w:r>
      <w:r>
        <w:rPr>
          <w:rtl/>
          <w:cs/>
          <w:lang w:val="ar_AE" w:bidi="ar_AE"/>
        </w:rPr>
        <w:t xml:space="preserve">، أو </w:t>
      </w:r>
      <w:r>
        <w:rPr>
          <w:b/>
          <w:rtl/>
          <w:cs/>
          <w:lang w:val="ar_AE" w:bidi="ar_AE"/>
        </w:rPr>
        <w:t>ثوريًا</w:t>
      </w:r>
      <w:r>
        <w:rPr>
          <w:rtl/>
          <w:cs/>
          <w:lang w:val="ar_AE" w:bidi="ar_AE"/>
        </w:rPr>
        <w:t>. في اللُغة اليونانية، الكلمة هي "لص،" لكن على الأرجح تعني هنا ثوريًا، أو شخصًا يحاول الإطاحة بالحكومة.</w:t>
      </w:r>
    </w:p>
    <w:p>
      <w:pPr>
        <w:bidi/>
      </w:pPr>
      <w:r>
        <w:rPr>
          <w:rtl/>
          <w:cs/>
          <w:lang w:val="ar_AE" w:bidi="ar_AE"/>
        </w:rPr>
      </w:r>
      <w:r>
        <w:rPr>
          <w:rtl/>
          <w:cs/>
          <w:lang w:val="ar_AE" w:bidi="ar_AE"/>
        </w:rPr>
        <w:t xml:space="preserve">توقفوا هنا وناقشوا كمجموعة الكلمات أو العبارات التي ستستخدموها لترجمة كلمة </w:t>
      </w:r>
      <w:r>
        <w:rPr>
          <w:b/>
          <w:rtl/>
          <w:cs/>
          <w:lang w:val="ar_AE" w:bidi="ar_AE"/>
        </w:rPr>
        <w:t>لِص</w:t>
      </w:r>
      <w:r>
        <w:rPr>
          <w:rtl/>
          <w:cs/>
          <w:lang w:val="ar_AE" w:bidi="ar_AE"/>
        </w:rPr>
        <w:t xml:space="preserve"> أو </w:t>
      </w:r>
      <w:r>
        <w:rPr>
          <w:b/>
          <w:rtl/>
          <w:cs/>
          <w:lang w:val="ar_AE" w:bidi="ar_AE"/>
        </w:rPr>
        <w:t>ثوري</w:t>
      </w:r>
      <w:r>
        <w:rPr>
          <w:rtl/>
          <w:cs/>
          <w:lang w:val="ar_AE" w:bidi="ar_AE"/>
        </w:rPr>
        <w:t>. أوقفوا هذا التسجيل هنا.</w:t>
      </w:r>
    </w:p>
    <w:p>
      <w:pPr>
        <w:bidi/>
      </w:pPr>
      <w:r>
        <w:rPr>
          <w:rtl/>
          <w:cs/>
          <w:lang w:val="ar_AE" w:bidi="ar_AE"/>
        </w:rPr>
      </w:r>
      <w:r>
        <w:rPr>
          <w:rtl/>
          <w:cs/>
          <w:lang w:val="ar_AE" w:bidi="ar_AE"/>
        </w:rPr>
        <w:t xml:space="preserve">قال يسوع إنه كان يُعلِّم في </w:t>
      </w:r>
      <w:r>
        <w:rPr>
          <w:b/>
          <w:rtl/>
          <w:cs/>
          <w:lang w:val="ar_AE" w:bidi="ar_AE"/>
        </w:rPr>
        <w:t>الهيكل</w:t>
      </w:r>
      <w:r>
        <w:rPr>
          <w:rtl/>
          <w:cs/>
          <w:lang w:val="ar_AE" w:bidi="ar_AE"/>
        </w:rPr>
        <w:t xml:space="preserve">، لكنه يعني أنه كان يُعلِّم في ساحات الهيكل. استخدموا نفس الكلمة أو العبارة التي استخدمتوها في المقاطع السابقة للإشارة إلى الهيكل. للمزيد من المعلومات حول </w:t>
      </w:r>
      <w:hyperlink r:id="rId60">
        <w:r>
          <w:rPr>
            <w:rtl/>
            <w:cs/>
            <w:lang w:val="ar_AE" w:bidi="ar_AE"/>
          </w:rPr>
          <w:rPr>
            <w:color w:val="0000EE"/>
            <w:u w:val="single"/>
          </w:rPr>
          <w:t>الهياكل</w:t>
        </w:r>
      </w:hyperlink>
      <w:r>
        <w:rPr>
          <w:rtl/>
          <w:cs/>
          <w:lang w:val="ar_AE" w:bidi="ar_AE"/>
        </w:rPr>
        <w:t>، برجاء الرجوع إلى قاموس الكلمات الرئيسية.</w:t>
      </w:r>
    </w:p>
    <w:p>
      <w:pPr>
        <w:bidi/>
      </w:pPr>
      <w:r>
        <w:rPr>
          <w:rtl/>
          <w:cs/>
          <w:lang w:val="ar_AE" w:bidi="ar_AE"/>
        </w:rPr>
      </w:r>
      <w:r>
        <w:rPr>
          <w:rtl/>
          <w:cs/>
          <w:lang w:val="ar_AE" w:bidi="ar_AE"/>
        </w:rPr>
        <w:t xml:space="preserve">قال يسوع إن هذه الأمور تحدث لكي تَتم </w:t>
      </w:r>
      <w:r>
        <w:rPr>
          <w:b/>
          <w:rtl/>
          <w:cs/>
          <w:lang w:val="ar_AE" w:bidi="ar_AE"/>
        </w:rPr>
        <w:t>الكُتب</w:t>
      </w:r>
      <w:r>
        <w:rPr>
          <w:rtl/>
          <w:cs/>
          <w:lang w:val="ar_AE" w:bidi="ar_AE"/>
        </w:rPr>
        <w:t xml:space="preserve">. استخدموا نفس الكلمة أو العبارة التي استخدمتها في المقاطع السابقة للإشارة إلى الكُتب المُقدَّسة. للمزيد من المعلومات حول مصطلح </w:t>
      </w:r>
      <w:hyperlink r:id="rId59">
        <w:r>
          <w:rPr>
            <w:rtl/>
            <w:cs/>
            <w:lang w:val="ar_AE" w:bidi="ar_AE"/>
          </w:rPr>
          <w:rPr>
            <w:color w:val="0000EE"/>
            <w:u w:val="single"/>
          </w:rPr>
          <w:t>الكُتب المُقدَّسة</w:t>
        </w:r>
      </w:hyperlink>
      <w:r>
        <w:rPr>
          <w:rtl/>
          <w:cs/>
          <w:lang w:val="ar_AE" w:bidi="ar_AE"/>
        </w:rPr>
        <w:t>، برجاء الرجوع إلى قاموس الكلمات الرئيسية.</w:t>
      </w:r>
    </w:p>
    <w:p>
      <w:pPr>
        <w:bidi/>
      </w:pPr>
      <w:r>
        <w:rPr>
          <w:rtl/>
          <w:cs/>
          <w:lang w:val="ar_AE" w:bidi="ar_AE"/>
        </w:rPr>
      </w:r>
      <w:r>
        <w:rPr>
          <w:rtl/>
          <w:cs/>
          <w:lang w:val="ar_AE" w:bidi="ar_AE"/>
        </w:rPr>
        <w:t xml:space="preserve">هرب "شابٌ." إن تعبير </w:t>
      </w:r>
      <w:r>
        <w:rPr>
          <w:b/>
          <w:rtl/>
          <w:cs/>
          <w:lang w:val="ar_AE" w:bidi="ar_AE"/>
        </w:rPr>
        <w:t>شاب</w:t>
      </w:r>
      <w:r>
        <w:rPr>
          <w:rtl/>
          <w:cs/>
          <w:lang w:val="ar_AE" w:bidi="ar_AE"/>
        </w:rPr>
        <w:t xml:space="preserve"> يُشير عادةً إلى شخص غير متزوج وكان يُستخدم للإشارة إلى أن الشاب كان شجاعًا وقويًا. ربما كان عمر الرجل في هذه القصة حوالي ٢٠ عامًا.</w:t>
      </w:r>
    </w:p>
    <w:p>
      <w:pPr>
        <w:bidi/>
      </w:pPr>
      <w:r>
        <w:rPr>
          <w:rtl/>
          <w:cs/>
          <w:lang w:val="ar_AE" w:bidi="ar_AE"/>
        </w:rPr>
      </w:r>
      <w:r>
        <w:rPr>
          <w:rtl/>
          <w:cs/>
          <w:lang w:val="ar_AE" w:bidi="ar_AE"/>
        </w:rPr>
        <w:t xml:space="preserve">كان الشاب يرتدي ثوبًا أو قميصًا من الكتان. كان </w:t>
      </w:r>
      <w:r>
        <w:rPr>
          <w:b/>
          <w:rtl/>
          <w:cs/>
          <w:lang w:val="ar_AE" w:bidi="ar_AE"/>
        </w:rPr>
        <w:t>الكتان</w:t>
      </w:r>
      <w:r>
        <w:rPr>
          <w:rtl/>
          <w:cs/>
          <w:lang w:val="ar_AE" w:bidi="ar_AE"/>
        </w:rPr>
        <w:t xml:space="preserve"> قماشًا باهظ الثمن ومن النوعية الجيدة. لأن معظم الرجال كانوا يلبسون قميصًا طويلًا من الصوف، كان هذا الشاب على الأرجح غنيًا. لم يكن يرتدي شيئًا تحت هذا القميص. على الأرجح، ارتدى الشاب ثيابه بسرعة ليتبع يسوع، لذلك لم يكن مُرتديًا ملابس كاملة.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14:53–65</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في هذه المرحلة، استمعوا إلى مرقس 14: 53–65 وضعوها في قلوبكم.</w:t>
      </w:r>
    </w:p>
    <w:p>
      <w:pPr>
        <w:bidi/>
      </w:pPr>
      <w:r>
        <w:rPr>
          <w:rtl/>
          <w:cs/>
          <w:lang w:val="ar_AE" w:bidi="ar_AE"/>
        </w:rPr>
      </w:r>
      <w:r>
        <w:rPr>
          <w:rtl/>
          <w:cs/>
          <w:lang w:val="ar_AE" w:bidi="ar_AE"/>
        </w:rPr>
        <w:t>استمع إلى نسخة صوتية من مرقس 14: 53–65 ثلاث مرات من ثلاث ترجمات صوتية مختلفة، إن أمكن. ثم كمجموعة قوموا بمناقشة الأسئلة التالية:</w:t>
      </w:r>
    </w:p>
    <w:p>
      <w:pPr>
        <w:pStyle w:val="ListNumber"/>
        <w:numPr>
          <w:ilvl w:val="0"/>
          <w:numId w:val="68"/>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 في هذا المقطع؟</w:t>
      </w:r>
    </w:p>
    <w:p>
      <w:pPr>
        <w:pStyle w:val="ListNumber"/>
        <w:bidi/>
        <w:spacing w:line="240" w:lineRule="auto"/>
        <w:ind w:left="720"/>
      </w:pPr>
      <w:r>
        <w:rPr>
          <w:rtl/>
          <w:cs/>
          <w:lang w:val="ar_AE" w:bidi="ar_AE"/>
        </w:rPr>
      </w:r>
      <w:r>
        <w:rPr>
          <w:rtl/>
          <w:cs/>
          <w:lang w:val="ar_AE" w:bidi="ar_AE"/>
        </w:rPr>
        <w:t>ماذا يخبرنا هذا المقطع عن الله أو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نسخة صوتية من إنجيل مرقس 14 : 53 - 65 من الترجمة الأسهل فهمًا لكم.</w:t>
      </w:r>
    </w:p>
    <w:p>
      <w:pPr>
        <w:bidi/>
      </w:pPr>
      <w:r>
        <w:rPr>
          <w:rtl/>
          <w:cs/>
          <w:lang w:val="ar_AE" w:bidi="ar_AE"/>
        </w:rPr>
      </w:r>
      <w:r>
        <w:rPr>
          <w:rtl/>
          <w:cs/>
          <w:lang w:val="ar_AE" w:bidi="ar_AE"/>
        </w:rPr>
        <w:t>في المقطع السابق يأخذ الجمع يسوع. ثم يرجعوا عبر الوادي إلى أورشليم. بينما يتبعه بطرس من بعيد. فيأخذون يسوع إلى بيت رئيس الكهنة. وكان رئيس الكهنة في ذلك الوقت اسمه قيافا. وهو الكاهن الأعلى الذي كان يحكم القادة الدينيين اليهود. وعندما يصل الجمع ويسوع، يأخذوا يسوع إلى غرفة كبيرة، لكن بطرس يدخل فناء البيت ويجلس بجوار النار مع الحراس. ويكون رؤساء الكهنة والشيوخ ومعلمو الشريعة بالفعل في الغرفة الكبيرة منتظرين يسوع. وهذه المجموعات الثلاث من الرجال تشكل السنهدرين الذي هي الهيئة الحاكمة، أي المحكمة العليا للشريعة للشعب اليهودي. في هذه القصة، يروي الرسول مرقس من جديد قصتين في نفس الوقت. ويصف بداية إنكار بطرس التي تبدأ في نفس الوقت مع قصة محاكمة يسوع.</w:t>
      </w:r>
    </w:p>
    <w:p>
      <w:pPr>
        <w:bidi/>
      </w:pPr>
      <w:r>
        <w:rPr>
          <w:rtl/>
          <w:cs/>
          <w:lang w:val="ar_AE" w:bidi="ar_AE"/>
        </w:rPr>
      </w:r>
      <w:r>
        <w:rPr>
          <w:rtl/>
          <w:cs/>
          <w:lang w:val="ar_AE" w:bidi="ar_AE"/>
        </w:rPr>
        <w:t>لو كانت هذه المحاكمة مشابهة لمحاكمات أخرى في ذلك الوقت، لكان أعضاء السنهدريم يجلسون في نصف دائرة على كراسي عالية حتى يستطيعوا أن يروا بعضهم البعض. حيث يجلس المتهم والشهود على كراسي في وسط نصف الدائرة. وفي الشريعة اليهودية كان مطلوبًا أن يقدم شخصان أو أكثر نفس الشهادة تمامًا ضد أحد لكي يُقرَّر إعدامه. لا بد أن القادة الدينيين كانوا مستعدين لاعتقال يسوع، لأن عندهم أناس كثيرون بالفعل في الغرفة ليشهدوا ضد يسوع. ومع ذلك، لا يستطيع القادة الدينيون أن يجدوا شخصين يتفقان على نفس الشهادة ضد يسوع.</w:t>
      </w:r>
    </w:p>
    <w:p>
      <w:pPr>
        <w:bidi/>
      </w:pPr>
      <w:r>
        <w:rPr>
          <w:rtl/>
          <w:cs/>
          <w:lang w:val="ar_AE" w:bidi="ar_AE"/>
        </w:rPr>
      </w:r>
      <w:r>
        <w:rPr>
          <w:rtl/>
          <w:cs/>
          <w:lang w:val="ar_AE" w:bidi="ar_AE"/>
        </w:rPr>
        <w:t>توقفوا هنا وناقشوا هذا السؤال كمجموعة: ما الأمور التي تحدث في محاكمات المجرمين؟ كم عدد الأشخاص الذين يجب أن يقدموا شهادة ضد أحد؟ من يقود المحاكمات؟ (أوقفوا سماع التسجيل الصوتي هنا)</w:t>
      </w:r>
    </w:p>
    <w:p>
      <w:pPr>
        <w:bidi/>
      </w:pPr>
      <w:r>
        <w:rPr>
          <w:rtl/>
          <w:cs/>
          <w:lang w:val="ar_AE" w:bidi="ar_AE"/>
        </w:rPr>
      </w:r>
      <w:r>
        <w:rPr>
          <w:rtl/>
          <w:cs/>
          <w:lang w:val="ar_AE" w:bidi="ar_AE"/>
        </w:rPr>
        <w:t xml:space="preserve">وأخيرًا، يقف بعض الناس ويقدموا شهادة زور عن يسوع. ويقولوا لهم: "نَحنُ سمِعناهُ يقولُ: إنّي أنقُضُ هذا الهَيكلَ المَصنوعَ بالأيادي، وفي ثَلاثَةِ أيّامٍ أبني آخَرَ غَيرَ مَصنوعٍ بأيادٍ". هذا تصريح خطير ضد يسوع. ففي هذه المنطقة من العالم، كانت تُعَد جريمة أن يُهدم مكان عبادة، وكانت السلطات تقتل الشخص الذي يهدم أو يريد أن يهدم مكان عبادة. وأيضًا، كان يؤمن اليهود أن الشخص الوحيد القادر أن يبني شيئًا مثل الهيكل بهذه السرعة لا بد أن يكون هو المسيّا. وصحيح أنه في تعاليم سابقة قال يسوع أن </w:t>
      </w:r>
      <w:r>
        <w:rPr>
          <w:i/>
          <w:rtl/>
          <w:cs/>
          <w:lang w:val="ar_AE" w:bidi="ar_AE"/>
        </w:rPr>
        <w:t>أحدًا</w:t>
      </w:r>
      <w:r>
        <w:rPr>
          <w:rtl/>
          <w:cs/>
          <w:lang w:val="ar_AE" w:bidi="ar_AE"/>
        </w:rPr>
        <w:t xml:space="preserve"> سيهدم الهيكل. وقال يسوع أيضًا إنه سيقيمه من جديد. لكن يسوع لم يقل إنه </w:t>
      </w:r>
      <w:r>
        <w:rPr>
          <w:i/>
          <w:rtl/>
          <w:cs/>
          <w:lang w:val="ar_AE" w:bidi="ar_AE"/>
        </w:rPr>
        <w:t>هو</w:t>
      </w:r>
      <w:r>
        <w:rPr>
          <w:rtl/>
          <w:cs/>
          <w:lang w:val="ar_AE" w:bidi="ar_AE"/>
        </w:rPr>
        <w:t xml:space="preserve"> من سيهدم الهيكل. ويقصد يسوع أن جسده نفسه هو الهيكل، والله سيُقيم </w:t>
      </w:r>
      <w:r>
        <w:rPr>
          <w:i/>
          <w:rtl/>
          <w:cs/>
          <w:lang w:val="ar_AE" w:bidi="ar_AE"/>
        </w:rPr>
        <w:t>جسده</w:t>
      </w:r>
      <w:r>
        <w:rPr>
          <w:rtl/>
          <w:cs/>
          <w:lang w:val="ar_AE" w:bidi="ar_AE"/>
        </w:rPr>
        <w:t xml:space="preserve"> من الموت بعد ثلاثة أيام. لكن حتى في هذه الشهادة، لا يستطيع الشهود أن يتفقوا.</w:t>
      </w:r>
    </w:p>
    <w:p>
      <w:pPr>
        <w:bidi/>
      </w:pPr>
      <w:r>
        <w:rPr>
          <w:rtl/>
          <w:cs/>
          <w:lang w:val="ar_AE" w:bidi="ar_AE"/>
        </w:rPr>
      </w:r>
      <w:r>
        <w:rPr>
          <w:rtl/>
          <w:cs/>
          <w:lang w:val="ar_AE" w:bidi="ar_AE"/>
        </w:rPr>
        <w:t>وربما بسبب أن الشهود لم يتفقوا، يقف رئيس الكهنة نفسه ليسأل يسوع. "قائلًا: «أما تُجيبُ بشَيءٍ؟ ماذا يَشهَدُ بهِ هؤُلاءِ علَيكَ؟»" يبقي يسوع صامتًا، بالرغم من أن الشريعة كانت تطلب منه أن يجيبهم.</w:t>
      </w:r>
    </w:p>
    <w:p>
      <w:pPr>
        <w:bidi/>
      </w:pPr>
      <w:r>
        <w:rPr>
          <w:rtl/>
          <w:cs/>
          <w:lang w:val="ar_AE" w:bidi="ar_AE"/>
        </w:rPr>
      </w:r>
      <w:r>
        <w:rPr>
          <w:rtl/>
          <w:cs/>
          <w:lang w:val="ar_AE" w:bidi="ar_AE"/>
        </w:rPr>
        <w:t>توقفوا هنا وناقشوا هذا السؤال كمجموعة: يسوع بقي صامتًا مع أنه كان بريئًا، لأنه كان يعرف أن المجلس لن يصدق أي شيء يقوله. عندما يبقى أحد صامتًا وهو متهم في ثقافتكم، هل ترون ذلك دليلًا على ذنبه أم على براءته؟ كيف يتصرف الأبرياء عادةً في المحكمة في ثقافتكم؟ (أوقفوا سماع التسجيل الصوتي هنا)</w:t>
      </w:r>
    </w:p>
    <w:p>
      <w:pPr>
        <w:bidi/>
      </w:pPr>
      <w:r>
        <w:rPr>
          <w:rtl/>
          <w:cs/>
          <w:lang w:val="ar_AE" w:bidi="ar_AE"/>
        </w:rPr>
      </w:r>
      <w:r>
        <w:rPr>
          <w:rtl/>
          <w:cs/>
          <w:lang w:val="ar_AE" w:bidi="ar_AE"/>
        </w:rPr>
        <w:t>ويُحبِط صمت يسوع رئيس الكهنة أكثر، فيسأله: "أأنتَ المَسيحُ ابنُ المُبارَكِ؟" ربما يسأل رئيس الكهنة يسوع هذا السؤال لأنه يظن أن يسوع قال إنه سيبني الهيكل من جديد. يعني تعبير "ابنُ المُبارَكِ"، "ابن الله"، وهو يُمكن أن يكون لقبًا للمسيّا. يُعتَبَر هذا السؤال من رئيس الكهنة هو ذروة القصة. هذه هي اللحظة التي تقود إليها جميع القصص الأخرى. وهي أيضًا اللحظة التي يستطيع القادة الدينيون أن يتهموا فيها يسوع بجريمة خطيرة لو أجاب بـ"نعم".</w:t>
      </w:r>
    </w:p>
    <w:p>
      <w:pPr>
        <w:bidi/>
      </w:pPr>
      <w:r>
        <w:rPr>
          <w:rtl/>
          <w:cs/>
          <w:lang w:val="ar_AE" w:bidi="ar_AE"/>
        </w:rPr>
      </w:r>
      <w:r>
        <w:rPr>
          <w:rtl/>
          <w:cs/>
          <w:lang w:val="ar_AE" w:bidi="ar_AE"/>
        </w:rPr>
        <w:t>فيسأل رئيس الكهنة السؤال المباشر: "أأنتَ المَسيحُ ابنُ المُبارَكِ؟" فيجيب يسوع أيضًا بشكل مباشر. فيقول ببساطة: "أنا هو". في الشريعة اليهودية، يجب أن يثبت يسوع بعد ما قاله أنه هو ما يقول عن نفسه. ولكي يثبت من هو، يقتبس يسوع نبوة من المزامير ومن النبي دانيال. فيتحدث النبي دانيال عن واحد مثل ابن إنسان آتٍ في السحاب. وفي المزامير، يقول الله إن مسيحه سيجلس في مكان العظمة عن يمين الله. فيسوع يريد هنا أن يبيّن أنه سيعطي برهانًا على من هو عندما يرجع يومًا ما بسلطان.</w:t>
      </w:r>
    </w:p>
    <w:p>
      <w:pPr>
        <w:bidi/>
      </w:pPr>
      <w:r>
        <w:rPr>
          <w:rtl/>
          <w:cs/>
          <w:lang w:val="ar_AE" w:bidi="ar_AE"/>
        </w:rPr>
      </w:r>
      <w:r>
        <w:rPr>
          <w:rtl/>
          <w:cs/>
          <w:lang w:val="ar_AE" w:bidi="ar_AE"/>
        </w:rPr>
        <w:t>فيعتقد رئيس الكهنة أن يسوع قال تجديفًا. التجديف في الثقافة اليهودية يعني أن يُهان الله ويُجعَل أقل جلالًا. فيسوع يعلن هنا أنه هو المسيح وأنه سيجلس في مكان الكرامة بجانب الله. إذن، لو لم يكن يسوع هو المسيّأ، فالكلام الذي قاله يُعتَبَر تجديف مطلق. يُصدَم رئيس الكهنة مما سمعه ويعتبره تجديفًا ويمزق ثيابه ليظهر صدمته وحزنه أن هناك شخصًا يقول هذه الأمور. وربما مزق رئيس الكهنة جزءًا من ردائه، لكنه لم يمزق ثيابه كلها. إن شريعة موسى تقول إن من يجدّف يُقتل بالرجم حتى يموت. وعندما يسأل رئيس الكهنة بقية القادة الدينيين عن الحكم، يقولوا: "مُذنِب! يجب أن يموت!" كان يقدر المجلس الأعلى اليهودي – السنهدريم – أن يحكم على يسوع بالموت، لكنهم لم يقدروا أن ينفذوا حكم الموت. فقط المسؤولون الرومان هم من كانوا يستطيعون أن ينفذوا حكم الموت.</w:t>
      </w:r>
    </w:p>
    <w:p>
      <w:pPr>
        <w:bidi/>
      </w:pPr>
      <w:r>
        <w:rPr>
          <w:rtl/>
          <w:cs/>
          <w:lang w:val="ar_AE" w:bidi="ar_AE"/>
        </w:rPr>
      </w:r>
      <w:r>
        <w:rPr>
          <w:rtl/>
          <w:cs/>
          <w:lang w:val="ar_AE" w:bidi="ar_AE"/>
        </w:rPr>
        <w:t>توقفوا هنا وناقشوا هذا السؤال كمجموعة: في ثقافتكم، ما عقوبات التجديف – أو إهانة – الله؟ هل يمكن أن يُقتل أحد بسبب كسر قانون أو كسر شريعة؟ إن كان نعم، فكيف يُقتل الناس بسبب كسر قانون؟ (أوقفوا سماع التسجيل الصوتي هنا)</w:t>
      </w:r>
    </w:p>
    <w:p>
      <w:pPr>
        <w:bidi/>
      </w:pPr>
      <w:r>
        <w:rPr>
          <w:rtl/>
          <w:cs/>
          <w:lang w:val="ar_AE" w:bidi="ar_AE"/>
        </w:rPr>
      </w:r>
      <w:r>
        <w:rPr>
          <w:rtl/>
          <w:cs/>
          <w:lang w:val="ar_AE" w:bidi="ar_AE"/>
        </w:rPr>
        <w:t>ثم يبصق أعضاء السنهدريم على يسوع ويضربونه ليُظهروا له أنهم يرفضونه. فيعصبوا عيني يسوع ويطلبوا منه أن يتنبأ أو يخبرهم يضربه، ربما لأنهم أرادوا منه أن يحاول أن يثبت مرة أخرى أنه المسيح.</w:t>
      </w:r>
    </w:p>
    <w:p>
      <w:pPr>
        <w:bidi/>
      </w:pPr>
      <w:r>
        <w:rPr>
          <w:rtl/>
          <w:cs/>
          <w:lang w:val="ar_AE" w:bidi="ar_AE"/>
        </w:rPr>
      </w:r>
      <w:r>
        <w:rPr>
          <w:rtl/>
          <w:cs/>
          <w:lang w:val="ar_AE" w:bidi="ar_AE"/>
        </w:rPr>
        <w:t>كان الكثير من المسيحيين في زمن مرقس يُضطهدون. تمنح هذه القصة المسيحيين المضطهدين نموذجًا يحتذى به في رد فعل يسوع على الاضطهاد. كما أنها توضِّح التباين بين يسوع وبطرس، الذي سينكر يسوع في القصة التالية.</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نسخة صوتية من إنجيل مرقس 14 : 53 - 65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يقود الجمع يسوع إلى بيت رئيس الكهنة. ويتبعه بطرس من الخلف. </w:t>
      </w:r>
    </w:p>
    <w:p>
      <w:pPr>
        <w:bidi/>
      </w:pPr>
      <w:r>
        <w:rPr>
          <w:rtl/>
          <w:cs/>
          <w:lang w:val="ar_AE" w:bidi="ar_AE"/>
        </w:rPr>
      </w:r>
      <w:r>
        <w:rPr>
          <w:b/>
          <w:rtl/>
          <w:cs/>
          <w:lang w:val="ar_AE" w:bidi="ar_AE"/>
        </w:rPr>
        <w:t>في المشهد الثاني:</w:t>
      </w:r>
      <w:r>
        <w:rPr>
          <w:rtl/>
          <w:cs/>
          <w:lang w:val="ar_AE" w:bidi="ar_AE"/>
        </w:rPr>
        <w:t xml:space="preserve"> يأخذ الجمع يسوع إلى غرفة كبيرة حيث يكون السنهدريم، وهو المجلس الأعلى اليهودي، في انتظاره. ويقول شهود كذبة شهادات زور عليه. ويسأل رئيس الكهنة يسوع فيقول يسوع أنه هو المسيّا.</w:t>
      </w:r>
    </w:p>
    <w:p>
      <w:pPr>
        <w:bidi/>
      </w:pPr>
      <w:r>
        <w:rPr>
          <w:rtl/>
          <w:cs/>
          <w:lang w:val="ar_AE" w:bidi="ar_AE"/>
        </w:rPr>
      </w:r>
      <w:r>
        <w:rPr>
          <w:b/>
          <w:rtl/>
          <w:cs/>
          <w:lang w:val="ar_AE" w:bidi="ar_AE"/>
        </w:rPr>
        <w:t>في المشهد الثالث:</w:t>
      </w:r>
      <w:r>
        <w:rPr>
          <w:rtl/>
          <w:cs/>
          <w:lang w:val="ar_AE" w:bidi="ar_AE"/>
        </w:rPr>
        <w:t xml:space="preserve"> يقول السنهدريم (المجمع) إن يسوع مذنب. ويبصقون عليه، ويعصبون عينيه، ويضربونه.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الجمع الذي قد قبض عليه ويقوده إلى بيت رئيس الكهنة.</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الحراس الذين يستدفئون في ساحة بيت رئيس الكهنة</w:t>
      </w:r>
    </w:p>
    <w:p>
      <w:pPr>
        <w:pStyle w:val="ListBullet"/>
        <w:bidi/>
        <w:spacing w:line="240" w:lineRule="auto"/>
        <w:ind w:left="720"/>
      </w:pPr>
      <w:r>
        <w:rPr>
          <w:rtl/>
          <w:cs/>
          <w:lang w:val="ar_AE" w:bidi="ar_AE"/>
        </w:rPr>
      </w:r>
      <w:r>
        <w:rPr>
          <w:rtl/>
          <w:cs/>
          <w:lang w:val="ar_AE" w:bidi="ar_AE"/>
        </w:rPr>
        <w:t>السنهدريم، الذي يتألف من معلّمي الشريعة الدينية، ورؤساء الكهنة، والشيوخ.</w:t>
      </w:r>
    </w:p>
    <w:p>
      <w:pPr>
        <w:pStyle w:val="ListBullet"/>
        <w:bidi/>
        <w:spacing w:line="240" w:lineRule="auto"/>
        <w:ind w:left="720"/>
      </w:pPr>
      <w:r>
        <w:rPr>
          <w:rtl/>
          <w:cs/>
          <w:lang w:val="ar_AE" w:bidi="ar_AE"/>
        </w:rPr>
      </w:r>
      <w:r>
        <w:rPr>
          <w:rtl/>
          <w:cs/>
          <w:lang w:val="ar_AE" w:bidi="ar_AE"/>
        </w:rPr>
        <w:t>شهود كذبة</w:t>
      </w:r>
    </w:p>
    <w:p>
      <w:pPr>
        <w:pStyle w:val="ListBullet"/>
        <w:bidi/>
        <w:spacing w:line="240" w:lineRule="auto"/>
        <w:ind w:left="720"/>
      </w:pPr>
      <w:r>
        <w:rPr>
          <w:rtl/>
          <w:cs/>
          <w:lang w:val="ar_AE" w:bidi="ar_AE"/>
        </w:rPr>
      </w:r>
      <w:r>
        <w:rPr>
          <w:rtl/>
          <w:cs/>
          <w:lang w:val="ar_AE" w:bidi="ar_AE"/>
        </w:rPr>
        <w:t>رئيس الكهنة</w:t>
      </w:r>
    </w:p>
    <w:p>
      <w:pPr>
        <w:pStyle w:val="ListBullet"/>
        <w:bidi/>
        <w:spacing w:line="240" w:lineRule="auto"/>
        <w:ind w:left="720"/>
      </w:pPr>
      <w:r>
        <w:rPr>
          <w:rtl/>
          <w:cs/>
          <w:lang w:val="ar_AE" w:bidi="ar_AE"/>
        </w:rPr>
      </w:r>
      <w:r>
        <w:rPr>
          <w:rtl/>
          <w:cs/>
          <w:lang w:val="ar_AE" w:bidi="ar_AE"/>
        </w:rPr>
        <w:t>الحراس الذين يضربون يسوع</w:t>
      </w:r>
    </w:p>
    <w:p>
      <w:pPr>
        <w:bidi/>
      </w:pPr>
      <w:r>
        <w:rPr>
          <w:rtl/>
          <w:cs/>
          <w:lang w:val="ar_AE" w:bidi="ar_AE"/>
        </w:rPr>
      </w:r>
      <w:r>
        <w:rPr>
          <w:rtl/>
          <w:cs/>
          <w:lang w:val="ar_AE" w:bidi="ar_AE"/>
        </w:rPr>
        <w:t>كمجموعة، انتبهوا إلى هذه الأجزاء من سياق المقطع: من المهم أن نتذكر أن الجمع يمشي مباشرة من بستان الزيتون الذي يدعى جثسيماني، عبر الوادي، ويتجه إلى أورشليم حيث يوجد بيت رئيس الكهنة، أو الكاهن القائد. في الوقت نفسه، كان بطرس يمشي وراء الجمع. وهو يتبع الجمع إلى بيت رئيس الكهنة. يأخذ الجمع يسوع إلى غرفة كبيرة بها العديد من الرجال من السنهدريم، أو المحكمة القانونية اليهودية. ويبقى بطرس في الساحة خارج المكان، يُدفئ نفسه عند النار مع الحراس.</w:t>
      </w:r>
    </w:p>
    <w:p>
      <w:pPr>
        <w:bidi/>
      </w:pPr>
      <w:r>
        <w:rPr>
          <w:rtl/>
          <w:cs/>
          <w:lang w:val="ar_AE" w:bidi="ar_AE"/>
        </w:rPr>
      </w:r>
      <w:r>
        <w:rPr>
          <w:rtl/>
          <w:cs/>
          <w:lang w:val="ar_AE" w:bidi="ar_AE"/>
        </w:rPr>
        <w:t>ومن المهم أن نتذكر أن يسوع يدخل إلى غرفة يجتمع فيها رؤساء الكهنة والشيوخ ومعلّمي الشريعة معًا باعتبارهم السنهدريم اليهودي، أو المحكمة العليا. في هذه الغرفة، يجلس أعضاء السنهدريم على الأرجح في شبه دائرة، أو نصف دائرة، ويجلس الشهود ويسوع في وسط الدائرة على كراسي في المنتصف. ويوجد هناك العديد من الشهود الآخرين أيضًا. يقول هؤلاء الشهود الأكاذيب عما فعله يسوع.</w:t>
      </w:r>
    </w:p>
    <w:p>
      <w:pPr>
        <w:bidi/>
      </w:pPr>
      <w:r>
        <w:rPr>
          <w:rtl/>
          <w:cs/>
          <w:lang w:val="ar_AE" w:bidi="ar_AE"/>
        </w:rPr>
      </w:r>
      <w:r>
        <w:rPr>
          <w:rtl/>
          <w:cs/>
          <w:lang w:val="ar_AE" w:bidi="ar_AE"/>
        </w:rPr>
        <w:t>ويقف بعض الشهود ويقولون هذه الكذبة: "نحن سمعناه يقول: إني أنقض هذا الهيكل المصنوع بالأيادي البشرية، وفي ثلاثة أيام أبني آخر غير مصنوع بأيادٍ بشرية." ومع ذلك، كان كل شاهد يروي قصة مختلفة قليلًا. فيقف رئيس الكهنة ويقول: "أما تجيب على هذه الاتهامات؟ ماذا تريد أن تقول دفاعًا عن نفسك؟" فلا يقول يسوع شيئًا. ويكون رئيس الكهنة أو الكاهن الأعلى محبطًا. ويسأل يسوع: "هل أنت المسيح، ابن المبارك؟" فيجيب يسوع، "أنا هو. وسوف تبصرون ابن الإنسان جالسًا عن يمين الله. وسيأتي في سحاب السماء". وهذا يعني أن يسوع سيأتي بمجد الله وقوته.</w:t>
      </w:r>
    </w:p>
    <w:p>
      <w:pPr>
        <w:bidi/>
      </w:pPr>
      <w:r>
        <w:rPr>
          <w:rtl/>
          <w:cs/>
          <w:lang w:val="ar_AE" w:bidi="ar_AE"/>
        </w:rPr>
      </w:r>
      <w:r>
        <w:rPr>
          <w:rtl/>
          <w:cs/>
          <w:lang w:val="ar_AE" w:bidi="ar_AE"/>
        </w:rPr>
        <w:t>فيُصدم رئيس الكهنة ويحزن للغاية لأن يسوع قد جدّف. ويقول: "لماذا نحتاج إلى شهود عيان آخرين؟" أو "نحن لا نحتاج إلى شهود عيان آخرين. لقد سمعتم جميعًا أنه يهين الله. ما حكمكم؟ هل هو مذنب؟" فيقول أعضاء السنهدريم إن يسوع مذنب ويستحق الموت. ويبصقون على يسوع. ويعصبون عينيه، مما يعني وضع قطعة قماش حول عيني يسوع حتى لا يبصر. ثم يضربونه ويقولون له أن يتنبأ ويقول من ضربه. كما كان الحراس يضربونه بأيدي مغلقة (يَلكُمونَه) ليشعر بالألم. ثم يأخذون يسوع بعيدًا.</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استمعوا إلى نسخة صوتية من إنجيل مرقس 14 : 53 - 65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الجمع الذي قد قبض علي يسوع ويقوده إلى بيت رئيس الكهنة.</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الحراس الذين يستدفئون في ساحة بيت رئيس الكهنة</w:t>
      </w:r>
    </w:p>
    <w:p>
      <w:pPr>
        <w:pStyle w:val="ListBullet"/>
        <w:bidi/>
        <w:spacing w:line="240" w:lineRule="auto"/>
        <w:ind w:left="720"/>
      </w:pPr>
      <w:r>
        <w:rPr>
          <w:rtl/>
          <w:cs/>
          <w:lang w:val="ar_AE" w:bidi="ar_AE"/>
        </w:rPr>
      </w:r>
      <w:r>
        <w:rPr>
          <w:rtl/>
          <w:cs/>
          <w:lang w:val="ar_AE" w:bidi="ar_AE"/>
        </w:rPr>
        <w:t>السنهدريم، الذي يتألف من معلّمي الشريعة الدينية، ورؤساء الكهنة، والشيوخ.</w:t>
      </w:r>
    </w:p>
    <w:p>
      <w:pPr>
        <w:pStyle w:val="ListBullet"/>
        <w:bidi/>
        <w:spacing w:line="240" w:lineRule="auto"/>
        <w:ind w:left="720"/>
      </w:pPr>
      <w:r>
        <w:rPr>
          <w:rtl/>
          <w:cs/>
          <w:lang w:val="ar_AE" w:bidi="ar_AE"/>
        </w:rPr>
      </w:r>
      <w:r>
        <w:rPr>
          <w:rtl/>
          <w:cs/>
          <w:lang w:val="ar_AE" w:bidi="ar_AE"/>
        </w:rPr>
        <w:t>شهود كذبة</w:t>
      </w:r>
    </w:p>
    <w:p>
      <w:pPr>
        <w:pStyle w:val="ListBullet"/>
        <w:bidi/>
        <w:spacing w:line="240" w:lineRule="auto"/>
        <w:ind w:left="720"/>
      </w:pPr>
      <w:r>
        <w:rPr>
          <w:rtl/>
          <w:cs/>
          <w:lang w:val="ar_AE" w:bidi="ar_AE"/>
        </w:rPr>
      </w:r>
      <w:r>
        <w:rPr>
          <w:rtl/>
          <w:cs/>
          <w:lang w:val="ar_AE" w:bidi="ar_AE"/>
        </w:rPr>
        <w:t>رئيس الكهنة</w:t>
      </w:r>
    </w:p>
    <w:p>
      <w:pPr>
        <w:pStyle w:val="ListBullet"/>
        <w:bidi/>
        <w:spacing w:line="240" w:lineRule="auto"/>
        <w:ind w:left="720"/>
      </w:pPr>
      <w:r>
        <w:rPr>
          <w:rtl/>
          <w:cs/>
          <w:lang w:val="ar_AE" w:bidi="ar_AE"/>
        </w:rPr>
      </w:r>
      <w:r>
        <w:rPr>
          <w:rtl/>
          <w:cs/>
          <w:lang w:val="ar_AE" w:bidi="ar_AE"/>
        </w:rPr>
        <w:t>الحراس الذين يضربون يسوع</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 xml:space="preserve">أوقفوا سماع التسجيل الصوتي مؤقتًا هنا، ومثّلوا المقطع. </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وقوموا بتمثيل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يخرج الجمع مباشرةً من بستان الزيتون المسمى جثسيماني ويمشي عبر الوادي عائدًا إلى أورشليم، حيث بيت رئيس الكهنة. في الوقت نفسه، كان بطرس يمشي وراء الجمع. وهو يتبع الجمع إلى بيت رئيس الكهنة. يأخذ الجمع يسوع إلى غرفة كبيرة بها العديد من الرجال من السنهدريم، أو المحكمة القانونية اليهودية. بينما يبقى بطرس في فناء البيت ويجلس بجانب النار مع الحراس ليستدفئ.</w:t>
      </w:r>
    </w:p>
    <w:p>
      <w:pPr>
        <w:bidi/>
      </w:pPr>
      <w:r>
        <w:rPr>
          <w:rtl/>
          <w:cs/>
          <w:lang w:val="ar_AE" w:bidi="ar_AE"/>
        </w:rPr>
      </w:r>
      <w:r>
        <w:rPr>
          <w:rtl/>
          <w:cs/>
          <w:lang w:val="ar_AE" w:bidi="ar_AE"/>
        </w:rPr>
        <w:t xml:space="preserve">أوقفوا التمثيل. اسأل الشخص الذي يؤدي دور بطرس: "بماذا تشعر أو تفكر؟" قد تسمعون: "أبحث عن طريقة لأنقذ بها يسوع"، أو "أشعر بالذنب لأنني تخلّيت عنه"، أو "خائف لكن أحاول أن أبدو شجاعًا". واصلوا تمثيل الدراما. </w:t>
      </w:r>
    </w:p>
    <w:p>
      <w:pPr>
        <w:bidi/>
      </w:pPr>
      <w:r>
        <w:rPr>
          <w:rtl/>
          <w:cs/>
          <w:lang w:val="ar_AE" w:bidi="ar_AE"/>
        </w:rPr>
      </w:r>
      <w:r>
        <w:rPr>
          <w:rtl/>
          <w:cs/>
          <w:lang w:val="ar_AE" w:bidi="ar_AE"/>
        </w:rPr>
        <w:t>يدخل يسوع غرفة يجتمع فيها رؤساء الكهنة والشيوخ ومعلمو الشريعة في هيئة السنهدريم، أي المحكمة العليا اليهودية. أعضاء السنهدريم يحاولون أن يجدوا دليلًا يسمح لهم بإصدار حكم بالإعدام على يسوع، ولذلك يحضر معهم شهود كثيرون ليشهدوا ضده. ويقدّم هؤلاء الشهود شهادات كاذبة عن أقوال يسوع وأفعاله، لكن شهاداتهم لا تتطابق ولا يجتمع اثنان على نفس القصة.</w:t>
      </w:r>
    </w:p>
    <w:p>
      <w:pPr>
        <w:bidi/>
      </w:pPr>
      <w:r>
        <w:rPr>
          <w:rtl/>
          <w:cs/>
          <w:lang w:val="ar_AE" w:bidi="ar_AE"/>
        </w:rPr>
      </w:r>
      <w:r>
        <w:rPr>
          <w:rtl/>
          <w:cs/>
          <w:lang w:val="ar_AE" w:bidi="ar_AE"/>
        </w:rPr>
        <w:t>يقف بعض الناس ويقولون شهادة زور: "نَحنُ سمِعناهُ يقولُ: إنّي أنقُضُ هذا الهَيكلَ المَصنوعَ بالأيادي، وفي ثَلاثَةِ أيّامٍ أبني آخَرَ غَيرَ مَصنوعٍ بأيادٍ". ومع ذلك، كان كل شاهد يروي قصة مختلفة قليلًا. ويقوم رئيس الكهنة ويسأل يسوع: "أما تُجيبُ بشَيءٍ؟ ماذا يَشهَدُ بهِ هؤُلاءِ علَيكَ؟" لكن يسوع يظل صامتًا.</w:t>
      </w:r>
    </w:p>
    <w:p>
      <w:pPr>
        <w:bidi/>
      </w:pPr>
      <w:r>
        <w:rPr>
          <w:rtl/>
          <w:cs/>
          <w:lang w:val="ar_AE" w:bidi="ar_AE"/>
        </w:rPr>
      </w:r>
      <w:r>
        <w:rPr>
          <w:rtl/>
          <w:cs/>
          <w:lang w:val="ar_AE" w:bidi="ar_AE"/>
        </w:rPr>
        <w:t xml:space="preserve">أوقفوا التمثيل. اسألوا الذين يمثلون دور معلمي الشريعة: "بماذا تشعرون أو تفكرون؟" قد تسمعون إجابات مثل: "نشعر بالإحباط لأننا لا نستطيع أن نثبت أن يسوع مذنب"، أو "نشعر بالإحباط لأن يسوع لا يجيب على السؤال". واصلوا تمثيل الدراما. </w:t>
      </w:r>
    </w:p>
    <w:p>
      <w:pPr>
        <w:bidi/>
      </w:pPr>
      <w:r>
        <w:rPr>
          <w:rtl/>
          <w:cs/>
          <w:lang w:val="ar_AE" w:bidi="ar_AE"/>
        </w:rPr>
      </w:r>
      <w:r>
        <w:rPr>
          <w:rtl/>
          <w:cs/>
          <w:lang w:val="ar_AE" w:bidi="ar_AE"/>
        </w:rPr>
        <w:t>يزداد استياء رئيس الكهنة ويبحث عن طريقة تجعل يسوع يبدو مذنبًا. ويسأل يسوع: "أأنتَ المَسيحُ ابنُ المُبارَكِ؟" يستخدم رئيس الكهنة هنا لقبين لهما معنى واحد للشعب اليهودي، وكلاهما يشيران إلى المخلّص الموعود. فيجيب يسوع، "أنا هو. وسَوْفَ تُبصِرونَ ابنَ الإنسانِ جالِسًا عن يَمينِ القوَّةِ، وآتيًا في سحابِ السماءِ".</w:t>
      </w:r>
    </w:p>
    <w:p>
      <w:pPr>
        <w:bidi/>
      </w:pPr>
      <w:r>
        <w:rPr>
          <w:rtl/>
          <w:cs/>
          <w:lang w:val="ar_AE" w:bidi="ar_AE"/>
        </w:rPr>
      </w:r>
      <w:r>
        <w:rPr>
          <w:rtl/>
          <w:cs/>
          <w:lang w:val="ar_AE" w:bidi="ar_AE"/>
        </w:rPr>
        <w:t>لقب "ابن الإنسان" يعني أيضًا أن يسوع هو المسيَا أو المخلِّص الموعود. لذلك يُظهِر رئيس الكهنة صدمته وحزنه. ويقول: "ما حاجَتُنا بَعدُ إلَى شُهودٍ؟" أي أننا أصبحنا لا نحتاج إلى شهود عيان. "قد سمِعتُمُ التَّجاديفَ! ما رأيُكُم؟" "هل هو مذنب؟" فيقول أعضاء السنهدريم إن يسوع مذنب ويستحق الموت. ويبصقون على يسوع. ويضعون عَلَيْه غِطاءً على عينيه ويضربونه ويأمرونه أن يتنبأ، أي أن يقول من يضربه. ثم يضربه الحراس ويَلكُمونَهُ ليُحدثوا له ألمًا. ثم يأخذون يسوع بعيدًا.</w:t>
      </w:r>
    </w:p>
    <w:p>
      <w:pPr>
        <w:bidi/>
      </w:pPr>
      <w:r>
        <w:rPr>
          <w:rtl/>
          <w:cs/>
          <w:lang w:val="ar_AE" w:bidi="ar_AE"/>
        </w:rPr>
      </w:r>
      <w:r>
        <w:rPr>
          <w:rtl/>
          <w:cs/>
          <w:lang w:val="ar_AE" w:bidi="ar_AE"/>
        </w:rPr>
        <w:t>أوقفوا التمثيل. اسألوا الأشخاص الذين يمثلون دور أعضاء السنهدريم: "بماذا تشعرون أو تفكرون؟" قد تسمعون: "مصدومون أن أحدًا يجرؤ أن يَدَّعي أنه المسيّا"، أو "سعداء لأن كلام يسوع يورّطُهُ ويجعلُهُ مذنبًا". اسأل الشخص الذي يؤدي دور يسوع: "بماذا تشعر أو تفكر؟" قد تسمعون إجابات مثل: "راضٍ أني قلت بوضوح من أنا"، أو "حزين لأنهم لا يفهمون"، أو "واثق أن أبي سيعطيني القوة لأجتاز هذا".</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نسخة صوتية لإنجيل مرقس ١٤: ٥٣–٦٥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قاد الجمعُ يسوع إلى بيت </w:t>
      </w:r>
      <w:r>
        <w:rPr>
          <w:b/>
          <w:rtl/>
          <w:cs/>
          <w:lang w:val="ar_AE" w:bidi="ar_AE"/>
        </w:rPr>
        <w:t>رئيس الكهنة</w:t>
      </w:r>
      <w:r>
        <w:rPr>
          <w:rtl/>
          <w:cs/>
          <w:lang w:val="ar_AE" w:bidi="ar_AE"/>
        </w:rPr>
        <w:t xml:space="preserve">. كان الكهنة في الديانة اليهودية يَصلون الناس بالله بتقديمهم الذبائح لله من أجل الناس، وبتعليم الشعب، وبالعناية بهيكل الله. كان الكهنة يُمثِّلون الله أمام شعبه، ويمثِّلون الشعب أمام الله. كان رئيس الكهنة هو القائد الديني لإسرائيل. كان يُقدِّم ذبائح خاصة للشعب اليهودي. كان رئيس الكهنة يقود المحكمة الدينية اليهودية كلها. استخدموا نفس الكلمة أو العبارة التي استخدمتوها في المقاطع السابقة للإشارة إلى الكاهن، وأضيفوا كلمةً تَعني "القائد" إلى تعبير "رئيس الكهنة." للمزيد من المعلومات حول مصطلح </w:t>
      </w:r>
      <w:hyperlink r:id="rId45">
        <w:r>
          <w:rPr>
            <w:rtl/>
            <w:cs/>
            <w:lang w:val="ar_AE" w:bidi="ar_AE"/>
          </w:rPr>
          <w:rPr>
            <w:color w:val="0000EE"/>
            <w:u w:val="single"/>
          </w:rPr>
          <w:t>الكاهن</w:t>
        </w:r>
      </w:hyperlink>
      <w:r>
        <w:rPr>
          <w:rtl/>
          <w:cs/>
          <w:lang w:val="ar_AE" w:bidi="ar_AE"/>
        </w:rPr>
        <w:t>، برجاء الرجوع إلى قاموس الكلمات الرئيسية.</w:t>
      </w:r>
    </w:p>
    <w:p>
      <w:pPr>
        <w:bidi/>
      </w:pPr>
      <w:r>
        <w:rPr>
          <w:rtl/>
          <w:cs/>
          <w:lang w:val="ar_AE" w:bidi="ar_AE"/>
        </w:rPr>
      </w:r>
      <w:r>
        <w:rPr>
          <w:rtl/>
          <w:cs/>
          <w:lang w:val="ar_AE" w:bidi="ar_AE"/>
        </w:rPr>
        <w:t xml:space="preserve">كان رؤساء الكهنة </w:t>
      </w:r>
      <w:hyperlink r:id="rId95">
        <w:r>
          <w:rPr>
            <w:rtl/>
            <w:cs/>
            <w:lang w:val="ar_AE" w:bidi="ar_AE"/>
          </w:rPr>
          <w:rPr>
            <w:color w:val="0000EE"/>
            <w:u w:val="single"/>
          </w:rPr>
          <w:t>والشيوخ</w:t>
        </w:r>
      </w:hyperlink>
      <w:r>
        <w:rPr>
          <w:rtl/>
          <w:cs/>
          <w:lang w:val="ar_AE" w:bidi="ar_AE"/>
        </w:rPr>
        <w:t xml:space="preserve"> و</w:t>
      </w:r>
      <w:hyperlink r:id="rId33">
        <w:r>
          <w:rPr>
            <w:rtl/>
            <w:cs/>
            <w:lang w:val="ar_AE" w:bidi="ar_AE"/>
          </w:rPr>
          <w:rPr>
            <w:color w:val="0000EE"/>
            <w:u w:val="single"/>
          </w:rPr>
          <w:t>مُعلِّمو الشريعة</w:t>
        </w:r>
      </w:hyperlink>
      <w:r>
        <w:rPr>
          <w:rtl/>
          <w:cs/>
          <w:lang w:val="ar_AE" w:bidi="ar_AE"/>
        </w:rPr>
        <w:t xml:space="preserve"> مُجتمِعين في بيت رئيس الكهنة. استخدموا نفس الكلمات أو العبارات التي استخدمتوها في المقاطع السابقة للإشارة إلى هذه المجموعات من الناس، وتذكروا أن كل مصطلح موجود في قاموس الكلمات الرئيسية.</w:t>
      </w:r>
    </w:p>
    <w:p>
      <w:pPr>
        <w:bidi/>
      </w:pPr>
      <w:r>
        <w:rPr>
          <w:rtl/>
          <w:cs/>
          <w:lang w:val="ar_AE" w:bidi="ar_AE"/>
        </w:rPr>
      </w:r>
      <w:r>
        <w:rPr>
          <w:rtl/>
          <w:cs/>
          <w:lang w:val="ar_AE" w:bidi="ar_AE"/>
        </w:rPr>
        <w:t xml:space="preserve">تَبع بطرسُ يسوع من بعيد ودخل إلى ساحة رئيس إن </w:t>
      </w:r>
      <w:r>
        <w:rPr>
          <w:b/>
          <w:rtl/>
          <w:cs/>
          <w:lang w:val="ar_AE" w:bidi="ar_AE"/>
        </w:rPr>
        <w:t>الساحة</w:t>
      </w:r>
      <w:r>
        <w:rPr>
          <w:rtl/>
          <w:cs/>
          <w:lang w:val="ar_AE" w:bidi="ar_AE"/>
        </w:rPr>
        <w:t xml:space="preserve"> هي منطقة مغلقة من جميع الجوانب بالمبانى، لكنها مفتوحة بلا سقف. قد يكون للبيوت الكبيرة عدة غرف مبنية حول مساحة مفتوحة.</w:t>
      </w:r>
    </w:p>
    <w:p>
      <w:pPr>
        <w:bidi/>
      </w:pPr>
      <w:r>
        <w:rPr>
          <w:rtl/>
          <w:cs/>
          <w:lang w:val="ar_AE" w:bidi="ar_AE"/>
        </w:rPr>
      </w:r>
      <w:r>
        <w:rPr>
          <w:rtl/>
          <w:cs/>
          <w:lang w:val="ar_AE" w:bidi="ar_AE"/>
        </w:rPr>
        <w:t xml:space="preserve">توقفوا هنا وناقشوا كمجموعة الكلمة أو العبارة الأنسب للإشارة إلى </w:t>
      </w:r>
      <w:r>
        <w:rPr>
          <w:b/>
          <w:rtl/>
          <w:cs/>
          <w:lang w:val="ar_AE" w:bidi="ar_AE"/>
        </w:rPr>
        <w:t>الساحة</w:t>
      </w:r>
      <w:r>
        <w:rPr>
          <w:rtl/>
          <w:cs/>
          <w:lang w:val="ar_AE" w:bidi="ar_AE"/>
        </w:rPr>
        <w:t>. أوقفوا هذا التسجيل هنا.</w:t>
      </w:r>
    </w:p>
    <w:p>
      <w:pPr>
        <w:bidi/>
      </w:pPr>
      <w:r>
        <w:rPr>
          <w:rtl/>
          <w:cs/>
          <w:lang w:val="ar_AE" w:bidi="ar_AE"/>
        </w:rPr>
      </w:r>
      <w:r>
        <w:rPr>
          <w:rtl/>
          <w:cs/>
          <w:lang w:val="ar_AE" w:bidi="ar_AE"/>
        </w:rPr>
        <w:t xml:space="preserve">كان الحراس يستدفئون حول النار. انضم بطرس إليهم. كان </w:t>
      </w:r>
      <w:r>
        <w:rPr>
          <w:b/>
          <w:rtl/>
          <w:cs/>
          <w:lang w:val="ar_AE" w:bidi="ar_AE"/>
        </w:rPr>
        <w:t>الحراس</w:t>
      </w:r>
      <w:r>
        <w:rPr>
          <w:rtl/>
          <w:cs/>
          <w:lang w:val="ar_AE" w:bidi="ar_AE"/>
        </w:rPr>
        <w:t xml:space="preserve"> خُدامًا لرئيس الكهنة وساعدوا في حراسة الهيكل. استخدموا نفس الكلمة أو العبارة التي استخدمتوها في المقاطع السابقة للإشارة إلى الحراس.</w:t>
      </w:r>
    </w:p>
    <w:p>
      <w:pPr>
        <w:bidi/>
      </w:pPr>
      <w:r>
        <w:rPr>
          <w:rtl/>
          <w:cs/>
          <w:lang w:val="ar_AE" w:bidi="ar_AE"/>
        </w:rPr>
      </w:r>
      <w:r>
        <w:rPr>
          <w:rtl/>
          <w:cs/>
          <w:lang w:val="ar_AE" w:bidi="ar_AE"/>
        </w:rPr>
        <w:t xml:space="preserve">داخل البيت، كان </w:t>
      </w:r>
      <w:r>
        <w:rPr>
          <w:b/>
          <w:rtl/>
          <w:cs/>
          <w:lang w:val="ar_AE" w:bidi="ar_AE"/>
        </w:rPr>
        <w:t>المجلس الأعلى</w:t>
      </w:r>
      <w:r>
        <w:rPr>
          <w:rtl/>
          <w:cs/>
          <w:lang w:val="ar_AE" w:bidi="ar_AE"/>
        </w:rPr>
        <w:t xml:space="preserve"> يحاول العثور على دليل ليَحكُم على يسوع بالموت. يُدعى المَجلسُ الأعلى </w:t>
      </w:r>
      <w:r>
        <w:rPr>
          <w:b/>
          <w:rtl/>
          <w:cs/>
          <w:lang w:val="ar_AE" w:bidi="ar_AE"/>
        </w:rPr>
        <w:t>السنهدريم</w:t>
      </w:r>
      <w:r>
        <w:rPr>
          <w:rtl/>
          <w:cs/>
          <w:lang w:val="ar_AE" w:bidi="ar_AE"/>
        </w:rPr>
        <w:t xml:space="preserve">، ويتكوَّن من رؤساء الكهنة والشيوخ ومُعلِّمي الشريعة. كانوا يستمعون إلى القضايا ويصدرون الأحكام بحسب الشريعة. للمزيد من المعلومات حول مصطلح </w:t>
      </w:r>
      <w:hyperlink r:id="rId150">
        <w:r>
          <w:rPr>
            <w:rtl/>
            <w:cs/>
            <w:lang w:val="ar_AE" w:bidi="ar_AE"/>
          </w:rPr>
          <w:rPr>
            <w:color w:val="0000EE"/>
            <w:u w:val="single"/>
          </w:rPr>
          <w:t>السنهدريم</w:t>
        </w:r>
      </w:hyperlink>
      <w:r>
        <w:rPr>
          <w:rtl/>
          <w:cs/>
          <w:lang w:val="ar_AE" w:bidi="ar_AE"/>
        </w:rPr>
        <w:t>، برجاء الرجوع إلى قاموس الكلمات الرئيسية.</w:t>
      </w:r>
    </w:p>
    <w:p>
      <w:pPr>
        <w:bidi/>
      </w:pPr>
      <w:r>
        <w:rPr>
          <w:rtl/>
          <w:cs/>
          <w:lang w:val="ar_AE" w:bidi="ar_AE"/>
        </w:rPr>
      </w:r>
      <w:r>
        <w:rPr>
          <w:rtl/>
          <w:cs/>
          <w:lang w:val="ar_AE" w:bidi="ar_AE"/>
        </w:rPr>
        <w:t xml:space="preserve">وقف بعض الأشخاص وقالوا إن يسوع قال: "إني أنقض هذا </w:t>
      </w:r>
      <w:r>
        <w:rPr>
          <w:b/>
          <w:rtl/>
          <w:cs/>
          <w:lang w:val="ar_AE" w:bidi="ar_AE"/>
        </w:rPr>
        <w:t>الهيكل</w:t>
      </w:r>
      <w:r>
        <w:rPr>
          <w:rtl/>
          <w:cs/>
          <w:lang w:val="ar_AE" w:bidi="ar_AE"/>
        </w:rPr>
        <w:t xml:space="preserve"> وأبنيه في ثلاثة أيام." استخدموا نفس الكلمة أو العبارة التي استخدمتوها في المقاطع السابقة للإشارة إلى الهيكل، وتذكروا أن مصطلح </w:t>
      </w:r>
      <w:hyperlink r:id="rId60">
        <w:r>
          <w:rPr>
            <w:rtl/>
            <w:cs/>
            <w:lang w:val="ar_AE" w:bidi="ar_AE"/>
          </w:rPr>
          <w:rPr>
            <w:color w:val="0000EE"/>
            <w:u w:val="single"/>
          </w:rPr>
          <w:t>الهيكل</w:t>
        </w:r>
      </w:hyperlink>
      <w:r>
        <w:rPr>
          <w:rtl/>
          <w:cs/>
          <w:lang w:val="ar_AE" w:bidi="ar_AE"/>
        </w:rPr>
        <w:t xml:space="preserve"> موجود في قاموس الكلمات الرئيسية.</w:t>
      </w:r>
    </w:p>
    <w:p>
      <w:pPr>
        <w:bidi/>
      </w:pPr>
      <w:r>
        <w:rPr>
          <w:rtl/>
          <w:cs/>
          <w:lang w:val="ar_AE" w:bidi="ar_AE"/>
        </w:rPr>
      </w:r>
      <w:r>
        <w:rPr>
          <w:rtl/>
          <w:cs/>
          <w:lang w:val="ar_AE" w:bidi="ar_AE"/>
        </w:rPr>
        <w:t xml:space="preserve">سأل رئيسُ الكهنة قائلًا: "أأنت </w:t>
      </w:r>
      <w:r>
        <w:rPr>
          <w:b/>
          <w:rtl/>
          <w:cs/>
          <w:lang w:val="ar_AE" w:bidi="ar_AE"/>
        </w:rPr>
        <w:t>المسيَّا</w:t>
      </w:r>
      <w:r>
        <w:rPr>
          <w:rtl/>
          <w:cs/>
          <w:lang w:val="ar_AE" w:bidi="ar_AE"/>
        </w:rPr>
        <w:t xml:space="preserve">، </w:t>
      </w:r>
      <w:r>
        <w:rPr>
          <w:b/>
          <w:rtl/>
          <w:cs/>
          <w:lang w:val="ar_AE" w:bidi="ar_AE"/>
        </w:rPr>
        <w:t>ابنُ المُبارَكِ</w:t>
      </w:r>
      <w:r>
        <w:rPr>
          <w:rtl/>
          <w:cs/>
          <w:lang w:val="ar_AE" w:bidi="ar_AE"/>
        </w:rPr>
        <w:t xml:space="preserve">؟" استخدموا نفس كلمة المسيَّا التي استخدمتوها في المقاطع السابقة، وتذكروا أن كلمة </w:t>
      </w:r>
      <w:hyperlink r:id="rId15">
        <w:r>
          <w:rPr>
            <w:rtl/>
            <w:cs/>
            <w:lang w:val="ar_AE" w:bidi="ar_AE"/>
          </w:rPr>
          <w:rPr>
            <w:color w:val="0000EE"/>
            <w:u w:val="single"/>
          </w:rPr>
          <w:t>المسيَّا</w:t>
        </w:r>
      </w:hyperlink>
      <w:r>
        <w:rPr>
          <w:rtl/>
          <w:cs/>
          <w:lang w:val="ar_AE" w:bidi="ar_AE"/>
        </w:rPr>
        <w:t xml:space="preserve"> موجودة في قاموس الكلمات الرئيسية. إن تعبير "ابن المُبارَكِ" يُشير إلى ابن الله. يمكن أيضًا ترجمة تعبير "المُبارَك" إلى "الشخص المُكرَّم" أو "المُسبَّح."</w:t>
      </w:r>
    </w:p>
    <w:p>
      <w:pPr>
        <w:bidi/>
      </w:pPr>
      <w:r>
        <w:rPr>
          <w:rtl/>
          <w:cs/>
          <w:lang w:val="ar_AE" w:bidi="ar_AE"/>
        </w:rPr>
      </w:r>
      <w:r>
        <w:rPr>
          <w:rtl/>
          <w:cs/>
          <w:lang w:val="ar_AE" w:bidi="ar_AE"/>
        </w:rPr>
        <w:t xml:space="preserve">قال يسوع: "أنا هو،" أو "أنا المسيَّا." ثم قال: "ستَرون </w:t>
      </w:r>
      <w:r>
        <w:rPr>
          <w:b/>
          <w:rtl/>
          <w:cs/>
          <w:lang w:val="ar_AE" w:bidi="ar_AE"/>
        </w:rPr>
        <w:t>ابن الإنسان</w:t>
      </w:r>
      <w:r>
        <w:rPr>
          <w:rtl/>
          <w:cs/>
          <w:lang w:val="ar_AE" w:bidi="ar_AE"/>
        </w:rPr>
        <w:t xml:space="preserve"> جالسًا عن يمين العظمة عن </w:t>
      </w:r>
      <w:r>
        <w:rPr>
          <w:b/>
          <w:rtl/>
          <w:cs/>
          <w:lang w:val="ar_AE" w:bidi="ar_AE"/>
        </w:rPr>
        <w:t>يمين الله</w:t>
      </w:r>
      <w:r>
        <w:rPr>
          <w:rtl/>
          <w:cs/>
          <w:lang w:val="ar_AE" w:bidi="ar_AE"/>
        </w:rPr>
        <w:t xml:space="preserve">." استخدموا نفس الكلمة أو العبارة التي استخدمتوها من قبل للإشارة إلى ابن الإنسان، وتذكروا أن تعبير </w:t>
      </w:r>
      <w:hyperlink r:id="rId52">
        <w:r>
          <w:rPr>
            <w:rtl/>
            <w:cs/>
            <w:lang w:val="ar_AE" w:bidi="ar_AE"/>
          </w:rPr>
          <w:rPr>
            <w:color w:val="0000EE"/>
            <w:u w:val="single"/>
          </w:rPr>
          <w:t>ابن الإنسان</w:t>
        </w:r>
      </w:hyperlink>
      <w:r>
        <w:rPr>
          <w:rtl/>
          <w:cs/>
          <w:lang w:val="ar_AE" w:bidi="ar_AE"/>
        </w:rPr>
        <w:t xml:space="preserve"> موجود في قاموس الكلمات الرئيسية. إن الذين يجلسون عن "يمين الله" هم أشخاص يجلسون في مكان العظمة.</w:t>
      </w:r>
    </w:p>
    <w:p>
      <w:pPr>
        <w:bidi/>
      </w:pPr>
      <w:r>
        <w:rPr>
          <w:rtl/>
          <w:cs/>
          <w:lang w:val="ar_AE" w:bidi="ar_AE"/>
        </w:rPr>
      </w:r>
      <w:r>
        <w:rPr>
          <w:rtl/>
          <w:cs/>
          <w:lang w:val="ar_AE" w:bidi="ar_AE"/>
        </w:rPr>
        <w:t xml:space="preserve">قال يسوع إنه سيأتي في سحاب </w:t>
      </w:r>
      <w:r>
        <w:rPr>
          <w:b/>
          <w:rtl/>
          <w:cs/>
          <w:lang w:val="ar_AE" w:bidi="ar_AE"/>
        </w:rPr>
        <w:t>السماء</w:t>
      </w:r>
      <w:r>
        <w:rPr>
          <w:rtl/>
          <w:cs/>
          <w:lang w:val="ar_AE" w:bidi="ar_AE"/>
        </w:rPr>
        <w:t xml:space="preserve">. هذا يعني أن يسوع سيأتي بمجد الله وقوته. استخدموا نفس كلمة السماء التي استخدمتوها في المقاطع السابقة، وتذكروا أن كلمة </w:t>
      </w:r>
      <w:hyperlink r:id="rId26">
        <w:r>
          <w:rPr>
            <w:rtl/>
            <w:cs/>
            <w:lang w:val="ar_AE" w:bidi="ar_AE"/>
          </w:rPr>
          <w:rPr>
            <w:color w:val="0000EE"/>
            <w:u w:val="single"/>
          </w:rPr>
          <w:t>سماء</w:t>
        </w:r>
      </w:hyperlink>
      <w:r>
        <w:rPr>
          <w:rtl/>
          <w:cs/>
          <w:lang w:val="ar_AE" w:bidi="ar_AE"/>
        </w:rPr>
        <w:t xml:space="preserve"> موجودة في قاموس الكلمات الرئيسية.</w:t>
      </w:r>
    </w:p>
    <w:p>
      <w:pPr>
        <w:bidi/>
      </w:pPr>
      <w:r>
        <w:rPr>
          <w:rtl/>
          <w:cs/>
          <w:lang w:val="ar_AE" w:bidi="ar_AE"/>
        </w:rPr>
      </w:r>
      <w:r>
        <w:rPr>
          <w:rtl/>
          <w:cs/>
          <w:lang w:val="ar_AE" w:bidi="ar_AE"/>
        </w:rPr>
        <w:t xml:space="preserve">قال رئيس الكهنة إن يسوع تحدث بتجاديف. إن </w:t>
      </w:r>
      <w:r>
        <w:rPr>
          <w:b/>
          <w:rtl/>
          <w:cs/>
          <w:lang w:val="ar_AE" w:bidi="ar_AE"/>
        </w:rPr>
        <w:t>التجديف</w:t>
      </w:r>
      <w:r>
        <w:rPr>
          <w:rtl/>
          <w:cs/>
          <w:lang w:val="ar_AE" w:bidi="ar_AE"/>
        </w:rPr>
        <w:t xml:space="preserve"> هو عندما يقول أو يفعل أحدهم شيئًا يُهين الله ويُقلِّل من عظمته. استخدموا نفس الكلمة أو العبارة التي استخدمتوها في المقاطع السابقة للإشارة إلى التجديف. للمزيد من المعلومات بخصوص </w:t>
      </w:r>
      <w:hyperlink r:id="rId51">
        <w:r>
          <w:rPr>
            <w:rtl/>
            <w:cs/>
            <w:lang w:val="ar_AE" w:bidi="ar_AE"/>
          </w:rPr>
          <w:rPr>
            <w:color w:val="0000EE"/>
            <w:u w:val="single"/>
          </w:rPr>
          <w:t>التجديف</w:t>
        </w:r>
      </w:hyperlink>
      <w:r>
        <w:rPr>
          <w:rtl/>
          <w:cs/>
          <w:lang w:val="ar_AE" w:bidi="ar_AE"/>
        </w:rPr>
        <w:t>، برجاء الرجوع إلى قاموس الكلمات الرئيسية.</w:t>
      </w:r>
    </w:p>
    <w:p>
      <w:pPr>
        <w:bidi/>
      </w:pPr>
      <w:r>
        <w:rPr>
          <w:rtl/>
          <w:cs/>
          <w:lang w:val="ar_AE" w:bidi="ar_AE"/>
        </w:rPr>
      </w:r>
      <w:r>
        <w:rPr>
          <w:rtl/>
          <w:cs/>
          <w:lang w:val="ar_AE" w:bidi="ar_AE"/>
        </w:rPr>
        <w:t xml:space="preserve">بعد أن قال القادة الدينيون إن يسوع مُذنبٌ، بصقوا عليه، وغطوا وجهه، وضربوه، وطلبوا منه أن يَتنبأ. أن </w:t>
      </w:r>
      <w:r>
        <w:rPr>
          <w:b/>
          <w:rtl/>
          <w:cs/>
          <w:lang w:val="ar_AE" w:bidi="ar_AE"/>
        </w:rPr>
        <w:t>يَتنبأ</w:t>
      </w:r>
      <w:r>
        <w:rPr>
          <w:rtl/>
          <w:cs/>
          <w:lang w:val="ar_AE" w:bidi="ar_AE"/>
        </w:rPr>
        <w:t xml:space="preserve"> الشخص يعني أن يُحضِر رسالةً من الله. في هذه الحالة، طلب القادة الدينيون من يسوع أن يُخبرهم مَن ضربه. استخدموا نفس الكلمة أو العبارة التي استخدمتوها في المقاطع السابقة للإشارة إلى النبوة، وتذكروا أن لقب </w:t>
      </w:r>
      <w:hyperlink r:id="rId18">
        <w:r>
          <w:rPr>
            <w:rtl/>
            <w:cs/>
            <w:lang w:val="ar_AE" w:bidi="ar_AE"/>
          </w:rPr>
          <w:rPr>
            <w:color w:val="0000EE"/>
            <w:u w:val="single"/>
          </w:rPr>
          <w:t>النبي</w:t>
        </w:r>
      </w:hyperlink>
      <w:r>
        <w:rPr>
          <w:rtl/>
          <w:cs/>
          <w:lang w:val="ar_AE" w:bidi="ar_AE"/>
        </w:rPr>
        <w:t>، الذي يُشير إلى مَن يَتنبأ، موجود في قاموس الكلمات الرئيسية.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14:66–72</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في هذه المرحلة، استمعوا إلى مرقس 14: 66–72 وضعوها في قلوبكم.</w:t>
      </w:r>
    </w:p>
    <w:p>
      <w:pPr>
        <w:bidi/>
      </w:pPr>
      <w:r>
        <w:rPr>
          <w:rtl/>
          <w:cs/>
          <w:lang w:val="ar_AE" w:bidi="ar_AE"/>
        </w:rPr>
      </w:r>
      <w:r>
        <w:rPr>
          <w:rtl/>
          <w:cs/>
          <w:lang w:val="ar_AE" w:bidi="ar_AE"/>
        </w:rPr>
        <w:t>استمع إلى نسخة صوتية من مرقس 14: 66–72 ثلاث مرات من ثلاث ترجمات صوتية مختلفة، إن أمكن. ثم كمجموعة قوموا بمناقشة الأسئلة التالية:</w:t>
      </w:r>
    </w:p>
    <w:p>
      <w:pPr>
        <w:pStyle w:val="ListNumber"/>
        <w:numPr>
          <w:ilvl w:val="0"/>
          <w:numId w:val="69"/>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 في هذا المقطع؟</w:t>
      </w:r>
    </w:p>
    <w:p>
      <w:pPr>
        <w:pStyle w:val="ListNumber"/>
        <w:bidi/>
        <w:spacing w:line="240" w:lineRule="auto"/>
        <w:ind w:left="720"/>
      </w:pPr>
      <w:r>
        <w:rPr>
          <w:rtl/>
          <w:cs/>
          <w:lang w:val="ar_AE" w:bidi="ar_AE"/>
        </w:rPr>
      </w:r>
      <w:r>
        <w:rPr>
          <w:rtl/>
          <w:cs/>
          <w:lang w:val="ar_AE" w:bidi="ar_AE"/>
        </w:rPr>
        <w:t>ماذا يخبرنا هذا المقطع عن الله أو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نسخة صوتية من إنجيل مرقس 14 : 66 - 72 من الترجمة الأكثر فهمًا بالنسبة لكم.</w:t>
      </w:r>
    </w:p>
    <w:p>
      <w:pPr>
        <w:bidi/>
      </w:pPr>
      <w:r>
        <w:rPr>
          <w:rtl/>
          <w:cs/>
          <w:lang w:val="ar_AE" w:bidi="ar_AE"/>
        </w:rPr>
      </w:r>
      <w:r>
        <w:rPr>
          <w:rtl/>
          <w:cs/>
          <w:lang w:val="ar_AE" w:bidi="ar_AE"/>
        </w:rPr>
        <w:t>يرجع الرسول مرقس هنا إلى القصة التي تحدث في نفس الوقت مع محاكمة يسوع في المقطع السابق. يبدأ السنهدريم بطرح أسئلة على يسوع. وفي نفس الوقت، يقف بطرس خارجًا في ساحة الدار "أسفل". وهذا يوضح أن يسوع يوجد في غرفة في الطابق الثاني من البيت.</w:t>
      </w:r>
    </w:p>
    <w:p>
      <w:pPr>
        <w:bidi/>
      </w:pPr>
      <w:r>
        <w:rPr>
          <w:rtl/>
          <w:cs/>
          <w:lang w:val="ar_AE" w:bidi="ar_AE"/>
        </w:rPr>
      </w:r>
      <w:r>
        <w:rPr>
          <w:rtl/>
          <w:cs/>
          <w:lang w:val="ar_AE" w:bidi="ar_AE"/>
        </w:rPr>
        <w:t>في بداية تلك الليلة، يقول بطرس ليسوع: "أنا لن أنكر أبدًا أني أعرفك". لكن في هذه القصة، تتحقق نبوة يسوع بأن ينكره بطرس.</w:t>
      </w:r>
    </w:p>
    <w:p>
      <w:pPr>
        <w:bidi/>
      </w:pPr>
      <w:r>
        <w:rPr>
          <w:rtl/>
          <w:cs/>
          <w:lang w:val="ar_AE" w:bidi="ar_AE"/>
        </w:rPr>
      </w:r>
      <w:r>
        <w:rPr>
          <w:rtl/>
          <w:cs/>
          <w:lang w:val="ar_AE" w:bidi="ar_AE"/>
        </w:rPr>
        <w:t xml:space="preserve">إن الليل في أورشليم في هذا الوقت من السنة يكون بارد. فيُشعل الناس نارًا ليتدفأوا. ويقف بطرس بجوار النار في ساحة الدار مع خدام رئيس الكهنة. وتدخل إحدى جواري رئيس الكهنة إلى الساحة. فترى بطرس، وتنظر إليه بدقة. فتقول: "وأنتَ كُنتَ مع يَسوعَ النّاصِريِّ." كان الناس يحتقرون أهل الناصرة لأنها بلدة صغيرة وغير مهمة، لذلك فالجارية غالبًا تقصد أن تهين يسوع وبطرس. نحن لا نعرف أين رأت الجارية بطرس من قبل، لكنها تتعرف عليه هنا. فيجيب بطرس بجملة قانونية يستخدمها الناس في المحاكم: "لَستُ أدري ولا أفهَمُ ما تقولينَ!" فهو يعلن أنه لا يعرف يسوع. في هذه اللحظة، لا يذكر بطرس اسم يسوع ولا ينكر مباشرة كلام المرأة، لكنه يرد برد عام: "لَستُ أدري". </w:t>
      </w:r>
    </w:p>
    <w:p>
      <w:pPr>
        <w:bidi/>
      </w:pPr>
      <w:r>
        <w:rPr>
          <w:rtl/>
          <w:cs/>
          <w:lang w:val="ar_AE" w:bidi="ar_AE"/>
        </w:rPr>
      </w:r>
      <w:r>
        <w:rPr>
          <w:rtl/>
          <w:cs/>
          <w:lang w:val="ar_AE" w:bidi="ar_AE"/>
        </w:rPr>
        <w:t>توقفوا هنا وناقشوا هذا السؤال كمجموعة: كيف ينكر الناس في ثقافتكم أنهم فعلوا شيئًا؟ ما الكلمات أو العبارات التي يستخدمونها عندما يسألهم أحد عما فعلوا وهم يريدون أن ينفوا الأمر؟ (أوقفوا سماع التسجيل الصوتي هنا)</w:t>
      </w:r>
    </w:p>
    <w:p>
      <w:pPr>
        <w:bidi/>
      </w:pPr>
      <w:r>
        <w:rPr>
          <w:rtl/>
          <w:cs/>
          <w:lang w:val="ar_AE" w:bidi="ar_AE"/>
        </w:rPr>
      </w:r>
      <w:r>
        <w:rPr>
          <w:rtl/>
          <w:cs/>
          <w:lang w:val="ar_AE" w:bidi="ar_AE"/>
        </w:rPr>
        <w:t>بعدها يتحرك بطرس نحو المدخل الخارجي للساحة ليبتعد عن الجارية. وهذا المدخل يربط الشارع بساحة البيت. وليس مدخل البيت نفسه. عادةً، لا يخاف الرجل من امرأة، لكن في هذه الليلة يخاف بطرس كثيرًا. وعندما ينتقل بطرس إلى مدخل الساحة، يصيح ديك ويُصدر صوتًا عاليًا كما تفعل الديوك عند الفجر. لاحظوا أن بعض ترجمات الكتاب المقدس لا تذكر الصياح الأول للديك. يمكنكم أن تقرروا إن كنتم تريدون أن تضيفونه حسب ترجمات الكتاب المقدس في منطقتكم.</w:t>
      </w:r>
    </w:p>
    <w:p>
      <w:pPr>
        <w:bidi/>
      </w:pPr>
      <w:r>
        <w:rPr>
          <w:rtl/>
          <w:cs/>
          <w:lang w:val="ar_AE" w:bidi="ar_AE"/>
        </w:rPr>
      </w:r>
      <w:r>
        <w:rPr>
          <w:rtl/>
          <w:cs/>
          <w:lang w:val="ar_AE" w:bidi="ar_AE"/>
        </w:rPr>
        <w:t>توقفوا هنا وانظروا معًا إلى صورة لديك. وانظروا أيضًا إلى خريطة إسرائيل التي فيها أورشليم ومنطقة الجليل مع الناصرة. (أوقفوا سماع التسجيل الصوتي هنا)</w:t>
      </w:r>
    </w:p>
    <w:p>
      <w:pPr>
        <w:bidi/>
      </w:pPr>
      <w:r>
        <w:rPr>
          <w:rtl/>
          <w:cs/>
          <w:lang w:val="ar_AE" w:bidi="ar_AE"/>
        </w:rPr>
      </w:r>
      <w:r>
        <w:rPr>
          <w:rtl/>
          <w:cs/>
          <w:lang w:val="ar_AE" w:bidi="ar_AE"/>
        </w:rPr>
        <w:t>ومع ذلك، تستمر الجارية في إخبار الناس: "إنَّ هذا مِنهُمْ!"، أي واحد من تلاميذ يسوع أو أتباعه. فيجيب بطرس مرة أخرى ويقول إنه لا يعرف يسوع.</w:t>
      </w:r>
    </w:p>
    <w:p>
      <w:pPr>
        <w:bidi/>
      </w:pPr>
      <w:r>
        <w:rPr>
          <w:rtl/>
          <w:cs/>
          <w:lang w:val="ar_AE" w:bidi="ar_AE"/>
        </w:rPr>
      </w:r>
      <w:r>
        <w:rPr>
          <w:rtl/>
          <w:cs/>
          <w:lang w:val="ar_AE" w:bidi="ar_AE"/>
        </w:rPr>
        <w:t>بعد وقت قصير، يقول بعض الناس الحاضرين لبطرس: "حَقًّا أنتَ مِنهُمْ، لأنَّكَ جَليليٌّ أيضًا". لأن أهل الجليل يتكلمون بلهجة مختلفة عن أهل أورشليم. فعندما يتكلم بطرس، يعرف الناس في الساحة أنه من الجليل. وهم يفترضون، أنه بما أن يسوع أيضًا من الجليل، فإن بطرس يتبعه. "فابتَدأ يَلعَنُ ويَحلِفُ: «إنّي لا أعرِفُ هذا الرَّجُلَ الّذي تقولونَ عنهُ!»" ولا يذكر بطرس حتى اسم يسوع، بل يدعوه "هذا الرَّجُلَ".</w:t>
      </w:r>
    </w:p>
    <w:p>
      <w:pPr>
        <w:bidi/>
      </w:pPr>
      <w:r>
        <w:rPr>
          <w:rtl/>
          <w:cs/>
          <w:lang w:val="ar_AE" w:bidi="ar_AE"/>
        </w:rPr>
      </w:r>
      <w:r>
        <w:rPr>
          <w:rtl/>
          <w:cs/>
          <w:lang w:val="ar_AE" w:bidi="ar_AE"/>
        </w:rPr>
        <w:t>توقفوا وناقشوا هذا السؤال كمجموعة: كيف تحلفون أو تؤكدون أمر ما بقوة في ثقافتكم؟ ما الكلمات أو العبارات التي تستخدمونها لتنكروا بشدة أنكم فعلتم شيئًا؟ (أوقفوا سماع التسجيل الصوتي هنا)</w:t>
      </w:r>
    </w:p>
    <w:p>
      <w:pPr>
        <w:bidi/>
      </w:pPr>
      <w:r>
        <w:rPr>
          <w:rtl/>
          <w:cs/>
          <w:lang w:val="ar_AE" w:bidi="ar_AE"/>
        </w:rPr>
      </w:r>
      <w:r>
        <w:rPr>
          <w:rtl/>
          <w:cs/>
          <w:lang w:val="ar_AE" w:bidi="ar_AE"/>
        </w:rPr>
        <w:t>في الحال، بعد كلام بطرس، يصيح الديك للمرة الثانية. في أورشليم، يبدو أن الديك يصيح ثلاث مرات بين منتصف الليل والساعة الثالثة صباحًا، فغالبًا يصيح الديك الأول نحو الساعة الثانية عشرة والنصف بعد منتصف الليل، وربما يصيح الثاني نحو الساعة الواحدة والنصف. صباحًا. ففي أقل من ساعة، ينكر بطرس يسوع ثلاث مرات، تمامًا كما قال يسوع.</w:t>
      </w:r>
    </w:p>
    <w:p>
      <w:pPr>
        <w:bidi/>
      </w:pPr>
      <w:r>
        <w:rPr>
          <w:rtl/>
          <w:cs/>
          <w:lang w:val="ar_AE" w:bidi="ar_AE"/>
        </w:rPr>
      </w:r>
      <w:r>
        <w:rPr>
          <w:rtl/>
          <w:cs/>
          <w:lang w:val="ar_AE" w:bidi="ar_AE"/>
        </w:rPr>
        <w:t>وعلى الفور يتذكر بطرس كلمات يسوع: "إنَّكَ قَبلَ أنْ يَصيحَ الدّيكُ مَرَّتَينِ، تُنكِرُني ثَلاثَ مَرّاتٍ".</w:t>
      </w:r>
    </w:p>
    <w:p>
      <w:pPr>
        <w:bidi/>
      </w:pPr>
      <w:r>
        <w:rPr>
          <w:rtl/>
          <w:cs/>
          <w:lang w:val="ar_AE" w:bidi="ar_AE"/>
        </w:rPr>
      </w:r>
      <w:r>
        <w:rPr>
          <w:rtl/>
          <w:cs/>
          <w:lang w:val="ar_AE" w:bidi="ar_AE"/>
        </w:rPr>
        <w:t>فيبكي بطرس، أي يغرق في حزنٍ شديد ويبكي بحرارة. ولا يقدر أن يسيطر على دموعه. أحيانًا لا يخبرنا الرسول مرقس كيف تنتهي القصة. وهذا يظهر هنا، فنحن لا نعرف كيف يخرج بطرس من بيت رئيس الكهنة.</w:t>
      </w:r>
    </w:p>
    <w:p>
      <w:pPr>
        <w:bidi/>
      </w:pPr>
      <w:r>
        <w:rPr>
          <w:rtl/>
          <w:cs/>
          <w:lang w:val="ar_AE" w:bidi="ar_AE"/>
        </w:rPr>
      </w:r>
      <w:r>
        <w:rPr>
          <w:rtl/>
          <w:cs/>
          <w:lang w:val="ar_AE" w:bidi="ar_AE"/>
        </w:rPr>
        <w:t>توقفوا هنا وناقشوا هذا السؤال كمجموعة: في ثقافتكم، كيف يظهر الناس حزنهم أو ندمهم؟ احكوا قصة عن شخص أظهر حزنه. ماذا فعل وماذا قال؟</w:t>
      </w:r>
    </w:p>
    <w:p>
      <w:pPr>
        <w:bidi/>
      </w:pPr>
      <w:r>
        <w:rPr>
          <w:rtl/>
          <w:cs/>
          <w:lang w:val="ar_AE" w:bidi="ar_AE"/>
        </w:rPr>
      </w:r>
      <w:r>
        <w:rPr>
          <w:rtl/>
          <w:cs/>
          <w:lang w:val="ar_AE" w:bidi="ar_AE"/>
        </w:rPr>
        <w:t>كيف تقولون في ثقافتكم إن شخصًا ما ينهار عاطفيًا، ويحزن بشدة، ويبكي بحرارة؟ (أوقفوا سماع التسجيل الصوتي هنا)</w:t>
      </w:r>
    </w:p>
    <w:p>
      <w:pPr>
        <w:bidi/>
      </w:pPr>
      <w:r>
        <w:rPr>
          <w:rtl/>
          <w:cs/>
          <w:lang w:val="ar_AE" w:bidi="ar_AE"/>
        </w:rPr>
      </w:r>
      <w:r>
        <w:rPr>
          <w:rtl/>
          <w:cs/>
          <w:lang w:val="ar_AE" w:bidi="ar_AE"/>
        </w:rPr>
        <w:t>يوضح الرسول مرقس خلال تسلسل القصة أنه يهيئنا لإنكار بطرس. وهو يجعلنا نتساءل: ماذا سيفعل بطرس في هذا الموقف؟ فأولًا، يقول بطرس ليسوع: "ولَوِ اضطُرِرتُ أنْ أموتَ معكَ لا أُنكِرُكَ!". ثم في الموقف التالي ينام بطرس في بستان الزيتون. ثم نرى بطرس (على الأغلب) وهو يقطع أذن عبد رئيس الكهنة في البستان. ثم يتبع بطرس الجمع من بعيد عندما يقودون يسوع إلى بيت رئيس الكهنة. فهو يريد أن يكون قريبًا من يسوع لكنه لا يريد أن يتعرف عليه الناس. ثم، في لحظة صعبة جدًا، ينكر بطرس يسوع ثلاث مرات، بالضبط كما سبق وقال يسوع.</w:t>
      </w:r>
    </w:p>
    <w:p>
      <w:pPr>
        <w:bidi/>
      </w:pPr>
      <w:r>
        <w:rPr>
          <w:rtl/>
          <w:cs/>
          <w:lang w:val="ar_AE" w:bidi="ar_AE"/>
        </w:rPr>
      </w:r>
      <w:r>
        <w:rPr>
          <w:rtl/>
          <w:cs/>
          <w:lang w:val="ar_AE" w:bidi="ar_AE"/>
        </w:rPr>
        <w:t>إن الرسول مرقس يريد من سامعيه أن يروا التباين بين إنكار بطرس ليسوع وإصرار يسوع أن يتمم العمل الذي أعطاه الله له.</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نسخة صوتية من إنجيل مرقس 14 : 66 - 72 من الترجمة الأكثر فهمًا بالنسبة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كان بطرس في الساحة أسفل الغرفة التي كان يسوع فيها مع مجمع السنهدريم. وتسأل إحدى الجواري إذا كان بطرس مع يسوع الناصري. فينكر بطرس ذلك. ويذهب بطرس إلى الدهليز (مدخل الساحة). ثم يصيح ديك. </w:t>
      </w:r>
    </w:p>
    <w:p>
      <w:pPr>
        <w:bidi/>
      </w:pPr>
      <w:r>
        <w:rPr>
          <w:rtl/>
          <w:cs/>
          <w:lang w:val="ar_AE" w:bidi="ar_AE"/>
        </w:rPr>
      </w:r>
      <w:r>
        <w:rPr>
          <w:b/>
          <w:rtl/>
          <w:cs/>
          <w:lang w:val="ar_AE" w:bidi="ar_AE"/>
        </w:rPr>
        <w:t>في المشهد الثاني:</w:t>
      </w:r>
      <w:r>
        <w:rPr>
          <w:rtl/>
          <w:cs/>
          <w:lang w:val="ar_AE" w:bidi="ar_AE"/>
        </w:rPr>
        <w:t xml:space="preserve"> تستمر الجارية في إخبار الناس: "هذا الرجل هو واحد من أولئك الذين كانوا مع يسوع". وينكر بطرس ذلك مرة أخرى.</w:t>
      </w:r>
    </w:p>
    <w:p>
      <w:pPr>
        <w:bidi/>
      </w:pPr>
      <w:r>
        <w:rPr>
          <w:rtl/>
          <w:cs/>
          <w:lang w:val="ar_AE" w:bidi="ar_AE"/>
        </w:rPr>
      </w:r>
      <w:r>
        <w:rPr>
          <w:b/>
          <w:rtl/>
          <w:cs/>
          <w:lang w:val="ar_AE" w:bidi="ar_AE"/>
        </w:rPr>
        <w:t>في المشهد الثالث:</w:t>
      </w:r>
      <w:r>
        <w:rPr>
          <w:rtl/>
          <w:cs/>
          <w:lang w:val="ar_AE" w:bidi="ar_AE"/>
        </w:rPr>
        <w:t xml:space="preserve"> بعد مرور بعض الوقت، يقول أشخاص آخرون لبطرس إنه يجب أن يكون صديقًا ليسوع، لأنه أيضًا من منطقة الجليل. لكن بطرس ينكر ذلك بقوة. ثم يصيح ديك ثانيًا، فيتذكر بطرس أن يسوع كان قد تنبأ بأنه سينكره ثلاث مرات. فيبكي بطرس بحزن عميق.</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الجارية</w:t>
      </w:r>
    </w:p>
    <w:p>
      <w:pPr>
        <w:pStyle w:val="ListBullet"/>
        <w:bidi/>
        <w:spacing w:line="240" w:lineRule="auto"/>
        <w:ind w:left="720"/>
      </w:pPr>
      <w:r>
        <w:rPr>
          <w:rtl/>
          <w:cs/>
          <w:lang w:val="ar_AE" w:bidi="ar_AE"/>
        </w:rPr>
      </w:r>
      <w:r>
        <w:rPr>
          <w:rtl/>
          <w:cs/>
          <w:lang w:val="ar_AE" w:bidi="ar_AE"/>
        </w:rPr>
        <w:t>أشخاص آخرون في الساحة، بما في ذلك خدم رئيس الكهنة</w:t>
      </w:r>
    </w:p>
    <w:p>
      <w:pPr>
        <w:pStyle w:val="ListBullet"/>
        <w:bidi/>
        <w:spacing w:line="240" w:lineRule="auto"/>
        <w:ind w:left="720"/>
      </w:pPr>
      <w:r>
        <w:rPr>
          <w:rtl/>
          <w:cs/>
          <w:lang w:val="ar_AE" w:bidi="ar_AE"/>
        </w:rPr>
      </w:r>
      <w:r>
        <w:rPr>
          <w:rtl/>
          <w:cs/>
          <w:lang w:val="ar_AE" w:bidi="ar_AE"/>
        </w:rPr>
        <w:t>ديكَان</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من المهم أن نتذكر أن هذه القصة تبدأ بكلمة "وبينما" حتى تُظهر أن هذه القصة تحدث في نفس الوقت الذي كان يتحدث فيه المجلس الأعلى لليهود، أي مجلس السنهدريم، مع يسوع.</w:t>
      </w:r>
    </w:p>
    <w:p>
      <w:pPr>
        <w:bidi/>
      </w:pPr>
      <w:r>
        <w:rPr>
          <w:rtl/>
          <w:cs/>
          <w:lang w:val="ar_AE" w:bidi="ar_AE"/>
        </w:rPr>
      </w:r>
      <w:r>
        <w:rPr>
          <w:rtl/>
          <w:cs/>
          <w:lang w:val="ar_AE" w:bidi="ar_AE"/>
        </w:rPr>
        <w:t>كان بيت رئيس الكهنة على الأرجح مكون من طابقين، وبه غرفة كبيرة واحدة على الأقل في الطابق العلوي. وهذا هو المكان الذي كان فيه مجمع السنهدريم ويسوع. كما كان للبيت مساحة مفتوحة في وسط مباني البيت. وقد أشعل الخدم نارًا في المساحة المفتوحة كي يستدفئ الناس. وكان بطرس بجانب النار في المساحة المفتوحة مع الخدم.</w:t>
      </w:r>
    </w:p>
    <w:p>
      <w:pPr>
        <w:bidi/>
      </w:pPr>
      <w:r>
        <w:rPr>
          <w:rtl/>
          <w:cs/>
          <w:lang w:val="ar_AE" w:bidi="ar_AE"/>
        </w:rPr>
      </w:r>
      <w:r>
        <w:rPr>
          <w:rtl/>
          <w:cs/>
          <w:lang w:val="ar_AE" w:bidi="ar_AE"/>
        </w:rPr>
        <w:t>ثم تقترب جارية إلى النار. فترى بطرس. ثم تنظر إلى بطرس عن كثب وتقول: "أنت واحد من الأشخاص الذين كانوا مع يسوع الناصري".</w:t>
      </w:r>
    </w:p>
    <w:p>
      <w:pPr>
        <w:bidi/>
      </w:pPr>
      <w:r>
        <w:rPr>
          <w:rtl/>
          <w:cs/>
          <w:lang w:val="ar_AE" w:bidi="ar_AE"/>
        </w:rPr>
      </w:r>
      <w:r>
        <w:rPr>
          <w:rtl/>
          <w:cs/>
          <w:lang w:val="ar_AE" w:bidi="ar_AE"/>
        </w:rPr>
        <w:t xml:space="preserve">فيقول بطرس "لا أعلم ولا أفهم ما الذي تتكلمين عنه". بطرس يقول إنه لا يعرف، ثم يقول إنه لا يفهم. وهو يقول شيئين لهما نفس المعنى لتكرار نفس الفكرة مرتين، بطريقة قوية. فإن بطرس يخشى أن يعترف بأنه واحد من تلاميذ يسوع، لأنه لا يريد أن يتم القبض عليه. ثم يذهب بطرس إلى الدهليز (مدخل الساحة)، حيث تفتح الساحة إلى الخارج أو إلى الشارع. ثم يصيح ديك. </w:t>
      </w:r>
    </w:p>
    <w:p>
      <w:pPr>
        <w:bidi/>
      </w:pPr>
      <w:r>
        <w:rPr>
          <w:rtl/>
          <w:cs/>
          <w:lang w:val="ar_AE" w:bidi="ar_AE"/>
        </w:rPr>
      </w:r>
      <w:r>
        <w:rPr>
          <w:rtl/>
          <w:cs/>
          <w:lang w:val="ar_AE" w:bidi="ar_AE"/>
        </w:rPr>
        <w:t>وتستمر الجارية في إخبار الناس في الساحة أنها تعتقد أن بطرس كان مع يسوع. فينكر بطرس ذلك مرة أخرى.</w:t>
      </w:r>
    </w:p>
    <w:p>
      <w:pPr>
        <w:bidi/>
      </w:pPr>
      <w:r>
        <w:rPr>
          <w:rtl/>
          <w:cs/>
          <w:lang w:val="ar_AE" w:bidi="ar_AE"/>
        </w:rPr>
      </w:r>
      <w:r>
        <w:rPr>
          <w:rtl/>
          <w:cs/>
          <w:lang w:val="ar_AE" w:bidi="ar_AE"/>
        </w:rPr>
        <w:t>بعد ذلك بقليل، ربما بعد ذلك بحوالي الساعة، يقول أشخاص آخرون لبطرس: "لا بد أنك واحد من أولئك الذين كانوا مع يسوع، لأنك من الجليل". فيحلف بطرس، أو يُقسِم بقوة: "ليعاقبني الله إذا كنت أكذب. أنا لا أعرف هذا الرجل الذي تتحدثون عنه!"</w:t>
      </w:r>
    </w:p>
    <w:p>
      <w:pPr>
        <w:bidi/>
      </w:pPr>
      <w:r>
        <w:rPr>
          <w:rtl/>
          <w:cs/>
          <w:lang w:val="ar_AE" w:bidi="ar_AE"/>
        </w:rPr>
      </w:r>
      <w:r>
        <w:rPr>
          <w:rtl/>
          <w:cs/>
          <w:lang w:val="ar_AE" w:bidi="ar_AE"/>
        </w:rPr>
        <w:t>وعلى الفور، يصيح الديك ثانية. فيسمع بطرس صوت الديك. وعلى الفور، يتذكر بطرس كلمات يسوع. إن يسوع ليس هناك مع بطرس، لكن بطرس يتذكر ما قاله له يسوع في تلك الليلة قبل ذلك ببضع ساعات: "إنك قبل أن يصيح الديك مرتين تنكر ثلاث مرات أنك تعرفني". فيبدأ بطرس في النحيب، أو يبكي بكاءًا مرًا. وهو مشحون بالحزن على ما فعله.</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استمعوا إلى نسخة صوتية من إنجيل مرقس 14 : 66 - 72 من الترجمة الأكثر فهمًا بالنسبة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الجارية</w:t>
      </w:r>
    </w:p>
    <w:p>
      <w:pPr>
        <w:pStyle w:val="ListBullet"/>
        <w:bidi/>
        <w:spacing w:line="240" w:lineRule="auto"/>
        <w:ind w:left="720"/>
      </w:pPr>
      <w:r>
        <w:rPr>
          <w:rtl/>
          <w:cs/>
          <w:lang w:val="ar_AE" w:bidi="ar_AE"/>
        </w:rPr>
      </w:r>
      <w:r>
        <w:rPr>
          <w:rtl/>
          <w:cs/>
          <w:lang w:val="ar_AE" w:bidi="ar_AE"/>
        </w:rPr>
        <w:t>أشخاص آخرون في الساحة، بما في ذلك خدم رئيس الكهنة</w:t>
      </w:r>
    </w:p>
    <w:p>
      <w:pPr>
        <w:pStyle w:val="ListBullet"/>
        <w:bidi/>
        <w:spacing w:line="240" w:lineRule="auto"/>
        <w:ind w:left="720"/>
      </w:pPr>
      <w:r>
        <w:rPr>
          <w:rtl/>
          <w:cs/>
          <w:lang w:val="ar_AE" w:bidi="ar_AE"/>
        </w:rPr>
      </w:r>
      <w:r>
        <w:rPr>
          <w:rtl/>
          <w:cs/>
          <w:lang w:val="ar_AE" w:bidi="ar_AE"/>
        </w:rPr>
        <w:t>ديكَان</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 xml:space="preserve">أوقفوا سماع التسجيل الصوتي مؤقتًا هنا، ومثّلوا المقطع. </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وقوموا بتمثيل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لأن هذه القصة تحدث في نفس الوقت مع القصة السابقة عن محاكمة يسوع أمام السنهدريم، يمكنكم أن تفكِّروا أيضًا في تمثيل القصتين معًا بصمت لكن في مكانين مختلفين من الغرفة. فتمثِّل إحدى المجموعات محاكمة يسوع أمام السنهدريم، بينما المجموعة الثانية تمثِّل إنكار بطرس في ساحة الدار.</w:t>
      </w:r>
    </w:p>
    <w:p>
      <w:pPr>
        <w:bidi/>
      </w:pPr>
      <w:r>
        <w:rPr>
          <w:rtl/>
          <w:cs/>
          <w:lang w:val="ar_AE" w:bidi="ar_AE"/>
        </w:rPr>
      </w:r>
      <w:r>
        <w:rPr>
          <w:rtl/>
          <w:cs/>
          <w:lang w:val="ar_AE" w:bidi="ar_AE"/>
        </w:rPr>
        <w:t>ويكون بطرس في الساحة أسفل الغرفة التي يوجد فيها يسوع مع السنهدريم. ويقف بطرس بجانب النار مع خدم رئيس الكهنة لأن الليل بارد. ثم تقترب جارية إلى النار. فترى بطرس. ثم تنظر إلى بطرس عن كثب وتقول: "أنت واحد من الأشخاص الذين كانوا مع يسوع الناصري".</w:t>
      </w:r>
    </w:p>
    <w:p>
      <w:pPr>
        <w:bidi/>
      </w:pPr>
      <w:r>
        <w:rPr>
          <w:rtl/>
          <w:cs/>
          <w:lang w:val="ar_AE" w:bidi="ar_AE"/>
        </w:rPr>
      </w:r>
      <w:r>
        <w:rPr>
          <w:rtl/>
          <w:cs/>
          <w:lang w:val="ar_AE" w:bidi="ar_AE"/>
        </w:rPr>
        <w:t xml:space="preserve">فيقول بطرس "لا أعلم ولا أفهم ما الذي تتكلمين عنه". ثم يذهب بطرس إلى مدخل الساحة، حيث تطل الساحة على الخارج أو على الشارع. ثم يصيح ديك. </w:t>
      </w:r>
    </w:p>
    <w:p>
      <w:pPr>
        <w:bidi/>
      </w:pPr>
      <w:r>
        <w:rPr>
          <w:rtl/>
          <w:cs/>
          <w:lang w:val="ar_AE" w:bidi="ar_AE"/>
        </w:rPr>
      </w:r>
      <w:r>
        <w:rPr>
          <w:rtl/>
          <w:cs/>
          <w:lang w:val="ar_AE" w:bidi="ar_AE"/>
        </w:rPr>
        <w:t xml:space="preserve">أوقفوا التمثيل. اسأل الشخص الذي يؤدي دور بطرس: "بماذا تشعر أو تفكر؟" قد تسمعون إجابات مثل: "أشعر بمشاعر مختلطة، فأنا خائف، لكني أريد أن أكون قريبًا من يسوع"، أو "أنا في حالة ذعر لأن أحدهم تعرّف عليّ". واسألوا الشخص الذي يؤدي دور الجارية: "بماذا تشعرين أو تفكِّرين؟" قد تسمعون إجابات مثل: "أشعر بالفضول لأنه يبدو مألوفًا، فلماذا يخاف هكذا؟" واصلوا تمثيل الدراما. </w:t>
      </w:r>
    </w:p>
    <w:p>
      <w:pPr>
        <w:bidi/>
      </w:pPr>
      <w:r>
        <w:rPr>
          <w:rtl/>
          <w:cs/>
          <w:lang w:val="ar_AE" w:bidi="ar_AE"/>
        </w:rPr>
      </w:r>
      <w:r>
        <w:rPr>
          <w:rtl/>
          <w:cs/>
          <w:lang w:val="ar_AE" w:bidi="ar_AE"/>
        </w:rPr>
        <w:t>وتستمر الجارية في إخبار الناس في الساحة أنها تعتقد أن بطرس كان مع يسوع. فينكر بطرس ذلك مرة أخرى.</w:t>
      </w:r>
    </w:p>
    <w:p>
      <w:pPr>
        <w:bidi/>
      </w:pPr>
      <w:r>
        <w:rPr>
          <w:rtl/>
          <w:cs/>
          <w:lang w:val="ar_AE" w:bidi="ar_AE"/>
        </w:rPr>
      </w:r>
      <w:r>
        <w:rPr>
          <w:rtl/>
          <w:cs/>
          <w:lang w:val="ar_AE" w:bidi="ar_AE"/>
        </w:rPr>
        <w:t>بعد ذلك بقليل، ربما بعد ذلك بحوالي الساعة، يقول أشخاص آخرون لبطرس: "لا بد أنك واحد من أولئك الذين كانوا مع يسوع، لأنك من الجليل". وعلى من يؤدي دور بطرس أن يحلف أو يؤكد بشدة: "إنّي لا أعرِفُ هذا الرَّجُلَ الّذي تقولونَ عنهُ!"</w:t>
      </w:r>
    </w:p>
    <w:p>
      <w:pPr>
        <w:bidi/>
      </w:pPr>
      <w:r>
        <w:rPr>
          <w:rtl/>
          <w:cs/>
          <w:lang w:val="ar_AE" w:bidi="ar_AE"/>
        </w:rPr>
      </w:r>
      <w:r>
        <w:rPr>
          <w:rtl/>
          <w:cs/>
          <w:lang w:val="ar_AE" w:bidi="ar_AE"/>
        </w:rPr>
        <w:t xml:space="preserve">أوقفوا التمثيل. اسأل الشخص الذي يؤدي دور بطرس: "بماذا تشعر أو تفكر؟" قد تسمعون إجابات مثل: "الآن أنا حقًا في حالة ذعر. فأنا لا أفهم ما أفعله، أنا خائف جدًا". واسألوا الأشخاص الذين يمثلون الموجودين في الساحة: "بماذا تشعرون أو تفكِّرون؟" قد تسمعون إجابات مثل: "إنه خائف حقًا، لماذا يخاف؟" أو "لا بد أنه مذنب!" واصلوا تمثيل الدراما. </w:t>
      </w:r>
    </w:p>
    <w:p>
      <w:pPr>
        <w:bidi/>
      </w:pPr>
      <w:r>
        <w:rPr>
          <w:rtl/>
          <w:cs/>
          <w:lang w:val="ar_AE" w:bidi="ar_AE"/>
        </w:rPr>
      </w:r>
      <w:r>
        <w:rPr>
          <w:rtl/>
          <w:cs/>
          <w:lang w:val="ar_AE" w:bidi="ar_AE"/>
        </w:rPr>
        <w:t>وعلى الفور، يصيح الديك ثانية. فيسمع بطرس صوت الديك. وعلى الفور، يتذكر بطرس كلمات يسوع. "إنَّكَ قَبلَ أنْ يَصيحَ الدّيكُ مَرَّتَينِ، تُنكِرُني ثَلاثَ مَرّاتٍ". وعلى من يؤدي دور بطرس أن يبدأ بالبكاء، أي أن يبكي بحرارة. وهو ممتلئ بالحزن على ما فعله.</w:t>
      </w:r>
    </w:p>
    <w:p>
      <w:pPr>
        <w:bidi/>
      </w:pPr>
      <w:r>
        <w:rPr>
          <w:rtl/>
          <w:cs/>
          <w:lang w:val="ar_AE" w:bidi="ar_AE"/>
        </w:rPr>
      </w:r>
      <w:r>
        <w:rPr>
          <w:rtl/>
          <w:cs/>
          <w:lang w:val="ar_AE" w:bidi="ar_AE"/>
        </w:rPr>
        <w:t>أوقفوا التمثيل. اسأل الشخص الذي يؤدي دور بطرس: "بماذا تشعر أو تفكر؟" قد تسمعون إجابات مثل: "أشعر بخجل شديد مما فعلت"، أو "أنا حزين جدًا".</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نسخة صوتية لإنجيل مرقس ١٤: ٦٦–٧٢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كان بطرس في ساحة دار رئيس الكهنة. إن </w:t>
      </w:r>
      <w:r>
        <w:rPr>
          <w:b/>
          <w:rtl/>
          <w:cs/>
          <w:lang w:val="ar_AE" w:bidi="ar_AE"/>
        </w:rPr>
        <w:t>الساحة</w:t>
      </w:r>
      <w:r>
        <w:rPr>
          <w:rtl/>
          <w:cs/>
          <w:lang w:val="ar_AE" w:bidi="ar_AE"/>
        </w:rPr>
        <w:t xml:space="preserve"> هي منطقة مغلقة من جميع الجوانب بالمبانى، لكنها مفتوحة بلا سقف. قد يكون للبيوت الكبيرة عدة غرف مبنية حول مساحة مفتوحة. استخدموا نفس الكلمة أو العبارة التي استخدمتوها في المقاطع السابقة للإشارة إلى الساحة.</w:t>
      </w:r>
    </w:p>
    <w:p>
      <w:pPr>
        <w:bidi/>
      </w:pPr>
      <w:r>
        <w:rPr>
          <w:rtl/>
          <w:cs/>
          <w:lang w:val="ar_AE" w:bidi="ar_AE"/>
        </w:rPr>
      </w:r>
      <w:r>
        <w:rPr>
          <w:rtl/>
          <w:cs/>
          <w:lang w:val="ar_AE" w:bidi="ar_AE"/>
        </w:rPr>
        <w:t>توقفوا هنا وناقشوا كفريق: كيف تُبنى البيوت في ثقافتكم؟ هل لديكم مساحات مفتوحة في بيوتكم وحولها؟ كيف تصفون هذا في لغتكم؟ أوقفوا هذا التسجيل هنا.</w:t>
      </w:r>
    </w:p>
    <w:p>
      <w:pPr>
        <w:bidi/>
      </w:pPr>
      <w:r>
        <w:rPr>
          <w:rtl/>
          <w:cs/>
          <w:lang w:val="ar_AE" w:bidi="ar_AE"/>
        </w:rPr>
      </w:r>
      <w:r>
        <w:rPr>
          <w:rtl/>
          <w:cs/>
          <w:lang w:val="ar_AE" w:bidi="ar_AE"/>
        </w:rPr>
        <w:t xml:space="preserve">جاءت إحدى الجواري نحو النار. كانت </w:t>
      </w:r>
      <w:r>
        <w:rPr>
          <w:b/>
          <w:rtl/>
          <w:cs/>
          <w:lang w:val="ar_AE" w:bidi="ar_AE"/>
        </w:rPr>
        <w:t>الجارية</w:t>
      </w:r>
      <w:r>
        <w:rPr>
          <w:rtl/>
          <w:cs/>
          <w:lang w:val="ar_AE" w:bidi="ar_AE"/>
        </w:rPr>
        <w:t xml:space="preserve"> خادمة تَعمل على الأرجح في هذا البيت. لا نَعلم كم كان عمرها. على الأرجح، كان لدى رئيس الكهنة عدة نساء يَعملن في منزله ليُساعدن في التنظيف، وإعداد الطعام، والعناية بالمنزل.</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الجارية</w:t>
      </w:r>
      <w:r>
        <w:rPr>
          <w:rtl/>
          <w:cs/>
          <w:lang w:val="ar_AE" w:bidi="ar_AE"/>
        </w:rPr>
        <w:t>: هل لديكم كلمة للإشارة إلى النساء اللاتي تَعملن في البيت بصفتهن خادمات، في إعداد الطعام، والتنظيف، والقيام بالأعمال المنزلية؟ أوقفوا هذا التسجيل هنا.</w:t>
      </w:r>
    </w:p>
    <w:p>
      <w:pPr>
        <w:bidi/>
      </w:pPr>
      <w:r>
        <w:rPr>
          <w:rtl/>
          <w:cs/>
          <w:lang w:val="ar_AE" w:bidi="ar_AE"/>
        </w:rPr>
      </w:r>
      <w:r>
        <w:rPr>
          <w:rtl/>
          <w:cs/>
          <w:lang w:val="ar_AE" w:bidi="ar_AE"/>
        </w:rPr>
        <w:t xml:space="preserve">دعت الجارية يسوع بلقب "الناصري." إن كلمة </w:t>
      </w:r>
      <w:r>
        <w:rPr>
          <w:b/>
          <w:rtl/>
          <w:cs/>
          <w:lang w:val="ar_AE" w:bidi="ar_AE"/>
        </w:rPr>
        <w:t>الناصري</w:t>
      </w:r>
      <w:r>
        <w:rPr>
          <w:rtl/>
          <w:cs/>
          <w:lang w:val="ar_AE" w:bidi="ar_AE"/>
        </w:rPr>
        <w:t xml:space="preserve"> تَصف شخصًا من مدينة الناصرة في الجليل. كان الناس في كثير من الأحيان لا يَحترمون الذين هم من الناصرة، لذلك فإن الجارية أظهرت عدم الاحترام عندما دعت يسوع بلقب "الناصري" أو قالت: "يسوع الذي مِن الناصرة." للمزيد من المعلومات عن </w:t>
      </w:r>
      <w:hyperlink r:id="rId36">
        <w:r>
          <w:rPr>
            <w:rtl/>
            <w:cs/>
            <w:lang w:val="ar_AE" w:bidi="ar_AE"/>
          </w:rPr>
          <w:rPr>
            <w:color w:val="0000EE"/>
            <w:u w:val="single"/>
          </w:rPr>
          <w:t>الناصرة</w:t>
        </w:r>
      </w:hyperlink>
      <w:r>
        <w:rPr>
          <w:rtl/>
          <w:cs/>
          <w:lang w:val="ar_AE" w:bidi="ar_AE"/>
        </w:rPr>
        <w:t>، انظروا قاموس الكلمات الرئيسية.</w:t>
      </w:r>
    </w:p>
    <w:p>
      <w:pPr>
        <w:bidi/>
      </w:pPr>
      <w:r>
        <w:rPr>
          <w:rtl/>
          <w:cs/>
          <w:lang w:val="ar_AE" w:bidi="ar_AE"/>
        </w:rPr>
      </w:r>
      <w:r>
        <w:rPr>
          <w:rtl/>
          <w:cs/>
          <w:lang w:val="ar_AE" w:bidi="ar_AE"/>
        </w:rPr>
        <w:t xml:space="preserve">أنكرَ </w:t>
      </w:r>
      <w:r>
        <w:rPr>
          <w:b/>
          <w:rtl/>
          <w:cs/>
          <w:lang w:val="ar_AE" w:bidi="ar_AE"/>
        </w:rPr>
        <w:t>بطرس</w:t>
      </w:r>
      <w:r>
        <w:rPr>
          <w:rtl/>
          <w:cs/>
          <w:lang w:val="ar_AE" w:bidi="ar_AE"/>
        </w:rPr>
        <w:t xml:space="preserve"> أنه كان يعرف يسوع، مما يعني أنه قال إنه لا يعرف يسوع. إنَّ </w:t>
      </w:r>
      <w:r>
        <w:rPr>
          <w:b/>
          <w:rtl/>
          <w:cs/>
          <w:lang w:val="ar_AE" w:bidi="ar_AE"/>
        </w:rPr>
        <w:t>إنكار</w:t>
      </w:r>
      <w:r>
        <w:rPr>
          <w:rtl/>
          <w:cs/>
          <w:lang w:val="ar_AE" w:bidi="ar_AE"/>
        </w:rPr>
        <w:t xml:space="preserve"> شيءٍ يعني أن نقول إن ما يقوله أحدهم ليس صحيحًا. استخدموا نفس الكلمة أو العبارة التي استخدمتوها في المقاطع السابقة للإشارة إلى الإنكار.</w:t>
      </w:r>
    </w:p>
    <w:p>
      <w:pPr>
        <w:bidi/>
      </w:pPr>
      <w:r>
        <w:rPr>
          <w:rtl/>
          <w:cs/>
          <w:lang w:val="ar_AE" w:bidi="ar_AE"/>
        </w:rPr>
      </w:r>
      <w:r>
        <w:rPr>
          <w:rtl/>
          <w:cs/>
          <w:lang w:val="ar_AE" w:bidi="ar_AE"/>
        </w:rPr>
        <w:t xml:space="preserve">انتقل بطرس إلى </w:t>
      </w:r>
      <w:r>
        <w:rPr>
          <w:b/>
          <w:rtl/>
          <w:cs/>
          <w:lang w:val="ar_AE" w:bidi="ar_AE"/>
        </w:rPr>
        <w:t>المدخل الخارجي للساحة</w:t>
      </w:r>
      <w:r>
        <w:rPr>
          <w:rtl/>
          <w:cs/>
          <w:lang w:val="ar_AE" w:bidi="ar_AE"/>
        </w:rPr>
        <w:t xml:space="preserve">، أو إلى </w:t>
      </w:r>
      <w:r>
        <w:rPr>
          <w:b/>
          <w:rtl/>
          <w:cs/>
          <w:lang w:val="ar_AE" w:bidi="ar_AE"/>
        </w:rPr>
        <w:t>مدخل</w:t>
      </w:r>
      <w:r>
        <w:rPr>
          <w:rtl/>
          <w:cs/>
          <w:lang w:val="ar_AE" w:bidi="ar_AE"/>
        </w:rPr>
        <w:t xml:space="preserve"> الساحة. كان هذا المدخل يربط الشارع بساحة البيت. لم يكن هذا مدخل البيت.</w:t>
      </w:r>
    </w:p>
    <w:p>
      <w:pPr>
        <w:bidi/>
      </w:pPr>
      <w:r>
        <w:rPr>
          <w:rtl/>
          <w:cs/>
          <w:lang w:val="ar_AE" w:bidi="ar_AE"/>
        </w:rPr>
      </w:r>
      <w:r>
        <w:rPr>
          <w:rtl/>
          <w:cs/>
          <w:lang w:val="ar_AE" w:bidi="ar_AE"/>
        </w:rPr>
        <w:t xml:space="preserve">في ذلك الوقت بالضبط، بينما كان بطرس يتحرك إلى المدخل الخارجي للساحة، صاح الديك. إن </w:t>
      </w:r>
      <w:r>
        <w:rPr>
          <w:b/>
          <w:rtl/>
          <w:cs/>
          <w:lang w:val="ar_AE" w:bidi="ar_AE"/>
        </w:rPr>
        <w:t>الديك</w:t>
      </w:r>
      <w:r>
        <w:rPr>
          <w:rtl/>
          <w:cs/>
          <w:lang w:val="ar_AE" w:bidi="ar_AE"/>
        </w:rPr>
        <w:t xml:space="preserve"> هو ذكر الدجاج ويُصدِر صوتًا عاليًا قبل الفجر. في أورشليم في هذا الوقت، كان الديك يصيح تقريبًا ثلاث مرات بين منتصف الليل والساعة الثالثة صباحًا. استخدموا نفس الكلمة أو العبارة التي استخدمتوها في المقاطع السابقة للإشارة إلى الديك.</w:t>
      </w:r>
    </w:p>
    <w:p>
      <w:pPr>
        <w:bidi/>
      </w:pPr>
      <w:r>
        <w:rPr>
          <w:rtl/>
          <w:cs/>
          <w:lang w:val="ar_AE" w:bidi="ar_AE"/>
        </w:rPr>
      </w:r>
      <w:r>
        <w:rPr>
          <w:rtl/>
          <w:cs/>
          <w:lang w:val="ar_AE" w:bidi="ar_AE"/>
        </w:rPr>
        <w:t>توقفوا هنا واعرضوا على فريق الترجمة صورةً للديك. أوقفوا هذا التسجيل هنا.</w:t>
      </w:r>
    </w:p>
    <w:p>
      <w:pPr>
        <w:bidi/>
      </w:pPr>
      <w:r>
        <w:rPr>
          <w:rtl/>
          <w:cs/>
          <w:lang w:val="ar_AE" w:bidi="ar_AE"/>
        </w:rPr>
      </w:r>
      <w:r>
        <w:rPr>
          <w:rtl/>
          <w:cs/>
          <w:lang w:val="ar_AE" w:bidi="ar_AE"/>
        </w:rPr>
        <w:t xml:space="preserve">قال بعض الناس الآخرين لبطرس: "بالتأكيد أنت رفيقٌ ليسوع، لأنك جليلي." إن تعبير </w:t>
      </w:r>
      <w:r>
        <w:rPr>
          <w:b/>
          <w:rtl/>
          <w:cs/>
          <w:lang w:val="ar_AE" w:bidi="ar_AE"/>
        </w:rPr>
        <w:t>جليلي</w:t>
      </w:r>
      <w:r>
        <w:rPr>
          <w:rtl/>
          <w:cs/>
          <w:lang w:val="ar_AE" w:bidi="ar_AE"/>
        </w:rPr>
        <w:t xml:space="preserve"> يُشير إلى شخص من منطقة الجليل. إن الناصرة هي إحدى مدن الجليل. استخدموا نفس الكلمة أو العبارة التي استخدمتوها في المقاطع السابقة للإشارة إلى الجليل. للمزيد من المعلومات بخصوص </w:t>
      </w:r>
      <w:hyperlink r:id="rId39">
        <w:r>
          <w:rPr>
            <w:rtl/>
            <w:cs/>
            <w:lang w:val="ar_AE" w:bidi="ar_AE"/>
          </w:rPr>
          <w:rPr>
            <w:color w:val="0000EE"/>
            <w:u w:val="single"/>
          </w:rPr>
          <w:t>الجليل</w:t>
        </w:r>
      </w:hyperlink>
      <w:r>
        <w:rPr>
          <w:rtl/>
          <w:cs/>
          <w:lang w:val="ar_AE" w:bidi="ar_AE"/>
        </w:rPr>
        <w:t>، برجاء الرجوع إلى قاموس الكلمات الرئيسية.</w:t>
      </w:r>
    </w:p>
    <w:p>
      <w:pPr>
        <w:bidi/>
      </w:pPr>
      <w:r>
        <w:rPr>
          <w:rtl/>
          <w:cs/>
          <w:lang w:val="ar_AE" w:bidi="ar_AE"/>
        </w:rPr>
      </w:r>
      <w:r>
        <w:rPr>
          <w:rtl/>
          <w:cs/>
          <w:lang w:val="ar_AE" w:bidi="ar_AE"/>
        </w:rPr>
        <w:t>توقفوا هنا واعرضوا مرة أخرى خريطة إسرائيل التي تشمل أورشليم، ومنطقة الجليل التي تحوي الناصرة. أوقفوا هذا التسجيل هنا.</w:t>
      </w:r>
    </w:p>
    <w:p>
      <w:pPr>
        <w:bidi/>
      </w:pPr>
      <w:r>
        <w:rPr>
          <w:rtl/>
          <w:cs/>
          <w:lang w:val="ar_AE" w:bidi="ar_AE"/>
        </w:rPr>
      </w:r>
      <w:r>
        <w:rPr>
          <w:rtl/>
          <w:cs/>
          <w:lang w:val="ar_AE" w:bidi="ar_AE"/>
        </w:rPr>
        <w:t xml:space="preserve">تجاوب بطرس بِطريقة حادة. حلفَ </w:t>
      </w:r>
      <w:r>
        <w:rPr>
          <w:b/>
          <w:rtl/>
          <w:cs/>
          <w:lang w:val="ar_AE" w:bidi="ar_AE"/>
        </w:rPr>
        <w:t>بطرس</w:t>
      </w:r>
      <w:r>
        <w:rPr>
          <w:rtl/>
          <w:cs/>
          <w:lang w:val="ar_AE" w:bidi="ar_AE"/>
        </w:rPr>
        <w:t xml:space="preserve">، مما يعني أنه أقسمَ بشكل جاد ورسمي أنه كان يقول الحق. قال بطرس "لتأتي اللعنة عليَّ،" أو "ألقى لعنةً على نفسه." هذا يعني أنه طلب من الله أن يعاقبه إذا كان يكذب. استخدموا نفس الكلمة أو العبارة التي استخدمتوها في المقاطع السابقة للإشارة إلى اللعنة. للمزيد من المعلومات بخصوص </w:t>
      </w:r>
      <w:hyperlink r:id="rId120">
        <w:r>
          <w:rPr>
            <w:rtl/>
            <w:cs/>
            <w:lang w:val="ar_AE" w:bidi="ar_AE"/>
          </w:rPr>
          <w:rPr>
            <w:color w:val="0000EE"/>
            <w:u w:val="single"/>
          </w:rPr>
          <w:t>اللعنة</w:t>
        </w:r>
      </w:hyperlink>
      <w:r>
        <w:rPr>
          <w:rtl/>
          <w:cs/>
          <w:lang w:val="ar_AE" w:bidi="ar_AE"/>
        </w:rPr>
        <w:t>، برجاء الرجوع إلى قاموس الكلمات الرئيسية.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15:1–15</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في هذه المرحلة، استمعوا إلى مرقس 15: 1–15 وضعوها في قلوبكم.</w:t>
      </w:r>
    </w:p>
    <w:p>
      <w:pPr>
        <w:bidi/>
      </w:pPr>
      <w:r>
        <w:rPr>
          <w:rtl/>
          <w:cs/>
          <w:lang w:val="ar_AE" w:bidi="ar_AE"/>
        </w:rPr>
      </w:r>
      <w:r>
        <w:rPr>
          <w:rtl/>
          <w:cs/>
          <w:lang w:val="ar_AE" w:bidi="ar_AE"/>
        </w:rPr>
        <w:t>استمع إلى نسخة صوتية من مرقس 15: 1–15 ثلاث مرات من ثلاث ترجمات صوتية مختلفة، إن أمكن. ثم كمجموعة قوموا بمناقشة الأسئلة التالية:</w:t>
      </w:r>
    </w:p>
    <w:p>
      <w:pPr>
        <w:pStyle w:val="ListNumber"/>
        <w:numPr>
          <w:ilvl w:val="0"/>
          <w:numId w:val="70"/>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 في هذا المقطع؟</w:t>
      </w:r>
    </w:p>
    <w:p>
      <w:pPr>
        <w:pStyle w:val="ListNumber"/>
        <w:bidi/>
        <w:spacing w:line="240" w:lineRule="auto"/>
        <w:ind w:left="720"/>
      </w:pPr>
      <w:r>
        <w:rPr>
          <w:rtl/>
          <w:cs/>
          <w:lang w:val="ar_AE" w:bidi="ar_AE"/>
        </w:rPr>
      </w:r>
      <w:r>
        <w:rPr>
          <w:rtl/>
          <w:cs/>
          <w:lang w:val="ar_AE" w:bidi="ar_AE"/>
        </w:rPr>
        <w:t>ماذا يخبرنا هذا المقطع عن الله أو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نسخة صوتية من إنجيل مرقس 15 : 1 - 15 من التَّرجمة الأكثر فهمًا لكم.</w:t>
      </w:r>
    </w:p>
    <w:p>
      <w:pPr>
        <w:bidi/>
      </w:pPr>
      <w:r>
        <w:rPr>
          <w:rtl/>
          <w:cs/>
          <w:lang w:val="ar_AE" w:bidi="ar_AE"/>
        </w:rPr>
      </w:r>
      <w:r>
        <w:rPr>
          <w:rtl/>
          <w:cs/>
          <w:lang w:val="ar_AE" w:bidi="ar_AE"/>
        </w:rPr>
        <w:t>في هذه القصة يُظهر مرقس لمستمعيه – المسيحيين المضطهدين – كيف ينبغي أن يتصرفوا وقت تجاربهم، ويُظهر لنا أن يسوع كان يتصرف بكرامة. يُظهر لنا مرقس أيضًا أن يسوع قُتِل لأنه المسِيَّا أو ملِك اليهود. يشير لقَب المسِيَّا إلى أنه ملِكٌ، لكن مملكة يسوع كانت تختلف عن أية مملكة سياسية. تبدأ القصة في الصباح الباكر، قبل شروق الشمس، بعد محاكمة يسوع من قِبَل السَنهَدْريم، أو المجلس الأعلى لليهود. يجتمع السَنهَدْريم لوضع خِطَّة بشأن ما يجب فعله بعد ذلك مع يسوع.</w:t>
      </w:r>
    </w:p>
    <w:p>
      <w:pPr>
        <w:bidi/>
      </w:pPr>
      <w:r>
        <w:rPr>
          <w:rtl/>
          <w:cs/>
          <w:lang w:val="ar_AE" w:bidi="ar_AE"/>
        </w:rPr>
      </w:r>
      <w:r>
        <w:rPr>
          <w:rtl/>
          <w:cs/>
          <w:lang w:val="ar_AE" w:bidi="ar_AE"/>
        </w:rPr>
        <w:t xml:space="preserve">حكَمَ المجلس الأعلى لليهود، أو السَنهَدْريم على يسوع بالموت بتُهمة التجديف لزعمه أنه المسِيَّا. يعني التجديف الإساءة لله. كان ينبغي أن يُقرر السنهدريم ماذا سيفعل بعد ذلك، إذ لم يكُن مسموحًا للسلطات اليهودية بقتل يسوع، أي قتله بسبب جريمة، فالمسؤولون الرومان وحدهم هُم الذين كان من سُلطتهم تنفيذ حُكم إعدام. في ذلك الوقت، كان يحكُم إسرائيل، الموطن اليهودي، الإمبراطورية أو المملكة الرومانية. كان الإمبراطور أو الملِك الروماني يُعين ولاة لحُكم مناطق أصغر من الأراضي داخل إمبراطوريته، وهكذا تجد بيلاطس يحكم المنطقة التي كان اليهود يعيشون فيها. نعم، لقد ساعد حاكم يهودي بيلاطس، لكن فقط بصفته ممثلًا رومانيًا. كان بيلاطس وحده مَن يملك سلطان الحُكم على يسوع بالموت. </w:t>
      </w:r>
    </w:p>
    <w:p>
      <w:pPr>
        <w:bidi/>
      </w:pPr>
      <w:r>
        <w:rPr>
          <w:rtl/>
          <w:cs/>
          <w:lang w:val="ar_AE" w:bidi="ar_AE"/>
        </w:rPr>
      </w:r>
      <w:r>
        <w:rPr>
          <w:rtl/>
          <w:cs/>
          <w:lang w:val="ar_AE" w:bidi="ar_AE"/>
        </w:rPr>
        <w:t xml:space="preserve">قيَّد حُراس السَنهدْريم يدَي يسوع وأتوا به إلى قصر الولاية، الذي كان، على الأرجح، على الجانب الآخر من مدينة أورشليم. كان بيلاطس، الوالي الروماني، وقتئذٍ في أورشليم للاحتفال بعيد الفصح، وبقي في قصر الوالي في أورشليم. كانت المحكمة الرومانية الرسمية تبدأ عند الفجر، لذلك كان يتعين على السنهدريم </w:t>
      </w:r>
    </w:p>
    <w:p>
      <w:pPr>
        <w:bidi/>
      </w:pPr>
      <w:r>
        <w:rPr>
          <w:rtl/>
          <w:cs/>
          <w:lang w:val="ar_AE" w:bidi="ar_AE"/>
        </w:rPr>
      </w:r>
      <w:r>
        <w:rPr>
          <w:rtl/>
          <w:cs/>
          <w:lang w:val="ar_AE" w:bidi="ar_AE"/>
        </w:rPr>
        <w:t xml:space="preserve">سلَّم السنهدريم يسوع إلى بيلاطس، ليتمكن من الحُكم على يسوع بالقتل. لم يكن التجديف ضد الديانة اليهودية سببًا يمكن للحكومة الرومانية الاستناد إليه في قرار إعدام يسوع، لذلك، أخبر السنهدريم الوالي الروماني أنَّ يسوع كان ثوريًا، أي شخصًا يريد الإطاحة بالحكومة الرومانية لينفرد بالمُلك. </w:t>
      </w:r>
    </w:p>
    <w:p>
      <w:pPr>
        <w:bidi/>
      </w:pPr>
      <w:r>
        <w:rPr>
          <w:rtl/>
          <w:cs/>
          <w:lang w:val="ar_AE" w:bidi="ar_AE"/>
        </w:rPr>
      </w:r>
      <w:r>
        <w:rPr>
          <w:rtl/>
          <w:cs/>
          <w:lang w:val="ar_AE" w:bidi="ar_AE"/>
        </w:rPr>
        <w:t>توقّفوا هنا وناقشوا هذه الأسئلة في مجموعة: كيف يعمل نظام المحاكم لديكم؟ مَن يستطيع الحُكم على الناس بالموت؟ وما أنواع الجرائم التي تُعد سيئة للغاية في ثقافتكم؟ صِفوا ما يحدث عادة في ثقافتكم عندما يُحكم على شخص بسبب جريمة ما. (أوقفوا سماع التسجيل الصوتي هنا)</w:t>
      </w:r>
    </w:p>
    <w:p>
      <w:pPr>
        <w:bidi/>
      </w:pPr>
      <w:r>
        <w:rPr>
          <w:rtl/>
          <w:cs/>
          <w:lang w:val="ar_AE" w:bidi="ar_AE"/>
        </w:rPr>
      </w:r>
      <w:r>
        <w:rPr>
          <w:rtl/>
          <w:cs/>
          <w:lang w:val="ar_AE" w:bidi="ar_AE"/>
        </w:rPr>
        <w:t>في محكمة قانون رومانية، كان الذين يتهمون شخصًا بجريمة يُحضرون اتهامهم إلى القاضي الروماني، ويجوز للقاضي الروماني أن يطرح على المُتهَّم أية أسئلة يريدها. ربما أخبر السنهدريم بيلاطس بأنَّ يسوع يريد الإطاحة بالحكومة الرومانية ليُصبح ملكًا، لذلك سأل بيلاطس يسوع السؤال: "هل أنت ملِك اليهود؟" من ناحية أخرى، كان السنهدريم على حق – إذ كان يسوع ملكًا – لكنه لم يكن رجلًا ثوريًا ينوي الإطاحة بالحكومة الرومانية.</w:t>
      </w:r>
    </w:p>
    <w:p>
      <w:pPr>
        <w:bidi/>
      </w:pPr>
      <w:r>
        <w:rPr>
          <w:rtl/>
          <w:cs/>
          <w:lang w:val="ar_AE" w:bidi="ar_AE"/>
        </w:rPr>
      </w:r>
      <w:r>
        <w:rPr>
          <w:rtl/>
          <w:cs/>
          <w:lang w:val="ar_AE" w:bidi="ar_AE"/>
        </w:rPr>
        <w:t>كان الشعب اليهودي يتكون من مجموعة من الناس تنحدر من سلالة أبيهم إبراهيم، وكان معظمهم يعيشون في منطقة تُدعى إسرائيل، منطقة مشابهة لدولة إسرائيل الحالية. ولأن الحكومة الرومانية كانت تحكم أجزاء كبيرة من العالَم، بما في ذلك إسرائيل، لم يكن من الصواب ادِّعاء المُلك عوضًا عن الملِك الروماني. مع ذلك، كان الشعب اليهودي ينتظر مسيحًا يأمل فيه أن يصبح ملكًا ينقذهم من اضطهاد الحكومات الأجنبية. كانت خِطَّة الله للمسيَّا أن يحكم في قلوب شعب الله ويجعلهم يتبعون الله. يقول يسوع إنه ملِك – إنه المسيَّا – لكنه ليس من نمط الملوك الذي يسأل عنه بيلاطس.</w:t>
      </w:r>
    </w:p>
    <w:p>
      <w:pPr>
        <w:bidi/>
      </w:pPr>
      <w:r>
        <w:rPr>
          <w:rtl/>
          <w:cs/>
          <w:lang w:val="ar_AE" w:bidi="ar_AE"/>
        </w:rPr>
      </w:r>
      <w:r>
        <w:rPr>
          <w:rtl/>
          <w:cs/>
          <w:lang w:val="ar_AE" w:bidi="ar_AE"/>
        </w:rPr>
        <w:t xml:space="preserve">كان يسوع يعرف أن بيلاطس لم يفهم يسوع، أي نوع من الملوك هو. أجاب يسوع: "أنت قلت"، أي أنه يقول إن يسوع ملِك، لكن ربما يختلف عما توقعه بيلاطس. اتَّهم رؤساء الكهنة يسوع بارتكاب العديد من الجرائم الأخرى، وطلب بيلاطس منه أن يدافع عن نفسه. لم يُجِب يسوع بشيء، وهو أمر غير معتاد في محكمة رومانية. كان بيلاطس متعجبًا. لم يقتنع بيلاطس بأن يسوع مذنب. لكن عندما لم يدافع يسوع عن نفسه، كان من الصعب أكثر على بيلاطس أن يحكم ببراءة يسوع. </w:t>
      </w:r>
    </w:p>
    <w:p>
      <w:pPr>
        <w:bidi/>
      </w:pPr>
      <w:r>
        <w:rPr>
          <w:rtl/>
          <w:cs/>
          <w:lang w:val="ar_AE" w:bidi="ar_AE"/>
        </w:rPr>
      </w:r>
      <w:r>
        <w:rPr>
          <w:rtl/>
          <w:cs/>
          <w:lang w:val="ar_AE" w:bidi="ar_AE"/>
        </w:rPr>
        <w:t>توقّفوا هنا وناقشوا هذه الأسئلة في مجموعة: كيف يتصرف الشخص عندما يكون بريئًا؟ وعندما يكون شخصًا مُذنبًا كيف يتصرف؟ كان يسوع صامتًا، لكننا نعلم أنه بريء. في ثقافتكم، هل يحكم الناس على يسوع أنه بريء أو مذنب نتيجةً لرؤيته صامتًا؟ (أوقفوا سماع التسجيل الصوتي هنا)</w:t>
      </w:r>
    </w:p>
    <w:p>
      <w:pPr>
        <w:bidi/>
      </w:pPr>
      <w:r>
        <w:rPr>
          <w:rtl/>
          <w:cs/>
          <w:lang w:val="ar_AE" w:bidi="ar_AE"/>
        </w:rPr>
      </w:r>
      <w:r>
        <w:rPr>
          <w:rtl/>
          <w:cs/>
          <w:lang w:val="ar_AE" w:bidi="ar_AE"/>
        </w:rPr>
        <w:t>كان للحاكم الروماني سلطان أن يُخلي سبيل أسير واحد خلال أسبوع عيد الفصح ليقدمه هدية لليهود، وكان يُطلق السجين دون معاقبته على جرائمه. يطلب الجمع من بيلاطس أن يُطلق أسيرًا لهم، ولأن بيلاطس كان مقتنعًا بأن يسوع بريء، يسأل الجمع إن كانوا يريدون أن يُطلقوا يسوع. لقد دعا يسوع "ملِك اليهود"، ربما لاعتقاده أن هذا سيجعل الجمع يطلب إطلاقه. لم يُحب بيلاطس القادة اليهود. كان يعلم أن القادة اليهود قبضوا على يسوع فقط لأنهم يكرهون يسوع إذ هو محبوب لدى الجميع، وليس لأنه ثوري فعلًا. لم يرغب بيلاطس في الاستسلام لمطالب السَنهَدْريم،</w:t>
      </w:r>
    </w:p>
    <w:p>
      <w:pPr>
        <w:bidi/>
      </w:pPr>
      <w:r>
        <w:rPr>
          <w:rtl/>
          <w:cs/>
          <w:lang w:val="ar_AE" w:bidi="ar_AE"/>
        </w:rPr>
      </w:r>
      <w:r>
        <w:rPr>
          <w:rtl/>
          <w:cs/>
          <w:lang w:val="ar_AE" w:bidi="ar_AE"/>
        </w:rPr>
        <w:t>لكن رؤساء الكهنة ربما أخبروا الجموع أن يطلبوا من بيلاطس إخلاء سبيل باراباس، الذي كان ينوي الإطاحة بالحكومة. وخلال إحدى المحاولات للإطاحة بالحكومة، قتل باراباس شخصًا. أيضًا، من المحتمل أنْ يكون رؤساء الكهنة قد أخبروا الجموع بأنهم حكموا على يسوع بالموت في بلاطهم بتُهمة التجديف. يُطالِب الجمع بإصرار أن يُصلب يسوع. يسأل بيلاطس الجموع عن الخطأ الذي ارتكبه يسوع. لا يجيب الجموع، بل يستمرون في القول: "اصلبه!" بدلًا من خلق موقف يمكن به إطلاق يسوع، يخلق بيلاطس موقفًا يكون من الخطورة فيه عدم إعدام يسوع. لم يكن لدى بيلاطس خِيار سوى إطلاق سراح باراباس للجموع عوضًا عن يسوع. يأمر بيلاطس الجنود بأن يجلدوا يسوع. من المحتمل أن الجنود أخذوا يسوع إلى داخل قصر الوالي ليجلدوا يسوع في الفِنَاء، بعيدًا عن الناس. كان الجنود الرومان يجلدون الناس بتعريتهم، ثم يربطون الشخص في عمود ويضربون عدة مرَّات بسوط مصنوع من الجلد. كان يربطون قِطعًا من العظام، أو الزجاج، أو الرَّصاص مع الجِلد لجعل الجَلدة أكثر ضررًا. كان العديد من الناس يموتون بسبب جلدهم. بعد أن يجلد الجنود يسوع، يأمر بيلاطس الجنود بأن يصلبوا يسوع. كان الرومان يصلبون الناس بتسمير يديهم وقدميهم على قطعتَين من الخشب موضوعتَين على شكل صليب، ثم يرفعون الصليب مستقيمًا ويتركون الشخص يموت موتًا بطيئًا ومؤلمًا.</w:t>
      </w:r>
    </w:p>
    <w:p>
      <w:pPr>
        <w:bidi/>
      </w:pPr>
      <w:r>
        <w:rPr>
          <w:rtl/>
          <w:cs/>
          <w:lang w:val="ar_AE" w:bidi="ar_AE"/>
        </w:rPr>
      </w:r>
      <w:r>
        <w:rPr>
          <w:rtl/>
          <w:cs/>
          <w:lang w:val="ar_AE" w:bidi="ar_AE"/>
        </w:rPr>
        <w:t>توقّفوا هنا وانظروا صورة سوطٍ مربوطًا فيه رَصاص وزجاج وعظام.</w:t>
      </w:r>
    </w:p>
    <w:p>
      <w:pPr>
        <w:bidi/>
      </w:pPr>
      <w:r>
        <w:rPr>
          <w:rtl/>
          <w:cs/>
          <w:lang w:val="ar_AE" w:bidi="ar_AE"/>
        </w:rPr>
      </w:r>
      <w:r>
        <w:rPr>
          <w:rtl/>
          <w:cs/>
          <w:lang w:val="ar_AE" w:bidi="ar_AE"/>
        </w:rPr>
        <w:t>ناقشوا هذا السؤال في مجموعة: هل ثمة طُرُق للإعدام في ثقافتكم؟ كيف تُماثل أو تختلف تلك الطُرُق عن هذه الطريقة؟ (أوقفوا سماع التسجيل الصوتي هنا)</w:t>
      </w:r>
    </w:p>
    <w:p>
      <w:pPr>
        <w:bidi/>
      </w:pPr>
      <w:r>
        <w:rPr>
          <w:rtl/>
          <w:cs/>
          <w:lang w:val="ar_AE" w:bidi="ar_AE"/>
        </w:rPr>
      </w:r>
      <w:r>
        <w:rPr>
          <w:rtl/>
          <w:cs/>
          <w:lang w:val="ar_AE" w:bidi="ar_AE"/>
        </w:rPr>
        <w:t>بهذه الطريقة، أتمَّ بيلاطس النبوات بأن يسوع سيُقتل بصفته المسيَّا، أو ملِك اليهود، إذ قد ظنَّت الحكومة الرومانية أن يسوع قُتل بسبب ادِّعائه أنه ملِك وأنه ينوي الإطاحة بالحكومة الرومانية، لكن يسوع كان يدَّعي بأنه ملِك مملكة الله.</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نسخة صوتية من إنجيل مرقس 15 : 1 - 15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خمسة مشاهد.</w:t>
      </w:r>
    </w:p>
    <w:p>
      <w:pPr>
        <w:bidi/>
      </w:pPr>
      <w:r>
        <w:rPr>
          <w:rtl/>
          <w:cs/>
          <w:lang w:val="ar_AE" w:bidi="ar_AE"/>
        </w:rPr>
      </w:r>
      <w:r>
        <w:rPr>
          <w:b/>
          <w:rtl/>
          <w:cs/>
          <w:lang w:val="ar_AE" w:bidi="ar_AE"/>
        </w:rPr>
        <w:t>في المشهد الأول:</w:t>
      </w:r>
      <w:r>
        <w:rPr>
          <w:rtl/>
          <w:cs/>
          <w:lang w:val="ar_AE" w:bidi="ar_AE"/>
        </w:rPr>
        <w:t xml:space="preserve"> يجتمع السنهدريم معًا عند الفجر، قبل شروق الشمس، ليضعوا خططًا (لقتل يسوع).</w:t>
      </w:r>
    </w:p>
    <w:p>
      <w:pPr>
        <w:bidi/>
      </w:pPr>
      <w:r>
        <w:rPr>
          <w:rtl/>
          <w:cs/>
          <w:lang w:val="ar_AE" w:bidi="ar_AE"/>
        </w:rPr>
      </w:r>
      <w:r>
        <w:rPr>
          <w:b/>
          <w:rtl/>
          <w:cs/>
          <w:lang w:val="ar_AE" w:bidi="ar_AE"/>
        </w:rPr>
        <w:t>المشهد الثاني:</w:t>
      </w:r>
      <w:r>
        <w:rPr>
          <w:rtl/>
          <w:cs/>
          <w:lang w:val="ar_AE" w:bidi="ar_AE"/>
        </w:rPr>
        <w:t xml:space="preserve"> يبدأ المشهد عند شروق الشمس. يقوم أعضاء السنهدريم بأخذ يسوع إلى بيلاطس الوالي حيث يتهموا يسوع بمحاولة الإطاحة بالسلطات الرومانية. فيسأل بيلاطس يسوع إذا كان ملك اليهود.</w:t>
      </w:r>
    </w:p>
    <w:p>
      <w:pPr>
        <w:bidi/>
      </w:pPr>
      <w:r>
        <w:rPr>
          <w:rtl/>
          <w:cs/>
          <w:lang w:val="ar_AE" w:bidi="ar_AE"/>
        </w:rPr>
      </w:r>
      <w:r>
        <w:rPr>
          <w:b/>
          <w:rtl/>
          <w:cs/>
          <w:lang w:val="ar_AE" w:bidi="ar_AE"/>
        </w:rPr>
        <w:t>في المشهد الثالث:</w:t>
      </w:r>
      <w:r>
        <w:rPr>
          <w:rtl/>
          <w:cs/>
          <w:lang w:val="ar_AE" w:bidi="ar_AE"/>
        </w:rPr>
        <w:t xml:space="preserve"> يعطينا مرقس معلومات أساسية (خلفية توضيحية). ويقول إن الوالي عادةً ما يطلق سراح أسيرًا واحدًا خلال الفصح. ويصف مرقس باراباس، الثوري (اللص) المسجون. </w:t>
      </w:r>
    </w:p>
    <w:p>
      <w:pPr>
        <w:bidi/>
      </w:pPr>
      <w:r>
        <w:rPr>
          <w:rtl/>
          <w:cs/>
          <w:lang w:val="ar_AE" w:bidi="ar_AE"/>
        </w:rPr>
      </w:r>
      <w:r>
        <w:rPr>
          <w:b/>
          <w:rtl/>
          <w:cs/>
          <w:lang w:val="ar_AE" w:bidi="ar_AE"/>
        </w:rPr>
        <w:t>في المشهد الرابع:</w:t>
      </w:r>
      <w:r>
        <w:rPr>
          <w:rtl/>
          <w:cs/>
          <w:lang w:val="ar_AE" w:bidi="ar_AE"/>
        </w:rPr>
        <w:t xml:space="preserve"> يطلب الناس المجتمعون في عيد الفصح من بيلاطس أن يُطلق لهم أسيرًا واحدًا. يسأل بيلاطس إن كان باستطاعته أن يطلق سراح يسوع، ملك اليهود، لأنه لم يكن مقتنعًا بأن يسوع مذنب. فيصرخ الجمع طالبين باراباس ويخبروا بيلاطس أن يصلب يسوع.</w:t>
      </w:r>
    </w:p>
    <w:p>
      <w:pPr>
        <w:bidi/>
      </w:pPr>
      <w:r>
        <w:rPr>
          <w:rtl/>
          <w:cs/>
          <w:lang w:val="ar_AE" w:bidi="ar_AE"/>
        </w:rPr>
      </w:r>
      <w:r>
        <w:rPr>
          <w:b/>
          <w:rtl/>
          <w:cs/>
          <w:lang w:val="ar_AE" w:bidi="ar_AE"/>
        </w:rPr>
        <w:t>في المشهد الخامس:</w:t>
      </w:r>
      <w:r>
        <w:rPr>
          <w:rtl/>
          <w:cs/>
          <w:lang w:val="ar_AE" w:bidi="ar_AE"/>
        </w:rPr>
        <w:t xml:space="preserve"> يُسلِّم بيلاطس يسوع للجنود ليجلدوه. ثم يخبر بيلاطس الجنود أن يصلبوا يسوع.</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السنهدريم، الذي يشمل معلّمي الشريعة الدينية ورؤساء الكهنة والشيوخ.</w:t>
      </w:r>
    </w:p>
    <w:p>
      <w:pPr>
        <w:pStyle w:val="ListBullet"/>
        <w:bidi/>
        <w:spacing w:line="240" w:lineRule="auto"/>
        <w:ind w:left="720"/>
      </w:pPr>
      <w:r>
        <w:rPr>
          <w:rtl/>
          <w:cs/>
          <w:lang w:val="ar_AE" w:bidi="ar_AE"/>
        </w:rPr>
      </w:r>
      <w:r>
        <w:rPr>
          <w:rtl/>
          <w:cs/>
          <w:lang w:val="ar_AE" w:bidi="ar_AE"/>
        </w:rPr>
        <w:t>بيلاطس، الوالي الروماني</w:t>
      </w:r>
    </w:p>
    <w:p>
      <w:pPr>
        <w:pStyle w:val="ListBullet"/>
        <w:bidi/>
        <w:spacing w:line="240" w:lineRule="auto"/>
        <w:ind w:left="720"/>
      </w:pPr>
      <w:r>
        <w:rPr>
          <w:rtl/>
          <w:cs/>
          <w:lang w:val="ar_AE" w:bidi="ar_AE"/>
        </w:rPr>
      </w:r>
      <w:r>
        <w:rPr>
          <w:rtl/>
          <w:cs/>
          <w:lang w:val="ar_AE" w:bidi="ar_AE"/>
        </w:rPr>
        <w:t>الجنود الرومان</w:t>
      </w:r>
    </w:p>
    <w:p>
      <w:pPr>
        <w:pStyle w:val="ListBullet"/>
        <w:bidi/>
        <w:spacing w:line="240" w:lineRule="auto"/>
        <w:ind w:left="720"/>
      </w:pPr>
      <w:r>
        <w:rPr>
          <w:rtl/>
          <w:cs/>
          <w:lang w:val="ar_AE" w:bidi="ar_AE"/>
        </w:rPr>
      </w:r>
      <w:r>
        <w:rPr>
          <w:rtl/>
          <w:cs/>
          <w:lang w:val="ar_AE" w:bidi="ar_AE"/>
        </w:rPr>
        <w:t>جمع من الناس في عيد الفصح</w:t>
      </w:r>
    </w:p>
    <w:p>
      <w:pPr>
        <w:pStyle w:val="ListBullet"/>
        <w:bidi/>
        <w:spacing w:line="240" w:lineRule="auto"/>
        <w:ind w:left="720"/>
      </w:pPr>
      <w:r>
        <w:rPr>
          <w:rtl/>
          <w:cs/>
          <w:lang w:val="ar_AE" w:bidi="ar_AE"/>
        </w:rPr>
      </w:r>
      <w:r>
        <w:rPr>
          <w:rtl/>
          <w:cs/>
          <w:lang w:val="ar_AE" w:bidi="ar_AE"/>
        </w:rPr>
        <w:t>باراباس، ثوري (لص) يهودي يريد أن يُسقط السلطات الرومانية</w:t>
      </w:r>
    </w:p>
    <w:p>
      <w:pPr>
        <w:bidi/>
      </w:pPr>
      <w:r>
        <w:rPr>
          <w:rtl/>
          <w:cs/>
          <w:lang w:val="ar_AE" w:bidi="ar_AE"/>
        </w:rPr>
      </w:r>
      <w:r>
        <w:rPr>
          <w:rtl/>
          <w:cs/>
          <w:lang w:val="ar_AE" w:bidi="ar_AE"/>
        </w:rPr>
        <w:t>كمجموعة، انتبهوا إلى هذه الأجزاء من سياق المقطع: من المهم أن نتذكر أن هذه القصة تبدأ عند الفجر، مع شروق الشمس. يضع رؤساء الكهنة والشيوخ، ومعلّمي الشريعة الدينية خططًا لأخذ يسوع إلى الوالي. فيقيدون يدي يسوع ويأخذونه إلى دار الولاية، حيث يقيم بيلاطس. ويقول النص فقط إن القادة الدينيين يأخذون يسوع إلى بيلاطس، لكن ربما لا يعرف جمهورك من هو بيلاطس. تصف بعض ترجمات الإنجيل بيلاطس بأنه "الوالي الروماني".</w:t>
      </w:r>
    </w:p>
    <w:p>
      <w:pPr>
        <w:bidi/>
      </w:pPr>
      <w:r>
        <w:rPr>
          <w:rtl/>
          <w:cs/>
          <w:lang w:val="ar_AE" w:bidi="ar_AE"/>
        </w:rPr>
      </w:r>
      <w:r>
        <w:rPr>
          <w:rtl/>
          <w:cs/>
          <w:lang w:val="ar_AE" w:bidi="ar_AE"/>
        </w:rPr>
        <w:t>توقّفوا هنا وناقشوا هذا السؤال كمجموعة: كيف تقدِّمون شخصيات جديدة في قصصكم الحقيقية؟ أوقفوا سماع هذا التسجيل الصوتي هنا.</w:t>
      </w:r>
    </w:p>
    <w:p>
      <w:pPr>
        <w:bidi/>
      </w:pPr>
      <w:r>
        <w:rPr>
          <w:rtl/>
          <w:cs/>
          <w:lang w:val="ar_AE" w:bidi="ar_AE"/>
        </w:rPr>
      </w:r>
      <w:r>
        <w:rPr>
          <w:rtl/>
          <w:cs/>
          <w:lang w:val="ar_AE" w:bidi="ar_AE"/>
        </w:rPr>
        <w:t>يبدأ بيلاطس المحاكمة مثل أي محاكمة رومانية. فيسأل بيلاطس يسوع: "هل أنت ملك اليهود؟" فيقول يسوع: "أنت تقول إني أنا هو." قد يعني هذا أن يسوع يقول: "نعم، أنا هو!" أو أن يسوع يريد أن يذكُر من يكون بطريقة لطيفة. يتهم رؤساء الكهنة يسوع بالعديد من الأمور. نحن لا نعرف أشياء محددة يتهمونه بها. فيسأل بيلاطس يسوع: "أما تجيب؟ إنهم يتهمونك بالعديد من الأمور". ويتوقع بيلاطس أن يجيب يسوع. ولكن يسوع لا يجيب، فيتعجب بيلاطس. ولا يفهم بيلاطس سبب عدم إجابة يسوع، لأن معظم المتهمين يريدون إقناع المحكمة بأنهم أبرياء.</w:t>
      </w:r>
    </w:p>
    <w:p>
      <w:pPr>
        <w:bidi/>
      </w:pPr>
      <w:r>
        <w:rPr>
          <w:rtl/>
          <w:cs/>
          <w:lang w:val="ar_AE" w:bidi="ar_AE"/>
        </w:rPr>
      </w:r>
      <w:r>
        <w:rPr>
          <w:rtl/>
          <w:cs/>
          <w:lang w:val="ar_AE" w:bidi="ar_AE"/>
        </w:rPr>
        <w:t>ويوقف مرقس سرد القصة ليخبرنا ببعض المعلومات الأساسية (الخلفيات التوضيحية) فيقول مرقس إنه توجد عادة أن يطلق الوالي سراح أسيرًا واحدًا للشعب خلال عيد الفصح. ثم يخبرنا مرقس أن أحد هؤلاء الأسرى كان باراباس. وقد كان باراباس أسيرًا في سجن روماني لأنه كان ثوريًا أو متمردًا. كان باراباس عضوًا في مجموعة رجال حاولوا أن يُسقطوا الحكومة الرومانية. وخلال إحدى المحاولات للإطاحة بالحكومة، قتل باراباس شخصًا.</w:t>
      </w:r>
    </w:p>
    <w:p>
      <w:pPr>
        <w:bidi/>
      </w:pPr>
      <w:r>
        <w:rPr>
          <w:rtl/>
          <w:cs/>
          <w:lang w:val="ar_AE" w:bidi="ar_AE"/>
        </w:rPr>
      </w:r>
      <w:r>
        <w:rPr>
          <w:rtl/>
          <w:cs/>
          <w:lang w:val="ar_AE" w:bidi="ar_AE"/>
        </w:rPr>
        <w:t>توقّفوا هنا وناقشوا هذا السؤال كمجموعة: كيف تحكي معلومات أساسية (خلفيات توضيحية) عن قصة؟ وكيف يعرف جمهورك أن هذه المعلومات ليست جزءًا من أحداث القصة؟ أوقفوا سماع هذا التسجيل الصوتي هنا.</w:t>
      </w:r>
    </w:p>
    <w:p>
      <w:pPr>
        <w:bidi/>
      </w:pPr>
      <w:r>
        <w:rPr>
          <w:rtl/>
          <w:cs/>
          <w:lang w:val="ar_AE" w:bidi="ar_AE"/>
        </w:rPr>
      </w:r>
      <w:r>
        <w:rPr>
          <w:rtl/>
          <w:cs/>
          <w:lang w:val="ar_AE" w:bidi="ar_AE"/>
        </w:rPr>
        <w:t xml:space="preserve">والآن يعود مرقس إلى القصة، حيث يطلب الجمع من بيلاطس أن يُطلق أسيرًا لهم. </w:t>
      </w:r>
    </w:p>
    <w:p>
      <w:pPr>
        <w:bidi/>
      </w:pPr>
      <w:r>
        <w:rPr>
          <w:rtl/>
          <w:cs/>
          <w:lang w:val="ar_AE" w:bidi="ar_AE"/>
        </w:rPr>
      </w:r>
      <w:r>
        <w:rPr>
          <w:rtl/>
          <w:cs/>
          <w:lang w:val="ar_AE" w:bidi="ar_AE"/>
        </w:rPr>
        <w:t>فيرى بيلاطس فرصته. كان بيلاطس مقتنعًا أن يسوع بريء. ويعتقد بيلاطس أن رؤساء الكهنة أحضروا يسوع إليه لأنهم كانوا يكرهون يسوع. فيسأل بيلاطس الناس: "أتريدون أن أطلق لكم ملك اليهود؟" فيخبر رؤساء الكهنة الناس أن يطلبوا من بيلاطس أن يُطلق باراباس عوضًا عن ذلك.</w:t>
      </w:r>
    </w:p>
    <w:p>
      <w:pPr>
        <w:bidi/>
      </w:pPr>
      <w:r>
        <w:rPr>
          <w:rtl/>
          <w:cs/>
          <w:lang w:val="ar_AE" w:bidi="ar_AE"/>
        </w:rPr>
      </w:r>
      <w:r>
        <w:rPr>
          <w:rtl/>
          <w:cs/>
          <w:lang w:val="ar_AE" w:bidi="ar_AE"/>
        </w:rPr>
        <w:t>فيسأل بيلاطس الناس: "فماذا أفعل بالذي تدعونه: ملك اليهود؟" فيصرخ الناس: "اصلبه!" مما يعني قتل يسوع بتسميره على صليب. ويصبح الجمع فوضويًا. فيريد بيلاطس أن يُرضي الجمع ويسعدهم لكي لا يصبحوا خطرين. فيطلق بيلاطس باراباس للجمع.</w:t>
      </w:r>
    </w:p>
    <w:p>
      <w:pPr>
        <w:bidi/>
      </w:pPr>
      <w:r>
        <w:rPr>
          <w:rtl/>
          <w:cs/>
          <w:lang w:val="ar_AE" w:bidi="ar_AE"/>
        </w:rPr>
      </w:r>
      <w:r>
        <w:rPr>
          <w:rtl/>
          <w:cs/>
          <w:lang w:val="ar_AE" w:bidi="ar_AE"/>
        </w:rPr>
        <w:t>في هذه المرحلة، يأمر بيلاطس الجنود أن يجلدوا يسوع. ربما يأخذ الجنود يسوع إلى داخل القصر نفسه، بعيدًا عن الجمهور، لجلده. لسنا نعلم تحديدًا أين قام الجنود بجلد يسوع. وربما بعد أن قام الجنود بجلد يسوع، يأمرهم بيلاطس أن يصلبوه على الصليب.</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استمِعوا إلى نسخة صوتية من إنجيل مرقس 15: 1 - 15 من ترجمة سهلة ومفهومة.</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السنهدريم، الذي يشمل معلّمي الشريعة الدينية ورؤساء الكهنة والشيوخ.</w:t>
      </w:r>
    </w:p>
    <w:p>
      <w:pPr>
        <w:pStyle w:val="ListBullet"/>
        <w:bidi/>
        <w:spacing w:line="240" w:lineRule="auto"/>
        <w:ind w:left="720"/>
      </w:pPr>
      <w:r>
        <w:rPr>
          <w:rtl/>
          <w:cs/>
          <w:lang w:val="ar_AE" w:bidi="ar_AE"/>
        </w:rPr>
      </w:r>
      <w:r>
        <w:rPr>
          <w:rtl/>
          <w:cs/>
          <w:lang w:val="ar_AE" w:bidi="ar_AE"/>
        </w:rPr>
        <w:t>بيلاطس، الوالي الروماني</w:t>
      </w:r>
    </w:p>
    <w:p>
      <w:pPr>
        <w:pStyle w:val="ListBullet"/>
        <w:bidi/>
        <w:spacing w:line="240" w:lineRule="auto"/>
        <w:ind w:left="720"/>
      </w:pPr>
      <w:r>
        <w:rPr>
          <w:rtl/>
          <w:cs/>
          <w:lang w:val="ar_AE" w:bidi="ar_AE"/>
        </w:rPr>
      </w:r>
      <w:r>
        <w:rPr>
          <w:rtl/>
          <w:cs/>
          <w:lang w:val="ar_AE" w:bidi="ar_AE"/>
        </w:rPr>
        <w:t>الجنود الرومان</w:t>
      </w:r>
    </w:p>
    <w:p>
      <w:pPr>
        <w:pStyle w:val="ListBullet"/>
        <w:bidi/>
        <w:spacing w:line="240" w:lineRule="auto"/>
        <w:ind w:left="720"/>
      </w:pPr>
      <w:r>
        <w:rPr>
          <w:rtl/>
          <w:cs/>
          <w:lang w:val="ar_AE" w:bidi="ar_AE"/>
        </w:rPr>
      </w:r>
      <w:r>
        <w:rPr>
          <w:rtl/>
          <w:cs/>
          <w:lang w:val="ar_AE" w:bidi="ar_AE"/>
        </w:rPr>
        <w:t>جمع من الناس في عيد الفصح</w:t>
      </w:r>
    </w:p>
    <w:p>
      <w:pPr>
        <w:pStyle w:val="ListBullet"/>
        <w:bidi/>
        <w:spacing w:line="240" w:lineRule="auto"/>
        <w:ind w:left="720"/>
      </w:pPr>
      <w:r>
        <w:rPr>
          <w:rtl/>
          <w:cs/>
          <w:lang w:val="ar_AE" w:bidi="ar_AE"/>
        </w:rPr>
      </w:r>
      <w:r>
        <w:rPr>
          <w:rtl/>
          <w:cs/>
          <w:lang w:val="ar_AE" w:bidi="ar_AE"/>
        </w:rPr>
        <w:t>باراباس، ثائر يهودي يريد أن يُسقط السلطات الرومانية</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 xml:space="preserve">أوقفوا سماع التسجيل الصوتي مؤقتًا هنا، ومثّلوا المقطع. </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وقوموا بتمثيل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 xml:space="preserve">تشرق الشمس في الصباح الباكر. يضع رؤساء الكهنة والشيوخ، ومعلّمي الشريعة الدينية خططًا لأخذ يسوع إلى الوالي. فيقيدون يدي يسوع ويأخذونه إلى دار الولاية، حيث يقيم بيلاطس. </w:t>
      </w:r>
    </w:p>
    <w:p>
      <w:pPr>
        <w:bidi/>
      </w:pPr>
      <w:r>
        <w:rPr>
          <w:rtl/>
          <w:cs/>
          <w:lang w:val="ar_AE" w:bidi="ar_AE"/>
        </w:rPr>
      </w:r>
      <w:r>
        <w:rPr>
          <w:rtl/>
          <w:cs/>
          <w:lang w:val="ar_AE" w:bidi="ar_AE"/>
        </w:rPr>
        <w:t>يُحضِر القادة الدينيون يسوع أمام بيلاطس، فيبدأ بيلاطس المحاكمة الرسمية. يسأل بيلاطس الرب يسوع: "هل أنت ملك اليهود؟" فيجيبه يسوع: "أنتَ تقولُ".</w:t>
      </w:r>
    </w:p>
    <w:p>
      <w:pPr>
        <w:bidi/>
      </w:pPr>
      <w:r>
        <w:rPr>
          <w:rtl/>
          <w:cs/>
          <w:lang w:val="ar_AE" w:bidi="ar_AE"/>
        </w:rPr>
      </w:r>
      <w:r>
        <w:rPr>
          <w:rtl/>
          <w:cs/>
          <w:lang w:val="ar_AE" w:bidi="ar_AE"/>
        </w:rPr>
        <w:t xml:space="preserve">أوقفوا التمثيل. اسأل الشخص الذي يؤدي دور يسوع: "بماذا تشعر أو تفكر؟" قد تسمعون أشياء من قبيل: "مُصمّم"، أو "هادئ"، أو "حزين". اسألوا الشخص الذي يمثل بيلاطس: "ماذا تشعر أو بمَ تفكر؟" قد تسمع عبارات مثل: "لديّ فضول تجاه هذا الرجل"، أو "مرتبك بشأن سبب إحضار القادة الدينيين لهذا الرجل". واصلوا تمثيل الدراما. </w:t>
      </w:r>
    </w:p>
    <w:p>
      <w:pPr>
        <w:bidi/>
      </w:pPr>
      <w:r>
        <w:rPr>
          <w:rtl/>
          <w:cs/>
          <w:lang w:val="ar_AE" w:bidi="ar_AE"/>
        </w:rPr>
      </w:r>
      <w:r>
        <w:rPr>
          <w:rtl/>
          <w:cs/>
          <w:lang w:val="ar_AE" w:bidi="ar_AE"/>
        </w:rPr>
        <w:t>يتهم رؤساء الكهنة يسوع بالعديد من الأمور. نحن لا نعرف أشياء محددة يتهمونه بها. فيسأل بيلاطس يسوع: "أما تجيب؟ إنهم يتهمونك بالعديد من الأمور". ولكن يسوع لا يجيب، فيتعجب بيلاطس.</w:t>
      </w:r>
    </w:p>
    <w:p>
      <w:pPr>
        <w:bidi/>
      </w:pPr>
      <w:r>
        <w:rPr>
          <w:rtl/>
          <w:cs/>
          <w:lang w:val="ar_AE" w:bidi="ar_AE"/>
        </w:rPr>
      </w:r>
      <w:r>
        <w:rPr>
          <w:rtl/>
          <w:cs/>
          <w:lang w:val="ar_AE" w:bidi="ar_AE"/>
        </w:rPr>
        <w:t xml:space="preserve">أوقفوا التمثيل. اسأل الشخص الذي يؤدي دور يسوع: "بماذا تشعر أو تفكر؟" قد تسمعون أشياء من قبيل: "أنا مُصمم"، أو "أنا مُسالم". اسألوا الشخص الذي يمثل بيلاطس: "ماذا تشعر أو بمَ تفكر؟" قد تسمعون عبارات مثل: "أنا مُتحيِّر"، أو "أنا مُندهش من مدى هدوء يسوع." واصلوا تمثيل الدراما. </w:t>
      </w:r>
    </w:p>
    <w:p>
      <w:pPr>
        <w:bidi/>
      </w:pPr>
      <w:r>
        <w:rPr>
          <w:rtl/>
          <w:cs/>
          <w:lang w:val="ar_AE" w:bidi="ar_AE"/>
        </w:rPr>
      </w:r>
      <w:r>
        <w:rPr>
          <w:rtl/>
          <w:cs/>
          <w:lang w:val="ar_AE" w:bidi="ar_AE"/>
        </w:rPr>
        <w:t xml:space="preserve">كانت هناك عادة في ذلك الوقت، أن يُطلِق الوالي أسيرًا واحدًا للشعب في عيد الفصح. حيث يطلب الجمع من بيلاطس أن يُطلق أسيرًا لهم. </w:t>
      </w:r>
    </w:p>
    <w:p>
      <w:pPr>
        <w:bidi/>
      </w:pPr>
      <w:r>
        <w:rPr>
          <w:rtl/>
          <w:cs/>
          <w:lang w:val="ar_AE" w:bidi="ar_AE"/>
        </w:rPr>
      </w:r>
      <w:r>
        <w:rPr>
          <w:rtl/>
          <w:cs/>
          <w:lang w:val="ar_AE" w:bidi="ar_AE"/>
        </w:rPr>
        <w:t>ويعتقد بيلاطس أن رؤساء الكهنة أحضروا يسوع إليه لأنهم كانوا يكرهون يسوع. فيسأل بيلاطس الناس: "أتريدون أن أطلق لكم ملك اليهود؟" وكان باراباس سجينًا خطيرًا لأنه شارك في ثورة وقتل أناسًا أثناء محاولته قلب نظام الحكم. ويخبر رؤساء الكهنة الناس أن يطلبوا من بيلاطس أن يُطلق باراباس عوضًا عن يسوع. فيصرخ الشعب: "باراباسَ!" فيسأل بيلاطس الناس: "فماذا أفعل بالذي تدعونه: ملك اليهود؟" فيصرخ الناس: "اصلبه!" وهو ما يعني أن يتم قتل يسوع بتسميره على صليب. ويصبح الجمع فوضويًا. فيريد بيلاطس أن يُرضي الجمع ويسعدهم لكي لا يصبحوا خطرين. فيطلق بيلاطس باراباس للجمع.</w:t>
      </w:r>
    </w:p>
    <w:p>
      <w:pPr>
        <w:bidi/>
      </w:pPr>
      <w:r>
        <w:rPr>
          <w:rtl/>
          <w:cs/>
          <w:lang w:val="ar_AE" w:bidi="ar_AE"/>
        </w:rPr>
      </w:r>
      <w:r>
        <w:rPr>
          <w:rtl/>
          <w:cs/>
          <w:lang w:val="ar_AE" w:bidi="ar_AE"/>
        </w:rPr>
        <w:t xml:space="preserve">أوقفوا التمثيل. اسألوا الذين يمثلون دور معلمي الشريعة: "بماذا تشعرون أو تفكرون؟" قد تسمعون عبارات مثل: "نشعر بالرضا لأننا نجحنا أخيرًا في إدانة يسوع بالموت!" اسألوا الناس: "بماذا تشعرون أو فيمَ تفكرون؟" قد تسمعون عبارات مثل: "لا نعلم ما نفعل، نحن فقط نردّد ما يقوله الجميع". اسألوا الشخص الذي يمثل بيلاطس: "ماذا تشعر أو بمَ تفكر؟" قد تسمعون عبارات مثل: "خائب الأمل". اسأل الشخص الذي يؤدي دور يسوع: "بماذا تشعر أو تفكر؟" قد تسمعون عبارات مثل: "أشعر بالحزن لأن الجمع لم يعد يستمع إليّ"، أو "أطلب من أبي أن يعطيني القوة". واصلوا تمثيل الدراما. </w:t>
      </w:r>
    </w:p>
    <w:p>
      <w:pPr>
        <w:bidi/>
      </w:pPr>
      <w:r>
        <w:rPr>
          <w:rtl/>
          <w:cs/>
          <w:lang w:val="ar_AE" w:bidi="ar_AE"/>
        </w:rPr>
      </w:r>
      <w:r>
        <w:rPr>
          <w:rtl/>
          <w:cs/>
          <w:lang w:val="ar_AE" w:bidi="ar_AE"/>
        </w:rPr>
        <w:t>في هذه المرحلة، يأمر بيلاطس الجنود أن يجلدوا يسوع. ربما يأخذ الجنود يسوع إلى داخل القصر نفسه، بعيدًا عن الجمهور، لجلده. لسنا نعلم تحديدًا أين قام الجنود بجلد يسوع. وربما بعد أن يجلد الجنود يسوع، يأمرهم بيلاطس أن يصلبوا يسوع على الصليب.</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نسخة صوتية من إنجيل مرقس 15: 1 - 15 من ترجمة سهلة ومفهومة.</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في الصباح باكرًا جدًا، التقى رؤساء </w:t>
      </w:r>
      <w:hyperlink r:id="rId45">
        <w:r>
          <w:rPr>
            <w:rtl/>
            <w:cs/>
            <w:lang w:val="ar_AE" w:bidi="ar_AE"/>
          </w:rPr>
          <w:rPr>
            <w:color w:val="0000EE"/>
            <w:u w:val="single"/>
          </w:rPr>
          <w:t>الكهنة</w:t>
        </w:r>
      </w:hyperlink>
      <w:r>
        <w:rPr>
          <w:rtl/>
          <w:cs/>
          <w:lang w:val="ar_AE" w:bidi="ar_AE"/>
        </w:rPr>
        <w:t>، و</w:t>
      </w:r>
      <w:hyperlink r:id="rId95">
        <w:r>
          <w:rPr>
            <w:rtl/>
            <w:cs/>
            <w:lang w:val="ar_AE" w:bidi="ar_AE"/>
          </w:rPr>
          <w:rPr>
            <w:color w:val="0000EE"/>
            <w:u w:val="single"/>
          </w:rPr>
          <w:t>الشيوخ</w:t>
        </w:r>
      </w:hyperlink>
      <w:r>
        <w:rPr>
          <w:rtl/>
          <w:cs/>
          <w:lang w:val="ar_AE" w:bidi="ar_AE"/>
        </w:rPr>
        <w:t>، و</w:t>
      </w:r>
      <w:hyperlink r:id="rId33">
        <w:r>
          <w:rPr>
            <w:rtl/>
            <w:cs/>
            <w:lang w:val="ar_AE" w:bidi="ar_AE"/>
          </w:rPr>
          <w:rPr>
            <w:color w:val="0000EE"/>
            <w:u w:val="single"/>
          </w:rPr>
          <w:t>الكتبة</w:t>
        </w:r>
      </w:hyperlink>
      <w:r>
        <w:rPr>
          <w:rtl/>
          <w:cs/>
          <w:lang w:val="ar_AE" w:bidi="ar_AE"/>
        </w:rPr>
        <w:t xml:space="preserve"> ليناقشوا معًا ما ينبغي أن يفعلوه بعد ذلك. كانت هذه المجموعة من الرجال تشكِّل مجمع </w:t>
      </w:r>
      <w:hyperlink r:id="rId150">
        <w:r>
          <w:rPr>
            <w:rtl/>
            <w:cs/>
            <w:lang w:val="ar_AE" w:bidi="ar_AE"/>
          </w:rPr>
          <w:rPr>
            <w:color w:val="0000EE"/>
            <w:u w:val="single"/>
          </w:rPr>
          <w:t>السنهدرين</w:t>
        </w:r>
      </w:hyperlink>
      <w:r>
        <w:rPr>
          <w:rtl/>
          <w:cs/>
          <w:lang w:val="ar_AE" w:bidi="ar_AE"/>
        </w:rPr>
        <w:t>، وهو المجلس الأعلى اليهودي. استخدِموا الكلمات نفسها التي استخدمتموها في المقاطع السابقة للإشارة إلى هذه المجموعات من الأشخاص، وتذكَّروا أن كلَّ هذه الكلمات موجودة في قاموس الكلمات الرئيسية.</w:t>
      </w:r>
    </w:p>
    <w:p>
      <w:pPr>
        <w:bidi/>
      </w:pPr>
      <w:r>
        <w:rPr>
          <w:rtl/>
          <w:cs/>
          <w:lang w:val="ar_AE" w:bidi="ar_AE"/>
        </w:rPr>
      </w:r>
      <w:r>
        <w:rPr>
          <w:rtl/>
          <w:cs/>
          <w:lang w:val="ar_AE" w:bidi="ar_AE"/>
        </w:rPr>
        <w:t xml:space="preserve">ثم اصطحب أعضاء مجمع السنهدرين يسوع إلى بيلاطس، </w:t>
      </w:r>
      <w:r>
        <w:rPr>
          <w:b/>
          <w:rtl/>
          <w:cs/>
          <w:lang w:val="ar_AE" w:bidi="ar_AE"/>
        </w:rPr>
        <w:t>الوالي الروماني</w:t>
      </w:r>
      <w:r>
        <w:rPr>
          <w:rtl/>
          <w:cs/>
          <w:lang w:val="ar_AE" w:bidi="ar_AE"/>
        </w:rPr>
        <w:t xml:space="preserve">. ففي ذلك الوقت، كانت الإمبراطورية أو المملكة الرومانية تَحكُم أمة إسرائيل، التي هي موطن اليهود. وكان الإمبراطور أو المَلِك الروماني يُعيِّن ولاةً ليحكموا مناطق أصغر داخل إمبراطوريته. وهكذا، كان بيلاطس يَحكُم المنطقة التي كان اليهود يعيشون فيها. </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الوالي الروماني</w:t>
      </w:r>
      <w:r>
        <w:rPr>
          <w:rtl/>
          <w:cs/>
          <w:lang w:val="ar_AE" w:bidi="ar_AE"/>
        </w:rPr>
        <w:t>. (توقَّفوا هنا عن سماع التسجيل الصوتي)</w:t>
      </w:r>
    </w:p>
    <w:p>
      <w:pPr>
        <w:bidi/>
      </w:pPr>
      <w:r>
        <w:rPr>
          <w:rtl/>
          <w:cs/>
          <w:lang w:val="ar_AE" w:bidi="ar_AE"/>
        </w:rPr>
      </w:r>
      <w:r>
        <w:rPr>
          <w:rtl/>
          <w:cs/>
          <w:lang w:val="ar_AE" w:bidi="ar_AE"/>
        </w:rPr>
        <w:t xml:space="preserve">ويخبرنا مرقس بأنه قد جرى العرف أن يُطلَق سجين للشعب اليهودي في عيد الفصح. وكان الاحتفال </w:t>
      </w:r>
      <w:r>
        <w:rPr>
          <w:b/>
          <w:rtl/>
          <w:cs/>
          <w:lang w:val="ar_AE" w:bidi="ar_AE"/>
        </w:rPr>
        <w:t>بالفصح</w:t>
      </w:r>
      <w:r>
        <w:rPr>
          <w:rtl/>
          <w:cs/>
          <w:lang w:val="ar_AE" w:bidi="ar_AE"/>
        </w:rPr>
        <w:t xml:space="preserve"> يدوم سبعة أو ثمانية أيام. بعض الترجمات تستخدم الاسم المحدَّد للعيد - وهو الفصح - بينما يكتفي البعض الآخر بذكر كلمة عيد. يمكنكم استخدام أي لفظ تريدونه، لكن عليكم أن تختاروا اللفظ الذي سيساعد مستمعيكم على فهم القصة بوضوح. وإذا أشرتم إلى الفصح، سيكون عليكم أن تستخدموا اللفظ نفسه الذي استخدمتموه في المقاطع السابقة، وتذكَّروا أن كلمة </w:t>
      </w:r>
      <w:hyperlink r:id="rId143">
        <w:r>
          <w:rPr>
            <w:rtl/>
            <w:cs/>
            <w:lang w:val="ar_AE" w:bidi="ar_AE"/>
          </w:rPr>
          <w:rPr>
            <w:color w:val="0000EE"/>
            <w:u w:val="single"/>
          </w:rPr>
          <w:t>فصح</w:t>
        </w:r>
      </w:hyperlink>
      <w:r>
        <w:rPr>
          <w:rtl/>
          <w:cs/>
          <w:lang w:val="ar_AE" w:bidi="ar_AE"/>
        </w:rPr>
        <w:t xml:space="preserve"> موجودة في قاموس الكلمات الرئيسية.</w:t>
      </w:r>
    </w:p>
    <w:p>
      <w:pPr>
        <w:bidi/>
      </w:pPr>
      <w:r>
        <w:rPr>
          <w:rtl/>
          <w:cs/>
          <w:lang w:val="ar_AE" w:bidi="ar_AE"/>
        </w:rPr>
      </w:r>
      <w:r>
        <w:rPr>
          <w:rtl/>
          <w:cs/>
          <w:lang w:val="ar_AE" w:bidi="ar_AE"/>
        </w:rPr>
        <w:t xml:space="preserve">فسأل بيلاطس يسوع قائلًا: "أَنْتَ </w:t>
      </w:r>
      <w:r>
        <w:rPr>
          <w:b/>
          <w:rtl/>
          <w:cs/>
          <w:lang w:val="ar_AE" w:bidi="ar_AE"/>
        </w:rPr>
        <w:t>مَلِكُ ٱلْيَهُودِ</w:t>
      </w:r>
      <w:r>
        <w:rPr>
          <w:rtl/>
          <w:cs/>
          <w:lang w:val="ar_AE" w:bidi="ar_AE"/>
        </w:rPr>
        <w:t>؟" كان الشعب اليهودي يتكوَّن من أناسٍ تحدَّروا من نسل أبيهم إبراهيم، وكان معظمهم يعيشون في أرضٍ تُدعى إسرائيل، في منطقة مماثلة لدولة إسرائيل الحالية. ولأن الحكومة الرومانية كانت تحكم أجزاء كبيرة من العالَم، بما في ذلك إسرائيل أيضًا، لم يكن حسنًا أن يدَّعي أحدهم أنه مَلَك عوضًا عن الملِك الروماني. ومع ذلك، كان الشعب اليهودي ينتظرون مسيَّا كانوا يرجون أن يصبح ملكًا وأن ينقذهم من قمع الحكومات الأجنبية. لكن كانت خِطَّة الله للمسيَّا هي أن يملك في قلوب شعب الله، حتى يتسنَّى لهم أن يتبعوا الله. وقد قال يسوع بالفعل إنه ملِك – أي إنه هو المسيَّا – لكنه لم يكن ملكًا من النوع الذي كان بيلاطس يسأل عنه.</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ملك اليهود</w:t>
      </w:r>
      <w:r>
        <w:rPr>
          <w:rtl/>
          <w:cs/>
          <w:lang w:val="ar_AE" w:bidi="ar_AE"/>
        </w:rPr>
        <w:t>. (توقَّفوا هنا عن سماع التسجيل الصوتي)</w:t>
      </w:r>
    </w:p>
    <w:p>
      <w:pPr>
        <w:bidi/>
      </w:pPr>
      <w:r>
        <w:rPr>
          <w:rtl/>
          <w:cs/>
          <w:lang w:val="ar_AE" w:bidi="ar_AE"/>
        </w:rPr>
      </w:r>
      <w:r>
        <w:rPr>
          <w:rtl/>
          <w:cs/>
          <w:lang w:val="ar_AE" w:bidi="ar_AE"/>
        </w:rPr>
        <w:t xml:space="preserve">ثم صرخ الجمع مطالبين بِيلاطس بأن </w:t>
      </w:r>
      <w:r>
        <w:rPr>
          <w:b/>
          <w:rtl/>
          <w:cs/>
          <w:lang w:val="ar_AE" w:bidi="ar_AE"/>
        </w:rPr>
        <w:t>يصلب</w:t>
      </w:r>
      <w:r>
        <w:rPr>
          <w:rtl/>
          <w:cs/>
          <w:lang w:val="ar_AE" w:bidi="ar_AE"/>
        </w:rPr>
        <w:t xml:space="preserve"> يسوع. كان الصلب هو أبشع وسائل الإعدام في أيام يسوع. وقد اعتاد العسكر أن يجلدوا المتهم، ثم يسمِّروا يديه ورجليه في قطعتين من الخشب على شكل </w:t>
      </w:r>
      <w:r>
        <w:rPr>
          <w:b/>
          <w:rtl/>
          <w:cs/>
          <w:lang w:val="ar_AE" w:bidi="ar_AE"/>
        </w:rPr>
        <w:t>صليب</w:t>
      </w:r>
      <w:r>
        <w:rPr>
          <w:rtl/>
          <w:cs/>
          <w:lang w:val="ar_AE" w:bidi="ar_AE"/>
        </w:rPr>
        <w:t xml:space="preserve">. وكان العسكر ينصبون الصليب في وضع مستقيم، ويظل الشخص المدان معلَّقًا في ألم شديد لساعات طويلة إلى أن يموت. استخدموا الكلمة أو العبارة نفسها التي استخدمتموها في المقاطع السابقة للإشارة إلى الصليب. </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الفعل </w:t>
      </w:r>
      <w:r>
        <w:rPr>
          <w:b/>
          <w:rtl/>
          <w:cs/>
          <w:lang w:val="ar_AE" w:bidi="ar_AE"/>
        </w:rPr>
        <w:t>يصلب</w:t>
      </w:r>
      <w:r>
        <w:rPr>
          <w:rtl/>
          <w:cs/>
          <w:lang w:val="ar_AE" w:bidi="ar_AE"/>
        </w:rPr>
        <w:t xml:space="preserve">. لمزيدٍ من المعلومات عن الفعل </w:t>
      </w:r>
      <w:hyperlink r:id="rId151">
        <w:r>
          <w:rPr>
            <w:rtl/>
            <w:cs/>
            <w:lang w:val="ar_AE" w:bidi="ar_AE"/>
          </w:rPr>
          <w:rPr>
            <w:color w:val="0000EE"/>
            <w:u w:val="single"/>
          </w:rPr>
          <w:t>يصلب</w:t>
        </w:r>
      </w:hyperlink>
      <w:r>
        <w:rPr>
          <w:rtl/>
          <w:cs/>
          <w:lang w:val="ar_AE" w:bidi="ar_AE"/>
        </w:rPr>
        <w:t xml:space="preserve">، وعن </w:t>
      </w:r>
      <w:hyperlink r:id="rId97">
        <w:r>
          <w:rPr>
            <w:rtl/>
            <w:cs/>
            <w:lang w:val="ar_AE" w:bidi="ar_AE"/>
          </w:rPr>
          <w:rPr>
            <w:color w:val="0000EE"/>
            <w:u w:val="single"/>
          </w:rPr>
          <w:t>الصليب</w:t>
        </w:r>
      </w:hyperlink>
      <w:r>
        <w:rPr>
          <w:rtl/>
          <w:cs/>
          <w:lang w:val="ar_AE" w:bidi="ar_AE"/>
        </w:rPr>
        <w:t>، انظر قاموس الكلمات الرئيسية. (توقَّفوا هنا عن سماع التسجيل الصوتي)</w:t>
      </w:r>
    </w:p>
    <w:p>
      <w:pPr>
        <w:bidi/>
      </w:pPr>
      <w:r>
        <w:rPr>
          <w:rtl/>
          <w:cs/>
          <w:lang w:val="ar_AE" w:bidi="ar_AE"/>
        </w:rPr>
      </w:r>
      <w:r>
        <w:rPr>
          <w:rtl/>
          <w:cs/>
          <w:lang w:val="ar_AE" w:bidi="ar_AE"/>
        </w:rPr>
        <w:t xml:space="preserve">بعد ذلك، </w:t>
      </w:r>
      <w:r>
        <w:rPr>
          <w:b/>
          <w:rtl/>
          <w:cs/>
          <w:lang w:val="ar_AE" w:bidi="ar_AE"/>
        </w:rPr>
        <w:t>جَلَدَ</w:t>
      </w:r>
      <w:r>
        <w:rPr>
          <w:rtl/>
          <w:cs/>
          <w:lang w:val="ar_AE" w:bidi="ar_AE"/>
        </w:rPr>
        <w:t xml:space="preserve"> العسكر يسوع، وهو ما معناه أنهم كانوا يربطون الشخص المدان إلى عمود، ويجرِّدونه من ملابسه، ويضربونه عدة مرَّات بسوط من الجلد تُعلَّق في نهايته أجزاء من الزجاج، والرصاص، والعظام. وفي بعض الأحيان، كان الناس يرون ما تحت جِلد الشخص بعد جَلده. وكان البعض يموتون من أثر الجلد في بعض الأحيان. استخدِموا الكلمة أو العبارة نفسها التي استخدمتموها في المقاطع السابقة للإشارة إلى الجَلد.</w:t>
      </w:r>
    </w:p>
    <w:p>
      <w:pPr>
        <w:bidi/>
      </w:pPr>
      <w:r>
        <w:rPr>
          <w:rtl/>
          <w:cs/>
          <w:lang w:val="ar_AE" w:bidi="ar_AE"/>
        </w:rPr>
      </w:r>
      <w:r>
        <w:rPr>
          <w:rtl/>
          <w:cs/>
          <w:lang w:val="ar_AE" w:bidi="ar_AE"/>
        </w:rPr>
        <w:t xml:space="preserve">بعد ذلك، </w:t>
      </w:r>
      <w:r>
        <w:rPr>
          <w:b/>
          <w:rtl/>
          <w:cs/>
          <w:lang w:val="ar_AE" w:bidi="ar_AE"/>
        </w:rPr>
        <w:t>أسلم بيلاطس يسوع ليُصلَب</w:t>
      </w:r>
      <w:r>
        <w:rPr>
          <w:rtl/>
          <w:cs/>
          <w:lang w:val="ar_AE" w:bidi="ar_AE"/>
        </w:rPr>
        <w:t xml:space="preserve">، وهو ما معناه أن بيلاطس أسلم يسوع للعسكر ليسمِّروه على الصليب. </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15:16–32</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في هذه المرحلة، استمعوا إلى مرقس 15: 16–32 وضعوها في قلوبكم.</w:t>
      </w:r>
    </w:p>
    <w:p>
      <w:pPr>
        <w:bidi/>
      </w:pPr>
      <w:r>
        <w:rPr>
          <w:rtl/>
          <w:cs/>
          <w:lang w:val="ar_AE" w:bidi="ar_AE"/>
        </w:rPr>
      </w:r>
      <w:r>
        <w:rPr>
          <w:rtl/>
          <w:cs/>
          <w:lang w:val="ar_AE" w:bidi="ar_AE"/>
        </w:rPr>
        <w:t>استمع إلى نسخة صوتية من مرقس 15: 16–32 ثلاث مرات من ثلاث ترجمات صوتية مختلفة، إن أمكن. ثم كمجموعة قوموا بمناقشة الأسئلة التالية:</w:t>
      </w:r>
    </w:p>
    <w:p>
      <w:pPr>
        <w:pStyle w:val="ListNumber"/>
        <w:numPr>
          <w:ilvl w:val="0"/>
          <w:numId w:val="71"/>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 في هذا المقطع؟</w:t>
      </w:r>
    </w:p>
    <w:p>
      <w:pPr>
        <w:pStyle w:val="ListNumber"/>
        <w:bidi/>
        <w:spacing w:line="240" w:lineRule="auto"/>
        <w:ind w:left="720"/>
      </w:pPr>
      <w:r>
        <w:rPr>
          <w:rtl/>
          <w:cs/>
          <w:lang w:val="ar_AE" w:bidi="ar_AE"/>
        </w:rPr>
      </w:r>
      <w:r>
        <w:rPr>
          <w:rtl/>
          <w:cs/>
          <w:lang w:val="ar_AE" w:bidi="ar_AE"/>
        </w:rPr>
        <w:t>ماذا يخبرنا هذا المقطع عن الله أو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ترجمة صوتية لمرقس ١٥: ١٦–٣٢ أكثر دقة وسلاسة.</w:t>
      </w:r>
    </w:p>
    <w:p>
      <w:pPr>
        <w:bidi/>
      </w:pPr>
      <w:r>
        <w:rPr>
          <w:rtl/>
          <w:cs/>
          <w:lang w:val="ar_AE" w:bidi="ar_AE"/>
        </w:rPr>
      </w:r>
      <w:r>
        <w:rPr>
          <w:rtl/>
          <w:cs/>
          <w:lang w:val="ar_AE" w:bidi="ar_AE"/>
        </w:rPr>
        <w:t>تبدأ هذه القصة عقب جلد الجنود الرب يسوع. نجهل مكان جلد الرب يسوع، لكن ربما اقتاده الجنود إلى إحدى الباحات داخل قصر الوالي بالقرب من مهاجعهم. كما كان الجنود الرومان عادة ما يرافقون الوالي بيلاطس في العيد للمساعدة على تأمين أورشليم. إذ تزدحم المدينة في العيد باليهود من كل الأنحاء وكثيرًا ما يثيرون الشغب ضد الحكومة. لذا كان يقبع في دار الولاية "مقر الوالي" كتيبة من 200 إلى 600 جندي. وربما كان يساور الجنود قلق من خطر وقوع اضطرابات في أورشليم في أثناء الأعياد الكبيرة مثل عيد الفصح.</w:t>
      </w:r>
    </w:p>
    <w:p>
      <w:pPr>
        <w:bidi/>
      </w:pPr>
      <w:r>
        <w:rPr>
          <w:rtl/>
          <w:cs/>
          <w:lang w:val="ar_AE" w:bidi="ar_AE"/>
        </w:rPr>
      </w:r>
      <w:r>
        <w:rPr>
          <w:rtl/>
          <w:cs/>
          <w:lang w:val="ar_AE" w:bidi="ar_AE"/>
        </w:rPr>
        <w:t>ومن جراء الجلد، نزف الرب يسوع كثيرًا وخارت قواه. كان الجنود على دراية بادعاء الرب يسوع نفسه ملكًا لليهود، فسخروا منه بتصنعهم إجلاله ملكًا، بوضع رداءً ملوكيًا قرمزيًا عليه كان على الأرجح دثار مهترئ وخشن، كما صنعوا من أغصان شوكية ما يشبه الإكليل ووضعوه على رأسه، وأطلقوا عليه تاج الملك! ليسخروا منه ويستهزؤوا به. وصاحوا قائلين: "المجد لملك اليهود!" كما يمجدون الإمبراطور الروماني. من ثم ضربوه على رأسه بعصا، وبصقوا عليه، وركعوا أمامه كما لو يسجدون له. كان البصق، ولا يزال في عالم الشرق، من أشنع الإهانات حينها. ثم عروه من الرداء القرمزي ليلبسوه ملابسه.</w:t>
      </w:r>
    </w:p>
    <w:p>
      <w:pPr>
        <w:bidi/>
      </w:pPr>
      <w:r>
        <w:rPr>
          <w:rtl/>
          <w:cs/>
          <w:lang w:val="ar_AE" w:bidi="ar_AE"/>
        </w:rPr>
      </w:r>
      <w:r>
        <w:rPr>
          <w:rtl/>
          <w:cs/>
          <w:lang w:val="ar_AE" w:bidi="ar_AE"/>
        </w:rPr>
        <w:t>في مجموعة، توقّفوا هنا وانظروا إلى صورة رداء أرجواني أو أحمر قانٍ، وصورة لعصا تُستخدم للضرب.</w:t>
      </w:r>
    </w:p>
    <w:p>
      <w:pPr>
        <w:bidi/>
      </w:pPr>
      <w:r>
        <w:rPr>
          <w:rtl/>
          <w:cs/>
          <w:lang w:val="ar_AE" w:bidi="ar_AE"/>
        </w:rPr>
      </w:r>
      <w:r>
        <w:rPr>
          <w:rtl/>
          <w:cs/>
          <w:lang w:val="ar_AE" w:bidi="ar_AE"/>
        </w:rPr>
        <w:t>وفي مجموعة أيضًا، تناقشوا في هذه الأسئلة. ما أنواع الإهانات التي تشتهر بها ثقافتكم؟ في هذه القصة، يضربون الرب يسوع ويبصقون عليه. كما يستهزؤون به متصنعين إجلاله ملكًا. فيما ثقافتك تشبه هذا؟ (أوقفوا سماع التسجيل الصوتي هنا)</w:t>
      </w:r>
    </w:p>
    <w:p>
      <w:pPr>
        <w:bidi/>
      </w:pPr>
      <w:r>
        <w:rPr>
          <w:rtl/>
          <w:cs/>
          <w:lang w:val="ar_AE" w:bidi="ar_AE"/>
        </w:rPr>
      </w:r>
      <w:r>
        <w:rPr>
          <w:rtl/>
          <w:cs/>
          <w:lang w:val="ar_AE" w:bidi="ar_AE"/>
        </w:rPr>
        <w:t>عادةً ما كان قائد جنود وأربعة من رجاله يقتادون المُدان إلى حيث سيُعدَم عبر شوارع المدينة، وكان المُدان يحمل عارضة الصليب في طريقه إلى حيث رفعه؛ وكان مكان الصلب خارج أسوار أورشليم، على الأرجح على جانب الطريق.</w:t>
      </w:r>
    </w:p>
    <w:p>
      <w:pPr>
        <w:bidi/>
      </w:pPr>
      <w:r>
        <w:rPr>
          <w:rtl/>
          <w:cs/>
          <w:lang w:val="ar_AE" w:bidi="ar_AE"/>
        </w:rPr>
      </w:r>
      <w:r>
        <w:rPr>
          <w:rtl/>
          <w:cs/>
          <w:lang w:val="ar_AE" w:bidi="ar_AE"/>
        </w:rPr>
        <w:t>في مجموعة، توقّفوا هنا وانظروا إلى صورة صليب وأشيروا إلى عارضته. (أوقفوا سماع التسجيل الصوتي هنا)</w:t>
      </w:r>
    </w:p>
    <w:p>
      <w:pPr>
        <w:bidi/>
      </w:pPr>
      <w:r>
        <w:rPr>
          <w:rtl/>
          <w:cs/>
          <w:lang w:val="ar_AE" w:bidi="ar_AE"/>
        </w:rPr>
      </w:r>
      <w:r>
        <w:rPr>
          <w:rtl/>
          <w:cs/>
          <w:lang w:val="ar_AE" w:bidi="ar_AE"/>
        </w:rPr>
        <w:t>وكان الجنود إما يرفعون لافته أو يعلقونها على المُدان مدون عليها جريمته. وقد عُلق فوق الرب يسوع لافتة تقول: "هذا هو ملك اليهود" تُظهر سبب صلبه.</w:t>
      </w:r>
    </w:p>
    <w:p>
      <w:pPr>
        <w:bidi/>
      </w:pPr>
      <w:r>
        <w:rPr>
          <w:rtl/>
          <w:cs/>
          <w:lang w:val="ar_AE" w:bidi="ar_AE"/>
        </w:rPr>
      </w:r>
      <w:r>
        <w:rPr>
          <w:rtl/>
          <w:cs/>
          <w:lang w:val="ar_AE" w:bidi="ar_AE"/>
        </w:rPr>
        <w:t>قد خارت قوى الرب يسوع عقب الجلد ولم يقدر على حمل صليبه طوال الطريق. وفي مسيره نحو الصلب، كان قد أتى رجل من الحقل، اسمه سمعان. كان يهوديًا عاش في أورشليم أو حضر إليها للاحتفال بالعيد، لكنه كان قيروانيًا؛ مدينة في شمال أفريقية. حتمًا كان مستلمو بشارة مرقس يعرفون سمعان وابنيه، لأن مرقس يخبرنا بأن سمعان كان أبا ألكسندر ورُفُس.</w:t>
      </w:r>
    </w:p>
    <w:p>
      <w:pPr>
        <w:bidi/>
      </w:pPr>
      <w:r>
        <w:rPr>
          <w:rtl/>
          <w:cs/>
          <w:lang w:val="ar_AE" w:bidi="ar_AE"/>
        </w:rPr>
      </w:r>
      <w:r>
        <w:rPr>
          <w:rtl/>
          <w:cs/>
          <w:lang w:val="ar_AE" w:bidi="ar_AE"/>
        </w:rPr>
        <w:t>وكان شائعًا في التقليد اليهودي أن تقدم النسوة نبيذًا ممزوجًا بمُر الراتين، عصارة إحدى الأشجار، إلى المٌدان ليشربه ليخفف ألم الصلب. لكن مرقس لم يخبرنا بهوية من قدم للرب يسوع النبيذ الممزوج. لكنه رفضه، كي يتحمل ألم الصليب كاملًا.</w:t>
      </w:r>
    </w:p>
    <w:p>
      <w:pPr>
        <w:bidi/>
      </w:pPr>
      <w:r>
        <w:rPr>
          <w:rtl/>
          <w:cs/>
          <w:lang w:val="ar_AE" w:bidi="ar_AE"/>
        </w:rPr>
      </w:r>
      <w:r>
        <w:rPr>
          <w:rtl/>
          <w:cs/>
          <w:lang w:val="ar_AE" w:bidi="ar_AE"/>
        </w:rPr>
        <w:t>كما لم يقدم مرقس تفاصيل دقيقة عن طريقة صلب الرومان لمُدانيهم، على الأرجح لأن مستمعيه على دراية كافية بهذه العملية. فعادة ما كان الرومان يعرُّون مصلوبيهم؛ أما اليهود لم يرق لهم هذا، فأحيانًا ما كان يسمح الرومان بستر عورة المصلوب؛ فلا نعرف ما إذا كان قد سُتر الرب يسوع أم لا. ثم مدَّ الجنود زراعيه وربطوهما على بطن العارضة، ليسمروه؛ في الأغلب ثُبِّتَ المسمارين عبر رسغيه. لتُرفَع العارضة وتُثَبَّت على عمود رأسي يخترق الأرض أسفله لتثبيته. كما سُمرت قدميه بذلك العمود الرأسي؛ وعلى الأرجح سمرت معًا بمسمار واحد طويل، ليتثبتها على كتلة خشبية بارزة على منتصف العمود الرأسي لتدعيم الجسد. عادة ما يموت المصلوبون إرهاقًا من محاولة رفع أجسادهم ليتنفسوا، فبخور قواهم من الجلد وفقد الدم، عادة لا يستغرق موتهم بضع ساعات.</w:t>
      </w:r>
    </w:p>
    <w:p>
      <w:pPr>
        <w:bidi/>
      </w:pPr>
      <w:r>
        <w:rPr>
          <w:rtl/>
          <w:cs/>
          <w:lang w:val="ar_AE" w:bidi="ar_AE"/>
        </w:rPr>
      </w:r>
      <w:r>
        <w:rPr>
          <w:rtl/>
          <w:cs/>
          <w:lang w:val="ar_AE" w:bidi="ar_AE"/>
        </w:rPr>
        <w:t>عادة مان كان ارتفاع الصلبان المرفوعة على مستوى قامة الإنسان العادي، لكن في حالة الرب يسوع ربما كان ارتفاعه أعلى ليراه أكبر قدر ممكن من الشعب؛ ففي سخرية قادة اليهود من الرب يسوع في حديثهم إليه: "انزل من على الصليب" توحي بأن الصليب على الأرجح كان مرتفعًا على غير العادة.</w:t>
      </w:r>
    </w:p>
    <w:p>
      <w:pPr>
        <w:bidi/>
      </w:pPr>
      <w:r>
        <w:rPr>
          <w:rtl/>
          <w:cs/>
          <w:lang w:val="ar_AE" w:bidi="ar_AE"/>
        </w:rPr>
      </w:r>
      <w:r>
        <w:rPr>
          <w:rtl/>
          <w:cs/>
          <w:lang w:val="ar_AE" w:bidi="ar_AE"/>
        </w:rPr>
        <w:t>كما كان يسمح الرومان للجلادين بسلب المصلوب في مقتنياته؛ والرب يسوع لم يقتني سوى ملابسه، التي هي على الأرجح رداء وثوب وربما غطاء للرأس. فألقى الجنود قرعة ربما بعصيان عليهم ليأخذ كل فائز قطعة.</w:t>
      </w:r>
    </w:p>
    <w:p>
      <w:pPr>
        <w:bidi/>
      </w:pPr>
      <w:r>
        <w:rPr>
          <w:rtl/>
          <w:cs/>
          <w:lang w:val="ar_AE" w:bidi="ar_AE"/>
        </w:rPr>
      </w:r>
      <w:r>
        <w:rPr>
          <w:rtl/>
          <w:cs/>
          <w:lang w:val="ar_AE" w:bidi="ar_AE"/>
        </w:rPr>
        <w:t>توقّفوا هنا وانظروا إلى صورة إلقاء قرعة.</w:t>
      </w:r>
    </w:p>
    <w:p>
      <w:pPr>
        <w:bidi/>
      </w:pPr>
      <w:r>
        <w:rPr>
          <w:rtl/>
          <w:cs/>
          <w:lang w:val="ar_AE" w:bidi="ar_AE"/>
        </w:rPr>
      </w:r>
      <w:r>
        <w:rPr>
          <w:rtl/>
          <w:cs/>
          <w:lang w:val="ar_AE" w:bidi="ar_AE"/>
        </w:rPr>
        <w:t>في مجموعة، ناقشوا الأسئلة التالية: في ثقافتكم، ما الذي يذل الناس ويهينهم؟ ما الذي قد يقترفه المرء ليُعامَل بهذه الطريقة؟ (أوقفوا سماع التسجيل الصوتي هنا)</w:t>
      </w:r>
    </w:p>
    <w:p>
      <w:pPr>
        <w:bidi/>
      </w:pPr>
      <w:r>
        <w:rPr>
          <w:rtl/>
          <w:cs/>
          <w:lang w:val="ar_AE" w:bidi="ar_AE"/>
        </w:rPr>
      </w:r>
      <w:r>
        <w:rPr>
          <w:rtl/>
          <w:cs/>
          <w:lang w:val="ar_AE" w:bidi="ar_AE"/>
        </w:rPr>
        <w:t>ثم يخبرنا مرقس بأن الجنود صلبوا الرب يسوع في الساعة التاسعة صباحًا، أو بحسب التوقيت اليهودي، "في الساعة الثالثة"؛ الأمر الذي لا يتسق مع التوقيت في بقية البشاير عن صلب الرب يسوع، ولا حتى رواية بشارة مرقس ذاتها. ربما هذه الإشارة الزمنية مجرد إضافة لاحقة من أحد المراجعين الأوائل لبشارة مرقس، أو ربما توقيت تقريبي لساعة إعدام الرب يسوع.</w:t>
      </w:r>
    </w:p>
    <w:p>
      <w:pPr>
        <w:bidi/>
      </w:pPr>
      <w:r>
        <w:rPr>
          <w:rtl/>
          <w:cs/>
          <w:lang w:val="ar_AE" w:bidi="ar_AE"/>
        </w:rPr>
      </w:r>
      <w:r>
        <w:rPr>
          <w:rtl/>
          <w:cs/>
          <w:lang w:val="ar_AE" w:bidi="ar_AE"/>
        </w:rPr>
        <w:t>كما علَّق الجنود لافتة تقول إن يسوع "ملك اليهود" فوق رأسه على الصليب. وصلبوا رجلين واحد عن يمينه والآخر عن يساره؛ وقيل إنهم "لصين". لكن الرومان لم يعدموا اللصوص، فعلى الأرجح قُصِدَ بهذا الوصف أن هذين الرجلين كانا ثائرين وحاولا الإطاحة بالحكومة.</w:t>
      </w:r>
    </w:p>
    <w:p>
      <w:pPr>
        <w:bidi/>
      </w:pPr>
      <w:r>
        <w:rPr>
          <w:rtl/>
          <w:cs/>
          <w:lang w:val="ar_AE" w:bidi="ar_AE"/>
        </w:rPr>
      </w:r>
      <w:r>
        <w:rPr>
          <w:rtl/>
          <w:cs/>
          <w:lang w:val="ar_AE" w:bidi="ar_AE"/>
        </w:rPr>
        <w:t>وكان المارة يهزون رؤوسهم أو يميئون بها بطريقة تنم عن توجيه الإهانة للرب يسوع. منهم من قال: "أنت قلت، أنك ستهد الهيكل وتبنيه في ثلاثة أيام"؛ ربما كان هؤلاء في تلك قاعة السنهدريم في الليلة السابقة، أو سمعوا ما نطق به شهود الزور ضد الرب يسوع. كما ناداه آخرون: "انزل من على الصليب وخلص نفسك".</w:t>
      </w:r>
    </w:p>
    <w:p>
      <w:pPr>
        <w:bidi/>
      </w:pPr>
      <w:r>
        <w:rPr>
          <w:rtl/>
          <w:cs/>
          <w:lang w:val="ar_AE" w:bidi="ar_AE"/>
        </w:rPr>
      </w:r>
      <w:r>
        <w:rPr>
          <w:rtl/>
          <w:cs/>
          <w:lang w:val="ar_AE" w:bidi="ar_AE"/>
        </w:rPr>
        <w:t>كما أن أعضاء السنهدريم وقادة الكهنة والمعلمين تهكموا فيما بينهم عليه قائلين: "خَلَّصَ آخَرينَ وأمّا نَفسُهُ فما يَقدِرُ أنْ يُخَلِّصَها! ليَنزِلَ المَسيحُ مَلِكَ إسرائيل من على الصليب، لنؤمن به". ربما قصدوا شفاء الرب يسوع للمرضى. وللمفارقة، أن الرب يسوع شفى الناس وخلصهم روحيًا بعدم "تخليصه لنفسه" بنزوله من على الصليب. أطلق قادة إسرائيل على الرب يسوع "ملك إسرائيل" بخلاف "ملك اليهود" التي أطلقها بيلاطس، إذ إن الرومان أطلقوا على الشعب القاطن إسرائيل "اليهود"، واليهود أنفسهم فضلوا اسم إسرائيل لأرضهم.</w:t>
      </w:r>
    </w:p>
    <w:p>
      <w:pPr>
        <w:bidi/>
      </w:pPr>
      <w:r>
        <w:rPr>
          <w:rtl/>
          <w:cs/>
          <w:lang w:val="ar_AE" w:bidi="ar_AE"/>
        </w:rPr>
      </w:r>
      <w:r>
        <w:rPr>
          <w:rtl/>
          <w:cs/>
          <w:lang w:val="ar_AE" w:bidi="ar_AE"/>
        </w:rPr>
        <w:t>كما استهزأ الثائرين الذين صلبا من جانبيه منه، أي أهانوه ونعتوه.</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نسخة صوتية من مرقس ١٥: ١٦–٣٢ من الترجمة الأسهل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الجنود في دار الولاية (البراتوريوم)، مقر الحاكم، يسخرون من يسوع.</w:t>
      </w:r>
    </w:p>
    <w:p>
      <w:pPr>
        <w:bidi/>
      </w:pPr>
      <w:r>
        <w:rPr>
          <w:rtl/>
          <w:cs/>
          <w:lang w:val="ar_AE" w:bidi="ar_AE"/>
        </w:rPr>
      </w:r>
      <w:r>
        <w:rPr>
          <w:b/>
          <w:rtl/>
          <w:cs/>
          <w:lang w:val="ar_AE" w:bidi="ar_AE"/>
        </w:rPr>
        <w:t>في المشهد الثاني:</w:t>
      </w:r>
      <w:r>
        <w:rPr>
          <w:rtl/>
          <w:cs/>
          <w:lang w:val="ar_AE" w:bidi="ar_AE"/>
        </w:rPr>
        <w:t xml:space="preserve"> يبدأ يسوع في حمل خشبة صليبه إلى مكان الصلب. لكنه لا يستطيع أن يحمله كل الطريق، فيحمله سمعان القيرواني بقية الطريق إلى الجلجثة، الذي تفسيره موضع "جُمجُمَة".</w:t>
      </w:r>
    </w:p>
    <w:p>
      <w:pPr>
        <w:bidi/>
      </w:pPr>
      <w:r>
        <w:rPr>
          <w:rtl/>
          <w:cs/>
          <w:lang w:val="ar_AE" w:bidi="ar_AE"/>
        </w:rPr>
      </w:r>
      <w:r>
        <w:rPr>
          <w:b/>
          <w:rtl/>
          <w:cs/>
          <w:lang w:val="ar_AE" w:bidi="ar_AE"/>
        </w:rPr>
        <w:t>في المشهد الثالث:</w:t>
      </w:r>
      <w:r>
        <w:rPr>
          <w:rtl/>
          <w:cs/>
          <w:lang w:val="ar_AE" w:bidi="ar_AE"/>
        </w:rPr>
        <w:t xml:space="preserve"> يقدِّم شخص ليسوع خمرًا ممزوجًا بمُرّ ويسمر الجنود يسوع على الصليب. ويوجد لصان (متمردان) مصلوبان على صليبين على جانبي يسوع.</w:t>
      </w:r>
    </w:p>
    <w:p>
      <w:pPr>
        <w:bidi/>
      </w:pPr>
      <w:r>
        <w:rPr>
          <w:rtl/>
          <w:cs/>
          <w:lang w:val="ar_AE" w:bidi="ar_AE"/>
        </w:rPr>
      </w:r>
      <w:r>
        <w:rPr>
          <w:b/>
          <w:rtl/>
          <w:cs/>
          <w:lang w:val="ar_AE" w:bidi="ar_AE"/>
        </w:rPr>
        <w:t>في المشهد الرابع:</w:t>
      </w:r>
      <w:r>
        <w:rPr>
          <w:rtl/>
          <w:cs/>
          <w:lang w:val="ar_AE" w:bidi="ar_AE"/>
        </w:rPr>
        <w:t xml:space="preserve"> يسخر الناس ورؤساء الكهنة ومعلّمو الشريعة من يسوع. كما يسخر منه اللصان الموجودان على جانبيه.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الجنود في دار الولاية (المقر الرئيسي للحاكم)</w:t>
      </w:r>
    </w:p>
    <w:p>
      <w:pPr>
        <w:pStyle w:val="ListBullet"/>
        <w:bidi/>
        <w:spacing w:line="240" w:lineRule="auto"/>
        <w:ind w:left="720"/>
      </w:pPr>
      <w:r>
        <w:rPr>
          <w:rtl/>
          <w:cs/>
          <w:lang w:val="ar_AE" w:bidi="ar_AE"/>
        </w:rPr>
      </w:r>
      <w:r>
        <w:rPr>
          <w:rtl/>
          <w:cs/>
          <w:lang w:val="ar_AE" w:bidi="ar_AE"/>
        </w:rPr>
        <w:t>سمعان القيرواني</w:t>
      </w:r>
    </w:p>
    <w:p>
      <w:pPr>
        <w:pStyle w:val="ListBullet"/>
        <w:bidi/>
        <w:spacing w:line="240" w:lineRule="auto"/>
        <w:ind w:left="720"/>
      </w:pPr>
      <w:r>
        <w:rPr>
          <w:rtl/>
          <w:cs/>
          <w:lang w:val="ar_AE" w:bidi="ar_AE"/>
        </w:rPr>
      </w:r>
      <w:r>
        <w:rPr>
          <w:rtl/>
          <w:cs/>
          <w:lang w:val="ar_AE" w:bidi="ar_AE"/>
        </w:rPr>
        <w:t>شخص يقدّم ليسوع خمرًا ممزوجة بمرّ</w:t>
      </w:r>
    </w:p>
    <w:p>
      <w:pPr>
        <w:pStyle w:val="ListBullet"/>
        <w:bidi/>
        <w:spacing w:line="240" w:lineRule="auto"/>
        <w:ind w:left="720"/>
      </w:pPr>
      <w:r>
        <w:rPr>
          <w:rtl/>
          <w:cs/>
          <w:lang w:val="ar_AE" w:bidi="ar_AE"/>
        </w:rPr>
      </w:r>
      <w:r>
        <w:rPr>
          <w:rtl/>
          <w:cs/>
          <w:lang w:val="ar_AE" w:bidi="ar_AE"/>
        </w:rPr>
        <w:t>الجنود الذين يصلبون يسوع</w:t>
      </w:r>
    </w:p>
    <w:p>
      <w:pPr>
        <w:pStyle w:val="ListBullet"/>
        <w:bidi/>
        <w:spacing w:line="240" w:lineRule="auto"/>
        <w:ind w:left="720"/>
      </w:pPr>
      <w:r>
        <w:rPr>
          <w:rtl/>
          <w:cs/>
          <w:lang w:val="ar_AE" w:bidi="ar_AE"/>
        </w:rPr>
      </w:r>
      <w:r>
        <w:rPr>
          <w:rtl/>
          <w:cs/>
          <w:lang w:val="ar_AE" w:bidi="ar_AE"/>
        </w:rPr>
        <w:t>لصان (متمردان) مصلوبان على جانبي يسوع</w:t>
      </w:r>
    </w:p>
    <w:p>
      <w:pPr>
        <w:pStyle w:val="ListBullet"/>
        <w:bidi/>
        <w:spacing w:line="240" w:lineRule="auto"/>
        <w:ind w:left="720"/>
      </w:pPr>
      <w:r>
        <w:rPr>
          <w:rtl/>
          <w:cs/>
          <w:lang w:val="ar_AE" w:bidi="ar_AE"/>
        </w:rPr>
      </w:r>
      <w:r>
        <w:rPr>
          <w:rtl/>
          <w:cs/>
          <w:lang w:val="ar_AE" w:bidi="ar_AE"/>
        </w:rPr>
        <w:t>الناس الذين يشاهدون الصلب</w:t>
      </w:r>
    </w:p>
    <w:p>
      <w:pPr>
        <w:pStyle w:val="ListBullet"/>
        <w:bidi/>
        <w:spacing w:line="240" w:lineRule="auto"/>
        <w:ind w:left="720"/>
      </w:pPr>
      <w:r>
        <w:rPr>
          <w:rtl/>
          <w:cs/>
          <w:lang w:val="ar_AE" w:bidi="ar_AE"/>
        </w:rPr>
      </w:r>
      <w:r>
        <w:rPr>
          <w:rtl/>
          <w:cs/>
          <w:lang w:val="ar_AE" w:bidi="ar_AE"/>
        </w:rPr>
        <w:t>رؤساء الكهنة ومعلمو الشريعة</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لقد تمت رواية هذه القصة متضمِنة التفاصيل بحسب الوقت الذي حدثت فيه. وهذا قد يكون مفيدًا لكم كي تفهموا متى حدثت الأمور في هذه القصة.</w:t>
      </w:r>
    </w:p>
    <w:p>
      <w:pPr>
        <w:bidi/>
      </w:pPr>
      <w:r>
        <w:rPr>
          <w:rtl/>
          <w:cs/>
          <w:lang w:val="ar_AE" w:bidi="ar_AE"/>
        </w:rPr>
      </w:r>
      <w:r>
        <w:rPr>
          <w:rtl/>
          <w:cs/>
          <w:lang w:val="ar_AE" w:bidi="ar_AE"/>
        </w:rPr>
        <w:t>من المهم أن نتذكر أن هذه القصة تبدأ عندما قام الجنود بجلد يسوع أو بعد ذلك مباشرة. وفي لحظة ما، إما قبل أو بعد قيامهم بجلد يسوع، يأخذونه إلى ساحة دار الولاية. فتجتمع الكتيبة كلها (ما بين 200 إلى 600 جندي) ليروا يسوع ويستهزئوا به. ويتظاهر الجنود بأنهم يكرّمونه كما لو كانوا يكرّمون الملك؛ فيلبسونه رداءً من الأرجوان أو الأحمر القاتم، ويضعون على رأسه إكليلًا من شوك، ثم يحيّونه أو يخاطبونه كملك قائلين: "السَّلامُ يا مَلِكَ اليَهودِ!" ثم يضربونه بعصا على رأسه، ويبصقون عليه إهانةً له، ويسجدون أمامه كأنهم يسجدون لملك. وبعد ذلك ينزعون الرداء الأرجواني ويلبسونه ثيابه من جديد. من المهم أن نتذكر أن هذا كان مهينًا للغاية بالنسبة ليسوع.</w:t>
      </w:r>
    </w:p>
    <w:p>
      <w:pPr>
        <w:bidi/>
      </w:pPr>
      <w:r>
        <w:rPr>
          <w:rtl/>
          <w:cs/>
          <w:lang w:val="ar_AE" w:bidi="ar_AE"/>
        </w:rPr>
      </w:r>
      <w:r>
        <w:rPr>
          <w:rtl/>
          <w:cs/>
          <w:lang w:val="ar_AE" w:bidi="ar_AE"/>
        </w:rPr>
        <w:t>ثم يضع نحو أربعة جنود مع قائدهم عارضة الصليب، وهي عبارة عن قطعة خشبية طويلة، على كتفي يسوع ويقتادونه إلى موضع الصلب. ويحمل الجنود لافتة أو يضعونها على يسوع مكتوب عليها: "مَلِكُ اليَهودِ". ويبدأ يسوع في حمل الخشبة الطويلة عبر شوارع أورشليم، وكان في المدينة كثير من الناس حوله طول الطريق. ويصبح يسوع ضعيفًا جدًا بعد أن تم جلده. ولا يعود قادرًا على حمل الخشبة، فيجبر الجنود رجلًا اسمه سمعان، من مدينة القيروان على حمل الصليب. ويوقف مرقس خط القصة هنا ليمنحنا المعلومات التي تشير إلى أن سمعان هو أبو ألكسندروس وروفس، وأن سمعان كان من مدينة القيروان في شمال أفريقيا.</w:t>
      </w:r>
    </w:p>
    <w:p>
      <w:pPr>
        <w:bidi/>
      </w:pPr>
      <w:r>
        <w:rPr>
          <w:rtl/>
          <w:cs/>
          <w:lang w:val="ar_AE" w:bidi="ar_AE"/>
        </w:rPr>
      </w:r>
      <w:r>
        <w:rPr>
          <w:rtl/>
          <w:cs/>
          <w:lang w:val="ar_AE" w:bidi="ar_AE"/>
        </w:rPr>
        <w:t xml:space="preserve">توقّفوا هنا وناقشوا هذا السؤال كمجموعة: تذكروا كيف قدَّمتم معلومات أساسية في المقطع السابق. أين تضعونها في هذا التسلسل الزمني؟ أوقفوا سماع هذا التسجيل الصوتي هنا. </w:t>
      </w:r>
    </w:p>
    <w:p>
      <w:pPr>
        <w:bidi/>
      </w:pPr>
      <w:r>
        <w:rPr>
          <w:rtl/>
          <w:cs/>
          <w:lang w:val="ar_AE" w:bidi="ar_AE"/>
        </w:rPr>
      </w:r>
      <w:r>
        <w:rPr>
          <w:rtl/>
          <w:cs/>
          <w:lang w:val="ar_AE" w:bidi="ar_AE"/>
        </w:rPr>
        <w:t>ثم يمشي سمعان والجنود ويسوع عبر المدينة ويخرجون من أحد الأبواب في السور. حيث هناك مكان للصلب خارج أسوار مدينة أورشليم، الذي يُدعى "جُلجُثَةَ" الّذي تفسيرُهُ مَوْضِعُ «جُمجُمَةٍ».</w:t>
      </w:r>
    </w:p>
    <w:p>
      <w:pPr>
        <w:bidi/>
      </w:pPr>
      <w:r>
        <w:rPr>
          <w:rtl/>
          <w:cs/>
          <w:lang w:val="ar_AE" w:bidi="ar_AE"/>
        </w:rPr>
      </w:r>
      <w:r>
        <w:rPr>
          <w:rtl/>
          <w:cs/>
          <w:lang w:val="ar_AE" w:bidi="ar_AE"/>
        </w:rPr>
        <w:t>يقدّم بعض الناس، ربما نساء يهوديات، ليسوع خمرًا ممزوجة بمرّ لتخفيف الألم، لكنه يرفض أن يشرب. ويخبرنا مرقس أنها الساعة التاسعة صباحًا، أي حوالي ثلاث ساعات بعد شروق الشمس، وهو الوقت الذي يصلِب فيه الجنود يسوع. ويبسط الجنود ذراعي يسوع على عارضة الصليب التي حملها سمعان. ثم يثبّتون ذراعيه بالمسامير، غالبًا عند الساعدَين، إلى كل طرف من عارضة الصليب. وبعد ذلك يرفعون العارضة على عمود خشبي. ويثبّتون قدمي يسوع معًا غالبًا بمسمار يخترق الكعبين في الجزء السفلي من العمود، ثم يعلّقون اللافتة المكتوب عليها "ملك اليهود" فوق رأس يسوع.</w:t>
      </w:r>
    </w:p>
    <w:p>
      <w:pPr>
        <w:bidi/>
      </w:pPr>
      <w:r>
        <w:rPr>
          <w:rtl/>
          <w:cs/>
          <w:lang w:val="ar_AE" w:bidi="ar_AE"/>
        </w:rPr>
      </w:r>
      <w:r>
        <w:rPr>
          <w:rtl/>
          <w:cs/>
          <w:lang w:val="ar_AE" w:bidi="ar_AE"/>
        </w:rPr>
        <w:t>ويصلب الجنود رجلين لصَّين (متمردين) آخرين بالطريقة نفسها، ويضعون صليبيهما واحدًا عن يمين يسوع والآخر عن يساره، بينما صليب يسوع كان في الوسط. ثم يقترع الجنود على ثياب يسوع بإلقاء حجارة صغيرة تحمل علامات معينة على الأرض، والطريقة التي تسقط بها الأحجار تحدد من سيأخذ أي قطعة من ثيابه.</w:t>
      </w:r>
    </w:p>
    <w:p>
      <w:pPr>
        <w:bidi/>
      </w:pPr>
      <w:r>
        <w:rPr>
          <w:rtl/>
          <w:cs/>
          <w:lang w:val="ar_AE" w:bidi="ar_AE"/>
        </w:rPr>
      </w:r>
      <w:r>
        <w:rPr>
          <w:rtl/>
          <w:cs/>
          <w:lang w:val="ar_AE" w:bidi="ar_AE"/>
        </w:rPr>
        <w:t>ويعبر أشخاص بالمكان ويهينوا يسوع. ويهزّون رؤوسهم استهزاءً ويقولون: آهِ يا ناقِضَ الهَيكلِ وبانيَهُ في ثَلاثَةِ أيّامٍ! خَلِّصْ نَفسَكَ وانزِلْ عن الصَّليبِ!" ويتحدث رؤساء الكهنة ومعلّمو الشريعة بعضهم لبعض ويسخرون من يسوع قائلين "إنه خلّص الآخرين، وأما نفسه فلا يقدر أن يُخلِّصها! ليَنزِلِ الآنَ المَسيحُ مَلِكُ إسرائيلَ عن الصَّليبِ، لنَرَى ونؤمِنَ!" واللذان صُلِبا معه كانا يعيرانه أيضًا.</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استمعوا إلى نسخة صوتية من مرقس ١٥: ١٦–٣٢ من الترجمة الأسهل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الجنود في دار الولاية (المقر الرئيسي للحاكم)</w:t>
      </w:r>
    </w:p>
    <w:p>
      <w:pPr>
        <w:pStyle w:val="ListBullet"/>
        <w:bidi/>
        <w:spacing w:line="240" w:lineRule="auto"/>
        <w:ind w:left="720"/>
      </w:pPr>
      <w:r>
        <w:rPr>
          <w:rtl/>
          <w:cs/>
          <w:lang w:val="ar_AE" w:bidi="ar_AE"/>
        </w:rPr>
      </w:r>
      <w:r>
        <w:rPr>
          <w:rtl/>
          <w:cs/>
          <w:lang w:val="ar_AE" w:bidi="ar_AE"/>
        </w:rPr>
        <w:t>سمعان القيرواني</w:t>
      </w:r>
    </w:p>
    <w:p>
      <w:pPr>
        <w:pStyle w:val="ListBullet"/>
        <w:bidi/>
        <w:spacing w:line="240" w:lineRule="auto"/>
        <w:ind w:left="720"/>
      </w:pPr>
      <w:r>
        <w:rPr>
          <w:rtl/>
          <w:cs/>
          <w:lang w:val="ar_AE" w:bidi="ar_AE"/>
        </w:rPr>
      </w:r>
      <w:r>
        <w:rPr>
          <w:rtl/>
          <w:cs/>
          <w:lang w:val="ar_AE" w:bidi="ar_AE"/>
        </w:rPr>
        <w:t>شخص يقدّم ليسوع خمرًا ممزوجة بمرّ</w:t>
      </w:r>
    </w:p>
    <w:p>
      <w:pPr>
        <w:pStyle w:val="ListBullet"/>
        <w:bidi/>
        <w:spacing w:line="240" w:lineRule="auto"/>
        <w:ind w:left="720"/>
      </w:pPr>
      <w:r>
        <w:rPr>
          <w:rtl/>
          <w:cs/>
          <w:lang w:val="ar_AE" w:bidi="ar_AE"/>
        </w:rPr>
      </w:r>
      <w:r>
        <w:rPr>
          <w:rtl/>
          <w:cs/>
          <w:lang w:val="ar_AE" w:bidi="ar_AE"/>
        </w:rPr>
        <w:t>الجنود الذين يصلبون يسوع</w:t>
      </w:r>
    </w:p>
    <w:p>
      <w:pPr>
        <w:pStyle w:val="ListBullet"/>
        <w:bidi/>
        <w:spacing w:line="240" w:lineRule="auto"/>
        <w:ind w:left="720"/>
      </w:pPr>
      <w:r>
        <w:rPr>
          <w:rtl/>
          <w:cs/>
          <w:lang w:val="ar_AE" w:bidi="ar_AE"/>
        </w:rPr>
      </w:r>
      <w:r>
        <w:rPr>
          <w:rtl/>
          <w:cs/>
          <w:lang w:val="ar_AE" w:bidi="ar_AE"/>
        </w:rPr>
        <w:t>رجُلان ثوريان مصلوبان على جانبي يسوع</w:t>
      </w:r>
    </w:p>
    <w:p>
      <w:pPr>
        <w:pStyle w:val="ListBullet"/>
        <w:bidi/>
        <w:spacing w:line="240" w:lineRule="auto"/>
        <w:ind w:left="720"/>
      </w:pPr>
      <w:r>
        <w:rPr>
          <w:rtl/>
          <w:cs/>
          <w:lang w:val="ar_AE" w:bidi="ar_AE"/>
        </w:rPr>
      </w:r>
      <w:r>
        <w:rPr>
          <w:rtl/>
          <w:cs/>
          <w:lang w:val="ar_AE" w:bidi="ar_AE"/>
        </w:rPr>
        <w:t>الناس الذين يشاهدون الصلب</w:t>
      </w:r>
    </w:p>
    <w:p>
      <w:pPr>
        <w:pStyle w:val="ListBullet"/>
        <w:bidi/>
        <w:spacing w:line="240" w:lineRule="auto"/>
        <w:ind w:left="720"/>
      </w:pPr>
      <w:r>
        <w:rPr>
          <w:rtl/>
          <w:cs/>
          <w:lang w:val="ar_AE" w:bidi="ar_AE"/>
        </w:rPr>
      </w:r>
      <w:r>
        <w:rPr>
          <w:rtl/>
          <w:cs/>
          <w:lang w:val="ar_AE" w:bidi="ar_AE"/>
        </w:rPr>
        <w:t>رؤساء الكهنة ومعلمو الشريعة</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 xml:space="preserve">أوقفوا سماع التسجيل الصوتي مؤقتًا هنا، ومثّلوا المقطع. </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وقوموا بتمثيل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تبدأ القصة بعد أن يجلد الجنود يسوع مباشرة، أو في اللحظة نفسها. يأخذ الجنود يسوع إلى ساحة دار الولاية، فتجتمع الكتيبة كلها (ما بين مئتين إلى ستمئة جندي) لترى يسوع وتستهزئ به. ويتظاهر الجنود بأنهم يكرمونه كما يكرمون الملك؛ فيُلبسونه رداءً أرجوانيًا أو أحمر قاتم، ويضعون على رأسه إكليلًا من شوك، ثم يحيّونه قائلين: "السَّلامُ يا مَلِكَ اليَهودِ!" ويضربونه بعصا على رأسه، ويبصقون عليه إهانةً له، ويسجدون أمامه كأنهم يسجدون لملك. وبعد ذلك ينزعون الرداء الأرجواني ويلبسونه ثيابه من جديد.</w:t>
      </w:r>
    </w:p>
    <w:p>
      <w:pPr>
        <w:bidi/>
      </w:pPr>
      <w:r>
        <w:rPr>
          <w:rtl/>
          <w:cs/>
          <w:lang w:val="ar_AE" w:bidi="ar_AE"/>
        </w:rPr>
      </w:r>
      <w:r>
        <w:rPr>
          <w:rtl/>
          <w:cs/>
          <w:lang w:val="ar_AE" w:bidi="ar_AE"/>
        </w:rPr>
        <w:t xml:space="preserve">أوقفوا التمثيل. أوقفوا التمثيل واسألوا الذين يجسّدون الجنود: "بماذا تشعرون أو تفكّرون؟" قد تسمعون إجابات مثل: "هذه طريقة جيدة لتخفيف التوتر الناجم عن محاولة حماية أورشليم خلال الفصح"، أو "نحن مندهشون لأن يسوع لا يشتمنا" اسأل الشخص الذي يؤدي دور يسوع: "بماذا تشعر أو تفكر؟" قد يقول: "حزين لأنهم لا يعرفون أني ملك حقًا". واصلوا تمثيل الدراما. </w:t>
      </w:r>
    </w:p>
    <w:p>
      <w:pPr>
        <w:bidi/>
      </w:pPr>
      <w:r>
        <w:rPr>
          <w:rtl/>
          <w:cs/>
          <w:lang w:val="ar_AE" w:bidi="ar_AE"/>
        </w:rPr>
      </w:r>
      <w:r>
        <w:rPr>
          <w:rtl/>
          <w:cs/>
          <w:lang w:val="ar_AE" w:bidi="ar_AE"/>
        </w:rPr>
        <w:t>يضع نحو أربعة جنود مع قائدهم عارضة الصليب الخشبية الطويلة على كتفي يسوع ويقتادونه إلى موضع الصلب. ويحمل الجنود لافتة أو يضعونها على يسوع مكتوب عليها: "مَلِكُ اليَهودِ". يبدأ يسوع في حمل الخشبة الطويلة عبر شوارع أورشليم، ويكون حوله الكثير من الناس. لكنه يكون ضعيفًا جدًا بعد الجلد، ولا يعود قادرًا على حمل الخشبة، فيجبر الجنود رجلًا اسمه سمعان، من مدينة قيروان على حمل الصليب. تذكّروا أن سمعان هو أبو ألكسندرس وروفس، وهو من مدينة قيروان في أفريقيا. ثم يمشي سمعان والجنود ويسوع عبر المدينة ويخرجون من أحد أبواب السور. حتى يصلوا إلى مكان الصلب خارج المدينة، الذي يُسمّى "جُلجُثَةَ" الّذي تفسيرُهُ مَوْضِعُ «جُمجُمَةٍ».</w:t>
      </w:r>
    </w:p>
    <w:p>
      <w:pPr>
        <w:bidi/>
      </w:pPr>
      <w:r>
        <w:rPr>
          <w:rtl/>
          <w:cs/>
          <w:lang w:val="ar_AE" w:bidi="ar_AE"/>
        </w:rPr>
      </w:r>
      <w:r>
        <w:rPr>
          <w:rtl/>
          <w:cs/>
          <w:lang w:val="ar_AE" w:bidi="ar_AE"/>
        </w:rPr>
        <w:t xml:space="preserve">أوقفوا التمثيل. اسألوا الذي يجسّد دور سمعان: "بماذا تشعر أو تفكّر؟" قد يجيب: "أتساءل من يكون هذا الرجل". أو "أريد أن أعرف عنه أكثر، يبدو مختلفًا". أو "أنا حزين من أجله." واسألوا من يجسّد الناس على جوانب الطريق: "بماذا تشعرون أو تفكّرون؟" قد تسمعون: "أنا حزين جدًا". أو "ما هذه الجريمة الفظيعة التي ارتكبها؟ لا بد أنه رجل شرير!" أو "لا أحتمل النظر، هذا مؤلم للغاية." أو "أشعر بالفضول، وأريد أن أتبعه لأرى ماذا سيحدث". واصلوا تمثيل الدراما. </w:t>
      </w:r>
    </w:p>
    <w:p>
      <w:pPr>
        <w:bidi/>
      </w:pPr>
      <w:r>
        <w:rPr>
          <w:rtl/>
          <w:cs/>
          <w:lang w:val="ar_AE" w:bidi="ar_AE"/>
        </w:rPr>
      </w:r>
      <w:r>
        <w:rPr>
          <w:rtl/>
          <w:cs/>
          <w:lang w:val="ar_AE" w:bidi="ar_AE"/>
        </w:rPr>
        <w:t>بعد وصولهم إلى الجُلجُثَة. يقدّم بعض الناس، وربما نساء يهوديات، ليسوع خمرًا ممزوجة بمرّ لتخفيف الألم، لكنه يرفض أن يشرب. ثم يبسط الجنود ذراعي يسوع على عارضة الصليب التي حملها سمعان، ثم يثبّتون ذراعيه بالمسامير غالبًا عند الساعدَين، وبعد ذلك يرفعون العارضة على عمود خشبي. ويثبّتون قدمي يسوع معًا بمسمار يخترق الكعبين في الجزء السفلي من العمود، ثم يعلّقون اللافتة المكتوب عليها "ملك اليهود" فوق رأسه.</w:t>
      </w:r>
    </w:p>
    <w:p>
      <w:pPr>
        <w:bidi/>
      </w:pPr>
      <w:r>
        <w:rPr>
          <w:rtl/>
          <w:cs/>
          <w:lang w:val="ar_AE" w:bidi="ar_AE"/>
        </w:rPr>
      </w:r>
      <w:r>
        <w:rPr>
          <w:rtl/>
          <w:cs/>
          <w:lang w:val="ar_AE" w:bidi="ar_AE"/>
        </w:rPr>
        <w:t xml:space="preserve">أوقفوا التمثيل. أوقفوا التمثيل واسألوا الذين يجسّدون الجنود: "بماذا تشعرون أو تفكّرون؟" قد تسمعون عبارات مثل: "أحاول ألّا أفكّر، فهذا عمل قاسٍ". واسألوا الأشخاص الذين يجسّدون النساء اللواتي قدّمن الخمر ومن يشاهدون الصلب: "بماذا تشعرون أو تفكّرون؟" قد تسمعون عبارات مثل: "لا نحتمل أن نشاهد هذا"، أو "نشعر بالحزن"، أو "نشعر بخيبة أمل لأن يسوع لم يوقف ما يحدث بشكل معجزي"، أو "نشعر بخيبة أمل لأن يسوع لم يأتِ ليسقط الحكومة". واصلوا تمثيل الدراما. </w:t>
      </w:r>
    </w:p>
    <w:p>
      <w:pPr>
        <w:bidi/>
      </w:pPr>
      <w:r>
        <w:rPr>
          <w:rtl/>
          <w:cs/>
          <w:lang w:val="ar_AE" w:bidi="ar_AE"/>
        </w:rPr>
      </w:r>
      <w:r>
        <w:rPr>
          <w:rtl/>
          <w:cs/>
          <w:lang w:val="ar_AE" w:bidi="ar_AE"/>
        </w:rPr>
        <w:t>يصلب الجنود رجلين ثائرين آخرين بالطريقة نفسها، ويضعون صليبيهما واحدًا عن يمين يسوع والآخر عن يساره، ويكون صليب يسوع في الوسط. ثم يقترعون على ثياب يسوع بإلقاء الحجارة الصغيرة على الأرض، ليعرفوا لمن تؤول كل قطعة.</w:t>
      </w:r>
    </w:p>
    <w:p>
      <w:pPr>
        <w:bidi/>
      </w:pPr>
      <w:r>
        <w:rPr>
          <w:rtl/>
          <w:cs/>
          <w:lang w:val="ar_AE" w:bidi="ar_AE"/>
        </w:rPr>
      </w:r>
      <w:r>
        <w:rPr>
          <w:rtl/>
          <w:cs/>
          <w:lang w:val="ar_AE" w:bidi="ar_AE"/>
        </w:rPr>
        <w:t>ويمر ناس ويهينوا يسوع. ويهزّون رؤوسهم استهزاءً ويقولون: آهِ يا ناقِضَ الهَيكلِ وبانيَهُ في ثَلاثَةِ أيّامٍ! خَلِّصْ نَفسَكَ وانزِلْ عن الصَّليبِ!" ويتحدث رؤساء الكهنة ومعلمو الشريعة ساخرين: "خَلَّصَ آخَرينَ وأمّا نَفسُهُ فما يَقدِرُ أنْ يُخَلِّصَها! ليَنزِلِ الآنَ المَسيحُ مَلِكُ إسرائيلَ عن الصَّليبِ، لنَرَى ونؤمِنَ!" واللذان صُلِبا معه كانا يعيرانه أيضًا.</w:t>
      </w:r>
    </w:p>
    <w:p>
      <w:pPr>
        <w:bidi/>
      </w:pPr>
      <w:r>
        <w:rPr>
          <w:rtl/>
          <w:cs/>
          <w:lang w:val="ar_AE" w:bidi="ar_AE"/>
        </w:rPr>
      </w:r>
      <w:r>
        <w:rPr>
          <w:rtl/>
          <w:cs/>
          <w:lang w:val="ar_AE" w:bidi="ar_AE"/>
        </w:rPr>
        <w:t>أوقفوا التمثيل. اسألوا من يجسّد الثائرَين: "بماذا تشعران أو تفكّران؟" قد تسمعون عبارات مثل: "أنا أتألّم وأريد للجميع أن يتألّموا أيضًا"، أو "ليت يسوع كان قادرًا أن يخلّصنا، ولكن قد خاب أملي". واسألوا من يجسّد دور القادة الدينيين: "بماذا تشعرون أو تفكّرون؟" قد تسمعون عبارات مثل: سعداء لأننا تخلصنا من يسوع!" اسأل الشخص الذي يؤدي دور يسوع: "بماذا تشعر أو تفكر؟" قد تسمعون عبارات مثل: "مرفوض"، أو "وحيد"، أو "حزين لأن هؤلاء لا يفهمون أنه يجب أن أموت لأخلّصهم روحيًا".</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نسخة صوتية لإنجيل مرقس ١٥: ١٦–٣٢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أخذ الجنود يسوعَ إلى </w:t>
      </w:r>
      <w:r>
        <w:rPr>
          <w:b/>
          <w:rtl/>
          <w:cs/>
          <w:lang w:val="ar_AE" w:bidi="ar_AE"/>
        </w:rPr>
        <w:t>دار الولاية</w:t>
      </w:r>
      <w:r>
        <w:rPr>
          <w:rtl/>
          <w:cs/>
          <w:lang w:val="ar_AE" w:bidi="ar_AE"/>
        </w:rPr>
        <w:t>، وهو الاسم المحدد للمقر الرسمي للحاكم ومكاتبه. على الأرجح، وقعتْ هذه القصة في الساحة، أي المنطقة الخارجية المحاطة بالمبانى.</w:t>
      </w:r>
    </w:p>
    <w:p>
      <w:pPr>
        <w:bidi/>
      </w:pPr>
      <w:r>
        <w:rPr>
          <w:rtl/>
          <w:cs/>
          <w:lang w:val="ar_AE" w:bidi="ar_AE"/>
        </w:rPr>
      </w:r>
      <w:r>
        <w:rPr>
          <w:rtl/>
          <w:cs/>
          <w:lang w:val="ar_AE" w:bidi="ar_AE"/>
        </w:rPr>
        <w:t xml:space="preserve">توقفوا هنا وناقشوا كمجموعة الكلمة أو العبارة التي ستستخدموها للإشارة إلى </w:t>
      </w:r>
      <w:r>
        <w:rPr>
          <w:b/>
          <w:rtl/>
          <w:cs/>
          <w:lang w:val="ar_AE" w:bidi="ar_AE"/>
        </w:rPr>
        <w:t>دار الولاية</w:t>
      </w:r>
      <w:r>
        <w:rPr>
          <w:rtl/>
          <w:cs/>
          <w:lang w:val="ar_AE" w:bidi="ar_AE"/>
        </w:rPr>
        <w:t>. أوقفوا هذا التسجيل هنا.</w:t>
      </w:r>
    </w:p>
    <w:p>
      <w:pPr>
        <w:bidi/>
      </w:pPr>
      <w:r>
        <w:rPr>
          <w:rtl/>
          <w:cs/>
          <w:lang w:val="ar_AE" w:bidi="ar_AE"/>
        </w:rPr>
      </w:r>
      <w:r>
        <w:rPr>
          <w:rtl/>
          <w:cs/>
          <w:lang w:val="ar_AE" w:bidi="ar_AE"/>
        </w:rPr>
        <w:t xml:space="preserve">دعا الجنود کل </w:t>
      </w:r>
      <w:r>
        <w:rPr>
          <w:b/>
          <w:rtl/>
          <w:cs/>
          <w:lang w:val="ar_AE" w:bidi="ar_AE"/>
        </w:rPr>
        <w:t>فِرقتهم</w:t>
      </w:r>
      <w:r>
        <w:rPr>
          <w:rtl/>
          <w:cs/>
          <w:lang w:val="ar_AE" w:bidi="ar_AE"/>
        </w:rPr>
        <w:t xml:space="preserve"> أو </w:t>
      </w:r>
      <w:r>
        <w:rPr>
          <w:b/>
          <w:rtl/>
          <w:cs/>
          <w:lang w:val="ar_AE" w:bidi="ar_AE"/>
        </w:rPr>
        <w:t>كتيبتهم</w:t>
      </w:r>
      <w:r>
        <w:rPr>
          <w:rtl/>
          <w:cs/>
          <w:lang w:val="ar_AE" w:bidi="ar_AE"/>
        </w:rPr>
        <w:t xml:space="preserve"> ليروا يسوع. كانت الكتيبة عادة حوالي ٦٠٠ جندي، لكن هذه الكتيبة يمكن أنها كانت تتراوح بين ٢٠٠ إلى ٦٠٠.</w:t>
      </w:r>
    </w:p>
    <w:p>
      <w:pPr>
        <w:bidi/>
      </w:pPr>
      <w:r>
        <w:rPr>
          <w:rtl/>
          <w:cs/>
          <w:lang w:val="ar_AE" w:bidi="ar_AE"/>
        </w:rPr>
      </w:r>
      <w:r>
        <w:rPr>
          <w:rtl/>
          <w:cs/>
          <w:lang w:val="ar_AE" w:bidi="ar_AE"/>
        </w:rPr>
        <w:t xml:space="preserve">وضع الجنود </w:t>
      </w:r>
      <w:r>
        <w:rPr>
          <w:b/>
          <w:rtl/>
          <w:cs/>
          <w:lang w:val="ar_AE" w:bidi="ar_AE"/>
        </w:rPr>
        <w:t>ثوبًا أو رداءً أرجوانيًا</w:t>
      </w:r>
      <w:r>
        <w:rPr>
          <w:rtl/>
          <w:cs/>
          <w:lang w:val="ar_AE" w:bidi="ar_AE"/>
        </w:rPr>
        <w:t xml:space="preserve"> على يسوع. إن </w:t>
      </w:r>
      <w:r>
        <w:rPr>
          <w:b/>
          <w:rtl/>
          <w:cs/>
          <w:lang w:val="ar_AE" w:bidi="ar_AE"/>
        </w:rPr>
        <w:t>الأرجوان</w:t>
      </w:r>
      <w:r>
        <w:rPr>
          <w:rtl/>
          <w:cs/>
          <w:lang w:val="ar_AE" w:bidi="ar_AE"/>
        </w:rPr>
        <w:t xml:space="preserve"> هو لون بين الأزرق والأحمر. يمكن أن يُعتبر أحمر داكنًا أو أزرق داكنًا. كانت الثياب الأرجوانية غالية الثمن وتستخدم للملوك.</w:t>
      </w:r>
    </w:p>
    <w:p>
      <w:pPr>
        <w:bidi/>
      </w:pPr>
      <w:r>
        <w:rPr>
          <w:rtl/>
          <w:cs/>
          <w:lang w:val="ar_AE" w:bidi="ar_AE"/>
        </w:rPr>
      </w:r>
      <w:r>
        <w:rPr>
          <w:rtl/>
          <w:cs/>
          <w:lang w:val="ar_AE" w:bidi="ar_AE"/>
        </w:rPr>
        <w:t xml:space="preserve">توقفوا هنا وانظروا مرة أخرى إلى صورة رداءٍ أرجواني. ناقشوا كمجموعة أية كلمة أو عبارة ستستخدمون للتعبير عن </w:t>
      </w:r>
      <w:r>
        <w:rPr>
          <w:b/>
          <w:rtl/>
          <w:cs/>
          <w:lang w:val="ar_AE" w:bidi="ar_AE"/>
        </w:rPr>
        <w:t>الأرجواني</w:t>
      </w:r>
      <w:r>
        <w:rPr>
          <w:rtl/>
          <w:cs/>
          <w:lang w:val="ar_AE" w:bidi="ar_AE"/>
        </w:rPr>
        <w:t>. يمكنك استخدام مصطلح يصف لون شيء معروف في ثقافتكم، وهو اللون الأحمر الداكن أو الأزرق الداكن. على سبيل المثال، زهرة ما، أو فاكهة، أو طائر. أوقفوا هذا التسجيل هنا.</w:t>
      </w:r>
    </w:p>
    <w:p>
      <w:pPr>
        <w:bidi/>
      </w:pPr>
      <w:r>
        <w:rPr>
          <w:rtl/>
          <w:cs/>
          <w:lang w:val="ar_AE" w:bidi="ar_AE"/>
        </w:rPr>
      </w:r>
      <w:r>
        <w:rPr>
          <w:rtl/>
          <w:cs/>
          <w:lang w:val="ar_AE" w:bidi="ar_AE"/>
        </w:rPr>
        <w:t xml:space="preserve">وضع الجنود </w:t>
      </w:r>
      <w:r>
        <w:rPr>
          <w:b/>
          <w:rtl/>
          <w:cs/>
          <w:lang w:val="ar_AE" w:bidi="ar_AE"/>
        </w:rPr>
        <w:t>إكليلًا من الشوك</w:t>
      </w:r>
      <w:r>
        <w:rPr>
          <w:rtl/>
          <w:cs/>
          <w:lang w:val="ar_AE" w:bidi="ar_AE"/>
        </w:rPr>
        <w:t xml:space="preserve"> على رأس يسوع. ضفرَ الجنود الأغصان والشوك على شكل دائرة. كانت هذه الدائرة تشبه إكليلًا أو تاجًا خاصًا، كان الملوك يرتدونه في زمن يسوع. كان الملوك يلبسون حلقة دائرية خاصة على رؤوسهم ليُظهروا أنهم ملوكٌ.</w:t>
      </w:r>
    </w:p>
    <w:p>
      <w:pPr>
        <w:bidi/>
      </w:pPr>
      <w:r>
        <w:rPr>
          <w:rtl/>
          <w:cs/>
          <w:lang w:val="ar_AE" w:bidi="ar_AE"/>
        </w:rPr>
      </w:r>
      <w:r>
        <w:rPr>
          <w:rtl/>
          <w:cs/>
          <w:lang w:val="ar_AE" w:bidi="ar_AE"/>
        </w:rPr>
        <w:t xml:space="preserve">بعدها قاد الجنود يسوعَ </w:t>
      </w:r>
      <w:r>
        <w:rPr>
          <w:b/>
          <w:rtl/>
          <w:cs/>
          <w:lang w:val="ar_AE" w:bidi="ar_AE"/>
        </w:rPr>
        <w:t>ليُصلب</w:t>
      </w:r>
      <w:r>
        <w:rPr>
          <w:rtl/>
          <w:cs/>
          <w:lang w:val="ar_AE" w:bidi="ar_AE"/>
        </w:rPr>
        <w:t xml:space="preserve">. استخدموا نفس كلمة الصَّلب التي استخدمتوها في المقاطع السابقة، وتذكروا أن كلمة </w:t>
      </w:r>
      <w:hyperlink r:id="rId151">
        <w:r>
          <w:rPr>
            <w:rtl/>
            <w:cs/>
            <w:lang w:val="ar_AE" w:bidi="ar_AE"/>
          </w:rPr>
          <w:rPr>
            <w:color w:val="0000EE"/>
            <w:u w:val="single"/>
          </w:rPr>
          <w:t>صَلب</w:t>
        </w:r>
      </w:hyperlink>
      <w:r>
        <w:rPr>
          <w:rtl/>
          <w:cs/>
          <w:lang w:val="ar_AE" w:bidi="ar_AE"/>
        </w:rPr>
        <w:t xml:space="preserve"> موجودة في قاموس الكلمات الرئيسية. إن الصلب هو عملية تعليق أحدهم على الصليب.</w:t>
      </w:r>
    </w:p>
    <w:p>
      <w:pPr>
        <w:bidi/>
      </w:pPr>
      <w:r>
        <w:rPr>
          <w:rtl/>
          <w:cs/>
          <w:lang w:val="ar_AE" w:bidi="ar_AE"/>
        </w:rPr>
      </w:r>
      <w:r>
        <w:rPr>
          <w:rtl/>
          <w:cs/>
          <w:lang w:val="ar_AE" w:bidi="ar_AE"/>
        </w:rPr>
        <w:t xml:space="preserve">استخدموا نفس كلمة </w:t>
      </w:r>
      <w:r>
        <w:rPr>
          <w:b/>
          <w:rtl/>
          <w:cs/>
          <w:lang w:val="ar_AE" w:bidi="ar_AE"/>
        </w:rPr>
        <w:t>الصليب</w:t>
      </w:r>
      <w:r>
        <w:rPr>
          <w:rtl/>
          <w:cs/>
          <w:lang w:val="ar_AE" w:bidi="ar_AE"/>
        </w:rPr>
        <w:t xml:space="preserve"> التي استخدمتوها في المقاطع السابقة، وتذكروا أن كلمة </w:t>
      </w:r>
      <w:hyperlink r:id="rId97">
        <w:r>
          <w:rPr>
            <w:rtl/>
            <w:cs/>
            <w:lang w:val="ar_AE" w:bidi="ar_AE"/>
          </w:rPr>
          <w:rPr>
            <w:color w:val="0000EE"/>
            <w:u w:val="single"/>
          </w:rPr>
          <w:t>صليب</w:t>
        </w:r>
      </w:hyperlink>
      <w:r>
        <w:rPr>
          <w:rtl/>
          <w:cs/>
          <w:lang w:val="ar_AE" w:bidi="ar_AE"/>
        </w:rPr>
        <w:t xml:space="preserve"> موجودة في قاموس الكلمات الرئيسية. تذكروا أنهم أعطوا يسوع عارضة الصليب فقط ليحملها.</w:t>
      </w:r>
    </w:p>
    <w:p>
      <w:pPr>
        <w:bidi/>
      </w:pPr>
      <w:r>
        <w:rPr>
          <w:rtl/>
          <w:cs/>
          <w:lang w:val="ar_AE" w:bidi="ar_AE"/>
        </w:rPr>
      </w:r>
      <w:r>
        <w:rPr>
          <w:rtl/>
          <w:cs/>
          <w:lang w:val="ar_AE" w:bidi="ar_AE"/>
        </w:rPr>
        <w:t>توقفوا هنا وانظروا كمجموعة إلى صورةٍ لصليب وأشيروا إلى عارضته. أوقفوا هذا التسجيل هنا.</w:t>
      </w:r>
    </w:p>
    <w:p>
      <w:pPr>
        <w:bidi/>
      </w:pPr>
      <w:r>
        <w:rPr>
          <w:rtl/>
          <w:cs/>
          <w:lang w:val="ar_AE" w:bidi="ar_AE"/>
        </w:rPr>
      </w:r>
      <w:r>
        <w:rPr>
          <w:rtl/>
          <w:cs/>
          <w:lang w:val="ar_AE" w:bidi="ar_AE"/>
        </w:rPr>
        <w:t xml:space="preserve">قاد الجنود يسوعَ إلى مكان يُدعى جُلجثة. إن </w:t>
      </w:r>
      <w:r>
        <w:rPr>
          <w:b/>
          <w:rtl/>
          <w:cs/>
          <w:lang w:val="ar_AE" w:bidi="ar_AE"/>
        </w:rPr>
        <w:t>الجُلجثة</w:t>
      </w:r>
      <w:r>
        <w:rPr>
          <w:rtl/>
          <w:cs/>
          <w:lang w:val="ar_AE" w:bidi="ar_AE"/>
        </w:rPr>
        <w:t xml:space="preserve"> هو الاسم المحدد للمكان الذي صَلَبَ فيه الجنود يسوع. إن الاسم يعني "مكان الجُمجمة." يُخبرنا مرقس بالاسم المحدد للمكان ومعنى الاسم. ستحتاجون أن تفعلوا نفس الشيء في ترجمتكم.</w:t>
      </w:r>
    </w:p>
    <w:p>
      <w:pPr>
        <w:bidi/>
      </w:pPr>
      <w:r>
        <w:rPr>
          <w:rtl/>
          <w:cs/>
          <w:lang w:val="ar_AE" w:bidi="ar_AE"/>
        </w:rPr>
      </w:r>
      <w:r>
        <w:rPr>
          <w:rtl/>
          <w:cs/>
          <w:lang w:val="ar_AE" w:bidi="ar_AE"/>
        </w:rPr>
        <w:t xml:space="preserve">قدَّم أحدهم، غالبًا إحدى النساء اليهوديات، ليسوع </w:t>
      </w:r>
      <w:hyperlink r:id="rId152">
        <w:r>
          <w:rPr>
            <w:rtl/>
            <w:cs/>
            <w:lang w:val="ar_AE" w:bidi="ar_AE"/>
          </w:rPr>
          <w:rPr>
            <w:color w:val="0000EE"/>
            <w:u w:val="single"/>
          </w:rPr>
          <w:t>خمرًا</w:t>
        </w:r>
      </w:hyperlink>
      <w:r>
        <w:rPr>
          <w:rtl/>
          <w:cs/>
          <w:lang w:val="ar_AE" w:bidi="ar_AE"/>
        </w:rPr>
        <w:t xml:space="preserve"> (وهو مشروب مختمر يُصنع من العنب) ممزوجًا </w:t>
      </w:r>
      <w:r>
        <w:rPr>
          <w:b/>
          <w:rtl/>
          <w:cs/>
          <w:lang w:val="ar_AE" w:bidi="ar_AE"/>
        </w:rPr>
        <w:t>بِمُر</w:t>
      </w:r>
      <w:r>
        <w:rPr>
          <w:rtl/>
          <w:cs/>
          <w:lang w:val="ar_AE" w:bidi="ar_AE"/>
        </w:rPr>
        <w:t>، وهو عُصارة أحد أنواع الأشجار. إن المُر هو مثل دواء يساعد الناس على ألا يشعروا بالألم.</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المُر</w:t>
      </w:r>
      <w:r>
        <w:rPr>
          <w:rtl/>
          <w:cs/>
          <w:lang w:val="ar_AE" w:bidi="ar_AE"/>
        </w:rPr>
        <w:t>. أوقفوا هذا التسجيل هنا.</w:t>
      </w:r>
    </w:p>
    <w:p>
      <w:pPr>
        <w:bidi/>
      </w:pPr>
      <w:r>
        <w:rPr>
          <w:rtl/>
          <w:cs/>
          <w:lang w:val="ar_AE" w:bidi="ar_AE"/>
        </w:rPr>
      </w:r>
      <w:r>
        <w:rPr>
          <w:rtl/>
          <w:cs/>
          <w:lang w:val="ar_AE" w:bidi="ar_AE"/>
        </w:rPr>
        <w:t xml:space="preserve">ألقى الجنود </w:t>
      </w:r>
      <w:r>
        <w:rPr>
          <w:b/>
          <w:rtl/>
          <w:cs/>
          <w:lang w:val="ar_AE" w:bidi="ar_AE"/>
        </w:rPr>
        <w:t>قُرعةً</w:t>
      </w:r>
      <w:r>
        <w:rPr>
          <w:rtl/>
          <w:cs/>
          <w:lang w:val="ar_AE" w:bidi="ar_AE"/>
        </w:rPr>
        <w:t xml:space="preserve"> أو </w:t>
      </w:r>
      <w:r>
        <w:rPr>
          <w:b/>
          <w:rtl/>
          <w:cs/>
          <w:lang w:val="ar_AE" w:bidi="ar_AE"/>
        </w:rPr>
        <w:t>اقترعوا</w:t>
      </w:r>
      <w:r>
        <w:rPr>
          <w:rtl/>
          <w:cs/>
          <w:lang w:val="ar_AE" w:bidi="ar_AE"/>
        </w:rPr>
        <w:t xml:space="preserve"> ليروا مَن سيأخذ ثياب يسوع. إن "الاقتراع" يعني أن يَرمي الشخص حجارةً صغيرةً موسومة بشكل ما. حددتْ طريقةُ سقوط الحجارة القطع التي سيَحصل عليها كل شخص من ثياب يسوع.</w:t>
      </w:r>
    </w:p>
    <w:p>
      <w:pPr>
        <w:bidi/>
      </w:pPr>
      <w:r>
        <w:rPr>
          <w:rtl/>
          <w:cs/>
          <w:lang w:val="ar_AE" w:bidi="ar_AE"/>
        </w:rPr>
      </w:r>
      <w:r>
        <w:rPr>
          <w:rtl/>
          <w:cs/>
          <w:lang w:val="ar_AE" w:bidi="ar_AE"/>
        </w:rPr>
        <w:t>توقَّفوا هنا وانظروا معًا كمجموعة إلى صورة للقُرعة. أوقفوا هذا التسجيل هنا.</w:t>
      </w:r>
    </w:p>
    <w:p>
      <w:pPr>
        <w:bidi/>
      </w:pPr>
      <w:r>
        <w:rPr>
          <w:rtl/>
          <w:cs/>
          <w:lang w:val="ar_AE" w:bidi="ar_AE"/>
        </w:rPr>
      </w:r>
      <w:r>
        <w:rPr>
          <w:rtl/>
          <w:cs/>
          <w:lang w:val="ar_AE" w:bidi="ar_AE"/>
        </w:rPr>
        <w:t xml:space="preserve">قال مرقس إن يسوع صُلب في الساعة </w:t>
      </w:r>
      <w:r>
        <w:rPr>
          <w:b/>
          <w:rtl/>
          <w:cs/>
          <w:lang w:val="ar_AE" w:bidi="ar_AE"/>
        </w:rPr>
        <w:t>الثالثة</w:t>
      </w:r>
      <w:r>
        <w:rPr>
          <w:rtl/>
          <w:cs/>
          <w:lang w:val="ar_AE" w:bidi="ar_AE"/>
        </w:rPr>
        <w:t>، أي الساعة التاسعة صباحًا، أو ثلاث ساعات بعد شروق الشمس.</w:t>
      </w:r>
    </w:p>
    <w:p>
      <w:pPr>
        <w:bidi/>
      </w:pPr>
      <w:r>
        <w:rPr>
          <w:rtl/>
          <w:cs/>
          <w:lang w:val="ar_AE" w:bidi="ar_AE"/>
        </w:rPr>
      </w:r>
      <w:r>
        <w:rPr>
          <w:rtl/>
          <w:cs/>
          <w:lang w:val="ar_AE" w:bidi="ar_AE"/>
        </w:rPr>
        <w:t>توقفوا هنا وناقشوا كمجموعة الكلمة أو العبارة التي ستستخدمونها للإشارة إلى هذا التوقيت من اليوم. أوقفوا هذا التسجيل هنا.</w:t>
      </w:r>
    </w:p>
    <w:p>
      <w:pPr>
        <w:bidi/>
      </w:pPr>
      <w:r>
        <w:rPr>
          <w:rtl/>
          <w:cs/>
          <w:lang w:val="ar_AE" w:bidi="ar_AE"/>
        </w:rPr>
      </w:r>
      <w:r>
        <w:rPr>
          <w:rtl/>
          <w:cs/>
          <w:lang w:val="ar_AE" w:bidi="ar_AE"/>
        </w:rPr>
        <w:t xml:space="preserve">صُلب "لِصَّان" أو "ثَوريان" على جانبي يسوع. استخدموا نفس الكلمة التي استخدمتوها في المقاطع السابقة للإشارة إلى الشخص الثوري. تذكروا أن </w:t>
      </w:r>
      <w:r>
        <w:rPr>
          <w:b/>
          <w:rtl/>
          <w:cs/>
          <w:lang w:val="ar_AE" w:bidi="ar_AE"/>
        </w:rPr>
        <w:t>الثوري</w:t>
      </w:r>
      <w:r>
        <w:rPr>
          <w:rtl/>
          <w:cs/>
          <w:lang w:val="ar_AE" w:bidi="ar_AE"/>
        </w:rPr>
        <w:t xml:space="preserve"> هو شخص يريد أن يُطيح بالحكومة.</w:t>
      </w:r>
    </w:p>
    <w:p>
      <w:pPr>
        <w:bidi/>
      </w:pPr>
      <w:r>
        <w:rPr>
          <w:rtl/>
          <w:cs/>
          <w:lang w:val="ar_AE" w:bidi="ar_AE"/>
        </w:rPr>
      </w:r>
      <w:r>
        <w:rPr>
          <w:rtl/>
          <w:cs/>
          <w:lang w:val="ar_AE" w:bidi="ar_AE"/>
        </w:rPr>
        <w:t xml:space="preserve">أهانَ الناسُ يسوعَ وأخبروه إنه قال إنه سيهدم </w:t>
      </w:r>
      <w:r>
        <w:rPr>
          <w:b/>
          <w:rtl/>
          <w:cs/>
          <w:lang w:val="ar_AE" w:bidi="ar_AE"/>
        </w:rPr>
        <w:t>الهيكل</w:t>
      </w:r>
      <w:r>
        <w:rPr>
          <w:rtl/>
          <w:cs/>
          <w:lang w:val="ar_AE" w:bidi="ar_AE"/>
        </w:rPr>
        <w:t xml:space="preserve"> ويبنيه من جديد. استخدموا نفس الكلمة التي استخدمتوها في المقاطع السابقة في إنجيل مرقس للإشارة إلى الهيكل، وتذكروا أن مصطلح </w:t>
      </w:r>
      <w:hyperlink r:id="rId60">
        <w:r>
          <w:rPr>
            <w:rtl/>
            <w:cs/>
            <w:lang w:val="ar_AE" w:bidi="ar_AE"/>
          </w:rPr>
          <w:rPr>
            <w:color w:val="0000EE"/>
            <w:u w:val="single"/>
          </w:rPr>
          <w:t>الهيكل</w:t>
        </w:r>
      </w:hyperlink>
      <w:r>
        <w:rPr>
          <w:rtl/>
          <w:cs/>
          <w:lang w:val="ar_AE" w:bidi="ar_AE"/>
        </w:rPr>
        <w:t xml:space="preserve"> موجود في قاموس الكلمات الرئيسية.</w:t>
      </w:r>
    </w:p>
    <w:p>
      <w:pPr>
        <w:bidi/>
      </w:pPr>
      <w:r>
        <w:rPr>
          <w:rtl/>
          <w:cs/>
          <w:lang w:val="ar_AE" w:bidi="ar_AE"/>
        </w:rPr>
      </w:r>
      <w:r>
        <w:rPr>
          <w:rtl/>
          <w:cs/>
          <w:lang w:val="ar_AE" w:bidi="ar_AE"/>
        </w:rPr>
        <w:t xml:space="preserve">سخرَ </w:t>
      </w:r>
      <w:r>
        <w:rPr>
          <w:b/>
          <w:rtl/>
          <w:cs/>
          <w:lang w:val="ar_AE" w:bidi="ar_AE"/>
        </w:rPr>
        <w:t>رؤساءُ الكهنة</w:t>
      </w:r>
      <w:r>
        <w:rPr>
          <w:rtl/>
          <w:cs/>
          <w:lang w:val="ar_AE" w:bidi="ar_AE"/>
        </w:rPr>
        <w:t xml:space="preserve"> و</w:t>
      </w:r>
      <w:r>
        <w:rPr>
          <w:b/>
          <w:rtl/>
          <w:cs/>
          <w:lang w:val="ar_AE" w:bidi="ar_AE"/>
        </w:rPr>
        <w:t>مُعلِّمو الشريعة</w:t>
      </w:r>
      <w:r>
        <w:rPr>
          <w:rtl/>
          <w:cs/>
          <w:lang w:val="ar_AE" w:bidi="ar_AE"/>
        </w:rPr>
        <w:t xml:space="preserve"> من يسوعَ قائلين: "دعوا هذا </w:t>
      </w:r>
      <w:r>
        <w:rPr>
          <w:b/>
          <w:rtl/>
          <w:cs/>
          <w:lang w:val="ar_AE" w:bidi="ar_AE"/>
        </w:rPr>
        <w:t>المسيَّا</w:t>
      </w:r>
      <w:r>
        <w:rPr>
          <w:rtl/>
          <w:cs/>
          <w:lang w:val="ar_AE" w:bidi="ar_AE"/>
        </w:rPr>
        <w:t xml:space="preserve">، </w:t>
      </w:r>
      <w:r>
        <w:rPr>
          <w:b/>
          <w:rtl/>
          <w:cs/>
          <w:lang w:val="ar_AE" w:bidi="ar_AE"/>
        </w:rPr>
        <w:t>ملك إسرائيل</w:t>
      </w:r>
      <w:r>
        <w:rPr>
          <w:rtl/>
          <w:cs/>
          <w:lang w:val="ar_AE" w:bidi="ar_AE"/>
        </w:rPr>
        <w:t xml:space="preserve"> هذا ينزِل عن الصليب، لكي نرى ذلك ونؤمن به." استخدموا نفس الكلمات التي استخدمتوها في المقاطع السابقة للإشارة إلى </w:t>
      </w:r>
      <w:hyperlink r:id="rId45">
        <w:r>
          <w:rPr>
            <w:rtl/>
            <w:cs/>
            <w:lang w:val="ar_AE" w:bidi="ar_AE"/>
          </w:rPr>
          <w:rPr>
            <w:color w:val="0000EE"/>
            <w:u w:val="single"/>
          </w:rPr>
          <w:t>رؤساء الكهنة</w:t>
        </w:r>
      </w:hyperlink>
      <w:r>
        <w:rPr>
          <w:rtl/>
          <w:cs/>
          <w:lang w:val="ar_AE" w:bidi="ar_AE"/>
        </w:rPr>
        <w:t xml:space="preserve"> و</w:t>
      </w:r>
      <w:hyperlink r:id="rId33">
        <w:r>
          <w:rPr>
            <w:rtl/>
            <w:cs/>
            <w:lang w:val="ar_AE" w:bidi="ar_AE"/>
          </w:rPr>
          <w:rPr>
            <w:color w:val="0000EE"/>
            <w:u w:val="single"/>
          </w:rPr>
          <w:t>مُعلِّمي الشريعة</w:t>
        </w:r>
      </w:hyperlink>
      <w:r>
        <w:rPr>
          <w:rtl/>
          <w:cs/>
          <w:lang w:val="ar_AE" w:bidi="ar_AE"/>
        </w:rPr>
        <w:t>، و</w:t>
      </w:r>
      <w:hyperlink r:id="rId15">
        <w:r>
          <w:rPr>
            <w:rtl/>
            <w:cs/>
            <w:lang w:val="ar_AE" w:bidi="ar_AE"/>
          </w:rPr>
          <w:rPr>
            <w:color w:val="0000EE"/>
            <w:u w:val="single"/>
          </w:rPr>
          <w:t>المسيَّا</w:t>
        </w:r>
      </w:hyperlink>
      <w:r>
        <w:rPr>
          <w:rtl/>
          <w:cs/>
          <w:lang w:val="ar_AE" w:bidi="ar_AE"/>
        </w:rPr>
        <w:t>، وتذكروا أن هذه الكلمات موجودة في قاموس الكلمات الرئيسية.</w:t>
      </w:r>
    </w:p>
    <w:p>
      <w:pPr>
        <w:bidi/>
      </w:pPr>
      <w:r>
        <w:rPr>
          <w:rtl/>
          <w:cs/>
          <w:lang w:val="ar_AE" w:bidi="ar_AE"/>
        </w:rPr>
      </w:r>
      <w:r>
        <w:rPr>
          <w:rtl/>
          <w:cs/>
          <w:lang w:val="ar_AE" w:bidi="ar_AE"/>
        </w:rPr>
        <w:t>استخدم القادة الدينيون لقب "ملك إسرائيل" بدلًا من "ملك اليهود" لأن الشعب اليهودي كانوا يفضلون أن يُلقبوا أنفسهم بأمَّة إسرائيل، الاسم الذي أعطاه اللهُ لهم منذ زمن أبيهم يعقوب.</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15:33–39</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في هذه المرحلة، استمعوا إلى مرقس 15: 33–39 وضعوها في قلوبكم.</w:t>
      </w:r>
    </w:p>
    <w:p>
      <w:pPr>
        <w:bidi/>
      </w:pPr>
      <w:r>
        <w:rPr>
          <w:rtl/>
          <w:cs/>
          <w:lang w:val="ar_AE" w:bidi="ar_AE"/>
        </w:rPr>
      </w:r>
      <w:r>
        <w:rPr>
          <w:rtl/>
          <w:cs/>
          <w:lang w:val="ar_AE" w:bidi="ar_AE"/>
        </w:rPr>
        <w:t>استمع إلى نسخة صوتية من مرقس 15: 33–39 ثلاث مرات من ثلاث ترجمات صوتية مختلفة، إن أمكن. ثم كمجموعة قوموا بمناقشة الأسئلة التالية:</w:t>
      </w:r>
    </w:p>
    <w:p>
      <w:pPr>
        <w:pStyle w:val="ListNumber"/>
        <w:numPr>
          <w:ilvl w:val="0"/>
          <w:numId w:val="72"/>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 في هذا المقطع؟</w:t>
      </w:r>
    </w:p>
    <w:p>
      <w:pPr>
        <w:pStyle w:val="ListNumber"/>
        <w:bidi/>
        <w:spacing w:line="240" w:lineRule="auto"/>
        <w:ind w:left="720"/>
      </w:pPr>
      <w:r>
        <w:rPr>
          <w:rtl/>
          <w:cs/>
          <w:lang w:val="ar_AE" w:bidi="ar_AE"/>
        </w:rPr>
      </w:r>
      <w:r>
        <w:rPr>
          <w:rtl/>
          <w:cs/>
          <w:lang w:val="ar_AE" w:bidi="ar_AE"/>
        </w:rPr>
        <w:t>ماذا يخبرنا هذا المقطع عن الله أو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نسخة صوتية من إنجيل مرقس 15 : 33 - 39 من التَّرْجَمَة الأكثر فهمًا لكم.</w:t>
      </w:r>
    </w:p>
    <w:p>
      <w:pPr>
        <w:bidi/>
      </w:pPr>
      <w:r>
        <w:rPr>
          <w:rtl/>
          <w:cs/>
          <w:lang w:val="ar_AE" w:bidi="ar_AE"/>
        </w:rPr>
      </w:r>
      <w:r>
        <w:rPr>
          <w:rtl/>
          <w:cs/>
          <w:lang w:val="ar_AE" w:bidi="ar_AE"/>
        </w:rPr>
        <w:t xml:space="preserve">في المقطع السابق، يذكر إنجيل مرقس أن الجنود صلبوا يسوع في الساعة التاسعة صباحًا، لذا، كان يسوع يتألم على الصليب لعدة ساعات. وفي وقت الظهر، تُظلم الشمس مع أنّ الشمس لا تُظلم أبدًا في هذا الوقت من السَّنَة. مع ذلك، كان الناس في زمن يسوع يعتقدون أن الظلمة ترمز إلى شيء سيء. قال النبي اليهودي عاموس إن الشمس ستُظلم عندما يأتي الله ليدين العالَم. اعتقَد آخرون أن الظلمة كانت رمزًا لموت ملوك أو دمار مُدن. قبل عيد الفصح الأول، عندما أنقذ الله إسرائيل من مصر، حدثت ضربة الظلام التي كانت ترمز إلى لعنة الله على مصر. وتقول شريعة موسى إن الله عاقَب أو لعَن الناس الذين يُعلَّقون على خشبة. ربما لهذا السبب أظلمت الشمس. </w:t>
      </w:r>
    </w:p>
    <w:p>
      <w:pPr>
        <w:bidi/>
      </w:pPr>
      <w:r>
        <w:rPr>
          <w:rtl/>
          <w:cs/>
          <w:lang w:val="ar_AE" w:bidi="ar_AE"/>
        </w:rPr>
      </w:r>
      <w:r>
        <w:rPr>
          <w:rtl/>
          <w:cs/>
          <w:lang w:val="ar_AE" w:bidi="ar_AE"/>
        </w:rPr>
        <w:t>في الساعة الثالثة بعد الظهر، أي ثلاث ساعات بعد حلول الظلام، صَرخ يسوع بصوت مرتفع: "إلهي، إلهي، لماذا تركتني؟" يشعر يسوع وكأنه مُنفصل تمامًا عن الله، لذلك قال يسوع الجزء الأول من المزمور، أو المرثاة. في هذه المرثاة، يطلب كاتب المزمور من الله أن يساعد الشخص الذي يعاني من ظُلم أو إثم الآخرين. عادة ما تنتهي المراثي بوعد أن الله سيكون معهم ويساعدهم في ضيقهم.</w:t>
      </w:r>
    </w:p>
    <w:p>
      <w:pPr>
        <w:bidi/>
      </w:pPr>
      <w:r>
        <w:rPr>
          <w:rtl/>
          <w:cs/>
          <w:lang w:val="ar_AE" w:bidi="ar_AE"/>
        </w:rPr>
      </w:r>
      <w:r>
        <w:rPr>
          <w:rtl/>
          <w:cs/>
          <w:lang w:val="ar_AE" w:bidi="ar_AE"/>
        </w:rPr>
        <w:t>على الأرجح ذكر يسوع اسم الله إلوي، إلوي، باللغة العِبرية وبقية السؤال باللغة الآرامية. كانت العِبرية لُغة النصوص الكتابية اليهودية، لكن الآرامية كانت اللُغة التي كان اليهود يتحدثُّون بها في العصور الرومانية. ربما لم يفهم بعض الناس من حوله كلماته الأولى. صَرخ يسوع إلى الله، لكن الكلمة التي استخدمها للإشارة إلى الله كانت تبدو مثل الاسم العِبري للنبي اليهودي العظيم إيليا. اعتقد اليهود أن روح إيليا سيأتي ليُخلص الأبرار عندما يواجهون مخاطر، ومن المفهوم أن الناس اعتقدوا أنَّ يسوع كان يدعو إيليا وليس الله.</w:t>
      </w:r>
    </w:p>
    <w:p>
      <w:pPr>
        <w:bidi/>
      </w:pPr>
      <w:r>
        <w:rPr>
          <w:rtl/>
          <w:cs/>
          <w:lang w:val="ar_AE" w:bidi="ar_AE"/>
        </w:rPr>
      </w:r>
      <w:r>
        <w:rPr>
          <w:rtl/>
          <w:cs/>
          <w:lang w:val="ar_AE" w:bidi="ar_AE"/>
        </w:rPr>
        <w:t>ظنّ اليهود أن خلَّ النبيذ وهو خمر حامض رخيص، ينعش ويروي العطشان. سمع شخص نداء يسوع وأراد مساعدته. غمس الشخص إسفنجة، في خل النبيذ، ثم وضع الإسفنجة على طرف عصا طويلة، ورفعها إلى يسوع.</w:t>
      </w:r>
    </w:p>
    <w:p>
      <w:pPr>
        <w:bidi/>
      </w:pPr>
      <w:r>
        <w:rPr>
          <w:rtl/>
          <w:cs/>
          <w:lang w:val="ar_AE" w:bidi="ar_AE"/>
        </w:rPr>
      </w:r>
      <w:r>
        <w:rPr>
          <w:rtl/>
          <w:cs/>
          <w:lang w:val="ar_AE" w:bidi="ar_AE"/>
        </w:rPr>
        <w:t>بقيَ يسوع قويًا بما يكفي لأن يتكلم بصوت مرتفع حتى نهاية حياته. كان هذا غير معتاد – إذ كان معظم الرجال يضعفون ويفقدون الوعي قرب نهاية صلبهم ولا يستطيعون التنفس جيدًا.</w:t>
      </w:r>
    </w:p>
    <w:p>
      <w:pPr>
        <w:bidi/>
      </w:pPr>
      <w:r>
        <w:rPr>
          <w:rtl/>
          <w:cs/>
          <w:lang w:val="ar_AE" w:bidi="ar_AE"/>
        </w:rPr>
      </w:r>
      <w:r>
        <w:rPr>
          <w:rtl/>
          <w:cs/>
          <w:lang w:val="ar_AE" w:bidi="ar_AE"/>
        </w:rPr>
        <w:t>يتحدث إنجيل مرقس عن حدَث آخر وقَع في مكان مختلف لكن في الوقت ذاته الذي وقعَ فيه حادث الصلْب. كان للهيكل في أورشليم حجابان (سِتران) كبيران مُعلَّقان لتغطية المداخِل. كان الحجاب الداخلي هو الحجاب المُعلَّق بين منطقة القُدس ومنطقة قُدس الأقداس. إنَّ قُدس الأقداس هو المكان في الهيكل الذي يمكن أن يذهب إليه رئيس الكهنة وحده في "يوم الكفَّارة العظيم" لتقديم ذبيحة من أجل كل شعب إسرائيل لمغفرة خطاياهم. أما عن الحجاب الخارجي فهو الحجاب الذي يفصل هذه المناطق الخاصة للغاية والمُخصصة للكهنة عن الساحات المُخصصة لغير الكهنة. كان الجَمهور يرى الحجاب الخارجي، لكن عددًا قليلًا من الكهنة فقط يمكنهم رؤية الحجاب الداخلي.</w:t>
      </w:r>
    </w:p>
    <w:p>
      <w:pPr>
        <w:bidi/>
      </w:pPr>
      <w:r>
        <w:rPr>
          <w:rtl/>
          <w:cs/>
          <w:lang w:val="ar_AE" w:bidi="ar_AE"/>
        </w:rPr>
      </w:r>
      <w:r>
        <w:rPr>
          <w:rtl/>
          <w:cs/>
          <w:lang w:val="ar_AE" w:bidi="ar_AE"/>
        </w:rPr>
        <w:t>توقّفوا هنا وانظروا إلى رسم تخطيطي للهيكل، بما في ذلك قدس الأقداس، ومكان القُدس والدار الخارجية. (أوقفوا سماع التسجيل الصوتي هنا)</w:t>
      </w:r>
    </w:p>
    <w:p>
      <w:pPr>
        <w:bidi/>
      </w:pPr>
      <w:r>
        <w:rPr>
          <w:rtl/>
          <w:cs/>
          <w:lang w:val="ar_AE" w:bidi="ar_AE"/>
        </w:rPr>
      </w:r>
      <w:r>
        <w:rPr>
          <w:rtl/>
          <w:cs/>
          <w:lang w:val="ar_AE" w:bidi="ar_AE"/>
        </w:rPr>
        <w:t>لسنا على يقين أي حجاب انقسم إلى قسمَين، من أعلى إلى أسفل. يعتقد بعض الدارسين أن هذا هو الحجاب الخارجي الذي انقسم إلى قسمَين، من أعلى إلى أسفل، لأن عامة الناس كانوا يستطيعون رؤيته من منطقة الدار الخارجية ويخبرون الآخرين بحدوث ذلك الأمر. يعتقد كثير من الناس أن هذا الحدَث نبوءة أن الهيكل سيُدمَّر يومًا ما. لقد هُدم الهيكل حقًا في 70 ميلاديًا، أي بعد 40 عامًا تقريبًا من حدوث هذا الحدَث. على أية حال، فإن تمزُّق الحجاب إلى قطعتَين، يرمز إلى تغيير يسوع للتقاليد اليهودية الأصلية المتمثلة في الحاجة إلى هيكل وكهنة لتقديم ذبائح في قدس الأقداس من أجل خطايا الشعب. يسوع هو الذبيحة النهائية.</w:t>
      </w:r>
    </w:p>
    <w:p>
      <w:pPr>
        <w:bidi/>
      </w:pPr>
      <w:r>
        <w:rPr>
          <w:rtl/>
          <w:cs/>
          <w:lang w:val="ar_AE" w:bidi="ar_AE"/>
        </w:rPr>
      </w:r>
      <w:r>
        <w:rPr>
          <w:rtl/>
          <w:cs/>
          <w:lang w:val="ar_AE" w:bidi="ar_AE"/>
        </w:rPr>
        <w:t xml:space="preserve">كان قائد مئة، أو مسؤول روماني، قد رافق يسوع من بداية الصَلْب حتى موته. كان يدرك أن يسوع مختلف بطريقة ما عن المصلوبَين الآخرَين. لم يمُت يسوع موتًا عاديًا أو يتصرف مثل المُجرمين العاديين الذين يُقتلون، لذلك يقول الضابط الروماني: "حقًا كان هذا الرجل ابن الله!" ربما فهِمَ هذا الضابط الروماني أن يسوع إلهٌ أو بطلٌ إلهيٌ قبِلَ مصيره من الله. مع ذلك، لم يفهم الضابط الروماني المعنى الكامِل لتصريحه. </w:t>
      </w:r>
    </w:p>
    <w:p>
      <w:pPr>
        <w:bidi/>
      </w:pPr>
      <w:r>
        <w:rPr>
          <w:rtl/>
          <w:cs/>
          <w:lang w:val="ar_AE" w:bidi="ar_AE"/>
        </w:rPr>
      </w:r>
      <w:r>
        <w:rPr>
          <w:rtl/>
          <w:cs/>
          <w:lang w:val="ar_AE" w:bidi="ar_AE"/>
        </w:rPr>
        <w:t>إنَّ قول هذا الضابط هو ذروة إنجيل مرقس كُلَّه. يريد مرقس أن يُظهر لمُستمعيه "من هو يسوع؟" يريد مرقس أن يُظهر لمستمعيه أن يسوع هو المسيَّا والملِك وابن الله المُنتظَر. يبدأ مرقس إنجيله بقوله إن هذه رواية عن حياة يسوع "المسيَّا، ابن الله". ثم يسأل يسوع تلاميذه مَن هو، ويقول بطرس: "أنت المسيَّا". ثم يسأل رئيس الكهنة يسوع في المحاكمة عما إذا كان هو "المسيَّا، ابن الله". والآن، حتى الضابط الروماني المسؤول عن موت يسوع يبدو أنه يفهم مَن هو يسوع. سيسعد الرومان الذين يكتب مرقس لهم لمعرفتهم أنه حتى المسؤول الروماني فهِمَ مَن هو يسوع.</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نسخة صوتية من إنجيل مرقس 15 : 33 - 39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المشهد الأول:</w:t>
      </w:r>
      <w:r>
        <w:rPr>
          <w:rtl/>
          <w:cs/>
          <w:lang w:val="ar_AE" w:bidi="ar_AE"/>
        </w:rPr>
        <w:t xml:space="preserve"> يبدأ عند الظهر. تُظلِم الشمس لمدة ثلاث ساعات.</w:t>
      </w:r>
    </w:p>
    <w:p>
      <w:pPr>
        <w:bidi/>
      </w:pPr>
      <w:r>
        <w:rPr>
          <w:rtl/>
          <w:cs/>
          <w:lang w:val="ar_AE" w:bidi="ar_AE"/>
        </w:rPr>
      </w:r>
      <w:r>
        <w:rPr>
          <w:b/>
          <w:rtl/>
          <w:cs/>
          <w:lang w:val="ar_AE" w:bidi="ar_AE"/>
        </w:rPr>
        <w:t>في المشهد الثاني:</w:t>
      </w:r>
      <w:r>
        <w:rPr>
          <w:rtl/>
          <w:cs/>
          <w:lang w:val="ar_AE" w:bidi="ar_AE"/>
        </w:rPr>
        <w:t xml:space="preserve"> يصرخ يسوع بصوت مرتفع: "إلهي، إلهي، لماذا تركتني؟" يحاول شخص إعطاء يسوع خلًا ليشرب. </w:t>
      </w:r>
    </w:p>
    <w:p>
      <w:pPr>
        <w:bidi/>
      </w:pPr>
      <w:r>
        <w:rPr>
          <w:rtl/>
          <w:cs/>
          <w:lang w:val="ar_AE" w:bidi="ar_AE"/>
        </w:rPr>
      </w:r>
      <w:r>
        <w:rPr>
          <w:b/>
          <w:rtl/>
          <w:cs/>
          <w:lang w:val="ar_AE" w:bidi="ar_AE"/>
        </w:rPr>
        <w:t>في المشهد الثالث:</w:t>
      </w:r>
      <w:r>
        <w:rPr>
          <w:rtl/>
          <w:cs/>
          <w:lang w:val="ar_AE" w:bidi="ar_AE"/>
        </w:rPr>
        <w:t xml:space="preserve"> يصرخ يسوع بصوت عال ويُسلم الروح. في نفس الوقت، في الهيكل، على الجانب الآخر من أورشليم، ينشق حجاب الهيكل إلى نصفين، من أعلى إلى أسفل.</w:t>
      </w:r>
    </w:p>
    <w:p>
      <w:pPr>
        <w:bidi/>
      </w:pPr>
      <w:r>
        <w:rPr>
          <w:rtl/>
          <w:cs/>
          <w:lang w:val="ar_AE" w:bidi="ar_AE"/>
        </w:rPr>
      </w:r>
      <w:r>
        <w:rPr>
          <w:b/>
          <w:rtl/>
          <w:cs/>
          <w:lang w:val="ar_AE" w:bidi="ar_AE"/>
        </w:rPr>
        <w:t>في المشهد الرابع:</w:t>
      </w:r>
      <w:r>
        <w:rPr>
          <w:rtl/>
          <w:cs/>
          <w:lang w:val="ar_AE" w:bidi="ar_AE"/>
        </w:rPr>
        <w:t xml:space="preserve"> يقول قائد المئة الروماني، أو الضابط: "حقًا إن هذا الرجل كان ابن الله!"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أشخاص واقفون بجانب الصليب</w:t>
      </w:r>
    </w:p>
    <w:p>
      <w:pPr>
        <w:pStyle w:val="ListBullet"/>
        <w:bidi/>
        <w:spacing w:line="240" w:lineRule="auto"/>
        <w:ind w:left="720"/>
      </w:pPr>
      <w:r>
        <w:rPr>
          <w:rtl/>
          <w:cs/>
          <w:lang w:val="ar_AE" w:bidi="ar_AE"/>
        </w:rPr>
      </w:r>
      <w:r>
        <w:rPr>
          <w:rtl/>
          <w:cs/>
          <w:lang w:val="ar_AE" w:bidi="ar_AE"/>
        </w:rPr>
        <w:t>شخص يُحضِر خلًا على إسفنجة</w:t>
      </w:r>
    </w:p>
    <w:p>
      <w:pPr>
        <w:pStyle w:val="ListBullet"/>
        <w:bidi/>
        <w:spacing w:line="240" w:lineRule="auto"/>
        <w:ind w:left="720"/>
      </w:pPr>
      <w:r>
        <w:rPr>
          <w:rtl/>
          <w:cs/>
          <w:lang w:val="ar_AE" w:bidi="ar_AE"/>
        </w:rPr>
      </w:r>
      <w:r>
        <w:rPr>
          <w:rtl/>
          <w:cs/>
          <w:lang w:val="ar_AE" w:bidi="ar_AE"/>
        </w:rPr>
        <w:t>الضابط الروماني، المسمى قائد المئة</w:t>
      </w:r>
    </w:p>
    <w:p>
      <w:pPr>
        <w:bidi/>
      </w:pPr>
      <w:r>
        <w:rPr>
          <w:rtl/>
          <w:cs/>
          <w:lang w:val="ar_AE" w:bidi="ar_AE"/>
        </w:rPr>
      </w:r>
      <w:r>
        <w:rPr>
          <w:rtl/>
          <w:cs/>
          <w:lang w:val="ar_AE" w:bidi="ar_AE"/>
        </w:rPr>
        <w:t>كمجموعة، انتبهوا إلى هذه الأجزاء من سياق المقطع: هذه القصة تبدأ عند الظهر بالظلمة تغطي المنطقة بأكملها، وربما تغطي مساحة إسرائيل أو فقط المنطقة المحيطة بأورشليم. تمر ثلاث ساعات. حوالي الساعة الثالثة بعد الظهر، يصرخ يسوع بصوت مرتفع. من المهم أن نتذكر أن مرقس يعطينا كلمات يسوع باللغة الأصلية: "إلوي، إلوي، لما شبقتني؟" التي تعني "إلهي، إلهي، لماذا تركتني؟"</w:t>
      </w:r>
    </w:p>
    <w:p>
      <w:pPr>
        <w:bidi/>
      </w:pPr>
      <w:r>
        <w:rPr>
          <w:rtl/>
          <w:cs/>
          <w:lang w:val="ar_AE" w:bidi="ar_AE"/>
        </w:rPr>
      </w:r>
      <w:r>
        <w:rPr>
          <w:rtl/>
          <w:cs/>
          <w:lang w:val="ar_AE" w:bidi="ar_AE"/>
        </w:rPr>
        <w:t>توقّفوا هنا وناقشوا هذا السؤال كمجموعة: كيف تُظهرون أنكم تتحدثون بلغة أخرى في قصصكم؟ أوقفوا سماع التسجيل الصوتي هنا.</w:t>
      </w:r>
    </w:p>
    <w:p>
      <w:pPr>
        <w:bidi/>
      </w:pPr>
      <w:r>
        <w:rPr>
          <w:rtl/>
          <w:cs/>
          <w:lang w:val="ar_AE" w:bidi="ar_AE"/>
        </w:rPr>
      </w:r>
      <w:r>
        <w:rPr>
          <w:rtl/>
          <w:cs/>
          <w:lang w:val="ar_AE" w:bidi="ar_AE"/>
        </w:rPr>
        <w:t>كان اسم النبي إيليا ينطق بطريقة مشابهة لكلمة "إلوي"، لذلك اعتقد بعض الأشخاص الذين كانوا قريبين أن يسوع كان ينادي النبي إيليا. ثم يركض شخص–لا نعرف من يكون–ويملأ إسفنجة خلًا. ثم يضع الإسفنجة على قصبة ويرفعها إلى يسوع. ويقول الرجل: "انتظروا، لنر ما إذا كان إيليا سيأتي لينزله عن الصليب!" ثم يصرخ يسوع بصوت عظيم ويُسلِم الروح. ويموت يسوع.</w:t>
      </w:r>
    </w:p>
    <w:p>
      <w:pPr>
        <w:bidi/>
      </w:pPr>
      <w:r>
        <w:rPr>
          <w:rtl/>
          <w:cs/>
          <w:lang w:val="ar_AE" w:bidi="ar_AE"/>
        </w:rPr>
      </w:r>
      <w:r>
        <w:rPr>
          <w:rtl/>
          <w:cs/>
          <w:lang w:val="ar_AE" w:bidi="ar_AE"/>
        </w:rPr>
        <w:t>في نفس الوقت الذي يموت فيه يسوع، ينشق حجاب الهيكل إلى نصفين، بدءًا من الأعلى وحتى الأسفل. ويقع الهيكل على الجانب الآخر من أورشليم من المكان حيث يموت يسوع. ولا يعرف الأشخاص الذين بجانب الصليب حيث يموت يسوع أن الحجاب في الهيكل قد انشق إلى نصفين.</w:t>
      </w:r>
    </w:p>
    <w:p>
      <w:pPr>
        <w:bidi/>
      </w:pPr>
      <w:r>
        <w:rPr>
          <w:rtl/>
          <w:cs/>
          <w:lang w:val="ar_AE" w:bidi="ar_AE"/>
        </w:rPr>
      </w:r>
      <w:r>
        <w:rPr>
          <w:rtl/>
          <w:cs/>
          <w:lang w:val="ar_AE" w:bidi="ar_AE"/>
        </w:rPr>
        <w:t>توقّفوا هنا وناقشوا هذا السؤال كمجموعة: كيف تحكي معلومات في قصة تحدث في نفس الوقت، لكن في مكان مختلف؟ أوقفوا سماع التسجيل الصوتي هنا.</w:t>
      </w:r>
    </w:p>
    <w:p>
      <w:pPr>
        <w:bidi/>
      </w:pPr>
      <w:r>
        <w:rPr>
          <w:rtl/>
          <w:cs/>
          <w:lang w:val="ar_AE" w:bidi="ar_AE"/>
        </w:rPr>
      </w:r>
      <w:r>
        <w:rPr>
          <w:rtl/>
          <w:cs/>
          <w:lang w:val="ar_AE" w:bidi="ar_AE"/>
        </w:rPr>
        <w:t>يقف بالقرب من الصليب ضابط روماني، أو قائد مئة، لأنه كان المسؤول عن صلب يسوع. وهو يرى كل ما يحدث على الصليب. ويرى أن يسوع يموت بطريقة مختلفة عن باقي الرجال. إذ يموت يسوع وهو لا يزال قويًا. فيقول قائد المئة: "حقًا، أو أنا متيقِّن، أن هذا الرجل كان ابن الله!" هذه هي الذروة الثانية، أو الجزء الأكثر أهمية في إنجيل مرقس.</w:t>
      </w:r>
    </w:p>
    <w:p>
      <w:pPr>
        <w:bidi/>
      </w:pPr>
      <w:r>
        <w:rPr>
          <w:rtl/>
          <w:cs/>
          <w:lang w:val="ar_AE" w:bidi="ar_AE"/>
        </w:rPr>
      </w:r>
      <w:r>
        <w:rPr>
          <w:rtl/>
          <w:cs/>
          <w:lang w:val="ar_AE" w:bidi="ar_AE"/>
        </w:rPr>
        <w:t>توقّفوا هنا وناقشوا كمجموعة: عندما تحكوا قصصًا، كيف تُظهرون بصوتكم وكلماتكم أنكم تحكون جزءًا مهمًا من القصة؟ جربوا إخبار بعضكم البعض بقصة حقيقية، وهي قصة خاصة في ثقافتكم، ولاحظوا أين يقع الجزء الأكثر أهمية من القصة. كيف تتحدثون عنه؟ ماذا يحدث لنبرة صوتكم وكلماتكم عندما تتحدثون عن الجزء المهم من القصة؟ أوقفوا سماع التسجيل الصوتي هنا.</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استمِعوا إلى نسخة صوتية من إنجيل مرقس 15: 33 - 39 من ترجمة سهلة ومفهومة.</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أشخاص واقفون بجانب الصليب</w:t>
      </w:r>
    </w:p>
    <w:p>
      <w:pPr>
        <w:pStyle w:val="ListBullet"/>
        <w:bidi/>
        <w:spacing w:line="240" w:lineRule="auto"/>
        <w:ind w:left="720"/>
      </w:pPr>
      <w:r>
        <w:rPr>
          <w:rtl/>
          <w:cs/>
          <w:lang w:val="ar_AE" w:bidi="ar_AE"/>
        </w:rPr>
      </w:r>
      <w:r>
        <w:rPr>
          <w:rtl/>
          <w:cs/>
          <w:lang w:val="ar_AE" w:bidi="ar_AE"/>
        </w:rPr>
        <w:t>شخص يُحضِر خلًا على إسفنجة</w:t>
      </w:r>
    </w:p>
    <w:p>
      <w:pPr>
        <w:pStyle w:val="ListBullet"/>
        <w:bidi/>
        <w:spacing w:line="240" w:lineRule="auto"/>
        <w:ind w:left="720"/>
      </w:pPr>
      <w:r>
        <w:rPr>
          <w:rtl/>
          <w:cs/>
          <w:lang w:val="ar_AE" w:bidi="ar_AE"/>
        </w:rPr>
      </w:r>
      <w:r>
        <w:rPr>
          <w:rtl/>
          <w:cs/>
          <w:lang w:val="ar_AE" w:bidi="ar_AE"/>
        </w:rPr>
        <w:t>الضابط الروماني، المسمى قائد المئة</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 xml:space="preserve">أوقفوا سماع التسجيل الصوتي مؤقتًا هنا، ومثّلوا المقطع. </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وقوموا بتمثيل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تبدأ هذه القصة عند الظهيرة، حين تغشى الظلمة المنطقة كلها، وربما تغطي منطقة إسرائيل فقط، أو حتى المكان المحيط بأورشليم. وتمر ثلاث ساعات. وحوالي الساعة الثالثة بعد الظهر، يصرخ يسوع بصوت مرتفع. إِلُوِي، إِلُوِي، لِمَا شَبَقْتَنِي؟ التي تعني "إلهي، إلهي، لماذا تركتني؟"</w:t>
      </w:r>
    </w:p>
    <w:p>
      <w:pPr>
        <w:bidi/>
      </w:pPr>
      <w:r>
        <w:rPr>
          <w:rtl/>
          <w:cs/>
          <w:lang w:val="ar_AE" w:bidi="ar_AE"/>
        </w:rPr>
      </w:r>
      <w:r>
        <w:rPr>
          <w:rtl/>
          <w:cs/>
          <w:lang w:val="ar_AE" w:bidi="ar_AE"/>
        </w:rPr>
        <w:t xml:space="preserve">أوقفوا التمثيل. اسأل الشخص الذي يؤدي دور يسوع: "بماذا تشعر أو تفكر؟" قد تسمعون عبارات مثل: "لم أشعر قط بالوحدة هكذا،" "متروك ووحيد." واطرحوا على الذين يؤدُّون دور التلاميذ السؤال التالي: "بمَ تشعرون أو فيمَ تفكِّرون؟" قد تسمعون عبارات مثل: "أتساءل مع من يتحدث،" "أنا حزين لأجله." واصلوا تمثيل الدراما. </w:t>
      </w:r>
    </w:p>
    <w:p>
      <w:pPr>
        <w:bidi/>
      </w:pPr>
      <w:r>
        <w:rPr>
          <w:rtl/>
          <w:cs/>
          <w:lang w:val="ar_AE" w:bidi="ar_AE"/>
        </w:rPr>
      </w:r>
      <w:r>
        <w:rPr>
          <w:rtl/>
          <w:cs/>
          <w:lang w:val="ar_AE" w:bidi="ar_AE"/>
        </w:rPr>
        <w:t xml:space="preserve">ثم يركض شخص–لا نعرف من يكون–ويملأ إسفنجة خلًا. ثم يضع الإسفنجة على قصبة ويرفعها إلى يسوع. ويقول الرجل: "انتظروا، لنر ما إذا كان إيليا سيأتي لينزله عن الصليب!" ثم يصرخ يسوع بصوتٍ عظيم ويسلّم الروح، ويموت يسوع. في نفس الوقت الذي يموت فيه يسوع، ينشق حجاب الهيكل إلى نصفين، بدءًا من الأعلى وحتى الأسفل. ويقع الهيكل على الجانب الآخر من أورشليم من المكان حيث يموت يسوع. </w:t>
      </w:r>
    </w:p>
    <w:p>
      <w:pPr>
        <w:bidi/>
      </w:pPr>
      <w:r>
        <w:rPr>
          <w:rtl/>
          <w:cs/>
          <w:lang w:val="ar_AE" w:bidi="ar_AE"/>
        </w:rPr>
      </w:r>
      <w:r>
        <w:rPr>
          <w:rtl/>
          <w:cs/>
          <w:lang w:val="ar_AE" w:bidi="ar_AE"/>
        </w:rPr>
        <w:t xml:space="preserve">أوقفوا التمثيل. واسألوا الشخص الذي يؤدي دور التلاميذ: "بماذا تشعر أو تفكر؟" قد تسمعون عبارات مثل: "خائب الأمل". واطرحوا على الذين يؤدُّون دور التلاميذ السؤال التالي: "بمَ تشعرون أو فيمَ تفكِّرون؟" قد تسمعون عبارات مثل: "حُزن"، أو "أشعر بالارتياح لأن الأمر انتهى،" أو "أشعر بالحزن لأن يسوع مات بلا سبب." واصلوا تمثيل الدراما. </w:t>
      </w:r>
    </w:p>
    <w:p>
      <w:pPr>
        <w:bidi/>
      </w:pPr>
      <w:r>
        <w:rPr>
          <w:rtl/>
          <w:cs/>
          <w:lang w:val="ar_AE" w:bidi="ar_AE"/>
        </w:rPr>
      </w:r>
      <w:r>
        <w:rPr>
          <w:rtl/>
          <w:cs/>
          <w:lang w:val="ar_AE" w:bidi="ar_AE"/>
        </w:rPr>
        <w:t>يقف بالقرب من الصليب ضابط روماني، أو قائد مئة، لأنه كان المسؤول عن صلب يسوع. يقول قائد المئة: "حَقًّا كَانَ هذَا الإِنْسَانُ ابْنَ اللهِ!"</w:t>
      </w:r>
    </w:p>
    <w:p>
      <w:pPr>
        <w:bidi/>
      </w:pPr>
      <w:r>
        <w:rPr>
          <w:rtl/>
          <w:cs/>
          <w:lang w:val="ar_AE" w:bidi="ar_AE"/>
        </w:rPr>
      </w:r>
      <w:r>
        <w:rPr>
          <w:rtl/>
          <w:cs/>
          <w:lang w:val="ar_AE" w:bidi="ar_AE"/>
        </w:rPr>
        <w:t>أوقفوا التمثيل. واسألوا الشخص الذي يؤدي دور قائد المئة: "بماذا تشعر أو تفكر؟" قد تسمعون عبارات مثل: "كان ليسوع كرامةٌ أعظم من سائر الذين ماتوا"، أو "لم يكن يسوع غاضبًا كما كان الآخرون"، أو "يسوع مات بطريقة مختلفة عن الآخرين،" أو "يمكنني أن أشعر أن الله مع هذا الرجل."</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نسخة صوتية من إنجيل مرقس 15: 33 - 39 من ترجمة سهلة ومفهومة.</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عند الظهر، كانت </w:t>
      </w:r>
      <w:r>
        <w:rPr>
          <w:b/>
          <w:rtl/>
          <w:cs/>
          <w:lang w:val="ar_AE" w:bidi="ar_AE"/>
        </w:rPr>
        <w:t>ظلمةٌ</w:t>
      </w:r>
      <w:r>
        <w:rPr>
          <w:rtl/>
          <w:cs/>
          <w:lang w:val="ar_AE" w:bidi="ar_AE"/>
        </w:rPr>
        <w:t xml:space="preserve"> على </w:t>
      </w:r>
      <w:r>
        <w:rPr>
          <w:b/>
          <w:rtl/>
          <w:cs/>
          <w:lang w:val="ar_AE" w:bidi="ar_AE"/>
        </w:rPr>
        <w:t>الأرض كلها</w:t>
      </w:r>
      <w:r>
        <w:rPr>
          <w:rtl/>
          <w:cs/>
          <w:lang w:val="ar_AE" w:bidi="ar_AE"/>
        </w:rPr>
        <w:t xml:space="preserve"> حتى </w:t>
      </w:r>
      <w:r>
        <w:rPr>
          <w:b/>
          <w:rtl/>
          <w:cs/>
          <w:lang w:val="ar_AE" w:bidi="ar_AE"/>
        </w:rPr>
        <w:t>الساعة الثالثة</w:t>
      </w:r>
      <w:r>
        <w:rPr>
          <w:rtl/>
          <w:cs/>
          <w:lang w:val="ar_AE" w:bidi="ar_AE"/>
        </w:rPr>
        <w:t xml:space="preserve">. عبارة "الأرض كلها" قد تُشير فقط إلى المنطقة المحيطة بأورشليم، أو إلى أمة إسرائيل، لكنها على الأرجح لا تشير إلى العالم بأسره. وعبارة "كانت ظلمة" معناها أن الشمس لم تَعُد تعطي نورها. حدث ذلك عند </w:t>
      </w:r>
      <w:r>
        <w:rPr>
          <w:b/>
          <w:rtl/>
          <w:cs/>
          <w:lang w:val="ar_AE" w:bidi="ar_AE"/>
        </w:rPr>
        <w:t>الظهر</w:t>
      </w:r>
      <w:r>
        <w:rPr>
          <w:rtl/>
          <w:cs/>
          <w:lang w:val="ar_AE" w:bidi="ar_AE"/>
        </w:rPr>
        <w:t xml:space="preserve">، ثم عند حلول </w:t>
      </w:r>
      <w:r>
        <w:rPr>
          <w:b/>
          <w:rtl/>
          <w:cs/>
          <w:lang w:val="ar_AE" w:bidi="ar_AE"/>
        </w:rPr>
        <w:t>الساعة الثالثة بعد الظهر</w:t>
      </w:r>
      <w:r>
        <w:rPr>
          <w:rtl/>
          <w:cs/>
          <w:lang w:val="ar_AE" w:bidi="ar_AE"/>
        </w:rPr>
        <w:t xml:space="preserve">، صرخ يسوع. قد لا تحتوي بعض اللغات على الكلمات اللازمة للإشارة إلى ساعة محدَّدة من الوقت. إذا كان هذا هو الحال، يمكنكم أن تستخدِموا عبارات من قبيل "منتصف النهار"، أو "منتصف فترة ما بعد الظهر"، أو أي تعبير آخر تستخدِمونه في ثقافتكم للإشارة إلى ساعات اليوم. </w:t>
      </w:r>
    </w:p>
    <w:p>
      <w:pPr>
        <w:bidi/>
      </w:pPr>
      <w:r>
        <w:rPr>
          <w:rtl/>
          <w:cs/>
          <w:lang w:val="ar_AE" w:bidi="ar_AE"/>
        </w:rPr>
      </w:r>
      <w:r>
        <w:rPr>
          <w:rtl/>
          <w:cs/>
          <w:lang w:val="ar_AE" w:bidi="ar_AE"/>
        </w:rPr>
        <w:t xml:space="preserve">ثم صرخَ يسوع قائلًا: "إِلُوِي، إِلُوِي، لَمَا شَبَقْتَنِي؟" وهو تعبير عبري وأرامي تَفْسِيرُهُ: "إِلَهِي، إِلَهِي، لِمَاذَا تَرَكْتَنِي؟" أو "لماذا تخلَّيتَ عني أو هجرتَني؟" على الأرجح، ذكر يسوع هنا اسم الله، وهو </w:t>
      </w:r>
      <w:r>
        <w:rPr>
          <w:b/>
          <w:rtl/>
          <w:cs/>
          <w:lang w:val="ar_AE" w:bidi="ar_AE"/>
        </w:rPr>
        <w:t>إلوي</w:t>
      </w:r>
      <w:r>
        <w:rPr>
          <w:rtl/>
          <w:cs/>
          <w:lang w:val="ar_AE" w:bidi="ar_AE"/>
        </w:rPr>
        <w:t>، باللغة العبرية، ثم استكمل بقية السؤال باللغة الأرامية. كانت العِبرية هي لُغة الكتاب المقدس اليهودي، لكن الأرامية كانت لغة الحديث عند اليهود خلال العصور الرومانية. وقد قدَّم لنا مرقس هذه الجملة باللغة العبرية والأرامية، ثم ترجمها إلى لغتنا. ربما تحتاجون هنا إلى فعل ذلك أيضًا. وفي هذه الحالة، حاولوا أن تَذكُروا الجملة العبرية بطريقة مماثلة للغة العبرية والأرامية الأصلية، ثم ترجِموها إلى لغتكم كما فعل مرقس مع مستمعيه.</w:t>
      </w:r>
    </w:p>
    <w:p>
      <w:pPr>
        <w:bidi/>
      </w:pPr>
      <w:r>
        <w:rPr>
          <w:rtl/>
          <w:cs/>
          <w:lang w:val="ar_AE" w:bidi="ar_AE"/>
        </w:rPr>
      </w:r>
      <w:r>
        <w:rPr>
          <w:rtl/>
          <w:cs/>
          <w:lang w:val="ar_AE" w:bidi="ar_AE"/>
        </w:rPr>
        <w:t xml:space="preserve">عندئذ، ظن قوم من الحاضرين أن يسوع كان ينادي </w:t>
      </w:r>
      <w:r>
        <w:rPr>
          <w:b/>
          <w:rtl/>
          <w:cs/>
          <w:lang w:val="ar_AE" w:bidi="ar_AE"/>
        </w:rPr>
        <w:t>إيليا</w:t>
      </w:r>
      <w:r>
        <w:rPr>
          <w:rtl/>
          <w:cs/>
          <w:lang w:val="ar_AE" w:bidi="ar_AE"/>
        </w:rPr>
        <w:t xml:space="preserve"> النبي. ترجِموا اسم إيليا كما ترجمتموه في المقاطع السابقة، وتذكَّروا أن الاسم </w:t>
      </w:r>
      <w:hyperlink r:id="rId94">
        <w:r>
          <w:rPr>
            <w:rtl/>
            <w:cs/>
            <w:lang w:val="ar_AE" w:bidi="ar_AE"/>
          </w:rPr>
          <w:rPr>
            <w:color w:val="0000EE"/>
            <w:u w:val="single"/>
          </w:rPr>
          <w:t>إيليا</w:t>
        </w:r>
      </w:hyperlink>
      <w:r>
        <w:rPr>
          <w:rtl/>
          <w:cs/>
          <w:lang w:val="ar_AE" w:bidi="ar_AE"/>
        </w:rPr>
        <w:t xml:space="preserve"> موجود في قاموس الكلمات الرئيسية.</w:t>
      </w:r>
    </w:p>
    <w:p>
      <w:pPr>
        <w:bidi/>
      </w:pPr>
      <w:r>
        <w:rPr>
          <w:rtl/>
          <w:cs/>
          <w:lang w:val="ar_AE" w:bidi="ar_AE"/>
        </w:rPr>
      </w:r>
      <w:r>
        <w:rPr>
          <w:rtl/>
          <w:cs/>
          <w:lang w:val="ar_AE" w:bidi="ar_AE"/>
        </w:rPr>
        <w:t xml:space="preserve">بعد ذلك، قدَّم واحدٌ إلى يسوع </w:t>
      </w:r>
      <w:r>
        <w:rPr>
          <w:b/>
          <w:rtl/>
          <w:cs/>
          <w:lang w:val="ar_AE" w:bidi="ar_AE"/>
        </w:rPr>
        <w:t>نبيذًا مخمَّرًا</w:t>
      </w:r>
      <w:r>
        <w:rPr>
          <w:rtl/>
          <w:cs/>
          <w:lang w:val="ar_AE" w:bidi="ar_AE"/>
        </w:rPr>
        <w:t xml:space="preserve">، أو </w:t>
      </w:r>
      <w:r>
        <w:rPr>
          <w:b/>
          <w:rtl/>
          <w:cs/>
          <w:lang w:val="ar_AE" w:bidi="ar_AE"/>
        </w:rPr>
        <w:t>خلًّا</w:t>
      </w:r>
      <w:r>
        <w:rPr>
          <w:rtl/>
          <w:cs/>
          <w:lang w:val="ar_AE" w:bidi="ar_AE"/>
        </w:rPr>
        <w:t xml:space="preserve">، ليشرب في محاولةٍ منه أن يروي عطشه. كان الخل مشروبًا مخمَّرًا زهيد الثمن. وبما أن </w:t>
      </w:r>
      <w:hyperlink r:id="rId152">
        <w:r>
          <w:rPr>
            <w:rtl/>
            <w:cs/>
            <w:lang w:val="ar_AE" w:bidi="ar_AE"/>
          </w:rPr>
          <w:rPr>
            <w:color w:val="0000EE"/>
            <w:u w:val="single"/>
          </w:rPr>
          <w:t>الخمر</w:t>
        </w:r>
      </w:hyperlink>
      <w:r>
        <w:rPr>
          <w:rtl/>
          <w:cs/>
          <w:lang w:val="ar_AE" w:bidi="ar_AE"/>
        </w:rPr>
        <w:t xml:space="preserve"> كانت موضوعة على إسفنجة، يمكن القول إذن إنهم قدَّموها إلى يسوع ليمتصها بفمه. </w:t>
      </w:r>
    </w:p>
    <w:p>
      <w:pPr>
        <w:bidi/>
      </w:pPr>
      <w:r>
        <w:rPr>
          <w:rtl/>
          <w:cs/>
          <w:lang w:val="ar_AE" w:bidi="ar_AE"/>
        </w:rPr>
      </w:r>
      <w:r>
        <w:rPr>
          <w:rtl/>
          <w:cs/>
          <w:lang w:val="ar_AE" w:bidi="ar_AE"/>
        </w:rPr>
        <w:t>توقَّفوا هنا وناقشوا الكلمة أو العبارة التي ستستخدمونها للإشارة إلى النبيذ المخمَّر أو الخل. (توقَّفوا هنا عن سماع التسجيل الصوتي)</w:t>
      </w:r>
    </w:p>
    <w:p>
      <w:pPr>
        <w:bidi/>
      </w:pPr>
      <w:r>
        <w:rPr>
          <w:rtl/>
          <w:cs/>
          <w:lang w:val="ar_AE" w:bidi="ar_AE"/>
        </w:rPr>
      </w:r>
      <w:r>
        <w:rPr>
          <w:rtl/>
          <w:cs/>
          <w:lang w:val="ar_AE" w:bidi="ar_AE"/>
        </w:rPr>
        <w:t xml:space="preserve">بعد ذلك، </w:t>
      </w:r>
      <w:r>
        <w:rPr>
          <w:b/>
          <w:rtl/>
          <w:cs/>
          <w:lang w:val="ar_AE" w:bidi="ar_AE"/>
        </w:rPr>
        <w:t>أسلم يسوع الروح</w:t>
      </w:r>
      <w:r>
        <w:rPr>
          <w:rtl/>
          <w:cs/>
          <w:lang w:val="ar_AE" w:bidi="ar_AE"/>
        </w:rPr>
        <w:t>، وهو ما يعني أنه مات.</w:t>
      </w:r>
    </w:p>
    <w:p>
      <w:pPr>
        <w:bidi/>
      </w:pPr>
      <w:r>
        <w:rPr>
          <w:rtl/>
          <w:cs/>
          <w:lang w:val="ar_AE" w:bidi="ar_AE"/>
        </w:rPr>
      </w:r>
      <w:r>
        <w:rPr>
          <w:rtl/>
          <w:cs/>
          <w:lang w:val="ar_AE" w:bidi="ar_AE"/>
        </w:rPr>
        <w:t>توقَّفوا هنا وناقِشوا معًا كمجموعة السؤال التالي: هل سيَفهَم جمهوركم أن يسوع مات في هذه اللحظة، أم إنكم بحاجة إلى توضيح ذلك صراحةً؟ فهل يجب أن تقولوا "لقد مات يسوع"؟ (توقَّفوا هنا عن سماع التسجيل الصوتي)</w:t>
      </w:r>
    </w:p>
    <w:p>
      <w:pPr>
        <w:bidi/>
      </w:pPr>
      <w:r>
        <w:rPr>
          <w:rtl/>
          <w:cs/>
          <w:lang w:val="ar_AE" w:bidi="ar_AE"/>
        </w:rPr>
      </w:r>
      <w:r>
        <w:rPr>
          <w:rtl/>
          <w:cs/>
          <w:lang w:val="ar_AE" w:bidi="ar_AE"/>
        </w:rPr>
        <w:t xml:space="preserve">وعندما مات يسوع، انشق </w:t>
      </w:r>
      <w:r>
        <w:rPr>
          <w:b/>
          <w:rtl/>
          <w:cs/>
          <w:lang w:val="ar_AE" w:bidi="ar_AE"/>
        </w:rPr>
        <w:t>حجاب</w:t>
      </w:r>
      <w:r>
        <w:rPr>
          <w:rtl/>
          <w:cs/>
          <w:lang w:val="ar_AE" w:bidi="ar_AE"/>
        </w:rPr>
        <w:t xml:space="preserve"> </w:t>
      </w:r>
      <w:r>
        <w:rPr>
          <w:b/>
          <w:rtl/>
          <w:cs/>
          <w:lang w:val="ar_AE" w:bidi="ar_AE"/>
        </w:rPr>
        <w:t>الهيكل</w:t>
      </w:r>
      <w:r>
        <w:rPr>
          <w:rtl/>
          <w:cs/>
          <w:lang w:val="ar_AE" w:bidi="ar_AE"/>
        </w:rPr>
        <w:t xml:space="preserve"> من فوق إلى أسفل. كان في الهيكل حجابان، ولسنا نَعلَم عن يقين أيَّهما قد انشق. لكن الحجاب الرئيسي الموجود بداخل الهيكل كان طوله عشرين مترًا، وعرضه عشرة أمتار، وسمكه مثل كف إنسان. وكان الحجاب يُصنَع من القماش ويُستخدَم غطاءً للباب. يمكنكم أن تقولوا إن "الحجاب انقسم إلى جزأين". استخدِموا الكلمة نفسها التي استخدمتموها في المقاطع السابقة للإشارة إلى الهيكل، وتذكَّروا أن كلمة </w:t>
      </w:r>
      <w:hyperlink r:id="rId60">
        <w:r>
          <w:rPr>
            <w:rtl/>
            <w:cs/>
            <w:lang w:val="ar_AE" w:bidi="ar_AE"/>
          </w:rPr>
          <w:rPr>
            <w:color w:val="0000EE"/>
            <w:u w:val="single"/>
          </w:rPr>
          <w:t>هيكل</w:t>
        </w:r>
      </w:hyperlink>
      <w:r>
        <w:rPr>
          <w:rtl/>
          <w:cs/>
          <w:lang w:val="ar_AE" w:bidi="ar_AE"/>
        </w:rPr>
        <w:t xml:space="preserve"> موجودة في قاموس الكلمات الرئيسية.</w:t>
      </w:r>
    </w:p>
    <w:p>
      <w:pPr>
        <w:bidi/>
      </w:pPr>
      <w:r>
        <w:rPr>
          <w:rtl/>
          <w:cs/>
          <w:lang w:val="ar_AE" w:bidi="ar_AE"/>
        </w:rPr>
      </w:r>
      <w:r>
        <w:rPr>
          <w:rtl/>
          <w:cs/>
          <w:lang w:val="ar_AE" w:bidi="ar_AE"/>
        </w:rPr>
        <w:t xml:space="preserve">وعندما مات يسوع، قال قائد المئة الذي كان مسؤولًا عن إعدامه: "حَقًّا كَانَ هَذَا ٱلْإِنْسَانُ </w:t>
      </w:r>
      <w:r>
        <w:rPr>
          <w:b/>
          <w:rtl/>
          <w:cs/>
          <w:lang w:val="ar_AE" w:bidi="ar_AE"/>
        </w:rPr>
        <w:t>ٱبْنَ ٱللهِ</w:t>
      </w:r>
      <w:r>
        <w:rPr>
          <w:rtl/>
          <w:cs/>
          <w:lang w:val="ar_AE" w:bidi="ar_AE"/>
        </w:rPr>
        <w:t>!" و</w:t>
      </w:r>
      <w:r>
        <w:rPr>
          <w:b/>
          <w:rtl/>
          <w:cs/>
          <w:lang w:val="ar_AE" w:bidi="ar_AE"/>
        </w:rPr>
        <w:t>قائد المئة</w:t>
      </w:r>
      <w:r>
        <w:rPr>
          <w:rtl/>
          <w:cs/>
          <w:lang w:val="ar_AE" w:bidi="ar_AE"/>
        </w:rPr>
        <w:t xml:space="preserve"> هو ضابط روماني في الجيش كان مسؤولًا عن مئة جنديًّا. ترجِموا عبارة ابن الله كما ترجمتموها في المقاطع السابقة، وتذكَّروا أن عبارة </w:t>
      </w:r>
      <w:hyperlink r:id="rId17">
        <w:r>
          <w:rPr>
            <w:rtl/>
            <w:cs/>
            <w:lang w:val="ar_AE" w:bidi="ar_AE"/>
          </w:rPr>
          <w:rPr>
            <w:color w:val="0000EE"/>
            <w:u w:val="single"/>
          </w:rPr>
          <w:t>ابن الله</w:t>
        </w:r>
      </w:hyperlink>
      <w:r>
        <w:rPr>
          <w:rtl/>
          <w:cs/>
          <w:lang w:val="ar_AE" w:bidi="ar_AE"/>
        </w:rPr>
        <w:t xml:space="preserve"> موجودة في قاموس الكلمات الرئيسية.</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قائد المئة</w:t>
      </w:r>
      <w:r>
        <w:rPr>
          <w:rtl/>
          <w:cs/>
          <w:lang w:val="ar_AE" w:bidi="ar_AE"/>
        </w:rPr>
        <w:t xml:space="preserve">. لمزيدٍ من المعلومات عن </w:t>
      </w:r>
      <w:hyperlink r:id="rId153">
        <w:r>
          <w:rPr>
            <w:rtl/>
            <w:cs/>
            <w:lang w:val="ar_AE" w:bidi="ar_AE"/>
          </w:rPr>
          <w:rPr>
            <w:color w:val="0000EE"/>
            <w:u w:val="single"/>
          </w:rPr>
          <w:t>قائد المئة</w:t>
        </w:r>
      </w:hyperlink>
      <w:r>
        <w:rPr>
          <w:rtl/>
          <w:cs/>
          <w:lang w:val="ar_AE" w:bidi="ar_AE"/>
        </w:rPr>
        <w:t>، انظر قاموس الكلمات الرئيسية.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15:40–47</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في هذه المرحلة، استمعوا إلى مرقس 15: 40–47 وضعوها في قلوبكم.</w:t>
      </w:r>
    </w:p>
    <w:p>
      <w:pPr>
        <w:bidi/>
      </w:pPr>
      <w:r>
        <w:rPr>
          <w:rtl/>
          <w:cs/>
          <w:lang w:val="ar_AE" w:bidi="ar_AE"/>
        </w:rPr>
      </w:r>
      <w:r>
        <w:rPr>
          <w:rtl/>
          <w:cs/>
          <w:lang w:val="ar_AE" w:bidi="ar_AE"/>
        </w:rPr>
        <w:t>استمع إلى نسخة صوتية من مرقس 15: 40–47 ثلاث مرات من ثلاث ترجمات صوتية مختلفة، إن أمكن. ثم كمجموعة قوموا بمناقشة الأسئلة التالية:</w:t>
      </w:r>
    </w:p>
    <w:p>
      <w:pPr>
        <w:pStyle w:val="ListNumber"/>
        <w:numPr>
          <w:ilvl w:val="0"/>
          <w:numId w:val="73"/>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 في هذا المقطع؟</w:t>
      </w:r>
    </w:p>
    <w:p>
      <w:pPr>
        <w:pStyle w:val="ListNumber"/>
        <w:bidi/>
        <w:spacing w:line="240" w:lineRule="auto"/>
        <w:ind w:left="720"/>
      </w:pPr>
      <w:r>
        <w:rPr>
          <w:rtl/>
          <w:cs/>
          <w:lang w:val="ar_AE" w:bidi="ar_AE"/>
        </w:rPr>
      </w:r>
      <w:r>
        <w:rPr>
          <w:rtl/>
          <w:cs/>
          <w:lang w:val="ar_AE" w:bidi="ar_AE"/>
        </w:rPr>
        <w:t>ماذا يخبرنا هذا المقطع عن الله أو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ترجمة صوتية لبشارة مرقس ١٥: ٤٠–٤٧ أكثر دقة وسلاسة.</w:t>
      </w:r>
    </w:p>
    <w:p>
      <w:pPr>
        <w:bidi/>
      </w:pPr>
      <w:r>
        <w:rPr>
          <w:rtl/>
          <w:cs/>
          <w:lang w:val="ar_AE" w:bidi="ar_AE"/>
        </w:rPr>
      </w:r>
      <w:r>
        <w:rPr>
          <w:rtl/>
          <w:cs/>
          <w:lang w:val="ar_AE" w:bidi="ar_AE"/>
        </w:rPr>
        <w:t>في المقطع السابق، كان قد مات الرب يسوع على الصليب؛ فالجنود الرومان أعدموه صلبًا، الذي هو إحدى وسائل إعدامهم. أما هذا المقطع يبدأ بإخبار القارئ بوجود بضع نسوة يشاهدون من بعيد. على الأرجح كُنَّ من الجليل ممن تبعن الرب يسوع إلى أورشليم. ثلاثة منهن فحسب ذُكرت أسمائهن، بالرغم من حضور كثيرات، إحداهن هي مريم المجدلية؛ فاسم مريم من أسماء الإناث الشائعة في إسرائيل، وتلقيبها بالمجدلية، فمرقس يخبرنا بأنها من مجدل، قرية ساحلية تعتمد على الصيد من بحر الجليل. وأخرى تُدعى مريم أم يعقوب الصغير، ويوسي أو يوسف. على الأرجح لَقَّبَ مَرقُسُ يعقوبَ بـ"الصغير" لأنه كان ثمة يعقوبين في الأقل يعرفونهما من يخاطبهم مرقس. والثالثة هي سالومة.</w:t>
      </w:r>
    </w:p>
    <w:p>
      <w:pPr>
        <w:bidi/>
      </w:pPr>
      <w:r>
        <w:rPr>
          <w:rtl/>
          <w:cs/>
          <w:lang w:val="ar_AE" w:bidi="ar_AE"/>
        </w:rPr>
      </w:r>
      <w:r>
        <w:rPr>
          <w:rtl/>
          <w:cs/>
          <w:lang w:val="ar_AE" w:bidi="ar_AE"/>
        </w:rPr>
        <w:t>في مجموعة، توقّفوا هنا وتناقشوا في هذا السؤال: في ثقافتكم، بما تنادون وتميزون الأشخاص المتشاركين في اسم واحد؟ ناقشوا الطرائق التي بما تميزونهم لمساعدة الآخرين على إدراك مَن تتحدثون عنه بالضبط.</w:t>
      </w:r>
    </w:p>
    <w:p>
      <w:pPr>
        <w:bidi/>
      </w:pPr>
      <w:r>
        <w:rPr>
          <w:rtl/>
          <w:cs/>
          <w:lang w:val="ar_AE" w:bidi="ar_AE"/>
        </w:rPr>
      </w:r>
      <w:r>
        <w:rPr>
          <w:rtl/>
          <w:cs/>
          <w:lang w:val="ar_AE" w:bidi="ar_AE"/>
        </w:rPr>
        <w:t>اعرضوا خريطة للجليل تضم مدينة مجدل إذا كان الفريق لا يعرف هذه البلدة. (أوقفوا سماع التسجيل الصوتي هنا)</w:t>
      </w:r>
    </w:p>
    <w:p>
      <w:pPr>
        <w:bidi/>
      </w:pPr>
      <w:r>
        <w:rPr>
          <w:rtl/>
          <w:cs/>
          <w:lang w:val="ar_AE" w:bidi="ar_AE"/>
        </w:rPr>
      </w:r>
      <w:r>
        <w:rPr>
          <w:rtl/>
          <w:cs/>
          <w:lang w:val="ar_AE" w:bidi="ar_AE"/>
        </w:rPr>
        <w:t>فقد تعلمت هؤلاء النسوة على يد الرب يسوع، كما هن بدورهن اعتتن به، أو بحسب بعض الترجمات الإنجليزية والعربية "قد خدمنه أو ساعدنه في الخدمة". ما يعني أنهن على الأرجح ساعدن الرب يسوع بالماليات أو بإعداد الطعام واهتمن بأمور الملابس له وخاصته من تابعيه. فهذه النسوة لم يكن له كأزواج، إنما مساعدات في الخدمة.</w:t>
      </w:r>
    </w:p>
    <w:p>
      <w:pPr>
        <w:bidi/>
      </w:pPr>
      <w:r>
        <w:rPr>
          <w:rtl/>
          <w:cs/>
          <w:lang w:val="ar_AE" w:bidi="ar_AE"/>
        </w:rPr>
      </w:r>
      <w:r>
        <w:rPr>
          <w:rtl/>
          <w:cs/>
          <w:lang w:val="ar_AE" w:bidi="ar_AE"/>
        </w:rPr>
        <w:t>في مجموعة، توقّفوا هنا وناقشوا: كيف تصفون مساعدة هؤلاء النسوة الرب يسوع؟ في ثقافتكم ولغتكم، كيف تصفون النساء اللائي لا يتزوجن بل يساعدن على رعاية الآخرين على نحو الإطعام، وتولي أمور الملابس؟ (أوقفوا سماع التسجيل الصوتي هنا)</w:t>
      </w:r>
    </w:p>
    <w:p>
      <w:pPr>
        <w:bidi/>
      </w:pPr>
      <w:r>
        <w:rPr>
          <w:rtl/>
          <w:cs/>
          <w:lang w:val="ar_AE" w:bidi="ar_AE"/>
        </w:rPr>
      </w:r>
      <w:r>
        <w:rPr>
          <w:rtl/>
          <w:cs/>
          <w:lang w:val="ar_AE" w:bidi="ar_AE"/>
        </w:rPr>
        <w:t>ومات الرب يسوع في يوم الاستعداد وهو اليوم السابق للسبت، يوم الراحة وعبادة الله لدى اليهود. وكان بحلول المساء مع بدء غروب الشمس، يُحرَّم القيام بأي عمل منها نقل جثمان.</w:t>
      </w:r>
    </w:p>
    <w:p>
      <w:pPr>
        <w:bidi/>
      </w:pPr>
      <w:r>
        <w:rPr>
          <w:rtl/>
          <w:cs/>
          <w:lang w:val="ar_AE" w:bidi="ar_AE"/>
        </w:rPr>
      </w:r>
      <w:r>
        <w:rPr>
          <w:rtl/>
          <w:cs/>
          <w:lang w:val="ar_AE" w:bidi="ar_AE"/>
        </w:rPr>
        <w:t>وكانت السلطات الرومانية عادة ما تترك جثامين المصلوبين معلقة لتتعفن وتتحلل، من ثم لاحقًا ينزلونهم ليلقوهم في مقابر جماعية غير مظهرين أي إكرام للميت. لكن بالنسبة لليهود، كان الدفن اللائق مهمًا في ثقافتهم؛ ومن خصائصه ليكون لائقًا أن يتم قبل الغروب،</w:t>
      </w:r>
    </w:p>
    <w:p>
      <w:pPr>
        <w:bidi/>
      </w:pPr>
      <w:r>
        <w:rPr>
          <w:rtl/>
          <w:cs/>
          <w:lang w:val="ar_AE" w:bidi="ar_AE"/>
        </w:rPr>
      </w:r>
      <w:r>
        <w:rPr>
          <w:rtl/>
          <w:cs/>
          <w:lang w:val="ar_AE" w:bidi="ar_AE"/>
        </w:rPr>
        <w:t>وهكذا كان يوسف الرامي عاقدًا العزم على دفن الرب يسوع دفنًا لائقًا.</w:t>
      </w:r>
    </w:p>
    <w:p>
      <w:pPr>
        <w:bidi/>
      </w:pPr>
      <w:r>
        <w:rPr>
          <w:rtl/>
          <w:cs/>
          <w:lang w:val="ar_AE" w:bidi="ar_AE"/>
        </w:rPr>
      </w:r>
      <w:r>
        <w:rPr>
          <w:rtl/>
          <w:cs/>
          <w:lang w:val="ar_AE" w:bidi="ar_AE"/>
        </w:rPr>
        <w:t>في مجموعة، توقّفوا هنا وناقشوا هذه الأسئلة: إلى أي مدى تبلغ أهمية الدفن في ثقافتكم؟ ما ممارسات الدفن الشائعة وسط شعبكم؟ إلى أي مدى تختلف مراسم الدفن لشخص ذو مكانة وآخر غير؟ أمن اختلافات في مراسيم الدفن بين الرجال والنساء؟ وبين الكبار والصغار؟ (أوقفوا سماع التسجيل الصوتي هنا)</w:t>
      </w:r>
    </w:p>
    <w:p>
      <w:pPr>
        <w:bidi/>
      </w:pPr>
      <w:r>
        <w:rPr>
          <w:rtl/>
          <w:cs/>
          <w:lang w:val="ar_AE" w:bidi="ar_AE"/>
        </w:rPr>
      </w:r>
      <w:r>
        <w:rPr>
          <w:rtl/>
          <w:cs/>
          <w:lang w:val="ar_AE" w:bidi="ar_AE"/>
        </w:rPr>
        <w:t xml:space="preserve">يحمل هذا المقطع الكثير من المعلومات عن يوسف؛ فيقول إنه من بلدة الرامة الواقعة على بُعد 32 كلم (أو 20 ميلًا) شمال غرب أورشليم، وكان ذو مكانة ومبجلًا وسط السنهدريم مجلس قادة اليهود. ويضيف النص أنه كان ينتظر ملكوت الله، أي أنه كان يشتاق إلى زمن حكم الله لشعبه ملكًا. بالإضافة إلى إمكانية الاعتقاد بأنه كان من أتباع الرب يسوع، لأنه </w:t>
      </w:r>
    </w:p>
    <w:p>
      <w:pPr>
        <w:bidi/>
      </w:pPr>
      <w:r>
        <w:rPr>
          <w:rtl/>
          <w:cs/>
          <w:lang w:val="ar_AE" w:bidi="ar_AE"/>
        </w:rPr>
      </w:r>
      <w:r>
        <w:rPr>
          <w:rtl/>
          <w:cs/>
          <w:lang w:val="ar_AE" w:bidi="ar_AE"/>
        </w:rPr>
        <w:t>سعى إلى تكريم الرب يسوع بدفن جثمانه الدفن اللائق؛ وتحليه بالشجاعة في طلبه من بيلاطس جسد الرب يسوع؛ مما يعني أنه طلب من بيلاطس إذنًا لدفن الرب يسوع. تتذكرون أن بيلاطس هذا هو الوالي الروماني الذي أمر بصلب الرب يسوع، فقد تفاجأ بأنه قد مات سريعًا، حتى إنه تحقق عبر قائد المئة ليؤكد له موته. إذ إن الصلب يعد عقوبة الموت البطيء، وفي بعض الأحيان، كان يموت المصلوب بعد يومين أو ثلاثة من صلبه، لكن الرب يسوع مات بعد أقل من ثماني ساعات من صلبه. وعليه سمح بيلاطس ليوسف بإنزال جسده ليدفنه.</w:t>
      </w:r>
    </w:p>
    <w:p>
      <w:pPr>
        <w:bidi/>
      </w:pPr>
      <w:r>
        <w:rPr>
          <w:rtl/>
          <w:cs/>
          <w:lang w:val="ar_AE" w:bidi="ar_AE"/>
        </w:rPr>
      </w:r>
      <w:r>
        <w:rPr>
          <w:rtl/>
          <w:cs/>
          <w:lang w:val="ar_AE" w:bidi="ar_AE"/>
        </w:rPr>
        <w:t>توقّفوا هنا وانظروا إلى صور الصليب والصلب إذا لم ترَها مجموعتك قبلًا. (أوقفوا سماع التسجيل الصوتي هنا)</w:t>
      </w:r>
    </w:p>
    <w:p>
      <w:pPr>
        <w:bidi/>
      </w:pPr>
      <w:r>
        <w:rPr>
          <w:rtl/>
          <w:cs/>
          <w:lang w:val="ar_AE" w:bidi="ar_AE"/>
        </w:rPr>
      </w:r>
      <w:r>
        <w:rPr>
          <w:rtl/>
          <w:cs/>
          <w:lang w:val="ar_AE" w:bidi="ar_AE"/>
        </w:rPr>
        <w:t>ويزيدنا النص بأن يوسف أعد جُثمان الرب يسوع للدفن؛ لم يكن الوقت في صالحهم لإكمال المهمة التي هي ليست باليسيرة؛ لكن البشير مرقس لا يخبرنا بأن يوسف حظيَ بمساعدة، لكن يعتقد كثيرون بأنه حصل عليها، على الأغلب من عبيده. فَكَفَّنَ يوسف جثمان الرب يسوع بأغطية من كتان، الذي هو قماش عال الجودة؛ فبحسب عادة اليهود، كان يُكَفَّن الجثمان بمثل هذه الأغطية لتتميم الدفن. كما لم يذكر البشير أن يوسف غَسَّل الجثمان قبل تكفينه، لكن يعتقد العلماء والباحثون أنه قد غَسَّلَه. إذ إن غسل الجثمان جانب محوري وضروري في عادة الدفن لدى اليهود إذ إن الناموس سمح لهم بغسل الميت في السبت. وبعد تكفينه للجثمان، حمله يوسف ليضعه في القبر، كهف محفور في صخر، ودحرج على مدخله حجر ضخم ليغلق القبر.</w:t>
      </w:r>
    </w:p>
    <w:p>
      <w:pPr>
        <w:bidi/>
      </w:pPr>
      <w:r>
        <w:rPr>
          <w:rtl/>
          <w:cs/>
          <w:lang w:val="ar_AE" w:bidi="ar_AE"/>
        </w:rPr>
      </w:r>
      <w:r>
        <w:rPr>
          <w:rtl/>
          <w:cs/>
          <w:lang w:val="ar_AE" w:bidi="ar_AE"/>
        </w:rPr>
        <w:t>في مجموعة، توقّفوا هنا وانظروا إلى صورة لرداء من كتان، وأخرى لقبر محفور في صخر وعلى مدخله حجر ضخم.</w:t>
      </w:r>
    </w:p>
    <w:p>
      <w:pPr>
        <w:bidi/>
      </w:pPr>
      <w:r>
        <w:rPr>
          <w:rtl/>
          <w:cs/>
          <w:lang w:val="ar_AE" w:bidi="ar_AE"/>
        </w:rPr>
      </w:r>
      <w:r>
        <w:rPr>
          <w:rtl/>
          <w:cs/>
          <w:lang w:val="ar_AE" w:bidi="ar_AE"/>
        </w:rPr>
        <w:t>ناقشوا عادات الدفن في ثقافتكم. كيف يُعد الجثمان للدفن؟ وأين يُدفن بعدها؟ (أوقفوا سماع التسجيل الصوتي هنا)</w:t>
      </w:r>
    </w:p>
    <w:p>
      <w:pPr>
        <w:bidi/>
      </w:pPr>
      <w:r>
        <w:rPr>
          <w:rtl/>
          <w:cs/>
          <w:lang w:val="ar_AE" w:bidi="ar_AE"/>
        </w:rPr>
      </w:r>
      <w:r>
        <w:rPr>
          <w:rtl/>
          <w:cs/>
          <w:lang w:val="ar_AE" w:bidi="ar_AE"/>
        </w:rPr>
        <w:t>كما أن مريم المجدلية ومريم أم يعقوب ويوسي رأوا أي يوسف الرامي وضع جسد الرب يسوع. لكن في الثقافة اليهودية، لم يكن مسموعًا للنساء أن يكونوا شهود عيان، لكن، النساء من دون كل تلاميذ الرب يسوع من رأوا م حدث لجسد الرب يسوع. ويؤكد مرقس البشير حقيقة هذه السردية بإبراز تفاصيل ما حدث.</w:t>
      </w:r>
    </w:p>
    <w:p>
      <w:pPr>
        <w:bidi/>
      </w:pPr>
      <w:r>
        <w:rPr>
          <w:rtl/>
          <w:cs/>
          <w:lang w:val="ar_AE" w:bidi="ar_AE"/>
        </w:rPr>
      </w:r>
      <w:r>
        <w:rPr>
          <w:rtl/>
          <w:cs/>
          <w:lang w:val="ar_AE" w:bidi="ar_AE"/>
        </w:rPr>
        <w:t>في مجموعة، توقّفوا هنا وناقشوا: ما دور النساء، في ثقافتكم، كشاهدات على الأحداث؟ من له حق شهادة حدث والإخبار به؟</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نسخة صوتية من إنجيل مرقس 15 : 40 - 47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يسوع كان قد مات للتو على الصليب. وكانت النساء اللواتي تبعن يسوع ينظرن من بعيد. ومن بينهن مريم المجدلية ومريم أم يعقوب الصغير ويوسي وسالومة. </w:t>
      </w:r>
    </w:p>
    <w:p>
      <w:pPr>
        <w:bidi/>
      </w:pPr>
      <w:r>
        <w:rPr>
          <w:rtl/>
          <w:cs/>
          <w:lang w:val="ar_AE" w:bidi="ar_AE"/>
        </w:rPr>
      </w:r>
      <w:r>
        <w:rPr>
          <w:b/>
          <w:rtl/>
          <w:cs/>
          <w:lang w:val="ar_AE" w:bidi="ar_AE"/>
        </w:rPr>
        <w:t>في المشهد الثاني:</w:t>
      </w:r>
      <w:r>
        <w:rPr>
          <w:rtl/>
          <w:cs/>
          <w:lang w:val="ar_AE" w:bidi="ar_AE"/>
        </w:rPr>
        <w:t xml:space="preserve"> كان بداية المساء، قبل يوم السبت. يذهب يوسف الرامي إلى بيلاطس ليطلب إذنًا ليدفن جسد يسوع. فيسأل بيلاطس قائد المئة، أو ضابط روماني، كي يؤكد أن يسوع مات. ثم يعطي بيلاطس يوسف الإذن أن يدفن جسد يسوع. </w:t>
      </w:r>
    </w:p>
    <w:p>
      <w:pPr>
        <w:bidi/>
      </w:pPr>
      <w:r>
        <w:rPr>
          <w:rtl/>
          <w:cs/>
          <w:lang w:val="ar_AE" w:bidi="ar_AE"/>
        </w:rPr>
      </w:r>
      <w:r>
        <w:rPr>
          <w:b/>
          <w:rtl/>
          <w:cs/>
          <w:lang w:val="ar_AE" w:bidi="ar_AE"/>
        </w:rPr>
        <w:t>في المشهد الثالث:</w:t>
      </w:r>
      <w:r>
        <w:rPr>
          <w:rtl/>
          <w:cs/>
          <w:lang w:val="ar_AE" w:bidi="ar_AE"/>
        </w:rPr>
        <w:t xml:space="preserve"> يقوم يوسف بإعداد جسد يسوع للدفن. ثم يلف (يكفِّن) جسد يسوع بقطعة طويلة من الكتان. ويضع يوسف جسد يسوع في قبر كان قد نحته في الصخر. ويتم وضع حجر كبير فوق المدخل. وقد كانت مريم المجدلية ومريم أم يعقوب، تنظران المكان الذي وُضع فيه جسد يسوع.</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مريم المجدلية</w:t>
      </w:r>
    </w:p>
    <w:p>
      <w:pPr>
        <w:pStyle w:val="ListBullet"/>
        <w:bidi/>
        <w:spacing w:line="240" w:lineRule="auto"/>
        <w:ind w:left="720"/>
      </w:pPr>
      <w:r>
        <w:rPr>
          <w:rtl/>
          <w:cs/>
          <w:lang w:val="ar_AE" w:bidi="ar_AE"/>
        </w:rPr>
      </w:r>
      <w:r>
        <w:rPr>
          <w:rtl/>
          <w:cs/>
          <w:lang w:val="ar_AE" w:bidi="ar_AE"/>
        </w:rPr>
        <w:t>مريم أم يعقوب الصغير ويوسي</w:t>
      </w:r>
    </w:p>
    <w:p>
      <w:pPr>
        <w:pStyle w:val="ListBullet"/>
        <w:bidi/>
        <w:spacing w:line="240" w:lineRule="auto"/>
        <w:ind w:left="720"/>
      </w:pPr>
      <w:r>
        <w:rPr>
          <w:rtl/>
          <w:cs/>
          <w:lang w:val="ar_AE" w:bidi="ar_AE"/>
        </w:rPr>
      </w:r>
      <w:r>
        <w:rPr>
          <w:rtl/>
          <w:cs/>
          <w:lang w:val="ar_AE" w:bidi="ar_AE"/>
        </w:rPr>
        <w:t>سالومة</w:t>
      </w:r>
    </w:p>
    <w:p>
      <w:pPr>
        <w:pStyle w:val="ListBullet"/>
        <w:bidi/>
        <w:spacing w:line="240" w:lineRule="auto"/>
        <w:ind w:left="720"/>
      </w:pPr>
      <w:r>
        <w:rPr>
          <w:rtl/>
          <w:cs/>
          <w:lang w:val="ar_AE" w:bidi="ar_AE"/>
        </w:rPr>
      </w:r>
      <w:r>
        <w:rPr>
          <w:rtl/>
          <w:cs/>
          <w:lang w:val="ar_AE" w:bidi="ar_AE"/>
        </w:rPr>
        <w:t>نساء أخريات تبعن يسوع</w:t>
      </w:r>
    </w:p>
    <w:p>
      <w:pPr>
        <w:pStyle w:val="ListBullet"/>
        <w:bidi/>
        <w:spacing w:line="240" w:lineRule="auto"/>
        <w:ind w:left="720"/>
      </w:pPr>
      <w:r>
        <w:rPr>
          <w:rtl/>
          <w:cs/>
          <w:lang w:val="ar_AE" w:bidi="ar_AE"/>
        </w:rPr>
      </w:r>
      <w:r>
        <w:rPr>
          <w:rtl/>
          <w:cs/>
          <w:lang w:val="ar_AE" w:bidi="ar_AE"/>
        </w:rPr>
        <w:t>يوسف الرامي</w:t>
      </w:r>
    </w:p>
    <w:p>
      <w:pPr>
        <w:pStyle w:val="ListBullet"/>
        <w:bidi/>
        <w:spacing w:line="240" w:lineRule="auto"/>
        <w:ind w:left="720"/>
      </w:pPr>
      <w:r>
        <w:rPr>
          <w:rtl/>
          <w:cs/>
          <w:lang w:val="ar_AE" w:bidi="ar_AE"/>
        </w:rPr>
      </w:r>
      <w:r>
        <w:rPr>
          <w:rtl/>
          <w:cs/>
          <w:lang w:val="ar_AE" w:bidi="ar_AE"/>
        </w:rPr>
        <w:t>بيلاطس</w:t>
      </w:r>
    </w:p>
    <w:p>
      <w:pPr>
        <w:pStyle w:val="ListBullet"/>
        <w:bidi/>
        <w:spacing w:line="240" w:lineRule="auto"/>
        <w:ind w:left="720"/>
      </w:pPr>
      <w:r>
        <w:rPr>
          <w:rtl/>
          <w:cs/>
          <w:lang w:val="ar_AE" w:bidi="ar_AE"/>
        </w:rPr>
      </w:r>
      <w:r>
        <w:rPr>
          <w:rtl/>
          <w:cs/>
          <w:lang w:val="ar_AE" w:bidi="ar_AE"/>
        </w:rPr>
        <w:t>قائد المئة</w:t>
      </w:r>
    </w:p>
    <w:p>
      <w:pPr>
        <w:bidi/>
      </w:pPr>
      <w:r>
        <w:rPr>
          <w:rtl/>
          <w:cs/>
          <w:lang w:val="ar_AE" w:bidi="ar_AE"/>
        </w:rPr>
      </w:r>
      <w:r>
        <w:rPr>
          <w:rtl/>
          <w:cs/>
          <w:lang w:val="ar_AE" w:bidi="ar_AE"/>
        </w:rPr>
        <w:t>كمجموعة، انتبهوا إلى هذه الأجزاء من سياق المقطع: عند بداية المشهد الأول، كان يسوع قد مات للتو على الصليب. والعديد من النساء اللواتي قد تبعن يسوع، كنَّ ينظرن من مسافة بعيدة – كنَّ ينظرن من بعيد، ولم يكنّ واقفات بالقرب من الصليب. من المهم أن نتذكر أن هؤلاء النساء كن قد خدمن يسوع في أثناء وجوده في الجليل. وكانت مريم المجدلية ومريم أم يعقوب الصغير ويوسي وسالومة من بين هؤلاء النساء.</w:t>
      </w:r>
    </w:p>
    <w:p>
      <w:pPr>
        <w:bidi/>
      </w:pPr>
      <w:r>
        <w:rPr>
          <w:rtl/>
          <w:cs/>
          <w:lang w:val="ar_AE" w:bidi="ar_AE"/>
        </w:rPr>
      </w:r>
      <w:r>
        <w:rPr>
          <w:rtl/>
          <w:cs/>
          <w:lang w:val="ar_AE" w:bidi="ar_AE"/>
        </w:rPr>
        <w:t>إنه وقت مبكر من المساء، قبل يوم السبت. من المهم أن نتذكر أنه عندما يبدأ السبت، يتعين على اليهود أن يتبعوا قواعد أو وصايا معينة بشأن ما يمكنهم أو لا يمكنهم أن يفعلوه في يوم السبت. وهذا كان يشمل عدم السماح بنقل أو دفن جسد الميت في يوم السبت.</w:t>
      </w:r>
    </w:p>
    <w:p>
      <w:pPr>
        <w:bidi/>
      </w:pPr>
      <w:r>
        <w:rPr>
          <w:rtl/>
          <w:cs/>
          <w:lang w:val="ar_AE" w:bidi="ar_AE"/>
        </w:rPr>
      </w:r>
      <w:r>
        <w:rPr>
          <w:rtl/>
          <w:cs/>
          <w:lang w:val="ar_AE" w:bidi="ar_AE"/>
        </w:rPr>
        <w:t xml:space="preserve">طلب يوسف الرامي من بيلاطس الإذن بدفن جسد يسوع. من المهم أن نتذكر أن يوسف كان عضوًا محترمًا في المجلس أو السنهدريم وكان منتظرًا مجيء ملكوت الله. تذكروا أن مجلس السنهدريم كان قد أدان يسوع للموت وأخذه إلى بيلاطس ليحكم عليه ويقتله. ومع ذلك، فإننا نعرف من روايات الأناجيل الأخرى أن يوسف كان تلميذًا ليسوع في الخفاء وذلك حتى وقت موت يسوع. كان طلب جسد يسوع من بيلاطس يُعد تصرفًا شجاعًا وقويًا. </w:t>
      </w:r>
    </w:p>
    <w:p>
      <w:pPr>
        <w:bidi/>
      </w:pPr>
      <w:r>
        <w:rPr>
          <w:rtl/>
          <w:cs/>
          <w:lang w:val="ar_AE" w:bidi="ar_AE"/>
        </w:rPr>
      </w:r>
      <w:r>
        <w:rPr>
          <w:rtl/>
          <w:cs/>
          <w:lang w:val="ar_AE" w:bidi="ar_AE"/>
        </w:rPr>
        <w:t xml:space="preserve">توقّفوا وناقشوا هذا السؤال كمجموعة: يقدم مرقس معلومات أساسية عن يوسف الرامي. ناقشوا كيف، كما في المقاطع السابقة، ستقومون بترجمة المعلومات الأساسية وتكشفونها. أوقفوا سماع التسجيل الصوتي هنا. </w:t>
      </w:r>
    </w:p>
    <w:p>
      <w:pPr>
        <w:bidi/>
      </w:pPr>
      <w:r>
        <w:rPr>
          <w:rtl/>
          <w:cs/>
          <w:lang w:val="ar_AE" w:bidi="ar_AE"/>
        </w:rPr>
      </w:r>
      <w:r>
        <w:rPr>
          <w:rtl/>
          <w:cs/>
          <w:lang w:val="ar_AE" w:bidi="ar_AE"/>
        </w:rPr>
        <w:t>من المهم أن نتذكر أنه في المقطع السابق، كان بيلاطس قد وضع يسوع في المحاكمة وأمر بأن يُقتل يسوع على الصليب. فيسأل بيلاطس قائد المئة، أو الضابط الروماني، إذا كان صحيحًا أن يسوع كان قد مات بالفعل. وكان بيلاطس متعجبًا من سرعة موت يسوع. ففي بعض الأحيان كان موت الناس من هذا النوع من الإعدامات يستغرق يومين أو ثلاثة أيام. يخبر قائد المئة بيلاطس أن يسوع قد مات.</w:t>
      </w:r>
    </w:p>
    <w:p>
      <w:pPr>
        <w:bidi/>
      </w:pPr>
      <w:r>
        <w:rPr>
          <w:rtl/>
          <w:cs/>
          <w:lang w:val="ar_AE" w:bidi="ar_AE"/>
        </w:rPr>
      </w:r>
      <w:r>
        <w:rPr>
          <w:rtl/>
          <w:cs/>
          <w:lang w:val="ar_AE" w:bidi="ar_AE"/>
        </w:rPr>
        <w:t>فيعطي بيلاطس يوسف الإذن بدفن جسد يسوع. من المهم أن نتذكر كيف كان يوسف قد أعد الجسد وأين وضعه. ربما كان يوسف قد غسل جسد يسوع قبل أن يلفوه بقطعة طويلة من الكتان. ثم وضع يوسف الجسد في قبر، وهو عبارة عن قبر كان قد نحته في الصخر. ودُحرج حجر كبير فوق باب القبر. من المهم أن نتذكر أن المرأتين المدعوتان مريم كانتا قد نظرتا أين وُضع جسد يسوع.</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استمعوا إلى نسخة صوتية من إنجيل مرقس ١٥: ٤٠–٤٧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مريم المجدلية</w:t>
      </w:r>
    </w:p>
    <w:p>
      <w:pPr>
        <w:pStyle w:val="ListBullet"/>
        <w:bidi/>
        <w:spacing w:line="240" w:lineRule="auto"/>
        <w:ind w:left="720"/>
      </w:pPr>
      <w:r>
        <w:rPr>
          <w:rtl/>
          <w:cs/>
          <w:lang w:val="ar_AE" w:bidi="ar_AE"/>
        </w:rPr>
      </w:r>
      <w:r>
        <w:rPr>
          <w:rtl/>
          <w:cs/>
          <w:lang w:val="ar_AE" w:bidi="ar_AE"/>
        </w:rPr>
        <w:t>مريم أم يعقوب الصغير ويوسي</w:t>
      </w:r>
    </w:p>
    <w:p>
      <w:pPr>
        <w:pStyle w:val="ListBullet"/>
        <w:bidi/>
        <w:spacing w:line="240" w:lineRule="auto"/>
        <w:ind w:left="720"/>
      </w:pPr>
      <w:r>
        <w:rPr>
          <w:rtl/>
          <w:cs/>
          <w:lang w:val="ar_AE" w:bidi="ar_AE"/>
        </w:rPr>
      </w:r>
      <w:r>
        <w:rPr>
          <w:rtl/>
          <w:cs/>
          <w:lang w:val="ar_AE" w:bidi="ar_AE"/>
        </w:rPr>
        <w:t>سالومة</w:t>
      </w:r>
    </w:p>
    <w:p>
      <w:pPr>
        <w:pStyle w:val="ListBullet"/>
        <w:bidi/>
        <w:spacing w:line="240" w:lineRule="auto"/>
        <w:ind w:left="720"/>
      </w:pPr>
      <w:r>
        <w:rPr>
          <w:rtl/>
          <w:cs/>
          <w:lang w:val="ar_AE" w:bidi="ar_AE"/>
        </w:rPr>
      </w:r>
      <w:r>
        <w:rPr>
          <w:rtl/>
          <w:cs/>
          <w:lang w:val="ar_AE" w:bidi="ar_AE"/>
        </w:rPr>
        <w:t>نساء أخريات تبعن يسوع</w:t>
      </w:r>
    </w:p>
    <w:p>
      <w:pPr>
        <w:pStyle w:val="ListBullet"/>
        <w:bidi/>
        <w:spacing w:line="240" w:lineRule="auto"/>
        <w:ind w:left="720"/>
      </w:pPr>
      <w:r>
        <w:rPr>
          <w:rtl/>
          <w:cs/>
          <w:lang w:val="ar_AE" w:bidi="ar_AE"/>
        </w:rPr>
      </w:r>
      <w:r>
        <w:rPr>
          <w:rtl/>
          <w:cs/>
          <w:lang w:val="ar_AE" w:bidi="ar_AE"/>
        </w:rPr>
        <w:t>يوسف الرامي</w:t>
      </w:r>
    </w:p>
    <w:p>
      <w:pPr>
        <w:pStyle w:val="ListBullet"/>
        <w:bidi/>
        <w:spacing w:line="240" w:lineRule="auto"/>
        <w:ind w:left="720"/>
      </w:pPr>
      <w:r>
        <w:rPr>
          <w:rtl/>
          <w:cs/>
          <w:lang w:val="ar_AE" w:bidi="ar_AE"/>
        </w:rPr>
      </w:r>
      <w:r>
        <w:rPr>
          <w:rtl/>
          <w:cs/>
          <w:lang w:val="ar_AE" w:bidi="ar_AE"/>
        </w:rPr>
        <w:t>بيلاطس</w:t>
      </w:r>
    </w:p>
    <w:p>
      <w:pPr>
        <w:pStyle w:val="ListBullet"/>
        <w:bidi/>
        <w:spacing w:line="240" w:lineRule="auto"/>
        <w:ind w:left="720"/>
      </w:pPr>
      <w:r>
        <w:rPr>
          <w:rtl/>
          <w:cs/>
          <w:lang w:val="ar_AE" w:bidi="ar_AE"/>
        </w:rPr>
      </w:r>
      <w:r>
        <w:rPr>
          <w:rtl/>
          <w:cs/>
          <w:lang w:val="ar_AE" w:bidi="ar_AE"/>
        </w:rPr>
        <w:t>قائد مئة</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 xml:space="preserve">أوقفوا سماع التسجيل الصوتي مؤقتًا هنا، ومثّلوا المقطع. </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وقوموا بتمثيل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لقد مات يسوع للتو على الصليب. والنساء اللواتي تبعن يسوع يشاهدن من بعيد، ومن بينهن مريم المجدلية ومريم أم يعقوب الصغير ويوسي وسالومة. وكانت هؤلاء النساء قد ساعدن يسوع عندما كان في الجليل.</w:t>
      </w:r>
    </w:p>
    <w:p>
      <w:pPr>
        <w:bidi/>
      </w:pPr>
      <w:r>
        <w:rPr>
          <w:rtl/>
          <w:cs/>
          <w:lang w:val="ar_AE" w:bidi="ar_AE"/>
        </w:rPr>
      </w:r>
      <w:r>
        <w:rPr>
          <w:rtl/>
          <w:cs/>
          <w:lang w:val="ar_AE" w:bidi="ar_AE"/>
        </w:rPr>
        <w:t xml:space="preserve">أوقفوا التمثيل. اسألوا الأشخاص الذين يمثلون دور النساء: "ماذا تشعرن أو بمَ تفكرن؟" قد تسمعون إجابات مثل: "أنا حزينة جدًا! كنت أخدمه وأخدم التلاميذ بالطعام"، "قلبي مكسور. كنت أغسل ثيابه"، أو "أنا حزينة للغاية. كيف أمكنهم أن يقتلوه؟ لقد كان المخلّص الموعود". واصلوا تمثيل الدراما. </w:t>
      </w:r>
    </w:p>
    <w:p>
      <w:pPr>
        <w:bidi/>
      </w:pPr>
      <w:r>
        <w:rPr>
          <w:rtl/>
          <w:cs/>
          <w:lang w:val="ar_AE" w:bidi="ar_AE"/>
        </w:rPr>
      </w:r>
      <w:r>
        <w:rPr>
          <w:rtl/>
          <w:cs/>
          <w:lang w:val="ar_AE" w:bidi="ar_AE"/>
        </w:rPr>
        <w:t>في وقت مبكر من المساء، قبل يوم السبت، يذهب يوسف الرامي إلى بيلاطس ليطلب إذنًا بدفن جسد يسوع.</w:t>
      </w:r>
    </w:p>
    <w:p>
      <w:pPr>
        <w:bidi/>
      </w:pPr>
      <w:r>
        <w:rPr>
          <w:rtl/>
          <w:cs/>
          <w:lang w:val="ar_AE" w:bidi="ar_AE"/>
        </w:rPr>
      </w:r>
      <w:r>
        <w:rPr>
          <w:rtl/>
          <w:cs/>
          <w:lang w:val="ar_AE" w:bidi="ar_AE"/>
        </w:rPr>
        <w:t xml:space="preserve">أوقفوا التمثيل. اسألوا الشخص الذي يمثل دور يوسف: "ماذا تشعر أو بمَ تفكر؟" قد تسمعون إجابات مثل: "أريد أن أكرم يسوع. إنه يستحق دفنًا لائقًا"، أو "أشعر بالشجاعة. أعلم أن بيلاطس أمر بقتله لكني سأطلب الإذن"، أو "يجب أن أتصرف بسرعة. علينا أن ندفنه قبل يوم السبت". واصلوا تمثيل الدراما. </w:t>
      </w:r>
    </w:p>
    <w:p>
      <w:pPr>
        <w:bidi/>
      </w:pPr>
      <w:r>
        <w:rPr>
          <w:rtl/>
          <w:cs/>
          <w:lang w:val="ar_AE" w:bidi="ar_AE"/>
        </w:rPr>
      </w:r>
      <w:r>
        <w:rPr>
          <w:rtl/>
          <w:cs/>
          <w:lang w:val="ar_AE" w:bidi="ar_AE"/>
        </w:rPr>
        <w:t>يسأل بيلاطس قائد المئة أن يؤكد موت يسوع، فيخبره قائد المئة أن الأمر صحيح. ويؤكّد له أن يسوع قد مات.</w:t>
      </w:r>
    </w:p>
    <w:p>
      <w:pPr>
        <w:bidi/>
      </w:pPr>
      <w:r>
        <w:rPr>
          <w:rtl/>
          <w:cs/>
          <w:lang w:val="ar_AE" w:bidi="ar_AE"/>
        </w:rPr>
      </w:r>
      <w:r>
        <w:rPr>
          <w:rtl/>
          <w:cs/>
          <w:lang w:val="ar_AE" w:bidi="ar_AE"/>
        </w:rPr>
        <w:t xml:space="preserve">أوقفوا التمثيل. اسألوا الشخص الذي يمثل بيلاطس: "ماذا تشعر أو بمَ تفكر؟" قد تسمعون إجابات مثل: "أنا مندهش. كيف مات بهذه السرعة؟ لم تمر إلا بضع ساعات"، أو "أشعر بالذنب. فيسوع كان بريئًا. وكان يجب أن أطلق سراحه. لذا سأقبل هذا الطلب". واصلوا تمثيل الدراما. </w:t>
      </w:r>
    </w:p>
    <w:p>
      <w:pPr>
        <w:bidi/>
      </w:pPr>
      <w:r>
        <w:rPr>
          <w:rtl/>
          <w:cs/>
          <w:lang w:val="ar_AE" w:bidi="ar_AE"/>
        </w:rPr>
      </w:r>
      <w:r>
        <w:rPr>
          <w:rtl/>
          <w:cs/>
          <w:lang w:val="ar_AE" w:bidi="ar_AE"/>
        </w:rPr>
        <w:t>يعطي بيلاطس يوسف الإذن بدفن جسد يسوع. فيقوم يوسف بلف الجسد بكتان طويل، ويضعه في قبر، ثم يُدحرج حجر على باب القبر. ورأت مريم المجدلية ومريم أم يعقوب الصغير أين وُضع الجسد.</w:t>
      </w:r>
    </w:p>
    <w:p>
      <w:pPr>
        <w:bidi/>
      </w:pPr>
      <w:r>
        <w:rPr>
          <w:rtl/>
          <w:cs/>
          <w:lang w:val="ar_AE" w:bidi="ar_AE"/>
        </w:rPr>
      </w:r>
      <w:r>
        <w:rPr>
          <w:rtl/>
          <w:cs/>
          <w:lang w:val="ar_AE" w:bidi="ar_AE"/>
        </w:rPr>
        <w:t>أوقفوا التمثيل. اسألوا الشخص الذي يمثل دور يوسف: "ماذا تشعر أو بمَ تفكر؟" قد تسمعون إجابات مثل: "أشعر بالارتياح. فقد تمكنا من دفنه قبل السبت"، أو "أنا سعيد أني تمكنت من تكريمه بهذه الطريقة".</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نسخة صوتية لإنجيل مرقس ١٥: ٤٠–٤٧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كان يسوع قد مات للتو على </w:t>
      </w:r>
      <w:r>
        <w:rPr>
          <w:b/>
          <w:rtl/>
          <w:cs/>
          <w:lang w:val="ar_AE" w:bidi="ar_AE"/>
        </w:rPr>
        <w:t>صليب</w:t>
      </w:r>
      <w:r>
        <w:rPr>
          <w:rtl/>
          <w:cs/>
          <w:lang w:val="ar_AE" w:bidi="ar_AE"/>
        </w:rPr>
        <w:t xml:space="preserve"> </w:t>
      </w:r>
      <w:r>
        <w:rPr>
          <w:b/>
          <w:rtl/>
          <w:cs/>
          <w:lang w:val="ar_AE" w:bidi="ar_AE"/>
        </w:rPr>
        <w:t>بالصَّلب</w:t>
      </w:r>
      <w:r>
        <w:rPr>
          <w:rtl/>
          <w:cs/>
          <w:lang w:val="ar_AE" w:bidi="ar_AE"/>
        </w:rPr>
        <w:t xml:space="preserve">. استخدموا نفس الكلمة أو العبارة التي استخدمتوها في المقاطع السابقة للإشارة إلى الصليب والصَلب، وتذكروا أن كلمتي </w:t>
      </w:r>
      <w:hyperlink r:id="rId97">
        <w:r>
          <w:rPr>
            <w:rtl/>
            <w:cs/>
            <w:lang w:val="ar_AE" w:bidi="ar_AE"/>
          </w:rPr>
          <w:rPr>
            <w:color w:val="0000EE"/>
            <w:u w:val="single"/>
          </w:rPr>
          <w:t>الصليب</w:t>
        </w:r>
      </w:hyperlink>
      <w:r>
        <w:rPr>
          <w:rtl/>
          <w:cs/>
          <w:lang w:val="ar_AE" w:bidi="ar_AE"/>
        </w:rPr>
        <w:t xml:space="preserve"> و</w:t>
      </w:r>
      <w:hyperlink r:id="rId151">
        <w:r>
          <w:rPr>
            <w:rtl/>
            <w:cs/>
            <w:lang w:val="ar_AE" w:bidi="ar_AE"/>
          </w:rPr>
          <w:rPr>
            <w:color w:val="0000EE"/>
            <w:u w:val="single"/>
          </w:rPr>
          <w:t>الصَلب</w:t>
        </w:r>
      </w:hyperlink>
      <w:r>
        <w:rPr>
          <w:rtl/>
          <w:cs/>
          <w:lang w:val="ar_AE" w:bidi="ar_AE"/>
        </w:rPr>
        <w:t xml:space="preserve"> يمكن العثور عليهما في قاموس الكلمات الرئيسية.</w:t>
      </w:r>
    </w:p>
    <w:p>
      <w:pPr>
        <w:bidi/>
      </w:pPr>
      <w:r>
        <w:rPr>
          <w:rtl/>
          <w:cs/>
          <w:lang w:val="ar_AE" w:bidi="ar_AE"/>
        </w:rPr>
      </w:r>
      <w:r>
        <w:rPr>
          <w:rtl/>
          <w:cs/>
          <w:lang w:val="ar_AE" w:bidi="ar_AE"/>
        </w:rPr>
        <w:t>توقفوا هنا وانظروا كمجموعة إلى صورة صليب أو الصَلب إذا لم يَره فريقكم بعد. أوقفوا هذا التسجيل هنا.</w:t>
      </w:r>
    </w:p>
    <w:p>
      <w:pPr>
        <w:bidi/>
      </w:pPr>
      <w:r>
        <w:rPr>
          <w:rtl/>
          <w:cs/>
          <w:lang w:val="ar_AE" w:bidi="ar_AE"/>
        </w:rPr>
      </w:r>
      <w:r>
        <w:rPr>
          <w:rtl/>
          <w:cs/>
          <w:lang w:val="ar_AE" w:bidi="ar_AE"/>
        </w:rPr>
        <w:t xml:space="preserve">حلَّ مساءُ اليوم السابق </w:t>
      </w:r>
      <w:r>
        <w:rPr>
          <w:b/>
          <w:rtl/>
          <w:cs/>
          <w:lang w:val="ar_AE" w:bidi="ar_AE"/>
        </w:rPr>
        <w:t>للسبت</w:t>
      </w:r>
      <w:r>
        <w:rPr>
          <w:rtl/>
          <w:cs/>
          <w:lang w:val="ar_AE" w:bidi="ar_AE"/>
        </w:rPr>
        <w:t xml:space="preserve">، اليوم اليهودي للراحة. استخدموا نفس الكلمة أو العبارة التي استخدمتوها في السابق للإشارة إلى السبت. للمزيد من المعلومات حول </w:t>
      </w:r>
      <w:hyperlink r:id="rId30">
        <w:r>
          <w:rPr>
            <w:rtl/>
            <w:cs/>
            <w:lang w:val="ar_AE" w:bidi="ar_AE"/>
          </w:rPr>
          <w:rPr>
            <w:color w:val="0000EE"/>
            <w:u w:val="single"/>
          </w:rPr>
          <w:t>السبت</w:t>
        </w:r>
      </w:hyperlink>
      <w:r>
        <w:rPr>
          <w:rtl/>
          <w:cs/>
          <w:lang w:val="ar_AE" w:bidi="ar_AE"/>
        </w:rPr>
        <w:t>، برجاء الرجوع إلى قاموس الكلمات الرئيسية.</w:t>
      </w:r>
    </w:p>
    <w:p>
      <w:pPr>
        <w:bidi/>
      </w:pPr>
      <w:r>
        <w:rPr>
          <w:rtl/>
          <w:cs/>
          <w:lang w:val="ar_AE" w:bidi="ar_AE"/>
        </w:rPr>
      </w:r>
      <w:r>
        <w:rPr>
          <w:rtl/>
          <w:cs/>
          <w:lang w:val="ar_AE" w:bidi="ar_AE"/>
        </w:rPr>
        <w:t xml:space="preserve">كان يوسف الأرامي عضوًا محترمًا في </w:t>
      </w:r>
      <w:r>
        <w:rPr>
          <w:b/>
          <w:rtl/>
          <w:cs/>
          <w:lang w:val="ar_AE" w:bidi="ar_AE"/>
        </w:rPr>
        <w:t>المجلس</w:t>
      </w:r>
      <w:r>
        <w:rPr>
          <w:rtl/>
          <w:cs/>
          <w:lang w:val="ar_AE" w:bidi="ar_AE"/>
        </w:rPr>
        <w:t xml:space="preserve">. يُسمى المجلس الأعلى اليهودي </w:t>
      </w:r>
      <w:r>
        <w:rPr>
          <w:b/>
          <w:rtl/>
          <w:cs/>
          <w:lang w:val="ar_AE" w:bidi="ar_AE"/>
        </w:rPr>
        <w:t>بالسنهدريم</w:t>
      </w:r>
      <w:r>
        <w:rPr>
          <w:rtl/>
          <w:cs/>
          <w:lang w:val="ar_AE" w:bidi="ar_AE"/>
        </w:rPr>
        <w:t xml:space="preserve"> ويتألف من رؤساء الكهنة، والشيوخ، ومُعلِّمي الشريعة استخدموا نفس الكلمة التي استخدمتوها في السابق للإشارة إلى المجلس أو السنهدريم. يمكن العثور على تعريف كامل للمجلس في قاموس الكلمات الرئيسية في القسم المُتعلق </w:t>
      </w:r>
      <w:hyperlink r:id="rId150">
        <w:r>
          <w:rPr>
            <w:rtl/>
            <w:cs/>
            <w:lang w:val="ar_AE" w:bidi="ar_AE"/>
          </w:rPr>
          <w:rPr>
            <w:color w:val="0000EE"/>
            <w:u w:val="single"/>
          </w:rPr>
          <w:t>بالسنهدريم</w:t>
        </w:r>
      </w:hyperlink>
      <w:r>
        <w:rPr>
          <w:rtl/>
          <w:cs/>
          <w:lang w:val="ar_AE" w:bidi="ar_AE"/>
        </w:rPr>
        <w:t>.</w:t>
      </w:r>
    </w:p>
    <w:p>
      <w:pPr>
        <w:bidi/>
      </w:pPr>
      <w:r>
        <w:rPr>
          <w:rtl/>
          <w:cs/>
          <w:lang w:val="ar_AE" w:bidi="ar_AE"/>
        </w:rPr>
      </w:r>
      <w:r>
        <w:rPr>
          <w:rtl/>
          <w:cs/>
          <w:lang w:val="ar_AE" w:bidi="ar_AE"/>
        </w:rPr>
        <w:t xml:space="preserve">طلبَ يوسف الإذن من بيلاطس أن يدفن جسد يسوع. سألَ بيلاطس </w:t>
      </w:r>
      <w:r>
        <w:rPr>
          <w:b/>
          <w:rtl/>
          <w:cs/>
          <w:lang w:val="ar_AE" w:bidi="ar_AE"/>
        </w:rPr>
        <w:t>قائدَ المئة</w:t>
      </w:r>
      <w:r>
        <w:rPr>
          <w:rtl/>
          <w:cs/>
          <w:lang w:val="ar_AE" w:bidi="ar_AE"/>
        </w:rPr>
        <w:t xml:space="preserve">، ضابط في الجيش الروماني، إذا كان صحيحًا أن يسوع مات. أكَّدَ قائد المئة أن يسوع كان ميتًا. استخدموا نفس الكلمة التي استخدمتوها في السابق للإشارة إلى قائد المئة، وتذكروا أن مصطلح </w:t>
      </w:r>
      <w:hyperlink r:id="rId153">
        <w:r>
          <w:rPr>
            <w:rtl/>
            <w:cs/>
            <w:lang w:val="ar_AE" w:bidi="ar_AE"/>
          </w:rPr>
          <w:rPr>
            <w:color w:val="0000EE"/>
            <w:u w:val="single"/>
          </w:rPr>
          <w:t>قائد المئة</w:t>
        </w:r>
      </w:hyperlink>
      <w:r>
        <w:rPr>
          <w:rtl/>
          <w:cs/>
          <w:lang w:val="ar_AE" w:bidi="ar_AE"/>
        </w:rPr>
        <w:t xml:space="preserve"> يمكن العثور عليه في قاموس الكلمات الرئيسية.</w:t>
      </w:r>
    </w:p>
    <w:p>
      <w:pPr>
        <w:bidi/>
      </w:pPr>
      <w:r>
        <w:rPr>
          <w:rtl/>
          <w:cs/>
          <w:lang w:val="ar_AE" w:bidi="ar_AE"/>
        </w:rPr>
      </w:r>
      <w:r>
        <w:rPr>
          <w:rtl/>
          <w:cs/>
          <w:lang w:val="ar_AE" w:bidi="ar_AE"/>
        </w:rPr>
        <w:t xml:space="preserve">لفَّ يوسف جسدَ يسوع بكتانٍ، ووضع الجسد في قبر كان منحوتًا في صخرة. إن </w:t>
      </w:r>
      <w:r>
        <w:rPr>
          <w:b/>
          <w:rtl/>
          <w:cs/>
          <w:lang w:val="ar_AE" w:bidi="ar_AE"/>
        </w:rPr>
        <w:t>القبر</w:t>
      </w:r>
      <w:r>
        <w:rPr>
          <w:rtl/>
          <w:cs/>
          <w:lang w:val="ar_AE" w:bidi="ar_AE"/>
        </w:rPr>
        <w:t xml:space="preserve"> هو مكان للدفن. كان من عادة اليهود أن يدفنوا الموتى في الكهوف الطبيعية أو في الكهوف المنحوتة في الصخر. دُحرج حجرٌ كبير فوق باب القبر. استخدموا نفس كلمة القبر التي استخدمتوها في المقاطع السابقة، وتذكروا أن كلمة </w:t>
      </w:r>
      <w:hyperlink r:id="rId154">
        <w:r>
          <w:rPr>
            <w:rtl/>
            <w:cs/>
            <w:lang w:val="ar_AE" w:bidi="ar_AE"/>
          </w:rPr>
          <w:rPr>
            <w:color w:val="0000EE"/>
            <w:u w:val="single"/>
          </w:rPr>
          <w:t>قبر</w:t>
        </w:r>
      </w:hyperlink>
      <w:r>
        <w:rPr>
          <w:rtl/>
          <w:cs/>
          <w:lang w:val="ar_AE" w:bidi="ar_AE"/>
        </w:rPr>
        <w:t xml:space="preserve"> موجودة في قاموس الكلمات الرئيسية.</w:t>
      </w:r>
    </w:p>
    <w:p>
      <w:pPr>
        <w:bidi/>
      </w:pPr>
      <w:r>
        <w:rPr>
          <w:rtl/>
          <w:cs/>
          <w:lang w:val="ar_AE" w:bidi="ar_AE"/>
        </w:rPr>
      </w:r>
      <w:r>
        <w:rPr>
          <w:rtl/>
          <w:cs/>
          <w:lang w:val="ar_AE" w:bidi="ar_AE"/>
        </w:rPr>
        <w:t>توقفوا هنا وانظروا إلى صورة لكهوف الدفن ولقبرٍ منحوتٍ في الصخر.</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16:1–8</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في هذه المرحلة، استمعوا إلى مرقس 16: 1–8 وضعوها في قلوبكم.</w:t>
      </w:r>
    </w:p>
    <w:p>
      <w:pPr>
        <w:bidi/>
      </w:pPr>
      <w:r>
        <w:rPr>
          <w:rtl/>
          <w:cs/>
          <w:lang w:val="ar_AE" w:bidi="ar_AE"/>
        </w:rPr>
      </w:r>
      <w:r>
        <w:rPr>
          <w:rtl/>
          <w:cs/>
          <w:lang w:val="ar_AE" w:bidi="ar_AE"/>
        </w:rPr>
        <w:t>استمع إلى نسخة صوتية من مرقس 16: 1–8 ثلاث مرات من ثلاث ترجمات صوتية مختلفة، إن أمكن. ثم كمجموعة قوموا بمناقشة الأسئلة التالية:</w:t>
      </w:r>
    </w:p>
    <w:p>
      <w:pPr>
        <w:pStyle w:val="ListNumber"/>
        <w:numPr>
          <w:ilvl w:val="0"/>
          <w:numId w:val="74"/>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 في هذا المقطع؟</w:t>
      </w:r>
    </w:p>
    <w:p>
      <w:pPr>
        <w:pStyle w:val="ListNumber"/>
        <w:bidi/>
        <w:spacing w:line="240" w:lineRule="auto"/>
        <w:ind w:left="720"/>
      </w:pPr>
      <w:r>
        <w:rPr>
          <w:rtl/>
          <w:cs/>
          <w:lang w:val="ar_AE" w:bidi="ar_AE"/>
        </w:rPr>
      </w:r>
      <w:r>
        <w:rPr>
          <w:rtl/>
          <w:cs/>
          <w:lang w:val="ar_AE" w:bidi="ar_AE"/>
        </w:rPr>
        <w:t>ماذا يخبرنا هذا المقطع عن الله أو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نسخة صوتية من إنجيل مرقس 16 : 1 - 8 من التَّرْجَمَة الأكثر فهمًا لكم.</w:t>
      </w:r>
    </w:p>
    <w:p>
      <w:pPr>
        <w:bidi/>
      </w:pPr>
      <w:r>
        <w:rPr>
          <w:rtl/>
          <w:cs/>
          <w:lang w:val="ar_AE" w:bidi="ar_AE"/>
        </w:rPr>
      </w:r>
      <w:r>
        <w:rPr>
          <w:rtl/>
          <w:cs/>
          <w:lang w:val="ar_AE" w:bidi="ar_AE"/>
        </w:rPr>
        <w:t>في المقطع السابق، كان يسوع قد قُتِلَ من قِبَل السُلطات الحاكمة. بعد موته، دُفن في قبر يُوسُف الرامي. تبعتْ مريم المجدلية ومريم أم يعقوب ويوسي ليعرفوا المكان الذي دُفن فيه يسوع، فقد أرادوا إعداد جسد يسوع للدفن وذلك بدهنه بالزيوت والحنوط حسب عادتهم. لم تستطِعنَ فِعل هذا لأن السبت، يوم الراحة الديني، كان قد حلَّ. لقد انتهى يوم الراحة الآن، واشترت هذه النساء مع سالومي الزيوت والحنوط اللازمة لدهْن جسد يسوع.</w:t>
      </w:r>
    </w:p>
    <w:p>
      <w:pPr>
        <w:bidi/>
      </w:pPr>
      <w:r>
        <w:rPr>
          <w:rtl/>
          <w:cs/>
          <w:lang w:val="ar_AE" w:bidi="ar_AE"/>
        </w:rPr>
      </w:r>
      <w:r>
        <w:rPr>
          <w:rtl/>
          <w:cs/>
          <w:lang w:val="ar_AE" w:bidi="ar_AE"/>
        </w:rPr>
        <w:t>كان العُرف في الدفن هو إعداد جثة المُتوفّى عن طريق مسحها بالزيوت والمراهم ومختلف الحنوط العطرة. كانت هذه طريقة لتكريم الشخص الذي توفَّى، وكان الغرَض من هذه الزيوت والعطور تغطية الروائح الكريهة التي تفيح عندما يتحلَّل الجسم. لم يكُن هذا الإجراء لحفظ الجسد كما هو العُرف في بعض الثقافات الأخرى. لا نعلم بالضبط كيف قصدتْ النساء أنْ تدهن جسد يسوع، لكن تذكَّروا أنَّ يسوع كان ملفوفًا بقطعة کتَّان طويلة، لذلك ربما أرادتْ النساء وضع الزيوت والحنوط على القماش.</w:t>
      </w:r>
    </w:p>
    <w:p>
      <w:pPr>
        <w:bidi/>
      </w:pPr>
      <w:r>
        <w:rPr>
          <w:rtl/>
          <w:cs/>
          <w:lang w:val="ar_AE" w:bidi="ar_AE"/>
        </w:rPr>
      </w:r>
      <w:r>
        <w:rPr>
          <w:rtl/>
          <w:cs/>
          <w:lang w:val="ar_AE" w:bidi="ar_AE"/>
        </w:rPr>
        <w:t>توقَّفوا هنا وانظروا معًا في مجموعة صورة حنوط وزيوت. ناقشوا الطرق التي يُكرِم بها الناس في ثقافتكم شخصًا توفَّى. كيف يُعد الجثمان في ثقافتكم للدفْن؟ (أوقفوا سماع التسجيل الصوتي هنا)</w:t>
      </w:r>
    </w:p>
    <w:p>
      <w:pPr>
        <w:bidi/>
      </w:pPr>
      <w:r>
        <w:rPr>
          <w:rtl/>
          <w:cs/>
          <w:lang w:val="ar_AE" w:bidi="ar_AE"/>
        </w:rPr>
      </w:r>
      <w:r>
        <w:rPr>
          <w:rtl/>
          <w:cs/>
          <w:lang w:val="ar_AE" w:bidi="ar_AE"/>
        </w:rPr>
        <w:t>ذهبتْ النسوة إلى القبر في الصباح الباكر، حيث كان يسوع قد دُفن، عندما كانت الشمس على وشك الإشراق. ستتذكرون أن القبر حيث كان يسوع مدفونًا، كان مُغلقًا بحجَر كبير يُغطي المدخل. قد تكون الأحجار التي تغطي مدخل القبور مُسطحة أو مستديرة. عادةً كان يستطيع الناس، حتى رجلًا واحدًا قويًا للغاية، أن يُدحرج الحجر أمام المدخل لتغطيته. مع ذلك، كان نقْل الحجر بعيدًا عن المدخل أمرًا صعبًا للغاية بالنسبة للنساء. بينما كانت النسوة ذاهبات إلى مكان الدفن، بدأت تسألنَ بعضهنَّ بعضًا عمَّن يكون قادرًا على تحريك الحجَر لهنَّ ليتمكنَّ من الدخول ودهن جسد يسوع. عند وصول النسوة إلى القبر، يندهشنَ لأنَّ الحجَر قد دُحرجَ بالفعل.</w:t>
      </w:r>
    </w:p>
    <w:p>
      <w:pPr>
        <w:bidi/>
      </w:pPr>
      <w:r>
        <w:rPr>
          <w:rtl/>
          <w:cs/>
          <w:lang w:val="ar_AE" w:bidi="ar_AE"/>
        </w:rPr>
      </w:r>
      <w:r>
        <w:rPr>
          <w:rtl/>
          <w:cs/>
          <w:lang w:val="ar_AE" w:bidi="ar_AE"/>
        </w:rPr>
        <w:t>توقَّفوا هنا وانظروا معًا في مجموعة صورة قبرٍ في تلك الأيام. (أوقفوا سماع التسجيل الصوتي هنا)</w:t>
      </w:r>
    </w:p>
    <w:p>
      <w:pPr>
        <w:bidi/>
      </w:pPr>
      <w:r>
        <w:rPr>
          <w:rtl/>
          <w:cs/>
          <w:lang w:val="ar_AE" w:bidi="ar_AE"/>
        </w:rPr>
      </w:r>
      <w:r>
        <w:rPr>
          <w:rtl/>
          <w:cs/>
          <w:lang w:val="ar_AE" w:bidi="ar_AE"/>
        </w:rPr>
        <w:t>تدخل النسوة القبر فترى شابًا في ثوب أبيض. يصف متى ولوقا هذا الشاب، كلٌّ في إنجيله، بأنه ملاك، رسول الله. يختار مرقس أن يصفه عن طريق مظهره فقط، شاب يرتدي رداءً أبيضًا. الرداء ثوب خارجي طويل. كان الشاب جالسًا في الجانب اليمين من النساء، داخل القبر. إنَّ كلمة "شاب" في هذه الحالة تُشير على الأرجح إلى شاب بالغ بما يكفي للزواج.</w:t>
      </w:r>
    </w:p>
    <w:p>
      <w:pPr>
        <w:bidi/>
      </w:pPr>
      <w:r>
        <w:rPr>
          <w:rtl/>
          <w:cs/>
          <w:lang w:val="ar_AE" w:bidi="ar_AE"/>
        </w:rPr>
      </w:r>
      <w:r>
        <w:rPr>
          <w:rtl/>
          <w:cs/>
          <w:lang w:val="ar_AE" w:bidi="ar_AE"/>
        </w:rPr>
        <w:t>توقَّفوا هنا وانظروا معًا في مجموعة، صورة رداءٍ. ناقشوا لماذا تظنون أن مرقس يصف الملاك فقط لكنه لا يدعوه ملاكًا. ناقشوا الطرُق التي يتحدث بها الناس في ثقافتكم عن أشخاص أو أشياء دون استخدام أسمائهم. (أوقفوا سماع التسجيل الصوتي هنا)</w:t>
      </w:r>
    </w:p>
    <w:p>
      <w:pPr>
        <w:bidi/>
      </w:pPr>
      <w:r>
        <w:rPr>
          <w:rtl/>
          <w:cs/>
          <w:lang w:val="ar_AE" w:bidi="ar_AE"/>
        </w:rPr>
      </w:r>
      <w:r>
        <w:rPr>
          <w:rtl/>
          <w:cs/>
          <w:lang w:val="ar_AE" w:bidi="ar_AE"/>
        </w:rPr>
        <w:t xml:space="preserve">عندما رأت النسوة الشاب، اندهشنَ وخِفنَ. قال الرجُل للنسوة: "لا تخفنَ". ثم يخبرهنَّ بأن الشخص الذي يبحثنَ، عنه، يسوع الناصري الذي قُتل على الصليب، أصبح الآن حيًا. أقامه الله من جديد. أخبرهنَّ بأنْ ينظرنَ إلى المكان الذي كان جسد يسوع موضوعًا فيه، الذي كان على الأرجح رفًا داخل القبر. يريد مرقس أن يذكر بوضوح أن هذه الشخصية الحقيقية في التاريخ، يسوع الناصري، كان ميتًا لكنه الآن حيًا، ثم يطلب من النساء أن يخبرنَ التلاميذ، بما في ذلك بطرس. ربما يضيف بطرس لأنه أنكر يسوع وكان بحاجة إلى معرفة أنَّ يسوع يتذكره ويحبه. قال الشاب إن يسوع سيذهب إلى منطقة الجليل وأن التلاميذ سيَرون يسوع هناك، تمامًا كما أخبرهم قبل موته. كانت النسوة مُرتعدات وخائفات عندما غادرنَ. لم يُخبرنَ أحدًا لأنهن كُنَّ خائفات. </w:t>
      </w:r>
    </w:p>
    <w:p>
      <w:pPr>
        <w:bidi/>
      </w:pPr>
      <w:r>
        <w:rPr>
          <w:rtl/>
          <w:cs/>
          <w:lang w:val="ar_AE" w:bidi="ar_AE"/>
        </w:rPr>
      </w:r>
      <w:r>
        <w:rPr>
          <w:rtl/>
          <w:cs/>
          <w:lang w:val="ar_AE" w:bidi="ar_AE"/>
        </w:rPr>
        <w:t>توقّفوا هنا وانظروا معًا في مجموعة، خريطة لإسرائيل التي تشمل أورشليم ومنطقة الجليل.</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نسخة صوتية من إنجيل مرقس 16 : 1 - 8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المشهد الأول:</w:t>
      </w:r>
      <w:r>
        <w:rPr>
          <w:rtl/>
          <w:cs/>
          <w:lang w:val="ar_AE" w:bidi="ar_AE"/>
        </w:rPr>
        <w:t xml:space="preserve"> يبدأ في اليوم التالي للسبت، وهو يوم الراحة الديني. تذهب النساء لشراء الأدهان والحنوط ليتمكنوا من دهن جسد يسوع.</w:t>
      </w:r>
    </w:p>
    <w:p>
      <w:pPr>
        <w:bidi/>
      </w:pPr>
      <w:r>
        <w:rPr>
          <w:rtl/>
          <w:cs/>
          <w:lang w:val="ar_AE" w:bidi="ar_AE"/>
        </w:rPr>
      </w:r>
      <w:r>
        <w:rPr>
          <w:b/>
          <w:rtl/>
          <w:cs/>
          <w:lang w:val="ar_AE" w:bidi="ar_AE"/>
        </w:rPr>
        <w:t>في المشهد الثاني:</w:t>
      </w:r>
      <w:r>
        <w:rPr>
          <w:rtl/>
          <w:cs/>
          <w:lang w:val="ar_AE" w:bidi="ar_AE"/>
        </w:rPr>
        <w:t xml:space="preserve"> تذهب النساء إلى القبر. ويتناقشن كيف سيتمكنَّ من تحريك الحجر الكبير الذي كان يغلق باب القبر. ولما اقتربن من القبر، تطلعن ورأينَ أن الحجر الكبير قد دُحرج!</w:t>
      </w:r>
    </w:p>
    <w:p>
      <w:pPr>
        <w:bidi/>
      </w:pPr>
      <w:r>
        <w:rPr>
          <w:rtl/>
          <w:cs/>
          <w:lang w:val="ar_AE" w:bidi="ar_AE"/>
        </w:rPr>
      </w:r>
      <w:r>
        <w:rPr>
          <w:b/>
          <w:rtl/>
          <w:cs/>
          <w:lang w:val="ar_AE" w:bidi="ar_AE"/>
        </w:rPr>
        <w:t>في المشهد الثالث:</w:t>
      </w:r>
      <w:r>
        <w:rPr>
          <w:rtl/>
          <w:cs/>
          <w:lang w:val="ar_AE" w:bidi="ar_AE"/>
        </w:rPr>
        <w:t xml:space="preserve"> تدخل النساء القبر الفارغ ويرين شابًا لابسًا حُلّة بيضاء. ويخبر الشاب النساء ألا يخفن. ويقول إن يسوع الذي يطلبونه ليس هو ههنا. ويقول لهن أن ينظرن الموضع الذي كان مضطجعًا فيه. وإنه حي. ويطلب منهن أن يخبرن بطرس والتلاميذ الآخرين أن يسوع سيسبقهم إلى الجليل.</w:t>
      </w:r>
    </w:p>
    <w:p>
      <w:pPr>
        <w:bidi/>
      </w:pPr>
      <w:r>
        <w:rPr>
          <w:rtl/>
          <w:cs/>
          <w:lang w:val="ar_AE" w:bidi="ar_AE"/>
        </w:rPr>
      </w:r>
      <w:r>
        <w:rPr>
          <w:b/>
          <w:rtl/>
          <w:cs/>
          <w:lang w:val="ar_AE" w:bidi="ar_AE"/>
        </w:rPr>
        <w:t>في المشهد الرابع:</w:t>
      </w:r>
      <w:r>
        <w:rPr>
          <w:rtl/>
          <w:cs/>
          <w:lang w:val="ar_AE" w:bidi="ar_AE"/>
        </w:rPr>
        <w:t xml:space="preserve"> تترك النساء القبر. وهن متحيرات وخائفات. ولا يخبرن أحدًا بما حدث.</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مريم المجدلية</w:t>
      </w:r>
    </w:p>
    <w:p>
      <w:pPr>
        <w:pStyle w:val="ListBullet"/>
        <w:bidi/>
        <w:spacing w:line="240" w:lineRule="auto"/>
        <w:ind w:left="720"/>
      </w:pPr>
      <w:r>
        <w:rPr>
          <w:rtl/>
          <w:cs/>
          <w:lang w:val="ar_AE" w:bidi="ar_AE"/>
        </w:rPr>
      </w:r>
      <w:r>
        <w:rPr>
          <w:rtl/>
          <w:cs/>
          <w:lang w:val="ar_AE" w:bidi="ar_AE"/>
        </w:rPr>
        <w:t>مريم، أم يعقوب ويوسي</w:t>
      </w:r>
    </w:p>
    <w:p>
      <w:pPr>
        <w:pStyle w:val="ListBullet"/>
        <w:bidi/>
        <w:spacing w:line="240" w:lineRule="auto"/>
        <w:ind w:left="720"/>
      </w:pPr>
      <w:r>
        <w:rPr>
          <w:rtl/>
          <w:cs/>
          <w:lang w:val="ar_AE" w:bidi="ar_AE"/>
        </w:rPr>
      </w:r>
      <w:r>
        <w:rPr>
          <w:rtl/>
          <w:cs/>
          <w:lang w:val="ar_AE" w:bidi="ar_AE"/>
        </w:rPr>
        <w:t>سالومة</w:t>
      </w:r>
    </w:p>
    <w:p>
      <w:pPr>
        <w:pStyle w:val="ListBullet"/>
        <w:bidi/>
        <w:spacing w:line="240" w:lineRule="auto"/>
        <w:ind w:left="720"/>
      </w:pPr>
      <w:r>
        <w:rPr>
          <w:rtl/>
          <w:cs/>
          <w:lang w:val="ar_AE" w:bidi="ar_AE"/>
        </w:rPr>
      </w:r>
      <w:r>
        <w:rPr>
          <w:rtl/>
          <w:cs/>
          <w:lang w:val="ar_AE" w:bidi="ar_AE"/>
        </w:rPr>
        <w:t>الشاب اللابس الحُلَّة البيضاء.</w:t>
      </w:r>
    </w:p>
    <w:p>
      <w:pPr>
        <w:bidi/>
      </w:pPr>
      <w:r>
        <w:rPr>
          <w:rtl/>
          <w:cs/>
          <w:lang w:val="ar_AE" w:bidi="ar_AE"/>
        </w:rPr>
      </w:r>
      <w:r>
        <w:rPr>
          <w:rtl/>
          <w:cs/>
          <w:lang w:val="ar_AE" w:bidi="ar_AE"/>
        </w:rPr>
        <w:t>كمجموعة، انتبهوا إلى هذه الأجزاء من سياق المقطع: مع بداية المشهد الأول، تذكروا أن النساء كن ينتظرن كي ينتهي يوم السبت ليتمكنَّ من شراء الأدهان والحنوط اللازمة لدهن جسد يسوع، حسب عادات الدفن. وعند مساء السبت، بعد غروب الشمس، ينتهي يوم السبت رسميًا. وهذا هو الوقت الذي تشتري فيه النساء الحنوط ذا الرائحة الطيبة والزيوت لدهن الجسم.</w:t>
      </w:r>
    </w:p>
    <w:p>
      <w:pPr>
        <w:bidi/>
      </w:pPr>
      <w:r>
        <w:rPr>
          <w:rtl/>
          <w:cs/>
          <w:lang w:val="ar_AE" w:bidi="ar_AE"/>
        </w:rPr>
      </w:r>
      <w:r>
        <w:rPr>
          <w:rtl/>
          <w:cs/>
          <w:lang w:val="ar_AE" w:bidi="ar_AE"/>
        </w:rPr>
        <w:t>وفي صباح اليوم التالي، وهو أول يوم في الأسبوع، عند شروق الشمس أو قبل شروق الشمس مباشرة. تذهب النساء إلى القبر حيث كان يسوع قد دُفن. وبينما يذهبن إلى القبر، تتحدث النساء عن صعوبة تحريك الحجر الموجود عند مدخل القبر. تذكروا أن الحجر كان كبيرًا جدًا وثقيلًا جدًا، وربما كان طوله نحو متر. ولما اقتربن من القبر، ينظرن إلى المدخل ويرين أن أحدًا قد دحرج الحجر عن المدخل.</w:t>
      </w:r>
    </w:p>
    <w:p>
      <w:pPr>
        <w:bidi/>
      </w:pPr>
      <w:r>
        <w:rPr>
          <w:rtl/>
          <w:cs/>
          <w:lang w:val="ar_AE" w:bidi="ar_AE"/>
        </w:rPr>
      </w:r>
      <w:r>
        <w:rPr>
          <w:rtl/>
          <w:cs/>
          <w:lang w:val="ar_AE" w:bidi="ar_AE"/>
        </w:rPr>
        <w:t>فيدخلن القبر ويرين شابًا في ثوب أبيض. وكان الشاب جالسًا في داخل القبر على يمين النساء. ولقد اندهشن لوجوده هناك. تذكروا أن الشاب يقول: "لا تندهشن، ولا تخفن. أنتن تطلبن يسوع الناصري الذي كان قد صُلِب. ليس هو ههنا. لكنه قام، أي أقامه الله من الأموات!"</w:t>
      </w:r>
    </w:p>
    <w:p>
      <w:pPr>
        <w:bidi/>
      </w:pPr>
      <w:r>
        <w:rPr>
          <w:rtl/>
          <w:cs/>
          <w:lang w:val="ar_AE" w:bidi="ar_AE"/>
        </w:rPr>
      </w:r>
      <w:r>
        <w:rPr>
          <w:rtl/>
          <w:cs/>
          <w:lang w:val="ar_AE" w:bidi="ar_AE"/>
        </w:rPr>
        <w:t>تذكروا أن توضحوا أنه سيُظهِر للنساء المكان الذي وُضع فيه جسد يسوع. والمكان الذي كان قد وُضع فيه جسد يسوع على الأرجح كان عبارة عن مسطح حجري داخل القبر منحوت في الحجر. ثم يطلب الشاب من النساء أن يخبرن التلاميذ وبطرس: "إنه سوف يسبقهم إلى منطقة الجليل. وهناك سترونه، كما أخبركم من قبل".</w:t>
      </w:r>
    </w:p>
    <w:p>
      <w:pPr>
        <w:bidi/>
      </w:pPr>
      <w:r>
        <w:rPr>
          <w:rtl/>
          <w:cs/>
          <w:lang w:val="ar_AE" w:bidi="ar_AE"/>
        </w:rPr>
      </w:r>
      <w:r>
        <w:rPr>
          <w:rtl/>
          <w:cs/>
          <w:lang w:val="ar_AE" w:bidi="ar_AE"/>
        </w:rPr>
        <w:t>فتترك النساء القبر. وهن مرتعدات جسديًا وخائفات ولا يخبرن أحدًا بما حدث.</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استمعوا إلى نسخة صوتية من إنجيل مرقس 16: 1 - 8 من ترجمة سهلة ومفهومة.</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مريم المجدلية</w:t>
      </w:r>
    </w:p>
    <w:p>
      <w:pPr>
        <w:pStyle w:val="ListBullet"/>
        <w:bidi/>
        <w:spacing w:line="240" w:lineRule="auto"/>
        <w:ind w:left="720"/>
      </w:pPr>
      <w:r>
        <w:rPr>
          <w:rtl/>
          <w:cs/>
          <w:lang w:val="ar_AE" w:bidi="ar_AE"/>
        </w:rPr>
      </w:r>
      <w:r>
        <w:rPr>
          <w:rtl/>
          <w:cs/>
          <w:lang w:val="ar_AE" w:bidi="ar_AE"/>
        </w:rPr>
        <w:t>مريم أم يعقوب ويوسي</w:t>
      </w:r>
    </w:p>
    <w:p>
      <w:pPr>
        <w:pStyle w:val="ListBullet"/>
        <w:bidi/>
        <w:spacing w:line="240" w:lineRule="auto"/>
        <w:ind w:left="720"/>
      </w:pPr>
      <w:r>
        <w:rPr>
          <w:rtl/>
          <w:cs/>
          <w:lang w:val="ar_AE" w:bidi="ar_AE"/>
        </w:rPr>
      </w:r>
      <w:r>
        <w:rPr>
          <w:rtl/>
          <w:cs/>
          <w:lang w:val="ar_AE" w:bidi="ar_AE"/>
        </w:rPr>
        <w:t>سالومة</w:t>
      </w:r>
    </w:p>
    <w:p>
      <w:pPr>
        <w:pStyle w:val="ListBullet"/>
        <w:bidi/>
        <w:spacing w:line="240" w:lineRule="auto"/>
        <w:ind w:left="720"/>
      </w:pPr>
      <w:r>
        <w:rPr>
          <w:rtl/>
          <w:cs/>
          <w:lang w:val="ar_AE" w:bidi="ar_AE"/>
        </w:rPr>
      </w:r>
      <w:r>
        <w:rPr>
          <w:rtl/>
          <w:cs/>
          <w:lang w:val="ar_AE" w:bidi="ar_AE"/>
        </w:rPr>
        <w:t>الشاب اللابس الحُلَّة البيضاء.</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 xml:space="preserve">أوقفوا سماع التسجيل الصوتي مؤقتًا هنا، ومثّلوا المقطع. </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وقوموا بتمثيل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اطلبوا من الفريق أن يمثل دور النساء اللاتي ذهبن لشراء الحنوط والأطياب لدهن جسد يسوع. بعد الانتهاء من مشترياتهن، يتوجهن نحو القبر وهنَّ يتناقشن حول المهمة التي تنتظرهن.</w:t>
      </w:r>
    </w:p>
    <w:p>
      <w:pPr>
        <w:bidi/>
      </w:pPr>
      <w:r>
        <w:rPr>
          <w:rtl/>
          <w:cs/>
          <w:lang w:val="ar_AE" w:bidi="ar_AE"/>
        </w:rPr>
      </w:r>
      <w:r>
        <w:rPr>
          <w:rtl/>
          <w:cs/>
          <w:lang w:val="ar_AE" w:bidi="ar_AE"/>
        </w:rPr>
        <w:t xml:space="preserve">أوقفوا التمثيل. واطرحوا على الذين يؤدُّون دور النساء السؤال التالي: "ما الذي تشعرن به أو تفكرن فيه؟" قد تسمعون عبارات مثل: "أنا حزينة ومُكتئِبة"، أو "كم تمنيت لو تمكنا من تجهيز جسد يسوع في وقت أبكر. لقد مر ثلاثة أيام!" أو "أشعر بالعجز. فكيف سنُحرّك الحجر الكبير؟" واصلوا تمثيل الدراما. </w:t>
      </w:r>
    </w:p>
    <w:p>
      <w:pPr>
        <w:bidi/>
      </w:pPr>
      <w:r>
        <w:rPr>
          <w:rtl/>
          <w:cs/>
          <w:lang w:val="ar_AE" w:bidi="ar_AE"/>
        </w:rPr>
      </w:r>
      <w:r>
        <w:rPr>
          <w:rtl/>
          <w:cs/>
          <w:lang w:val="ar_AE" w:bidi="ar_AE"/>
        </w:rPr>
        <w:t>ترفع النساء أنظارهن ويرَين القبر مفتوحًا. يدخلن ويرَين الشاب (أو الملاك) المرتدي ثوباً أبيض، جالساً في الجانب الأيمن من القبر. يقول: "لاَ تَنْدَهِشْنَ! أَنْتُنَّ تَطْلُبْنَ يَسُوعَ النَّاصِرِيَّ الْمَصْلُوبَ. ليس هو ههنا! لقد قام من بين الأموات. انظروا! هُوَذَا الْمَوْضِعُ الَّذِي وَضَعُوا فِيهِ جسده. اذْهَبْنَ الآن وقُلن لتلاميذه ولبطرس أن يسوع سيسبقكم إلى الجليل، وهناك سترونه تمامًا كما قال لكم قبل موته."</w:t>
      </w:r>
    </w:p>
    <w:p>
      <w:pPr>
        <w:bidi/>
      </w:pPr>
      <w:r>
        <w:rPr>
          <w:rtl/>
          <w:cs/>
          <w:lang w:val="ar_AE" w:bidi="ar_AE"/>
        </w:rPr>
      </w:r>
      <w:r>
        <w:rPr>
          <w:rtl/>
          <w:cs/>
          <w:lang w:val="ar_AE" w:bidi="ar_AE"/>
        </w:rPr>
        <w:t xml:space="preserve">أوقفوا التمثيل. اسأل الشخص الذي يؤدي دور الشاب: "بماذا تشعر أو تفكر؟" قد تسمعون عبارات مثل: "'أشعر بالشرف لأنني قادر على إخبار هؤلاء النساء بهذه الأخبار السارة"، أو "لماذا النساء مُتفاجئات؟ فقد قال يسوع إنه سيقوم مرة أخرى." واصلوا تمثيل الدراما. </w:t>
      </w:r>
    </w:p>
    <w:p>
      <w:pPr>
        <w:bidi/>
      </w:pPr>
      <w:r>
        <w:rPr>
          <w:rtl/>
          <w:cs/>
          <w:lang w:val="ar_AE" w:bidi="ar_AE"/>
        </w:rPr>
      </w:r>
      <w:r>
        <w:rPr>
          <w:rtl/>
          <w:cs/>
          <w:lang w:val="ar_AE" w:bidi="ar_AE"/>
        </w:rPr>
        <w:t>تترك النساء القبر وهُن خائفات، ولم يُخبرن أحدًا بشيءٍ مما حدث.</w:t>
      </w:r>
    </w:p>
    <w:p>
      <w:pPr>
        <w:bidi/>
      </w:pPr>
      <w:r>
        <w:rPr>
          <w:rtl/>
          <w:cs/>
          <w:lang w:val="ar_AE" w:bidi="ar_AE"/>
        </w:rPr>
      </w:r>
      <w:r>
        <w:rPr>
          <w:rtl/>
          <w:cs/>
          <w:lang w:val="ar_AE" w:bidi="ar_AE"/>
        </w:rPr>
        <w:t>أوقفوا التمثيل. واطرحوا على الذين يؤدُّون دور النساء السؤال التالي: "ما الذي تشعرن به أو تفكرن فيه؟" قد تسمعون عبارات مثل: "أشعر بالحيرة، أين يسوع؟ هل هو حيّ حقًا؟" أو "أنا خائفة. هل سيُصدقني أحد؟" "أنا متحمسة. يسوع حي!" "أنا متحيرة، من يكون ذلك الشاب؟"</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نسخة صوتية من إنجيل مرقس 16: 1 - 8 من ترجمة سهلة ومفهومة.</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كان يوم </w:t>
      </w:r>
      <w:r>
        <w:rPr>
          <w:b/>
          <w:rtl/>
          <w:cs/>
          <w:lang w:val="ar_AE" w:bidi="ar_AE"/>
        </w:rPr>
        <w:t>السبت</w:t>
      </w:r>
      <w:r>
        <w:rPr>
          <w:rtl/>
          <w:cs/>
          <w:lang w:val="ar_AE" w:bidi="ar_AE"/>
        </w:rPr>
        <w:t xml:space="preserve">، وهو يوم الراحة الدينية، قد مضى. فبحسب الشريعة الدينية اليهودية، التي تُدعى أيضًا ناموس موسى، لم يكن مسموحًا للشعب بالعمل في هذا اليوم. وكان العمل يشمل أيضًا الذهاب إلى السوق لشراء أي مستلزمات. تذكَّروا أن تستخدموا الكلمة نفسها التي استخدمتموها في المقاطع الأخرى للإشارة إلى السبت. لمزيدٍ من المعلومات عن </w:t>
      </w:r>
      <w:hyperlink r:id="rId30">
        <w:r>
          <w:rPr>
            <w:rtl/>
            <w:cs/>
            <w:lang w:val="ar_AE" w:bidi="ar_AE"/>
          </w:rPr>
          <w:rPr>
            <w:color w:val="0000EE"/>
            <w:u w:val="single"/>
          </w:rPr>
          <w:t>السبت</w:t>
        </w:r>
      </w:hyperlink>
      <w:r>
        <w:rPr>
          <w:rtl/>
          <w:cs/>
          <w:lang w:val="ar_AE" w:bidi="ar_AE"/>
        </w:rPr>
        <w:t>، انظر قاموس الكلمات الرئيسية.</w:t>
      </w:r>
    </w:p>
    <w:p>
      <w:pPr>
        <w:bidi/>
      </w:pPr>
      <w:r>
        <w:rPr>
          <w:rtl/>
          <w:cs/>
          <w:lang w:val="ar_AE" w:bidi="ar_AE"/>
        </w:rPr>
      </w:r>
      <w:r>
        <w:rPr>
          <w:rtl/>
          <w:cs/>
          <w:lang w:val="ar_AE" w:bidi="ar_AE"/>
        </w:rPr>
        <w:t xml:space="preserve">ٱشْتَرَتْ مَرْيَمُ ٱلْمَجْدَلِيَّةُ، وَمَرْيَمُ أُمُّ يَعْقُوبَ، وَسَالُومَةُ، حَنُوطًا، أي بعض التوابل الممزوجة بالزيت، ليدهنَّ جسد يسوع حسب عاداتهم في الدفن. في هذا الموقف، الفعل </w:t>
      </w:r>
      <w:r>
        <w:rPr>
          <w:b/>
          <w:rtl/>
          <w:cs/>
          <w:lang w:val="ar_AE" w:bidi="ar_AE"/>
        </w:rPr>
        <w:t>يدهن</w:t>
      </w:r>
      <w:r>
        <w:rPr>
          <w:rtl/>
          <w:cs/>
          <w:lang w:val="ar_AE" w:bidi="ar_AE"/>
        </w:rPr>
        <w:t xml:space="preserve"> معناه وضع زيت أو مرهم على جثة شخصٍ ما لتحضيرها للدفن. وكان من شأن هذه الحنوط، أو هذه التوابل الممزوجة بالزيت، أن تحسِّن من رائحة الجسد المتحلِّل. كان جسد يسوع قد لُفَّ بالفعل في الكفن، ومن ثم، أرادت النساء على الأرجح أن يسكبن المرهم أو يضعنه على الكفن.</w:t>
      </w:r>
    </w:p>
    <w:p>
      <w:pPr>
        <w:bidi/>
      </w:pPr>
      <w:r>
        <w:rPr>
          <w:rtl/>
          <w:cs/>
          <w:lang w:val="ar_AE" w:bidi="ar_AE"/>
        </w:rPr>
      </w:r>
      <w:r>
        <w:rPr>
          <w:rtl/>
          <w:cs/>
          <w:lang w:val="ar_AE" w:bidi="ar_AE"/>
        </w:rPr>
        <w:t xml:space="preserve">توقفوا هنا وناقشوا الكلمة التي ستستخدمونها في ترجمتكم للإشارة إلى الفعل </w:t>
      </w:r>
      <w:r>
        <w:rPr>
          <w:b/>
          <w:rtl/>
          <w:cs/>
          <w:lang w:val="ar_AE" w:bidi="ar_AE"/>
        </w:rPr>
        <w:t>يدهن</w:t>
      </w:r>
      <w:r>
        <w:rPr>
          <w:rtl/>
          <w:cs/>
          <w:lang w:val="ar_AE" w:bidi="ar_AE"/>
        </w:rPr>
        <w:t xml:space="preserve">. لمزيدٍ من المعلومات عن الفعل </w:t>
      </w:r>
      <w:hyperlink r:id="rId78">
        <w:r>
          <w:rPr>
            <w:rtl/>
            <w:cs/>
            <w:lang w:val="ar_AE" w:bidi="ar_AE"/>
          </w:rPr>
          <w:rPr>
            <w:color w:val="0000EE"/>
            <w:u w:val="single"/>
          </w:rPr>
          <w:t>يدهن</w:t>
        </w:r>
      </w:hyperlink>
      <w:r>
        <w:rPr>
          <w:rtl/>
          <w:cs/>
          <w:lang w:val="ar_AE" w:bidi="ar_AE"/>
        </w:rPr>
        <w:t>، انظر قاموس الكلمات الرئيسية.</w:t>
      </w:r>
    </w:p>
    <w:p>
      <w:pPr>
        <w:bidi/>
      </w:pPr>
      <w:r>
        <w:rPr>
          <w:rtl/>
          <w:cs/>
          <w:lang w:val="ar_AE" w:bidi="ar_AE"/>
        </w:rPr>
      </w:r>
      <w:r>
        <w:rPr>
          <w:rtl/>
          <w:cs/>
          <w:lang w:val="ar_AE" w:bidi="ar_AE"/>
        </w:rPr>
        <w:t xml:space="preserve">فأتت النساء إلى </w:t>
      </w:r>
      <w:r>
        <w:rPr>
          <w:b/>
          <w:rtl/>
          <w:cs/>
          <w:lang w:val="ar_AE" w:bidi="ar_AE"/>
        </w:rPr>
        <w:t>القبر</w:t>
      </w:r>
      <w:r>
        <w:rPr>
          <w:rtl/>
          <w:cs/>
          <w:lang w:val="ar_AE" w:bidi="ar_AE"/>
        </w:rPr>
        <w:t xml:space="preserve">، أو إلى مكان دفن يسوع. تذكَّروا أن تستخدموا الكلمة نفسها التي استخدمتموها في المقاطع السابقة للإشارة إلى القبر. لمزيدٍ من المعلومات عن </w:t>
      </w:r>
      <w:hyperlink r:id="rId154">
        <w:r>
          <w:rPr>
            <w:rtl/>
            <w:cs/>
            <w:lang w:val="ar_AE" w:bidi="ar_AE"/>
          </w:rPr>
          <w:rPr>
            <w:color w:val="0000EE"/>
            <w:u w:val="single"/>
          </w:rPr>
          <w:t>القبور</w:t>
        </w:r>
      </w:hyperlink>
      <w:r>
        <w:rPr>
          <w:rtl/>
          <w:cs/>
          <w:lang w:val="ar_AE" w:bidi="ar_AE"/>
        </w:rPr>
        <w:t>، انظر قاموس الكلمات الرئيسية.</w:t>
      </w:r>
    </w:p>
    <w:p>
      <w:pPr>
        <w:bidi/>
      </w:pPr>
      <w:r>
        <w:rPr>
          <w:rtl/>
          <w:cs/>
          <w:lang w:val="ar_AE" w:bidi="ar_AE"/>
        </w:rPr>
      </w:r>
      <w:r>
        <w:rPr>
          <w:rtl/>
          <w:cs/>
          <w:lang w:val="ar_AE" w:bidi="ar_AE"/>
        </w:rPr>
        <w:t xml:space="preserve">وعندما دخلت النساء القبر، رأين </w:t>
      </w:r>
      <w:r>
        <w:rPr>
          <w:b/>
          <w:rtl/>
          <w:cs/>
          <w:lang w:val="ar_AE" w:bidi="ar_AE"/>
        </w:rPr>
        <w:t>شابًّا</w:t>
      </w:r>
      <w:r>
        <w:rPr>
          <w:rtl/>
          <w:cs/>
          <w:lang w:val="ar_AE" w:bidi="ar_AE"/>
        </w:rPr>
        <w:t xml:space="preserve"> لَابِسًا </w:t>
      </w:r>
      <w:r>
        <w:rPr>
          <w:b/>
          <w:rtl/>
          <w:cs/>
          <w:lang w:val="ar_AE" w:bidi="ar_AE"/>
        </w:rPr>
        <w:t>حُلَّةً</w:t>
      </w:r>
      <w:r>
        <w:rPr>
          <w:rtl/>
          <w:cs/>
          <w:lang w:val="ar_AE" w:bidi="ar_AE"/>
        </w:rPr>
        <w:t xml:space="preserve"> بَيْضَاءَ. كلمة شاب تشير إلى رجل في سن الزواج. ونعرف من خلال روايات الأناجيل الأخرى أن هذا الشاب كان في الحقيقة ملاكًا. استخدموا الكلمة نفسها التي استخدمتموها في المقاطع السابقة للإشارة إلى الحُلَّة، وتذكروا أن كلمة </w:t>
      </w:r>
      <w:hyperlink r:id="rId72">
        <w:r>
          <w:rPr>
            <w:rtl/>
            <w:cs/>
            <w:lang w:val="ar_AE" w:bidi="ar_AE"/>
          </w:rPr>
          <w:rPr>
            <w:color w:val="0000EE"/>
            <w:u w:val="single"/>
          </w:rPr>
          <w:t>حُلَّة</w:t>
        </w:r>
      </w:hyperlink>
      <w:r>
        <w:rPr>
          <w:rtl/>
          <w:cs/>
          <w:lang w:val="ar_AE" w:bidi="ar_AE"/>
        </w:rPr>
        <w:t xml:space="preserve"> موجودة في قاموس الكلمات الرئيسية.</w:t>
      </w:r>
    </w:p>
    <w:p>
      <w:pPr>
        <w:bidi/>
      </w:pPr>
      <w:r>
        <w:rPr>
          <w:rtl/>
          <w:cs/>
          <w:lang w:val="ar_AE" w:bidi="ar_AE"/>
        </w:rPr>
      </w:r>
      <w:r>
        <w:rPr>
          <w:rtl/>
          <w:cs/>
          <w:lang w:val="ar_AE" w:bidi="ar_AE"/>
        </w:rPr>
        <w:t xml:space="preserve">وقال الشاب: "أنتنََّ تطلبنَ </w:t>
      </w:r>
      <w:r>
        <w:rPr>
          <w:b/>
          <w:rtl/>
          <w:cs/>
          <w:lang w:val="ar_AE" w:bidi="ar_AE"/>
        </w:rPr>
        <w:t>يسوع الذي من الناصرة</w:t>
      </w:r>
      <w:r>
        <w:rPr>
          <w:rtl/>
          <w:cs/>
          <w:lang w:val="ar_AE" w:bidi="ar_AE"/>
        </w:rPr>
        <w:t xml:space="preserve">، أو </w:t>
      </w:r>
      <w:r>
        <w:rPr>
          <w:b/>
          <w:rtl/>
          <w:cs/>
          <w:lang w:val="ar_AE" w:bidi="ar_AE"/>
        </w:rPr>
        <w:t>يسوع الناصري</w:t>
      </w:r>
      <w:r>
        <w:rPr>
          <w:rtl/>
          <w:cs/>
          <w:lang w:val="ar_AE" w:bidi="ar_AE"/>
        </w:rPr>
        <w:t xml:space="preserve">، </w:t>
      </w:r>
      <w:r>
        <w:rPr>
          <w:b/>
          <w:rtl/>
          <w:cs/>
          <w:lang w:val="ar_AE" w:bidi="ar_AE"/>
        </w:rPr>
        <w:t>المصلوب</w:t>
      </w:r>
      <w:r>
        <w:rPr>
          <w:rtl/>
          <w:cs/>
          <w:lang w:val="ar_AE" w:bidi="ar_AE"/>
        </w:rPr>
        <w:t xml:space="preserve">". استخدِموا الكلمات نفسها التي استخدمتموها في المقاطع السابقة للإشارة إلى "الناصرة" أو "الناصري". لمزيدٍ من المعلومات عن </w:t>
      </w:r>
      <w:hyperlink r:id="rId36">
        <w:r>
          <w:rPr>
            <w:rtl/>
            <w:cs/>
            <w:lang w:val="ar_AE" w:bidi="ar_AE"/>
          </w:rPr>
          <w:rPr>
            <w:color w:val="0000EE"/>
            <w:u w:val="single"/>
          </w:rPr>
          <w:t>الناصرة</w:t>
        </w:r>
      </w:hyperlink>
      <w:r>
        <w:rPr>
          <w:rtl/>
          <w:cs/>
          <w:lang w:val="ar_AE" w:bidi="ar_AE"/>
        </w:rPr>
        <w:t xml:space="preserve">، انظر قاموس الكلمات الرئيسية. استخدموا الكلمة نفسها التي استخدمتموها في المقاطع السابقة للإشارة إلى كلمة مصلوب، وتذكَّروا أن كلمة </w:t>
      </w:r>
      <w:hyperlink r:id="rId151">
        <w:r>
          <w:rPr>
            <w:rtl/>
            <w:cs/>
            <w:lang w:val="ar_AE" w:bidi="ar_AE"/>
          </w:rPr>
          <w:rPr>
            <w:color w:val="0000EE"/>
            <w:u w:val="single"/>
          </w:rPr>
          <w:t>صَلب</w:t>
        </w:r>
      </w:hyperlink>
      <w:r>
        <w:rPr>
          <w:rtl/>
          <w:cs/>
          <w:lang w:val="ar_AE" w:bidi="ar_AE"/>
        </w:rPr>
        <w:t xml:space="preserve"> موجودة في قاموس الكلمات الرئيسية. </w:t>
      </w:r>
    </w:p>
    <w:p>
      <w:pPr>
        <w:bidi/>
      </w:pPr>
      <w:r>
        <w:rPr>
          <w:rtl/>
          <w:cs/>
          <w:lang w:val="ar_AE" w:bidi="ar_AE"/>
        </w:rPr>
      </w:r>
      <w:r>
        <w:rPr>
          <w:rtl/>
          <w:cs/>
          <w:lang w:val="ar_AE" w:bidi="ar_AE"/>
        </w:rPr>
        <w:t xml:space="preserve">ثم قال الشاب أيضًا للنساء: "ٱذْهَبْنَ وَقُلْنَ </w:t>
      </w:r>
      <w:r>
        <w:rPr>
          <w:b/>
          <w:rtl/>
          <w:cs/>
          <w:lang w:val="ar_AE" w:bidi="ar_AE"/>
        </w:rPr>
        <w:t>لِتَلَامِيذِهِ</w:t>
      </w:r>
      <w:r>
        <w:rPr>
          <w:rtl/>
          <w:cs/>
          <w:lang w:val="ar_AE" w:bidi="ar_AE"/>
        </w:rPr>
        <w:t xml:space="preserve"> وَلِبُطْرُسَ: إِنَّهُ يَسْبِقُكُمْ إِلَى </w:t>
      </w:r>
      <w:r>
        <w:rPr>
          <w:b/>
          <w:rtl/>
          <w:cs/>
          <w:lang w:val="ar_AE" w:bidi="ar_AE"/>
        </w:rPr>
        <w:t>ٱلْجَلِيلِ</w:t>
      </w:r>
      <w:r>
        <w:rPr>
          <w:rtl/>
          <w:cs/>
          <w:lang w:val="ar_AE" w:bidi="ar_AE"/>
        </w:rPr>
        <w:t xml:space="preserve">" استخدِموا الكلمات نفسها التي استخدمتموها في المقاطع السابقة للإشارة إلى </w:t>
      </w:r>
      <w:hyperlink r:id="rId54">
        <w:r>
          <w:rPr>
            <w:rtl/>
            <w:cs/>
            <w:lang w:val="ar_AE" w:bidi="ar_AE"/>
          </w:rPr>
          <w:rPr>
            <w:color w:val="0000EE"/>
            <w:u w:val="single"/>
          </w:rPr>
          <w:t>التلاميذ</w:t>
        </w:r>
      </w:hyperlink>
      <w:r>
        <w:rPr>
          <w:rtl/>
          <w:cs/>
          <w:lang w:val="ar_AE" w:bidi="ar_AE"/>
        </w:rPr>
        <w:t xml:space="preserve"> و</w:t>
      </w:r>
      <w:hyperlink r:id="rId39">
        <w:r>
          <w:rPr>
            <w:rtl/>
            <w:cs/>
            <w:lang w:val="ar_AE" w:bidi="ar_AE"/>
          </w:rPr>
          <w:rPr>
            <w:color w:val="0000EE"/>
            <w:u w:val="single"/>
          </w:rPr>
          <w:t>الجليل</w:t>
        </w:r>
      </w:hyperlink>
      <w:r>
        <w:rPr>
          <w:rtl/>
          <w:cs/>
          <w:lang w:val="ar_AE" w:bidi="ar_AE"/>
        </w:rPr>
        <w:t>، وتذكروا أن هاتين الكلمتين موجودتان في قاموس الكلمات الرئيسية.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 16:9–20</w:t>
      </w:r>
      <w:r>
        <w:rPr>
          <w:rtl/>
          <w:cs/>
          <w:lang w:val="ar_AE" w:bidi="ar_AE"/>
        </w:rPr>
      </w:r>
    </w:p>
    <w:p>
      <w:pPr>
        <w:pStyle w:val="Heading3"/>
        <w:bidi/>
      </w:pPr>
      <w:r>
        <w:rPr>
          <w:rtl/>
          <w:cs/>
          <w:lang w:val="ar_AE" w:bidi="ar_AE"/>
        </w:rPr>
        <w:t>الاستماع والفهم</w:t>
      </w:r>
      <w:r>
        <w:rPr>
          <w:rtl/>
          <w:cs/>
          <w:lang w:val="ar_AE" w:bidi="ar_AE"/>
        </w:rPr>
      </w:r>
    </w:p>
    <w:p>
      <w:pPr>
        <w:bidi/>
      </w:pPr>
      <w:r>
        <w:rPr>
          <w:rtl/>
          <w:cs/>
          <w:lang w:val="ar_AE" w:bidi="ar_AE"/>
        </w:rPr>
      </w:r>
      <w:r>
        <w:rPr>
          <w:rtl/>
          <w:cs/>
          <w:lang w:val="ar_AE" w:bidi="ar_AE"/>
        </w:rPr>
        <w:t>في هذه المرحلة، استمعوا إلى مرقس 16: 9–20 وضعوها في قلوبكم.</w:t>
      </w:r>
    </w:p>
    <w:p>
      <w:pPr>
        <w:bidi/>
      </w:pPr>
      <w:r>
        <w:rPr>
          <w:rtl/>
          <w:cs/>
          <w:lang w:val="ar_AE" w:bidi="ar_AE"/>
        </w:rPr>
      </w:r>
      <w:r>
        <w:rPr>
          <w:rtl/>
          <w:cs/>
          <w:lang w:val="ar_AE" w:bidi="ar_AE"/>
        </w:rPr>
        <w:t>استمع إلى نسخة صوتية من مرقس 16: 9–20 ثلاث مرات من ثلاث ترجمات صوتية مختلفة، إن أمكن. ثم كمجموعة قوموا بمناقشة الأسئلة التالية:</w:t>
      </w:r>
    </w:p>
    <w:p>
      <w:pPr>
        <w:pStyle w:val="ListNumber"/>
        <w:numPr>
          <w:ilvl w:val="0"/>
          <w:numId w:val="75"/>
        </w:numPr>
        <w:bidi/>
        <w:spacing w:line="240" w:lineRule="auto"/>
        <w:ind w:left="720"/>
      </w:pPr>
      <w:r>
        <w:rPr>
          <w:rtl/>
          <w:cs/>
          <w:lang w:val="ar_AE" w:bidi="ar_AE"/>
        </w:rPr>
      </w:r>
      <w:r>
        <w:rPr>
          <w:rtl/>
          <w:cs/>
          <w:lang w:val="ar_AE" w:bidi="ar_AE"/>
        </w:rPr>
        <w:t>ما الذي أعجبك في هذا المقطع؟</w:t>
      </w:r>
    </w:p>
    <w:p>
      <w:pPr>
        <w:pStyle w:val="ListNumber"/>
        <w:bidi/>
        <w:spacing w:line="240" w:lineRule="auto"/>
        <w:ind w:left="720"/>
      </w:pPr>
      <w:r>
        <w:rPr>
          <w:rtl/>
          <w:cs/>
          <w:lang w:val="ar_AE" w:bidi="ar_AE"/>
        </w:rPr>
      </w:r>
      <w:r>
        <w:rPr>
          <w:rtl/>
          <w:cs/>
          <w:lang w:val="ar_AE" w:bidi="ar_AE"/>
        </w:rPr>
        <w:t>ما الذي لم يُعجبك أو لم تفهمه في هذا المقطع؟</w:t>
      </w:r>
    </w:p>
    <w:p>
      <w:pPr>
        <w:pStyle w:val="ListNumber"/>
        <w:bidi/>
        <w:spacing w:line="240" w:lineRule="auto"/>
        <w:ind w:left="720"/>
      </w:pPr>
      <w:r>
        <w:rPr>
          <w:rtl/>
          <w:cs/>
          <w:lang w:val="ar_AE" w:bidi="ar_AE"/>
        </w:rPr>
      </w:r>
      <w:r>
        <w:rPr>
          <w:rtl/>
          <w:cs/>
          <w:lang w:val="ar_AE" w:bidi="ar_AE"/>
        </w:rPr>
        <w:t>ماذا يخبرنا هذا المقطع عن الله أو عن يسوع؟</w:t>
      </w:r>
    </w:p>
    <w:p>
      <w:pPr>
        <w:pStyle w:val="ListNumber"/>
        <w:bidi/>
        <w:spacing w:line="240" w:lineRule="auto"/>
        <w:ind w:left="720"/>
      </w:pPr>
      <w:r>
        <w:rPr>
          <w:rtl/>
          <w:cs/>
          <w:lang w:val="ar_AE" w:bidi="ar_AE"/>
        </w:rPr>
      </w:r>
      <w:r>
        <w:rPr>
          <w:rtl/>
          <w:cs/>
          <w:lang w:val="ar_AE" w:bidi="ar_AE"/>
        </w:rPr>
        <w:t>عمّا يُخبرنا هذا المقطع عن البشر؟</w:t>
      </w:r>
    </w:p>
    <w:p>
      <w:pPr>
        <w:pStyle w:val="ListNumber"/>
        <w:bidi/>
        <w:spacing w:line="240" w:lineRule="auto"/>
        <w:ind w:left="720"/>
      </w:pPr>
      <w:r>
        <w:rPr>
          <w:rtl/>
          <w:cs/>
          <w:lang w:val="ar_AE" w:bidi="ar_AE"/>
        </w:rPr>
      </w:r>
      <w:r>
        <w:rPr>
          <w:rtl/>
          <w:cs/>
          <w:lang w:val="ar_AE" w:bidi="ar_AE"/>
        </w:rPr>
        <w:t>كيف يؤثر هذا المقطع على حياتنا اليومية؟</w:t>
      </w:r>
    </w:p>
    <w:p>
      <w:pPr>
        <w:pStyle w:val="ListNumber"/>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r>
        <w:rPr>
          <w:rtl/>
          <w:cs/>
          <w:lang w:val="ar_AE" w:bidi="ar_AE"/>
        </w:rPr>
      </w:r>
    </w:p>
    <w:p>
      <w:pPr>
        <w:bidi/>
      </w:pPr>
      <w:r>
        <w:rPr>
          <w:rtl/>
          <w:cs/>
          <w:lang w:val="ar_AE" w:bidi="ar_AE"/>
        </w:rPr>
      </w:r>
      <w:r>
        <w:rPr>
          <w:rtl/>
          <w:cs/>
          <w:lang w:val="ar_AE" w:bidi="ar_AE"/>
        </w:rPr>
        <w:t>استمعوا إلى نسخة صوتية من إنجيل مرقس 16 : 9 - 20 من التَّرجمة الأكثر فهمًا بالنسبة لكم.</w:t>
      </w:r>
    </w:p>
    <w:p>
      <w:pPr>
        <w:bidi/>
      </w:pPr>
      <w:r>
        <w:rPr>
          <w:rtl/>
          <w:cs/>
          <w:lang w:val="ar_AE" w:bidi="ar_AE"/>
        </w:rPr>
      </w:r>
      <w:r>
        <w:rPr>
          <w:rtl/>
          <w:cs/>
          <w:lang w:val="ar_AE" w:bidi="ar_AE"/>
        </w:rPr>
        <w:t xml:space="preserve">يعتقد معظم الدارسين أنَّ مرقس أنهى قصة حياة يسوع عندما قال: "فخرجنَ سريعًا وهربْنَ من القبر، لأنَّ الرعدة والحيرة أخذتاهنَّ. ولم يقلنَ لأحدٍ شيئًا لأنهنَّ كنَّ خائفاتٍ". تُنهي النصوص الأكثر احترامًا المكتوبة لإنجيل مرقس السِفر هنا. قد يبدو غريبًا أن ينهى مرقس قصته بقوله إن الناس كانوا خائفين، لكن مرقس غالبًا ما ينهى قصصه عن يسوع بقوله إن الناس كانوا مُتعجِّبين أو خائفين. مع ذلك، لم يختتم مرقس بعض خطوط القصة التي كان قد بدأها في وقت سابق من إنجيله: على سبيل المثال، لا يخبرنا مرقس إذا كان يسوع قد قابل تلاميذه في الجليل كما أخبرهم هو والشاب أو الملاك في القبر، بأنه سيفعل. ربما كان ينوي مرقس مواصلة قصته لكن الجزء الخاص بنهايتها فُقدَ. ولكن، من الممكن أن مرقس كان يقول: "لم يقُلنَ لأحدٍ شيئًا"، كي يُحفِّز مُستمعيه على مشاركة الخبَر السار مع الجميع. يعتقد معظم الدارسين أنَّ شخصًا آخر كتب نهاية للقصة استنادًا إلى قصص من أناجيل أخرى إذ لم ترُق لهم نهاية إنجيل مرقس. تستخدم النسخ الأطول لنهاية القصة أنواعًا مختلفة تمامًا من الكلمات والأوصاف عن تلك التي يستخدمها مرقس طوال الإنجيل. </w:t>
      </w:r>
    </w:p>
    <w:p>
      <w:pPr>
        <w:bidi/>
      </w:pPr>
      <w:r>
        <w:rPr>
          <w:rtl/>
          <w:cs/>
          <w:lang w:val="ar_AE" w:bidi="ar_AE"/>
        </w:rPr>
      </w:r>
      <w:r>
        <w:rPr>
          <w:rtl/>
          <w:cs/>
          <w:lang w:val="ar_AE" w:bidi="ar_AE"/>
        </w:rPr>
        <w:t>تتضمن العديد من الترجمات مرقس 16: 9–20، وبذلك يمكنك اختيار أنْ تفعل ما تفعله الترجمات الرئيسية في منطقتك.</w:t>
      </w:r>
    </w:p>
    <w:p>
      <w:pPr>
        <w:bidi/>
      </w:pPr>
      <w:r>
        <w:rPr>
          <w:rtl/>
          <w:cs/>
          <w:lang w:val="ar_AE" w:bidi="ar_AE"/>
        </w:rPr>
      </w:r>
      <w:r>
        <w:rPr>
          <w:rtl/>
          <w:cs/>
          <w:lang w:val="ar_AE" w:bidi="ar_AE"/>
        </w:rPr>
        <w:t>توقفوا هنا وناقشوا هذا السؤال وسْط المجموعة: إذا قرَّرتم تضمين هذا الجزء الأخير من إنجيل مرقس، كيف ستُظهرون لمُستمعيكم أنَّ هذا المقطع قد يكون أو لا يكون جزءًا من إنجيل مرقس؟ (أوقفوا سماع التسجيل الصوتي هنا)</w:t>
      </w:r>
    </w:p>
    <w:p>
      <w:pPr>
        <w:bidi/>
      </w:pPr>
      <w:r>
        <w:rPr>
          <w:rtl/>
          <w:cs/>
          <w:lang w:val="ar_AE" w:bidi="ar_AE"/>
        </w:rPr>
      </w:r>
      <w:r>
        <w:rPr>
          <w:rtl/>
          <w:cs/>
          <w:lang w:val="ar_AE" w:bidi="ar_AE"/>
        </w:rPr>
        <w:t>يبدأ هذا الجزء من إنجيل مرقس بعد قيامة يسوع من الأموات مباشرةً، في صباح الأحد، الذي كان أول يوم من الأسبوع اليهودي. يصف الكاتب مريم المجدلية، إحدى النساء اللاتي ذهبنَ لوضع الحنوط على جسد يسوع. في وقت سابق من خدمة يسوع، كان يسوع قد أخرج سبعة شياطين منها، وأصبحت مريم تابعةً ليسوع. وها هي الآن، في وقتٍ ما بعد فرارها من القبر، ترى يسوع حيًا وتذهب إلى أولئك الذين كانوا معه، أو التلاميذ، الذين كانوا حزانى للغاية ويبكون بسبب موت يسوع. تخبرهم مريم أنها رأت يسوع حيًا، لكن التلاميذ لم يُصدقوا أنَّ يسوع حيٌّ وأنها رأته حقًا.</w:t>
      </w:r>
    </w:p>
    <w:p>
      <w:pPr>
        <w:bidi/>
      </w:pPr>
      <w:r>
        <w:rPr>
          <w:rtl/>
          <w:cs/>
          <w:lang w:val="ar_AE" w:bidi="ar_AE"/>
        </w:rPr>
      </w:r>
      <w:r>
        <w:rPr>
          <w:rtl/>
          <w:cs/>
          <w:lang w:val="ar_AE" w:bidi="ar_AE"/>
        </w:rPr>
        <w:t xml:space="preserve">ثم يظهر يسوع لاثنين آخرَين من أتباعه. كانا يسيران على الطريق المُتجهة خروجًا من أورشليم وإلى الريف. يبدو يسوع مختلفًا عندما يظهر للإثنين من أتباعهُ في الطريق، عمَّا كان عليه قبل قيامته وعندما ظهرَ لمريم. لم يتعرَّف التلميذان، تابِعا يسوع، عليه. عند إدراكهما أنه يسوع، يذهبا ويُخبرا الأحد عشر تلميذًا أنهما رأيا يسوع وأنه حي، لكن مرة أخرى لا يصدِّقهما التلاميذ. </w:t>
      </w:r>
    </w:p>
    <w:p>
      <w:pPr>
        <w:bidi/>
      </w:pPr>
      <w:r>
        <w:rPr>
          <w:rtl/>
          <w:cs/>
          <w:lang w:val="ar_AE" w:bidi="ar_AE"/>
        </w:rPr>
      </w:r>
      <w:r>
        <w:rPr>
          <w:rtl/>
          <w:cs/>
          <w:lang w:val="ar_AE" w:bidi="ar_AE"/>
        </w:rPr>
        <w:t xml:space="preserve">لاحقًا ذلك اليوم، يظهر يسوع للتلاميذ الأحد عشر المُتبقِّين. تذكَّر أن يهوذا كان قد تركهم فعلًا لأنه أسلم يسوع. كان الأحد عشر تلميذًا يتناولون الطعام معًا، مُتَّكئين حول المائدة كما كانت العادة. يوبِّخ يسوع التلاميذ قائلًا إن قلوبهم "قاسية" أو "عنيدة". </w:t>
      </w:r>
    </w:p>
    <w:p>
      <w:pPr>
        <w:bidi/>
      </w:pPr>
      <w:r>
        <w:rPr>
          <w:rtl/>
          <w:cs/>
          <w:lang w:val="ar_AE" w:bidi="ar_AE"/>
        </w:rPr>
      </w:r>
      <w:r>
        <w:rPr>
          <w:rtl/>
          <w:cs/>
          <w:lang w:val="ar_AE" w:bidi="ar_AE"/>
        </w:rPr>
        <w:t>توقَّفوا هنا وناقشوا هذا السؤال وسْط المجموعة: كيف تتحدَّثون عن أشخاص عنيدة لدرجة أنهم يرفضون تصديق الأمور؟ ما أنواع ما تستخدمون من كلمات لوصفهم؟ (أوقفوا سماع التسجيل الصوتي هنا)</w:t>
      </w:r>
    </w:p>
    <w:p>
      <w:pPr>
        <w:bidi/>
      </w:pPr>
      <w:r>
        <w:rPr>
          <w:rtl/>
          <w:cs/>
          <w:lang w:val="ar_AE" w:bidi="ar_AE"/>
        </w:rPr>
      </w:r>
      <w:r>
        <w:rPr>
          <w:rtl/>
          <w:cs/>
          <w:lang w:val="ar_AE" w:bidi="ar_AE"/>
        </w:rPr>
        <w:t>يتحدَّث إليهم يسوع بشدة لأنهم لم يُصدقوا مَن رأوا يسوع حيًا، ثم يوصي تلاميذه بوصية. يطلب منهم أن يذهبوا إلى العالَم أجمع ويكرزوا أو يخبروا الناس بالإنجيل. يُمثّل الإنجيل الخبر السارَ عن يسوع وملكوت الله. يخبرهم يسوع بأنْ يكرزوا بهذا الخبَر للخليقة كلها، وهو ما يعني "كل الناس".</w:t>
      </w:r>
    </w:p>
    <w:p>
      <w:pPr>
        <w:bidi/>
      </w:pPr>
      <w:r>
        <w:rPr>
          <w:rtl/>
          <w:cs/>
          <w:lang w:val="ar_AE" w:bidi="ar_AE"/>
        </w:rPr>
      </w:r>
      <w:r>
        <w:rPr>
          <w:rtl/>
          <w:cs/>
          <w:lang w:val="ar_AE" w:bidi="ar_AE"/>
        </w:rPr>
        <w:t>يُكمل يسوع حديثه قائلًا: إن مَن يسمع هذا الخبر السار، ويؤمن بيسوع ويعتمد سيخلُص من عقوبة خطاياه، لكن مَن لا يؤمن به يُدان، أو يبقى مُذنبًا بسبب خطاياه.</w:t>
      </w:r>
    </w:p>
    <w:p>
      <w:pPr>
        <w:bidi/>
      </w:pPr>
      <w:r>
        <w:rPr>
          <w:rtl/>
          <w:cs/>
          <w:lang w:val="ar_AE" w:bidi="ar_AE"/>
        </w:rPr>
      </w:r>
      <w:r>
        <w:rPr>
          <w:rtl/>
          <w:cs/>
          <w:lang w:val="ar_AE" w:bidi="ar_AE"/>
        </w:rPr>
        <w:t xml:space="preserve">في هذه القصة، يذكر يسوع أنَّ آيات، أو أحداث معجزية مُميَّزة، ستُظهر للآخرين أن أتباعهُ فعلًا يُخبرون بالحق. سيُخرِج أتباع يسوع الشياطين باسمه، أو سلطانه، وسيتكلَّم أتباع يسوع بلُغات أخرى لم يعرفوا التحدُّث بها مِن قبْل. سيرفعون الحيات السامة بأيديهم ويشربون السُم القاتِل. إنَّ رفْع الحيَّات بالأيدي وشُرب السُم القاتل عادةً ما يُؤذي الشخص أو يُقتله، لكن الذين يؤمنون بيسوع سيتمكَّنون من فِعل هذه الأمور دون التعرُّض للأذَى. كما أنَّ المؤمن عندما يضع يديه على المرضى، سيبرأ المرضى. </w:t>
      </w:r>
    </w:p>
    <w:p>
      <w:pPr>
        <w:bidi/>
      </w:pPr>
      <w:r>
        <w:rPr>
          <w:rtl/>
          <w:cs/>
          <w:lang w:val="ar_AE" w:bidi="ar_AE"/>
        </w:rPr>
      </w:r>
      <w:r>
        <w:rPr>
          <w:rtl/>
          <w:cs/>
          <w:lang w:val="ar_AE" w:bidi="ar_AE"/>
        </w:rPr>
        <w:t>توقّفوا هنا وانظروا إلى صورة ثُعبان سامٍّ. (أوقفوا سماع التسجيل الصوتي هنا)</w:t>
      </w:r>
    </w:p>
    <w:p>
      <w:pPr>
        <w:bidi/>
      </w:pPr>
      <w:r>
        <w:rPr>
          <w:rtl/>
          <w:cs/>
          <w:lang w:val="ar_AE" w:bidi="ar_AE"/>
        </w:rPr>
      </w:r>
      <w:r>
        <w:rPr>
          <w:rtl/>
          <w:cs/>
          <w:lang w:val="ar_AE" w:bidi="ar_AE"/>
        </w:rPr>
        <w:t>بعد أن يتكلّم يسوع مع تلاميذه، يرفعه الله إلى السماء، حيث يسكن الله، فيجلس يمين الله، في موضع الكرامة والسلطان.</w:t>
      </w:r>
    </w:p>
    <w:p>
      <w:pPr>
        <w:bidi/>
      </w:pPr>
      <w:r>
        <w:rPr>
          <w:rtl/>
          <w:cs/>
          <w:lang w:val="ar_AE" w:bidi="ar_AE"/>
        </w:rPr>
      </w:r>
      <w:r>
        <w:rPr>
          <w:rtl/>
          <w:cs/>
          <w:lang w:val="ar_AE" w:bidi="ar_AE"/>
        </w:rPr>
        <w:t>يفعل التلاميذ كما أمرهم يسوع أن يفعلوا، فيخرجوا ويكرزوا في كل مكان، ويساعدهم يسوع ويعطيهم آيات ليعلم الناس أنَّ الرسالة أو الكلام الذي يقوله التلاميذ هو الحق. مع أن يسوع لم يبقَ بالجسد مع التلاميذ، سنرى في سِفر أعمال الرسل كيف يساعدهم يسوع بإرسال روحه القدوس ليكون معهم.</w:t>
      </w:r>
    </w:p>
    <w:p>
      <w:pPr>
        <w:bidi/>
      </w:pPr>
      <w:r>
        <w:rPr>
          <w:rtl/>
          <w:cs/>
          <w:lang w:val="ar_AE" w:bidi="ar_AE"/>
        </w:rPr>
      </w:r>
      <w:r>
        <w:rPr>
          <w:rtl/>
          <w:cs/>
          <w:lang w:val="ar_AE" w:bidi="ar_AE"/>
        </w:rPr>
        <w:t>توقّفوا هنا وناقشوا هذا السؤال وسْط المجموعة: عندما يكرز شخص في ثقافتكم بشيء مهم أو يُعلِّمه، كيف يعرف الناس ويؤمنون بأنَّ ذلك حقٌّ؟ هل يريد الناس أنْ يروا آيات مثل هذه، أم أنَّ ثمة أمور أخرى تجعل الناس يؤمنون برسالة خاصة؟ (أوقفوا سماع التسجيل الصوتي هنا)</w:t>
      </w:r>
    </w:p>
    <w:p>
      <w:pPr>
        <w:bidi/>
      </w:pPr>
      <w:r>
        <w:rPr>
          <w:rtl/>
          <w:cs/>
          <w:lang w:val="ar_AE" w:bidi="ar_AE"/>
        </w:rPr>
      </w:r>
      <w:r>
        <w:rPr>
          <w:rtl/>
          <w:cs/>
          <w:lang w:val="ar_AE" w:bidi="ar_AE"/>
        </w:rPr>
        <w:t>تُنهي بعض الترجمات من إنجيل مرقس هذا المقطع، وكذلك السِفر (الإنجيل) كُله بكلمة "آمين"، التي تعني: "هكذا يكون حقًا".</w:t>
      </w:r>
      <w:r>
        <w:rPr>
          <w:rtl/>
          <w:cs/>
          <w:lang w:val="ar_AE" w:bidi="ar_AE"/>
        </w:rPr>
      </w:r>
    </w:p>
    <w:p>
      <w:pPr>
        <w:pStyle w:val="Heading3"/>
        <w:bidi/>
      </w:pPr>
      <w:r>
        <w:rPr>
          <w:rtl/>
          <w:cs/>
          <w:lang w:val="ar_AE" w:bidi="ar_AE"/>
        </w:rPr>
        <w:t>تحديد المشاهد</w:t>
      </w:r>
      <w:r>
        <w:rPr>
          <w:rtl/>
          <w:cs/>
          <w:lang w:val="ar_AE" w:bidi="ar_AE"/>
        </w:rPr>
      </w:r>
    </w:p>
    <w:p>
      <w:pPr>
        <w:bidi/>
      </w:pPr>
      <w:r>
        <w:rPr>
          <w:rtl/>
          <w:cs/>
          <w:lang w:val="ar_AE" w:bidi="ar_AE"/>
        </w:rPr>
      </w:r>
      <w:r>
        <w:rPr>
          <w:rtl/>
          <w:cs/>
          <w:lang w:val="ar_AE" w:bidi="ar_AE"/>
        </w:rPr>
        <w:t>استمعوا إلى نسخة صوتية من إنجيل مرقس 16 : 9 - 20 من التَّرجمة الأكثر فهمًا بالنسبة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خمسة مشاهد.</w:t>
      </w:r>
    </w:p>
    <w:p>
      <w:pPr>
        <w:bidi/>
      </w:pPr>
      <w:r>
        <w:rPr>
          <w:rtl/>
          <w:cs/>
          <w:lang w:val="ar_AE" w:bidi="ar_AE"/>
        </w:rPr>
      </w:r>
      <w:r>
        <w:rPr>
          <w:b/>
          <w:rtl/>
          <w:cs/>
          <w:lang w:val="ar_AE" w:bidi="ar_AE"/>
        </w:rPr>
        <w:t>في المشهد الأول:</w:t>
      </w:r>
      <w:r>
        <w:rPr>
          <w:rtl/>
          <w:cs/>
          <w:lang w:val="ar_AE" w:bidi="ar_AE"/>
        </w:rPr>
        <w:t xml:space="preserve"> يقوم يسوع من الأموات. ويظهر لمريم المجدلية.</w:t>
      </w:r>
    </w:p>
    <w:p>
      <w:pPr>
        <w:bidi/>
      </w:pPr>
      <w:r>
        <w:rPr>
          <w:rtl/>
          <w:cs/>
          <w:lang w:val="ar_AE" w:bidi="ar_AE"/>
        </w:rPr>
      </w:r>
      <w:r>
        <w:rPr>
          <w:b/>
          <w:rtl/>
          <w:cs/>
          <w:lang w:val="ar_AE" w:bidi="ar_AE"/>
        </w:rPr>
        <w:t>في المشهد الثاني:</w:t>
      </w:r>
      <w:r>
        <w:rPr>
          <w:rtl/>
          <w:cs/>
          <w:lang w:val="ar_AE" w:bidi="ar_AE"/>
        </w:rPr>
        <w:t xml:space="preserve"> تذهب مريم المجدلية لتخبر التلاميذ أن يسوع حي. وهم لا يصدقونها. </w:t>
      </w:r>
    </w:p>
    <w:p>
      <w:pPr>
        <w:bidi/>
      </w:pPr>
      <w:r>
        <w:rPr>
          <w:rtl/>
          <w:cs/>
          <w:lang w:val="ar_AE" w:bidi="ar_AE"/>
        </w:rPr>
      </w:r>
      <w:r>
        <w:rPr>
          <w:b/>
          <w:rtl/>
          <w:cs/>
          <w:lang w:val="ar_AE" w:bidi="ar_AE"/>
        </w:rPr>
        <w:t>في المشهد الثالث:</w:t>
      </w:r>
      <w:r>
        <w:rPr>
          <w:rtl/>
          <w:cs/>
          <w:lang w:val="ar_AE" w:bidi="ar_AE"/>
        </w:rPr>
        <w:t xml:space="preserve"> يظهر يسوع لتلميذين آخرين في الطريق. فيخبران المجموعة الأكبر من التلاميذ أنهم رأوا يسوع، لكن لا أحد يصدقهم.</w:t>
      </w:r>
    </w:p>
    <w:p>
      <w:pPr>
        <w:bidi/>
      </w:pPr>
      <w:r>
        <w:rPr>
          <w:rtl/>
          <w:cs/>
          <w:lang w:val="ar_AE" w:bidi="ar_AE"/>
        </w:rPr>
      </w:r>
      <w:r>
        <w:rPr>
          <w:b/>
          <w:rtl/>
          <w:cs/>
          <w:lang w:val="ar_AE" w:bidi="ar_AE"/>
        </w:rPr>
        <w:t>في المشهد الرابع:</w:t>
      </w:r>
      <w:r>
        <w:rPr>
          <w:rtl/>
          <w:cs/>
          <w:lang w:val="ar_AE" w:bidi="ar_AE"/>
        </w:rPr>
        <w:t xml:space="preserve"> يظهر يسوع للتلاميذ الأحد عشر بينما هم يأكلون. ويوبخ يسوع التلاميذ لعدم إيمانهم. ويقول لهم يسوع أن يكرزوا بالأخبار السارة في كل مكان. ويخبرهم يسوع أنه سيصنع المعجزات ليُظهِر للجميع أن ما يقولونه عنه صحيح.</w:t>
      </w:r>
    </w:p>
    <w:p>
      <w:pPr>
        <w:bidi/>
      </w:pPr>
      <w:r>
        <w:rPr>
          <w:rtl/>
          <w:cs/>
          <w:lang w:val="ar_AE" w:bidi="ar_AE"/>
        </w:rPr>
      </w:r>
      <w:r>
        <w:rPr>
          <w:b/>
          <w:rtl/>
          <w:cs/>
          <w:lang w:val="ar_AE" w:bidi="ar_AE"/>
        </w:rPr>
        <w:t>في المشهد الخامس:</w:t>
      </w:r>
      <w:r>
        <w:rPr>
          <w:rtl/>
          <w:cs/>
          <w:lang w:val="ar_AE" w:bidi="ar_AE"/>
        </w:rPr>
        <w:t xml:space="preserve"> يصعد يسوع إلى السماء ويجلس عن يمين الله. ويكرز التلاميذ في كل مكان، ويعمل يسوع معهم ليُثبِت أن رسالتهم صحيحة.</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مريم المجدلية</w:t>
      </w:r>
    </w:p>
    <w:p>
      <w:pPr>
        <w:pStyle w:val="ListBullet"/>
        <w:bidi/>
        <w:spacing w:line="240" w:lineRule="auto"/>
        <w:ind w:left="720"/>
      </w:pPr>
      <w:r>
        <w:rPr>
          <w:rtl/>
          <w:cs/>
          <w:lang w:val="ar_AE" w:bidi="ar_AE"/>
        </w:rPr>
      </w:r>
      <w:r>
        <w:rPr>
          <w:rtl/>
          <w:cs/>
          <w:lang w:val="ar_AE" w:bidi="ar_AE"/>
        </w:rPr>
        <w:t>التلاميذ الأحد عشر</w:t>
      </w:r>
    </w:p>
    <w:p>
      <w:pPr>
        <w:pStyle w:val="ListBullet"/>
        <w:bidi/>
        <w:spacing w:line="240" w:lineRule="auto"/>
        <w:ind w:left="720"/>
      </w:pPr>
      <w:r>
        <w:rPr>
          <w:rtl/>
          <w:cs/>
          <w:lang w:val="ar_AE" w:bidi="ar_AE"/>
        </w:rPr>
      </w:r>
      <w:r>
        <w:rPr>
          <w:rtl/>
          <w:cs/>
          <w:lang w:val="ar_AE" w:bidi="ar_AE"/>
        </w:rPr>
        <w:t>تلميذان آخران في الطريق</w:t>
      </w:r>
    </w:p>
    <w:p>
      <w:pPr>
        <w:pStyle w:val="ListBullet"/>
        <w:bidi/>
        <w:spacing w:line="240" w:lineRule="auto"/>
        <w:ind w:left="720"/>
      </w:pPr>
      <w:r>
        <w:rPr>
          <w:rtl/>
          <w:cs/>
          <w:lang w:val="ar_AE" w:bidi="ar_AE"/>
        </w:rPr>
      </w:r>
      <w:r>
        <w:rPr>
          <w:rtl/>
          <w:cs/>
          <w:lang w:val="ar_AE" w:bidi="ar_AE"/>
        </w:rPr>
        <w:t>كل الخليقة، أو البشرية جمعاء</w:t>
      </w:r>
    </w:p>
    <w:p>
      <w:pPr>
        <w:bidi/>
      </w:pPr>
      <w:r>
        <w:rPr>
          <w:rtl/>
          <w:cs/>
          <w:lang w:val="ar_AE" w:bidi="ar_AE"/>
        </w:rPr>
      </w:r>
      <w:r>
        <w:rPr>
          <w:rtl/>
          <w:cs/>
          <w:lang w:val="ar_AE" w:bidi="ar_AE"/>
        </w:rPr>
        <w:t>كمجموعة، انتبهوا إلى هذه الأجزاء من سياق المقطع: من المهم أن نتذكر أن هذه القصة في الأغلب لم يكتبها مرقس. وربما أخذ شخص آخر معلومات كانت لديهم عن حياة يسوع وأضافها إلى نهاية إنجيل مرقس. وهذه المعلومات تبدأ مباشرة بعد قيامة يسوع من الأموات، في اليوم الأول من الأسبوع، أو يوم الأحد. يظهر يسوع لمريم المجدلية بعد أن ركضت من القبر. ويقدم لنا الكاتب بعض المعلومات الأساسية التي تشير إلى أن يسوع كان قد أخرج سبعة شياطين من مريم في وقت سابق من خدمته، وذلك قبل أن تحدث هذه القصة.</w:t>
      </w:r>
    </w:p>
    <w:p>
      <w:pPr>
        <w:bidi/>
      </w:pPr>
      <w:r>
        <w:rPr>
          <w:rtl/>
          <w:cs/>
          <w:lang w:val="ar_AE" w:bidi="ar_AE"/>
        </w:rPr>
      </w:r>
      <w:r>
        <w:rPr>
          <w:rtl/>
          <w:cs/>
          <w:lang w:val="ar_AE" w:bidi="ar_AE"/>
        </w:rPr>
        <w:t>توقّفوا هنا وراجعوا كيف قررتم تضمين معلومات أساسية في ترجمتكم. أوقفوا سماع هذا التسجيل الصوتي هنا.</w:t>
      </w:r>
    </w:p>
    <w:p>
      <w:pPr>
        <w:bidi/>
      </w:pPr>
      <w:r>
        <w:rPr>
          <w:rtl/>
          <w:cs/>
          <w:lang w:val="ar_AE" w:bidi="ar_AE"/>
        </w:rPr>
      </w:r>
      <w:r>
        <w:rPr>
          <w:rtl/>
          <w:cs/>
          <w:lang w:val="ar_AE" w:bidi="ar_AE"/>
        </w:rPr>
        <w:t xml:space="preserve">التلاميذ، الذين كانوا مع يسوع، ينوحون عليه ويبكون. فتخبرهم مريم أنها رأت يسوع! وهم لا يصدقونها. </w:t>
      </w:r>
    </w:p>
    <w:p>
      <w:pPr>
        <w:bidi/>
      </w:pPr>
      <w:r>
        <w:rPr>
          <w:rtl/>
          <w:cs/>
          <w:lang w:val="ar_AE" w:bidi="ar_AE"/>
        </w:rPr>
      </w:r>
      <w:r>
        <w:rPr>
          <w:rtl/>
          <w:cs/>
          <w:lang w:val="ar_AE" w:bidi="ar_AE"/>
        </w:rPr>
        <w:t xml:space="preserve">لاحقًا، يظهر يسوع لتابعين آخرين أو تلميذين ليسوع، بينما كانا يسيران إلى البرية. ومع أنهما كانا تابعين ليسوع، إلا أنهما لم يكونا اثنين من تلاميذه الأحد عشر المقربين. ونحن لا نعرف بالضبط أين كان التلميذان. ربما كانا في مدينة أورشليم والآن يسيران إلى البرية، خارج المدينة. ويبدو يسوع مختلفًا عندما ظهر لهما عما يبدو عليه عندما ظهر لمريم. فلا يتعرفان على يسوع. ثم يتعرَّف التلميذان في النهاية على يسوع ويرجعان إلى التلاميذ الأحد عشر ويخبرانهم أنهما قد رأيا يسوع، لكن الأحد عشر لا يصدقون التلميذين. </w:t>
      </w:r>
    </w:p>
    <w:p>
      <w:pPr>
        <w:bidi/>
      </w:pPr>
      <w:r>
        <w:rPr>
          <w:rtl/>
          <w:cs/>
          <w:lang w:val="ar_AE" w:bidi="ar_AE"/>
        </w:rPr>
      </w:r>
      <w:r>
        <w:rPr>
          <w:rtl/>
          <w:cs/>
          <w:lang w:val="ar_AE" w:bidi="ar_AE"/>
        </w:rPr>
        <w:t>ثم في وقت لاحق من نفس اليوم، يظهر يسوع للتلاميذ الأحد عشر بينما هم يأكلون على مائدة معًا. وقد كانوا متكئين على المائدة كما كان الناس عادة يأكلون الطعام. فيكلمهم يسوع بحزم لأنهم لم يصدقوا أنه حي-فقد كانت قلوبهم غليظة أو عنيدة حتى لا يؤمنون. ويقول يسوع لتلاميذه: "اذهبوا إلى العالم أجمع واكرزوا أو نادوا بالأخبار السارة عني لجميع الناس. إن آمن بي شخص ما واعتمد، فإنه سيخلُص من عقوبة خطاياه، وهو ما يعني أن الله سيقول أنه مُبرَّر من الخطية. وإن لم يؤمن بي شخص ما، فإنه سيُدان، أي أن الله سيقول إنه مذنب بسبب خطاياه وسيُعاقب".</w:t>
      </w:r>
    </w:p>
    <w:p>
      <w:pPr>
        <w:bidi/>
      </w:pPr>
      <w:r>
        <w:rPr>
          <w:rtl/>
          <w:cs/>
          <w:lang w:val="ar_AE" w:bidi="ar_AE"/>
        </w:rPr>
      </w:r>
      <w:r>
        <w:rPr>
          <w:rtl/>
          <w:cs/>
          <w:lang w:val="ar_AE" w:bidi="ar_AE"/>
        </w:rPr>
        <w:t>ثم يمضي يسوع قائلًا: "إن كان أحد يؤمن بي، فإن هذه الآيات أو المعجزات ستحدث. فإنهم سيخرجون شياطين بقوتي وسلطاني. وسيتكلمون بلغات لم يعرفوها من قبل. ويحملون حيَّات بأيديهم. ويشربون سمًا مميتًا ولن يضُرّهم. وسيضعون أيديهم على المرضى، فيبرأ المرضى. وهذه الآيات ستُظهر أن ما يقوله المؤمنون عن يسوع صحيح".</w:t>
      </w:r>
    </w:p>
    <w:p>
      <w:pPr>
        <w:bidi/>
      </w:pPr>
      <w:r>
        <w:rPr>
          <w:rtl/>
          <w:cs/>
          <w:lang w:val="ar_AE" w:bidi="ar_AE"/>
        </w:rPr>
      </w:r>
      <w:r>
        <w:rPr>
          <w:rtl/>
          <w:cs/>
          <w:lang w:val="ar_AE" w:bidi="ar_AE"/>
        </w:rPr>
        <w:t>وبعد أن يقول يسوع هذه الأمور، يرى التلاميذ أنه يبدأ في الارتفاع إلى السماء. ويَعلم التلاميذ، من الأمور التي كان قد قالها يسوع من قبل، أن يسوع يجلس الآن عن يمين الله في مكان المجد والسلطان. وهم لا يرون بالضرورة يسوع جالسًا عن يمين الله بأعينهم الجسدية.</w:t>
      </w:r>
    </w:p>
    <w:p>
      <w:pPr>
        <w:bidi/>
      </w:pPr>
      <w:r>
        <w:rPr>
          <w:rtl/>
          <w:cs/>
          <w:lang w:val="ar_AE" w:bidi="ar_AE"/>
        </w:rPr>
      </w:r>
      <w:r>
        <w:rPr>
          <w:rtl/>
          <w:cs/>
          <w:lang w:val="ar_AE" w:bidi="ar_AE"/>
        </w:rPr>
        <w:t>ثم يخرج التلاميذ إلى المجتمع وإلى العالم، وهم يكرزون أو ينادون بالأخبار السارة. ويعمل يسوع، الرب، معهم ويُظهِر أن رسالتهم صحيحة من خلال إعطاء الناس الذين يتحدثون إليهم هذه المعجزات أو الآيات. إن يسوع ليس حاضرًا بالجسد مع التلاميذ، لكننا سنرى أنه يساعدهم ويعمل معهم من خلال روحه القدوس.</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r>
        <w:rPr>
          <w:rtl/>
          <w:cs/>
          <w:lang w:val="ar_AE" w:bidi="ar_AE"/>
        </w:rPr>
      </w:r>
    </w:p>
    <w:p>
      <w:pPr>
        <w:bidi/>
      </w:pPr>
      <w:r>
        <w:rPr>
          <w:rtl/>
          <w:cs/>
          <w:lang w:val="ar_AE" w:bidi="ar_AE"/>
        </w:rPr>
      </w:r>
      <w:r>
        <w:rPr>
          <w:rtl/>
          <w:cs/>
          <w:lang w:val="ar_AE" w:bidi="ar_AE"/>
        </w:rPr>
        <w:t>استمعوا إلى نسخة صوتية من إنجيل مرقس 16 : 9 - 20 من التَّرجمة الأكثر فهمًا بالنسبة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مريم المجدلية</w:t>
      </w:r>
    </w:p>
    <w:p>
      <w:pPr>
        <w:pStyle w:val="ListBullet"/>
        <w:bidi/>
        <w:spacing w:line="240" w:lineRule="auto"/>
        <w:ind w:left="720"/>
      </w:pPr>
      <w:r>
        <w:rPr>
          <w:rtl/>
          <w:cs/>
          <w:lang w:val="ar_AE" w:bidi="ar_AE"/>
        </w:rPr>
      </w:r>
      <w:r>
        <w:rPr>
          <w:rtl/>
          <w:cs/>
          <w:lang w:val="ar_AE" w:bidi="ar_AE"/>
        </w:rPr>
        <w:t>التلاميذ الأحد عشر</w:t>
      </w:r>
    </w:p>
    <w:p>
      <w:pPr>
        <w:pStyle w:val="ListBullet"/>
        <w:bidi/>
        <w:spacing w:line="240" w:lineRule="auto"/>
        <w:ind w:left="720"/>
      </w:pPr>
      <w:r>
        <w:rPr>
          <w:rtl/>
          <w:cs/>
          <w:lang w:val="ar_AE" w:bidi="ar_AE"/>
        </w:rPr>
      </w:r>
      <w:r>
        <w:rPr>
          <w:rtl/>
          <w:cs/>
          <w:lang w:val="ar_AE" w:bidi="ar_AE"/>
        </w:rPr>
        <w:t>تلميذان آخران في الطريق</w:t>
      </w:r>
    </w:p>
    <w:p>
      <w:pPr>
        <w:pStyle w:val="ListBullet"/>
        <w:bidi/>
        <w:spacing w:line="240" w:lineRule="auto"/>
        <w:ind w:left="720"/>
      </w:pPr>
      <w:r>
        <w:rPr>
          <w:rtl/>
          <w:cs/>
          <w:lang w:val="ar_AE" w:bidi="ar_AE"/>
        </w:rPr>
      </w:r>
      <w:r>
        <w:rPr>
          <w:rtl/>
          <w:cs/>
          <w:lang w:val="ar_AE" w:bidi="ar_AE"/>
        </w:rPr>
        <w:t>كل الخليقة، أو البشرية جمعاء</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 xml:space="preserve">أوقفوا سماع التسجيل الصوتي مؤقتًا هنا، ومثّلوا المقطع. </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وقوموا بتمثيل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إنه اليوم الأول من الأسبوع، يوم الأحد. حيث يظهر يسوع لمريم المجدلية. التلاميذ، الذين كانوا مع يسوع، ينوحون عليه ويبكون. تذهب مريم إليهم وتخبرهم أنها رأت يسوع، لكنهم لا يصدقونها.</w:t>
      </w:r>
    </w:p>
    <w:p>
      <w:pPr>
        <w:bidi/>
      </w:pPr>
      <w:r>
        <w:rPr>
          <w:rtl/>
          <w:cs/>
          <w:lang w:val="ar_AE" w:bidi="ar_AE"/>
        </w:rPr>
      </w:r>
      <w:r>
        <w:rPr>
          <w:rtl/>
          <w:cs/>
          <w:lang w:val="ar_AE" w:bidi="ar_AE"/>
        </w:rPr>
        <w:t xml:space="preserve">أوقفوا التمثيل. اسألوا من تُمثِّل دور مريم: "ماذا تشعرين أو بمَ تفكرين؟" قد تسمعون إجابات مثل: "أشعر بالإحباط لأن أحدًا لا يصدقني"، "أخاف أن أكون أتخيل أو فقدت عقلي". اسألوا الأشخاص الذين يؤدون دور التلاميذ: "بماذا تشعرون أو فيمَ تفكرون؟" قد تسمعون إجابات مثل: "لا أعرف ما الذي يجب أن أصدقه، فمريم كان يسكنها شياطين من قبل، ربما عادت إليها"، أو "أتمنى لو كان يسوع حيًا فعلًا!" واصلوا تمثيل الدراما. </w:t>
      </w:r>
    </w:p>
    <w:p>
      <w:pPr>
        <w:bidi/>
      </w:pPr>
      <w:r>
        <w:rPr>
          <w:rtl/>
          <w:cs/>
          <w:lang w:val="ar_AE" w:bidi="ar_AE"/>
        </w:rPr>
      </w:r>
      <w:r>
        <w:rPr>
          <w:rtl/>
          <w:cs/>
          <w:lang w:val="ar_AE" w:bidi="ar_AE"/>
        </w:rPr>
        <w:t>بعد ذلك، يظهر يسوع لاثنين من التلاميذ الآخرين. فيذهبان إلى الأحد عشر تلميذًا ويخبرانهما أنهما رأيا يسوع، لكنهم لا يصدقان التلميذين أيضًا.</w:t>
      </w:r>
    </w:p>
    <w:p>
      <w:pPr>
        <w:bidi/>
      </w:pPr>
      <w:r>
        <w:rPr>
          <w:rtl/>
          <w:cs/>
          <w:lang w:val="ar_AE" w:bidi="ar_AE"/>
        </w:rPr>
      </w:r>
      <w:r>
        <w:rPr>
          <w:rtl/>
          <w:cs/>
          <w:lang w:val="ar_AE" w:bidi="ar_AE"/>
        </w:rPr>
        <w:t xml:space="preserve">أوقفوا التمثيل. اسألوا الأشخاص الذين يؤدون دور التلاميذ: "بماذا تشعرون أو فيمَ تفكرون؟" "أنا في حيرة شديدة! من المستحيل أن يكون يسوع حيًا حقًا!" واصلوا تمثيل الدراما. </w:t>
      </w:r>
    </w:p>
    <w:p>
      <w:pPr>
        <w:bidi/>
      </w:pPr>
      <w:r>
        <w:rPr>
          <w:rtl/>
          <w:cs/>
          <w:lang w:val="ar_AE" w:bidi="ar_AE"/>
        </w:rPr>
      </w:r>
      <w:r>
        <w:rPr>
          <w:rtl/>
          <w:cs/>
          <w:lang w:val="ar_AE" w:bidi="ar_AE"/>
        </w:rPr>
        <w:t>ثم، لاحقًا، يظهر يسوع للأحد عشر تلميذًا وهم يتناولون الطعام. وهم متكئون على المائدة كما اعتاد الناس أن يأكلوا في ذلك الوقت. يسوع يتحدث إليهم بلهجة حازمة لأنّهم لا يصدقون أنه حي، فقلوبهم قاسية وترفض الإيمان.</w:t>
      </w:r>
    </w:p>
    <w:p>
      <w:pPr>
        <w:bidi/>
      </w:pPr>
      <w:r>
        <w:rPr>
          <w:rtl/>
          <w:cs/>
          <w:lang w:val="ar_AE" w:bidi="ar_AE"/>
        </w:rPr>
      </w:r>
      <w:r>
        <w:rPr>
          <w:rtl/>
          <w:cs/>
          <w:lang w:val="ar_AE" w:bidi="ar_AE"/>
        </w:rPr>
        <w:t>ويقول يسوع لتلاميذه: "اذهَبوا إلَى العالَمِ أجمَعَ واكرِزوا بالإنجيلِ للخَليقَةِ كُلِّها. مَنْ آمَنَ واعتَمَدَ خَلَصَ، ومَنْ لم يؤمِنْ يُدَنْ".</w:t>
      </w:r>
    </w:p>
    <w:p>
      <w:pPr>
        <w:bidi/>
      </w:pPr>
      <w:r>
        <w:rPr>
          <w:rtl/>
          <w:cs/>
          <w:lang w:val="ar_AE" w:bidi="ar_AE"/>
        </w:rPr>
      </w:r>
      <w:r>
        <w:rPr>
          <w:rtl/>
          <w:cs/>
          <w:lang w:val="ar_AE" w:bidi="ar_AE"/>
        </w:rPr>
        <w:t>ثم يُكمِل يسوع قائلًا: "وهذِهِ الآياتُ تتبَعُ المؤمِنينَ: يُخرِجونَ الشَّياطينَ باسمي، ويَتَكلَّمونَ بألسِنَةٍ جديدَةٍ. يَحمِلونَ حَيّاتٍ، وإنْ شَرِبوا شَيئًا مُميتًا لا يَضُرُّهُمْ، ويَضَعونَ أيديَهُمْ علَى المَرضَى فيَبرأونَ".</w:t>
      </w:r>
    </w:p>
    <w:p>
      <w:pPr>
        <w:bidi/>
      </w:pPr>
      <w:r>
        <w:rPr>
          <w:rtl/>
          <w:cs/>
          <w:lang w:val="ar_AE" w:bidi="ar_AE"/>
        </w:rPr>
      </w:r>
      <w:r>
        <w:rPr>
          <w:rtl/>
          <w:cs/>
          <w:lang w:val="ar_AE" w:bidi="ar_AE"/>
        </w:rPr>
        <w:t xml:space="preserve">أوقفوا التمثيل. اسألوا الأشخاص الذين يؤدون دور التلاميذ: "بماذا تشعرون أو فيمَ تفكرون؟" قد تسمعون إجابات مثل: "أنا متحمس أن أشارك في هذا العمل"، أو "أشعر بالحيرة" أو "أنا أؤمن بكل شيء الآن، لأنني رأيت يسوع حيًا!" اسأل الشخص الذي يؤدي دور يسوع: "بماذا تشعر أو تفكر؟" قد تسمعون إجابات مثل: "أنا أحب هؤلاء التلاميذ وسأعتني بهم"، أو "أنا فرحان بما سيختبرونه من مغامرة وفرح"، أو "أتمنى أن يختار الكثيرون أن يتبعوني عندما يرون هذه الآيات". واصلوا تمثيل الدراما. </w:t>
      </w:r>
    </w:p>
    <w:p>
      <w:pPr>
        <w:bidi/>
      </w:pPr>
      <w:r>
        <w:rPr>
          <w:rtl/>
          <w:cs/>
          <w:lang w:val="ar_AE" w:bidi="ar_AE"/>
        </w:rPr>
      </w:r>
      <w:r>
        <w:rPr>
          <w:rtl/>
          <w:cs/>
          <w:lang w:val="ar_AE" w:bidi="ar_AE"/>
        </w:rPr>
        <w:t>وبعد أن يقول يسوع هذه الأمور، يرى التلاميذ أنه يبدأ في الارتفاع إلى السماء. ويعلم التلاميذ، من الأمور التي كان قد قالها يسوع من قبل، أن يسوع يجلس الآن عن يمين الله في مجد وسلطان.</w:t>
      </w:r>
    </w:p>
    <w:p>
      <w:pPr>
        <w:bidi/>
      </w:pPr>
      <w:r>
        <w:rPr>
          <w:rtl/>
          <w:cs/>
          <w:lang w:val="ar_AE" w:bidi="ar_AE"/>
        </w:rPr>
      </w:r>
      <w:r>
        <w:rPr>
          <w:rtl/>
          <w:cs/>
          <w:lang w:val="ar_AE" w:bidi="ar_AE"/>
        </w:rPr>
        <w:t>ثم يخرج التلاميذ إلى المجتمع وإلى العالم، وهم يكرزون أو ينادون بالأخبار السارة. ويعمل الرب يسوع معهم ويؤيد رسالتهم بالآيات التي يعطيها للناس لتثبت صدق الخبر الذي يعلنونه.</w:t>
      </w:r>
      <w:r>
        <w:rPr>
          <w:rtl/>
          <w:cs/>
          <w:lang w:val="ar_AE" w:bidi="ar_AE"/>
        </w:rPr>
      </w:r>
    </w:p>
    <w:p>
      <w:pPr>
        <w:pStyle w:val="Heading3"/>
        <w:bidi/>
      </w:pPr>
      <w:r>
        <w:rPr>
          <w:rtl/>
          <w:cs/>
          <w:lang w:val="ar_AE" w:bidi="ar_AE"/>
        </w:rPr>
        <w:t>سدّ الفجوات</w:t>
      </w:r>
      <w:r>
        <w:rPr>
          <w:rtl/>
          <w:cs/>
          <w:lang w:val="ar_AE" w:bidi="ar_AE"/>
        </w:rPr>
      </w:r>
    </w:p>
    <w:p>
      <w:pPr>
        <w:bidi/>
      </w:pPr>
      <w:r>
        <w:rPr>
          <w:rtl/>
          <w:cs/>
          <w:lang w:val="ar_AE" w:bidi="ar_AE"/>
        </w:rPr>
      </w:r>
      <w:r>
        <w:rPr>
          <w:rtl/>
          <w:cs/>
          <w:lang w:val="ar_AE" w:bidi="ar_AE"/>
        </w:rPr>
        <w:t>استمعوا إلى نسخة صوتية لإنجيل مرقس ١٦: ٩–٢٠ في أكثر الترجمات المفهومة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ظهرَ يسوع أولًا لمريم المجدلية. قبل ذلك، كان يسوع قد أخرج سبعة </w:t>
      </w:r>
      <w:r>
        <w:rPr>
          <w:b/>
          <w:rtl/>
          <w:cs/>
          <w:lang w:val="ar_AE" w:bidi="ar_AE"/>
        </w:rPr>
        <w:t>شياطين</w:t>
      </w:r>
      <w:r>
        <w:rPr>
          <w:rtl/>
          <w:cs/>
          <w:lang w:val="ar_AE" w:bidi="ar_AE"/>
        </w:rPr>
        <w:t xml:space="preserve"> من مريم. أمرَ يسوعُ الشياطين بأن يَخرجوا من مريم. حدث هذا قبل موت يسوع بوقت طويل. استخدموا نفس الكلمة التي استخدمتوها من قبل للإشارة إلى الشياطين أو الأرواح النجسة أو الشريرة، وتذكروا أن مصطلح </w:t>
      </w:r>
      <w:hyperlink r:id="rId40">
        <w:r>
          <w:rPr>
            <w:rtl/>
            <w:cs/>
            <w:lang w:val="ar_AE" w:bidi="ar_AE"/>
          </w:rPr>
          <w:rPr>
            <w:color w:val="0000EE"/>
            <w:u w:val="single"/>
          </w:rPr>
          <w:t>شيطان</w:t>
        </w:r>
      </w:hyperlink>
      <w:r>
        <w:rPr>
          <w:rtl/>
          <w:cs/>
          <w:lang w:val="ar_AE" w:bidi="ar_AE"/>
        </w:rPr>
        <w:t xml:space="preserve"> موجود في قاموس الكلمات الرئيسية.</w:t>
      </w:r>
    </w:p>
    <w:p>
      <w:pPr>
        <w:bidi/>
      </w:pPr>
      <w:r>
        <w:rPr>
          <w:rtl/>
          <w:cs/>
          <w:lang w:val="ar_AE" w:bidi="ar_AE"/>
        </w:rPr>
      </w:r>
      <w:r>
        <w:rPr>
          <w:rtl/>
          <w:cs/>
          <w:lang w:val="ar_AE" w:bidi="ar_AE"/>
        </w:rPr>
        <w:t xml:space="preserve">أخبرتْ مريم </w:t>
      </w:r>
      <w:r>
        <w:rPr>
          <w:b/>
          <w:rtl/>
          <w:cs/>
          <w:lang w:val="ar_AE" w:bidi="ar_AE"/>
        </w:rPr>
        <w:t>الذين كانوا معه</w:t>
      </w:r>
      <w:r>
        <w:rPr>
          <w:rtl/>
          <w:cs/>
          <w:lang w:val="ar_AE" w:bidi="ar_AE"/>
        </w:rPr>
        <w:t xml:space="preserve">، أي التلاميذ، بما رأتْ. يمكنكم استخدام الكلمة التي استخدمتوها للإشارة إلى التلاميذ، أو كلمات تعني أصدقاء مقرّبين أو رُفقاء. إذا استخدمتم كلمة </w:t>
      </w:r>
      <w:r>
        <w:rPr>
          <w:b/>
          <w:rtl/>
          <w:cs/>
          <w:lang w:val="ar_AE" w:bidi="ar_AE"/>
        </w:rPr>
        <w:t>التلاميذ</w:t>
      </w:r>
      <w:r>
        <w:rPr>
          <w:rtl/>
          <w:cs/>
          <w:lang w:val="ar_AE" w:bidi="ar_AE"/>
        </w:rPr>
        <w:t xml:space="preserve">، فاستخدموا نفس الكلمة التي استخدمتوها في المقاطع الأخرى، وتذكروا أن كلمة </w:t>
      </w:r>
      <w:hyperlink r:id="rId54">
        <w:r>
          <w:rPr>
            <w:rtl/>
            <w:cs/>
            <w:lang w:val="ar_AE" w:bidi="ar_AE"/>
          </w:rPr>
          <w:rPr>
            <w:color w:val="0000EE"/>
            <w:u w:val="single"/>
          </w:rPr>
          <w:t>التلاميذ</w:t>
        </w:r>
      </w:hyperlink>
      <w:r>
        <w:rPr>
          <w:rtl/>
          <w:cs/>
          <w:lang w:val="ar_AE" w:bidi="ar_AE"/>
        </w:rPr>
        <w:t xml:space="preserve"> موجودة في قاموس الكلمات الرئيسية. لاحقًا، ظهرَ يسوع </w:t>
      </w:r>
      <w:r>
        <w:rPr>
          <w:b/>
          <w:rtl/>
          <w:cs/>
          <w:lang w:val="ar_AE" w:bidi="ar_AE"/>
        </w:rPr>
        <w:t>لاثنين آخرين</w:t>
      </w:r>
      <w:r>
        <w:rPr>
          <w:rtl/>
          <w:cs/>
          <w:lang w:val="ar_AE" w:bidi="ar_AE"/>
        </w:rPr>
        <w:t xml:space="preserve"> بينما كانا يسيران في الريف - كان هذان صديقان أو تابعان آخرين ليسوع، لكن ليسا من الأحد عشر تلميذًا.</w:t>
      </w:r>
    </w:p>
    <w:p>
      <w:pPr>
        <w:bidi/>
      </w:pPr>
      <w:r>
        <w:rPr>
          <w:rtl/>
          <w:cs/>
          <w:lang w:val="ar_AE" w:bidi="ar_AE"/>
        </w:rPr>
      </w:r>
      <w:r>
        <w:rPr>
          <w:rtl/>
          <w:cs/>
          <w:lang w:val="ar_AE" w:bidi="ar_AE"/>
        </w:rPr>
        <w:t xml:space="preserve">ظهرَ يسوع بعدها للتلاميذ الأحد عشر. تذكّروا أنه لم يَتبقَ سوى أحد عشر تلميذًا – كان يهوذا قد خانَ يسوع. وبَخَّهم يسوعُ أو لامهم لعدم إيمانهم، وقساوة قلوبهم. إن </w:t>
      </w:r>
      <w:r>
        <w:rPr>
          <w:b/>
          <w:rtl/>
          <w:cs/>
          <w:lang w:val="ar_AE" w:bidi="ar_AE"/>
        </w:rPr>
        <w:t>عدم الإيمان</w:t>
      </w:r>
      <w:r>
        <w:rPr>
          <w:rtl/>
          <w:cs/>
          <w:lang w:val="ar_AE" w:bidi="ar_AE"/>
        </w:rPr>
        <w:t xml:space="preserve"> و</w:t>
      </w:r>
      <w:r>
        <w:rPr>
          <w:b/>
          <w:rtl/>
          <w:cs/>
          <w:lang w:val="ar_AE" w:bidi="ar_AE"/>
        </w:rPr>
        <w:t>قساوة القلب</w:t>
      </w:r>
      <w:r>
        <w:rPr>
          <w:rtl/>
          <w:cs/>
          <w:lang w:val="ar_AE" w:bidi="ar_AE"/>
        </w:rPr>
        <w:t xml:space="preserve"> يعنيان تقريبًا نفس الشيء. إن تعبير "قساوة القلب" يعني أن التلاميذ كانوا عنيدين ولم يريدوا أن يؤمنوا بأن يسوع قام من الأموات.</w:t>
      </w:r>
    </w:p>
    <w:p>
      <w:pPr>
        <w:bidi/>
      </w:pPr>
      <w:r>
        <w:rPr>
          <w:rtl/>
          <w:cs/>
          <w:lang w:val="ar_AE" w:bidi="ar_AE"/>
        </w:rPr>
      </w:r>
      <w:r>
        <w:rPr>
          <w:rtl/>
          <w:cs/>
          <w:lang w:val="ar_AE" w:bidi="ar_AE"/>
        </w:rPr>
        <w:t xml:space="preserve">توقفوا هنا وناقشوا كمجموعة الكلمة أو العبارة الأنسب للتعبير عن </w:t>
      </w:r>
      <w:r>
        <w:rPr>
          <w:b/>
          <w:rtl/>
          <w:cs/>
          <w:lang w:val="ar_AE" w:bidi="ar_AE"/>
        </w:rPr>
        <w:t>قساوة القلب</w:t>
      </w:r>
      <w:r>
        <w:rPr>
          <w:rtl/>
          <w:cs/>
          <w:lang w:val="ar_AE" w:bidi="ar_AE"/>
        </w:rPr>
        <w:t>. أوقفوا هذا التسجيل هنا.</w:t>
      </w:r>
    </w:p>
    <w:p>
      <w:pPr>
        <w:bidi/>
      </w:pPr>
      <w:r>
        <w:rPr>
          <w:rtl/>
          <w:cs/>
          <w:lang w:val="ar_AE" w:bidi="ar_AE"/>
        </w:rPr>
      </w:r>
      <w:r>
        <w:rPr>
          <w:rtl/>
          <w:cs/>
          <w:lang w:val="ar_AE" w:bidi="ar_AE"/>
        </w:rPr>
        <w:t xml:space="preserve">تُشير عبارة </w:t>
      </w:r>
      <w:r>
        <w:rPr>
          <w:b/>
          <w:rtl/>
          <w:cs/>
          <w:lang w:val="ar_AE" w:bidi="ar_AE"/>
        </w:rPr>
        <w:t>الأحد عشر</w:t>
      </w:r>
      <w:r>
        <w:rPr>
          <w:rtl/>
          <w:cs/>
          <w:lang w:val="ar_AE" w:bidi="ar_AE"/>
        </w:rPr>
        <w:t xml:space="preserve"> إلى أحد عشر تلميذًا من الاثني عشر الأصليين. بحلول تلك اللحظة، لم يكن يهوذا مع التلاميذ الاثني عشر لأنه كان قد خانَ يسوع. في هذا الوقت، كان هناك أحد عشر تلميذًا فقط.</w:t>
      </w:r>
    </w:p>
    <w:p>
      <w:pPr>
        <w:bidi/>
      </w:pPr>
      <w:r>
        <w:rPr>
          <w:rtl/>
          <w:cs/>
          <w:lang w:val="ar_AE" w:bidi="ar_AE"/>
        </w:rPr>
      </w:r>
      <w:r>
        <w:rPr>
          <w:rtl/>
          <w:cs/>
          <w:lang w:val="ar_AE" w:bidi="ar_AE"/>
        </w:rPr>
        <w:t xml:space="preserve">قال يسوع لتلاميذه: "اذهبوا إلى العالم أجمع واكرزوا بالإنجيل، أو الأخبار السارة، للجميع." عندما </w:t>
      </w:r>
      <w:r>
        <w:rPr>
          <w:b/>
          <w:rtl/>
          <w:cs/>
          <w:lang w:val="ar_AE" w:bidi="ar_AE"/>
        </w:rPr>
        <w:t>يَكرز</w:t>
      </w:r>
      <w:r>
        <w:rPr>
          <w:rtl/>
          <w:cs/>
          <w:lang w:val="ar_AE" w:bidi="ar_AE"/>
        </w:rPr>
        <w:t xml:space="preserve"> أحدهم، فإنه يُخبِر أو يُعلن شيئًا ما. إن </w:t>
      </w:r>
      <w:r>
        <w:rPr>
          <w:b/>
          <w:rtl/>
          <w:cs/>
          <w:lang w:val="ar_AE" w:bidi="ar_AE"/>
        </w:rPr>
        <w:t>رسالة الإنجيل</w:t>
      </w:r>
      <w:r>
        <w:rPr>
          <w:rtl/>
          <w:cs/>
          <w:lang w:val="ar_AE" w:bidi="ar_AE"/>
        </w:rPr>
        <w:t xml:space="preserve">، أو </w:t>
      </w:r>
      <w:r>
        <w:rPr>
          <w:b/>
          <w:rtl/>
          <w:cs/>
          <w:lang w:val="ar_AE" w:bidi="ar_AE"/>
        </w:rPr>
        <w:t>الأخبار السارة</w:t>
      </w:r>
      <w:r>
        <w:rPr>
          <w:rtl/>
          <w:cs/>
          <w:lang w:val="ar_AE" w:bidi="ar_AE"/>
        </w:rPr>
        <w:t xml:space="preserve">، هي بشارة أن يسوع كان على هذه الأرض، ومات من أجل خطايانا، وأنه قام من الأموات. استخدموا نفس الكلمة أو العبارة التي استخدمتوها في المقاطع السابقة للإشارة إلى </w:t>
      </w:r>
      <w:hyperlink r:id="rId98">
        <w:r>
          <w:rPr>
            <w:rtl/>
            <w:cs/>
            <w:lang w:val="ar_AE" w:bidi="ar_AE"/>
          </w:rPr>
          <w:rPr>
            <w:color w:val="0000EE"/>
            <w:u w:val="single"/>
          </w:rPr>
          <w:t>الأخبار السارة</w:t>
        </w:r>
      </w:hyperlink>
      <w:r>
        <w:rPr>
          <w:rtl/>
          <w:cs/>
          <w:lang w:val="ar_AE" w:bidi="ar_AE"/>
        </w:rPr>
        <w:t xml:space="preserve"> أو رسالة الإنجيل، وتذكروا أن مصطلح </w:t>
      </w:r>
      <w:hyperlink r:id="rId13">
        <w:r>
          <w:rPr>
            <w:rtl/>
            <w:cs/>
            <w:lang w:val="ar_AE" w:bidi="ar_AE"/>
          </w:rPr>
          <w:rPr>
            <w:color w:val="0000EE"/>
            <w:u w:val="single"/>
          </w:rPr>
          <w:t>الإنجيل</w:t>
        </w:r>
      </w:hyperlink>
      <w:r>
        <w:rPr>
          <w:rtl/>
          <w:cs/>
          <w:lang w:val="ar_AE" w:bidi="ar_AE"/>
        </w:rPr>
        <w:t xml:space="preserve"> موجود في قاموس الكلمات الرئيسية.</w:t>
      </w:r>
    </w:p>
    <w:p>
      <w:pPr>
        <w:bidi/>
      </w:pPr>
      <w:r>
        <w:rPr>
          <w:rtl/>
          <w:cs/>
          <w:lang w:val="ar_AE" w:bidi="ar_AE"/>
        </w:rPr>
      </w:r>
      <w:r>
        <w:rPr>
          <w:rtl/>
          <w:cs/>
          <w:lang w:val="ar_AE" w:bidi="ar_AE"/>
        </w:rPr>
        <w:t xml:space="preserve">ثم قال يسوع: "مَن آمن </w:t>
      </w:r>
      <w:r>
        <w:rPr>
          <w:b/>
          <w:rtl/>
          <w:cs/>
          <w:lang w:val="ar_AE" w:bidi="ar_AE"/>
        </w:rPr>
        <w:t>واعتمدَ</w:t>
      </w:r>
      <w:r>
        <w:rPr>
          <w:rtl/>
          <w:cs/>
          <w:lang w:val="ar_AE" w:bidi="ar_AE"/>
        </w:rPr>
        <w:t xml:space="preserve"> </w:t>
      </w:r>
      <w:r>
        <w:rPr>
          <w:b/>
          <w:rtl/>
          <w:cs/>
          <w:lang w:val="ar_AE" w:bidi="ar_AE"/>
        </w:rPr>
        <w:t>خَلَصَ</w:t>
      </w:r>
      <w:r>
        <w:rPr>
          <w:rtl/>
          <w:cs/>
          <w:lang w:val="ar_AE" w:bidi="ar_AE"/>
        </w:rPr>
        <w:t xml:space="preserve">." استخدموا نفس الكلمة أو العبارة التي استخدمتوها من قبل للإشارة إلى المعمودية، وتذكروا أن مصطلح </w:t>
      </w:r>
      <w:hyperlink r:id="rId21">
        <w:r>
          <w:rPr>
            <w:rtl/>
            <w:cs/>
            <w:lang w:val="ar_AE" w:bidi="ar_AE"/>
          </w:rPr>
          <w:rPr>
            <w:color w:val="0000EE"/>
            <w:u w:val="single"/>
          </w:rPr>
          <w:t>المعمودية</w:t>
        </w:r>
      </w:hyperlink>
      <w:r>
        <w:rPr>
          <w:rtl/>
          <w:cs/>
          <w:lang w:val="ar_AE" w:bidi="ar_AE"/>
        </w:rPr>
        <w:t xml:space="preserve"> موجود في قاموس الكلمات الرئيسية. عندما قال يسوع إن شخصًا سيخلص، فإنه كان يعني أنه سيُنقِذ شخصًا بالمعنى الأشمل - سيُنقِذه من عقاب خطاياه وسيجعله سليمًا أو صحيحًا.</w:t>
      </w:r>
    </w:p>
    <w:p>
      <w:pPr>
        <w:bidi/>
      </w:pPr>
      <w:r>
        <w:rPr>
          <w:rtl/>
          <w:cs/>
          <w:lang w:val="ar_AE" w:bidi="ar_AE"/>
        </w:rPr>
      </w:r>
      <w:r>
        <w:rPr>
          <w:rtl/>
          <w:cs/>
          <w:lang w:val="ar_AE" w:bidi="ar_AE"/>
        </w:rPr>
        <w:t xml:space="preserve">عندما قال يسوع إن شخصًا ما </w:t>
      </w:r>
      <w:r>
        <w:rPr>
          <w:b/>
          <w:rtl/>
          <w:cs/>
          <w:lang w:val="ar_AE" w:bidi="ar_AE"/>
        </w:rPr>
        <w:t>سيُدان</w:t>
      </w:r>
      <w:r>
        <w:rPr>
          <w:rtl/>
          <w:cs/>
          <w:lang w:val="ar_AE" w:bidi="ar_AE"/>
        </w:rPr>
        <w:t>، فإنه كان يعني أن الله سيقول إن هذا الشخص مُذنب بخطايا وأنه سيَتحتَّم عليه أن يتحمَّل العقاب.</w:t>
      </w:r>
    </w:p>
    <w:p>
      <w:pPr>
        <w:bidi/>
      </w:pPr>
      <w:r>
        <w:rPr>
          <w:rtl/>
          <w:cs/>
          <w:lang w:val="ar_AE" w:bidi="ar_AE"/>
        </w:rPr>
      </w:r>
      <w:r>
        <w:rPr>
          <w:rtl/>
          <w:cs/>
          <w:lang w:val="ar_AE" w:bidi="ar_AE"/>
        </w:rPr>
        <w:t xml:space="preserve">توقفوا هنا وناقشوا كمجموعة الكلمة أو العبارة الأنسب للإشارة إلى </w:t>
      </w:r>
      <w:r>
        <w:rPr>
          <w:b/>
          <w:rtl/>
          <w:cs/>
          <w:lang w:val="ar_AE" w:bidi="ar_AE"/>
        </w:rPr>
        <w:t>الدينونة</w:t>
      </w:r>
      <w:r>
        <w:rPr>
          <w:rtl/>
          <w:cs/>
          <w:lang w:val="ar_AE" w:bidi="ar_AE"/>
        </w:rPr>
        <w:t>. أوقفوا هذا التسجيل هنا.</w:t>
      </w:r>
    </w:p>
    <w:p>
      <w:pPr>
        <w:bidi/>
      </w:pPr>
      <w:r>
        <w:rPr>
          <w:rtl/>
          <w:cs/>
          <w:lang w:val="ar_AE" w:bidi="ar_AE"/>
        </w:rPr>
      </w:r>
      <w:r>
        <w:rPr>
          <w:rtl/>
          <w:cs/>
          <w:lang w:val="ar_AE" w:bidi="ar_AE"/>
        </w:rPr>
        <w:t xml:space="preserve">قال يسوع إن </w:t>
      </w:r>
      <w:r>
        <w:rPr>
          <w:b/>
          <w:rtl/>
          <w:cs/>
          <w:lang w:val="ar_AE" w:bidi="ar_AE"/>
        </w:rPr>
        <w:t>الآيات</w:t>
      </w:r>
      <w:r>
        <w:rPr>
          <w:rtl/>
          <w:cs/>
          <w:lang w:val="ar_AE" w:bidi="ar_AE"/>
        </w:rPr>
        <w:t xml:space="preserve"> المعجزية ستحدث أيضًا لتُظهر أن ما سيقوله تلاميذه حقٌ. في هذه الحالة، كانت الآية إشارة أو مؤشرًا على أن شيئًا ما حقيقيٌ أو سيحدث. استخدموا نفس الكلمة أو العبارة التي استخدمتوها في المقاطع السابقة للإشارة إلى الآية وتذكروا أن كلمة </w:t>
      </w:r>
      <w:hyperlink r:id="rId137">
        <w:r>
          <w:rPr>
            <w:rtl/>
            <w:cs/>
            <w:lang w:val="ar_AE" w:bidi="ar_AE"/>
          </w:rPr>
          <w:rPr>
            <w:color w:val="0000EE"/>
            <w:u w:val="single"/>
          </w:rPr>
          <w:t>الآية</w:t>
        </w:r>
      </w:hyperlink>
      <w:r>
        <w:rPr>
          <w:rtl/>
          <w:cs/>
          <w:lang w:val="ar_AE" w:bidi="ar_AE"/>
        </w:rPr>
        <w:t xml:space="preserve"> موجودة في قاموس الكلمات الرئيسية.</w:t>
      </w:r>
    </w:p>
    <w:p>
      <w:pPr>
        <w:bidi/>
      </w:pPr>
      <w:r>
        <w:rPr>
          <w:rtl/>
          <w:cs/>
          <w:lang w:val="ar_AE" w:bidi="ar_AE"/>
        </w:rPr>
      </w:r>
      <w:r>
        <w:rPr>
          <w:rtl/>
          <w:cs/>
          <w:lang w:val="ar_AE" w:bidi="ar_AE"/>
        </w:rPr>
        <w:t>قال يسوع إن إحدى الآيات ستكون أنهم سوف "</w:t>
      </w:r>
      <w:r>
        <w:rPr>
          <w:b/>
          <w:rtl/>
          <w:cs/>
          <w:lang w:val="ar_AE" w:bidi="ar_AE"/>
        </w:rPr>
        <w:t>يُخرجون الشياطين</w:t>
      </w:r>
      <w:r>
        <w:rPr>
          <w:rtl/>
          <w:cs/>
          <w:lang w:val="ar_AE" w:bidi="ar_AE"/>
        </w:rPr>
        <w:t xml:space="preserve"> باسمي." هذا يعني أن الناس سيحصلون على قوة وسلطان يسوع ليأمروا الشياطين بالخروج من الآخرين.</w:t>
      </w:r>
    </w:p>
    <w:p>
      <w:pPr>
        <w:bidi/>
      </w:pPr>
      <w:r>
        <w:rPr>
          <w:rtl/>
          <w:cs/>
          <w:lang w:val="ar_AE" w:bidi="ar_AE"/>
        </w:rPr>
      </w:r>
      <w:r>
        <w:rPr>
          <w:rtl/>
          <w:cs/>
          <w:lang w:val="ar_AE" w:bidi="ar_AE"/>
        </w:rPr>
        <w:t xml:space="preserve">قال يسوع إن المؤمنين سيتكلمون بلغات جديدة أو ألسنة جديدة. تُشير كلمة </w:t>
      </w:r>
      <w:r>
        <w:rPr>
          <w:b/>
          <w:rtl/>
          <w:cs/>
          <w:lang w:val="ar_AE" w:bidi="ar_AE"/>
        </w:rPr>
        <w:t>ألسنة</w:t>
      </w:r>
      <w:r>
        <w:rPr>
          <w:rtl/>
          <w:cs/>
          <w:lang w:val="ar_AE" w:bidi="ar_AE"/>
        </w:rPr>
        <w:t xml:space="preserve"> إلى لغة غريبة أو أجنبية. لا نعرف ما هو نوع تلك اللغات. استخدموا نفس الكلمة أو العبارة التي استخدمتوها في السابق للإشارة إلى الألسنة. للمزيد من المعلومات حول مصطلح </w:t>
      </w:r>
      <w:hyperlink r:id="rId155">
        <w:r>
          <w:rPr>
            <w:rtl/>
            <w:cs/>
            <w:lang w:val="ar_AE" w:bidi="ar_AE"/>
          </w:rPr>
          <w:rPr>
            <w:color w:val="0000EE"/>
            <w:u w:val="single"/>
          </w:rPr>
          <w:t>الألسنة</w:t>
        </w:r>
      </w:hyperlink>
      <w:r>
        <w:rPr>
          <w:rtl/>
          <w:cs/>
          <w:lang w:val="ar_AE" w:bidi="ar_AE"/>
        </w:rPr>
        <w:t>، برجاء الرجوع إلى قاموس الكلمات الرئيسية.</w:t>
      </w:r>
    </w:p>
    <w:p>
      <w:pPr>
        <w:bidi/>
      </w:pPr>
      <w:r>
        <w:rPr>
          <w:rtl/>
          <w:cs/>
          <w:lang w:val="ar_AE" w:bidi="ar_AE"/>
        </w:rPr>
      </w:r>
      <w:r>
        <w:rPr>
          <w:rtl/>
          <w:cs/>
          <w:lang w:val="ar_AE" w:bidi="ar_AE"/>
        </w:rPr>
        <w:t xml:space="preserve">ارتفعَ </w:t>
      </w:r>
      <w:r>
        <w:rPr>
          <w:b/>
          <w:rtl/>
          <w:cs/>
          <w:lang w:val="ar_AE" w:bidi="ar_AE"/>
        </w:rPr>
        <w:t>الرب</w:t>
      </w:r>
      <w:r>
        <w:rPr>
          <w:rtl/>
          <w:cs/>
          <w:lang w:val="ar_AE" w:bidi="ar_AE"/>
        </w:rPr>
        <w:t xml:space="preserve"> يسوع إلى </w:t>
      </w:r>
      <w:r>
        <w:rPr>
          <w:b/>
          <w:rtl/>
          <w:cs/>
          <w:lang w:val="ar_AE" w:bidi="ar_AE"/>
        </w:rPr>
        <w:t>السماء</w:t>
      </w:r>
      <w:r>
        <w:rPr>
          <w:rtl/>
          <w:cs/>
          <w:lang w:val="ar_AE" w:bidi="ar_AE"/>
        </w:rPr>
        <w:t xml:space="preserve"> وجلس عن يمين الله. استخدموا نفس الكلمة التي استخدمتوها في السابق للإشارة إلى الرب والسماء وتذكروا أن مصطلحي </w:t>
      </w:r>
      <w:hyperlink r:id="rId20">
        <w:r>
          <w:rPr>
            <w:rtl/>
            <w:cs/>
            <w:lang w:val="ar_AE" w:bidi="ar_AE"/>
          </w:rPr>
          <w:rPr>
            <w:color w:val="0000EE"/>
            <w:u w:val="single"/>
          </w:rPr>
          <w:t>الرب</w:t>
        </w:r>
      </w:hyperlink>
      <w:r>
        <w:rPr>
          <w:rtl/>
          <w:cs/>
          <w:lang w:val="ar_AE" w:bidi="ar_AE"/>
        </w:rPr>
        <w:t xml:space="preserve"> و</w:t>
      </w:r>
      <w:hyperlink r:id="rId26">
        <w:r>
          <w:rPr>
            <w:rtl/>
            <w:cs/>
            <w:lang w:val="ar_AE" w:bidi="ar_AE"/>
          </w:rPr>
          <w:rPr>
            <w:color w:val="0000EE"/>
            <w:u w:val="single"/>
          </w:rPr>
          <w:t>السماء</w:t>
        </w:r>
      </w:hyperlink>
      <w:r>
        <w:rPr>
          <w:rtl/>
          <w:cs/>
          <w:lang w:val="ar_AE" w:bidi="ar_AE"/>
        </w:rPr>
        <w:t xml:space="preserve"> موجودان في قاموس الكلمات الرئيسية. إن </w:t>
      </w:r>
      <w:r>
        <w:rPr>
          <w:b/>
          <w:rtl/>
          <w:cs/>
          <w:lang w:val="ar_AE" w:bidi="ar_AE"/>
        </w:rPr>
        <w:t>يمين الله</w:t>
      </w:r>
      <w:r>
        <w:rPr>
          <w:rtl/>
          <w:cs/>
          <w:lang w:val="ar_AE" w:bidi="ar_AE"/>
        </w:rPr>
        <w:t xml:space="preserve"> هي مكان للإكرام والسلطان.</w:t>
      </w:r>
    </w:p>
    <w:p>
      <w:pPr>
        <w:bidi/>
      </w:pPr>
      <w:r>
        <w:rPr>
          <w:rtl/>
          <w:cs/>
          <w:lang w:val="ar_AE" w:bidi="ar_AE"/>
        </w:rPr>
      </w:r>
      <w:r>
        <w:rPr>
          <w:rtl/>
          <w:cs/>
          <w:lang w:val="ar_AE" w:bidi="ar_AE"/>
        </w:rPr>
        <w:t xml:space="preserve">تَتضمَّن بعض نُسخ الكتاب المُقدَّس كلمة "آمين" في نهاية إنجيل مرقس. إن كلمة </w:t>
      </w:r>
      <w:r>
        <w:rPr>
          <w:b/>
          <w:rtl/>
          <w:cs/>
          <w:lang w:val="ar_AE" w:bidi="ar_AE"/>
        </w:rPr>
        <w:t>آمين</w:t>
      </w:r>
      <w:r>
        <w:rPr>
          <w:rtl/>
          <w:cs/>
          <w:lang w:val="ar_AE" w:bidi="ar_AE"/>
        </w:rPr>
        <w:t xml:space="preserve"> هي طريقة للاتفاق مع الله أن "هذه الأمور ستحدث حقًا بهذه الطريقة." للمزيد من المعلومات حول كلمة </w:t>
      </w:r>
      <w:hyperlink r:id="rId156">
        <w:r>
          <w:rPr>
            <w:rtl/>
            <w:cs/>
            <w:lang w:val="ar_AE" w:bidi="ar_AE"/>
          </w:rPr>
          <w:rPr>
            <w:color w:val="0000EE"/>
            <w:u w:val="single"/>
          </w:rPr>
          <w:t>آمين</w:t>
        </w:r>
      </w:hyperlink>
      <w:r>
        <w:rPr>
          <w:rtl/>
          <w:cs/>
          <w:lang w:val="ar_AE" w:bidi="ar_AE"/>
        </w:rPr>
        <w:t>، برجاء الرجوع إلى قاموس الكلمات الرئيسية.</w:t>
      </w:r>
      <w:r>
        <w:rPr>
          <w:rtl/>
          <w:cs/>
          <w:lang w:val="ar_AE" w:bidi="ar_AE"/>
        </w:rPr>
      </w:r>
    </w:p>
    <w:p>
      <w:pPr>
        <w:pStyle w:val="Heading3"/>
        <w:bidi/>
      </w:pPr>
      <w:r>
        <w:rPr>
          <w:rtl/>
          <w:cs/>
          <w:lang w:val="ar_AE" w:bidi="ar_AE"/>
        </w:rPr>
        <w:t>صياغة الكلمة</w:t>
      </w:r>
      <w:r>
        <w:rPr>
          <w:rtl/>
          <w:cs/>
          <w:lang w:val="ar_AE" w:bidi="ar_AE"/>
        </w:rPr>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60" TargetMode="External"/><Relationship Id="rId14" Type="http://schemas.openxmlformats.org/officeDocument/2006/relationships/hyperlink" Target="#226" TargetMode="External"/><Relationship Id="rId15" Type="http://schemas.openxmlformats.org/officeDocument/2006/relationships/hyperlink" Target="#t92" TargetMode="External"/><Relationship Id="rId16" Type="http://schemas.openxmlformats.org/officeDocument/2006/relationships/hyperlink" Target="#t23" TargetMode="External"/><Relationship Id="rId17" Type="http://schemas.openxmlformats.org/officeDocument/2006/relationships/hyperlink" Target="#t129" TargetMode="External"/><Relationship Id="rId18" Type="http://schemas.openxmlformats.org/officeDocument/2006/relationships/hyperlink" Target="#t104" TargetMode="External"/><Relationship Id="rId19" Type="http://schemas.openxmlformats.org/officeDocument/2006/relationships/hyperlink" Target="#t145" TargetMode="External"/><Relationship Id="rId20" Type="http://schemas.openxmlformats.org/officeDocument/2006/relationships/hyperlink" Target="#t87" TargetMode="External"/><Relationship Id="rId21" Type="http://schemas.openxmlformats.org/officeDocument/2006/relationships/hyperlink" Target="#t9" TargetMode="External"/><Relationship Id="rId22" Type="http://schemas.openxmlformats.org/officeDocument/2006/relationships/hyperlink" Target="#t109" TargetMode="External"/><Relationship Id="rId23" Type="http://schemas.openxmlformats.org/officeDocument/2006/relationships/hyperlink" Target="#t53" TargetMode="External"/><Relationship Id="rId24" Type="http://schemas.openxmlformats.org/officeDocument/2006/relationships/hyperlink" Target="#t193" TargetMode="External"/><Relationship Id="rId25" Type="http://schemas.openxmlformats.org/officeDocument/2006/relationships/hyperlink" Target="#t68" TargetMode="External"/><Relationship Id="rId26" Type="http://schemas.openxmlformats.org/officeDocument/2006/relationships/hyperlink" Target="#t63" TargetMode="External"/><Relationship Id="rId27" Type="http://schemas.openxmlformats.org/officeDocument/2006/relationships/hyperlink" Target="#t118" TargetMode="External"/><Relationship Id="rId28" Type="http://schemas.openxmlformats.org/officeDocument/2006/relationships/hyperlink" Target="#t4" TargetMode="External"/><Relationship Id="rId29" Type="http://schemas.openxmlformats.org/officeDocument/2006/relationships/hyperlink" Target="#t22" TargetMode="External"/><Relationship Id="rId30" Type="http://schemas.openxmlformats.org/officeDocument/2006/relationships/hyperlink" Target="#t113" TargetMode="External"/><Relationship Id="rId31" Type="http://schemas.openxmlformats.org/officeDocument/2006/relationships/hyperlink" Target="#t133" TargetMode="External"/><Relationship Id="rId32" Type="http://schemas.openxmlformats.org/officeDocument/2006/relationships/hyperlink" Target="#t8" TargetMode="External"/><Relationship Id="rId33" Type="http://schemas.openxmlformats.org/officeDocument/2006/relationships/hyperlink" Target="#t137" TargetMode="External"/><Relationship Id="rId34" Type="http://schemas.openxmlformats.org/officeDocument/2006/relationships/hyperlink" Target="#t47" TargetMode="External"/><Relationship Id="rId35" Type="http://schemas.openxmlformats.org/officeDocument/2006/relationships/hyperlink" Target="#t229" TargetMode="External"/><Relationship Id="rId36" Type="http://schemas.openxmlformats.org/officeDocument/2006/relationships/hyperlink" Target="#t95" TargetMode="External"/><Relationship Id="rId37" Type="http://schemas.openxmlformats.org/officeDocument/2006/relationships/hyperlink" Target="#t67" TargetMode="External"/><Relationship Id="rId38" Type="http://schemas.openxmlformats.org/officeDocument/2006/relationships/hyperlink" Target="#t121" TargetMode="External"/><Relationship Id="rId39" Type="http://schemas.openxmlformats.org/officeDocument/2006/relationships/hyperlink" Target="#t55" TargetMode="External"/><Relationship Id="rId40" Type="http://schemas.openxmlformats.org/officeDocument/2006/relationships/hyperlink" Target="#t36" TargetMode="External"/><Relationship Id="rId41" Type="http://schemas.openxmlformats.org/officeDocument/2006/relationships/hyperlink" Target="#t102" TargetMode="External"/><Relationship Id="rId42" Type="http://schemas.openxmlformats.org/officeDocument/2006/relationships/hyperlink" Target="#t85" TargetMode="External"/><Relationship Id="rId43" Type="http://schemas.openxmlformats.org/officeDocument/2006/relationships/hyperlink" Target="#t26" TargetMode="External"/><Relationship Id="rId44" Type="http://schemas.openxmlformats.org/officeDocument/2006/relationships/hyperlink" Target="#t205" TargetMode="External"/><Relationship Id="rId45" Type="http://schemas.openxmlformats.org/officeDocument/2006/relationships/hyperlink" Target="#t103" TargetMode="External"/><Relationship Id="rId46" Type="http://schemas.openxmlformats.org/officeDocument/2006/relationships/hyperlink" Target="#t114" TargetMode="External"/><Relationship Id="rId47" Type="http://schemas.openxmlformats.org/officeDocument/2006/relationships/hyperlink" Target="#t83" TargetMode="External"/><Relationship Id="rId48" Type="http://schemas.openxmlformats.org/officeDocument/2006/relationships/hyperlink" Target="#22" TargetMode="External"/><Relationship Id="rId49" Type="http://schemas.openxmlformats.org/officeDocument/2006/relationships/hyperlink" Target="#t148" TargetMode="External"/><Relationship Id="rId50" Type="http://schemas.openxmlformats.org/officeDocument/2006/relationships/hyperlink" Target="#t48" TargetMode="External"/><Relationship Id="rId51" Type="http://schemas.openxmlformats.org/officeDocument/2006/relationships/hyperlink" Target="#t15" TargetMode="External"/><Relationship Id="rId52" Type="http://schemas.openxmlformats.org/officeDocument/2006/relationships/hyperlink" Target="#t130" TargetMode="External"/><Relationship Id="rId53" Type="http://schemas.openxmlformats.org/officeDocument/2006/relationships/hyperlink" Target="#t199" TargetMode="External"/><Relationship Id="rId54" Type="http://schemas.openxmlformats.org/officeDocument/2006/relationships/hyperlink" Target="#t39" TargetMode="External"/><Relationship Id="rId55" Type="http://schemas.openxmlformats.org/officeDocument/2006/relationships/hyperlink" Target="#t100" TargetMode="External"/><Relationship Id="rId56" Type="http://schemas.openxmlformats.org/officeDocument/2006/relationships/hyperlink" Target="#t111" TargetMode="External"/><Relationship Id="rId57" Type="http://schemas.openxmlformats.org/officeDocument/2006/relationships/hyperlink" Target="#t49" TargetMode="External"/><Relationship Id="rId58" Type="http://schemas.openxmlformats.org/officeDocument/2006/relationships/hyperlink" Target="#t33" TargetMode="External"/><Relationship Id="rId59" Type="http://schemas.openxmlformats.org/officeDocument/2006/relationships/hyperlink" Target="#t120" TargetMode="External"/><Relationship Id="rId60" Type="http://schemas.openxmlformats.org/officeDocument/2006/relationships/hyperlink" Target="#t138" TargetMode="External"/><Relationship Id="rId61" Type="http://schemas.openxmlformats.org/officeDocument/2006/relationships/hyperlink" Target="#t184" TargetMode="External"/><Relationship Id="rId62" Type="http://schemas.openxmlformats.org/officeDocument/2006/relationships/hyperlink" Target="#t150" TargetMode="External"/><Relationship Id="rId63" Type="http://schemas.openxmlformats.org/officeDocument/2006/relationships/hyperlink" Target="#t6" TargetMode="External"/><Relationship Id="rId64" Type="http://schemas.openxmlformats.org/officeDocument/2006/relationships/hyperlink" Target="#t101" TargetMode="External"/><Relationship Id="rId65" Type="http://schemas.openxmlformats.org/officeDocument/2006/relationships/hyperlink" Target="#t157" TargetMode="External"/><Relationship Id="rId66" Type="http://schemas.openxmlformats.org/officeDocument/2006/relationships/hyperlink" Target="#t82" TargetMode="External"/><Relationship Id="rId67" Type="http://schemas.openxmlformats.org/officeDocument/2006/relationships/hyperlink" Target="#t91" TargetMode="External"/><Relationship Id="rId68" Type="http://schemas.openxmlformats.org/officeDocument/2006/relationships/hyperlink" Target="#t70" TargetMode="External"/><Relationship Id="rId69" Type="http://schemas.openxmlformats.org/officeDocument/2006/relationships/hyperlink" Target="#t35" TargetMode="External"/><Relationship Id="rId70" Type="http://schemas.openxmlformats.org/officeDocument/2006/relationships/hyperlink" Target="#t17" TargetMode="External"/><Relationship Id="rId71" Type="http://schemas.openxmlformats.org/officeDocument/2006/relationships/hyperlink" Target="#t62" TargetMode="External"/><Relationship Id="rId72" Type="http://schemas.openxmlformats.org/officeDocument/2006/relationships/hyperlink" Target="#t112" TargetMode="External"/><Relationship Id="rId73" Type="http://schemas.openxmlformats.org/officeDocument/2006/relationships/hyperlink" Target="#t34" TargetMode="External"/><Relationship Id="rId74" Type="http://schemas.openxmlformats.org/officeDocument/2006/relationships/hyperlink" Target="#t134" TargetMode="External"/><Relationship Id="rId75" Type="http://schemas.openxmlformats.org/officeDocument/2006/relationships/hyperlink" Target="#t136" TargetMode="External"/><Relationship Id="rId76" Type="http://schemas.openxmlformats.org/officeDocument/2006/relationships/hyperlink" Target="#t147" TargetMode="External"/><Relationship Id="rId77" Type="http://schemas.openxmlformats.org/officeDocument/2006/relationships/hyperlink" Target="#t93" TargetMode="External"/><Relationship Id="rId78" Type="http://schemas.openxmlformats.org/officeDocument/2006/relationships/hyperlink" Target="#t5" TargetMode="External"/><Relationship Id="rId79" Type="http://schemas.openxmlformats.org/officeDocument/2006/relationships/hyperlink" Target="#t76" TargetMode="External"/><Relationship Id="rId80" Type="http://schemas.openxmlformats.org/officeDocument/2006/relationships/hyperlink" Target="#t77" TargetMode="External"/><Relationship Id="rId81" Type="http://schemas.openxmlformats.org/officeDocument/2006/relationships/hyperlink" Target="#t73" TargetMode="External"/><Relationship Id="rId82" Type="http://schemas.openxmlformats.org/officeDocument/2006/relationships/hyperlink" Target="#t200" TargetMode="External"/><Relationship Id="rId83" Type="http://schemas.openxmlformats.org/officeDocument/2006/relationships/hyperlink" Target="#t71" TargetMode="External"/><Relationship Id="rId84" Type="http://schemas.openxmlformats.org/officeDocument/2006/relationships/hyperlink" Target="#t98" TargetMode="External"/><Relationship Id="rId85" Type="http://schemas.openxmlformats.org/officeDocument/2006/relationships/hyperlink" Target="#t2" TargetMode="External"/><Relationship Id="rId86" Type="http://schemas.openxmlformats.org/officeDocument/2006/relationships/hyperlink" Target="#t141" TargetMode="External"/><Relationship Id="rId87" Type="http://schemas.openxmlformats.org/officeDocument/2006/relationships/hyperlink" Target="#t211" TargetMode="External"/><Relationship Id="rId88" Type="http://schemas.openxmlformats.org/officeDocument/2006/relationships/hyperlink" Target="#t56" TargetMode="External"/><Relationship Id="rId89" Type="http://schemas.openxmlformats.org/officeDocument/2006/relationships/hyperlink" Target="#t16" TargetMode="External"/><Relationship Id="rId90" Type="http://schemas.openxmlformats.org/officeDocument/2006/relationships/hyperlink" Target="#t10" TargetMode="External"/><Relationship Id="rId91" Type="http://schemas.openxmlformats.org/officeDocument/2006/relationships/hyperlink" Target="#t14" TargetMode="External"/><Relationship Id="rId92" Type="http://schemas.openxmlformats.org/officeDocument/2006/relationships/hyperlink" Target="#t20" TargetMode="External"/><Relationship Id="rId93" Type="http://schemas.openxmlformats.org/officeDocument/2006/relationships/hyperlink" Target="#t79" TargetMode="External"/><Relationship Id="rId94" Type="http://schemas.openxmlformats.org/officeDocument/2006/relationships/hyperlink" Target="#t44" TargetMode="External"/><Relationship Id="rId95" Type="http://schemas.openxmlformats.org/officeDocument/2006/relationships/hyperlink" Target="#t43" TargetMode="External"/><Relationship Id="rId96" Type="http://schemas.openxmlformats.org/officeDocument/2006/relationships/hyperlink" Target="103" TargetMode="External"/><Relationship Id="rId97" Type="http://schemas.openxmlformats.org/officeDocument/2006/relationships/hyperlink" Target="#t30" TargetMode="External"/><Relationship Id="rId98" Type="http://schemas.openxmlformats.org/officeDocument/2006/relationships/hyperlink" Target="#t160" TargetMode="External"/><Relationship Id="rId99" Type="http://schemas.openxmlformats.org/officeDocument/2006/relationships/hyperlink" Target="#t131" TargetMode="External"/><Relationship Id="rId100" Type="http://schemas.openxmlformats.org/officeDocument/2006/relationships/hyperlink" Target="#t106" TargetMode="External"/><Relationship Id="rId101" Type="http://schemas.openxmlformats.org/officeDocument/2006/relationships/hyperlink" Target="#93" TargetMode="External"/><Relationship Id="rId102" Type="http://schemas.openxmlformats.org/officeDocument/2006/relationships/hyperlink" Target="#t65" TargetMode="External"/><Relationship Id="rId103" Type="http://schemas.openxmlformats.org/officeDocument/2006/relationships/hyperlink" Target="#t81" TargetMode="External"/><Relationship Id="rId104" Type="http://schemas.openxmlformats.org/officeDocument/2006/relationships/hyperlink" Target="#t80" TargetMode="External"/><Relationship Id="rId105" Type="http://schemas.openxmlformats.org/officeDocument/2006/relationships/hyperlink" Target="#t40" TargetMode="External"/><Relationship Id="rId106" Type="http://schemas.openxmlformats.org/officeDocument/2006/relationships/hyperlink" Target="#136" TargetMode="External"/><Relationship Id="rId107" Type="http://schemas.openxmlformats.org/officeDocument/2006/relationships/hyperlink" Target="#t46" TargetMode="External"/><Relationship Id="rId108" Type="http://schemas.openxmlformats.org/officeDocument/2006/relationships/hyperlink" Target="#t21" TargetMode="External"/><Relationship Id="rId109" Type="http://schemas.openxmlformats.org/officeDocument/2006/relationships/hyperlink" Target="#t123" TargetMode="External"/><Relationship Id="rId110" Type="http://schemas.openxmlformats.org/officeDocument/2006/relationships/hyperlink" Target="#t126" TargetMode="External"/><Relationship Id="rId111" Type="http://schemas.openxmlformats.org/officeDocument/2006/relationships/hyperlink" Target="#t105" TargetMode="External"/><Relationship Id="rId112" Type="http://schemas.openxmlformats.org/officeDocument/2006/relationships/hyperlink" Target="#t128" TargetMode="External"/><Relationship Id="rId113" Type="http://schemas.openxmlformats.org/officeDocument/2006/relationships/hyperlink" Target="#t27" TargetMode="External"/><Relationship Id="rId114" Type="http://schemas.openxmlformats.org/officeDocument/2006/relationships/hyperlink" Target="#t41" TargetMode="External"/><Relationship Id="rId115" Type="http://schemas.openxmlformats.org/officeDocument/2006/relationships/hyperlink" Target="#t69" TargetMode="External"/><Relationship Id="rId116" Type="http://schemas.openxmlformats.org/officeDocument/2006/relationships/hyperlink" Target="#t88" TargetMode="External"/><Relationship Id="rId117" Type="http://schemas.openxmlformats.org/officeDocument/2006/relationships/hyperlink" Target="#t51" TargetMode="External"/><Relationship Id="rId118" Type="http://schemas.openxmlformats.org/officeDocument/2006/relationships/hyperlink" Target="#t42" TargetMode="External"/><Relationship Id="rId119" Type="http://schemas.openxmlformats.org/officeDocument/2006/relationships/hyperlink" Target="#t94" TargetMode="External"/><Relationship Id="rId120" Type="http://schemas.openxmlformats.org/officeDocument/2006/relationships/hyperlink" Target="#t31" TargetMode="External"/><Relationship Id="rId121" Type="http://schemas.openxmlformats.org/officeDocument/2006/relationships/hyperlink" Target="#t142" TargetMode="External"/><Relationship Id="rId122" Type="http://schemas.openxmlformats.org/officeDocument/2006/relationships/hyperlink" Target="#t146" TargetMode="External"/><Relationship Id="rId123" Type="http://schemas.openxmlformats.org/officeDocument/2006/relationships/hyperlink" Target="#t144" TargetMode="External"/><Relationship Id="rId124" Type="http://schemas.openxmlformats.org/officeDocument/2006/relationships/hyperlink" Target="#t139" TargetMode="External"/><Relationship Id="rId125" Type="http://schemas.openxmlformats.org/officeDocument/2006/relationships/hyperlink" Target="#t64" TargetMode="External"/><Relationship Id="rId126" Type="http://schemas.openxmlformats.org/officeDocument/2006/relationships/hyperlink" Target="#t28" TargetMode="External"/><Relationship Id="rId127" Type="http://schemas.openxmlformats.org/officeDocument/2006/relationships/hyperlink" Target="#43" TargetMode="External"/><Relationship Id="rId128" Type="http://schemas.openxmlformats.org/officeDocument/2006/relationships/hyperlink" Target="#t66" TargetMode="External"/><Relationship Id="rId129" Type="http://schemas.openxmlformats.org/officeDocument/2006/relationships/hyperlink" Target="#t19" TargetMode="External"/><Relationship Id="rId130" Type="http://schemas.openxmlformats.org/officeDocument/2006/relationships/hyperlink" Target="#t37" TargetMode="External"/><Relationship Id="rId131" Type="http://schemas.openxmlformats.org/officeDocument/2006/relationships/hyperlink" Target="#t115" TargetMode="External"/><Relationship Id="rId132" Type="http://schemas.openxmlformats.org/officeDocument/2006/relationships/hyperlink" Target="#t110" TargetMode="External"/><Relationship Id="rId133" Type="http://schemas.openxmlformats.org/officeDocument/2006/relationships/hyperlink" Target="#t74" TargetMode="External"/><Relationship Id="rId134" Type="http://schemas.openxmlformats.org/officeDocument/2006/relationships/hyperlink" Target="#t151" TargetMode="External"/><Relationship Id="rId135" Type="http://schemas.openxmlformats.org/officeDocument/2006/relationships/hyperlink" Target="#t152" TargetMode="External"/><Relationship Id="rId136" Type="http://schemas.openxmlformats.org/officeDocument/2006/relationships/hyperlink" Target="#t153" TargetMode="External"/><Relationship Id="rId137" Type="http://schemas.openxmlformats.org/officeDocument/2006/relationships/hyperlink" Target="#t156" TargetMode="External"/><Relationship Id="rId138" Type="http://schemas.openxmlformats.org/officeDocument/2006/relationships/hyperlink" Target="#t226" TargetMode="External"/><Relationship Id="rId139" Type="http://schemas.openxmlformats.org/officeDocument/2006/relationships/hyperlink" Target="#t116" TargetMode="External"/><Relationship Id="rId140" Type="http://schemas.openxmlformats.org/officeDocument/2006/relationships/hyperlink" Target="#t189" TargetMode="External"/><Relationship Id="rId141" Type="http://schemas.openxmlformats.org/officeDocument/2006/relationships/hyperlink" Target="#23" TargetMode="External"/><Relationship Id="rId142" Type="http://schemas.openxmlformats.org/officeDocument/2006/relationships/hyperlink" Target="#t173" TargetMode="External"/><Relationship Id="rId143" Type="http://schemas.openxmlformats.org/officeDocument/2006/relationships/hyperlink" Target="#t162" TargetMode="External"/><Relationship Id="rId144" Type="http://schemas.openxmlformats.org/officeDocument/2006/relationships/hyperlink" Target="#t164" TargetMode="External"/><Relationship Id="rId145" Type="http://schemas.openxmlformats.org/officeDocument/2006/relationships/hyperlink" Target="#120" TargetMode="External"/><Relationship Id="rId146" Type="http://schemas.openxmlformats.org/officeDocument/2006/relationships/hyperlink" Target="#t29" TargetMode="External"/><Relationship Id="rId147" Type="http://schemas.openxmlformats.org/officeDocument/2006/relationships/hyperlink" Target="#t165" TargetMode="External"/><Relationship Id="rId148" Type="http://schemas.openxmlformats.org/officeDocument/2006/relationships/hyperlink" Target="#t166" TargetMode="External"/><Relationship Id="rId149" Type="http://schemas.openxmlformats.org/officeDocument/2006/relationships/hyperlink" Target="#t167" TargetMode="External"/><Relationship Id="rId150" Type="http://schemas.openxmlformats.org/officeDocument/2006/relationships/hyperlink" Target="#t168" TargetMode="External"/><Relationship Id="rId151" Type="http://schemas.openxmlformats.org/officeDocument/2006/relationships/hyperlink" Target="#t169" TargetMode="External"/><Relationship Id="rId152" Type="http://schemas.openxmlformats.org/officeDocument/2006/relationships/hyperlink" Target="#t243" TargetMode="External"/><Relationship Id="rId153" Type="http://schemas.openxmlformats.org/officeDocument/2006/relationships/hyperlink" Target="#t170" TargetMode="External"/><Relationship Id="rId154" Type="http://schemas.openxmlformats.org/officeDocument/2006/relationships/hyperlink" Target="#t140" TargetMode="External"/><Relationship Id="rId155" Type="http://schemas.openxmlformats.org/officeDocument/2006/relationships/hyperlink" Target="#t213" TargetMode="External"/><Relationship Id="rId156" Type="http://schemas.openxmlformats.org/officeDocument/2006/relationships/hyperlink" Target="#t23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