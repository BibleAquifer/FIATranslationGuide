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JHN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يوحنا 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 1–5 واحفظوه في قلوبكم.</w:t>
      </w:r>
    </w:p>
    <w:p>
      <w:pPr>
        <w:bidi/>
      </w:pPr>
      <w:r>
        <w:rPr>
          <w:rtl/>
          <w:cs/>
          <w:lang w:val="ar_AE" w:bidi="ar_AE"/>
        </w:rPr>
      </w:r>
      <w:r>
        <w:rPr>
          <w:rtl/>
          <w:cs/>
          <w:lang w:val="ar_AE" w:bidi="ar_AE"/>
        </w:rPr>
        <w:t>استمعوا إلى نسخة صوتية من يوحنا 1: 1–5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 xml:space="preserve">ماذا تخبرنا هذه القصة عن الله، وعن يسوع؟ </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 : 1 - 5 من الترجمة الأكثر فهمًا لكم.</w:t>
      </w:r>
    </w:p>
    <w:p>
      <w:pPr>
        <w:bidi/>
      </w:pPr>
      <w:r>
        <w:rPr>
          <w:rtl/>
          <w:cs/>
          <w:lang w:val="ar_AE" w:bidi="ar_AE"/>
        </w:rPr>
      </w:r>
      <w:r>
        <w:rPr>
          <w:rtl/>
          <w:cs/>
          <w:lang w:val="ar_AE" w:bidi="ar_AE"/>
        </w:rPr>
        <w:t>تبدأ جميع الأناجيل برواية قصة يسوع من نقطة معينة في الزمن. فمرقس يبدأ بالقصة عن عمل يوحنا المعمدان؛ ويبدأ لوقا بالإخبار عن ميلاد يوحنا المعمدان، ويبدأ متى بالحديث عن إبراهيم، الذي عاش منذ آلاف السنين. لكن يوحنا يبدأ إنجيله في أبعد نقطة بداية ممكنة – حتى قبل الخليقة!</w:t>
      </w:r>
    </w:p>
    <w:p>
      <w:pPr>
        <w:bidi/>
      </w:pPr>
      <w:r>
        <w:rPr>
          <w:rtl/>
          <w:cs/>
          <w:lang w:val="ar_AE" w:bidi="ar_AE"/>
        </w:rPr>
      </w:r>
      <w:r>
        <w:rPr>
          <w:rtl/>
          <w:cs/>
          <w:lang w:val="ar_AE" w:bidi="ar_AE"/>
        </w:rPr>
        <w:t xml:space="preserve">"في البدء" كان "الكلمة". ويستخدم يوحنا هذه الكلمة ليُقدِّم شخصًا. وهو يتحدث عن شخص يُدعى "الكلمة". ويقول يوحنا إن "شخص الكلمة" هذا كان موجودًا بالفعل عند بداية كل الأشياء. وحتى قبل أن يخلق الله كل شيء، كان هذا الشخص مع الله. وليس هذا فحسب، بل هذا الشخص </w:t>
      </w:r>
      <w:r>
        <w:rPr>
          <w:b/>
          <w:rtl/>
          <w:cs/>
          <w:lang w:val="ar_AE" w:bidi="ar_AE"/>
        </w:rPr>
        <w:t>كان</w:t>
      </w:r>
      <w:r>
        <w:rPr>
          <w:rtl/>
          <w:cs/>
          <w:lang w:val="ar_AE" w:bidi="ar_AE"/>
        </w:rPr>
        <w:t xml:space="preserve"> الله!</w:t>
      </w:r>
    </w:p>
    <w:p>
      <w:pPr>
        <w:bidi/>
      </w:pPr>
      <w:r>
        <w:rPr>
          <w:rtl/>
          <w:cs/>
          <w:lang w:val="ar_AE" w:bidi="ar_AE"/>
        </w:rPr>
      </w:r>
      <w:r>
        <w:rPr>
          <w:rtl/>
          <w:cs/>
          <w:lang w:val="ar_AE" w:bidi="ar_AE"/>
        </w:rPr>
        <w:t>ثم يقول يوحنا إن هذا الشخص كان مشاركًا في صُنع الخليقة. وقد استخدم الله "شخص الكلمة" هذا ليخلق كل شيء. وهو لم يخلق أي شيء دون استخدام "شخص الكلمة".</w:t>
      </w:r>
    </w:p>
    <w:p>
      <w:pPr>
        <w:bidi/>
      </w:pPr>
      <w:r>
        <w:rPr>
          <w:rtl/>
          <w:cs/>
          <w:lang w:val="ar_AE" w:bidi="ar_AE"/>
        </w:rPr>
      </w:r>
      <w:r>
        <w:rPr>
          <w:rtl/>
          <w:cs/>
          <w:lang w:val="ar_AE" w:bidi="ar_AE"/>
        </w:rPr>
        <w:t>و"شخص الكلمة" هذا أعطى الحياة للناس. وهذه الحياة أعطت الناس النور. وهذا النور كان يضيء حتى لا تكون الظلمة بعد الآن. ويوحنا الآن يجعل "النور" يبدو مثل شخص، أو قوة. وهناك قوة أخرى هي "الظلمة". وهذه الظلمة حاولت أن تُوقف النور، لكنها غير قادرة على ذلك.</w:t>
      </w:r>
    </w:p>
    <w:p>
      <w:pPr>
        <w:bidi/>
      </w:pPr>
      <w:r>
        <w:rPr>
          <w:rtl/>
          <w:cs/>
          <w:lang w:val="ar_AE" w:bidi="ar_AE"/>
        </w:rPr>
      </w:r>
      <w:r>
        <w:rPr>
          <w:rtl/>
          <w:cs/>
          <w:lang w:val="ar_AE" w:bidi="ar_AE"/>
        </w:rPr>
        <w:t>من هو "شخص الكلمة" هذا؟</w:t>
      </w:r>
    </w:p>
    <w:p>
      <w:pPr>
        <w:bidi/>
      </w:pPr>
      <w:r>
        <w:rPr>
          <w:rtl/>
          <w:cs/>
          <w:lang w:val="ar_AE" w:bidi="ar_AE"/>
        </w:rPr>
      </w:r>
      <w:r>
        <w:rPr>
          <w:rtl/>
          <w:cs/>
          <w:lang w:val="ar_AE" w:bidi="ar_AE"/>
        </w:rPr>
        <w:t xml:space="preserve">نحن نعلم أن يوحنا كان يتحدث عن يسوع، حتى وإن لم يخبرنا باسمه بعد. ويُخبر يوحنا مستمعيه أن يسوع هو الله. لكنه كان أيضًا "مع الله". لذلك فقد كان هناك شخص آخر </w:t>
      </w:r>
      <w:r>
        <w:rPr>
          <w:b/>
          <w:rtl/>
          <w:cs/>
          <w:lang w:val="ar_AE" w:bidi="ar_AE"/>
        </w:rPr>
        <w:t>مع</w:t>
      </w:r>
      <w:r>
        <w:rPr>
          <w:rtl/>
          <w:cs/>
          <w:lang w:val="ar_AE" w:bidi="ar_AE"/>
        </w:rPr>
        <w:t xml:space="preserve"> يسوع، وهو أيضًا الله. وهما ليسا إلهين مختلفين، بل شخصين مختلفين معًا هما الله. وهذا الشخص الآخر ندعوه غالبًا "الله الآب". والله الآب ويسوع معًا هما الله، ولاحقًا سنَتعلَّم أيضًا عن الروح القدس، الذي هو أيضًا الله. ومعا، تدعو الكنيسة هؤلاء الأشخاص (الأقانيم) الثلاثة الذين هم الله "الثالوث".</w:t>
      </w:r>
    </w:p>
    <w:p>
      <w:pPr>
        <w:bidi/>
      </w:pPr>
      <w:r>
        <w:rPr>
          <w:rtl/>
          <w:cs/>
          <w:lang w:val="ar_AE" w:bidi="ar_AE"/>
        </w:rPr>
      </w:r>
      <w:r>
        <w:rPr>
          <w:rtl/>
          <w:cs/>
          <w:lang w:val="ar_AE" w:bidi="ar_AE"/>
        </w:rPr>
        <w:t>ومستمعي يوحنا الذين سمعوا يوحنا يقول "الكلمة" سيَكوّنون على الفور أفكارًا معينة في أذهانهم. في العهد القديم، كانت كلمة "الكلمة" تعني قوة الله، لأن الله خلق العالم فقط عن طريق الكلام. فالله يتكلم، وتحدث الأمور. فكلمة الله لها قوة. ويتكلم الله أيضًا عندما يعطي رسائله للناس من خلال أنبيائه. والناس يعرفون الله لأن الله يتكلم. لذلك بدعوة يسوع "الكلمة"، كان يوحنا يُخبر الناس أن الله يتكلم ويعمل من خلال يسوع.</w:t>
      </w:r>
    </w:p>
    <w:p>
      <w:pPr>
        <w:bidi/>
      </w:pPr>
      <w:r>
        <w:rPr>
          <w:rtl/>
          <w:cs/>
          <w:lang w:val="ar_AE" w:bidi="ar_AE"/>
        </w:rPr>
      </w:r>
      <w:r>
        <w:rPr>
          <w:rtl/>
          <w:cs/>
          <w:lang w:val="ar_AE" w:bidi="ar_AE"/>
        </w:rPr>
        <w:t>إذًا، ماذا يخبرنا يوحنا في هذا المقطع عن يسوع؟</w:t>
      </w:r>
    </w:p>
    <w:p>
      <w:pPr>
        <w:pStyle w:val="ListBullet"/>
        <w:bidi/>
        <w:spacing w:line="240" w:lineRule="auto"/>
        <w:ind w:left="720"/>
      </w:pPr>
      <w:r>
        <w:rPr>
          <w:rtl/>
          <w:cs/>
          <w:lang w:val="ar_AE" w:bidi="ar_AE"/>
        </w:rPr>
      </w:r>
      <w:r>
        <w:rPr>
          <w:rtl/>
          <w:cs/>
          <w:lang w:val="ar_AE" w:bidi="ar_AE"/>
        </w:rPr>
        <w:t>كان يسوع مع الله ويسوع هو الله نفسه</w:t>
      </w:r>
    </w:p>
    <w:p>
      <w:pPr>
        <w:pStyle w:val="ListBullet"/>
        <w:bidi/>
        <w:spacing w:line="240" w:lineRule="auto"/>
        <w:ind w:left="720"/>
      </w:pPr>
      <w:r>
        <w:rPr>
          <w:rtl/>
          <w:cs/>
          <w:lang w:val="ar_AE" w:bidi="ar_AE"/>
        </w:rPr>
      </w:r>
      <w:r>
        <w:rPr>
          <w:rtl/>
          <w:cs/>
          <w:lang w:val="ar_AE" w:bidi="ar_AE"/>
        </w:rPr>
        <w:t>وقد كان يسوع موجودًا دائمًا، حتى قبل الخليقة</w:t>
      </w:r>
    </w:p>
    <w:p>
      <w:pPr>
        <w:pStyle w:val="ListBullet"/>
        <w:bidi/>
        <w:spacing w:line="240" w:lineRule="auto"/>
        <w:ind w:left="720"/>
      </w:pPr>
      <w:r>
        <w:rPr>
          <w:rtl/>
          <w:cs/>
          <w:lang w:val="ar_AE" w:bidi="ar_AE"/>
        </w:rPr>
      </w:r>
      <w:r>
        <w:rPr>
          <w:rtl/>
          <w:cs/>
          <w:lang w:val="ar_AE" w:bidi="ar_AE"/>
        </w:rPr>
        <w:t>وقد خلق الله كل شيء بواسطة يسوع – أي أن يسوع خلق كل شيء نيابة عن الله</w:t>
      </w:r>
    </w:p>
    <w:p>
      <w:pPr>
        <w:pStyle w:val="ListBullet"/>
        <w:bidi/>
        <w:spacing w:line="240" w:lineRule="auto"/>
        <w:ind w:left="720"/>
      </w:pPr>
      <w:r>
        <w:rPr>
          <w:rtl/>
          <w:cs/>
          <w:lang w:val="ar_AE" w:bidi="ar_AE"/>
        </w:rPr>
      </w:r>
      <w:r>
        <w:rPr>
          <w:rtl/>
          <w:cs/>
          <w:lang w:val="ar_AE" w:bidi="ar_AE"/>
        </w:rPr>
        <w:t>وفي يسوع توجد الحياة، أي أن يسوع هو الذي يعطي الحياة</w:t>
      </w:r>
    </w:p>
    <w:p>
      <w:pPr>
        <w:pStyle w:val="ListBullet"/>
        <w:bidi/>
        <w:spacing w:line="240" w:lineRule="auto"/>
        <w:ind w:left="720"/>
      </w:pPr>
      <w:r>
        <w:rPr>
          <w:rtl/>
          <w:cs/>
          <w:lang w:val="ar_AE" w:bidi="ar_AE"/>
        </w:rPr>
      </w:r>
      <w:r>
        <w:rPr>
          <w:rtl/>
          <w:cs/>
          <w:lang w:val="ar_AE" w:bidi="ar_AE"/>
        </w:rPr>
        <w:t>وهذه الحياة تعطي النور، مما يعني أنه عندما يَقبل الناس الحياة التي يعطيها يسوع، يمكنهم أن يروا النور. وتعبير "رؤية النور" هو لغة تصويرية تشير إلى "معرفة الله". لذلك، عندما يَقبل الناس الحياة التي يعطيها يسوع، فإنه يمكنهم أن يعرفوا الله.</w:t>
      </w:r>
    </w:p>
    <w:p>
      <w:pPr>
        <w:bidi/>
      </w:pPr>
      <w:r>
        <w:rPr>
          <w:rtl/>
          <w:cs/>
          <w:lang w:val="ar_AE" w:bidi="ar_AE"/>
        </w:rPr>
      </w:r>
      <w:r>
        <w:rPr>
          <w:rtl/>
          <w:cs/>
          <w:lang w:val="ar_AE" w:bidi="ar_AE"/>
        </w:rPr>
        <w:t>والظلمة هي نقيض النور. ونقيض معرفة الله هو عدم معرفة الله، وعدم معرفة الله يؤدي إلى الشر.</w:t>
      </w:r>
    </w:p>
    <w:p>
      <w:pPr>
        <w:bidi/>
      </w:pPr>
      <w:r>
        <w:rPr>
          <w:rtl/>
          <w:cs/>
          <w:lang w:val="ar_AE" w:bidi="ar_AE"/>
        </w:rPr>
      </w:r>
      <w:r>
        <w:rPr>
          <w:rtl/>
          <w:cs/>
          <w:lang w:val="ar_AE" w:bidi="ar_AE"/>
        </w:rPr>
        <w:t xml:space="preserve">ثم يقول يوحنا إن النور </w:t>
      </w:r>
      <w:r>
        <w:rPr>
          <w:b/>
          <w:rtl/>
          <w:cs/>
          <w:lang w:val="ar_AE" w:bidi="ar_AE"/>
        </w:rPr>
        <w:t>كان</w:t>
      </w:r>
      <w:r>
        <w:rPr>
          <w:rtl/>
          <w:cs/>
          <w:lang w:val="ar_AE" w:bidi="ar_AE"/>
        </w:rPr>
        <w:t xml:space="preserve"> يضيء. أي أنه كان دائمًا يضيء، وهو لا يزال يضيء. ثم يقول شيئًا في لغته يمكن أن يكون له معنيان. فهو يقول إن الظلمة لم </w:t>
      </w:r>
      <w:r>
        <w:rPr>
          <w:b/>
          <w:rtl/>
          <w:cs/>
          <w:lang w:val="ar_AE" w:bidi="ar_AE"/>
        </w:rPr>
        <w:t>تُدرك</w:t>
      </w:r>
      <w:r>
        <w:rPr>
          <w:rtl/>
          <w:cs/>
          <w:lang w:val="ar_AE" w:bidi="ar_AE"/>
        </w:rPr>
        <w:t xml:space="preserve"> النور. وفي لغته يمكن أن يعني هذا أن الظلمة </w:t>
      </w:r>
      <w:r>
        <w:rPr>
          <w:b/>
          <w:rtl/>
          <w:cs/>
          <w:lang w:val="ar_AE" w:bidi="ar_AE"/>
        </w:rPr>
        <w:t>حاولت أن تهزم</w:t>
      </w:r>
      <w:r>
        <w:rPr>
          <w:rtl/>
          <w:cs/>
          <w:lang w:val="ar_AE" w:bidi="ar_AE"/>
        </w:rPr>
        <w:t xml:space="preserve"> النور لكنها لم تكن قادرة على ذلك، أو أن الظلمة لم </w:t>
      </w:r>
      <w:r>
        <w:rPr>
          <w:b/>
          <w:rtl/>
          <w:cs/>
          <w:lang w:val="ar_AE" w:bidi="ar_AE"/>
        </w:rPr>
        <w:t>تفهم</w:t>
      </w:r>
      <w:r>
        <w:rPr>
          <w:rtl/>
          <w:cs/>
          <w:lang w:val="ar_AE" w:bidi="ar_AE"/>
        </w:rPr>
        <w:t xml:space="preserve"> النور. وربما كان كِلَا المعنيين لدى يوحنا في ذهنه، لكن على الأرجح المعنى الأول بشكل خاص.</w:t>
      </w:r>
    </w:p>
    <w:p>
      <w:pPr>
        <w:bidi/>
      </w:pPr>
      <w:r>
        <w:rPr>
          <w:rtl/>
          <w:cs/>
          <w:lang w:val="ar_AE" w:bidi="ar_AE"/>
        </w:rPr>
      </w:r>
      <w:r>
        <w:rPr>
          <w:rtl/>
          <w:cs/>
          <w:lang w:val="ar_AE" w:bidi="ar_AE"/>
        </w:rPr>
        <w:t>وسيستخدم يوحنا اللغة التصويرية النور والظلمة مرَّات عديدة في بقية إنجيله.</w:t>
      </w:r>
    </w:p>
    <w:p>
      <w:pPr>
        <w:bidi/>
      </w:pPr>
      <w:r>
        <w:rPr>
          <w:rtl/>
          <w:cs/>
          <w:lang w:val="ar_AE" w:bidi="ar_AE"/>
        </w:rPr>
      </w:r>
      <w:r>
        <w:rPr>
          <w:rtl/>
          <w:cs/>
          <w:lang w:val="ar_AE" w:bidi="ar_AE"/>
        </w:rPr>
        <w:t>توقفوا هنا وناقشوا هذا السؤال كمجموعة. في مجتمعكم، ما مدى أهمية النور؟ وهل يمكنكم أن تحكوا قصة عن شيء حدث في الظلمة، وما كان ليحدث لو كان النور موجودًا؟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 : 1 - 5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في المشهد الأول</w:t>
      </w:r>
      <w:r>
        <w:rPr>
          <w:rtl/>
          <w:cs/>
          <w:lang w:val="ar_AE" w:bidi="ar_AE"/>
        </w:rPr>
        <w:t>، يخبر يوحنا الناس عن "الكلمة".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كاتب السفر. وهو ليس موجودًا في القصة، لكنه يروي القصة، وبالنسبة لهذا المقطع، قد يكون من المفيد تضمينه كشخصية.</w:t>
      </w:r>
    </w:p>
    <w:p>
      <w:pPr>
        <w:pStyle w:val="ListBullet"/>
        <w:bidi/>
        <w:spacing w:line="240" w:lineRule="auto"/>
        <w:ind w:left="720"/>
      </w:pPr>
      <w:r>
        <w:rPr>
          <w:rtl/>
          <w:cs/>
          <w:lang w:val="ar_AE" w:bidi="ar_AE"/>
        </w:rPr>
      </w:r>
      <w:r>
        <w:rPr>
          <w:rtl/>
          <w:cs/>
          <w:lang w:val="ar_AE" w:bidi="ar_AE"/>
        </w:rPr>
        <w:t>الكلمة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النور</w:t>
      </w:r>
    </w:p>
    <w:p>
      <w:pPr>
        <w:pStyle w:val="ListBullet"/>
        <w:bidi/>
        <w:spacing w:line="240" w:lineRule="auto"/>
        <w:ind w:left="720"/>
      </w:pPr>
      <w:r>
        <w:rPr>
          <w:rtl/>
          <w:cs/>
          <w:lang w:val="ar_AE" w:bidi="ar_AE"/>
        </w:rPr>
      </w:r>
      <w:r>
        <w:rPr>
          <w:rtl/>
          <w:cs/>
          <w:lang w:val="ar_AE" w:bidi="ar_AE"/>
        </w:rPr>
        <w:t>الظلمة النور والظلمة ليسا شخصين حقيقين، لكن يوحنا يتحدث عنهما كما لو كانا شخصين وسيساعدك هذا على رؤيتهما كشخصيات.</w:t>
      </w:r>
    </w:p>
    <w:p>
      <w:pPr>
        <w:bidi/>
      </w:pPr>
      <w:r>
        <w:rPr>
          <w:rtl/>
          <w:cs/>
          <w:lang w:val="ar_AE" w:bidi="ar_AE"/>
        </w:rPr>
      </w:r>
      <w:r>
        <w:rPr>
          <w:rtl/>
          <w:cs/>
          <w:lang w:val="ar_AE" w:bidi="ar_AE"/>
        </w:rPr>
        <w:t xml:space="preserve">يقول يوحنا إن الله خلق كل شيء من خلال هذا "الكلمة". وهو يقول هذا مرتين. أولًا يقول إن الله خلق كل الأشياء من خلال هذا "الكلمة"، ثم يقول إنه لا يوجد شيء موجود لم يُخلَق بواسطته. وهذا يعني نفس الشيء. وبقول يوحنا هذا مرتين، يضمن يوحنا أن يفهم الناس تمامًا أن "الكلمة" هذا مسؤول عن </w:t>
      </w:r>
      <w:r>
        <w:rPr>
          <w:b/>
          <w:rtl/>
          <w:cs/>
          <w:lang w:val="ar_AE" w:bidi="ar_AE"/>
        </w:rPr>
        <w:t>كل</w:t>
      </w:r>
      <w:r>
        <w:rPr>
          <w:rtl/>
          <w:cs/>
          <w:lang w:val="ar_AE" w:bidi="ar_AE"/>
        </w:rPr>
        <w:t xml:space="preserve"> الخليقة. وقول هذا مرتين يجعلها تبدو مثل قصيدة أو أغنية.</w:t>
      </w:r>
    </w:p>
    <w:p>
      <w:pPr>
        <w:bidi/>
      </w:pPr>
      <w:r>
        <w:rPr>
          <w:rtl/>
          <w:cs/>
          <w:lang w:val="ar_AE" w:bidi="ar_AE"/>
        </w:rPr>
      </w:r>
      <w:r>
        <w:rPr>
          <w:rtl/>
          <w:cs/>
          <w:lang w:val="ar_AE" w:bidi="ar_AE"/>
        </w:rPr>
        <w:t>و"الكلمة" يُعطي الحياة للناس. وربما يمكنكم أن تجدوا شيئًا يُمثِّل الحياة بالنسبة لكم- اذهبوا إلى الخارج إذا كنتم بحاجة إلى العثور على شيء ما! ربما شجرة بها أوراق نضرة أو زهرة؟</w:t>
      </w:r>
    </w:p>
    <w:p>
      <w:pPr>
        <w:bidi/>
      </w:pPr>
      <w:r>
        <w:rPr>
          <w:rtl/>
          <w:cs/>
          <w:lang w:val="ar_AE" w:bidi="ar_AE"/>
        </w:rPr>
      </w:r>
      <w:r>
        <w:rPr>
          <w:rtl/>
          <w:cs/>
          <w:lang w:val="ar_AE" w:bidi="ar_AE"/>
        </w:rPr>
        <w:t>واعثروا على شيء يُمثّل النور. ربما يكون شعلة، أو مصباحًا. وعندما يعطي "الكلمة" الناس "الحياة"، أضيئوا النور.</w:t>
      </w:r>
    </w:p>
    <w:p>
      <w:pPr>
        <w:bidi/>
      </w:pPr>
      <w:r>
        <w:rPr>
          <w:rtl/>
          <w:cs/>
          <w:lang w:val="ar_AE" w:bidi="ar_AE"/>
        </w:rPr>
      </w:r>
      <w:r>
        <w:rPr>
          <w:rtl/>
          <w:cs/>
          <w:lang w:val="ar_AE" w:bidi="ar_AE"/>
        </w:rPr>
        <w:t>ثم اعثروا على شيء يُمثّل الظلمة. ربما يحاول أحدهم أن يضع قطعة ملابس داكنة فوق النور ليوقفه.</w:t>
      </w:r>
    </w:p>
    <w:p>
      <w:pPr>
        <w:bidi/>
      </w:pPr>
      <w:r>
        <w:rPr>
          <w:rtl/>
          <w:cs/>
          <w:lang w:val="ar_AE" w:bidi="ar_AE"/>
        </w:rPr>
      </w:r>
      <w:r>
        <w:rPr>
          <w:rtl/>
          <w:cs/>
          <w:lang w:val="ar_AE" w:bidi="ar_AE"/>
        </w:rPr>
        <w:t>أوقفوا سماع التسجيل الصوتي واجمعوا الأشياء التي تحتاجون إليها.</w:t>
      </w:r>
    </w:p>
    <w:p>
      <w:pPr>
        <w:bidi/>
      </w:pPr>
      <w:r>
        <w:rPr>
          <w:rtl/>
          <w:cs/>
          <w:lang w:val="ar_AE" w:bidi="ar_AE"/>
        </w:rPr>
      </w:r>
      <w:r>
        <w:rPr>
          <w:rtl/>
          <w:cs/>
          <w:lang w:val="ar_AE" w:bidi="ar_AE"/>
        </w:rPr>
        <w:t>والآن، احكوا المقطع بمساعدة هذه الأشياء. كما يمكنكم أن تصنعوا لوحة توضِّح تسلسل المقطع ثم تقوموا بروايته مرة أخرى.</w:t>
      </w:r>
    </w:p>
    <w:p>
      <w:pPr>
        <w:bidi/>
      </w:pPr>
      <w:r>
        <w:rPr>
          <w:rtl/>
          <w:cs/>
          <w:lang w:val="ar_AE" w:bidi="ar_AE"/>
        </w:rPr>
      </w:r>
      <w:r>
        <w:rPr>
          <w:rtl/>
          <w:cs/>
          <w:lang w:val="ar_AE" w:bidi="ar_AE"/>
        </w:rPr>
        <w:t>أوقفوا سماع التسجيل الصوتي وافعلوا هذا النشاط.</w:t>
      </w:r>
    </w:p>
    <w:p>
      <w:pPr>
        <w:bidi/>
      </w:pPr>
      <w:r>
        <w:rPr>
          <w:rtl/>
          <w:cs/>
          <w:lang w:val="ar_AE" w:bidi="ar_AE"/>
        </w:rPr>
      </w:r>
      <w:r>
        <w:rPr>
          <w:rtl/>
          <w:cs/>
          <w:lang w:val="ar_AE" w:bidi="ar_AE"/>
        </w:rPr>
        <w:t>يشبه هذا المقطع أغنية أو قصيدة تقريبًا.</w:t>
      </w:r>
    </w:p>
    <w:p>
      <w:pPr>
        <w:bidi/>
      </w:pPr>
      <w:r>
        <w:rPr>
          <w:rtl/>
          <w:cs/>
          <w:lang w:val="ar_AE" w:bidi="ar_AE"/>
        </w:rPr>
      </w:r>
      <w:r>
        <w:rPr>
          <w:rtl/>
          <w:cs/>
          <w:lang w:val="ar_AE" w:bidi="ar_AE"/>
        </w:rPr>
        <w:t xml:space="preserve">قد يساعدك أن تقول الجملة الأولى بينما تأخذ بعض الخطوات: "في البدء كان </w:t>
      </w:r>
      <w:r>
        <w:rPr>
          <w:b/>
          <w:rtl/>
          <w:cs/>
          <w:lang w:val="ar_AE" w:bidi="ar_AE"/>
        </w:rPr>
        <w:t>الكلمة</w:t>
      </w:r>
      <w:r>
        <w:rPr>
          <w:rtl/>
          <w:cs/>
          <w:lang w:val="ar_AE" w:bidi="ar_AE"/>
        </w:rPr>
        <w:t xml:space="preserve">(الخطوة الأولى)، وكان الكلمة </w:t>
      </w:r>
      <w:r>
        <w:rPr>
          <w:b/>
          <w:rtl/>
          <w:cs/>
          <w:lang w:val="ar_AE" w:bidi="ar_AE"/>
        </w:rPr>
        <w:t>عند الله</w:t>
      </w:r>
      <w:r>
        <w:rPr>
          <w:rtl/>
          <w:cs/>
          <w:lang w:val="ar_AE" w:bidi="ar_AE"/>
        </w:rPr>
        <w:t xml:space="preserve"> (الخطوة الثانية)، وكان الكلمة </w:t>
      </w:r>
      <w:r>
        <w:rPr>
          <w:b/>
          <w:rtl/>
          <w:cs/>
          <w:lang w:val="ar_AE" w:bidi="ar_AE"/>
        </w:rPr>
        <w:t>الله</w:t>
      </w:r>
      <w:r>
        <w:rPr>
          <w:rtl/>
          <w:cs/>
          <w:lang w:val="ar_AE" w:bidi="ar_AE"/>
        </w:rPr>
        <w:t xml:space="preserve"> (الخطوة الثالثة). أو يمكنكم تصفيق أيديكم في كل مرة تقولون فيها كلمة "الكلمة".</w:t>
      </w:r>
    </w:p>
    <w:p>
      <w:pPr>
        <w:bidi/>
      </w:pPr>
      <w:r>
        <w:rPr>
          <w:rtl/>
          <w:cs/>
          <w:lang w:val="ar_AE" w:bidi="ar_AE"/>
        </w:rPr>
      </w:r>
      <w:r>
        <w:rPr>
          <w:rtl/>
          <w:cs/>
          <w:lang w:val="ar_AE" w:bidi="ar_AE"/>
        </w:rPr>
        <w:t>أوقفوا سماع التسجيل الصوتي وافعلوا هذا النشاط.</w:t>
      </w:r>
    </w:p>
    <w:p>
      <w:pPr>
        <w:bidi/>
      </w:pPr>
      <w:r>
        <w:rPr>
          <w:rtl/>
          <w:cs/>
          <w:lang w:val="ar_AE" w:bidi="ar_AE"/>
        </w:rPr>
      </w:r>
      <w:r>
        <w:rPr>
          <w:rtl/>
          <w:cs/>
          <w:lang w:val="ar_AE" w:bidi="ar_AE"/>
        </w:rPr>
        <w:t>ثم يكرر يوحنا ما قاله للتو بقوله: "هذا كان في البدء عند الله". وكلمة "هذا" تعني "الكلمة". "فالكلمة" كان في البدء عند الله. وهذا التكرار هو الذي يجعله يبدو جميلًا جدًا ويبدو مثل أغنية أو قصيدة.</w:t>
      </w:r>
    </w:p>
    <w:p>
      <w:pPr>
        <w:bidi/>
      </w:pPr>
      <w:r>
        <w:rPr>
          <w:rtl/>
          <w:cs/>
          <w:lang w:val="ar_AE" w:bidi="ar_AE"/>
        </w:rPr>
      </w:r>
      <w:r>
        <w:rPr>
          <w:rtl/>
          <w:cs/>
          <w:lang w:val="ar_AE" w:bidi="ar_AE"/>
        </w:rPr>
        <w:t>حاولوا أن تجدوا إيقاع الصوت في المقطع. هل يمكنكم محاولة رواية القصة عن طريق التصفيق عند كلمات معينة تكون قد تكررت عدة مرات؟</w:t>
      </w:r>
    </w:p>
    <w:p>
      <w:pPr>
        <w:bidi/>
      </w:pPr>
      <w:r>
        <w:rPr>
          <w:rtl/>
          <w:cs/>
          <w:lang w:val="ar_AE" w:bidi="ar_AE"/>
        </w:rPr>
      </w:r>
      <w:r>
        <w:rPr>
          <w:rtl/>
          <w:cs/>
          <w:lang w:val="ar_AE" w:bidi="ar_AE"/>
        </w:rPr>
        <w:t>"الكلمة، الكلمة، الله، الكلمة، الله، الله" يضع إيقاعًا رائعًا في البداية. ثم لدينا "الحياة، الحياة، النور، النور، الظلمة، الظلمة" في النصف الثاني. ربما هذا يمنحك الإلهام لأغنية!</w:t>
      </w:r>
    </w:p>
    <w:p>
      <w:pPr>
        <w:bidi/>
      </w:pPr>
      <w:r>
        <w:rPr>
          <w:rtl/>
          <w:cs/>
          <w:lang w:val="ar_AE" w:bidi="ar_AE"/>
        </w:rPr>
      </w:r>
      <w:r>
        <w:rPr>
          <w:rtl/>
          <w:cs/>
          <w:lang w:val="ar_AE" w:bidi="ar_AE"/>
        </w:rPr>
        <w:t>وربما يمكنكم سرد القصة من خلال الرقص! إذا كان الناس في ثقافتكم يحبون الرقص، فقد ترغبون في رواية هذه القصة بخطوات وحركات.</w:t>
      </w:r>
    </w:p>
    <w:p>
      <w:pPr>
        <w:bidi/>
      </w:pPr>
      <w:r>
        <w:rPr>
          <w:rtl/>
          <w:cs/>
          <w:lang w:val="ar_AE" w:bidi="ar_AE"/>
        </w:rPr>
      </w:r>
      <w:r>
        <w:rPr>
          <w:rtl/>
          <w:cs/>
          <w:lang w:val="ar_AE" w:bidi="ar_AE"/>
        </w:rPr>
        <w:t>أوقفوا سماع التسجيل الصوتي وافعلوا هذا النشاط.</w:t>
      </w:r>
    </w:p>
    <w:p>
      <w:pPr>
        <w:bidi/>
      </w:pPr>
      <w:r>
        <w:rPr>
          <w:rtl/>
          <w:cs/>
          <w:lang w:val="ar_AE" w:bidi="ar_AE"/>
        </w:rPr>
      </w:r>
      <w:r>
        <w:rPr>
          <w:rtl/>
          <w:cs/>
          <w:lang w:val="ar_AE" w:bidi="ar_AE"/>
        </w:rPr>
        <w:t>ربما يمكنكم التفكير في طريقة أخرى لتصوير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 : 1 - 5 من الترجمة الأكثر فهمًا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يوحنا، كاتب السفر. وهو ليس موجودًا في القصة، لكنه يروي القصة، وبالنسبة لهذا المقطع، قد يكون من المفيد تضمينه كشخصية.</w:t>
      </w:r>
    </w:p>
    <w:p>
      <w:pPr>
        <w:pStyle w:val="ListBullet"/>
        <w:bidi/>
        <w:spacing w:line="240" w:lineRule="auto"/>
        <w:ind w:left="720"/>
      </w:pPr>
      <w:r>
        <w:rPr>
          <w:rtl/>
          <w:cs/>
          <w:lang w:val="ar_AE" w:bidi="ar_AE"/>
        </w:rPr>
      </w:r>
      <w:r>
        <w:rPr>
          <w:rtl/>
          <w:cs/>
          <w:lang w:val="ar_AE" w:bidi="ar_AE"/>
        </w:rPr>
        <w:t>الكلمة: ينبغي أن يكون الشخص نفسه هو شخص "النور".</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الناس</w:t>
      </w:r>
    </w:p>
    <w:p>
      <w:pPr>
        <w:pStyle w:val="ListBullet"/>
        <w:bidi/>
        <w:spacing w:line="240" w:lineRule="auto"/>
        <w:ind w:left="720"/>
      </w:pPr>
      <w:r>
        <w:rPr>
          <w:rtl/>
          <w:cs/>
          <w:lang w:val="ar_AE" w:bidi="ar_AE"/>
        </w:rPr>
      </w:r>
      <w:r>
        <w:rPr>
          <w:rtl/>
          <w:cs/>
          <w:lang w:val="ar_AE" w:bidi="ar_AE"/>
        </w:rPr>
        <w:t>النور: ينبغي أن يُمثِّله نفس الشخص الذي يُمثِّل "الكلمة".</w:t>
      </w:r>
    </w:p>
    <w:p>
      <w:pPr>
        <w:pStyle w:val="ListBullet"/>
        <w:bidi/>
        <w:spacing w:line="240" w:lineRule="auto"/>
        <w:ind w:left="720"/>
      </w:pPr>
      <w:r>
        <w:rPr>
          <w:rtl/>
          <w:cs/>
          <w:lang w:val="ar_AE" w:bidi="ar_AE"/>
        </w:rPr>
      </w:r>
      <w:r>
        <w:rPr>
          <w:rtl/>
          <w:cs/>
          <w:lang w:val="ar_AE" w:bidi="ar_AE"/>
        </w:rPr>
        <w:t>الظلمة: النور والظلمة ليسا أشخاصًا حقًا، لكن يوحنا يتحدث عنهم كما لو كانوا أشخاصًا وسيساعدك هذا على رؤيتهم كشخصيات.</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تروي شخصية يوحنا هذا الجزء. وبينما هو يرويه، يمكن للآخرين تمثيل الجزء.</w:t>
      </w:r>
    </w:p>
    <w:p>
      <w:pPr>
        <w:bidi/>
      </w:pPr>
      <w:r>
        <w:rPr>
          <w:rtl/>
          <w:cs/>
          <w:lang w:val="ar_AE" w:bidi="ar_AE"/>
        </w:rPr>
      </w:r>
      <w:r>
        <w:rPr>
          <w:rtl/>
          <w:cs/>
          <w:lang w:val="ar_AE" w:bidi="ar_AE"/>
        </w:rPr>
        <w:t>ويمكن للشخص الذي هو "الكلمة" أن يحمل كتابًا مُقدَّسًا.</w:t>
      </w:r>
    </w:p>
    <w:p>
      <w:pPr>
        <w:bidi/>
      </w:pPr>
      <w:r>
        <w:rPr>
          <w:rtl/>
          <w:cs/>
          <w:lang w:val="ar_AE" w:bidi="ar_AE"/>
        </w:rPr>
      </w:r>
      <w:r>
        <w:rPr>
          <w:rtl/>
          <w:cs/>
          <w:lang w:val="ar_AE" w:bidi="ar_AE"/>
        </w:rPr>
        <w:t>ابحثوا عن طريقة لتُظهروا أن "الكلمة" كان موجودًا منذ البداية — حتى قبل أن تكون هناك خليقة. بعد ذلك، يمكن للشخص الذي هو "الكلمة" أن يقف بجوار الله ليظهر أن "الكلمة" كان عند الله، ثم يستطيع "الكلمة" والله أن يحتضنا أحدهما الآخر، ليظهر أن "الكلمة" هو الله.</w:t>
      </w:r>
    </w:p>
    <w:p>
      <w:pPr>
        <w:bidi/>
      </w:pPr>
      <w:r>
        <w:rPr>
          <w:rtl/>
          <w:cs/>
          <w:lang w:val="ar_AE" w:bidi="ar_AE"/>
        </w:rPr>
      </w:r>
      <w:r>
        <w:rPr>
          <w:rtl/>
          <w:cs/>
          <w:lang w:val="ar_AE" w:bidi="ar_AE"/>
        </w:rPr>
        <w:t>مثِّلوا أن الله خلق كل شيء من خلال "الكلمة". ربما يمكنهم الوقوف يدًا بيد، في حين يُمثِّل "الكلمة" خلق العالم، بواسطة الكلام. أو يمكن أن يتحدث الله إلى "الكلمة"، ثم يفعل "الكلمة" ما قاله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الله والكلمة: "كيف تشعرون؟" قد تسمعون عبارات مثل: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أن "الكلمة" يعطي الناس الحياة.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الكلمة: "بماذا تشعر؟" قد تسمعون عبارات مثل: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مثِّلوا أنه عندما نال الناس الحياة، يحصلون على النور أيضًا. يمكن للشخص الذي يؤدي دور الكلمة، أن يُضيء نورًا حقيقيًا.</w:t>
      </w:r>
    </w:p>
    <w:p>
      <w:pPr>
        <w:bidi/>
      </w:pPr>
      <w:r>
        <w:rPr>
          <w:rtl/>
          <w:cs/>
          <w:lang w:val="ar_AE" w:bidi="ar_AE"/>
        </w:rPr>
      </w:r>
      <w:r>
        <w:rPr>
          <w:rtl/>
          <w:cs/>
          <w:lang w:val="ar_AE" w:bidi="ar_AE"/>
        </w:rPr>
        <w:t>وسيكون رائعًا إذا أمكنكم تمثيل القصة، أو هذا الجزء منها، في مكان مظلم، فيكون هناك فرقًا كبيرًا عندما تتم إضاءة النور. يبقى الكلمة والله مع الناس في الغرفة، لكن الناس لا يستطيعون رؤيتهما مادام النور مطفيًا. لكن عندما تتم إضاءة النور، يمكن للناس أن يروا الله!</w:t>
      </w:r>
    </w:p>
    <w:p>
      <w:pPr>
        <w:bidi/>
      </w:pPr>
      <w:r>
        <w:rPr>
          <w:rtl/>
          <w:cs/>
          <w:lang w:val="ar_AE" w:bidi="ar_AE"/>
        </w:rPr>
      </w:r>
      <w:r>
        <w:rPr>
          <w:rtl/>
          <w:cs/>
          <w:lang w:val="ar_AE" w:bidi="ar_AE"/>
        </w:rPr>
        <w:t>إن لم تستطيعوا أن تجعلوا المكان مظلمًا، فربما يمكنكم وضع شيء بين الناس والله، حتى لا يكون الله مرئيًا، ثم أزيلوا هذا الشيء عندما يضيء النور.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الناس: "كيف تشعرون؟" قد تسمعون عبارات مثل: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الظلمة يحاول إطفاء النور! وربما يمكن للشخصان اللذين يؤديان شخصيتي "الظلمة" و "النور" أن يخوضا قتالًا ظاهريًا، لكن "الظلمة" سيخسر القتال!</w:t>
      </w:r>
    </w:p>
    <w:p>
      <w:pPr>
        <w:bidi/>
      </w:pPr>
      <w:r>
        <w:rPr>
          <w:rtl/>
          <w:cs/>
          <w:lang w:val="ar_AE" w:bidi="ar_AE"/>
        </w:rPr>
      </w:r>
      <w:r>
        <w:rPr>
          <w:rtl/>
          <w:cs/>
          <w:lang w:val="ar_AE" w:bidi="ar_AE"/>
        </w:rPr>
        <w:t>إذا أردتم، يمكنكم تمثيل الدراما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 : 1 - 5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يبدأ يوحنا قصته عن يسوع بنفس الكلمات التي يبدأ بها سفر التكوين روايته عن الخلق: "في البدء". إذا كنتم قد ترجمتم سفر التكوين، فعليكم استخدام نفس الكلمات التي استخدمتموها هناك.</w:t>
      </w:r>
    </w:p>
    <w:p>
      <w:pPr>
        <w:bidi/>
      </w:pPr>
      <w:r>
        <w:rPr>
          <w:rtl/>
          <w:cs/>
          <w:lang w:val="ar_AE" w:bidi="ar_AE"/>
        </w:rPr>
      </w:r>
      <w:r>
        <w:rPr>
          <w:rtl/>
          <w:cs/>
          <w:lang w:val="ar_AE" w:bidi="ar_AE"/>
        </w:rPr>
        <w:t xml:space="preserve">كلمة </w:t>
      </w:r>
      <w:r>
        <w:rPr>
          <w:b/>
          <w:rtl/>
          <w:cs/>
          <w:lang w:val="ar_AE" w:bidi="ar_AE"/>
        </w:rPr>
        <w:t>الكلمة</w:t>
      </w:r>
      <w:r>
        <w:rPr>
          <w:rtl/>
          <w:cs/>
          <w:lang w:val="ar_AE" w:bidi="ar_AE"/>
        </w:rPr>
        <w:t xml:space="preserve"> ليست كلمة صعبة في الترجمة، لكن يوحنا يستخدمها بطريقة غير معتادة. تذكّروا أن يوحنا يستخدم هذه الكلمة كوسيلة للتحدث عن يسوع. فيدعو يسوع "الكلمة"، وهو ما يعني أن الله يتحدث إلى الناس من خلال يسوع وأن الناس يمكنهم أن يعرفوا الله من خلال يسوع.</w:t>
      </w:r>
    </w:p>
    <w:p>
      <w:pPr>
        <w:bidi/>
      </w:pPr>
      <w:r>
        <w:rPr>
          <w:rtl/>
          <w:cs/>
          <w:lang w:val="ar_AE" w:bidi="ar_AE"/>
        </w:rPr>
      </w:r>
      <w:r>
        <w:rPr>
          <w:rtl/>
          <w:cs/>
          <w:lang w:val="ar_AE" w:bidi="ar_AE"/>
        </w:rPr>
        <w:t>عندما تروون هذا المقطع، قد ترغبون في التوقف قليلًا قبل أن تنطقوا كلمة "الكلمة"، أو تنطقوها بقوة أكبر، حتى تبرز منفصلة عن باقي الجملة. وسيحتاج مستمعيكم إلى فهم أن هذه الكلمة لها معنى خاص هنا، وأن يوحنا يقصدها كشخص.</w:t>
      </w:r>
    </w:p>
    <w:p>
      <w:pPr>
        <w:bidi/>
      </w:pPr>
      <w:r>
        <w:rPr>
          <w:rtl/>
          <w:cs/>
          <w:lang w:val="ar_AE" w:bidi="ar_AE"/>
        </w:rPr>
      </w:r>
      <w:r>
        <w:rPr>
          <w:rtl/>
          <w:cs/>
          <w:lang w:val="ar_AE" w:bidi="ar_AE"/>
        </w:rPr>
        <w:t>استخدموا نفس الكلمة للإشارة إلى "الكلمة" التي استخدمتموها في عبارات مثل "كلمة الله".</w:t>
      </w:r>
    </w:p>
    <w:p>
      <w:pPr>
        <w:bidi/>
      </w:pPr>
      <w:r>
        <w:rPr>
          <w:rtl/>
          <w:cs/>
          <w:lang w:val="ar_AE" w:bidi="ar_AE"/>
        </w:rPr>
      </w:r>
      <w:r>
        <w:rPr>
          <w:rtl/>
          <w:cs/>
          <w:lang w:val="ar_AE" w:bidi="ar_AE"/>
        </w:rPr>
        <w:t>و"كلمة الله" تعني الرسائل التي أعطاها الله للناس. فالله يتحدث إلى شعبه من خلال أفعاله ومن خلال كلماته. لذلك يدعو الناس الكتاب المُقدَّس "كلمة الله"، لأنه من خلال الكتاب المُقدَّس يمكننا أن نعرف ما قد صنع الله وما قاله. ويُدعى يسوع "الكلمة" لأن الله يتحدث إلينا من خلال يسوع. ويسوع هو الرسالة الأكثر أهمية التي أعطاها الله لنا.</w:t>
      </w:r>
    </w:p>
    <w:p>
      <w:pPr>
        <w:bidi/>
      </w:pPr>
      <w:r>
        <w:rPr>
          <w:rtl/>
          <w:cs/>
          <w:lang w:val="ar_AE" w:bidi="ar_AE"/>
        </w:rPr>
      </w:r>
      <w:r>
        <w:rPr>
          <w:rtl/>
          <w:cs/>
          <w:lang w:val="ar_AE" w:bidi="ar_AE"/>
        </w:rPr>
        <w:t xml:space="preserve">توقفوا هنا وتَناقشوا بخصوص أي كلمة ستستخدمونها للإشارة إلى "الكلمة". ابحثوا عن </w:t>
      </w:r>
      <w:r>
        <w:rPr>
          <w:rtl/>
          <w:cs/>
          <w:lang w:val="ar_AE" w:bidi="ar_AE"/>
        </w:rPr>
        <w:t>كلمة الله</w:t>
      </w:r>
      <w:r>
        <w:rPr>
          <w:rtl/>
          <w:cs/>
          <w:lang w:val="ar_AE" w:bidi="ar_AE"/>
        </w:rPr>
        <w:t xml:space="preserve"> في قاموس الكلمات الرئيسية.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1 : 1 - 5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 6–18 واحفظوه في قلوبكم.</w:t>
      </w:r>
    </w:p>
    <w:p>
      <w:pPr>
        <w:bidi/>
      </w:pPr>
      <w:r>
        <w:rPr>
          <w:rtl/>
          <w:cs/>
          <w:lang w:val="ar_AE" w:bidi="ar_AE"/>
        </w:rPr>
      </w:r>
      <w:r>
        <w:rPr>
          <w:rtl/>
          <w:cs/>
          <w:lang w:val="ar_AE" w:bidi="ar_AE"/>
        </w:rPr>
        <w:t>استمعوا إلى نسخة صوتية من يوحنا 1: 6–18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 xml:space="preserve">ماذا تخبرنا هذه القصة عن الله، وعن يسوع؟ </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 : 6 - 18 من الترجمة الأكثر فهمًا لكم.</w:t>
      </w:r>
    </w:p>
    <w:p>
      <w:pPr>
        <w:bidi/>
      </w:pPr>
      <w:r>
        <w:rPr>
          <w:rtl/>
          <w:cs/>
          <w:lang w:val="ar_AE" w:bidi="ar_AE"/>
        </w:rPr>
      </w:r>
      <w:r>
        <w:rPr>
          <w:rtl/>
          <w:cs/>
          <w:lang w:val="ar_AE" w:bidi="ar_AE"/>
        </w:rPr>
        <w:t xml:space="preserve">في القصة السابقة، يخبر يوحنا، كاتب الإنجيل، الناس عن شخص اسمه "الكلمة" كان </w:t>
      </w:r>
      <w:r>
        <w:rPr>
          <w:b/>
          <w:rtl/>
          <w:cs/>
          <w:lang w:val="ar_AE" w:bidi="ar_AE"/>
        </w:rPr>
        <w:t>مع</w:t>
      </w:r>
      <w:r>
        <w:rPr>
          <w:rtl/>
          <w:cs/>
          <w:lang w:val="ar_AE" w:bidi="ar_AE"/>
        </w:rPr>
        <w:t xml:space="preserve"> الله، وكان </w:t>
      </w:r>
      <w:r>
        <w:rPr>
          <w:b/>
          <w:rtl/>
          <w:cs/>
          <w:lang w:val="ar_AE" w:bidi="ar_AE"/>
        </w:rPr>
        <w:t>هو</w:t>
      </w:r>
      <w:r>
        <w:rPr>
          <w:rtl/>
          <w:cs/>
          <w:lang w:val="ar_AE" w:bidi="ar_AE"/>
        </w:rPr>
        <w:t xml:space="preserve"> الله. لكنه لم يكن قد أخبر مستمعيه بعد من هو هذا الشخص.</w:t>
      </w:r>
    </w:p>
    <w:p>
      <w:pPr>
        <w:bidi/>
      </w:pPr>
      <w:r>
        <w:rPr>
          <w:rtl/>
          <w:cs/>
          <w:lang w:val="ar_AE" w:bidi="ar_AE"/>
        </w:rPr>
      </w:r>
      <w:r>
        <w:rPr>
          <w:rtl/>
          <w:cs/>
          <w:lang w:val="ar_AE" w:bidi="ar_AE"/>
        </w:rPr>
        <w:t>والآن يبدأ الكاتب في إخبارنا عن شخص خاص يُدعى يوحنا. وهذا ليس نفس الشخص الذي هو كاتب الإنجيل، بل شخص آخر يحمل الاسم نفسه. وكان الله قد أرسل هذا الرجل. وسنكتشف لاحقًا أن هذا هو يوحنا المعمدان، الذي نعرفه من أسفار أخرى في الكتاب المُقَدَّس أيضًا.</w:t>
      </w:r>
    </w:p>
    <w:p>
      <w:pPr>
        <w:bidi/>
      </w:pPr>
      <w:r>
        <w:rPr>
          <w:rtl/>
          <w:cs/>
          <w:lang w:val="ar_AE" w:bidi="ar_AE"/>
        </w:rPr>
      </w:r>
      <w:r>
        <w:rPr>
          <w:rtl/>
          <w:cs/>
          <w:lang w:val="ar_AE" w:bidi="ar_AE"/>
        </w:rPr>
        <w:t xml:space="preserve">قد يعتقد الناس أن يوحنا هذا هو "الكلمة"، لكن الكاتب يخبرنا على الفور أنه ليس كذلك. فيقول إن يوحنا لم يكن هو النور. وهذا يعني أن يوحنا ليس هو الشخص الذي سيعطي النور للناس حتى يعرفوا الله. بل قد </w:t>
      </w:r>
      <w:r>
        <w:rPr>
          <w:b/>
          <w:rtl/>
          <w:cs/>
          <w:lang w:val="ar_AE" w:bidi="ar_AE"/>
        </w:rPr>
        <w:t>أخبر</w:t>
      </w:r>
      <w:r>
        <w:rPr>
          <w:rtl/>
          <w:cs/>
          <w:lang w:val="ar_AE" w:bidi="ar_AE"/>
        </w:rPr>
        <w:t xml:space="preserve"> يوحنا الناس فقط عن ذلك الشخص.</w:t>
      </w:r>
    </w:p>
    <w:p>
      <w:pPr>
        <w:bidi/>
      </w:pPr>
      <w:r>
        <w:rPr>
          <w:rtl/>
          <w:cs/>
          <w:lang w:val="ar_AE" w:bidi="ar_AE"/>
        </w:rPr>
      </w:r>
      <w:r>
        <w:rPr>
          <w:rtl/>
          <w:cs/>
          <w:lang w:val="ar_AE" w:bidi="ar_AE"/>
        </w:rPr>
        <w:t xml:space="preserve">ويقول الكاتب إن يوحنا كان يشهد للنور. أن تشهد يعني أن تُخبر عن شيء رأيته بنفسك، وتعرف أنه حقيقي حقًا. </w:t>
      </w:r>
    </w:p>
    <w:p>
      <w:pPr>
        <w:bidi/>
      </w:pPr>
      <w:r>
        <w:rPr>
          <w:rtl/>
          <w:cs/>
          <w:lang w:val="ar_AE" w:bidi="ar_AE"/>
        </w:rPr>
      </w:r>
      <w:r>
        <w:rPr>
          <w:rtl/>
          <w:cs/>
          <w:lang w:val="ar_AE" w:bidi="ar_AE"/>
        </w:rPr>
        <w:t xml:space="preserve">ويخبر يوحنا الناس عن شخص، وهذا </w:t>
      </w:r>
      <w:r>
        <w:rPr>
          <w:b/>
          <w:rtl/>
          <w:cs/>
          <w:lang w:val="ar_AE" w:bidi="ar_AE"/>
        </w:rPr>
        <w:t>الشخص</w:t>
      </w:r>
      <w:r>
        <w:rPr>
          <w:rtl/>
          <w:cs/>
          <w:lang w:val="ar_AE" w:bidi="ar_AE"/>
        </w:rPr>
        <w:t xml:space="preserve"> هو الذي يعطي النور. وهذا الشخص هو النور الحقيقي أو الصادق. يمكن للناس استخدام المصابيح والشموع لصنع بعض النور، لكن هذا الشخص هو الوحيد الذي يستطيع أن يُزيل الظلمة حتى يتمكن الناس من معرفة الله. وهو النور الحقيقي. وقد جاء إلى العالم حتى يرى الجميع نوره.</w:t>
      </w:r>
    </w:p>
    <w:p>
      <w:pPr>
        <w:bidi/>
      </w:pPr>
      <w:r>
        <w:rPr>
          <w:rtl/>
          <w:cs/>
          <w:lang w:val="ar_AE" w:bidi="ar_AE"/>
        </w:rPr>
      </w:r>
      <w:r>
        <w:rPr>
          <w:rtl/>
          <w:cs/>
          <w:lang w:val="ar_AE" w:bidi="ar_AE"/>
        </w:rPr>
        <w:t>والشخص الذي كان يوحنا المعمدان يتحدث عنه هو يسوع، لكن كاتب الإنجيل لا يخبرنا اسمه بعد. ويواصل الحديث عن النور كما لو كان شخصًا. فيقول الكاتب إن "شخص النور" هذا كان في العالم. وكلمة العالم تعني المكان الذي يعيش فيه الناس، على النقيض من السماء، حيث يسكن الله. لذلك فإن الكاتب يقصد أن "شخص النور" هذا قد جاء إلى الأرض.</w:t>
      </w:r>
    </w:p>
    <w:p>
      <w:pPr>
        <w:bidi/>
      </w:pPr>
      <w:r>
        <w:rPr>
          <w:rtl/>
          <w:cs/>
          <w:lang w:val="ar_AE" w:bidi="ar_AE"/>
        </w:rPr>
      </w:r>
      <w:r>
        <w:rPr>
          <w:rtl/>
          <w:cs/>
          <w:lang w:val="ar_AE" w:bidi="ar_AE"/>
        </w:rPr>
        <w:t>وقد صنع "شخص النور" هذا العالم بأسره. وفي وقت سابق، أخبرنا الكاتب أن "شخص الكلمة" صنع العالم. لذلك نحن نعلم أن "شخص النور" و"شخص الكلمة" هما الشخص نفسه.</w:t>
      </w:r>
    </w:p>
    <w:p>
      <w:pPr>
        <w:bidi/>
      </w:pPr>
      <w:r>
        <w:rPr>
          <w:rtl/>
          <w:cs/>
          <w:lang w:val="ar_AE" w:bidi="ar_AE"/>
        </w:rPr>
      </w:r>
      <w:r>
        <w:rPr>
          <w:rtl/>
          <w:cs/>
          <w:lang w:val="ar_AE" w:bidi="ar_AE"/>
        </w:rPr>
        <w:t>ولأن "شخص النور" صنع العالم بأسره، فأنتم تتوقعون أن يعرفه الناس، أولئك الذين خلقهم. لكن الناس لم يفعلوا! ولم يدرك الناس أن "شخص النور" هذا هو الله.</w:t>
      </w:r>
    </w:p>
    <w:p>
      <w:pPr>
        <w:bidi/>
      </w:pPr>
      <w:r>
        <w:rPr>
          <w:rtl/>
          <w:cs/>
          <w:lang w:val="ar_AE" w:bidi="ar_AE"/>
        </w:rPr>
      </w:r>
      <w:r>
        <w:rPr>
          <w:rtl/>
          <w:cs/>
          <w:lang w:val="ar_AE" w:bidi="ar_AE"/>
        </w:rPr>
        <w:t>وقد يعني ذلك أيضًا أن الناس لم يقبلوا "شخص النور"، وأنهم لم يرغبوا في طاعته.</w:t>
      </w:r>
    </w:p>
    <w:p>
      <w:pPr>
        <w:bidi/>
      </w:pPr>
      <w:r>
        <w:rPr>
          <w:rtl/>
          <w:cs/>
          <w:lang w:val="ar_AE" w:bidi="ar_AE"/>
        </w:rPr>
      </w:r>
      <w:r>
        <w:rPr>
          <w:rtl/>
          <w:cs/>
          <w:lang w:val="ar_AE" w:bidi="ar_AE"/>
        </w:rPr>
        <w:t>وقد ذهب "شخص النور" هذا إلى موطنه أو بلده. وهذا يعني أنه ذهب إلى شعب إسرائيل. وكان بنو إسرائيل، أو اليهود كما يُدعون أيضًا، شعب الله الخاص. لكن حتى هؤلاء الناس لم يقبلوا أن "شخص النور" هذا هو الله.</w:t>
      </w:r>
    </w:p>
    <w:p>
      <w:pPr>
        <w:bidi/>
      </w:pPr>
      <w:r>
        <w:rPr>
          <w:rtl/>
          <w:cs/>
          <w:lang w:val="ar_AE" w:bidi="ar_AE"/>
        </w:rPr>
      </w:r>
      <w:r>
        <w:rPr>
          <w:rtl/>
          <w:cs/>
          <w:lang w:val="ar_AE" w:bidi="ar_AE"/>
        </w:rPr>
        <w:t>يعطي يوحنا، كاتب الإنجيل، هنا ملخصًا لما سيقوله في إنجيله. ففي هذا الإنجيل، كان سيروي قصة يسوع الذي هو "شخص النور"، والذي هو "شخص الكلمة". وهو يُخبر مستمعيه بالفعل أن معظم الناس لن يؤمنوا بيسوع.</w:t>
      </w:r>
    </w:p>
    <w:p>
      <w:pPr>
        <w:bidi/>
      </w:pPr>
      <w:r>
        <w:rPr>
          <w:rtl/>
          <w:cs/>
          <w:lang w:val="ar_AE" w:bidi="ar_AE"/>
        </w:rPr>
      </w:r>
      <w:r>
        <w:rPr>
          <w:rtl/>
          <w:cs/>
          <w:lang w:val="ar_AE" w:bidi="ar_AE"/>
        </w:rPr>
        <w:t>لكن يوحنا الكاتب يقول أيضًا إن بعض الناس كانوا سيقبلون "شخص النور" هذا. وسيؤمنون باسمه. وكان الإيمان باسم شخص ما طريقة يهودية لقول أنك تثق بذلك الشخص. وهؤلاء الذين وثقوا بـ "شخص النور" أصبحوا أبناء الله. وقد سمح الله لهم، أو جعلهم أبنائه. وكان الأمر كما لو أن هؤلاء الناس كانوا قد وُلِدوا من جديد. لكن ليس بنفس الطريقة الطبيعية التي يُولَد بها كل إنسان. فهذا كان نوعًا مختلفًا من الولادة، أي ولادة روحية.</w:t>
      </w:r>
    </w:p>
    <w:p>
      <w:pPr>
        <w:bidi/>
      </w:pPr>
      <w:r>
        <w:rPr>
          <w:rtl/>
          <w:cs/>
          <w:lang w:val="ar_AE" w:bidi="ar_AE"/>
        </w:rPr>
      </w:r>
      <w:r>
        <w:rPr>
          <w:rtl/>
          <w:cs/>
          <w:lang w:val="ar_AE" w:bidi="ar_AE"/>
        </w:rPr>
        <w:t>وبعد ذلك، يعود يوحنا الكاتب ليتحدث عن الكلمة. ويخبر مستمعيه أن الكلمة صار شخصًا بشريًا. وقد عَلِمنَا بالفعل أن الكلمة هو الله. والآن نَعلَم أن الكلمة أيضًا صار إنسانًا. وكان شخص الكلمة هذا، الذي كان الله وإنسان معًا، يعيش بين شعب إسرائيل. والكلمة جاء من الآب، أي من الله. وهذا الكلمة كان ابن الآب الواحد والوحيد.</w:t>
      </w:r>
    </w:p>
    <w:p>
      <w:pPr>
        <w:bidi/>
      </w:pPr>
      <w:r>
        <w:rPr>
          <w:rtl/>
          <w:cs/>
          <w:lang w:val="ar_AE" w:bidi="ar_AE"/>
        </w:rPr>
      </w:r>
      <w:r>
        <w:rPr>
          <w:rtl/>
          <w:cs/>
          <w:lang w:val="ar_AE" w:bidi="ar_AE"/>
        </w:rPr>
        <w:t>إن شخص الكلمة هذا يحب الناس كثيرًا، مع أنهم لم يستحقوا هذا.</w:t>
      </w:r>
    </w:p>
    <w:p>
      <w:pPr>
        <w:bidi/>
      </w:pPr>
      <w:r>
        <w:rPr>
          <w:rtl/>
          <w:cs/>
          <w:lang w:val="ar_AE" w:bidi="ar_AE"/>
        </w:rPr>
      </w:r>
      <w:r>
        <w:rPr>
          <w:rtl/>
          <w:cs/>
          <w:lang w:val="ar_AE" w:bidi="ar_AE"/>
        </w:rPr>
        <w:t>توقفوا هنا وناقشوا هذا السؤال كمجموعة: هل يمكنكم أن تحكوا قصة عن شخص سيء حصل على هدية جيدة لم يستحقها؟ (توقَّفوا هنا عن سماع التسجيل الصوتي)</w:t>
      </w:r>
    </w:p>
    <w:p>
      <w:pPr>
        <w:bidi/>
      </w:pPr>
      <w:r>
        <w:rPr>
          <w:rtl/>
          <w:cs/>
          <w:lang w:val="ar_AE" w:bidi="ar_AE"/>
        </w:rPr>
      </w:r>
      <w:r>
        <w:rPr>
          <w:rtl/>
          <w:cs/>
          <w:lang w:val="ar_AE" w:bidi="ar_AE"/>
        </w:rPr>
        <w:t>وكلّ ما قاله أو فعله شخص الكلمة هذا كان صحيحًا. ويقول يوحنا الكاتب إنه هو وباقي الناس الذين كانوا يعيشون في زمنه رأوا مجد شخص الكلمة هذا. وقد رأوا مدى عظمة وقوة هذا الكلمة!</w:t>
      </w:r>
    </w:p>
    <w:p>
      <w:pPr>
        <w:bidi/>
      </w:pPr>
      <w:r>
        <w:rPr>
          <w:rtl/>
          <w:cs/>
          <w:lang w:val="ar_AE" w:bidi="ar_AE"/>
        </w:rPr>
      </w:r>
      <w:r>
        <w:rPr>
          <w:rtl/>
          <w:cs/>
          <w:lang w:val="ar_AE" w:bidi="ar_AE"/>
        </w:rPr>
        <w:t>ثم يخبرنا يوحنا الكاتب أكثر قليلًا عن يوحنا الآخر، يوحنا المعمدان. وهو يقول هذا باختصار شديد للغاية، ثم لاحقًا سيعطينا المزيد من التفاصيل. فيقول فقط إن يوحنا المعمدان كان يُشير إلى شخصٍ ما وإنه كان يصرخ للناس قائلًا: "هذا هو الشخص الذي كنت أتحدث عنه! هذا هو الشخص الذي قلت إنه سيأتي بعدي". ويبدو أن يوحنا المعمدان كان قد قال للشعب في وقتٍ سابقٍ: "سيأتي شخص وسيكون أعظم مني. وهو كان موجودًا قبلي!" والآن يُخبر يوحنا المعمدان الناس أن "هذا الشخص" هو نفسه من قال لهم عنه! ونحن نعلم أن يوحنا المعمدان كان يُشير إلى يسوع عندما قال ذلك، لكن يوحنا الكاتب لم يخبرنا بعد باسم يسوع.</w:t>
      </w:r>
    </w:p>
    <w:p>
      <w:pPr>
        <w:bidi/>
      </w:pPr>
      <w:r>
        <w:rPr>
          <w:rtl/>
          <w:cs/>
          <w:lang w:val="ar_AE" w:bidi="ar_AE"/>
        </w:rPr>
      </w:r>
      <w:r>
        <w:rPr>
          <w:rtl/>
          <w:cs/>
          <w:lang w:val="ar_AE" w:bidi="ar_AE"/>
        </w:rPr>
        <w:t>ثم يواصل يوحنا الكاتب الحديث مع مستمعيه. ويقول إن الكلمة قد أعطانا جميعًا بركات محبة، أو عطايا كثيرة. ونحن لا نستحق هذه العطايا، لكنه أعطانا إياها لأنه مملوء نعمة. أولًا، أعطى الله الناس وصاياه من خلال موسى. وقد كان موسى رجلًا عاش على الأرض منذ زمنٍ بعيد. وقد أخبر موسى بني إسرائيل أشياء كثيرة كان الله يريدهم أن يفعلوها. وكان على بني إسرائيل أن يطيعوا هذه الوصايا حتى يكونوا شعب الله الخاص ولتكن لهم صداقة مع الله. وكانت هذه عطية من الله. لكن الله الآن أعطى عطايا أكثر!</w:t>
      </w:r>
    </w:p>
    <w:p>
      <w:pPr>
        <w:bidi/>
      </w:pPr>
      <w:r>
        <w:rPr>
          <w:rtl/>
          <w:cs/>
          <w:lang w:val="ar_AE" w:bidi="ar_AE"/>
        </w:rPr>
      </w:r>
      <w:r>
        <w:rPr>
          <w:rtl/>
          <w:cs/>
          <w:lang w:val="ar_AE" w:bidi="ar_AE"/>
        </w:rPr>
        <w:t>فالله الآن أعطى عطايا النعمة والحق. وهنا أخيرًا، يعطينا الكاتب اسم يسوع! وعلى الفور يعطي يسوع لقب المسيح، أو المسيّا: أي الملك والمُخَلِّص الخاص الذي كان بنو إسرائيل ينتظرونه. وقد أظهر يسوع المسيَّا للناس كم كان الله صالحًا ورحيمًا مع الناس الذين لم يستحقوا ذلك. وأظهر للناس أن كل ما يقوله الله ويفعله هو حق.</w:t>
      </w:r>
    </w:p>
    <w:p>
      <w:pPr>
        <w:bidi/>
      </w:pPr>
      <w:r>
        <w:rPr>
          <w:rtl/>
          <w:cs/>
          <w:lang w:val="ar_AE" w:bidi="ar_AE"/>
        </w:rPr>
      </w:r>
      <w:r>
        <w:rPr>
          <w:rtl/>
          <w:cs/>
          <w:lang w:val="ar_AE" w:bidi="ar_AE"/>
        </w:rPr>
        <w:t>كذلك أظهر يسوع للناس من يكون الله، ليس من الممكن لأي شخص من البشر أن يرى الله. لكن يسوع يختلف عن سائر البشر، لأنه هو نفسه أيضًا الله! وهو قد رأى الله! وهو قريب من الله كما يكون الابن من أبيه. فالأب يضع ذراعيه حول ابنه ليعانقه. وهكذا قُرْب يسوع من الله. ولأن يسوع رأى الله، فإنه قادر على إخبارنا جميعًا عن كل ما يخص الله!</w:t>
      </w:r>
    </w:p>
    <w:p>
      <w:pPr>
        <w:bidi/>
      </w:pPr>
      <w:r>
        <w:rPr>
          <w:rtl/>
          <w:cs/>
          <w:lang w:val="ar_AE" w:bidi="ar_AE"/>
        </w:rPr>
      </w:r>
      <w:r>
        <w:rPr>
          <w:rtl/>
          <w:cs/>
          <w:lang w:val="ar_AE" w:bidi="ar_AE"/>
        </w:rPr>
        <w:t>توقفوا هنا وناقشوا هذا السؤال كمجموعة: احكوا قصة عن أب وابن يحبان بعضهما البعض بشدة. (توقَّفوا هنا عن سماع التسجيل الصوتي)</w:t>
      </w:r>
    </w:p>
    <w:p>
      <w:pPr>
        <w:bidi/>
      </w:pPr>
      <w:r>
        <w:rPr>
          <w:rtl/>
          <w:cs/>
          <w:lang w:val="ar_AE" w:bidi="ar_AE"/>
        </w:rPr>
      </w:r>
      <w:r>
        <w:rPr>
          <w:rtl/>
          <w:cs/>
          <w:lang w:val="ar_AE" w:bidi="ar_AE"/>
        </w:rPr>
        <w:t>لقد قَدَّم يوحنا الكاتب الآن يسوع لمستمعيه بصفته الملك والمُخَلِّص الخاص، ابن الله، والكلمة، ونور الناس، حتى يُمكن للناس أن يعرفوا الله. والآن هو تقريبًا مستعد كي يبدأ في رواية القصة عن يسوع. وسننظر إلى ذلك في المقطع التالي.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 : 6 - 18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يُرسل الله رسولًا، يُدعى يوحنا المعمدان، ليُخبرنا عن النور.</w:t>
      </w:r>
    </w:p>
    <w:p>
      <w:pPr>
        <w:bidi/>
      </w:pPr>
      <w:r>
        <w:rPr>
          <w:rtl/>
          <w:cs/>
          <w:lang w:val="ar_AE" w:bidi="ar_AE"/>
        </w:rPr>
      </w:r>
      <w:r>
        <w:rPr>
          <w:b/>
          <w:rtl/>
          <w:cs/>
          <w:lang w:val="ar_AE" w:bidi="ar_AE"/>
        </w:rPr>
        <w:t>في المشهد الثاني:</w:t>
      </w:r>
      <w:r>
        <w:rPr>
          <w:rtl/>
          <w:cs/>
          <w:lang w:val="ar_AE" w:bidi="ar_AE"/>
        </w:rPr>
        <w:t xml:space="preserve"> يخبرنا يوحنا الكاتب المزيد عن "الكلمة". ويروي شيء حدث في الماضي، وهذا ملخص للأمور التي سيتحدّث عنها يوحنا في بقية إنجيله.</w:t>
      </w:r>
    </w:p>
    <w:p>
      <w:pPr>
        <w:bidi/>
      </w:pPr>
      <w:r>
        <w:rPr>
          <w:rtl/>
          <w:cs/>
          <w:lang w:val="ar_AE" w:bidi="ar_AE"/>
        </w:rPr>
      </w:r>
      <w:r>
        <w:rPr>
          <w:b/>
          <w:rtl/>
          <w:cs/>
          <w:lang w:val="ar_AE" w:bidi="ar_AE"/>
        </w:rPr>
        <w:t>في المشهد الثالث:</w:t>
      </w:r>
      <w:r>
        <w:rPr>
          <w:rtl/>
          <w:cs/>
          <w:lang w:val="ar_AE" w:bidi="ar_AE"/>
        </w:rPr>
        <w:t xml:space="preserve"> يشير يوحنا المعمدان إلى من كان يتحدث عنه.</w:t>
      </w:r>
    </w:p>
    <w:p>
      <w:pPr>
        <w:bidi/>
      </w:pPr>
      <w:r>
        <w:rPr>
          <w:rtl/>
          <w:cs/>
          <w:lang w:val="ar_AE" w:bidi="ar_AE"/>
        </w:rPr>
      </w:r>
      <w:r>
        <w:rPr>
          <w:b/>
          <w:rtl/>
          <w:cs/>
          <w:lang w:val="ar_AE" w:bidi="ar_AE"/>
        </w:rPr>
        <w:t>في المشهد الرابع:</w:t>
      </w:r>
      <w:r>
        <w:rPr>
          <w:rtl/>
          <w:cs/>
          <w:lang w:val="ar_AE" w:bidi="ar_AE"/>
        </w:rPr>
        <w:t xml:space="preserve"> يخبرنا يوحنا الكاتب عن يسوع المسيَّا.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يوحنا، كاتب السفر. وهو ليس موجودًا في القصة، لكنه يروي القصة، وبالنسبة لهذا المقطع، قد يكون من المفيد تضمينه كشخصية.</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الكلمة</w:t>
      </w:r>
    </w:p>
    <w:p>
      <w:pPr>
        <w:pStyle w:val="ListBullet"/>
        <w:bidi/>
        <w:spacing w:line="240" w:lineRule="auto"/>
        <w:ind w:left="720"/>
      </w:pPr>
      <w:r>
        <w:rPr>
          <w:rtl/>
          <w:cs/>
          <w:lang w:val="ar_AE" w:bidi="ar_AE"/>
        </w:rPr>
      </w:r>
      <w:r>
        <w:rPr>
          <w:rtl/>
          <w:cs/>
          <w:lang w:val="ar_AE" w:bidi="ar_AE"/>
        </w:rPr>
        <w:t>شخص النور</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الأشخاص الذين لم يقبلوا يسوع</w:t>
      </w:r>
    </w:p>
    <w:p>
      <w:pPr>
        <w:pStyle w:val="ListBullet"/>
        <w:bidi/>
        <w:spacing w:line="240" w:lineRule="auto"/>
        <w:ind w:left="720"/>
      </w:pPr>
      <w:r>
        <w:rPr>
          <w:rtl/>
          <w:cs/>
          <w:lang w:val="ar_AE" w:bidi="ar_AE"/>
        </w:rPr>
      </w:r>
      <w:r>
        <w:rPr>
          <w:rtl/>
          <w:cs/>
          <w:lang w:val="ar_AE" w:bidi="ar_AE"/>
        </w:rPr>
        <w:t>الأشخاص الذين قبلوا يسوع والذين أصبحوا أبناء الله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كما في القصة السابقة، قد ترغبون في حمل شعلة أو سراج معكم. وقد يكون من المفيد أن يكون لديكم مصباح واحد مشرق للغاية، وعدة مصابيح صغيرة جدًا، مثل أعواد الكبريت أو شعلة تكاد تنطفئ. ويمكنكم أيضًا أن تخرجوا خارجًا وتنظروا إلى الشمس لتمثيل النور الحقيقي، واستخدام شعلة صغيرة لتمثيل الأنوار التي ليست النور الحقيقي.</w:t>
      </w:r>
    </w:p>
    <w:p>
      <w:pPr>
        <w:bidi/>
      </w:pPr>
      <w:r>
        <w:rPr>
          <w:rtl/>
          <w:cs/>
          <w:lang w:val="ar_AE" w:bidi="ar_AE"/>
        </w:rPr>
      </w:r>
      <w:r>
        <w:rPr>
          <w:rtl/>
          <w:cs/>
          <w:lang w:val="ar_AE" w:bidi="ar_AE"/>
        </w:rPr>
        <w:t>أوقفوا سماع التسجيل الصوتي واجمعوا الأشياء التي تحتاجون إليها.</w:t>
      </w:r>
    </w:p>
    <w:p>
      <w:pPr>
        <w:bidi/>
      </w:pPr>
      <w:r>
        <w:rPr>
          <w:rtl/>
          <w:cs/>
          <w:lang w:val="ar_AE" w:bidi="ar_AE"/>
        </w:rPr>
      </w:r>
      <w:r>
        <w:rPr>
          <w:rtl/>
          <w:cs/>
          <w:lang w:val="ar_AE" w:bidi="ar_AE"/>
        </w:rPr>
        <w:t xml:space="preserve">في هذا المقطع، أحيانًا يتحدث يوحنا المعمدان وأحيانًا يتحدث يوحنا الكاتب. ولا يحاول يوحنا الكاتب بجدية أن يجعل كلماته الخاصة منفصلة عن كلمات يوحنا المعمدان. فليس مهمًا من يتحدث: لكن </w:t>
      </w:r>
      <w:r>
        <w:rPr>
          <w:b/>
          <w:rtl/>
          <w:cs/>
          <w:lang w:val="ar_AE" w:bidi="ar_AE"/>
        </w:rPr>
        <w:t>ما</w:t>
      </w:r>
      <w:r>
        <w:rPr>
          <w:rtl/>
          <w:cs/>
          <w:lang w:val="ar_AE" w:bidi="ar_AE"/>
        </w:rPr>
        <w:t xml:space="preserve"> يقولونه هو الأكثر أهمية! لكن قد ترغبون في فصل الذين يتكلمون عن طريق عمل فصلة زمنية صغيرة بينهما.</w:t>
      </w:r>
    </w:p>
    <w:p>
      <w:pPr>
        <w:bidi/>
      </w:pPr>
      <w:r>
        <w:rPr>
          <w:rtl/>
          <w:cs/>
          <w:lang w:val="ar_AE" w:bidi="ar_AE"/>
        </w:rPr>
      </w:r>
      <w:r>
        <w:rPr>
          <w:rtl/>
          <w:cs/>
          <w:lang w:val="ar_AE" w:bidi="ar_AE"/>
        </w:rPr>
        <w:t>تذكّروا أن "النور"، و"الكلمة"، و"يسوع المسيَّا" تشير جميعًا إلى الشخص نفسه.</w:t>
      </w:r>
    </w:p>
    <w:p>
      <w:pPr>
        <w:bidi/>
      </w:pPr>
      <w:r>
        <w:rPr>
          <w:rtl/>
          <w:cs/>
          <w:lang w:val="ar_AE" w:bidi="ar_AE"/>
        </w:rPr>
      </w:r>
      <w:r>
        <w:rPr>
          <w:rtl/>
          <w:cs/>
          <w:lang w:val="ar_AE" w:bidi="ar_AE"/>
        </w:rPr>
        <w:t>ولأن هذا المقطع مرتبط ارتباطًا وثيقًا بالمقطع السابق، فقد ترغبون في رواية المقطع السابق مرة أخرى في البداية. وإذا قمتم بتأليف أغنية أو رقصة، فقوموا بأدائها مرة أخرى!</w:t>
      </w:r>
    </w:p>
    <w:p>
      <w:pPr>
        <w:bidi/>
      </w:pPr>
      <w:r>
        <w:rPr>
          <w:rtl/>
          <w:cs/>
          <w:lang w:val="ar_AE" w:bidi="ar_AE"/>
        </w:rPr>
      </w:r>
      <w:r>
        <w:rPr>
          <w:rtl/>
          <w:cs/>
          <w:lang w:val="ar_AE" w:bidi="ar_AE"/>
        </w:rPr>
        <w:t>في المشهد الأول من هذا المقطع الجديد، نسمع كلمة "النور" في كثير من الأحيان. وربما يمكنكم أن تصفقوا أو تنقروا بأرجلكم في كل مرة تسمعون فيها كلمة "النور".</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 : 6 - 18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كاتب السفر. وهو ليس موجودًا في القصة، لكنه يروي القصة، وبالنسبة لهذا المقطع، قد يكون من المفيد تضمينه كشخصية.</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الكلمة</w:t>
      </w:r>
    </w:p>
    <w:p>
      <w:pPr>
        <w:pStyle w:val="ListBullet"/>
        <w:bidi/>
        <w:spacing w:line="240" w:lineRule="auto"/>
        <w:ind w:left="720"/>
      </w:pPr>
      <w:r>
        <w:rPr>
          <w:rtl/>
          <w:cs/>
          <w:lang w:val="ar_AE" w:bidi="ar_AE"/>
        </w:rPr>
      </w:r>
      <w:r>
        <w:rPr>
          <w:rtl/>
          <w:cs/>
          <w:lang w:val="ar_AE" w:bidi="ar_AE"/>
        </w:rPr>
        <w:t>شخص النور</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الأشخاص الذين لم يقبلوا يسوع</w:t>
      </w:r>
    </w:p>
    <w:p>
      <w:pPr>
        <w:pStyle w:val="ListBullet"/>
        <w:bidi/>
        <w:spacing w:line="240" w:lineRule="auto"/>
        <w:ind w:left="720"/>
      </w:pPr>
      <w:r>
        <w:rPr>
          <w:rtl/>
          <w:cs/>
          <w:lang w:val="ar_AE" w:bidi="ar_AE"/>
        </w:rPr>
      </w:r>
      <w:r>
        <w:rPr>
          <w:rtl/>
          <w:cs/>
          <w:lang w:val="ar_AE" w:bidi="ar_AE"/>
        </w:rPr>
        <w:t>الأشخاص الذين قبلوا يسوع والذين أصبحوا أبناء الله</w:t>
      </w:r>
    </w:p>
    <w:p>
      <w:pPr>
        <w:pStyle w:val="ListBullet"/>
        <w:bidi/>
        <w:spacing w:line="240" w:lineRule="auto"/>
        <w:ind w:left="720"/>
      </w:pPr>
      <w:r>
        <w:rPr>
          <w:rtl/>
          <w:cs/>
          <w:lang w:val="ar_AE" w:bidi="ar_AE"/>
        </w:rPr>
      </w:r>
      <w:r>
        <w:rPr>
          <w:rtl/>
          <w:cs/>
          <w:lang w:val="ar_AE" w:bidi="ar_AE"/>
        </w:rPr>
        <w:t>موسى</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ولأن هذا المقطع يرتبط ارتباطًا وثيقًا بالسابق، فقد ترغبون في تمثيل ذلك المقطع أولًا مرة أخرى، قبل أن تُمثِّلوا هذه القصة الجديدة.</w:t>
      </w:r>
    </w:p>
    <w:p>
      <w:pPr>
        <w:bidi/>
      </w:pPr>
      <w:r>
        <w:rPr>
          <w:rtl/>
          <w:cs/>
          <w:lang w:val="ar_AE" w:bidi="ar_AE"/>
        </w:rPr>
      </w:r>
      <w:r>
        <w:rPr>
          <w:rtl/>
          <w:cs/>
          <w:lang w:val="ar_AE" w:bidi="ar_AE"/>
        </w:rPr>
        <w:t>يروي يوحنا، كاتب السفر، هذه القصة لمستمعيه. ويجب أن يكون مرئيًا أثناء تمثيل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الله وهو يُرسل يوحنا المعمدان. ومثِّلوا يوحنا المعمدان وهو يخبر الناس عن النور. ولأن يوحنا المعمدان لم يكن قد تكلَّم بعد في هذا المشهد، فربما يمكنه استخدام الإيماءات دون كلمات.</w:t>
      </w:r>
    </w:p>
    <w:p>
      <w:pPr>
        <w:bidi/>
      </w:pPr>
      <w:r>
        <w:rPr>
          <w:rtl/>
          <w:cs/>
          <w:lang w:val="ar_AE" w:bidi="ar_AE"/>
        </w:rPr>
      </w:r>
      <w:r>
        <w:rPr>
          <w:rtl/>
          <w:cs/>
          <w:lang w:val="ar_AE" w:bidi="ar_AE"/>
        </w:rPr>
        <w:t>ثم مثِّلوا النور الذي يتحدث عنه يوحنا المعمدان وهو آتٍ إلى العالم ويضيء على الجميع.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يوحنا المعمدان: "بمَ تُفكِّر؟"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باختصار أن "شخص النور"، وهو يسوع، يخلق العالم، ثم يختار أن يدخل إلى خليقته.</w:t>
      </w:r>
    </w:p>
    <w:p>
      <w:pPr>
        <w:bidi/>
      </w:pPr>
      <w:r>
        <w:rPr>
          <w:rtl/>
          <w:cs/>
          <w:lang w:val="ar_AE" w:bidi="ar_AE"/>
        </w:rPr>
      </w:r>
      <w:r>
        <w:rPr>
          <w:rtl/>
          <w:cs/>
          <w:lang w:val="ar_AE" w:bidi="ar_AE"/>
        </w:rPr>
        <w:t>ثم مثِّلوا الناس وهم لا يميزونه أو يعترفون به.</w:t>
      </w:r>
    </w:p>
    <w:p>
      <w:pPr>
        <w:bidi/>
      </w:pPr>
      <w:r>
        <w:rPr>
          <w:rtl/>
          <w:cs/>
          <w:lang w:val="ar_AE" w:bidi="ar_AE"/>
        </w:rPr>
      </w:r>
      <w:r>
        <w:rPr>
          <w:rtl/>
          <w:cs/>
          <w:lang w:val="ar_AE" w:bidi="ar_AE"/>
        </w:rPr>
        <w:t>مثِّلوا يسوع وهو يأتي إلى شعب إسرائيل.</w:t>
      </w:r>
    </w:p>
    <w:p>
      <w:pPr>
        <w:bidi/>
      </w:pPr>
      <w:r>
        <w:rPr>
          <w:rtl/>
          <w:cs/>
          <w:lang w:val="ar_AE" w:bidi="ar_AE"/>
        </w:rPr>
      </w:r>
      <w:r>
        <w:rPr>
          <w:rtl/>
          <w:cs/>
          <w:lang w:val="ar_AE" w:bidi="ar_AE"/>
        </w:rPr>
        <w:t>كذلك مثِّلوا معظم هؤلاء الناس وهم يرفضون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يسوع: "بماذا تشعر؟" وبمَ تُفكِّر؟"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بعض الأشخاص وهم يقبلونه. ومثِّلوا أن الله يجعلهم أولاده.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يقبلون يسوع: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"شخص الكلمة"، الذي هو أيضًا يسوع، وهو يصير إنسانًا. لقد صار يسوع إنسانًا عندما جاء إلى العالم، وهذا كان قد حدث بالفعل؛ لكن يوحنا الكاتب يخبره مرة أخرى، بكلمات مختلفة.</w:t>
      </w:r>
    </w:p>
    <w:p>
      <w:pPr>
        <w:bidi/>
      </w:pPr>
      <w:r>
        <w:rPr>
          <w:rtl/>
          <w:cs/>
          <w:lang w:val="ar_AE" w:bidi="ar_AE"/>
        </w:rPr>
      </w:r>
      <w:r>
        <w:rPr>
          <w:rtl/>
          <w:cs/>
          <w:lang w:val="ar_AE" w:bidi="ar_AE"/>
        </w:rPr>
        <w:t>مثِّلوا يسوع وهو يعيش بين الناس. ومرة أخرى، هذا ليس وقتًا مختلفًا عن الوقت الذي مثَّلتم فيه هذا من قبل، لكن يوحنا الكاتب يخبر الشيء ذاته مرة أخرى لكن بكلمات مختلفة.</w:t>
      </w:r>
    </w:p>
    <w:p>
      <w:pPr>
        <w:bidi/>
      </w:pPr>
      <w:r>
        <w:rPr>
          <w:rtl/>
          <w:cs/>
          <w:lang w:val="ar_AE" w:bidi="ar_AE"/>
        </w:rPr>
      </w:r>
      <w:r>
        <w:rPr>
          <w:rtl/>
          <w:cs/>
          <w:lang w:val="ar_AE" w:bidi="ar_AE"/>
        </w:rPr>
        <w:t xml:space="preserve">ثم مثِّلوا يسوع وهو يحب الناس كثيرًا ويتحدث بأمور حقيقية عن الله. </w:t>
      </w:r>
    </w:p>
    <w:p>
      <w:pPr>
        <w:bidi/>
      </w:pPr>
      <w:r>
        <w:rPr>
          <w:rtl/>
          <w:cs/>
          <w:lang w:val="ar_AE" w:bidi="ar_AE"/>
        </w:rPr>
      </w:r>
      <w:r>
        <w:rPr>
          <w:rtl/>
          <w:cs/>
          <w:lang w:val="ar_AE" w:bidi="ar_AE"/>
        </w:rPr>
        <w:t>مثِّلوا يوحنا (كاتب السفر) وبعض الأشخاص الآخرين وهم يرون مدى عظمة يسوع ومجده وجلاله! وسيكون مفيدًا أن تجعلوا الله الآب واقفًا خلف يسوع، لتذكيركم بأن يوحنا الكاتب يدعوه ابن الآب الوحيد هنا.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يوحنا الكاتب: "كيف كان شعورك وأنت ترى عظمة يسوع وجلاله؟"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يوحنا المعمدان وهو يدعو الشعب. وهذه المرة يمكنكم أن تجعلوه يتكلم. وسيشير إلى يسوع بينما هو يتكلم.</w:t>
      </w:r>
    </w:p>
    <w:p>
      <w:pPr>
        <w:bidi/>
      </w:pPr>
      <w:r>
        <w:rPr>
          <w:rtl/>
          <w:cs/>
          <w:lang w:val="ar_AE" w:bidi="ar_AE"/>
        </w:rPr>
      </w:r>
      <w:r>
        <w:rPr>
          <w:rtl/>
          <w:cs/>
          <w:lang w:val="ar_AE" w:bidi="ar_AE"/>
        </w:rPr>
        <w:t xml:space="preserve">ويمكنكم تمثيل يسوع وهو يسير ويأتي </w:t>
      </w:r>
      <w:r>
        <w:rPr>
          <w:b/>
          <w:rtl/>
          <w:cs/>
          <w:lang w:val="ar_AE" w:bidi="ar_AE"/>
        </w:rPr>
        <w:t>أمام</w:t>
      </w:r>
      <w:r>
        <w:rPr>
          <w:rtl/>
          <w:cs/>
          <w:lang w:val="ar_AE" w:bidi="ar_AE"/>
        </w:rPr>
        <w:t xml:space="preserve"> يوحنا المعمدان ليُظهر أنه يبدأ عمله على الأرض </w:t>
      </w:r>
      <w:r>
        <w:rPr>
          <w:b/>
          <w:rtl/>
          <w:cs/>
          <w:lang w:val="ar_AE" w:bidi="ar_AE"/>
        </w:rPr>
        <w:t>بعد</w:t>
      </w:r>
      <w:r>
        <w:rPr>
          <w:rtl/>
          <w:cs/>
          <w:lang w:val="ar_AE" w:bidi="ar_AE"/>
        </w:rPr>
        <w:t xml:space="preserve"> أن بدأ يوحنا المعمدان عمله، لكن بعد ذلك اجعلوا يسوع يسير بعيدًا </w:t>
      </w:r>
      <w:r>
        <w:rPr>
          <w:b/>
          <w:rtl/>
          <w:cs/>
          <w:lang w:val="ar_AE" w:bidi="ar_AE"/>
        </w:rPr>
        <w:t>خلف</w:t>
      </w:r>
      <w:r>
        <w:rPr>
          <w:rtl/>
          <w:cs/>
          <w:lang w:val="ar_AE" w:bidi="ar_AE"/>
        </w:rPr>
        <w:t xml:space="preserve"> يوحنا لكي تُظهروا أن يسوع كان موجودًا بالفعل قبل ولادة يوحنا بزمن طويل.</w:t>
      </w:r>
    </w:p>
    <w:p>
      <w:pPr>
        <w:bidi/>
      </w:pPr>
      <w:r>
        <w:rPr>
          <w:rtl/>
          <w:cs/>
          <w:lang w:val="ar_AE" w:bidi="ar_AE"/>
        </w:rPr>
      </w:r>
      <w:r>
        <w:rPr>
          <w:rtl/>
          <w:cs/>
          <w:lang w:val="ar_AE" w:bidi="ar_AE"/>
        </w:rPr>
        <w:t>مثِّلوا يسوع وهو يُعطي عطايا بسخاء للناس.</w:t>
      </w:r>
    </w:p>
    <w:p>
      <w:pPr>
        <w:bidi/>
      </w:pPr>
      <w:r>
        <w:rPr>
          <w:rtl/>
          <w:cs/>
          <w:lang w:val="ar_AE" w:bidi="ar_AE"/>
        </w:rPr>
      </w:r>
      <w:r>
        <w:rPr>
          <w:rtl/>
          <w:cs/>
          <w:lang w:val="ar_AE" w:bidi="ar_AE"/>
        </w:rPr>
        <w:t>ومثِّلوا الله وهو يستخدم موسى ليُعطي ناموس الله للناس. ولقد حدث هذا منذ زمن بعيد، لذلك يمكنكم تمثيل هذا الأمر على مسافة بعيدة قليلًا عن التمثيل الآخر.</w:t>
      </w:r>
    </w:p>
    <w:p>
      <w:pPr>
        <w:bidi/>
      </w:pPr>
      <w:r>
        <w:rPr>
          <w:rtl/>
          <w:cs/>
          <w:lang w:val="ar_AE" w:bidi="ar_AE"/>
        </w:rPr>
      </w:r>
      <w:r>
        <w:rPr>
          <w:rtl/>
          <w:cs/>
          <w:lang w:val="ar_AE" w:bidi="ar_AE"/>
        </w:rPr>
        <w:t xml:space="preserve">ومثِّلوا الله وهو يستخدم يسوع ليُظهر للناس كم هو يحبهم، وكيف يستخدم الله يسوع ليُعلّم الناس الحق عن نفسه. </w:t>
      </w:r>
    </w:p>
    <w:p>
      <w:pPr>
        <w:bidi/>
      </w:pPr>
      <w:r>
        <w:rPr>
          <w:rtl/>
          <w:cs/>
          <w:lang w:val="ar_AE" w:bidi="ar_AE"/>
        </w:rPr>
      </w:r>
      <w:r>
        <w:rPr>
          <w:rtl/>
          <w:cs/>
          <w:lang w:val="ar_AE" w:bidi="ar_AE"/>
        </w:rPr>
        <w:t>مثِّلوا أن أحدًا من الناس لم ير الله من قبل. ربما يقف الله وراء حجاب أو ستارة، أو خارج الباب. ثم مثِّلوا يسوع وهو واقف بجانب الله. وربما يمكنهم معانقة أحدهم الآخر. ثم مثِّلوا يسوع وهو يأتي إلى الناس ويخبرهم عن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يوحنا الكاتب: "بماذا تشعر؟"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 : 6 - 18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يستخدم يوحنا كلمة </w:t>
      </w:r>
      <w:r>
        <w:rPr>
          <w:b/>
          <w:rtl/>
          <w:cs/>
          <w:lang w:val="ar_AE" w:bidi="ar_AE"/>
        </w:rPr>
        <w:t>الكلمة</w:t>
      </w:r>
      <w:r>
        <w:rPr>
          <w:rtl/>
          <w:cs/>
          <w:lang w:val="ar_AE" w:bidi="ar_AE"/>
        </w:rPr>
        <w:t xml:space="preserve"> ليتحدث عن يسوع الذي هو أيضًا الله. عندما تحكون هذا المقطع، قد ترغبون في التوقف قليلًا قبل أن تنطقوا كلمة "الكلمة"، أو تنطقوها بقوة أكبر، حتى تبرز منفصلة عن باقي الجملة. وسيحتاج مستمعيكم إلى فهم أن هذه الكلمة لها معنى خاص هنا، وأن يوحنا يقصدها كشخص. استخدموا الكلمة ذاتها التي استخدمتموها في المقطع السابق.</w:t>
      </w:r>
    </w:p>
    <w:p>
      <w:pPr>
        <w:bidi/>
      </w:pPr>
      <w:r>
        <w:rPr>
          <w:rtl/>
          <w:cs/>
          <w:lang w:val="ar_AE" w:bidi="ar_AE"/>
        </w:rPr>
      </w:r>
      <w:r>
        <w:rPr>
          <w:rtl/>
          <w:cs/>
          <w:lang w:val="ar_AE" w:bidi="ar_AE"/>
        </w:rPr>
        <w:t xml:space="preserve">يستخدم يوحنا كلمة </w:t>
      </w:r>
      <w:r>
        <w:rPr>
          <w:b/>
          <w:rtl/>
          <w:cs/>
          <w:lang w:val="ar_AE" w:bidi="ar_AE"/>
        </w:rPr>
        <w:t>النور</w:t>
      </w:r>
      <w:r>
        <w:rPr>
          <w:rtl/>
          <w:cs/>
          <w:lang w:val="ar_AE" w:bidi="ar_AE"/>
        </w:rPr>
        <w:t xml:space="preserve"> بالطريقة ذاتها التي يستخدم بها "الكلمة"، كما لو كانت شخصًا. هنا أيضًا سيكون من المفيد لمستمعيكم أن تتوقفوا قبل أن تقولوا كلمة "نور".</w:t>
      </w:r>
    </w:p>
    <w:p>
      <w:pPr>
        <w:bidi/>
      </w:pPr>
      <w:r>
        <w:rPr>
          <w:rtl/>
          <w:cs/>
          <w:lang w:val="ar_AE" w:bidi="ar_AE"/>
        </w:rPr>
      </w:r>
      <w:r>
        <w:rPr>
          <w:rtl/>
          <w:cs/>
          <w:lang w:val="ar_AE" w:bidi="ar_AE"/>
        </w:rPr>
        <w:t xml:space="preserve">وقد جاء يوحنا المعمدان كشاهد ليشهد عن "النور". أن </w:t>
      </w:r>
      <w:r>
        <w:rPr>
          <w:b/>
          <w:rtl/>
          <w:cs/>
          <w:lang w:val="ar_AE" w:bidi="ar_AE"/>
        </w:rPr>
        <w:t>تشهد</w:t>
      </w:r>
      <w:r>
        <w:rPr>
          <w:rtl/>
          <w:cs/>
          <w:lang w:val="ar_AE" w:bidi="ar_AE"/>
        </w:rPr>
        <w:t xml:space="preserve"> يعني أن تُخبر عن شيء رأيته بنفسك، وتعرف أنه حقيقي حقًا. </w:t>
      </w:r>
      <w:r>
        <w:rPr>
          <w:b/>
          <w:rtl/>
          <w:cs/>
          <w:lang w:val="ar_AE" w:bidi="ar_AE"/>
        </w:rPr>
        <w:t>والشاهد</w:t>
      </w:r>
      <w:r>
        <w:rPr>
          <w:rtl/>
          <w:cs/>
          <w:lang w:val="ar_AE" w:bidi="ar_AE"/>
        </w:rPr>
        <w:t xml:space="preserve"> هو شخص يشهد.</w:t>
      </w:r>
    </w:p>
    <w:p>
      <w:pPr>
        <w:bidi/>
      </w:pPr>
      <w:r>
        <w:rPr>
          <w:rtl/>
          <w:cs/>
          <w:lang w:val="ar_AE" w:bidi="ar_AE"/>
        </w:rPr>
      </w:r>
      <w:r>
        <w:rPr>
          <w:rtl/>
          <w:cs/>
          <w:lang w:val="ar_AE" w:bidi="ar_AE"/>
        </w:rPr>
        <w:t>توقّفوا هنا وناقشوا كيف ستقولون هذه الجملة. (توقَّفوا هنا عن سماع التسجيل الصوتي)</w:t>
      </w:r>
    </w:p>
    <w:p>
      <w:pPr>
        <w:bidi/>
      </w:pPr>
      <w:r>
        <w:rPr>
          <w:rtl/>
          <w:cs/>
          <w:lang w:val="ar_AE" w:bidi="ar_AE"/>
        </w:rPr>
      </w:r>
      <w:r>
        <w:rPr>
          <w:rtl/>
          <w:cs/>
          <w:lang w:val="ar_AE" w:bidi="ar_AE"/>
        </w:rPr>
        <w:t xml:space="preserve">وقد جاء يوحنا المعمدان ليشهد عن النور حتى يُساعد جميع الناس على أن يؤمنوا. أن </w:t>
      </w:r>
      <w:r>
        <w:rPr>
          <w:b/>
          <w:rtl/>
          <w:cs/>
          <w:lang w:val="ar_AE" w:bidi="ar_AE"/>
        </w:rPr>
        <w:t>تؤمن</w:t>
      </w:r>
      <w:r>
        <w:rPr>
          <w:rtl/>
          <w:cs/>
          <w:lang w:val="ar_AE" w:bidi="ar_AE"/>
        </w:rPr>
        <w:t xml:space="preserve"> يعني أنك تثق في أن شيئًا ما حقيقي. وقد أراد يوحنا أن يثق الناس في أن كوْن يسوع هو النور هو أمر حقيقي. أن تؤمن يعني أن يكون لك إيمان.</w:t>
      </w:r>
    </w:p>
    <w:p>
      <w:pPr>
        <w:bidi/>
      </w:pPr>
      <w:r>
        <w:rPr>
          <w:rtl/>
          <w:cs/>
          <w:lang w:val="ar_AE" w:bidi="ar_AE"/>
        </w:rPr>
      </w:r>
      <w:r>
        <w:rPr>
          <w:rtl/>
          <w:cs/>
          <w:lang w:val="ar_AE" w:bidi="ar_AE"/>
        </w:rPr>
        <w:t xml:space="preserve">توقفوا هنا وناقشوا كمجموعة الكلمة أو العبارة الأنسب التي ستستخدمونها هنا. ابحثوا عن كلمة </w:t>
      </w:r>
      <w:r>
        <w:rPr>
          <w:rtl/>
          <w:cs/>
          <w:lang w:val="ar_AE" w:bidi="ar_AE"/>
        </w:rPr>
        <w:t>الإيمان</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يخبرنا الكاتب أن "الكلمة" صار إنسانًا و"ممتلئًا بالنعمة والحق". </w:t>
      </w:r>
      <w:r>
        <w:rPr>
          <w:b/>
          <w:rtl/>
          <w:cs/>
          <w:lang w:val="ar_AE" w:bidi="ar_AE"/>
        </w:rPr>
        <w:t>والنعمة</w:t>
      </w:r>
      <w:r>
        <w:rPr>
          <w:rtl/>
          <w:cs/>
          <w:lang w:val="ar_AE" w:bidi="ar_AE"/>
        </w:rPr>
        <w:t xml:space="preserve"> تعني أن الله يُظهر محبةً وغفرانًا للأشخاص الذين لا يستحقونها.</w:t>
      </w:r>
    </w:p>
    <w:p>
      <w:pPr>
        <w:bidi/>
      </w:pPr>
      <w:r>
        <w:rPr>
          <w:rtl/>
          <w:cs/>
          <w:lang w:val="ar_AE" w:bidi="ar_AE"/>
        </w:rPr>
      </w:r>
      <w:r>
        <w:rPr>
          <w:rtl/>
          <w:cs/>
          <w:lang w:val="ar_AE" w:bidi="ar_AE"/>
        </w:rPr>
        <w:t xml:space="preserve">توقفوا هنا وناقشوا كمجموعة أي كلمة ستستخدمونها لترجمة كلمة </w:t>
      </w:r>
      <w:r>
        <w:rPr>
          <w:b/>
          <w:rtl/>
          <w:cs/>
          <w:lang w:val="ar_AE" w:bidi="ar_AE"/>
        </w:rPr>
        <w:t>نعمة</w:t>
      </w:r>
      <w:r>
        <w:rPr>
          <w:rtl/>
          <w:cs/>
          <w:lang w:val="ar_AE" w:bidi="ar_AE"/>
        </w:rPr>
        <w:t xml:space="preserve">. ابحثوا عن كلمة </w:t>
      </w:r>
      <w:r>
        <w:rPr>
          <w:rtl/>
          <w:cs/>
          <w:lang w:val="ar_AE" w:bidi="ar_AE"/>
        </w:rPr>
        <w:t>النعمة</w:t>
      </w:r>
      <w:r>
        <w:rPr>
          <w:rtl/>
          <w:cs/>
          <w:lang w:val="ar_AE" w:bidi="ar_AE"/>
        </w:rPr>
        <w:t xml:space="preserve"> في قاموس الكلمات الرئيسية. استخدموا الكلمة ذاتها التي استخدمتموها في أسفار الكتاب المقدس الأخرى. أوقِفوا الاستماع إلى التسجيل الصوتي هنا.</w:t>
      </w:r>
    </w:p>
    <w:p>
      <w:pPr>
        <w:bidi/>
      </w:pPr>
      <w:r>
        <w:rPr>
          <w:rtl/>
          <w:cs/>
          <w:lang w:val="ar_AE" w:bidi="ar_AE"/>
        </w:rPr>
      </w:r>
      <w:r>
        <w:rPr>
          <w:rtl/>
          <w:cs/>
          <w:lang w:val="ar_AE" w:bidi="ar_AE"/>
        </w:rPr>
        <w:t xml:space="preserve">إن الكلمة كان </w:t>
      </w:r>
      <w:r>
        <w:rPr>
          <w:b/>
          <w:rtl/>
          <w:cs/>
          <w:lang w:val="ar_AE" w:bidi="ar_AE"/>
        </w:rPr>
        <w:t>مملوءًا</w:t>
      </w:r>
      <w:r>
        <w:rPr>
          <w:rtl/>
          <w:cs/>
          <w:lang w:val="ar_AE" w:bidi="ar_AE"/>
        </w:rPr>
        <w:t xml:space="preserve"> نعمة تعني أن "الكلمة" أحب الناس </w:t>
      </w:r>
      <w:r>
        <w:rPr>
          <w:b/>
          <w:rtl/>
          <w:cs/>
          <w:lang w:val="ar_AE" w:bidi="ar_AE"/>
        </w:rPr>
        <w:t>كثيرًا</w:t>
      </w:r>
      <w:r>
        <w:rPr>
          <w:rtl/>
          <w:cs/>
          <w:lang w:val="ar_AE" w:bidi="ar_AE"/>
        </w:rPr>
        <w:t>.</w:t>
      </w:r>
    </w:p>
    <w:p>
      <w:pPr>
        <w:bidi/>
      </w:pPr>
      <w:r>
        <w:rPr>
          <w:rtl/>
          <w:cs/>
          <w:lang w:val="ar_AE" w:bidi="ar_AE"/>
        </w:rPr>
      </w:r>
      <w:r>
        <w:rPr>
          <w:rtl/>
          <w:cs/>
          <w:lang w:val="ar_AE" w:bidi="ar_AE"/>
        </w:rPr>
        <w:t xml:space="preserve">كان "الكلمة" أيضًا مملوءًا </w:t>
      </w:r>
      <w:r>
        <w:rPr>
          <w:b/>
          <w:rtl/>
          <w:cs/>
          <w:lang w:val="ar_AE" w:bidi="ar_AE"/>
        </w:rPr>
        <w:t>بالحق</w:t>
      </w:r>
      <w:r>
        <w:rPr>
          <w:rtl/>
          <w:cs/>
          <w:lang w:val="ar_AE" w:bidi="ar_AE"/>
        </w:rPr>
        <w:t>. وهذا يعني أن ما يقوله "الكلمة" عن الله صحيح تمامًا.</w:t>
      </w:r>
    </w:p>
    <w:p>
      <w:pPr>
        <w:bidi/>
      </w:pPr>
      <w:r>
        <w:rPr>
          <w:rtl/>
          <w:cs/>
          <w:lang w:val="ar_AE" w:bidi="ar_AE"/>
        </w:rPr>
      </w:r>
      <w:r>
        <w:rPr>
          <w:rtl/>
          <w:cs/>
          <w:lang w:val="ar_AE" w:bidi="ar_AE"/>
        </w:rPr>
        <w:t xml:space="preserve">والنعمة والحق قد صارا من خلال يسوع المسيح. كلمة </w:t>
      </w:r>
      <w:r>
        <w:rPr>
          <w:b/>
          <w:rtl/>
          <w:cs/>
          <w:lang w:val="ar_AE" w:bidi="ar_AE"/>
        </w:rPr>
        <w:t>"المسيح"</w:t>
      </w:r>
      <w:r>
        <w:rPr>
          <w:rtl/>
          <w:cs/>
          <w:lang w:val="ar_AE" w:bidi="ar_AE"/>
        </w:rPr>
        <w:t xml:space="preserve"> هي نفسها كلمة </w:t>
      </w:r>
      <w:r>
        <w:rPr>
          <w:b/>
          <w:rtl/>
          <w:cs/>
          <w:lang w:val="ar_AE" w:bidi="ar_AE"/>
        </w:rPr>
        <w:t>المسيَّا</w:t>
      </w:r>
      <w:r>
        <w:rPr>
          <w:rtl/>
          <w:cs/>
          <w:lang w:val="ar_AE" w:bidi="ar_AE"/>
        </w:rPr>
        <w:t xml:space="preserve">. </w:t>
      </w:r>
      <w:r>
        <w:rPr>
          <w:rtl/>
          <w:cs/>
          <w:lang w:val="ar_AE" w:bidi="ar_AE"/>
        </w:rPr>
        <w:t>والمسيَّا</w:t>
      </w:r>
      <w:r>
        <w:rPr>
          <w:rtl/>
          <w:cs/>
          <w:lang w:val="ar_AE" w:bidi="ar_AE"/>
        </w:rPr>
        <w:t xml:space="preserve"> هي كلمة من اللغة العبرية، وهي اللغة التي كُتب بها العهد القديم. أما كلمة "المسيح" فهي الترجمة اليونانية للكلمة نفسها. واليونانية هي اللغة التي كُتب بها العهد الجديد.</w:t>
      </w:r>
    </w:p>
    <w:p>
      <w:pPr>
        <w:bidi/>
      </w:pPr>
      <w:r>
        <w:rPr>
          <w:rtl/>
          <w:cs/>
          <w:lang w:val="ar_AE" w:bidi="ar_AE"/>
        </w:rPr>
      </w:r>
      <w:r>
        <w:rPr>
          <w:rtl/>
          <w:cs/>
          <w:lang w:val="ar_AE" w:bidi="ar_AE"/>
        </w:rPr>
        <w:t>وكلمة المسيَّا تعني حرفيًا شخصًا قد تم مسحه. أن يُمسح شخص ما يعني سكب الزيت العطري على رأس هذا الشخص. وفي العهد القديم، قبل أن يتمكن شخص ما من القيام بمهمة خاصة، كان شخص آخر يسكب الزيت على رأس هذا الشخص. وهذا كان يُظهر بوضوح أن الله قد أفرز هذا الشخص لغرض خاص. كما أنه كان واضحًا أن الله كان يُعطي هذا الشخص سلطانًا خاصًا. وفي وقت لاحق، أصبحت كلمة "ممسوح" تُستخدم للإشارة إلى الأشخاص الذين عُينوا لمهمة خاصة، حتى لو لم يكن هناك طقس ينطوي على سكب الزيت.</w:t>
      </w:r>
    </w:p>
    <w:p>
      <w:pPr>
        <w:bidi/>
      </w:pPr>
      <w:r>
        <w:rPr>
          <w:rtl/>
          <w:cs/>
          <w:lang w:val="ar_AE" w:bidi="ar_AE"/>
        </w:rPr>
      </w:r>
      <w:r>
        <w:rPr>
          <w:rtl/>
          <w:cs/>
          <w:lang w:val="ar_AE" w:bidi="ar_AE"/>
        </w:rPr>
        <w:t>والكلمة قد جاءت بشكل خاص لتشير إلى ملك – شخص قد عيّنه الله للمهمة الخاصة التي هي أن يكون ملكًا.</w:t>
      </w:r>
    </w:p>
    <w:p>
      <w:pPr>
        <w:bidi/>
      </w:pPr>
      <w:r>
        <w:rPr>
          <w:rtl/>
          <w:cs/>
          <w:lang w:val="ar_AE" w:bidi="ar_AE"/>
        </w:rPr>
      </w:r>
      <w:r>
        <w:rPr>
          <w:rtl/>
          <w:cs/>
          <w:lang w:val="ar_AE" w:bidi="ar_AE"/>
        </w:rPr>
        <w:t>ولأن بنو إسرائيل كانوا يعصون الله مرارًا وتكرارًا، كانوا في كثير من الأحيان يقعون في أزمة. لكن حتى مع ذلك، كان الله قد وعد بني إسرائيل أنه سيرسل لهم ملكًا يُخلِّص الناس من المشاكل التي كانوا فيها.</w:t>
      </w:r>
    </w:p>
    <w:p>
      <w:pPr>
        <w:bidi/>
      </w:pPr>
      <w:r>
        <w:rPr>
          <w:rtl/>
          <w:cs/>
          <w:lang w:val="ar_AE" w:bidi="ar_AE"/>
        </w:rPr>
      </w:r>
      <w:r>
        <w:rPr>
          <w:rtl/>
          <w:cs/>
          <w:lang w:val="ar_AE" w:bidi="ar_AE"/>
        </w:rPr>
        <w:t xml:space="preserve">وعندما يُدعى يسوع في العهد الجديد المسيح، أو المسيَّا، فإن هذا يعني أن يسوع هو </w:t>
      </w:r>
      <w:r>
        <w:rPr>
          <w:rtl/>
          <w:cs/>
          <w:lang w:val="ar_AE" w:bidi="ar_AE"/>
        </w:rPr>
        <w:t>ملك</w:t>
      </w:r>
      <w:r>
        <w:rPr>
          <w:rtl/>
          <w:cs/>
          <w:lang w:val="ar_AE" w:bidi="ar_AE"/>
        </w:rPr>
        <w:t>. وهذا يعني بشكل خاص أن يسوع هو الملك الذي وعد الله بإرساله ليُخلِّص شعبه.</w:t>
      </w:r>
    </w:p>
    <w:p>
      <w:pPr>
        <w:bidi/>
      </w:pPr>
      <w:r>
        <w:rPr>
          <w:rtl/>
          <w:cs/>
          <w:lang w:val="ar_AE" w:bidi="ar_AE"/>
        </w:rPr>
      </w:r>
      <w:r>
        <w:rPr>
          <w:rtl/>
          <w:cs/>
          <w:lang w:val="ar_AE" w:bidi="ar_AE"/>
        </w:rPr>
        <w:t xml:space="preserve">توقَّفوا هنا وناقِشوا معًا الكلمة التي ستستخدمونها للإشارة إلى </w:t>
      </w:r>
      <w:r>
        <w:rPr>
          <w:rtl/>
          <w:cs/>
          <w:lang w:val="ar_AE" w:bidi="ar_AE"/>
        </w:rPr>
        <w:t>المسيح</w:t>
      </w:r>
      <w:r>
        <w:rPr>
          <w:rtl/>
          <w:cs/>
          <w:lang w:val="ar_AE" w:bidi="ar_AE"/>
        </w:rPr>
        <w:t>. واستخدموا الكلمة ذاتها التي استخدمتموها في الأسفار الأخرى التي ترجمتموها بالفعل. ابحثوا عن هذه الكلمة في قاموس الكلمات الرئيسية للمزيد من المعلومات. (توقَّفوا هنا عن سماع التسجيل الصوتي)</w:t>
      </w:r>
    </w:p>
    <w:p>
      <w:pPr>
        <w:bidi/>
      </w:pPr>
      <w:r>
        <w:rPr>
          <w:rtl/>
          <w:cs/>
          <w:lang w:val="ar_AE" w:bidi="ar_AE"/>
        </w:rPr>
      </w:r>
      <w:r>
        <w:rPr>
          <w:rtl/>
          <w:cs/>
          <w:lang w:val="ar_AE" w:bidi="ar_AE"/>
        </w:rPr>
        <w:t xml:space="preserve">ويخبرنا يوحنا الكاتب أنه رأى مجد "الكلمة". وكلمة </w:t>
      </w:r>
      <w:r>
        <w:rPr>
          <w:b/>
          <w:rtl/>
          <w:cs/>
          <w:lang w:val="ar_AE" w:bidi="ar_AE"/>
        </w:rPr>
        <w:t>مجد</w:t>
      </w:r>
      <w:r>
        <w:rPr>
          <w:rtl/>
          <w:cs/>
          <w:lang w:val="ar_AE" w:bidi="ar_AE"/>
        </w:rPr>
        <w:t xml:space="preserve"> تعني القوة والعظمة.</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مجد</w:t>
      </w:r>
      <w:r>
        <w:rPr>
          <w:rtl/>
          <w:cs/>
          <w:lang w:val="ar_AE" w:bidi="ar_AE"/>
        </w:rPr>
        <w:t xml:space="preserve">. ابحثوا عن كلمة </w:t>
      </w:r>
      <w:r>
        <w:rPr>
          <w:rtl/>
          <w:cs/>
          <w:lang w:val="ar_AE" w:bidi="ar_AE"/>
        </w:rPr>
        <w:t>مجد</w:t>
      </w:r>
      <w:r>
        <w:rPr>
          <w:rtl/>
          <w:cs/>
          <w:lang w:val="ar_AE" w:bidi="ar_AE"/>
        </w:rPr>
        <w:t xml:space="preserve"> في قاموس الكلمات الرئيسية. استخدموا الكلمة ذاتها التي استخدمتموها في أسفار الكتاب المقدس الأخرى. (توقَّفوا هنا عن سماع التسجيل الصوتي)</w:t>
      </w:r>
    </w:p>
    <w:p>
      <w:pPr>
        <w:bidi/>
      </w:pPr>
      <w:r>
        <w:rPr>
          <w:rtl/>
          <w:cs/>
          <w:lang w:val="ar_AE" w:bidi="ar_AE"/>
        </w:rPr>
      </w:r>
      <w:r>
        <w:rPr>
          <w:rtl/>
          <w:cs/>
          <w:lang w:val="ar_AE" w:bidi="ar_AE"/>
        </w:rPr>
        <w:t xml:space="preserve">ولقد أعطانا الله العديد من عطايا المحبة. وهو قد أعطى هذه العطايا من </w:t>
      </w:r>
      <w:r>
        <w:rPr>
          <w:b/>
          <w:rtl/>
          <w:cs/>
          <w:lang w:val="ar_AE" w:bidi="ar_AE"/>
        </w:rPr>
        <w:t>ملئه</w:t>
      </w:r>
      <w:r>
        <w:rPr>
          <w:rtl/>
          <w:cs/>
          <w:lang w:val="ar_AE" w:bidi="ar_AE"/>
        </w:rPr>
        <w:t>: هذا يعني أنه قد أعطى هذه العطايا بسخاء شديد.</w:t>
      </w:r>
    </w:p>
    <w:p>
      <w:pPr>
        <w:bidi/>
      </w:pPr>
      <w:r>
        <w:rPr>
          <w:rtl/>
          <w:cs/>
          <w:lang w:val="ar_AE" w:bidi="ar_AE"/>
        </w:rPr>
      </w:r>
      <w:r>
        <w:rPr>
          <w:rtl/>
          <w:cs/>
          <w:lang w:val="ar_AE" w:bidi="ar_AE"/>
        </w:rPr>
        <w:t xml:space="preserve">لقد أعطى الله الناموس للشعب من خلال موسى. </w:t>
      </w:r>
      <w:r>
        <w:rPr>
          <w:b/>
          <w:rtl/>
          <w:cs/>
          <w:lang w:val="ar_AE" w:bidi="ar_AE"/>
        </w:rPr>
        <w:t>والناموس</w:t>
      </w:r>
      <w:r>
        <w:rPr>
          <w:rtl/>
          <w:cs/>
          <w:lang w:val="ar_AE" w:bidi="ar_AE"/>
        </w:rPr>
        <w:t xml:space="preserve"> يعني كل التعليمات التي أعطاها الله لبني إسرائيل بشأن كيف ينبغي أن يعيشوا ليكونوا شعبه.</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الناموس</w:t>
      </w:r>
      <w:r>
        <w:rPr>
          <w:rtl/>
          <w:cs/>
          <w:lang w:val="ar_AE" w:bidi="ar_AE"/>
        </w:rPr>
        <w:t xml:space="preserve">. ابحثوا عن </w:t>
      </w:r>
      <w:r>
        <w:rPr>
          <w:rtl/>
          <w:cs/>
          <w:lang w:val="ar_AE" w:bidi="ar_AE"/>
        </w:rPr>
        <w:t>الناموس</w:t>
      </w:r>
      <w:r>
        <w:rPr>
          <w:rtl/>
          <w:cs/>
          <w:lang w:val="ar_AE" w:bidi="ar_AE"/>
        </w:rPr>
        <w:t xml:space="preserve"> في قاموس الكلمات الرئيسية. استخدموا الكلمة ذاتها التي استخدمتموها في أسفار الكتاب المقدس الأخرى.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1 : 6 - 18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1:19–28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 19–28 واحفظوه في قلوبكم.</w:t>
      </w:r>
    </w:p>
    <w:p>
      <w:pPr>
        <w:bidi/>
      </w:pPr>
      <w:r>
        <w:rPr>
          <w:rtl/>
          <w:cs/>
          <w:lang w:val="ar_AE" w:bidi="ar_AE"/>
        </w:rPr>
      </w:r>
      <w:r>
        <w:rPr>
          <w:rtl/>
          <w:cs/>
          <w:lang w:val="ar_AE" w:bidi="ar_AE"/>
        </w:rPr>
        <w:t>استمعوا إلى نسخة صوتية من يوحنا 1: 19–28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 xml:space="preserve">ماذا يخبرنا هذا المقطع عن يسوع، وعن الله؟ </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 : 19 - 28 من الترجمة الأكثر فهمًا لكم.</w:t>
      </w:r>
    </w:p>
    <w:p>
      <w:pPr>
        <w:bidi/>
      </w:pPr>
      <w:r>
        <w:rPr>
          <w:rtl/>
          <w:cs/>
          <w:lang w:val="ar_AE" w:bidi="ar_AE"/>
        </w:rPr>
      </w:r>
      <w:r>
        <w:rPr>
          <w:rtl/>
          <w:cs/>
          <w:lang w:val="ar_AE" w:bidi="ar_AE"/>
        </w:rPr>
        <w:t>أصبح كاتب هذا الإنجيل مستعدًا تقريبًا للبدء في رواية قصته عن يسوع، لكنه أولًا يروي لنا قصة عن يوحنا المعمدان.</w:t>
      </w:r>
    </w:p>
    <w:p>
      <w:pPr>
        <w:bidi/>
      </w:pPr>
      <w:r>
        <w:rPr>
          <w:rtl/>
          <w:cs/>
          <w:lang w:val="ar_AE" w:bidi="ar_AE"/>
        </w:rPr>
      </w:r>
      <w:r>
        <w:rPr>
          <w:rtl/>
          <w:cs/>
          <w:lang w:val="ar_AE" w:bidi="ar_AE"/>
        </w:rPr>
        <w:t>ويتوقع الكاتب من مستمعيه أن يعرفوا من هو يوحنا المعمدان، لذلك لم يُقدِّم تفسيرًا واضحًا لما كان يوحنا يفعله. فقط في نهاية هذا المقطع، يذكر الكاتب إن يوحنا كان يُعمِّد ويذكر أين كان ذلك.</w:t>
      </w:r>
    </w:p>
    <w:p>
      <w:pPr>
        <w:bidi/>
      </w:pPr>
      <w:r>
        <w:rPr>
          <w:rtl/>
          <w:cs/>
          <w:lang w:val="ar_AE" w:bidi="ar_AE"/>
        </w:rPr>
      </w:r>
      <w:r>
        <w:rPr>
          <w:rtl/>
          <w:cs/>
          <w:lang w:val="ar_AE" w:bidi="ar_AE"/>
        </w:rPr>
        <w:t>ويدعوه الكاتب ببساطة يوحنا. وفي هذا التسجيل الصوتي، ندعوه "يوحنا المعمدان"، ليساعدنا هذا على تمييزه عن يوحنا كاتب هذا الإنجيل.</w:t>
      </w:r>
    </w:p>
    <w:p>
      <w:pPr>
        <w:bidi/>
      </w:pPr>
      <w:r>
        <w:rPr>
          <w:rtl/>
          <w:cs/>
          <w:lang w:val="ar_AE" w:bidi="ar_AE"/>
        </w:rPr>
      </w:r>
      <w:r>
        <w:rPr>
          <w:rtl/>
          <w:cs/>
          <w:lang w:val="ar_AE" w:bidi="ar_AE"/>
        </w:rPr>
        <w:t xml:space="preserve">توقّفوا هنا وانظروا كمجموعة إلى الخريطة. انظروا إلى الخريطة إلى حيث يقع </w:t>
      </w:r>
      <w:r>
        <w:rPr>
          <w:rtl/>
          <w:cs/>
          <w:lang w:val="ar_AE" w:bidi="ar_AE"/>
        </w:rPr>
        <w:t>نهر الأردن</w:t>
      </w:r>
      <w:r>
        <w:rPr>
          <w:rtl/>
          <w:cs/>
          <w:lang w:val="ar_AE" w:bidi="ar_AE"/>
        </w:rPr>
        <w:t>. وانظروا أين تقع أورشليم. (توقَّفوا هنا عن سماع التسجيل الصوتي)</w:t>
      </w:r>
    </w:p>
    <w:p>
      <w:pPr>
        <w:bidi/>
      </w:pPr>
      <w:r>
        <w:rPr>
          <w:rtl/>
          <w:cs/>
          <w:lang w:val="ar_AE" w:bidi="ar_AE"/>
        </w:rPr>
      </w:r>
      <w:r>
        <w:rPr>
          <w:rtl/>
          <w:cs/>
          <w:lang w:val="ar_AE" w:bidi="ar_AE"/>
        </w:rPr>
        <w:t xml:space="preserve">كان يوحنا يُعمِّد على الجانب الشرقي من النهر. ونحن لا نعرف مكان بيت عنيا (بيت عَبرَة). وتوجد قرية تُدعى بيت عنيا بالقرب من أورشليم، لكنها ليست قريبة من نهر الأردن. لذلك لابد أن هذا مكان آخر يحمل الاسم نفسه، يقع في مكانٍ ما داخل المنطقة الموضَّحة على هذه الخريطة. </w:t>
      </w:r>
    </w:p>
    <w:p>
      <w:pPr>
        <w:bidi/>
      </w:pPr>
      <w:r>
        <w:rPr>
          <w:rtl/>
          <w:cs/>
          <w:lang w:val="ar_AE" w:bidi="ar_AE"/>
        </w:rPr>
      </w:r>
      <w:r>
        <w:rPr>
          <w:rtl/>
          <w:cs/>
          <w:lang w:val="ar_AE" w:bidi="ar_AE"/>
        </w:rPr>
        <w:t>ولابد أن يوحنا المعمدان قد أصبح معروفًا، لذلك أرسل القادة الدينيون اليهود بعض الناس ليسألوه. كان القادة اليهود يعيشون في أورشليم. وقد أرسلوا كهنة ولاويين إلى يوحنا. وقد كان الكهنة واللاويون جماعتين من الناس يعملون في الهيكل في أورشليم. وكان الهيكل هو المكان حيث يعبد فيه الناس الله. وكان الكهنة مسؤولين عن تقديم الذبائح لله نيابة عن الشعب. أما اللاويون فكانوا يساعدون الكهنة.</w:t>
      </w:r>
    </w:p>
    <w:p>
      <w:pPr>
        <w:bidi/>
      </w:pPr>
      <w:r>
        <w:rPr>
          <w:rtl/>
          <w:cs/>
          <w:lang w:val="ar_AE" w:bidi="ar_AE"/>
        </w:rPr>
      </w:r>
      <w:r>
        <w:rPr>
          <w:rtl/>
          <w:cs/>
          <w:lang w:val="ar_AE" w:bidi="ar_AE"/>
        </w:rPr>
        <w:t xml:space="preserve">لاحقًا في هذه القصة، يعطي الكاتب بعض المعلومات الإضافية ويقول إن بعض الذين جاؤوا كانوا من الفريسيين. بعض الترجمات قد تقول هذا بطريقة مختلفة قليلًا، فتقول إن الفريسيين هم من </w:t>
      </w:r>
      <w:r>
        <w:rPr>
          <w:b/>
          <w:rtl/>
          <w:cs/>
          <w:lang w:val="ar_AE" w:bidi="ar_AE"/>
        </w:rPr>
        <w:t>أرسلوا</w:t>
      </w:r>
      <w:r>
        <w:rPr>
          <w:rtl/>
          <w:cs/>
          <w:lang w:val="ar_AE" w:bidi="ar_AE"/>
        </w:rPr>
        <w:t xml:space="preserve"> الكهنة واللاويين. كلا الخيارين ممكن. ويمكنكم اتِّبَاع التفسير الذي تستخدمه ترجمة الكتاب المُقدَّس التي تستمعون إليها.</w:t>
      </w:r>
    </w:p>
    <w:p>
      <w:pPr>
        <w:bidi/>
      </w:pPr>
      <w:r>
        <w:rPr>
          <w:rtl/>
          <w:cs/>
          <w:lang w:val="ar_AE" w:bidi="ar_AE"/>
        </w:rPr>
      </w:r>
      <w:r>
        <w:rPr>
          <w:rtl/>
          <w:cs/>
          <w:lang w:val="ar_AE" w:bidi="ar_AE"/>
        </w:rPr>
        <w:t>كان الفريسيون إحدى أهم جماعتين من القادة الدينيين. وقد كانوا حريصين للغاية أن يطيعوا كل ما أمر به الله. ولمئات السنين، كان الناس الذين ينتمون إلى هذه الجماعة يتناقشون في ناموس الله ووصاياه التي أعطاها الله لبني إسرائيل من خلال موسى. ولأنهم كانوا خائفين من أن يعصوا الله، فقد أضافوا المزيد والمزيد من القواعد بأنفسهم. ثم صارت هذه القواعد جزءًا من تقاليدهم، وكانت لها أهمية بالنسبة لهم تمامًا مثل الوصايا التي أعطاها الله بنفسه. وكان هناك بالفعل العديد من القواعد، بحيث كان من الصعب للغاية على الناس أن يتَّبعوا جميعها!</w:t>
      </w:r>
    </w:p>
    <w:p>
      <w:pPr>
        <w:bidi/>
      </w:pPr>
      <w:r>
        <w:rPr>
          <w:rtl/>
          <w:cs/>
          <w:lang w:val="ar_AE" w:bidi="ar_AE"/>
        </w:rPr>
      </w:r>
      <w:r>
        <w:rPr>
          <w:rtl/>
          <w:cs/>
          <w:lang w:val="ar_AE" w:bidi="ar_AE"/>
        </w:rPr>
        <w:t>توقّفوا هنا وناقشوا هذا السؤال كمجموعة: من هم القادة الدينيين الأكثر أهمية في مجتمعكم؟ وهل هناك مجموعات مختلفة من القادة؟ احكوا قصة تُظهر أهمية بعض القادة الدينيين. (توقَّفوا هنا عن سماع التسجيل الصوتي)</w:t>
      </w:r>
    </w:p>
    <w:p>
      <w:pPr>
        <w:bidi/>
      </w:pPr>
      <w:r>
        <w:rPr>
          <w:rtl/>
          <w:cs/>
          <w:lang w:val="ar_AE" w:bidi="ar_AE"/>
        </w:rPr>
      </w:r>
      <w:r>
        <w:rPr>
          <w:rtl/>
          <w:cs/>
          <w:lang w:val="ar_AE" w:bidi="ar_AE"/>
        </w:rPr>
        <w:t>يسأل الكهنة واللاويون يوحنا المعمدان من يكون. وهم بالطبع يعرفون أن اسمه يوحنا، لكنهم يريدون أن يعرفوا ما هو العمل، أو الدور الذي يقوم به. وعلى الرغم من أن الكاتب لم يخبرنا، يبدو أن القادة الدينيين كانوا يتساءلون عما إذا كان يوحنا يظن أنه هو المسيَّا، الملك والمخلِّص الخاص الذي وعد الله بإرساله. لكن يوحنا يخبرهم بوضوح شديد أنه ليس المسيَّا.</w:t>
      </w:r>
    </w:p>
    <w:p>
      <w:pPr>
        <w:bidi/>
      </w:pPr>
      <w:r>
        <w:rPr>
          <w:rtl/>
          <w:cs/>
          <w:lang w:val="ar_AE" w:bidi="ar_AE"/>
        </w:rPr>
      </w:r>
      <w:r>
        <w:rPr>
          <w:rtl/>
          <w:cs/>
          <w:lang w:val="ar_AE" w:bidi="ar_AE"/>
        </w:rPr>
        <w:t>ثم يسأل القادة الدينيون إذا كان يوحنا "إيليا" أو "النبي". وقد كان إيليا رجلًا عاش قبل ميلاد يسوع بنحو 800 عام. وهو كان نبيًا، أي أنه أعطى رسائل من الله إلى الشعب. وفي نهاية حياته، لم يمت إيليا بل أخذه الله إلى السماء. وكان اليهود يعتقدون أن إيليا سيعود ثانية إلى الأرض يومًا ما. وهذا سيحدث قبل أن يأتي الله ليدين العالم بأسره. لذلك يسأل القادة الدينيون يوحنا عمّا إذا كان هو إيليا الذي عاد. ثم يسألون إذا كان يوحنا هو "النبي". فَقَبْلَ إيليا بزمن بعيد، كان موسى يتحدث نيابة عن الله. وقد أعطى الله شعب إسرائيل وصاياه من خلال موسى. وقد سمعنا عنه في القصة السابقة أيضًا. وقبل موته بقليل، كان موسى قد أخبر الناس أن الله سيرسل كَلِّيمًا (مُتحدثًا) آخر، أي نبي، مثله، وأنه ينبغي للناس أن يسمعوا له. فيسأل القادة الدينيون يوحنا إذا كان هو هذا النبي الذي كان موسى يتحدث عنه.</w:t>
      </w:r>
    </w:p>
    <w:p>
      <w:pPr>
        <w:bidi/>
      </w:pPr>
      <w:r>
        <w:rPr>
          <w:rtl/>
          <w:cs/>
          <w:lang w:val="ar_AE" w:bidi="ar_AE"/>
        </w:rPr>
      </w:r>
      <w:r>
        <w:rPr>
          <w:rtl/>
          <w:cs/>
          <w:lang w:val="ar_AE" w:bidi="ar_AE"/>
        </w:rPr>
        <w:t xml:space="preserve">لكن يوحنا المعمدان ليس هو! فهو ليس المسيَّا، وهو ليس إيليا، وهو ليس "النبي". وهو لا يتظاهر حتى بأنه أحد هؤلاء. لذلك يسأله القادة الدينيون: "من </w:t>
      </w:r>
      <w:r>
        <w:rPr>
          <w:b/>
          <w:rtl/>
          <w:cs/>
          <w:lang w:val="ar_AE" w:bidi="ar_AE"/>
        </w:rPr>
        <w:t>تكون</w:t>
      </w:r>
      <w:r>
        <w:rPr>
          <w:rtl/>
          <w:cs/>
          <w:lang w:val="ar_AE" w:bidi="ar_AE"/>
        </w:rPr>
        <w:t xml:space="preserve"> أنت إذًا؟"</w:t>
      </w:r>
    </w:p>
    <w:p>
      <w:pPr>
        <w:bidi/>
      </w:pPr>
      <w:r>
        <w:rPr>
          <w:rtl/>
          <w:cs/>
          <w:lang w:val="ar_AE" w:bidi="ar_AE"/>
        </w:rPr>
      </w:r>
      <w:r>
        <w:rPr>
          <w:rtl/>
          <w:cs/>
          <w:lang w:val="ar_AE" w:bidi="ar_AE"/>
        </w:rPr>
        <w:t>فيقتبس يوحنا شيئًا كان قد قاله النبي إشعياء. وقد عاش إشعياء قبل يسوع بنحو 700 عام. وهو قد تنبأ إلى إسرائيل ليحذرهم أن الله سيعاقبهم، لكنه أعطاهم أيضًا رسائل رجاء. وفي إحدى هذه الرسائل، قال إشعياء إن الله سيغفر لشعب إسرائيل قريبًا، وأن عقابهم قد كمل. وقد قال إشعياء أن هناك أخبارًا سارة لأن الله كان آتيًا كي يملك، وأنه سيعتني بشعبه. لكن قبل أن يأتي الله، كان سيأتي شخص صارخًا في البرية، ليخبر الناس أن يستعدوا لاستقباله. وأن هذا الشخص سينادي أنه ينبغي للناس أن يجعلوا الطرق مستقيمة حتى يستطيع الله أن يأتي بسهولة إليهم، لأن الله سيأتي عن قريب.</w:t>
      </w:r>
    </w:p>
    <w:p>
      <w:pPr>
        <w:bidi/>
      </w:pPr>
      <w:r>
        <w:rPr>
          <w:rtl/>
          <w:cs/>
          <w:lang w:val="ar_AE" w:bidi="ar_AE"/>
        </w:rPr>
      </w:r>
      <w:r>
        <w:rPr>
          <w:rtl/>
          <w:cs/>
          <w:lang w:val="ar_AE" w:bidi="ar_AE"/>
        </w:rPr>
        <w:t xml:space="preserve">ويخبر يوحنا المعمدان القائد الديني أنه هو هذا الشخص الصارخ في البرية، والذي يُخبر الناس أن يستعدوا لاستقبال الله! وسيكون الناس مُستعدين لاستقبال الله إذا توقفوا عن عمل الأفعال الخاطئة وطلبوا من الله الغفران عن كل ما اقترفوه. </w:t>
      </w:r>
    </w:p>
    <w:p>
      <w:pPr>
        <w:bidi/>
      </w:pPr>
      <w:r>
        <w:rPr>
          <w:rtl/>
          <w:cs/>
          <w:lang w:val="ar_AE" w:bidi="ar_AE"/>
        </w:rPr>
      </w:r>
      <w:r>
        <w:rPr>
          <w:rtl/>
          <w:cs/>
          <w:lang w:val="ar_AE" w:bidi="ar_AE"/>
        </w:rPr>
        <w:t>توقَّفوا هنا وناقشوا هذا السؤال كمجموعة: هل يمكنكم أن تحكوا قصة عن أشخاص كانوا يستعدون لزيارة شخص مهم للغاية؟ ما هي الأشياء التي يفعلها الناس لكي يستعدُّوا ولكي يجعلوا الزائر يشعر بالترحاب والتكريم؟ (توقَّفوا هنا عن سماع التسجيل الصوتي)</w:t>
      </w:r>
    </w:p>
    <w:p>
      <w:pPr>
        <w:bidi/>
      </w:pPr>
      <w:r>
        <w:rPr>
          <w:rtl/>
          <w:cs/>
          <w:lang w:val="ar_AE" w:bidi="ar_AE"/>
        </w:rPr>
      </w:r>
      <w:r>
        <w:rPr>
          <w:rtl/>
          <w:cs/>
          <w:lang w:val="ar_AE" w:bidi="ar_AE"/>
        </w:rPr>
        <w:t>ثم يسأل القادة الدينيون يوحنا لماذا كان يعمد إذًا.</w:t>
      </w:r>
    </w:p>
    <w:p>
      <w:pPr>
        <w:bidi/>
      </w:pPr>
      <w:r>
        <w:rPr>
          <w:rtl/>
          <w:cs/>
          <w:lang w:val="ar_AE" w:bidi="ar_AE"/>
        </w:rPr>
      </w:r>
      <w:r>
        <w:rPr>
          <w:rtl/>
          <w:cs/>
          <w:lang w:val="ar_AE" w:bidi="ar_AE"/>
        </w:rPr>
        <w:t xml:space="preserve">كانت المعمودية طقسًا يهوديًا يُظهر أن الناس كانت ترجع وتتوب عن طريقة حياتهم القديمة وأنهم كانوا يبدأون طريقة جديدة في الحياة. وإذا كنت تُعمِّد أحدًا، فأنت تجعل ذلك الشخص يغطس في الماء. والشخص الذي دخل تحت الماء هو الشخص الذي اعتمد. والشخص الذي اعتمد كان يقول: "أنا نادم على الأشياء السيئة التي فعلتها، وأريد أن أتغير". وقبل هذا الوقت، كان غالبًا ما يعتمد فقط الأشخاص الذين ليسوا يهودًا لكنهم يريدون أن يصبحوا يهودًا. لكن يوحنا هنا كان يفعل شيئًا جديدًا من خلال تعميده لليهود. ولا يفهم القادة الدينيون سبب فعله هذا، ويظنون أن هذا خطأ. </w:t>
      </w:r>
      <w:r>
        <w:rPr>
          <w:b/>
          <w:rtl/>
          <w:cs/>
          <w:lang w:val="ar_AE" w:bidi="ar_AE"/>
        </w:rPr>
        <w:t>والآن</w:t>
      </w:r>
      <w:r>
        <w:rPr>
          <w:rtl/>
          <w:cs/>
          <w:lang w:val="ar_AE" w:bidi="ar_AE"/>
        </w:rPr>
        <w:t xml:space="preserve"> نفهم لماذا يعطينا الكاتب المعلومات أن القادة الدينيين كانوا قد أُرسِلوا من قِبَل الفريسيين. فقد كان الفريسيون حريصين للغاية أن يطيعوا كل ما أمر به الله. ولابد أنهم شعروا أن ما كان يوحنا يفعله كان ضد ناموس الله.</w:t>
      </w:r>
    </w:p>
    <w:p>
      <w:pPr>
        <w:bidi/>
      </w:pPr>
      <w:r>
        <w:rPr>
          <w:rtl/>
          <w:cs/>
          <w:lang w:val="ar_AE" w:bidi="ar_AE"/>
        </w:rPr>
      </w:r>
      <w:r>
        <w:rPr>
          <w:rtl/>
          <w:cs/>
          <w:lang w:val="ar_AE" w:bidi="ar_AE"/>
        </w:rPr>
        <w:t>ولا يجيب يوحنا حقًا على سؤالهم. بدلًا من ذلك، يخبرهم شيئًا عن شخص آخر – شخص قد يكون بالفعل في مكان ما بين الجمع في ذلك الوقت. وبالطبع كان يوحنا يتحدث عن يسوع، مع أنه لم يُوضح هذا حتى الآن. ويقول يوحنا إن هذا الشخص سيبدأ عمله بعد أن يُعِد يوحنا الناس. وهو يقول إن هذا الشخص أكثر أهمية بكثير منه شخصيًا (أي من يوحنا)، حتى أنه لا يستحق حتى أن يقوم بالعمل المتواضع للغاية المتمثِّل في حل سيور حذاء (صندل) ذلك الشخص!</w:t>
      </w:r>
    </w:p>
    <w:p>
      <w:pPr>
        <w:bidi/>
      </w:pPr>
      <w:r>
        <w:rPr>
          <w:rtl/>
          <w:cs/>
          <w:lang w:val="ar_AE" w:bidi="ar_AE"/>
        </w:rPr>
      </w:r>
      <w:r>
        <w:rPr>
          <w:rtl/>
          <w:cs/>
          <w:lang w:val="ar_AE" w:bidi="ar_AE"/>
        </w:rPr>
        <w:t xml:space="preserve">إذا لزم الأمر، أوقفوا سماع التسجيل الصوتي هنا واعرضوا صورة </w:t>
      </w:r>
      <w:r>
        <w:rPr>
          <w:rtl/>
          <w:cs/>
          <w:lang w:val="ar_AE" w:bidi="ar_AE"/>
        </w:rPr>
        <w:t>لصندل له سيور</w:t>
      </w:r>
      <w:r>
        <w:rPr>
          <w:rtl/>
          <w:cs/>
          <w:lang w:val="ar_AE" w:bidi="ar_AE"/>
        </w:rPr>
        <w:t>. أوقفوا سماع هذا التسجيل الصوتي إذا لزم الأمر.</w:t>
      </w:r>
    </w:p>
    <w:p>
      <w:pPr>
        <w:bidi/>
      </w:pPr>
      <w:r>
        <w:rPr>
          <w:rtl/>
          <w:cs/>
          <w:lang w:val="ar_AE" w:bidi="ar_AE"/>
        </w:rPr>
      </w:r>
      <w:r>
        <w:rPr>
          <w:rtl/>
          <w:cs/>
          <w:lang w:val="ar_AE" w:bidi="ar_AE"/>
        </w:rPr>
        <w:t>ويقول يوحنا إنه يُعمِّد الناس بتغطيسهم في الماء. لكنه كان يُشير إلى أن الشخص الذي سيأتي بعده سيعطي نوعًا مختلفًا من المعمودية، لكنه لم يشرح هذا أكثر بعد. وهو سيفعل ذلك في اليوم التالي، في قصتنا التالية.</w:t>
      </w:r>
    </w:p>
    <w:p>
      <w:pPr>
        <w:bidi/>
      </w:pPr>
      <w:r>
        <w:rPr>
          <w:rtl/>
          <w:cs/>
          <w:lang w:val="ar_AE" w:bidi="ar_AE"/>
        </w:rPr>
      </w:r>
      <w:r>
        <w:rPr>
          <w:rtl/>
          <w:cs/>
          <w:lang w:val="ar_AE" w:bidi="ar_AE"/>
        </w:rPr>
        <w:t>إذًا قد أخبرنا الكاتب الآن من هو يوحنا المعمدان – فهو شخص يُعدّ الناس ليقبلوا المسيَّا.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 : 19 - 28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يرسل القادة الدينيين اليهود في أورشليم الكهنة واللاويين ليقابلوا يوحنا المعمدان.</w:t>
      </w:r>
    </w:p>
    <w:p>
      <w:pPr>
        <w:bidi/>
      </w:pPr>
      <w:r>
        <w:rPr>
          <w:rtl/>
          <w:cs/>
          <w:lang w:val="ar_AE" w:bidi="ar_AE"/>
        </w:rPr>
      </w:r>
      <w:r>
        <w:rPr>
          <w:b/>
          <w:rtl/>
          <w:cs/>
          <w:lang w:val="ar_AE" w:bidi="ar_AE"/>
        </w:rPr>
        <w:t>في المشهد الثاني</w:t>
      </w:r>
      <w:r>
        <w:rPr>
          <w:rtl/>
          <w:cs/>
          <w:lang w:val="ar_AE" w:bidi="ar_AE"/>
        </w:rPr>
        <w:t>، يتحدث الكهنة واللاويون مع يوحنا المعمدان.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القادة الدينيون اليهود في أورشليم</w:t>
      </w:r>
    </w:p>
    <w:p>
      <w:pPr>
        <w:pStyle w:val="ListBullet"/>
        <w:bidi/>
        <w:spacing w:line="240" w:lineRule="auto"/>
        <w:ind w:left="720"/>
      </w:pPr>
      <w:r>
        <w:rPr>
          <w:rtl/>
          <w:cs/>
          <w:lang w:val="ar_AE" w:bidi="ar_AE"/>
        </w:rPr>
      </w:r>
      <w:r>
        <w:rPr>
          <w:rtl/>
          <w:cs/>
          <w:lang w:val="ar_AE" w:bidi="ar_AE"/>
        </w:rPr>
        <w:t>الفريسيون (وهم إما كانوا بين الناس الذين جاؤوا ليسألوا يوحنا، أو كانوا قد عادوا إلى أورشليم، وأرسلوا الآخرين)</w:t>
      </w:r>
    </w:p>
    <w:p>
      <w:pPr>
        <w:pStyle w:val="ListBullet"/>
        <w:bidi/>
        <w:spacing w:line="240" w:lineRule="auto"/>
        <w:ind w:left="720"/>
      </w:pPr>
      <w:r>
        <w:rPr>
          <w:rtl/>
          <w:cs/>
          <w:lang w:val="ar_AE" w:bidi="ar_AE"/>
        </w:rPr>
      </w:r>
      <w:r>
        <w:rPr>
          <w:rtl/>
          <w:cs/>
          <w:lang w:val="ar_AE" w:bidi="ar_AE"/>
        </w:rPr>
        <w:t>الكهنة واللاويون، كممثلين للقادة الدينيين اليهود</w:t>
      </w:r>
    </w:p>
    <w:p>
      <w:pPr>
        <w:pStyle w:val="ListBullet"/>
        <w:bidi/>
        <w:spacing w:line="240" w:lineRule="auto"/>
        <w:ind w:left="720"/>
      </w:pPr>
      <w:r>
        <w:rPr>
          <w:rtl/>
          <w:cs/>
          <w:lang w:val="ar_AE" w:bidi="ar_AE"/>
        </w:rPr>
      </w:r>
      <w:r>
        <w:rPr>
          <w:rtl/>
          <w:cs/>
          <w:lang w:val="ar_AE" w:bidi="ar_AE"/>
        </w:rPr>
        <w:t>المسيَّا</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"النبي"</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شخص صارخ في البرية</w:t>
      </w:r>
    </w:p>
    <w:p>
      <w:pPr>
        <w:pStyle w:val="ListBullet"/>
        <w:bidi/>
        <w:spacing w:line="240" w:lineRule="auto"/>
        <w:ind w:left="720"/>
      </w:pPr>
      <w:r>
        <w:rPr>
          <w:rtl/>
          <w:cs/>
          <w:lang w:val="ar_AE" w:bidi="ar_AE"/>
        </w:rPr>
      </w:r>
      <w:r>
        <w:rPr>
          <w:rtl/>
          <w:cs/>
          <w:lang w:val="ar_AE" w:bidi="ar_AE"/>
        </w:rPr>
        <w:t>الناس الذين جاءوا إلى يوحنا ليعتمدوا</w:t>
      </w:r>
    </w:p>
    <w:p>
      <w:pPr>
        <w:pStyle w:val="ListBullet"/>
        <w:bidi/>
        <w:spacing w:line="240" w:lineRule="auto"/>
        <w:ind w:left="720"/>
      </w:pPr>
      <w:r>
        <w:rPr>
          <w:rtl/>
          <w:cs/>
          <w:lang w:val="ar_AE" w:bidi="ar_AE"/>
        </w:rPr>
      </w:r>
      <w:r>
        <w:rPr>
          <w:rtl/>
          <w:cs/>
          <w:lang w:val="ar_AE" w:bidi="ar_AE"/>
        </w:rPr>
        <w:t>يسوع (لم يفعل أي شيء في القصة بعد، لكنه كان واقفًا بين الجموع)</w:t>
      </w:r>
    </w:p>
    <w:p>
      <w:pPr>
        <w:bidi/>
      </w:pPr>
      <w:r>
        <w:rPr>
          <w:rtl/>
          <w:cs/>
          <w:lang w:val="ar_AE" w:bidi="ar_AE"/>
        </w:rPr>
      </w:r>
      <w:r>
        <w:rPr>
          <w:rtl/>
          <w:cs/>
          <w:lang w:val="ar_AE" w:bidi="ar_AE"/>
        </w:rPr>
        <w:t>تبدأ بعض الترجمات المقطع بقولها: "هذه كانت شهادة يوحنا". بينما تبدأ ترجمات أخرى بالقول إن القادة الدينيين في أورشليم كانوا يرسلون بعض الناس إلى يوحنا. يمكنكم أن تبدأوا المقطع بالطريقة التي تبدو أكثر طبيعية لكم.</w:t>
      </w:r>
    </w:p>
    <w:p>
      <w:pPr>
        <w:bidi/>
      </w:pPr>
      <w:r>
        <w:rPr>
          <w:rtl/>
          <w:cs/>
          <w:lang w:val="ar_AE" w:bidi="ar_AE"/>
        </w:rPr>
      </w:r>
      <w:r>
        <w:rPr>
          <w:rtl/>
          <w:cs/>
          <w:lang w:val="ar_AE" w:bidi="ar_AE"/>
        </w:rPr>
        <w:t>ويخبرنا الكاتب فقط نحو منتصف المقطع أن بعض الذين أُرسلوا كانوا من الفريسيين، أو أنهم أُرسلوا من الفريسيين.</w:t>
      </w:r>
    </w:p>
    <w:p>
      <w:pPr>
        <w:bidi/>
      </w:pPr>
      <w:r>
        <w:rPr>
          <w:rtl/>
          <w:cs/>
          <w:lang w:val="ar_AE" w:bidi="ar_AE"/>
        </w:rPr>
      </w:r>
      <w:r>
        <w:rPr>
          <w:rtl/>
          <w:cs/>
          <w:lang w:val="ar_AE" w:bidi="ar_AE"/>
        </w:rPr>
        <w:t>فكِّروا في ما هو أفضل مكان يمكنكم تضمين هذه المعلومات فيه. يمكنكم أن تفكروا في قول هذا في بداية المقطع.</w:t>
      </w:r>
    </w:p>
    <w:p>
      <w:pPr>
        <w:bidi/>
      </w:pPr>
      <w:r>
        <w:rPr>
          <w:rtl/>
          <w:cs/>
          <w:lang w:val="ar_AE" w:bidi="ar_AE"/>
        </w:rPr>
      </w:r>
      <w:r>
        <w:rPr>
          <w:rtl/>
          <w:cs/>
          <w:lang w:val="ar_AE" w:bidi="ar_AE"/>
        </w:rPr>
        <w:t xml:space="preserve">وعندما يسأل القادة الدينيين يوحنا أولًا من يكون، "يعترف ولا ينكر" أنه </w:t>
      </w:r>
      <w:r>
        <w:rPr>
          <w:b/>
          <w:rtl/>
          <w:cs/>
          <w:lang w:val="ar_AE" w:bidi="ar_AE"/>
        </w:rPr>
        <w:t>ليس</w:t>
      </w:r>
      <w:r>
        <w:rPr>
          <w:rtl/>
          <w:cs/>
          <w:lang w:val="ar_AE" w:bidi="ar_AE"/>
        </w:rPr>
        <w:t xml:space="preserve"> المسيَّا. وهذا يعني أنه يقول بكل صراحة إنه ليس المسيَّا. كما أنه لا يحاول التظاهر بأنه هو المسيَّا.</w:t>
      </w:r>
    </w:p>
    <w:p>
      <w:pPr>
        <w:bidi/>
      </w:pPr>
      <w:r>
        <w:rPr>
          <w:rtl/>
          <w:cs/>
          <w:lang w:val="ar_AE" w:bidi="ar_AE"/>
        </w:rPr>
      </w:r>
      <w:r>
        <w:rPr>
          <w:rtl/>
          <w:cs/>
          <w:lang w:val="ar_AE" w:bidi="ar_AE"/>
        </w:rPr>
        <w:t>لا تنسوا أن تضيفوا المعلومات في النهاية عن المكان الذي كان يوحنا يعمد فيه.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 : 19 - 28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القادة الدينيون اليهود في أورشليم</w:t>
      </w:r>
    </w:p>
    <w:p>
      <w:pPr>
        <w:pStyle w:val="ListBullet"/>
        <w:bidi/>
        <w:spacing w:line="240" w:lineRule="auto"/>
        <w:ind w:left="720"/>
      </w:pPr>
      <w:r>
        <w:rPr>
          <w:rtl/>
          <w:cs/>
          <w:lang w:val="ar_AE" w:bidi="ar_AE"/>
        </w:rPr>
      </w:r>
      <w:r>
        <w:rPr>
          <w:rtl/>
          <w:cs/>
          <w:lang w:val="ar_AE" w:bidi="ar_AE"/>
        </w:rPr>
        <w:t>الفريسيون (وهم إما كانوا بين الناس الذين جاؤوا ليسألوا يوحنا، أو كانوا قد عادوا إلى أورشليم، وأرسلوا الآخرين)</w:t>
      </w:r>
    </w:p>
    <w:p>
      <w:pPr>
        <w:pStyle w:val="ListBullet"/>
        <w:bidi/>
        <w:spacing w:line="240" w:lineRule="auto"/>
        <w:ind w:left="720"/>
      </w:pPr>
      <w:r>
        <w:rPr>
          <w:rtl/>
          <w:cs/>
          <w:lang w:val="ar_AE" w:bidi="ar_AE"/>
        </w:rPr>
      </w:r>
      <w:r>
        <w:rPr>
          <w:rtl/>
          <w:cs/>
          <w:lang w:val="ar_AE" w:bidi="ar_AE"/>
        </w:rPr>
        <w:t>الكهنة واللاويون، كممثلين للقادة الدينيين اليهود</w:t>
      </w:r>
    </w:p>
    <w:p>
      <w:pPr>
        <w:pStyle w:val="ListBullet"/>
        <w:bidi/>
        <w:spacing w:line="240" w:lineRule="auto"/>
        <w:ind w:left="720"/>
      </w:pPr>
      <w:r>
        <w:rPr>
          <w:rtl/>
          <w:cs/>
          <w:lang w:val="ar_AE" w:bidi="ar_AE"/>
        </w:rPr>
      </w:r>
      <w:r>
        <w:rPr>
          <w:rtl/>
          <w:cs/>
          <w:lang w:val="ar_AE" w:bidi="ar_AE"/>
        </w:rPr>
        <w:t>المسيَّا</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"النبي"</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شخص صارخ في البرية</w:t>
      </w:r>
    </w:p>
    <w:p>
      <w:pPr>
        <w:pStyle w:val="ListBullet"/>
        <w:bidi/>
        <w:spacing w:line="240" w:lineRule="auto"/>
        <w:ind w:left="720"/>
      </w:pPr>
      <w:r>
        <w:rPr>
          <w:rtl/>
          <w:cs/>
          <w:lang w:val="ar_AE" w:bidi="ar_AE"/>
        </w:rPr>
      </w:r>
      <w:r>
        <w:rPr>
          <w:rtl/>
          <w:cs/>
          <w:lang w:val="ar_AE" w:bidi="ar_AE"/>
        </w:rPr>
        <w:t>الناس الذين جاءوا إلى يوحنا ليعتمدوا</w:t>
      </w:r>
    </w:p>
    <w:p>
      <w:pPr>
        <w:pStyle w:val="ListBullet"/>
        <w:bidi/>
        <w:spacing w:line="240" w:lineRule="auto"/>
        <w:ind w:left="720"/>
      </w:pPr>
      <w:r>
        <w:rPr>
          <w:rtl/>
          <w:cs/>
          <w:lang w:val="ar_AE" w:bidi="ar_AE"/>
        </w:rPr>
      </w:r>
      <w:r>
        <w:rPr>
          <w:rtl/>
          <w:cs/>
          <w:lang w:val="ar_AE" w:bidi="ar_AE"/>
        </w:rPr>
        <w:t>يسوع (لم يفعل أي شيء في القصة بعد، لكنه كان واقفًا بين الجموع)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القادة الدينيين وهم يرسلون بعض الكهنة واللاويين من أورشليم لمقابلة يوحنا. قرّروا ما إذا كان الفريسيون سيكونون بين الناس الموجودين في أورشليم الذين يرسلون الآخرين، أو بين الناس الذين يأتون إلى يوحنا.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القادة الدينيين في أورشليم: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الكهنة واللاويين وهم يصِلون إلى المكان الذي كان يوحنا يُعمِّد فيه الناس. وهناك جمع من الناس حول يوحنا. يمكنكم أن تتخيلوا الناس وهم يفسحون الطريق بأدب لهؤلاء القادة الدينيين، لكنهم أيضًا يتجمعون حولهم ليستمعوا إلى المحادثة!</w:t>
      </w:r>
    </w:p>
    <w:p>
      <w:pPr>
        <w:bidi/>
      </w:pPr>
      <w:r>
        <w:rPr>
          <w:rtl/>
          <w:cs/>
          <w:lang w:val="ar_AE" w:bidi="ar_AE"/>
        </w:rPr>
      </w:r>
      <w:r>
        <w:rPr>
          <w:rtl/>
          <w:cs/>
          <w:lang w:val="ar_AE" w:bidi="ar_AE"/>
        </w:rPr>
        <w:t>مثّلوا هؤلاء القادة الدينيين وهم يسألون يوحنا من هو.</w:t>
      </w:r>
    </w:p>
    <w:p>
      <w:pPr>
        <w:bidi/>
      </w:pPr>
      <w:r>
        <w:rPr>
          <w:rtl/>
          <w:cs/>
          <w:lang w:val="ar_AE" w:bidi="ar_AE"/>
        </w:rPr>
      </w:r>
      <w:r>
        <w:rPr>
          <w:rtl/>
          <w:cs/>
          <w:lang w:val="ar_AE" w:bidi="ar_AE"/>
        </w:rPr>
        <w:t>ومثِّلوا يوحنا وهو يقول إنه ليس المسيَّا. وهو يقول هذا بقوة شديدة.</w:t>
      </w:r>
    </w:p>
    <w:p>
      <w:pPr>
        <w:bidi/>
      </w:pPr>
      <w:r>
        <w:rPr>
          <w:rtl/>
          <w:cs/>
          <w:lang w:val="ar_AE" w:bidi="ar_AE"/>
        </w:rPr>
      </w:r>
      <w:r>
        <w:rPr>
          <w:rtl/>
          <w:cs/>
          <w:lang w:val="ar_AE" w:bidi="ar_AE"/>
        </w:rPr>
        <w:t>ثم مثِّلوا القادة الدينيين وهم يسألون يوحنا عما إذا كان إيليا، أم النبي. مثّلوا يوحنا وهو ينكر كل منهما.</w:t>
      </w:r>
    </w:p>
    <w:p>
      <w:pPr>
        <w:bidi/>
      </w:pPr>
      <w:r>
        <w:rPr>
          <w:rtl/>
          <w:cs/>
          <w:lang w:val="ar_AE" w:bidi="ar_AE"/>
        </w:rPr>
      </w:r>
      <w:r>
        <w:rPr>
          <w:rtl/>
          <w:cs/>
          <w:lang w:val="ar_AE" w:bidi="ar_AE"/>
        </w:rPr>
        <w:t>مثّلوا القادة الدينيين وهم يطلبون من يوحنا أن يخبرهم من هو.</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القادة الدينيين: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يوحنا وهو يقول إنه مثل شخص ينادي في البرية، كي يُعِد الطريق لمجيء الرب. ويقول يوحنا إنه كان يُتمم شيئًا قد قاله النبي إشعياء. وفي الخلفية، يمكنكم أن تظهروا إشعياء النبي واقفًا.</w:t>
      </w:r>
    </w:p>
    <w:p>
      <w:pPr>
        <w:bidi/>
      </w:pPr>
      <w:r>
        <w:rPr>
          <w:rtl/>
          <w:cs/>
          <w:lang w:val="ar_AE" w:bidi="ar_AE"/>
        </w:rPr>
      </w:r>
      <w:r>
        <w:rPr>
          <w:rtl/>
          <w:cs/>
          <w:lang w:val="ar_AE" w:bidi="ar_AE"/>
        </w:rPr>
        <w:t>مثّلوا القادة الدينيين وهم يسألون لماذا كان يوحنا يعمد.</w:t>
      </w:r>
    </w:p>
    <w:p>
      <w:pPr>
        <w:bidi/>
      </w:pPr>
      <w:r>
        <w:rPr>
          <w:rtl/>
          <w:cs/>
          <w:lang w:val="ar_AE" w:bidi="ar_AE"/>
        </w:rPr>
      </w:r>
      <w:r>
        <w:rPr>
          <w:rtl/>
          <w:cs/>
          <w:lang w:val="ar_AE" w:bidi="ar_AE"/>
        </w:rPr>
        <w:t>ثم مثّلوا رد فعل يوحنا. كذلك ينبغي أن يكون هناك أشخاص آخرين إلى جانب القادة الدينيين الذين يقفون حول يوحنا. ويمكن ليسوع أن يكون واقفًا بينهم!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 : 19 - 28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تبدأ بعض الترجمات المقطع بقولها: "هذه كانت </w:t>
      </w:r>
      <w:r>
        <w:rPr>
          <w:b/>
          <w:rtl/>
          <w:cs/>
          <w:lang w:val="ar_AE" w:bidi="ar_AE"/>
        </w:rPr>
        <w:t>شهادة</w:t>
      </w:r>
      <w:r>
        <w:rPr>
          <w:rtl/>
          <w:cs/>
          <w:lang w:val="ar_AE" w:bidi="ar_AE"/>
        </w:rPr>
        <w:t xml:space="preserve"> يوحنا". والشخص الذي يشهد يُخبر بشهادة عن شيء رآه بنفسه، وهو يعلم أنه حقيقي حقًا. إذا كنتم ستشملون هذه الكلمة، استخدموا نفس الكلمة التي استخدمتموها في المقطع السابق.</w:t>
      </w:r>
    </w:p>
    <w:p>
      <w:pPr>
        <w:bidi/>
      </w:pPr>
      <w:r>
        <w:rPr>
          <w:rtl/>
          <w:cs/>
          <w:lang w:val="ar_AE" w:bidi="ar_AE"/>
        </w:rPr>
      </w:r>
      <w:r>
        <w:rPr>
          <w:rtl/>
          <w:cs/>
          <w:lang w:val="ar_AE" w:bidi="ar_AE"/>
        </w:rPr>
        <w:t xml:space="preserve">كان </w:t>
      </w:r>
      <w:r>
        <w:rPr>
          <w:b/>
          <w:rtl/>
          <w:cs/>
          <w:lang w:val="ar_AE" w:bidi="ar_AE"/>
        </w:rPr>
        <w:t>اليهود</w:t>
      </w:r>
      <w:r>
        <w:rPr>
          <w:rtl/>
          <w:cs/>
          <w:lang w:val="ar_AE" w:bidi="ar_AE"/>
        </w:rPr>
        <w:t xml:space="preserve"> يرسلون كهنة ولاويين إلى يوحنا.</w:t>
      </w:r>
    </w:p>
    <w:p>
      <w:pPr>
        <w:bidi/>
      </w:pPr>
      <w:r>
        <w:rPr>
          <w:rtl/>
          <w:cs/>
          <w:lang w:val="ar_AE" w:bidi="ar_AE"/>
        </w:rPr>
      </w:r>
      <w:r>
        <w:rPr>
          <w:rtl/>
          <w:cs/>
          <w:lang w:val="ar_AE" w:bidi="ar_AE"/>
        </w:rPr>
        <w:t xml:space="preserve">ويمكن أن تشير كلمة </w:t>
      </w:r>
      <w:r>
        <w:rPr>
          <w:b/>
          <w:rtl/>
          <w:cs/>
          <w:lang w:val="ar_AE" w:bidi="ar_AE"/>
        </w:rPr>
        <w:t>اليهود</w:t>
      </w:r>
      <w:r>
        <w:rPr>
          <w:rtl/>
          <w:cs/>
          <w:lang w:val="ar_AE" w:bidi="ar_AE"/>
        </w:rPr>
        <w:t xml:space="preserve"> في الكتاب المُقدَّس إلى أشخاص مختلفين. تشبه الكلمة كلمة "إسرائيل" إلى حد ما. </w:t>
      </w:r>
      <w:r>
        <w:rPr>
          <w:rtl/>
          <w:cs/>
          <w:lang w:val="ar_AE" w:bidi="ar_AE"/>
        </w:rPr>
        <w:t>وبنو إسرائيل</w:t>
      </w:r>
      <w:r>
        <w:rPr>
          <w:rtl/>
          <w:cs/>
          <w:lang w:val="ar_AE" w:bidi="ar_AE"/>
        </w:rPr>
        <w:t xml:space="preserve"> هم نسل إبراهيم. وكان بنو إسرائيل شعبًا خاصًا لله، وقد قطع الله عهدًا معهم – اتفاقًا خاصًا. وهذا الاتفاق كان يتضمن أن يطيع بنو إسرائيل جميع وصايا الله، وأن الله كان سيباركهم ويجعلهم بركة لجميع شعوب الأرض. وفي مرحلة ما من تاريخهم، انقسمت أمة إسرائيل إلى جزأين. كان الجزء الشمالي لا يزال يُدعى إسرائيل، والجزء الجنوبي كان يُدعى يهوذا. وقد هُزِمَ الجزء الشمالي، أي إسرائيل، من قِبَل الأعداء قبل ميلاد يسوع بنحو سبعمائة عام. وقد حدث هذا لأن الشعب كان يعصى الله بشكل مستمر وكانوا يكسرون العهد. وتوقفت أمة إسرائيل عن الوجود. لاحقًا، كان جميع نسل إبراهيم المتبقين معروفين باسم اليهود، أي "الناس من يهوذا". وكانوا يُدعون يهودًا حتى لو كانوا يعيشون خارج يهوذا. ولاحقًا، توقفت مملكة يهوذا أيضًا عن الوجود، لأنهم كانوا أيضًا يكسرون عهد الله.</w:t>
      </w:r>
    </w:p>
    <w:p>
      <w:pPr>
        <w:bidi/>
      </w:pPr>
      <w:r>
        <w:rPr>
          <w:rtl/>
          <w:cs/>
          <w:lang w:val="ar_AE" w:bidi="ar_AE"/>
        </w:rPr>
      </w:r>
      <w:r>
        <w:rPr>
          <w:rtl/>
          <w:cs/>
          <w:lang w:val="ar_AE" w:bidi="ar_AE"/>
        </w:rPr>
        <w:t>وفي زمن العهد الجديد، أصبحت المنطقة التي كانت تُمثِّل مملكة يهوذا الآن تقريبًا منطقة مقاطعة اليهودية، والمنطقة التي كانت سابقًا تُمثِّل مملكة إسرائيل هي الآن تقريبًا مقاطعتي السامرة والجليل. وكانت هذه المقاطعات جزءًا من الإمبراطورية الرومانية، ويحكمها الرومان.</w:t>
      </w:r>
    </w:p>
    <w:p>
      <w:pPr>
        <w:bidi/>
      </w:pPr>
      <w:r>
        <w:rPr>
          <w:rtl/>
          <w:cs/>
          <w:lang w:val="ar_AE" w:bidi="ar_AE"/>
        </w:rPr>
      </w:r>
      <w:r>
        <w:rPr>
          <w:rtl/>
          <w:cs/>
          <w:lang w:val="ar_AE" w:bidi="ar_AE"/>
        </w:rPr>
        <w:t>لذلك، وبوجه عام، كلمة "اليهود" تعني نسل إبراهيم، أي الناس الذين ينتمون إلى شعب الله الخاص، أي الناس الذين يشكلون جزءًا من عهد الله.</w:t>
      </w:r>
    </w:p>
    <w:p>
      <w:pPr>
        <w:bidi/>
      </w:pPr>
      <w:r>
        <w:rPr>
          <w:rtl/>
          <w:cs/>
          <w:lang w:val="ar_AE" w:bidi="ar_AE"/>
        </w:rPr>
      </w:r>
      <w:r>
        <w:rPr>
          <w:rtl/>
          <w:cs/>
          <w:lang w:val="ar_AE" w:bidi="ar_AE"/>
        </w:rPr>
        <w:t xml:space="preserve">وفي الأناجيل، كان جميع الناس الذين نقابلهم تقريبًا يهودًا: يسوع وتلاميذه، ومعظم الناس الذين يستمعون إليه. وعلى الرغم من أن جميع الشخصيات الواردة في هذه المقاطع هي يهود، إلا أن كلمة يهود في سفر يوحنا تُستخدم بطريقة خاصة. فعندما يتحدث كاتب إنجيل يوحنا عن اليهود، فإنه كان يقصد بشكل خاص </w:t>
      </w:r>
      <w:r>
        <w:rPr>
          <w:b/>
          <w:rtl/>
          <w:cs/>
          <w:lang w:val="ar_AE" w:bidi="ar_AE"/>
        </w:rPr>
        <w:t>القادة الدينيين</w:t>
      </w:r>
      <w:r>
        <w:rPr>
          <w:rtl/>
          <w:cs/>
          <w:lang w:val="ar_AE" w:bidi="ar_AE"/>
        </w:rPr>
        <w:t xml:space="preserve"> لليهود.</w:t>
      </w:r>
    </w:p>
    <w:p>
      <w:pPr>
        <w:bidi/>
      </w:pPr>
      <w:r>
        <w:rPr>
          <w:rtl/>
          <w:cs/>
          <w:lang w:val="ar_AE" w:bidi="ar_AE"/>
        </w:rPr>
      </w:r>
      <w:r>
        <w:rPr>
          <w:rtl/>
          <w:cs/>
          <w:lang w:val="ar_AE" w:bidi="ar_AE"/>
        </w:rPr>
        <w:t xml:space="preserve">توقفوا هنا وناقشوا كمجموعة الكلمات التي ستستخدمونها للإشارة إلى </w:t>
      </w:r>
      <w:r>
        <w:rPr>
          <w:rtl/>
          <w:cs/>
          <w:lang w:val="ar_AE" w:bidi="ar_AE"/>
        </w:rPr>
        <w:t>اليهود</w:t>
      </w:r>
      <w:r>
        <w:rPr>
          <w:rtl/>
          <w:cs/>
          <w:lang w:val="ar_AE" w:bidi="ar_AE"/>
        </w:rPr>
        <w:t xml:space="preserve">، أو </w:t>
      </w:r>
      <w:r>
        <w:rPr>
          <w:b/>
          <w:rtl/>
          <w:cs/>
          <w:lang w:val="ar_AE" w:bidi="ar_AE"/>
        </w:rPr>
        <w:t>القادة الدينيين اليهود</w:t>
      </w:r>
      <w:r>
        <w:rPr>
          <w:rtl/>
          <w:cs/>
          <w:lang w:val="ar_AE" w:bidi="ar_AE"/>
        </w:rPr>
        <w:t xml:space="preserve"> في هذا المقطع. لمزيد من المعلومات، راجعوا قاموس الكلمات الرئيسية. (توقَّفوا هنا عن سماع التسجيل الصوتي)</w:t>
      </w:r>
    </w:p>
    <w:p>
      <w:pPr>
        <w:bidi/>
      </w:pPr>
      <w:r>
        <w:rPr>
          <w:rtl/>
          <w:cs/>
          <w:lang w:val="ar_AE" w:bidi="ar_AE"/>
        </w:rPr>
      </w:r>
      <w:r>
        <w:rPr>
          <w:rtl/>
          <w:cs/>
          <w:lang w:val="ar_AE" w:bidi="ar_AE"/>
        </w:rPr>
        <w:t xml:space="preserve">أرسل القادة الدينيون اليهود </w:t>
      </w:r>
      <w:r>
        <w:rPr>
          <w:b/>
          <w:rtl/>
          <w:cs/>
          <w:lang w:val="ar_AE" w:bidi="ar_AE"/>
        </w:rPr>
        <w:t>كهنة</w:t>
      </w:r>
      <w:r>
        <w:rPr>
          <w:rtl/>
          <w:cs/>
          <w:lang w:val="ar_AE" w:bidi="ar_AE"/>
        </w:rPr>
        <w:t xml:space="preserve"> </w:t>
      </w:r>
      <w:r>
        <w:rPr>
          <w:b/>
          <w:rtl/>
          <w:cs/>
          <w:lang w:val="ar_AE" w:bidi="ar_AE"/>
        </w:rPr>
        <w:t>ولاويين</w:t>
      </w:r>
      <w:r>
        <w:rPr>
          <w:rtl/>
          <w:cs/>
          <w:lang w:val="ar_AE" w:bidi="ar_AE"/>
        </w:rPr>
        <w:t xml:space="preserve"> إلى يوحنا المعمدان. لقد انقسم بنو إسرائيل إلى اثني عشر سبطًا. وكان أحد الأسباط الاثني عشر هو سبط لاوي، وأفراد هذا السبط كانوا يُدعون </w:t>
      </w:r>
      <w:r>
        <w:rPr>
          <w:b/>
          <w:rtl/>
          <w:cs/>
          <w:lang w:val="ar_AE" w:bidi="ar_AE"/>
        </w:rPr>
        <w:t>اللاويون</w:t>
      </w:r>
      <w:r>
        <w:rPr>
          <w:rtl/>
          <w:cs/>
          <w:lang w:val="ar_AE" w:bidi="ar_AE"/>
        </w:rPr>
        <w:t xml:space="preserve">. وكان لدى اللاويين مهمة خاصة. فكان عليهم أن يعتنوا بكل شيء في هيكل الله في أورشليم. أما </w:t>
      </w:r>
      <w:r>
        <w:rPr>
          <w:b/>
          <w:rtl/>
          <w:cs/>
          <w:lang w:val="ar_AE" w:bidi="ar_AE"/>
        </w:rPr>
        <w:t>الكهنة</w:t>
      </w:r>
      <w:r>
        <w:rPr>
          <w:rtl/>
          <w:cs/>
          <w:lang w:val="ar_AE" w:bidi="ar_AE"/>
        </w:rPr>
        <w:t xml:space="preserve"> فكانوا مجموعة خاصة من اللاويين الذين كانوا مسؤولين عن تقديم الذبائح لله نيابة عن الشعب. وعندما يتحدث الكتاب المُقدَّس عن اللاويين، فهو يعني اللاويين الذين ليسوا كهنة.</w:t>
      </w:r>
    </w:p>
    <w:p>
      <w:pPr>
        <w:bidi/>
      </w:pPr>
      <w:r>
        <w:rPr>
          <w:rtl/>
          <w:cs/>
          <w:lang w:val="ar_AE" w:bidi="ar_AE"/>
        </w:rPr>
      </w:r>
      <w:r>
        <w:rPr>
          <w:rtl/>
          <w:cs/>
          <w:lang w:val="ar_AE" w:bidi="ar_AE"/>
        </w:rPr>
        <w:t xml:space="preserve">توقفوا هنا وناقشوا ما هي الكلمة التي ستستخدمونها للإشارة إلى </w:t>
      </w:r>
      <w:r>
        <w:rPr>
          <w:rtl/>
          <w:cs/>
          <w:lang w:val="ar_AE" w:bidi="ar_AE"/>
        </w:rPr>
        <w:t>اللاويين</w:t>
      </w:r>
      <w:r>
        <w:rPr>
          <w:rtl/>
          <w:cs/>
          <w:lang w:val="ar_AE" w:bidi="ar_AE"/>
        </w:rPr>
        <w:t xml:space="preserve">، وما هي الكلمة التي ستستخدمونها للإشارة إلى </w:t>
      </w:r>
      <w:r>
        <w:rPr>
          <w:rtl/>
          <w:cs/>
          <w:lang w:val="ar_AE" w:bidi="ar_AE"/>
        </w:rPr>
        <w:t>الكهنة</w:t>
      </w:r>
      <w:r>
        <w:rPr>
          <w:rtl/>
          <w:cs/>
          <w:lang w:val="ar_AE" w:bidi="ar_AE"/>
        </w:rPr>
        <w:t>. ابحثوا عن هذه الكلمات في قاموس الكلمات الرئيسية. استخدموا الكلمات ذاتها التي استخدمتموها في الأسفار الأخرى التي ترجمتموها بالفعل. (توقَّفوا هنا عن سماع التسجيل الصوتي)</w:t>
      </w:r>
    </w:p>
    <w:p>
      <w:pPr>
        <w:bidi/>
      </w:pPr>
      <w:r>
        <w:rPr>
          <w:rtl/>
          <w:cs/>
          <w:lang w:val="ar_AE" w:bidi="ar_AE"/>
        </w:rPr>
      </w:r>
      <w:r>
        <w:rPr>
          <w:rtl/>
          <w:cs/>
          <w:lang w:val="ar_AE" w:bidi="ar_AE"/>
        </w:rPr>
        <w:t xml:space="preserve">كانت هناك مجموعتان مهمتان من القادة الدينيين. إحدى هاتان المجموعتان كانت الفريسيين. بينما المجموعة الأخرى كانت الصدوقيين. سنتحدث عن الصدوقيين في وقت آخر. كان الفريسيون حريصين للغاية أن يطيعوا كل ما أمر به الله. ولمئات السنين، كان الناس الذين ينتمون إلى هذه المجموعة يتناقشون في ناموس الله ووصاياه التي أعطاها الله لبني إسرائيل من خلال موسى. ولأنهم كانوا خائفين من أن يعصوا الله، فقد أضافوا المزيد والمزيد من القواعد بأنفسهم. ثم صارت هذه القواعد جزءًا من تقاليدهم، وكانت لها أهمية بالنسبة لهم تمامًا مثل الوصايا التي أعطاها الله بنفسه. وكان هناك بالفعل العديد من القواعد، بحيث كان من الصعب للغاية على الناس أن يتَّبعوا جميعها! وكان الفريسيون متكبِّرين للغاية لأنهم كانوا يظنون أنهم وحدهم الذين يستطيعون أن يطيعوا جميع وصايا الله. لذا كانوا يحتقرون الأشخاص الذين لم يستطيعوا أن يتبعوا هذه الوصايا. </w:t>
      </w:r>
    </w:p>
    <w:p>
      <w:pPr>
        <w:bidi/>
      </w:pPr>
      <w:r>
        <w:rPr>
          <w:rtl/>
          <w:cs/>
          <w:lang w:val="ar_AE" w:bidi="ar_AE"/>
        </w:rPr>
      </w:r>
      <w:r>
        <w:rPr>
          <w:rtl/>
          <w:cs/>
          <w:lang w:val="ar_AE" w:bidi="ar_AE"/>
        </w:rPr>
        <w:t>كلمة فريسي تعني حرفيًا "أن ينفَصِل". فالفريسيون كانوا يريدون أن يفصلوا أنفسهم عن باقي الناس الآخرين.</w:t>
      </w:r>
    </w:p>
    <w:p>
      <w:pPr>
        <w:bidi/>
      </w:pPr>
      <w:r>
        <w:rPr>
          <w:rtl/>
          <w:cs/>
          <w:lang w:val="ar_AE" w:bidi="ar_AE"/>
        </w:rPr>
      </w:r>
      <w:r>
        <w:rPr>
          <w:rtl/>
          <w:cs/>
          <w:lang w:val="ar_AE" w:bidi="ar_AE"/>
        </w:rPr>
        <w:t xml:space="preserve">توقَّفوا هنا وناقشوا الكلمة التي ستستخدمونها للإشارة إلى </w:t>
      </w:r>
      <w:r>
        <w:rPr>
          <w:rtl/>
          <w:cs/>
          <w:lang w:val="ar_AE" w:bidi="ar_AE"/>
        </w:rPr>
        <w:t>الفريسيين</w:t>
      </w:r>
      <w:r>
        <w:rPr>
          <w:rtl/>
          <w:cs/>
          <w:lang w:val="ar_AE" w:bidi="ar_AE"/>
        </w:rPr>
        <w:t>. واستخدموا الكلمة ذاتها التي استخدمتموها في الأسفار الأخرى من الكتاب المقدس التي ترجمتموها بالفعل. لمزيد من المعلومات، راجعوا قاموس الكلمات الرئيسية. (توقَّفوا هنا عن سماع التسجيل الصوتي)</w:t>
      </w:r>
    </w:p>
    <w:p>
      <w:pPr>
        <w:bidi/>
      </w:pPr>
      <w:r>
        <w:rPr>
          <w:rtl/>
          <w:cs/>
          <w:lang w:val="ar_AE" w:bidi="ar_AE"/>
        </w:rPr>
      </w:r>
      <w:r>
        <w:rPr>
          <w:rtl/>
          <w:cs/>
          <w:lang w:val="ar_AE" w:bidi="ar_AE"/>
        </w:rPr>
        <w:t>يوحنا "</w:t>
      </w:r>
      <w:r>
        <w:rPr>
          <w:b/>
          <w:rtl/>
          <w:cs/>
          <w:lang w:val="ar_AE" w:bidi="ar_AE"/>
        </w:rPr>
        <w:t>يعترف</w:t>
      </w:r>
      <w:r>
        <w:rPr>
          <w:rtl/>
          <w:cs/>
          <w:lang w:val="ar_AE" w:bidi="ar_AE"/>
        </w:rPr>
        <w:t xml:space="preserve"> ولا ينكر" أنه ليس المسيَّا. وكونه "يعترف" لا يعني أنه فعل شيئًا خاطئًا. لكنه يعني أنه يقول إنه صحيح أنه ليس المسيَّا. فهو يوافق على أنه ليس المسيَّا.</w:t>
      </w:r>
    </w:p>
    <w:p>
      <w:pPr>
        <w:bidi/>
      </w:pPr>
      <w:r>
        <w:rPr>
          <w:rtl/>
          <w:cs/>
          <w:lang w:val="ar_AE" w:bidi="ar_AE"/>
        </w:rPr>
      </w:r>
      <w:r>
        <w:rPr>
          <w:rtl/>
          <w:cs/>
          <w:lang w:val="ar_AE" w:bidi="ar_AE"/>
        </w:rPr>
        <w:t xml:space="preserve">كلمة </w:t>
      </w:r>
      <w:r>
        <w:rPr>
          <w:b/>
          <w:rtl/>
          <w:cs/>
          <w:lang w:val="ar_AE" w:bidi="ar_AE"/>
        </w:rPr>
        <w:t>"المسيح"</w:t>
      </w:r>
      <w:r>
        <w:rPr>
          <w:rtl/>
          <w:cs/>
          <w:lang w:val="ar_AE" w:bidi="ar_AE"/>
        </w:rPr>
        <w:t xml:space="preserve"> هي نفسها كلمة </w:t>
      </w:r>
      <w:r>
        <w:rPr>
          <w:b/>
          <w:rtl/>
          <w:cs/>
          <w:lang w:val="ar_AE" w:bidi="ar_AE"/>
        </w:rPr>
        <w:t>المسيَّا</w:t>
      </w:r>
      <w:r>
        <w:rPr>
          <w:rtl/>
          <w:cs/>
          <w:lang w:val="ar_AE" w:bidi="ar_AE"/>
        </w:rPr>
        <w:t xml:space="preserve">. وعندما يُدعى يسوع في العهد الجديد </w:t>
      </w:r>
      <w:r>
        <w:rPr>
          <w:rtl/>
          <w:cs/>
          <w:lang w:val="ar_AE" w:bidi="ar_AE"/>
        </w:rPr>
        <w:t>المسيح</w:t>
      </w:r>
      <w:r>
        <w:rPr>
          <w:rtl/>
          <w:cs/>
          <w:lang w:val="ar_AE" w:bidi="ar_AE"/>
        </w:rPr>
        <w:t xml:space="preserve"> أو </w:t>
      </w:r>
      <w:r>
        <w:rPr>
          <w:rtl/>
          <w:cs/>
          <w:lang w:val="ar_AE" w:bidi="ar_AE"/>
        </w:rPr>
        <w:t>المسيَّا</w:t>
      </w:r>
      <w:r>
        <w:rPr>
          <w:rtl/>
          <w:cs/>
          <w:lang w:val="ar_AE" w:bidi="ar_AE"/>
        </w:rPr>
        <w:t xml:space="preserve">، فإن هذا يعني أن يسوع هو الملك والمخلّص الخاص الذي وعد الله بإرساله ليخلِّص الشعب. استخدِموا الكلمة نفسها التي استخدمتموها في المقاطع السابقة. ابحثوا عن هذه الكلمة في قاموس الكلمات الرئيسية للمزيد من المعلومات. </w:t>
      </w:r>
    </w:p>
    <w:p>
      <w:pPr>
        <w:bidi/>
      </w:pPr>
      <w:r>
        <w:rPr>
          <w:rtl/>
          <w:cs/>
          <w:lang w:val="ar_AE" w:bidi="ar_AE"/>
        </w:rPr>
      </w:r>
      <w:r>
        <w:rPr>
          <w:rtl/>
          <w:cs/>
          <w:lang w:val="ar_AE" w:bidi="ar_AE"/>
        </w:rPr>
        <w:t>سأل القادة الدينيون يوحنا إذا كان هو "</w:t>
      </w:r>
      <w:r>
        <w:rPr>
          <w:b/>
          <w:rtl/>
          <w:cs/>
          <w:lang w:val="ar_AE" w:bidi="ar_AE"/>
        </w:rPr>
        <w:t>النبي</w:t>
      </w:r>
      <w:r>
        <w:rPr>
          <w:rtl/>
          <w:cs/>
          <w:lang w:val="ar_AE" w:bidi="ar_AE"/>
        </w:rPr>
        <w:t xml:space="preserve">". والنبي هو شخص من البشر يحمل رسالة من الله إلى الشعب. وستجدوا كلمة </w:t>
      </w:r>
      <w:r>
        <w:rPr>
          <w:rtl/>
          <w:cs/>
          <w:lang w:val="ar_AE" w:bidi="ar_AE"/>
        </w:rPr>
        <w:t>النبي</w:t>
      </w:r>
      <w:r>
        <w:rPr>
          <w:rtl/>
          <w:cs/>
          <w:lang w:val="ar_AE" w:bidi="ar_AE"/>
        </w:rPr>
        <w:t xml:space="preserve"> في قاموس الكلمات الرئيسية. استخدموا الكلمة ذاتها التي استخدمتموها في الأسفار الأخرى التي ترجمتموها بالفعل. لكن هنا، يجب أن تتأكدوا من أن يكون واضحًا أن القادة الدينيين يسألون عن "</w:t>
      </w:r>
      <w:r>
        <w:rPr>
          <w:b/>
          <w:rtl/>
          <w:cs/>
          <w:lang w:val="ar_AE" w:bidi="ar_AE"/>
        </w:rPr>
        <w:t>النبي</w:t>
      </w:r>
      <w:r>
        <w:rPr>
          <w:rtl/>
          <w:cs/>
          <w:lang w:val="ar_AE" w:bidi="ar_AE"/>
        </w:rPr>
        <w:t xml:space="preserve">". وهم لا يسألون فقط يوحنا إذا كان </w:t>
      </w:r>
      <w:r>
        <w:rPr>
          <w:b/>
          <w:rtl/>
          <w:cs/>
          <w:lang w:val="ar_AE" w:bidi="ar_AE"/>
        </w:rPr>
        <w:t>نبيًا</w:t>
      </w:r>
      <w:r>
        <w:rPr>
          <w:rtl/>
          <w:cs/>
          <w:lang w:val="ar_AE" w:bidi="ar_AE"/>
        </w:rPr>
        <w:t xml:space="preserve">، بل يسألونه إذا كان هو </w:t>
      </w:r>
      <w:r>
        <w:rPr>
          <w:b/>
          <w:rtl/>
          <w:cs/>
          <w:lang w:val="ar_AE" w:bidi="ar_AE"/>
        </w:rPr>
        <w:t>النبي</w:t>
      </w:r>
      <w:r>
        <w:rPr>
          <w:rtl/>
          <w:cs/>
          <w:lang w:val="ar_AE" w:bidi="ar_AE"/>
        </w:rPr>
        <w:t xml:space="preserve"> الخاص الذي قال موسى إنه سيأتي.</w:t>
      </w:r>
    </w:p>
    <w:p>
      <w:pPr>
        <w:bidi/>
      </w:pPr>
      <w:r>
        <w:rPr>
          <w:rtl/>
          <w:cs/>
          <w:lang w:val="ar_AE" w:bidi="ar_AE"/>
        </w:rPr>
      </w:r>
      <w:r>
        <w:rPr>
          <w:rtl/>
          <w:cs/>
          <w:lang w:val="ar_AE" w:bidi="ar_AE"/>
        </w:rPr>
        <w:t>توقفوا هنا وناقشوا أي كلمة ستستخدمون للإشارة إلى "النبي". لمزيد من المعلومات، راجعوا قاموس الكلمات الرئيسية. (توقَّفوا هنا عن سماع التسجيل الصوتي)</w:t>
      </w:r>
    </w:p>
    <w:p>
      <w:pPr>
        <w:bidi/>
      </w:pPr>
      <w:r>
        <w:rPr>
          <w:rtl/>
          <w:cs/>
          <w:lang w:val="ar_AE" w:bidi="ar_AE"/>
        </w:rPr>
      </w:r>
      <w:r>
        <w:rPr>
          <w:rtl/>
          <w:cs/>
          <w:lang w:val="ar_AE" w:bidi="ar_AE"/>
        </w:rPr>
        <w:t xml:space="preserve">يقتبس يوحنا شيئًا كان قد قاله </w:t>
      </w:r>
      <w:r>
        <w:rPr>
          <w:b/>
          <w:rtl/>
          <w:cs/>
          <w:lang w:val="ar_AE" w:bidi="ar_AE"/>
        </w:rPr>
        <w:t>النبي إشعياء</w:t>
      </w:r>
      <w:r>
        <w:rPr>
          <w:rtl/>
          <w:cs/>
          <w:lang w:val="ar_AE" w:bidi="ar_AE"/>
        </w:rPr>
        <w:t xml:space="preserve">. كان إشعياء نبيًا، لكنه ليس </w:t>
      </w:r>
      <w:r>
        <w:rPr>
          <w:b/>
          <w:rtl/>
          <w:cs/>
          <w:lang w:val="ar_AE" w:bidi="ar_AE"/>
        </w:rPr>
        <w:t>النبي</w:t>
      </w:r>
      <w:r>
        <w:rPr>
          <w:rtl/>
          <w:cs/>
          <w:lang w:val="ar_AE" w:bidi="ar_AE"/>
        </w:rPr>
        <w:t>. وكان واحدًا من الأنبياء الكثيرين الذين أعطوا رسائل من الله إلى الشعب. استخدموا نفس الكلمة التي استخدمتموها في المقاطع السابقة.</w:t>
      </w:r>
    </w:p>
    <w:p>
      <w:pPr>
        <w:bidi/>
      </w:pPr>
      <w:r>
        <w:rPr>
          <w:rtl/>
          <w:cs/>
          <w:lang w:val="ar_AE" w:bidi="ar_AE"/>
        </w:rPr>
      </w:r>
      <w:r>
        <w:rPr>
          <w:rtl/>
          <w:cs/>
          <w:lang w:val="ar_AE" w:bidi="ar_AE"/>
        </w:rPr>
        <w:t xml:space="preserve">يقول يوحنا إنه </w:t>
      </w:r>
      <w:r>
        <w:rPr>
          <w:b/>
          <w:rtl/>
          <w:cs/>
          <w:lang w:val="ar_AE" w:bidi="ar_AE"/>
        </w:rPr>
        <w:t>صوت</w:t>
      </w:r>
      <w:r>
        <w:rPr>
          <w:rtl/>
          <w:cs/>
          <w:lang w:val="ar_AE" w:bidi="ar_AE"/>
        </w:rPr>
        <w:t xml:space="preserve"> شخص يصرخ في البرية. وهذا يعني أنه شخص يصرخ في البرية.</w:t>
      </w:r>
    </w:p>
    <w:p>
      <w:pPr>
        <w:bidi/>
      </w:pPr>
      <w:r>
        <w:rPr>
          <w:rtl/>
          <w:cs/>
          <w:lang w:val="ar_AE" w:bidi="ar_AE"/>
        </w:rPr>
      </w:r>
      <w:r>
        <w:rPr>
          <w:rtl/>
          <w:cs/>
          <w:lang w:val="ar_AE" w:bidi="ar_AE"/>
        </w:rPr>
        <w:t xml:space="preserve">وكلمة </w:t>
      </w:r>
      <w:r>
        <w:rPr>
          <w:b/>
          <w:rtl/>
          <w:cs/>
          <w:lang w:val="ar_AE" w:bidi="ar_AE"/>
        </w:rPr>
        <w:t>البرية</w:t>
      </w:r>
      <w:r>
        <w:rPr>
          <w:rtl/>
          <w:cs/>
          <w:lang w:val="ar_AE" w:bidi="ar_AE"/>
        </w:rPr>
        <w:t xml:space="preserve"> في الكتاب المُقدّس تعني مكان منعزل لا يعيش فيه الناس. </w:t>
      </w:r>
    </w:p>
    <w:p>
      <w:pPr>
        <w:bidi/>
      </w:pPr>
      <w:r>
        <w:rPr>
          <w:rtl/>
          <w:cs/>
          <w:lang w:val="ar_AE" w:bidi="ar_AE"/>
        </w:rPr>
      </w:r>
      <w:r>
        <w:rPr>
          <w:rtl/>
          <w:cs/>
          <w:lang w:val="ar_AE" w:bidi="ar_AE"/>
        </w:rPr>
        <w:t xml:space="preserve">توقفوا هنا واعرضوا صورة لما كانت عليه </w:t>
      </w:r>
      <w:r>
        <w:rPr>
          <w:rtl/>
          <w:cs/>
          <w:lang w:val="ar_AE" w:bidi="ar_AE"/>
        </w:rPr>
        <w:t>البرية</w:t>
      </w:r>
      <w:r>
        <w:rPr>
          <w:rtl/>
          <w:cs/>
          <w:lang w:val="ar_AE" w:bidi="ar_AE"/>
        </w:rPr>
        <w:t xml:space="preserve"> في إسرائيل. ناقشوا معًا الكلمة التي ستستخدمونها للإشارة إلى البرية. ستجدوا كلمة </w:t>
      </w:r>
      <w:r>
        <w:rPr>
          <w:rtl/>
          <w:cs/>
          <w:lang w:val="ar_AE" w:bidi="ar_AE"/>
        </w:rPr>
        <w:t>البرية</w:t>
      </w:r>
      <w:r>
        <w:rPr>
          <w:rtl/>
          <w:cs/>
          <w:lang w:val="ar_AE" w:bidi="ar_AE"/>
        </w:rPr>
        <w:t xml:space="preserve"> في قاموس الكلمات الرئيسية. استخدموا نفس الكلمة التي استخدمتموها في المقاطع الأخرى. أوقِفوا الاستماع إلى التسجيل الصوتي هنا.</w:t>
      </w:r>
    </w:p>
    <w:p>
      <w:pPr>
        <w:bidi/>
      </w:pPr>
      <w:r>
        <w:rPr>
          <w:rtl/>
          <w:cs/>
          <w:lang w:val="ar_AE" w:bidi="ar_AE"/>
        </w:rPr>
      </w:r>
      <w:r>
        <w:rPr>
          <w:rtl/>
          <w:cs/>
          <w:lang w:val="ar_AE" w:bidi="ar_AE"/>
        </w:rPr>
        <w:t xml:space="preserve">يقول يوحنا للقادة الدينيين إنه كان </w:t>
      </w:r>
      <w:r>
        <w:rPr>
          <w:b/>
          <w:rtl/>
          <w:cs/>
          <w:lang w:val="ar_AE" w:bidi="ar_AE"/>
        </w:rPr>
        <w:t>يعمّد</w:t>
      </w:r>
      <w:r>
        <w:rPr>
          <w:rtl/>
          <w:cs/>
          <w:lang w:val="ar_AE" w:bidi="ar_AE"/>
        </w:rPr>
        <w:t xml:space="preserve"> بالماء. وأن تُعمّد شخص ما يعني أن يغطس في الماء كعلامة على أنه كان نادمًا على الأشياء الخاطئة التي فعلها. </w:t>
      </w:r>
    </w:p>
    <w:p>
      <w:pPr>
        <w:bidi/>
      </w:pPr>
      <w:r>
        <w:rPr>
          <w:rtl/>
          <w:cs/>
          <w:lang w:val="ar_AE" w:bidi="ar_AE"/>
        </w:rPr>
      </w:r>
      <w:r>
        <w:rPr>
          <w:rtl/>
          <w:cs/>
          <w:lang w:val="ar_AE" w:bidi="ar_AE"/>
        </w:rPr>
        <w:t xml:space="preserve">توقَّفوا هنا وابحثوا عن كلمة </w:t>
      </w:r>
      <w:r>
        <w:rPr>
          <w:rtl/>
          <w:cs/>
          <w:lang w:val="ar_AE" w:bidi="ar_AE"/>
        </w:rPr>
        <w:t>يُعمِّد</w:t>
      </w:r>
      <w:r>
        <w:rPr>
          <w:rtl/>
          <w:cs/>
          <w:lang w:val="ar_AE" w:bidi="ar_AE"/>
        </w:rPr>
        <w:t xml:space="preserve"> في قاموس الكلمات الرئيسية. ناقشوا معًا أي كلمة ستستخدمونها في لغتكم. واستخدموا الكلمة ذاتها التي استخدمتموها في الأسفار الأخرى التي ترجمتموها بالفعل.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1 : 19 - 28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تصحيح بعضهم البعض في هذه المرحلة. (توقَّفوا هنا عن سماع التسجيل الصوتي)</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(توقَّفوا هنا عن سماع التسجيل الصوتي)</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(توقَّفوا هنا عن سماع التسجيل الصوتي)</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 29–34 وضعوه في قلوبكم.</w:t>
      </w:r>
    </w:p>
    <w:p>
      <w:pPr>
        <w:bidi/>
      </w:pPr>
      <w:r>
        <w:rPr>
          <w:rtl/>
          <w:cs/>
          <w:lang w:val="ar_AE" w:bidi="ar_AE"/>
        </w:rPr>
      </w:r>
      <w:r>
        <w:rPr>
          <w:rtl/>
          <w:cs/>
          <w:lang w:val="ar_AE" w:bidi="ar_AE"/>
        </w:rPr>
        <w:t>استمعوا إلى نسخة صوتية من يوحنا 1: 29–34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 : 29 - 34 من الترجمة الأكثر فهمًا لكم.</w:t>
      </w:r>
    </w:p>
    <w:p>
      <w:pPr>
        <w:bidi/>
      </w:pPr>
      <w:r>
        <w:rPr>
          <w:rtl/>
          <w:cs/>
          <w:lang w:val="ar_AE" w:bidi="ar_AE"/>
        </w:rPr>
      </w:r>
      <w:r>
        <w:rPr>
          <w:rtl/>
          <w:cs/>
          <w:lang w:val="ar_AE" w:bidi="ar_AE"/>
        </w:rPr>
        <w:t>في المقطع السابق، قال يوحنا المعمدان بوضوح شديد أنه ليس المسيَّا. وقد قال أيضًا إن هناك شخصًا سيأتي بعده – شخص أكثر أهمية بكثير من يوحنا نفسه!</w:t>
      </w:r>
    </w:p>
    <w:p>
      <w:pPr>
        <w:bidi/>
      </w:pPr>
      <w:r>
        <w:rPr>
          <w:rtl/>
          <w:cs/>
          <w:lang w:val="ar_AE" w:bidi="ar_AE"/>
        </w:rPr>
      </w:r>
      <w:r>
        <w:rPr>
          <w:rtl/>
          <w:cs/>
          <w:lang w:val="ar_AE" w:bidi="ar_AE"/>
        </w:rPr>
        <w:t>والآن، يقفز يوحنا الكاتب إلى اليوم التالي، ويواصل رواية القصة. يقف يوحنا المعمدان بالقرب من النهر، مع العديد من الناس من حوله. وكان الناس يأتون إليه ليعتمدوا، وليستمعوا إليه. ثم ما يحدث تاليًا هو أن يسوع يأتي إلى يوحنا المعمدان! وكان يوحنا يعرف من هو يسوع، لأنه في وقت سابق، كان يوحنا قد عمِّد يسوع، وهو سيخبرنا لاحقًا.</w:t>
      </w:r>
    </w:p>
    <w:p>
      <w:pPr>
        <w:bidi/>
      </w:pPr>
      <w:r>
        <w:rPr>
          <w:rtl/>
          <w:cs/>
          <w:lang w:val="ar_AE" w:bidi="ar_AE"/>
        </w:rPr>
      </w:r>
      <w:r>
        <w:rPr>
          <w:rtl/>
          <w:cs/>
          <w:lang w:val="ar_AE" w:bidi="ar_AE"/>
        </w:rPr>
        <w:t>وعندما يرى يوحنا المعمدان يسوع، يتحدث إلى الناس من حوله عن يسوع. وهذا هو نفس الموقف الذي أخبرنا عنه الكاتب منذ مقطعين باختصار شديد. لكننا الآن نسمع المزيد من التفاصيل أيضًا.</w:t>
      </w:r>
    </w:p>
    <w:p>
      <w:pPr>
        <w:bidi/>
      </w:pPr>
      <w:r>
        <w:rPr>
          <w:rtl/>
          <w:cs/>
          <w:lang w:val="ar_AE" w:bidi="ar_AE"/>
        </w:rPr>
      </w:r>
      <w:r>
        <w:rPr>
          <w:rtl/>
          <w:cs/>
          <w:lang w:val="ar_AE" w:bidi="ar_AE"/>
        </w:rPr>
        <w:t>ويدعو يوحنا المعمدان يسوع "حمل الله الذي يرفع خطية العالم".</w:t>
      </w:r>
    </w:p>
    <w:p>
      <w:pPr>
        <w:bidi/>
      </w:pPr>
      <w:r>
        <w:rPr>
          <w:rtl/>
          <w:cs/>
          <w:lang w:val="ar_AE" w:bidi="ar_AE"/>
        </w:rPr>
      </w:r>
      <w:r>
        <w:rPr>
          <w:rtl/>
          <w:cs/>
          <w:lang w:val="ar_AE" w:bidi="ar_AE"/>
        </w:rPr>
        <w:t xml:space="preserve">والحمل هو خروف صغير. والخروف هو حيوان يقوم الناس بتربيته من أجل أكل اللحم، كما يمكنهم استخدام صوف الخروف في صُنع الملابس. والخراف حيوانات أليفة. </w:t>
      </w:r>
    </w:p>
    <w:p>
      <w:pPr>
        <w:bidi/>
      </w:pPr>
      <w:r>
        <w:rPr>
          <w:rtl/>
          <w:cs/>
          <w:lang w:val="ar_AE" w:bidi="ar_AE"/>
        </w:rPr>
      </w:r>
      <w:r>
        <w:rPr>
          <w:rtl/>
          <w:cs/>
          <w:lang w:val="ar_AE" w:bidi="ar_AE"/>
        </w:rPr>
        <w:t xml:space="preserve">إذا لزم الأمر، توقّفوا هنا وانظروا كمجموعة إلى صورة </w:t>
      </w:r>
      <w:r>
        <w:rPr>
          <w:rtl/>
          <w:cs/>
          <w:lang w:val="ar_AE" w:bidi="ar_AE"/>
        </w:rPr>
        <w:t>حمل</w:t>
      </w:r>
      <w:r>
        <w:rPr>
          <w:rtl/>
          <w:cs/>
          <w:lang w:val="ar_AE" w:bidi="ar_AE"/>
        </w:rPr>
        <w:t xml:space="preserve"> </w:t>
      </w:r>
      <w:r>
        <w:rPr>
          <w:rtl/>
          <w:cs/>
          <w:lang w:val="ar_AE" w:bidi="ar_AE"/>
        </w:rPr>
        <w:t>وخروف</w:t>
      </w:r>
      <w:r>
        <w:rPr>
          <w:rtl/>
          <w:cs/>
          <w:lang w:val="ar_AE" w:bidi="ar_AE"/>
        </w:rPr>
        <w:t>. (توقَّفوا هنا عن سماع التسجيل الصوتي)</w:t>
      </w:r>
    </w:p>
    <w:p>
      <w:pPr>
        <w:bidi/>
      </w:pPr>
      <w:r>
        <w:rPr>
          <w:rtl/>
          <w:cs/>
          <w:lang w:val="ar_AE" w:bidi="ar_AE"/>
        </w:rPr>
      </w:r>
      <w:r>
        <w:rPr>
          <w:rtl/>
          <w:cs/>
          <w:lang w:val="ar_AE" w:bidi="ar_AE"/>
        </w:rPr>
        <w:t>وفي أوقات معينة، كان بنو إسرائيل يذبحون حملًا كجزء من طقس يطلبون فيه غفران خطاياهم. وبذبح الحمل، كان بنو إسرائيل يعترفون بأنهم أخطأوا وأنهم كانوا يستحقون الموت، لكنهم قَدَّموا الحمل كبديلٍ لحياتهم. وقد قبله الله كبديل عنهم، وأنه قد غفر للشعب.</w:t>
      </w:r>
    </w:p>
    <w:p>
      <w:pPr>
        <w:bidi/>
      </w:pPr>
      <w:r>
        <w:rPr>
          <w:rtl/>
          <w:cs/>
          <w:lang w:val="ar_AE" w:bidi="ar_AE"/>
        </w:rPr>
      </w:r>
      <w:r>
        <w:rPr>
          <w:rtl/>
          <w:cs/>
          <w:lang w:val="ar_AE" w:bidi="ar_AE"/>
        </w:rPr>
        <w:t>وكان الحمل يُذبح أيضًا في عيد الفصح السنوي. وفي عيد الفصح هذا، كان الناس يحتفلون بأن الله كان قد حرّر أجدادهم من أن يكونوا عبيدًا في مصر، وذلك منذ زمن طويل للغاية. وفي ذلك الوقت، كان الله قد عاقب الشعب المصري بإرسال ملاك لِقَتل كل ابن بِكْر في كل بيت مصري. لكن الله كان قد أمر بني إسرائيل أن يذبحوا حملًا ويضعوا دم هذا الحمل على أبواب بيوتهم. فلما كان الملاك الذي أرسله الله يرى دم الحمل على باب البيت، كان يترك ذلك البيت ولا يقتل الابن البِكْر في تلك العائلة. وبذلك فإن الحمل قد مات مكان الابن الأكبر. وفي كل عام، عندما كان بنو إسرائيل يحتفلون بعيد الفصح، كانوا يذبحون حملًا مرة أخرى.</w:t>
      </w:r>
    </w:p>
    <w:p>
      <w:pPr>
        <w:bidi/>
      </w:pPr>
      <w:r>
        <w:rPr>
          <w:rtl/>
          <w:cs/>
          <w:lang w:val="ar_AE" w:bidi="ar_AE"/>
        </w:rPr>
      </w:r>
      <w:r>
        <w:rPr>
          <w:rtl/>
          <w:cs/>
          <w:lang w:val="ar_AE" w:bidi="ar_AE"/>
        </w:rPr>
        <w:t>وكلما كان يجب أن يُذبح حمل من أجل هذا النوع من الطقوس، كان يجب أن يكون الحمل صحيحًا. فلا يمكن أن يكون به مرض، أو عيب، أو أن يكون هزيلًا. بل كان لابد أن يكون حيوانًا كاملًا وصحيحًا.</w:t>
      </w:r>
    </w:p>
    <w:p>
      <w:pPr>
        <w:bidi/>
      </w:pPr>
      <w:r>
        <w:rPr>
          <w:rtl/>
          <w:cs/>
          <w:lang w:val="ar_AE" w:bidi="ar_AE"/>
        </w:rPr>
      </w:r>
      <w:r>
        <w:rPr>
          <w:rtl/>
          <w:cs/>
          <w:lang w:val="ar_AE" w:bidi="ar_AE"/>
        </w:rPr>
        <w:t>لذلك عندما يدعو يوحنا يسوع حمل الله، فإنه يخبرنا أن يسوع كامل، وأنه بلا خطية، وأنه سيموت ليأخذ مكان الناس الخطاة.</w:t>
      </w:r>
    </w:p>
    <w:p>
      <w:pPr>
        <w:bidi/>
      </w:pPr>
      <w:r>
        <w:rPr>
          <w:rtl/>
          <w:cs/>
          <w:lang w:val="ar_AE" w:bidi="ar_AE"/>
        </w:rPr>
      </w:r>
      <w:r>
        <w:rPr>
          <w:rtl/>
          <w:cs/>
          <w:lang w:val="ar_AE" w:bidi="ar_AE"/>
        </w:rPr>
        <w:t>وبدعوة يسوع "حمل الله" يُصيغ يوحنا أيضًا لقبًا جديدًا ليسوع.</w:t>
      </w:r>
    </w:p>
    <w:p>
      <w:pPr>
        <w:bidi/>
      </w:pPr>
      <w:r>
        <w:rPr>
          <w:rtl/>
          <w:cs/>
          <w:lang w:val="ar_AE" w:bidi="ar_AE"/>
        </w:rPr>
      </w:r>
      <w:r>
        <w:rPr>
          <w:rtl/>
          <w:cs/>
          <w:lang w:val="ar_AE" w:bidi="ar_AE"/>
        </w:rPr>
        <w:t>توقّفوا هنا وناقشوا هذا السؤال كمجموعة: في مجتمعكم، ما هو المطلوب حتى يغفر شخص ما لشخصٍ آخر؟ هل يمكنكم أن تحكوا قصة عن شخص يغفر لشخصٍ آخر؟ (توقَّفوا هنا عن سماع التسجيل الصوتي)</w:t>
      </w:r>
    </w:p>
    <w:p>
      <w:pPr>
        <w:bidi/>
      </w:pPr>
      <w:r>
        <w:rPr>
          <w:rtl/>
          <w:cs/>
          <w:lang w:val="ar_AE" w:bidi="ar_AE"/>
        </w:rPr>
      </w:r>
      <w:r>
        <w:rPr>
          <w:rtl/>
          <w:cs/>
          <w:lang w:val="ar_AE" w:bidi="ar_AE"/>
        </w:rPr>
        <w:t>في المقطع السابق، كان يوحنا المعمدان قد أخبر القادة الدينيين أن شخصًا سيأتي بعده، وأن يوحنا لم يكن مستحقًا حتى أن يفك سيور حذاء هذا الشخص.</w:t>
      </w:r>
    </w:p>
    <w:p>
      <w:pPr>
        <w:bidi/>
      </w:pPr>
      <w:r>
        <w:rPr>
          <w:rtl/>
          <w:cs/>
          <w:lang w:val="ar_AE" w:bidi="ar_AE"/>
        </w:rPr>
      </w:r>
      <w:r>
        <w:rPr>
          <w:rtl/>
          <w:cs/>
          <w:lang w:val="ar_AE" w:bidi="ar_AE"/>
        </w:rPr>
        <w:t>والآن يخبرنا يوحنا أنه قال أيضًا شيئًا آخر عن هذا الشخص. فقد قال يوحنا أيضًا أن الشخص الذي سيأتي بعده سيكون أكثر أهمية بكثير من يوحنا، لأن هذا الشخص كان موجودًا بالفعل قبل ميلاد يوحنا بوقت طويل. وكان يسوع في الواقع أصغر بضعة أشهر من يوحنا المعمدان. لكننا نعلم بالفعل أن يسوع هو "شخص الكلمة" الذي كان موجودًا بالفعل قبل بداية كل الأشياء. وهكذا، كان يسوع موجودًا بالفعل قبل أن يُولد في صورة إنسان بشري، لأنه هو أيضًا الله!</w:t>
      </w:r>
    </w:p>
    <w:p>
      <w:pPr>
        <w:bidi/>
      </w:pPr>
      <w:r>
        <w:rPr>
          <w:rtl/>
          <w:cs/>
          <w:lang w:val="ar_AE" w:bidi="ar_AE"/>
        </w:rPr>
      </w:r>
      <w:r>
        <w:rPr>
          <w:rtl/>
          <w:cs/>
          <w:lang w:val="ar_AE" w:bidi="ar_AE"/>
        </w:rPr>
        <w:t xml:space="preserve">ويُخبر يوحنا المعمدان الناس أنه هو نفسه لم يعرف في البداية من سيكون هذا الشخص المهم للغاية. والسبب الذي كان يوحنا يُعمِّد الناس من أجله هو أن يتمكن الناس من أن يعرفوا هذا الشخص المهم للغاية. ثم يخبر يوحنا الناس كيف اكتشف هو أن </w:t>
      </w:r>
      <w:r>
        <w:rPr>
          <w:b/>
          <w:rtl/>
          <w:cs/>
          <w:lang w:val="ar_AE" w:bidi="ar_AE"/>
        </w:rPr>
        <w:t>يسوع</w:t>
      </w:r>
      <w:r>
        <w:rPr>
          <w:rtl/>
          <w:cs/>
          <w:lang w:val="ar_AE" w:bidi="ar_AE"/>
        </w:rPr>
        <w:t xml:space="preserve"> كان هذا الشخص المهم. وكان الله قد أخبر يوحنا أنه سيرى الروح نازلًا على شخصٍ، ويبقى عليه.</w:t>
      </w:r>
    </w:p>
    <w:p>
      <w:pPr>
        <w:bidi/>
      </w:pPr>
      <w:r>
        <w:rPr>
          <w:rtl/>
          <w:cs/>
          <w:lang w:val="ar_AE" w:bidi="ar_AE"/>
        </w:rPr>
      </w:r>
      <w:r>
        <w:rPr>
          <w:rtl/>
          <w:cs/>
          <w:lang w:val="ar_AE" w:bidi="ar_AE"/>
        </w:rPr>
        <w:t>وهذا ما رأى يوحنا أنه كان يحدث مع يسوع! لذلك يمكن ليوحنا الآن أن يُخبر الناس أن يسوع هو ابن الله.</w:t>
      </w:r>
    </w:p>
    <w:p>
      <w:pPr>
        <w:bidi/>
      </w:pPr>
      <w:r>
        <w:rPr>
          <w:rtl/>
          <w:cs/>
          <w:lang w:val="ar_AE" w:bidi="ar_AE"/>
        </w:rPr>
      </w:r>
      <w:r>
        <w:rPr>
          <w:rtl/>
          <w:cs/>
          <w:lang w:val="ar_AE" w:bidi="ar_AE"/>
        </w:rPr>
        <w:t>والروح هنا يعني الروح القُدس الذي من الله. والروح ليس مرئيًا للناس، لكن الله جعله يظهر مثل حمامة. والحمامة هي طائر لطيف للغاية، وغالبًا ما يكون أبيض اللون. وعندما تنزل الحمامة لتهبط على الأرض، فإنها غالبًا ما ترفرف كثيرًا بأجنحتها. إذًا، كان يوحنا قد رأى شيئًا يبدو مثل حمامةٍ تنزل على يسوع – ربما على كتفه، أو على رأسه – واستقرت هناك، وقد أدرك أن هذا هو روح الله.</w:t>
      </w:r>
    </w:p>
    <w:p>
      <w:pPr>
        <w:bidi/>
      </w:pPr>
      <w:r>
        <w:rPr>
          <w:rtl/>
          <w:cs/>
          <w:lang w:val="ar_AE" w:bidi="ar_AE"/>
        </w:rPr>
      </w:r>
      <w:r>
        <w:rPr>
          <w:rtl/>
          <w:cs/>
          <w:lang w:val="ar_AE" w:bidi="ar_AE"/>
        </w:rPr>
        <w:t xml:space="preserve">توقّفوا هنا وانظروا إلى صورة </w:t>
      </w:r>
      <w:r>
        <w:rPr>
          <w:rtl/>
          <w:cs/>
          <w:lang w:val="ar_AE" w:bidi="ar_AE"/>
        </w:rPr>
        <w:t>حمامة</w:t>
      </w:r>
      <w:r>
        <w:rPr>
          <w:rtl/>
          <w:cs/>
          <w:lang w:val="ar_AE" w:bidi="ar_AE"/>
        </w:rPr>
        <w:t>، أو مقطع فيديو لحمامة وهي تهبط على الأرض. (توقَّفوا هنا عن سماع التسجيل الصوتي)</w:t>
      </w:r>
    </w:p>
    <w:p>
      <w:pPr>
        <w:bidi/>
      </w:pPr>
      <w:r>
        <w:rPr>
          <w:rtl/>
          <w:cs/>
          <w:lang w:val="ar_AE" w:bidi="ar_AE"/>
        </w:rPr>
      </w:r>
      <w:r>
        <w:rPr>
          <w:rtl/>
          <w:cs/>
          <w:lang w:val="ar_AE" w:bidi="ar_AE"/>
        </w:rPr>
        <w:t xml:space="preserve">في المقطع السابق، قال يوحنا إنه كان يُعمِّد الناس بالماء. وهو هنا يقدم لمحة عن أن الشخص الذي يأتي بعده سيعطي نوعًا مختلفًا من المعمودية. وفي هذه القصة نسمع أن الله قال ليوحنا أن الشخص الذي سيأتي بعده سيُعمّد الناس </w:t>
      </w:r>
      <w:r>
        <w:rPr>
          <w:b/>
          <w:rtl/>
          <w:cs/>
          <w:lang w:val="ar_AE" w:bidi="ar_AE"/>
        </w:rPr>
        <w:t>بالروح القدس</w:t>
      </w:r>
      <w:r>
        <w:rPr>
          <w:rtl/>
          <w:cs/>
          <w:lang w:val="ar_AE" w:bidi="ar_AE"/>
        </w:rPr>
        <w:t>. ولا يعطينا يوحنا أي معلومات بعد عمّا يعنيه هذا بالضبط.</w:t>
      </w:r>
    </w:p>
    <w:p>
      <w:pPr>
        <w:bidi/>
      </w:pPr>
      <w:r>
        <w:rPr>
          <w:rtl/>
          <w:cs/>
          <w:lang w:val="ar_AE" w:bidi="ar_AE"/>
        </w:rPr>
      </w:r>
      <w:r>
        <w:rPr>
          <w:rtl/>
          <w:cs/>
          <w:lang w:val="ar_AE" w:bidi="ar_AE"/>
        </w:rPr>
        <w:t xml:space="preserve">لذلك أخيرًا، ما كان يوحنا الكاتب يتحدث عنه منذ بداية إنجيله، يُصبح الآن أكثر وأكثر وضوحًا. فإن </w:t>
      </w:r>
      <w:r>
        <w:rPr>
          <w:b/>
          <w:rtl/>
          <w:cs/>
          <w:lang w:val="ar_AE" w:bidi="ar_AE"/>
        </w:rPr>
        <w:t>يسوع</w:t>
      </w:r>
      <w:r>
        <w:rPr>
          <w:rtl/>
          <w:cs/>
          <w:lang w:val="ar_AE" w:bidi="ar_AE"/>
        </w:rPr>
        <w:t xml:space="preserve"> هو ابن الله، وهو من البدء، وهو الله نفسه. ويسوع هو المسيَّا، وهو حمل الله.</w:t>
      </w:r>
    </w:p>
    <w:p>
      <w:pPr>
        <w:bidi/>
      </w:pPr>
      <w:r>
        <w:rPr>
          <w:rtl/>
          <w:cs/>
          <w:lang w:val="ar_AE" w:bidi="ar_AE"/>
        </w:rPr>
      </w:r>
      <w:r>
        <w:rPr>
          <w:rtl/>
          <w:cs/>
          <w:lang w:val="ar_AE" w:bidi="ar_AE"/>
        </w:rPr>
        <w:t>وتقول بعض ترجمات الكتاب المُقدَّس هنا إن يسوع هو المُختار من الله، بدلًا من ابن الله. وكلا الترجمتين ممكنتين. وخلال عملكم على هذا المقطع، يمكنكم أن تتبعوا نفس العبارة التي تستخدمها الترجمة التي تستمعون إليها.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 : 29 - 34 من الترجمة الأكثر فهمًا لكم.</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يرى يوحنا يسوع آتيًا إليه ويخبر الناس من يكون هو.</w:t>
      </w:r>
    </w:p>
    <w:p>
      <w:pPr>
        <w:bidi/>
      </w:pPr>
      <w:r>
        <w:rPr>
          <w:rtl/>
          <w:cs/>
          <w:lang w:val="ar_AE" w:bidi="ar_AE"/>
        </w:rPr>
      </w:r>
      <w:r>
        <w:rPr>
          <w:b/>
          <w:rtl/>
          <w:cs/>
          <w:lang w:val="ar_AE" w:bidi="ar_AE"/>
        </w:rPr>
        <w:t>في المشهد الثاني</w:t>
      </w:r>
      <w:r>
        <w:rPr>
          <w:rtl/>
          <w:cs/>
          <w:lang w:val="ar_AE" w:bidi="ar_AE"/>
        </w:rPr>
        <w:t>، يقول يوحنا إنه قد رأى روح الله نازلًا على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ومن المحتمل أن القادة الدينيين الذين سألوا يوحنا كانوا هناك، لكننا لسنا متأكدين.</w:t>
      </w:r>
    </w:p>
    <w:p>
      <w:pPr>
        <w:bidi/>
      </w:pPr>
      <w:r>
        <w:rPr>
          <w:rtl/>
          <w:cs/>
          <w:lang w:val="ar_AE" w:bidi="ar_AE"/>
        </w:rPr>
      </w:r>
      <w:r>
        <w:rPr>
          <w:rtl/>
          <w:cs/>
          <w:lang w:val="ar_AE" w:bidi="ar_AE"/>
        </w:rPr>
        <w:t>ويبدأ المقطع في اليوم التالي من محادثة يوحنا المعمدان مع القادة الدينيين الذين سألوه من هو.</w:t>
      </w:r>
    </w:p>
    <w:p>
      <w:pPr>
        <w:bidi/>
      </w:pPr>
      <w:r>
        <w:rPr>
          <w:rtl/>
          <w:cs/>
          <w:lang w:val="ar_AE" w:bidi="ar_AE"/>
        </w:rPr>
      </w:r>
      <w:r>
        <w:rPr>
          <w:rtl/>
          <w:cs/>
          <w:lang w:val="ar_AE" w:bidi="ar_AE"/>
        </w:rPr>
        <w:t>في هذا المقطع، يقف يوحنا بالقرب من نهر الأردن. وهناك جموع من الناس من حوله، قد جاءوا ليستمعوا إليه وليعتمدوا.</w:t>
      </w:r>
    </w:p>
    <w:p>
      <w:pPr>
        <w:bidi/>
      </w:pPr>
      <w:r>
        <w:rPr>
          <w:rtl/>
          <w:cs/>
          <w:lang w:val="ar_AE" w:bidi="ar_AE"/>
        </w:rPr>
      </w:r>
      <w:r>
        <w:rPr>
          <w:rtl/>
          <w:cs/>
          <w:lang w:val="ar_AE" w:bidi="ar_AE"/>
        </w:rPr>
        <w:t>ولا نعلم ما إذا كان القادة الدينيين الذين سألوا يوحنا في اليوم السابق لا يزالون حاضرين أيضًا. إذا كانوا لا يزالون موجودين هناك، لكانوا يحصلون على المزيد من الإجابات على أسئلتهم!</w:t>
      </w:r>
    </w:p>
    <w:p>
      <w:pPr>
        <w:bidi/>
      </w:pPr>
      <w:r>
        <w:rPr>
          <w:rtl/>
          <w:cs/>
          <w:lang w:val="ar_AE" w:bidi="ar_AE"/>
        </w:rPr>
      </w:r>
      <w:r>
        <w:rPr>
          <w:rtl/>
          <w:cs/>
          <w:lang w:val="ar_AE" w:bidi="ar_AE"/>
        </w:rPr>
        <w:t>وعندما يرى يوحنا يسوع، يتحدث إلى الناس من حوله عن يسوع. وربما كان يشير إلى يسوع بينما هو يتحدث. وربما نادي يوحنا بصوت عال حتى يتمكن العديد من الناس من سماعه.</w:t>
      </w:r>
    </w:p>
    <w:p>
      <w:pPr>
        <w:bidi/>
      </w:pPr>
      <w:r>
        <w:rPr>
          <w:rtl/>
          <w:cs/>
          <w:lang w:val="ar_AE" w:bidi="ar_AE"/>
        </w:rPr>
      </w:r>
      <w:r>
        <w:rPr>
          <w:rtl/>
          <w:cs/>
          <w:lang w:val="ar_AE" w:bidi="ar_AE"/>
        </w:rPr>
        <w:t>في اعتقادكم، أين كان يسوع واقفًا عندما تحدَّث يوحنا عنه؟</w:t>
      </w:r>
    </w:p>
    <w:p>
      <w:pPr>
        <w:bidi/>
      </w:pPr>
      <w:r>
        <w:rPr>
          <w:rtl/>
          <w:cs/>
          <w:lang w:val="ar_AE" w:bidi="ar_AE"/>
        </w:rPr>
      </w:r>
      <w:r>
        <w:rPr>
          <w:rtl/>
          <w:cs/>
          <w:lang w:val="ar_AE" w:bidi="ar_AE"/>
        </w:rPr>
        <w:t>عندما يتحدث يوحنا عن شخص يأتي بعده، فهو يعني شخصًا سيبدأ عمله بعد يوحنا.</w:t>
      </w:r>
    </w:p>
    <w:p>
      <w:pPr>
        <w:bidi/>
      </w:pPr>
      <w:r>
        <w:rPr>
          <w:rtl/>
          <w:cs/>
          <w:lang w:val="ar_AE" w:bidi="ar_AE"/>
        </w:rPr>
      </w:r>
      <w:r>
        <w:rPr>
          <w:rtl/>
          <w:cs/>
          <w:lang w:val="ar_AE" w:bidi="ar_AE"/>
        </w:rPr>
        <w:t>ويقول يوحنا إنه قد رأى روح الله القدوس نازلًا على يسوع. وهو يحكي عن شيء كان قد حدث في وقت سابق. ونحن لا نعلم ما إذا كان يوحنا لا يزال يتحدث إلى الجمع هنا أم لا. وقد يكون جزءًا من الحوار نفسه، أو قد يكون شيئًا قاله يوحنا لبعض الناس على انفراد. وربما إلى تلاميذه، أو إلى يوحنا الكاتب!</w:t>
      </w:r>
    </w:p>
    <w:p>
      <w:pPr>
        <w:bidi/>
      </w:pPr>
      <w:r>
        <w:rPr>
          <w:rtl/>
          <w:cs/>
          <w:lang w:val="ar_AE" w:bidi="ar_AE"/>
        </w:rPr>
      </w:r>
      <w:r>
        <w:rPr>
          <w:rtl/>
          <w:cs/>
          <w:lang w:val="ar_AE" w:bidi="ar_AE"/>
        </w:rPr>
        <w:t>ولأن يوحنا المعمدان كان قد رأى الروح القدس نازلًا على يسوع، فقد كان قادرًا على أن يشير لاحقًا إلى يسوع ويخبر الناس أن يسوع هو حمل الله.</w:t>
      </w:r>
    </w:p>
    <w:p>
      <w:pPr>
        <w:bidi/>
      </w:pPr>
      <w:r>
        <w:rPr>
          <w:rtl/>
          <w:cs/>
          <w:lang w:val="ar_AE" w:bidi="ar_AE"/>
        </w:rPr>
      </w:r>
      <w:r>
        <w:rPr>
          <w:rtl/>
          <w:cs/>
          <w:lang w:val="ar_AE" w:bidi="ar_AE"/>
        </w:rPr>
        <w:t>ويقول يوحنا إن الروح كان نازلًا مثل حمامة. وهذه الحمامة كانت نازلة من السماء. وتستقر الحمامة على يسوع، وتبقى هناك.</w:t>
      </w:r>
    </w:p>
    <w:p>
      <w:pPr>
        <w:bidi/>
      </w:pPr>
      <w:r>
        <w:rPr>
          <w:rtl/>
          <w:cs/>
          <w:lang w:val="ar_AE" w:bidi="ar_AE"/>
        </w:rPr>
      </w:r>
      <w:r>
        <w:rPr>
          <w:rtl/>
          <w:cs/>
          <w:lang w:val="ar_AE" w:bidi="ar_AE"/>
        </w:rPr>
        <w:t>قد يكون ترتيب الأحداث هنا صعبًا في اتّباعه. ولا يعطينا الكاتب المعلومات بنفس الترتيب الذي حدثت به. لذا انظروا ما إذا كان بإمكانكم معرفة الترتيب الذي حدثت به الأشياء في الحقيقة. وعلى الأرجح كان الأمر بهذه الطريقة:</w:t>
      </w:r>
    </w:p>
    <w:p>
      <w:pPr>
        <w:pStyle w:val="ListBullet"/>
        <w:bidi/>
        <w:spacing w:line="240" w:lineRule="auto"/>
        <w:ind w:left="720"/>
      </w:pPr>
      <w:r>
        <w:rPr>
          <w:rtl/>
          <w:cs/>
          <w:lang w:val="ar_AE" w:bidi="ar_AE"/>
        </w:rPr>
      </w:r>
      <w:r>
        <w:rPr>
          <w:rtl/>
          <w:cs/>
          <w:lang w:val="ar_AE" w:bidi="ar_AE"/>
        </w:rPr>
        <w:t>يقول الله ليوحنا إنه ينبغي أن يعمِّد الناس بالماء (نحن نعلم هذا لأن يوحنا يقول هذا في نهاية هذا المقطع).</w:t>
      </w:r>
    </w:p>
    <w:p>
      <w:pPr>
        <w:pStyle w:val="ListBullet"/>
        <w:bidi/>
        <w:spacing w:line="240" w:lineRule="auto"/>
        <w:ind w:left="720"/>
      </w:pPr>
      <w:r>
        <w:rPr>
          <w:rtl/>
          <w:cs/>
          <w:lang w:val="ar_AE" w:bidi="ar_AE"/>
        </w:rPr>
      </w:r>
      <w:r>
        <w:rPr>
          <w:rtl/>
          <w:cs/>
          <w:lang w:val="ar_AE" w:bidi="ar_AE"/>
        </w:rPr>
        <w:t xml:space="preserve">ويقول الله ليوحنا إن يوحنا سيرى الروح نازلًا ويستقر على رجل. ويخبر الله يوحنا أن </w:t>
      </w:r>
      <w:r>
        <w:rPr>
          <w:b/>
          <w:rtl/>
          <w:cs/>
          <w:lang w:val="ar_AE" w:bidi="ar_AE"/>
        </w:rPr>
        <w:t>هذا</w:t>
      </w:r>
      <w:r>
        <w:rPr>
          <w:rtl/>
          <w:cs/>
          <w:lang w:val="ar_AE" w:bidi="ar_AE"/>
        </w:rPr>
        <w:t xml:space="preserve"> الرجل سيكون الشخص الذي سيعمّد الناس بالروح القدس (نحن نعلم هذا لأن يوحنا يقول هذا في نهاية هذا المقطع).</w:t>
      </w:r>
    </w:p>
    <w:p>
      <w:pPr>
        <w:pStyle w:val="ListBullet"/>
        <w:bidi/>
        <w:spacing w:line="240" w:lineRule="auto"/>
        <w:ind w:left="720"/>
      </w:pPr>
      <w:r>
        <w:rPr>
          <w:rtl/>
          <w:cs/>
          <w:lang w:val="ar_AE" w:bidi="ar_AE"/>
        </w:rPr>
      </w:r>
      <w:r>
        <w:rPr>
          <w:rtl/>
          <w:cs/>
          <w:lang w:val="ar_AE" w:bidi="ar_AE"/>
        </w:rPr>
        <w:t>فيعمد يوحنا الناس، ويخبر القادة الدينيين أنه سيأتي من بعده شخص آخر أكثر أهمية من يوحنا. وقد حدث هذا في المقطع السابق الذي ترجمناه.</w:t>
      </w:r>
    </w:p>
    <w:p>
      <w:pPr>
        <w:pStyle w:val="ListBullet"/>
        <w:bidi/>
        <w:spacing w:line="240" w:lineRule="auto"/>
        <w:ind w:left="720"/>
      </w:pPr>
      <w:r>
        <w:rPr>
          <w:rtl/>
          <w:cs/>
          <w:lang w:val="ar_AE" w:bidi="ar_AE"/>
        </w:rPr>
      </w:r>
      <w:r>
        <w:rPr>
          <w:rtl/>
          <w:cs/>
          <w:lang w:val="ar_AE" w:bidi="ar_AE"/>
        </w:rPr>
        <w:t>ثم بعد مرور بعض الوقت على هذا، رأى يوحنا الروح نازلًا ويستقر على يسوع (نحن نعلم هذا لأن يوحنا يقول هذا في نهاية هذا المقطع). ومن الأناجيل الأخرى، نعلم أن الروح قد نزل على يسوع عندما كان يسوع يعتمد، لكن هذا الإنجيل لا يذكر ذلك.</w:t>
      </w:r>
    </w:p>
    <w:p>
      <w:pPr>
        <w:pStyle w:val="ListBullet"/>
        <w:bidi/>
        <w:spacing w:line="240" w:lineRule="auto"/>
        <w:ind w:left="720"/>
      </w:pPr>
      <w:r>
        <w:rPr>
          <w:rtl/>
          <w:cs/>
          <w:lang w:val="ar_AE" w:bidi="ar_AE"/>
        </w:rPr>
      </w:r>
      <w:r>
        <w:rPr>
          <w:rtl/>
          <w:cs/>
          <w:lang w:val="ar_AE" w:bidi="ar_AE"/>
        </w:rPr>
        <w:t>وبعد مرور بعض الوقت، يرى يوحنا يسوع آتيًا إليه فيخبر الناس أن يسوع هو حمل الله، وأن يسوع هو الشخص الذي سيأتي بعد يوحنا ويكون أكثر أهمية منه. وهذا يحدث في مقطع اليوم.</w:t>
      </w:r>
    </w:p>
    <w:p>
      <w:pPr>
        <w:pStyle w:val="ListBullet"/>
        <w:bidi/>
        <w:spacing w:line="240" w:lineRule="auto"/>
        <w:ind w:left="720"/>
      </w:pPr>
      <w:r>
        <w:rPr>
          <w:rtl/>
          <w:cs/>
          <w:lang w:val="ar_AE" w:bidi="ar_AE"/>
        </w:rPr>
      </w:r>
      <w:r>
        <w:rPr>
          <w:rtl/>
          <w:cs/>
          <w:lang w:val="ar_AE" w:bidi="ar_AE"/>
        </w:rPr>
        <w:t>وبعد ذلك، يعطي يوحنا شهادته أنه قد رأى الروح نازلًا على 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 : 29 - 34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ومن المحتمل أن القادة الدينيين الذين سألوا يوحنا كانوا هناك، لكننا لسنا متأكدين.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قد تبدأون أيضًا بتمثيل المقطع السابق، أو حتى جميع المقاطع من إنجيل يوحنا حتى الآن!</w:t>
      </w:r>
    </w:p>
    <w:p>
      <w:pPr>
        <w:bidi/>
      </w:pPr>
      <w:r>
        <w:rPr>
          <w:rtl/>
          <w:cs/>
          <w:lang w:val="ar_AE" w:bidi="ar_AE"/>
        </w:rPr>
      </w:r>
      <w:r>
        <w:rPr>
          <w:rtl/>
          <w:cs/>
          <w:lang w:val="ar_AE" w:bidi="ar_AE"/>
        </w:rPr>
        <w:t>مثِّلوا الجمع وهم يستمعون إلى يوحنا، والأشخاص الذين يأتون إليه ليعتمدوا.</w:t>
      </w:r>
    </w:p>
    <w:p>
      <w:pPr>
        <w:bidi/>
      </w:pPr>
      <w:r>
        <w:rPr>
          <w:rtl/>
          <w:cs/>
          <w:lang w:val="ar_AE" w:bidi="ar_AE"/>
        </w:rPr>
      </w:r>
      <w:r>
        <w:rPr>
          <w:rtl/>
          <w:cs/>
          <w:lang w:val="ar_AE" w:bidi="ar_AE"/>
        </w:rPr>
        <w:t>مثِّلوا يسوع وهو يقترب من بين الجموع نحو يوحنا.</w:t>
      </w:r>
    </w:p>
    <w:p>
      <w:pPr>
        <w:bidi/>
      </w:pPr>
      <w:r>
        <w:rPr>
          <w:rtl/>
          <w:cs/>
          <w:lang w:val="ar_AE" w:bidi="ar_AE"/>
        </w:rPr>
      </w:r>
      <w:r>
        <w:rPr>
          <w:rtl/>
          <w:cs/>
          <w:lang w:val="ar_AE" w:bidi="ar_AE"/>
        </w:rPr>
        <w:t>ثم مثِّلوا حديث يوحنا الأول.</w:t>
      </w:r>
    </w:p>
    <w:p>
      <w:pPr>
        <w:bidi/>
      </w:pPr>
      <w:r>
        <w:rPr>
          <w:rtl/>
          <w:cs/>
          <w:lang w:val="ar_AE" w:bidi="ar_AE"/>
        </w:rPr>
      </w:r>
      <w:r>
        <w:rPr>
          <w:rtl/>
          <w:cs/>
          <w:lang w:val="ar_AE" w:bidi="ar_AE"/>
        </w:rPr>
        <w:t>يكرر يوحنا شيئًا قد قاله للناس من قبل. وربما يمكن ليوحنا أن يبدأ حديثه، ثم يعود إلى الوراء ليقول: "سوف يأتي شخص أكثر أهمية مني"، ليوضح أن هذا شيء كان قد قاله منذ بعض الوقت وهو يكرره الآن.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يوحنا المعمدان: "بمَ تشعر أو تُفكِّر؟" قد تسمعون عبارات مثل: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حديث يوحنا الثاني. يخبر يوحنا الناس هنا عن شيء حدث من قبل. مثِّلوا الروح وهو ينزل على يسوع ويبدو مثل حمامة. ولأن هذا قد حدث في وقت أسبق، وليس حين كان يوحنا يتحدث، فيمكنكم تمثيل هذا في زاوية من الغرفة.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يوحنا المعمدان: "بمَ تُفكِّر؟" قد تسمعون عبارات مثل: </w:t>
      </w:r>
    </w:p>
    <w:p>
      <w:pPr>
        <w:bidi/>
      </w:pPr>
      <w:r>
        <w:rPr>
          <w:rtl/>
          <w:cs/>
          <w:lang w:val="ar_AE" w:bidi="ar_AE"/>
        </w:rPr>
      </w:r>
      <w:r>
        <w:rPr>
          <w:rtl/>
          <w:cs/>
          <w:lang w:val="ar_AE" w:bidi="ar_AE"/>
        </w:rPr>
        <w:t>إذا أردتم ذلك، يمكنكم القيام بالتمثيل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 : 29 - 34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يوحنا المعمدان يسوع بلقب </w:t>
      </w:r>
      <w:r>
        <w:rPr>
          <w:b/>
          <w:rtl/>
          <w:cs/>
          <w:lang w:val="ar_AE" w:bidi="ar_AE"/>
        </w:rPr>
        <w:t>حمل الله</w:t>
      </w:r>
      <w:r>
        <w:rPr>
          <w:rtl/>
          <w:cs/>
          <w:lang w:val="ar_AE" w:bidi="ar_AE"/>
        </w:rPr>
        <w:t>. و</w:t>
      </w:r>
      <w:r>
        <w:rPr>
          <w:b/>
          <w:rtl/>
          <w:cs/>
          <w:lang w:val="ar_AE" w:bidi="ar_AE"/>
        </w:rPr>
        <w:t>الحمل</w:t>
      </w:r>
      <w:r>
        <w:rPr>
          <w:rtl/>
          <w:cs/>
          <w:lang w:val="ar_AE" w:bidi="ar_AE"/>
        </w:rPr>
        <w:t xml:space="preserve"> هو خروف صغير. والخروف هو حيوان يقوم الناس بتربيته من أجل أكل اللحم، كما يمكنهم استخدام صوف الخروف في صنع الملابس. والخراف حيوانات أليفة.</w:t>
      </w:r>
    </w:p>
    <w:p>
      <w:pPr>
        <w:bidi/>
      </w:pPr>
      <w:r>
        <w:rPr>
          <w:rtl/>
          <w:cs/>
          <w:lang w:val="ar_AE" w:bidi="ar_AE"/>
        </w:rPr>
      </w:r>
      <w:r>
        <w:rPr>
          <w:rtl/>
          <w:cs/>
          <w:lang w:val="ar_AE" w:bidi="ar_AE"/>
        </w:rPr>
        <w:t xml:space="preserve">إذا لزم الأمر، انظروا مرة أخرى إلى صورة </w:t>
      </w:r>
      <w:r>
        <w:rPr>
          <w:rtl/>
          <w:cs/>
          <w:lang w:val="ar_AE" w:bidi="ar_AE"/>
        </w:rPr>
        <w:t>خروف</w:t>
      </w:r>
      <w:r>
        <w:rPr>
          <w:rtl/>
          <w:cs/>
          <w:lang w:val="ar_AE" w:bidi="ar_AE"/>
        </w:rPr>
        <w:t>، و</w:t>
      </w:r>
      <w:r>
        <w:rPr>
          <w:rtl/>
          <w:cs/>
          <w:lang w:val="ar_AE" w:bidi="ar_AE"/>
        </w:rPr>
        <w:t>حمل</w:t>
      </w:r>
      <w:r>
        <w:rPr>
          <w:rtl/>
          <w:cs/>
          <w:lang w:val="ar_AE" w:bidi="ar_AE"/>
        </w:rPr>
        <w:t>. أوقِفوا الاستماع إلى التسجيل الصوتي هنا.</w:t>
      </w:r>
    </w:p>
    <w:p>
      <w:pPr>
        <w:bidi/>
      </w:pPr>
      <w:r>
        <w:rPr>
          <w:rtl/>
          <w:cs/>
          <w:lang w:val="ar_AE" w:bidi="ar_AE"/>
        </w:rPr>
      </w:r>
      <w:r>
        <w:rPr>
          <w:rtl/>
          <w:cs/>
          <w:lang w:val="ar_AE" w:bidi="ar_AE"/>
        </w:rPr>
        <w:t xml:space="preserve">كوْن يسوع هو حمل الله لا يعني أن يسوع </w:t>
      </w:r>
      <w:r>
        <w:rPr>
          <w:b/>
          <w:rtl/>
          <w:cs/>
          <w:lang w:val="ar_AE" w:bidi="ar_AE"/>
        </w:rPr>
        <w:t>هو</w:t>
      </w:r>
      <w:r>
        <w:rPr>
          <w:rtl/>
          <w:cs/>
          <w:lang w:val="ar_AE" w:bidi="ar_AE"/>
        </w:rPr>
        <w:t xml:space="preserve"> حَمَل، بل أن يسوع </w:t>
      </w:r>
      <w:r>
        <w:rPr>
          <w:b/>
          <w:rtl/>
          <w:cs/>
          <w:lang w:val="ar_AE" w:bidi="ar_AE"/>
        </w:rPr>
        <w:t>مثل</w:t>
      </w:r>
      <w:r>
        <w:rPr>
          <w:rtl/>
          <w:cs/>
          <w:lang w:val="ar_AE" w:bidi="ar_AE"/>
        </w:rPr>
        <w:t xml:space="preserve"> الحَمَل. وقول يسوع إنه حمل </w:t>
      </w:r>
      <w:r>
        <w:rPr>
          <w:b/>
          <w:rtl/>
          <w:cs/>
          <w:lang w:val="ar_AE" w:bidi="ar_AE"/>
        </w:rPr>
        <w:t>الله</w:t>
      </w:r>
      <w:r>
        <w:rPr>
          <w:rtl/>
          <w:cs/>
          <w:lang w:val="ar_AE" w:bidi="ar_AE"/>
        </w:rPr>
        <w:t xml:space="preserve"> يعني أن يسوع يشبه الحمل الذي يعطيه الله للناس.</w:t>
      </w:r>
    </w:p>
    <w:p>
      <w:pPr>
        <w:bidi/>
      </w:pPr>
      <w:r>
        <w:rPr>
          <w:rtl/>
          <w:cs/>
          <w:lang w:val="ar_AE" w:bidi="ar_AE"/>
        </w:rPr>
      </w:r>
      <w:r>
        <w:rPr>
          <w:rtl/>
          <w:cs/>
          <w:lang w:val="ar_AE" w:bidi="ar_AE"/>
        </w:rPr>
        <w:t xml:space="preserve">يقول يوحنا إن يسوع هو حمل الله الذي يرفع </w:t>
      </w:r>
      <w:r>
        <w:rPr>
          <w:b/>
          <w:rtl/>
          <w:cs/>
          <w:lang w:val="ar_AE" w:bidi="ar_AE"/>
        </w:rPr>
        <w:t>خطية</w:t>
      </w:r>
      <w:r>
        <w:rPr>
          <w:rtl/>
          <w:cs/>
          <w:lang w:val="ar_AE" w:bidi="ar_AE"/>
        </w:rPr>
        <w:t xml:space="preserve"> </w:t>
      </w:r>
      <w:r>
        <w:rPr>
          <w:b/>
          <w:rtl/>
          <w:cs/>
          <w:lang w:val="ar_AE" w:bidi="ar_AE"/>
        </w:rPr>
        <w:t>العالم</w:t>
      </w:r>
      <w:r>
        <w:rPr>
          <w:rtl/>
          <w:cs/>
          <w:lang w:val="ar_AE" w:bidi="ar_AE"/>
        </w:rPr>
        <w:t xml:space="preserve">. وكلمة "العالم" تعني </w:t>
      </w:r>
      <w:r>
        <w:rPr>
          <w:b/>
          <w:rtl/>
          <w:cs/>
          <w:lang w:val="ar_AE" w:bidi="ar_AE"/>
        </w:rPr>
        <w:t>أهل</w:t>
      </w:r>
      <w:r>
        <w:rPr>
          <w:rtl/>
          <w:cs/>
          <w:lang w:val="ar_AE" w:bidi="ar_AE"/>
        </w:rPr>
        <w:t xml:space="preserve"> العالم. </w:t>
      </w:r>
      <w:r>
        <w:rPr>
          <w:b/>
          <w:rtl/>
          <w:cs/>
          <w:lang w:val="ar_AE" w:bidi="ar_AE"/>
        </w:rPr>
        <w:t>والخطية</w:t>
      </w:r>
      <w:r>
        <w:rPr>
          <w:rtl/>
          <w:cs/>
          <w:lang w:val="ar_AE" w:bidi="ar_AE"/>
        </w:rPr>
        <w:t xml:space="preserve"> تعني الأشياء التي يفعلها الناس ضد وصايا الله. </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الخطية</w:t>
      </w:r>
      <w:r>
        <w:rPr>
          <w:rtl/>
          <w:cs/>
          <w:lang w:val="ar_AE" w:bidi="ar_AE"/>
        </w:rPr>
        <w:t xml:space="preserve">. ابحثوا في قاموس الكلمات الرئيسية عن كلمة </w:t>
      </w:r>
      <w:r>
        <w:rPr>
          <w:rtl/>
          <w:cs/>
          <w:lang w:val="ar_AE" w:bidi="ar_AE"/>
        </w:rPr>
        <w:t>الخطية</w:t>
      </w:r>
      <w:r>
        <w:rPr>
          <w:rtl/>
          <w:cs/>
          <w:lang w:val="ar_AE" w:bidi="ar_AE"/>
        </w:rPr>
        <w:t xml:space="preserve"> للمزيد من المعلومات. إذا كنتم قد استخدمتم كلمة خطية بالفعل في مقاطع أخرى، استخدموا الكلمة نفسها هنا. (توقَّفوا هنا عن سماع التسجيل الصوتي)</w:t>
      </w:r>
    </w:p>
    <w:p>
      <w:pPr>
        <w:bidi/>
      </w:pPr>
      <w:r>
        <w:rPr>
          <w:rtl/>
          <w:cs/>
          <w:lang w:val="ar_AE" w:bidi="ar_AE"/>
        </w:rPr>
      </w:r>
      <w:r>
        <w:rPr>
          <w:rtl/>
          <w:cs/>
          <w:lang w:val="ar_AE" w:bidi="ar_AE"/>
        </w:rPr>
        <w:t xml:space="preserve">يقول يوحنا إنه كان </w:t>
      </w:r>
      <w:r>
        <w:rPr>
          <w:b/>
          <w:rtl/>
          <w:cs/>
          <w:lang w:val="ar_AE" w:bidi="ar_AE"/>
        </w:rPr>
        <w:t>يُعمِّد</w:t>
      </w:r>
      <w:r>
        <w:rPr>
          <w:rtl/>
          <w:cs/>
          <w:lang w:val="ar_AE" w:bidi="ar_AE"/>
        </w:rPr>
        <w:t xml:space="preserve"> بالماء. وأن تُعمِّد شخص ما يعني أنك تجعله يغطس في الماء كعلامة على أنه كان نادمًا على الأشياء الخاطئة التي فعلها. ستجدوا تعبير </w:t>
      </w:r>
      <w:r>
        <w:rPr>
          <w:rtl/>
          <w:cs/>
          <w:lang w:val="ar_AE" w:bidi="ar_AE"/>
        </w:rPr>
        <w:t>يُعمِّد</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وعندما يقول يوحنا إنه رأى الروح نازلًا مثل حمامة، فإنه يعطي </w:t>
      </w:r>
      <w:r>
        <w:rPr>
          <w:b/>
          <w:rtl/>
          <w:cs/>
          <w:lang w:val="ar_AE" w:bidi="ar_AE"/>
        </w:rPr>
        <w:t>شهادة</w:t>
      </w:r>
      <w:r>
        <w:rPr>
          <w:rtl/>
          <w:cs/>
          <w:lang w:val="ar_AE" w:bidi="ar_AE"/>
        </w:rPr>
        <w:t>. والشخص الذي يُعطي شهادة يُخبر عن شيء رآه بنفسه، وهو يعلم أنه حقيقي حقًا. استخدموا نفس الكلمة التي استخدمتموها في المقاطع السابقة.</w:t>
      </w:r>
    </w:p>
    <w:p>
      <w:pPr>
        <w:bidi/>
      </w:pPr>
      <w:r>
        <w:rPr>
          <w:rtl/>
          <w:cs/>
          <w:lang w:val="ar_AE" w:bidi="ar_AE"/>
        </w:rPr>
      </w:r>
      <w:r>
        <w:rPr>
          <w:rtl/>
          <w:cs/>
          <w:lang w:val="ar_AE" w:bidi="ar_AE"/>
        </w:rPr>
        <w:t xml:space="preserve">لقد رأى يوحنا </w:t>
      </w:r>
      <w:r>
        <w:rPr>
          <w:b/>
          <w:rtl/>
          <w:cs/>
          <w:lang w:val="ar_AE" w:bidi="ar_AE"/>
        </w:rPr>
        <w:t>الروح</w:t>
      </w:r>
      <w:r>
        <w:rPr>
          <w:rtl/>
          <w:cs/>
          <w:lang w:val="ar_AE" w:bidi="ar_AE"/>
        </w:rPr>
        <w:t xml:space="preserve"> نازلًا مثل حمامة. والروح يعني الروح القُدس الذي من الله.</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الروح</w:t>
      </w:r>
      <w:r>
        <w:rPr>
          <w:rtl/>
          <w:cs/>
          <w:lang w:val="ar_AE" w:bidi="ar_AE"/>
        </w:rPr>
        <w:t xml:space="preserve">. ابحثوا في قاموس الكلمات الرئيسية عن كلمة </w:t>
      </w:r>
      <w:r>
        <w:rPr>
          <w:rtl/>
          <w:cs/>
          <w:lang w:val="ar_AE" w:bidi="ar_AE"/>
        </w:rPr>
        <w:t>الروح القدس</w:t>
      </w:r>
      <w:r>
        <w:rPr>
          <w:rtl/>
          <w:cs/>
          <w:lang w:val="ar_AE" w:bidi="ar_AE"/>
        </w:rPr>
        <w:t xml:space="preserve"> للمزيد من المعلومات. إذا كنتم قد استخدمتم تعبير "الروح القُدس" بالفعل في مقاطع أخرى، استخدموا التعبير نفسه هنا. (توقَّفوا هنا عن سماع التسجيل الصوتي)</w:t>
      </w:r>
    </w:p>
    <w:p>
      <w:pPr>
        <w:bidi/>
      </w:pPr>
      <w:r>
        <w:rPr>
          <w:rtl/>
          <w:cs/>
          <w:lang w:val="ar_AE" w:bidi="ar_AE"/>
        </w:rPr>
      </w:r>
      <w:r>
        <w:rPr>
          <w:rtl/>
          <w:cs/>
          <w:lang w:val="ar_AE" w:bidi="ar_AE"/>
        </w:rPr>
        <w:t xml:space="preserve">يرى يوحنا الروح مثل حمامة نازلًا من </w:t>
      </w:r>
      <w:r>
        <w:rPr>
          <w:b/>
          <w:rtl/>
          <w:cs/>
          <w:lang w:val="ar_AE" w:bidi="ar_AE"/>
        </w:rPr>
        <w:t>السماء</w:t>
      </w:r>
      <w:r>
        <w:rPr>
          <w:rtl/>
          <w:cs/>
          <w:lang w:val="ar_AE" w:bidi="ar_AE"/>
        </w:rPr>
        <w:t>. وكلمة السماء هنا تعني السماء المرئية.</w:t>
      </w:r>
    </w:p>
    <w:p>
      <w:pPr>
        <w:bidi/>
      </w:pPr>
      <w:r>
        <w:rPr>
          <w:rtl/>
          <w:cs/>
          <w:lang w:val="ar_AE" w:bidi="ar_AE"/>
        </w:rPr>
      </w:r>
      <w:r>
        <w:rPr>
          <w:rtl/>
          <w:cs/>
          <w:lang w:val="ar_AE" w:bidi="ar_AE"/>
        </w:rPr>
        <w:t xml:space="preserve">كان الله قد أخبر يوحنا المعمدان أن يسوع هو الذي </w:t>
      </w:r>
      <w:r>
        <w:rPr>
          <w:b/>
          <w:rtl/>
          <w:cs/>
          <w:lang w:val="ar_AE" w:bidi="ar_AE"/>
        </w:rPr>
        <w:t>يعمّد بالروح القدس</w:t>
      </w:r>
      <w:r>
        <w:rPr>
          <w:rtl/>
          <w:cs/>
          <w:lang w:val="ar_AE" w:bidi="ar_AE"/>
        </w:rPr>
        <w:t>. وهذا يعني أن يسوع سيعطي الناس الروح القدس.</w:t>
      </w:r>
    </w:p>
    <w:p>
      <w:pPr>
        <w:bidi/>
      </w:pPr>
      <w:r>
        <w:rPr>
          <w:rtl/>
          <w:cs/>
          <w:lang w:val="ar_AE" w:bidi="ar_AE"/>
        </w:rPr>
      </w:r>
      <w:r>
        <w:rPr>
          <w:rtl/>
          <w:cs/>
          <w:lang w:val="ar_AE" w:bidi="ar_AE"/>
        </w:rPr>
        <w:t xml:space="preserve">ويخبر يوحنا الناس أن يسوع هو </w:t>
      </w:r>
      <w:r>
        <w:rPr>
          <w:b/>
          <w:rtl/>
          <w:cs/>
          <w:lang w:val="ar_AE" w:bidi="ar_AE"/>
        </w:rPr>
        <w:t>ابن الله</w:t>
      </w:r>
      <w:r>
        <w:rPr>
          <w:rtl/>
          <w:cs/>
          <w:lang w:val="ar_AE" w:bidi="ar_AE"/>
        </w:rPr>
        <w:t>. تقول بعض ترجمات الكتاب المُقدَّس هنا إن يسوع هو "المختار من الله". يمكنكم اتِّبَاع الترجمة المألوفة لدى كنيستكم.</w:t>
      </w:r>
    </w:p>
    <w:p>
      <w:pPr>
        <w:bidi/>
      </w:pPr>
      <w:r>
        <w:rPr>
          <w:rtl/>
          <w:cs/>
          <w:lang w:val="ar_AE" w:bidi="ar_AE"/>
        </w:rPr>
      </w:r>
      <w:r>
        <w:rPr>
          <w:rtl/>
          <w:cs/>
          <w:lang w:val="ar_AE" w:bidi="ar_AE"/>
        </w:rPr>
        <w:t xml:space="preserve">وستجدوا مُصطلح </w:t>
      </w:r>
      <w:r>
        <w:rPr>
          <w:rtl/>
          <w:cs/>
          <w:lang w:val="ar_AE" w:bidi="ar_AE"/>
        </w:rPr>
        <w:t>ابن الله</w:t>
      </w:r>
      <w:r>
        <w:rPr>
          <w:rtl/>
          <w:cs/>
          <w:lang w:val="ar_AE" w:bidi="ar_AE"/>
        </w:rPr>
        <w:t xml:space="preserve"> في "قاموس الكلمات الرئيسية". استخدموا نفس الكلمة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1 : 29 - 34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1:35–42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 35–42 واحفظوه في قلوبكم.</w:t>
      </w:r>
    </w:p>
    <w:p>
      <w:pPr>
        <w:bidi/>
      </w:pPr>
      <w:r>
        <w:rPr>
          <w:rtl/>
          <w:cs/>
          <w:lang w:val="ar_AE" w:bidi="ar_AE"/>
        </w:rPr>
      </w:r>
      <w:r>
        <w:rPr>
          <w:rtl/>
          <w:cs/>
          <w:lang w:val="ar_AE" w:bidi="ar_AE"/>
        </w:rPr>
        <w:t>استمعوا إلى النص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 : 35 - 42 من الترجمة الأكثر فهمًا لكم.</w:t>
      </w:r>
    </w:p>
    <w:p>
      <w:pPr>
        <w:bidi/>
      </w:pPr>
      <w:r>
        <w:rPr>
          <w:rtl/>
          <w:cs/>
          <w:lang w:val="ar_AE" w:bidi="ar_AE"/>
        </w:rPr>
      </w:r>
      <w:r>
        <w:rPr>
          <w:rtl/>
          <w:cs/>
          <w:lang w:val="ar_AE" w:bidi="ar_AE"/>
        </w:rPr>
        <w:t>في المقطع السابق، أشار يوحنا المعمدان إلى يسوع وأخبر الناس من حوله: "هذا هُوَ حمل الله الذي يحمل خطية الناس!"</w:t>
      </w:r>
    </w:p>
    <w:p>
      <w:pPr>
        <w:bidi/>
      </w:pPr>
      <w:r>
        <w:rPr>
          <w:rtl/>
          <w:cs/>
          <w:lang w:val="ar_AE" w:bidi="ar_AE"/>
        </w:rPr>
      </w:r>
      <w:r>
        <w:rPr>
          <w:rtl/>
          <w:cs/>
          <w:lang w:val="ar_AE" w:bidi="ar_AE"/>
        </w:rPr>
        <w:t>والآن هو اليوم التالي. ونحن نكتشف أن يوحنا لديه بعض التلاميذ. والتلاميذ هم أشخاص يريدون أن يتعلموا من معلِّم ديني، ويبقون معه، ويتبعونه أينما ذهب.</w:t>
      </w:r>
    </w:p>
    <w:p>
      <w:pPr>
        <w:bidi/>
      </w:pPr>
      <w:r>
        <w:rPr>
          <w:rtl/>
          <w:cs/>
          <w:lang w:val="ar_AE" w:bidi="ar_AE"/>
        </w:rPr>
      </w:r>
      <w:r>
        <w:rPr>
          <w:rtl/>
          <w:cs/>
          <w:lang w:val="ar_AE" w:bidi="ar_AE"/>
        </w:rPr>
        <w:t>توقَّفوا هنا وناقشوا هذا السؤال كمجموعة: هل يمكنكم سرد قصة عن أشخاص يتبعون معلِّمًا دينيًا؟ أوقفوا سماع التسجيل الصوتي هنا.</w:t>
      </w:r>
    </w:p>
    <w:p>
      <w:pPr>
        <w:bidi/>
      </w:pPr>
      <w:r>
        <w:rPr>
          <w:rtl/>
          <w:cs/>
          <w:lang w:val="ar_AE" w:bidi="ar_AE"/>
        </w:rPr>
      </w:r>
      <w:r>
        <w:rPr>
          <w:rtl/>
          <w:cs/>
          <w:lang w:val="ar_AE" w:bidi="ar_AE"/>
        </w:rPr>
        <w:t>يرى يوحنا يسوع مرة أخرى، ويكرر لإثنين من تلاميذه: "هذا هو حمل الله!" ثم يبدأ هذان الرجلان في اتِّبَاع يسوع. في البداية، هذا يعني حرفيًا أنهما يسيران وراءه. لكنهما يمكثان معه، ويبدأن في اتِّبَاع يسوع كمعلِّم لهما. لقد كانا في البداية تلميذين ليوحنا المعمدان، لكنهما الآن صارا تلميذين ليسوع.</w:t>
      </w:r>
    </w:p>
    <w:p>
      <w:pPr>
        <w:bidi/>
      </w:pPr>
      <w:r>
        <w:rPr>
          <w:rtl/>
          <w:cs/>
          <w:lang w:val="ar_AE" w:bidi="ar_AE"/>
        </w:rPr>
      </w:r>
      <w:r>
        <w:rPr>
          <w:rtl/>
          <w:cs/>
          <w:lang w:val="ar_AE" w:bidi="ar_AE"/>
        </w:rPr>
        <w:t>وعندما يلاحظ يسوع أنهما كانا يتبعانه، يسألهما يسوع عما يطلبان. فيسأل التلميذان يسوع أين يقيم. وهذه طريقة مهذبة للقول أنهما يريدان أن يذهبا معه. ويدعوانه "مُعلِّم". وهذه طريقة أخرى لهما ليُوضحا أنهما يريدان أن يصبحا تلميذيه.</w:t>
      </w:r>
    </w:p>
    <w:p>
      <w:pPr>
        <w:bidi/>
      </w:pPr>
      <w:r>
        <w:rPr>
          <w:rtl/>
          <w:cs/>
          <w:lang w:val="ar_AE" w:bidi="ar_AE"/>
        </w:rPr>
      </w:r>
      <w:r>
        <w:rPr>
          <w:rtl/>
          <w:cs/>
          <w:lang w:val="ar_AE" w:bidi="ar_AE"/>
        </w:rPr>
        <w:t>فيدعوهما يسوع أن يأتيا معه، فيمكثا بقية اليوم معه. لقد بدآ بتبعيته، ودعياه معلِّمًا، والآن يقيمان معه: فقد صارا تلميذيه حقًا!</w:t>
      </w:r>
    </w:p>
    <w:p>
      <w:pPr>
        <w:bidi/>
      </w:pPr>
      <w:r>
        <w:rPr>
          <w:rtl/>
          <w:cs/>
          <w:lang w:val="ar_AE" w:bidi="ar_AE"/>
        </w:rPr>
      </w:r>
      <w:r>
        <w:rPr>
          <w:rtl/>
          <w:cs/>
          <w:lang w:val="ar_AE" w:bidi="ar_AE"/>
        </w:rPr>
        <w:t>ويخبرنا الكتاب المُقدَّس أن ذلك كان في وقت متأخر بعد الظهر. في الساعة الرابعة، عندما ذهبا مع يسوع. وليس من الواضح لماذا اعتقد يوحنا الكاتب أنه من المهم أو من المثير أن يعرف مستمعيه الوقت الذي كان فيه ذلك.</w:t>
      </w:r>
    </w:p>
    <w:p>
      <w:pPr>
        <w:bidi/>
      </w:pPr>
      <w:r>
        <w:rPr>
          <w:rtl/>
          <w:cs/>
          <w:lang w:val="ar_AE" w:bidi="ar_AE"/>
        </w:rPr>
      </w:r>
      <w:r>
        <w:rPr>
          <w:rtl/>
          <w:cs/>
          <w:lang w:val="ar_AE" w:bidi="ar_AE"/>
        </w:rPr>
        <w:t>ويعطينا الكتاب المُقدَّس اسم واحد فقط من هذين الرجلين. اسمه أندراوس. ويدعوه يوحنا الكاتب "أخو سمعان بطرس". وهو يفعل هذا ليساعد قرائه على معرفة أي أندراوس يتحدث عنه. وفي الوقت الذي كان يوحنا يكتب فيه قصته، كان العديد من الناس يعرفون من هو سمعان بطرس.</w:t>
      </w:r>
    </w:p>
    <w:p>
      <w:pPr>
        <w:bidi/>
      </w:pPr>
      <w:r>
        <w:rPr>
          <w:rtl/>
          <w:cs/>
          <w:lang w:val="ar_AE" w:bidi="ar_AE"/>
        </w:rPr>
      </w:r>
      <w:r>
        <w:rPr>
          <w:rtl/>
          <w:cs/>
          <w:lang w:val="ar_AE" w:bidi="ar_AE"/>
        </w:rPr>
        <w:t>وأول شيء يفعله أندراوس بعد أن أصبح تلميذًا ليسوع هو أن يذهب إلى أخيه سمعان. فيقول أندراوس لسمعان: "لقد وجدنا المسيَّا!" والمسيَّا، أو المسيح، هو الملك والمخلِّص الخاص الذي وعد الله بإرساله إلى الناس. لم يقل يوحنا المعمدان لتلاميذه أن يسوع هو المسيَّا. فقد قال يوحنا إن يسوع هو حمل الله. لكن تلاميذ يوحنا فهموا أن هذا يعني أن يسوع هو المسيَّا أيضًا.</w:t>
      </w:r>
    </w:p>
    <w:p>
      <w:pPr>
        <w:bidi/>
      </w:pPr>
      <w:r>
        <w:rPr>
          <w:rtl/>
          <w:cs/>
          <w:lang w:val="ar_AE" w:bidi="ar_AE"/>
        </w:rPr>
      </w:r>
      <w:r>
        <w:rPr>
          <w:rtl/>
          <w:cs/>
          <w:lang w:val="ar_AE" w:bidi="ar_AE"/>
        </w:rPr>
        <w:t>ويأخذ أندراوس أخيه سمعان ليقابل يسوع. وعندما يرى يسوع سمعان، يعطي سمعان اسمًا جديدًا. وكان اسمه سمعان، ابن رجل يُدعى يونا. لكن يسوع يقول إن اسمه سيكون بطرس. وبطرس يعني صخرة. ولم يشرح يسوع بعد سبب تغييره اسم سمعان.</w:t>
      </w:r>
    </w:p>
    <w:p>
      <w:pPr>
        <w:bidi/>
      </w:pPr>
      <w:r>
        <w:rPr>
          <w:rtl/>
          <w:cs/>
          <w:lang w:val="ar_AE" w:bidi="ar_AE"/>
        </w:rPr>
      </w:r>
      <w:r>
        <w:rPr>
          <w:rtl/>
          <w:cs/>
          <w:lang w:val="ar_AE" w:bidi="ar_AE"/>
        </w:rPr>
        <w:t>توقَّفوا هنا وناقشوا هذا السؤال كمجموعة: في مجتمعكم، ما أهمية اسم الشخص؟ هل يمكنكم أن تحكوا قصة عن شخص تغيَّر اسمه؟ أوقفوا سماع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 : 35 - 42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يرى يوحنا المعمدان يسوع وهو يمشي فيشير إليه كي يُظهره للتلميذين الواقفين معه.</w:t>
      </w:r>
    </w:p>
    <w:p>
      <w:pPr>
        <w:bidi/>
      </w:pPr>
      <w:r>
        <w:rPr>
          <w:rtl/>
          <w:cs/>
          <w:lang w:val="ar_AE" w:bidi="ar_AE"/>
        </w:rPr>
      </w:r>
      <w:r>
        <w:rPr>
          <w:b/>
          <w:rtl/>
          <w:cs/>
          <w:lang w:val="ar_AE" w:bidi="ar_AE"/>
        </w:rPr>
        <w:t>في المشهد الثاني</w:t>
      </w:r>
      <w:r>
        <w:rPr>
          <w:rtl/>
          <w:cs/>
          <w:lang w:val="ar_AE" w:bidi="ar_AE"/>
        </w:rPr>
        <w:t>، يتبع هذان التلميذان يسوع ويمكثان معه بقية اليوم.</w:t>
      </w:r>
    </w:p>
    <w:p>
      <w:pPr>
        <w:bidi/>
      </w:pPr>
      <w:r>
        <w:rPr>
          <w:rtl/>
          <w:cs/>
          <w:lang w:val="ar_AE" w:bidi="ar_AE"/>
        </w:rPr>
      </w:r>
      <w:r>
        <w:rPr>
          <w:b/>
          <w:rtl/>
          <w:cs/>
          <w:lang w:val="ar_AE" w:bidi="ar_AE"/>
        </w:rPr>
        <w:t>في المشهد الثالث</w:t>
      </w:r>
      <w:r>
        <w:rPr>
          <w:rtl/>
          <w:cs/>
          <w:lang w:val="ar_AE" w:bidi="ar_AE"/>
        </w:rPr>
        <w:t>، يُخبر أندراوس أخاه سمعان أنه قد وجد المسيّا.</w:t>
      </w:r>
    </w:p>
    <w:p>
      <w:pPr>
        <w:bidi/>
      </w:pPr>
      <w:r>
        <w:rPr>
          <w:rtl/>
          <w:cs/>
          <w:lang w:val="ar_AE" w:bidi="ar_AE"/>
        </w:rPr>
      </w:r>
      <w:r>
        <w:rPr>
          <w:b/>
          <w:rtl/>
          <w:cs/>
          <w:lang w:val="ar_AE" w:bidi="ar_AE"/>
        </w:rPr>
        <w:t>في المشهد الرابع</w:t>
      </w:r>
      <w:r>
        <w:rPr>
          <w:rtl/>
          <w:cs/>
          <w:lang w:val="ar_AE" w:bidi="ar_AE"/>
        </w:rPr>
        <w:t>، يعطي يسوع سمعان اسمًا جديدًا.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رجلان وهما تلميذي يوحنا: أحدهم يُدعى أندراوس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 أخو أندراوس</w:t>
      </w:r>
    </w:p>
    <w:p>
      <w:pPr>
        <w:bidi/>
      </w:pPr>
      <w:r>
        <w:rPr>
          <w:rtl/>
          <w:cs/>
          <w:lang w:val="ar_AE" w:bidi="ar_AE"/>
        </w:rPr>
      </w:r>
      <w:r>
        <w:rPr>
          <w:rtl/>
          <w:cs/>
          <w:lang w:val="ar_AE" w:bidi="ar_AE"/>
        </w:rPr>
        <w:t xml:space="preserve">في القصة السابقة، رأى يوحنا المعمدان يسوع وهو يمشي </w:t>
      </w:r>
      <w:r>
        <w:rPr>
          <w:b/>
          <w:rtl/>
          <w:cs/>
          <w:lang w:val="ar_AE" w:bidi="ar_AE"/>
        </w:rPr>
        <w:t>نحوه</w:t>
      </w:r>
      <w:r>
        <w:rPr>
          <w:rtl/>
          <w:cs/>
          <w:lang w:val="ar_AE" w:bidi="ar_AE"/>
        </w:rPr>
        <w:t xml:space="preserve">. وفي هذه القصة، يسير يسوع </w:t>
      </w:r>
      <w:r>
        <w:rPr>
          <w:b/>
          <w:rtl/>
          <w:cs/>
          <w:lang w:val="ar_AE" w:bidi="ar_AE"/>
        </w:rPr>
        <w:t>بجانبه</w:t>
      </w:r>
      <w:r>
        <w:rPr>
          <w:rtl/>
          <w:cs/>
          <w:lang w:val="ar_AE" w:bidi="ar_AE"/>
        </w:rPr>
        <w:t xml:space="preserve">. في القصة السابقة، كان يوحنا المعمدان هو الشخصية الرئيسية. لكن من الآن فصاعدًا سيكون يسوع هو الشخصية الرئيسية. وبينما نحن نستمع إلى هذه القصة، يطلب منا الكتاب المُقَدَّس أن نتوقف عن النظر إلى يوحنا المعمدان، وأن نبدأ في النظر إلى يسوع. ويطلب منا الكتاب المُقَدَّس أن نتوقف عن </w:t>
      </w:r>
      <w:r>
        <w:rPr>
          <w:b/>
          <w:rtl/>
          <w:cs/>
          <w:lang w:val="ar_AE" w:bidi="ar_AE"/>
        </w:rPr>
        <w:t>الوقوف</w:t>
      </w:r>
      <w:r>
        <w:rPr>
          <w:rtl/>
          <w:cs/>
          <w:lang w:val="ar_AE" w:bidi="ar_AE"/>
        </w:rPr>
        <w:t xml:space="preserve"> مع يوحنا المعمدان، وأن نبدأ في </w:t>
      </w:r>
      <w:r>
        <w:rPr>
          <w:b/>
          <w:rtl/>
          <w:cs/>
          <w:lang w:val="ar_AE" w:bidi="ar_AE"/>
        </w:rPr>
        <w:t>السير</w:t>
      </w:r>
      <w:r>
        <w:rPr>
          <w:rtl/>
          <w:cs/>
          <w:lang w:val="ar_AE" w:bidi="ar_AE"/>
        </w:rPr>
        <w:t xml:space="preserve"> مع يسوع.</w:t>
      </w:r>
    </w:p>
    <w:p>
      <w:pPr>
        <w:bidi/>
      </w:pPr>
      <w:r>
        <w:rPr>
          <w:rtl/>
          <w:cs/>
          <w:lang w:val="ar_AE" w:bidi="ar_AE"/>
        </w:rPr>
      </w:r>
      <w:r>
        <w:rPr>
          <w:rtl/>
          <w:cs/>
          <w:lang w:val="ar_AE" w:bidi="ar_AE"/>
        </w:rPr>
        <w:t>في بداية المقطع، يقف يوحنا في نفس المكان الذي وقف فيه في القصص السابقة، بجوار نهر الأردن. وكان اثنان من تلاميذه معه. ولا نعرف إن كان هناك آخرون أيضًا حولهم أم لا.</w:t>
      </w:r>
    </w:p>
    <w:p>
      <w:pPr>
        <w:bidi/>
      </w:pPr>
      <w:r>
        <w:rPr>
          <w:rtl/>
          <w:cs/>
          <w:lang w:val="ar_AE" w:bidi="ar_AE"/>
        </w:rPr>
      </w:r>
      <w:r>
        <w:rPr>
          <w:rtl/>
          <w:cs/>
          <w:lang w:val="ar_AE" w:bidi="ar_AE"/>
        </w:rPr>
        <w:t>ويذهب التلميذان مع يسوع إلى المكان الذي يقيم فيه. وهذا ليس بيت يسوع. ونحن لا نعرف إذا كان يسوع يقيم في بيت بعض الأشخاص الآخرين – ربما بعض الأقارب – أو إذا كان سيقضي الليل في مكان ما في الخارج.</w:t>
      </w:r>
    </w:p>
    <w:p>
      <w:pPr>
        <w:bidi/>
      </w:pPr>
      <w:r>
        <w:rPr>
          <w:rtl/>
          <w:cs/>
          <w:lang w:val="ar_AE" w:bidi="ar_AE"/>
        </w:rPr>
      </w:r>
      <w:r>
        <w:rPr>
          <w:rtl/>
          <w:cs/>
          <w:lang w:val="ar_AE" w:bidi="ar_AE"/>
        </w:rPr>
        <w:t>ويخبرنا الكتاب المُقدَّس أن هذه كانت الساعة الرابعة بعد الظهر عندما يحدث هذا. وهذا يعني أن هناك ساعات قليلة متبقية على النور، وأن ذروة الحرارة قد انتهت.</w:t>
      </w:r>
    </w:p>
    <w:p>
      <w:pPr>
        <w:bidi/>
      </w:pPr>
      <w:r>
        <w:rPr>
          <w:rtl/>
          <w:cs/>
          <w:lang w:val="ar_AE" w:bidi="ar_AE"/>
        </w:rPr>
      </w:r>
      <w:r>
        <w:rPr>
          <w:rtl/>
          <w:cs/>
          <w:lang w:val="ar_AE" w:bidi="ar_AE"/>
        </w:rPr>
        <w:t xml:space="preserve">وأول شيء يفعله أندراوس هو أن يذهب إلى أخيه سمعان. ولأن أندراوس والتلميذ الآخر يقيمان مع يسوع طوال اليوم، فإن هذا يعني على الأرجح أن أندراوس يذهب إلى أخاه أول شيء في </w:t>
      </w:r>
      <w:r>
        <w:rPr>
          <w:b/>
          <w:rtl/>
          <w:cs/>
          <w:lang w:val="ar_AE" w:bidi="ar_AE"/>
        </w:rPr>
        <w:t>اليوم التالي</w:t>
      </w:r>
      <w:r>
        <w:rPr>
          <w:rtl/>
          <w:cs/>
          <w:lang w:val="ar_AE" w:bidi="ar_AE"/>
        </w:rPr>
        <w:t>. حتى الآن، كان يوحنا الكاتب حذرًا جدًا في قول متى كانت تحدث الأمور، لذلك من الغريب أنه لا يفعل ذلك هنا. ويبدو أن يوحنا الكاتب يجد من المهم لمستمعيه أن يعرفوا أن سمعان بطرس مثل أندراوس والتلميذ الآخر أصبح أيضًا تلميذًا ليسوع في اليوم الأول الذي بدأ فيه يسوع في دعوة التلاميذ.</w:t>
      </w:r>
    </w:p>
    <w:p>
      <w:pPr>
        <w:bidi/>
      </w:pPr>
      <w:r>
        <w:rPr>
          <w:rtl/>
          <w:cs/>
          <w:lang w:val="ar_AE" w:bidi="ar_AE"/>
        </w:rPr>
      </w:r>
      <w:r>
        <w:rPr>
          <w:rtl/>
          <w:cs/>
          <w:lang w:val="ar_AE" w:bidi="ar_AE"/>
        </w:rPr>
        <w:t>لذلك، وعلى الرغم من أن هذا حدث على الأرجح في اليوم التالي، إلا أن يوحنا الكاتب لا يذكر أن هذا حدث في اليوم التالي.</w:t>
      </w:r>
    </w:p>
    <w:p>
      <w:pPr>
        <w:bidi/>
      </w:pPr>
      <w:r>
        <w:rPr>
          <w:rtl/>
          <w:cs/>
          <w:lang w:val="ar_AE" w:bidi="ar_AE"/>
        </w:rPr>
      </w:r>
      <w:r>
        <w:rPr>
          <w:rtl/>
          <w:cs/>
          <w:lang w:val="ar_AE" w:bidi="ar_AE"/>
        </w:rPr>
        <w:t>يذهب أندراوس ليحضر أخيه سمعان. في القصة التالية سنكتشف أن سمعان وأندراوس كانا يعيشان في الجزء الشمالي من البلد، في مقاطعة الجليل. والقصة التي وردت في إنجيل يوحنا حتى الآن تحدث في الجزء الجنوبي من البلد، في مقاطعة اليهودية. وليس ممكنًا لأندراوس أن يعود كل المسافة إلى الجليل ليأخذ أخاه ويعود في نفس اليوم. وهذا يعني أن بطرس كان أيضًا في مكان ما في اليهودية. ومن الممكن أن سمعان قد جاء أيضًا إلى اليهودية ليستمع إلى يوحنا المعمدان، وربما كان قد أصبح تلميذًا، مثل أندراوس أخاه.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 : 35 - 42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رجلان وهما تلميذي يوحنا: أحدهم يُدعى أندراوس</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 أخو أندراوس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قد ترغبون في أن تبدأوا بتمثيل القصة السابقة، أو القصص السابقة، أولًا.</w:t>
      </w:r>
    </w:p>
    <w:p>
      <w:pPr>
        <w:bidi/>
      </w:pPr>
      <w:r>
        <w:rPr>
          <w:rtl/>
          <w:cs/>
          <w:lang w:val="ar_AE" w:bidi="ar_AE"/>
        </w:rPr>
      </w:r>
      <w:r>
        <w:rPr>
          <w:rtl/>
          <w:cs/>
          <w:lang w:val="ar_AE" w:bidi="ar_AE"/>
        </w:rPr>
        <w:t>مثّلوا يوحنا المعمدان واثنان من تلاميذه واقفين ويسوع يمر بجانبهم.</w:t>
      </w:r>
    </w:p>
    <w:p>
      <w:pPr>
        <w:bidi/>
      </w:pPr>
      <w:r>
        <w:rPr>
          <w:rtl/>
          <w:cs/>
          <w:lang w:val="ar_AE" w:bidi="ar_AE"/>
        </w:rPr>
      </w:r>
      <w:r>
        <w:rPr>
          <w:rtl/>
          <w:cs/>
          <w:lang w:val="ar_AE" w:bidi="ar_AE"/>
        </w:rPr>
        <w:t>مثّلوا يوحنا وهو يقول لتلاميذه: "هوذا حمل الله!"</w:t>
      </w:r>
    </w:p>
    <w:p>
      <w:pPr>
        <w:bidi/>
      </w:pPr>
      <w:r>
        <w:rPr>
          <w:rtl/>
          <w:cs/>
          <w:lang w:val="ar_AE" w:bidi="ar_AE"/>
        </w:rPr>
      </w:r>
      <w:r>
        <w:rPr>
          <w:rtl/>
          <w:cs/>
          <w:lang w:val="ar_AE" w:bidi="ar_AE"/>
        </w:rPr>
        <w:t>مثّلوا دور التلميذين وهما يسيران وراء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التلميذين: "بمَ تُفكِّران؟" قد تسمعون عبارات مثل: </w:t>
      </w:r>
    </w:p>
    <w:p>
      <w:pPr>
        <w:pStyle w:val="ListBullet"/>
        <w:bidi/>
        <w:spacing w:line="240" w:lineRule="auto"/>
        <w:ind w:left="720"/>
      </w:pPr>
      <w:r>
        <w:rPr>
          <w:rtl/>
          <w:cs/>
          <w:lang w:val="ar_AE" w:bidi="ar_AE"/>
        </w:rPr>
      </w:r>
      <w:r>
        <w:rPr>
          <w:rtl/>
          <w:cs/>
          <w:lang w:val="ar_AE" w:bidi="ar_AE"/>
        </w:rPr>
        <w:t xml:space="preserve">اسألوا الشخص الذي يؤدي دور يوحنا المعمدان: "بمَ تُفكِّر؟"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يسوع وهو يتوقف ويسأل التلميذين عما يطلبان. مثّلوا التلميذين يسألان يسوع أين يقيم، ويسوع يدعوهما ليأتيا وينظرا. مثّلوا التلميذين وهم يقضيان بقية اليوم مع يسوع. ماذا كانا يفعلان في اعتقادكم؟ ما الذي تتخيّلون أنهم قد يكونوا يتحدثون عنه؟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اللذين يؤديان دور التلميذين: "بمَ تُفكِّران؟"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أندراوس وهو يذهب ليأخذ أخيه سمعان. مثّلوا أندراوس وهو يأخذ سمعان إلى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أندراوس: "كيف تشعر؟"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يسوع وهو يُعطى سمعان اسمًا جديدًا.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بطرس: "فيمَ تُفكِّر؟" قد تسمعون عبارات مثل: </w:t>
      </w:r>
    </w:p>
    <w:p>
      <w:pPr>
        <w:bidi/>
      </w:pPr>
      <w:r>
        <w:rPr>
          <w:rtl/>
          <w:cs/>
          <w:lang w:val="ar_AE" w:bidi="ar_AE"/>
        </w:rPr>
      </w:r>
      <w:r>
        <w:rPr>
          <w:rtl/>
          <w:cs/>
          <w:lang w:val="ar_AE" w:bidi="ar_AE"/>
        </w:rPr>
        <w:t>إذا أردتم، يمكنكم القيام بالتمثيل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 : 35 - 42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يوحنا المعمدان يسوع بلقب </w:t>
      </w:r>
      <w:r>
        <w:rPr>
          <w:b/>
          <w:rtl/>
          <w:cs/>
          <w:lang w:val="ar_AE" w:bidi="ar_AE"/>
        </w:rPr>
        <w:t>حمل الله</w:t>
      </w:r>
      <w:r>
        <w:rPr>
          <w:rtl/>
          <w:cs/>
          <w:lang w:val="ar_AE" w:bidi="ar_AE"/>
        </w:rPr>
        <w:t>. والحمل هو خروف صغير. استخدموا الكلمة ذاتها التي استخدمتموها في المقطع السابق.</w:t>
      </w:r>
    </w:p>
    <w:p>
      <w:pPr>
        <w:bidi/>
      </w:pPr>
      <w:r>
        <w:rPr>
          <w:rtl/>
          <w:cs/>
          <w:lang w:val="ar_AE" w:bidi="ar_AE"/>
        </w:rPr>
      </w:r>
      <w:r>
        <w:rPr>
          <w:b/>
          <w:rtl/>
          <w:cs/>
          <w:lang w:val="ar_AE" w:bidi="ar_AE"/>
        </w:rPr>
        <w:t>والتلميذ</w:t>
      </w:r>
      <w:r>
        <w:rPr>
          <w:rtl/>
          <w:cs/>
          <w:lang w:val="ar_AE" w:bidi="ar_AE"/>
        </w:rPr>
        <w:t xml:space="preserve"> هو شخص يريد أن يتعلم من مُعلِّم ديني، وهو يبقى معه في كثير من الأحيان، ويتبعه أينما يذهب.</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كلمة </w:t>
      </w:r>
      <w:r>
        <w:rPr>
          <w:b/>
          <w:rtl/>
          <w:cs/>
          <w:lang w:val="ar_AE" w:bidi="ar_AE"/>
        </w:rPr>
        <w:t>التلميذ</w:t>
      </w:r>
      <w:r>
        <w:rPr>
          <w:rtl/>
          <w:cs/>
          <w:lang w:val="ar_AE" w:bidi="ar_AE"/>
        </w:rPr>
        <w:t xml:space="preserve">. ابحثوا في قاموس الكلمات الرئيسية للمزيد من المعلومات عن كلمة </w:t>
      </w:r>
      <w:r>
        <w:rPr>
          <w:rtl/>
          <w:cs/>
          <w:lang w:val="ar_AE" w:bidi="ar_AE"/>
        </w:rPr>
        <w:t>تلميذ</w:t>
      </w:r>
      <w:r>
        <w:rPr>
          <w:rtl/>
          <w:cs/>
          <w:lang w:val="ar_AE" w:bidi="ar_AE"/>
        </w:rPr>
        <w:t>. وإذا كنتم قد ترجمتم أي أناجيل أخرى، فاستخدموا نفس التعبير الذي استخدمتموه هناك. (توقَّفوا هنا عن سماع التسجيل الصوتي)</w:t>
      </w:r>
    </w:p>
    <w:p>
      <w:pPr>
        <w:bidi/>
      </w:pPr>
      <w:r>
        <w:rPr>
          <w:rtl/>
          <w:cs/>
          <w:lang w:val="ar_AE" w:bidi="ar_AE"/>
        </w:rPr>
      </w:r>
      <w:r>
        <w:rPr>
          <w:rtl/>
          <w:cs/>
          <w:lang w:val="ar_AE" w:bidi="ar_AE"/>
        </w:rPr>
        <w:t xml:space="preserve">وقد دعا التلميذان يسوع "يا معلِّم (راباي)". وكان التلميذان يتحدثان لغة تُدعى الآرامية. وكلمة </w:t>
      </w:r>
      <w:r>
        <w:rPr>
          <w:b/>
          <w:rtl/>
          <w:cs/>
          <w:lang w:val="ar_AE" w:bidi="ar_AE"/>
        </w:rPr>
        <w:t>راباي</w:t>
      </w:r>
      <w:r>
        <w:rPr>
          <w:rtl/>
          <w:cs/>
          <w:lang w:val="ar_AE" w:bidi="ar_AE"/>
        </w:rPr>
        <w:t xml:space="preserve"> هي كلمة آرامية وتعني "المُعلِّم".</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راباي</w:t>
      </w:r>
      <w:r>
        <w:rPr>
          <w:rtl/>
          <w:cs/>
          <w:lang w:val="ar_AE" w:bidi="ar_AE"/>
        </w:rPr>
        <w:t xml:space="preserve">. ابحثوا في قاموس الكلمات الرئيسية عن كلمة </w:t>
      </w:r>
      <w:r>
        <w:rPr>
          <w:rtl/>
          <w:cs/>
          <w:lang w:val="ar_AE" w:bidi="ar_AE"/>
        </w:rPr>
        <w:t>راباي</w:t>
      </w:r>
      <w:r>
        <w:rPr>
          <w:rtl/>
          <w:cs/>
          <w:lang w:val="ar_AE" w:bidi="ar_AE"/>
        </w:rPr>
        <w:t xml:space="preserve"> للمزيد من المعلومات. وإذا كنتم قد ترجمتم أي أناجيل أخرى، فاستخدموا نفس التعبير الذي استخدمتموه هناك. (توقَّفوا هنا عن سماع التسجيل الصوتي)</w:t>
      </w:r>
    </w:p>
    <w:p>
      <w:pPr>
        <w:bidi/>
      </w:pPr>
      <w:r>
        <w:rPr>
          <w:rtl/>
          <w:cs/>
          <w:lang w:val="ar_AE" w:bidi="ar_AE"/>
        </w:rPr>
      </w:r>
      <w:r>
        <w:rPr>
          <w:rtl/>
          <w:cs/>
          <w:lang w:val="ar_AE" w:bidi="ar_AE"/>
        </w:rPr>
        <w:t xml:space="preserve">وعندما يدعو يسوع التلميذين ليأتيا معه، كان ذلك حوالي </w:t>
      </w:r>
      <w:r>
        <w:rPr>
          <w:b/>
          <w:rtl/>
          <w:cs/>
          <w:lang w:val="ar_AE" w:bidi="ar_AE"/>
        </w:rPr>
        <w:t>الساعة الرابعة</w:t>
      </w:r>
      <w:r>
        <w:rPr>
          <w:rtl/>
          <w:cs/>
          <w:lang w:val="ar_AE" w:bidi="ar_AE"/>
        </w:rPr>
        <w:t xml:space="preserve"> بعد الظهر. وباللغة التي كان العهد الجديد قد كُتب بها أولًا، كانت تقول "الساعة العاشرة". وهذا لأنه في زمن يسوع، كان الناس يستخدمون طريقة مختلفة في حساب الوقت. وعند الساعة الرابعة بعد الظهر في إسرائيل، تنتهي ذروة حرارة اليوم، ولا تتبقى سوى ساعات قليلة على نور النهار.</w:t>
      </w:r>
    </w:p>
    <w:p>
      <w:pPr>
        <w:bidi/>
      </w:pPr>
      <w:r>
        <w:rPr>
          <w:rtl/>
          <w:cs/>
          <w:lang w:val="ar_AE" w:bidi="ar_AE"/>
        </w:rPr>
      </w:r>
      <w:r>
        <w:rPr>
          <w:rtl/>
          <w:cs/>
          <w:lang w:val="ar_AE" w:bidi="ar_AE"/>
        </w:rPr>
        <w:t>ويمكنكم أن تقولوا هذه العبارة بالطريقة الأكثر طبيعية التي يقولها الناس في لغتكم عن الوقت.</w:t>
      </w:r>
    </w:p>
    <w:p>
      <w:pPr>
        <w:bidi/>
      </w:pPr>
      <w:r>
        <w:rPr>
          <w:rtl/>
          <w:cs/>
          <w:lang w:val="ar_AE" w:bidi="ar_AE"/>
        </w:rPr>
      </w:r>
      <w:r>
        <w:rPr>
          <w:rtl/>
          <w:cs/>
          <w:lang w:val="ar_AE" w:bidi="ar_AE"/>
        </w:rPr>
        <w:t xml:space="preserve">كلمة </w:t>
      </w:r>
      <w:r>
        <w:rPr>
          <w:rtl/>
          <w:cs/>
          <w:lang w:val="ar_AE" w:bidi="ar_AE"/>
        </w:rPr>
        <w:t>"المسيَّا</w:t>
      </w:r>
      <w:r>
        <w:rPr>
          <w:rtl/>
          <w:cs/>
          <w:lang w:val="ar_AE" w:bidi="ar_AE"/>
        </w:rPr>
        <w:t xml:space="preserve"> وكلمة </w:t>
      </w:r>
      <w:r>
        <w:rPr>
          <w:rtl/>
          <w:cs/>
          <w:lang w:val="ar_AE" w:bidi="ar_AE"/>
        </w:rPr>
        <w:t>المسيح</w:t>
      </w:r>
      <w:r>
        <w:rPr>
          <w:rtl/>
          <w:cs/>
          <w:lang w:val="ar_AE" w:bidi="ar_AE"/>
        </w:rPr>
        <w:t xml:space="preserve"> هما كلمتان لهما نفس المعنى وهاتان الكلمتان تعنيان الملك والمخلّص الخاص الذي كان الله قد وعد بإرساله إلى شعبه. وهاتان الكلمتان موجودتان في قاموس الكلمات الرئيسية. استخدِموا الكلمة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1 : 35 - 42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في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1:43–51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 43–51 واحفظوه في قلوبكم.</w:t>
      </w:r>
    </w:p>
    <w:p>
      <w:pPr>
        <w:bidi/>
      </w:pPr>
      <w:r>
        <w:rPr>
          <w:rtl/>
          <w:cs/>
          <w:lang w:val="ar_AE" w:bidi="ar_AE"/>
        </w:rPr>
      </w:r>
      <w:r>
        <w:rPr>
          <w:rtl/>
          <w:cs/>
          <w:lang w:val="ar_AE" w:bidi="ar_AE"/>
        </w:rPr>
        <w:t>استمعوا إلى نسخة صوتية من يوحنا 1: 43–51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 43 - 51 من الترجمة الأكثر فهمًا لكم.</w:t>
      </w:r>
    </w:p>
    <w:p>
      <w:pPr>
        <w:bidi/>
      </w:pPr>
      <w:r>
        <w:rPr>
          <w:rtl/>
          <w:cs/>
          <w:lang w:val="ar_AE" w:bidi="ar_AE"/>
        </w:rPr>
      </w:r>
      <w:r>
        <w:rPr>
          <w:rtl/>
          <w:cs/>
          <w:lang w:val="ar_AE" w:bidi="ar_AE"/>
        </w:rPr>
        <w:t>تبدأ هذه القصة في اليوم الذي أصبح فيه بعض الأشخاص أول تلاميذ ليسوع. ويقرر يسوع أن يذهب إلى الجليل. ونعلم من هذا المقطع أن يسوع نشأ في قرية تُدعى الناصرة في مقاطعة تدعى الجليل، وفي هذا المقطع يخبرنا الكتاب المُقدَّس أن أندراوس وبطرس عاشا أيضًا في الجليل.</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إسرائيل</w:t>
      </w:r>
      <w:r>
        <w:rPr>
          <w:rtl/>
          <w:cs/>
          <w:lang w:val="ar_AE" w:bidi="ar_AE"/>
        </w:rPr>
        <w:t>. انظروا إلى المكان الذي تقع فيه اليهودية، حيث كان يوحنا المعمدان يقوم بعمله. ثم اعثروا على مكان الجليل. وانظروا أين توجد الناصرة وبيت صيدا. أوقفوا سماع التسجيل الصوتي هنا.</w:t>
      </w:r>
    </w:p>
    <w:p>
      <w:pPr>
        <w:bidi/>
      </w:pPr>
      <w:r>
        <w:rPr>
          <w:rtl/>
          <w:cs/>
          <w:lang w:val="ar_AE" w:bidi="ar_AE"/>
        </w:rPr>
      </w:r>
      <w:r>
        <w:rPr>
          <w:rtl/>
          <w:cs/>
          <w:lang w:val="ar_AE" w:bidi="ar_AE"/>
        </w:rPr>
        <w:t>وقبل أن يغادر يسوع وتلاميذه ليذهبوا إلى الجليل، يقابل يسوع رجلًا يُدعى فيلبس. وكان فيلبس من بيت صيدا، المدينة ذاتها التي كان منها أندراوس وبطرس. ويدعو يسوع فيلبس ليأتي معه، وهو ما يعني أنه يطلب منه أن يصبح تلميذًا له. ولا بد أن فيلبس قد قال: "نعم، سأذهب معك"، لأن فيلبس يذهب بعد ذلك إلى رجل آخر يُدعى نثنائيل ويخبره عن يسوع. ربما كان نثنائيل صديقًا لفيلبس.</w:t>
      </w:r>
    </w:p>
    <w:p>
      <w:pPr>
        <w:bidi/>
      </w:pPr>
      <w:r>
        <w:rPr>
          <w:rtl/>
          <w:cs/>
          <w:lang w:val="ar_AE" w:bidi="ar_AE"/>
        </w:rPr>
      </w:r>
      <w:r>
        <w:rPr>
          <w:rtl/>
          <w:cs/>
          <w:lang w:val="ar_AE" w:bidi="ar_AE"/>
        </w:rPr>
        <w:t>ومن المحتمل أن فيلبس ونثنائيل قد آتيا إلى اليهودية ليستمعا إلى يوحنا المعمدان. بل ويمكن أنهما كانا أيضًا من تلاميذ يوحنا المعمدان.</w:t>
      </w:r>
    </w:p>
    <w:p>
      <w:pPr>
        <w:bidi/>
      </w:pPr>
      <w:r>
        <w:rPr>
          <w:rtl/>
          <w:cs/>
          <w:lang w:val="ar_AE" w:bidi="ar_AE"/>
        </w:rPr>
      </w:r>
      <w:r>
        <w:rPr>
          <w:rtl/>
          <w:cs/>
          <w:lang w:val="ar_AE" w:bidi="ar_AE"/>
        </w:rPr>
        <w:t xml:space="preserve">فيلبس يخبر نثنائيل أن يسوع هو "الذي كتب عنه موسى". وربما سمع فيلبس القادة الدينيين وهم يسألون يوحنا المعمدان عما إذا كان يوحنا "النبي"، وربما سمع فيلبس يوحنا يجيب أنه </w:t>
      </w:r>
      <w:r>
        <w:rPr>
          <w:b/>
          <w:rtl/>
          <w:cs/>
          <w:lang w:val="ar_AE" w:bidi="ar_AE"/>
        </w:rPr>
        <w:t>هو</w:t>
      </w:r>
      <w:r>
        <w:rPr>
          <w:rtl/>
          <w:cs/>
          <w:lang w:val="ar_AE" w:bidi="ar_AE"/>
        </w:rPr>
        <w:t xml:space="preserve"> (يوحنا) لم يكن النبي، لكن يوحنا كان يخبرهم </w:t>
      </w:r>
      <w:r>
        <w:rPr>
          <w:b/>
          <w:rtl/>
          <w:cs/>
          <w:lang w:val="ar_AE" w:bidi="ar_AE"/>
        </w:rPr>
        <w:t>عنه</w:t>
      </w:r>
      <w:r>
        <w:rPr>
          <w:rtl/>
          <w:cs/>
          <w:lang w:val="ar_AE" w:bidi="ar_AE"/>
        </w:rPr>
        <w:t>! وفيلبس يفهم الآن أن يسوع هو الشخص الذي كان يوحنا المعمدان يتحدث عنه! فيسوع هو "النبي"، الذي تنبأ عنه موسى، وهو من كان بنو إسرائيل ينتظرونه!</w:t>
      </w:r>
    </w:p>
    <w:p>
      <w:pPr>
        <w:bidi/>
      </w:pPr>
      <w:r>
        <w:rPr>
          <w:rtl/>
          <w:cs/>
          <w:lang w:val="ar_AE" w:bidi="ar_AE"/>
        </w:rPr>
      </w:r>
      <w:r>
        <w:rPr>
          <w:rtl/>
          <w:cs/>
          <w:lang w:val="ar_AE" w:bidi="ar_AE"/>
        </w:rPr>
        <w:t>ويخبر فيلبس نثنائيل أن الذي كتب عنه موسى هو رجل يدعى يسوع، ابن رجل يدعى يوسف، من الناصرة. وقد كان من الطبيعي أن يُذكر اسم والد شخص ما كجزء من اسم الشخص. ومن الأناجيل الأخرى نعلم أن يوسف هذا كان زوج مريم، وأن مريم هذه قد حبلت بيسوع من خلال قوة الله. ولم يكن يوسف الأب البيولوجي ليسوع. ومع ذلك، وعلى قدر ما كان الناس يعرفون، فإن يوسف كان أبً ليسوع.</w:t>
      </w:r>
    </w:p>
    <w:p>
      <w:pPr>
        <w:bidi/>
      </w:pPr>
      <w:r>
        <w:rPr>
          <w:rtl/>
          <w:cs/>
          <w:lang w:val="ar_AE" w:bidi="ar_AE"/>
        </w:rPr>
      </w:r>
      <w:r>
        <w:rPr>
          <w:rtl/>
          <w:cs/>
          <w:lang w:val="ar_AE" w:bidi="ar_AE"/>
        </w:rPr>
        <w:t>والناصرة كانت القرية في الجليل حيث نشأ يسوع. وكانت الناصرة قرية حقيرة جدًا في الجليل. وكان الناس الآخرون في الجليل يحتقرون الناس الذين جاؤوا من الناصرة. لذلك فإن نثنائيل لا يستطيع أن يؤمن بأن شخصًا قد جاء من الناصرة يمكن أن يكون المسيَّا. لكن فيلبس يقول له: "تعال وانظر!" وقد قال يسوع أيضًا "تعاليا وانظرا!" وذلك إلى التلميذين الأولين عندما سألاه أين يمكث. فهي دعوة للحضور والاشتراك في القصة!</w:t>
      </w:r>
    </w:p>
    <w:p>
      <w:pPr>
        <w:bidi/>
      </w:pPr>
      <w:r>
        <w:rPr>
          <w:rtl/>
          <w:cs/>
          <w:lang w:val="ar_AE" w:bidi="ar_AE"/>
        </w:rPr>
      </w:r>
      <w:r>
        <w:rPr>
          <w:rtl/>
          <w:cs/>
          <w:lang w:val="ar_AE" w:bidi="ar_AE"/>
        </w:rPr>
        <w:t>فيقبل نثنائيل الدعوة ويذهب مع فيلبس ليقابل يسوع.</w:t>
      </w:r>
    </w:p>
    <w:p>
      <w:pPr>
        <w:bidi/>
      </w:pPr>
      <w:r>
        <w:rPr>
          <w:rtl/>
          <w:cs/>
          <w:lang w:val="ar_AE" w:bidi="ar_AE"/>
        </w:rPr>
      </w:r>
      <w:r>
        <w:rPr>
          <w:rtl/>
          <w:cs/>
          <w:lang w:val="ar_AE" w:bidi="ar_AE"/>
        </w:rPr>
        <w:t>توقَّفوا هنا وناقشوا هذا السؤال كمجموعة: هل يمكنكم سرد قصة عن أشخاص يحتقرون الآخرين بسبب المكان الذي جاؤوا منه؟ أوقفوا سماع التسجيل الصوتي هنا.</w:t>
      </w:r>
    </w:p>
    <w:p>
      <w:pPr>
        <w:bidi/>
      </w:pPr>
      <w:r>
        <w:rPr>
          <w:rtl/>
          <w:cs/>
          <w:lang w:val="ar_AE" w:bidi="ar_AE"/>
        </w:rPr>
      </w:r>
      <w:r>
        <w:rPr>
          <w:rtl/>
          <w:cs/>
          <w:lang w:val="ar_AE" w:bidi="ar_AE"/>
        </w:rPr>
        <w:t>وعندما يرى يسوع نثنائيل، يقول شيئًا لطيفًا جدًا عن نثنائيل. فهو يقول إن نثنائيل هو إسرائيلي حقيقي لا غش فيه. ويسوع يقصد أن نثنائيل مثال جيد لما يعنيه أن تكون إسرائيليًا. ويقول أيضًا إن نثنائيل شخص صادق تمامًا.</w:t>
      </w:r>
    </w:p>
    <w:p>
      <w:pPr>
        <w:bidi/>
      </w:pPr>
      <w:r>
        <w:rPr>
          <w:rtl/>
          <w:cs/>
          <w:lang w:val="ar_AE" w:bidi="ar_AE"/>
        </w:rPr>
      </w:r>
      <w:r>
        <w:rPr>
          <w:rtl/>
          <w:cs/>
          <w:lang w:val="ar_AE" w:bidi="ar_AE"/>
        </w:rPr>
        <w:t>فيندهش نثنائيل جدًا. ويتساءل كيف يمكن ليسوع أن يعرف أي شيء عنه! لكن يسوع يخبره أنه يعرف نثنائيل. فإن يسوع يعرف بالفعل نثنائيل قبل أن يدعوه فيلبس. ويقول يسوع إنه رأى نثنائيل عندما كان جالسًا تحت التينة. ونحن الذين نستمع إلى هذه المحادثة، لا نعرف ما هو الأمر الخاص عن نثنائيل جالسًا تحت شجرة التين. ربما كان نثنائيل جالسًا تحت شجرة تين قبل أن يأتي إليه فيلبس، ونثنائيل يعلم أن يسوع لم يستطع أن يرى ذلك هناك. إذن، نحن لسنا متأكدين مما حدث، لكن من الواضح أن نثنائيل يدرك أن يسوع يعرف شيئًا لا يمكن لشخص عادي أن يعرفه.</w:t>
      </w:r>
    </w:p>
    <w:p>
      <w:pPr>
        <w:bidi/>
      </w:pPr>
      <w:r>
        <w:rPr>
          <w:rtl/>
          <w:cs/>
          <w:lang w:val="ar_AE" w:bidi="ar_AE"/>
        </w:rPr>
      </w:r>
      <w:r>
        <w:rPr>
          <w:rtl/>
          <w:cs/>
          <w:lang w:val="ar_AE" w:bidi="ar_AE"/>
        </w:rPr>
        <w:t>وشجرة التين هي نوع من أشجار الفاكهة الشائعة في إسرائيل. ويمكن أن تنمو على نطاق واسع جدًا وتُعطي الظل - وهي شجرة جميلة جدًا للجلوس تحتها!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شجرة التين</w:t>
      </w:r>
      <w:r>
        <w:rPr>
          <w:rtl/>
          <w:cs/>
          <w:lang w:val="ar_AE" w:bidi="ar_AE"/>
        </w:rPr>
        <w:t>. أوقفوا سماع التسجيل الصوتي هنا.</w:t>
      </w:r>
    </w:p>
    <w:p>
      <w:pPr>
        <w:bidi/>
      </w:pPr>
      <w:r>
        <w:rPr>
          <w:rtl/>
          <w:cs/>
          <w:lang w:val="ar_AE" w:bidi="ar_AE"/>
        </w:rPr>
      </w:r>
      <w:r>
        <w:rPr>
          <w:rtl/>
          <w:cs/>
          <w:lang w:val="ar_AE" w:bidi="ar_AE"/>
        </w:rPr>
        <w:t>ويتأثر نثنائيل جدًا بما قاله يسوع عنه، فيدعو يسوع "مُعلِّمًا"، و"ابن الله"، و"ملك إسرائيل". الكثير من الألقاب! وفي وقت سابق، كان تلميذاه الأولان يدعوان أيضًا يسوع "مُعلِّم". وقد سمعنا أيضًا بالفعل يوحنا المعمدان يخبر الناس أن يسوع كان "ابن الله". لكن هذه هي المرة الأولى في هذا الإنجيل التي يدعو فيها شخص ما يسوع "ملك إسرائيل". و"ملك إسرائيل" هو اسم آخر للمسيا – الملك والمخلّص الخاص الذي كان الله سيرسله.</w:t>
      </w:r>
    </w:p>
    <w:p>
      <w:pPr>
        <w:bidi/>
      </w:pPr>
      <w:r>
        <w:rPr>
          <w:rtl/>
          <w:cs/>
          <w:lang w:val="ar_AE" w:bidi="ar_AE"/>
        </w:rPr>
      </w:r>
      <w:r>
        <w:rPr>
          <w:rtl/>
          <w:cs/>
          <w:lang w:val="ar_AE" w:bidi="ar_AE"/>
        </w:rPr>
        <w:t>ثم يطرح يسوع سؤالًا على نثنائيل، لكنه لم يكن منتظرًا إجابة من نثنائيل. فيسوع يقصد أن يقول إن نثنائيل يؤمن بالفعل بأن يسوع هو المسيَّا لمجرد أن يسوع فعل هذا الشيء الصغير، أي عندما أخبر نثنائيل أنه رآه عندما كان تحت شجرة التين. لكن نثنائيل كان سيرى يسوع وهو يفعل أشياء أكثر أهمية بكثير، ثم سيؤمن أكثر بكثير!</w:t>
      </w:r>
    </w:p>
    <w:p>
      <w:pPr>
        <w:bidi/>
      </w:pPr>
      <w:r>
        <w:rPr>
          <w:rtl/>
          <w:cs/>
          <w:lang w:val="ar_AE" w:bidi="ar_AE"/>
        </w:rPr>
      </w:r>
      <w:r>
        <w:rPr>
          <w:rtl/>
          <w:cs/>
          <w:lang w:val="ar_AE" w:bidi="ar_AE"/>
        </w:rPr>
        <w:t xml:space="preserve">ويخبر يسوع نثنائيل أن نثنائيل، والتلاميذ الآخرين أيضًا، سيرون "السماوات مفتوحة". وسيرون الملائكة صاعدة ونازلة بين السماء والأرض. وكانت الملائكة ستصعد وستنزل </w:t>
      </w:r>
      <w:r>
        <w:rPr>
          <w:b/>
          <w:rtl/>
          <w:cs/>
          <w:lang w:val="ar_AE" w:bidi="ar_AE"/>
        </w:rPr>
        <w:t>على</w:t>
      </w:r>
      <w:r>
        <w:rPr>
          <w:rtl/>
          <w:cs/>
          <w:lang w:val="ar_AE" w:bidi="ar_AE"/>
        </w:rPr>
        <w:t xml:space="preserve"> ابن الإنسان. وابن الإنسان يعني يسوع – سنشرح المزيد عن هذا لاحقًا. ولا يقصد يسوع أن التلاميذ سيرون صدعًا في السماء والملائكة نازلون من خلال الصدع ليهبطوا على رأس يسوع، ثم يظلون يصعدون وينزلون. لكن بدلًا من ذلك، فإن يسوع يستخدم لغة تصويرية. وربما كان يسوع يشير إلى قصة من أحد أجداد بني إسرائيل، وهو يعقوب. فقد رأى يعقوب حلمًا في إحدى المرات وفيه رأى سلمًا صاعدًا من الأرض إلى السماء، والملائكة تصعد وتنزل على ذلك السلم. والحلم كان يعني أن الله كان في المكان الذي كان فيه يعقوب. فربما كان يسوع يقول: "أنا مثل سلم بين الأرض - </w:t>
      </w:r>
      <w:r>
        <w:rPr>
          <w:b/>
          <w:rtl/>
          <w:cs/>
          <w:lang w:val="ar_AE" w:bidi="ar_AE"/>
        </w:rPr>
        <w:t>مكان الناس</w:t>
      </w:r>
      <w:r>
        <w:rPr>
          <w:rtl/>
          <w:cs/>
          <w:lang w:val="ar_AE" w:bidi="ar_AE"/>
        </w:rPr>
        <w:t xml:space="preserve"> - والسماء - </w:t>
      </w:r>
      <w:r>
        <w:rPr>
          <w:b/>
          <w:rtl/>
          <w:cs/>
          <w:lang w:val="ar_AE" w:bidi="ar_AE"/>
        </w:rPr>
        <w:t>مكان الله</w:t>
      </w:r>
      <w:r>
        <w:rPr>
          <w:rtl/>
          <w:cs/>
          <w:lang w:val="ar_AE" w:bidi="ar_AE"/>
        </w:rPr>
        <w:t>. وسأجعل من الممكن للناس أن يأتوا إلى مكان الله". لكن من الممكن أيضًا أن يسوع كان يستخدم هذه اللغة التصويرية ليقول إن الله سيُظهر في مرحلة ما للتلاميذ بوضوح أن يسوع قد أرسله الله حقًا - أي أنه المسيَّا حقًا. وسيرى التلاميذ مدى قوة ومجد وجلال يسوع، وأن يسوع قد أرسل بالحقيقة من قِبل الله.</w:t>
      </w:r>
    </w:p>
    <w:p>
      <w:pPr>
        <w:bidi/>
      </w:pPr>
      <w:r>
        <w:rPr>
          <w:rtl/>
          <w:cs/>
          <w:lang w:val="ar_AE" w:bidi="ar_AE"/>
        </w:rPr>
      </w:r>
      <w:r>
        <w:rPr>
          <w:rtl/>
          <w:cs/>
          <w:lang w:val="ar_AE" w:bidi="ar_AE"/>
        </w:rPr>
        <w:t>وقد تعلمنا بالفعل عدة ألقاب ليسوع. وفي هذا المقطع، كان يسوع نفسه يُعلِّم الناس لقبًا جديدًا عن نفسه. وهو يدعو نفسه "ابن الإنسان". وتعبير "ابن الإنسان" يعني حرفيًا "إنسان". لكن عبارة "ابن الإنسان" وردت أيضًا في مكان خاص في العهد القديم، في سفر دانيآل. كان دانيآل إسرائيليًا عاش قبل يسوع بنحو 600 عام. وفي يوم من الأيام رأى رؤيا، شاهد خلالها شخصًا يشبه "ابن الإنسان". وفي هذه الرؤيا، أعطى الله هذا الشخص كل السلطان، وصار ملكًا، وكانت جميع شعوب العالم تخدمه. وملكوته لن ينتهي أبدًا.</w:t>
      </w:r>
    </w:p>
    <w:p>
      <w:pPr>
        <w:bidi/>
      </w:pPr>
      <w:r>
        <w:rPr>
          <w:rtl/>
          <w:cs/>
          <w:lang w:val="ar_AE" w:bidi="ar_AE"/>
        </w:rPr>
      </w:r>
      <w:r>
        <w:rPr>
          <w:rtl/>
          <w:cs/>
          <w:lang w:val="ar_AE" w:bidi="ar_AE"/>
        </w:rPr>
        <w:t>لذلك عندما كان يسوع يدعو نفسه "ابن الإنسان"، فهو كان يقول للشعب: "أنا هو ذلك الشخص الذي كان في رؤيا دانيآل. أنا الملك، وقد أعطاني الله كل السلطان". وهذه كانت طريقة أخرى للقول أن يسوع هو المسيَّا، لكن بطريقة أقل مباشرة. وكان على الناس أن يفكروا أكثر قبل أن يفهموا ما الذي كان يقصده يسوع!</w:t>
      </w:r>
    </w:p>
    <w:p>
      <w:pPr>
        <w:bidi/>
      </w:pPr>
      <w:r>
        <w:rPr>
          <w:rtl/>
          <w:cs/>
          <w:lang w:val="ar_AE" w:bidi="ar_AE"/>
        </w:rPr>
      </w:r>
      <w:r>
        <w:rPr>
          <w:rtl/>
          <w:cs/>
          <w:lang w:val="ar_AE" w:bidi="ar_AE"/>
        </w:rPr>
        <w:t>توقفوا هنا وناقشوا هذا السؤال كمجموعة: في مجتمعكم، ما الألقاب التي يعطيها الناس للآخرين؟ وما هي الأشياء التي يفعلها الناس للحصول على لقب ما؟ وهل يمكنكم سرد قصة عن شخص يحصل على لقب جديد؟ أوقفوا سماع التسجيل الصوتي هنا.</w:t>
      </w:r>
    </w:p>
    <w:p>
      <w:pPr>
        <w:bidi/>
      </w:pPr>
      <w:r>
        <w:rPr>
          <w:rtl/>
          <w:cs/>
          <w:lang w:val="ar_AE" w:bidi="ar_AE"/>
        </w:rPr>
      </w:r>
      <w:r>
        <w:rPr>
          <w:rtl/>
          <w:cs/>
          <w:lang w:val="ar_AE" w:bidi="ar_AE"/>
        </w:rPr>
        <w:t xml:space="preserve">ويقول يسوع لنثنائيل: "أنا أقول لك الحق"، أو "الحق الحق". وهذا لا يعني بالطبع أن الأمور الأخرى التي قالها يسوع ليست حقيقية. لكن هذا يعني أن يسوع كان سيخبر نثنائيل شيئًا مهمًا للغاية. وهي أيضًا تذكير للجميع بأن </w:t>
      </w:r>
      <w:r>
        <w:rPr>
          <w:b/>
          <w:rtl/>
          <w:cs/>
          <w:lang w:val="ar_AE" w:bidi="ar_AE"/>
        </w:rPr>
        <w:t>كل ما</w:t>
      </w:r>
      <w:r>
        <w:rPr>
          <w:rtl/>
          <w:cs/>
          <w:lang w:val="ar_AE" w:bidi="ar_AE"/>
        </w:rPr>
        <w:t xml:space="preserve"> يقوله يسوع هو دائمًا صحيح حقًا.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 43 - 51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في المشهد الأول</w:t>
      </w:r>
      <w:r>
        <w:rPr>
          <w:rtl/>
          <w:cs/>
          <w:lang w:val="ar_AE" w:bidi="ar_AE"/>
        </w:rPr>
        <w:t>، يدعو يسوع فيلبس ليذهب معه.</w:t>
      </w:r>
    </w:p>
    <w:p>
      <w:pPr>
        <w:bidi/>
      </w:pPr>
      <w:r>
        <w:rPr>
          <w:rtl/>
          <w:cs/>
          <w:lang w:val="ar_AE" w:bidi="ar_AE"/>
        </w:rPr>
      </w:r>
      <w:r>
        <w:rPr>
          <w:b/>
          <w:rtl/>
          <w:cs/>
          <w:lang w:val="ar_AE" w:bidi="ar_AE"/>
        </w:rPr>
        <w:t>في المشهد الثاني</w:t>
      </w:r>
      <w:r>
        <w:rPr>
          <w:rtl/>
          <w:cs/>
          <w:lang w:val="ar_AE" w:bidi="ar_AE"/>
        </w:rPr>
        <w:t>، يدعو فيلبس نثنائيل.</w:t>
      </w:r>
    </w:p>
    <w:p>
      <w:pPr>
        <w:bidi/>
      </w:pPr>
      <w:r>
        <w:rPr>
          <w:rtl/>
          <w:cs/>
          <w:lang w:val="ar_AE" w:bidi="ar_AE"/>
        </w:rPr>
      </w:r>
      <w:r>
        <w:rPr>
          <w:b/>
          <w:rtl/>
          <w:cs/>
          <w:lang w:val="ar_AE" w:bidi="ar_AE"/>
        </w:rPr>
        <w:t>في المشهد الثالث</w:t>
      </w:r>
      <w:r>
        <w:rPr>
          <w:rtl/>
          <w:cs/>
          <w:lang w:val="ar_AE" w:bidi="ar_AE"/>
        </w:rPr>
        <w:t>، يتحدث يسوع مع نثنائيل.</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أندراوس وبطرس وتلميذ آخر لا نعرف اسمه.</w:t>
      </w:r>
    </w:p>
    <w:p>
      <w:pPr>
        <w:pStyle w:val="ListBullet"/>
        <w:bidi/>
        <w:spacing w:line="240" w:lineRule="auto"/>
        <w:ind w:left="720"/>
      </w:pPr>
      <w:r>
        <w:rPr>
          <w:rtl/>
          <w:cs/>
          <w:lang w:val="ar_AE" w:bidi="ar_AE"/>
        </w:rPr>
      </w:r>
      <w:r>
        <w:rPr>
          <w:rtl/>
          <w:cs/>
          <w:lang w:val="ar_AE" w:bidi="ar_AE"/>
        </w:rPr>
        <w:t>نثنائيل</w:t>
      </w:r>
    </w:p>
    <w:p>
      <w:pPr>
        <w:pStyle w:val="ListBullet"/>
        <w:bidi/>
        <w:spacing w:line="240" w:lineRule="auto"/>
        <w:ind w:left="720"/>
      </w:pPr>
      <w:r>
        <w:rPr>
          <w:rtl/>
          <w:cs/>
          <w:lang w:val="ar_AE" w:bidi="ar_AE"/>
        </w:rPr>
      </w:r>
      <w:r>
        <w:rPr>
          <w:rtl/>
          <w:cs/>
          <w:lang w:val="ar_AE" w:bidi="ar_AE"/>
        </w:rPr>
        <w:t xml:space="preserve">موسی والأنبياء </w:t>
      </w:r>
    </w:p>
    <w:p>
      <w:pPr>
        <w:bidi/>
      </w:pPr>
      <w:r>
        <w:rPr>
          <w:rtl/>
          <w:cs/>
          <w:lang w:val="ar_AE" w:bidi="ar_AE"/>
        </w:rPr>
      </w:r>
      <w:r>
        <w:rPr>
          <w:rtl/>
          <w:cs/>
          <w:lang w:val="ar_AE" w:bidi="ar_AE"/>
        </w:rPr>
        <w:t>تبدأ القصة بعبارة "اليوم التالي". وهذا يعني اليوم التالي بعد أن أصبح أندراوس وبطرس وتلميذ آخر لا نعرف اسمه، تلاميذ ليسوع.</w:t>
      </w:r>
    </w:p>
    <w:p>
      <w:pPr>
        <w:bidi/>
      </w:pPr>
      <w:r>
        <w:rPr>
          <w:rtl/>
          <w:cs/>
          <w:lang w:val="ar_AE" w:bidi="ar_AE"/>
        </w:rPr>
      </w:r>
      <w:r>
        <w:rPr>
          <w:rtl/>
          <w:cs/>
          <w:lang w:val="ar_AE" w:bidi="ar_AE"/>
        </w:rPr>
        <w:t>ويقرر يسوع أن يذهب إلى الجليل. وبالرغم من أن الكتاب المُقدَّس لا يذكر هذا، إلا أن هذا يعني أن الأشخاص الذين أصبحوا تلاميذه سيذهبون معه أيضًا.</w:t>
      </w:r>
    </w:p>
    <w:p>
      <w:pPr>
        <w:bidi/>
      </w:pPr>
      <w:r>
        <w:rPr>
          <w:rtl/>
          <w:cs/>
          <w:lang w:val="ar_AE" w:bidi="ar_AE"/>
        </w:rPr>
      </w:r>
      <w:r>
        <w:rPr>
          <w:rtl/>
          <w:cs/>
          <w:lang w:val="ar_AE" w:bidi="ar_AE"/>
        </w:rPr>
        <w:t xml:space="preserve">ثم </w:t>
      </w:r>
      <w:r>
        <w:rPr>
          <w:b/>
          <w:rtl/>
          <w:cs/>
          <w:lang w:val="ar_AE" w:bidi="ar_AE"/>
        </w:rPr>
        <w:t>يجد</w:t>
      </w:r>
      <w:r>
        <w:rPr>
          <w:rtl/>
          <w:cs/>
          <w:lang w:val="ar_AE" w:bidi="ar_AE"/>
        </w:rPr>
        <w:t xml:space="preserve"> يسوع فيلبس. وقد يعني هذا أنه يقابل فيلبس للتو، أو قد يعني أنه كان يبحث عنه أولًا.</w:t>
      </w:r>
    </w:p>
    <w:p>
      <w:pPr>
        <w:bidi/>
      </w:pPr>
      <w:r>
        <w:rPr>
          <w:rtl/>
          <w:cs/>
          <w:lang w:val="ar_AE" w:bidi="ar_AE"/>
        </w:rPr>
      </w:r>
      <w:r>
        <w:rPr>
          <w:rtl/>
          <w:cs/>
          <w:lang w:val="ar_AE" w:bidi="ar_AE"/>
        </w:rPr>
        <w:t xml:space="preserve">ثم </w:t>
      </w:r>
      <w:r>
        <w:rPr>
          <w:b/>
          <w:rtl/>
          <w:cs/>
          <w:lang w:val="ar_AE" w:bidi="ar_AE"/>
        </w:rPr>
        <w:t>يبحث</w:t>
      </w:r>
      <w:r>
        <w:rPr>
          <w:rtl/>
          <w:cs/>
          <w:lang w:val="ar_AE" w:bidi="ar_AE"/>
        </w:rPr>
        <w:t xml:space="preserve"> فيلبس عن نثنائيل. ثم يخبر فيلبس نثنائيل أنه </w:t>
      </w:r>
      <w:r>
        <w:rPr>
          <w:b/>
          <w:rtl/>
          <w:cs/>
          <w:lang w:val="ar_AE" w:bidi="ar_AE"/>
        </w:rPr>
        <w:t>وجد</w:t>
      </w:r>
      <w:r>
        <w:rPr>
          <w:rtl/>
          <w:cs/>
          <w:lang w:val="ar_AE" w:bidi="ar_AE"/>
        </w:rPr>
        <w:t xml:space="preserve"> الشخص الذي تحدث عنه موسى. هناك الكثير من البحث والإيجاد في هذا المقطع!</w:t>
      </w:r>
    </w:p>
    <w:p>
      <w:pPr>
        <w:bidi/>
      </w:pPr>
      <w:r>
        <w:rPr>
          <w:rtl/>
          <w:cs/>
          <w:lang w:val="ar_AE" w:bidi="ar_AE"/>
        </w:rPr>
      </w:r>
      <w:r>
        <w:rPr>
          <w:rtl/>
          <w:cs/>
          <w:lang w:val="ar_AE" w:bidi="ar_AE"/>
        </w:rPr>
        <w:t>ثم قال يسوع لفيلبس: "</w:t>
      </w:r>
      <w:r>
        <w:rPr>
          <w:b/>
          <w:rtl/>
          <w:cs/>
          <w:lang w:val="ar_AE" w:bidi="ar_AE"/>
        </w:rPr>
        <w:t>تعال</w:t>
      </w:r>
      <w:r>
        <w:rPr>
          <w:rtl/>
          <w:cs/>
          <w:lang w:val="ar_AE" w:bidi="ar_AE"/>
        </w:rPr>
        <w:t xml:space="preserve"> واتبعني". ويقول فيلبس لنثنائيل: "</w:t>
      </w:r>
      <w:r>
        <w:rPr>
          <w:b/>
          <w:rtl/>
          <w:cs/>
          <w:lang w:val="ar_AE" w:bidi="ar_AE"/>
        </w:rPr>
        <w:t>تعال</w:t>
      </w:r>
      <w:r>
        <w:rPr>
          <w:rtl/>
          <w:cs/>
          <w:lang w:val="ar_AE" w:bidi="ar_AE"/>
        </w:rPr>
        <w:t xml:space="preserve"> وانظر!" لقد دعا يسوع فيلبس، والآن يدعو فيلبس نثنائيل.</w:t>
      </w:r>
    </w:p>
    <w:p>
      <w:pPr>
        <w:bidi/>
      </w:pPr>
      <w:r>
        <w:rPr>
          <w:rtl/>
          <w:cs/>
          <w:lang w:val="ar_AE" w:bidi="ar_AE"/>
        </w:rPr>
      </w:r>
      <w:r>
        <w:rPr>
          <w:rtl/>
          <w:cs/>
          <w:lang w:val="ar_AE" w:bidi="ar_AE"/>
        </w:rPr>
        <w:t xml:space="preserve">ويقول فيلبس لنثنائيل: "تعال </w:t>
      </w:r>
      <w:r>
        <w:rPr>
          <w:b/>
          <w:rtl/>
          <w:cs/>
          <w:lang w:val="ar_AE" w:bidi="ar_AE"/>
        </w:rPr>
        <w:t>وانظر</w:t>
      </w:r>
      <w:r>
        <w:rPr>
          <w:rtl/>
          <w:cs/>
          <w:lang w:val="ar_AE" w:bidi="ar_AE"/>
        </w:rPr>
        <w:t xml:space="preserve">". ويقول يسوع لنثنائيل: "لقد </w:t>
      </w:r>
      <w:r>
        <w:rPr>
          <w:b/>
          <w:rtl/>
          <w:cs/>
          <w:lang w:val="ar_AE" w:bidi="ar_AE"/>
        </w:rPr>
        <w:t>رأيتك</w:t>
      </w:r>
      <w:r>
        <w:rPr>
          <w:rtl/>
          <w:cs/>
          <w:lang w:val="ar_AE" w:bidi="ar_AE"/>
        </w:rPr>
        <w:t xml:space="preserve"> تحت التينة". ويقول يسوع لنثنائيل: "أنت </w:t>
      </w:r>
      <w:r>
        <w:rPr>
          <w:b/>
          <w:rtl/>
          <w:cs/>
          <w:lang w:val="ar_AE" w:bidi="ar_AE"/>
        </w:rPr>
        <w:t>سترى</w:t>
      </w:r>
      <w:r>
        <w:rPr>
          <w:rtl/>
          <w:cs/>
          <w:lang w:val="ar_AE" w:bidi="ar_AE"/>
        </w:rPr>
        <w:t xml:space="preserve"> أشياء أكثر أهمية من هذا". ثم يقول: "</w:t>
      </w:r>
      <w:r>
        <w:rPr>
          <w:b/>
          <w:rtl/>
          <w:cs/>
          <w:lang w:val="ar_AE" w:bidi="ar_AE"/>
        </w:rPr>
        <w:t>سترون</w:t>
      </w:r>
      <w:r>
        <w:rPr>
          <w:rtl/>
          <w:cs/>
          <w:lang w:val="ar_AE" w:bidi="ar_AE"/>
        </w:rPr>
        <w:t xml:space="preserve"> السماء مفتوحة والملائكة يصعدون وينزلون!" لذلك هناك الكثير من "الرؤية" في المقطع أيضًا.</w:t>
      </w:r>
    </w:p>
    <w:p>
      <w:pPr>
        <w:bidi/>
      </w:pPr>
      <w:r>
        <w:rPr>
          <w:rtl/>
          <w:cs/>
          <w:lang w:val="ar_AE" w:bidi="ar_AE"/>
        </w:rPr>
      </w:r>
      <w:r>
        <w:rPr>
          <w:rtl/>
          <w:cs/>
          <w:lang w:val="ar_AE" w:bidi="ar_AE"/>
        </w:rPr>
        <w:t>ويقول يسوع لنثنائيل: "الحق الحق أقول لك... سترون السماء مفتوحة". إن عبارة "الحق الحق" تُوضح أن يسوع على وشك أن يقول شيئًا مهمًا للغاية.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rtl/>
          <w:cs/>
          <w:lang w:val="ar_AE" w:bidi="ar_AE"/>
        </w:rPr>
        <w:t>أوقفوا التسجيل هنا وقوموا بهذا النشاط.</w:t>
      </w:r>
    </w:p>
    <w:p>
      <w:pPr>
        <w:bidi/>
      </w:pPr>
      <w:r>
        <w:rPr>
          <w:rtl/>
          <w:cs/>
          <w:lang w:val="ar_AE" w:bidi="ar_AE"/>
        </w:rPr>
      </w:r>
      <w:r>
        <w:rPr>
          <w:rtl/>
          <w:cs/>
          <w:lang w:val="ar_AE" w:bidi="ar_AE"/>
        </w:rPr>
        <w:t>ربما يمكنكم رواية القصة وفي كل مرة تسمعون فيها كلمة "يجد"، أو "يبحث"، أو "تعال"، أو "ينظر"، يمكنكم التصفيق بأيديكم! يمكنكم عد التصفيقات وتذكّر عددها. قد يساعدكم هذا عندما تحاولون تذكُّر القصة بأكملها.</w:t>
      </w:r>
    </w:p>
    <w:p>
      <w:pPr>
        <w:bidi/>
      </w:pPr>
      <w:r>
        <w:rPr>
          <w:rtl/>
          <w:cs/>
          <w:lang w:val="ar_AE" w:bidi="ar_AE"/>
        </w:rPr>
      </w:r>
      <w:r>
        <w:rPr>
          <w:rtl/>
          <w:cs/>
          <w:lang w:val="ar_AE" w:bidi="ar_AE"/>
        </w:rPr>
        <w:t>أوقفوا التسجيل هنا وقوموا بهذا النشاط.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 43 - 51 من الترجمة الأكثر فهمًا لكم.</w:t>
      </w:r>
    </w:p>
    <w:p>
      <w:pPr>
        <w:bidi/>
      </w:pPr>
      <w:r>
        <w:rPr>
          <w:rtl/>
          <w:cs/>
          <w:lang w:val="ar_AE" w:bidi="ar_AE"/>
        </w:rPr>
      </w:r>
      <w:r>
        <w:rPr>
          <w:rtl/>
          <w:cs/>
          <w:lang w:val="ar_AE" w:bidi="ar_AE"/>
        </w:rPr>
        <w:t>في هذه الجَلسة، سيقدم الفريق القصة في 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أندراوس وبطرس وتلميذ آخر لا نعرف اسمه.</w:t>
      </w:r>
    </w:p>
    <w:p>
      <w:pPr>
        <w:pStyle w:val="ListBullet"/>
        <w:bidi/>
        <w:spacing w:line="240" w:lineRule="auto"/>
        <w:ind w:left="720"/>
      </w:pPr>
      <w:r>
        <w:rPr>
          <w:rtl/>
          <w:cs/>
          <w:lang w:val="ar_AE" w:bidi="ar_AE"/>
        </w:rPr>
      </w:r>
      <w:r>
        <w:rPr>
          <w:rtl/>
          <w:cs/>
          <w:lang w:val="ar_AE" w:bidi="ar_AE"/>
        </w:rPr>
        <w:t>نثنائيل</w:t>
      </w:r>
    </w:p>
    <w:p>
      <w:pPr>
        <w:pStyle w:val="ListBullet"/>
        <w:bidi/>
        <w:spacing w:line="240" w:lineRule="auto"/>
        <w:ind w:left="720"/>
      </w:pPr>
      <w:r>
        <w:rPr>
          <w:rtl/>
          <w:cs/>
          <w:lang w:val="ar_AE" w:bidi="ar_AE"/>
        </w:rPr>
      </w:r>
      <w:r>
        <w:rPr>
          <w:rtl/>
          <w:cs/>
          <w:lang w:val="ar_AE" w:bidi="ar_AE"/>
        </w:rPr>
        <w:t xml:space="preserve">موسی والأنبياء </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قد ترغبون في تمثيل القصة السابقة مرة أخرى قبل أن تُمثِّلوا هذه القصة.</w:t>
      </w:r>
    </w:p>
    <w:p>
      <w:pPr>
        <w:bidi/>
      </w:pPr>
      <w:r>
        <w:rPr>
          <w:rtl/>
          <w:cs/>
          <w:lang w:val="ar_AE" w:bidi="ar_AE"/>
        </w:rPr>
      </w:r>
      <w:r>
        <w:rPr>
          <w:rtl/>
          <w:cs/>
          <w:lang w:val="ar_AE" w:bidi="ar_AE"/>
        </w:rPr>
        <w:t xml:space="preserve">مثِّلوا دور يسوع وهو يقرر الذهاب إلى الجليل. مثِّلوا دور يسوع وهو "يجد" فيلبس ويدعوه إلى المجيء معه. نحن لا نعرف أين هم التلاميذ الثلاثة الآخرين – أندراوس وبطرس والتلميذ الذي لا نعرف اسمه – في هذا الوقت. ربما هم مع يسوع وهو يتحدث مع فيلبس ومع نثنائيل، أو ربما هم في المكان الذي يقضون فيه الليل يستعدون لمغادرتهم إلى الجليل. يمكنك أنت أن تقرر!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فيلبس: "ما رأيك في دعوة يسوع لك؟"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 فيلبس وهو يبحث عن نثنائيل.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فيلبس: "لماذا تبحث عن نثنائيل؟ وبمَ تُفكِّر؟"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 المحادثة بين فيلبس ونثنائيل.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نثنائيل: "بماذا تفكر؟" قد تسمعون عبارات مثل: "لدي فضول بشأن هذا الشخص الذي يتحدث عنه فيلبس؛ لكنني لا أصدق أن هذا الشخص سيكون المسيّا لأنه من الناصرة!"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فيلبس ونثنائيل وهما يذهبان إلى يسوع، ثم يقول يسوع لنثنائيل أنه إسرائيلي حقيقي. مثِّلوا دور نثنائيل وهو يسأل كيف يعرفه يسوع. مثِّلوا يسوع وهو يقول لنثنائيل أنه رآه عندما كان جالسًا تحت التينة، ونثنائيل يصرخ قائلًا: "يا معلّم، أنت ابن الله، ملك إسرائيل!"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نثنائيل: "بماذا تفكر؟"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دور يسوع وهو يقول بقية كلماته إلى نثنائيل.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نثنائيل: "بماذا تفكر؟" قد تسمعون عبارات مثل: </w:t>
      </w:r>
    </w:p>
    <w:p>
      <w:pPr>
        <w:bidi/>
      </w:pPr>
      <w:r>
        <w:rPr>
          <w:rtl/>
          <w:cs/>
          <w:lang w:val="ar_AE" w:bidi="ar_AE"/>
        </w:rPr>
      </w:r>
      <w:r>
        <w:rPr>
          <w:rtl/>
          <w:cs/>
          <w:lang w:val="ar_AE" w:bidi="ar_AE"/>
        </w:rPr>
        <w:t>إذا أردت، يمكنك القيام بالتمثيل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 43 - 51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يخبر فيلبس نثنائيل: "وجدنا الشخص الذي كتب عنه </w:t>
      </w:r>
      <w:r>
        <w:rPr>
          <w:b/>
          <w:rtl/>
          <w:cs/>
          <w:lang w:val="ar_AE" w:bidi="ar_AE"/>
        </w:rPr>
        <w:t>موسى</w:t>
      </w:r>
      <w:r>
        <w:rPr>
          <w:rtl/>
          <w:cs/>
          <w:lang w:val="ar_AE" w:bidi="ar_AE"/>
        </w:rPr>
        <w:t xml:space="preserve"> و</w:t>
      </w:r>
      <w:r>
        <w:rPr>
          <w:b/>
          <w:rtl/>
          <w:cs/>
          <w:lang w:val="ar_AE" w:bidi="ar_AE"/>
        </w:rPr>
        <w:t>الأنبياء</w:t>
      </w:r>
      <w:r>
        <w:rPr>
          <w:rtl/>
          <w:cs/>
          <w:lang w:val="ar_AE" w:bidi="ar_AE"/>
        </w:rPr>
        <w:t>".</w:t>
      </w:r>
    </w:p>
    <w:p>
      <w:pPr>
        <w:bidi/>
      </w:pPr>
      <w:r>
        <w:rPr>
          <w:rtl/>
          <w:cs/>
          <w:lang w:val="ar_AE" w:bidi="ar_AE"/>
        </w:rPr>
      </w:r>
      <w:r>
        <w:rPr>
          <w:rtl/>
          <w:cs/>
          <w:lang w:val="ar_AE" w:bidi="ar_AE"/>
        </w:rPr>
        <w:t xml:space="preserve">وكان </w:t>
      </w:r>
      <w:r>
        <w:rPr>
          <w:b/>
          <w:rtl/>
          <w:cs/>
          <w:lang w:val="ar_AE" w:bidi="ar_AE"/>
        </w:rPr>
        <w:t>موسى</w:t>
      </w:r>
      <w:r>
        <w:rPr>
          <w:rtl/>
          <w:cs/>
          <w:lang w:val="ar_AE" w:bidi="ar_AE"/>
        </w:rPr>
        <w:t xml:space="preserve"> كليم الله الذي قد عاش قبل ألف عام على الأقل قبل يسوع. وقد أعطى الله شعب إسرائيل وصاياه من خلال موسى. وقبل موته بقليل، كان موسى قد أخبر الناس أن الله سيرسل كليمًا آخر، أي نبي، مثله، وأنه ينبغي للناس أن يسمعوا له.</w:t>
      </w:r>
    </w:p>
    <w:p>
      <w:pPr>
        <w:bidi/>
      </w:pPr>
      <w:r>
        <w:rPr>
          <w:rtl/>
          <w:cs/>
          <w:lang w:val="ar_AE" w:bidi="ar_AE"/>
        </w:rPr>
      </w:r>
      <w:r>
        <w:rPr>
          <w:b/>
          <w:rtl/>
          <w:cs/>
          <w:lang w:val="ar_AE" w:bidi="ar_AE"/>
        </w:rPr>
        <w:t>النبي</w:t>
      </w:r>
      <w:r>
        <w:rPr>
          <w:rtl/>
          <w:cs/>
          <w:lang w:val="ar_AE" w:bidi="ar_AE"/>
        </w:rPr>
        <w:t xml:space="preserve"> هو الشخص الذي يحمل رسالة من الله إلى الشعب. ستجدوا كلمة </w:t>
      </w:r>
      <w:r>
        <w:rPr>
          <w:rtl/>
          <w:cs/>
          <w:lang w:val="ar_AE" w:bidi="ar_AE"/>
        </w:rPr>
        <w:t>النبي</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وبعد موسى، كان هناك أنبياء آخرون قد أخبروا الناس أيضًا أن الله سيرسل ملكًا خاصًا ليُخَلِّص الناس. وهذا الملك الخاص كان يُدعى </w:t>
      </w:r>
      <w:r>
        <w:rPr>
          <w:rtl/>
          <w:cs/>
          <w:lang w:val="ar_AE" w:bidi="ar_AE"/>
        </w:rPr>
        <w:t>المسيَّا</w:t>
      </w:r>
      <w:r>
        <w:rPr>
          <w:rtl/>
          <w:cs/>
          <w:lang w:val="ar_AE" w:bidi="ar_AE"/>
        </w:rPr>
        <w:t>. وكان بنو إسرائيل ينتظرون دائمًا أن يُرسل الله المسيَّا إلى شعبه. وقد أدرك فيلبس أن يسوع هو المسيَّا!</w:t>
      </w:r>
    </w:p>
    <w:p>
      <w:pPr>
        <w:bidi/>
      </w:pPr>
      <w:r>
        <w:rPr>
          <w:rtl/>
          <w:cs/>
          <w:lang w:val="ar_AE" w:bidi="ar_AE"/>
        </w:rPr>
      </w:r>
      <w:r>
        <w:rPr>
          <w:rtl/>
          <w:cs/>
          <w:lang w:val="ar_AE" w:bidi="ar_AE"/>
        </w:rPr>
        <w:t xml:space="preserve">ويدعو نثنائيل يسوع </w:t>
      </w:r>
      <w:r>
        <w:rPr>
          <w:b/>
          <w:rtl/>
          <w:cs/>
          <w:lang w:val="ar_AE" w:bidi="ar_AE"/>
        </w:rPr>
        <w:t>راباي</w:t>
      </w:r>
      <w:r>
        <w:rPr>
          <w:rtl/>
          <w:cs/>
          <w:lang w:val="ar_AE" w:bidi="ar_AE"/>
        </w:rPr>
        <w:t>، الذي في لغته يعني المُعلِّم. استخدموا الكلمة ذاتها التي استخدمتموها في المقطع السابق.</w:t>
      </w:r>
    </w:p>
    <w:p>
      <w:pPr>
        <w:bidi/>
      </w:pPr>
      <w:r>
        <w:rPr>
          <w:rtl/>
          <w:cs/>
          <w:lang w:val="ar_AE" w:bidi="ar_AE"/>
        </w:rPr>
      </w:r>
      <w:r>
        <w:rPr>
          <w:rtl/>
          <w:cs/>
          <w:lang w:val="ar_AE" w:bidi="ar_AE"/>
        </w:rPr>
        <w:t xml:space="preserve">ويدعو نثنائيل يسوع </w:t>
      </w:r>
      <w:r>
        <w:rPr>
          <w:b/>
          <w:rtl/>
          <w:cs/>
          <w:lang w:val="ar_AE" w:bidi="ar_AE"/>
        </w:rPr>
        <w:t>ابن الله</w:t>
      </w:r>
      <w:r>
        <w:rPr>
          <w:rtl/>
          <w:cs/>
          <w:lang w:val="ar_AE" w:bidi="ar_AE"/>
        </w:rPr>
        <w:t xml:space="preserve">. ستجدوا مصطلح </w:t>
      </w:r>
      <w:r>
        <w:rPr>
          <w:rtl/>
          <w:cs/>
          <w:lang w:val="ar_AE" w:bidi="ar_AE"/>
        </w:rPr>
        <w:t>ابن الله</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ويخبر يسوع نثنائيل أنه سيرى "</w:t>
      </w:r>
      <w:r>
        <w:rPr>
          <w:b/>
          <w:rtl/>
          <w:cs/>
          <w:lang w:val="ar_AE" w:bidi="ar_AE"/>
        </w:rPr>
        <w:t>السماء</w:t>
      </w:r>
      <w:r>
        <w:rPr>
          <w:rtl/>
          <w:cs/>
          <w:lang w:val="ar_AE" w:bidi="ar_AE"/>
        </w:rPr>
        <w:t xml:space="preserve"> مفتوحة". وكلمة "السماء" أو "السماوات" يمكن أن تعني السماء المرئية، أو المكان الذي يسكن فيه الله. وفي هذا المقطع، تعني المكان الذي يسكن فيه الله. ستجدوا لفظة </w:t>
      </w:r>
      <w:r>
        <w:rPr>
          <w:rtl/>
          <w:cs/>
          <w:lang w:val="ar_AE" w:bidi="ar_AE"/>
        </w:rPr>
        <w:t>سماء</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لقّب يسوع نفسه </w:t>
      </w:r>
      <w:r>
        <w:rPr>
          <w:b/>
          <w:rtl/>
          <w:cs/>
          <w:lang w:val="ar_AE" w:bidi="ar_AE"/>
        </w:rPr>
        <w:t>ابن الإنسان</w:t>
      </w:r>
      <w:r>
        <w:rPr>
          <w:rtl/>
          <w:cs/>
          <w:lang w:val="ar_AE" w:bidi="ar_AE"/>
        </w:rPr>
        <w:t>. فكلما كان يسوع يقول شيئًا عن "ابن الإنسان"، فهو كان يقوله عن نفسه. والكلمة تعني حرفيًا "كائن بشري"، لكن يسوع يعطي الكلمة معنى خاص. وهو يستخدم الكلمة كلقب لنفسه.</w:t>
      </w:r>
    </w:p>
    <w:p>
      <w:pPr>
        <w:bidi/>
      </w:pPr>
      <w:r>
        <w:rPr>
          <w:rtl/>
          <w:cs/>
          <w:lang w:val="ar_AE" w:bidi="ar_AE"/>
        </w:rPr>
      </w:r>
      <w:r>
        <w:rPr>
          <w:rtl/>
          <w:cs/>
          <w:lang w:val="ar_AE" w:bidi="ar_AE"/>
        </w:rPr>
        <w:t>وعبارة "ابن الإنسان" وردت بطريقة خاصة في العهد القديم، في سفر دانيآل. كان دانيآل إسرائيليًا عاش قبل يسوع بنحو 600 عام. وفي يوم من الأيام رأى رؤيا، شاهد خلالها شخصًا يشبه "ابن الإنسان". وفي هذه الرؤيا، أعطى الله هذا الشخص كل السلطان، وصار ملكًا، وكانت جميع شعوب العالم تخدمه. وملكوته لن ينتهي أبدًا.</w:t>
      </w:r>
    </w:p>
    <w:p>
      <w:pPr>
        <w:bidi/>
      </w:pPr>
      <w:r>
        <w:rPr>
          <w:rtl/>
          <w:cs/>
          <w:lang w:val="ar_AE" w:bidi="ar_AE"/>
        </w:rPr>
      </w:r>
      <w:r>
        <w:rPr>
          <w:rtl/>
          <w:cs/>
          <w:lang w:val="ar_AE" w:bidi="ar_AE"/>
        </w:rPr>
        <w:t>لذلك عندما كان يسوع يدعو نفسه "ابن الإنسان"، فهو كان يقول للشعب: "أنا هو ذلك الشخص الذي كان في رؤيا دانيآل. وهذه كانت طريقة أخرى للقول أن يسوع هو المسيَّا، لكن بطريقة أقل مباشرة. في زمن يسوع، لم يكن الشعب يستخدم مصطلح "ابن الإنسان" كلقب آخر للمسيَّا. لذلك سيضطر الناس إلى أن يكتشفوا ببطء ماذا يقصد يسوع عندما يدعو نفسه "ابن الإنسان"!</w:t>
      </w:r>
    </w:p>
    <w:p>
      <w:pPr>
        <w:bidi/>
      </w:pPr>
      <w:r>
        <w:rPr>
          <w:rtl/>
          <w:cs/>
          <w:lang w:val="ar_AE" w:bidi="ar_AE"/>
        </w:rPr>
      </w:r>
      <w:r>
        <w:rPr>
          <w:rtl/>
          <w:cs/>
          <w:lang w:val="ar_AE" w:bidi="ar_AE"/>
        </w:rPr>
        <w:t xml:space="preserve">توقفوا هنا وناقشوا كمجموعة الكلمة أو العبارة التي ستستخدموها للإشارة إلى </w:t>
      </w:r>
      <w:r>
        <w:rPr>
          <w:b/>
          <w:rtl/>
          <w:cs/>
          <w:lang w:val="ar_AE" w:bidi="ar_AE"/>
        </w:rPr>
        <w:t>ابن الإنسان</w:t>
      </w:r>
      <w:r>
        <w:rPr>
          <w:rtl/>
          <w:cs/>
          <w:lang w:val="ar_AE" w:bidi="ar_AE"/>
        </w:rPr>
        <w:t xml:space="preserve">. ابحثوا في قاموس الكلمات الرئيسية عن تعبير </w:t>
      </w:r>
      <w:r>
        <w:rPr>
          <w:rtl/>
          <w:cs/>
          <w:lang w:val="ar_AE" w:bidi="ar_AE"/>
        </w:rPr>
        <w:t>ابن الإنسان</w:t>
      </w:r>
      <w:r>
        <w:rPr>
          <w:rtl/>
          <w:cs/>
          <w:lang w:val="ar_AE" w:bidi="ar_AE"/>
        </w:rPr>
        <w:t xml:space="preserve"> للمزيد من المعلومات. إذا كنتم قد ترجمتم أي أناجيل أخرى، فاستخدموا نفس التعبير الذي استخدمتموه سابقًا. (توقَّفوا هنا عن سماع التسجيل الصوتي)</w:t>
      </w:r>
    </w:p>
    <w:p>
      <w:pPr>
        <w:bidi/>
      </w:pPr>
      <w:r>
        <w:rPr>
          <w:rtl/>
          <w:cs/>
          <w:lang w:val="ar_AE" w:bidi="ar_AE"/>
        </w:rPr>
      </w:r>
      <w:r>
        <w:rPr>
          <w:rtl/>
          <w:cs/>
          <w:lang w:val="ar_AE" w:bidi="ar_AE"/>
        </w:rPr>
        <w:t xml:space="preserve">ويخبر يسوع نثنائيل أنه سيرى </w:t>
      </w:r>
      <w:r>
        <w:rPr>
          <w:b/>
          <w:rtl/>
          <w:cs/>
          <w:lang w:val="ar_AE" w:bidi="ar_AE"/>
        </w:rPr>
        <w:t>ملائكة الله</w:t>
      </w:r>
      <w:r>
        <w:rPr>
          <w:rtl/>
          <w:cs/>
          <w:lang w:val="ar_AE" w:bidi="ar_AE"/>
        </w:rPr>
        <w:t xml:space="preserve"> يصعدون وينزلون على ابن الإنسان. والملائكة هم أرواح مُرسلة من الله.</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ملائكة</w:t>
      </w:r>
      <w:r>
        <w:rPr>
          <w:rtl/>
          <w:cs/>
          <w:lang w:val="ar_AE" w:bidi="ar_AE"/>
        </w:rPr>
        <w:t xml:space="preserve">. ابحثوا في قاموس الكلمات الرئيسية عن كلمة </w:t>
      </w:r>
      <w:r>
        <w:rPr>
          <w:rtl/>
          <w:cs/>
          <w:lang w:val="ar_AE" w:bidi="ar_AE"/>
        </w:rPr>
        <w:t>الملائكة</w:t>
      </w:r>
      <w:r>
        <w:rPr>
          <w:rtl/>
          <w:cs/>
          <w:lang w:val="ar_AE" w:bidi="ar_AE"/>
        </w:rPr>
        <w:t xml:space="preserve"> للمزيد من المعلومات. إذا كنتم قد ترجمتم أي أناجيل أخرى، فاستخدموا نفس التعبير الذي استخدمتموه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1: 43 - 51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المرحلة، استمعوا إلى يوحنا 2: 1–12 وضعوها في قلوبكم.</w:t>
      </w:r>
    </w:p>
    <w:p>
      <w:pPr>
        <w:bidi/>
      </w:pPr>
      <w:r>
        <w:rPr>
          <w:rtl/>
          <w:cs/>
          <w:lang w:val="ar_AE" w:bidi="ar_AE"/>
        </w:rPr>
      </w:r>
      <w:r>
        <w:rPr>
          <w:rtl/>
          <w:cs/>
          <w:lang w:val="ar_AE" w:bidi="ar_AE"/>
        </w:rPr>
        <w:t>استمع إلى نسخة صوتية من يوحنا 2: 1–12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بماذا يُخبرنا هذا المقطع عن يسوع؟</w:t>
      </w:r>
    </w:p>
    <w:p>
      <w:pPr>
        <w:pStyle w:val="ListBullet"/>
        <w:bidi/>
        <w:spacing w:line="240" w:lineRule="auto"/>
        <w:ind w:left="720"/>
      </w:pPr>
      <w:r>
        <w:rPr>
          <w:rtl/>
          <w:cs/>
          <w:lang w:val="ar_AE" w:bidi="ar_AE"/>
        </w:rPr>
      </w:r>
      <w:r>
        <w:rPr>
          <w:rtl/>
          <w:cs/>
          <w:lang w:val="ar_AE" w:bidi="ar_AE"/>
        </w:rPr>
        <w:t>بماذا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2: 1 - 12 من الترجمة الأكثر فهمًا لكم.</w:t>
      </w:r>
    </w:p>
    <w:p>
      <w:pPr>
        <w:bidi/>
      </w:pPr>
      <w:r>
        <w:rPr>
          <w:rtl/>
          <w:cs/>
          <w:lang w:val="ar_AE" w:bidi="ar_AE"/>
        </w:rPr>
      </w:r>
      <w:r>
        <w:rPr>
          <w:rtl/>
          <w:cs/>
          <w:lang w:val="ar_AE" w:bidi="ar_AE"/>
        </w:rPr>
        <w:t>في المقطع السابق، قرّر يسوع أن يذهب إلى الجليل ويدعو المزيد من التلاميذ. والآن يسوع وتلاميذه موجودون في الجليل، في قرية صغيرة تُدعى قانا.</w:t>
      </w:r>
    </w:p>
    <w:p>
      <w:pPr>
        <w:bidi/>
      </w:pPr>
      <w:r>
        <w:rPr>
          <w:rtl/>
          <w:cs/>
          <w:lang w:val="ar_AE" w:bidi="ar_AE"/>
        </w:rPr>
      </w:r>
      <w:r>
        <w:rPr>
          <w:rtl/>
          <w:cs/>
          <w:lang w:val="ar_AE" w:bidi="ar_AE"/>
        </w:rPr>
        <w:t xml:space="preserve">توقّفوا هنا وانظروا إلى خريطة </w:t>
      </w:r>
      <w:r>
        <w:rPr>
          <w:rtl/>
          <w:cs/>
          <w:lang w:val="ar_AE" w:bidi="ar_AE"/>
        </w:rPr>
        <w:t>إسرائيل</w:t>
      </w:r>
      <w:r>
        <w:rPr>
          <w:rtl/>
          <w:cs/>
          <w:lang w:val="ar_AE" w:bidi="ar_AE"/>
        </w:rPr>
        <w:t>. اعثروا على المنطقة المحيطة بنهر الأردن في اليهودية حيث كان يسوع في المقطع السابق، وابحثوا عن قانا حيث هو الآن. انظروا إلى كفرناحوم، حيث سيذهب يسوع في نهاية هذا المقطع. (توقَّفوا هنا عن سماع التسجيل الصوتي)</w:t>
      </w:r>
    </w:p>
    <w:p>
      <w:pPr>
        <w:bidi/>
      </w:pPr>
      <w:r>
        <w:rPr>
          <w:rtl/>
          <w:cs/>
          <w:lang w:val="ar_AE" w:bidi="ar_AE"/>
        </w:rPr>
      </w:r>
      <w:r>
        <w:rPr>
          <w:rtl/>
          <w:cs/>
          <w:lang w:val="ar_AE" w:bidi="ar_AE"/>
        </w:rPr>
        <w:t xml:space="preserve">يقول يوحنا الكاتب إن الأحداث في هذا المقطع تحدث في اليوم الثالث. ونحن لا نعرف بالضبط اليوم الثالث بعد </w:t>
      </w:r>
      <w:r>
        <w:rPr>
          <w:b/>
          <w:rtl/>
          <w:cs/>
          <w:lang w:val="ar_AE" w:bidi="ar_AE"/>
        </w:rPr>
        <w:t>ماذا</w:t>
      </w:r>
      <w:r>
        <w:rPr>
          <w:rtl/>
          <w:cs/>
          <w:lang w:val="ar_AE" w:bidi="ar_AE"/>
        </w:rPr>
        <w:t>. ربما في اليوم الثالث بعد أن دعا يسوع فيلبس، لكن من المستحيل أن يكونوا قد وصلوا إلى الجليل بهذه السرعة. على الأرجح لا يحاول يوحنا الكاتب إعطاء جدولًا زمنيًا دقيقًا.</w:t>
      </w:r>
    </w:p>
    <w:p>
      <w:pPr>
        <w:bidi/>
      </w:pPr>
      <w:r>
        <w:rPr>
          <w:rtl/>
          <w:cs/>
          <w:lang w:val="ar_AE" w:bidi="ar_AE"/>
        </w:rPr>
      </w:r>
      <w:r>
        <w:rPr>
          <w:rtl/>
          <w:cs/>
          <w:lang w:val="ar_AE" w:bidi="ar_AE"/>
        </w:rPr>
        <w:t>ومن الممكن أيضًا أن يسوع قد كان في الجليل عندما دعا فيلبس ونثنائيل.</w:t>
      </w:r>
    </w:p>
    <w:p>
      <w:pPr>
        <w:bidi/>
      </w:pPr>
      <w:r>
        <w:rPr>
          <w:rtl/>
          <w:cs/>
          <w:lang w:val="ar_AE" w:bidi="ar_AE"/>
        </w:rPr>
      </w:r>
      <w:r>
        <w:rPr>
          <w:rtl/>
          <w:cs/>
          <w:lang w:val="ar_AE" w:bidi="ar_AE"/>
        </w:rPr>
        <w:t>وكان اليهود يحسبون الأيام من غروب الشمس إلى غروبها التالي. لذلك، فإن يومًا جديدًا يبدأ دائمًا في المساء. فعندما كان الناس يحسبون الأيام، كان الجزء من اليوم يحسب لليوم كله، فكان المساء هو اليوم الأول، ثم كان اليوم التالي كله هو اليوم الثاني، والصباح الذي يأتي بعد تلك الليلة الثانية هو اليوم الثالث.</w:t>
      </w:r>
    </w:p>
    <w:p>
      <w:pPr>
        <w:bidi/>
      </w:pPr>
      <w:r>
        <w:rPr>
          <w:rtl/>
          <w:cs/>
          <w:lang w:val="ar_AE" w:bidi="ar_AE"/>
        </w:rPr>
      </w:r>
      <w:r>
        <w:rPr>
          <w:rtl/>
          <w:cs/>
          <w:lang w:val="ar_AE" w:bidi="ar_AE"/>
        </w:rPr>
        <w:t>وعندما كان قراء يوحنا يرون "اليوم الثالث"، ربما فكروا في الحال: "إن يسوع قام أيضًا من الأموات في اليوم الثالث!" وهكذا كانوا سيعرفون أن شيئًا مهمًا سيحدث هنا أيضًا. وهذا هو: يسوع كان على وشك أن يصنع معجزته الأولى. وهو سيبدأ العمل الذي جاء ليفعله!</w:t>
      </w:r>
    </w:p>
    <w:p>
      <w:pPr>
        <w:bidi/>
      </w:pPr>
      <w:r>
        <w:rPr>
          <w:rtl/>
          <w:cs/>
          <w:lang w:val="ar_AE" w:bidi="ar_AE"/>
        </w:rPr>
      </w:r>
      <w:r>
        <w:rPr>
          <w:rtl/>
          <w:cs/>
          <w:lang w:val="ar_AE" w:bidi="ar_AE"/>
        </w:rPr>
        <w:t>كان يسوع وتلاميذه قد تم دعوتهم إلى العُرس. وتلاميذه كانوا على الأقل الخمسة الذين قابلناهم في المقاطع السابقة. ولا يخبرنا يوحنا إن كان ليسوع اثني عشر تلميذًا في ذلك الوقت أم لا. وربما يكون هناك تلاميذ آخرون لا نعرف عنهم بعد، أو ربما سيُدعى الآخرون لاحقًا.</w:t>
      </w:r>
    </w:p>
    <w:p>
      <w:pPr>
        <w:bidi/>
      </w:pPr>
      <w:r>
        <w:rPr>
          <w:rtl/>
          <w:cs/>
          <w:lang w:val="ar_AE" w:bidi="ar_AE"/>
        </w:rPr>
      </w:r>
      <w:r>
        <w:rPr>
          <w:rtl/>
          <w:cs/>
          <w:lang w:val="ar_AE" w:bidi="ar_AE"/>
        </w:rPr>
        <w:t>وأمّ يسوع كانت حاضرة أيضًا في العُرس. لابد أن يسوع وأمه كانا صديقين أو قريبين للأشخاص المشاركين في العُرس.</w:t>
      </w:r>
    </w:p>
    <w:p>
      <w:pPr>
        <w:bidi/>
      </w:pPr>
      <w:r>
        <w:rPr>
          <w:rtl/>
          <w:cs/>
          <w:lang w:val="ar_AE" w:bidi="ar_AE"/>
        </w:rPr>
      </w:r>
      <w:r>
        <w:rPr>
          <w:rtl/>
          <w:cs/>
          <w:lang w:val="ar_AE" w:bidi="ar_AE"/>
        </w:rPr>
        <w:t>وفقط في نهاية المقطع سنكتشف أن إخوة يسوع كانوا أيضًا في العُرس. لكنهم لا يشاركون في القصة. ولم يُذكَر أبوهم. لذلك يعتقد بعض الناس أنه كان قد مات بالفعل في هذا الوقت. وهذا يعطينا سببًا إضافيًا لفهم سبب حديث أم يسوع عن المشكلة مع يسوع: لأنه ابنها البكر، فهو رأس العائلة.</w:t>
      </w:r>
    </w:p>
    <w:p>
      <w:pPr>
        <w:bidi/>
      </w:pPr>
      <w:r>
        <w:rPr>
          <w:rtl/>
          <w:cs/>
          <w:lang w:val="ar_AE" w:bidi="ar_AE"/>
        </w:rPr>
      </w:r>
      <w:r>
        <w:rPr>
          <w:rtl/>
          <w:cs/>
          <w:lang w:val="ar_AE" w:bidi="ar_AE"/>
        </w:rPr>
        <w:t>توقفوا هنا وناقشوا هذا السؤال كمجموعة: في مجتمعكم، كيف يحتفل الناس بحفلات العُرس؟ احكوا قصة عن حفل عرس لم يكن قابل للنسيان بشكل خاص. (توقَّفوا هنا عن سماع التسجيل الصوتي)</w:t>
      </w:r>
    </w:p>
    <w:p>
      <w:pPr>
        <w:bidi/>
      </w:pPr>
      <w:r>
        <w:rPr>
          <w:rtl/>
          <w:cs/>
          <w:lang w:val="ar_AE" w:bidi="ar_AE"/>
        </w:rPr>
      </w:r>
      <w:r>
        <w:rPr>
          <w:rtl/>
          <w:cs/>
          <w:lang w:val="ar_AE" w:bidi="ar_AE"/>
        </w:rPr>
        <w:t>حفلات العرس في إسرائيل كان ممكنًا أن تستمر حتى سبعة أيام! وكانت عائلة العريس مسؤولة عن توفير الطعام للضيوف. وهناك شخص يُدعى رئيس المتكأ، أو رئيس الاحتفال، هو المسؤول عن الطعام والشراب. وقد يكون هذا فردًا من العائلة أو صديق، أو قد يكون شخصًا يتقاضى أجرًا ليفعل هذا. وكان الرجال يحتفلون في مكان مختلف عن النساء. وكانت الخمر مشروبًا عاديًا في إسرائيل، وهي مهمة في حفلات العُرس. والخمر هي العصير المختمر من العنب. والعنب هو ثمر شائع جدًا في إسرائيل.</w:t>
      </w:r>
    </w:p>
    <w:p>
      <w:pPr>
        <w:bidi/>
      </w:pPr>
      <w:r>
        <w:rPr>
          <w:rtl/>
          <w:cs/>
          <w:lang w:val="ar_AE" w:bidi="ar_AE"/>
        </w:rPr>
      </w:r>
      <w:r>
        <w:rPr>
          <w:rtl/>
          <w:cs/>
          <w:lang w:val="ar_AE" w:bidi="ar_AE"/>
        </w:rPr>
        <w:t xml:space="preserve">توقّفوا هنا وانظروا مع فريقكم إلى صورة </w:t>
      </w:r>
      <w:r>
        <w:rPr>
          <w:rtl/>
          <w:cs/>
          <w:lang w:val="ar_AE" w:bidi="ar_AE"/>
        </w:rPr>
        <w:t>العنب</w:t>
      </w:r>
      <w:r>
        <w:rPr>
          <w:rtl/>
          <w:cs/>
          <w:lang w:val="ar_AE" w:bidi="ar_AE"/>
        </w:rPr>
        <w:t xml:space="preserve"> و</w:t>
      </w:r>
      <w:r>
        <w:rPr>
          <w:b/>
          <w:rtl/>
          <w:cs/>
          <w:lang w:val="ar_AE" w:bidi="ar_AE"/>
        </w:rPr>
        <w:t>الخمر</w:t>
      </w:r>
      <w:r>
        <w:rPr>
          <w:rtl/>
          <w:cs/>
          <w:lang w:val="ar_AE" w:bidi="ar_AE"/>
        </w:rPr>
        <w:t>. (توقَّفوا هنا عن سماع التسجيل الصوتي)</w:t>
      </w:r>
    </w:p>
    <w:p>
      <w:pPr>
        <w:bidi/>
      </w:pPr>
      <w:r>
        <w:rPr>
          <w:rtl/>
          <w:cs/>
          <w:lang w:val="ar_AE" w:bidi="ar_AE"/>
        </w:rPr>
      </w:r>
      <w:r>
        <w:rPr>
          <w:rtl/>
          <w:cs/>
          <w:lang w:val="ar_AE" w:bidi="ar_AE"/>
        </w:rPr>
        <w:t>كان الناس يقطعون العنب ثم يستخلصون العصير منه. وكان العصير يُخزَّن في جرار فخارية. ثم يُترك العصير وحده حتى يبدأ طعمه يكون حامضًا. وبمجرد أن يصبح حامضًا، يكون قد تحوَّل إلى خمر. وكلما كانت الخمر أقدم، كان مذاقها أفضل! وللخمر لون أحمر داكن. وبسبب عملية التحول إلى طعم حامض، يوجد القليل من الكحول في الخمر. والكحول هو شيء إذا شرب الناس كثيرًا منه، فسيَسكّرون منه. لكن لا يُوجد كحول كثير في الخمر، بل أن الناس في إسرائيل كانوا حتى يخلطون الخمر بالماء قبل أن يشربوها. لذلك سيضطر الناس إلى شرب الكثير من هذا كي يسكروا. وفي الكتاب المُقدَّس، عادة ما يرتبط الخمر بالفرح.</w:t>
      </w:r>
    </w:p>
    <w:p>
      <w:pPr>
        <w:bidi/>
      </w:pPr>
      <w:r>
        <w:rPr>
          <w:rtl/>
          <w:cs/>
          <w:lang w:val="ar_AE" w:bidi="ar_AE"/>
        </w:rPr>
      </w:r>
      <w:r>
        <w:rPr>
          <w:rtl/>
          <w:cs/>
          <w:lang w:val="ar_AE" w:bidi="ar_AE"/>
        </w:rPr>
        <w:t>لكن هنا، في وقتٍ ما خلال الاحتفال، كانت الخمر تنفذ!</w:t>
      </w:r>
    </w:p>
    <w:p>
      <w:pPr>
        <w:bidi/>
      </w:pPr>
      <w:r>
        <w:rPr>
          <w:rtl/>
          <w:cs/>
          <w:lang w:val="ar_AE" w:bidi="ar_AE"/>
        </w:rPr>
      </w:r>
      <w:r>
        <w:rPr>
          <w:rtl/>
          <w:cs/>
          <w:lang w:val="ar_AE" w:bidi="ar_AE"/>
        </w:rPr>
        <w:t>توقفوا هنا وناقشوا مع فريقكم: هل يمكنكم أن تحكوا قصة عن أشخاص لا يملكون ما يكفي من شيء كي يعطوه لضيوفهم؟ يمكن أن يكون حفل عُرس، أو أي حدث آخر. ماذا حدث؟ أوقِفوا الاستماع إلى التسجيل الصوتي هنا.</w:t>
      </w:r>
    </w:p>
    <w:p>
      <w:pPr>
        <w:bidi/>
      </w:pPr>
      <w:r>
        <w:rPr>
          <w:rtl/>
          <w:cs/>
          <w:lang w:val="ar_AE" w:bidi="ar_AE"/>
        </w:rPr>
      </w:r>
      <w:r>
        <w:rPr>
          <w:rtl/>
          <w:cs/>
          <w:lang w:val="ar_AE" w:bidi="ar_AE"/>
        </w:rPr>
        <w:t>كما يمكنكم أن تتخيلوا أن هذا كان مخزيًا لعائلة العريس كونهم لا يملكون المزيد من الخمر ليقدموه للناس. وقد يتحدث الناس في مجتمعهم عن هذا العُرس لفترة طويلة بعد ذلك، ولكن ليس بطريقة لطيفة!</w:t>
      </w:r>
    </w:p>
    <w:p>
      <w:pPr>
        <w:bidi/>
      </w:pPr>
      <w:r>
        <w:rPr>
          <w:rtl/>
          <w:cs/>
          <w:lang w:val="ar_AE" w:bidi="ar_AE"/>
        </w:rPr>
      </w:r>
      <w:r>
        <w:rPr>
          <w:rtl/>
          <w:cs/>
          <w:lang w:val="ar_AE" w:bidi="ar_AE"/>
        </w:rPr>
        <w:t>كان الزواج في إسرائيل عقدًا بين عائلتين. وعندما يصبح الابن في سن الزواج، كان أبواه يبحثان عن عروس له. وبعد العُرس، كانت العروس تبدأ في العيش مع عائلة زوجها. وكان حفل العُرس يُقام في بيت العريس. وإذا لم توفر عائلة العريس الطعام والشراب الكافيين لوليمة العرس، قد تشعر عائلة العروس بالإهانة، وقد يؤدي هذا إلى نزاع كبير، وحتى إلى رفع دعوى قضائية!</w:t>
      </w:r>
    </w:p>
    <w:p>
      <w:pPr>
        <w:bidi/>
      </w:pPr>
      <w:r>
        <w:rPr>
          <w:rtl/>
          <w:cs/>
          <w:lang w:val="ar_AE" w:bidi="ar_AE"/>
        </w:rPr>
      </w:r>
      <w:r>
        <w:rPr>
          <w:rtl/>
          <w:cs/>
          <w:lang w:val="ar_AE" w:bidi="ar_AE"/>
        </w:rPr>
        <w:t>تذهب أم يسوع إلى يسوع وتخبره عن الموقف. وهذا يعني أنها كانت تريد من يسوع أن يفعل شيئًا بشأن ذلك، أو على الأقل أن يساعدهم. وبما أنهم كانوا أقارب أو أصدقاء للعائلة، فربما كانوا مسؤولين عن المساعدة. وهي على الأرجح لم تكن تفكر في أن يسوع سيفعل أي شيء معجزي.</w:t>
      </w:r>
    </w:p>
    <w:p>
      <w:pPr>
        <w:bidi/>
      </w:pPr>
      <w:r>
        <w:rPr>
          <w:rtl/>
          <w:cs/>
          <w:lang w:val="ar_AE" w:bidi="ar_AE"/>
        </w:rPr>
      </w:r>
      <w:r>
        <w:rPr>
          <w:rtl/>
          <w:cs/>
          <w:lang w:val="ar_AE" w:bidi="ar_AE"/>
        </w:rPr>
        <w:t>ويعطيها يسوع جوابًا غريبًا. والشيء الأول الغريب هو أنه يدعوها "امرأة" بدلًا من "أم". وهو ليس ردًا غير لائق تمامًا، لكنه يضع مسافة بينهم. والشيء الثاني الغريب هو أن يقول يسوع: "لماذا تقولين لي هذا؟"</w:t>
      </w:r>
    </w:p>
    <w:p>
      <w:pPr>
        <w:bidi/>
      </w:pPr>
      <w:r>
        <w:rPr>
          <w:rtl/>
          <w:cs/>
          <w:lang w:val="ar_AE" w:bidi="ar_AE"/>
        </w:rPr>
      </w:r>
      <w:r>
        <w:rPr>
          <w:rtl/>
          <w:cs/>
          <w:lang w:val="ar_AE" w:bidi="ar_AE"/>
        </w:rPr>
        <w:t>قد يقصد يسوع أن يقول: "ليس من واجبك أن تخبريني بما أفعل". وب</w:t>
      </w:r>
      <w:r>
        <w:rPr>
          <w:b/>
          <w:rtl/>
          <w:cs/>
          <w:lang w:val="ar_AE" w:bidi="ar_AE"/>
        </w:rPr>
        <w:t>دعوته</w:t>
      </w:r>
      <w:r>
        <w:rPr>
          <w:rtl/>
          <w:cs/>
          <w:lang w:val="ar_AE" w:bidi="ar_AE"/>
        </w:rPr>
        <w:t xml:space="preserve"> لها يا امرأة بدلًا من </w:t>
      </w:r>
      <w:r>
        <w:rPr>
          <w:b/>
          <w:rtl/>
          <w:cs/>
          <w:lang w:val="ar_AE" w:bidi="ar_AE"/>
        </w:rPr>
        <w:t>أُم</w:t>
      </w:r>
      <w:r>
        <w:rPr>
          <w:rtl/>
          <w:cs/>
          <w:lang w:val="ar_AE" w:bidi="ar_AE"/>
        </w:rPr>
        <w:t>، قد يكون يقول لها: "لم أعد ابنك، الذي يجب أن يفعل ما تقولين". وفي هذه المرحلة، تتغير العلاقة بين يسوع وأمه.</w:t>
      </w:r>
    </w:p>
    <w:p>
      <w:pPr>
        <w:bidi/>
      </w:pPr>
      <w:r>
        <w:rPr>
          <w:rtl/>
          <w:cs/>
          <w:lang w:val="ar_AE" w:bidi="ar_AE"/>
        </w:rPr>
      </w:r>
      <w:r>
        <w:rPr>
          <w:rtl/>
          <w:cs/>
          <w:lang w:val="ar_AE" w:bidi="ar_AE"/>
        </w:rPr>
        <w:t>ثم الشيء الثالث الغريب الذي يقوله يسوع هو: "لم تأت ساعتي بعد". قد يقصد يسوع أن الوقت لم يحن بعد له ليفعل شيئًا ما. لكننا سنسمع تعبير "لم يأت الوقت بعد" في إنجيل يوحنا، ولاحقًا سنسمع أيضًا تعبير "</w:t>
      </w:r>
      <w:r>
        <w:rPr>
          <w:b/>
          <w:rtl/>
          <w:cs/>
          <w:lang w:val="ar_AE" w:bidi="ar_AE"/>
        </w:rPr>
        <w:t>قد</w:t>
      </w:r>
      <w:r>
        <w:rPr>
          <w:rtl/>
          <w:cs/>
          <w:lang w:val="ar_AE" w:bidi="ar_AE"/>
        </w:rPr>
        <w:t xml:space="preserve"> جاء الوقت". في إنجيل يوحنا، كان "الوقت" يرتبط دائمًا بموت يسوع. لذلك يبدو أن يسوع يقول: "إن وقت </w:t>
      </w:r>
      <w:r>
        <w:rPr>
          <w:b/>
          <w:rtl/>
          <w:cs/>
          <w:lang w:val="ar_AE" w:bidi="ar_AE"/>
        </w:rPr>
        <w:t>موتي</w:t>
      </w:r>
      <w:r>
        <w:rPr>
          <w:rtl/>
          <w:cs/>
          <w:lang w:val="ar_AE" w:bidi="ar_AE"/>
        </w:rPr>
        <w:t xml:space="preserve"> لم يأت بعد!"</w:t>
      </w:r>
    </w:p>
    <w:p>
      <w:pPr>
        <w:bidi/>
      </w:pPr>
      <w:r>
        <w:rPr>
          <w:rtl/>
          <w:cs/>
          <w:lang w:val="ar_AE" w:bidi="ar_AE"/>
        </w:rPr>
      </w:r>
      <w:r>
        <w:rPr>
          <w:rtl/>
          <w:cs/>
          <w:lang w:val="ar_AE" w:bidi="ar_AE"/>
        </w:rPr>
        <w:t>إذًا، تسأل أم يسوع سؤالًا بسيطًا، لكن يسوع يعطي إجابة محيرة إلى حد ما. كانت أم يسوع تفكر في الأمور اليومية، لكنه كان يتحدث بالفعل عن السبب الرئيسي الذي جعله يأتي إلى الأرض – أن يموت. لم تكن أم يسوع قد فهمت ما قاله. وسنجد هذا كثيرًا في إنجيل يوحنا، أن الناس يطرحون سؤالًا عاديًا على يسوع، وهو يُعطيهم إجابة محيّرة. وهذا يجبر مستمعيه – ونحن – على التفكير بما كان يقصده!</w:t>
      </w:r>
    </w:p>
    <w:p>
      <w:pPr>
        <w:bidi/>
      </w:pPr>
      <w:r>
        <w:rPr>
          <w:rtl/>
          <w:cs/>
          <w:lang w:val="ar_AE" w:bidi="ar_AE"/>
        </w:rPr>
      </w:r>
      <w:r>
        <w:rPr>
          <w:rtl/>
          <w:cs/>
          <w:lang w:val="ar_AE" w:bidi="ar_AE"/>
        </w:rPr>
        <w:t>ولا تُحرَج أم يسوع من رفضه. لكنها تطلب من الخدم أن يفعلوا كل ما يطلبه ابنها منهم. وبشكل مفاجئ، يتخذ يسوع إجراءً ويذهب إلى هؤلاء الخدم!</w:t>
      </w:r>
    </w:p>
    <w:p>
      <w:pPr>
        <w:bidi/>
      </w:pPr>
      <w:r>
        <w:rPr>
          <w:rtl/>
          <w:cs/>
          <w:lang w:val="ar_AE" w:bidi="ar_AE"/>
        </w:rPr>
      </w:r>
      <w:r>
        <w:rPr>
          <w:rtl/>
          <w:cs/>
          <w:lang w:val="ar_AE" w:bidi="ar_AE"/>
        </w:rPr>
        <w:t>وفي مكان ما في البيت أو بجواره، كانت توجد ست أجران كبيرة جدًا مصنوعة من الحجر. وكان الناس يصنعون هذه الأجران عن طريق قطع الحجارة الناعمة ثم تجويفها.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الأجران الحجرية</w:t>
      </w:r>
      <w:r>
        <w:rPr>
          <w:rtl/>
          <w:cs/>
          <w:lang w:val="ar_AE" w:bidi="ar_AE"/>
        </w:rPr>
        <w:t>. (توقَّفوا هنا عن سماع التسجيل الصوتي)</w:t>
      </w:r>
    </w:p>
    <w:p>
      <w:pPr>
        <w:bidi/>
      </w:pPr>
      <w:r>
        <w:rPr>
          <w:rtl/>
          <w:cs/>
          <w:lang w:val="ar_AE" w:bidi="ar_AE"/>
        </w:rPr>
      </w:r>
      <w:r>
        <w:rPr>
          <w:rtl/>
          <w:cs/>
          <w:lang w:val="ar_AE" w:bidi="ar_AE"/>
        </w:rPr>
        <w:t>يقول يوحنا إن هذه الأجران يمكن أن تحمل "مطرين أو ثلاثة". وهذا يعني أن لها أحجام مختلفة. وتُغيّر العديد من الترجمات هذا التعبير إلى كلمة مفهومة للمستمعين. فيقول بعضهم "من عشرين إلى ثلاثين غالون"، ويقول آخرون "من ثمانين إلى عشرين لتر".</w:t>
      </w:r>
    </w:p>
    <w:p>
      <w:pPr>
        <w:bidi/>
      </w:pPr>
      <w:r>
        <w:rPr>
          <w:rtl/>
          <w:cs/>
          <w:lang w:val="ar_AE" w:bidi="ar_AE"/>
        </w:rPr>
      </w:r>
      <w:r>
        <w:rPr>
          <w:rtl/>
          <w:cs/>
          <w:lang w:val="ar_AE" w:bidi="ar_AE"/>
        </w:rPr>
        <w:t>توقفوا هنا وناقشوا كمجموعة: كم من الماء يكون هذا؟ كيف يخزِّن الناس الماء في مجتمعكم، وكيف تقيسون كمية الماء؟ وكم عدد الأجران أو الدلاء أو الأوعية الأخرى التي يستخدمها الناس كي يملأوا هذه الأجران الحجرية الستة. أوقِفوا الاستماع إلى التسجيل الصوتي هنا.</w:t>
      </w:r>
    </w:p>
    <w:p>
      <w:pPr>
        <w:bidi/>
      </w:pPr>
      <w:r>
        <w:rPr>
          <w:rtl/>
          <w:cs/>
          <w:lang w:val="ar_AE" w:bidi="ar_AE"/>
        </w:rPr>
      </w:r>
      <w:r>
        <w:rPr>
          <w:rtl/>
          <w:cs/>
          <w:lang w:val="ar_AE" w:bidi="ar_AE"/>
        </w:rPr>
        <w:t>ويقول يوحنا إن هذه الأجران كانت تحمل الماء للغسل الطقسي (التطهير). والماء في هذه الأجران ليس لغسل الأطباق أو غسل الثياب أو الاستحمام اليومي، بل لغسل الناس أنفسهم بطريقة خاصة. وكان الماء على الأرجح يُسكب في حوض وكان الناس يغتسلون فيه ليس فقط لينظفوا به أنفسهم، بل ليكونوا طاهرين طقسيًا. وبعد هذا الاغتسال الخاص، كان الناس قادرين على المشاركة في الأنشطة الدينية. وإذا كانت هذه الأجران ستُستخدم في أي شيء آخر، فإن هذه الأجران نفسها ستصير ملوثة، غير طاهرة في الطقس. ويبدو أن يسوع يهتم بصورة وكرامة العريس أكثر منه بقواعد النظافة والتطهير الاحتفالية!</w:t>
      </w:r>
    </w:p>
    <w:p>
      <w:pPr>
        <w:bidi/>
      </w:pPr>
      <w:r>
        <w:rPr>
          <w:rtl/>
          <w:cs/>
          <w:lang w:val="ar_AE" w:bidi="ar_AE"/>
        </w:rPr>
      </w:r>
      <w:r>
        <w:rPr>
          <w:rtl/>
          <w:cs/>
          <w:lang w:val="ar_AE" w:bidi="ar_AE"/>
        </w:rPr>
        <w:t>توقفوا هنا وناقشوا كمجموعة: في مجتمعكم، هل هناك طرق طقسية خاصة للاغتسال والاستحمام؟ وإن لم يكن، فهل هناك شيء آخر يجب أن يفعله الناس ليعدوا أنفسهم للمشاركة في الأنشطة الدينية؟ ماذا يعتقد الناس أنه سيحدث إذا لم يفعلوا هذا بالطريقة الصحيحة؟ هل يمكنكم أن تحكوا قصة عن ذلك؟ أوقِفوا الاستماع إلى التسجيل الصوتي هنا.</w:t>
      </w:r>
    </w:p>
    <w:p>
      <w:pPr>
        <w:bidi/>
      </w:pPr>
      <w:r>
        <w:rPr>
          <w:rtl/>
          <w:cs/>
          <w:lang w:val="ar_AE" w:bidi="ar_AE"/>
        </w:rPr>
      </w:r>
      <w:r>
        <w:rPr>
          <w:rtl/>
          <w:cs/>
          <w:lang w:val="ar_AE" w:bidi="ar_AE"/>
        </w:rPr>
        <w:t>في هذا الوقت، كانت الأجران فارغة، أو على الأقل غير ممتلئة. فيأمر يسوع الخدم أن يملأوا الأجران بالماء. وكان الخدم يتحركون ذهابًا وإيابًا بين بئر ليحضروا الماء، ثم يسكبون الماء في الأجران. وإتمام هذه المهمة كان سيستغرق بعض الوقت! وحتى لو لم يكن لديهم أدنى فكرة عن سبب طلب يسوع منهم أن يفعلوا هذا، يبدو أنهم كانوا يطيعون المهمة بحماس، لأنهم كانوا يملأون الأجران حتى نهايتها.</w:t>
      </w:r>
    </w:p>
    <w:p>
      <w:pPr>
        <w:bidi/>
      </w:pPr>
      <w:r>
        <w:rPr>
          <w:rtl/>
          <w:cs/>
          <w:lang w:val="ar_AE" w:bidi="ar_AE"/>
        </w:rPr>
      </w:r>
      <w:r>
        <w:rPr>
          <w:rtl/>
          <w:cs/>
          <w:lang w:val="ar_AE" w:bidi="ar_AE"/>
        </w:rPr>
        <w:t>وعندما انتهت المهمة، يقول لهم يسوع شيئًا غريبًا جدًا، كان عليهم أن يأخذوا بعض الماء الذي سكبوه للتو في هذه الأجران ويعطوه لرئيس المتكأ. ومرة أخرى، دون أن يعرفوا لماذا، كانوا يفعلون ما طلبه منهم يسوع. وبشكل مدهش، في مكان ما على الطريق، يتحول الماء في الكأس وكل الماء في الأجران إلى خمر!</w:t>
      </w:r>
    </w:p>
    <w:p>
      <w:pPr>
        <w:bidi/>
      </w:pPr>
      <w:r>
        <w:rPr>
          <w:rtl/>
          <w:cs/>
          <w:lang w:val="ar_AE" w:bidi="ar_AE"/>
        </w:rPr>
      </w:r>
      <w:r>
        <w:rPr>
          <w:rtl/>
          <w:cs/>
          <w:lang w:val="ar_AE" w:bidi="ar_AE"/>
        </w:rPr>
        <w:t>ويتفاجأ رئيس المتكأ بهذه الخمر الجيدة، ويفترض أن العريس كان قد نجح بطريقة ما في توفير المزيد من الخمر. في حفل العُرس، كان رئيس المتكأ مسؤولًا عن مزج الخمر مع الكمية المناسبة من الماء. ومع مرور الوقت، كان يُضاف المزيد من الماء، ويتم استخدام خمر من نوعية أردأ. وهذا لن يشكل مشكلة، لأنه بمجرد أن يشبع الناس لا يعودون يهتمون كثيرًا بالفرق. وهذا يحدث بشكل خاص إذا كان الناس يسكرون قليلًا. ويعتقد رئيس المتكأ أن العريس فعل العكس تمامًا: فقد احتفظ بأفضل خمر للنهاية!</w:t>
      </w:r>
    </w:p>
    <w:p>
      <w:pPr>
        <w:bidi/>
      </w:pPr>
      <w:r>
        <w:rPr>
          <w:rtl/>
          <w:cs/>
          <w:lang w:val="ar_AE" w:bidi="ar_AE"/>
        </w:rPr>
      </w:r>
      <w:r>
        <w:rPr>
          <w:rtl/>
          <w:cs/>
          <w:lang w:val="ar_AE" w:bidi="ar_AE"/>
        </w:rPr>
        <w:t xml:space="preserve">ويقول كاتب المقطع إن هذه هي المعجزة الأولى التي صنعها يسوع. ويضع الكثير من التأكيد على هذا بتكرار مكان حدوث المعجزة. والكلمة التي يستخدمها للإشارة إلى "معجزة" لا تعني مجرد شيئًا استثنائيًا لا يحدث عادة. لكنها تعني شيئًا يُشير إلى شيء مهم للغاية. وهي آية للناس تخبرهم شيئًا عن يسوع. فعندما يصنع يسوع معجزة، فهو يُظهر للناس مدى قوته. ويجعل الكاتب هذا واضحًا جدًا عندما يقول إن يسوع صنع هذه المعجزة، أو هذه الآية، </w:t>
      </w:r>
      <w:r>
        <w:rPr>
          <w:b/>
          <w:rtl/>
          <w:cs/>
          <w:lang w:val="ar_AE" w:bidi="ar_AE"/>
        </w:rPr>
        <w:t>وأعلن مجده</w:t>
      </w:r>
      <w:r>
        <w:rPr>
          <w:rtl/>
          <w:cs/>
          <w:lang w:val="ar_AE" w:bidi="ar_AE"/>
        </w:rPr>
        <w:t>. وهذا يعني أن يسوع أظهر مدى قوته وعظمته.</w:t>
      </w:r>
    </w:p>
    <w:p>
      <w:pPr>
        <w:bidi/>
      </w:pPr>
      <w:r>
        <w:rPr>
          <w:rtl/>
          <w:cs/>
          <w:lang w:val="ar_AE" w:bidi="ar_AE"/>
        </w:rPr>
      </w:r>
      <w:r>
        <w:rPr>
          <w:rtl/>
          <w:cs/>
          <w:lang w:val="ar_AE" w:bidi="ar_AE"/>
        </w:rPr>
        <w:t>ويقول أيضًا إنه بسبب هذه الآية، آمن تلاميذه به. وهذا يُوضّح سبب قيام يسوع بالمعجزات: ليؤمن الناس به!</w:t>
      </w:r>
    </w:p>
    <w:p>
      <w:pPr>
        <w:bidi/>
      </w:pPr>
      <w:r>
        <w:rPr>
          <w:rtl/>
          <w:cs/>
          <w:lang w:val="ar_AE" w:bidi="ar_AE"/>
        </w:rPr>
      </w:r>
      <w:r>
        <w:rPr>
          <w:rtl/>
          <w:cs/>
          <w:lang w:val="ar_AE" w:bidi="ar_AE"/>
        </w:rPr>
        <w:t>توقفوا هنا وناقشوا هذا السؤال كمجموعة: هل يمكنكم أن تحكوا قصة عن معجزة حدثت؟ ماذا كان تأثير المعجزة على الناس الذين شاهدوها؟ (توقَّفوا هنا عن سماع التسجيل الصوتي)</w:t>
      </w:r>
    </w:p>
    <w:p>
      <w:pPr>
        <w:bidi/>
      </w:pPr>
      <w:r>
        <w:rPr>
          <w:rtl/>
          <w:cs/>
          <w:lang w:val="ar_AE" w:bidi="ar_AE"/>
        </w:rPr>
      </w:r>
      <w:r>
        <w:rPr>
          <w:rtl/>
          <w:cs/>
          <w:lang w:val="ar_AE" w:bidi="ar_AE"/>
        </w:rPr>
        <w:t>في نهاية المقطع السابق، كان يسوع قد قال لنثنائيل إن نثنائيل سيرى أشياء عظيمة. وقد بدأت هذه الأمور العظيمة الآن تحدث!</w:t>
      </w:r>
    </w:p>
    <w:p>
      <w:pPr>
        <w:bidi/>
      </w:pPr>
      <w:r>
        <w:rPr>
          <w:rtl/>
          <w:cs/>
          <w:lang w:val="ar_AE" w:bidi="ar_AE"/>
        </w:rPr>
      </w:r>
      <w:r>
        <w:rPr>
          <w:rtl/>
          <w:cs/>
          <w:lang w:val="ar_AE" w:bidi="ar_AE"/>
        </w:rPr>
        <w:t>ويختتم هذا المقطع بتصريح بسيط يقول أن يسوع وأمه وإخوته وتلاميذه ذهبوا إلى كفرناحوم". وكفرناحوم كانت قرية قريبة من قانا. وعلى الأرجح، كان يسوع وأقاربه يعيشون في كفرناحوم في ذلك الوقت.</w:t>
      </w:r>
    </w:p>
    <w:p>
      <w:pPr>
        <w:bidi/>
      </w:pPr>
      <w:r>
        <w:rPr>
          <w:rtl/>
          <w:cs/>
          <w:lang w:val="ar_AE" w:bidi="ar_AE"/>
        </w:rPr>
      </w:r>
      <w:r>
        <w:rPr>
          <w:rtl/>
          <w:cs/>
          <w:lang w:val="ar_AE" w:bidi="ar_AE"/>
        </w:rPr>
        <w:t>والآن فقط نكتشف أن إخوة يسوع كانوا أيضًا في العُرس. وتعبير "إخوة يسوع" يعني الأطفال الآخرين الذين أنجبتهم أمه وزوجها بعد أن وُلِدَ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2: 1 - 12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يسوع وتلاميذه وأمه في عرسِِ. وقد نفذ الخمر. </w:t>
      </w:r>
    </w:p>
    <w:p>
      <w:pPr>
        <w:bidi/>
      </w:pPr>
      <w:r>
        <w:rPr>
          <w:rtl/>
          <w:cs/>
          <w:lang w:val="ar_AE" w:bidi="ar_AE"/>
        </w:rPr>
      </w:r>
      <w:r>
        <w:rPr>
          <w:b/>
          <w:rtl/>
          <w:cs/>
          <w:lang w:val="ar_AE" w:bidi="ar_AE"/>
        </w:rPr>
        <w:t>في المشهد الثاني:</w:t>
      </w:r>
      <w:r>
        <w:rPr>
          <w:rtl/>
          <w:cs/>
          <w:lang w:val="ar_AE" w:bidi="ar_AE"/>
        </w:rPr>
        <w:t xml:space="preserve"> تُخبر أم يسوع ابنها عن المشكلة، فيجيبها يسوع بالقول إن زمانه لم يحن بعد.</w:t>
      </w:r>
    </w:p>
    <w:p>
      <w:pPr>
        <w:bidi/>
      </w:pPr>
      <w:r>
        <w:rPr>
          <w:rtl/>
          <w:cs/>
          <w:lang w:val="ar_AE" w:bidi="ar_AE"/>
        </w:rPr>
      </w:r>
      <w:r>
        <w:rPr>
          <w:b/>
          <w:rtl/>
          <w:cs/>
          <w:lang w:val="ar_AE" w:bidi="ar_AE"/>
        </w:rPr>
        <w:t>في المشهد الثالث:</w:t>
      </w:r>
      <w:r>
        <w:rPr>
          <w:rtl/>
          <w:cs/>
          <w:lang w:val="ar_AE" w:bidi="ar_AE"/>
        </w:rPr>
        <w:t xml:space="preserve"> تتحدث أم يسوع إلى الخدم وتخبرهم أن يفعلوا ما يوصيهم به ابنها.</w:t>
      </w:r>
    </w:p>
    <w:p>
      <w:pPr>
        <w:bidi/>
      </w:pPr>
      <w:r>
        <w:rPr>
          <w:rtl/>
          <w:cs/>
          <w:lang w:val="ar_AE" w:bidi="ar_AE"/>
        </w:rPr>
      </w:r>
      <w:r>
        <w:rPr>
          <w:b/>
          <w:rtl/>
          <w:cs/>
          <w:lang w:val="ar_AE" w:bidi="ar_AE"/>
        </w:rPr>
        <w:t>في المشهد الرابع:</w:t>
      </w:r>
      <w:r>
        <w:rPr>
          <w:rtl/>
          <w:cs/>
          <w:lang w:val="ar_AE" w:bidi="ar_AE"/>
        </w:rPr>
        <w:t xml:space="preserve"> يعطي يسوع تعليمات للخدم. ويملأ الخدم أجران الماء ويعطون رئيس المتكأ كأسًا من الماء من هذه الأجران. نتعلم كذلك بعض المعلومات الإضافية عن الغرض الأساسي من أجران الماء هذه.</w:t>
      </w:r>
    </w:p>
    <w:p>
      <w:pPr>
        <w:bidi/>
      </w:pPr>
      <w:r>
        <w:rPr>
          <w:rtl/>
          <w:cs/>
          <w:lang w:val="ar_AE" w:bidi="ar_AE"/>
        </w:rPr>
      </w:r>
      <w:r>
        <w:rPr>
          <w:b/>
          <w:rtl/>
          <w:cs/>
          <w:lang w:val="ar_AE" w:bidi="ar_AE"/>
        </w:rPr>
        <w:t>في المشهد الخامس:</w:t>
      </w:r>
      <w:r>
        <w:rPr>
          <w:rtl/>
          <w:cs/>
          <w:lang w:val="ar_AE" w:bidi="ar_AE"/>
        </w:rPr>
        <w:t xml:space="preserve"> يتذوق رئيس المتكأ الماء الذي تحوّل إلى خمر، ويُخبر العريس بدهشة كبيرة أن العريس احتفظ بأفضل خمر للآخر! ويخبرنا الكاتب أيضًا بالغرض من المعجزة: أن يُعلَن مجد يسوع، فيؤمن به تلاميذه.</w:t>
      </w:r>
    </w:p>
    <w:p>
      <w:pPr>
        <w:bidi/>
      </w:pPr>
      <w:r>
        <w:rPr>
          <w:rtl/>
          <w:cs/>
          <w:lang w:val="ar_AE" w:bidi="ar_AE"/>
        </w:rPr>
      </w:r>
      <w:r>
        <w:rPr>
          <w:b/>
          <w:rtl/>
          <w:cs/>
          <w:lang w:val="ar_AE" w:bidi="ar_AE"/>
        </w:rPr>
        <w:t>في المشهد السادس:</w:t>
      </w:r>
      <w:r>
        <w:rPr>
          <w:rtl/>
          <w:cs/>
          <w:lang w:val="ar_AE" w:bidi="ar_AE"/>
        </w:rPr>
        <w:t xml:space="preserve"> يذهب يسوع وأمه وإخوته وتلاميذه إلى كفرناحوم.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أم يسوع</w:t>
      </w:r>
    </w:p>
    <w:p>
      <w:pPr>
        <w:pStyle w:val="ListBullet"/>
        <w:bidi/>
        <w:spacing w:line="240" w:lineRule="auto"/>
        <w:ind w:left="720"/>
      </w:pPr>
      <w:r>
        <w:rPr>
          <w:rtl/>
          <w:cs/>
          <w:lang w:val="ar_AE" w:bidi="ar_AE"/>
        </w:rPr>
      </w:r>
      <w:r>
        <w:rPr>
          <w:rtl/>
          <w:cs/>
          <w:lang w:val="ar_AE" w:bidi="ar_AE"/>
        </w:rPr>
        <w:t>إخوة يسوع</w:t>
      </w:r>
    </w:p>
    <w:p>
      <w:pPr>
        <w:pStyle w:val="ListBullet"/>
        <w:bidi/>
        <w:spacing w:line="240" w:lineRule="auto"/>
        <w:ind w:left="720"/>
      </w:pPr>
      <w:r>
        <w:rPr>
          <w:rtl/>
          <w:cs/>
          <w:lang w:val="ar_AE" w:bidi="ar_AE"/>
        </w:rPr>
      </w:r>
      <w:r>
        <w:rPr>
          <w:rtl/>
          <w:cs/>
          <w:lang w:val="ar_AE" w:bidi="ar_AE"/>
        </w:rPr>
        <w:t>الناس الآخرون في حفل العُرس: العروس والعريس وعائلاتهم والضيوف الآخرون</w:t>
      </w:r>
    </w:p>
    <w:p>
      <w:pPr>
        <w:pStyle w:val="ListBullet"/>
        <w:bidi/>
        <w:spacing w:line="240" w:lineRule="auto"/>
        <w:ind w:left="720"/>
      </w:pPr>
      <w:r>
        <w:rPr>
          <w:rtl/>
          <w:cs/>
          <w:lang w:val="ar_AE" w:bidi="ar_AE"/>
        </w:rPr>
      </w:r>
      <w:r>
        <w:rPr>
          <w:rtl/>
          <w:cs/>
          <w:lang w:val="ar_AE" w:bidi="ar_AE"/>
        </w:rPr>
        <w:t>الخدم</w:t>
      </w:r>
    </w:p>
    <w:p>
      <w:pPr>
        <w:pStyle w:val="ListBullet"/>
        <w:bidi/>
        <w:spacing w:line="240" w:lineRule="auto"/>
        <w:ind w:left="720"/>
      </w:pPr>
      <w:r>
        <w:rPr>
          <w:rtl/>
          <w:cs/>
          <w:lang w:val="ar_AE" w:bidi="ar_AE"/>
        </w:rPr>
      </w:r>
      <w:r>
        <w:rPr>
          <w:rtl/>
          <w:cs/>
          <w:lang w:val="ar_AE" w:bidi="ar_AE"/>
        </w:rPr>
        <w:t>رئيس المتكأ</w:t>
      </w:r>
    </w:p>
    <w:p>
      <w:pPr>
        <w:bidi/>
      </w:pPr>
      <w:r>
        <w:rPr>
          <w:rtl/>
          <w:cs/>
          <w:lang w:val="ar_AE" w:bidi="ar_AE"/>
        </w:rPr>
      </w:r>
      <w:r>
        <w:rPr>
          <w:rtl/>
          <w:cs/>
          <w:lang w:val="ar_AE" w:bidi="ar_AE"/>
        </w:rPr>
        <w:t>في المقطع السابق، صار فيلبس ونثنائيل تلميذين ليسوع. ومنذ ذلك الوقت، سافر يسوع وتلاميذه إلى قانا. وقد جاءت أم يسوع وإخوته، الذين كانوا على الأرجح يعيشون في كفرناحوم، إلى العُرس أيضًا.</w:t>
      </w:r>
    </w:p>
    <w:p>
      <w:pPr>
        <w:bidi/>
      </w:pPr>
      <w:r>
        <w:rPr>
          <w:rtl/>
          <w:cs/>
          <w:lang w:val="ar_AE" w:bidi="ar_AE"/>
        </w:rPr>
      </w:r>
      <w:r>
        <w:rPr>
          <w:rtl/>
          <w:cs/>
          <w:lang w:val="ar_AE" w:bidi="ar_AE"/>
        </w:rPr>
        <w:t>يبدأ المقطع بالقول: "في اليوم الثالث". إذا كنتم قد ترجمتم بالفعل بعض الأناجيل الأخرى، فسيكون من المفيد أن تستخدموا المصطلح نفسه الذي استخدمتموه للإشارة إلى قيامة يسوع في "اليوم الثالث".</w:t>
      </w:r>
    </w:p>
    <w:p>
      <w:pPr>
        <w:bidi/>
      </w:pPr>
      <w:r>
        <w:rPr>
          <w:rtl/>
          <w:cs/>
          <w:lang w:val="ar_AE" w:bidi="ar_AE"/>
        </w:rPr>
      </w:r>
      <w:r>
        <w:rPr>
          <w:rtl/>
          <w:cs/>
          <w:lang w:val="ar_AE" w:bidi="ar_AE"/>
        </w:rPr>
        <w:t>تذكّروا أنه وفقًا لسفر يوحنا، لم يكن يسوع قد صنع أي معجزة حتى هذه المرحلة. لذلك لا أحد كان يتوقع من يسوع أن يصنع شيئًا معجزيًا.</w:t>
      </w:r>
    </w:p>
    <w:p>
      <w:pPr>
        <w:bidi/>
      </w:pPr>
      <w:r>
        <w:rPr>
          <w:rtl/>
          <w:cs/>
          <w:lang w:val="ar_AE" w:bidi="ar_AE"/>
        </w:rPr>
      </w:r>
      <w:r>
        <w:rPr>
          <w:rtl/>
          <w:cs/>
          <w:lang w:val="ar_AE" w:bidi="ar_AE"/>
        </w:rPr>
        <w:t>والجزء الأكبر من هذا المقطع يحدث في أثناء العُرس. وكانت حفلات العُرس تتم في بيت العريس. وكان الرجال والنساء يحتفلون في غرف مختلفة. وكان الناس يرقصون كثيرًا. تخيّلوا الكثير من المرح والطعام الجيد!</w:t>
      </w:r>
    </w:p>
    <w:p>
      <w:pPr>
        <w:bidi/>
      </w:pPr>
      <w:r>
        <w:rPr>
          <w:rtl/>
          <w:cs/>
          <w:lang w:val="ar_AE" w:bidi="ar_AE"/>
        </w:rPr>
      </w:r>
      <w:r>
        <w:rPr>
          <w:rtl/>
          <w:cs/>
          <w:lang w:val="ar_AE" w:bidi="ar_AE"/>
        </w:rPr>
        <w:t>وربما يمكنكم تزيين الغرفة لتبدو مثل وليمة عرس. كما يمكنكم إظهار بعض رقصات العُرس!</w:t>
      </w:r>
    </w:p>
    <w:p>
      <w:pPr>
        <w:bidi/>
      </w:pPr>
      <w:r>
        <w:rPr>
          <w:rtl/>
          <w:cs/>
          <w:lang w:val="ar_AE" w:bidi="ar_AE"/>
        </w:rPr>
      </w:r>
      <w:r>
        <w:rPr>
          <w:rtl/>
          <w:cs/>
          <w:lang w:val="ar_AE" w:bidi="ar_AE"/>
        </w:rPr>
        <w:t>لكن لا ينبغي أن يكون الخدم جزءًا من المرح. فقد كان عليهم أن يعملوا بجد ليتأكدوا من أن الجميع لديهم ما يكفي للأكل والشرب. وكان رئيس المتكأ يتفقد باستمرار المتاح من الطعام والشراب، وربما يصبح أكثر فأكثر قلقًا مع مرور الوقت!</w:t>
      </w:r>
    </w:p>
    <w:p>
      <w:pPr>
        <w:bidi/>
      </w:pPr>
      <w:r>
        <w:rPr>
          <w:rtl/>
          <w:cs/>
          <w:lang w:val="ar_AE" w:bidi="ar_AE"/>
        </w:rPr>
      </w:r>
      <w:r>
        <w:rPr>
          <w:rtl/>
          <w:cs/>
          <w:lang w:val="ar_AE" w:bidi="ar_AE"/>
        </w:rPr>
        <w:t>ولا نعلم ما إذا كان العريس والعروس يعرفان بنفاذ الخمر. وربما كان العريس وعائلته يتهامسوا مع بعضهما البعض في زاوية يحاولان التوصل إلى بعض الحلول! وربما بدأ شخص من داخل العائلة يخبر النكات للضيوف، أو يرتب بعض أنواع الترفيه الأخرى، على أمل ألا يلاحظ الناس الجو السلبي!</w:t>
      </w:r>
    </w:p>
    <w:p>
      <w:pPr>
        <w:bidi/>
      </w:pPr>
      <w:r>
        <w:rPr>
          <w:rtl/>
          <w:cs/>
          <w:lang w:val="ar_AE" w:bidi="ar_AE"/>
        </w:rPr>
      </w:r>
      <w:r>
        <w:rPr>
          <w:rtl/>
          <w:cs/>
          <w:lang w:val="ar_AE" w:bidi="ar_AE"/>
        </w:rPr>
        <w:t>توقَّفوا هنا وناقشوا: كيف يتم التعامل مع هذا الموقف في مجتمعكم؟ أوقِفوا الاستماع إلى التسجيل الصوتي هنا.</w:t>
      </w:r>
    </w:p>
    <w:p>
      <w:pPr>
        <w:bidi/>
      </w:pPr>
      <w:r>
        <w:rPr>
          <w:rtl/>
          <w:cs/>
          <w:lang w:val="ar_AE" w:bidi="ar_AE"/>
        </w:rPr>
      </w:r>
      <w:r>
        <w:rPr>
          <w:rtl/>
          <w:cs/>
          <w:lang w:val="ar_AE" w:bidi="ar_AE"/>
        </w:rPr>
        <w:t>نحن لا نعرف كم من الوقت انتظر يسوع قبل أن يذهب إلى الخدم. ربما ذهب بعد وقت قصير من كلام أمه مع الخدم، أو ربما مر بعض الوقت أيضًا.</w:t>
      </w:r>
    </w:p>
    <w:p>
      <w:pPr>
        <w:bidi/>
      </w:pPr>
      <w:r>
        <w:rPr>
          <w:rtl/>
          <w:cs/>
          <w:lang w:val="ar_AE" w:bidi="ar_AE"/>
        </w:rPr>
      </w:r>
      <w:r>
        <w:rPr>
          <w:rtl/>
          <w:cs/>
          <w:lang w:val="ar_AE" w:bidi="ar_AE"/>
        </w:rPr>
        <w:t>ولا نعلم متى تحوّل الماء إلى خمر بالضبط. ربما يكون قد تغيَّر في اللحظة التي أعطى فيها الخدم الماء لرئيس المتكأ. ولم يخبرنا الكاتب بذلك، لذلك ينبغي أن نُبقى هذا مفتوحًا أيضًا.</w:t>
      </w:r>
    </w:p>
    <w:p>
      <w:pPr>
        <w:bidi/>
      </w:pPr>
      <w:r>
        <w:rPr>
          <w:rtl/>
          <w:cs/>
          <w:lang w:val="ar_AE" w:bidi="ar_AE"/>
        </w:rPr>
      </w:r>
      <w:r>
        <w:rPr>
          <w:rtl/>
          <w:cs/>
          <w:lang w:val="ar_AE" w:bidi="ar_AE"/>
        </w:rPr>
        <w:t>ويتذوق رئيس المتكأ الخمر ويتعجب للغاية. وهو لا يعرف من أين جاءت هذه الخمر الجيدة. لكن الخدم يعلمون – لكن يبدو أنهم لم يخبروه بعد! وربما يظنون أنه لن يصدقهم على أي حال. ثم يدعو رئيس المتكأ العريس. وهو لا يريد أن يتحدث معه أمام جميع الناس من حوله، لذلك يدعوه جانبًا. وعلى الرغم من أنه لم يقل هذا بشكل محدد، إلا إنه كان يسأل العريس: "من أين حصلت على هذه الخمر الجيدة؟" فبما أن رئيس المتكأ كان مسؤولًا عمّا يتم تقديمه، فهو لا يفهم كيف يمكن أن يكون هناك خمر فجأة لا يعلم هو به. ولا بد أنه كان يظن أن العريس كان لديه مصدر سري للخمر في مكان ما لم يخبر رئيس المتكأ به!</w:t>
      </w:r>
    </w:p>
    <w:p>
      <w:pPr>
        <w:bidi/>
      </w:pPr>
      <w:r>
        <w:rPr>
          <w:rtl/>
          <w:cs/>
          <w:lang w:val="ar_AE" w:bidi="ar_AE"/>
        </w:rPr>
      </w:r>
      <w:r>
        <w:rPr>
          <w:rtl/>
          <w:cs/>
          <w:lang w:val="ar_AE" w:bidi="ar_AE"/>
        </w:rPr>
        <w:t>ولا نعلم متى اكتشف الناس أن يسوع كان مسؤولًا عما حدث. ويمكن أن يكون تلاميذ يسوع وحدهم هم الذين كانوا يعرفون ذلك، لكن من المرجح أن الآخرين قد علموا به. فقد كان من الصعب إخفاء هذا الخمر، خاصة وأن كمية الخمر التي خلقها يسوع كانت كافية لتعطي قرية بأكملها كي تشرب!</w:t>
      </w:r>
    </w:p>
    <w:p>
      <w:pPr>
        <w:bidi/>
      </w:pPr>
      <w:r>
        <w:rPr>
          <w:rtl/>
          <w:cs/>
          <w:lang w:val="ar_AE" w:bidi="ar_AE"/>
        </w:rPr>
      </w:r>
      <w:r>
        <w:rPr>
          <w:rtl/>
          <w:cs/>
          <w:lang w:val="ar_AE" w:bidi="ar_AE"/>
        </w:rPr>
        <w:t>ولا تنسوا أن تُدرجوا تصريح الكاتب بأن هذه كانت المعجزة الأولى التي صنعها يسوع، وأن تقولوا أين صنعها والسبب.</w:t>
      </w:r>
    </w:p>
    <w:p>
      <w:pPr>
        <w:bidi/>
      </w:pPr>
      <w:r>
        <w:rPr>
          <w:rtl/>
          <w:cs/>
          <w:lang w:val="ar_AE" w:bidi="ar_AE"/>
        </w:rPr>
      </w:r>
      <w:r>
        <w:rPr>
          <w:rtl/>
          <w:cs/>
          <w:lang w:val="ar_AE" w:bidi="ar_AE"/>
        </w:rPr>
        <w:t>وفي نهاية المقطع، يذهب يسوع والآخرون في مجموعته إلى كفرناحوم. ويخبرنا الكاتب أنهم كانوا سيقيمون هناك لبضعة أيام. ثم تأتي رحلة يسوع التالية بعد ذلك بوقت قصير، في المقطع التالي!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2: 1 - 12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هناك ستة مشاهد في هذه القصة.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أم يسوع</w:t>
      </w:r>
    </w:p>
    <w:p>
      <w:pPr>
        <w:pStyle w:val="ListBullet"/>
        <w:bidi/>
        <w:spacing w:line="240" w:lineRule="auto"/>
        <w:ind w:left="720"/>
      </w:pPr>
      <w:r>
        <w:rPr>
          <w:rtl/>
          <w:cs/>
          <w:lang w:val="ar_AE" w:bidi="ar_AE"/>
        </w:rPr>
      </w:r>
      <w:r>
        <w:rPr>
          <w:rtl/>
          <w:cs/>
          <w:lang w:val="ar_AE" w:bidi="ar_AE"/>
        </w:rPr>
        <w:t>إخوة يسوع</w:t>
      </w:r>
    </w:p>
    <w:p>
      <w:pPr>
        <w:pStyle w:val="ListBullet"/>
        <w:bidi/>
        <w:spacing w:line="240" w:lineRule="auto"/>
        <w:ind w:left="720"/>
      </w:pPr>
      <w:r>
        <w:rPr>
          <w:rtl/>
          <w:cs/>
          <w:lang w:val="ar_AE" w:bidi="ar_AE"/>
        </w:rPr>
      </w:r>
      <w:r>
        <w:rPr>
          <w:rtl/>
          <w:cs/>
          <w:lang w:val="ar_AE" w:bidi="ar_AE"/>
        </w:rPr>
        <w:t>الناس الآخرون في حفل العُرس: العروس والعريس وعائلاتهم والضيوف الآخرون</w:t>
      </w:r>
    </w:p>
    <w:p>
      <w:pPr>
        <w:pStyle w:val="ListBullet"/>
        <w:bidi/>
        <w:spacing w:line="240" w:lineRule="auto"/>
        <w:ind w:left="720"/>
      </w:pPr>
      <w:r>
        <w:rPr>
          <w:rtl/>
          <w:cs/>
          <w:lang w:val="ar_AE" w:bidi="ar_AE"/>
        </w:rPr>
      </w:r>
      <w:r>
        <w:rPr>
          <w:rtl/>
          <w:cs/>
          <w:lang w:val="ar_AE" w:bidi="ar_AE"/>
        </w:rPr>
        <w:t>الخدم</w:t>
      </w:r>
    </w:p>
    <w:p>
      <w:pPr>
        <w:pStyle w:val="ListBullet"/>
        <w:bidi/>
        <w:spacing w:line="240" w:lineRule="auto"/>
        <w:ind w:left="720"/>
      </w:pPr>
      <w:r>
        <w:rPr>
          <w:rtl/>
          <w:cs/>
          <w:lang w:val="ar_AE" w:bidi="ar_AE"/>
        </w:rPr>
      </w:r>
      <w:r>
        <w:rPr>
          <w:rtl/>
          <w:cs/>
          <w:lang w:val="ar_AE" w:bidi="ar_AE"/>
        </w:rPr>
        <w:t>رئيس المتكأ</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الاستعدادات من أجل حفل العُرس الذي كان يجري، ومن أجل وصول الضيوف.</w:t>
      </w:r>
    </w:p>
    <w:p>
      <w:pPr>
        <w:bidi/>
      </w:pPr>
      <w:r>
        <w:rPr>
          <w:rtl/>
          <w:cs/>
          <w:lang w:val="ar_AE" w:bidi="ar_AE"/>
        </w:rPr>
      </w:r>
      <w:r>
        <w:rPr>
          <w:rtl/>
          <w:cs/>
          <w:lang w:val="ar_AE" w:bidi="ar_AE"/>
        </w:rPr>
        <w:t>ومثِّلوا صورة أم يسوع وإخوته وهم يَصِلون العُرس.</w:t>
      </w:r>
    </w:p>
    <w:p>
      <w:pPr>
        <w:bidi/>
      </w:pPr>
      <w:r>
        <w:rPr>
          <w:rtl/>
          <w:cs/>
          <w:lang w:val="ar_AE" w:bidi="ar_AE"/>
        </w:rPr>
      </w:r>
      <w:r>
        <w:rPr>
          <w:rtl/>
          <w:cs/>
          <w:lang w:val="ar_AE" w:bidi="ar_AE"/>
        </w:rPr>
        <w:t>ومثِّلوا يسوع وتلاميذه وهم يَصِلون. وبالطبع، فمن الممكن أيضًا أن يَصِلوا جميعًا معًا، لأننا لا نعرف أين كان يسوع قبل ذلك.</w:t>
      </w:r>
    </w:p>
    <w:p>
      <w:pPr>
        <w:bidi/>
      </w:pPr>
      <w:r>
        <w:rPr>
          <w:rtl/>
          <w:cs/>
          <w:lang w:val="ar_AE" w:bidi="ar_AE"/>
        </w:rPr>
      </w:r>
      <w:r>
        <w:rPr>
          <w:rtl/>
          <w:cs/>
          <w:lang w:val="ar_AE" w:bidi="ar_AE"/>
        </w:rPr>
        <w:t>ومثِّلوا حفل العُرس وهو يبدأ.</w:t>
      </w:r>
    </w:p>
    <w:p>
      <w:pPr>
        <w:bidi/>
      </w:pPr>
      <w:r>
        <w:rPr>
          <w:rtl/>
          <w:cs/>
          <w:lang w:val="ar_AE" w:bidi="ar_AE"/>
        </w:rPr>
      </w:r>
      <w:r>
        <w:rPr>
          <w:rtl/>
          <w:cs/>
          <w:lang w:val="ar_AE" w:bidi="ar_AE"/>
        </w:rPr>
        <w:t>ومثِّلوا دور رئيس المتكأ وهو يشعر بالقلق إزاء الخمر وهو يفرغ.</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رئيس المتكأ: "بما تُفكِّر؟" قد يجيب الشخص بعبارات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أم يسوع وهي تكتشف عن نقص الخمر.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الشخصية التي تؤدي دور أم يسوع: "بمَ تُفكِّرين؟" قد تسمعون عبارات مثل: </w:t>
      </w:r>
    </w:p>
    <w:p>
      <w:pPr>
        <w:bidi/>
      </w:pPr>
      <w:r>
        <w:rPr>
          <w:rtl/>
          <w:cs/>
          <w:lang w:val="ar_AE" w:bidi="ar_AE"/>
        </w:rPr>
      </w:r>
      <w:r>
        <w:rPr>
          <w:rtl/>
          <w:cs/>
          <w:lang w:val="ar_AE" w:bidi="ar_AE"/>
        </w:rPr>
        <w:t>مثِّلوا أنها تذهب للبحث عن يسوع ومثِّلوا المحادثة التي يُجريانها.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الشخصية التي تؤدي دور أم يسوع: "بمَ تُفكِّرين؟"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أم يسوع وهي تتحدث إلى الخدم.</w:t>
      </w:r>
    </w:p>
    <w:p>
      <w:pPr>
        <w:bidi/>
      </w:pPr>
      <w:r>
        <w:rPr>
          <w:rtl/>
          <w:cs/>
          <w:lang w:val="ar_AE" w:bidi="ar_AE"/>
        </w:rPr>
      </w:r>
      <w:r>
        <w:rPr>
          <w:rtl/>
          <w:cs/>
          <w:lang w:val="ar_AE" w:bidi="ar_AE"/>
        </w:rPr>
        <w:t>مثِّلوا يسوع وهو يطلب من الخدم أن يملأوا الأجران بالماء.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الخدم: "بماذا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يسوع وهو يخبر الخدم أن يأخذوا بعض الماء ويقدموه لرئيس المتكأ.</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الخدم: "بماذا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العبيد وهم يخرجون بعض الماء ويعطونه لرئيس المتكأ. ومثِّلوا رئيس المتكأ وهو يتذوق الماء – الذي أصبح الآن خمرًا! مثِّلوا كيف يُظهر الناس في مجتمعكم أن شيئًا ما لذيذ حقًا! هل كان يضرب شفتيه، أو يربت على بطنه؟ أو ربما يشرب بسرعة الكأس بأكملها؟ أو يتجشأ؟ كيف تعتقدون أن شكل وجهه قد تغير أثناء شربه هذا؟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رئيس المتكأ. "بماذا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رئيس المتكأ وهو يجد العريس ويتحدث معه.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العريس: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التلاميذ وهم يتفاعلون مع المعجزة. ماذا تعتقدون أنهم كانوا يقولون لبعضهم البعض؟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العُرس وهو ينتهي، ويسوع وتلاميذه وأمه وإخوته يذهبون إلى كفرناحوم. ليس من الصعب التفكير في أي أمور كانوا سيتحدثون جميعًا عنها أثناء المشي!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2: 1 - 12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هذا المقطع، يُحوِّل يسوع الماء إلى </w:t>
      </w:r>
      <w:r>
        <w:rPr>
          <w:b/>
          <w:rtl/>
          <w:cs/>
          <w:lang w:val="ar_AE" w:bidi="ar_AE"/>
        </w:rPr>
        <w:t>خمر</w:t>
      </w:r>
      <w:r>
        <w:rPr>
          <w:rtl/>
          <w:cs/>
          <w:lang w:val="ar_AE" w:bidi="ar_AE"/>
        </w:rPr>
        <w:t>. والخمر هي العصير المختمر من العنب. والعنب هو ثمر شائع جدًا في إسرائيل.</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الخمر</w:t>
      </w:r>
      <w:r>
        <w:rPr>
          <w:rtl/>
          <w:cs/>
          <w:lang w:val="ar_AE" w:bidi="ar_AE"/>
        </w:rPr>
        <w:t xml:space="preserve">. ابحثوا في قاموس الكلمات الرئيسية للمزيد من المعلومات عن كلمة </w:t>
      </w:r>
      <w:r>
        <w:rPr>
          <w:rtl/>
          <w:cs/>
          <w:lang w:val="ar_AE" w:bidi="ar_AE"/>
        </w:rPr>
        <w:t>خمر</w:t>
      </w:r>
      <w:r>
        <w:rPr>
          <w:rtl/>
          <w:cs/>
          <w:lang w:val="ar_AE" w:bidi="ar_AE"/>
        </w:rPr>
        <w:t>. (توقَّفوا هنا عن سماع التسجيل الصوتي)</w:t>
      </w:r>
    </w:p>
    <w:p>
      <w:pPr>
        <w:bidi/>
      </w:pPr>
      <w:r>
        <w:rPr>
          <w:rtl/>
          <w:cs/>
          <w:lang w:val="ar_AE" w:bidi="ar_AE"/>
        </w:rPr>
      </w:r>
      <w:r>
        <w:rPr>
          <w:rtl/>
          <w:cs/>
          <w:lang w:val="ar_AE" w:bidi="ar_AE"/>
        </w:rPr>
        <w:t>يخاطب يسوع أمه قائلًا "يا امرأة". ولم تكن هذه الطريقة المعتادة التي يُخاطب بها الرجل أمه. ومن المهم أن تختار لهجة الصوت الصحيحة هنا. إذا كان هذا يبدو وقاحة في لغتكم أن يخاطب رجل أمه بكلمة "امرأة"، فسيساعدكم إذا كنتم تتخيلون يسوع يتحدث هنا بصوت محب. فهنا يُعلِّم يسوع أمه شيئًا، لكنه لا يتصرف بطريقة غير لائقة.</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امرأة</w:t>
      </w:r>
      <w:r>
        <w:rPr>
          <w:rtl/>
          <w:cs/>
          <w:lang w:val="ar_AE" w:bidi="ar_AE"/>
        </w:rPr>
        <w:t>. وجربوا أن يقول يسوع هذه الجملة بأكثر من طريقة، حتى تشعروا أن هذا هو الاختيار الصحيح. (توقَّفوا هنا عن سماع التسجيل الصوتي)</w:t>
      </w:r>
    </w:p>
    <w:p>
      <w:pPr>
        <w:bidi/>
      </w:pPr>
      <w:r>
        <w:rPr>
          <w:rtl/>
          <w:cs/>
          <w:lang w:val="ar_AE" w:bidi="ar_AE"/>
        </w:rPr>
      </w:r>
      <w:r>
        <w:rPr>
          <w:rtl/>
          <w:cs/>
          <w:lang w:val="ar_AE" w:bidi="ar_AE"/>
        </w:rPr>
        <w:t xml:space="preserve">فيقول يسوع لأمه إن </w:t>
      </w:r>
      <w:r>
        <w:rPr>
          <w:b/>
          <w:rtl/>
          <w:cs/>
          <w:lang w:val="ar_AE" w:bidi="ar_AE"/>
        </w:rPr>
        <w:t>ساعتي لم تأت بعد</w:t>
      </w:r>
      <w:r>
        <w:rPr>
          <w:rtl/>
          <w:cs/>
          <w:lang w:val="ar_AE" w:bidi="ar_AE"/>
        </w:rPr>
        <w:t>. بدلًا من "ساعتي"، يمكنكم أيضًا أن تقولوا "وقتي". يبدو أن يسوع كان يقول هنا إن الوقت المناسب لم يحن بعد ليفعل شيئًا ما. لكن قد يعني هذا أيضًا أن يسوع يقول "إن وقت موتي لم يأت بعد". ولأن أم يسوع لم تكن تفهم ما كان يقصده، فلا ينبغي لنا أيضًا أن نوضح هذا أكثر. إذا لم يكن ممكنًا في لغتكم أن تقولوا فقط "هذا ليس وقتي بعد"، فقد تحتاجون إلى قول "لم يحن وقتي بعد لفعل أي شيء".</w:t>
      </w:r>
    </w:p>
    <w:p>
      <w:pPr>
        <w:bidi/>
      </w:pPr>
      <w:r>
        <w:rPr>
          <w:rtl/>
          <w:cs/>
          <w:lang w:val="ar_AE" w:bidi="ar_AE"/>
        </w:rPr>
      </w:r>
      <w:r>
        <w:rPr>
          <w:rtl/>
          <w:cs/>
          <w:lang w:val="ar_AE" w:bidi="ar_AE"/>
        </w:rPr>
        <w:t>توقفوا هنا وناقشوا كمجموعة أي عبارة ستستخدمونها للإشارة إلى "ساعتي لم تأت بعد". (توقَّفوا هنا عن سماع التسجيل الصوتي)</w:t>
      </w:r>
    </w:p>
    <w:p>
      <w:pPr>
        <w:bidi/>
      </w:pPr>
      <w:r>
        <w:rPr>
          <w:rtl/>
          <w:cs/>
          <w:lang w:val="ar_AE" w:bidi="ar_AE"/>
        </w:rPr>
      </w:r>
      <w:r>
        <w:rPr>
          <w:rtl/>
          <w:cs/>
          <w:lang w:val="ar_AE" w:bidi="ar_AE"/>
        </w:rPr>
        <w:t xml:space="preserve">يأمر يسوع الخدم أن يملأوا </w:t>
      </w:r>
      <w:r>
        <w:rPr>
          <w:b/>
          <w:rtl/>
          <w:cs/>
          <w:lang w:val="ar_AE" w:bidi="ar_AE"/>
        </w:rPr>
        <w:t>الأجران</w:t>
      </w:r>
      <w:r>
        <w:rPr>
          <w:rtl/>
          <w:cs/>
          <w:lang w:val="ar_AE" w:bidi="ar_AE"/>
        </w:rPr>
        <w:t xml:space="preserve"> بالماء. وكانت هذه الأجران مصنوعة من الحجر.</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الأجران الحجرية</w:t>
      </w:r>
      <w:r>
        <w:rPr>
          <w:rtl/>
          <w:cs/>
          <w:lang w:val="ar_AE" w:bidi="ar_AE"/>
        </w:rPr>
        <w:t>. وناقشوا الكلمة أو العبارة التي ستستخدمونها هنا. أوقِفوا الاستماع إلى التسجيل الصوتي هنا.</w:t>
      </w:r>
    </w:p>
    <w:p>
      <w:pPr>
        <w:bidi/>
      </w:pPr>
      <w:r>
        <w:rPr>
          <w:rtl/>
          <w:cs/>
          <w:lang w:val="ar_AE" w:bidi="ar_AE"/>
        </w:rPr>
      </w:r>
      <w:r>
        <w:rPr>
          <w:rtl/>
          <w:cs/>
          <w:lang w:val="ar_AE" w:bidi="ar_AE"/>
        </w:rPr>
        <w:t>والماء في هذه الأجران كان يُقصد به نوع خاص من الاغتسال والتطهير. وكان لهذا الاغتسال معنى ديني. وبالاغتسال بهذا الماء، كان الناس يجعلون أنفسهم طاهرين طقسيًا أو عند الاحتفالات. وهذا يعني أنهم أصبحوا الآن قادرين على المشاركة في الأنشطة الدينية.</w:t>
      </w:r>
    </w:p>
    <w:p>
      <w:pPr>
        <w:bidi/>
      </w:pPr>
      <w:r>
        <w:rPr>
          <w:rtl/>
          <w:cs/>
          <w:lang w:val="ar_AE" w:bidi="ar_AE"/>
        </w:rPr>
      </w:r>
      <w:r>
        <w:rPr>
          <w:rtl/>
          <w:cs/>
          <w:lang w:val="ar_AE" w:bidi="ar_AE"/>
        </w:rPr>
        <w:t>توقفوا هنا وناقشوا كمجموعة أي عبارة ستستخدمونها لشرح الغرض من هذا الماء. (توقَّفوا هنا عن سماع التسجيل الصوتي)</w:t>
      </w:r>
    </w:p>
    <w:p>
      <w:pPr>
        <w:bidi/>
      </w:pPr>
      <w:r>
        <w:rPr>
          <w:rtl/>
          <w:cs/>
          <w:lang w:val="ar_AE" w:bidi="ar_AE"/>
        </w:rPr>
      </w:r>
      <w:r>
        <w:rPr>
          <w:rtl/>
          <w:cs/>
          <w:lang w:val="ar_AE" w:bidi="ar_AE"/>
        </w:rPr>
        <w:t xml:space="preserve">ويطلب يسوع من الخدم أن يعطوا بعض هذا الماء </w:t>
      </w:r>
      <w:r>
        <w:rPr>
          <w:b/>
          <w:rtl/>
          <w:cs/>
          <w:lang w:val="ar_AE" w:bidi="ar_AE"/>
        </w:rPr>
        <w:t>لرئيس المتكأ</w:t>
      </w:r>
      <w:r>
        <w:rPr>
          <w:rtl/>
          <w:cs/>
          <w:lang w:val="ar_AE" w:bidi="ar_AE"/>
        </w:rPr>
        <w:t>، أو رئيس الاحتفال. وهو الشخص المسؤول عن الطعام والشراب في وليمة العُرس. ويمكن أن يكون صديقًا أو قريبًا، أو يمكن أن يكون شخصًا مستأجرًا لهذا الغرض.</w:t>
      </w:r>
    </w:p>
    <w:p>
      <w:pPr>
        <w:bidi/>
      </w:pPr>
      <w:r>
        <w:rPr>
          <w:rtl/>
          <w:cs/>
          <w:lang w:val="ar_AE" w:bidi="ar_AE"/>
        </w:rPr>
      </w:r>
      <w:r>
        <w:rPr>
          <w:rtl/>
          <w:cs/>
          <w:lang w:val="ar_AE" w:bidi="ar_AE"/>
        </w:rPr>
        <w:t>توقفوا هنا وناقشوا كمجموعة الكلمة أو العبارة التي ستستخدمونها للإشارة إلى "رئيس المتكأ". أوقِفوا الاستماع إلى التسجيل الصوتي هنا.</w:t>
      </w:r>
    </w:p>
    <w:p>
      <w:pPr>
        <w:bidi/>
      </w:pPr>
      <w:r>
        <w:rPr>
          <w:rtl/>
          <w:cs/>
          <w:lang w:val="ar_AE" w:bidi="ar_AE"/>
        </w:rPr>
      </w:r>
      <w:r>
        <w:rPr>
          <w:rtl/>
          <w:cs/>
          <w:lang w:val="ar_AE" w:bidi="ar_AE"/>
        </w:rPr>
        <w:t xml:space="preserve">وصنع يسوع هذه </w:t>
      </w:r>
      <w:r>
        <w:rPr>
          <w:b/>
          <w:rtl/>
          <w:cs/>
          <w:lang w:val="ar_AE" w:bidi="ar_AE"/>
        </w:rPr>
        <w:t>الآية</w:t>
      </w:r>
      <w:r>
        <w:rPr>
          <w:rtl/>
          <w:cs/>
          <w:lang w:val="ar_AE" w:bidi="ar_AE"/>
        </w:rPr>
        <w:t xml:space="preserve">، أو </w:t>
      </w:r>
      <w:r>
        <w:rPr>
          <w:b/>
          <w:rtl/>
          <w:cs/>
          <w:lang w:val="ar_AE" w:bidi="ar_AE"/>
        </w:rPr>
        <w:t>المعجزة</w:t>
      </w:r>
      <w:r>
        <w:rPr>
          <w:rtl/>
          <w:cs/>
          <w:lang w:val="ar_AE" w:bidi="ar_AE"/>
        </w:rPr>
        <w:t xml:space="preserve">، وأعلن </w:t>
      </w:r>
      <w:r>
        <w:rPr>
          <w:b/>
          <w:rtl/>
          <w:cs/>
          <w:lang w:val="ar_AE" w:bidi="ar_AE"/>
        </w:rPr>
        <w:t>مجده</w:t>
      </w:r>
      <w:r>
        <w:rPr>
          <w:rtl/>
          <w:cs/>
          <w:lang w:val="ar_AE" w:bidi="ar_AE"/>
        </w:rPr>
        <w:t>. و</w:t>
      </w:r>
      <w:r>
        <w:rPr>
          <w:rtl/>
          <w:cs/>
          <w:lang w:val="ar_AE" w:bidi="ar_AE"/>
        </w:rPr>
        <w:t>المعجزة</w:t>
      </w:r>
      <w:r>
        <w:rPr>
          <w:rtl/>
          <w:cs/>
          <w:lang w:val="ar_AE" w:bidi="ar_AE"/>
        </w:rPr>
        <w:t xml:space="preserve"> هي شيء مستحيل في العادة. والآية هي معجزة تُصنع لغرض خاص، لتعليم الناس شيئًا ما. ويستخدم كاتب إنجيل يوحنا دائمًا كلمة "آية" للإشارة إلى معجزات يسوع بدلًا من أن يقول "معجزة".</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آية</w:t>
      </w:r>
      <w:r>
        <w:rPr>
          <w:rtl/>
          <w:cs/>
          <w:lang w:val="ar_AE" w:bidi="ar_AE"/>
        </w:rPr>
        <w:t xml:space="preserve">. تُذكَر كلمة </w:t>
      </w:r>
      <w:r>
        <w:rPr>
          <w:rtl/>
          <w:cs/>
          <w:lang w:val="ar_AE" w:bidi="ar_AE"/>
        </w:rPr>
        <w:t>آية</w:t>
      </w:r>
      <w:r>
        <w:rPr>
          <w:rtl/>
          <w:cs/>
          <w:lang w:val="ar_AE" w:bidi="ar_AE"/>
        </w:rPr>
        <w:t xml:space="preserve"> في قاموس الكلمات الرئيسية. (توقَّفوا هنا عن سماع التسجيل الصوتي)</w:t>
      </w:r>
    </w:p>
    <w:p>
      <w:pPr>
        <w:bidi/>
      </w:pPr>
      <w:r>
        <w:rPr>
          <w:rtl/>
          <w:cs/>
          <w:lang w:val="ar_AE" w:bidi="ar_AE"/>
        </w:rPr>
      </w:r>
      <w:r>
        <w:rPr>
          <w:b/>
          <w:rtl/>
          <w:cs/>
          <w:lang w:val="ar_AE" w:bidi="ar_AE"/>
        </w:rPr>
        <w:t>أظهر مجده</w:t>
      </w:r>
      <w:r>
        <w:rPr>
          <w:rtl/>
          <w:cs/>
          <w:lang w:val="ar_AE" w:bidi="ar_AE"/>
        </w:rPr>
        <w:t xml:space="preserve"> تعني أن يسوع أظهر للناس كم هو عظيم وعجيب ومجيد.</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مجد</w:t>
      </w:r>
      <w:r>
        <w:rPr>
          <w:rtl/>
          <w:cs/>
          <w:lang w:val="ar_AE" w:bidi="ar_AE"/>
        </w:rPr>
        <w:t xml:space="preserve">. ابحثوا عن كلمة </w:t>
      </w:r>
      <w:r>
        <w:rPr>
          <w:rtl/>
          <w:cs/>
          <w:lang w:val="ar_AE" w:bidi="ar_AE"/>
        </w:rPr>
        <w:t>مجد</w:t>
      </w:r>
      <w:r>
        <w:rPr>
          <w:rtl/>
          <w:cs/>
          <w:lang w:val="ar_AE" w:bidi="ar_AE"/>
        </w:rPr>
        <w:t xml:space="preserve"> في قاموس الكلمات الرئيسية للمزيد من المعلومات. أوقِفوا الاستماع إلى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2:13–25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يوحنا 2: 13–25 وضعه في قلبك.</w:t>
      </w:r>
    </w:p>
    <w:p>
      <w:pPr>
        <w:bidi/>
      </w:pPr>
      <w:r>
        <w:rPr>
          <w:rtl/>
          <w:cs/>
          <w:lang w:val="ar_AE" w:bidi="ar_AE"/>
        </w:rPr>
      </w:r>
      <w:r>
        <w:rPr>
          <w:rtl/>
          <w:cs/>
          <w:lang w:val="ar_AE" w:bidi="ar_AE"/>
        </w:rPr>
        <w:t>استمع إلى نسخة صوتية من يوحنا 2: 13–25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2 : 13 - 25 من الترجمة الأكثر فهمًا لكم.</w:t>
      </w:r>
    </w:p>
    <w:p>
      <w:pPr>
        <w:bidi/>
      </w:pPr>
      <w:r>
        <w:rPr>
          <w:rtl/>
          <w:cs/>
          <w:lang w:val="ar_AE" w:bidi="ar_AE"/>
        </w:rPr>
      </w:r>
      <w:r>
        <w:rPr>
          <w:rtl/>
          <w:cs/>
          <w:lang w:val="ar_AE" w:bidi="ar_AE"/>
        </w:rPr>
        <w:t>كان يسوع قد أنقذ للتو وليمة عُرس من كارثة، وبسبب هذا آمن به تلاميذه. وبعد ذلك، قضى يسوع بعض الأيام في كفرناحوم، حيث يبدو أن عائلته كانت تعيش في هذا الوقت.</w:t>
      </w:r>
    </w:p>
    <w:p>
      <w:pPr>
        <w:bidi/>
      </w:pPr>
      <w:r>
        <w:rPr>
          <w:rtl/>
          <w:cs/>
          <w:lang w:val="ar_AE" w:bidi="ar_AE"/>
        </w:rPr>
      </w:r>
      <w:r>
        <w:rPr>
          <w:rtl/>
          <w:cs/>
          <w:lang w:val="ar_AE" w:bidi="ar_AE"/>
        </w:rPr>
        <w:t>وفي هذا المقطع كان يسوع ذاهبًا إلى أورشليم. ومن الواضح أن تلاميذه يذهبون معه، حتى وإن لم يُذكر ذلك على وجه التحديد. وقانا، حيث كان العُرس، وكفرناحوم، كانتا في مقاطعة الجليل. بينما أورشليم هي المدينة الأكثر أهمية لليهود وتقع في مقاطعة اليهودية.</w:t>
      </w:r>
    </w:p>
    <w:p>
      <w:pPr>
        <w:bidi/>
      </w:pPr>
      <w:r>
        <w:rPr>
          <w:rtl/>
          <w:cs/>
          <w:lang w:val="ar_AE" w:bidi="ar_AE"/>
        </w:rPr>
      </w:r>
      <w:r>
        <w:rPr>
          <w:rtl/>
          <w:cs/>
          <w:lang w:val="ar_AE" w:bidi="ar_AE"/>
        </w:rPr>
        <w:t>وكان يسوع يذهب إلى أورشليم لأجل عيد الفصح. وفي مقطع سابق، حيث دعا يوحنا المعمدان يسوع "حَمَل الله"، شرحنا أن عيد الفصح كان إحدى الأوقات التي كان اليهود يذبحون فيها حَمَلًا. وفي عيد الفصح هذا، كان الناس يحتفلون بأن الله كان قد حرّر أجدادهم من أن يكونوا عبيدًا في مصر، وذلك منذ زمن طويل للغاية. وفي ذلك الوقت، كان الله قد عاقب الشعب المصري بإرسال ملاك قام بقتل كل ابن بِكْر في كل بيت مصري. لكن الله كان قد أمر بني إسرائيل أن يذبحوا حَمَلًا ويضعوا دم هذا الحَمَل على أبواب بيوتهم. فلما كان الملاك الذي أرسله الله يرى دم الحَمَل على باب البيت، كان يترك ذلك البيت ولا يقتل الابن البِكْر في تلك العائلة. واسم الفصح معناه "أن يتخطى أو يعبر". وبعد هذه الحادثة، سمح المصريون أخيرًا لبني إسرائيل بالعودة إلى بلادهم. وفي كل سنة كان بنو إسرائيل يحتفلون بعيد الفصح ليتذكروا كيف أن الله قد حرّرهم. ومن أجل الاحتفال بهذا العيد، كانوا يسافرون إلى أورشليم. وهكذا فإن المدينة مليئة بالناس الآن، مع آلاف الناس الذين يتجولون في منطقة الهيكل وحولها.</w:t>
      </w:r>
    </w:p>
    <w:p>
      <w:pPr>
        <w:bidi/>
      </w:pPr>
      <w:r>
        <w:rPr>
          <w:rtl/>
          <w:cs/>
          <w:lang w:val="ar_AE" w:bidi="ar_AE"/>
        </w:rPr>
      </w:r>
      <w:r>
        <w:rPr>
          <w:rtl/>
          <w:cs/>
          <w:lang w:val="ar_AE" w:bidi="ar_AE"/>
        </w:rPr>
        <w:t>توقَّفوا هنا وناقشوا كمجموعة: هل يمكنكم سرد قصة عن شيء يفعله الناس في مجتمعكم ليُذَكِّروا أنفسهم بشيء قد حدث في الماضي؟ مثل عيد أو احتفال، أو مراسم معينة؟ أوقفوا سماع التسجيل الصوتي هنا.</w:t>
      </w:r>
    </w:p>
    <w:p>
      <w:pPr>
        <w:bidi/>
      </w:pPr>
      <w:r>
        <w:rPr>
          <w:rtl/>
          <w:cs/>
          <w:lang w:val="ar_AE" w:bidi="ar_AE"/>
        </w:rPr>
      </w:r>
      <w:r>
        <w:rPr>
          <w:rtl/>
          <w:cs/>
          <w:lang w:val="ar_AE" w:bidi="ar_AE"/>
        </w:rPr>
        <w:t>يذهب يسوع إلى الهيكل في أورشليم. والهيكل كان المكان الذي كان يعبد فيه اليهود الله ويُقَدِّمون الذبائح. وبعض الأديان لديها العديد من الهياكل لإلهها أو آلهتها، لكن الله كان قد أمر اليهود بأن يكون لديهم هيكل واحد فقط. وذات مرة في تاريخ اليهود، كان الهيكل قد دُمِر من قِبَل الأعداء، وكان يجب أن يُبنى مرة أخرى في مكانه من جديد. وهذا الهيكل الجديد كان صغيرًا للغاية. ثم قبل ميلاد يسوع بحوالي عشرين سنة، بدأ حاكم يُدعى هيرودس في إعادة بناء ذلك الهيكل الصغير ليصبح شيئًا كبيرًا ومبهرًا. وقد فعل هذا لأنه أراد أن يُسعِد اليهود حتى يدعموا حكمه. وفي زمن يسوع، كان العمل في هذا الهيكل لا يزال مستمرًا.</w:t>
      </w:r>
    </w:p>
    <w:p>
      <w:pPr>
        <w:bidi/>
      </w:pPr>
      <w:r>
        <w:rPr>
          <w:rtl/>
          <w:cs/>
          <w:lang w:val="ar_AE" w:bidi="ar_AE"/>
        </w:rPr>
      </w:r>
      <w:r>
        <w:rPr>
          <w:rtl/>
          <w:cs/>
          <w:lang w:val="ar_AE" w:bidi="ar_AE"/>
        </w:rPr>
        <w:t>توقَّفوا هنا وانظروا معًا كمجموعة إلى صور الهيكل في أورشليم. أوقِفوا الاستماع إلى التسجيل الصوتي هنا.</w:t>
      </w:r>
    </w:p>
    <w:p>
      <w:pPr>
        <w:bidi/>
      </w:pPr>
      <w:r>
        <w:rPr>
          <w:rtl/>
          <w:cs/>
          <w:lang w:val="ar_AE" w:bidi="ar_AE"/>
        </w:rPr>
      </w:r>
      <w:r>
        <w:rPr>
          <w:rtl/>
          <w:cs/>
          <w:lang w:val="ar_AE" w:bidi="ar_AE"/>
        </w:rPr>
        <w:t xml:space="preserve">كان الهيكل يتألف من مبنى رئيسي كبير مع عدة مباني وساحات أخرى. وإذا كنت </w:t>
      </w:r>
      <w:r>
        <w:rPr>
          <w:b/>
          <w:rtl/>
          <w:cs/>
          <w:lang w:val="ar_AE" w:bidi="ar_AE"/>
        </w:rPr>
        <w:t>أجنبيًا</w:t>
      </w:r>
      <w:r>
        <w:rPr>
          <w:rtl/>
          <w:cs/>
          <w:lang w:val="ar_AE" w:bidi="ar_AE"/>
        </w:rPr>
        <w:t xml:space="preserve"> وتزور الهيكل، فلا يمكنك أن تأتي إلا إلى الساحة الخارجية. أما </w:t>
      </w:r>
      <w:r>
        <w:rPr>
          <w:b/>
          <w:rtl/>
          <w:cs/>
          <w:lang w:val="ar_AE" w:bidi="ar_AE"/>
        </w:rPr>
        <w:t>النساء</w:t>
      </w:r>
      <w:r>
        <w:rPr>
          <w:rtl/>
          <w:cs/>
          <w:lang w:val="ar_AE" w:bidi="ar_AE"/>
        </w:rPr>
        <w:t xml:space="preserve"> اليهوديات، فقد كان يمكنهن أن يدخلن إلى الساحة المجاورة أيضًا. و</w:t>
      </w:r>
      <w:r>
        <w:rPr>
          <w:b/>
          <w:rtl/>
          <w:cs/>
          <w:lang w:val="ar_AE" w:bidi="ar_AE"/>
        </w:rPr>
        <w:t>الرجال</w:t>
      </w:r>
      <w:r>
        <w:rPr>
          <w:rtl/>
          <w:cs/>
          <w:lang w:val="ar_AE" w:bidi="ar_AE"/>
        </w:rPr>
        <w:t xml:space="preserve"> اليهود كانوا يتقدمون إلى ساحة أخرى تالية. بينما </w:t>
      </w:r>
      <w:r>
        <w:rPr>
          <w:b/>
          <w:rtl/>
          <w:cs/>
          <w:lang w:val="ar_AE" w:bidi="ar_AE"/>
        </w:rPr>
        <w:t>الكهنة</w:t>
      </w:r>
      <w:r>
        <w:rPr>
          <w:rtl/>
          <w:cs/>
          <w:lang w:val="ar_AE" w:bidi="ar_AE"/>
        </w:rPr>
        <w:t xml:space="preserve"> وحدهم هم الذين يمكنهم دخول المبنى الرئيسي للهيكل نفسه. والهيكل كان مكانًا مُقَدَّسًا، مكرسًا لله. وهو المكان الذي كان من الممكن للناس أن يتقابلوا فيه مع الله.</w:t>
      </w:r>
    </w:p>
    <w:p>
      <w:pPr>
        <w:bidi/>
      </w:pPr>
      <w:r>
        <w:rPr>
          <w:rtl/>
          <w:cs/>
          <w:lang w:val="ar_AE" w:bidi="ar_AE"/>
        </w:rPr>
      </w:r>
      <w:r>
        <w:rPr>
          <w:rtl/>
          <w:cs/>
          <w:lang w:val="ar_AE" w:bidi="ar_AE"/>
        </w:rPr>
        <w:t>وعندما يأتي يسوع إلى الهيكل، يرى العديد من الناس الذين يبيعون الحيوانات ويبدلون المال. وهذا كان يحدث في الساحة الخارجية. والسبب في تواجد هؤلاء الناس هناك هو أن الناس الذين جاؤوا من بعيد لم يكونوا قادرين على إحضار حيوان معهم للذبيحة أثناء رحلتهم. وكانوا بحاجة إلى شراء واحد بمجرد أن يكونوا في أورشليم. والحيوانات كانت من الأبقار أو الثيران، والخراف، والحمام، وهو نوع من الطيور.</w:t>
      </w:r>
    </w:p>
    <w:p>
      <w:pPr>
        <w:bidi/>
      </w:pPr>
      <w:r>
        <w:rPr>
          <w:rtl/>
          <w:cs/>
          <w:lang w:val="ar_AE" w:bidi="ar_AE"/>
        </w:rPr>
      </w:r>
      <w:r>
        <w:rPr>
          <w:rtl/>
          <w:cs/>
          <w:lang w:val="ar_AE" w:bidi="ar_AE"/>
        </w:rPr>
        <w:t>إذا كان هناك احتياج، توقَّفوا هنا وانظروا إلى صورة لهذه الحيوانات. أوقفوا سماع التسجيل الصوتي هنا.</w:t>
      </w:r>
    </w:p>
    <w:p>
      <w:pPr>
        <w:bidi/>
      </w:pPr>
      <w:r>
        <w:rPr>
          <w:rtl/>
          <w:cs/>
          <w:lang w:val="ar_AE" w:bidi="ar_AE"/>
        </w:rPr>
      </w:r>
      <w:r>
        <w:rPr>
          <w:rtl/>
          <w:cs/>
          <w:lang w:val="ar_AE" w:bidi="ar_AE"/>
        </w:rPr>
        <w:t>وقد وضع اليهود قاعدة تُلزِم جميع الناس أن يدفعوا مبلغ معين من المال كضريبة للهيكل. وكانت هناك أنواع مختلفة من العملات متداولة في ذلك الوقت، لكن من أجل ضريبة الهيكل، كان هناك عملة واحدة فقط مسموح بها. وهكذا، كان الناس بحاجة إلى تغيير المال. ويمكنكم أن تتخيلوا بسهولة أن العديد من الناس قاموا بعمل مُربح هنا، خارج الهيكل!</w:t>
      </w:r>
    </w:p>
    <w:p>
      <w:pPr>
        <w:bidi/>
      </w:pPr>
      <w:r>
        <w:rPr>
          <w:rtl/>
          <w:cs/>
          <w:lang w:val="ar_AE" w:bidi="ar_AE"/>
        </w:rPr>
      </w:r>
      <w:r>
        <w:rPr>
          <w:rtl/>
          <w:cs/>
          <w:lang w:val="ar_AE" w:bidi="ar_AE"/>
        </w:rPr>
        <w:t>توقَّفوا هنا وناقشوا كمجموعة: هل يمكنكم سرد قصة عن مكان ديني في مجتمعكم؟ ما الأنشطة التي تحدث هناك، وما معنى هذه الأنشطة؟ أوقِفوا الاستماع إلى التسجيل الصوتي هنا.</w:t>
      </w:r>
    </w:p>
    <w:p>
      <w:pPr>
        <w:bidi/>
      </w:pPr>
      <w:r>
        <w:rPr>
          <w:rtl/>
          <w:cs/>
          <w:lang w:val="ar_AE" w:bidi="ar_AE"/>
        </w:rPr>
      </w:r>
      <w:r>
        <w:rPr>
          <w:rtl/>
          <w:cs/>
          <w:lang w:val="ar_AE" w:bidi="ar_AE"/>
        </w:rPr>
        <w:t>عندما يرى يسوع كل هذه التجارة والأعمال التي تحدث في الهيكل، فإنه يغضب! فإن هيكل الله مكان مُقَدَّس، وليس مكانًا يجب على الناس أن يستخدموه لكسب المال! فيصنع سوطًا من بعض الحبال ويطرد الحيوانات بعيدًا. ويقلب موائد الصيارفة، وهذا كله قد جعل الوضع فوضويًا للغاية! ثم يخبر الناس أن يأخذوا كل أغراضهم بعيدًا. ويقول: "لا تجعلوا بيت أبي سوقًا!" وهو يدعو الهيكل "بيت أبي". فهو يتحدث عن الله كأبيه.</w:t>
      </w:r>
    </w:p>
    <w:p>
      <w:pPr>
        <w:bidi/>
      </w:pPr>
      <w:r>
        <w:rPr>
          <w:rtl/>
          <w:cs/>
          <w:lang w:val="ar_AE" w:bidi="ar_AE"/>
        </w:rPr>
      </w:r>
      <w:r>
        <w:rPr>
          <w:rtl/>
          <w:cs/>
          <w:lang w:val="ar_AE" w:bidi="ar_AE"/>
        </w:rPr>
        <w:t>ويعطينا يوحنا الكاتب بعض المعلومات الإضافية هنا. فيخبرنا أن تلاميذه لاحقًا سيربطون بين هذا الحادث وشيء مكتوب في الكتب المُقدَّسة. والكتب المُقدَّسة للشعب اليهودي هي الجزء من الكتاب المُقدَّس الذي يدعوه المسيحيون العهد القديم. والمقطع الذي يتذكرونه هو جزء من مزمور. وهذا المزمور هو مزمور 69 في الكتاب المُقدَّس. وقد قال كاتب هذا المزمور: "إن غيرة بيتك قوية جدًا لدرجة أنها مثل نار تحترق في داخلي". أو يمكن أن تعني أيضًا "أنها مثل النار التي تأكلني".</w:t>
      </w:r>
    </w:p>
    <w:p>
      <w:pPr>
        <w:bidi/>
      </w:pPr>
      <w:r>
        <w:rPr>
          <w:rtl/>
          <w:cs/>
          <w:lang w:val="ar_AE" w:bidi="ar_AE"/>
        </w:rPr>
      </w:r>
      <w:r>
        <w:rPr>
          <w:rtl/>
          <w:cs/>
          <w:lang w:val="ar_AE" w:bidi="ar_AE"/>
        </w:rPr>
        <w:t>وقد أدرك التلاميذ لاحقًا أن هذه الآية كانت صحيحة عن يسوع. فقد أحب يسوع بيت الله كثيرًا لدرجة أنه لم يستطع أن يتحمل أن الناس لم يعطوه الاحترام المناسب.</w:t>
      </w:r>
    </w:p>
    <w:p>
      <w:pPr>
        <w:bidi/>
      </w:pPr>
      <w:r>
        <w:rPr>
          <w:rtl/>
          <w:cs/>
          <w:lang w:val="ar_AE" w:bidi="ar_AE"/>
        </w:rPr>
      </w:r>
      <w:r>
        <w:rPr>
          <w:rtl/>
          <w:cs/>
          <w:lang w:val="ar_AE" w:bidi="ar_AE"/>
        </w:rPr>
        <w:t>وبعد ذلك، سأل القادة الدينيون اليهود يسوع. وهؤلاء الناس ينتمون إلى نفس المجموعات من الناس الذين كانوا قد جاؤوا في وقت سابق ليسألوا يوحنا المعمدان. ويوحنا الكاتب كان يدعوهم ببساطة "يهود"، لكن هذا كان يعني القادة الدينيين اليهود. وهؤلاء الناس كانوا يشعرون بالإهانة تمامًا مما فعله يسوع هنا! لذا فإنهم يسألون يسوع ما الآية التي يمكن أن يصنعها لهم ليُظهر أن لديه السلطان ليفعل شيئًا كهذا. وربما كانوا يعتقدون أن يسوع كان يجب أن يطلب من الله أن يُعطي صوت رعد، أو أن يرسل بعض النار، أو أن يفعل بعض الأشياء المدهشة الأخرى. وعندها كانوا سيعرفون أن يسوع كان حقًا مُرسَلًا من الله.</w:t>
      </w:r>
    </w:p>
    <w:p>
      <w:pPr>
        <w:bidi/>
      </w:pPr>
      <w:r>
        <w:rPr>
          <w:rtl/>
          <w:cs/>
          <w:lang w:val="ar_AE" w:bidi="ar_AE"/>
        </w:rPr>
      </w:r>
      <w:r>
        <w:rPr>
          <w:rtl/>
          <w:cs/>
          <w:lang w:val="ar_AE" w:bidi="ar_AE"/>
        </w:rPr>
        <w:t>لكن يسوع يعطي القادة الدينيين رد فعل غامض. فيقول: "اهدموا هذا الهيكل، وفي ثلاثة أيام أُقيمُه من جديد!"</w:t>
      </w:r>
    </w:p>
    <w:p>
      <w:pPr>
        <w:bidi/>
      </w:pPr>
      <w:r>
        <w:rPr>
          <w:rtl/>
          <w:cs/>
          <w:lang w:val="ar_AE" w:bidi="ar_AE"/>
        </w:rPr>
      </w:r>
      <w:r>
        <w:rPr>
          <w:rtl/>
          <w:cs/>
          <w:lang w:val="ar_AE" w:bidi="ar_AE"/>
        </w:rPr>
        <w:t>ويظن القادة اليهود أن يسوع كان يتحدث عن مبنى الهيكل الموجود أمامهم، وبالتالي يظنون أن يسوع كان يتحدث كلامًا غير منطقي. لكن يسوع كان يتحدث عن جسده الخاص. ويقارن جسده بهيكل الله. ويستخدم يسوع لغة تصويرية. فمثلما كان الهيكل في أورشليم هو المكان الذي أصبح فيه ممكنًا للناس أن يقابلوا الله، فإن يسوع كان سيجعل من الممكن للناس أن يقابلوا الله من خلال موته وقيامته. ويمكن أن يقصد يسوع أيضًا أن يقول إنه تمامًا كما كان الله حاضرًا في الهيكل، فإن الله كان حاضرًا في جسد يسوع.</w:t>
      </w:r>
    </w:p>
    <w:p>
      <w:pPr>
        <w:bidi/>
      </w:pPr>
      <w:r>
        <w:rPr>
          <w:rtl/>
          <w:cs/>
          <w:lang w:val="ar_AE" w:bidi="ar_AE"/>
        </w:rPr>
      </w:r>
      <w:r>
        <w:rPr>
          <w:rtl/>
          <w:cs/>
          <w:lang w:val="ar_AE" w:bidi="ar_AE"/>
        </w:rPr>
        <w:t>ويعطينا يوحنا الكاتب مرة أخرى بعض المعلومات عن كيف فَهَم تلاميذ يسوع هذا لاحقًا. فقد مات يسوع لاحقًا وقام مرة أخرى بعد ثلاثة أيام. وبعد قيامة يسوع، تَذكَّر التلاميذ هذه المحادثة والآن فهموا أن يسوع كان يتحدث عن موته وقيامته. وبسبب هذا كانوا يؤمنون أكثر أن ما قاله يسوع هنا كان صحيحًا. وكانوا يؤمنون أيضًا أن النص من سفر المزامير عن "غيرة بيتك قوية جدًا لدرجة أنها أكلتني" كان يتحدث عن يسوع.</w:t>
      </w:r>
    </w:p>
    <w:p>
      <w:pPr>
        <w:bidi/>
      </w:pPr>
      <w:r>
        <w:rPr>
          <w:rtl/>
          <w:cs/>
          <w:lang w:val="ar_AE" w:bidi="ar_AE"/>
        </w:rPr>
      </w:r>
      <w:r>
        <w:rPr>
          <w:rtl/>
          <w:cs/>
          <w:lang w:val="ar_AE" w:bidi="ar_AE"/>
        </w:rPr>
        <w:t>توقَّفوا هنا وناقشوا كمجموعة: هل يمكنكم سرد قصة عن شخص مكرس جدًا لقضية معينة؟ أوقفوا سماع التسجيل الصوتي هنا.</w:t>
      </w:r>
    </w:p>
    <w:p>
      <w:pPr>
        <w:bidi/>
      </w:pPr>
      <w:r>
        <w:rPr>
          <w:rtl/>
          <w:cs/>
          <w:lang w:val="ar_AE" w:bidi="ar_AE"/>
        </w:rPr>
      </w:r>
      <w:r>
        <w:rPr>
          <w:rtl/>
          <w:cs/>
          <w:lang w:val="ar_AE" w:bidi="ar_AE"/>
        </w:rPr>
        <w:t>وخلال الوقت الذي كان فيه يسوع في أورشليم، آمن كثير من الناس باسمه. وهذا يعني أنهم كانوا يؤمنون أن يسوع كان حقًا مُرسَلًا من الله. وكانوا يؤمنون بهذا بسبب الآيات التي كان يصنعها. ولا يخبرنا يوحنا الكاتب عن أي معجزات كان يسوع يصنعها في هذا الوقت. ونحن لا نعرف ما إذا كان يسوع قد صنع معجزات ويوحنا لم يخبرنا بها. لكن يمكن أن يكون أيضًا أنه عندما يتحدث يوحنا عن "الآيات" التي كان يسوع يصنعها، فإنه كان يتحدث عمّا فعله يسوع في الهيكل. وإذا كان هذا صحيحًا، فإن هناك تباين مثير للاهتمام بين القادة الدينيون اليهود والناس الآخرين. فإن القادة اليهود يطلبون من يسوع آية، لكنه كان قد أعطى بالفعل آية. وقد أدرك الكثير من الناس هذه الآية، لكن القادة الدينيين لم يفهموها!</w:t>
      </w:r>
    </w:p>
    <w:p>
      <w:pPr>
        <w:bidi/>
      </w:pPr>
      <w:r>
        <w:rPr>
          <w:rtl/>
          <w:cs/>
          <w:lang w:val="ar_AE" w:bidi="ar_AE"/>
        </w:rPr>
      </w:r>
      <w:r>
        <w:rPr>
          <w:rtl/>
          <w:cs/>
          <w:lang w:val="ar_AE" w:bidi="ar_AE"/>
        </w:rPr>
        <w:t xml:space="preserve">وعلى الرغم من أن العديد من الناس بدأوا في الثقة بيسوع، لكن يسوع لم يثق </w:t>
      </w:r>
      <w:r>
        <w:rPr>
          <w:b/>
          <w:rtl/>
          <w:cs/>
          <w:lang w:val="ar_AE" w:bidi="ar_AE"/>
        </w:rPr>
        <w:t>بهم</w:t>
      </w:r>
      <w:r>
        <w:rPr>
          <w:rtl/>
          <w:cs/>
          <w:lang w:val="ar_AE" w:bidi="ar_AE"/>
        </w:rPr>
        <w:t xml:space="preserve"> بعد. فهو يَعْلَم أنهم لم يفهموا بعد من هو وما الذي كان قد جاء ليفعله. ويَعْلَم أنهم قد يتوقفون عن الثقة به. وهو يَعْلَم ذلك، لأنه يعرف ما في قلوب الناس – وهو يَعْلَم ما يفكر فيه الناس ويشعرون به. ويخبرنا يوحنا الكاتب أن يسوع لا يحتاج إلى أي شخص ليخبره ما هو حال الناس، لأن يسوع يَعْلَم ذلك جيدًا بما يكفي!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2 : 13 - 25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يذهب يسوع إلى أورشليم.</w:t>
      </w:r>
    </w:p>
    <w:p>
      <w:pPr>
        <w:bidi/>
      </w:pPr>
      <w:r>
        <w:rPr>
          <w:rtl/>
          <w:cs/>
          <w:lang w:val="ar_AE" w:bidi="ar_AE"/>
        </w:rPr>
      </w:r>
      <w:r>
        <w:rPr>
          <w:b/>
          <w:rtl/>
          <w:cs/>
          <w:lang w:val="ar_AE" w:bidi="ar_AE"/>
        </w:rPr>
        <w:t>في المشهد الثاني:</w:t>
      </w:r>
      <w:r>
        <w:rPr>
          <w:rtl/>
          <w:cs/>
          <w:lang w:val="ar_AE" w:bidi="ar_AE"/>
        </w:rPr>
        <w:t xml:space="preserve"> يتواجد يسوع داخل ساحات الهيكل ويطرد الناس الذين كانوا يتاجرون هناك. ونحن نسمع أيضًا كيف سيربط تلاميذه لاحقًا بين هذا الحادث ونص من سفر المزامير.</w:t>
      </w:r>
    </w:p>
    <w:p>
      <w:pPr>
        <w:bidi/>
      </w:pPr>
      <w:r>
        <w:rPr>
          <w:rtl/>
          <w:cs/>
          <w:lang w:val="ar_AE" w:bidi="ar_AE"/>
        </w:rPr>
      </w:r>
      <w:r>
        <w:rPr>
          <w:b/>
          <w:rtl/>
          <w:cs/>
          <w:lang w:val="ar_AE" w:bidi="ar_AE"/>
        </w:rPr>
        <w:t>في المشهد الثالث:</w:t>
      </w:r>
      <w:r>
        <w:rPr>
          <w:rtl/>
          <w:cs/>
          <w:lang w:val="ar_AE" w:bidi="ar_AE"/>
        </w:rPr>
        <w:t xml:space="preserve"> يتحاور القادة اليهود مع يسوع في محادثة. ونحن نسمع أيضًا كيف كان تلاميذه سيفهمون هذا لاحقًا، وكيف كان هذا سيساعدهم على أن يؤمنوا أكثر.</w:t>
      </w:r>
    </w:p>
    <w:p>
      <w:pPr>
        <w:bidi/>
      </w:pPr>
      <w:r>
        <w:rPr>
          <w:rtl/>
          <w:cs/>
          <w:lang w:val="ar_AE" w:bidi="ar_AE"/>
        </w:rPr>
      </w:r>
      <w:r>
        <w:rPr>
          <w:b/>
          <w:rtl/>
          <w:cs/>
          <w:lang w:val="ar_AE" w:bidi="ar_AE"/>
        </w:rPr>
        <w:t>في المشهد الرابع:</w:t>
      </w:r>
      <w:r>
        <w:rPr>
          <w:rtl/>
          <w:cs/>
          <w:lang w:val="ar_AE" w:bidi="ar_AE"/>
        </w:rPr>
        <w:t xml:space="preserve"> نسمع أن العديد من الناس يبدأون في الإيمان بيسوع، لكن يسوع لا يثق بهم.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الناس الذين كانوا يقومون بالتجارة في ساحة الهيكل</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الناس في أورشليم الذين يؤمنون بيسوع</w:t>
      </w:r>
    </w:p>
    <w:p>
      <w:pPr>
        <w:bidi/>
      </w:pPr>
      <w:r>
        <w:rPr>
          <w:rtl/>
          <w:cs/>
          <w:lang w:val="ar_AE" w:bidi="ar_AE"/>
        </w:rPr>
      </w:r>
      <w:r>
        <w:rPr>
          <w:rtl/>
          <w:cs/>
          <w:lang w:val="ar_AE" w:bidi="ar_AE"/>
        </w:rPr>
        <w:t>في بداية هذا المقطع، يذهب يسوع إلى أورشليم. ويجب أن يكون تلاميذه معه، حتى وإن لم يُذكروا هنا. ومن الممكن أن تكون أمه وإخوته أيضًا معه، على الرغم أننا لا نعرف.</w:t>
      </w:r>
    </w:p>
    <w:p>
      <w:pPr>
        <w:bidi/>
      </w:pPr>
      <w:r>
        <w:rPr>
          <w:rtl/>
          <w:cs/>
          <w:lang w:val="ar_AE" w:bidi="ar_AE"/>
        </w:rPr>
      </w:r>
      <w:r>
        <w:rPr>
          <w:rtl/>
          <w:cs/>
          <w:lang w:val="ar_AE" w:bidi="ar_AE"/>
        </w:rPr>
        <w:t>كانت أورشليم مبنية على تل، لذلك كان الناس يقولون دائمًا أنهم "صاعدون" إلى أورشليم. وكان الأمر يستغرق حوالي أسبوع من السير من كفرناحوم إلى أورشليم.</w:t>
      </w:r>
    </w:p>
    <w:p>
      <w:pPr>
        <w:bidi/>
      </w:pPr>
      <w:r>
        <w:rPr>
          <w:rtl/>
          <w:cs/>
          <w:lang w:val="ar_AE" w:bidi="ar_AE"/>
        </w:rPr>
      </w:r>
      <w:r>
        <w:rPr>
          <w:rtl/>
          <w:cs/>
          <w:lang w:val="ar_AE" w:bidi="ar_AE"/>
        </w:rPr>
        <w:t>توقّفوا هنا وانظروا إلى خريطة إسرائيل، وابحثوا عن كفرناحوم وأورشليم. تناقشوا: إذا كنتم تمشون لمدة أسبوع، إلى أي مدى يمكنكم أن تذهبوا؟ ما هي الترتيبات التي ستقومون بها للرحلة؟ أين ستنامون في الليل؟ (توقَّفوا هنا عن سماع التسجيل الصوتي)</w:t>
      </w:r>
    </w:p>
    <w:p>
      <w:pPr>
        <w:bidi/>
      </w:pPr>
      <w:r>
        <w:rPr>
          <w:rtl/>
          <w:cs/>
          <w:lang w:val="ar_AE" w:bidi="ar_AE"/>
        </w:rPr>
      </w:r>
      <w:r>
        <w:rPr>
          <w:rtl/>
          <w:cs/>
          <w:lang w:val="ar_AE" w:bidi="ar_AE"/>
        </w:rPr>
        <w:t>وعندما يأتي يسوع إلى الهيكل في أورشليم، يلاحظ كل هذا النشاط التجاري الذي يجري في الساحة الخارجية للهيكل. فقد كانت هناك حيوانات (أبقار وأغنام) مربوطة إلى أوتاد وهناك طيور (حمام) في الأقفاص. وهناك موائد للصيارفة حيث يمكن للناس أن يتاجروا بالمال. وهناك العديد من الناس الذين يتدافعون. ما الأصوات التي يمكنكم أن تسمعونها؟ وما الروائح التي ستكون هناك؟ ماذا ترون على الموائد؟ وماذا ترون على الأرض – ربما القش وفضلات الحيوانات؟</w:t>
      </w:r>
    </w:p>
    <w:p>
      <w:pPr>
        <w:bidi/>
      </w:pPr>
      <w:r>
        <w:rPr>
          <w:rtl/>
          <w:cs/>
          <w:lang w:val="ar_AE" w:bidi="ar_AE"/>
        </w:rPr>
      </w:r>
      <w:r>
        <w:rPr>
          <w:rtl/>
          <w:cs/>
          <w:lang w:val="ar_AE" w:bidi="ar_AE"/>
        </w:rPr>
        <w:t>ويأخذ يسوع بعض الحبال من مكان ما ويستخدمها كسوط، أو ربما يربط بعض الحبال معًا ليصنع حبلًا أكثر سمكًا. وهو يستخدم هذا الحبل ليضرب الحيوانات حتى تهرب خارجًا. وهذا يعني أنه يجب أن يفكها أولًا، أو ربما لم تكن مربوطة. هل يمكنكم أن تتخيلوا حجم الضوضاء التي كانت تصدرها الحيوانات، وصراخ أصحابها؟ وربما يحاول بعض الناس الإمساك بيسوع، أو أن يوقفوه، وآخرون سيركضون وراء الحيوانات، ويحاولون أن يمسكوا بها مرة أخرى. أين تعتقدون أن تلاميذه كانوا واقفين بينما كانوا يشاهدون كل هذا؟ كيف كان المنظر الذي كان على وجوههم؟</w:t>
      </w:r>
    </w:p>
    <w:p>
      <w:pPr>
        <w:bidi/>
      </w:pPr>
      <w:r>
        <w:rPr>
          <w:rtl/>
          <w:cs/>
          <w:lang w:val="ar_AE" w:bidi="ar_AE"/>
        </w:rPr>
      </w:r>
      <w:r>
        <w:rPr>
          <w:rtl/>
          <w:cs/>
          <w:lang w:val="ar_AE" w:bidi="ar_AE"/>
        </w:rPr>
        <w:t>ويقلب يسوع موائد الناس الذين يُغيرون المال (الصيارفة). وتتبعثر العملات في كل مكان. وربما جثا هؤلاء الصيارفة جميعًا على ركبهم محاولين أن يجمعوا المال مرة أخرى!</w:t>
      </w:r>
    </w:p>
    <w:p>
      <w:pPr>
        <w:bidi/>
      </w:pPr>
      <w:r>
        <w:rPr>
          <w:rtl/>
          <w:cs/>
          <w:lang w:val="ar_AE" w:bidi="ar_AE"/>
        </w:rPr>
      </w:r>
      <w:r>
        <w:rPr>
          <w:rtl/>
          <w:cs/>
          <w:lang w:val="ar_AE" w:bidi="ar_AE"/>
        </w:rPr>
        <w:t>ويخبر يسوع الناس الذين يبيعون الحمام أن يأخذوا حيواناتهم بعيدًا. ويقول للناس ألا "يجعلوا بيت أبي مكان تجارة". ما نبرة الصوت التي تعتقدون أنه يستخدمها؟ وما التعبير الذي يمكن أن يكون على وجهه؟ هل تعتقدون أنه يمكن أن يكون متعرقًا وأشعثًا قليلًا بسبب هذا النشاط؟</w:t>
      </w:r>
    </w:p>
    <w:p>
      <w:pPr>
        <w:bidi/>
      </w:pPr>
      <w:r>
        <w:rPr>
          <w:rtl/>
          <w:cs/>
          <w:lang w:val="ar_AE" w:bidi="ar_AE"/>
        </w:rPr>
      </w:r>
      <w:r>
        <w:rPr>
          <w:rtl/>
          <w:cs/>
          <w:lang w:val="ar_AE" w:bidi="ar_AE"/>
        </w:rPr>
        <w:t>ويتذكّر التلاميذ أن هناك نص في المزامير يتفق مع ما يفعله يسوع. وعلى الأرجح أنهم لا يتذكرون هذا في ذات الوقت، لكنهم ربما يتذكرون هذا لاحقًا. ربما يمكنكم أن تنقلوا "التلاميذ" إلى مكان آخر في غرفة حيث يمكنكم تمثيل شيء ربما كان قد حدث بعد قيامة يسوع. وفي ذلك الوقت، كان التلاميذ يتحدثون عما فعله يسوع في الهيكل. ثم يتذكرون أن هناك مزمورًا يقول: "إن غيرة بيتك أكلتني". ويدركون أن هذا هو السبب في أن يسوع كان يُخرجهم من الهيكل. لقد أحب يسوع بيت الله كثيرًا لدرجة أنه أصبح غاضبًا جدًا عندما رأى الناس الذين يسيئون استخدام بيت الله.</w:t>
      </w:r>
    </w:p>
    <w:p>
      <w:pPr>
        <w:bidi/>
      </w:pPr>
      <w:r>
        <w:rPr>
          <w:rtl/>
          <w:cs/>
          <w:lang w:val="ar_AE" w:bidi="ar_AE"/>
        </w:rPr>
      </w:r>
      <w:r>
        <w:rPr>
          <w:rtl/>
          <w:cs/>
          <w:lang w:val="ar_AE" w:bidi="ar_AE"/>
        </w:rPr>
        <w:t>ونحن لا نعرف أين كان القادة اليهود ويسوع عندما كانوا يجرون محادثتهم بعد هذا الحدث. ربما كان هذا يحدث بعد ذلك مباشرة، في المكان نفسه. وربما حولهم كان الناس لا يزالون يحاولون استعادة النظام مرة أخرى في الساحة. ونحن لا نعرف ما إذا كان الناس أطاعوا يسوع وأزالوا هذه الأشياء خارج الساحة، أو ما إذا عادوا على الفور. أو ربما كان يسوع قد انتقل الآن إلى الساحة التالية في الهيكل. وربما كان يجلس ليسترح، أو ربما كان يتجول في المكان. يمكنكم استخدام خيالكم!</w:t>
      </w:r>
    </w:p>
    <w:p>
      <w:pPr>
        <w:bidi/>
      </w:pPr>
      <w:r>
        <w:rPr>
          <w:rtl/>
          <w:cs/>
          <w:lang w:val="ar_AE" w:bidi="ar_AE"/>
        </w:rPr>
      </w:r>
      <w:r>
        <w:rPr>
          <w:rtl/>
          <w:cs/>
          <w:lang w:val="ar_AE" w:bidi="ar_AE"/>
        </w:rPr>
        <w:t>وكان القادة اليهود يطلبون من يسوع أن يعطيهم آية لإثبات أن له السلطان أن يفعل ما فعل. ونحن لا نعرف ما إذا كان هؤلاء القادة اليهود قد رأوا بأنفسهم ما فعله يسوع، أو ما إذا تم إخبارهم عنه ثم جاؤوا للتحقق منه. وربما كان بعضهم قد رآه، والبعض الآخر لم يره.</w:t>
      </w:r>
    </w:p>
    <w:p>
      <w:pPr>
        <w:bidi/>
      </w:pPr>
      <w:r>
        <w:rPr>
          <w:rtl/>
          <w:cs/>
          <w:lang w:val="ar_AE" w:bidi="ar_AE"/>
        </w:rPr>
      </w:r>
      <w:r>
        <w:rPr>
          <w:rtl/>
          <w:cs/>
          <w:lang w:val="ar_AE" w:bidi="ar_AE"/>
        </w:rPr>
        <w:t>ويقول لهم يسوع أن "يهدموا هذا الهيكل، وفي ثلاثة أيام سيقيمه مرة أخرى". وربما كان يسوع يشير إلى نفسه بينما هو يتحدث.</w:t>
      </w:r>
    </w:p>
    <w:p>
      <w:pPr>
        <w:bidi/>
      </w:pPr>
      <w:r>
        <w:rPr>
          <w:rtl/>
          <w:cs/>
          <w:lang w:val="ar_AE" w:bidi="ar_AE"/>
        </w:rPr>
      </w:r>
      <w:r>
        <w:rPr>
          <w:rtl/>
          <w:cs/>
          <w:lang w:val="ar_AE" w:bidi="ar_AE"/>
        </w:rPr>
        <w:t>لكن القادة اليهود لم يفهموا هذا. ويخبروه أنه قد استغرق 46 عامًا ليتم بناء هذا الهيكل – كيف من الممكن أن يفعل يسوع هذا العمل في ثلاثة أيام!</w:t>
      </w:r>
    </w:p>
    <w:p>
      <w:pPr>
        <w:bidi/>
      </w:pPr>
      <w:r>
        <w:rPr>
          <w:rtl/>
          <w:cs/>
          <w:lang w:val="ar_AE" w:bidi="ar_AE"/>
        </w:rPr>
      </w:r>
      <w:r>
        <w:rPr>
          <w:rtl/>
          <w:cs/>
          <w:lang w:val="ar_AE" w:bidi="ar_AE"/>
        </w:rPr>
        <w:t>وتتوقف المحادثة هنا. ونحن لا نعرف كيف انتهت. هل مشى يسوع بعيدًا؟ هل كان القادة الدينيون يذهبون بعيدًا؟ كيف تتخيلون الطريقة التي انتهى بها الموقف؟</w:t>
      </w:r>
    </w:p>
    <w:p>
      <w:pPr>
        <w:bidi/>
      </w:pPr>
      <w:r>
        <w:rPr>
          <w:rtl/>
          <w:cs/>
          <w:lang w:val="ar_AE" w:bidi="ar_AE"/>
        </w:rPr>
      </w:r>
      <w:r>
        <w:rPr>
          <w:rtl/>
          <w:cs/>
          <w:lang w:val="ar_AE" w:bidi="ar_AE"/>
        </w:rPr>
        <w:t>ثم بعد ذلك يمكنكم أن تقفزوا إلى المستقبل مرة أخرى وتجعلوا التلاميذ يتحدثون عن هذا من الجزء الآخر من الغرفة. لأنه في المستقبل، بعد قيامة يسوع، سيتذكرون ما قاله يسوع للقادة اليهود. ثم سيدركون أن يسوع كان يتحدث عن موته وقيامته. ويؤمنون أكثر أن كل ما قاله كان صحيحًا. وهم يؤمنون أيضًا أن ما قيل في الكتب المُقَدَّسة عنه كان حقًا. وهذا يعني أنهم يؤمنون أن هذا النص المحدد من المزامير كان في الواقع يتحدث عن يسوع.</w:t>
      </w:r>
    </w:p>
    <w:p>
      <w:pPr>
        <w:bidi/>
      </w:pPr>
      <w:r>
        <w:rPr>
          <w:rtl/>
          <w:cs/>
          <w:lang w:val="ar_AE" w:bidi="ar_AE"/>
        </w:rPr>
      </w:r>
      <w:r>
        <w:rPr>
          <w:rtl/>
          <w:cs/>
          <w:lang w:val="ar_AE" w:bidi="ar_AE"/>
        </w:rPr>
        <w:t>وبعد ذلك، يعود المقطع إلى الوقت المُعاصر. وكان عيد الفصح مستمر. وكان هذا العيد يستمر أسبوعًا على الأقل. وكان يسوع في أورشليم، وقد جاء العديد من الناس من جميع أنحاء البلاد ليحتفلوا بالعيد. وكانت المدينة مُزدحمة. وكان الناس يقضون الوقت في الهيكل. وربما سمع الناس عمَّا فعله يسوع في الهيكل. وعلى الأرجح يبدأ الناس في التجمع حوله. ونحن لا نعرف ما الذي كان يفعله يسوع خلال هذا الوقت. فربما كان يسوع يُعلِّم الناس المزيد عن الله. ويبدأ العديد من الناس في أن يؤمنوا أن يسوع كان حقًا مُرسلًا من الله. لكن يسوع كان يعرف أنهم لم يثقوا به تمامًا بعد.</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2 : 13 - 25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الناس الذين كانوا يقومون بالتجارة في ساحة الهيكل</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الناس في أورشليم الذين يؤمنون بيسوع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يسوع وتلاميذه وهم يغادرون كفرناحوم، وبعد عدة أيام يصلون إلى أورشليم.</w:t>
      </w:r>
    </w:p>
    <w:p>
      <w:pPr>
        <w:bidi/>
      </w:pPr>
      <w:r>
        <w:rPr>
          <w:rtl/>
          <w:cs/>
          <w:lang w:val="ar_AE" w:bidi="ar_AE"/>
        </w:rPr>
      </w:r>
      <w:r>
        <w:rPr>
          <w:rtl/>
          <w:cs/>
          <w:lang w:val="ar_AE" w:bidi="ar_AE"/>
        </w:rPr>
        <w:t>ومثّلوا مشهد يسوع وتلاميذه وهم يصلون إلى الهيكل. انظروا فيما إذا كان بإمكانكم إعادة تكوين السوق الذي أقامه الناس خارج الهيكل. وربما يكون لديكم بعض الحيوانات المتاحة!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 الشخص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يسوع وهو يصنع سوطًا. مثِّلوا يسوع وهو يطرد الحيوانات بعيدًا. يمكنكم تمثيل الناس وهم يركضون خلف حيواناتهم! مثِّلوا يسوع وهو يقلب الموائد وينثر النقود. ثم مثِّلوا يسوع وهو يخبر الناس الذين يبيعون الحمام أن يذهبوا بعيدًا. مثِّلوا يسوع وهو يقول: "لا تجعلوا بيت أبي بيت تجارة!"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الناس الذين يبيعون الأشياء: "ما الذي تفكرون فيه؟"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وربما يمكنكم نقل التلاميذ بسرعة إلى مكان آخر في الغرفة، مما يعني أننا الآن في المستقبل. مثِّلوا أنهم الآن بعد قيامة يسوع ويتذكّرون أن هناك مزمورًا يقول: "إن غيرة بيتك أكلتني".</w:t>
      </w:r>
    </w:p>
    <w:p>
      <w:pPr>
        <w:bidi/>
      </w:pPr>
      <w:r>
        <w:rPr>
          <w:rtl/>
          <w:cs/>
          <w:lang w:val="ar_AE" w:bidi="ar_AE"/>
        </w:rPr>
      </w:r>
      <w:r>
        <w:rPr>
          <w:rtl/>
          <w:cs/>
          <w:lang w:val="ar_AE" w:bidi="ar_AE"/>
        </w:rPr>
        <w:t>ثم مثِّلوا القادة الدينيين اليهود الذين يأتون إلى يسوع ويطلبون منه آية.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القادة الدينيين اليهود: "بماذا تفكرون؟"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يسوع وهو يقول لهم: "انقضوا هذا الهيكل، وفي ثلاثة أيام أبنيه مرة أخرى". ثم مثِّلوا القادة اليهود يقولون: "لقد استغرق الأمر ست وأربعين عامًا ليُبنى هذا الهيكل، فكيف يمكنك أن تقول إنك تستطيع أن تبنيه في ثلاثة أيام؟"</w:t>
      </w:r>
    </w:p>
    <w:p>
      <w:pPr>
        <w:bidi/>
      </w:pPr>
      <w:r>
        <w:rPr>
          <w:rtl/>
          <w:cs/>
          <w:lang w:val="ar_AE" w:bidi="ar_AE"/>
        </w:rPr>
      </w:r>
      <w:r>
        <w:rPr>
          <w:rtl/>
          <w:cs/>
          <w:lang w:val="ar_AE" w:bidi="ar_AE"/>
        </w:rPr>
        <w:t>مثِّلوا كيف تتصورون أن هذه المحادثة كانت قد انتهت. ربما ابتعدوا جميعًا.</w:t>
      </w:r>
    </w:p>
    <w:p>
      <w:pPr>
        <w:bidi/>
      </w:pPr>
      <w:r>
        <w:rPr>
          <w:rtl/>
          <w:cs/>
          <w:lang w:val="ar_AE" w:bidi="ar_AE"/>
        </w:rPr>
      </w:r>
      <w:r>
        <w:rPr>
          <w:rtl/>
          <w:cs/>
          <w:lang w:val="ar_AE" w:bidi="ar_AE"/>
        </w:rPr>
        <w:t>مثِّلوا بعد مرور فترة زمنية، بعد القيامة، كيف تذكَّر التلاميذ هذه المحادثة والآن فهموا أن يسوع كان يتحدث عن موته وقيامته.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(بعد القيامة): "بمَ تُفكِّرون؟" قد تسمعون عبارات مثل: </w:t>
      </w:r>
    </w:p>
    <w:p>
      <w:pPr>
        <w:bidi/>
      </w:pPr>
      <w:r>
        <w:rPr>
          <w:rtl/>
          <w:cs/>
          <w:lang w:val="ar_AE" w:bidi="ar_AE"/>
        </w:rPr>
      </w:r>
      <w:r>
        <w:rPr>
          <w:rtl/>
          <w:cs/>
          <w:lang w:val="ar_AE" w:bidi="ar_AE"/>
        </w:rPr>
        <w:t>مثِّلوا الناس في أورشليم وهم يستجيبون لما رأوا يسوع يفعله في الهيكل. وربما يمكنكم تمثيل كيف كانوا يتحدثون عنه ويصفونه للآخرين.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الناس في أورشليم: "ماذا تظنون؟"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"ما الذي تفكر فيه بشأن هؤلاء الناس؟"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2 : 13 - 25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يذهب يسوع إلى أورشليم لأن </w:t>
      </w:r>
      <w:r>
        <w:rPr>
          <w:b/>
          <w:rtl/>
          <w:cs/>
          <w:lang w:val="ar_AE" w:bidi="ar_AE"/>
        </w:rPr>
        <w:t>عيد الفصح اليهودي</w:t>
      </w:r>
      <w:r>
        <w:rPr>
          <w:rtl/>
          <w:cs/>
          <w:lang w:val="ar_AE" w:bidi="ar_AE"/>
        </w:rPr>
        <w:t xml:space="preserve"> كان قادمًا. ويدعوه يوحنا الكاتب "العيد اليهودي" فقط لكي يفهم جميع الذين يقرأون إنجيله هذا، بما فيهم الذين ليسوا يهودًا.</w:t>
      </w:r>
    </w:p>
    <w:p>
      <w:pPr>
        <w:bidi/>
      </w:pPr>
      <w:r>
        <w:rPr>
          <w:rtl/>
          <w:cs/>
          <w:lang w:val="ar_AE" w:bidi="ar_AE"/>
        </w:rPr>
      </w:r>
      <w:r>
        <w:rPr>
          <w:rtl/>
          <w:cs/>
          <w:lang w:val="ar_AE" w:bidi="ar_AE"/>
        </w:rPr>
        <w:t xml:space="preserve">وفي عيد </w:t>
      </w:r>
      <w:r>
        <w:rPr>
          <w:b/>
          <w:rtl/>
          <w:cs/>
          <w:lang w:val="ar_AE" w:bidi="ar_AE"/>
        </w:rPr>
        <w:t>الفصح</w:t>
      </w:r>
      <w:r>
        <w:rPr>
          <w:rtl/>
          <w:cs/>
          <w:lang w:val="ar_AE" w:bidi="ar_AE"/>
        </w:rPr>
        <w:t xml:space="preserve"> هذا، كان الناس يحتفلون بأن الله كان قد حرّر أجدادهم من أن يكونوا عبيدًا في مصر، وذلك منذ زمن طويل للغاية. وفي ذلك الوقت، كان الله قد عاقب الشعب المصري بإرسال ملاك ليَقتل كل ابن بِكْر في كل بيت مصري. لكن الله كان قد أمر بني إسرائيل أن يذبحوا حَمَلًا ويضعوا دم هذا الحَمَل على أبواب بيوتهم. فلما كان الملاك، الذي أرسله الله ليقتل كل ابن بِكْر، يرى دم الحمل على باب البيت، كان يترك ذلك البيت ولا يقتل الابن البِكْر في تلك العائلة. واسم الفصح معناه "أن يتخطى أو يعبر". وبعد هذه الحادثة، سمح المصريون أخيرًا لبني إسرائيل بالعودة إلى بلادهم. وفي كل سنة كان بنو إسرائيل يحتفلون بعيد الفصح ليتذكرون كيف حررّهم الله. وكان عيد الفصح يومًا واحدًا، لكن تعقبه سبعة أيام أخرى من الاحتفال والتَذكُّر. وتلك الأيام السبعة كانت تُدعى "عيد الفطير". وغالبًا ما كان يُطلق على هذين العيدين فقط اسم أحدهما.</w:t>
      </w:r>
    </w:p>
    <w:p>
      <w:pPr>
        <w:bidi/>
      </w:pPr>
      <w:r>
        <w:rPr>
          <w:rtl/>
          <w:cs/>
          <w:lang w:val="ar_AE" w:bidi="ar_AE"/>
        </w:rPr>
      </w:r>
      <w:r>
        <w:rPr>
          <w:rtl/>
          <w:cs/>
          <w:lang w:val="ar_AE" w:bidi="ar_AE"/>
        </w:rPr>
        <w:t xml:space="preserve">توقفوا هنا وناقشوا كمجموعة أي كلمة ستستخدمون لترجمة كلمة </w:t>
      </w:r>
      <w:r>
        <w:rPr>
          <w:b/>
          <w:rtl/>
          <w:cs/>
          <w:lang w:val="ar_AE" w:bidi="ar_AE"/>
        </w:rPr>
        <w:t>فصح</w:t>
      </w:r>
      <w:r>
        <w:rPr>
          <w:rtl/>
          <w:cs/>
          <w:lang w:val="ar_AE" w:bidi="ar_AE"/>
        </w:rPr>
        <w:t xml:space="preserve">. ابحثوا في قاموس الكلمات الرئيسية للمزيد من المعلومات عن كلمة </w:t>
      </w:r>
      <w:r>
        <w:rPr>
          <w:b/>
          <w:rtl/>
          <w:cs/>
          <w:lang w:val="ar_AE" w:bidi="ar_AE"/>
        </w:rPr>
        <w:t>فصح</w:t>
      </w:r>
      <w:r>
        <w:rPr>
          <w:rtl/>
          <w:cs/>
          <w:lang w:val="ar_AE" w:bidi="ar_AE"/>
        </w:rPr>
        <w:t>. واستخدموا الكلمة نفسها التي استخدمتموها في المواضع السابقة. أوقِفوا الاستماع إلى التسجيل الصوتي هنا.</w:t>
      </w:r>
    </w:p>
    <w:p>
      <w:pPr>
        <w:bidi/>
      </w:pPr>
      <w:r>
        <w:rPr>
          <w:rtl/>
          <w:cs/>
          <w:lang w:val="ar_AE" w:bidi="ar_AE"/>
        </w:rPr>
      </w:r>
      <w:r>
        <w:rPr>
          <w:rtl/>
          <w:cs/>
          <w:lang w:val="ar_AE" w:bidi="ar_AE"/>
        </w:rPr>
        <w:t xml:space="preserve">هذا المقطع يحدث في </w:t>
      </w:r>
      <w:r>
        <w:rPr>
          <w:b/>
          <w:rtl/>
          <w:cs/>
          <w:lang w:val="ar_AE" w:bidi="ar_AE"/>
        </w:rPr>
        <w:t>الهيكل</w:t>
      </w:r>
      <w:r>
        <w:rPr>
          <w:rtl/>
          <w:cs/>
          <w:lang w:val="ar_AE" w:bidi="ar_AE"/>
        </w:rPr>
        <w:t xml:space="preserve"> وفي ساحات الهيكل. والهيكل كان المكان الذي كان يعبد فيه اليهود الله ويقدمون الذبائح. وهناك اسم آخر للهيكل هو "بيت الله". وكان الهيكل يرمز إلى حضور الله على الأرض.</w:t>
      </w:r>
    </w:p>
    <w:p>
      <w:pPr>
        <w:bidi/>
      </w:pPr>
      <w:r>
        <w:rPr>
          <w:rtl/>
          <w:cs/>
          <w:lang w:val="ar_AE" w:bidi="ar_AE"/>
        </w:rPr>
      </w:r>
      <w:r>
        <w:rPr>
          <w:rtl/>
          <w:cs/>
          <w:lang w:val="ar_AE" w:bidi="ar_AE"/>
        </w:rPr>
        <w:t>وكان الهيكل بناءً كبيرًا جدًا به بعض المباني الأصغر حوله، وعدة ساحات. وبعض الأديان لديها العديد من الهياكل لإلهها أو آلهتها، لكن الله كان قد أمر اليهود بأن يكون لديهم هيكل واحد فقط. وكان هناك عدة ساحات خارج الهيكل. وفي الساحة الداخلية، الأقرب إلى مبنى الهيكل، كان يُوجد المذبح حيث يُقدِّم الكهنة الذبائح لله لطلب الغفران أو لشكر الله على شيء ما. والكهنة وحدهم هم من كان يمكنهم دخول مبنى الهيكل. وهذا كان يُدعى "القُدس". ويدخل الكهنة داخل ذلك المكان ليحرقوا بخورًا عطر الرائحة كتقدمةٍ لله. ثم في نهاية هذا المكان كان يوجد حجاب، وخلف هذا الحجاب كان يوجد "قُدس الأقداس". وحده رئيس الكهنة كان يستطيع أن يذهب وراء ذلك الحجاب. وإذا دخل أي شخص آخر هذا المكان، فإنه يموت. بل إن رئيس الكهنة كان يستطيع أن يدخل مرة واحدة فقط في السنة خلال حدث خاص، عندما كان عليه أن يطلب من الله الغفران عن جميع الخطايا التي ارتكبها الشعب في العام الماضي.</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الهيكل</w:t>
      </w:r>
      <w:r>
        <w:rPr>
          <w:rtl/>
          <w:cs/>
          <w:lang w:val="ar_AE" w:bidi="ar_AE"/>
        </w:rPr>
        <w:t xml:space="preserve">. انظروا مرة أخرى إلى صور للهيكل. لمزيدٍ من المعلومات، ابحثوا في قاموس الكلمات الرئيسية عن كلمة </w:t>
      </w:r>
      <w:r>
        <w:rPr>
          <w:b/>
          <w:rtl/>
          <w:cs/>
          <w:lang w:val="ar_AE" w:bidi="ar_AE"/>
        </w:rPr>
        <w:t>هيكل</w:t>
      </w:r>
      <w:r>
        <w:rPr>
          <w:rtl/>
          <w:cs/>
          <w:lang w:val="ar_AE" w:bidi="ar_AE"/>
        </w:rPr>
        <w:t>. واستخدموا الكلمة نفسها التي استخدمتموها في المواضع السابقة. (توقَّفوا هنا عن سماع التسجيل الصوتي)</w:t>
      </w:r>
    </w:p>
    <w:p>
      <w:pPr>
        <w:bidi/>
      </w:pPr>
      <w:r>
        <w:rPr>
          <w:rtl/>
          <w:cs/>
          <w:lang w:val="ar_AE" w:bidi="ar_AE"/>
        </w:rPr>
      </w:r>
      <w:r>
        <w:rPr>
          <w:rtl/>
          <w:cs/>
          <w:lang w:val="ar_AE" w:bidi="ar_AE"/>
        </w:rPr>
        <w:t>إن الناس الذين يمارسون تجارتهم لم يكونوا داخل مبنى الهيكل، بل في الساحة الخارجية للهيكل.</w:t>
      </w:r>
    </w:p>
    <w:p>
      <w:pPr>
        <w:bidi/>
      </w:pPr>
      <w:r>
        <w:rPr>
          <w:rtl/>
          <w:cs/>
          <w:lang w:val="ar_AE" w:bidi="ar_AE"/>
        </w:rPr>
      </w:r>
      <w:r>
        <w:rPr>
          <w:rtl/>
          <w:cs/>
          <w:lang w:val="ar_AE" w:bidi="ar_AE"/>
        </w:rPr>
        <w:t>وكان الناس يبيعون الماشية، وهو ما قد يعني الأبقار، أو الثيران. كذلك كان الناس يبيعون الخراف والحمام.</w:t>
      </w:r>
    </w:p>
    <w:p>
      <w:pPr>
        <w:bidi/>
      </w:pPr>
      <w:r>
        <w:rPr>
          <w:rtl/>
          <w:cs/>
          <w:lang w:val="ar_AE" w:bidi="ar_AE"/>
        </w:rPr>
      </w:r>
      <w:r>
        <w:rPr>
          <w:rtl/>
          <w:cs/>
          <w:lang w:val="ar_AE" w:bidi="ar_AE"/>
        </w:rPr>
        <w:t>إذا لزم الأمر، اعرضوا مرة أخرى صورة لهذه الحيوانات. أوقِفوا الاستماع إلى التسجيل الصوتي هنا.</w:t>
      </w:r>
    </w:p>
    <w:p>
      <w:pPr>
        <w:bidi/>
      </w:pPr>
      <w:r>
        <w:rPr>
          <w:rtl/>
          <w:cs/>
          <w:lang w:val="ar_AE" w:bidi="ar_AE"/>
        </w:rPr>
      </w:r>
      <w:r>
        <w:rPr>
          <w:b/>
          <w:rtl/>
          <w:cs/>
          <w:lang w:val="ar_AE" w:bidi="ar_AE"/>
        </w:rPr>
        <w:t>الصيارفة</w:t>
      </w:r>
      <w:r>
        <w:rPr>
          <w:rtl/>
          <w:cs/>
          <w:lang w:val="ar_AE" w:bidi="ar_AE"/>
        </w:rPr>
        <w:t xml:space="preserve"> هم الأشخاص الذين يُبادلون نوع من المال بنوع آخر من المال. وكان على الذين يريدون مُبَادلة المال أن يدفعوا بعض المال الإضافي لهؤلاء الصيارفة.</w:t>
      </w:r>
    </w:p>
    <w:p>
      <w:pPr>
        <w:bidi/>
      </w:pPr>
      <w:r>
        <w:rPr>
          <w:rtl/>
          <w:cs/>
          <w:lang w:val="ar_AE" w:bidi="ar_AE"/>
        </w:rPr>
      </w:r>
      <w:r>
        <w:rPr>
          <w:rtl/>
          <w:cs/>
          <w:lang w:val="ar_AE" w:bidi="ar_AE"/>
        </w:rPr>
        <w:t>ويتذكر تلاميذ يسوع أنه "</w:t>
      </w:r>
      <w:r>
        <w:rPr>
          <w:b/>
          <w:rtl/>
          <w:cs/>
          <w:lang w:val="ar_AE" w:bidi="ar_AE"/>
        </w:rPr>
        <w:t>مكتوب</w:t>
      </w:r>
      <w:r>
        <w:rPr>
          <w:rtl/>
          <w:cs/>
          <w:lang w:val="ar_AE" w:bidi="ar_AE"/>
        </w:rPr>
        <w:t xml:space="preserve"> أن غيرة بيتك أكلتني". وكلمة "مكتوب" تعني أنهم يتذكرون شيئًا مكتوبًا في الكتب المُقَدَّسة. والكتب المُقدَّسة للشعب اليهودي هي الجزء من الكتاب المُقدَّس الذي يدعوه الآن المسيحيون العهد القديم. </w:t>
      </w:r>
    </w:p>
    <w:p>
      <w:pPr>
        <w:bidi/>
      </w:pPr>
      <w:r>
        <w:rPr>
          <w:rtl/>
          <w:cs/>
          <w:lang w:val="ar_AE" w:bidi="ar_AE"/>
        </w:rPr>
      </w:r>
      <w:r>
        <w:rPr>
          <w:rtl/>
          <w:cs/>
          <w:lang w:val="ar_AE" w:bidi="ar_AE"/>
        </w:rPr>
        <w:t>وكلمة "</w:t>
      </w:r>
      <w:r>
        <w:rPr>
          <w:b/>
          <w:rtl/>
          <w:cs/>
          <w:lang w:val="ar_AE" w:bidi="ar_AE"/>
        </w:rPr>
        <w:t>غيرة</w:t>
      </w:r>
      <w:r>
        <w:rPr>
          <w:rtl/>
          <w:cs/>
          <w:lang w:val="ar_AE" w:bidi="ar_AE"/>
        </w:rPr>
        <w:t xml:space="preserve"> بيتك" تعني الحب القوي أو الشغف أو التكريس الذي يمتلكه هذا الشخص لبيت الله.</w:t>
      </w:r>
    </w:p>
    <w:p>
      <w:pPr>
        <w:bidi/>
      </w:pPr>
      <w:r>
        <w:rPr>
          <w:rtl/>
          <w:cs/>
          <w:lang w:val="ar_AE" w:bidi="ar_AE"/>
        </w:rPr>
      </w:r>
      <w:r>
        <w:rPr>
          <w:b/>
          <w:rtl/>
          <w:cs/>
          <w:lang w:val="ar_AE" w:bidi="ar_AE"/>
        </w:rPr>
        <w:t>وبيتك</w:t>
      </w:r>
      <w:r>
        <w:rPr>
          <w:rtl/>
          <w:cs/>
          <w:lang w:val="ar_AE" w:bidi="ar_AE"/>
        </w:rPr>
        <w:t xml:space="preserve"> يعني هيكل الله.</w:t>
      </w:r>
    </w:p>
    <w:p>
      <w:pPr>
        <w:bidi/>
      </w:pPr>
      <w:r>
        <w:rPr>
          <w:rtl/>
          <w:cs/>
          <w:lang w:val="ar_AE" w:bidi="ar_AE"/>
        </w:rPr>
      </w:r>
      <w:r>
        <w:rPr>
          <w:rtl/>
          <w:cs/>
          <w:lang w:val="ar_AE" w:bidi="ar_AE"/>
        </w:rPr>
        <w:t xml:space="preserve">إن التكريس لبيتك </w:t>
      </w:r>
      <w:r>
        <w:rPr>
          <w:b/>
          <w:rtl/>
          <w:cs/>
          <w:lang w:val="ar_AE" w:bidi="ar_AE"/>
        </w:rPr>
        <w:t>يشتعل في داخلي</w:t>
      </w:r>
      <w:r>
        <w:rPr>
          <w:rtl/>
          <w:cs/>
          <w:lang w:val="ar_AE" w:bidi="ar_AE"/>
        </w:rPr>
        <w:t xml:space="preserve">، أي أنه </w:t>
      </w:r>
      <w:r>
        <w:rPr>
          <w:b/>
          <w:rtl/>
          <w:cs/>
          <w:lang w:val="ar_AE" w:bidi="ar_AE"/>
        </w:rPr>
        <w:t>يأكلني</w:t>
      </w:r>
      <w:r>
        <w:rPr>
          <w:rtl/>
          <w:cs/>
          <w:lang w:val="ar_AE" w:bidi="ar_AE"/>
        </w:rPr>
        <w:t>. وقد يعني هذا أن الشغف الذي يشعر به هذا الشخص لبيت الله قوي لدرجة أنه يشبه نارًا تشتعل داخله. وقد يعني أيضًا أن الشغف قوي لدرجة أنه سيدمّر الشخص أو يقتله.</w:t>
      </w:r>
    </w:p>
    <w:p>
      <w:pPr>
        <w:bidi/>
      </w:pPr>
      <w:r>
        <w:rPr>
          <w:rtl/>
          <w:cs/>
          <w:lang w:val="ar_AE" w:bidi="ar_AE"/>
        </w:rPr>
      </w:r>
      <w:r>
        <w:rPr>
          <w:rtl/>
          <w:cs/>
          <w:lang w:val="ar_AE" w:bidi="ar_AE"/>
        </w:rPr>
        <w:t>توقفوا هنا وناقشوا كمجموعة كيف ستترجمون هذه العبارة بأكملها. (توقَّفوا هنا عن سماع التسجيل الصوتي)</w:t>
      </w:r>
    </w:p>
    <w:p>
      <w:pPr>
        <w:bidi/>
      </w:pPr>
      <w:r>
        <w:rPr>
          <w:rtl/>
          <w:cs/>
          <w:lang w:val="ar_AE" w:bidi="ar_AE"/>
        </w:rPr>
      </w:r>
      <w:r>
        <w:rPr>
          <w:b/>
          <w:rtl/>
          <w:cs/>
          <w:lang w:val="ar_AE" w:bidi="ar_AE"/>
        </w:rPr>
        <w:t>التلاميذ</w:t>
      </w:r>
      <w:r>
        <w:rPr>
          <w:rtl/>
          <w:cs/>
          <w:lang w:val="ar_AE" w:bidi="ar_AE"/>
        </w:rPr>
        <w:t xml:space="preserve"> هم الأشخاص الذين يتبعون يسوع ويَتَعَلَّمُون منه. استخدموا الكلمة نفسها التي استخدمتموها في المقاطع السابقة. وستجدون كلمة </w:t>
      </w:r>
      <w:r>
        <w:rPr>
          <w:b/>
          <w:rtl/>
          <w:cs/>
          <w:lang w:val="ar_AE" w:bidi="ar_AE"/>
        </w:rPr>
        <w:t>تلميذ</w:t>
      </w:r>
      <w:r>
        <w:rPr>
          <w:rtl/>
          <w:cs/>
          <w:lang w:val="ar_AE" w:bidi="ar_AE"/>
        </w:rPr>
        <w:t xml:space="preserve"> في قاموس الكلمات الرئيسية.</w:t>
      </w:r>
    </w:p>
    <w:p>
      <w:pPr>
        <w:bidi/>
      </w:pPr>
      <w:r>
        <w:rPr>
          <w:rtl/>
          <w:cs/>
          <w:lang w:val="ar_AE" w:bidi="ar_AE"/>
        </w:rPr>
      </w:r>
      <w:r>
        <w:rPr>
          <w:rtl/>
          <w:cs/>
          <w:lang w:val="ar_AE" w:bidi="ar_AE"/>
        </w:rPr>
        <w:t xml:space="preserve">كان </w:t>
      </w:r>
      <w:r>
        <w:rPr>
          <w:b/>
          <w:rtl/>
          <w:cs/>
          <w:lang w:val="ar_AE" w:bidi="ar_AE"/>
        </w:rPr>
        <w:t>اليهود</w:t>
      </w:r>
      <w:r>
        <w:rPr>
          <w:rtl/>
          <w:cs/>
          <w:lang w:val="ar_AE" w:bidi="ar_AE"/>
        </w:rPr>
        <w:t xml:space="preserve"> يطلبون من يسوع آية. وبوجه عام، تعني كلمة "اليهود" نسل إبراهيم، أي الأشخاص الذين ينتمون إلى شعب الله الخاص. كذلك فإن يسوع ومعظم الأشخاص الآخرين في الأناجيل هم أيضًا يهود. وفي إنجيل يوحنا، تُستخدم كلمة "يهود" بطريقة خاصة. ففي هذا الإنجيل، تعني كلمة "اليهود" دائمًا القادة الدينيين لليهود. لذلك قد ترغبون في قول "القادة اليهود" بدلًا من مجرد اليهود. وكلمة </w:t>
      </w:r>
      <w:r>
        <w:rPr>
          <w:b/>
          <w:rtl/>
          <w:cs/>
          <w:lang w:val="ar_AE" w:bidi="ar_AE"/>
        </w:rPr>
        <w:t>اليهود</w:t>
      </w:r>
      <w:r>
        <w:rPr>
          <w:rtl/>
          <w:cs/>
          <w:lang w:val="ar_AE" w:bidi="ar_AE"/>
        </w:rPr>
        <w:t xml:space="preserve"> مذكورة في قاموس الكلمات الرئيسية. استخدموا هنا نفس المصطلح الذي استخدمتوه في المقاطع السابقة. </w:t>
      </w:r>
    </w:p>
    <w:p>
      <w:pPr>
        <w:bidi/>
      </w:pPr>
      <w:r>
        <w:rPr>
          <w:rtl/>
          <w:cs/>
          <w:lang w:val="ar_AE" w:bidi="ar_AE"/>
        </w:rPr>
      </w:r>
      <w:r>
        <w:rPr>
          <w:rtl/>
          <w:cs/>
          <w:lang w:val="ar_AE" w:bidi="ar_AE"/>
        </w:rPr>
        <w:t xml:space="preserve">وكان القادة اليهود يطلبون من يسوع </w:t>
      </w:r>
      <w:r>
        <w:rPr>
          <w:b/>
          <w:rtl/>
          <w:cs/>
          <w:lang w:val="ar_AE" w:bidi="ar_AE"/>
        </w:rPr>
        <w:t>آية</w:t>
      </w:r>
      <w:r>
        <w:rPr>
          <w:rtl/>
          <w:cs/>
          <w:lang w:val="ar_AE" w:bidi="ar_AE"/>
        </w:rPr>
        <w:t xml:space="preserve">. وهذه هي الكلمة ذاتها التي يستخدمها يوحنا الكاتب في الإنجيل عندما يتحدث عن معجزات يسوع. فَيَدعو يوحنا معجزات يسوع "آيات". والآية هي معجزة، أو عمل يُصنع لغرضٍ خاص. استخدموا الكلمة ذاتها التي استخدمتموها في المقطع السابق. وستجدون كلمة </w:t>
      </w:r>
      <w:r>
        <w:rPr>
          <w:b/>
          <w:rtl/>
          <w:cs/>
          <w:lang w:val="ar_AE" w:bidi="ar_AE"/>
        </w:rPr>
        <w:t>آية</w:t>
      </w:r>
      <w:r>
        <w:rPr>
          <w:rtl/>
          <w:cs/>
          <w:lang w:val="ar_AE" w:bidi="ar_AE"/>
        </w:rPr>
        <w:t xml:space="preserve"> في قاموس الكلمات الرئيسية.</w:t>
      </w:r>
    </w:p>
    <w:p>
      <w:pPr>
        <w:bidi/>
      </w:pPr>
      <w:r>
        <w:rPr>
          <w:rtl/>
          <w:cs/>
          <w:lang w:val="ar_AE" w:bidi="ar_AE"/>
        </w:rPr>
      </w:r>
      <w:r>
        <w:rPr>
          <w:rtl/>
          <w:cs/>
          <w:lang w:val="ar_AE" w:bidi="ar_AE"/>
        </w:rPr>
        <w:t xml:space="preserve">فيقول يسوع للقادة الدينيين: "اهدموا هذا الهيكل، وفي ثلاثة أيام </w:t>
      </w:r>
      <w:r>
        <w:rPr>
          <w:b/>
          <w:rtl/>
          <w:cs/>
          <w:lang w:val="ar_AE" w:bidi="ar_AE"/>
        </w:rPr>
        <w:t>أُقيمه</w:t>
      </w:r>
      <w:r>
        <w:rPr>
          <w:rtl/>
          <w:cs/>
          <w:lang w:val="ar_AE" w:bidi="ar_AE"/>
        </w:rPr>
        <w:t xml:space="preserve"> مرة أخرى". أن يُقيم قد يعني أن يجعل شخص ما حيًا، أو أن يعيد إقامة بناء. إذا لم تكن هناك كلمة في لغتكم تتفق مع هذين المعنيين، فيمكنكم أن تتمسكوا بمعنى "إعادة إقامة المبنى" فقط.</w:t>
      </w:r>
    </w:p>
    <w:p>
      <w:pPr>
        <w:bidi/>
      </w:pPr>
      <w:r>
        <w:rPr>
          <w:rtl/>
          <w:cs/>
          <w:lang w:val="ar_AE" w:bidi="ar_AE"/>
        </w:rPr>
      </w:r>
      <w:r>
        <w:rPr>
          <w:rtl/>
          <w:cs/>
          <w:lang w:val="ar_AE" w:bidi="ar_AE"/>
        </w:rPr>
        <w:t xml:space="preserve">وعندما كان يسوع في أورشليم، </w:t>
      </w:r>
      <w:r>
        <w:rPr>
          <w:b/>
          <w:rtl/>
          <w:cs/>
          <w:lang w:val="ar_AE" w:bidi="ar_AE"/>
        </w:rPr>
        <w:t>آمن باسمه</w:t>
      </w:r>
      <w:r>
        <w:rPr>
          <w:rtl/>
          <w:cs/>
          <w:lang w:val="ar_AE" w:bidi="ar_AE"/>
        </w:rPr>
        <w:t xml:space="preserve"> العديد من الناس. أن تؤمن باسم شخص يعني أنك تثق بذلك الشخص، وتؤمن بأن ما يقوله صحيح.</w:t>
      </w:r>
    </w:p>
    <w:p>
      <w:pPr>
        <w:bidi/>
      </w:pPr>
      <w:r>
        <w:rPr>
          <w:rtl/>
          <w:cs/>
          <w:lang w:val="ar_AE" w:bidi="ar_AE"/>
        </w:rPr>
      </w:r>
      <w:r>
        <w:rPr>
          <w:rtl/>
          <w:cs/>
          <w:lang w:val="ar_AE" w:bidi="ar_AE"/>
        </w:rPr>
        <w:t xml:space="preserve">وكان الناس يثقون بيسوع بسبب </w:t>
      </w:r>
      <w:r>
        <w:rPr>
          <w:b/>
          <w:rtl/>
          <w:cs/>
          <w:lang w:val="ar_AE" w:bidi="ar_AE"/>
        </w:rPr>
        <w:t>الآيات</w:t>
      </w:r>
      <w:r>
        <w:rPr>
          <w:rtl/>
          <w:cs/>
          <w:lang w:val="ar_AE" w:bidi="ar_AE"/>
        </w:rPr>
        <w:t xml:space="preserve"> التي كان يصنعها. والكلمة التي تُستخدم هنا لتشير إلى كلمة آية هي نفس الكلمة التي يستخدمها القادة اليهود عندما يطلبون من يسوع أن يعطيهم آية. استخدموا نفس الكلمة التي استخدمتموها هناك، والتي استخدمتموها في المقطع عن يسوع وهو يحوِّل الماء إلى خمرٍ.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3: 1–8 واحفظوه في قلوبكم.</w:t>
      </w:r>
    </w:p>
    <w:p>
      <w:pPr>
        <w:bidi/>
      </w:pPr>
      <w:r>
        <w:rPr>
          <w:rtl/>
          <w:cs/>
          <w:lang w:val="ar_AE" w:bidi="ar_AE"/>
        </w:rPr>
      </w:r>
      <w:r>
        <w:rPr>
          <w:rtl/>
          <w:cs/>
          <w:lang w:val="ar_AE" w:bidi="ar_AE"/>
        </w:rPr>
        <w:t xml:space="preserve">هذا المقطع هو جزء من محادثة أطول. وقد يكون من المفيد أن تستمعوا إلى المحادثة بأكملها أولًا. استمعوا إلى يوحنا 3: 1 -22 مرة واحدة. </w:t>
      </w:r>
    </w:p>
    <w:p>
      <w:pPr>
        <w:bidi/>
      </w:pPr>
      <w:r>
        <w:rPr>
          <w:rtl/>
          <w:cs/>
          <w:lang w:val="ar_AE" w:bidi="ar_AE"/>
        </w:rPr>
      </w:r>
      <w:r>
        <w:rPr>
          <w:rtl/>
          <w:cs/>
          <w:lang w:val="ar_AE" w:bidi="ar_AE"/>
        </w:rPr>
        <w:t xml:space="preserve">بعد ذلك استمعوا إلى يوحنا 3: 1 - 8 ثلاث مرات، من ثلاث ترجمات مختلفة، إن أمكن. هذا هو الجزء الأول من هذه المحادثة. </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 xml:space="preserve">ماذا يخبرنا هذا المقطع عن الله؟ وعن يسوع؟ </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3 : 1 - 8 من الترجمة الأكثر فهمًا لكم.</w:t>
      </w:r>
    </w:p>
    <w:p>
      <w:pPr>
        <w:bidi/>
      </w:pPr>
      <w:r>
        <w:rPr>
          <w:rtl/>
          <w:cs/>
          <w:lang w:val="ar_AE" w:bidi="ar_AE"/>
        </w:rPr>
      </w:r>
      <w:r>
        <w:rPr>
          <w:rtl/>
          <w:cs/>
          <w:lang w:val="ar_AE" w:bidi="ar_AE"/>
        </w:rPr>
        <w:t>في هذا المقطع، يأتي زائر إلى يسوع ليلًا. وعلى الأرجح يسوع كان لا يزال في أورشليم، وربما كان ذلك لا يزال وقت عيد الفصح. كان يسوع قد جذب الكثير من الانتباه عندما طرد الناس الذين كانوا يتاجرون بعيدًا عن ساحة الهيكل. وقد طلب القادة الدينيون اليهود منه أن يصنع آية ليُظهر أن له السلطان ليفعل هذا. نيقوديموس هو أيضًا قائد ديني. ونحن لا نعرف ما إذا كان هو واحد من الناس الذين تحدثوا مع يسوع في وقت سابق أم لا. ونيقوديموس كان فريسيًا. والفريسيون كانوا مجموعة من المُعَلِّمين الدينيين في زمن يسوع والذين كانوا مهتمين للغاية بشأن طاعة ناموس الله بشكل كامل. وقد قابلنا الفريسيين في وقت سابق أيضًا، وذلك عندما سأل القادة الدينيون يوحنا المعمدان من يكون.</w:t>
      </w:r>
    </w:p>
    <w:p>
      <w:pPr>
        <w:bidi/>
      </w:pPr>
      <w:r>
        <w:rPr>
          <w:rtl/>
          <w:cs/>
          <w:lang w:val="ar_AE" w:bidi="ar_AE"/>
        </w:rPr>
      </w:r>
      <w:r>
        <w:rPr>
          <w:rtl/>
          <w:cs/>
          <w:lang w:val="ar_AE" w:bidi="ar_AE"/>
        </w:rPr>
        <w:t>ويدعى نيقوديموس أيضًا رئيسًا أو قائدًا لليهود. وهذا على الأرجح يعني أنه كان عضوًا في المحكمة اليهودية (مجمع السنهدريم). كان الرومانيون يحكمون البلاد، لكن هناك بعض الأمور التي كان من الممكن أن يقررها اليهود بأنفسهم. وهذه الأمور كان يتم الاهتمام بها من خلال هذه المحكمة اليهودية. وهذه المحكمة كانت تُدعى مجمع السنهدريم؛ وستسمعون هذا الاسم لاحقًا في إنجيل يوحنا.</w:t>
      </w:r>
    </w:p>
    <w:p>
      <w:pPr>
        <w:bidi/>
      </w:pPr>
      <w:r>
        <w:rPr>
          <w:rtl/>
          <w:cs/>
          <w:lang w:val="ar_AE" w:bidi="ar_AE"/>
        </w:rPr>
      </w:r>
      <w:r>
        <w:rPr>
          <w:rtl/>
          <w:cs/>
          <w:lang w:val="ar_AE" w:bidi="ar_AE"/>
        </w:rPr>
        <w:t>يأتي نيقوديموس إلى يسوع في الليل. ربما كان هذا لأنه لم يكن يريد أن يراه الآخرون. أو ربما لأنه كان يريد فقط فرصة لإجراء محادثة هادئة، دون إزعاج.</w:t>
      </w:r>
    </w:p>
    <w:p>
      <w:pPr>
        <w:bidi/>
      </w:pPr>
      <w:r>
        <w:rPr>
          <w:rtl/>
          <w:cs/>
          <w:lang w:val="ar_AE" w:bidi="ar_AE"/>
        </w:rPr>
      </w:r>
      <w:r>
        <w:rPr>
          <w:rtl/>
          <w:cs/>
          <w:lang w:val="ar_AE" w:bidi="ar_AE"/>
        </w:rPr>
        <w:t>لكن يوحنا، كاتب هذا الإنجيل، غالبًا ما يستخدم كلمة "الظلمة" وكلمة "النور" بطرق خاصة. وهذه المحادثة كانت تحدث في الظلام. وفي نهاية المحادثة، يسوع سيتحدث عن النور والظلمة. وسنصل إلى ذلك في المقطع التالي.</w:t>
      </w:r>
    </w:p>
    <w:p>
      <w:pPr>
        <w:bidi/>
      </w:pPr>
      <w:r>
        <w:rPr>
          <w:rtl/>
          <w:cs/>
          <w:lang w:val="ar_AE" w:bidi="ar_AE"/>
        </w:rPr>
      </w:r>
      <w:r>
        <w:rPr>
          <w:rtl/>
          <w:cs/>
          <w:lang w:val="ar_AE" w:bidi="ar_AE"/>
        </w:rPr>
        <w:t>توقفوا هنا وناقشوا هذا السؤال كمجموعة: هل يمكنكم أن تحكوا قصة عن مقابلة حدثت في وقت ما ليلًا؟ ماذا حدث؟ (توقَّفوا هنا عن سماع التسجيل الصوتي)</w:t>
      </w:r>
    </w:p>
    <w:p>
      <w:pPr>
        <w:bidi/>
      </w:pPr>
      <w:r>
        <w:rPr>
          <w:rtl/>
          <w:cs/>
          <w:lang w:val="ar_AE" w:bidi="ar_AE"/>
        </w:rPr>
      </w:r>
      <w:r>
        <w:rPr>
          <w:rtl/>
          <w:cs/>
          <w:lang w:val="ar_AE" w:bidi="ar_AE"/>
        </w:rPr>
        <w:t>يبدو أن نيقوديموس يريد أن يتعرف على يسوع أكثر. ونيقوديموس يدعو يسوع "راباي" – وهذا يعني في لغته "مُعلِّم". وفي وقت سابق، سمعنا أن تلاميذ يسوع كانوا يدعونه "راباي". نيقوديموس لم يكن تلميذًا – على الأقل، ليس بعد! لكنه مستعد أن يستمع وأن يتعلم.</w:t>
      </w:r>
    </w:p>
    <w:p>
      <w:pPr>
        <w:bidi/>
      </w:pPr>
      <w:r>
        <w:rPr>
          <w:rtl/>
          <w:cs/>
          <w:lang w:val="ar_AE" w:bidi="ar_AE"/>
        </w:rPr>
      </w:r>
      <w:r>
        <w:rPr>
          <w:rtl/>
          <w:cs/>
          <w:lang w:val="ar_AE" w:bidi="ar_AE"/>
        </w:rPr>
        <w:t>إن المحادثة التي أجراها يسوع ونيقوديموس كانت محيرة بعض الشيء. وكأن الأمر كان كما لو أننا لم نسمع سوى جزء من المحادثة، وعلينا أن نخمِّن البقية. يوحنا، الكاتب، يحب أن يجعل الأمور صعبة قليلًا، فيكون علينا أن نفكر بجدية حتى نفهم! في هذا المقطع، سننظر فقط إلى بداية المحادثة.</w:t>
      </w:r>
    </w:p>
    <w:p>
      <w:pPr>
        <w:bidi/>
      </w:pPr>
      <w:r>
        <w:rPr>
          <w:rtl/>
          <w:cs/>
          <w:lang w:val="ar_AE" w:bidi="ar_AE"/>
        </w:rPr>
      </w:r>
      <w:r>
        <w:rPr>
          <w:rtl/>
          <w:cs/>
          <w:lang w:val="ar_AE" w:bidi="ar_AE"/>
        </w:rPr>
        <w:t>يقول نيقوديموس ليسوع: "نحن نعلم أنك أنت مُعلّم قد جاء من عند الله". وهو يؤمن بهذا بسبب الآيات التي صنعها يسوع. الآية تعني شيئًا غير معتاد يحدث لغرض خاص. والآية تُخبر الناس شيئًا. يوحنا يدعو كل معجزة يصنعها يسوع "آية"، لأن المعجزات كانت تُخبر الناس شيئًا عن يسوع. ولا يخبرنا يوحنا عن أي معجزة كان يسوع قد صنعها في أورشليم حتى الآن، لكن عندما طرد يسوع الباعة من الهيكل، كانت هذه أيضًا آية. فمَا فعله يسوع هناك كان آية للشعب أن يسوع كان له سلطان خاص.</w:t>
      </w:r>
    </w:p>
    <w:p>
      <w:pPr>
        <w:bidi/>
      </w:pPr>
      <w:r>
        <w:rPr>
          <w:rtl/>
          <w:cs/>
          <w:lang w:val="ar_AE" w:bidi="ar_AE"/>
        </w:rPr>
      </w:r>
      <w:r>
        <w:rPr>
          <w:rtl/>
          <w:cs/>
          <w:lang w:val="ar_AE" w:bidi="ar_AE"/>
        </w:rPr>
        <w:t>في ذلك المقطع، أخبرنا يوحنا أن بعض الناس آمنوا بيسوع بسبب الآيات التي صنعها. وربما هذا هو السبب في قول نيقوديموس "نحن نعلم" بدلًا من "أنا أعلم".</w:t>
      </w:r>
    </w:p>
    <w:p>
      <w:pPr>
        <w:bidi/>
      </w:pPr>
      <w:r>
        <w:rPr>
          <w:rtl/>
          <w:cs/>
          <w:lang w:val="ar_AE" w:bidi="ar_AE"/>
        </w:rPr>
      </w:r>
      <w:r>
        <w:rPr>
          <w:rtl/>
          <w:cs/>
          <w:lang w:val="ar_AE" w:bidi="ar_AE"/>
        </w:rPr>
        <w:t>قال نيقوديموس إنه "لا أحد يستطيع أن يصنع هذه الآيات إلا إن كان الله معه". ويستخدم يسوع جملة مشابهة ليعلّم نيقوديموس شيئًا جديدًا. فيخبره يسوع: "لا أحد يستطيع أن يرى ملكوت الله إلا إذا وُلد من فوق".</w:t>
      </w:r>
    </w:p>
    <w:p>
      <w:pPr>
        <w:bidi/>
      </w:pPr>
      <w:r>
        <w:rPr>
          <w:rtl/>
          <w:cs/>
          <w:lang w:val="ar_AE" w:bidi="ar_AE"/>
        </w:rPr>
      </w:r>
      <w:r>
        <w:rPr>
          <w:rtl/>
          <w:cs/>
          <w:lang w:val="ar_AE" w:bidi="ar_AE"/>
        </w:rPr>
        <w:t>وتعبير "يُولد من فوق" يعني "يُولد من الله". لكن ماذا يعني هذا؟</w:t>
      </w:r>
    </w:p>
    <w:p>
      <w:pPr>
        <w:bidi/>
      </w:pPr>
      <w:r>
        <w:rPr>
          <w:rtl/>
          <w:cs/>
          <w:lang w:val="ar_AE" w:bidi="ar_AE"/>
        </w:rPr>
      </w:r>
      <w:r>
        <w:rPr>
          <w:rtl/>
          <w:cs/>
          <w:lang w:val="ar_AE" w:bidi="ar_AE"/>
        </w:rPr>
        <w:t>عندما كنا نُترجِم يوحنا 1: 6–18، في بداية إنجيل يوحنا، سمعنا عبارة "الذين ولدوا من الله". وقد أخبرنا يوحنا الكاتب هناك أن الله أعطى الذين قبلوا يسوع الحق في أن يصيروا أولاد الله. وكان الأمر كما لو أن هؤلاء الناس كانوا قد وُلِدوا من جديد. لكن ليس بنفس الطريقة الطبيعية التي يُولَد بها كل إنسان. فهذا كان نوعًا مختلفًا من الولادة، أي ولادة روحية.</w:t>
      </w:r>
    </w:p>
    <w:p>
      <w:pPr>
        <w:bidi/>
      </w:pPr>
      <w:r>
        <w:rPr>
          <w:rtl/>
          <w:cs/>
          <w:lang w:val="ar_AE" w:bidi="ar_AE"/>
        </w:rPr>
      </w:r>
      <w:r>
        <w:rPr>
          <w:rtl/>
          <w:cs/>
          <w:lang w:val="ar_AE" w:bidi="ar_AE"/>
        </w:rPr>
        <w:t>ويسوع هنا يتحدث عن الشيء نفسه. ويضيف إليه شيئًا. إن أولئك الذين يُولدون مرة أخرى بهذه الطريقة الخاصة هم فقط من يمكنهم أن يروا ملكوت الله. وأن ترى ملكوت الله هو نفس معنى أن تدخل ملكوت الله؛ ويستخدم يسوع كلتا العبارتين في هذه المحادثة. وأن تدخل ملكوت الله يعني أن تصبح جزءًا من شعب الله. وملكوت الله لا يشير إلى مكان مادي في مكان ما على الأرض؛ إنه كل مكان حيث يحكم الله وحيث يطيعه الناس. ويقول يسوع إنه عندما يُولَد الناس مرة أخرى، يمكنهم أن يدخلوا ملكوت الله. وهذا يعني أنه يمكنهم الآن أن يكونوا في علاقة جيدة مع الله. وهؤلاء الناس قد صاروا الآن مُخلَّصين.</w:t>
      </w:r>
    </w:p>
    <w:p>
      <w:pPr>
        <w:bidi/>
      </w:pPr>
      <w:r>
        <w:rPr>
          <w:rtl/>
          <w:cs/>
          <w:lang w:val="ar_AE" w:bidi="ar_AE"/>
        </w:rPr>
      </w:r>
      <w:r>
        <w:rPr>
          <w:rtl/>
          <w:cs/>
          <w:lang w:val="ar_AE" w:bidi="ar_AE"/>
        </w:rPr>
        <w:t>ونحن هنا نرى شيئًا كنا قد رأيناه سابقًا في إنجيل يوحنا: شخص ما يسأل سؤالًا بسيطًا، أو يصدر بيانًا بسيطًا، ويسوع يعطي إجابة عميقة للغاية. نيقوديموس كان يقول فقط أنه يوافق أن يسوع كان من عند الله؛ في حين يقفز يسوع كل الطريق إلى الأمام ويتحدث بالفعل عن كيف سيجعل يسوع الأمر ممكنًا للناس أن يخلصوا. كما لو أن يسوع كان يقول: "أنت تُؤمن بشيء واحد عني، لكنك تحتاج أن تؤمن بأكثر من ذلك بكثير!"</w:t>
      </w:r>
    </w:p>
    <w:p>
      <w:pPr>
        <w:bidi/>
      </w:pPr>
      <w:r>
        <w:rPr>
          <w:rtl/>
          <w:cs/>
          <w:lang w:val="ar_AE" w:bidi="ar_AE"/>
        </w:rPr>
      </w:r>
      <w:r>
        <w:rPr>
          <w:rtl/>
          <w:cs/>
          <w:lang w:val="ar_AE" w:bidi="ar_AE"/>
        </w:rPr>
        <w:t>ونيقوديموس لا يفهم الكثير مما يقوله يسوع. وهو لا يفهم ما الذي يقصده يسوع عندما يتحدث عن شخص يُولَد مرة أخرى. وهو يعتقد أن يسوع كان يتحدث عن الميلاد الجسدي، وأنه من المستحيل أن يُولد شخص ناضج ثانية مرة أخرى، أليس كذلك!</w:t>
      </w:r>
    </w:p>
    <w:p>
      <w:pPr>
        <w:bidi/>
      </w:pPr>
      <w:r>
        <w:rPr>
          <w:rtl/>
          <w:cs/>
          <w:lang w:val="ar_AE" w:bidi="ar_AE"/>
        </w:rPr>
      </w:r>
      <w:r>
        <w:rPr>
          <w:rtl/>
          <w:cs/>
          <w:lang w:val="ar_AE" w:bidi="ar_AE"/>
        </w:rPr>
        <w:t>توقَّفوا هنا وناقشوا: هل يمكنكم أن تحكوا قصة عن ميلاد طفل؟ ربما عن طفل ولد مؤخرًا في كنيستكم أو في مجتمعكم؟ أوقِفوا الاستماع إلى التسجيل الصوتي هنا.</w:t>
      </w:r>
    </w:p>
    <w:p>
      <w:pPr>
        <w:bidi/>
      </w:pPr>
      <w:r>
        <w:rPr>
          <w:rtl/>
          <w:cs/>
          <w:lang w:val="ar_AE" w:bidi="ar_AE"/>
        </w:rPr>
      </w:r>
      <w:r>
        <w:rPr>
          <w:rtl/>
          <w:cs/>
          <w:lang w:val="ar_AE" w:bidi="ar_AE"/>
        </w:rPr>
        <w:t>ثم يكرر يسوع ما قاله بالفعل، بطريقة مختلفة قليلًا. ويبدأ كلماته مرة أخرى بقول "الحق الحق"، أو "أنا أقول لك الحق". وهذا لا يعني بالتأكيد أن الأمور الأخرى التي يقولها يسوع ليست حقيقية. بل يعني أن يسوع سيقول شيئًا مهمًا للغاية وأنه ينبغي على نيقوديموس أن ينتبه. ثم يقول يسوع "أنه لا يستطيع أحدٌ أن يدخل ملكوت الله ما لم يُولد من الماء والروح". وهذا على الأرجح يعني أن الناس يحتاجون كلًا من المعمودية وروح الله القدوس حتى يدخلوا ملكوت الله. وهم يحتاجون إلى المعمودية كعلامة على التوبة والمغفرة، وهم يحتاجون إلى الروح القدس ليجعلهم أشخاصًا جددًا يريدون أن يطيعوا الله. لذلك، على الأرجح كان يسوع يقصد أنه لا يمكن لأحد أن يَخلُص إلا إذا تاب وأصبح شخصًا جديدًا. وعندما يتوب الناس عن خطاياهم، فإنهم يقولون إنهم يشعرون بالأسف أنهم عصوا الله، وأنهم يريدون أن يتغيروا. وهم الآن يريدون أن يبدأوا في طاعة الله! فعندما يعصى الناس الله، فإنهم يستحقون العقاب. لكن عندما يتوب الناس، يغفر الله لهم: هو لا يعاقبهم، ويمكن للناس أن ينالوا علاقة جيدة مع الله مرة أخرى. ثم يعطيهم الله روحه القدوس، والروح القدس يساعدهم على أن يطيعوا الله.</w:t>
      </w:r>
    </w:p>
    <w:p>
      <w:pPr>
        <w:bidi/>
      </w:pPr>
      <w:r>
        <w:rPr>
          <w:rtl/>
          <w:cs/>
          <w:lang w:val="ar_AE" w:bidi="ar_AE"/>
        </w:rPr>
      </w:r>
      <w:r>
        <w:rPr>
          <w:rtl/>
          <w:cs/>
          <w:lang w:val="ar_AE" w:bidi="ar_AE"/>
        </w:rPr>
        <w:t>ثم يُوضح يسوع لنيقوديموس أنه لم يكن يتحدث عن الميلاد الجسدي. فإن البشر يلدون بشرًا آخرين. ولأن آباؤنا هم بشر، فنحن نكون بشرًا. لكن عندما نولد مرة أخرى، يصبح الله أبانا. ولأن الله روح، فهو يمنحنا حياة روحية أيضًا.</w:t>
      </w:r>
    </w:p>
    <w:p>
      <w:pPr>
        <w:bidi/>
      </w:pPr>
      <w:r>
        <w:rPr>
          <w:rtl/>
          <w:cs/>
          <w:lang w:val="ar_AE" w:bidi="ar_AE"/>
        </w:rPr>
      </w:r>
      <w:r>
        <w:rPr>
          <w:rtl/>
          <w:cs/>
          <w:lang w:val="ar_AE" w:bidi="ar_AE"/>
        </w:rPr>
        <w:t xml:space="preserve">ويخبر يسوع نيقوديموس أنه لا ينبغي أن يندهش بأن يسوع قال إن الجميع بحاجة إلى أن يولدوا مرة أخرى. ثم يقول يسوع شيئًا يصعب فهمه. وهو يبدأ في الحديث عن الريح. وبالنسبة لنيقوديموس لم يكن هذا مفاجئًا، لأن كلمة </w:t>
      </w:r>
      <w:r>
        <w:rPr>
          <w:b/>
          <w:rtl/>
          <w:cs/>
          <w:lang w:val="ar_AE" w:bidi="ar_AE"/>
        </w:rPr>
        <w:t>الريح</w:t>
      </w:r>
      <w:r>
        <w:rPr>
          <w:rtl/>
          <w:cs/>
          <w:lang w:val="ar_AE" w:bidi="ar_AE"/>
        </w:rPr>
        <w:t xml:space="preserve"> في لغتهم هي نفس كلمة </w:t>
      </w:r>
      <w:r>
        <w:rPr>
          <w:b/>
          <w:rtl/>
          <w:cs/>
          <w:lang w:val="ar_AE" w:bidi="ar_AE"/>
        </w:rPr>
        <w:t>الروح</w:t>
      </w:r>
      <w:r>
        <w:rPr>
          <w:rtl/>
          <w:cs/>
          <w:lang w:val="ar_AE" w:bidi="ar_AE"/>
        </w:rPr>
        <w:t>. ويقارن يسوع سرّ أن يُولد الشخص مرة أخرى بسرّ الريح. فنحن يمكننا أن نشعر بالريح، وحتى أن نسمعها، ويمكننا أن نرى تأثير الريح على شيء تهب عليه – لكننا لا نستطيع أن نرى الريح نفسها. ونحن لا نعرف من أين تأتي الريح، ونحن لا نعرف إلى أين تذهب؛ ونحن لا نستطيع أن نفهمها. وبالطريقة نفسها، فإن الروح القدس يعمل في شخص يثق بيسوع ويساعد هذا الشخص على أن يطيع يسوع. ويمكن للآخرين أن يروا الشخص يتغير ويصبح شخصًا أفضل، لكنهم لا يستطيعون أن يفهموا سبب حدوث هذا، لأنهم لا يستطيعون رؤية الروح القدس.</w:t>
      </w:r>
    </w:p>
    <w:p>
      <w:pPr>
        <w:bidi/>
      </w:pPr>
      <w:r>
        <w:rPr>
          <w:rtl/>
          <w:cs/>
          <w:lang w:val="ar_AE" w:bidi="ar_AE"/>
        </w:rPr>
      </w:r>
      <w:r>
        <w:rPr>
          <w:rtl/>
          <w:cs/>
          <w:lang w:val="ar_AE" w:bidi="ar_AE"/>
        </w:rPr>
        <w:t>توقَّفوا هنا وناقشوا: هل يمكنكم أن تحكوا قصة عن الريح؟ ربما عن عاصفة حدثت مؤخرًا، أو شيء حدث بسبب الريح؟ (توقَّفوا هنا عن سماع التسجيل الصوتي)</w:t>
      </w:r>
    </w:p>
    <w:p>
      <w:pPr>
        <w:bidi/>
      </w:pPr>
      <w:r>
        <w:rPr>
          <w:rtl/>
          <w:cs/>
          <w:lang w:val="ar_AE" w:bidi="ar_AE"/>
        </w:rPr>
      </w:r>
      <w:r>
        <w:rPr>
          <w:rtl/>
          <w:cs/>
          <w:lang w:val="ar_AE" w:bidi="ar_AE"/>
        </w:rPr>
        <w:t>في المقطع التالي سنرى ما إذا كان نيقوديموس يفهم الآن ما يقوله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3 : 1 - 8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في هذا المشهد، يأتي نيقوديموس إلى يسوع في الليل، ويتحدث يسوع ونيقوديموس مع بعضهما.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نيقوديموس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شخص مولود من الروح</w:t>
      </w:r>
    </w:p>
    <w:p>
      <w:pPr>
        <w:bidi/>
      </w:pPr>
      <w:r>
        <w:rPr>
          <w:rtl/>
          <w:cs/>
          <w:lang w:val="ar_AE" w:bidi="ar_AE"/>
        </w:rPr>
      </w:r>
      <w:r>
        <w:rPr>
          <w:rtl/>
          <w:cs/>
          <w:lang w:val="ar_AE" w:bidi="ar_AE"/>
        </w:rPr>
        <w:t>والأحداث في هذا المقطع تجري في الليل. وعلى الأرجح فإن يسوع كان مقيمًا في بيت أحدهم.</w:t>
      </w:r>
    </w:p>
    <w:p>
      <w:pPr>
        <w:bidi/>
      </w:pPr>
      <w:r>
        <w:rPr>
          <w:rtl/>
          <w:cs/>
          <w:lang w:val="ar_AE" w:bidi="ar_AE"/>
        </w:rPr>
      </w:r>
      <w:r>
        <w:rPr>
          <w:rtl/>
          <w:cs/>
          <w:lang w:val="ar_AE" w:bidi="ar_AE"/>
        </w:rPr>
        <w:t>وفي هذا المقطع، نقابل شخصًا جديدًا. ونحن نتعلم ثلاثة أشياء عنه: اسمه نيقوديموس، وهو فريسي، وهو حاكم، أو عضو في المجلس اليهودي.</w:t>
      </w:r>
    </w:p>
    <w:p>
      <w:pPr>
        <w:bidi/>
      </w:pPr>
      <w:r>
        <w:rPr>
          <w:rtl/>
          <w:cs/>
          <w:lang w:val="ar_AE" w:bidi="ar_AE"/>
        </w:rPr>
      </w:r>
      <w:r>
        <w:rPr>
          <w:rtl/>
          <w:cs/>
          <w:lang w:val="ar_AE" w:bidi="ar_AE"/>
        </w:rPr>
        <w:t>توقفوا هنا وناقشوا: كيف يُقدِّم الناس في لغتكم شخصًا جديدًا في القصة، وكيف يُقدِّمون لمستمعيهم كل المعلومات التي يحتاجونها عنه؟ تدربُّوا على تقديم كلمة نيقوديموس من خلال بضع طرق مختلفة إلى أن تجدوا الطريقة التي تبدو أكثر طبيعية بالنسبة لكم. ويمكنكم بالفعل أن تضيفوا أنه جاء ليرى يسوع وأنه كان ليلًا. (توقَّفوا هنا عن سماع التسجيل الصوتي)</w:t>
      </w:r>
    </w:p>
    <w:p>
      <w:pPr>
        <w:bidi/>
      </w:pPr>
      <w:r>
        <w:rPr>
          <w:rtl/>
          <w:cs/>
          <w:lang w:val="ar_AE" w:bidi="ar_AE"/>
        </w:rPr>
      </w:r>
      <w:r>
        <w:rPr>
          <w:rtl/>
          <w:cs/>
          <w:lang w:val="ar_AE" w:bidi="ar_AE"/>
        </w:rPr>
        <w:t>كيف تعتقدون أن نيقوديموس قد عرف المكان الذي كان يسوع يقيم فيه؟ ربما قد طرق باب البيت الذي كان يسوع يقيم فيه، وفتح يسوع أو أحد التلاميذ الباب. هل تعتقدون أنهم ربما كانوا قد تفاجأوا قليلًا، أو ربما خافوا قليلًا، لرؤية قائد ديني قادم إلى بيتهم؟</w:t>
      </w:r>
    </w:p>
    <w:p>
      <w:pPr>
        <w:bidi/>
      </w:pPr>
      <w:r>
        <w:rPr>
          <w:rtl/>
          <w:cs/>
          <w:lang w:val="ar_AE" w:bidi="ar_AE"/>
        </w:rPr>
      </w:r>
      <w:r>
        <w:rPr>
          <w:rtl/>
          <w:cs/>
          <w:lang w:val="ar_AE" w:bidi="ar_AE"/>
        </w:rPr>
        <w:t>وربما كان الآخرون في البيت قد ناموا الآن. إنه وقت ظلام، فربما كان هناك نور من مصباح زيتي صغير. أو ربما كان يسوع ونيقوديموس جالسين في الخارج، في ساحة، مع القليل من النور فقط من النجوم. وربما كان يمكنهم أن يسمعوا صوت الريح التي تتحرك بين أوراق الأشجار من حولهم! وربما كان يسوع ونيقوديموس قد نظرا إلى هذه الأوراق المتحركة عندما كان يسوع يتحدث عن الريح.</w:t>
      </w:r>
    </w:p>
    <w:p>
      <w:pPr>
        <w:bidi/>
      </w:pPr>
      <w:r>
        <w:rPr>
          <w:rtl/>
          <w:cs/>
          <w:lang w:val="ar_AE" w:bidi="ar_AE"/>
        </w:rPr>
      </w:r>
      <w:r>
        <w:rPr>
          <w:rtl/>
          <w:cs/>
          <w:lang w:val="ar_AE" w:bidi="ar_AE"/>
        </w:rPr>
        <w:t>هل يمكنكم أن تُمثِّلوا ما قد يكون عليه الأمر عندما يُولد شخص ما مرة أخرى؟ هل يمكنكم أن تمثلوا شخص يتغيَّر، من خلال المعمودية والروح القدس – وبكلمات أخرى، عن طريق التوبة وتلقِّي معونة الروح القدس ليطيع يسوع؟</w:t>
      </w:r>
    </w:p>
    <w:p>
      <w:pPr>
        <w:bidi/>
      </w:pPr>
      <w:r>
        <w:rPr>
          <w:rtl/>
          <w:cs/>
          <w:lang w:val="ar_AE" w:bidi="ar_AE"/>
        </w:rPr>
      </w:r>
      <w:r>
        <w:rPr>
          <w:rtl/>
          <w:cs/>
          <w:lang w:val="ar_AE" w:bidi="ar_AE"/>
        </w:rPr>
        <w:t>توقفوا هنا وقوموا بهذا النشاط. أوقِفوا الاستماع إلى التسجيل الصوتي هنا.</w:t>
      </w:r>
    </w:p>
    <w:p>
      <w:pPr>
        <w:bidi/>
      </w:pPr>
      <w:r>
        <w:rPr>
          <w:rtl/>
          <w:cs/>
          <w:lang w:val="ar_AE" w:bidi="ar_AE"/>
        </w:rPr>
      </w:r>
      <w:r>
        <w:rPr>
          <w:rtl/>
          <w:cs/>
          <w:lang w:val="ar_AE" w:bidi="ar_AE"/>
        </w:rPr>
        <w:t>المحادثة بين نيقوديموس ويسوع قد تكون صعبة التذكُّر. وقد يساعدكم إذا قمتم بتقسيمها إلى قطع وأن تستخدموا شيئًا أو فعلًا لكل جزء من المحادثة.</w:t>
      </w:r>
    </w:p>
    <w:p>
      <w:pPr>
        <w:bidi/>
      </w:pPr>
      <w:r>
        <w:rPr>
          <w:rtl/>
          <w:cs/>
          <w:lang w:val="ar_AE" w:bidi="ar_AE"/>
        </w:rPr>
      </w:r>
      <w:r>
        <w:rPr>
          <w:rtl/>
          <w:cs/>
          <w:lang w:val="ar_AE" w:bidi="ar_AE"/>
        </w:rPr>
        <w:t>الجزء الأول: يقول نيقوديموس ليسوع إنه هو – وبعض الأشخاص الآخرين– يعرفون أن يسوع هو معلِّم أرسله الله. وهو يؤمن بهذا بسبب الآيات التي صنعها يسوع. والآية التي قد يشير إليها نيقوديموس على الأرجح هي أن يسوع كان قد طرد الباعة من الهيكل. وكان يسوع يستخدم سوطًا في ذلك الوقت. لذلك الآن، يمكنكم استخدام بعض الحبال لعمل السوط، أو أي شيء آخر استخدمتوه عند القيام بالدراما من المقطع السابق. وهذا الشيء سيذكِّركم بأن نيقوديموس قد تحدث عن الآيات التي صنعها يسوع.</w:t>
      </w:r>
    </w:p>
    <w:p>
      <w:pPr>
        <w:bidi/>
      </w:pPr>
      <w:r>
        <w:rPr>
          <w:rtl/>
          <w:cs/>
          <w:lang w:val="ar_AE" w:bidi="ar_AE"/>
        </w:rPr>
      </w:r>
      <w:r>
        <w:rPr>
          <w:rtl/>
          <w:cs/>
          <w:lang w:val="ar_AE" w:bidi="ar_AE"/>
        </w:rPr>
        <w:t>الجزء الثاني: إجابة يسوع الأولى. يقول يسوع "الحقّ الحق أقول لك، وحده الشخص الذي يُولَد من فوق (الذي يُولَد ثانية) هو من يستطيع أن يرى ملكوت الله". يمكنكم استخدام شيء له علاقة بميلاد طفل، أو يمكنكم أن تمثلوا طفل يولد؛ لكن أضيفوا شيئًا يوضح أن يسوع كان يتحدث عن الميلاد الروحي. ولأن كلمة الروح في لغة يسوع هي نفسها كلمة الريح، ربما يمكنكم استخدام ورقة أو بعض الأوراق الكبيرة وتحريكها بسرعة لخلق رياح على مشهد الميلاد أو على شيء.</w:t>
      </w:r>
    </w:p>
    <w:p>
      <w:pPr>
        <w:bidi/>
      </w:pPr>
      <w:r>
        <w:rPr>
          <w:rtl/>
          <w:cs/>
          <w:lang w:val="ar_AE" w:bidi="ar_AE"/>
        </w:rPr>
      </w:r>
      <w:r>
        <w:rPr>
          <w:rtl/>
          <w:cs/>
          <w:lang w:val="ar_AE" w:bidi="ar_AE"/>
        </w:rPr>
        <w:t>ولأن يسوع يتحدث عن "رؤية الملكوت"، فإن جميع الناس الآخرين يمكنهم أن يصنعوا دوائر حول أعينهم بأصابعهم. أو أن يصنعوا تعبيرًا آخرًا يدل على الرؤية.</w:t>
      </w:r>
    </w:p>
    <w:p>
      <w:pPr>
        <w:bidi/>
      </w:pPr>
      <w:r>
        <w:rPr>
          <w:rtl/>
          <w:cs/>
          <w:lang w:val="ar_AE" w:bidi="ar_AE"/>
        </w:rPr>
      </w:r>
      <w:r>
        <w:rPr>
          <w:rtl/>
          <w:cs/>
          <w:lang w:val="ar_AE" w:bidi="ar_AE"/>
        </w:rPr>
        <w:t>الجزء الثالث: سؤال نيقوديموس. لا يفهم نيقوديموس ما يقصده يسوع بأن يُولد مرة أخرى. وهو يعتقد أن يسوع كان يتحدث عن الميلاد الجسدي. لهذا يمكنكم استخدام الشيء الذي له علاقة بالميلاد، أو تمثلوا الولادة، لكن من دون الريح. ويمكن للجميع أن يبدوا متحيَّرين للغاية!</w:t>
      </w:r>
    </w:p>
    <w:p>
      <w:pPr>
        <w:bidi/>
      </w:pPr>
      <w:r>
        <w:rPr>
          <w:rtl/>
          <w:cs/>
          <w:lang w:val="ar_AE" w:bidi="ar_AE"/>
        </w:rPr>
      </w:r>
      <w:r>
        <w:rPr>
          <w:rtl/>
          <w:cs/>
          <w:lang w:val="ar_AE" w:bidi="ar_AE"/>
        </w:rPr>
        <w:t>الجزء الرابع: إجابة يسوع الثانية. مرة أخرى، يبدأ يسوع بقوله: "الحق". ويكرر يسوع ما قاله في رده الأول، لكنه يصنع بعض التغيير. فبدلًا من أن يقول: "أن يرى ملكوت الله"، يقول: "أن يدخل ملكوت الله". وبدلًا من أن يقول "من فوق"، يقول "من الماء والروح".</w:t>
      </w:r>
    </w:p>
    <w:p>
      <w:pPr>
        <w:bidi/>
      </w:pPr>
      <w:r>
        <w:rPr>
          <w:rtl/>
          <w:cs/>
          <w:lang w:val="ar_AE" w:bidi="ar_AE"/>
        </w:rPr>
      </w:r>
      <w:r>
        <w:rPr>
          <w:rtl/>
          <w:cs/>
          <w:lang w:val="ar_AE" w:bidi="ar_AE"/>
        </w:rPr>
        <w:t>ولأن يسوع يتحدث الآن عن "دخول الملكوت" بدلًا من "رؤية الملكوت"، يمكنكم أن تقوموا بفتح وإغلاق بابًا، أو تمثلوا بوابة وهي تُفتح.</w:t>
      </w:r>
    </w:p>
    <w:p>
      <w:pPr>
        <w:bidi/>
      </w:pPr>
      <w:r>
        <w:rPr>
          <w:rtl/>
          <w:cs/>
          <w:lang w:val="ar_AE" w:bidi="ar_AE"/>
        </w:rPr>
      </w:r>
      <w:r>
        <w:rPr>
          <w:rtl/>
          <w:cs/>
          <w:lang w:val="ar_AE" w:bidi="ar_AE"/>
        </w:rPr>
        <w:t>اصنعوا الريح مرة أخرى بالورقة أو الأوراق الكبيرة على مشهد الميلاد أو على شيء ما. ولأن يسوع يتحدث عن الماء والروح، فخذوا معكم دلو من الماء، أو حتى أفضل، اذهبوا إلى المكان الذي يُعمَّد فيه الناس في كنيستكم، ومثِّلوا المشهد هناك!</w:t>
      </w:r>
    </w:p>
    <w:p>
      <w:pPr>
        <w:bidi/>
      </w:pPr>
      <w:r>
        <w:rPr>
          <w:rtl/>
          <w:cs/>
          <w:lang w:val="ar_AE" w:bidi="ar_AE"/>
        </w:rPr>
      </w:r>
      <w:r>
        <w:rPr>
          <w:rtl/>
          <w:cs/>
          <w:lang w:val="ar_AE" w:bidi="ar_AE"/>
        </w:rPr>
        <w:t>الجزء الخامس: يشرح يسوع أنه عندما نولد فإننا نحن بشر، لأن أبوينا هما بشر. لكن عندما نولد مرة أخرى، يصبح الله أبينا، والآن صارت لنا حياة روحية. ربما يمكنكم أن تجدوا طفل وأبويه، أو صورة لطفل وأبويه، لتذكِّركم بهذا.</w:t>
      </w:r>
    </w:p>
    <w:p>
      <w:pPr>
        <w:bidi/>
      </w:pPr>
      <w:r>
        <w:rPr>
          <w:rtl/>
          <w:cs/>
          <w:lang w:val="ar_AE" w:bidi="ar_AE"/>
        </w:rPr>
      </w:r>
      <w:r>
        <w:rPr>
          <w:rtl/>
          <w:cs/>
          <w:lang w:val="ar_AE" w:bidi="ar_AE"/>
        </w:rPr>
        <w:t>الجزء السادس: يقارن يسوع سرّ أن يُولد الشخص مرة أخرى بسرّ الريح. اعثروا على بعض الأشياء الخفيفة للغاية، وضعوها في راحة يدكم، ثم انفخوا نحوها. سوف تطير الأشياء بعيدًا. أو، إذا كنتم في الخارج، فأشيروا إلى شيء يتحرك بسبب الريح. يمكنكم أن تروا الأشياء الساقطة من يدكم، أو الأشياء التي تتحرك في الخارج، لكن لا يمكنكم أن تروا الريح نفسها.</w:t>
      </w:r>
    </w:p>
    <w:p>
      <w:pPr>
        <w:bidi/>
      </w:pPr>
      <w:r>
        <w:rPr>
          <w:rtl/>
          <w:cs/>
          <w:lang w:val="ar_AE" w:bidi="ar_AE"/>
        </w:rPr>
      </w:r>
      <w:r>
        <w:rPr>
          <w:rtl/>
          <w:cs/>
          <w:lang w:val="ar_AE" w:bidi="ar_AE"/>
        </w:rPr>
        <w:t>توقفوا هنا وقوموا بهذا النشاط. اعثروا على الأشياء التي تحتاجون إليها أولًا. وبالطبع، يمكنكم استخدام أشياء أو أنشطة أخرى غير المقترحة هنا! مثِّلوا كل هذه الأفعال، وقرروا فعلًا واحدًا أو اثنين أو شيئًا يمكن أن يساعدكم لاحقًا على تذكُّر كل جزء من المحادثة. أوقِفوا الاستماع إلى التسجيل الصوتي هنا.</w:t>
      </w:r>
    </w:p>
    <w:p>
      <w:pPr>
        <w:bidi/>
      </w:pPr>
      <w:r>
        <w:rPr>
          <w:rtl/>
          <w:cs/>
          <w:lang w:val="ar_AE" w:bidi="ar_AE"/>
        </w:rPr>
      </w:r>
      <w:r>
        <w:rPr>
          <w:rtl/>
          <w:cs/>
          <w:lang w:val="ar_AE" w:bidi="ar_AE"/>
        </w:rPr>
        <w:t>لا تنسوا أنه في بداية المحادثة يقول نيقوديموس: "</w:t>
      </w:r>
      <w:r>
        <w:rPr>
          <w:b/>
          <w:rtl/>
          <w:cs/>
          <w:lang w:val="ar_AE" w:bidi="ar_AE"/>
        </w:rPr>
        <w:t>نحن</w:t>
      </w:r>
      <w:r>
        <w:rPr>
          <w:rtl/>
          <w:cs/>
          <w:lang w:val="ar_AE" w:bidi="ar_AE"/>
        </w:rPr>
        <w:t xml:space="preserve"> نعلم أنك معلِّم أرسله الله – وهو لا يقول: "</w:t>
      </w:r>
      <w:r>
        <w:rPr>
          <w:b/>
          <w:rtl/>
          <w:cs/>
          <w:lang w:val="ar_AE" w:bidi="ar_AE"/>
        </w:rPr>
        <w:t>أنا</w:t>
      </w:r>
      <w:r>
        <w:rPr>
          <w:rtl/>
          <w:cs/>
          <w:lang w:val="ar_AE" w:bidi="ar_AE"/>
        </w:rPr>
        <w:t xml:space="preserve"> أعلم".</w:t>
      </w:r>
    </w:p>
    <w:p>
      <w:pPr>
        <w:bidi/>
      </w:pPr>
      <w:r>
        <w:rPr>
          <w:rtl/>
          <w:cs/>
          <w:lang w:val="ar_AE" w:bidi="ar_AE"/>
        </w:rPr>
      </w:r>
      <w:r>
        <w:rPr>
          <w:rtl/>
          <w:cs/>
          <w:lang w:val="ar_AE" w:bidi="ar_AE"/>
        </w:rPr>
        <w:t>ولا تنسوا أن تقولوا أنه في كلتا المرتين عندما يجيب يسوع نيقوديموس، أنه كان يبدأ إجابته بقوله: "الحق الحق"، أو "الحقّ أقول". وهذا يُخبر نيقوديموس أن يسوع كان سيقول شيئًا مهمًا.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كما يمكن لبعض أعضاء المجموعة أن يفعلوا الأفعال، أو أن يظهروا الأشياء التي استخدمتوها سابقًا، لمساعدتكم على تذكُّر كل جزء من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3 : 1 - 8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نيقوديموس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شخص مولود من الروح</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ويمكن لبعض الناس في المجموعة تمثيل الإيماءات، أو إظهار الأشياء التي اخترتموها في النشاط السابق، لمساعدتهم على التذكّر.</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دور نيقوديموس وهو يكتشف المكان الذي يمكث فيه يسوع ويأتي إليه في الليل.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نيقوديموس: "فيمَ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المحادثة بأكملها بين يسوع ونيقوديموس. ويمكن لأعضاء الفريق الآخرون أن يُظهروا التمثيل أو الأشياء التي مارستموها في وقت سابق، لمساعدتهم على تذكُّر ما سيأتي بعد ذلك!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نيقوديموس: "فيمَ تُفكِّر؟" قد يجيب الشخص بعبارات مثل: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3 : 1 - 8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نيقوديموس </w:t>
      </w:r>
      <w:r>
        <w:rPr>
          <w:b/>
          <w:rtl/>
          <w:cs/>
          <w:lang w:val="ar_AE" w:bidi="ar_AE"/>
        </w:rPr>
        <w:t>فريسيًا</w:t>
      </w:r>
      <w:r>
        <w:rPr>
          <w:rtl/>
          <w:cs/>
          <w:lang w:val="ar_AE" w:bidi="ar_AE"/>
        </w:rPr>
        <w:t xml:space="preserve">. والفريسيون كانوا مجموعة من المُعَلِّمين الدينيين في زمن يسوع والذين كانوا مهتمين للغاية بشأن طاعة ناموس الله بشكل كامل. استخدموا نفس الكلمة التي استخدمتموها في المقاطع السابقة. وستجدوا تعبير </w:t>
      </w:r>
      <w:r>
        <w:rPr>
          <w:rtl/>
          <w:cs/>
          <w:lang w:val="ar_AE" w:bidi="ar_AE"/>
        </w:rPr>
        <w:t>فريسي</w:t>
      </w:r>
      <w:r>
        <w:rPr>
          <w:rtl/>
          <w:cs/>
          <w:lang w:val="ar_AE" w:bidi="ar_AE"/>
        </w:rPr>
        <w:t xml:space="preserve"> في قاموس الكلمات الرئيسية.</w:t>
      </w:r>
    </w:p>
    <w:p>
      <w:pPr>
        <w:bidi/>
      </w:pPr>
      <w:r>
        <w:rPr>
          <w:rtl/>
          <w:cs/>
          <w:lang w:val="ar_AE" w:bidi="ar_AE"/>
        </w:rPr>
      </w:r>
      <w:r>
        <w:rPr>
          <w:rtl/>
          <w:cs/>
          <w:lang w:val="ar_AE" w:bidi="ar_AE"/>
        </w:rPr>
        <w:t xml:space="preserve">كان نيقوديموس أيضًا </w:t>
      </w:r>
      <w:r>
        <w:rPr>
          <w:b/>
          <w:rtl/>
          <w:cs/>
          <w:lang w:val="ar_AE" w:bidi="ar_AE"/>
        </w:rPr>
        <w:t>حاكمًا</w:t>
      </w:r>
      <w:r>
        <w:rPr>
          <w:rtl/>
          <w:cs/>
          <w:lang w:val="ar_AE" w:bidi="ar_AE"/>
        </w:rPr>
        <w:t xml:space="preserve"> أو قائدًا لليهود. وهذا يعني أنه شخص ذو سلطان. وعلى الأرجح كان هذا يعني أنه كان عضوًا في المجلس اليهودي - </w:t>
      </w:r>
      <w:r>
        <w:rPr>
          <w:b/>
          <w:rtl/>
          <w:cs/>
          <w:lang w:val="ar_AE" w:bidi="ar_AE"/>
        </w:rPr>
        <w:t>السنهدريم</w:t>
      </w:r>
      <w:r>
        <w:rPr>
          <w:rtl/>
          <w:cs/>
          <w:lang w:val="ar_AE" w:bidi="ar_AE"/>
        </w:rPr>
        <w:t xml:space="preserve">. كانت البلاد في ذلك الوقت يحكمها الرومانيون، لكن اليهود كانوا يستطيعون أن يقرروا بعض الأمور بأنفسهم، وخاصة الأمور الدينية. كلمة </w:t>
      </w:r>
      <w:r>
        <w:rPr>
          <w:rtl/>
          <w:cs/>
          <w:lang w:val="ar_AE" w:bidi="ar_AE"/>
        </w:rPr>
        <w:t>سنهدريم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وناقشوا ما إذا كُنْتُمْ تريدون أن تُقولُوا إن نيقوديموس كان قائدًا لليهود، أم أنه كان عضوًا في المجلس اليهودي. كلا الخيارين صحيح. إذا قررتم أن تقولوا إنه كان عضو في المجلس اليهودي، ابحثوا عن كلمة </w:t>
      </w:r>
      <w:r>
        <w:rPr>
          <w:b/>
          <w:rtl/>
          <w:cs/>
          <w:lang w:val="ar_AE" w:bidi="ar_AE"/>
        </w:rPr>
        <w:t>السنهدريم</w:t>
      </w:r>
      <w:r>
        <w:rPr>
          <w:rtl/>
          <w:cs/>
          <w:lang w:val="ar_AE" w:bidi="ar_AE"/>
        </w:rPr>
        <w:t xml:space="preserve"> في "قاموس الكلمات الرئيسية"، وقرروا كيف ستترجمون هذه الكلمة في هذا المقطع. استخدموا الكلمة ذاتها التي استخدمتموها في الأسفار الأخرى التي ترجمتموها بالفعل. أوقِفوا الاستماع إلى التسجيل الصوتي هنا.</w:t>
      </w:r>
    </w:p>
    <w:p>
      <w:pPr>
        <w:bidi/>
      </w:pPr>
      <w:r>
        <w:rPr>
          <w:rtl/>
          <w:cs/>
          <w:lang w:val="ar_AE" w:bidi="ar_AE"/>
        </w:rPr>
      </w:r>
      <w:r>
        <w:rPr>
          <w:rtl/>
          <w:cs/>
          <w:lang w:val="ar_AE" w:bidi="ar_AE"/>
        </w:rPr>
        <w:t xml:space="preserve">يدعو نيقوديموس يسوع بأنّه </w:t>
      </w:r>
      <w:r>
        <w:rPr>
          <w:b/>
          <w:rtl/>
          <w:cs/>
          <w:lang w:val="ar_AE" w:bidi="ar_AE"/>
        </w:rPr>
        <w:t>راباي</w:t>
      </w:r>
      <w:r>
        <w:rPr>
          <w:rtl/>
          <w:cs/>
          <w:lang w:val="ar_AE" w:bidi="ar_AE"/>
        </w:rPr>
        <w:t>. وراباي تعني مُعلِّم. استخدموا نفس الكلمة التي استخدمتموها في المقاطع السابقة. كلمة</w:t>
      </w:r>
      <w:r>
        <w:rPr>
          <w:rtl/>
          <w:cs/>
          <w:lang w:val="ar_AE" w:bidi="ar_AE"/>
        </w:rPr>
        <w:t>راباي (مُعَلِّم)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يقول نيقوديموس إن يسوع كان قد صنع </w:t>
      </w:r>
      <w:r>
        <w:rPr>
          <w:b/>
          <w:rtl/>
          <w:cs/>
          <w:lang w:val="ar_AE" w:bidi="ar_AE"/>
        </w:rPr>
        <w:t>آيات</w:t>
      </w:r>
      <w:r>
        <w:rPr>
          <w:rtl/>
          <w:cs/>
          <w:lang w:val="ar_AE" w:bidi="ar_AE"/>
        </w:rPr>
        <w:t xml:space="preserve">. والآية هي أمرًا غير معتاد يحدث لغرض خاص، من أجل تعليم الناس شيئًا ما. استخدموا نفس الكلمة التي استخدمتموها في المقاطع السابقة. لمزيدٍ من المعلومات عن </w:t>
      </w:r>
      <w:r>
        <w:rPr>
          <w:rtl/>
          <w:cs/>
          <w:lang w:val="ar_AE" w:bidi="ar_AE"/>
        </w:rPr>
        <w:t>الآية</w:t>
      </w:r>
      <w:r>
        <w:rPr>
          <w:rtl/>
          <w:cs/>
          <w:lang w:val="ar_AE" w:bidi="ar_AE"/>
        </w:rPr>
        <w:t>، انظروا قاموس الكلمات الرئيسية.</w:t>
      </w:r>
    </w:p>
    <w:p>
      <w:pPr>
        <w:bidi/>
      </w:pPr>
      <w:r>
        <w:rPr>
          <w:rtl/>
          <w:cs/>
          <w:lang w:val="ar_AE" w:bidi="ar_AE"/>
        </w:rPr>
      </w:r>
      <w:r>
        <w:rPr>
          <w:rtl/>
          <w:cs/>
          <w:lang w:val="ar_AE" w:bidi="ar_AE"/>
        </w:rPr>
        <w:t xml:space="preserve">فقال يسوع إنه لا يستطيع أحد أن يرى </w:t>
      </w:r>
      <w:r>
        <w:rPr>
          <w:b/>
          <w:rtl/>
          <w:cs/>
          <w:lang w:val="ar_AE" w:bidi="ar_AE"/>
        </w:rPr>
        <w:t>ملكوت الله</w:t>
      </w:r>
      <w:r>
        <w:rPr>
          <w:rtl/>
          <w:cs/>
          <w:lang w:val="ar_AE" w:bidi="ar_AE"/>
        </w:rPr>
        <w:t>، أو يدخله إلا من يولد ثانية. ولا يشير ملكوت الله إلى مكان مادي، مثل بلد في مكان ما على الأرض. لكنه يشير بشكل خاص إلى حُكم الله. فملكوت الله موجود في كل مكان يسود ويحكم فيه الله، وحيث يطيعه الناس ويحيون في علاقة صحيحة معه.</w:t>
      </w:r>
    </w:p>
    <w:p>
      <w:pPr>
        <w:bidi/>
      </w:pPr>
      <w:r>
        <w:rPr>
          <w:rtl/>
          <w:cs/>
          <w:lang w:val="ar_AE" w:bidi="ar_AE"/>
        </w:rPr>
      </w:r>
      <w:r>
        <w:rPr>
          <w:rtl/>
          <w:cs/>
          <w:lang w:val="ar_AE" w:bidi="ar_AE"/>
        </w:rPr>
        <w:t xml:space="preserve">توقفوا هنا وناقشوا كمجموعة الكلمة أو العبارة الأنسب لترجمة تعبير </w:t>
      </w:r>
      <w:r>
        <w:rPr>
          <w:b/>
          <w:rtl/>
          <w:cs/>
          <w:lang w:val="ar_AE" w:bidi="ar_AE"/>
        </w:rPr>
        <w:t>ملكوت الله</w:t>
      </w:r>
      <w:r>
        <w:rPr>
          <w:rtl/>
          <w:cs/>
          <w:lang w:val="ar_AE" w:bidi="ar_AE"/>
        </w:rPr>
        <w:t xml:space="preserve">. ابحثوا في قاموس الكلمات الرئيسية عن تعبير </w:t>
      </w:r>
      <w:r>
        <w:rPr>
          <w:rtl/>
          <w:cs/>
          <w:lang w:val="ar_AE" w:bidi="ar_AE"/>
        </w:rPr>
        <w:t>ملكوت الله</w:t>
      </w:r>
      <w:r>
        <w:rPr>
          <w:rtl/>
          <w:cs/>
          <w:lang w:val="ar_AE" w:bidi="ar_AE"/>
        </w:rPr>
        <w:t xml:space="preserve"> للمزيد من المعلومات. أوقِفوا الاستماع إلى التسجيل الصوتي هنا.</w:t>
      </w:r>
    </w:p>
    <w:p>
      <w:pPr>
        <w:bidi/>
      </w:pPr>
      <w:r>
        <w:rPr>
          <w:rtl/>
          <w:cs/>
          <w:lang w:val="ar_AE" w:bidi="ar_AE"/>
        </w:rPr>
      </w:r>
      <w:r>
        <w:rPr>
          <w:rtl/>
          <w:cs/>
          <w:lang w:val="ar_AE" w:bidi="ar_AE"/>
        </w:rPr>
        <w:t>ثم يقول يسوع أنه لا يستطيع أحدٌ أن يدخل ملكوت الله بدون أن يولد من الماء و</w:t>
      </w:r>
      <w:r>
        <w:rPr>
          <w:b/>
          <w:rtl/>
          <w:cs/>
          <w:lang w:val="ar_AE" w:bidi="ar_AE"/>
        </w:rPr>
        <w:t>الروح</w:t>
      </w:r>
      <w:r>
        <w:rPr>
          <w:rtl/>
          <w:cs/>
          <w:lang w:val="ar_AE" w:bidi="ar_AE"/>
        </w:rPr>
        <w:t xml:space="preserve">. والروح يعني الروح القُدس الذي من الله. إن يسوع يقول فقط: "الروح"، لكن يمكنكم أن تقولوا "الروح القدس" إذا كنتم تظنون أن هذا سيكون أوضحًا لمستمعيكم. ومصطلح </w:t>
      </w:r>
      <w:r>
        <w:rPr>
          <w:rtl/>
          <w:cs/>
          <w:lang w:val="ar_AE" w:bidi="ar_AE"/>
        </w:rPr>
        <w:t>الروح القدس</w:t>
      </w:r>
      <w:r>
        <w:rPr>
          <w:rtl/>
          <w:cs/>
          <w:lang w:val="ar_AE" w:bidi="ar_AE"/>
        </w:rPr>
        <w:t xml:space="preserve"> موجود في قاموس الكلمات الرئيسية. واستخدموا نفس الكلمة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3:9–21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3: 9–21 واحفظوه في قلوبكم.</w:t>
      </w:r>
    </w:p>
    <w:p>
      <w:pPr>
        <w:bidi/>
      </w:pPr>
      <w:r>
        <w:rPr>
          <w:rtl/>
          <w:cs/>
          <w:lang w:val="ar_AE" w:bidi="ar_AE"/>
        </w:rPr>
      </w:r>
      <w:r>
        <w:rPr>
          <w:rtl/>
          <w:cs/>
          <w:lang w:val="ar_AE" w:bidi="ar_AE"/>
        </w:rPr>
        <w:t xml:space="preserve">ولأن هذا المقطع هو الجزء الثاني من المقطع السابق، استمعوا أولًا إلى يوحنا 3: 1–21 مرة واحدة. بعد ذلك استمعوا إلى يوحنا 3: 9–21 ثلاث مرات، من ثلاث ترجمات مختلفة، إن أمكن. </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 xml:space="preserve">ماذا يخبرنا هذا المقطع عن الله؟ وعن يسوع؟ </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أولًا، استمعوا إلى ترجمتكم الخاصة لإنجيل يوحنا 3 : 1 - 8.</w:t>
      </w:r>
    </w:p>
    <w:p>
      <w:pPr>
        <w:bidi/>
      </w:pPr>
      <w:r>
        <w:rPr>
          <w:rtl/>
          <w:cs/>
          <w:lang w:val="ar_AE" w:bidi="ar_AE"/>
        </w:rPr>
      </w:r>
      <w:r>
        <w:rPr>
          <w:rtl/>
          <w:cs/>
          <w:lang w:val="ar_AE" w:bidi="ar_AE"/>
        </w:rPr>
        <w:t>ثم، استمعوا إلى نسخة صوتية من إنجيل يوحنا 3 : 9 - 21 من الترجمة الأكثر فهمًا لكم.</w:t>
      </w:r>
    </w:p>
    <w:p>
      <w:pPr>
        <w:bidi/>
      </w:pPr>
      <w:r>
        <w:rPr>
          <w:rtl/>
          <w:cs/>
          <w:lang w:val="ar_AE" w:bidi="ar_AE"/>
        </w:rPr>
      </w:r>
      <w:r>
        <w:rPr>
          <w:rtl/>
          <w:cs/>
          <w:lang w:val="ar_AE" w:bidi="ar_AE"/>
        </w:rPr>
        <w:t>لقد قال يسوع لنيقوديموس إن الذين يولدون ثانية، هم فقط من يمكنهم أن يدخلوا ملكوت الله. وقد وضّح يسوع أن الولادة مرة أخرى لا تعني الولادة الجسدية، بل تعني الولادة الروحية. وقارن سرّ الولادة الثانية بسر الريح – ونحن لا نستطيع أن نراها لكننا نعلم أنها موجودة.</w:t>
      </w:r>
    </w:p>
    <w:p>
      <w:pPr>
        <w:bidi/>
      </w:pPr>
      <w:r>
        <w:rPr>
          <w:rtl/>
          <w:cs/>
          <w:lang w:val="ar_AE" w:bidi="ar_AE"/>
        </w:rPr>
      </w:r>
      <w:r>
        <w:rPr>
          <w:rtl/>
          <w:cs/>
          <w:lang w:val="ar_AE" w:bidi="ar_AE"/>
        </w:rPr>
        <w:t>وفي هذا المقطع، يستمر الحوار بينهما. فيسأل نيقوديموس كيف لهذه الأمور أن تكون ممكنة. فهو يزال لا يفهم كيف يمكن لشخص ما أن يُولَد من جديد. ثم يوبّخه يسوع قليلًا. ونيقوديموس هو مُعلّم ديني لشعب إسرائيل، لذلك كان يجب أن يكون قادرًا على فهم شيء جديد!</w:t>
      </w:r>
    </w:p>
    <w:p>
      <w:pPr>
        <w:bidi/>
      </w:pPr>
      <w:r>
        <w:rPr>
          <w:rtl/>
          <w:cs/>
          <w:lang w:val="ar_AE" w:bidi="ar_AE"/>
        </w:rPr>
      </w:r>
      <w:r>
        <w:rPr>
          <w:rtl/>
          <w:cs/>
          <w:lang w:val="ar_AE" w:bidi="ar_AE"/>
        </w:rPr>
        <w:t>فيقول يسوع لنيقوديموس: "نحن نتكلَّم بما نَعْلَم وبما رأينا". ومن غير المعتاد أن يتحدث يسوع عن نفسه باستخدام الضمير "نحن". لكن تذكّروا أنه عندما بدأ نيقوديموس في الحديث مع يسوع، قال أيضًا: "نحن نعلم أنك معلِّم أرسله الله" بدلًا من أن يقول "أنا أعلم". وربما كان يسوع يقول "نحن" ليوافق كلمات نيقوديموس. ويمكن أيضًا أن يقول يسوع كلمة "نحن" لأنه يتحدث عن الله وعن نفسه.</w:t>
      </w:r>
    </w:p>
    <w:p>
      <w:pPr>
        <w:bidi/>
      </w:pPr>
      <w:r>
        <w:rPr>
          <w:rtl/>
          <w:cs/>
          <w:lang w:val="ar_AE" w:bidi="ar_AE"/>
        </w:rPr>
      </w:r>
      <w:r>
        <w:rPr>
          <w:rtl/>
          <w:cs/>
          <w:lang w:val="ar_AE" w:bidi="ar_AE"/>
        </w:rPr>
        <w:t xml:space="preserve">ويعتقد بعض الدارسين أن يسوع نفسه لا يتحدث هنا، بل أن المحادثة بينه وبين نيقوديموس كانت قد انتهت الآن. وأن بقية المقطع هو بالتالي كلمات يوحنا الكاتب وهو يتحدّث بها عن نفسه. وإن كان هذا هو الحال، فإن "نحن نتكلم بما نَعلَم وبما رأينا" يعني "أنا، يوحنا الكاتب مع باقي المؤمنين بيسوع، نقول لكم، أنتم الذين تقرأون هذا السفر، </w:t>
      </w:r>
      <w:r>
        <w:rPr>
          <w:b/>
          <w:rtl/>
          <w:cs/>
          <w:lang w:val="ar_AE" w:bidi="ar_AE"/>
        </w:rPr>
        <w:t>ونخبركم</w:t>
      </w:r>
      <w:r>
        <w:rPr>
          <w:rtl/>
          <w:cs/>
          <w:lang w:val="ar_AE" w:bidi="ar_AE"/>
        </w:rPr>
        <w:t xml:space="preserve"> بما نَعلَم وبما رأينا".</w:t>
      </w:r>
    </w:p>
    <w:p>
      <w:pPr>
        <w:bidi/>
      </w:pPr>
      <w:r>
        <w:rPr>
          <w:rtl/>
          <w:cs/>
          <w:lang w:val="ar_AE" w:bidi="ar_AE"/>
        </w:rPr>
      </w:r>
      <w:r>
        <w:rPr>
          <w:rtl/>
          <w:cs/>
          <w:lang w:val="ar_AE" w:bidi="ar_AE"/>
        </w:rPr>
        <w:t>ولا يهم بالنسبة لمعنى هذا المقطع من هو المتحدث: يسوع أم يوحنا الكاتب نفسه. ولكي نحافظ على بساطة الأمر، سنسير عبر هذا المقطع كما لو أن يسوع كان هو من يتحدث. لكن ضعوا في تفكيركم أن يوحنا الكاتب، كما رأينا في المقاطع السابقة، لا يحاول باجتهاد أن يَفصِل كلماته الشخصية عن كلمات الناس في مقاطعه.</w:t>
      </w:r>
    </w:p>
    <w:p>
      <w:pPr>
        <w:bidi/>
      </w:pPr>
      <w:r>
        <w:rPr>
          <w:rtl/>
          <w:cs/>
          <w:lang w:val="ar_AE" w:bidi="ar_AE"/>
        </w:rPr>
      </w:r>
      <w:r>
        <w:rPr>
          <w:rtl/>
          <w:cs/>
          <w:lang w:val="ar_AE" w:bidi="ar_AE"/>
        </w:rPr>
        <w:t>إذًا، يخبر يسوع نيقوديموس أنه، يسوع، يشهد بما رآه. إذا كنتم تشهدون فأنتم تقولون شيئًا تعرفون أنه صحيح حقًا. ويخبر يسوع الناس بأمور حقيقية، لأنه قد رأى هذه الأمور بنفسه.</w:t>
      </w:r>
    </w:p>
    <w:p>
      <w:pPr>
        <w:bidi/>
      </w:pPr>
      <w:r>
        <w:rPr>
          <w:rtl/>
          <w:cs/>
          <w:lang w:val="ar_AE" w:bidi="ar_AE"/>
        </w:rPr>
      </w:r>
      <w:r>
        <w:rPr>
          <w:rtl/>
          <w:cs/>
          <w:lang w:val="ar_AE" w:bidi="ar_AE"/>
        </w:rPr>
        <w:t>لكن نيقوديموس وبقية الناس لا يصدقون ما يقوله يسوع. لذلك يقول يسوع لنيقوديموس: "أنت وباقي الناس لم تصدقونني حتى عندما أخبرتكم بالأمور الخاصة بهذا العالم، لذا فأنتم لن تصدقوني عندما أكلِّكم بالأمور السماوية".</w:t>
      </w:r>
    </w:p>
    <w:p>
      <w:pPr>
        <w:bidi/>
      </w:pPr>
      <w:r>
        <w:rPr>
          <w:rtl/>
          <w:cs/>
          <w:lang w:val="ar_AE" w:bidi="ar_AE"/>
        </w:rPr>
      </w:r>
      <w:r>
        <w:rPr>
          <w:rtl/>
          <w:cs/>
          <w:lang w:val="ar_AE" w:bidi="ar_AE"/>
        </w:rPr>
        <w:t>ولدى علماء الكتاب المُقدَّس آراء مختلفة حول ما يقصده يسوع بعبارة "أمور هذا العالم (الأرضيات)". وقد يعني هذا، "أنتم لم تصدقوني عندما أخبرتكم عن الحاجة إلى أن تُولَدوا من جديد". وربما يدعو يسوع هذا "أمرًا من هذا العالم"، لأن هذا له علاقة بالناس هنا على الأرض. أما الأمور السماوية التي يتحدث عنها يسوع فهي التي يكون لها علاقة بالله والملكوت المستقبلي. بمعنى آخر، ربما كان يسوع يقول: "إن لم تصدقوني عندما أقول لكم عن كيف تدخلون ملكوت الله، فما الفائدة من أن أخبركم بالمزيد عن ملكوت الله؟ لن تصدقوني على أية حال!"</w:t>
      </w:r>
    </w:p>
    <w:p>
      <w:pPr>
        <w:bidi/>
      </w:pPr>
      <w:r>
        <w:rPr>
          <w:rtl/>
          <w:cs/>
          <w:lang w:val="ar_AE" w:bidi="ar_AE"/>
        </w:rPr>
      </w:r>
      <w:r>
        <w:rPr>
          <w:rtl/>
          <w:cs/>
          <w:lang w:val="ar_AE" w:bidi="ar_AE"/>
        </w:rPr>
        <w:t>ثم يقول يسوع إنه نفسه صعد إلى السماء ونزل مرة أخرى. والسماء هي موضع سُكنى الله. ولأن يسوع كان في السماء، فإن له الحق والسلطان أن يتحدث عن الأمور التي تخص السماء، أي عن الأمور الروحية. وهو وحده الذي له هذا السلطان، لأنه لم يذهب أحد غيره أبدًا إلى السماء ويرجع!</w:t>
      </w:r>
    </w:p>
    <w:p>
      <w:pPr>
        <w:bidi/>
      </w:pPr>
      <w:r>
        <w:rPr>
          <w:rtl/>
          <w:cs/>
          <w:lang w:val="ar_AE" w:bidi="ar_AE"/>
        </w:rPr>
      </w:r>
      <w:r>
        <w:rPr>
          <w:rtl/>
          <w:cs/>
          <w:lang w:val="ar_AE" w:bidi="ar_AE"/>
        </w:rPr>
        <w:t>توقَّفوا هنا وناقشوا: احكوا قصة عن شخص خبير في شيء ما – شخص يعرف الكثير عن كيفية فعل شيء ما، أو لديه معرفة كبيرة عن شيء قد حدث. كيف يعرف الناس الآخرون في المجتمع أن هذا الشخص يتكلم بالحق؟ وماذا يحدث إذا لم يستمع الناس إلى هذا الشخص؟ أوقِفوا الاستماع إلى التسجيل الصوتي هنا.</w:t>
      </w:r>
    </w:p>
    <w:p>
      <w:pPr>
        <w:bidi/>
      </w:pPr>
      <w:r>
        <w:rPr>
          <w:rtl/>
          <w:cs/>
          <w:lang w:val="ar_AE" w:bidi="ar_AE"/>
        </w:rPr>
      </w:r>
      <w:r>
        <w:rPr>
          <w:rtl/>
          <w:cs/>
          <w:lang w:val="ar_AE" w:bidi="ar_AE"/>
        </w:rPr>
        <w:t>ويدعو يسوع نفسه "ابن الإنسان". وفي وقت سابق، عندما كان يسوع يتحدث مع نثنائيل، سمعنا أيضًا أنه دعا نفسه ابن الإنسان. وتعبير "ابن الإنسان" يعني حرفيًا "إنسان". لكن عبارة "ابن الإنسان" وردت أيضًا في مكان خاص في العهد القديم، في سفر دانيآل. وقد كان دانيآل إسرائيليًا عاش قبل يسوع بنحو 600 عام. وفي يوم من الأيام رأى رؤيا، شاهد خلالها شخصًا يشبه "ابن الإنسان". وفي رؤياه، أعطى الله هذا الشخص كل السلطان، فصار هذا الشخص ملكًا، وكانت جميع شعوب العالم تخدمه. وملكوته لن ينتهي أبدًا.</w:t>
      </w:r>
    </w:p>
    <w:p>
      <w:pPr>
        <w:bidi/>
      </w:pPr>
      <w:r>
        <w:rPr>
          <w:rtl/>
          <w:cs/>
          <w:lang w:val="ar_AE" w:bidi="ar_AE"/>
        </w:rPr>
      </w:r>
      <w:r>
        <w:rPr>
          <w:rtl/>
          <w:cs/>
          <w:lang w:val="ar_AE" w:bidi="ar_AE"/>
        </w:rPr>
        <w:t>لذلك عندما كان يسوع يدعو نفسه "ابن الإنسان"، فهو كان يقول للشعب: "أنا هو ذلك الشخص الذي في رؤيا دانيآل. أنا الملك، وقد أعطاني الله كل السلطان". وهذه كانت طريقة أخرى للقول أن يسوع هو المسيَّا، لكن بطريقة أقل مباشرة. وكان على الناس أن يفكروا أكثر قبل أن يفهموا ما الذي كان يقصده يسوع!</w:t>
      </w:r>
    </w:p>
    <w:p>
      <w:pPr>
        <w:bidi/>
      </w:pPr>
      <w:r>
        <w:rPr>
          <w:rtl/>
          <w:cs/>
          <w:lang w:val="ar_AE" w:bidi="ar_AE"/>
        </w:rPr>
      </w:r>
      <w:r>
        <w:rPr>
          <w:rtl/>
          <w:cs/>
          <w:lang w:val="ar_AE" w:bidi="ar_AE"/>
        </w:rPr>
        <w:t>ثم يصنع يسوع مقارنة مع شيء قد حدث في زمن موسى. فقبل ذلك الوقت بأكثر من ألف عام، كان موسى يقود بني إسرائيل للخروج من العبودية في مصر، وكانوا في طريقهم إلى الأرض التي وعد الله أن يعطيهم إياها. وفي إحدى المرات، تذمر بنو إسرائيل على الله بسبب الطعام الذي كان يمنحه لهم، وحتى تذمروا بسبب أن الله قد حررّهم من مصر! فأرسل الله الحيّات السامة ليعاقب بني إسرائيل. لكن عندما تابوا وطلبوا من الله أن يغفر لهم، طلب الله من موسى أن يصنع حيَّة من النحاس – المعدن الأصفر – وأن يضع هذه الحية على عمود مرتفع حتى يراها الجميع. فإذا لدغت إحدى الحيات أحد الأشخاص ونظر إلى الحيَّة على العمود أو السارية، فلن يموت.</w:t>
      </w:r>
    </w:p>
    <w:p>
      <w:pPr>
        <w:bidi/>
      </w:pPr>
      <w:r>
        <w:rPr>
          <w:rtl/>
          <w:cs/>
          <w:lang w:val="ar_AE" w:bidi="ar_AE"/>
        </w:rPr>
      </w:r>
      <w:r>
        <w:rPr>
          <w:rtl/>
          <w:cs/>
          <w:lang w:val="ar_AE" w:bidi="ar_AE"/>
        </w:rPr>
        <w:t xml:space="preserve">توقَّفوا هنا واعرضوا على فريقكم صورة </w:t>
      </w:r>
      <w:r>
        <w:rPr>
          <w:rtl/>
          <w:cs/>
          <w:lang w:val="ar_AE" w:bidi="ar_AE"/>
        </w:rPr>
        <w:t>للحية النحاسية</w:t>
      </w:r>
      <w:r>
        <w:rPr>
          <w:rtl/>
          <w:cs/>
          <w:lang w:val="ar_AE" w:bidi="ar_AE"/>
        </w:rPr>
        <w:t xml:space="preserve"> لتوضح كيف يمكن أن يكون شكلها. وإذا لزم الأمر، اعرضوا صورة ل</w:t>
      </w:r>
      <w:r>
        <w:rPr>
          <w:rtl/>
          <w:cs/>
          <w:lang w:val="ar_AE" w:bidi="ar_AE"/>
        </w:rPr>
        <w:t>حيَّة</w:t>
      </w:r>
      <w:r>
        <w:rPr>
          <w:rtl/>
          <w:cs/>
          <w:lang w:val="ar_AE" w:bidi="ar_AE"/>
        </w:rPr>
        <w:t>. أوقِفوا الاستماع إلى التسجيل الصوتي هنا.</w:t>
      </w:r>
    </w:p>
    <w:p>
      <w:pPr>
        <w:bidi/>
      </w:pPr>
      <w:r>
        <w:rPr>
          <w:rtl/>
          <w:cs/>
          <w:lang w:val="ar_AE" w:bidi="ar_AE"/>
        </w:rPr>
      </w:r>
      <w:r>
        <w:rPr>
          <w:rtl/>
          <w:cs/>
          <w:lang w:val="ar_AE" w:bidi="ar_AE"/>
        </w:rPr>
        <w:t>ثم يقول يسوع لنيقوديموس إن ابن الإنسان، أي يسوع نفسه، يجب أن يُرفع هكذا. إن يسوع هنا يتحدث بالفعل عن طريقة موته التي كان سيموت بها – مرفوعًا على صليب. لكن يسوع لا يذكر ذلك مباشرة. وعلى الأرجح لم يفهم نيقوديموس ما قصده يسوع إلا بعد وقت طويل، بعد أن مات يسوع وقام من جديد!</w:t>
      </w:r>
    </w:p>
    <w:p>
      <w:pPr>
        <w:bidi/>
      </w:pPr>
      <w:r>
        <w:rPr>
          <w:rtl/>
          <w:cs/>
          <w:lang w:val="ar_AE" w:bidi="ar_AE"/>
        </w:rPr>
      </w:r>
      <w:r>
        <w:rPr>
          <w:rtl/>
          <w:cs/>
          <w:lang w:val="ar_AE" w:bidi="ar_AE"/>
        </w:rPr>
        <w:t xml:space="preserve">وتمامًا كما أن الناس الذين لدغتهم الحية كانوا سيعيشون إذا نظروا إلى الحية على السارية، فإن الذين يثقون بيسوع سيعيشون إلى الأبد مع الله. ويقول يسوع إن سبب حدوث هذا هو محبة الله لهذا العالم. فإنه هكذا يحب الله الناس في هذا العالم كثيرًا وهو لا يريدهم أن يموتوا (يهلكوا). لذلك أعطى الله الناس عطية ثمينة للغاية – فقد أعطاهم ابنه المميز والحبيب. وقد أرسل الله ابنه المميز إلى الأرض ليموت من أجل الناس. وهذه هي العطية. </w:t>
      </w:r>
    </w:p>
    <w:p>
      <w:pPr>
        <w:bidi/>
      </w:pPr>
      <w:r>
        <w:rPr>
          <w:rtl/>
          <w:cs/>
          <w:lang w:val="ar_AE" w:bidi="ar_AE"/>
        </w:rPr>
      </w:r>
      <w:r>
        <w:rPr>
          <w:rtl/>
          <w:cs/>
          <w:lang w:val="ar_AE" w:bidi="ar_AE"/>
        </w:rPr>
        <w:t xml:space="preserve">وهذا الابن الخاص هو يسوع، لكن نيقوديموس لم يكن يعرف ذلك بعد! وكل من يؤمن بالابن الحبيب لله لن يموت، بل تكون له الحياة الأبدية. وهذا يعني أنهم سيعيشون في علاقة صحيحة مع الله إلى الأبد. ويقول يسوع إن </w:t>
      </w:r>
      <w:r>
        <w:rPr>
          <w:b/>
          <w:rtl/>
          <w:cs/>
          <w:lang w:val="ar_AE" w:bidi="ar_AE"/>
        </w:rPr>
        <w:t>هذا</w:t>
      </w:r>
      <w:r>
        <w:rPr>
          <w:rtl/>
          <w:cs/>
          <w:lang w:val="ar_AE" w:bidi="ar_AE"/>
        </w:rPr>
        <w:t xml:space="preserve"> هو السبب في إرسال الله ابنه إلى الأرض – ليُخَلِّص الناس! فإن الله لم يرسل ابنه إلى العالم ليَدينه.</w:t>
      </w:r>
    </w:p>
    <w:p>
      <w:pPr>
        <w:bidi/>
      </w:pPr>
      <w:r>
        <w:rPr>
          <w:rtl/>
          <w:cs/>
          <w:lang w:val="ar_AE" w:bidi="ar_AE"/>
        </w:rPr>
      </w:r>
      <w:r>
        <w:rPr>
          <w:rtl/>
          <w:cs/>
          <w:lang w:val="ar_AE" w:bidi="ar_AE"/>
        </w:rPr>
        <w:t>توقّفوا هنا وناقشوا: هل يمكنكم أن تحكوا قصة عن طفل مميز يموت في عائلة؟ لماذا كان هذا الابن مميزًا ومحبوبًا لهذه الدرجة؟ أوقِفوا الاستماع إلى التسجيل الصوتي هنا.</w:t>
      </w:r>
    </w:p>
    <w:p>
      <w:pPr>
        <w:bidi/>
      </w:pPr>
      <w:r>
        <w:rPr>
          <w:rtl/>
          <w:cs/>
          <w:lang w:val="ar_AE" w:bidi="ar_AE"/>
        </w:rPr>
      </w:r>
      <w:r>
        <w:rPr>
          <w:rtl/>
          <w:cs/>
          <w:lang w:val="ar_AE" w:bidi="ar_AE"/>
        </w:rPr>
        <w:t>ويواصل يسوع قول عدة أشياء عن الدينونة. فيقول إن الله لن يدين الذين يثقون بابن الله، لكن أي شخص لا يثق بيسوع قد دِينَ الآن بالفعل.</w:t>
      </w:r>
    </w:p>
    <w:p>
      <w:pPr>
        <w:bidi/>
      </w:pPr>
      <w:r>
        <w:rPr>
          <w:rtl/>
          <w:cs/>
          <w:lang w:val="ar_AE" w:bidi="ar_AE"/>
        </w:rPr>
      </w:r>
      <w:r>
        <w:rPr>
          <w:rtl/>
          <w:cs/>
          <w:lang w:val="ar_AE" w:bidi="ar_AE"/>
        </w:rPr>
        <w:t xml:space="preserve">القاضي هو الشخص الرسمي الذي يقرر ما إذا كان شخص ما مذنبًا في جريمة أم لا. وعندما </w:t>
      </w:r>
      <w:r>
        <w:rPr>
          <w:b/>
          <w:rtl/>
          <w:cs/>
          <w:lang w:val="ar_AE" w:bidi="ar_AE"/>
        </w:rPr>
        <w:t>يدين</w:t>
      </w:r>
      <w:r>
        <w:rPr>
          <w:rtl/>
          <w:cs/>
          <w:lang w:val="ar_AE" w:bidi="ar_AE"/>
        </w:rPr>
        <w:t xml:space="preserve"> القاضي شخصًا، فإن هذا يعني أنه يُعلن أن الشخص كان مذنبًا. ثم سيقول القاضي أي عقوبة يجب أن يحصل عليها هذا الشخص. والله هو القاضي على جميع الناس.</w:t>
      </w:r>
    </w:p>
    <w:p>
      <w:pPr>
        <w:bidi/>
      </w:pPr>
      <w:r>
        <w:rPr>
          <w:rtl/>
          <w:cs/>
          <w:lang w:val="ar_AE" w:bidi="ar_AE"/>
        </w:rPr>
      </w:r>
      <w:r>
        <w:rPr>
          <w:rtl/>
          <w:cs/>
          <w:lang w:val="ar_AE" w:bidi="ar_AE"/>
        </w:rPr>
        <w:t xml:space="preserve">وعندما يقف شخص يؤمن بيسوع أمام الله، سيقول له الله: "لن أعاقبك على كل شيء خطأ قد فعلته، لأنك آمنت بابني الحبيب!" ولكن عندما يقف شخص </w:t>
      </w:r>
      <w:r>
        <w:rPr>
          <w:b/>
          <w:rtl/>
          <w:cs/>
          <w:lang w:val="ar_AE" w:bidi="ar_AE"/>
        </w:rPr>
        <w:t>لا</w:t>
      </w:r>
      <w:r>
        <w:rPr>
          <w:rtl/>
          <w:cs/>
          <w:lang w:val="ar_AE" w:bidi="ar_AE"/>
        </w:rPr>
        <w:t xml:space="preserve"> يؤمن بيسوع أمام الله ليدينه، فإن الله سيعاقبه على كل شيء خطأ قد فعله. وما دام الناس لا يؤمنون بيسوع، فإن الله يعلنهم مذنبين على كل شيء خطأ قد فعلوه.</w:t>
      </w:r>
    </w:p>
    <w:p>
      <w:pPr>
        <w:bidi/>
      </w:pPr>
      <w:r>
        <w:rPr>
          <w:rtl/>
          <w:cs/>
          <w:lang w:val="ar_AE" w:bidi="ar_AE"/>
        </w:rPr>
      </w:r>
      <w:r>
        <w:rPr>
          <w:rtl/>
          <w:cs/>
          <w:lang w:val="ar_AE" w:bidi="ar_AE"/>
        </w:rPr>
        <w:t>توقَّفوا هنا وناقشوا: احكوا قصة عن قضية محكمة، أو حُكم قضائي. كيف تمت معاقبة الشخص؟ ومن الذي اتخذ القرار بشأن هذا؟ أوقِفوا الاستماع إلى التسجيل الصوتي هنا.</w:t>
      </w:r>
    </w:p>
    <w:p>
      <w:pPr>
        <w:bidi/>
      </w:pPr>
      <w:r>
        <w:rPr>
          <w:rtl/>
          <w:cs/>
          <w:lang w:val="ar_AE" w:bidi="ar_AE"/>
        </w:rPr>
      </w:r>
      <w:r>
        <w:rPr>
          <w:rtl/>
          <w:cs/>
          <w:lang w:val="ar_AE" w:bidi="ar_AE"/>
        </w:rPr>
        <w:t>ثم يتحدث يسوع عن "أساس الدينونة"، أي سبب الدينونة، أو الطريقة التي تعمل بها تلك الدينونة. نحن الآن نميِّز بعض الأمور التي سمعناها أيضًا في بداية الأصحاح الأول من إنجيل يوحنا، عندما كان يوحنا الكاتب لا يزال يُقدّم يسوع. ففي ذلك الوقت كان يوحنا يتحدث عن النور والظلمة. وقد قال إن النور جاء إلى العالم، ولم تستطع الظلمة أن تُوقفه. ولاحقًا اتضح أن هذه لغة تصويرية، وأن النور كان يشير إلى يسوع. كان يسوع مثل النور الذي يجعل الناس يرون الله.</w:t>
      </w:r>
    </w:p>
    <w:p>
      <w:pPr>
        <w:bidi/>
      </w:pPr>
      <w:r>
        <w:rPr>
          <w:rtl/>
          <w:cs/>
          <w:lang w:val="ar_AE" w:bidi="ar_AE"/>
        </w:rPr>
      </w:r>
      <w:r>
        <w:rPr>
          <w:rtl/>
          <w:cs/>
          <w:lang w:val="ar_AE" w:bidi="ar_AE"/>
        </w:rPr>
        <w:t>وفي هذا المقطع نسمع أيضًا عن النور والظلمة. ويقول يسوع إن النور قد جاء إلى العالم. لكن الناس فضّلوا (أحبوا) الظلمة أكثر من النور! لذلك فإن السبب الذي من أجله يدين الله الناس هو أنهم لم يؤمنوا بيسوع، بل اختاروا الظلمة بدلًا من النور.</w:t>
      </w:r>
    </w:p>
    <w:p>
      <w:pPr>
        <w:bidi/>
      </w:pPr>
      <w:r>
        <w:rPr>
          <w:rtl/>
          <w:cs/>
          <w:lang w:val="ar_AE" w:bidi="ar_AE"/>
        </w:rPr>
      </w:r>
      <w:r>
        <w:rPr>
          <w:rtl/>
          <w:cs/>
          <w:lang w:val="ar_AE" w:bidi="ar_AE"/>
        </w:rPr>
        <w:t xml:space="preserve">ثم يقول يسوع إن الذين يفعلون الشر يريدون أن يمكثوا في الظلمة. ولا يريدون أن يرى أحد الشر الذي قد فعلوه. لكن الذين يفعلون الصواب – الذين يتبعون طريق الله الحقيقي – يفرحون بالنور. وهؤلاء الناس لا يخافون من الدخول إلى النور. لأن كل ما فعلوه كانوا قد فعلوه </w:t>
      </w:r>
      <w:r>
        <w:rPr>
          <w:b/>
          <w:rtl/>
          <w:cs/>
          <w:lang w:val="ar_AE" w:bidi="ar_AE"/>
        </w:rPr>
        <w:t>في الله</w:t>
      </w:r>
      <w:r>
        <w:rPr>
          <w:rtl/>
          <w:cs/>
          <w:lang w:val="ar_AE" w:bidi="ar_AE"/>
        </w:rPr>
        <w:t xml:space="preserve">. وقد يعني هذا أنهم فعلوا كل شيء </w:t>
      </w:r>
      <w:r>
        <w:rPr>
          <w:b/>
          <w:rtl/>
          <w:cs/>
          <w:lang w:val="ar_AE" w:bidi="ar_AE"/>
        </w:rPr>
        <w:t>بمساعدة الله</w:t>
      </w:r>
      <w:r>
        <w:rPr>
          <w:rtl/>
          <w:cs/>
          <w:lang w:val="ar_AE" w:bidi="ar_AE"/>
        </w:rPr>
        <w:t xml:space="preserve">، أو أنهم فعلوا كل شيء من أجل </w:t>
      </w:r>
      <w:r>
        <w:rPr>
          <w:b/>
          <w:rtl/>
          <w:cs/>
          <w:lang w:val="ar_AE" w:bidi="ar_AE"/>
        </w:rPr>
        <w:t>طاعة الله</w:t>
      </w:r>
      <w:r>
        <w:rPr>
          <w:rtl/>
          <w:cs/>
          <w:lang w:val="ar_AE" w:bidi="ar_AE"/>
        </w:rPr>
        <w:t>. على أي حال، فإنه ليس لديهم ما يخفونه وهم لا يخافون من النور.</w:t>
      </w:r>
    </w:p>
    <w:p>
      <w:pPr>
        <w:bidi/>
      </w:pPr>
      <w:r>
        <w:rPr>
          <w:rtl/>
          <w:cs/>
          <w:lang w:val="ar_AE" w:bidi="ar_AE"/>
        </w:rPr>
      </w:r>
      <w:r>
        <w:rPr>
          <w:rtl/>
          <w:cs/>
          <w:lang w:val="ar_AE" w:bidi="ar_AE"/>
        </w:rPr>
        <w:t>وهكذا، تنتهي هذه المحادثة التي أجراها نيقوديموس مع يسوع في ظلمة الليل بالحديث عن النور. ولأن نيقوديموس كان فريسيًا، فإن له فكرته المختلفة تمامًا عن دينونة الله. لقد سمعنا بالفعل أن الفريسيين كانوا حريصين للغاية كي يطيعوا كل ما أمر به الله. وكان الفريسيون يؤمنون بأن الله لن يدين الفريسيين، لأنهم كانوا يطيعونه. وربما كان نيقوديموس مصدومًا وهو يسمع يسوع وقد قال إن الناس لن يُدانوا إذا آمنوا بابن الله! ولا يعرف نيقوديموس حتى من يكون ابن الله هذا، مع أنه ربما كان يُخمِّن أن يسوع كان يتحدث عن نفسه.</w:t>
      </w:r>
    </w:p>
    <w:p>
      <w:pPr>
        <w:bidi/>
      </w:pPr>
      <w:r>
        <w:rPr>
          <w:rtl/>
          <w:cs/>
          <w:lang w:val="ar_AE" w:bidi="ar_AE"/>
        </w:rPr>
      </w:r>
      <w:r>
        <w:rPr>
          <w:rtl/>
          <w:cs/>
          <w:lang w:val="ar_AE" w:bidi="ar_AE"/>
        </w:rPr>
        <w:t>توقَّفوا هنا وناقشوا: هل يمكنكم أن تحكوا قصة عن كيف يعتقد الناس في مجتمعكم بأنه يمكنهم أن يتصالحوا مع الله؟ (توقَّفوا هنا عن سماع التسجيل الصوتي)</w:t>
      </w:r>
    </w:p>
    <w:p>
      <w:pPr>
        <w:bidi/>
      </w:pPr>
      <w:r>
        <w:rPr>
          <w:rtl/>
          <w:cs/>
          <w:lang w:val="ar_AE" w:bidi="ar_AE"/>
        </w:rPr>
      </w:r>
      <w:r>
        <w:rPr>
          <w:rtl/>
          <w:cs/>
          <w:lang w:val="ar_AE" w:bidi="ar_AE"/>
        </w:rPr>
        <w:t>وبنهاية إنجيل يوحنا، سنسمع أن نيقوديموس يساعد في دفن يسوع بعد صلبه. وعلى الأرجح أصبح نيقوديموس مؤمنًا بيسوع. لقد اختار نيقوديموس النور!</w:t>
      </w:r>
    </w:p>
    <w:p>
      <w:pPr>
        <w:bidi/>
      </w:pPr>
      <w:r>
        <w:rPr>
          <w:rtl/>
          <w:cs/>
          <w:lang w:val="ar_AE" w:bidi="ar_AE"/>
        </w:rPr>
      </w:r>
      <w:r>
        <w:rPr>
          <w:rtl/>
          <w:cs/>
          <w:lang w:val="ar_AE" w:bidi="ar_AE"/>
        </w:rPr>
        <w:t>ولأن هذا المقطع معقد للغاية، فقد ترغبوا في الاستماع إلى النص من الكتاب المُقَدَّس مرة أخرى، ثم مراجعة هذا التسجيل نفسه للمرة الثانية.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أولًا، استمعوا إلى ترجمتكم الخاصة لإنجيل يوحنا 3 : 1 - 8.</w:t>
      </w:r>
    </w:p>
    <w:p>
      <w:pPr>
        <w:bidi/>
      </w:pPr>
      <w:r>
        <w:rPr>
          <w:rtl/>
          <w:cs/>
          <w:lang w:val="ar_AE" w:bidi="ar_AE"/>
        </w:rPr>
      </w:r>
      <w:r>
        <w:rPr>
          <w:rtl/>
          <w:cs/>
          <w:lang w:val="ar_AE" w:bidi="ar_AE"/>
        </w:rPr>
        <w:t>ثم، استمعوا إلى نسخة صوتية من إنجيل يوحنا 3 : 9 - 21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وفي هذا المشهد، يواصل يسوع محادثته مع نيقوديموس.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نيقوديموس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ابن الإنسان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ابن الله الحبيب (الوحيد)</w:t>
      </w:r>
    </w:p>
    <w:p>
      <w:pPr>
        <w:pStyle w:val="ListBullet"/>
        <w:bidi/>
        <w:spacing w:line="240" w:lineRule="auto"/>
        <w:ind w:left="720"/>
      </w:pPr>
      <w:r>
        <w:rPr>
          <w:rtl/>
          <w:cs/>
          <w:lang w:val="ar_AE" w:bidi="ar_AE"/>
        </w:rPr>
      </w:r>
      <w:r>
        <w:rPr>
          <w:rtl/>
          <w:cs/>
          <w:lang w:val="ar_AE" w:bidi="ar_AE"/>
        </w:rPr>
        <w:t>الناس الذين في العالم</w:t>
      </w:r>
    </w:p>
    <w:p>
      <w:pPr>
        <w:pStyle w:val="ListBullet"/>
        <w:bidi/>
        <w:spacing w:line="240" w:lineRule="auto"/>
        <w:ind w:left="720"/>
      </w:pPr>
      <w:r>
        <w:rPr>
          <w:rtl/>
          <w:cs/>
          <w:lang w:val="ar_AE" w:bidi="ar_AE"/>
        </w:rPr>
      </w:r>
      <w:r>
        <w:rPr>
          <w:rtl/>
          <w:cs/>
          <w:lang w:val="ar_AE" w:bidi="ar_AE"/>
        </w:rPr>
        <w:t>الناس الذين يختارون النور</w:t>
      </w:r>
    </w:p>
    <w:p>
      <w:pPr>
        <w:pStyle w:val="ListBullet"/>
        <w:bidi/>
        <w:spacing w:line="240" w:lineRule="auto"/>
        <w:ind w:left="720"/>
      </w:pPr>
      <w:r>
        <w:rPr>
          <w:rtl/>
          <w:cs/>
          <w:lang w:val="ar_AE" w:bidi="ar_AE"/>
        </w:rPr>
      </w:r>
      <w:r>
        <w:rPr>
          <w:rtl/>
          <w:cs/>
          <w:lang w:val="ar_AE" w:bidi="ar_AE"/>
        </w:rPr>
        <w:t>الناس الذين يختارون الظلام</w:t>
      </w:r>
    </w:p>
    <w:p>
      <w:pPr>
        <w:bidi/>
      </w:pPr>
      <w:r>
        <w:rPr>
          <w:rtl/>
          <w:cs/>
          <w:lang w:val="ar_AE" w:bidi="ar_AE"/>
        </w:rPr>
      </w:r>
      <w:r>
        <w:rPr>
          <w:rtl/>
          <w:cs/>
          <w:lang w:val="ar_AE" w:bidi="ar_AE"/>
        </w:rPr>
        <w:t>هذا المقطع يحدث في الوقت نفسه الذي تحدث فيه أحداث المقطع السابق. وكان نيقوديموس الفريسي قد جاء إلى يسوع في الليل.</w:t>
      </w:r>
    </w:p>
    <w:p>
      <w:pPr>
        <w:bidi/>
      </w:pPr>
      <w:r>
        <w:rPr>
          <w:rtl/>
          <w:cs/>
          <w:lang w:val="ar_AE" w:bidi="ar_AE"/>
        </w:rPr>
      </w:r>
      <w:r>
        <w:rPr>
          <w:rtl/>
          <w:cs/>
          <w:lang w:val="ar_AE" w:bidi="ar_AE"/>
        </w:rPr>
        <w:t>ونحن نسمع فقط نيقوديموس يطرح سؤالًا واحدًا هنا: "كيف يمكن أن تكون هذه الأمور؟" وهذا يعني أنه يتساءل كيف يمكن أن يكون كل ما قاله يسوع في إجاباته السابقة ممكنًا." أما بقية المقطع، فإننا نسمع فقط يسوع وهو يتحدث. وكما في المقطع السابق، يبدأ يسوع إجابته بقوله: "الحق الحق" أو "الحقّ أنا أتكلَّم." وهذا لا يعني أن الأمور الأخرى التي يقولها يسوع ليست حقيقية. بل يعني أن يسوع سيقول شيئًا مهمًا وأنه ينبغي على نيقوديموس أن ينتبه.</w:t>
      </w:r>
    </w:p>
    <w:p>
      <w:pPr>
        <w:bidi/>
      </w:pPr>
      <w:r>
        <w:rPr>
          <w:rtl/>
          <w:cs/>
          <w:lang w:val="ar_AE" w:bidi="ar_AE"/>
        </w:rPr>
      </w:r>
      <w:r>
        <w:rPr>
          <w:rtl/>
          <w:cs/>
          <w:lang w:val="ar_AE" w:bidi="ar_AE"/>
        </w:rPr>
        <w:t>وقد يكون من الصعب تذكُّر إجابة يسوع. وكما في المقطع السابق، قد يكون مفيدًا تقسيمه إلى أجزاء، واختيار أشياء أو أفعال لمساعدتكم على تذكُّر كل شيء.</w:t>
      </w:r>
    </w:p>
    <w:p>
      <w:pPr>
        <w:bidi/>
      </w:pPr>
      <w:r>
        <w:rPr>
          <w:rtl/>
          <w:cs/>
          <w:lang w:val="ar_AE" w:bidi="ar_AE"/>
        </w:rPr>
      </w:r>
      <w:r>
        <w:rPr>
          <w:b/>
          <w:rtl/>
          <w:cs/>
          <w:lang w:val="ar_AE" w:bidi="ar_AE"/>
        </w:rPr>
        <w:t>الجزء الأول</w:t>
      </w:r>
    </w:p>
    <w:p>
      <w:pPr>
        <w:bidi/>
      </w:pPr>
      <w:r>
        <w:rPr>
          <w:rtl/>
          <w:cs/>
          <w:lang w:val="ar_AE" w:bidi="ar_AE"/>
        </w:rPr>
      </w:r>
      <w:r>
        <w:rPr>
          <w:rtl/>
          <w:cs/>
          <w:lang w:val="ar_AE" w:bidi="ar_AE"/>
        </w:rPr>
        <w:t>يوبخ يسوع نيقوديموس قليلًا لعدم فهمه لما قاله، إذ أن نيقوديموس مُعلِّم لذلك كان ينبغي أن يفهم.</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الثاني</w:t>
      </w:r>
    </w:p>
    <w:p>
      <w:pPr>
        <w:bidi/>
      </w:pPr>
      <w:r>
        <w:rPr>
          <w:rtl/>
          <w:cs/>
          <w:lang w:val="ar_AE" w:bidi="ar_AE"/>
        </w:rPr>
      </w:r>
      <w:r>
        <w:rPr>
          <w:rtl/>
          <w:cs/>
          <w:lang w:val="ar_AE" w:bidi="ar_AE"/>
        </w:rPr>
        <w:t>يقول يسوع "الحق الحق"، فهو يتحدث عمّا يعرفه وما رآه، لكن الناس لا يؤمنون به.</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الثالث</w:t>
      </w:r>
    </w:p>
    <w:p>
      <w:pPr>
        <w:bidi/>
      </w:pPr>
      <w:r>
        <w:rPr>
          <w:rtl/>
          <w:cs/>
          <w:lang w:val="ar_AE" w:bidi="ar_AE"/>
        </w:rPr>
      </w:r>
      <w:r>
        <w:rPr>
          <w:rtl/>
          <w:cs/>
          <w:lang w:val="ar_AE" w:bidi="ar_AE"/>
        </w:rPr>
        <w:t>لا يؤمن الناس بيسوع عندما يتحدث عن الأرضيات، ولذلك فهم لن يؤمنوا به عندما يتحدث عن السماويات.</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الرابع</w:t>
      </w:r>
    </w:p>
    <w:p>
      <w:pPr>
        <w:bidi/>
      </w:pPr>
      <w:r>
        <w:rPr>
          <w:rtl/>
          <w:cs/>
          <w:lang w:val="ar_AE" w:bidi="ar_AE"/>
        </w:rPr>
      </w:r>
      <w:r>
        <w:rPr>
          <w:rtl/>
          <w:cs/>
          <w:lang w:val="ar_AE" w:bidi="ar_AE"/>
        </w:rPr>
        <w:t>لقد كان ابن الإنسان في السماء وقد نزل – ولهذا السبب فهو يعرف كل هذه الأمور.</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الخامس</w:t>
      </w:r>
    </w:p>
    <w:p>
      <w:pPr>
        <w:bidi/>
      </w:pPr>
      <w:r>
        <w:rPr>
          <w:rtl/>
          <w:cs/>
          <w:lang w:val="ar_AE" w:bidi="ar_AE"/>
        </w:rPr>
      </w:r>
      <w:r>
        <w:rPr>
          <w:rtl/>
          <w:cs/>
          <w:lang w:val="ar_AE" w:bidi="ar_AE"/>
        </w:rPr>
        <w:t>وقد رفع موسى الحية في البرية. وهكذا سيُرفع ابن الإنسان. وكل من يؤمن بابن الإنسان سيكون له الحياة الأبدية.</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السادس</w:t>
      </w:r>
    </w:p>
    <w:p>
      <w:pPr>
        <w:bidi/>
      </w:pPr>
      <w:r>
        <w:rPr>
          <w:rtl/>
          <w:cs/>
          <w:lang w:val="ar_AE" w:bidi="ar_AE"/>
        </w:rPr>
      </w:r>
      <w:r>
        <w:rPr>
          <w:rtl/>
          <w:cs/>
          <w:lang w:val="ar_AE" w:bidi="ar_AE"/>
        </w:rPr>
        <w:t>وهذا يحدث لأن الله يحب العالم. وقد بذل الله ابنه الحبيب من أجل شعوب العالم. وكل من يؤمن بابن الله الحبيب سيعيش إلى الأبد في علاقة جيدة مع الله.</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السابع</w:t>
      </w:r>
    </w:p>
    <w:p>
      <w:pPr>
        <w:bidi/>
      </w:pPr>
      <w:r>
        <w:rPr>
          <w:rtl/>
          <w:cs/>
          <w:lang w:val="ar_AE" w:bidi="ar_AE"/>
        </w:rPr>
      </w:r>
      <w:r>
        <w:rPr>
          <w:rtl/>
          <w:cs/>
          <w:lang w:val="ar_AE" w:bidi="ar_AE"/>
        </w:rPr>
        <w:t>ولم يُرسل الله ابنه إلى العالم ليدين الناس، بل ليخلِّصهم.</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الثامن</w:t>
      </w:r>
    </w:p>
    <w:p>
      <w:pPr>
        <w:bidi/>
      </w:pPr>
      <w:r>
        <w:rPr>
          <w:rtl/>
          <w:cs/>
          <w:lang w:val="ar_AE" w:bidi="ar_AE"/>
        </w:rPr>
      </w:r>
      <w:r>
        <w:rPr>
          <w:rtl/>
          <w:cs/>
          <w:lang w:val="ar_AE" w:bidi="ar_AE"/>
        </w:rPr>
        <w:t>ولن يُعاقَب كل من يؤمن بابن الله الحبيب. أما الذين لا يؤمنون بابن الله الحبيب فسيعاقبون.</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التاسع</w:t>
      </w:r>
    </w:p>
    <w:p>
      <w:pPr>
        <w:bidi/>
      </w:pPr>
      <w:r>
        <w:rPr>
          <w:rtl/>
          <w:cs/>
          <w:lang w:val="ar_AE" w:bidi="ar_AE"/>
        </w:rPr>
      </w:r>
      <w:r>
        <w:rPr>
          <w:rtl/>
          <w:cs/>
          <w:lang w:val="ar_AE" w:bidi="ar_AE"/>
        </w:rPr>
        <w:t>والسبب الذي يجعل الله يدين الناس هو أنهم يختارون الظلمة بدلًا من النور. والنور يعني يسوع.</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b/>
          <w:rtl/>
          <w:cs/>
          <w:lang w:val="ar_AE" w:bidi="ar_AE"/>
        </w:rPr>
        <w:t>الجزء العاشر</w:t>
      </w:r>
    </w:p>
    <w:p>
      <w:pPr>
        <w:bidi/>
      </w:pPr>
      <w:r>
        <w:rPr>
          <w:rtl/>
          <w:cs/>
          <w:lang w:val="ar_AE" w:bidi="ar_AE"/>
        </w:rPr>
      </w:r>
      <w:r>
        <w:rPr>
          <w:rtl/>
          <w:cs/>
          <w:lang w:val="ar_AE" w:bidi="ar_AE"/>
        </w:rPr>
        <w:t>أما الذين يفعلون الشر فيريدون أن يكونوا في الظلمة، لكن الذين يطيعون الله فهم فرحون لأنهم في النور.</w:t>
      </w:r>
    </w:p>
    <w:p>
      <w:pPr>
        <w:bidi/>
      </w:pPr>
      <w:r>
        <w:rPr>
          <w:rtl/>
          <w:cs/>
          <w:lang w:val="ar_AE" w:bidi="ar_AE"/>
        </w:rPr>
      </w:r>
      <w:r>
        <w:rPr>
          <w:rtl/>
          <w:cs/>
          <w:lang w:val="ar_AE" w:bidi="ar_AE"/>
        </w:rPr>
        <w:t>اختر نشاطًا أو شيئًا سيساعدك على تذكُّر هذا الجزء. (توقَّفوا هنا عن سماع التسجيل الصوتي)</w:t>
      </w:r>
    </w:p>
    <w:p>
      <w:pPr>
        <w:bidi/>
      </w:pPr>
      <w:r>
        <w:rPr>
          <w:rtl/>
          <w:cs/>
          <w:lang w:val="ar_AE" w:bidi="ar_AE"/>
        </w:rPr>
      </w:r>
      <w:r>
        <w:rPr>
          <w:rtl/>
          <w:cs/>
          <w:lang w:val="ar_AE" w:bidi="ar_AE"/>
        </w:rPr>
        <w:t>والآن، افعلوا كل هذه الأفعال، أو أظهروا هذه الأشياء، بالترتيب الصحيح لمساعدتكم على تذكّر ما يقوله يسوع. وقد ترغبون في فعل هذا عدة مرات حتى تستطيعون تذكُّرها بالترتيب الصحيح. وربما تكون لديكم أفكار أخرى عن كيفية تذكُّر المقطع جيدًا! ربما يمكنكم تحويله إلى رقصة أو أغنية!</w:t>
      </w:r>
    </w:p>
    <w:p>
      <w:pPr>
        <w:bidi/>
      </w:pPr>
      <w:r>
        <w:rPr>
          <w:rtl/>
          <w:cs/>
          <w:lang w:val="ar_AE" w:bidi="ar_AE"/>
        </w:rPr>
      </w:r>
      <w:r>
        <w:rPr>
          <w:rtl/>
          <w:cs/>
          <w:lang w:val="ar_AE" w:bidi="ar_AE"/>
        </w:rPr>
        <w:t>أوقِفوا الاستماع إلى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ولا تنسوا أن تضيفوا السؤال الذي طرحه نيقوديموس على يسوع في البداية.</w:t>
      </w:r>
    </w:p>
    <w:p>
      <w:pPr>
        <w:bidi/>
      </w:pPr>
      <w:r>
        <w:rPr>
          <w:rtl/>
          <w:cs/>
          <w:lang w:val="ar_AE" w:bidi="ar_AE"/>
        </w:rPr>
      </w:r>
      <w:r>
        <w:rPr>
          <w:rtl/>
          <w:cs/>
          <w:lang w:val="ar_AE" w:bidi="ar_AE"/>
        </w:rPr>
        <w:t>وبينما تفعلون هذا النشاط، يمكنكم بالطبع استخدام الأفعال والأشياء التي استخدمتموها قبل هذا لتتذكَّروا ما قاله يسوع بعد ذلك.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أولًا، استمعوا إلى ترجمتكم الخاصة لإنجيل يوحنا 3 : 1 - 8.</w:t>
      </w:r>
    </w:p>
    <w:p>
      <w:pPr>
        <w:bidi/>
      </w:pPr>
      <w:r>
        <w:rPr>
          <w:rtl/>
          <w:cs/>
          <w:lang w:val="ar_AE" w:bidi="ar_AE"/>
        </w:rPr>
      </w:r>
      <w:r>
        <w:rPr>
          <w:rtl/>
          <w:cs/>
          <w:lang w:val="ar_AE" w:bidi="ar_AE"/>
        </w:rPr>
        <w:t>ثم، استمعوا إلى نسخة صوتية من إنجيل يوحنا 3 : 9 - 21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نيقوديموس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ابن الإنسان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ابن الله الحبيب (الوحيد)</w:t>
      </w:r>
    </w:p>
    <w:p>
      <w:pPr>
        <w:pStyle w:val="ListBullet"/>
        <w:bidi/>
        <w:spacing w:line="240" w:lineRule="auto"/>
        <w:ind w:left="720"/>
      </w:pPr>
      <w:r>
        <w:rPr>
          <w:rtl/>
          <w:cs/>
          <w:lang w:val="ar_AE" w:bidi="ar_AE"/>
        </w:rPr>
      </w:r>
      <w:r>
        <w:rPr>
          <w:rtl/>
          <w:cs/>
          <w:lang w:val="ar_AE" w:bidi="ar_AE"/>
        </w:rPr>
        <w:t>الناس الذين في العالم</w:t>
      </w:r>
    </w:p>
    <w:p>
      <w:pPr>
        <w:pStyle w:val="ListBullet"/>
        <w:bidi/>
        <w:spacing w:line="240" w:lineRule="auto"/>
        <w:ind w:left="720"/>
      </w:pPr>
      <w:r>
        <w:rPr>
          <w:rtl/>
          <w:cs/>
          <w:lang w:val="ar_AE" w:bidi="ar_AE"/>
        </w:rPr>
      </w:r>
      <w:r>
        <w:rPr>
          <w:rtl/>
          <w:cs/>
          <w:lang w:val="ar_AE" w:bidi="ar_AE"/>
        </w:rPr>
        <w:t>الناس الذين يختارون النور</w:t>
      </w:r>
    </w:p>
    <w:p>
      <w:pPr>
        <w:pStyle w:val="ListBullet"/>
        <w:bidi/>
        <w:spacing w:line="240" w:lineRule="auto"/>
        <w:ind w:left="720"/>
      </w:pPr>
      <w:r>
        <w:rPr>
          <w:rtl/>
          <w:cs/>
          <w:lang w:val="ar_AE" w:bidi="ar_AE"/>
        </w:rPr>
      </w:r>
      <w:r>
        <w:rPr>
          <w:rtl/>
          <w:cs/>
          <w:lang w:val="ar_AE" w:bidi="ar_AE"/>
        </w:rPr>
        <w:t>الناس الذين يختارون الظلام</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تعبير ابن الإنسان وتعبير ابن الله الوحيد يشيران إلى يسوع. لكن يسوع لا يقول بوضوح أنه هو من يشير إليه هذان التعبيران. لذلك يمكن أن يكون لديك شخص مختلف يؤدي دور يسوع، وشخص آخر يؤدي دور ابن الإنسان وابن الله الحبيب. لكن يمكنك أيضًا اختيار شخص واحد ليؤدي جميع هذه الأدوار الثلاثة، أو اختيار ثلاثة أشخاص مختلفين.</w:t>
      </w:r>
    </w:p>
    <w:p>
      <w:pPr>
        <w:bidi/>
      </w:pPr>
      <w:r>
        <w:rPr>
          <w:rtl/>
          <w:cs/>
          <w:lang w:val="ar_AE" w:bidi="ar_AE"/>
        </w:rPr>
      </w:r>
      <w:r>
        <w:rPr>
          <w:rtl/>
          <w:cs/>
          <w:lang w:val="ar_AE" w:bidi="ar_AE"/>
        </w:rPr>
        <w:t>وقد ترغبون في تمثيل المقطع السابق في بداية هذا المقطع.</w:t>
      </w:r>
    </w:p>
    <w:p>
      <w:pPr>
        <w:bidi/>
      </w:pPr>
      <w:r>
        <w:rPr>
          <w:rtl/>
          <w:cs/>
          <w:lang w:val="ar_AE" w:bidi="ar_AE"/>
        </w:rPr>
      </w:r>
      <w:r>
        <w:rPr>
          <w:rtl/>
          <w:cs/>
          <w:lang w:val="ar_AE" w:bidi="ar_AE"/>
        </w:rPr>
        <w:t>لا يعطينا يوحنا الكاتب معلومات عن كيفية انتهاء هذا الحوار. هل كان الظلام لا يزال باقيًا عندما عاد نيقوديموس بهدوء إلى بيته؟ أم أنهم كانوا يتحدثون لفترة طويلة حتى أن الصباح كان قريبًا، وأنه بينما كان نيقوديموس يسير إلى البيت، كان يستطيع أن يرى أول لمحات شروق الشمس – وهذا يذكّره بكلمات يسوع عن النور والظلام؟ يمكنكم استخدام خيالكم!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قوموا بتمثيل دور نيقوديموس وهو يتساءل كيف يمكن أن تكون هذه الأمور. ثم مثِّلوا دور يسوع وهو يوبِّخه قليلًا لأنه لم يفهم.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w:t>
      </w:r>
    </w:p>
    <w:p>
      <w:pPr>
        <w:bidi/>
      </w:pPr>
      <w:r>
        <w:rPr>
          <w:rtl/>
          <w:cs/>
          <w:lang w:val="ar_AE" w:bidi="ar_AE"/>
        </w:rPr>
      </w:r>
      <w:r>
        <w:rPr>
          <w:rtl/>
          <w:cs/>
          <w:lang w:val="ar_AE" w:bidi="ar_AE"/>
        </w:rPr>
        <w:t>ثم مثِّلوا بقية عبارات يسوع. وبينما يتحدث الشخص الذي يؤدي دور يسوع، يمكن للآخرين في المجموعة القيام بالأفعال، أو إظهار الأشياء التي اخترتموها في النشاط السابق لمساعدة المُتحدث على تذكّر ما سيأتي بعد ذلك.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نيقوديموس: "فيمَ تُفكِّر؟" قد يجيب الشخص بعبارات مثل:</w:t>
      </w:r>
    </w:p>
    <w:p>
      <w:pPr>
        <w:pStyle w:val="ListBullet"/>
        <w:bidi/>
        <w:spacing w:line="240" w:lineRule="auto"/>
        <w:ind w:left="720"/>
      </w:pPr>
      <w:r>
        <w:rPr>
          <w:rtl/>
          <w:cs/>
          <w:lang w:val="ar_AE" w:bidi="ar_AE"/>
        </w:rPr>
      </w:r>
      <w:r>
        <w:rPr>
          <w:rtl/>
          <w:cs/>
          <w:lang w:val="ar_AE" w:bidi="ar_AE"/>
        </w:rPr>
        <w:t>اسألوا المُمثِّل الذي يؤدي دور يسوع: "فيمَ تُفكِّر؟" قد يجيب الشخص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3 : 9 - 21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يدعو يسوع نيقوديموس </w:t>
      </w:r>
      <w:r>
        <w:rPr>
          <w:b/>
          <w:rtl/>
          <w:cs/>
          <w:lang w:val="ar_AE" w:bidi="ar_AE"/>
        </w:rPr>
        <w:t>مُعلّم إسرائيل</w:t>
      </w:r>
      <w:r>
        <w:rPr>
          <w:rtl/>
          <w:cs/>
          <w:lang w:val="ar_AE" w:bidi="ar_AE"/>
        </w:rPr>
        <w:t xml:space="preserve">. </w:t>
      </w:r>
      <w:r>
        <w:rPr>
          <w:b/>
          <w:rtl/>
          <w:cs/>
          <w:lang w:val="ar_AE" w:bidi="ar_AE"/>
        </w:rPr>
        <w:t>والمعلّم</w:t>
      </w:r>
      <w:r>
        <w:rPr>
          <w:rtl/>
          <w:cs/>
          <w:lang w:val="ar_AE" w:bidi="ar_AE"/>
        </w:rPr>
        <w:t xml:space="preserve"> هنا يعني المُعَلِّم الديني، وليس المُعَلِّم المدرسي. وكوْن نيقوديموس معلّم إسرائيل يعني أنه معلّم لشعب إسرائيل. وكان نيقوديموس ويسوع كلاهما من </w:t>
      </w:r>
      <w:r>
        <w:rPr>
          <w:b/>
          <w:rtl/>
          <w:cs/>
          <w:lang w:val="ar_AE" w:bidi="ar_AE"/>
        </w:rPr>
        <w:t>شعب إسرائيل</w:t>
      </w:r>
      <w:r>
        <w:rPr>
          <w:rtl/>
          <w:cs/>
          <w:lang w:val="ar_AE" w:bidi="ar_AE"/>
        </w:rPr>
        <w:t xml:space="preserve"> أيضًا. وهذا يعني أنهم كانوا من نسل إبراهيم. ستجدوا كلمة</w:t>
      </w:r>
      <w:r>
        <w:rPr>
          <w:rtl/>
          <w:cs/>
          <w:lang w:val="ar_AE" w:bidi="ar_AE"/>
        </w:rPr>
        <w:t>إسرائيل</w:t>
      </w:r>
      <w:r>
        <w:rPr>
          <w:rtl/>
          <w:cs/>
          <w:lang w:val="ar_AE" w:bidi="ar_AE"/>
        </w:rPr>
        <w:t xml:space="preserve"> في قاموس الكلمات الرئيسية.</w:t>
      </w:r>
    </w:p>
    <w:p>
      <w:pPr>
        <w:bidi/>
      </w:pPr>
      <w:r>
        <w:rPr>
          <w:rtl/>
          <w:cs/>
          <w:lang w:val="ar_AE" w:bidi="ar_AE"/>
        </w:rPr>
      </w:r>
      <w:r>
        <w:rPr>
          <w:b/>
          <w:rtl/>
          <w:cs/>
          <w:lang w:val="ar_AE" w:bidi="ar_AE"/>
        </w:rPr>
        <w:t>ويشهد</w:t>
      </w:r>
      <w:r>
        <w:rPr>
          <w:rtl/>
          <w:cs/>
          <w:lang w:val="ar_AE" w:bidi="ar_AE"/>
        </w:rPr>
        <w:t xml:space="preserve"> يسوع بما رآه، لكن الناس لا يصدقون شهادته. والشخص الذي يشهد يُخبر بشهادة عن شيء رآه بنفسه، وهو يعلم أنه حقيقي حقًا. إذا كنتم تستخدمون هذه الكلمة، فاستخدموا نفس الكلمة أو العبارة التي استخدمتموها في المقاطع السابقة. وكلمتي </w:t>
      </w:r>
      <w:r>
        <w:rPr>
          <w:rtl/>
          <w:cs/>
          <w:lang w:val="ar_AE" w:bidi="ar_AE"/>
        </w:rPr>
        <w:t>شهادة</w:t>
      </w:r>
      <w:r>
        <w:rPr>
          <w:rtl/>
          <w:cs/>
          <w:lang w:val="ar_AE" w:bidi="ar_AE"/>
        </w:rPr>
        <w:t xml:space="preserve"> أو يشهد موجودتان في قاموس الكلمات الرئيسية.</w:t>
      </w:r>
    </w:p>
    <w:p>
      <w:pPr>
        <w:bidi/>
      </w:pPr>
      <w:r>
        <w:rPr>
          <w:rtl/>
          <w:cs/>
          <w:lang w:val="ar_AE" w:bidi="ar_AE"/>
        </w:rPr>
      </w:r>
      <w:r>
        <w:rPr>
          <w:b/>
          <w:rtl/>
          <w:cs/>
          <w:lang w:val="ar_AE" w:bidi="ar_AE"/>
        </w:rPr>
        <w:t>السماء</w:t>
      </w:r>
      <w:r>
        <w:rPr>
          <w:rtl/>
          <w:cs/>
          <w:lang w:val="ar_AE" w:bidi="ar_AE"/>
        </w:rPr>
        <w:t xml:space="preserve"> هي موضع سُكنى الله. استخدموا نفس الكلمة التي استخدمتموها في المقاطع السابقة. كما ستجدوا كلمة </w:t>
      </w:r>
      <w:r>
        <w:rPr>
          <w:rtl/>
          <w:cs/>
          <w:lang w:val="ar_AE" w:bidi="ar_AE"/>
        </w:rPr>
        <w:t>سماء</w:t>
      </w:r>
      <w:r>
        <w:rPr>
          <w:rtl/>
          <w:cs/>
          <w:lang w:val="ar_AE" w:bidi="ar_AE"/>
        </w:rPr>
        <w:t xml:space="preserve"> في قاموس الكلمات الرئيسية.</w:t>
      </w:r>
    </w:p>
    <w:p>
      <w:pPr>
        <w:bidi/>
      </w:pPr>
      <w:r>
        <w:rPr>
          <w:rtl/>
          <w:cs/>
          <w:lang w:val="ar_AE" w:bidi="ar_AE"/>
        </w:rPr>
      </w:r>
      <w:r>
        <w:rPr>
          <w:rtl/>
          <w:cs/>
          <w:lang w:val="ar_AE" w:bidi="ar_AE"/>
        </w:rPr>
        <w:t xml:space="preserve">وكلما كان يسوع يقول شيئًا عن </w:t>
      </w:r>
      <w:r>
        <w:rPr>
          <w:b/>
          <w:rtl/>
          <w:cs/>
          <w:lang w:val="ar_AE" w:bidi="ar_AE"/>
        </w:rPr>
        <w:t>ابن الإنسان</w:t>
      </w:r>
      <w:r>
        <w:rPr>
          <w:rtl/>
          <w:cs/>
          <w:lang w:val="ar_AE" w:bidi="ar_AE"/>
        </w:rPr>
        <w:t xml:space="preserve">، فهو كان يقوله عن نفسه. والكلمة تعني حرفيًا "كائن بشري"، لكن يسوع يعطي الكلمة معنى خاص. وهو يستخدم الكلمة كلقب لنفسه. وهذه كانت طريقة للقول أن يسوع هو المسيَّا، الملك والمُخَلِّص الخاص الذي وعد الله أن يرسله، لكن بطريقة غير مباشرة. ستجدوا مصطلح </w:t>
      </w:r>
      <w:r>
        <w:rPr>
          <w:rtl/>
          <w:cs/>
          <w:lang w:val="ar_AE" w:bidi="ar_AE"/>
        </w:rPr>
        <w:t>ابن الإنسان</w:t>
      </w:r>
      <w:r>
        <w:rPr>
          <w:rtl/>
          <w:cs/>
          <w:lang w:val="ar_AE" w:bidi="ar_AE"/>
        </w:rPr>
        <w:t xml:space="preserve"> في قاموس الكلمات الرئيسية. استخدموا نفس المصطلح الذي استخدمتموه في المقاطع السابقة.</w:t>
      </w:r>
    </w:p>
    <w:p>
      <w:pPr>
        <w:bidi/>
      </w:pPr>
      <w:r>
        <w:rPr>
          <w:rtl/>
          <w:cs/>
          <w:lang w:val="ar_AE" w:bidi="ar_AE"/>
        </w:rPr>
      </w:r>
      <w:r>
        <w:rPr>
          <w:rtl/>
          <w:cs/>
          <w:lang w:val="ar_AE" w:bidi="ar_AE"/>
        </w:rPr>
        <w:t xml:space="preserve">وكان موسى قد رفع </w:t>
      </w:r>
      <w:r>
        <w:rPr>
          <w:b/>
          <w:rtl/>
          <w:cs/>
          <w:lang w:val="ar_AE" w:bidi="ar_AE"/>
        </w:rPr>
        <w:t>الحيَّة</w:t>
      </w:r>
      <w:r>
        <w:rPr>
          <w:rtl/>
          <w:cs/>
          <w:lang w:val="ar_AE" w:bidi="ar_AE"/>
        </w:rPr>
        <w:t xml:space="preserve"> النحاسية في البرية. والحيَّة هي حيوان يزحف على الأرض ويمكن أن يعض الناس. وبعض الحيَّات سامة، ويمكن أن يموت الناس عندما تعضهم الحيَّات.</w:t>
      </w:r>
    </w:p>
    <w:p>
      <w:pPr>
        <w:bidi/>
      </w:pPr>
      <w:r>
        <w:rPr>
          <w:rtl/>
          <w:cs/>
          <w:lang w:val="ar_AE" w:bidi="ar_AE"/>
        </w:rPr>
      </w:r>
      <w:r>
        <w:rPr>
          <w:rtl/>
          <w:cs/>
          <w:lang w:val="ar_AE" w:bidi="ar_AE"/>
        </w:rPr>
        <w:t xml:space="preserve">إذا لزم الأمر، اعرضوا صورة </w:t>
      </w:r>
      <w:r>
        <w:rPr>
          <w:rtl/>
          <w:cs/>
          <w:lang w:val="ar_AE" w:bidi="ar_AE"/>
        </w:rPr>
        <w:t>للحيَّة</w:t>
      </w:r>
      <w:r>
        <w:rPr>
          <w:rtl/>
          <w:cs/>
          <w:lang w:val="ar_AE" w:bidi="ar_AE"/>
        </w:rPr>
        <w:t>.</w:t>
      </w:r>
    </w:p>
    <w:p>
      <w:pPr>
        <w:bidi/>
      </w:pPr>
      <w:r>
        <w:rPr>
          <w:rtl/>
          <w:cs/>
          <w:lang w:val="ar_AE" w:bidi="ar_AE"/>
        </w:rPr>
      </w:r>
      <w:r>
        <w:rPr>
          <w:rtl/>
          <w:cs/>
          <w:lang w:val="ar_AE" w:bidi="ar_AE"/>
        </w:rPr>
        <w:t xml:space="preserve">وكلمة </w:t>
      </w:r>
      <w:r>
        <w:rPr>
          <w:b/>
          <w:rtl/>
          <w:cs/>
          <w:lang w:val="ar_AE" w:bidi="ar_AE"/>
        </w:rPr>
        <w:t>البرية</w:t>
      </w:r>
      <w:r>
        <w:rPr>
          <w:rtl/>
          <w:cs/>
          <w:lang w:val="ar_AE" w:bidi="ar_AE"/>
        </w:rPr>
        <w:t xml:space="preserve"> في الكتاب المُقدّس تعني مكان منعزل لا يعيش فيه الناس. استخدموا نفس الكلمة التي استخدمتموها في المقاطع السابقة. وستجدوا كلمة </w:t>
      </w:r>
      <w:r>
        <w:rPr>
          <w:rtl/>
          <w:cs/>
          <w:lang w:val="ar_AE" w:bidi="ar_AE"/>
        </w:rPr>
        <w:t>برية</w:t>
      </w:r>
      <w:r>
        <w:rPr>
          <w:rtl/>
          <w:cs/>
          <w:lang w:val="ar_AE" w:bidi="ar_AE"/>
        </w:rPr>
        <w:t xml:space="preserve"> في قاموس الكلمات الرئيسية.</w:t>
      </w:r>
    </w:p>
    <w:p>
      <w:pPr>
        <w:bidi/>
      </w:pPr>
      <w:r>
        <w:rPr>
          <w:rtl/>
          <w:cs/>
          <w:lang w:val="ar_AE" w:bidi="ar_AE"/>
        </w:rPr>
      </w:r>
      <w:r>
        <w:rPr>
          <w:b/>
          <w:rtl/>
          <w:cs/>
          <w:lang w:val="ar_AE" w:bidi="ar_AE"/>
        </w:rPr>
        <w:t>والنحاس</w:t>
      </w:r>
      <w:r>
        <w:rPr>
          <w:rtl/>
          <w:cs/>
          <w:lang w:val="ar_AE" w:bidi="ar_AE"/>
        </w:rPr>
        <w:t xml:space="preserve"> هو معدن أصفر. وكان موسى قد صنع حيَّة من النحاس ووضعها على عمود. وتقول بعض الترجمات البرونز بدلًا من النحاس؛ والكلمة المستخدمة في الكتاب المُقدَّس يمكن أن تعني أيضًا أيًا منهما.</w:t>
      </w:r>
    </w:p>
    <w:p>
      <w:pPr>
        <w:bidi/>
      </w:pPr>
      <w:r>
        <w:rPr>
          <w:rtl/>
          <w:cs/>
          <w:lang w:val="ar_AE" w:bidi="ar_AE"/>
        </w:rPr>
      </w:r>
      <w:r>
        <w:rPr>
          <w:rtl/>
          <w:cs/>
          <w:lang w:val="ar_AE" w:bidi="ar_AE"/>
        </w:rPr>
        <w:t xml:space="preserve">توقفوا هنا وانظروا إلى صورة لما كانت تبدو عليه </w:t>
      </w:r>
      <w:r>
        <w:rPr>
          <w:rtl/>
          <w:cs/>
          <w:lang w:val="ar_AE" w:bidi="ar_AE"/>
        </w:rPr>
        <w:t>حية موسى النحاسية</w:t>
      </w:r>
      <w:r>
        <w:rPr>
          <w:rtl/>
          <w:cs/>
          <w:lang w:val="ar_AE" w:bidi="ar_AE"/>
        </w:rPr>
        <w:t>. أوقِفوا الاستماع إلى التسجيل الصوتي هنا.</w:t>
      </w:r>
    </w:p>
    <w:p>
      <w:pPr>
        <w:bidi/>
      </w:pPr>
      <w:r>
        <w:rPr>
          <w:rtl/>
          <w:cs/>
          <w:lang w:val="ar_AE" w:bidi="ar_AE"/>
        </w:rPr>
      </w:r>
      <w:r>
        <w:rPr>
          <w:rtl/>
          <w:cs/>
          <w:lang w:val="ar_AE" w:bidi="ar_AE"/>
        </w:rPr>
        <w:t xml:space="preserve">ويقول يسوع إن الله أحب العالم كثيرًا لدرجة أنه بذل </w:t>
      </w:r>
      <w:r>
        <w:rPr>
          <w:b/>
          <w:rtl/>
          <w:cs/>
          <w:lang w:val="ar_AE" w:bidi="ar_AE"/>
        </w:rPr>
        <w:t>ابنه الوحيد</w:t>
      </w:r>
      <w:r>
        <w:rPr>
          <w:rtl/>
          <w:cs/>
          <w:lang w:val="ar_AE" w:bidi="ar_AE"/>
        </w:rPr>
        <w:t>. والكلمة التي تُستخدم للإشارة إلى الابن الوحيد تعني ابنًا مميّز للغاية.</w:t>
      </w:r>
    </w:p>
    <w:p>
      <w:pPr>
        <w:bidi/>
      </w:pPr>
      <w:r>
        <w:rPr>
          <w:rtl/>
          <w:cs/>
          <w:lang w:val="ar_AE" w:bidi="ar_AE"/>
        </w:rPr>
      </w:r>
      <w:r>
        <w:rPr>
          <w:rtl/>
          <w:cs/>
          <w:lang w:val="ar_AE" w:bidi="ar_AE"/>
        </w:rPr>
        <w:t>توقفوا هنا وناقشوا كيف ستترجمون "ابن الله الخاص للغاية". أوقِفوا الاستماع إلى التسجيل الصوتي هنا.</w:t>
      </w:r>
    </w:p>
    <w:p>
      <w:pPr>
        <w:bidi/>
      </w:pPr>
      <w:r>
        <w:rPr>
          <w:rtl/>
          <w:cs/>
          <w:lang w:val="ar_AE" w:bidi="ar_AE"/>
        </w:rPr>
      </w:r>
      <w:r>
        <w:rPr>
          <w:rtl/>
          <w:cs/>
          <w:lang w:val="ar_AE" w:bidi="ar_AE"/>
        </w:rPr>
        <w:t xml:space="preserve">وقد قال يسوع إن الذين يؤمنون بالابن سيحصلون على </w:t>
      </w:r>
      <w:r>
        <w:rPr>
          <w:b/>
          <w:rtl/>
          <w:cs/>
          <w:lang w:val="ar_AE" w:bidi="ar_AE"/>
        </w:rPr>
        <w:t>الحياة الأبدية</w:t>
      </w:r>
      <w:r>
        <w:rPr>
          <w:rtl/>
          <w:cs/>
          <w:lang w:val="ar_AE" w:bidi="ar_AE"/>
        </w:rPr>
        <w:t>. وأن يكون لهم الحياة الأبدية يعني أن هؤلاء الناس يمكنهم العيش إلى الأبد مع الله في علاقة جيدة.</w:t>
      </w:r>
    </w:p>
    <w:p>
      <w:pPr>
        <w:bidi/>
      </w:pPr>
      <w:r>
        <w:rPr>
          <w:rtl/>
          <w:cs/>
          <w:lang w:val="ar_AE" w:bidi="ar_AE"/>
        </w:rPr>
      </w:r>
      <w:r>
        <w:rPr>
          <w:rtl/>
          <w:cs/>
          <w:lang w:val="ar_AE" w:bidi="ar_AE"/>
        </w:rPr>
        <w:t xml:space="preserve">توقفوا هنا وناقشوا كمجموعة الكلمة أو العبارة الأنسب للإشارة إلى </w:t>
      </w:r>
      <w:r>
        <w:rPr>
          <w:b/>
          <w:rtl/>
          <w:cs/>
          <w:lang w:val="ar_AE" w:bidi="ar_AE"/>
        </w:rPr>
        <w:t>الحياة الأبدية</w:t>
      </w:r>
      <w:r>
        <w:rPr>
          <w:rtl/>
          <w:cs/>
          <w:lang w:val="ar_AE" w:bidi="ar_AE"/>
        </w:rPr>
        <w:t xml:space="preserve">. ابحثوا عن </w:t>
      </w:r>
      <w:r>
        <w:rPr>
          <w:rtl/>
          <w:cs/>
          <w:lang w:val="ar_AE" w:bidi="ar_AE"/>
        </w:rPr>
        <w:t>الحياة الأبدية</w:t>
      </w:r>
      <w:r>
        <w:rPr>
          <w:rtl/>
          <w:cs/>
          <w:lang w:val="ar_AE" w:bidi="ar_AE"/>
        </w:rPr>
        <w:t xml:space="preserve"> في قاموس الكلمات الرئيسية. واستخدموا الكلمة ذاتها التي استخدمتموها في الأسفار الأخرى التي ترجمتموها بالفعل. أوقِفوا الاستماع إلى التسجيل الصوتي هنا.</w:t>
      </w:r>
    </w:p>
    <w:p>
      <w:pPr>
        <w:bidi/>
      </w:pPr>
      <w:r>
        <w:rPr>
          <w:rtl/>
          <w:cs/>
          <w:lang w:val="ar_AE" w:bidi="ar_AE"/>
        </w:rPr>
      </w:r>
      <w:r>
        <w:rPr>
          <w:rtl/>
          <w:cs/>
          <w:lang w:val="ar_AE" w:bidi="ar_AE"/>
        </w:rPr>
        <w:t xml:space="preserve">قال يسوع إن الناس يحبون الظلمة بدلًا من النور، لأنهم كانوا يفعلون أشياءً </w:t>
      </w:r>
      <w:r>
        <w:rPr>
          <w:b/>
          <w:rtl/>
          <w:cs/>
          <w:lang w:val="ar_AE" w:bidi="ar_AE"/>
        </w:rPr>
        <w:t>شريرة</w:t>
      </w:r>
      <w:r>
        <w:rPr>
          <w:rtl/>
          <w:cs/>
          <w:lang w:val="ar_AE" w:bidi="ar_AE"/>
        </w:rPr>
        <w:t>. والشر هو نقيض الصلاح. والشخص الشرير، أو الأثيم، يرغب في أن يفعل أشياء سيئة تُؤذي الآخرين. وعندما يتوقف الناس عن طاعة الله، فإنهم يبدأون في عمل أفعال شريرة.</w:t>
      </w:r>
    </w:p>
    <w:p>
      <w:pPr>
        <w:bidi/>
      </w:pPr>
      <w:r>
        <w:rPr>
          <w:rtl/>
          <w:cs/>
          <w:lang w:val="ar_AE" w:bidi="ar_AE"/>
        </w:rPr>
      </w:r>
      <w:r>
        <w:rPr>
          <w:rtl/>
          <w:cs/>
          <w:lang w:val="ar_AE" w:bidi="ar_AE"/>
        </w:rPr>
        <w:t xml:space="preserve">توقفوا هنا وناقشوا معًا كيف ستُترجمون تعبير </w:t>
      </w:r>
      <w:r>
        <w:rPr>
          <w:b/>
          <w:rtl/>
          <w:cs/>
          <w:lang w:val="ar_AE" w:bidi="ar_AE"/>
        </w:rPr>
        <w:t>الشر</w:t>
      </w:r>
      <w:r>
        <w:rPr>
          <w:rtl/>
          <w:cs/>
          <w:lang w:val="ar_AE" w:bidi="ar_AE"/>
        </w:rPr>
        <w:t xml:space="preserve">. ستجدوا كلمة </w:t>
      </w:r>
      <w:r>
        <w:rPr>
          <w:rtl/>
          <w:cs/>
          <w:lang w:val="ar_AE" w:bidi="ar_AE"/>
        </w:rPr>
        <w:t>الشر</w:t>
      </w:r>
      <w:r>
        <w:rPr>
          <w:rtl/>
          <w:cs/>
          <w:lang w:val="ar_AE" w:bidi="ar_AE"/>
        </w:rPr>
        <w:t xml:space="preserve"> في قاموس الكلمات الرئيسية. استخدموا الكلمة ذاتها التي استخدمتموها في الأسفار الأخرى التي ترجمتموها بالفعل.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أولًا، استمعوا إلى ترجمتكم الخاصة لإنجيل يوحنا 3 : 1 - 8 مرة ثانية.</w:t>
      </w:r>
    </w:p>
    <w:p>
      <w:pPr>
        <w:bidi/>
      </w:pPr>
      <w:r>
        <w:rPr>
          <w:rtl/>
          <w:cs/>
          <w:lang w:val="ar_AE" w:bidi="ar_AE"/>
        </w:rPr>
      </w:r>
      <w:r>
        <w:rPr>
          <w:rtl/>
          <w:cs/>
          <w:lang w:val="ar_AE" w:bidi="ar_AE"/>
        </w:rPr>
        <w:t>ثم، استمعوا إلى نسخة صوتية من إنجيل يوحنا 3 : 9 - 21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3:22–36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3: 22–36 وضعوه في قلوبكم.</w:t>
      </w:r>
    </w:p>
    <w:p>
      <w:pPr>
        <w:bidi/>
      </w:pPr>
      <w:r>
        <w:rPr>
          <w:rtl/>
          <w:cs/>
          <w:lang w:val="ar_AE" w:bidi="ar_AE"/>
        </w:rPr>
      </w:r>
      <w:r>
        <w:rPr>
          <w:rtl/>
          <w:cs/>
          <w:lang w:val="ar_AE" w:bidi="ar_AE"/>
        </w:rPr>
        <w:t xml:space="preserve">استمعوا إلى نسخة صوتية من يوحنا 3: 22–36 ثلاث مرات من ثلاث ترجمات مختلفة، إن أمكن. </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يسوع، وعن الله؟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3 : 22 - 36 من الترجمة الأكثر فهمًا لكم.</w:t>
      </w:r>
    </w:p>
    <w:p>
      <w:pPr>
        <w:bidi/>
      </w:pPr>
      <w:r>
        <w:rPr>
          <w:rtl/>
          <w:cs/>
          <w:lang w:val="ar_AE" w:bidi="ar_AE"/>
        </w:rPr>
      </w:r>
      <w:r>
        <w:rPr>
          <w:rtl/>
          <w:cs/>
          <w:lang w:val="ar_AE" w:bidi="ar_AE"/>
        </w:rPr>
        <w:t>يبدأ هذا المقطع بالقول إن يسوع وتلاميذه جاؤوا إلى منطقة اليهودية. في المقطع السابق، كان يسوع في أورشليم. وتقع أورشليم أيضًا في اليهودية. لذلك فإن يوحنا الكاتب على الأرجح يخبر مستمعيه أن يسوع غادر مدينة أورشليم، وذهب الآن إلى مكان آخر في اليهودية. وهو على الأرجح ذهب إلى الجزء من مقاطعة اليهودية، حيث لا توجد مدن، بل قرى صغيرة ومزارع وأرض برية.</w:t>
      </w:r>
    </w:p>
    <w:p>
      <w:pPr>
        <w:bidi/>
      </w:pPr>
      <w:r>
        <w:rPr>
          <w:rtl/>
          <w:cs/>
          <w:lang w:val="ar_AE" w:bidi="ar_AE"/>
        </w:rPr>
      </w:r>
      <w:r>
        <w:rPr>
          <w:rtl/>
          <w:cs/>
          <w:lang w:val="ar_AE" w:bidi="ar_AE"/>
        </w:rPr>
        <w:t>ويقضي يسوع بعض الوقت مع التلاميذ. ونحن لا نعرف عدد التلاميذ الذين كانوا مع يسوع الآن. وكان يسوع أيضًا يُعمّد الناس في هذا الوقت. وهذه هي المرة الأولى التي نسمع فيها عن يسوع وهو يُعمّد الناس، ولم يُذكر ذلك إلا باختصار شديد. ولأنك تحتاج إلى الماء من أجل تعميد الناس، فربما كان يسوع وتلاميذه بالقرب من نهر الأردن، لكن لا يمكننا أن نتأكد من ذلك.</w:t>
      </w:r>
    </w:p>
    <w:p>
      <w:pPr>
        <w:bidi/>
      </w:pPr>
      <w:r>
        <w:rPr>
          <w:rtl/>
          <w:cs/>
          <w:lang w:val="ar_AE" w:bidi="ar_AE"/>
        </w:rPr>
      </w:r>
      <w:r>
        <w:rPr>
          <w:rtl/>
          <w:cs/>
          <w:lang w:val="ar_AE" w:bidi="ar_AE"/>
        </w:rPr>
        <w:t>بالمناسبة، في المقطع التالي سنسمع في الواقع أن يسوع نفسه لم يعمّد الناس، لكن تلاميذ يسوع هم من كانوا يعمِّدون الناس.</w:t>
      </w:r>
    </w:p>
    <w:p>
      <w:pPr>
        <w:bidi/>
      </w:pPr>
      <w:r>
        <w:rPr>
          <w:rtl/>
          <w:cs/>
          <w:lang w:val="ar_AE" w:bidi="ar_AE"/>
        </w:rPr>
      </w:r>
      <w:r>
        <w:rPr>
          <w:rtl/>
          <w:cs/>
          <w:lang w:val="ar_AE" w:bidi="ar_AE"/>
        </w:rPr>
        <w:t>كما نكتشف الآن أن يوحنا المعمدان كان لا يزال يعمِّد الناس. في هذا الوقت، يوحنا لم يكن بالقرب من نهر الأردن، بل في مكان يُدعى "عين نون بالقرب من ساليم". وكلمة عِين نون تعني "ينابيع المياه". والينبوع هو مكان يصعد فيه الماء من الأرض، ويكوّن بركة صغيرة. وبسبب هذه الينابيع، فإن مكان عين نون هذا هو أيضًا مكان جيد لتعميد الناس.</w:t>
      </w:r>
    </w:p>
    <w:p>
      <w:pPr>
        <w:bidi/>
      </w:pPr>
      <w:r>
        <w:rPr>
          <w:rtl/>
          <w:cs/>
          <w:lang w:val="ar_AE" w:bidi="ar_AE"/>
        </w:rPr>
      </w:r>
      <w:r>
        <w:rPr>
          <w:rtl/>
          <w:cs/>
          <w:lang w:val="ar_AE" w:bidi="ar_AE"/>
        </w:rPr>
        <w:t>ونحن لا نعرف أين يمكن أن يكون هذا المكان بالضبط، لكن العلماء يعتقدون أنه في مكان ما شمال اليهودية. ويبدو أن يوحنا المعمدان انتقل بعيدًا عن نهر الأردن وهو الآن يعمّد الناس في مكان مختلف.</w:t>
      </w:r>
    </w:p>
    <w:p>
      <w:pPr>
        <w:bidi/>
      </w:pPr>
      <w:r>
        <w:rPr>
          <w:rtl/>
          <w:cs/>
          <w:lang w:val="ar_AE" w:bidi="ar_AE"/>
        </w:rPr>
      </w:r>
      <w:r>
        <w:rPr>
          <w:rtl/>
          <w:cs/>
          <w:lang w:val="ar_AE" w:bidi="ar_AE"/>
        </w:rPr>
        <w:t xml:space="preserve">توقّفوا هنا وشاهِدوا صورة </w:t>
      </w:r>
      <w:r>
        <w:rPr>
          <w:rtl/>
          <w:cs/>
          <w:lang w:val="ar_AE" w:bidi="ar_AE"/>
        </w:rPr>
        <w:t>للينابيع</w:t>
      </w:r>
      <w:r>
        <w:rPr>
          <w:rtl/>
          <w:cs/>
          <w:lang w:val="ar_AE" w:bidi="ar_AE"/>
        </w:rPr>
        <w:t>. أوقفوا سماع التسجيل الصوتي هنا.</w:t>
      </w:r>
    </w:p>
    <w:p>
      <w:pPr>
        <w:bidi/>
      </w:pPr>
      <w:r>
        <w:rPr>
          <w:rtl/>
          <w:cs/>
          <w:lang w:val="ar_AE" w:bidi="ar_AE"/>
        </w:rPr>
      </w:r>
      <w:r>
        <w:rPr>
          <w:rtl/>
          <w:cs/>
          <w:lang w:val="ar_AE" w:bidi="ar_AE"/>
        </w:rPr>
        <w:t>يُخبر يوحنا الكاتب مستمعيه أن يوحنا لم يكن بعد في السجن. ويفترض أن مستمعيه يعرفون أن يوحنا المعمدان قد انتهى به الأمر في السجن. وبالنسبة لنا، فهذه هي المرة الوحيدة التي نسمع فيها عن هذا في إنجيل يوحنا. فيوحنا الكاتب لن يذكر يوحنا المعمدان مرة أخرى. ولكن من الأسفار الأخرى في الكتاب المُقدَّس، نعلم أن يوحنا المعمدان قد قُتل على يد الملك هيرودس. لذلك فإن الإجابة التي سيعطيها يوحنا المعمدان لتلاميذه هي آخر عظة نسمعها منه. فإن يوحنا الآن يُسلِّم خدمته إلى يسوع!</w:t>
      </w:r>
    </w:p>
    <w:p>
      <w:pPr>
        <w:bidi/>
      </w:pPr>
      <w:r>
        <w:rPr>
          <w:rtl/>
          <w:cs/>
          <w:lang w:val="ar_AE" w:bidi="ar_AE"/>
        </w:rPr>
      </w:r>
      <w:r>
        <w:rPr>
          <w:rtl/>
          <w:cs/>
          <w:lang w:val="ar_AE" w:bidi="ar_AE"/>
        </w:rPr>
        <w:t>توقَّفوا هنا وناقشوا: هل يمكنكم رواية قصة عن شخص يسلّم وظيفته أو مسؤوليته إلى شخص آخر؟ ما الأشياء التي قالها هذا الشخص قبل تسليم العمل؟ أوقِفوا الاستماع إلى التسجيل الصوتي هنا.</w:t>
      </w:r>
    </w:p>
    <w:p>
      <w:pPr>
        <w:bidi/>
      </w:pPr>
      <w:r>
        <w:rPr>
          <w:rtl/>
          <w:cs/>
          <w:lang w:val="ar_AE" w:bidi="ar_AE"/>
        </w:rPr>
      </w:r>
      <w:r>
        <w:rPr>
          <w:rtl/>
          <w:cs/>
          <w:lang w:val="ar_AE" w:bidi="ar_AE"/>
        </w:rPr>
        <w:t>يدخل تلاميذ يوحنا المعمدان في مجادلة مع أحد الأشخاص. ونحن لا نعرف شيئًا عن هذا الشخص بخلاف أنه كان يهوديًا. كان يسوع، ويوحنا المعمدان، وكل شخص آخر قابلناه في هذا السفر حتى الآن يهودًا أيضًا. يستخدم يوحنا الكاتب غالبًا كلمة "يهودي" عندما يقصد قائدًا دينيًا يهوديًا، لكننا لا نعرف ما إذا كان هذا هو ما يقصده هنا أم لا. ربما كان هذا الشخص قائدًا دينيًا، أو ربما كان شخصًا عاديًا.</w:t>
      </w:r>
    </w:p>
    <w:p>
      <w:pPr>
        <w:bidi/>
      </w:pPr>
      <w:r>
        <w:rPr>
          <w:rtl/>
          <w:cs/>
          <w:lang w:val="ar_AE" w:bidi="ar_AE"/>
        </w:rPr>
      </w:r>
      <w:r>
        <w:rPr>
          <w:rtl/>
          <w:cs/>
          <w:lang w:val="ar_AE" w:bidi="ar_AE"/>
        </w:rPr>
        <w:t xml:space="preserve">كما أننا لا نعرف ما الذي كانوا يتجادلون بشأنه. فإن يوحنا الكاتب يخبرنا فقط أن هذا الأمر له علاقة بطقس الغسل أو التطهير. </w:t>
      </w:r>
    </w:p>
    <w:p>
      <w:pPr>
        <w:bidi/>
      </w:pPr>
      <w:r>
        <w:rPr>
          <w:rtl/>
          <w:cs/>
          <w:lang w:val="ar_AE" w:bidi="ar_AE"/>
        </w:rPr>
      </w:r>
      <w:r>
        <w:rPr>
          <w:rtl/>
          <w:cs/>
          <w:lang w:val="ar_AE" w:bidi="ar_AE"/>
        </w:rPr>
        <w:t>فإن التطهير أو الغسل الطقسي كان اغتسالًا خاصًا يأخذه الناس من أجل أن يصبحوا لائقين لعبادة الله. ومما يحدث بعد ذلك، يبدو أنهم كانوا يتحدثون بشكل خاص عن المعمودية. وعندما يعتمّد شخص، فإنه يغتسل كعلامة على أنه يشعر بالأسف على الأشياء السيئة التي فعلها، وأنه يريد أن يتغير. لذا يمكننا القول إن المعمودية هي نوع من طقس الاغتسال، لذلك ليس غريبًا أنهم يتحدثون عن طقس الاغتسال وكذلك عن المعمودية.</w:t>
      </w:r>
    </w:p>
    <w:p>
      <w:pPr>
        <w:bidi/>
      </w:pPr>
      <w:r>
        <w:rPr>
          <w:rtl/>
          <w:cs/>
          <w:lang w:val="ar_AE" w:bidi="ar_AE"/>
        </w:rPr>
      </w:r>
      <w:r>
        <w:rPr>
          <w:rtl/>
          <w:cs/>
          <w:lang w:val="ar_AE" w:bidi="ar_AE"/>
        </w:rPr>
        <w:t>ومن المحتمل جدًا أن الرجل الذي كان يتجادل مع تلاميذ يوحنا هو الذي أخبرهم أن يسوع كان يُعمّد أيضًا. وربما قال لتلاميذ يوحنا إن معمودية يسوع كانت أفضل من معمودية يوحنا؛ لكن لا يمكننا إلا التخمين.</w:t>
      </w:r>
    </w:p>
    <w:p>
      <w:pPr>
        <w:bidi/>
      </w:pPr>
      <w:r>
        <w:rPr>
          <w:rtl/>
          <w:cs/>
          <w:lang w:val="ar_AE" w:bidi="ar_AE"/>
        </w:rPr>
      </w:r>
      <w:r>
        <w:rPr>
          <w:rtl/>
          <w:cs/>
          <w:lang w:val="ar_AE" w:bidi="ar_AE"/>
        </w:rPr>
        <w:t>وبصرف النظر عن موضوع مناقشتهم، يبدو أن تلاميذ يوحنا يشعرون الآن بالقلق. ويخبرون يوحنا أن يسوع يُعمّد الناس وأن كثيرين يأتون إليه. وهم لا يذكرون اسم يسوع، لكنهم يدعون يسوع "الذي كان معك في عبر نهر الأردن". ويبدو أنهم مستاؤون من أن الناس يذهبون الآن إلى يسوع بدلًا من يوحنا. وربما يشعرون بالإهانة قليلًا لأجل يوحنا! أو ربما يظنون أن يوحنا يجب أن يمنع يسوع من تعميد الناس أيضًا.</w:t>
      </w:r>
    </w:p>
    <w:p>
      <w:pPr>
        <w:bidi/>
      </w:pPr>
      <w:r>
        <w:rPr>
          <w:rtl/>
          <w:cs/>
          <w:lang w:val="ar_AE" w:bidi="ar_AE"/>
        </w:rPr>
      </w:r>
      <w:r>
        <w:rPr>
          <w:rtl/>
          <w:cs/>
          <w:lang w:val="ar_AE" w:bidi="ar_AE"/>
        </w:rPr>
        <w:t xml:space="preserve">لكن يوحنا ليس قلقًا على الإطلاق. فإن يوحنا </w:t>
      </w:r>
      <w:r>
        <w:rPr>
          <w:b/>
          <w:rtl/>
          <w:cs/>
          <w:lang w:val="ar_AE" w:bidi="ar_AE"/>
        </w:rPr>
        <w:t>سعيد</w:t>
      </w:r>
      <w:r>
        <w:rPr>
          <w:rtl/>
          <w:cs/>
          <w:lang w:val="ar_AE" w:bidi="ar_AE"/>
        </w:rPr>
        <w:t xml:space="preserve"> لأن الناس كانوا يذهبون إلى يسوع. فقد كانت مهمة يوحنا هي أن يُعد الناس كي يذهبوا إلى يسوع.</w:t>
      </w:r>
    </w:p>
    <w:p>
      <w:pPr>
        <w:bidi/>
      </w:pPr>
      <w:r>
        <w:rPr>
          <w:rtl/>
          <w:cs/>
          <w:lang w:val="ar_AE" w:bidi="ar_AE"/>
        </w:rPr>
      </w:r>
      <w:r>
        <w:rPr>
          <w:rtl/>
          <w:cs/>
          <w:lang w:val="ar_AE" w:bidi="ar_AE"/>
        </w:rPr>
        <w:t>ويخبر يوحنا تلاميذه أنه لا يستطيع أحد أن يأخذ شيئًا إلا ما يُعطى من السماء. وهذا يعني أن أي سلطان يتمتع به الشخص، أو مهما كانت المهمة التي يفعلها، فقد أعطاها الله لهذا الشخص. فإن كلا من يسوع ويوحنا كان يفعل العمل الذي أعطاهم الله إياهم. ولا توجد منافسة بينهما.</w:t>
      </w:r>
    </w:p>
    <w:p>
      <w:pPr>
        <w:bidi/>
      </w:pPr>
      <w:r>
        <w:rPr>
          <w:rtl/>
          <w:cs/>
          <w:lang w:val="ar_AE" w:bidi="ar_AE"/>
        </w:rPr>
      </w:r>
      <w:r>
        <w:rPr>
          <w:rtl/>
          <w:cs/>
          <w:lang w:val="ar_AE" w:bidi="ar_AE"/>
        </w:rPr>
        <w:t>فيُذكّر يوحنا تلاميذه بأنه قد أخبر الناس بالفعل أنه هو، يوحنا، ليس المسيح – الملك والمخلّص الخاص الذي وعد الله بإرساله. ونحن قد سمعنا عن هذا في يوحنا 1: 19–28.</w:t>
      </w:r>
    </w:p>
    <w:p>
      <w:pPr>
        <w:bidi/>
      </w:pPr>
      <w:r>
        <w:rPr>
          <w:rtl/>
          <w:cs/>
          <w:lang w:val="ar_AE" w:bidi="ar_AE"/>
        </w:rPr>
      </w:r>
      <w:r>
        <w:rPr>
          <w:rtl/>
          <w:cs/>
          <w:lang w:val="ar_AE" w:bidi="ar_AE"/>
        </w:rPr>
        <w:t>إذا أمكنكم، توقَّفوا هنا واستمعوا إلى الترجمة الخاصة بكم لإنجيل يوحنا 1: 19–28. أوقِفوا الاستماع إلى التسجيل الصوتي هنا.</w:t>
      </w:r>
    </w:p>
    <w:p>
      <w:pPr>
        <w:bidi/>
      </w:pPr>
      <w:r>
        <w:rPr>
          <w:rtl/>
          <w:cs/>
          <w:lang w:val="ar_AE" w:bidi="ar_AE"/>
        </w:rPr>
      </w:r>
      <w:r>
        <w:rPr>
          <w:rtl/>
          <w:cs/>
          <w:lang w:val="ar_AE" w:bidi="ar_AE"/>
        </w:rPr>
        <w:t>ثم يشبّه يوحنا يسوع بعريس، ويشبه نفسه بصديق العريس. ففي حفل العُرس، يكون العريس هو الذي يتزوج - وهو يحصل على العروس! فإن العريس أكثر أهمية من صديق العريس، لكن الصديق يكون سعيدًا جدًا من أجل العريس. ويقول يوحنا: "إن صديق العريس يقف بجانبه ويستمع إليه، ويكون سعيدًا جدًا عندما يسمع صوت العريس". لسنا متأكدين تمامًا مما يقصده يوحنا هنا: ربما كان يفكر في أنه قبل أن يبدأ حفل العُرس، كان الصديق ينتظر مجيء العريس. وعندما يسمع الصديق صوت العريس من بعيد، يكون الصديق سعيدًا، لأنه يعلم أن العريس قادم. وبغض النظر عن الموقف الذي كان في ذهن يوحنا، فإن مقصده هو أن صديق العريس ليس غيورًا، لكنه سعيد جدًا من أجل العريس!</w:t>
      </w:r>
    </w:p>
    <w:p>
      <w:pPr>
        <w:bidi/>
      </w:pPr>
      <w:r>
        <w:rPr>
          <w:rtl/>
          <w:cs/>
          <w:lang w:val="ar_AE" w:bidi="ar_AE"/>
        </w:rPr>
      </w:r>
      <w:r>
        <w:rPr>
          <w:rtl/>
          <w:cs/>
          <w:lang w:val="ar_AE" w:bidi="ar_AE"/>
        </w:rPr>
        <w:t>توقَّفوا هنا وناقشوا: احكوا قصة عن صديق لعريس. عندما يحضر الناس في مجتمعكم حفل زفاف، هل هناك دور خاص لأصدقاء العريس؟ ماذا يفعل هؤلاء الأشخاص؟ أوقِفوا الاستماع إلى التسجيل الصوتي هنا.</w:t>
      </w:r>
    </w:p>
    <w:p>
      <w:pPr>
        <w:bidi/>
      </w:pPr>
      <w:r>
        <w:rPr>
          <w:rtl/>
          <w:cs/>
          <w:lang w:val="ar_AE" w:bidi="ar_AE"/>
        </w:rPr>
      </w:r>
      <w:r>
        <w:rPr>
          <w:rtl/>
          <w:cs/>
          <w:lang w:val="ar_AE" w:bidi="ar_AE"/>
        </w:rPr>
        <w:t>لذلك، فإن يوحنا يقول إنه سعيد جدًا لأجل الناس الذين يذهبون إلى يسوع. ولا يوجد شيء يمكن أن يجعله أكثر سعادة من هذا! والآن وقد بدأ يسوع عمله، فإنه سيصير أكثر أهمية من يوحنا. وسيصبح يوحنا أقل أهمية. ويوحنا لا يمانع. فهذا هو ما يجب أن يكون.</w:t>
      </w:r>
    </w:p>
    <w:p>
      <w:pPr>
        <w:bidi/>
      </w:pPr>
      <w:r>
        <w:rPr>
          <w:rtl/>
          <w:cs/>
          <w:lang w:val="ar_AE" w:bidi="ar_AE"/>
        </w:rPr>
      </w:r>
      <w:r>
        <w:rPr>
          <w:rtl/>
          <w:cs/>
          <w:lang w:val="ar_AE" w:bidi="ar_AE"/>
        </w:rPr>
        <w:t>وعلى الأرجح، كان هذا آخر شيء يقوله يوحنا المعمدان. وما سنسمعه بعد ذلك هو على الأرجح كلمات من يوحنا الكاتب نفسه. وكما رأينا من قبل، لا يحاول يوحنا كثيرًا فصل كلماته الخاصة بصفته كاتبًا عن كلمات الناس في قصصه. من أجل المعنى، لا يهم من هو الذي يتحدث.</w:t>
      </w:r>
    </w:p>
    <w:p>
      <w:pPr>
        <w:bidi/>
      </w:pPr>
      <w:r>
        <w:rPr>
          <w:rtl/>
          <w:cs/>
          <w:lang w:val="ar_AE" w:bidi="ar_AE"/>
        </w:rPr>
      </w:r>
      <w:r>
        <w:rPr>
          <w:rtl/>
          <w:cs/>
          <w:lang w:val="ar_AE" w:bidi="ar_AE"/>
        </w:rPr>
        <w:t xml:space="preserve">لذلك، يواصل يوحنا الكاتب شرح المزيد عمّا قاله يوحنا المعمدان. فإن يوحنا المعمدان قال إن يسوع يجب أن يصبح أكثر أهمية. ويقول يوحنا الكاتب: "نعم، هذا صحيح، لأن الذي جاء من فوق هو فوق الجميع!" ثم يقول عدة أشياء تشبه إلى حد كبير ما قاله يسوع لنيقوديموس في المقطع السابق. وهو يقول إن الشخص الذي ينتمي إلى الأرض يتحدث عن أشياء أرضية. قد يكون يوحنا يتحدث عن يوحنا المعمدان، أو عن نفسه، أو عن كليهما. فيوحنا إنسان، ولا يمكنه أن يتكلم إلا عن الجزء الصغير الذي يعرفه. ويمكن أن يعني هذا أيضًا أن </w:t>
      </w:r>
      <w:r>
        <w:rPr>
          <w:b/>
          <w:rtl/>
          <w:cs/>
          <w:lang w:val="ar_AE" w:bidi="ar_AE"/>
        </w:rPr>
        <w:t>جميع</w:t>
      </w:r>
      <w:r>
        <w:rPr>
          <w:rtl/>
          <w:cs/>
          <w:lang w:val="ar_AE" w:bidi="ar_AE"/>
        </w:rPr>
        <w:t xml:space="preserve"> الناس، لأنهم جميعًا ينتمون إلى الأرض، ليس لديهم سوى القليل جدًا من المعارف.</w:t>
      </w:r>
    </w:p>
    <w:p>
      <w:pPr>
        <w:bidi/>
      </w:pPr>
      <w:r>
        <w:rPr>
          <w:rtl/>
          <w:cs/>
          <w:lang w:val="ar_AE" w:bidi="ar_AE"/>
        </w:rPr>
      </w:r>
      <w:r>
        <w:rPr>
          <w:rtl/>
          <w:cs/>
          <w:lang w:val="ar_AE" w:bidi="ar_AE"/>
        </w:rPr>
        <w:t>لكن يسوع جاء من السماء. ولأن يسوع كان في السماء، فإنه يعرف الكثير من الأشياء التي لا يعرفها الناس على الأرض! ويُمكن ليسوع أن يتكلم عن الأشياء التي رآها وسمعها بنفسه. فقد كان يسوع مع الله، وقد تحدَّث مع الله، ويمكن أن يخبر الناس مباشرة بما قاله الله!</w:t>
      </w:r>
    </w:p>
    <w:p>
      <w:pPr>
        <w:bidi/>
      </w:pPr>
      <w:r>
        <w:rPr>
          <w:rtl/>
          <w:cs/>
          <w:lang w:val="ar_AE" w:bidi="ar_AE"/>
        </w:rPr>
      </w:r>
      <w:r>
        <w:rPr>
          <w:rtl/>
          <w:cs/>
          <w:lang w:val="ar_AE" w:bidi="ar_AE"/>
        </w:rPr>
        <w:t>لذلك فإن يسوع هو أكثر أهمية من أي شخص.</w:t>
      </w:r>
    </w:p>
    <w:p>
      <w:pPr>
        <w:bidi/>
      </w:pPr>
      <w:r>
        <w:rPr>
          <w:rtl/>
          <w:cs/>
          <w:lang w:val="ar_AE" w:bidi="ar_AE"/>
        </w:rPr>
      </w:r>
      <w:r>
        <w:rPr>
          <w:rtl/>
          <w:cs/>
          <w:lang w:val="ar_AE" w:bidi="ar_AE"/>
        </w:rPr>
        <w:t>توقَّفوا هنا وناقشوا: هل يمكنكم سرد قصة عن شخص من مجتمعكم كان في مكان لم يذهب إليه أحد آخر؟ ما القصص التي يروونها، وكيف كان رد فعل الناس على قصصهم؟ أوقفوا سماع التسجيل الصوتي هنا.</w:t>
      </w:r>
    </w:p>
    <w:p>
      <w:pPr>
        <w:bidi/>
      </w:pPr>
      <w:r>
        <w:rPr>
          <w:rtl/>
          <w:cs/>
          <w:lang w:val="ar_AE" w:bidi="ar_AE"/>
        </w:rPr>
      </w:r>
      <w:r>
        <w:rPr>
          <w:rtl/>
          <w:cs/>
          <w:lang w:val="ar_AE" w:bidi="ar_AE"/>
        </w:rPr>
        <w:t>وعلى الرغم من أن يسوع كان يمكنه أن يخبر الناس مباشرة بما قاله الله، فإن يوحنا يقول إنه لم يقبل أحد شهادة يسوع. وهذا يعني أن معظم الناس لم يؤمنوا بأن ما قاله يسوع كان حقيقيًا. لكن بعض الناس آمنوا بأن ما يقوله يسوع هو حق. وهم يؤمنون أن يسوع قد جاء من الله. ويقول يوحنا إن هؤلاء الناس يُثبتون أن الله يقول الحق. وهم يقولون: "نعم، كل ما قاله الله هو حق!"</w:t>
      </w:r>
    </w:p>
    <w:p>
      <w:pPr>
        <w:bidi/>
      </w:pPr>
      <w:r>
        <w:rPr>
          <w:rtl/>
          <w:cs/>
          <w:lang w:val="ar_AE" w:bidi="ar_AE"/>
        </w:rPr>
      </w:r>
      <w:r>
        <w:rPr>
          <w:rtl/>
          <w:cs/>
          <w:lang w:val="ar_AE" w:bidi="ar_AE"/>
        </w:rPr>
        <w:t>ثم يقول يوحنا إن الله قد أعطى روحه القدوس ليسوع. ولم يعط الله فقط قليلًا من الروح القدس إلى يسوع، بل كله! لذلك، ولأن يسوع له قوة الروح القدس، فإنه يمكن أن ينطق بكلمات الله.</w:t>
      </w:r>
    </w:p>
    <w:p>
      <w:pPr>
        <w:bidi/>
      </w:pPr>
      <w:r>
        <w:rPr>
          <w:rtl/>
          <w:cs/>
          <w:lang w:val="ar_AE" w:bidi="ar_AE"/>
        </w:rPr>
      </w:r>
      <w:r>
        <w:rPr>
          <w:rtl/>
          <w:cs/>
          <w:lang w:val="ar_AE" w:bidi="ar_AE"/>
        </w:rPr>
        <w:t>ثم يقول يوحنا إن الآب - وهذا يعني الله - يحب الابن - الذي يعني يسوع - وأن الآب قد أعطى الابن كل السلطان. وهذا يعني أن يسوع له الحق والقوة في صنع وعمل جميع الأحكام والقرارات. وكل من يؤمن بالابن سيعيش إلى الأبد مع الله في علاقة جيدة. ولكن الذين يرفضون الابن، سيضطرون إلى تحمّل أن الله سيغضب عليهم.</w:t>
      </w:r>
    </w:p>
    <w:p>
      <w:pPr>
        <w:bidi/>
      </w:pPr>
      <w:r>
        <w:rPr>
          <w:rtl/>
          <w:cs/>
          <w:lang w:val="ar_AE" w:bidi="ar_AE"/>
        </w:rPr>
      </w:r>
      <w:r>
        <w:rPr>
          <w:rtl/>
          <w:cs/>
          <w:lang w:val="ar_AE" w:bidi="ar_AE"/>
        </w:rPr>
        <w:t>توقَّفوا هنا وناقشوا: ما أوجه التشابه التي اكتشفتموها بين ما يقوله يوحنا هنا وما قاله يسوع لنيقوديموس في المقطع السابق؟ أوقفوا سماع التسجيل الصوتي هنا.</w:t>
      </w:r>
    </w:p>
    <w:p>
      <w:pPr>
        <w:bidi/>
      </w:pPr>
      <w:r>
        <w:rPr>
          <w:rtl/>
          <w:cs/>
          <w:lang w:val="ar_AE" w:bidi="ar_AE"/>
        </w:rPr>
      </w:r>
      <w:r>
        <w:rPr>
          <w:rtl/>
          <w:cs/>
          <w:lang w:val="ar_AE" w:bidi="ar_AE"/>
        </w:rPr>
        <w:t xml:space="preserve">في شرحنا لهذا المقطع، تحدثنا عن يسوع. لكن لاحظوا أن يوحنا الكاتب لم يذكر اسم يسوع أبدًا، إلا في البداية. كما أن يوحنا المعمدان وتلاميذه لا يذكرون اسم يسوع </w:t>
      </w:r>
    </w:p>
    <w:p>
      <w:pPr>
        <w:bidi/>
      </w:pPr>
      <w:r>
        <w:rPr>
          <w:rtl/>
          <w:cs/>
          <w:lang w:val="ar_AE" w:bidi="ar_AE"/>
        </w:rPr>
      </w:r>
      <w:r>
        <w:rPr>
          <w:rtl/>
          <w:cs/>
          <w:lang w:val="ar_AE" w:bidi="ar_AE"/>
        </w:rPr>
        <w:t>فإن تلاميذ يوحنا يدعون يسوع: "الذي كان معك في عبر الأردن". ويدعو يوحنا المعمدان يسوع "العريس". بينما يوحنا الكاتب يدعو يسوع:</w:t>
      </w:r>
    </w:p>
    <w:p>
      <w:pPr>
        <w:pStyle w:val="ListBullet"/>
        <w:bidi/>
        <w:spacing w:line="240" w:lineRule="auto"/>
        <w:ind w:left="720"/>
      </w:pPr>
      <w:r>
        <w:rPr>
          <w:rtl/>
          <w:cs/>
          <w:lang w:val="ar_AE" w:bidi="ar_AE"/>
        </w:rPr>
      </w:r>
      <w:r>
        <w:rPr>
          <w:rtl/>
          <w:cs/>
          <w:lang w:val="ar_AE" w:bidi="ar_AE"/>
        </w:rPr>
        <w:t>"الذي يأتي من فوق"،</w:t>
      </w:r>
    </w:p>
    <w:p>
      <w:pPr>
        <w:pStyle w:val="ListBullet"/>
        <w:bidi/>
        <w:spacing w:line="240" w:lineRule="auto"/>
        <w:ind w:left="720"/>
      </w:pPr>
      <w:r>
        <w:rPr>
          <w:rtl/>
          <w:cs/>
          <w:lang w:val="ar_AE" w:bidi="ar_AE"/>
        </w:rPr>
      </w:r>
      <w:r>
        <w:rPr>
          <w:rtl/>
          <w:cs/>
          <w:lang w:val="ar_AE" w:bidi="ar_AE"/>
        </w:rPr>
        <w:t>و"الذي يأتي من السماء"،</w:t>
      </w:r>
    </w:p>
    <w:p>
      <w:pPr>
        <w:pStyle w:val="ListBullet"/>
        <w:bidi/>
        <w:spacing w:line="240" w:lineRule="auto"/>
        <w:ind w:left="720"/>
      </w:pPr>
      <w:r>
        <w:rPr>
          <w:rtl/>
          <w:cs/>
          <w:lang w:val="ar_AE" w:bidi="ar_AE"/>
        </w:rPr>
      </w:r>
      <w:r>
        <w:rPr>
          <w:rtl/>
          <w:cs/>
          <w:lang w:val="ar_AE" w:bidi="ar_AE"/>
        </w:rPr>
        <w:t>و"الذي أرسله الله"،</w:t>
      </w:r>
    </w:p>
    <w:p>
      <w:pPr>
        <w:pStyle w:val="ListBullet"/>
        <w:bidi/>
        <w:spacing w:line="240" w:lineRule="auto"/>
        <w:ind w:left="720"/>
      </w:pPr>
      <w:r>
        <w:rPr>
          <w:rtl/>
          <w:cs/>
          <w:lang w:val="ar_AE" w:bidi="ar_AE"/>
        </w:rPr>
      </w:r>
      <w:r>
        <w:rPr>
          <w:rtl/>
          <w:cs/>
          <w:lang w:val="ar_AE" w:bidi="ar_AE"/>
        </w:rPr>
        <w:t>و "الابن".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3 : 22 - 36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يتضمن هذا المقطع 5 مشاهد.</w:t>
      </w:r>
    </w:p>
    <w:p>
      <w:pPr>
        <w:bidi/>
      </w:pPr>
      <w:r>
        <w:rPr>
          <w:rtl/>
          <w:cs/>
          <w:lang w:val="ar_AE" w:bidi="ar_AE"/>
        </w:rPr>
      </w:r>
      <w:r>
        <w:rPr>
          <w:b/>
          <w:rtl/>
          <w:cs/>
          <w:lang w:val="ar_AE" w:bidi="ar_AE"/>
        </w:rPr>
        <w:t>في المشهد الأول:</w:t>
      </w:r>
      <w:r>
        <w:rPr>
          <w:rtl/>
          <w:cs/>
          <w:lang w:val="ar_AE" w:bidi="ar_AE"/>
        </w:rPr>
        <w:t xml:space="preserve"> يغادر يسوع وتلاميذه أورشليم ويسافرون عبر قرى اليهودية.</w:t>
      </w:r>
    </w:p>
    <w:p>
      <w:pPr>
        <w:bidi/>
      </w:pPr>
      <w:r>
        <w:rPr>
          <w:rtl/>
          <w:cs/>
          <w:lang w:val="ar_AE" w:bidi="ar_AE"/>
        </w:rPr>
      </w:r>
      <w:r>
        <w:rPr>
          <w:b/>
          <w:rtl/>
          <w:cs/>
          <w:lang w:val="ar_AE" w:bidi="ar_AE"/>
        </w:rPr>
        <w:t>في المشهد الثاني:</w:t>
      </w:r>
      <w:r>
        <w:rPr>
          <w:rtl/>
          <w:cs/>
          <w:lang w:val="ar_AE" w:bidi="ar_AE"/>
        </w:rPr>
        <w:t xml:space="preserve"> يسوع يقضي الوقت مع التلاميذ. ثم يأتى الناس إلى يسوع ويعتمِدون. ونعلم من مقطع لاحق أنه لم يكن يسوع نفسه، بل التلاميذ هم من كانوا يعمِّدون الناس نيابة عنه.</w:t>
      </w:r>
    </w:p>
    <w:p>
      <w:pPr>
        <w:bidi/>
      </w:pPr>
      <w:r>
        <w:rPr>
          <w:rtl/>
          <w:cs/>
          <w:lang w:val="ar_AE" w:bidi="ar_AE"/>
        </w:rPr>
      </w:r>
      <w:r>
        <w:rPr>
          <w:b/>
          <w:rtl/>
          <w:cs/>
          <w:lang w:val="ar_AE" w:bidi="ar_AE"/>
        </w:rPr>
        <w:t>في المشهد الثالث:</w:t>
      </w:r>
      <w:r>
        <w:rPr>
          <w:rtl/>
          <w:cs/>
          <w:lang w:val="ar_AE" w:bidi="ar_AE"/>
        </w:rPr>
        <w:t xml:space="preserve"> يأتي رجل إلى تلاميذ يوحنا ويتجادل معهم. وعلى الأرجح كان هذا الرجل قد جاء من المكان الذي كان فيه يسوع وتلاميذه.</w:t>
      </w:r>
    </w:p>
    <w:p>
      <w:pPr>
        <w:bidi/>
      </w:pPr>
      <w:r>
        <w:rPr>
          <w:rtl/>
          <w:cs/>
          <w:lang w:val="ar_AE" w:bidi="ar_AE"/>
        </w:rPr>
      </w:r>
      <w:r>
        <w:rPr>
          <w:b/>
          <w:rtl/>
          <w:cs/>
          <w:lang w:val="ar_AE" w:bidi="ar_AE"/>
        </w:rPr>
        <w:t>في المشهد الرابع:</w:t>
      </w:r>
      <w:r>
        <w:rPr>
          <w:rtl/>
          <w:cs/>
          <w:lang w:val="ar_AE" w:bidi="ar_AE"/>
        </w:rPr>
        <w:t xml:space="preserve"> تلاميذ يوحنا يخبروه أن يسوع أيضًا يعمّد الناس. فيجيب يوحنا بقوله إن يسوع يجب أن يصبح أكثر أهمية، وأن يوحنا نفسه يجب أن يصبح أقل أهمية.</w:t>
      </w:r>
    </w:p>
    <w:p>
      <w:pPr>
        <w:bidi/>
      </w:pPr>
      <w:r>
        <w:rPr>
          <w:rtl/>
          <w:cs/>
          <w:lang w:val="ar_AE" w:bidi="ar_AE"/>
        </w:rPr>
      </w:r>
      <w:r>
        <w:rPr>
          <w:b/>
          <w:rtl/>
          <w:cs/>
          <w:lang w:val="ar_AE" w:bidi="ar_AE"/>
        </w:rPr>
        <w:t>في المشهد الخامس:</w:t>
      </w:r>
      <w:r>
        <w:rPr>
          <w:rtl/>
          <w:cs/>
          <w:lang w:val="ar_AE" w:bidi="ar_AE"/>
        </w:rPr>
        <w:t xml:space="preserve"> يوحنا الكاتب يتحدث إلى مستمعيه.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الأشخاص الذين يأتون إلى يسوع لكي يُعمِّدهم</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تلاميذ يوحنا المعمدان</w:t>
      </w:r>
    </w:p>
    <w:p>
      <w:pPr>
        <w:pStyle w:val="ListBullet"/>
        <w:bidi/>
        <w:spacing w:line="240" w:lineRule="auto"/>
        <w:ind w:left="720"/>
      </w:pPr>
      <w:r>
        <w:rPr>
          <w:rtl/>
          <w:cs/>
          <w:lang w:val="ar_AE" w:bidi="ar_AE"/>
        </w:rPr>
      </w:r>
      <w:r>
        <w:rPr>
          <w:rtl/>
          <w:cs/>
          <w:lang w:val="ar_AE" w:bidi="ar_AE"/>
        </w:rPr>
        <w:t>الأشخاص الذين يأتون إلى يوحنا لكي يعمِّدهم</w:t>
      </w:r>
    </w:p>
    <w:p>
      <w:pPr>
        <w:pStyle w:val="ListBullet"/>
        <w:bidi/>
        <w:spacing w:line="240" w:lineRule="auto"/>
        <w:ind w:left="720"/>
      </w:pPr>
      <w:r>
        <w:rPr>
          <w:rtl/>
          <w:cs/>
          <w:lang w:val="ar_AE" w:bidi="ar_AE"/>
        </w:rPr>
      </w:r>
      <w:r>
        <w:rPr>
          <w:rtl/>
          <w:cs/>
          <w:lang w:val="ar_AE" w:bidi="ar_AE"/>
        </w:rPr>
        <w:t>رجل يهودي يدخل في مباحثة مع تلاميذ يوحنا.</w:t>
      </w:r>
    </w:p>
    <w:p>
      <w:pPr>
        <w:pStyle w:val="ListBullet"/>
        <w:bidi/>
        <w:spacing w:line="240" w:lineRule="auto"/>
        <w:ind w:left="720"/>
      </w:pPr>
      <w:r>
        <w:rPr>
          <w:rtl/>
          <w:cs/>
          <w:lang w:val="ar_AE" w:bidi="ar_AE"/>
        </w:rPr>
      </w:r>
      <w:r>
        <w:rPr>
          <w:rtl/>
          <w:cs/>
          <w:lang w:val="ar_AE" w:bidi="ar_AE"/>
        </w:rPr>
        <w:t>العريس (يسوع)</w:t>
      </w:r>
    </w:p>
    <w:p>
      <w:pPr>
        <w:pStyle w:val="ListBullet"/>
        <w:bidi/>
        <w:spacing w:line="240" w:lineRule="auto"/>
        <w:ind w:left="720"/>
      </w:pPr>
      <w:r>
        <w:rPr>
          <w:rtl/>
          <w:cs/>
          <w:lang w:val="ar_AE" w:bidi="ar_AE"/>
        </w:rPr>
      </w:r>
      <w:r>
        <w:rPr>
          <w:rtl/>
          <w:cs/>
          <w:lang w:val="ar_AE" w:bidi="ar_AE"/>
        </w:rPr>
        <w:t>العروس</w:t>
      </w:r>
    </w:p>
    <w:p>
      <w:pPr>
        <w:pStyle w:val="ListBullet"/>
        <w:bidi/>
        <w:spacing w:line="240" w:lineRule="auto"/>
        <w:ind w:left="720"/>
      </w:pPr>
      <w:r>
        <w:rPr>
          <w:rtl/>
          <w:cs/>
          <w:lang w:val="ar_AE" w:bidi="ar_AE"/>
        </w:rPr>
      </w:r>
      <w:r>
        <w:rPr>
          <w:rtl/>
          <w:cs/>
          <w:lang w:val="ar_AE" w:bidi="ar_AE"/>
        </w:rPr>
        <w:t>صديق العريس (يوحنا المعمدان)</w:t>
      </w:r>
    </w:p>
    <w:p>
      <w:pPr>
        <w:pStyle w:val="ListBullet"/>
        <w:bidi/>
        <w:spacing w:line="240" w:lineRule="auto"/>
        <w:ind w:left="720"/>
      </w:pPr>
      <w:r>
        <w:rPr>
          <w:rtl/>
          <w:cs/>
          <w:lang w:val="ar_AE" w:bidi="ar_AE"/>
        </w:rPr>
      </w:r>
      <w:r>
        <w:rPr>
          <w:rtl/>
          <w:cs/>
          <w:lang w:val="ar_AE" w:bidi="ar_AE"/>
        </w:rPr>
        <w:t>الأشخاص الذين من الأرض، والذين يتكلمون عن الأرضيات</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الشخص الذي يتكلم بكلمات الله (يسوع)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الآب</w:t>
      </w:r>
    </w:p>
    <w:p>
      <w:pPr>
        <w:pStyle w:val="ListBullet"/>
        <w:bidi/>
        <w:spacing w:line="240" w:lineRule="auto"/>
        <w:ind w:left="720"/>
      </w:pPr>
      <w:r>
        <w:rPr>
          <w:rtl/>
          <w:cs/>
          <w:lang w:val="ar_AE" w:bidi="ar_AE"/>
        </w:rPr>
      </w:r>
      <w:r>
        <w:rPr>
          <w:rtl/>
          <w:cs/>
          <w:lang w:val="ar_AE" w:bidi="ar_AE"/>
        </w:rPr>
        <w:t>الابن (يسوع)</w:t>
      </w:r>
    </w:p>
    <w:p>
      <w:pPr>
        <w:pStyle w:val="ListBullet"/>
        <w:bidi/>
        <w:spacing w:line="240" w:lineRule="auto"/>
        <w:ind w:left="720"/>
      </w:pPr>
      <w:r>
        <w:rPr>
          <w:rtl/>
          <w:cs/>
          <w:lang w:val="ar_AE" w:bidi="ar_AE"/>
        </w:rPr>
      </w:r>
      <w:r>
        <w:rPr>
          <w:rtl/>
          <w:cs/>
          <w:lang w:val="ar_AE" w:bidi="ar_AE"/>
        </w:rPr>
        <w:t>الأشخاص الذين يؤمنون بالابن</w:t>
      </w:r>
    </w:p>
    <w:p>
      <w:pPr>
        <w:pStyle w:val="ListBullet"/>
        <w:bidi/>
        <w:spacing w:line="240" w:lineRule="auto"/>
        <w:ind w:left="720"/>
      </w:pPr>
      <w:r>
        <w:rPr>
          <w:rtl/>
          <w:cs/>
          <w:lang w:val="ar_AE" w:bidi="ar_AE"/>
        </w:rPr>
      </w:r>
      <w:r>
        <w:rPr>
          <w:rtl/>
          <w:cs/>
          <w:lang w:val="ar_AE" w:bidi="ar_AE"/>
        </w:rPr>
        <w:t>الأشخاص الذين يرفضون الابن</w:t>
      </w:r>
    </w:p>
    <w:p>
      <w:pPr>
        <w:bidi/>
      </w:pPr>
      <w:r>
        <w:rPr>
          <w:rtl/>
          <w:cs/>
          <w:lang w:val="ar_AE" w:bidi="ar_AE"/>
        </w:rPr>
      </w:r>
      <w:r>
        <w:rPr>
          <w:rtl/>
          <w:cs/>
          <w:lang w:val="ar_AE" w:bidi="ar_AE"/>
        </w:rPr>
        <w:t>لقد انتهت المحادثة التي أجراها يسوع مع نيقوديموس في المقطع السابق، ويذهب يسوع الآن إلى مكان مختلف. كيف تبدأون في سرد هذا المقطع الجديد بالطريقة الأكثر طبيعية لديكم؟</w:t>
      </w:r>
    </w:p>
    <w:p>
      <w:pPr>
        <w:bidi/>
      </w:pPr>
      <w:r>
        <w:rPr>
          <w:rtl/>
          <w:cs/>
          <w:lang w:val="ar_AE" w:bidi="ar_AE"/>
        </w:rPr>
      </w:r>
      <w:r>
        <w:rPr>
          <w:rtl/>
          <w:cs/>
          <w:lang w:val="ar_AE" w:bidi="ar_AE"/>
        </w:rPr>
        <w:t>يبدأ المقطع بالحديث عن المكان الذي يذهب إليه يسوع بعد ذلك، لكن يسوع لا يؤدي دورًا نشطًا في القصة. فإن الجزء الأكبر من المقطع يتحدث عن يوحنا المعمدان وتلاميذه.</w:t>
      </w:r>
    </w:p>
    <w:p>
      <w:pPr>
        <w:bidi/>
      </w:pPr>
      <w:r>
        <w:rPr>
          <w:rtl/>
          <w:cs/>
          <w:lang w:val="ar_AE" w:bidi="ar_AE"/>
        </w:rPr>
      </w:r>
      <w:r>
        <w:rPr>
          <w:rtl/>
          <w:cs/>
          <w:lang w:val="ar_AE" w:bidi="ar_AE"/>
        </w:rPr>
        <w:t>ويخبر يوحنا الكاتب مستمعيه أن ما يحدث في القصة يحدث قبل أن يُلقَي يوحنا المعمدان في السجن.</w:t>
      </w:r>
    </w:p>
    <w:p>
      <w:pPr>
        <w:bidi/>
      </w:pPr>
      <w:r>
        <w:rPr>
          <w:rtl/>
          <w:cs/>
          <w:lang w:val="ar_AE" w:bidi="ar_AE"/>
        </w:rPr>
      </w:r>
      <w:r>
        <w:rPr>
          <w:rtl/>
          <w:cs/>
          <w:lang w:val="ar_AE" w:bidi="ar_AE"/>
        </w:rPr>
        <w:t>توقَّفوا هنا وناقشوا، ما هو أفضل وقت لإعطاء هذه المعلومات لمستمعيكم؟ أوقِفوا الاستماع إلى التسجيل الصوتي هنا.</w:t>
      </w:r>
    </w:p>
    <w:p>
      <w:pPr>
        <w:bidi/>
      </w:pPr>
      <w:r>
        <w:rPr>
          <w:rtl/>
          <w:cs/>
          <w:lang w:val="ar_AE" w:bidi="ar_AE"/>
        </w:rPr>
      </w:r>
      <w:r>
        <w:rPr>
          <w:rtl/>
          <w:cs/>
          <w:lang w:val="ar_AE" w:bidi="ar_AE"/>
        </w:rPr>
        <w:t xml:space="preserve">توقَّفوا هنا وانظروا إلى خريطة </w:t>
      </w:r>
      <w:r>
        <w:rPr>
          <w:rtl/>
          <w:cs/>
          <w:lang w:val="ar_AE" w:bidi="ar_AE"/>
        </w:rPr>
        <w:t>اليهودية وأورشليم ونهر الأردن</w:t>
      </w:r>
      <w:r>
        <w:rPr>
          <w:rtl/>
          <w:cs/>
          <w:lang w:val="ar_AE" w:bidi="ar_AE"/>
        </w:rPr>
        <w:t>. أوقِفوا الاستماع إلى التسجيل الصوتي هنا.</w:t>
      </w:r>
    </w:p>
    <w:p>
      <w:pPr>
        <w:bidi/>
      </w:pPr>
      <w:r>
        <w:rPr>
          <w:rtl/>
          <w:cs/>
          <w:lang w:val="ar_AE" w:bidi="ar_AE"/>
        </w:rPr>
      </w:r>
      <w:r>
        <w:rPr>
          <w:rtl/>
          <w:cs/>
          <w:lang w:val="ar_AE" w:bidi="ar_AE"/>
        </w:rPr>
        <w:t>والآن، اصنعوا خريطة لهذا المقطع في الغرفة، وقوموا بتمثيل مكان وجود الناس في هذا المقطع ومكان تحركهم. اصنعوا نهر الأردن برسمه باستخدام الطباشير أو الفحم، أو استخدام حبل أو قطعة قماش. وحددوا أين تقع أورشليم. كان يوحنا المعمدان يعمِّد الناس على الجانب الآخر من نهر الأردن. والآن قد انتقل يوحنا إلى هذا الجانب من النهر وذهب شمالًا إلى مكان معين به ينابيع. قرروا أين يوحنا وتلاميذه الآن على خريطتكم. ويمكنكم استخدام بعض القماش الأزرق لتمييز الينابيع.</w:t>
      </w:r>
    </w:p>
    <w:p>
      <w:pPr>
        <w:bidi/>
      </w:pPr>
      <w:r>
        <w:rPr>
          <w:rtl/>
          <w:cs/>
          <w:lang w:val="ar_AE" w:bidi="ar_AE"/>
        </w:rPr>
      </w:r>
      <w:r>
        <w:rPr>
          <w:rtl/>
          <w:cs/>
          <w:lang w:val="ar_AE" w:bidi="ar_AE"/>
        </w:rPr>
        <w:t>يسوع يغادر أورشليم وهو الآن في مكان ما في اليهودية. ربما كان في مكان ما على جانب نهر الأردن. قرروا مكان يسوع وتلاميذه على خريطتكم. وتأكدوا من أن يوحنا ومجموعته غير قادرين على رؤية يسوع ومجموعته، حتى وإن كانوا في المساحة المتاحة لديكم قد يكونون قريبين من بعضهم البعض! فإنه كانت هناك مسافة كبيرة بينهما. ربما كان الرجل الذي يتجادل مع تلاميذ يوحنا قد جاء من المكان الذي كان فيه يسوع.</w:t>
      </w:r>
    </w:p>
    <w:p>
      <w:pPr>
        <w:bidi/>
      </w:pPr>
      <w:r>
        <w:rPr>
          <w:rtl/>
          <w:cs/>
          <w:lang w:val="ar_AE" w:bidi="ar_AE"/>
        </w:rPr>
      </w:r>
      <w:r>
        <w:rPr>
          <w:rtl/>
          <w:cs/>
          <w:lang w:val="ar_AE" w:bidi="ar_AE"/>
        </w:rPr>
        <w:t>توقفوا هنا وقوموا بهذا النشاط.</w:t>
      </w:r>
    </w:p>
    <w:p>
      <w:pPr>
        <w:bidi/>
      </w:pPr>
      <w:r>
        <w:rPr>
          <w:rtl/>
          <w:cs/>
          <w:lang w:val="ar_AE" w:bidi="ar_AE"/>
        </w:rPr>
      </w:r>
      <w:r>
        <w:rPr>
          <w:rtl/>
          <w:cs/>
          <w:lang w:val="ar_AE" w:bidi="ar_AE"/>
        </w:rPr>
        <w:t>يأتي رجل إلى تلاميذ يوحنا ويتجادل معهم. وكان لهذه المجادلة (المباحثة) علاقة ببعض الطقوس الخاصة بالاغتسال (التطهير). وبسبب ما يحدث بعد ذلك، فمن المحتمل أن الرجل كان يتجادل مع تلاميذ يوحنا عن المعمودية.</w:t>
      </w:r>
    </w:p>
    <w:p>
      <w:pPr>
        <w:bidi/>
      </w:pPr>
      <w:r>
        <w:rPr>
          <w:rtl/>
          <w:cs/>
          <w:lang w:val="ar_AE" w:bidi="ar_AE"/>
        </w:rPr>
      </w:r>
      <w:r>
        <w:rPr>
          <w:rtl/>
          <w:cs/>
          <w:lang w:val="ar_AE" w:bidi="ar_AE"/>
        </w:rPr>
        <w:t>وعندما يقوم تلاميذ يوحنا المعمدان بإخباره أن يسوع كان يُعمِّد أيضًا، يبدو الأمر وكأنهم يشتكون من يسوع. لكن يوحنا لا يذهب مع شكواهم بل يشرح لهم أن هذا هو بالضبط ما ينبغي أن يكون!</w:t>
      </w:r>
    </w:p>
    <w:p>
      <w:pPr>
        <w:bidi/>
      </w:pPr>
      <w:r>
        <w:rPr>
          <w:rtl/>
          <w:cs/>
          <w:lang w:val="ar_AE" w:bidi="ar_AE"/>
        </w:rPr>
      </w:r>
      <w:r>
        <w:rPr>
          <w:rtl/>
          <w:cs/>
          <w:lang w:val="ar_AE" w:bidi="ar_AE"/>
        </w:rPr>
        <w:t>وسيكون من المفيد تقسيم جواب يوحنا إلى أجزاء صغيرة. ولكل جزء من الجواب، فكّروا في نشاط أو شيء يمكن أن يساعدكم على تذكُّر ذلك الجزء.</w:t>
      </w:r>
    </w:p>
    <w:p>
      <w:pPr>
        <w:bidi/>
      </w:pPr>
      <w:r>
        <w:rPr>
          <w:rtl/>
          <w:cs/>
          <w:lang w:val="ar_AE" w:bidi="ar_AE"/>
        </w:rPr>
      </w:r>
      <w:r>
        <w:rPr>
          <w:rtl/>
          <w:cs/>
          <w:lang w:val="ar_AE" w:bidi="ar_AE"/>
        </w:rPr>
        <w:t>يقول يوحنا إن كل ما يملكه أي شخص، فإن الله قد أعطاه له. وهو على الأرجح كان يتحدث عن مهمة أو سلطان أعطاه الله لكل شخص.</w:t>
      </w:r>
    </w:p>
    <w:p>
      <w:pPr>
        <w:bidi/>
      </w:pPr>
      <w:r>
        <w:rPr>
          <w:rtl/>
          <w:cs/>
          <w:lang w:val="ar_AE" w:bidi="ar_AE"/>
        </w:rPr>
      </w:r>
      <w:r>
        <w:rPr>
          <w:rtl/>
          <w:cs/>
          <w:lang w:val="ar_AE" w:bidi="ar_AE"/>
        </w:rPr>
        <w:t>اختر نشاطًا أو شيئًا سيساعدك على تذكُّر هذا الجزء. أوقِفوا الاستماع إلى التسجيل الصوتي هنا.</w:t>
      </w:r>
    </w:p>
    <w:p>
      <w:pPr>
        <w:bidi/>
      </w:pPr>
      <w:r>
        <w:rPr>
          <w:rtl/>
          <w:cs/>
          <w:lang w:val="ar_AE" w:bidi="ar_AE"/>
        </w:rPr>
      </w:r>
      <w:r>
        <w:rPr>
          <w:rtl/>
          <w:cs/>
          <w:lang w:val="ar_AE" w:bidi="ar_AE"/>
        </w:rPr>
        <w:t xml:space="preserve">ويقول يوحنا إنه قد أخبر تلاميذه بالفعل أنه ليس المسيح، لكن الله قد أرسله ليُعد الناس </w:t>
      </w:r>
      <w:r>
        <w:rPr>
          <w:b/>
          <w:rtl/>
          <w:cs/>
          <w:lang w:val="ar_AE" w:bidi="ar_AE"/>
        </w:rPr>
        <w:t>ليقبلوا</w:t>
      </w:r>
      <w:r>
        <w:rPr>
          <w:rtl/>
          <w:cs/>
          <w:lang w:val="ar_AE" w:bidi="ar_AE"/>
        </w:rPr>
        <w:t xml:space="preserve"> المسيح. تذكّروا أن المسيح يعني الملك والمخلّص الخاص الذي كان الناس ينتظرونه.</w:t>
      </w:r>
    </w:p>
    <w:p>
      <w:pPr>
        <w:bidi/>
      </w:pPr>
      <w:r>
        <w:rPr>
          <w:rtl/>
          <w:cs/>
          <w:lang w:val="ar_AE" w:bidi="ar_AE"/>
        </w:rPr>
      </w:r>
      <w:r>
        <w:rPr>
          <w:rtl/>
          <w:cs/>
          <w:lang w:val="ar_AE" w:bidi="ar_AE"/>
        </w:rPr>
        <w:t>اختر نشاطًا أو شيئًا سيساعدك على تذكُّر هذا الجزء. أوقِفوا الاستماع إلى التسجيل الصوتي هنا.</w:t>
      </w:r>
    </w:p>
    <w:p>
      <w:pPr>
        <w:bidi/>
      </w:pPr>
      <w:r>
        <w:rPr>
          <w:rtl/>
          <w:cs/>
          <w:lang w:val="ar_AE" w:bidi="ar_AE"/>
        </w:rPr>
      </w:r>
      <w:r>
        <w:rPr>
          <w:rtl/>
          <w:cs/>
          <w:lang w:val="ar_AE" w:bidi="ar_AE"/>
        </w:rPr>
        <w:t>ثم يحكي يوحنا الآن قصة قصيرة عن عُرس. وهناك عروس، وعريس، وصديق العريس. وينتظر صديق العريس قدوم العريس. والعريس أكثر أهمية من الصديق. وعندما يأتي العريس، يكون الصديق سعيدًا. والعريس هو الشخص الذي يأخذ العروس! إن صديق العريس ليس غيورًا، لكنه سعيد لأن العريس يأخذ العروس.</w:t>
      </w:r>
    </w:p>
    <w:p>
      <w:pPr>
        <w:bidi/>
      </w:pPr>
      <w:r>
        <w:rPr>
          <w:rtl/>
          <w:cs/>
          <w:lang w:val="ar_AE" w:bidi="ar_AE"/>
        </w:rPr>
      </w:r>
      <w:r>
        <w:rPr>
          <w:rtl/>
          <w:cs/>
          <w:lang w:val="ar_AE" w:bidi="ar_AE"/>
        </w:rPr>
        <w:t>مثّلوا هذه القصة الصغيرة. أوقِفوا الاستماع إلى التسجيل الصوتي هنا.</w:t>
      </w:r>
    </w:p>
    <w:p>
      <w:pPr>
        <w:bidi/>
      </w:pPr>
      <w:r>
        <w:rPr>
          <w:rtl/>
          <w:cs/>
          <w:lang w:val="ar_AE" w:bidi="ar_AE"/>
        </w:rPr>
      </w:r>
      <w:r>
        <w:rPr>
          <w:rtl/>
          <w:cs/>
          <w:lang w:val="ar_AE" w:bidi="ar_AE"/>
        </w:rPr>
        <w:t>يقول يوحنا إنه هو، يوحنا، مثل صديق العريس، وأن يسوع هو مثل العريس. فيسوع أكثر أهمية من يوحنا. ويوحنا ليس غيورًا! في الحقيقة، يوحنا سعيد حقًا! وهذا هو ما ينبغي أن يكون. يجب أن يصبح يسوع أكثر أهمية، ويوحنا يجب أن يصبح أقل أهمية.</w:t>
      </w:r>
    </w:p>
    <w:p>
      <w:pPr>
        <w:bidi/>
      </w:pPr>
      <w:r>
        <w:rPr>
          <w:rtl/>
          <w:cs/>
          <w:lang w:val="ar_AE" w:bidi="ar_AE"/>
        </w:rPr>
      </w:r>
      <w:r>
        <w:rPr>
          <w:rtl/>
          <w:cs/>
          <w:lang w:val="ar_AE" w:bidi="ar_AE"/>
        </w:rPr>
        <w:t>ولا يشرح يوحنا من هي العروس في قصته. وهذا لأن قصده هو أن يقول أن العريس أكثر أهمية من الصديق. أما من تكون العروس فليس مهمًا لإبراز هذه النقطة.</w:t>
      </w:r>
    </w:p>
    <w:p>
      <w:pPr>
        <w:bidi/>
      </w:pPr>
      <w:r>
        <w:rPr>
          <w:rtl/>
          <w:cs/>
          <w:lang w:val="ar_AE" w:bidi="ar_AE"/>
        </w:rPr>
      </w:r>
      <w:r>
        <w:rPr>
          <w:rtl/>
          <w:cs/>
          <w:lang w:val="ar_AE" w:bidi="ar_AE"/>
        </w:rPr>
        <w:t>اختر نشاطًا أو شيئًا سيساعدك على تذكُّر هذا الجزء. كيف يمكنكم أن تمثلوا أن يسوع يجب أن يصبح أكثر أهمية، أو أعظم، وأن يوحنا يجب أن يصبح أقل أهمية، أو أصغر؟ أوقِفوا الاستماع إلى التسجيل الصوتي هنا.</w:t>
      </w:r>
    </w:p>
    <w:p>
      <w:pPr>
        <w:bidi/>
      </w:pPr>
      <w:r>
        <w:rPr>
          <w:rtl/>
          <w:cs/>
          <w:lang w:val="ar_AE" w:bidi="ar_AE"/>
        </w:rPr>
      </w:r>
      <w:r>
        <w:rPr>
          <w:rtl/>
          <w:cs/>
          <w:lang w:val="ar_AE" w:bidi="ar_AE"/>
        </w:rPr>
        <w:t>والآن، افعلوا كل هذه الأنشطة معًا، واحدًا تلو الآخر. ساعدوا بعضكم البعض على تذكُّر ما تعنيه هذه الأحداث، وما قاله يوحنا المعمدان. كما يمكنكم فعل ذلك بضع مرات حتى تتذكّروا هذا دون صعوبة. أوقِفوا الاستماع إلى التسجيل الصوتي هنا.</w:t>
      </w:r>
    </w:p>
    <w:p>
      <w:pPr>
        <w:bidi/>
      </w:pPr>
      <w:r>
        <w:rPr>
          <w:rtl/>
          <w:cs/>
          <w:lang w:val="ar_AE" w:bidi="ar_AE"/>
        </w:rPr>
      </w:r>
      <w:r>
        <w:rPr>
          <w:rtl/>
          <w:cs/>
          <w:lang w:val="ar_AE" w:bidi="ar_AE"/>
        </w:rPr>
        <w:t>وبعد ذلك، يمكن ليوحنا المعمدان وتلاميذه مغادرة المسرح، لأن يوحنا الكاتب يبدأ الآن في التحدث إلينا. دعونا الآن نُقسِّم ما يقوله يوحنا الكاتب.</w:t>
      </w:r>
    </w:p>
    <w:p>
      <w:pPr>
        <w:bidi/>
      </w:pPr>
      <w:r>
        <w:rPr>
          <w:rtl/>
          <w:cs/>
          <w:lang w:val="ar_AE" w:bidi="ar_AE"/>
        </w:rPr>
      </w:r>
      <w:r>
        <w:rPr>
          <w:b/>
          <w:rtl/>
          <w:cs/>
          <w:lang w:val="ar_AE" w:bidi="ar_AE"/>
        </w:rPr>
        <w:t>يقول يوحنا الكاتب:</w:t>
      </w:r>
    </w:p>
    <w:p>
      <w:pPr>
        <w:bidi/>
      </w:pPr>
      <w:r>
        <w:rPr>
          <w:rtl/>
          <w:cs/>
          <w:lang w:val="ar_AE" w:bidi="ar_AE"/>
        </w:rPr>
      </w:r>
      <w:r>
        <w:rPr>
          <w:rtl/>
          <w:cs/>
          <w:lang w:val="ar_AE" w:bidi="ar_AE"/>
        </w:rPr>
        <w:t>الشخص الذي ينتمي إلى الأرض يستطيع أن يتحدث فقط عن الأشياء الأرضية. وذلك لأن لديه معرفة محدودة. أما الذي يأتي من فوق – أي يسوع، مع أن يوحنا لم يذكر اسمه هنا – فهو أكثر أهمية من أي شخص آخر. وهو يأتي من السماء، حيث الله ويتحدث عما رآه وسمعه عندما كان مع الله.</w:t>
      </w:r>
    </w:p>
    <w:p>
      <w:pPr>
        <w:bidi/>
      </w:pPr>
      <w:r>
        <w:rPr>
          <w:rtl/>
          <w:cs/>
          <w:lang w:val="ar_AE" w:bidi="ar_AE"/>
        </w:rPr>
      </w:r>
      <w:r>
        <w:rPr>
          <w:rtl/>
          <w:cs/>
          <w:lang w:val="ar_AE" w:bidi="ar_AE"/>
        </w:rPr>
        <w:t>إذا كان هذا مفيدًا لكم، ففكروا في نشاطٍ أو أفعال أو اصنعوا لوحة قصصية تساعدكم على تذكُّر هذا الجزء. أوقِفوا الاستماع إلى التسجيل الصوتي هنا.</w:t>
      </w:r>
    </w:p>
    <w:p>
      <w:pPr>
        <w:bidi/>
      </w:pPr>
      <w:r>
        <w:rPr>
          <w:rtl/>
          <w:cs/>
          <w:lang w:val="ar_AE" w:bidi="ar_AE"/>
        </w:rPr>
      </w:r>
      <w:r>
        <w:rPr>
          <w:rtl/>
          <w:cs/>
          <w:lang w:val="ar_AE" w:bidi="ar_AE"/>
        </w:rPr>
        <w:t>لم يؤمن أحد – أو قلة قليلة جدًا من الناس – أن ما قاله هذا الشخص الذي جاء من السماء كان حقًا. لكن بعض الناس آمنوا أن ما قاله هذا الشخص كان صحيحًا. لذلك فإن هؤلاء الناس قالوا إن كل ما قاله الله هو حق، أو أنهم اثبتوا أن كل ما قاله الله هو حق.</w:t>
      </w:r>
    </w:p>
    <w:p>
      <w:pPr>
        <w:bidi/>
      </w:pPr>
      <w:r>
        <w:rPr>
          <w:rtl/>
          <w:cs/>
          <w:lang w:val="ar_AE" w:bidi="ar_AE"/>
        </w:rPr>
      </w:r>
      <w:r>
        <w:rPr>
          <w:rtl/>
          <w:cs/>
          <w:lang w:val="ar_AE" w:bidi="ar_AE"/>
        </w:rPr>
        <w:t>تذكّروا أن يوحنا كان يتحدث عن يسوع، مع أنه لم يذكر اسمه.</w:t>
      </w:r>
    </w:p>
    <w:p>
      <w:pPr>
        <w:bidi/>
      </w:pPr>
      <w:r>
        <w:rPr>
          <w:rtl/>
          <w:cs/>
          <w:lang w:val="ar_AE" w:bidi="ar_AE"/>
        </w:rPr>
      </w:r>
      <w:r>
        <w:rPr>
          <w:rtl/>
          <w:cs/>
          <w:lang w:val="ar_AE" w:bidi="ar_AE"/>
        </w:rPr>
        <w:t>إذا كان هذا مفيدًا، ففكروا في نشاطٍ أو أفعال أو اصنعوا لوحة قصصية تساعدكم على تذكُّر هذا الجزء. أوقِفوا الاستماع إلى التسجيل الصوتي هنا.</w:t>
      </w:r>
    </w:p>
    <w:p>
      <w:pPr>
        <w:bidi/>
      </w:pPr>
      <w:r>
        <w:rPr>
          <w:rtl/>
          <w:cs/>
          <w:lang w:val="ar_AE" w:bidi="ar_AE"/>
        </w:rPr>
      </w:r>
      <w:r>
        <w:rPr>
          <w:rtl/>
          <w:cs/>
          <w:lang w:val="ar_AE" w:bidi="ar_AE"/>
        </w:rPr>
        <w:t>لقد أرسل الله هذا الشخص إلى الأرض. وهذا الشخص يتحدث بكلمات الله. لذلك، فعندما يتحدث هذا الشخص، يكون الأمر كما لو أن الله نفسه يتحدث! وهذا لأن الله قد أعطى هذا الشخص كل قوة روحه القدوس.</w:t>
      </w:r>
    </w:p>
    <w:p>
      <w:pPr>
        <w:bidi/>
      </w:pPr>
      <w:r>
        <w:rPr>
          <w:rtl/>
          <w:cs/>
          <w:lang w:val="ar_AE" w:bidi="ar_AE"/>
        </w:rPr>
      </w:r>
      <w:r>
        <w:rPr>
          <w:rtl/>
          <w:cs/>
          <w:lang w:val="ar_AE" w:bidi="ar_AE"/>
        </w:rPr>
        <w:t>تذكّروا أن يوحنا كان لا يزال يتحدث عن يسوع، مع أنه لم يذكر اسمه.</w:t>
      </w:r>
    </w:p>
    <w:p>
      <w:pPr>
        <w:bidi/>
      </w:pPr>
      <w:r>
        <w:rPr>
          <w:rtl/>
          <w:cs/>
          <w:lang w:val="ar_AE" w:bidi="ar_AE"/>
        </w:rPr>
      </w:r>
      <w:r>
        <w:rPr>
          <w:rtl/>
          <w:cs/>
          <w:lang w:val="ar_AE" w:bidi="ar_AE"/>
        </w:rPr>
        <w:t>إذا كان هذا مفيدًا، ففكروا في نشاطٍ أو أفعال أو اصنعوا لوحة قصصية تساعدكم على تذكُّر هذا الجزء. أوقِفوا الاستماع إلى التسجيل الصوتي هنا.</w:t>
      </w:r>
    </w:p>
    <w:p>
      <w:pPr>
        <w:bidi/>
      </w:pPr>
      <w:r>
        <w:rPr>
          <w:rtl/>
          <w:cs/>
          <w:lang w:val="ar_AE" w:bidi="ar_AE"/>
        </w:rPr>
      </w:r>
      <w:r>
        <w:rPr>
          <w:rtl/>
          <w:cs/>
          <w:lang w:val="ar_AE" w:bidi="ar_AE"/>
        </w:rPr>
        <w:t>إن الله يحب هذا الشخص الذي أرسله إلى الأرض. الله هو الآب، والشخص الذي أرسله هو الابن. وهذا الابن هو يسوع، مع أن يوحنا لم يذكر اسمه هنا. فإن الله، الآب، قد أعطى الابن كل السلطان.</w:t>
      </w:r>
    </w:p>
    <w:p>
      <w:pPr>
        <w:bidi/>
      </w:pPr>
      <w:r>
        <w:rPr>
          <w:rtl/>
          <w:cs/>
          <w:lang w:val="ar_AE" w:bidi="ar_AE"/>
        </w:rPr>
      </w:r>
      <w:r>
        <w:rPr>
          <w:rtl/>
          <w:cs/>
          <w:lang w:val="ar_AE" w:bidi="ar_AE"/>
        </w:rPr>
        <w:t>إذا كان هذا مفيدًا، ففكروا في نشاطٍ أو أفعال أو اصنعوا لوحة قصصية تساعدكم على تذكُّر هذا الجزء. أوقِفوا الاستماع إلى التسجيل الصوتي هنا.</w:t>
      </w:r>
    </w:p>
    <w:p>
      <w:pPr>
        <w:bidi/>
      </w:pPr>
      <w:r>
        <w:rPr>
          <w:rtl/>
          <w:cs/>
          <w:lang w:val="ar_AE" w:bidi="ar_AE"/>
        </w:rPr>
      </w:r>
      <w:r>
        <w:rPr>
          <w:rtl/>
          <w:cs/>
          <w:lang w:val="ar_AE" w:bidi="ar_AE"/>
        </w:rPr>
        <w:t>وكل من يؤمن بالابن سيعيش إلى الأبد مع الله. لكن كل من يرفض الابن لن يحيا بل سيحتمل غضب الله.</w:t>
      </w:r>
    </w:p>
    <w:p>
      <w:pPr>
        <w:bidi/>
      </w:pPr>
      <w:r>
        <w:rPr>
          <w:rtl/>
          <w:cs/>
          <w:lang w:val="ar_AE" w:bidi="ar_AE"/>
        </w:rPr>
      </w:r>
      <w:r>
        <w:rPr>
          <w:rtl/>
          <w:cs/>
          <w:lang w:val="ar_AE" w:bidi="ar_AE"/>
        </w:rPr>
        <w:t>إذا كان هذا مفيدًا، ففكروا في نشاطٍ أو أفعال أو اصنعوا لوحة قصصية تساعدكم على تذكُّر هذا الجزء. أوقِفوا الاستماع إلى التسجيل الصوتي هنا.</w:t>
      </w:r>
    </w:p>
    <w:p>
      <w:pPr>
        <w:bidi/>
      </w:pPr>
      <w:r>
        <w:rPr>
          <w:rtl/>
          <w:cs/>
          <w:lang w:val="ar_AE" w:bidi="ar_AE"/>
        </w:rPr>
      </w:r>
      <w:r>
        <w:rPr>
          <w:rtl/>
          <w:cs/>
          <w:lang w:val="ar_AE" w:bidi="ar_AE"/>
        </w:rPr>
        <w:t>والآن، افعلوا جميع الأنشطة أو الأفعال التي تُوضح حديث يوحنا هذا معًا. كما يمكنكم فعل ذلك بضع مرات حتى تتذكّروا كل شيء دون صعوبة. أوقِفوا الاستماع إلى التسجيل الصوتي هنا.</w:t>
      </w:r>
    </w:p>
    <w:p>
      <w:pPr>
        <w:bidi/>
      </w:pPr>
      <w:r>
        <w:rPr>
          <w:rtl/>
          <w:cs/>
          <w:lang w:val="ar_AE" w:bidi="ar_AE"/>
        </w:rPr>
      </w:r>
      <w:r>
        <w:rPr>
          <w:rtl/>
          <w:cs/>
          <w:lang w:val="ar_AE" w:bidi="ar_AE"/>
        </w:rPr>
        <w:t>ويوحنا يقول الكثير من الأمور عن يسوع في حديثه. وهو يقول:</w:t>
      </w:r>
    </w:p>
    <w:p>
      <w:pPr>
        <w:pStyle w:val="ListBullet"/>
        <w:bidi/>
        <w:spacing w:line="240" w:lineRule="auto"/>
        <w:ind w:left="720"/>
      </w:pPr>
      <w:r>
        <w:rPr>
          <w:rtl/>
          <w:cs/>
          <w:lang w:val="ar_AE" w:bidi="ar_AE"/>
        </w:rPr>
      </w:r>
      <w:r>
        <w:rPr>
          <w:rtl/>
          <w:cs/>
          <w:lang w:val="ar_AE" w:bidi="ar_AE"/>
        </w:rPr>
        <w:t>إن يسوع هو الأهم من بين الجميع.</w:t>
      </w:r>
    </w:p>
    <w:p>
      <w:pPr>
        <w:pStyle w:val="ListBullet"/>
        <w:bidi/>
        <w:spacing w:line="240" w:lineRule="auto"/>
        <w:ind w:left="720"/>
      </w:pPr>
      <w:r>
        <w:rPr>
          <w:rtl/>
          <w:cs/>
          <w:lang w:val="ar_AE" w:bidi="ar_AE"/>
        </w:rPr>
      </w:r>
      <w:r>
        <w:rPr>
          <w:rtl/>
          <w:cs/>
          <w:lang w:val="ar_AE" w:bidi="ar_AE"/>
        </w:rPr>
        <w:t>فإن يسوع جاء من السماء.</w:t>
      </w:r>
    </w:p>
    <w:p>
      <w:pPr>
        <w:pStyle w:val="ListBullet"/>
        <w:bidi/>
        <w:spacing w:line="240" w:lineRule="auto"/>
        <w:ind w:left="720"/>
      </w:pPr>
      <w:r>
        <w:rPr>
          <w:rtl/>
          <w:cs/>
          <w:lang w:val="ar_AE" w:bidi="ar_AE"/>
        </w:rPr>
      </w:r>
      <w:r>
        <w:rPr>
          <w:rtl/>
          <w:cs/>
          <w:lang w:val="ar_AE" w:bidi="ar_AE"/>
        </w:rPr>
        <w:t>ويسوع يعرف ما يتحدّث عنه، لأنه كان في السماء.</w:t>
      </w:r>
    </w:p>
    <w:p>
      <w:pPr>
        <w:pStyle w:val="ListBullet"/>
        <w:bidi/>
        <w:spacing w:line="240" w:lineRule="auto"/>
        <w:ind w:left="720"/>
      </w:pPr>
      <w:r>
        <w:rPr>
          <w:rtl/>
          <w:cs/>
          <w:lang w:val="ar_AE" w:bidi="ar_AE"/>
        </w:rPr>
      </w:r>
      <w:r>
        <w:rPr>
          <w:rtl/>
          <w:cs/>
          <w:lang w:val="ar_AE" w:bidi="ar_AE"/>
        </w:rPr>
        <w:t>ويسوع كان يتحدث بكلمات الله للناس.</w:t>
      </w:r>
    </w:p>
    <w:p>
      <w:pPr>
        <w:pStyle w:val="ListBullet"/>
        <w:bidi/>
        <w:spacing w:line="240" w:lineRule="auto"/>
        <w:ind w:left="720"/>
      </w:pPr>
      <w:r>
        <w:rPr>
          <w:rtl/>
          <w:cs/>
          <w:lang w:val="ar_AE" w:bidi="ar_AE"/>
        </w:rPr>
      </w:r>
      <w:r>
        <w:rPr>
          <w:rtl/>
          <w:cs/>
          <w:lang w:val="ar_AE" w:bidi="ar_AE"/>
        </w:rPr>
        <w:t>فيسوع هو ابن الله.</w:t>
      </w:r>
    </w:p>
    <w:p>
      <w:pPr>
        <w:bidi/>
      </w:pPr>
      <w:r>
        <w:rPr>
          <w:rtl/>
          <w:cs/>
          <w:lang w:val="ar_AE" w:bidi="ar_AE"/>
        </w:rPr>
      </w:r>
      <w:r>
        <w:rPr>
          <w:rtl/>
          <w:cs/>
          <w:lang w:val="ar_AE" w:bidi="ar_AE"/>
        </w:rPr>
        <w:t>ويقول يوحنا عدة أشياء عن الله:</w:t>
      </w:r>
    </w:p>
    <w:p>
      <w:pPr>
        <w:pStyle w:val="ListBullet"/>
        <w:bidi/>
        <w:spacing w:line="240" w:lineRule="auto"/>
        <w:ind w:left="720"/>
      </w:pPr>
      <w:r>
        <w:rPr>
          <w:rtl/>
          <w:cs/>
          <w:lang w:val="ar_AE" w:bidi="ar_AE"/>
        </w:rPr>
      </w:r>
      <w:r>
        <w:rPr>
          <w:rtl/>
          <w:cs/>
          <w:lang w:val="ar_AE" w:bidi="ar_AE"/>
        </w:rPr>
        <w:t>لقد أرسل الله يسوع إلى الناس.</w:t>
      </w:r>
    </w:p>
    <w:p>
      <w:pPr>
        <w:pStyle w:val="ListBullet"/>
        <w:bidi/>
        <w:spacing w:line="240" w:lineRule="auto"/>
        <w:ind w:left="720"/>
      </w:pPr>
      <w:r>
        <w:rPr>
          <w:rtl/>
          <w:cs/>
          <w:lang w:val="ar_AE" w:bidi="ar_AE"/>
        </w:rPr>
      </w:r>
      <w:r>
        <w:rPr>
          <w:rtl/>
          <w:cs/>
          <w:lang w:val="ar_AE" w:bidi="ar_AE"/>
        </w:rPr>
        <w:t>والله يحب يسوع.</w:t>
      </w:r>
    </w:p>
    <w:p>
      <w:pPr>
        <w:pStyle w:val="ListBullet"/>
        <w:bidi/>
        <w:spacing w:line="240" w:lineRule="auto"/>
        <w:ind w:left="720"/>
      </w:pPr>
      <w:r>
        <w:rPr>
          <w:rtl/>
          <w:cs/>
          <w:lang w:val="ar_AE" w:bidi="ar_AE"/>
        </w:rPr>
      </w:r>
      <w:r>
        <w:rPr>
          <w:rtl/>
          <w:cs/>
          <w:lang w:val="ar_AE" w:bidi="ar_AE"/>
        </w:rPr>
        <w:t>وقد أعطى الله يسوع كل السلطان.</w:t>
      </w:r>
    </w:p>
    <w:p>
      <w:pPr>
        <w:bidi/>
      </w:pPr>
      <w:r>
        <w:rPr>
          <w:rtl/>
          <w:cs/>
          <w:lang w:val="ar_AE" w:bidi="ar_AE"/>
        </w:rPr>
      </w:r>
      <w:r>
        <w:rPr>
          <w:rtl/>
          <w:cs/>
          <w:lang w:val="ar_AE" w:bidi="ar_AE"/>
        </w:rPr>
        <w:t>ويقول يوحنا أيضًا عدة أشياء عن الناس:</w:t>
      </w:r>
    </w:p>
    <w:p>
      <w:pPr>
        <w:pStyle w:val="ListBullet"/>
        <w:bidi/>
        <w:spacing w:line="240" w:lineRule="auto"/>
        <w:ind w:left="720"/>
      </w:pPr>
      <w:r>
        <w:rPr>
          <w:rtl/>
          <w:cs/>
          <w:lang w:val="ar_AE" w:bidi="ar_AE"/>
        </w:rPr>
      </w:r>
      <w:r>
        <w:rPr>
          <w:rtl/>
          <w:cs/>
          <w:lang w:val="ar_AE" w:bidi="ar_AE"/>
        </w:rPr>
        <w:t>ينتمي الناس إلى الأرض، ولا يمكنهم أن يتكلموا إلا عن الأشياء الأرضية.</w:t>
      </w:r>
    </w:p>
    <w:p>
      <w:pPr>
        <w:pStyle w:val="ListBullet"/>
        <w:bidi/>
        <w:spacing w:line="240" w:lineRule="auto"/>
        <w:ind w:left="720"/>
      </w:pPr>
      <w:r>
        <w:rPr>
          <w:rtl/>
          <w:cs/>
          <w:lang w:val="ar_AE" w:bidi="ar_AE"/>
        </w:rPr>
      </w:r>
      <w:r>
        <w:rPr>
          <w:rtl/>
          <w:cs/>
          <w:lang w:val="ar_AE" w:bidi="ar_AE"/>
        </w:rPr>
        <w:t>ومعظم الناس لا يؤمنون بأن ما قاله يسوع كان حقيقيًا. لذلك يرفضون يسوع. ونتيجة لذلك، فإنهم لن يحيوا. وسيغضب الله منهم.</w:t>
      </w:r>
    </w:p>
    <w:p>
      <w:pPr>
        <w:pStyle w:val="ListBullet"/>
        <w:bidi/>
        <w:spacing w:line="240" w:lineRule="auto"/>
        <w:ind w:left="720"/>
      </w:pPr>
      <w:r>
        <w:rPr>
          <w:rtl/>
          <w:cs/>
          <w:lang w:val="ar_AE" w:bidi="ar_AE"/>
        </w:rPr>
      </w:r>
      <w:r>
        <w:rPr>
          <w:rtl/>
          <w:cs/>
          <w:lang w:val="ar_AE" w:bidi="ar_AE"/>
        </w:rPr>
        <w:t>لكن بعض الناس آمنوا بأن ما يقوله يسوع هو حق. وسينال هؤلاء الحياة الأبدية.</w:t>
      </w:r>
    </w:p>
    <w:p>
      <w:pPr>
        <w:bidi/>
      </w:pPr>
      <w:r>
        <w:rPr>
          <w:rtl/>
          <w:cs/>
          <w:lang w:val="ar_AE" w:bidi="ar_AE"/>
        </w:rPr>
      </w:r>
      <w:r>
        <w:rPr>
          <w:rtl/>
          <w:cs/>
          <w:lang w:val="ar_AE" w:bidi="ar_AE"/>
        </w:rPr>
        <w:t>وحديث يوحنا يشبه قصيدة تقريبًا. وإليكم نشاطًا اختياريًا آخر يمكنكم القيام به لمساعدتكم على استيعاب كلمات يوحنا:</w:t>
      </w:r>
    </w:p>
    <w:p>
      <w:pPr>
        <w:pStyle w:val="ListBullet"/>
        <w:bidi/>
        <w:spacing w:line="240" w:lineRule="auto"/>
        <w:ind w:left="720"/>
      </w:pPr>
      <w:r>
        <w:rPr>
          <w:rtl/>
          <w:cs/>
          <w:lang w:val="ar_AE" w:bidi="ar_AE"/>
        </w:rPr>
      </w:r>
      <w:r>
        <w:rPr>
          <w:rtl/>
          <w:cs/>
          <w:lang w:val="ar_AE" w:bidi="ar_AE"/>
        </w:rPr>
        <w:t>هل يمكنكم أن تُعدوا أغنية عن كل ما يقوله يوحنا؟ وربما يمكنكم أن تنقسموا إلى ثلاث مجموعات: إحدى المجموعات تغني كل ما يقوله يوحنا عن يسوع، والأخرى تغني كل ما يقوله يوحنا عن الله، والأخرى تغني كل ما يقوله يوحنا عن الناس. أولًا، يمكنكم أن تُنشدوا كل جزء على حدة؛ وبعد ذلك ربما يمكنكم أن تنسجوا الأجزاء معًا وتمزجوها كما يمزجها يوحنا.</w:t>
      </w:r>
    </w:p>
    <w:p>
      <w:pPr>
        <w:pStyle w:val="ListBullet"/>
        <w:bidi/>
        <w:spacing w:line="240" w:lineRule="auto"/>
        <w:ind w:left="720"/>
      </w:pPr>
      <w:r>
        <w:rPr>
          <w:rtl/>
          <w:cs/>
          <w:lang w:val="ar_AE" w:bidi="ar_AE"/>
        </w:rPr>
      </w:r>
      <w:r>
        <w:rPr>
          <w:rtl/>
          <w:cs/>
          <w:lang w:val="ar_AE" w:bidi="ar_AE"/>
        </w:rPr>
        <w:t>هل يمكنكم أن ترتبوا رقصة عن هذا؟ ربما مرة أخرى في ثلاث مجموعات مختلفة؟</w:t>
      </w:r>
    </w:p>
    <w:p>
      <w:pPr>
        <w:bidi/>
      </w:pPr>
      <w:r>
        <w:rPr>
          <w:rtl/>
          <w:cs/>
          <w:lang w:val="ar_AE" w:bidi="ar_AE"/>
        </w:rPr>
      </w:r>
      <w:r>
        <w:rPr>
          <w:rtl/>
          <w:cs/>
          <w:lang w:val="ar_AE" w:bidi="ar_AE"/>
        </w:rPr>
        <w:t>أوقفوا سماع التسجيل الصوتي هنا وقوموا بهذا النشاط.</w:t>
      </w:r>
    </w:p>
    <w:p>
      <w:pPr>
        <w:bidi/>
      </w:pPr>
      <w:r>
        <w:rPr>
          <w:rtl/>
          <w:cs/>
          <w:lang w:val="ar_AE" w:bidi="ar_AE"/>
        </w:rPr>
      </w:r>
      <w:r>
        <w:rPr>
          <w:rtl/>
          <w:cs/>
          <w:lang w:val="ar_AE" w:bidi="ar_AE"/>
        </w:rPr>
        <w:t xml:space="preserve">والآن، افعلوا </w:t>
      </w:r>
      <w:r>
        <w:rPr>
          <w:b/>
          <w:rtl/>
          <w:cs/>
          <w:lang w:val="ar_AE" w:bidi="ar_AE"/>
        </w:rPr>
        <w:t>جميع</w:t>
      </w:r>
      <w:r>
        <w:rPr>
          <w:rtl/>
          <w:cs/>
          <w:lang w:val="ar_AE" w:bidi="ar_AE"/>
        </w:rPr>
        <w:t xml:space="preserve"> الأنشطة من هذا المقطع معًا. ابدأوا بتمثيل المكان الذي ينتقل منه الناس وإليه على "الخريطة" الخاصة بكم. ثم ضمنوا المناقشة التي أجراها الرجل اليهودي مع تلاميذ يوحنا. واجعلوا تلاميذ يوحنا يتحدثوا مع يوحنا. ثم قدموا رد يوحنا، بمساعدة الإيماءات أو الأشیاء التي مارستموها من قبل.</w:t>
      </w:r>
    </w:p>
    <w:p>
      <w:pPr>
        <w:bidi/>
      </w:pPr>
      <w:r>
        <w:rPr>
          <w:rtl/>
          <w:cs/>
          <w:lang w:val="ar_AE" w:bidi="ar_AE"/>
        </w:rPr>
      </w:r>
      <w:r>
        <w:rPr>
          <w:rtl/>
          <w:cs/>
          <w:lang w:val="ar_AE" w:bidi="ar_AE"/>
        </w:rPr>
        <w:t>ولا تنسوا أن تقولوا إن يوحنا لم يكن بعد في السجن.</w:t>
      </w:r>
    </w:p>
    <w:p>
      <w:pPr>
        <w:bidi/>
      </w:pPr>
      <w:r>
        <w:rPr>
          <w:rtl/>
          <w:cs/>
          <w:lang w:val="ar_AE" w:bidi="ar_AE"/>
        </w:rPr>
      </w:r>
      <w:r>
        <w:rPr>
          <w:rtl/>
          <w:cs/>
          <w:lang w:val="ar_AE" w:bidi="ar_AE"/>
        </w:rPr>
        <w:t>وفي نهاية رد يوحنا المعمدان، تتحرك جميع الشخصيات بعيدًا ويخطو يوحنا الكاتب إلى الأمام ويعطى حديثه. افعلوا الأنشطة التي صممتموها لتساعدكم على التفكير خلال حديث يوحنا. وتذكّروا أن يوحنا لم يذكر اسم يسوع. وإذا قمتم بتأليف أغنية أو رقصة، فقوموا بأدائها مرة أخرى أيضًا.</w:t>
      </w:r>
    </w:p>
    <w:p>
      <w:pPr>
        <w:bidi/>
      </w:pPr>
      <w:r>
        <w:rPr>
          <w:rtl/>
          <w:cs/>
          <w:lang w:val="ar_AE" w:bidi="ar_AE"/>
        </w:rPr>
      </w:r>
      <w:r>
        <w:rPr>
          <w:rtl/>
          <w:cs/>
          <w:lang w:val="ar_AE" w:bidi="ar_AE"/>
        </w:rPr>
        <w:t>افعلوا هذا النشاط الآن.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3 : 22 - 36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يتضمن هذا المقطع 5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الأشخاص الذين يأتون إلى يسوع ليعمِّدهم 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تلاميذ يوحنا المعمدان</w:t>
      </w:r>
    </w:p>
    <w:p>
      <w:pPr>
        <w:pStyle w:val="ListBullet"/>
        <w:bidi/>
        <w:spacing w:line="240" w:lineRule="auto"/>
        <w:ind w:left="720"/>
      </w:pPr>
      <w:r>
        <w:rPr>
          <w:rtl/>
          <w:cs/>
          <w:lang w:val="ar_AE" w:bidi="ar_AE"/>
        </w:rPr>
      </w:r>
      <w:r>
        <w:rPr>
          <w:rtl/>
          <w:cs/>
          <w:lang w:val="ar_AE" w:bidi="ar_AE"/>
        </w:rPr>
        <w:t>الأشخاص الذين يأتون إلى يوحنا ليعمِّدهم</w:t>
      </w:r>
    </w:p>
    <w:p>
      <w:pPr>
        <w:pStyle w:val="ListBullet"/>
        <w:bidi/>
        <w:spacing w:line="240" w:lineRule="auto"/>
        <w:ind w:left="720"/>
      </w:pPr>
      <w:r>
        <w:rPr>
          <w:rtl/>
          <w:cs/>
          <w:lang w:val="ar_AE" w:bidi="ar_AE"/>
        </w:rPr>
      </w:r>
      <w:r>
        <w:rPr>
          <w:rtl/>
          <w:cs/>
          <w:lang w:val="ar_AE" w:bidi="ar_AE"/>
        </w:rPr>
        <w:t>رجل يهودي يدخل في جدال مع تلاميذ يوحنا</w:t>
      </w:r>
    </w:p>
    <w:p>
      <w:pPr>
        <w:pStyle w:val="ListBullet"/>
        <w:bidi/>
        <w:spacing w:line="240" w:lineRule="auto"/>
        <w:ind w:left="720"/>
      </w:pPr>
      <w:r>
        <w:rPr>
          <w:rtl/>
          <w:cs/>
          <w:lang w:val="ar_AE" w:bidi="ar_AE"/>
        </w:rPr>
      </w:r>
      <w:r>
        <w:rPr>
          <w:rtl/>
          <w:cs/>
          <w:lang w:val="ar_AE" w:bidi="ar_AE"/>
        </w:rPr>
        <w:t>العريس (يسوع)</w:t>
      </w:r>
    </w:p>
    <w:p>
      <w:pPr>
        <w:pStyle w:val="ListBullet"/>
        <w:bidi/>
        <w:spacing w:line="240" w:lineRule="auto"/>
        <w:ind w:left="720"/>
      </w:pPr>
      <w:r>
        <w:rPr>
          <w:rtl/>
          <w:cs/>
          <w:lang w:val="ar_AE" w:bidi="ar_AE"/>
        </w:rPr>
      </w:r>
      <w:r>
        <w:rPr>
          <w:rtl/>
          <w:cs/>
          <w:lang w:val="ar_AE" w:bidi="ar_AE"/>
        </w:rPr>
        <w:t>العروس</w:t>
      </w:r>
    </w:p>
    <w:p>
      <w:pPr>
        <w:pStyle w:val="ListBullet"/>
        <w:bidi/>
        <w:spacing w:line="240" w:lineRule="auto"/>
        <w:ind w:left="720"/>
      </w:pPr>
      <w:r>
        <w:rPr>
          <w:rtl/>
          <w:cs/>
          <w:lang w:val="ar_AE" w:bidi="ar_AE"/>
        </w:rPr>
      </w:r>
      <w:r>
        <w:rPr>
          <w:rtl/>
          <w:cs/>
          <w:lang w:val="ar_AE" w:bidi="ar_AE"/>
        </w:rPr>
        <w:t>صديق العريس (يوحنا المعمدان)</w:t>
      </w:r>
    </w:p>
    <w:p>
      <w:pPr>
        <w:pStyle w:val="ListBullet"/>
        <w:bidi/>
        <w:spacing w:line="240" w:lineRule="auto"/>
        <w:ind w:left="720"/>
      </w:pPr>
      <w:r>
        <w:rPr>
          <w:rtl/>
          <w:cs/>
          <w:lang w:val="ar_AE" w:bidi="ar_AE"/>
        </w:rPr>
      </w:r>
      <w:r>
        <w:rPr>
          <w:rtl/>
          <w:cs/>
          <w:lang w:val="ar_AE" w:bidi="ar_AE"/>
        </w:rPr>
        <w:t>الأشخاص الذين ينتمون إلى الأرض، والذين يتكلمون عن الأرض</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الشخص الذي يتكلم بكلمات الله (يسوع)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الآب (الله)</w:t>
      </w:r>
    </w:p>
    <w:p>
      <w:pPr>
        <w:pStyle w:val="ListBullet"/>
        <w:bidi/>
        <w:spacing w:line="240" w:lineRule="auto"/>
        <w:ind w:left="720"/>
      </w:pPr>
      <w:r>
        <w:rPr>
          <w:rtl/>
          <w:cs/>
          <w:lang w:val="ar_AE" w:bidi="ar_AE"/>
        </w:rPr>
      </w:r>
      <w:r>
        <w:rPr>
          <w:rtl/>
          <w:cs/>
          <w:lang w:val="ar_AE" w:bidi="ar_AE"/>
        </w:rPr>
        <w:t>الابن (يسوع)</w:t>
      </w:r>
    </w:p>
    <w:p>
      <w:pPr>
        <w:pStyle w:val="ListBullet"/>
        <w:bidi/>
        <w:spacing w:line="240" w:lineRule="auto"/>
        <w:ind w:left="720"/>
      </w:pPr>
      <w:r>
        <w:rPr>
          <w:rtl/>
          <w:cs/>
          <w:lang w:val="ar_AE" w:bidi="ar_AE"/>
        </w:rPr>
      </w:r>
      <w:r>
        <w:rPr>
          <w:rtl/>
          <w:cs/>
          <w:lang w:val="ar_AE" w:bidi="ar_AE"/>
        </w:rPr>
        <w:t>الأشخاص الذين يؤمنون بالابن</w:t>
      </w:r>
    </w:p>
    <w:p>
      <w:pPr>
        <w:pStyle w:val="ListBullet"/>
        <w:bidi/>
        <w:spacing w:line="240" w:lineRule="auto"/>
        <w:ind w:left="720"/>
      </w:pPr>
      <w:r>
        <w:rPr>
          <w:rtl/>
          <w:cs/>
          <w:lang w:val="ar_AE" w:bidi="ar_AE"/>
        </w:rPr>
      </w:r>
      <w:r>
        <w:rPr>
          <w:rtl/>
          <w:cs/>
          <w:lang w:val="ar_AE" w:bidi="ar_AE"/>
        </w:rPr>
        <w:t>الأشخاص الذين يرفضون الابن</w:t>
      </w:r>
    </w:p>
    <w:p>
      <w:pPr>
        <w:bidi/>
      </w:pPr>
      <w:r>
        <w:rPr>
          <w:rtl/>
          <w:cs/>
          <w:lang w:val="ar_AE" w:bidi="ar_AE"/>
        </w:rPr>
      </w:r>
      <w:r>
        <w:rPr>
          <w:rtl/>
          <w:cs/>
          <w:lang w:val="ar_AE" w:bidi="ar_AE"/>
        </w:rPr>
        <w:t>كمجموعة، عليكم القيام بتمثيل المقطع مرتين، وذلك بلغتكم الأم. كما يمكنكم استخدام الخريطة التي أنشأتموها في الغرفة من أجل النشاط السابق، ويمكنكم أيضًا تكرار جميع الأنشطة الأخرى التي فعلتموها من أجل مساعدتكم على تذكّر المقطع.</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مثِّلوا يسوع وتلاميذه وهم يغادرون أورشليم ويسافرون عبر قرى اليهودية. مثِّلوا تلاميذ يسوع وهم يعمِّدون الناس.</w:t>
      </w:r>
    </w:p>
    <w:p>
      <w:pPr>
        <w:bidi/>
      </w:pPr>
      <w:r>
        <w:rPr>
          <w:rtl/>
          <w:cs/>
          <w:lang w:val="ar_AE" w:bidi="ar_AE"/>
        </w:rPr>
      </w:r>
      <w:r>
        <w:rPr>
          <w:rtl/>
          <w:cs/>
          <w:lang w:val="ar_AE" w:bidi="ar_AE"/>
        </w:rPr>
        <w:t>ومثِّلوا رجلًا يرى ما يفعله يسوع. ويمكنكم أن تقرروا بأنفسكم ما إذا كنتم ستجعلونه يعتمد، أم لا!</w:t>
      </w:r>
    </w:p>
    <w:p>
      <w:pPr>
        <w:bidi/>
      </w:pPr>
      <w:r>
        <w:rPr>
          <w:rtl/>
          <w:cs/>
          <w:lang w:val="ar_AE" w:bidi="ar_AE"/>
        </w:rPr>
      </w:r>
      <w:r>
        <w:rPr>
          <w:rtl/>
          <w:cs/>
          <w:lang w:val="ar_AE" w:bidi="ar_AE"/>
        </w:rPr>
        <w:t>ثم مثِّلوا هذا الرجل وهو يسافر إلى المكان الذي يكون فيه يوحنا وتلاميذه.</w:t>
      </w:r>
    </w:p>
    <w:p>
      <w:pPr>
        <w:bidi/>
      </w:pPr>
      <w:r>
        <w:rPr>
          <w:rtl/>
          <w:cs/>
          <w:lang w:val="ar_AE" w:bidi="ar_AE"/>
        </w:rPr>
      </w:r>
      <w:r>
        <w:rPr>
          <w:rtl/>
          <w:cs/>
          <w:lang w:val="ar_AE" w:bidi="ar_AE"/>
        </w:rPr>
        <w:t>مثِّلوا الرجل وهو يتجادل مع تلاميذ يوحنا.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تلاميذ يوحنا: "بماذا تشعرون؟" قد تسمعون عبارات مثل: "نحن نشعر بالإهانة قليلًا. يوحنا كان أولًا! والآن يُعطي جميع الناس اهتمامهم ليسوع هذا!"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يوحنا وهو يتحدث إلى تلاميذه. ويمكنكم استخدام الأفعال أو الأشياء التي استخدمتموها في الخطوة السابقة.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يوحنا: "بماذا تشعر؟" قد تسمعون إجابات مثل: "أنا مسرور حقًا!" وأنا سعيد جدًا لأن الناس يذهبون إلى يسوع. وهذا هو بالضبط السبب الذي لأجله قد جئت! ويجب أن يفرح تلاميذي بهذا أيضًا".</w:t>
      </w:r>
    </w:p>
    <w:p>
      <w:pPr>
        <w:bidi/>
      </w:pPr>
      <w:r>
        <w:rPr>
          <w:rtl/>
          <w:cs/>
          <w:lang w:val="ar_AE" w:bidi="ar_AE"/>
        </w:rPr>
      </w:r>
      <w:r>
        <w:rPr>
          <w:rtl/>
          <w:cs/>
          <w:lang w:val="ar_AE" w:bidi="ar_AE"/>
        </w:rPr>
        <w:t>مثِّلوا يوحنا، كاتب الإنجيل، وهو يتحدث معنا الآن. ويمكنكم استخدام الأنشطة التي مارستموها في النصوص السابقة لمساعدتكم على تذكُّر كلماته.</w:t>
      </w:r>
    </w:p>
    <w:p>
      <w:pPr>
        <w:bidi/>
      </w:pPr>
      <w:r>
        <w:rPr>
          <w:rtl/>
          <w:cs/>
          <w:lang w:val="ar_AE" w:bidi="ar_AE"/>
        </w:rPr>
      </w:r>
      <w:r>
        <w:rPr>
          <w:rtl/>
          <w:cs/>
          <w:lang w:val="ar_AE" w:bidi="ar_AE"/>
        </w:rPr>
        <w:t>اسألوا الشخص الذي يؤدي دور يوحنا كاتب الإنجيل: "بمَ تُفكِّر؟" قد تسمعون عبارات مثل: "أنا سعيد جدًا لأن الله قد أرسل يسوع. وأرجو أن يستمع كثير من الناس إلى ما يقوله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3 : 22 - 36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هذا المقطع عن </w:t>
      </w:r>
      <w:r>
        <w:rPr>
          <w:b/>
          <w:rtl/>
          <w:cs/>
          <w:lang w:val="ar_AE" w:bidi="ar_AE"/>
        </w:rPr>
        <w:t>تلاميذ</w:t>
      </w:r>
      <w:r>
        <w:rPr>
          <w:rtl/>
          <w:cs/>
          <w:lang w:val="ar_AE" w:bidi="ar_AE"/>
        </w:rPr>
        <w:t xml:space="preserve"> يسوع وعن تلاميذ يوحنا. والتلميذ هو الشخص الذي يتبع معلمًا دينيًا كطالب له. استخدموا نفس الكلمة التي استخدمتموها في المقاطع الأخرى. وستجدوا كلمة </w:t>
      </w:r>
      <w:r>
        <w:rPr>
          <w:rtl/>
          <w:cs/>
          <w:lang w:val="ar_AE" w:bidi="ar_AE"/>
        </w:rPr>
        <w:t>تلميذ</w:t>
      </w:r>
      <w:r>
        <w:rPr>
          <w:rtl/>
          <w:cs/>
          <w:lang w:val="ar_AE" w:bidi="ar_AE"/>
        </w:rPr>
        <w:t xml:space="preserve"> في قاموس الكلمات الرئيسية.</w:t>
      </w:r>
    </w:p>
    <w:p>
      <w:pPr>
        <w:bidi/>
      </w:pPr>
      <w:r>
        <w:rPr>
          <w:rtl/>
          <w:cs/>
          <w:lang w:val="ar_AE" w:bidi="ar_AE"/>
        </w:rPr>
      </w:r>
      <w:r>
        <w:rPr>
          <w:rtl/>
          <w:cs/>
          <w:lang w:val="ar_AE" w:bidi="ar_AE"/>
        </w:rPr>
        <w:t xml:space="preserve">يأتي يسوع وتلاميذه إلى </w:t>
      </w:r>
      <w:r>
        <w:rPr>
          <w:b/>
          <w:rtl/>
          <w:cs/>
          <w:lang w:val="ar_AE" w:bidi="ar_AE"/>
        </w:rPr>
        <w:t>أراضي اليهودية</w:t>
      </w:r>
      <w:r>
        <w:rPr>
          <w:rtl/>
          <w:cs/>
          <w:lang w:val="ar_AE" w:bidi="ar_AE"/>
        </w:rPr>
        <w:t>. وهذا يعني أنهم يغادرون مدينة أورشليم ويذهبون إلى الجزء من مقاطعة اليهودية، حيث توجد قرى ومزارع وحيث توجد أرض برية. استخدموا كلمة أو عبارة تستخدمونها للإشارة إلى مثل هذا المكان.</w:t>
      </w:r>
    </w:p>
    <w:p>
      <w:pPr>
        <w:bidi/>
      </w:pPr>
      <w:r>
        <w:rPr>
          <w:rtl/>
          <w:cs/>
          <w:lang w:val="ar_AE" w:bidi="ar_AE"/>
        </w:rPr>
      </w:r>
      <w:r>
        <w:rPr>
          <w:rtl/>
          <w:cs/>
          <w:lang w:val="ar_AE" w:bidi="ar_AE"/>
        </w:rPr>
        <w:t>توقّفوا هنا وناقشوا كيف ستقولون هذه الجملة. أوقِفوا الاستماع إلى التسجيل الصوتي هنا.</w:t>
      </w:r>
    </w:p>
    <w:p>
      <w:pPr>
        <w:bidi/>
      </w:pPr>
      <w:r>
        <w:rPr>
          <w:rtl/>
          <w:cs/>
          <w:lang w:val="ar_AE" w:bidi="ar_AE"/>
        </w:rPr>
      </w:r>
      <w:r>
        <w:rPr>
          <w:rtl/>
          <w:cs/>
          <w:lang w:val="ar_AE" w:bidi="ar_AE"/>
        </w:rPr>
        <w:t xml:space="preserve">كان يسوع </w:t>
      </w:r>
      <w:r>
        <w:rPr>
          <w:b/>
          <w:rtl/>
          <w:cs/>
          <w:lang w:val="ar_AE" w:bidi="ar_AE"/>
        </w:rPr>
        <w:t>يُعمِّد</w:t>
      </w:r>
      <w:r>
        <w:rPr>
          <w:rtl/>
          <w:cs/>
          <w:lang w:val="ar_AE" w:bidi="ar_AE"/>
        </w:rPr>
        <w:t xml:space="preserve"> الناس. وتعميد الناس يعني أن يجعلهم يغطسون في الماء كعلامة على أنهم آسفون على الأشياء الخاطئة التي فعلوها. ستجدوا تعبير </w:t>
      </w:r>
      <w:r>
        <w:rPr>
          <w:rtl/>
          <w:cs/>
          <w:lang w:val="ar_AE" w:bidi="ar_AE"/>
        </w:rPr>
        <w:t>يُعمّد</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كان رجل </w:t>
      </w:r>
      <w:r>
        <w:rPr>
          <w:b/>
          <w:rtl/>
          <w:cs/>
          <w:lang w:val="ar_AE" w:bidi="ar_AE"/>
        </w:rPr>
        <w:t>يهودي</w:t>
      </w:r>
      <w:r>
        <w:rPr>
          <w:rtl/>
          <w:cs/>
          <w:lang w:val="ar_AE" w:bidi="ar_AE"/>
        </w:rPr>
        <w:t xml:space="preserve"> معين يتجادل مع تلاميذ يوحنا. وكلمة "يهودي" تعني واحد من نسل إبراهيم. كما أن يسوع ومعظم الناس الآخرين في الأناجيل هم أيضًا يهود. وفي إنجيل يوحنا، تعني كلمة "اليهود" عادةً القادة الدينيين لليهود. لكننا لا نعرف إذا كان هذا الشخص قائدًا دينيًا أم لا. استخدموا نفس الكلمة التي استخدمتموها في المقاطع الأخرى، لكن لا تقولوا إن هذا الشخص كان قائدًا دينيًا. ستجدوا كلمة </w:t>
      </w:r>
      <w:r>
        <w:rPr>
          <w:rtl/>
          <w:cs/>
          <w:lang w:val="ar_AE" w:bidi="ar_AE"/>
        </w:rPr>
        <w:t>يهودي</w:t>
      </w:r>
      <w:r>
        <w:rPr>
          <w:rtl/>
          <w:cs/>
          <w:lang w:val="ar_AE" w:bidi="ar_AE"/>
        </w:rPr>
        <w:t xml:space="preserve"> في قاموس الكلمات الرئيسية. </w:t>
      </w:r>
    </w:p>
    <w:p>
      <w:pPr>
        <w:bidi/>
      </w:pPr>
      <w:r>
        <w:rPr>
          <w:rtl/>
          <w:cs/>
          <w:lang w:val="ar_AE" w:bidi="ar_AE"/>
        </w:rPr>
      </w:r>
      <w:r>
        <w:rPr>
          <w:rtl/>
          <w:cs/>
          <w:lang w:val="ar_AE" w:bidi="ar_AE"/>
        </w:rPr>
        <w:t>يُعمِّد يوحنا المعمدان الآن الناس في مكان يُدعى عين نون بالقرب من مكان يُدعى ساليم. ولأن عين نون تعني "الينابيع"، يمكنكم أيضًا القول إن يوحنا كان يُعمد الناس في الينابيع بالقرب من مكان يُدعى ساليم. و</w:t>
      </w:r>
      <w:r>
        <w:rPr>
          <w:b/>
          <w:rtl/>
          <w:cs/>
          <w:lang w:val="ar_AE" w:bidi="ar_AE"/>
        </w:rPr>
        <w:t>الينبوع</w:t>
      </w:r>
      <w:r>
        <w:rPr>
          <w:rtl/>
          <w:cs/>
          <w:lang w:val="ar_AE" w:bidi="ar_AE"/>
        </w:rPr>
        <w:t xml:space="preserve"> هو مكان يخرج منه الماء من الأرض.</w:t>
      </w:r>
    </w:p>
    <w:p>
      <w:pPr>
        <w:bidi/>
      </w:pPr>
      <w:r>
        <w:rPr>
          <w:rtl/>
          <w:cs/>
          <w:lang w:val="ar_AE" w:bidi="ar_AE"/>
        </w:rPr>
      </w:r>
      <w:r>
        <w:rPr>
          <w:rtl/>
          <w:cs/>
          <w:lang w:val="ar_AE" w:bidi="ar_AE"/>
        </w:rPr>
        <w:t>توقفوا هنا وناقشوا كيف ستصفون المكان الذي كان يوحنا يعمد فيه. (توقَّفوا هنا عن سماع التسجيل الصوتي)</w:t>
      </w:r>
    </w:p>
    <w:p>
      <w:pPr>
        <w:bidi/>
      </w:pPr>
      <w:r>
        <w:rPr>
          <w:rtl/>
          <w:cs/>
          <w:lang w:val="ar_AE" w:bidi="ar_AE"/>
        </w:rPr>
      </w:r>
      <w:r>
        <w:rPr>
          <w:rtl/>
          <w:cs/>
          <w:lang w:val="ar_AE" w:bidi="ar_AE"/>
        </w:rPr>
        <w:t xml:space="preserve">كان تلاميذ يوحنا يدعونه </w:t>
      </w:r>
      <w:r>
        <w:rPr>
          <w:b/>
          <w:rtl/>
          <w:cs/>
          <w:lang w:val="ar_AE" w:bidi="ar_AE"/>
        </w:rPr>
        <w:t>راباي</w:t>
      </w:r>
      <w:r>
        <w:rPr>
          <w:rtl/>
          <w:cs/>
          <w:lang w:val="ar_AE" w:bidi="ar_AE"/>
        </w:rPr>
        <w:t xml:space="preserve">. وكلمة راباي تعني المُعلِّم في لغتهم. استخدِموا الكلمة نفسها التي استخدمتموها في المقاطع السابقة. وستجدوا كلمة </w:t>
      </w:r>
      <w:r>
        <w:rPr>
          <w:rtl/>
          <w:cs/>
          <w:lang w:val="ar_AE" w:bidi="ar_AE"/>
        </w:rPr>
        <w:t>راباي</w:t>
      </w:r>
      <w:r>
        <w:rPr>
          <w:rtl/>
          <w:cs/>
          <w:lang w:val="ar_AE" w:bidi="ar_AE"/>
        </w:rPr>
        <w:t xml:space="preserve"> في قاموس الكلمات الرئيسية. </w:t>
      </w:r>
    </w:p>
    <w:p>
      <w:pPr>
        <w:bidi/>
      </w:pPr>
      <w:r>
        <w:rPr>
          <w:rtl/>
          <w:cs/>
          <w:lang w:val="ar_AE" w:bidi="ar_AE"/>
        </w:rPr>
      </w:r>
      <w:r>
        <w:rPr>
          <w:rtl/>
          <w:cs/>
          <w:lang w:val="ar_AE" w:bidi="ar_AE"/>
        </w:rPr>
        <w:t xml:space="preserve">يقول تلاميذ يوحنا إن يوحنا قد "شهد" عن يسوع. ويقول يوحنا إن تلاميذه يمكنهم أن يشهدوا أن يوحنا قال إنه ليس المسيح. ولاحقًا، يقول يوحنا الكاتب إن يسوع قد شهد بما رآه وسمعه في السماء. والشخص الذي </w:t>
      </w:r>
      <w:r>
        <w:rPr>
          <w:b/>
          <w:rtl/>
          <w:cs/>
          <w:lang w:val="ar_AE" w:bidi="ar_AE"/>
        </w:rPr>
        <w:t>يشهد</w:t>
      </w:r>
      <w:r>
        <w:rPr>
          <w:rtl/>
          <w:cs/>
          <w:lang w:val="ar_AE" w:bidi="ar_AE"/>
        </w:rPr>
        <w:t xml:space="preserve"> هو الذي يقول شيئًا يعرف أنه حقيقي حقًا. وستجدوا كلمة </w:t>
      </w:r>
      <w:r>
        <w:rPr>
          <w:rtl/>
          <w:cs/>
          <w:lang w:val="ar_AE" w:bidi="ar_AE"/>
        </w:rPr>
        <w:t>يشهد</w:t>
      </w:r>
      <w:r>
        <w:rPr>
          <w:rtl/>
          <w:cs/>
          <w:lang w:val="ar_AE" w:bidi="ar_AE"/>
        </w:rPr>
        <w:t xml:space="preserve"> في قاموس الكلمات الرئيسية. استخدموا نفس الكلمة التي استخدمتموها في المقاطع الأخرى.</w:t>
      </w:r>
    </w:p>
    <w:p>
      <w:pPr>
        <w:bidi/>
      </w:pPr>
      <w:r>
        <w:rPr>
          <w:rtl/>
          <w:cs/>
          <w:lang w:val="ar_AE" w:bidi="ar_AE"/>
        </w:rPr>
      </w:r>
      <w:r>
        <w:rPr>
          <w:rtl/>
          <w:cs/>
          <w:lang w:val="ar_AE" w:bidi="ar_AE"/>
        </w:rPr>
        <w:t xml:space="preserve">كان يوحنا المعمدان قد قال بالفعل إنه ليس </w:t>
      </w:r>
      <w:r>
        <w:rPr>
          <w:b/>
          <w:rtl/>
          <w:cs/>
          <w:lang w:val="ar_AE" w:bidi="ar_AE"/>
        </w:rPr>
        <w:t>المسيح</w:t>
      </w:r>
      <w:r>
        <w:rPr>
          <w:rtl/>
          <w:cs/>
          <w:lang w:val="ar_AE" w:bidi="ar_AE"/>
        </w:rPr>
        <w:t xml:space="preserve">. والمسيح، أو المسيَّا، هو الملك والمخلِّص الخاص الذي وعد الله بإرساله إلى الناس. استخدموا نفس الكلمة التي استخدمتموها في المقاطع السابقة. وستجدوا كلمة </w:t>
      </w:r>
      <w:r>
        <w:rPr>
          <w:rtl/>
          <w:cs/>
          <w:lang w:val="ar_AE" w:bidi="ar_AE"/>
        </w:rPr>
        <w:t>المسيح</w:t>
      </w:r>
      <w:r>
        <w:rPr>
          <w:rtl/>
          <w:cs/>
          <w:lang w:val="ar_AE" w:bidi="ar_AE"/>
        </w:rPr>
        <w:t xml:space="preserve"> في قاموس الكلمات الرئيسية. </w:t>
      </w:r>
    </w:p>
    <w:p>
      <w:pPr>
        <w:bidi/>
      </w:pPr>
      <w:r>
        <w:rPr>
          <w:rtl/>
          <w:cs/>
          <w:lang w:val="ar_AE" w:bidi="ar_AE"/>
        </w:rPr>
      </w:r>
      <w:r>
        <w:rPr>
          <w:rtl/>
          <w:cs/>
          <w:lang w:val="ar_AE" w:bidi="ar_AE"/>
        </w:rPr>
        <w:t xml:space="preserve">قال يوحنا المعمدان إنه لا يستطيع أحد أن يأخذ شيئًا إلا ما كان قد أعطى له من </w:t>
      </w:r>
      <w:r>
        <w:rPr>
          <w:b/>
          <w:rtl/>
          <w:cs/>
          <w:lang w:val="ar_AE" w:bidi="ar_AE"/>
        </w:rPr>
        <w:t>السماء</w:t>
      </w:r>
      <w:r>
        <w:rPr>
          <w:rtl/>
          <w:cs/>
          <w:lang w:val="ar_AE" w:bidi="ar_AE"/>
        </w:rPr>
        <w:t>. والسماء هي المكان حيث يسكن الله، وكان اليهود يستخدمون كلمة السماء كطريقة بها احترام ومخافة للتحدث عن الله. لذلك عندما يُعطى الشخص شيئًا من السماء، فإن هذا يعني أن الله هو من أعطاه هذا.</w:t>
      </w:r>
    </w:p>
    <w:p>
      <w:pPr>
        <w:bidi/>
      </w:pPr>
      <w:r>
        <w:rPr>
          <w:rtl/>
          <w:cs/>
          <w:lang w:val="ar_AE" w:bidi="ar_AE"/>
        </w:rPr>
      </w:r>
      <w:r>
        <w:rPr>
          <w:rtl/>
          <w:cs/>
          <w:lang w:val="ar_AE" w:bidi="ar_AE"/>
        </w:rPr>
        <w:t xml:space="preserve">ستجدوا كلمة </w:t>
      </w:r>
      <w:r>
        <w:rPr>
          <w:rtl/>
          <w:cs/>
          <w:lang w:val="ar_AE" w:bidi="ar_AE"/>
        </w:rPr>
        <w:t>سماء</w:t>
      </w:r>
      <w:r>
        <w:rPr>
          <w:rtl/>
          <w:cs/>
          <w:lang w:val="ar_AE" w:bidi="ar_AE"/>
        </w:rPr>
        <w:t xml:space="preserve">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يتحدث يوحنا الكاتب عن الشخص الذي يأتي من فوق. ثم يتحدث عن الذي ينزل من السماء. إن السماء هي فوق الأرض. لذلك، فإن معنى هاتين العبارتين هو واحد.</w:t>
      </w:r>
    </w:p>
    <w:p>
      <w:pPr>
        <w:bidi/>
      </w:pPr>
      <w:r>
        <w:rPr>
          <w:rtl/>
          <w:cs/>
          <w:lang w:val="ar_AE" w:bidi="ar_AE"/>
        </w:rPr>
      </w:r>
      <w:r>
        <w:rPr>
          <w:rtl/>
          <w:cs/>
          <w:lang w:val="ar_AE" w:bidi="ar_AE"/>
        </w:rPr>
        <w:t>فقد أرسل الله شخصًا – يسوع – وأعطاه روحه. و</w:t>
      </w:r>
      <w:r>
        <w:rPr>
          <w:b/>
          <w:rtl/>
          <w:cs/>
          <w:lang w:val="ar_AE" w:bidi="ar_AE"/>
        </w:rPr>
        <w:t>الروح</w:t>
      </w:r>
      <w:r>
        <w:rPr>
          <w:rtl/>
          <w:cs/>
          <w:lang w:val="ar_AE" w:bidi="ar_AE"/>
        </w:rPr>
        <w:t xml:space="preserve"> يعني </w:t>
      </w:r>
      <w:r>
        <w:rPr>
          <w:b/>
          <w:rtl/>
          <w:cs/>
          <w:lang w:val="ar_AE" w:bidi="ar_AE"/>
        </w:rPr>
        <w:t>الروح القُدس</w:t>
      </w:r>
      <w:r>
        <w:rPr>
          <w:rtl/>
          <w:cs/>
          <w:lang w:val="ar_AE" w:bidi="ar_AE"/>
        </w:rPr>
        <w:t xml:space="preserve"> الذي من الله. استخدموا نفس الكلمة التي استخدمتموها في المقاطع السابقة. وستجدوا مصطلح </w:t>
      </w:r>
      <w:r>
        <w:rPr>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وقد وضع الله كل شيء تحت </w:t>
      </w:r>
      <w:r>
        <w:rPr>
          <w:b/>
          <w:rtl/>
          <w:cs/>
          <w:lang w:val="ar_AE" w:bidi="ar_AE"/>
        </w:rPr>
        <w:t>سلطان</w:t>
      </w:r>
      <w:r>
        <w:rPr>
          <w:rtl/>
          <w:cs/>
          <w:lang w:val="ar_AE" w:bidi="ar_AE"/>
        </w:rPr>
        <w:t xml:space="preserve"> ابنه. وهذا يعني أن الله أعطى يسوع سلطانه على كل شيء. والشخص الذي له سلطان يكون له الحق والقدرة على اتخاذ القرارات والأحكام. ستجدوا كلمة </w:t>
      </w:r>
      <w:r>
        <w:rPr>
          <w:rtl/>
          <w:cs/>
          <w:lang w:val="ar_AE" w:bidi="ar_AE"/>
        </w:rPr>
        <w:t>سلطان</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الأنسب للإشارة إلى </w:t>
      </w:r>
      <w:r>
        <w:rPr>
          <w:b/>
          <w:rtl/>
          <w:cs/>
          <w:lang w:val="ar_AE" w:bidi="ar_AE"/>
        </w:rPr>
        <w:t>السلطان</w:t>
      </w:r>
      <w:r>
        <w:rPr>
          <w:rtl/>
          <w:cs/>
          <w:lang w:val="ar_AE" w:bidi="ar_AE"/>
        </w:rPr>
        <w:t xml:space="preserve">. </w:t>
      </w:r>
    </w:p>
    <w:p>
      <w:pPr>
        <w:bidi/>
      </w:pPr>
      <w:r>
        <w:rPr>
          <w:rtl/>
          <w:cs/>
          <w:lang w:val="ar_AE" w:bidi="ar_AE"/>
        </w:rPr>
      </w:r>
      <w:r>
        <w:rPr>
          <w:rtl/>
          <w:cs/>
          <w:lang w:val="ar_AE" w:bidi="ar_AE"/>
        </w:rPr>
        <w:t xml:space="preserve">كل من </w:t>
      </w:r>
      <w:r>
        <w:rPr>
          <w:b/>
          <w:rtl/>
          <w:cs/>
          <w:lang w:val="ar_AE" w:bidi="ar_AE"/>
        </w:rPr>
        <w:t>يؤمن</w:t>
      </w:r>
      <w:r>
        <w:rPr>
          <w:rtl/>
          <w:cs/>
          <w:lang w:val="ar_AE" w:bidi="ar_AE"/>
        </w:rPr>
        <w:t xml:space="preserve"> </w:t>
      </w:r>
      <w:r>
        <w:rPr>
          <w:b/>
          <w:rtl/>
          <w:cs/>
          <w:lang w:val="ar_AE" w:bidi="ar_AE"/>
        </w:rPr>
        <w:t>بالابن</w:t>
      </w:r>
      <w:r>
        <w:rPr>
          <w:rtl/>
          <w:cs/>
          <w:lang w:val="ar_AE" w:bidi="ar_AE"/>
        </w:rPr>
        <w:t xml:space="preserve"> له </w:t>
      </w:r>
      <w:r>
        <w:rPr>
          <w:b/>
          <w:rtl/>
          <w:cs/>
          <w:lang w:val="ar_AE" w:bidi="ar_AE"/>
        </w:rPr>
        <w:t>حياة أبدية</w:t>
      </w:r>
      <w:r>
        <w:rPr>
          <w:rtl/>
          <w:cs/>
          <w:lang w:val="ar_AE" w:bidi="ar_AE"/>
        </w:rPr>
        <w:t xml:space="preserve">. وكلمة "الابن" تعني ابن الله، يسوع. وإذا كنت تؤمن بشخص ما، فإنك تؤمن بأن ما يقوله هذا الشخص عن نفسه صحيح. كما أنك تثق في ذلك الشخص وتكون ملتزمًا بفعل ما يطلبه ذلك الشخص منك. استخدِموا الكلمة نفسها التي استخدمتموها في المقاطع السابقة. وستجدوا كلمة </w:t>
      </w:r>
      <w:r>
        <w:rPr>
          <w:rtl/>
          <w:cs/>
          <w:lang w:val="ar_AE" w:bidi="ar_AE"/>
        </w:rPr>
        <w:t>يؤمن</w:t>
      </w:r>
      <w:r>
        <w:rPr>
          <w:rtl/>
          <w:cs/>
          <w:lang w:val="ar_AE" w:bidi="ar_AE"/>
        </w:rPr>
        <w:t xml:space="preserve"> في قاموس الكلمات الرئيسية. </w:t>
      </w:r>
    </w:p>
    <w:p>
      <w:pPr>
        <w:bidi/>
      </w:pPr>
      <w:r>
        <w:rPr>
          <w:rtl/>
          <w:cs/>
          <w:lang w:val="ar_AE" w:bidi="ar_AE"/>
        </w:rPr>
      </w:r>
      <w:r>
        <w:rPr>
          <w:rtl/>
          <w:cs/>
          <w:lang w:val="ar_AE" w:bidi="ar_AE"/>
        </w:rPr>
        <w:t xml:space="preserve">أن تكون لك </w:t>
      </w:r>
      <w:r>
        <w:rPr>
          <w:b/>
          <w:rtl/>
          <w:cs/>
          <w:lang w:val="ar_AE" w:bidi="ar_AE"/>
        </w:rPr>
        <w:t>حياة أبدية</w:t>
      </w:r>
      <w:r>
        <w:rPr>
          <w:rtl/>
          <w:cs/>
          <w:lang w:val="ar_AE" w:bidi="ar_AE"/>
        </w:rPr>
        <w:t xml:space="preserve"> يعني أن تعيش إلى الأبد مع الله في علاقة جيدة. استخدِموا الكلمة نفسها التي استخدمتموها في المقاطع السابقة. وستجدوا كلمة </w:t>
      </w:r>
      <w:r>
        <w:rPr>
          <w:rtl/>
          <w:cs/>
          <w:lang w:val="ar_AE" w:bidi="ar_AE"/>
        </w:rPr>
        <w:t>الحياة الأبدية</w:t>
      </w:r>
      <w:r>
        <w:rPr>
          <w:rtl/>
          <w:cs/>
          <w:lang w:val="ar_AE" w:bidi="ar_AE"/>
        </w:rPr>
        <w:t xml:space="preserve"> في قاموس الكلمات الرئيسية. </w:t>
      </w:r>
    </w:p>
    <w:p>
      <w:pPr>
        <w:bidi/>
      </w:pPr>
      <w:r>
        <w:rPr>
          <w:rtl/>
          <w:cs/>
          <w:lang w:val="ar_AE" w:bidi="ar_AE"/>
        </w:rPr>
      </w:r>
      <w:r>
        <w:rPr>
          <w:rtl/>
          <w:cs/>
          <w:lang w:val="ar_AE" w:bidi="ar_AE"/>
        </w:rPr>
        <w:t xml:space="preserve">وأي شخص يرفض الابن لن </w:t>
      </w:r>
      <w:r>
        <w:rPr>
          <w:b/>
          <w:rtl/>
          <w:cs/>
          <w:lang w:val="ar_AE" w:bidi="ar_AE"/>
        </w:rPr>
        <w:t>يرى الحياة</w:t>
      </w:r>
      <w:r>
        <w:rPr>
          <w:rtl/>
          <w:cs/>
          <w:lang w:val="ar_AE" w:bidi="ar_AE"/>
        </w:rPr>
        <w:t>. وهذا يعني أنهم لن يختبروا أو يحصلوا على هذه الحياة الأبدية التي سيحصُل عليها الآخرون.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المرحلة، استمعوا إلى يوحنا 4: 1–15 واحفظوه في قلوبكم.</w:t>
      </w:r>
    </w:p>
    <w:p>
      <w:pPr>
        <w:bidi/>
      </w:pPr>
      <w:r>
        <w:rPr>
          <w:rtl/>
          <w:cs/>
          <w:lang w:val="ar_AE" w:bidi="ar_AE"/>
        </w:rPr>
      </w:r>
      <w:r>
        <w:rPr>
          <w:rtl/>
          <w:cs/>
          <w:lang w:val="ar_AE" w:bidi="ar_AE"/>
        </w:rPr>
        <w:t>استمع إلى نسخة صوتية من يوحنا 4: 1–15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4 : 1 - 15 من الترجمة الأكثر فهمًا لكم.</w:t>
      </w:r>
    </w:p>
    <w:p>
      <w:pPr>
        <w:bidi/>
      </w:pPr>
      <w:r>
        <w:rPr>
          <w:rtl/>
          <w:cs/>
          <w:lang w:val="ar_AE" w:bidi="ar_AE"/>
        </w:rPr>
      </w:r>
      <w:r>
        <w:rPr>
          <w:rtl/>
          <w:cs/>
          <w:lang w:val="ar_AE" w:bidi="ar_AE"/>
        </w:rPr>
        <w:t>كان يسوع في اليهودية مع تلاميذه، أو أتباعه المقربين. وكان يوحنا المعمدان يُعمِّد الناس، وكان يسوع أيضًا يُعمِّد الناس. وسأل تلاميذ يوحنا مُعلمهم يوحنا عن يسوع، فأخبر يوحنا تلاميذه لماذا يسوع أعظم من يوحنا. والآن، نعرف أن الفريسيين، أو المُعَلِّمين الدينيين، يعلمون أن يسوع له أتباع مُعمَّدين أكثر من يوحنا. ثم يترك يسوع وتلاميذه منطقة اليهودية ويسافرون مرة أخرى إلى الجليل في الشمال. وكانوا يسافرون عبر منطقة السامرة. تحتوي هذه القصة على محادثة مفاجئة بين يسوع وامرأة سامرية عند بئر في السامرة.</w:t>
      </w:r>
    </w:p>
    <w:p>
      <w:pPr>
        <w:bidi/>
      </w:pPr>
      <w:r>
        <w:rPr>
          <w:rtl/>
          <w:cs/>
          <w:lang w:val="ar_AE" w:bidi="ar_AE"/>
        </w:rPr>
      </w:r>
      <w:r>
        <w:rPr>
          <w:rtl/>
          <w:cs/>
          <w:lang w:val="ar_AE" w:bidi="ar_AE"/>
        </w:rPr>
        <w:t>في اليهودية، عمَّد يسوع العديد من التلاميذ الجدد ليُظهر أن هؤلاء التلاميذ الجدد صاروا الآن جزءًا من شعب الله. في اللغة الأصلية، كلمة "يُعمِّد" تعني أن يغمس أو يغمر في الماء. وقد سمع الفريسيون عن يسوع أنه يُعمِّد العديد من الناس. كان الفريسيون يتبعون الناموس عن كثب. ويقول يوحنا – تلميذ يسوع الذي كتب إنجيل يوحنا – إن يسوع نفسه لم يكن يُعمِّد. لكن تلاميذ يسوع هم من كانوا يعمِّدون الناس في الحقيقة. كما كان الفريسيون يعرفون عدد الأشخاص الذين عمَّدهم يوحنا المعمدان. وقارن الفريسيون بين عدد المعموديات التي تحدث في اليهودية ورأوا أن يسوع وتلاميذه كانوا يُعمِّدون عددًا أكبر من الناس مقارنةً بيوحنا المعمدان.</w:t>
      </w:r>
    </w:p>
    <w:p>
      <w:pPr>
        <w:bidi/>
      </w:pPr>
      <w:r>
        <w:rPr>
          <w:rtl/>
          <w:cs/>
          <w:lang w:val="ar_AE" w:bidi="ar_AE"/>
        </w:rPr>
      </w:r>
      <w:r>
        <w:rPr>
          <w:rtl/>
          <w:cs/>
          <w:lang w:val="ar_AE" w:bidi="ar_AE"/>
        </w:rPr>
        <w:t>وكان يسوع يريد أن يتجنَّب أسئلة الفريسيين عن هذه المقارنة الخاصة بالمعمودية بين يوحنا المعمدان ويسوع. لذلك يغادر يسوع وتلاميذه منطقة اليهودية. ويبدأون في السير مرة أخرى إلى الجليل في الشمال. وعادةً ما تستغرق هذه الرحلة يومين أو ثلاثة أيام. وكانت أسرع طريقة للسفر من اليهودية إلى الجليل هي عبر السامرة، لكن اليهود الملتزمين كانوا غالبًا يتجنبون السامرة ويأخذون الطريق الأطول إلى الجليل. كان السامريون أشخاصًا يعيشون في منطقة السامرة. وقد كانوا من نسل اليهود، لكن اليهود كانوا يكرهون السامريين ولا يعتبرون السامريين جزءًا من شعب الله. كان يمكن أن يتجنّب يسوع السامرة، لكنه اختار ألا يفعل. ويعتقد بعض علماء الكتاب المُقدَّس أنه كان على يسوع أن يمر عبر السامرة لأنه كان مُصممًا على أن يتبع خطة الله ورسالته. وكان يعلم أن لدى الله خطة له كي يُحققها في السامرة. فخلال الرحلة، يتوقف يسوع وتلاميذه بالقرب من مدينة تُدعى سوخار.</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لليهودية والسامرة ومدينة سوخار والجليل</w:t>
      </w:r>
      <w:r>
        <w:rPr>
          <w:rtl/>
          <w:cs/>
          <w:lang w:val="ar_AE" w:bidi="ar_AE"/>
        </w:rPr>
        <w:t>. (توقَّفوا هنا عن سماع التسجيل الصوتي)</w:t>
      </w:r>
    </w:p>
    <w:p>
      <w:pPr>
        <w:bidi/>
      </w:pPr>
      <w:r>
        <w:rPr>
          <w:rtl/>
          <w:cs/>
          <w:lang w:val="ar_AE" w:bidi="ar_AE"/>
        </w:rPr>
      </w:r>
      <w:r>
        <w:rPr>
          <w:rtl/>
          <w:cs/>
          <w:lang w:val="ar_AE" w:bidi="ar_AE"/>
        </w:rPr>
        <w:t>كانت مدينة سوخار تقع بالقرب من الحقل الذي أعطاه يعقوب لابنه يوسف قبل أكثر من ألفي عام من زمن يسوع. وكان يعقوب أحد أجداد اليهود المهمين، وكان كل يهودي وسامري يعرف قصص يعقوب وابنه يوسف. وكان أيضًا في الحقل الذي يملكه يعقوب بئر من الماء. وكان الشعب اليهودي يعتبر هذه البئر مهمة لأن يعقوب قد حفرها. وكان يسوع واليهود والسامريين جميعًا يعرفون مدى أهمية بئر الماء هذه. والبئر هي حفرة عميقة في الأرض بها ماء. وكان الناس ينزلون دلوًا في البئر ليحصلوا على الماء. وقد استخدم يعقوب البئر ليحصل على الماء في زمنه، والآن كان السامريون يستخدمون البئر ليحصلوا على الماء في زمن يسوع. وهذه البئر العميقة كانت لا تزل تحتوي على ماء ليستخدمه الناس.</w:t>
      </w:r>
    </w:p>
    <w:p>
      <w:pPr>
        <w:bidi/>
      </w:pPr>
      <w:r>
        <w:rPr>
          <w:rtl/>
          <w:cs/>
          <w:lang w:val="ar_AE" w:bidi="ar_AE"/>
        </w:rPr>
      </w:r>
      <w:r>
        <w:rPr>
          <w:rtl/>
          <w:cs/>
          <w:lang w:val="ar_AE" w:bidi="ar_AE"/>
        </w:rPr>
        <w:t>توقفوا هنا وانظروا معًا كمجموعة إلى صورة ل</w:t>
      </w:r>
      <w:r>
        <w:rPr>
          <w:rtl/>
          <w:cs/>
          <w:lang w:val="ar_AE" w:bidi="ar_AE"/>
        </w:rPr>
        <w:t>بئر ماء</w:t>
      </w:r>
      <w:r>
        <w:rPr>
          <w:rtl/>
          <w:cs/>
          <w:lang w:val="ar_AE" w:bidi="ar_AE"/>
        </w:rPr>
        <w:t xml:space="preserve"> و</w:t>
      </w:r>
      <w:r>
        <w:rPr>
          <w:rtl/>
          <w:cs/>
          <w:lang w:val="ar_AE" w:bidi="ar_AE"/>
        </w:rPr>
        <w:t>دلو</w:t>
      </w:r>
      <w:r>
        <w:rPr>
          <w:rtl/>
          <w:cs/>
          <w:lang w:val="ar_AE" w:bidi="ar_AE"/>
        </w:rPr>
        <w:t xml:space="preserve"> يستخدمه الناس ليرفعوا الماء. (توقَّفوا هنا عن سماع التسجيل الصوتي)</w:t>
      </w:r>
    </w:p>
    <w:p>
      <w:pPr>
        <w:bidi/>
      </w:pPr>
      <w:r>
        <w:rPr>
          <w:rtl/>
          <w:cs/>
          <w:lang w:val="ar_AE" w:bidi="ar_AE"/>
        </w:rPr>
      </w:r>
      <w:r>
        <w:rPr>
          <w:rtl/>
          <w:cs/>
          <w:lang w:val="ar_AE" w:bidi="ar_AE"/>
        </w:rPr>
        <w:t>توقّفوا هنا وناقشوا هذا السؤال كمجموعة: كيف يحصل الناس في مجتمعكم على مياههم؟ هل تستخدمون بئرًا، أو ينبوعًا، أو بعض أنواع مصادر الماء الأخرى لاحتياجاتكم اليومية؟ إن أمكن، اذهبوا وانظروا إلى بئر مع فريق الترجمة الخاص بكم وانظروا كيف يحصل الناس على الماء من البئر. (توقَّفوا هنا عن سماع التسجيل الصوتي)</w:t>
      </w:r>
    </w:p>
    <w:p>
      <w:pPr>
        <w:bidi/>
      </w:pPr>
      <w:r>
        <w:rPr>
          <w:rtl/>
          <w:cs/>
          <w:lang w:val="ar_AE" w:bidi="ar_AE"/>
        </w:rPr>
      </w:r>
      <w:r>
        <w:rPr>
          <w:rtl/>
          <w:cs/>
          <w:lang w:val="ar_AE" w:bidi="ar_AE"/>
        </w:rPr>
        <w:t>لقد تعب يسوع من الرحلة الطويلة، لذلك جلس بجانب بئر يعقوب. وكان جالسًا هناك بمفرده. وقد ذهب تلاميذ يسوع إلى مدينة سوخار ليشتروا الطعام، وهذا هو السبب في أن يسوع كان بمفرده عند البئر. وكانت هذه الساعة السادسة. يبدأ الرومان في حساب ساعات اليوم في الساعة السادسة صباحًا، مما يعني أن الوقت الآن كان حوالي الظهر، أو منتصف اليوم.</w:t>
      </w:r>
    </w:p>
    <w:p>
      <w:pPr>
        <w:bidi/>
      </w:pPr>
      <w:r>
        <w:rPr>
          <w:rtl/>
          <w:cs/>
          <w:lang w:val="ar_AE" w:bidi="ar_AE"/>
        </w:rPr>
      </w:r>
      <w:r>
        <w:rPr>
          <w:rtl/>
          <w:cs/>
          <w:lang w:val="ar_AE" w:bidi="ar_AE"/>
        </w:rPr>
        <w:t>ثم تأتي امرأة سامرية إلى البئر لجلب الماء. وكان معها دلو أو جرة ماء – فهي كانت بحاجة إلى طريقة للحصول على الماء من البئر وطريقة لحمل الماء إلى بيتها. وكان يسوع عطشانًا بسبب رحلته، وطلب من المرأة أن تعطيه بعض الماء. وكان من غير المعتاد أن يأتي شخص إلى البئر في وقت الظهر لأن ذلك كان خلال حرارة اليوم. وكان معظم الناس يأتون إلى البئر في الصباح الباكر أو في المساء عندما لا يكون الطقس حارًا للغاية. لكن المرأة السامرية جاءت عند الظهر عندما علمت أن النساء الأخريات لن يكنَّ عند البئر. وهي على الأرجح كانت تريد أن تتجنّب النساء الأخريات لأن شيئًا في أسلوب حياتها جعلها منبوذة في مدينتها.</w:t>
      </w:r>
    </w:p>
    <w:p>
      <w:pPr>
        <w:bidi/>
      </w:pPr>
      <w:r>
        <w:rPr>
          <w:rtl/>
          <w:cs/>
          <w:lang w:val="ar_AE" w:bidi="ar_AE"/>
        </w:rPr>
      </w:r>
      <w:r>
        <w:rPr>
          <w:rtl/>
          <w:cs/>
          <w:lang w:val="ar_AE" w:bidi="ar_AE"/>
        </w:rPr>
        <w:t>الينابيع وآبار الماء أحيانًا كانت أماكن حيث كان الله يصنع مقابلات مهمة. وكان هذا سيصبح واحدًا من تلك المقابلات المهمة. يطلب يسوع من المرأة السامرية أن تعطيه ماء. وبدلًا من أن تعطي يسوع بعض الماء على الفور، تسأل المرأة السامرية يسوع سؤالًا. وهذا يبدأ محادثة طويلة بين يسوع والمرأة السامرية. أولًا، هي تريد أن تعرف كيف يمكن أن يطلب منها أن يشرب، لأنه يهودي، وهي سامرية. وهي لا تريد إجابة على هذا السؤال، لكنها تسأله كي تُظهر مدى الصدمة أن رجلًا يهوديًا يمكن أن يقدم أي طلب من امرأة سامرية. فإنه كان ضد عادة اليهود أن يكون رجل يهودي وحيدًا مع امرأة ليست لها صلة به، وخاصة امرأة كانت سامرية.</w:t>
      </w:r>
    </w:p>
    <w:p>
      <w:pPr>
        <w:bidi/>
      </w:pPr>
      <w:r>
        <w:rPr>
          <w:rtl/>
          <w:cs/>
          <w:lang w:val="ar_AE" w:bidi="ar_AE"/>
        </w:rPr>
      </w:r>
      <w:r>
        <w:rPr>
          <w:rtl/>
          <w:cs/>
          <w:lang w:val="ar_AE" w:bidi="ar_AE"/>
        </w:rPr>
        <w:t>ويخبر يوحنا جمهوره هنا أن الجميع في زمن يسوع كانوا يعرفون أن اليهود والسامريين لا يتحدثون مع بعضهم البعض. في اللغة الأصلية، كانت العبارة "لم يكونوا يتقاسمون نفس الكؤوس والأطباق". كان اليهود يعتقدون أنهم إذا استخدموا نفس الكؤوس والأواني التي يستخدمها السامريون، فإنهم سيصبحون نجسين أو غير طاهرين أمام الله.</w:t>
      </w:r>
    </w:p>
    <w:p>
      <w:pPr>
        <w:bidi/>
      </w:pPr>
      <w:r>
        <w:rPr>
          <w:rtl/>
          <w:cs/>
          <w:lang w:val="ar_AE" w:bidi="ar_AE"/>
        </w:rPr>
      </w:r>
      <w:r>
        <w:rPr>
          <w:rtl/>
          <w:cs/>
          <w:lang w:val="ar_AE" w:bidi="ar_AE"/>
        </w:rPr>
        <w:t>توقّفوا هنا وناقشوا هذا السؤال كمجموعة: من هي بعض مجموعات الناس التي تتجنبها مجموعات أخرى من الناس؟ لماذا تكره مجموعات الناس هذه بعضهم البعض؟ ماذا يحدث إذا تفاعل شخص من إحدى المجموعات مع شخص من المجموعة الأخرى؟ (توقَّفوا هنا عن سماع التسجيل الصوتي)</w:t>
      </w:r>
    </w:p>
    <w:p>
      <w:pPr>
        <w:bidi/>
      </w:pPr>
      <w:r>
        <w:rPr>
          <w:rtl/>
          <w:cs/>
          <w:lang w:val="ar_AE" w:bidi="ar_AE"/>
        </w:rPr>
      </w:r>
      <w:r>
        <w:rPr>
          <w:rtl/>
          <w:cs/>
          <w:lang w:val="ar_AE" w:bidi="ar_AE"/>
        </w:rPr>
        <w:t>يجيب يسوع على سؤالها بإخبارها أنها لا تعرف ما هي عطية الله. وهي أيضًا لا تعرف من يكون يسوع. وأنها لو علمت ذلك، لطلبت من يسوع أن يعطيها الماء الحي. ولا يقصد يسوع الماء الجسدي (المادي) الذي يشربه الشخص. لكن يسوع يتحدث عن الماء الروحي الذي يعطي حياة حقيقية مع الله. وكان يسوع يريد أن تفهم المرأة السامرية ماذا يكون الماء الحي، لكنها لم تفهم بعد. وتقول ليسوع: "يا سيد، كيف يمكنك أن تحصل على هذا الماء؟ ليس لديك دلو والبئر عميقة للغاية!" وتعبير "يا سيد" هو تعبير يشير إلى احترام يسوع. وتسأله أيضًا سؤالًا لتُظهر أنها لا تظن أن يسوع كان بنفس الأهمية التي كانت لأبيها يعقوب، الذي حفر البئر. فقد كان يعقوب وأبناؤه وحيواناتهم جميعًا يشربون الماء الذي جاء من تلك البئر نفسها، وهي لا تؤمن بأن يسوع يمكن أن يكون أعظم من يعقوب.</w:t>
      </w:r>
    </w:p>
    <w:p>
      <w:pPr>
        <w:bidi/>
      </w:pPr>
      <w:r>
        <w:rPr>
          <w:rtl/>
          <w:cs/>
          <w:lang w:val="ar_AE" w:bidi="ar_AE"/>
        </w:rPr>
      </w:r>
      <w:r>
        <w:rPr>
          <w:rtl/>
          <w:cs/>
          <w:lang w:val="ar_AE" w:bidi="ar_AE"/>
        </w:rPr>
        <w:t>ثم يخبر يسوع المرأة أنه يتحدث عن نوع مختلف من الماء. وكيف أن الناس الذين يشربون الماء المادي من بئر يعقوب سيعطشون مرة أخرى ويحتاجون إلى المزيد من الماء. ويخبرها يسوع عن نوع جديد من الماء مُعطي للحياة. وهذا الماء سيروي نوعًا مختلفًا من العطش الروحي الذي يمتلكه الناس. وهذا الماء الحيّ أفضل من الماء من بئر يعقوب. وهذا الماء المعطي للحياة سيكون مثل الينبوع المتدفق من الماء الجاري والنقي الذي يتدفق إلى الحياة الأبدية. وهذا الينبوع لن يجف أبدًا. والحياة الأبدية تعني أن الشخص سيعيش إلى الأبد مع الله إلى الأبد. وتُجيب المرأة يسوع مرة أخرى، وهي تُظهر أنها لم تفهم ما يقصده يسوع بتعبير "الماء الحي". وهي تعتقد أن يسوع يعني أنه يعرف عن بعض المياه المادية الأخرى التي يمكنها أن تشرب منها. فتريد أن تعرف أين يكون هذا الماء الخاص، حتى لا تصبح عطشانة مرة أخرى أو تضطر إلى العودة إلى البئر لتحصل على الماء. ومرة أخرى، تدعوه "يا سيد" لإظهار الاحترام.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4 : 1 - 15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في المشهد الأول:</w:t>
      </w:r>
      <w:r>
        <w:rPr>
          <w:rtl/>
          <w:cs/>
          <w:lang w:val="ar_AE" w:bidi="ar_AE"/>
        </w:rPr>
        <w:t xml:space="preserve"> يبدأ يسوع رحلته من اليهودية إلى الجليل. ويسافر يسوع مع تلاميذه عبر السامرة في طريقه إلى الجليل، ثم يتوقفوا بالقرب من مدينة سوخار. يجلس يسوع عند البئر، بينما يذهب التلاميذ إلى المدينة ليشتروا الطعام.</w:t>
      </w:r>
    </w:p>
    <w:p>
      <w:pPr>
        <w:bidi/>
      </w:pPr>
      <w:r>
        <w:rPr>
          <w:rtl/>
          <w:cs/>
          <w:lang w:val="ar_AE" w:bidi="ar_AE"/>
        </w:rPr>
      </w:r>
      <w:r>
        <w:rPr>
          <w:b/>
          <w:rtl/>
          <w:cs/>
          <w:lang w:val="ar_AE" w:bidi="ar_AE"/>
        </w:rPr>
        <w:t>في المشهد الثاني:</w:t>
      </w:r>
      <w:r>
        <w:rPr>
          <w:rtl/>
          <w:cs/>
          <w:lang w:val="ar_AE" w:bidi="ar_AE"/>
        </w:rPr>
        <w:t xml:space="preserve"> تأتي امرأة سامرية إلى البئر بينما يسوع كان يستريح هناك. يتحدث يسوع مع المرأة السامرية. وهما يتحدثان عن الماء الأرضي، والعطش، والماء الحي.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المرأة السامرية</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من المهم أن نتذكر أن يسوع كان في بداية القصة في اليهودية، ثم بدأ رحلة مع تلاميذه إلى الجليل. وكانت الطريقة الأكثر مباشرة للسفر من اليهودية إلى الجليل هي عبر السامرة، لذلك فإن هذا هو الطريق الذي اختاروه. تذكروا أن هذا كان أيضًا مقصودًا كي ما يتحدث يسوع مع المرأة السامرية. وتذكروا أيضًا أن معظم اليهود كانوا يحاولون تجنب لقاء السامريين في هذه المنطقة.</w:t>
      </w:r>
    </w:p>
    <w:p>
      <w:pPr>
        <w:bidi/>
      </w:pPr>
      <w:r>
        <w:rPr>
          <w:rtl/>
          <w:cs/>
          <w:lang w:val="ar_AE" w:bidi="ar_AE"/>
        </w:rPr>
      </w:r>
      <w:r>
        <w:rPr>
          <w:rtl/>
          <w:cs/>
          <w:lang w:val="ar_AE" w:bidi="ar_AE"/>
        </w:rPr>
        <w:t>أيضًا تذكّروا أن السبب الذي جعل يسوع يغادر اليهودية مع تلاميذه هو أنه سمع أن الفريسيين، وهم تابعون لموسى شديدي التزمت، كانوا يقارنون عدد الأشخاص الذين يعتمدون من المسيح بأولئك الذين يعتمدون من يوحنا المعمدان. تذكّروا أن تلاميذ يسوع هم الذين كانوا يعمِّدون الناس حقًا، وليس يسوع نفسه. ومن المهم أن نتذكّر أن يسوع يريد أن يتجنب المحادثات مع الفريسيين.</w:t>
      </w:r>
    </w:p>
    <w:p>
      <w:pPr>
        <w:bidi/>
      </w:pPr>
      <w:r>
        <w:rPr>
          <w:rtl/>
          <w:cs/>
          <w:lang w:val="ar_AE" w:bidi="ar_AE"/>
        </w:rPr>
      </w:r>
      <w:r>
        <w:rPr>
          <w:rtl/>
          <w:cs/>
          <w:lang w:val="ar_AE" w:bidi="ar_AE"/>
        </w:rPr>
        <w:t>كذلك من المهم أن نتذكّر أنه عندما يجلس يسوع بجوار البئر، فإنه كان وحده. فإن تلاميذه قد ذهبوا إلى مدينة سوخار المجاورة ليشتروا الطعام، وكان يسوع جالسًا ليستريح عند البئر. تذكروا أن يسوع كان متعبًا على الأرجح من المشي الكثير. كما أنه كان عطشًا أيضًا، وكان ذلك في منتصف اليوم، فمن المحتمل أن الطقس كان حارًا. وتذكروا أيضًا أن يوحنا يعطي جمهوره معلومات إضافية عن سبب تواجد يسوع بمفرده عند البئر – فقد ذهب تلاميذ يسوع إلى المدينة المجاورة ليشتروا الطعام. ويمكن تضمين هذه المعلومات هنا لتوضيح سبب كون يسوع وحده عند البئر، أو لاحقًا عندما تبدأ المرأة السامرية في التحدث مع يسوع.</w:t>
      </w:r>
    </w:p>
    <w:p>
      <w:pPr>
        <w:bidi/>
      </w:pPr>
      <w:r>
        <w:rPr>
          <w:rtl/>
          <w:cs/>
          <w:lang w:val="ar_AE" w:bidi="ar_AE"/>
        </w:rPr>
      </w:r>
      <w:r>
        <w:rPr>
          <w:rtl/>
          <w:cs/>
          <w:lang w:val="ar_AE" w:bidi="ar_AE"/>
        </w:rPr>
        <w:t>ومع بدء المشهد الثاني، تذكروا أن المرأة السامرية جاءت إلى البئر لجلب الماء، وأن يسوع هو الذي يبدأ المحادثة. وهو يطلب منها بعض الماء.</w:t>
      </w:r>
    </w:p>
    <w:p>
      <w:pPr>
        <w:bidi/>
      </w:pPr>
      <w:r>
        <w:rPr>
          <w:rtl/>
          <w:cs/>
          <w:lang w:val="ar_AE" w:bidi="ar_AE"/>
        </w:rPr>
      </w:r>
      <w:r>
        <w:rPr>
          <w:rtl/>
          <w:cs/>
          <w:lang w:val="ar_AE" w:bidi="ar_AE"/>
        </w:rPr>
        <w:t>ولقد كانت هناك سلسلة من الأسئلة تتحرك ذهابًا وإيابًا بين يسوع والمرأة السامرية. أولًا، تسأل المرأة يسوع كيف يمكنه أن يطلب منها ماءً ليشرب؟ وتذكروا أنها لا تتوقع إجابة على هذا السؤال. وهي تُعبر عن صدمتها لأنه، يهودي، كان يتحدث معها، وهي امرأة سامرية، عن أي شيء.</w:t>
      </w:r>
    </w:p>
    <w:p>
      <w:pPr>
        <w:bidi/>
      </w:pPr>
      <w:r>
        <w:rPr>
          <w:rtl/>
          <w:cs/>
          <w:lang w:val="ar_AE" w:bidi="ar_AE"/>
        </w:rPr>
      </w:r>
      <w:r>
        <w:rPr>
          <w:rtl/>
          <w:cs/>
          <w:lang w:val="ar_AE" w:bidi="ar_AE"/>
        </w:rPr>
        <w:t>أوقفوا سماع التسجيل الصوتي هنا، وناقشوا هذا السؤال كمجموعة: ما نوع الأسئلة التي يمكنك استخدامها هنا للتعبير عن صدمتها ومفاجأتها؟ أو ما نوع العبارات الأخرى التي يمكنك استخدامها؟ أوقفوا سماع التسجيل الصوتي هنا.</w:t>
      </w:r>
    </w:p>
    <w:p>
      <w:pPr>
        <w:bidi/>
      </w:pPr>
      <w:r>
        <w:rPr>
          <w:rtl/>
          <w:cs/>
          <w:lang w:val="ar_AE" w:bidi="ar_AE"/>
        </w:rPr>
      </w:r>
      <w:r>
        <w:rPr>
          <w:rtl/>
          <w:cs/>
          <w:lang w:val="ar_AE" w:bidi="ar_AE"/>
        </w:rPr>
        <w:t>تذكّروا أن اليهود كانوا يكرهون السامريين ولم يرغبوا في الحديث معهم أو أن يكونوا حولهم. كما لم يرغب اليهود في مشاركة الكؤوس والأواني مع السامريين. تذكَّروا أن اليهود كانوا يعتبرون السامريين نجسين أو غير طاهرين. لذلك كان من المثير للصدمة أن يسوع، كيهودي، يطلب من سامرية أن يشرب من إناء الماء السامري الخاص بها. ومرة أخرى، يعطي يوحنا معلومات إضافية هنا عن سبب عدم تعامل اليهود والسامريين مع بعضهم البعض.</w:t>
      </w:r>
    </w:p>
    <w:p>
      <w:pPr>
        <w:bidi/>
      </w:pPr>
      <w:r>
        <w:rPr>
          <w:rtl/>
          <w:cs/>
          <w:lang w:val="ar_AE" w:bidi="ar_AE"/>
        </w:rPr>
      </w:r>
      <w:r>
        <w:rPr>
          <w:rtl/>
          <w:cs/>
          <w:lang w:val="ar_AE" w:bidi="ar_AE"/>
        </w:rPr>
        <w:t>أوقفوا سماع التسجيل الصوتي هنا، وناقشوا هذا السؤال كمجموعة: كيف تُقدِّمون هذه المعلومات الإضافية في لغتكم؟ هل تضيفون هذه المعلومات هنا، أم في وقت سابق من القصة؟ أوقفوا سماع التسجيل الصوتي هنا.</w:t>
      </w:r>
    </w:p>
    <w:p>
      <w:pPr>
        <w:bidi/>
      </w:pPr>
      <w:r>
        <w:rPr>
          <w:rtl/>
          <w:cs/>
          <w:lang w:val="ar_AE" w:bidi="ar_AE"/>
        </w:rPr>
      </w:r>
      <w:r>
        <w:rPr>
          <w:rtl/>
          <w:cs/>
          <w:lang w:val="ar_AE" w:bidi="ar_AE"/>
        </w:rPr>
        <w:t>تذكروا أيضًا أن بئر يعقوب كانت معروفة لدى اليهود والسامريين، وكانت لها مكانة مهمة، لأن أبيهم يعقوب قد حفرها.</w:t>
      </w:r>
    </w:p>
    <w:p>
      <w:pPr>
        <w:bidi/>
      </w:pPr>
      <w:r>
        <w:rPr>
          <w:rtl/>
          <w:cs/>
          <w:lang w:val="ar_AE" w:bidi="ar_AE"/>
        </w:rPr>
      </w:r>
      <w:r>
        <w:rPr>
          <w:rtl/>
          <w:cs/>
          <w:lang w:val="ar_AE" w:bidi="ar_AE"/>
        </w:rPr>
        <w:t>وتذكّروا أن يسوع أخبرها أنها لو علمت عن عطية الله، ولو علمت من هو يسوع، لطلبت هي منه الماء الحي. وتذكروا أيضًا أن يسوع لم يُجب في الواقع على سؤال المرأة مباشرة. وتذكروا أنها تعتقد أن يسوع هو مجرد رجل يهودي - وهي لا تعرف أي شيء آخر عنه. كذلك تذكروا أنها لم تكن تعرف ما يقصده يسوع بقوله "الماء الحي".</w:t>
      </w:r>
    </w:p>
    <w:p>
      <w:pPr>
        <w:bidi/>
      </w:pPr>
      <w:r>
        <w:rPr>
          <w:rtl/>
          <w:cs/>
          <w:lang w:val="ar_AE" w:bidi="ar_AE"/>
        </w:rPr>
      </w:r>
      <w:r>
        <w:rPr>
          <w:rtl/>
          <w:cs/>
          <w:lang w:val="ar_AE" w:bidi="ar_AE"/>
        </w:rPr>
        <w:t>ولكن المرأة تريد هذا النوع من الماء الذي يتحدث عنه يسوع، لكنها لا تعرف كيف يمكنه أن يعطيه لها. وهي لا تزال تعتقد أنه يحتاج إلى دلو ليتمكن من الحصول على هذا "الماء الحي". وتسأله أيضًا سؤالًا لتُظهر أنها لا تظن أنه يمكن أن يكون أعظم من أبيهم يعقوب. وتتوقع أن يوافق يسوع بقوله: "لا، لست أعظم من يعقوب". لقد حفر يعقوب تلك البئر ذاتها، وقد أعطت هذه البئر الكثير من الماء ليعقوب وأبنائه وحيواناتهم. ونفس البئر ما زالت تعطي الماء في زمن يسوع، بعد حوالي ألفي عام. والمرأة مندهشة من أن يسوع يبدو وأنه يقول إن عنده ماء أفضل من الماء الذي في بئر يعقوب.</w:t>
      </w:r>
    </w:p>
    <w:p>
      <w:pPr>
        <w:bidi/>
      </w:pPr>
      <w:r>
        <w:rPr>
          <w:rtl/>
          <w:cs/>
          <w:lang w:val="ar_AE" w:bidi="ar_AE"/>
        </w:rPr>
      </w:r>
      <w:r>
        <w:rPr>
          <w:rtl/>
          <w:cs/>
          <w:lang w:val="ar_AE" w:bidi="ar_AE"/>
        </w:rPr>
        <w:t>أوقفوا سماع التسجيل الصوتي هنا، وناقشوا هذا السؤال كمجموعة: هل تستخدمون سؤالًا هنا للتعبير عن شكوكها في أن يسوع أعظم من يعقوب، أو شكل آخر من أشكال العبارات؟ أوقفوا سماع التسجيل الصوتي هنا.</w:t>
      </w:r>
    </w:p>
    <w:p>
      <w:pPr>
        <w:bidi/>
      </w:pPr>
      <w:r>
        <w:rPr>
          <w:rtl/>
          <w:cs/>
          <w:lang w:val="ar_AE" w:bidi="ar_AE"/>
        </w:rPr>
      </w:r>
      <w:r>
        <w:rPr>
          <w:rtl/>
          <w:cs/>
          <w:lang w:val="ar_AE" w:bidi="ar_AE"/>
        </w:rPr>
        <w:t>تذكّروا أن يسوع لا يجيب على سؤالها عما إذا كان يسوع أعظم من يعقوب أم لا. بدلًا من ذلك، يخبر يسوع المرأة المزيد عن "الماء الحي" الذي يمكن أن يقدمه لها. تذكروا أن الماء الحي لا يجف أبدًا، وهو يختلف عن الماء المادي. فهذا الماء الحي "ينبع" إلى حياة أبدية مع الله إلى الأبد. في اللغة الأصلية، تعني كلمة "ينبع" حرفيًا القفز أو الوثب. وتُظهر صورة الماء المتدفق هذه كيف يعطي الله حياة كاملة ونشطة للذين يتبعونه.</w:t>
      </w:r>
    </w:p>
    <w:p>
      <w:pPr>
        <w:bidi/>
      </w:pPr>
      <w:r>
        <w:rPr>
          <w:rtl/>
          <w:cs/>
          <w:lang w:val="ar_AE" w:bidi="ar_AE"/>
        </w:rPr>
      </w:r>
      <w:r>
        <w:rPr>
          <w:rtl/>
          <w:cs/>
          <w:lang w:val="ar_AE" w:bidi="ar_AE"/>
        </w:rPr>
        <w:t>وهذا الماء الحيّ أفضل من الماء المادي الموجود في بئر يعقوب. كذلك، من المهم ملاحظة أن هذه هي المرة الأولى التي يقول فيها يسوع، "أنا قادر على إعطاء الناس هذا الماء الحي". ويبدأ أخيرًا في أن يُظهر للمرأة من هو. ويسوع يقصد أنه يمكن لأي شخص، بما في ذلك المرأة، أن يشرب من هذا الماء الحي، ويختبر حياة حقيقية.</w:t>
      </w:r>
    </w:p>
    <w:p>
      <w:pPr>
        <w:bidi/>
      </w:pPr>
      <w:r>
        <w:rPr>
          <w:rtl/>
          <w:cs/>
          <w:lang w:val="ar_AE" w:bidi="ar_AE"/>
        </w:rPr>
      </w:r>
      <w:r>
        <w:rPr>
          <w:rtl/>
          <w:cs/>
          <w:lang w:val="ar_AE" w:bidi="ar_AE"/>
        </w:rPr>
        <w:t>تذكروا أنه على الرغم من أن يسوع قد شاركَ كثيرًا عن الماء الحي، والعطش، والحياة الأبدية، فإن المرأة لا تزال لا تفهم. وهي لا تزال تعتقد أن يسوع يعرف عن بعض الماء الخاص الذي سيمنعها من أن تعطش جسديًا مرة أخرى.</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4 : 1 - 15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المرأة السامرية</w:t>
      </w:r>
    </w:p>
    <w:p>
      <w:pPr>
        <w:pStyle w:val="ListBullet"/>
        <w:bidi/>
        <w:spacing w:line="240" w:lineRule="auto"/>
        <w:ind w:left="720"/>
      </w:pPr>
      <w:r>
        <w:rPr>
          <w:rtl/>
          <w:cs/>
          <w:lang w:val="ar_AE" w:bidi="ar_AE"/>
        </w:rPr>
      </w:r>
      <w:r>
        <w:rPr>
          <w:rtl/>
          <w:cs/>
          <w:lang w:val="ar_AE" w:bidi="ar_AE"/>
        </w:rPr>
        <w:t>يعقوب</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كان يسوع في اليهودية في الجنوب. وكان يسوع وتلاميذه يعمِّدون الناس، وكذلك كان يوحنا المعمدان يُعمّد الناس. ثم يكتشف الفريسيون عن المعمودية ويرون أن يسوع وتلاميذه كانوا يُعمِّدون عددًا أكبر من الناس مقارنةً بيوحنا المعمدان. ثم يقرر يسوع أن يترك اليهودية ويسافر مرة أخرى إلى الجليل في الشمال. وهو يسافر مع تلاميذه.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الفريسيين: "بماذا تشعرون؟" قد يجيبون بعبارات مثل: نتساءل من هو يسوع هذا ولماذا كان يعمِّد الناس، أو "نريد أن نتكلم مع يسوع لنسأله ماذا يفعل"، أو "نشعر بالإحباط لأن يسوع غادر قبل أن نتمكن من التحدث معه".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يسير يسوع وتلاميذه عبر منطقة السامرة، ثم يتوقفون بالقرب من مدينة سوخار. وقد تعب يسوع من السير، فيجلس عند بئر يعقوب. وهو وقت الظهر تقريبًا. ويسوع كان وحده عند البئر. بينما ذهب تلاميذ يسوع إلى مدينة سوخار.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"أنا متعب من رحلتي"، أو "أنا عطشان لأني مشيت إلى هذا الحد"، أو "أنا جائع".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تأتي امرأة سامرية إلى البئر لجلب الماء. ويطلب يسوع من المرأة أن تعطيه ماءً ليشرب. فتسأل المرأة يسوع كيف يمكن أن يطلب منها ماءً ليشرب. وهي سامرية وهو يهودي، لأن السامريون واليهود كانوا لا يتحدثون مع بعضهم البعض أو يتقاسمون الكؤوس أو الآنية.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"أنا متعجبة لأن هذا الرجل اليهودي تحدث معي"، أو "أنا مصدومة لأنه طلب مني ماءً ليشرب مع أنّ اليهود والسامريين لا يتقاسمون الكؤوس والآنية"، أو "أتمنى أن أتمكن من أن أسحب الماء لي وأذهب إلى بيتي".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 يسوع المرأة أنها لا تعرف ما هي عطية الله. وأنها لو علمت من هو يسوع، لطلبت منه أن يعطيها ماءً حيًا، أي الماء الذي يعطي الحياة. فتريد المرأة أن تعرف كيف يمكن أن يحصل يسوع على الماء من البئر دون دلو، ومن أين يمكن أن يحصل على هذا الماء الحي. وتسأل إن كان يسوع يظن نفسه أعظم من أبيهم يعقوب الذي أعطاهم البئر.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"أنا متحيرة بشأن سبب استمرار هذا الرجل اليهودي في التحدث معي"، أو "أتساءل ما هو الماء الحي"، أو "أنا مصدومة لأن يسوع يظن أنه أعظم من أبينا يعقوب الذي أعطانا هذه البئر".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يخبر يسوع المرأة المزيد عن الماء الحي. وكيف أن الناس الذين يشربون الماء الطبيعي من بئر يعقوب سيعطشون مرة أخرى. أما الذين يشربون الماء الحيّ الذي يعطيه يسوع لهم فلن يعطشوا مرة أخرى. وسينالون الحياة الأبدية. فتطلب المرأة من يسوع هذا الماء حتى لا تضطر إلى العودة إلى البئر لجلب الماء.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"أنا أريد أن تفهم المرأة ما هو الماء الحي"، أو "أنا سعيد لإعطاء الماء الحي لكل من يريده"، أو "أنا صبور مع أسئلة المرأة عن الماء الحي".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4 : 1 - 15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w:t>
      </w:r>
      <w:r>
        <w:rPr>
          <w:b/>
          <w:rtl/>
          <w:cs/>
          <w:lang w:val="ar_AE" w:bidi="ar_AE"/>
        </w:rPr>
        <w:t>الفريسيون</w:t>
      </w:r>
      <w:r>
        <w:rPr>
          <w:rtl/>
          <w:cs/>
          <w:lang w:val="ar_AE" w:bidi="ar_AE"/>
        </w:rPr>
        <w:t xml:space="preserve"> قادة في الديانة اليهودية. وقد كانوا صارمين في تبعيتهم للناموس. استخدموا الكلمة ذاتها التي استخدمتوها في المقاطع السابقة للإشارة إلى الفريسيين. ولمزيد من المعلومات عن </w:t>
      </w:r>
      <w:r>
        <w:rPr>
          <w:rtl/>
          <w:cs/>
          <w:lang w:val="ar_AE" w:bidi="ar_AE"/>
        </w:rPr>
        <w:t>الفريسيين</w:t>
      </w:r>
      <w:r>
        <w:rPr>
          <w:rtl/>
          <w:cs/>
          <w:lang w:val="ar_AE" w:bidi="ar_AE"/>
        </w:rPr>
        <w:t>، انظروا قاموس الكلمات الرئيسية.</w:t>
      </w:r>
    </w:p>
    <w:p>
      <w:pPr>
        <w:bidi/>
      </w:pPr>
      <w:r>
        <w:rPr>
          <w:rtl/>
          <w:cs/>
          <w:lang w:val="ar_AE" w:bidi="ar_AE"/>
        </w:rPr>
      </w:r>
      <w:r>
        <w:rPr>
          <w:b/>
          <w:rtl/>
          <w:cs/>
          <w:lang w:val="ar_AE" w:bidi="ar_AE"/>
        </w:rPr>
        <w:t>المعمودية</w:t>
      </w:r>
      <w:r>
        <w:rPr>
          <w:rtl/>
          <w:cs/>
          <w:lang w:val="ar_AE" w:bidi="ar_AE"/>
        </w:rPr>
        <w:t xml:space="preserve"> تعني غسل شخص ما بالماء ليظهَر أن هذا الشخص هو الآن تابعًا ليسوع. وقد أعدّ </w:t>
      </w:r>
      <w:r>
        <w:rPr>
          <w:b/>
          <w:rtl/>
          <w:cs/>
          <w:lang w:val="ar_AE" w:bidi="ar_AE"/>
        </w:rPr>
        <w:t>يوحنا المعمدان</w:t>
      </w:r>
      <w:r>
        <w:rPr>
          <w:rtl/>
          <w:cs/>
          <w:lang w:val="ar_AE" w:bidi="ar_AE"/>
        </w:rPr>
        <w:t xml:space="preserve"> الطريق ليسوع، وكان يوحنا المعمدان يُعمد الناس ليُظهر أن شخصًا يريد أن يكف عن الخطية ويطيع الله. استخدموا نفس الكلمات والعبارات التي استخدمتموها في المقاطع السابقة لكلمات المعمودية ويوحنا المعمدان. ولمزيد من المعلومات عن </w:t>
      </w:r>
      <w:r>
        <w:rPr>
          <w:rtl/>
          <w:cs/>
          <w:lang w:val="ar_AE" w:bidi="ar_AE"/>
        </w:rPr>
        <w:t>المعمودية</w:t>
      </w:r>
      <w:r>
        <w:rPr>
          <w:rtl/>
          <w:cs/>
          <w:lang w:val="ar_AE" w:bidi="ar_AE"/>
        </w:rPr>
        <w:t xml:space="preserve"> وعن </w:t>
      </w:r>
      <w:r>
        <w:rPr>
          <w:rtl/>
          <w:cs/>
          <w:lang w:val="ar_AE" w:bidi="ar_AE"/>
        </w:rPr>
        <w:t>يوحنا المعمدان</w:t>
      </w:r>
      <w:r>
        <w:rPr>
          <w:rtl/>
          <w:cs/>
          <w:lang w:val="ar_AE" w:bidi="ar_AE"/>
        </w:rPr>
        <w:t>، راجعوا قاموس الكلمات الرئيسية.</w:t>
      </w:r>
    </w:p>
    <w:p>
      <w:pPr>
        <w:bidi/>
      </w:pPr>
      <w:r>
        <w:rPr>
          <w:rtl/>
          <w:cs/>
          <w:lang w:val="ar_AE" w:bidi="ar_AE"/>
        </w:rPr>
      </w:r>
      <w:r>
        <w:rPr>
          <w:b/>
          <w:rtl/>
          <w:cs/>
          <w:lang w:val="ar_AE" w:bidi="ar_AE"/>
        </w:rPr>
        <w:t>التلاميذ</w:t>
      </w:r>
      <w:r>
        <w:rPr>
          <w:rtl/>
          <w:cs/>
          <w:lang w:val="ar_AE" w:bidi="ar_AE"/>
        </w:rPr>
        <w:t xml:space="preserve"> هم الأتباع الأقرب إلى يسوع. وكان ليوحنا المعمدان أيضًا تلاميذ. استخدموا الكلمة ذاتها التي استخدمتوها لكلمة التلاميذ في المقاطع السابقة. ولمزيد من المعلومات عن </w:t>
      </w:r>
      <w:r>
        <w:rPr>
          <w:rtl/>
          <w:cs/>
          <w:lang w:val="ar_AE" w:bidi="ar_AE"/>
        </w:rPr>
        <w:t>التلاميذ</w:t>
      </w:r>
      <w:r>
        <w:rPr>
          <w:rtl/>
          <w:cs/>
          <w:lang w:val="ar_AE" w:bidi="ar_AE"/>
        </w:rPr>
        <w:t>، انظروا قاموس الكلمات الرئيسية.</w:t>
      </w:r>
    </w:p>
    <w:p>
      <w:pPr>
        <w:bidi/>
      </w:pPr>
      <w:r>
        <w:rPr>
          <w:rtl/>
          <w:cs/>
          <w:lang w:val="ar_AE" w:bidi="ar_AE"/>
        </w:rPr>
      </w:r>
      <w:r>
        <w:rPr>
          <w:b/>
          <w:rtl/>
          <w:cs/>
          <w:lang w:val="ar_AE" w:bidi="ar_AE"/>
        </w:rPr>
        <w:t>اليهودية</w:t>
      </w:r>
      <w:r>
        <w:rPr>
          <w:rtl/>
          <w:cs/>
          <w:lang w:val="ar_AE" w:bidi="ar_AE"/>
        </w:rPr>
        <w:t xml:space="preserve"> </w:t>
      </w:r>
      <w:r>
        <w:rPr>
          <w:b/>
          <w:rtl/>
          <w:cs/>
          <w:lang w:val="ar_AE" w:bidi="ar_AE"/>
        </w:rPr>
        <w:t>والجليل</w:t>
      </w:r>
      <w:r>
        <w:rPr>
          <w:rtl/>
          <w:cs/>
          <w:lang w:val="ar_AE" w:bidi="ar_AE"/>
        </w:rPr>
        <w:t xml:space="preserve"> </w:t>
      </w:r>
      <w:r>
        <w:rPr>
          <w:b/>
          <w:rtl/>
          <w:cs/>
          <w:lang w:val="ar_AE" w:bidi="ar_AE"/>
        </w:rPr>
        <w:t>والسامرة</w:t>
      </w:r>
      <w:r>
        <w:rPr>
          <w:rtl/>
          <w:cs/>
          <w:lang w:val="ar_AE" w:bidi="ar_AE"/>
        </w:rPr>
        <w:t xml:space="preserve"> هي جميعًا مناطق في إسرائيل. واليهودية هي منطقة في جنوب إسرائيل. وتقع </w:t>
      </w:r>
      <w:r>
        <w:rPr>
          <w:rtl/>
          <w:cs/>
          <w:lang w:val="ar_AE" w:bidi="ar_AE"/>
        </w:rPr>
        <w:t>أورشليم</w:t>
      </w:r>
      <w:r>
        <w:rPr>
          <w:rtl/>
          <w:cs/>
          <w:lang w:val="ar_AE" w:bidi="ar_AE"/>
        </w:rPr>
        <w:t xml:space="preserve"> أيضًا في اليهودية. ويقع البحر الأبيض المتوسط إلى الغرب من اليهودية، والبحر الميت إلى الشرق من اليهودية. وتقع السامرة شمال اليهودية، وتقع مدينة </w:t>
      </w:r>
      <w:r>
        <w:rPr>
          <w:b/>
          <w:rtl/>
          <w:cs/>
          <w:lang w:val="ar_AE" w:bidi="ar_AE"/>
        </w:rPr>
        <w:t>سوخار</w:t>
      </w:r>
      <w:r>
        <w:rPr>
          <w:rtl/>
          <w:cs/>
          <w:lang w:val="ar_AE" w:bidi="ar_AE"/>
        </w:rPr>
        <w:t xml:space="preserve"> في السامرة. والجليل هي المنطقة شمال السامرة، وقد نشأ يسوع في الجليل. استخدموا الكلمات ذاتها التي استخدمتموها في المقاطع السابقة للإشارة إلى اليهودية والجليل والسامرة وسوخار. ولمزيدٍ من المعلومات عن </w:t>
      </w:r>
      <w:r>
        <w:rPr>
          <w:rtl/>
          <w:cs/>
          <w:lang w:val="ar_AE" w:bidi="ar_AE"/>
        </w:rPr>
        <w:t>اليهودية</w:t>
      </w:r>
      <w:r>
        <w:rPr>
          <w:rtl/>
          <w:cs/>
          <w:lang w:val="ar_AE" w:bidi="ar_AE"/>
        </w:rPr>
        <w:t xml:space="preserve">، وعن </w:t>
      </w:r>
      <w:r>
        <w:rPr>
          <w:rtl/>
          <w:cs/>
          <w:lang w:val="ar_AE" w:bidi="ar_AE"/>
        </w:rPr>
        <w:t>الجليل</w:t>
      </w:r>
      <w:r>
        <w:rPr>
          <w:rtl/>
          <w:cs/>
          <w:lang w:val="ar_AE" w:bidi="ar_AE"/>
        </w:rPr>
        <w:t xml:space="preserve">، وعن </w:t>
      </w:r>
      <w:r>
        <w:rPr>
          <w:rtl/>
          <w:cs/>
          <w:lang w:val="ar_AE" w:bidi="ar_AE"/>
        </w:rPr>
        <w:t>السامرة</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لليهودية والسامرة ومدينة سوخار والجليل</w:t>
      </w:r>
      <w:r>
        <w:rPr>
          <w:rtl/>
          <w:cs/>
          <w:lang w:val="ar_AE" w:bidi="ar_AE"/>
        </w:rPr>
        <w:t>. (توقَّفوا هنا عن سماع التسجيل الصوتي)</w:t>
      </w:r>
    </w:p>
    <w:p>
      <w:pPr>
        <w:bidi/>
      </w:pPr>
      <w:r>
        <w:rPr>
          <w:rtl/>
          <w:cs/>
          <w:lang w:val="ar_AE" w:bidi="ar_AE"/>
        </w:rPr>
      </w:r>
      <w:r>
        <w:rPr>
          <w:rtl/>
          <w:cs/>
          <w:lang w:val="ar_AE" w:bidi="ar_AE"/>
        </w:rPr>
        <w:t xml:space="preserve">كان </w:t>
      </w:r>
      <w:r>
        <w:rPr>
          <w:b/>
          <w:rtl/>
          <w:cs/>
          <w:lang w:val="ar_AE" w:bidi="ar_AE"/>
        </w:rPr>
        <w:t>يعقوب</w:t>
      </w:r>
      <w:r>
        <w:rPr>
          <w:rtl/>
          <w:cs/>
          <w:lang w:val="ar_AE" w:bidi="ar_AE"/>
        </w:rPr>
        <w:t xml:space="preserve"> هو ابن إسحاق، وإسحاق هو ابن إبراهيم. وكان يعقوب أبًا لإثني عشر ابنًا، أولئك الذين أصبحوا أسباط إسرائيل الاثني عشر. وكان </w:t>
      </w:r>
      <w:r>
        <w:rPr>
          <w:b/>
          <w:rtl/>
          <w:cs/>
          <w:lang w:val="ar_AE" w:bidi="ar_AE"/>
        </w:rPr>
        <w:t>يوسف</w:t>
      </w:r>
      <w:r>
        <w:rPr>
          <w:rtl/>
          <w:cs/>
          <w:lang w:val="ar_AE" w:bidi="ar_AE"/>
        </w:rPr>
        <w:t xml:space="preserve"> واحدًا من هؤلاء الأبناء الاثني عشر.</w:t>
      </w:r>
    </w:p>
    <w:p>
      <w:pPr>
        <w:bidi/>
      </w:pPr>
      <w:r>
        <w:rPr>
          <w:rtl/>
          <w:cs/>
          <w:lang w:val="ar_AE" w:bidi="ar_AE"/>
        </w:rPr>
      </w:r>
      <w:r>
        <w:rPr>
          <w:b/>
          <w:rtl/>
          <w:cs/>
          <w:lang w:val="ar_AE" w:bidi="ar_AE"/>
        </w:rPr>
        <w:t>والبئر</w:t>
      </w:r>
      <w:r>
        <w:rPr>
          <w:rtl/>
          <w:cs/>
          <w:lang w:val="ar_AE" w:bidi="ar_AE"/>
        </w:rPr>
        <w:t xml:space="preserve"> هي حفرة عميقة في الأرض توفر مصدرًا للماء كي يشرب الناس والحيوانات. وكان الناس يُنزلون </w:t>
      </w:r>
      <w:r>
        <w:rPr>
          <w:b/>
          <w:rtl/>
          <w:cs/>
          <w:lang w:val="ar_AE" w:bidi="ar_AE"/>
        </w:rPr>
        <w:t>دلوًا</w:t>
      </w:r>
      <w:r>
        <w:rPr>
          <w:rtl/>
          <w:cs/>
          <w:lang w:val="ar_AE" w:bidi="ar_AE"/>
        </w:rPr>
        <w:t xml:space="preserve"> به حبل مربوط به في بئر ليحصلوا على الماء. والدلو هو وعاء مصنوع من الجلد يُستخدم لسحب الماء من بئر أو خزان. ويحتوي الدلو على قطعتين متقاطعتين في الجزء العلوي لإبقائه مفتوحًا.</w:t>
      </w:r>
    </w:p>
    <w:p>
      <w:pPr>
        <w:bidi/>
      </w:pPr>
      <w:r>
        <w:rPr>
          <w:rtl/>
          <w:cs/>
          <w:lang w:val="ar_AE" w:bidi="ar_AE"/>
        </w:rPr>
      </w:r>
      <w:r>
        <w:rPr>
          <w:rtl/>
          <w:cs/>
          <w:lang w:val="ar_AE" w:bidi="ar_AE"/>
        </w:rPr>
        <w:t>توقفوا هنا وانظروا إلى صورة ل</w:t>
      </w:r>
      <w:r>
        <w:rPr>
          <w:rtl/>
          <w:cs/>
          <w:lang w:val="ar_AE" w:bidi="ar_AE"/>
        </w:rPr>
        <w:t>بئر ماء</w:t>
      </w:r>
      <w:r>
        <w:rPr>
          <w:rtl/>
          <w:cs/>
          <w:lang w:val="ar_AE" w:bidi="ar_AE"/>
        </w:rPr>
        <w:t xml:space="preserve"> </w:t>
      </w:r>
      <w:r>
        <w:rPr>
          <w:rtl/>
          <w:cs/>
          <w:lang w:val="ar_AE" w:bidi="ar_AE"/>
        </w:rPr>
        <w:t>ودلو</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في زمن يسوع، كان الرومان يحسبون ساعات اليوم بدءًا من الساعة السادسة صباحًا، وهذه الساعة السادسة كانت تعني أنها حوالي الساعة الثانية عشرة ظهرًا، أي منتصف اليوم.</w:t>
      </w:r>
    </w:p>
    <w:p>
      <w:pPr>
        <w:bidi/>
      </w:pPr>
      <w:r>
        <w:rPr>
          <w:rtl/>
          <w:cs/>
          <w:lang w:val="ar_AE" w:bidi="ar_AE"/>
        </w:rPr>
      </w:r>
      <w:r>
        <w:rPr>
          <w:rtl/>
          <w:cs/>
          <w:lang w:val="ar_AE" w:bidi="ar_AE"/>
        </w:rPr>
        <w:t>توقفوا هنا وناقشوا هذا السؤال كمجموعة. كيف تُخبرون الوقت أو تحسبون ساعات اليوم في ثقافتكم؟ (توقَّفوا هنا عن سماع التسجيل الصوتي)</w:t>
      </w:r>
    </w:p>
    <w:p>
      <w:pPr>
        <w:bidi/>
      </w:pPr>
      <w:r>
        <w:rPr>
          <w:rtl/>
          <w:cs/>
          <w:lang w:val="ar_AE" w:bidi="ar_AE"/>
        </w:rPr>
      </w:r>
      <w:r>
        <w:rPr>
          <w:rtl/>
          <w:cs/>
          <w:lang w:val="ar_AE" w:bidi="ar_AE"/>
        </w:rPr>
        <w:t xml:space="preserve">لم يكن اليهود يحبون </w:t>
      </w:r>
      <w:r>
        <w:rPr>
          <w:b/>
          <w:rtl/>
          <w:cs/>
          <w:lang w:val="ar_AE" w:bidi="ar_AE"/>
        </w:rPr>
        <w:t>السامريين</w:t>
      </w:r>
      <w:r>
        <w:rPr>
          <w:rtl/>
          <w:cs/>
          <w:lang w:val="ar_AE" w:bidi="ar_AE"/>
        </w:rPr>
        <w:t xml:space="preserve">. وكان السامريون من نسل اليهود. وكان اليهود يعتبرون السامريين نجسين لأنهم كانوا قد تزوجوا من أجانب. وكان الله قد أوصى اليهود ألا يتزوجوا من أجانب. كما كان السامريون يعبدون بطريقة مختلفة عن اليهود. لكن اليهود كانوا يعتقدون أن السامريين ليسوا طاهرين أمام الله بسبب طريقة عبادتهم ولأنهم تزوجوا من أجانب منذ زمن بعيد. ولم يكن اليهود يتحدثون إلى السامريين أو يتشاركون الكؤوس والأواني مع السامريين. </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السامريين</w:t>
      </w:r>
      <w:r>
        <w:rPr>
          <w:rtl/>
          <w:cs/>
          <w:lang w:val="ar_AE" w:bidi="ar_AE"/>
        </w:rPr>
        <w:t xml:space="preserve">. ابحثوا في قاموس الكلمات الرئيسية للمزيد من المعلومات عن كلمة </w:t>
      </w:r>
      <w:r>
        <w:rPr>
          <w:rtl/>
          <w:cs/>
          <w:lang w:val="ar_AE" w:bidi="ar_AE"/>
        </w:rPr>
        <w:t>السامريين</w:t>
      </w:r>
      <w:r>
        <w:rPr>
          <w:rtl/>
          <w:cs/>
          <w:lang w:val="ar_AE" w:bidi="ar_AE"/>
        </w:rPr>
        <w:t>. (توقَّفوا هنا عن سماع التسجيل الصوتي)</w:t>
      </w:r>
    </w:p>
    <w:p>
      <w:pPr>
        <w:bidi/>
      </w:pPr>
      <w:r>
        <w:rPr>
          <w:rtl/>
          <w:cs/>
          <w:lang w:val="ar_AE" w:bidi="ar_AE"/>
        </w:rPr>
      </w:r>
      <w:r>
        <w:rPr>
          <w:b/>
          <w:rtl/>
          <w:cs/>
          <w:lang w:val="ar_AE" w:bidi="ar_AE"/>
        </w:rPr>
        <w:t>عطية الله</w:t>
      </w:r>
      <w:r>
        <w:rPr>
          <w:rtl/>
          <w:cs/>
          <w:lang w:val="ar_AE" w:bidi="ar_AE"/>
        </w:rPr>
        <w:t xml:space="preserve"> هي على الأرجح روح الله، أو </w:t>
      </w:r>
      <w:r>
        <w:rPr>
          <w:b/>
          <w:rtl/>
          <w:cs/>
          <w:lang w:val="ar_AE" w:bidi="ar_AE"/>
        </w:rPr>
        <w:t>الماء الحي</w:t>
      </w:r>
      <w:r>
        <w:rPr>
          <w:rtl/>
          <w:cs/>
          <w:lang w:val="ar_AE" w:bidi="ar_AE"/>
        </w:rPr>
        <w:t xml:space="preserve"> الذي يخبر يسوع المرأة عنه. ويستخدم يسوع تعبير "الماء الحي" ليصف الماء الروحي الذي يعطي حياة للشخص. احرصوا على ألا تُترجموا الماء الحي إلى الماء السحري أو الماء المادي الذي فيه حيوانات تعيش فيه.</w:t>
      </w:r>
    </w:p>
    <w:p>
      <w:pPr>
        <w:bidi/>
      </w:pPr>
      <w:r>
        <w:rPr>
          <w:rtl/>
          <w:cs/>
          <w:lang w:val="ar_AE" w:bidi="ar_AE"/>
        </w:rPr>
      </w:r>
      <w:r>
        <w:rPr>
          <w:rtl/>
          <w:cs/>
          <w:lang w:val="ar_AE" w:bidi="ar_AE"/>
        </w:rPr>
        <w:t>ويقول يسوع أيضًا إن هذا الماء الحيّ سيصبح مثل نبع ماء يتدفق إلى الحياة الأبدية. و</w:t>
      </w:r>
      <w:r>
        <w:rPr>
          <w:b/>
          <w:rtl/>
          <w:cs/>
          <w:lang w:val="ar_AE" w:bidi="ar_AE"/>
        </w:rPr>
        <w:t>الحياة الأبدية</w:t>
      </w:r>
      <w:r>
        <w:rPr>
          <w:rtl/>
          <w:cs/>
          <w:lang w:val="ar_AE" w:bidi="ar_AE"/>
        </w:rPr>
        <w:t xml:space="preserve"> تعني أن الشخص سيكون له حياة لا تنتهي أبدًا. وتعني الحياة الأبدية أيضًا أن نوعية حياة جيدة تبدأ عندما يسمح الشخص لله أن يحكم حياته. استخدموا الكلمة ذاتها التي استخدمتوها في المقاطع السابقة للإشارة إلى الحياة الأبدية. ولمزيد من المعلومات عن </w:t>
      </w:r>
      <w:r>
        <w:rPr>
          <w:rtl/>
          <w:cs/>
          <w:lang w:val="ar_AE" w:bidi="ar_AE"/>
        </w:rPr>
        <w:t>الحياة الأبدية</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4:16–26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4: 16–26 واحفظوه في قلوبكم.</w:t>
      </w:r>
    </w:p>
    <w:p>
      <w:pPr>
        <w:bidi/>
      </w:pPr>
      <w:r>
        <w:rPr>
          <w:rtl/>
          <w:cs/>
          <w:lang w:val="ar_AE" w:bidi="ar_AE"/>
        </w:rPr>
      </w:r>
      <w:r>
        <w:rPr>
          <w:rtl/>
          <w:cs/>
          <w:lang w:val="ar_AE" w:bidi="ar_AE"/>
        </w:rPr>
        <w:t>استمعوا إلى نسخة صوتية من يوحنا 4: 16–26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تفهمونه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4 : 16 - 26 من الترجمة الأكثر فهمًا لكم.</w:t>
      </w:r>
    </w:p>
    <w:p>
      <w:pPr>
        <w:bidi/>
      </w:pPr>
      <w:r>
        <w:rPr>
          <w:rtl/>
          <w:cs/>
          <w:lang w:val="ar_AE" w:bidi="ar_AE"/>
        </w:rPr>
      </w:r>
      <w:r>
        <w:rPr>
          <w:rtl/>
          <w:cs/>
          <w:lang w:val="ar_AE" w:bidi="ar_AE"/>
        </w:rPr>
        <w:t>كان يسوع وتلاميذه يسافرون من اليهودية إلى الجليل. وكانوا يسافرون عبر منطقة السامرة. وقد ذهب تلاميذ يسوع إلى مدينة سوخار ليشتروا الطعام، وكان يسوع ماكثًا بمفرده بجانب بئر ماء خارج المدينة. ثم جاءت امرأة سامرية إلى البئر لجلب الماء، وتحدث يسوع معها عن الماء الجسدي والماء الروحي. وهي لم تفهم ما يقصده يسوع بكلمة "الماء المعطي للحياة" – فهي لا تزل تظن أنه يتحدث عن الماء المادي (الجسدي). والآن، يواصل يسوع المحادثة ويكشف معلومات تخصها. فيخبرها أيضًا عن العبادة الحقيقية ويعلن لها أنه هو المسيَّا، المخلّص الموعود.</w:t>
      </w:r>
    </w:p>
    <w:p>
      <w:pPr>
        <w:bidi/>
      </w:pPr>
      <w:r>
        <w:rPr>
          <w:rtl/>
          <w:cs/>
          <w:lang w:val="ar_AE" w:bidi="ar_AE"/>
        </w:rPr>
      </w:r>
      <w:r>
        <w:rPr>
          <w:rtl/>
          <w:cs/>
          <w:lang w:val="ar_AE" w:bidi="ar_AE"/>
        </w:rPr>
        <w:t>توقَّفوا هنا وانظروا معًا كمجموعة إلى خريطة لليهودية والسامرة ومدينة سوخار، والجليل. أوقفوا سماع التسجيل الصوتي هنا.</w:t>
      </w:r>
    </w:p>
    <w:p>
      <w:pPr>
        <w:bidi/>
      </w:pPr>
      <w:r>
        <w:rPr>
          <w:rtl/>
          <w:cs/>
          <w:lang w:val="ar_AE" w:bidi="ar_AE"/>
        </w:rPr>
      </w:r>
      <w:r>
        <w:rPr>
          <w:rtl/>
          <w:cs/>
          <w:lang w:val="ar_AE" w:bidi="ar_AE"/>
        </w:rPr>
        <w:t>في عدة مرات خلال المحادثة حتى الآن، لم يجب يسوع على أسئلة المرأة السامرية مباشرة. وعندما تسأل يسوع عن الماء "المعطي للحياة"، فإن يسوع مرة أخرى لا يجيب على سؤالها مباشرة. بل يخبرها يسوع أن تذهب وتحضر زوجها وتأتي به معها إلى البئر، فتجيب أنه ليس لها زوج. ويوافق يسوع على أنها كانت محقة في قول أنه ليس لها زوج. ويخبرها يسوع أنه كان لها خمسة أزواج واحدًا تلو الآخر، وأنها ليست متزوجة حتى من الرجل الذي تعيش معه الآن. ويقول يسوع مرة أخرى إنها كانت تجيب بالصدق عن أنه ليس لها زوج.</w:t>
      </w:r>
    </w:p>
    <w:p>
      <w:pPr>
        <w:bidi/>
      </w:pPr>
      <w:r>
        <w:rPr>
          <w:rtl/>
          <w:cs/>
          <w:lang w:val="ar_AE" w:bidi="ar_AE"/>
        </w:rPr>
      </w:r>
      <w:r>
        <w:rPr>
          <w:rtl/>
          <w:cs/>
          <w:lang w:val="ar_AE" w:bidi="ar_AE"/>
        </w:rPr>
        <w:t>في الثقافة اليهودية والسامرية، كان يُسمح للناس أن يُطلقوا ثم يتزوجوا أكثر من مرة. لكن لم يوافق الحاخامات (المعلمون) اليهود على أكثر من ثلاث زيجات. وحتى السامريون لم يوافقوا على زيجاتها الكثيرة، وعلى الأرجح كان أهل المدينة قد توقفوا عن التواصل معها بسبب زيجاتها الكثيرة وطلاقها. ويظن بعض الدارسين أن الأزواج الخمسة يُمثلون خمسة آلهة كاذبة كان السامريون يعبدونها، لكن معظم الناس يتفقون على أن يسوع كان يتحدث عن ماضي هذه المرأة بالتحديد.</w:t>
      </w:r>
    </w:p>
    <w:p>
      <w:pPr>
        <w:bidi/>
      </w:pPr>
      <w:r>
        <w:rPr>
          <w:rtl/>
          <w:cs/>
          <w:lang w:val="ar_AE" w:bidi="ar_AE"/>
        </w:rPr>
      </w:r>
      <w:r>
        <w:rPr>
          <w:rtl/>
          <w:cs/>
          <w:lang w:val="ar_AE" w:bidi="ar_AE"/>
        </w:rPr>
        <w:t>توقفوا هنا وناقشوا هذا السؤال كمجموعة. كيف ينظر الناس في ثقافتكم إلى الرجال والنساء الذين لديهم زيجات وطلاقات متعددة؟ أوقفوا سماع التسجيل الصوتي هنا.</w:t>
      </w:r>
    </w:p>
    <w:p>
      <w:pPr>
        <w:bidi/>
      </w:pPr>
      <w:r>
        <w:rPr>
          <w:rtl/>
          <w:cs/>
          <w:lang w:val="ar_AE" w:bidi="ar_AE"/>
        </w:rPr>
      </w:r>
      <w:r>
        <w:rPr>
          <w:rtl/>
          <w:cs/>
          <w:lang w:val="ar_AE" w:bidi="ar_AE"/>
        </w:rPr>
        <w:t>لم يكن يسوع يحاول أن يجعل المرأة تشعر بالذنب بما كشف عن أزواجها الكثيرين. لكنه أظهر لها أنه كان يعرف عن ماضيها. وقد أدركت في الحال أن يسوع كان نبيًا لأنه كان يعرف عن أزواجها الخمسة السابقين والرجل الحالي الذي كانت تعيش معه. والأنبياء يتحدثون برسائل من الله ويمكنهم معرفة أشياء لا يعرفها الناس بشكل طبيعي. وتدعو المرأة مرة أخرى يسوع "سيد" كتعبير للاحترام.</w:t>
      </w:r>
    </w:p>
    <w:p>
      <w:pPr>
        <w:bidi/>
      </w:pPr>
      <w:r>
        <w:rPr>
          <w:rtl/>
          <w:cs/>
          <w:lang w:val="ar_AE" w:bidi="ar_AE"/>
        </w:rPr>
      </w:r>
      <w:r>
        <w:rPr>
          <w:rtl/>
          <w:cs/>
          <w:lang w:val="ar_AE" w:bidi="ar_AE"/>
        </w:rPr>
        <w:t>ثم تُغيّر المرأة موضوع المحادثة لتتحدث عن العبادة. ولا تسأل المرأة يسوع سؤالًا مباشرة، لكن تصريحها يُظهر أنها تريد أن تعرف رأي يسوع حول المكان الذي يجب أن يعبد فيه الناس الله. ويظن بعض الناس أنها تختبر يسوع لترى ما إذا كان حقًا نبيًا، ويظن بعض الناس أنها تؤمن حقًا أنه نبي ويمكن أن يتكلم كخبير في تحديد أين يمكن أن نعبد الله. وتقول: "آباؤنا"، السامريون، كانوا يعبدون الله على هذا الجبل، لكن "أنتم" اليهود، تعبدون في أورشليم. وكلمة "هذا الجبل" تعني جبل جرزيم، وهو جبل كان يمكن أن يراه يسوع والمرأة من المكان الذي كانوا يتحدثون فيه عند البئر. وكان هناك هيكل للسامريين لعبادة الله على جبل جرزيم، لكنه كان قد دُمر قبل مئات السنين. وخلال زمن يسوع، كان السامريون لا يزالون يعبدون الله على جبل جرزيم. وكان اليهود يعبدون الله في الهيكل في أورشليم، الذي كان أيضًا على جبل. وكان السامريون واليهود يفسرون ناموس موسى بطريقة مختلفة بشأن المكان الذي يجب أن يعبد فيه الناس الله. وتريد المرأة أن تعرف ما إذا كان يسوع يظن أن السامريين، شعبها، أم اليهود، شعبه، كانوا على حق بشأن المكان الذي يعبدون فيه الله.</w:t>
      </w:r>
    </w:p>
    <w:p>
      <w:pPr>
        <w:bidi/>
      </w:pPr>
      <w:r>
        <w:rPr>
          <w:rtl/>
          <w:cs/>
          <w:lang w:val="ar_AE" w:bidi="ar_AE"/>
        </w:rPr>
      </w:r>
      <w:r>
        <w:rPr>
          <w:rtl/>
          <w:cs/>
          <w:lang w:val="ar_AE" w:bidi="ar_AE"/>
        </w:rPr>
        <w:t>توقفوا هنا وانظروا معًا كمجموعة إلى صورة جبل جرزيم. انظروا أيضًا إلى خريطة بها كل من أورشليم وجبل جرزيم. أوقفوا سماع التسجيل الصوتي هنا.</w:t>
      </w:r>
    </w:p>
    <w:p>
      <w:pPr>
        <w:bidi/>
      </w:pPr>
      <w:r>
        <w:rPr>
          <w:rtl/>
          <w:cs/>
          <w:lang w:val="ar_AE" w:bidi="ar_AE"/>
        </w:rPr>
      </w:r>
      <w:r>
        <w:rPr>
          <w:rtl/>
          <w:cs/>
          <w:lang w:val="ar_AE" w:bidi="ar_AE"/>
        </w:rPr>
        <w:t xml:space="preserve">ولا يجيب يسوع مباشرة على سؤال المرأة حول ما إذا كان ينبغي للناس أن يعبدون الله على جبل جرزيم أو في أورشليم. لكنه يقول إن </w:t>
      </w:r>
      <w:r>
        <w:rPr>
          <w:b/>
          <w:rtl/>
          <w:cs/>
          <w:lang w:val="ar_AE" w:bidi="ar_AE"/>
        </w:rPr>
        <w:t>كيف</w:t>
      </w:r>
      <w:r>
        <w:rPr>
          <w:rtl/>
          <w:cs/>
          <w:lang w:val="ar_AE" w:bidi="ar_AE"/>
        </w:rPr>
        <w:t xml:space="preserve"> يعبد الناس الله هو أكثر أهمية من </w:t>
      </w:r>
      <w:r>
        <w:rPr>
          <w:b/>
          <w:rtl/>
          <w:cs/>
          <w:lang w:val="ar_AE" w:bidi="ar_AE"/>
        </w:rPr>
        <w:t>أين</w:t>
      </w:r>
      <w:r>
        <w:rPr>
          <w:rtl/>
          <w:cs/>
          <w:lang w:val="ar_AE" w:bidi="ar_AE"/>
        </w:rPr>
        <w:t xml:space="preserve"> يعبدون الله. وهو يبدأ جوابه بكلمة "امرأة". وفي اللغة الأصلية، هذه طريقة مهذبة للتحدث إلى امرأة. ويقول يسوع: "صدقيني"، وهو ما يعني أن ما كان على وشك أن يخبرها به هو حق. ويخبرها يسوع أنه "تأتي ساعة" لن يحتاج فيها الناس إلى أن تكون العبادة على جبل جرزيم أو في أورشليم. وكانت عبارة "تأتي ساعة" طريقة شائعة فيها يُقدّم نبي رسالة من الله عن المستقبل. وكان يسوع يعني أنه في يوم ما قريبًا، سيتمكن جميع الناس من عبادة الله أبيهم الذي في السماوات من أي مكان. والعبادة تعني تسبيح الله وإكرامه. وكان أمرًا ملفتًا أن يسوع دعا الله "الآب" في هذه المحادثة مع المرأة السامرية. فكان يسوع يخبرها أنه حتى السامريين سيكونون قادرين قريبًا على عبادة الله أبيهم الذي في السماوات بالطريقة نفسها التي كان اليهود قادرين بها على ذلك.</w:t>
      </w:r>
    </w:p>
    <w:p>
      <w:pPr>
        <w:bidi/>
      </w:pPr>
      <w:r>
        <w:rPr>
          <w:rtl/>
          <w:cs/>
          <w:lang w:val="ar_AE" w:bidi="ar_AE"/>
        </w:rPr>
      </w:r>
      <w:r>
        <w:rPr>
          <w:rtl/>
          <w:cs/>
          <w:lang w:val="ar_AE" w:bidi="ar_AE"/>
        </w:rPr>
        <w:t>توقفوا هنا وناقشوا هذا السؤال كمجموعة. ما هي بعض الطرق التي يعبد بها الناس الله في ثقافتكم؟ أين يعبد الناس الله؟ أوقفوا سماع التسجيل الصوتي هنا.</w:t>
      </w:r>
    </w:p>
    <w:p>
      <w:pPr>
        <w:bidi/>
      </w:pPr>
      <w:r>
        <w:rPr>
          <w:rtl/>
          <w:cs/>
          <w:lang w:val="ar_AE" w:bidi="ar_AE"/>
        </w:rPr>
      </w:r>
      <w:r>
        <w:rPr>
          <w:rtl/>
          <w:cs/>
          <w:lang w:val="ar_AE" w:bidi="ar_AE"/>
        </w:rPr>
        <w:t>وقد قال يسوع أيضًا للمرأة السامرية إن السامريين لا يعرفون حقًا الله الذي يعبدونه. وكان يسوع قد أخبرها في وقت سابق أنها لا تعرف "عطية الله"، والآن هو يتحدث عن كيف أن السامريين كشعب كامل لا يعرفون الله. ويقارن يسوع الجهل الذي كان لدى السامريين بالله والمعرفة التي كانت لدى اليهود بالله. إن يسوع يهودي، لذلك يضم نفسه إلى المجموعة قائلًا: "لكننا نحن اليهود نعرف الله الذي نعبده". وكان الله قد أعلن نفسه للشعب اليهودي مرارًا وتكرارًا عبر التاريخ. ويقول يسوع أيضًا: "إن الخلاص يأتي من اليهود"، وهو ما يعني أن الله هو الذي يخلّص الناس، والمعرفة عن كيف يخلّص الله للناس تأتي من الشعب اليهودي.</w:t>
      </w:r>
    </w:p>
    <w:p>
      <w:pPr>
        <w:bidi/>
      </w:pPr>
      <w:r>
        <w:rPr>
          <w:rtl/>
          <w:cs/>
          <w:lang w:val="ar_AE" w:bidi="ar_AE"/>
        </w:rPr>
      </w:r>
      <w:r>
        <w:rPr>
          <w:rtl/>
          <w:cs/>
          <w:lang w:val="ar_AE" w:bidi="ar_AE"/>
        </w:rPr>
        <w:t>ولا يقصد يسوع أن الشعب اليهودي كان متفوقًا على الناس الآخرين. ويُظهر يسوع أنه "تأتي ساعة، وقد جاءت الآن" عندما سيشمل الساجدون الحقيقيون جميع الذين يعبدون الآب بالروح والحق. ويمكن أن يكون الساجدون الحقيقيون يهودًا أو سامريين أو آخرين. وكان يسوع يعني أن وقت العبادة الحقيقية هذا سيأتي قريبًا – أما بالنسبة لجمهور يوحنا، كان هذا يحدث بالفعل! ويقول يسوع أيضًا إن الله روح، وأن الساجدين الحقيقيين يجب أن يعبدوا الله بالروح والحق.</w:t>
      </w:r>
    </w:p>
    <w:p>
      <w:pPr>
        <w:bidi/>
      </w:pPr>
      <w:r>
        <w:rPr>
          <w:rtl/>
          <w:cs/>
          <w:lang w:val="ar_AE" w:bidi="ar_AE"/>
        </w:rPr>
      </w:r>
      <w:r>
        <w:rPr>
          <w:rtl/>
          <w:cs/>
          <w:lang w:val="ar_AE" w:bidi="ar_AE"/>
        </w:rPr>
        <w:t>وقد تكون عبارة "بالروح والحق" صعبة في الترجمة. يعتقد معظم الناس أن كلمة "روح" تعني الروح البشرية أو الذات الداخلية. بينما يعتقد باحثون آخرون بأن كلمة "الروح" تعني روح الله الذي سيساعد الناس على عبادة الله بالطريقة التي الله كائن بها حقًا. ويعتقد هؤلاء الدارسون أنه عندما يعطي الله لهؤلاء الساجدين الحقيقيين حياة جديدة، فإن روح الله سيريهم كيف يعبدون الله كما هو حقًا. كما يعتقد الكثير من الناس أن "العبادة بالروح" تعني عبادة الله بطريقة روحية. وهذا يعني أن العبادة لا تتعلق فقط بأفعال جسدية مثل الركوع أو التحدُّث إلى الله. ويظن آخرون أيضًا أن "العبادة بالروح" تعني أن الناس يجب أن يولدوا من الروح. أما تعبير "العبادة بالحق" تعني إما عبادة الله بصدق أو عبادة تستند إلى الحق عن الله.</w:t>
      </w:r>
    </w:p>
    <w:p>
      <w:pPr>
        <w:bidi/>
      </w:pPr>
      <w:r>
        <w:rPr>
          <w:rtl/>
          <w:cs/>
          <w:lang w:val="ar_AE" w:bidi="ar_AE"/>
        </w:rPr>
      </w:r>
      <w:r>
        <w:rPr>
          <w:rtl/>
          <w:cs/>
          <w:lang w:val="ar_AE" w:bidi="ar_AE"/>
        </w:rPr>
        <w:t>ويقول يسوع إن الله طالب مثل هؤلاء الساجدين الحقيقيين – أشخاص يعبدون الله بطريقة صادقة وحقيقية، بالطريقة التي يريد الله أن يُعبَد بها. وهؤلاء هم نوع الساجدين الذين كان الله يبحث عنه. ويقول يسوع أيضًا: "الله روح"، أي أن الله ليس مرئيًا، مع أنه شخص حقيقي وحيّ. فإن الله له طبيعة روحية لذلك يجب على الناس أن يعبدوا الله بطريقة روحية. ويكرر يسوع أن الناس يجب أن يعبدوا الله بالروح والحق مرة أخرى ليؤكد هذا.</w:t>
      </w:r>
    </w:p>
    <w:p>
      <w:pPr>
        <w:bidi/>
      </w:pPr>
      <w:r>
        <w:rPr>
          <w:rtl/>
          <w:cs/>
          <w:lang w:val="ar_AE" w:bidi="ar_AE"/>
        </w:rPr>
      </w:r>
      <w:r>
        <w:rPr>
          <w:rtl/>
          <w:cs/>
          <w:lang w:val="ar_AE" w:bidi="ar_AE"/>
        </w:rPr>
        <w:t>أوقفوا سماع التسجيل الصوتي هنا، وناقشوا هذا السؤال كمجموعة: ما هي أفضل طريقة لترجمة كلمة "روح" لهذا المقطع؟ وتحدثوا عن كلمات مختلفة في لغتكم تعني "روح". وتيقنوا من أن لا تختاروا كلمة تعني روحًا شريرًا أو تُشير إلى أن الله قد مات. أوقفوا سماع التسجيل الصوتي هنا.</w:t>
      </w:r>
    </w:p>
    <w:p>
      <w:pPr>
        <w:bidi/>
      </w:pPr>
      <w:r>
        <w:rPr>
          <w:rtl/>
          <w:cs/>
          <w:lang w:val="ar_AE" w:bidi="ar_AE"/>
        </w:rPr>
      </w:r>
      <w:r>
        <w:rPr>
          <w:rtl/>
          <w:cs/>
          <w:lang w:val="ar_AE" w:bidi="ar_AE"/>
        </w:rPr>
        <w:t>وأخيرًا، تجيب المرأة السامرية يسوع. وتخبره أنها تعرف أن المسيَّا سيأتي، وهو الذي يُدعى المسيح. يعتقد بعض الناس بأن يوحنا الكاتب هو من أضاف عبارة "الذي يُدعى المسيح". وكانت هذه طريقة ليشرح لجمهوره المزيد عن من هو هذا المسيَّا. بينما يعتقد آخرون أن المرأة هي التي تقول: "مَن يُدعى المسيح". كلمة المسيَّا وكلمة المسيح تعنيان "الشخص الممسوح" بلغتين أصليتين مختلفتين. والشخص الذي يمسحه الله يعني أن الله يُعيّنه لمهمة خاصة.</w:t>
      </w:r>
    </w:p>
    <w:p>
      <w:pPr>
        <w:bidi/>
      </w:pPr>
      <w:r>
        <w:rPr>
          <w:rtl/>
          <w:cs/>
          <w:lang w:val="ar_AE" w:bidi="ar_AE"/>
        </w:rPr>
      </w:r>
      <w:r>
        <w:rPr>
          <w:rtl/>
          <w:cs/>
          <w:lang w:val="ar_AE" w:bidi="ar_AE"/>
        </w:rPr>
        <w:t>وهي تقول إنها تعرف أن المسيَّا سيخبرنا، أي السامريين، بكل شيء عندما يأتي. وهي لا تفهم بعد أن يسوع هو المسيَّا. ومن غير المعتاد أن تستخدم امرأة سامرية المصطلحين اليهوديين "المسيَّا" و "المسيح". وقد كان السامريون أيضًا ينتظرون المسيَّا مثل اليهود، لكن السامريين استخدموا كلمة مختلفة للإشارة إلى "المسيَّا". وكان السامريون يعتقدون أن المسيَّا سيكون نبيًا مثل موسى.</w:t>
      </w:r>
    </w:p>
    <w:p>
      <w:pPr>
        <w:bidi/>
      </w:pPr>
      <w:r>
        <w:rPr>
          <w:rtl/>
          <w:cs/>
          <w:lang w:val="ar_AE" w:bidi="ar_AE"/>
        </w:rPr>
      </w:r>
      <w:r>
        <w:rPr>
          <w:rtl/>
          <w:cs/>
          <w:lang w:val="ar_AE" w:bidi="ar_AE"/>
        </w:rPr>
        <w:t>والشيء الأخير الذي يقوله يسوع في المحادثة هو: "أنا الذي أتحدث معك هو – إنه أنا!" أنا هو المسيَّا!" وهذه هي المرة الأولى في إنجيل يوحنا التي يكشف فيها من هو حقًا. هذه هي الذروة، أو الجزء الأكثر أهمية من هذه القصة. فيخبرها يسوع أن المسيَّا الذي كانت تبحث عنه موجود أمامها مباشرة. فيسوع هو الذي عيَّنه الله ليُخلّص الناس في العالم.</w:t>
      </w:r>
    </w:p>
    <w:p>
      <w:pPr>
        <w:bidi/>
      </w:pPr>
      <w:r>
        <w:rPr>
          <w:rtl/>
          <w:cs/>
          <w:lang w:val="ar_AE" w:bidi="ar_AE"/>
        </w:rPr>
      </w:r>
      <w:r>
        <w:rPr>
          <w:rtl/>
          <w:cs/>
          <w:lang w:val="ar_AE" w:bidi="ar_AE"/>
        </w:rPr>
        <w:t>ويعتقد بعض الناس أيضًا أنه عندما يقول يسوع: "أنا هو"، فإن يسوع كان يساوي نفسه مع الله. فعبارة "أنا هو" هي عبارة شائعة في العهد القديم وقد استخدمها الله ليعرِّف 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4 : 16 - 26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يواصل يسوع والمرأة السامرية محادثتهما عند بئر الماء. ويكشف يسوع أنه يعرف معلومات عن حياتها، وهي تُدرك أنه نبي.</w:t>
      </w:r>
    </w:p>
    <w:p>
      <w:pPr>
        <w:bidi/>
      </w:pPr>
      <w:r>
        <w:rPr>
          <w:rtl/>
          <w:cs/>
          <w:lang w:val="ar_AE" w:bidi="ar_AE"/>
        </w:rPr>
      </w:r>
      <w:r>
        <w:rPr>
          <w:b/>
          <w:rtl/>
          <w:cs/>
          <w:lang w:val="ar_AE" w:bidi="ar_AE"/>
        </w:rPr>
        <w:t>في المشهد الثاني:</w:t>
      </w:r>
      <w:r>
        <w:rPr>
          <w:rtl/>
          <w:cs/>
          <w:lang w:val="ar_AE" w:bidi="ar_AE"/>
        </w:rPr>
        <w:t xml:space="preserve"> تسأل المرأة السامرية يسوع أين ينبغي أن يعبد الناس الله. فيقول لها يسوع إن </w:t>
      </w:r>
      <w:r>
        <w:rPr>
          <w:b/>
          <w:rtl/>
          <w:cs/>
          <w:lang w:val="ar_AE" w:bidi="ar_AE"/>
        </w:rPr>
        <w:t>كيف</w:t>
      </w:r>
      <w:r>
        <w:rPr>
          <w:rtl/>
          <w:cs/>
          <w:lang w:val="ar_AE" w:bidi="ar_AE"/>
        </w:rPr>
        <w:t xml:space="preserve"> يعبد الناس الله – بالروح والحق – هو أكثر أهمية من </w:t>
      </w:r>
      <w:r>
        <w:rPr>
          <w:b/>
          <w:rtl/>
          <w:cs/>
          <w:lang w:val="ar_AE" w:bidi="ar_AE"/>
        </w:rPr>
        <w:t>أين</w:t>
      </w:r>
      <w:r>
        <w:rPr>
          <w:rtl/>
          <w:cs/>
          <w:lang w:val="ar_AE" w:bidi="ar_AE"/>
        </w:rPr>
        <w:t xml:space="preserve"> يعبد الناس الله.</w:t>
      </w:r>
    </w:p>
    <w:p>
      <w:pPr>
        <w:bidi/>
      </w:pPr>
      <w:r>
        <w:rPr>
          <w:rtl/>
          <w:cs/>
          <w:lang w:val="ar_AE" w:bidi="ar_AE"/>
        </w:rPr>
      </w:r>
      <w:r>
        <w:rPr>
          <w:b/>
          <w:rtl/>
          <w:cs/>
          <w:lang w:val="ar_AE" w:bidi="ar_AE"/>
        </w:rPr>
        <w:t>في المشهد الثالث:</w:t>
      </w:r>
      <w:r>
        <w:rPr>
          <w:rtl/>
          <w:cs/>
          <w:lang w:val="ar_AE" w:bidi="ar_AE"/>
        </w:rPr>
        <w:t xml:space="preserve"> تقول المرأة إنها تعرف أن المسيَّا سيُخبرهم بكل شيء عندما يأتي. فيكشف يسوع للمرأة أنه هو المسيَّا، الذي كانت تنتظره!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المرأة السامرية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من المهم أن نتذكر أن يسوع كان في بداية القصة في اليهودية، ثم بدأ رحلة مع تلاميذه إلى الجليل. وكانت الطريقة الأكثر مباشرة للسفر من اليهودية إلى الجليل هي عبر السامرة، لذلك فإن هذا هو الطريق الذي اختاروه. تذكروا أن هذا كان أيضًا مقصودًا أن يسافروا عبر هذه الطريق كي ما يتحدث يسوع مع المرأة السامرية. وتذكروا أيضًا أن معظم اليهود كانوا يحاولون تجنب لقاء السامريين في هذه المنطقة.</w:t>
      </w:r>
    </w:p>
    <w:p>
      <w:pPr>
        <w:bidi/>
      </w:pPr>
      <w:r>
        <w:rPr>
          <w:rtl/>
          <w:cs/>
          <w:lang w:val="ar_AE" w:bidi="ar_AE"/>
        </w:rPr>
      </w:r>
      <w:r>
        <w:rPr>
          <w:rtl/>
          <w:cs/>
          <w:lang w:val="ar_AE" w:bidi="ar_AE"/>
        </w:rPr>
        <w:t>وتذكّروا أنه في المقطع الأخير، قدَّم يسوع للمرأة الماء الحي، فطلبت هي من يسوع بعض هذا الماء. يبدأ المشهد الأول في هذا المقطع عندما يخبر يسوع المرأة أن تذهب وتحضر زوجها وتعود معه إلى البئر. تذكروا أنها تجيب أنه ليس لها زوج. ويقول يسوع إنها على حق – فإنه ليس لها زوج. ففي الواقع كان لها خمسة أزواج. تذكروا أنها تعيش أيضًا مع رجل مختلف الآن ليس زوجها. في اللغة الأصلية، يضع يسوع كلمتي "زوج" و"خمسة أزواج" في بداية الجملة ليؤكد على كثرة أزواجها. كما أنه يُكرر مرة أخرى أنها تتحدث بالحق.</w:t>
      </w:r>
    </w:p>
    <w:p>
      <w:pPr>
        <w:bidi/>
      </w:pPr>
      <w:r>
        <w:rPr>
          <w:rtl/>
          <w:cs/>
          <w:lang w:val="ar_AE" w:bidi="ar_AE"/>
        </w:rPr>
      </w:r>
      <w:r>
        <w:rPr>
          <w:rtl/>
          <w:cs/>
          <w:lang w:val="ar_AE" w:bidi="ar_AE"/>
        </w:rPr>
        <w:t>أوقفوا سماع التسجيل الصوتي هنا، وناقشوا هذا السؤال كمجموعة: كيف تُؤكدون شيئًا في لغتكم؟ هل تكررون نفس الكلمات عدة مرات، وتقولونها بنبرةٍ صوتية معينة، أم تفعلون شيئًا آخر؟ (توقَّفوا هنا عن سماع التسجيل الصوتي)</w:t>
      </w:r>
    </w:p>
    <w:p>
      <w:pPr>
        <w:bidi/>
      </w:pPr>
      <w:r>
        <w:rPr>
          <w:rtl/>
          <w:cs/>
          <w:lang w:val="ar_AE" w:bidi="ar_AE"/>
        </w:rPr>
      </w:r>
      <w:r>
        <w:rPr>
          <w:rtl/>
          <w:cs/>
          <w:lang w:val="ar_AE" w:bidi="ar_AE"/>
        </w:rPr>
        <w:t>تذكروا أن المرأة تعرف أن يسوع لا بد أن يكون نبيًا. لأنه لا تُوجد طريقة أخرى يمكن أن يعرف بها يسوع هذه المعلومات عن حياتها. وهي تعرف أن يسوع ينطق برسالة من الله.</w:t>
      </w:r>
    </w:p>
    <w:p>
      <w:pPr>
        <w:bidi/>
      </w:pPr>
      <w:r>
        <w:rPr>
          <w:rtl/>
          <w:cs/>
          <w:lang w:val="ar_AE" w:bidi="ar_AE"/>
        </w:rPr>
      </w:r>
      <w:r>
        <w:rPr>
          <w:rtl/>
          <w:cs/>
          <w:lang w:val="ar_AE" w:bidi="ar_AE"/>
        </w:rPr>
        <w:t>في المشهد الثاني، تبدأ المرأة في الحديث عن المكان الذي ينبغي أن يعبد فيه الناس الله. تذكروا أنها قد ربما تمتحن يسوع لتتأكد أنه حقًا نبي، أو أنها قد تريد أن تعرف رأيه لأنها تعتقد أنه خبير بهذه الأمور. وتستخدم تصريحًا وليس سؤالًا مباشرًا.</w:t>
      </w:r>
    </w:p>
    <w:p>
      <w:pPr>
        <w:bidi/>
      </w:pPr>
      <w:r>
        <w:rPr>
          <w:rtl/>
          <w:cs/>
          <w:lang w:val="ar_AE" w:bidi="ar_AE"/>
        </w:rPr>
      </w:r>
      <w:r>
        <w:rPr>
          <w:rtl/>
          <w:cs/>
          <w:lang w:val="ar_AE" w:bidi="ar_AE"/>
        </w:rPr>
        <w:t>توقّفوا هنا وناقشوا كمجموعة. هل تستخدمون تصريحًا أو سؤالًا هنا لتُظهروا أن المرأة تسأل يسوع رأيه بشأن المكان الذي يُعبَد فيه الله؟ (توقَّفوا هنا عن سماع التسجيل الصوتي)</w:t>
      </w:r>
    </w:p>
    <w:p>
      <w:pPr>
        <w:bidi/>
      </w:pPr>
      <w:r>
        <w:rPr>
          <w:rtl/>
          <w:cs/>
          <w:lang w:val="ar_AE" w:bidi="ar_AE"/>
        </w:rPr>
      </w:r>
      <w:r>
        <w:rPr>
          <w:rtl/>
          <w:cs/>
          <w:lang w:val="ar_AE" w:bidi="ar_AE"/>
        </w:rPr>
        <w:t>تذكروا أن يسوع والمرأة لا يزالان عند بئر الماء. وعندما تقول المرأة إن السامريين يعبدون على "هذا الجبل"، فهي تعني جبل جرزيم. وكان هذا الجبل قريبًا من بئر الماء، وعلى الأرجح كان يسوع والمرأة يستطيعان رؤية الجبَل. كانت أورشليم بعيدة ولم يستطيعوا رؤية المدينة التي يعبد فيها اليهود الله. وتذكروا أن المرأة تضم نفسها مع السامريين وتضم يسوع مع "أنتم" أي اليهود.</w:t>
      </w:r>
    </w:p>
    <w:p>
      <w:pPr>
        <w:bidi/>
      </w:pPr>
      <w:r>
        <w:rPr>
          <w:rtl/>
          <w:cs/>
          <w:lang w:val="ar_AE" w:bidi="ar_AE"/>
        </w:rPr>
      </w:r>
      <w:r>
        <w:rPr>
          <w:rtl/>
          <w:cs/>
          <w:lang w:val="ar_AE" w:bidi="ar_AE"/>
        </w:rPr>
        <w:t>توقّفوا هنا وقوموا بهذا النشاط: استخدموا أشياء كي تصوِّروا البئر حيث يتحدَّث يسوع والمرأة، وجبل جرزيم القريب، وأورشليم البعيدة. (توقَّفوا هنا عن سماع التسجيل الصوتي)</w:t>
      </w:r>
    </w:p>
    <w:p>
      <w:pPr>
        <w:bidi/>
      </w:pPr>
      <w:r>
        <w:rPr>
          <w:rtl/>
          <w:cs/>
          <w:lang w:val="ar_AE" w:bidi="ar_AE"/>
        </w:rPr>
      </w:r>
      <w:r>
        <w:rPr>
          <w:rtl/>
          <w:cs/>
          <w:lang w:val="ar_AE" w:bidi="ar_AE"/>
        </w:rPr>
        <w:t>فيجيب يسوع أنه سيأتي وقت لن يعبد فيه الناس الله على جبل جرزيم أو في أورشليم. يبدأ يسوع إجابته بكلمة "صدقيني" ليُظهر لها أن ما هو على وشك أن يقوله هو حق.</w:t>
      </w:r>
    </w:p>
    <w:p>
      <w:pPr>
        <w:bidi/>
      </w:pPr>
      <w:r>
        <w:rPr>
          <w:rtl/>
          <w:cs/>
          <w:lang w:val="ar_AE" w:bidi="ar_AE"/>
        </w:rPr>
      </w:r>
      <w:r>
        <w:rPr>
          <w:rtl/>
          <w:cs/>
          <w:lang w:val="ar_AE" w:bidi="ar_AE"/>
        </w:rPr>
        <w:t>توقّفوا وناقشوا كمجموعة: ماذا تقولون بلغتكم عندما تريدون أن يُصدِّق شخص ما الأشياء التي على وشك أن تقولونها؟ (توقَّفوا هنا عن سماع التسجيل الصوتي)</w:t>
      </w:r>
    </w:p>
    <w:p>
      <w:pPr>
        <w:bidi/>
      </w:pPr>
      <w:r>
        <w:rPr>
          <w:rtl/>
          <w:cs/>
          <w:lang w:val="ar_AE" w:bidi="ar_AE"/>
        </w:rPr>
      </w:r>
      <w:r>
        <w:rPr>
          <w:rtl/>
          <w:cs/>
          <w:lang w:val="ar_AE" w:bidi="ar_AE"/>
        </w:rPr>
        <w:t>تذكروا أن يسوع يقول إن اليهود يعلمون من يعبدونه، لكن السامريين لا يعرفون الله الذي يعبدونه. وإن معرفة الله تأتي من اليهود، لذلك فإن معرفة كيف يخلِّص الله الناس تأتي أيضًا من اليهود. ويقول يسوع "إنه تأتي ساعة، وهي الآن" عندما يعبد الساجدون الحقيقيون الله بالروح والحق. وهذه العبارة في اللغة الأصلية تعني أن العابدين الحقيقيين سيكونون قادرين يومًا ما قريبًا على عبادة الله بالروح والحق. وفي الحقيقة، فإنه يمكنهم أيضًا أن يبدأوا في عبادة الله بالروح والحق الآن!</w:t>
      </w:r>
    </w:p>
    <w:p>
      <w:pPr>
        <w:bidi/>
      </w:pPr>
      <w:r>
        <w:rPr>
          <w:rtl/>
          <w:cs/>
          <w:lang w:val="ar_AE" w:bidi="ar_AE"/>
        </w:rPr>
      </w:r>
      <w:r>
        <w:rPr>
          <w:rtl/>
          <w:cs/>
          <w:lang w:val="ar_AE" w:bidi="ar_AE"/>
        </w:rPr>
        <w:t>توقّفوا وناقشوا كمجموعة: ما هي العبارات التي تستخدمونها في لغتكم للحديث عن وقت الآن وفي المستقبل؟ وقد تكون بعض العبارات الأخرى "سيأتي الوقت" أو "في المستقبل، الذي يمكنكم أن تروه الآن". (توقَّفوا هنا عن سماع التسجيل الصوتي)</w:t>
      </w:r>
    </w:p>
    <w:p>
      <w:pPr>
        <w:bidi/>
      </w:pPr>
      <w:r>
        <w:rPr>
          <w:rtl/>
          <w:cs/>
          <w:lang w:val="ar_AE" w:bidi="ar_AE"/>
        </w:rPr>
      </w:r>
      <w:r>
        <w:rPr>
          <w:rtl/>
          <w:cs/>
          <w:lang w:val="ar_AE" w:bidi="ar_AE"/>
        </w:rPr>
        <w:t>وتذكروا أيضًا أن يسوع يقول إن الله روح، وأن الساجدين الحقيقيين يجب أن يعبدوا الله بالروح والحق. إن الذين يعبدون الله بطريقة صادقة وحقيقية هم نوعية الناس الذين يبحث عنهم الله، سواء كانوا يهودًا أو سامريين أو أي شخص آخر. وتذكروا أيضًا أن "العبادة بالروح" تعني على الأرجح عبادة الله بطريقة روحية، وليس فقط من خلال الأفعال الجسدية. أما تعبير "العبادة بالحق" فيعني إما عبادة الله بصدق أو عبادة تستند إلى الحق عن الله.</w:t>
      </w:r>
    </w:p>
    <w:p>
      <w:pPr>
        <w:bidi/>
      </w:pPr>
      <w:r>
        <w:rPr>
          <w:rtl/>
          <w:cs/>
          <w:lang w:val="ar_AE" w:bidi="ar_AE"/>
        </w:rPr>
      </w:r>
      <w:r>
        <w:rPr>
          <w:rtl/>
          <w:cs/>
          <w:lang w:val="ar_AE" w:bidi="ar_AE"/>
        </w:rPr>
        <w:t>في المشهد الثالث، تذكروا أن المرأة تقول إنها تعرف أن مسيَّا سيأتي ويخبرهم بكل شيء. وتذكروا أن يوحنا الكاتب قد يكون هو من أضاف عبارة "الذي يُدعى المسيح"، أو قد تكون المرأة هي التي أضافت هذا.</w:t>
      </w:r>
    </w:p>
    <w:p>
      <w:pPr>
        <w:bidi/>
      </w:pPr>
      <w:r>
        <w:rPr>
          <w:rtl/>
          <w:cs/>
          <w:lang w:val="ar_AE" w:bidi="ar_AE"/>
        </w:rPr>
      </w:r>
      <w:r>
        <w:rPr>
          <w:rtl/>
          <w:cs/>
          <w:lang w:val="ar_AE" w:bidi="ar_AE"/>
        </w:rPr>
        <w:t>أوقفوا سماع التسجيل الصوتي هنا، وناقشوا هذا السؤال كمجموعة: كيف تُقدِّمون هذه العبارة في لغتكم؟ كيف تُظهرون أن المرأة هي من تقول "الذي يُدعى المسيح" أو أن الكاتب يوحنا هو من يقول "الذي يُدعى المسيح"؟ (توقَّفوا هنا عن سماع التسجيل الصوتي)</w:t>
      </w:r>
    </w:p>
    <w:p>
      <w:pPr>
        <w:bidi/>
      </w:pPr>
      <w:r>
        <w:rPr>
          <w:rtl/>
          <w:cs/>
          <w:lang w:val="ar_AE" w:bidi="ar_AE"/>
        </w:rPr>
      </w:r>
      <w:r>
        <w:rPr>
          <w:rtl/>
          <w:cs/>
          <w:lang w:val="ar_AE" w:bidi="ar_AE"/>
        </w:rPr>
        <w:t>وتذكروا أن يسوع يجيب المرأة بإجابة بسيطة. وهذا هو ذروة هذا المقطع. فإن يسوع يُعلن من هو. وهو يقول إنه هو المسيَّا، أي الشخص الممسوح الذي عيّنه الله لمهمة محددة. وتذكروا أنه في اللغة الأصلية، يقول يسوع "أنا هو"، وهي طريقة شائعة يستخدمها الله كي يُعلن عن نفسه لليهود في العهد القديم. وتذكروا أن يسوع ربما كان يُعادل نفسه بالله، أو ربما كان يقول "أنا المسيَّا". كما تختار بعض اللغات أن تترجم هذه العبارة إلى "أنا هو المسيَّا"، مع التركيز الواضح على كلمة "أنا هو" لتعكس إعلان الله قديمًا عن نفسه. وتذكروا أن تُوضحوا أن يسوع كان يقول إنه هو المسيّا.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4 : 16 - 26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المرأة السامرية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لا يزال يسوع يتحدث مع المرأة السامرية عند بئر الماء. وهو يخبرها عن الماء الحي، فطلبت منه أن يعطيها هذا الماء الحي. فيقول إنها تحتاج أن تذهب وتدعو زوجها وتأتي به إلى البئر. فتجيب المرأة أنه ليس لها زوج.</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"أتساءل إن كان هذا الرجل اليهودي سيكتشف أمر أزواجي السابقين والرجل الحالي الذي أعيش معه الآن"، أو "أتمنى أن يكون لدي البعض من هذا الماء الحي، حتى بدون زوج"، أو "أتساءل من هو هذا الشخص حقًا".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إن المرأة أجابت بالصواب – فإنه ليس لها زوج في الوقت الحالي. ويخبرها أنه كان لها خمسة أزواج وأن الرجل الذي تعيش معه الآن ليس زوجها. ويقول مرة أخرى أنها كانت محقة في قول أنه ليس لها زوج. فتجيب المرأة أنها تعرف أن يسوع نبي.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"كيف عرف هذا الرجل اليهودي عن الماضي الخاص بي؟" أو "أنا مندهشة لأنه يعرف ماضيّ، حتى كوْني بدون زوج"، أو "مندهشة لأن هذا الرجل لديه رسالة من الله عن حياتي".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تسأل المرأة يسوع عن المكان الذي يجب أن يعبد فيه الناس الله. وهي تريد أن تعرف من هو على حق في عبادته: اليهود أم السامريون. فالمرأة سامرية، ويعبد شعبها الله على جبل جرزيم. بينما يسوع كان يهوديًا، وكان اليهود يعبدون الله في أورشليم. فيجيبها يسوع أنه قريبًا، لن يعبد الناس الله على جبل جرزيم أو في أورشليم. لكن اليهود يعرفون الله الذي يعبدونه، بينما السامريون لا يعرفون الله. وهو يقول أن الخلاص يأتي من اليهود.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"أنا متحيرة بسبب حقيقة أن الناس لن يعبدون على جبل جرزيم أو في أورشليم"، أو "أشعر بالإهانة لأن يسوع قال أن السامريين لا يعرفون الله"، أو "أشعر بالإهانة لأن يسوع قال أن الخلاص يأتي من اليهود وليس من السامريين".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أنه قريبًا، سيعبد الساجدون الحقيقيون الله بالروح والحق. فإن الله طالب مثل هؤلاء الناس الذين يعبدونه بطريقة روحية وليس فقط بطريقة مادية. ويقول يسوع أيضًا: "أن الله روح". وهو يريد من الناس أن يعبدوه بصدق. لكن المكان حيث يعبد الناس الله ليس مهمًا. لكن المهم هو </w:t>
      </w:r>
      <w:r>
        <w:rPr>
          <w:b/>
          <w:rtl/>
          <w:cs/>
          <w:lang w:val="ar_AE" w:bidi="ar_AE"/>
        </w:rPr>
        <w:t>كيف</w:t>
      </w:r>
      <w:r>
        <w:rPr>
          <w:rtl/>
          <w:cs/>
          <w:lang w:val="ar_AE" w:bidi="ar_AE"/>
        </w:rPr>
        <w:t xml:space="preserve"> يعبد الناس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"أرجو أن تفهم المرأة ما أقوله لها"، أو "أتطلع إلى الوقت الذي يعبد فيه الناس الله بالروح والحق"، أو "أنا فرح لمشاركة المرأة عن الطريقة التي يرغب الله من الناس أن يعبدوه بها".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فتجيب المرأة أنها تعرف أن المسيَّا سيأتي ويخبرهم بكل شيء. فيقول يسوع: "أنا هو المسيَّا! أنا الذي أكلمك هو!" وهذه هي المرة الأولى التي يكشف فيها عن نفسه لأي شخص في سفر يوحنا.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"أنا مندهشٌة لأن هذا الرجل قال أنه المسيَّا"، أو "أتساءل إذا كان هذا الرجل بالحقيقة المسيَّا"، أو "أريد أن أشارك هذه الأخبار مع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4 : 16 - 26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بعدما كشف يسوع عن أنه يعرف معلومات عن ماضيها، تدرك المرأة السامرية أن يسوع كان </w:t>
      </w:r>
      <w:r>
        <w:rPr>
          <w:b/>
          <w:rtl/>
          <w:cs/>
          <w:lang w:val="ar_AE" w:bidi="ar_AE"/>
        </w:rPr>
        <w:t>نبيًا</w:t>
      </w:r>
      <w:r>
        <w:rPr>
          <w:rtl/>
          <w:cs/>
          <w:lang w:val="ar_AE" w:bidi="ar_AE"/>
        </w:rPr>
        <w:t xml:space="preserve">. وأن يسوع يعرف أشياء عنها لا يمكن للناس أن يعرفوها بشكل طبيعي. استخدموا الكلمة ذاتها التي استخدمتموها في المقاطع السابقة للإشارة إلى النبي. وللمزيد من المعلومات عن </w:t>
      </w:r>
      <w:r>
        <w:rPr>
          <w:rtl/>
          <w:cs/>
          <w:lang w:val="ar_AE" w:bidi="ar_AE"/>
        </w:rPr>
        <w:t>الأنبياء</w:t>
      </w:r>
      <w:r>
        <w:rPr>
          <w:rtl/>
          <w:cs/>
          <w:lang w:val="ar_AE" w:bidi="ar_AE"/>
        </w:rPr>
        <w:t>، انظروا قاموس الكلمات الرئيسية.</w:t>
      </w:r>
    </w:p>
    <w:p>
      <w:pPr>
        <w:bidi/>
      </w:pPr>
      <w:r>
        <w:rPr>
          <w:rtl/>
          <w:cs/>
          <w:lang w:val="ar_AE" w:bidi="ar_AE"/>
        </w:rPr>
      </w:r>
      <w:r>
        <w:rPr>
          <w:rtl/>
          <w:cs/>
          <w:lang w:val="ar_AE" w:bidi="ar_AE"/>
        </w:rPr>
        <w:t xml:space="preserve">لم يكن </w:t>
      </w:r>
      <w:r>
        <w:rPr>
          <w:b/>
          <w:rtl/>
          <w:cs/>
          <w:lang w:val="ar_AE" w:bidi="ar_AE"/>
        </w:rPr>
        <w:t>السامريون</w:t>
      </w:r>
      <w:r>
        <w:rPr>
          <w:rtl/>
          <w:cs/>
          <w:lang w:val="ar_AE" w:bidi="ar_AE"/>
        </w:rPr>
        <w:t xml:space="preserve"> واليهود يحبون بعضهم البعض. وكان السامريون من نسل اليهود. وقد اعتبر اليهود السامريين نجسين لأنهم قد تزوجوا من أجانب. وكان الله قد أوصى اليهود ألا يتزوجوا من أجانب. كما كان السامريون يعبدون بطريقة مختلفة عن اليهود. وكان اليهود يعتقدون أن السامريين ليسوا طاهرين أمام الله بسبب طريقة عبادتهم ولأنهم تزوجوا من أجانب منذ زمن بعيد. ولم يكن اليهود يتحدثون إلى السامريين أو يتشاركون الكؤوس والأواني مع السامريين. استخدموا الكلمة ذاتها التي استخدمتوها في المقاطع السابقة للإشارة إلى السامريين. ولمزيد من المعلومات عن </w:t>
      </w:r>
      <w:r>
        <w:rPr>
          <w:rtl/>
          <w:cs/>
          <w:lang w:val="ar_AE" w:bidi="ar_AE"/>
        </w:rPr>
        <w:t>السامريين</w:t>
      </w:r>
      <w:r>
        <w:rPr>
          <w:rtl/>
          <w:cs/>
          <w:lang w:val="ar_AE" w:bidi="ar_AE"/>
        </w:rPr>
        <w:t>، انظروا قاموس الكلمات الرئيسية.</w:t>
      </w:r>
    </w:p>
    <w:p>
      <w:pPr>
        <w:bidi/>
      </w:pPr>
      <w:r>
        <w:rPr>
          <w:rtl/>
          <w:cs/>
          <w:lang w:val="ar_AE" w:bidi="ar_AE"/>
        </w:rPr>
      </w:r>
      <w:r>
        <w:rPr>
          <w:rtl/>
          <w:cs/>
          <w:lang w:val="ar_AE" w:bidi="ar_AE"/>
        </w:rPr>
        <w:t xml:space="preserve">تريد المرأة أن تعرف أين ينبغي أن </w:t>
      </w:r>
      <w:r>
        <w:rPr>
          <w:b/>
          <w:rtl/>
          <w:cs/>
          <w:lang w:val="ar_AE" w:bidi="ar_AE"/>
        </w:rPr>
        <w:t>يعبد</w:t>
      </w:r>
      <w:r>
        <w:rPr>
          <w:rtl/>
          <w:cs/>
          <w:lang w:val="ar_AE" w:bidi="ar_AE"/>
        </w:rPr>
        <w:t xml:space="preserve"> الناس الله، على جبل جرزيم كما يفعل السامريون، أو في أورشليم كما يفعل اليهود. والعبادة تعني تسبيح الله وإكرامه. ويمكن أن تعني العبادة الأفعال الخارجية، وأيضًا التوجه الداخلي لقلوبنا عندما نُظهر الرهبة والإعجاب بالله. والساجدون هم الذين يعبدون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عبادة</w:t>
      </w:r>
      <w:r>
        <w:rPr>
          <w:rtl/>
          <w:cs/>
          <w:lang w:val="ar_AE" w:bidi="ar_AE"/>
        </w:rPr>
        <w:t xml:space="preserve">. ابحثوا في </w:t>
      </w:r>
      <w:r>
        <w:rPr>
          <w:rtl/>
          <w:cs/>
          <w:lang w:val="ar_AE" w:bidi="ar_AE"/>
        </w:rPr>
        <w:t>قاموس الكلمات الرئيسية</w:t>
      </w:r>
      <w:r>
        <w:rPr>
          <w:rtl/>
          <w:cs/>
          <w:lang w:val="ar_AE" w:bidi="ar_AE"/>
        </w:rPr>
        <w:t xml:space="preserve"> عن كلمة عبادة للمزيد من المعلومات. (توقَّفوا هنا عن سماع التسجيل الصوتي)</w:t>
      </w:r>
    </w:p>
    <w:p>
      <w:pPr>
        <w:bidi/>
      </w:pPr>
      <w:r>
        <w:rPr>
          <w:rtl/>
          <w:cs/>
          <w:lang w:val="ar_AE" w:bidi="ar_AE"/>
        </w:rPr>
      </w:r>
      <w:r>
        <w:rPr>
          <w:rtl/>
          <w:cs/>
          <w:lang w:val="ar_AE" w:bidi="ar_AE"/>
        </w:rPr>
        <w:t xml:space="preserve">كان السامريون يعبدون الله على </w:t>
      </w:r>
      <w:r>
        <w:rPr>
          <w:b/>
          <w:rtl/>
          <w:cs/>
          <w:lang w:val="ar_AE" w:bidi="ar_AE"/>
        </w:rPr>
        <w:t>جبل جرزيم</w:t>
      </w:r>
      <w:r>
        <w:rPr>
          <w:rtl/>
          <w:cs/>
          <w:lang w:val="ar_AE" w:bidi="ar_AE"/>
        </w:rPr>
        <w:t>. وكان هناك هيكل على جبل جرزيم، لكنه قد دُمِرَ. لكن السامريين كانوا لا يزالون يعبدون الله على ذلك الجبل نفسه.</w:t>
      </w:r>
    </w:p>
    <w:p>
      <w:pPr>
        <w:bidi/>
      </w:pPr>
      <w:r>
        <w:rPr>
          <w:rtl/>
          <w:cs/>
          <w:lang w:val="ar_AE" w:bidi="ar_AE"/>
        </w:rPr>
      </w:r>
      <w:r>
        <w:rPr>
          <w:rtl/>
          <w:cs/>
          <w:lang w:val="ar_AE" w:bidi="ar_AE"/>
        </w:rPr>
        <w:t xml:space="preserve">توقفوا هنا وانظروا معًا كمجموعة إلى صورة </w:t>
      </w:r>
      <w:r>
        <w:rPr>
          <w:rtl/>
          <w:cs/>
          <w:lang w:val="ar_AE" w:bidi="ar_AE"/>
        </w:rPr>
        <w:t>جبل جرزيم</w:t>
      </w:r>
      <w:r>
        <w:rPr>
          <w:rtl/>
          <w:cs/>
          <w:lang w:val="ar_AE" w:bidi="ar_AE"/>
        </w:rPr>
        <w:t>. (توقَّفوا هنا عن سماع التسجيل الصوتي)</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جبل جرزيم</w:t>
      </w:r>
      <w:r>
        <w:rPr>
          <w:rtl/>
          <w:cs/>
          <w:lang w:val="ar_AE" w:bidi="ar_AE"/>
        </w:rPr>
        <w:t>. (توقَّفوا هنا عن سماع التسجيل الصوتي)</w:t>
      </w:r>
    </w:p>
    <w:p>
      <w:pPr>
        <w:bidi/>
      </w:pPr>
      <w:r>
        <w:rPr>
          <w:rtl/>
          <w:cs/>
          <w:lang w:val="ar_AE" w:bidi="ar_AE"/>
        </w:rPr>
      </w:r>
      <w:r>
        <w:rPr>
          <w:rtl/>
          <w:cs/>
          <w:lang w:val="ar_AE" w:bidi="ar_AE"/>
        </w:rPr>
        <w:t xml:space="preserve">كان اليهود يعبدون الله في الهيكل في </w:t>
      </w:r>
      <w:r>
        <w:rPr>
          <w:b/>
          <w:rtl/>
          <w:cs/>
          <w:lang w:val="ar_AE" w:bidi="ar_AE"/>
        </w:rPr>
        <w:t>أورشليم</w:t>
      </w:r>
      <w:r>
        <w:rPr>
          <w:rtl/>
          <w:cs/>
          <w:lang w:val="ar_AE" w:bidi="ar_AE"/>
        </w:rPr>
        <w:t xml:space="preserve">. استخدموا الكلمة ذاتها التي استخدمتموها في المقاطع السابقة للإشارة إلى أورشليم. ولمزيد من المعلومات عن </w:t>
      </w:r>
      <w:r>
        <w:rPr>
          <w:rtl/>
          <w:cs/>
          <w:lang w:val="ar_AE" w:bidi="ar_AE"/>
        </w:rPr>
        <w:t>أورشليم</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وانظروا كمجموعة إلى خريطة بها كل من </w:t>
      </w:r>
      <w:r>
        <w:rPr>
          <w:rtl/>
          <w:cs/>
          <w:lang w:val="ar_AE" w:bidi="ar_AE"/>
        </w:rPr>
        <w:t>أورشليم وجبل جرزيم</w:t>
      </w:r>
      <w:r>
        <w:rPr>
          <w:rtl/>
          <w:cs/>
          <w:lang w:val="ar_AE" w:bidi="ar_AE"/>
        </w:rPr>
        <w:t>. (توقَّفوا هنا عن سماع التسجيل الصوتي)</w:t>
      </w:r>
    </w:p>
    <w:p>
      <w:pPr>
        <w:bidi/>
      </w:pPr>
      <w:r>
        <w:rPr>
          <w:rtl/>
          <w:cs/>
          <w:lang w:val="ar_AE" w:bidi="ar_AE"/>
        </w:rPr>
      </w:r>
      <w:r>
        <w:rPr>
          <w:rtl/>
          <w:cs/>
          <w:lang w:val="ar_AE" w:bidi="ar_AE"/>
        </w:rPr>
        <w:t xml:space="preserve">فيقول لها يسوع أنه قريبًا، لن يعبد الناس </w:t>
      </w:r>
      <w:r>
        <w:rPr>
          <w:b/>
          <w:rtl/>
          <w:cs/>
          <w:lang w:val="ar_AE" w:bidi="ar_AE"/>
        </w:rPr>
        <w:t>الآب</w:t>
      </w:r>
      <w:r>
        <w:rPr>
          <w:rtl/>
          <w:cs/>
          <w:lang w:val="ar_AE" w:bidi="ar_AE"/>
        </w:rPr>
        <w:t xml:space="preserve"> على جبل جرزيم أو في أورشليم. وكلمة الآب تعني الله في السماء، الذي يعتني بشعبه كما يعتني الأب بأبنائه.</w:t>
      </w:r>
    </w:p>
    <w:p>
      <w:pPr>
        <w:bidi/>
      </w:pPr>
      <w:r>
        <w:rPr>
          <w:rtl/>
          <w:cs/>
          <w:lang w:val="ar_AE" w:bidi="ar_AE"/>
        </w:rPr>
      </w:r>
      <w:r>
        <w:rPr>
          <w:rtl/>
          <w:cs/>
          <w:lang w:val="ar_AE" w:bidi="ar_AE"/>
        </w:rPr>
        <w:t xml:space="preserve">ويقول يسوع إن اليهود يعرفون الله الذي يعبدونه، لكن السامريين لا يعرفون الله الذي يعبدونه. فقد كان الله يتحدث إلى </w:t>
      </w:r>
      <w:r>
        <w:rPr>
          <w:b/>
          <w:rtl/>
          <w:cs/>
          <w:lang w:val="ar_AE" w:bidi="ar_AE"/>
        </w:rPr>
        <w:t>اليهود</w:t>
      </w:r>
      <w:r>
        <w:rPr>
          <w:rtl/>
          <w:cs/>
          <w:lang w:val="ar_AE" w:bidi="ar_AE"/>
        </w:rPr>
        <w:t xml:space="preserve"> طوال العهد القديم، وهكذا كان اليهود يعرفون الله الذي كانوا يعبدونه. استخدموا الكلمة ذاتها التي استخدمتوها في المقاطع السابقة للإشارة إلى اليهود. ولمزيد من المعلومات عن </w:t>
      </w:r>
      <w:r>
        <w:rPr>
          <w:rtl/>
          <w:cs/>
          <w:lang w:val="ar_AE" w:bidi="ar_AE"/>
        </w:rPr>
        <w:t>اليهود</w:t>
      </w:r>
      <w:r>
        <w:rPr>
          <w:rtl/>
          <w:cs/>
          <w:lang w:val="ar_AE" w:bidi="ar_AE"/>
        </w:rPr>
        <w:t>، انظروا قاموس الكلمات الرئيسية.</w:t>
      </w:r>
    </w:p>
    <w:p>
      <w:pPr>
        <w:bidi/>
      </w:pPr>
      <w:r>
        <w:rPr>
          <w:rtl/>
          <w:cs/>
          <w:lang w:val="ar_AE" w:bidi="ar_AE"/>
        </w:rPr>
      </w:r>
      <w:r>
        <w:rPr>
          <w:rtl/>
          <w:cs/>
          <w:lang w:val="ar_AE" w:bidi="ar_AE"/>
        </w:rPr>
        <w:t xml:space="preserve">ويقول يسوع أن </w:t>
      </w:r>
      <w:r>
        <w:rPr>
          <w:b/>
          <w:rtl/>
          <w:cs/>
          <w:lang w:val="ar_AE" w:bidi="ar_AE"/>
        </w:rPr>
        <w:t>الخلاص</w:t>
      </w:r>
      <w:r>
        <w:rPr>
          <w:rtl/>
          <w:cs/>
          <w:lang w:val="ar_AE" w:bidi="ar_AE"/>
        </w:rPr>
        <w:t xml:space="preserve"> يأتي من اليهود. والخلاص في هذا السياق يعني الإنقاذ من الخطر الروحي. ويتعلم الناس عن كيف يمكن لله أن يُخلِّصهم من الخطر الروحي من خلال الشعب اليهودي.</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الخلاص</w:t>
      </w:r>
      <w:r>
        <w:rPr>
          <w:rtl/>
          <w:cs/>
          <w:lang w:val="ar_AE" w:bidi="ar_AE"/>
        </w:rPr>
        <w:t xml:space="preserve">. ابحثوا في </w:t>
      </w:r>
      <w:r>
        <w:rPr>
          <w:rtl/>
          <w:cs/>
          <w:lang w:val="ar_AE" w:bidi="ar_AE"/>
        </w:rPr>
        <w:t>قاموس الكلمات الرئيسية</w:t>
      </w:r>
      <w:r>
        <w:rPr>
          <w:rtl/>
          <w:cs/>
          <w:lang w:val="ar_AE" w:bidi="ar_AE"/>
        </w:rPr>
        <w:t xml:space="preserve"> عن كلمة الخلاص للمزيد من المعلومات. (توقَّفوا هنا عن سماع التسجيل الصوتي)</w:t>
      </w:r>
    </w:p>
    <w:p>
      <w:pPr>
        <w:bidi/>
      </w:pPr>
      <w:r>
        <w:rPr>
          <w:rtl/>
          <w:cs/>
          <w:lang w:val="ar_AE" w:bidi="ar_AE"/>
        </w:rPr>
      </w:r>
      <w:r>
        <w:rPr>
          <w:rtl/>
          <w:cs/>
          <w:lang w:val="ar_AE" w:bidi="ar_AE"/>
        </w:rPr>
        <w:t xml:space="preserve">يقول يسوع أن الساجدين الحقيقيين سيعبدون الله </w:t>
      </w:r>
      <w:r>
        <w:rPr>
          <w:b/>
          <w:rtl/>
          <w:cs/>
          <w:lang w:val="ar_AE" w:bidi="ar_AE"/>
        </w:rPr>
        <w:t>بالروح</w:t>
      </w:r>
      <w:r>
        <w:rPr>
          <w:rtl/>
          <w:cs/>
          <w:lang w:val="ar_AE" w:bidi="ar_AE"/>
        </w:rPr>
        <w:t xml:space="preserve"> والحق. والروح في هذا السياق تعني على الأرجح الروح البشرية أو الذات الداخلية. استخدموا الكلمة ذاتها التي استخدمتوها في المقاطع السابقة للإشارة إلى الروح. ولمزيد من المعلومات بخصوص كلمة </w:t>
      </w:r>
      <w:r>
        <w:rPr>
          <w:rtl/>
          <w:cs/>
          <w:lang w:val="ar_AE" w:bidi="ar_AE"/>
        </w:rPr>
        <w:t>الروح</w:t>
      </w:r>
      <w:r>
        <w:rPr>
          <w:rtl/>
          <w:cs/>
          <w:lang w:val="ar_AE" w:bidi="ar_AE"/>
        </w:rPr>
        <w:t>، راجعوا قاموس الكلمات الرئيسية.</w:t>
      </w:r>
    </w:p>
    <w:p>
      <w:pPr>
        <w:bidi/>
      </w:pPr>
      <w:r>
        <w:rPr>
          <w:rtl/>
          <w:cs/>
          <w:lang w:val="ar_AE" w:bidi="ar_AE"/>
        </w:rPr>
      </w:r>
      <w:r>
        <w:rPr>
          <w:rtl/>
          <w:cs/>
          <w:lang w:val="ar_AE" w:bidi="ar_AE"/>
        </w:rPr>
        <w:t>ويقول يسوع إن الله روح. وفي هذا السياق، فإن يسوع يعني أن الله له طبيعة روحية. وإنه ينبغي للناس أن يعبدوا الله بطريقة روحية لأن الله روح.</w:t>
      </w:r>
    </w:p>
    <w:p>
      <w:pPr>
        <w:bidi/>
      </w:pPr>
      <w:r>
        <w:rPr>
          <w:rtl/>
          <w:cs/>
          <w:lang w:val="ar_AE" w:bidi="ar_AE"/>
        </w:rPr>
      </w:r>
      <w:r>
        <w:rPr>
          <w:rtl/>
          <w:cs/>
          <w:lang w:val="ar_AE" w:bidi="ar_AE"/>
        </w:rPr>
        <w:t xml:space="preserve">وتقول المرأة السامرية إنها تعرف إنه عندما يأتي </w:t>
      </w:r>
      <w:r>
        <w:rPr>
          <w:b/>
          <w:rtl/>
          <w:cs/>
          <w:lang w:val="ar_AE" w:bidi="ar_AE"/>
        </w:rPr>
        <w:t>المسيَّا</w:t>
      </w:r>
      <w:r>
        <w:rPr>
          <w:rtl/>
          <w:cs/>
          <w:lang w:val="ar_AE" w:bidi="ar_AE"/>
        </w:rPr>
        <w:t xml:space="preserve">، الذي يُدعى </w:t>
      </w:r>
      <w:r>
        <w:rPr>
          <w:b/>
          <w:rtl/>
          <w:cs/>
          <w:lang w:val="ar_AE" w:bidi="ar_AE"/>
        </w:rPr>
        <w:t>المسيح</w:t>
      </w:r>
      <w:r>
        <w:rPr>
          <w:rtl/>
          <w:cs/>
          <w:lang w:val="ar_AE" w:bidi="ar_AE"/>
        </w:rPr>
        <w:t xml:space="preserve">، فهو سيشرح لهم كل شيء. كلمة المسيَّا وكلمة المسيح تعنيان "الشخص الممسوح" بلغتين أصليتين مختلفتين. ويمسح الله المسيَّا، أي المسيح، لمهمة خاصة. استخدموا نفس الكلمتين اللتين استخدمتوهما في المقاطع السابقة للإشارة إلى المسيَّا والمسيح. ولمزيد من المعلومات عن </w:t>
      </w:r>
      <w:r>
        <w:rPr>
          <w:rtl/>
          <w:cs/>
          <w:lang w:val="ar_AE" w:bidi="ar_AE"/>
        </w:rPr>
        <w:t>المسيّا</w:t>
      </w:r>
      <w:r>
        <w:rPr>
          <w:rtl/>
          <w:cs/>
          <w:lang w:val="ar_AE" w:bidi="ar_AE"/>
        </w:rPr>
        <w:t xml:space="preserve"> أو </w:t>
      </w:r>
      <w:r>
        <w:rPr>
          <w:rtl/>
          <w:cs/>
          <w:lang w:val="ar_AE" w:bidi="ar_AE"/>
        </w:rPr>
        <w:t>المسيح</w:t>
      </w:r>
      <w:r>
        <w:rPr>
          <w:rtl/>
          <w:cs/>
          <w:lang w:val="ar_AE" w:bidi="ar_AE"/>
        </w:rPr>
        <w:t>، انظروا قاموس الكلمات الرئيسية.</w:t>
      </w:r>
    </w:p>
    <w:p>
      <w:pPr>
        <w:bidi/>
      </w:pPr>
      <w:r>
        <w:rPr>
          <w:rtl/>
          <w:cs/>
          <w:lang w:val="ar_AE" w:bidi="ar_AE"/>
        </w:rPr>
      </w:r>
      <w:r>
        <w:rPr>
          <w:rtl/>
          <w:cs/>
          <w:lang w:val="ar_AE" w:bidi="ar_AE"/>
        </w:rPr>
        <w:t>فيجيب يسوع المرأة قائلًا: "</w:t>
      </w:r>
      <w:r>
        <w:rPr>
          <w:b/>
          <w:rtl/>
          <w:cs/>
          <w:lang w:val="ar_AE" w:bidi="ar_AE"/>
        </w:rPr>
        <w:t>أنا هو</w:t>
      </w:r>
      <w:r>
        <w:rPr>
          <w:rtl/>
          <w:cs/>
          <w:lang w:val="ar_AE" w:bidi="ar_AE"/>
        </w:rPr>
        <w:t xml:space="preserve"> المسيّا". وتؤكد بعض الترجمات على عبارة "أنا هو" لتظهر كيف استخدم الله عبارة "أنا هو" في العهد القديم. فقد أعلن الله نفسه لموسى على الجبل بقوله: "أنا هو الذي أنا هو" (أو "أهيه الذي أهيه"). وفي العهد الجديد، كان ليسوع العديد من الأقوال التي تبدأ بتعبير "أنا هو". وفي بعض الأحيان كان يسوع يُعرّف عن نفسه، كما فعل هنا: "أنا هو المسيَّا". وفي أحيان أخرى قال يسوع عبارات عن نفسه مثل "أنا هو خبز الحياة" أو "أنا هو الباب" كصورة لغوية ليُعرِّف تلاميذه المزيد عنه. وأخيرًا، يقول يسوع أحيانًا "أنا هو" ليُعَرِّف نفسه أنه الله الحقيقي الواحد. وفي هذا المقطع، ربما كان يسوع يقول </w:t>
      </w:r>
      <w:r>
        <w:rPr>
          <w:b/>
          <w:rtl/>
          <w:cs/>
          <w:lang w:val="ar_AE" w:bidi="ar_AE"/>
        </w:rPr>
        <w:t>أنا هو</w:t>
      </w:r>
      <w:r>
        <w:rPr>
          <w:rtl/>
          <w:cs/>
          <w:lang w:val="ar_AE" w:bidi="ar_AE"/>
        </w:rPr>
        <w:t xml:space="preserve"> بنفس الطريقة التي كان الله يقول بها اسمه الخاص في العهد القديم.</w:t>
      </w:r>
    </w:p>
    <w:p>
      <w:pPr>
        <w:bidi/>
      </w:pPr>
      <w:r>
        <w:rPr>
          <w:rtl/>
          <w:cs/>
          <w:lang w:val="ar_AE" w:bidi="ar_AE"/>
        </w:rPr>
      </w:r>
      <w:r>
        <w:rPr>
          <w:rtl/>
          <w:cs/>
          <w:lang w:val="ar_AE" w:bidi="ar_AE"/>
        </w:rPr>
        <w:t>توقفوا هنا وناقشوا كمجموعة الكلمة أو العبارة التي ستستخدمونها للإشارة إلى "</w:t>
      </w:r>
      <w:r>
        <w:rPr>
          <w:b/>
          <w:rtl/>
          <w:cs/>
          <w:lang w:val="ar_AE" w:bidi="ar_AE"/>
        </w:rPr>
        <w:t>أنا هو المسيَّا</w:t>
      </w:r>
      <w:r>
        <w:rPr>
          <w:rtl/>
          <w:cs/>
          <w:lang w:val="ar_AE" w:bidi="ar_AE"/>
        </w:rPr>
        <w:t xml:space="preserve">". ابحثوا في قاموس الكلمات الرئيسية عن تعبير </w:t>
      </w:r>
      <w:r>
        <w:rPr>
          <w:rtl/>
          <w:cs/>
          <w:lang w:val="ar_AE" w:bidi="ar_AE"/>
        </w:rPr>
        <w:t>أنا هو</w:t>
      </w:r>
      <w:r>
        <w:rPr>
          <w:rtl/>
          <w:cs/>
          <w:lang w:val="ar_AE" w:bidi="ar_AE"/>
        </w:rPr>
        <w:t xml:space="preserve"> للمزيد من المعلومات.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4:27–42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يوحنا 4: 27–42 وضعه في قلبك.</w:t>
      </w:r>
    </w:p>
    <w:p>
      <w:pPr>
        <w:bidi/>
      </w:pPr>
      <w:r>
        <w:rPr>
          <w:rtl/>
          <w:cs/>
          <w:lang w:val="ar_AE" w:bidi="ar_AE"/>
        </w:rPr>
      </w:r>
      <w:r>
        <w:rPr>
          <w:rtl/>
          <w:cs/>
          <w:lang w:val="ar_AE" w:bidi="ar_AE"/>
        </w:rPr>
        <w:t>استمع إلى نسخة صوتية من يوحنا 4: 27–42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4 : 27 - 42 من الترجمة الأكثر فهمًا لكم.</w:t>
      </w:r>
    </w:p>
    <w:p>
      <w:pPr>
        <w:bidi/>
      </w:pPr>
      <w:r>
        <w:rPr>
          <w:rtl/>
          <w:cs/>
          <w:lang w:val="ar_AE" w:bidi="ar_AE"/>
        </w:rPr>
      </w:r>
      <w:r>
        <w:rPr>
          <w:rtl/>
          <w:cs/>
          <w:lang w:val="ar_AE" w:bidi="ar_AE"/>
        </w:rPr>
        <w:t>كان يسوع وتلاميذه يسافرون من اليهودية إلى الجليل. وكانوا يسافرون عبر منطقة السامرة. وقد ذهب تلاميذ يسوع إلى مدينة سوخار ليشتروا الطعام، وكان يسوع ماكثًا بمفرده بجانب بئر ماء خارج المدينة. ثم جاءت امرأة سامرية إلى البئر لجلب الماء، وتحدث يسوع معها عن الماء الجسدي والماء الروحي. وأخبرها عن العبادة الحقيقية لله وأعلن لها أنه هو المسيَّا، المخلّص الموعود. والآن، يعود تلاميذ يسوع إلى البئر بعد أن اشتروا الطعام من المدينة. فيخبرهم يسوع عن الطعام الروحي والحصاد. ثم تُحضر المرأة السامرية العديد من السامريين من المدينة إلى يسوع. ويمكث يسوع مع السامريين لمدة يومين، ويؤمن به كثير من السامريين.</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لليهودية والسامرة ومدينة سوخار، والجليل</w:t>
      </w:r>
      <w:r>
        <w:rPr>
          <w:rtl/>
          <w:cs/>
          <w:lang w:val="ar_AE" w:bidi="ar_AE"/>
        </w:rPr>
        <w:t>. أوقفوا سماع التسجيل الصوتي هنا.</w:t>
      </w:r>
    </w:p>
    <w:p>
      <w:pPr>
        <w:bidi/>
      </w:pPr>
      <w:r>
        <w:rPr>
          <w:rtl/>
          <w:cs/>
          <w:lang w:val="ar_AE" w:bidi="ar_AE"/>
        </w:rPr>
      </w:r>
      <w:r>
        <w:rPr>
          <w:rtl/>
          <w:cs/>
          <w:lang w:val="ar_AE" w:bidi="ar_AE"/>
        </w:rPr>
        <w:t xml:space="preserve">كان يسوع قد أعلن نفسه للتو للمرأة السامرية. وقد قال لها: "أنه </w:t>
      </w:r>
      <w:r>
        <w:rPr>
          <w:b/>
          <w:rtl/>
          <w:cs/>
          <w:lang w:val="ar_AE" w:bidi="ar_AE"/>
        </w:rPr>
        <w:t>يكون</w:t>
      </w:r>
      <w:r>
        <w:rPr>
          <w:rtl/>
          <w:cs/>
          <w:lang w:val="ar_AE" w:bidi="ar_AE"/>
        </w:rPr>
        <w:t xml:space="preserve"> المسيَّا!" وفي تلك اللحظة بالتحديد، عاد تلاميذ يسوع من المدينة. فقد كانوا في سوخار ليشتروا الطعام. ويُصدم التلاميذ لأن يسوع كان يتحدث مع امرأة لأن الشريعة اليهودية كانت تنص على أنه يجب على الرجال اليهود ألا يتحدثوا مع أي امرأة ليست زوجتهم. وأيضًا، لأن اليهود والسامريين لم يكونوا يتحدثون معًا، فقد كان من المدهش أن يسوع، وهو يهودي، كان يتحدث مع امرأة سامرية. لكن التلاميذ لم يقولوا أي شيء، لكنهم كانوا يريدون أن يسألوه: "ماذا تطلب؟" ومعظم الدارسين يعتقدون أن التلاميذ كانوا يريدون أن يسألوا يسوع هذا السؤال، وليس أن يسألوا المرأة. وكانوا أيضًا يريدون أن يسألوا يسوع: "لماذا تتحدَّث معها؟"</w:t>
      </w:r>
    </w:p>
    <w:p>
      <w:pPr>
        <w:bidi/>
      </w:pPr>
      <w:r>
        <w:rPr>
          <w:rtl/>
          <w:cs/>
          <w:lang w:val="ar_AE" w:bidi="ar_AE"/>
        </w:rPr>
      </w:r>
      <w:r>
        <w:rPr>
          <w:rtl/>
          <w:cs/>
          <w:lang w:val="ar_AE" w:bidi="ar_AE"/>
        </w:rPr>
        <w:t>توقفوا هنا وناقشوا هذا السؤال كمجموعة. كيف تنظر ثقافتكم إلى التفاعل بين الرجال والنساء الذين لا تربطهم علاقة؟ متى يكون من المناسب أن يتحدث الرجال والنساء غير المرتبطين مع بعضهم البعض، إن كان هذا مقبولًا من الأساس؟ ما هي بعض الأوقات والأماكن التي يجب ألا يتحدث فيها الرجال والنساء غير المرتبطين مع بعضهم البعض أو أن يُروا معًا؟ أوقفوا سماع التسجيل الصوتي هنا.</w:t>
      </w:r>
    </w:p>
    <w:p>
      <w:pPr>
        <w:bidi/>
      </w:pPr>
      <w:r>
        <w:rPr>
          <w:rtl/>
          <w:cs/>
          <w:lang w:val="ar_AE" w:bidi="ar_AE"/>
        </w:rPr>
      </w:r>
      <w:r>
        <w:rPr>
          <w:rtl/>
          <w:cs/>
          <w:lang w:val="ar_AE" w:bidi="ar_AE"/>
        </w:rPr>
        <w:t>وتترك المرأة السامرية جرة الماء الخاصة بها بجوار البئر. وكان وعاء الماء، أو جرة الماء، مصنوعًا من الطين. وقد اجتاز النار حتى أصبح جافًا وصلبًا. وكان الناس يستخدمون جرار الماء لحمل الماء. وربما كانت المرأة قد نسيت جرة الماء، أو ربما كانت تريد أن تذهب بسرعة إلى المدينة. وعلى الأرجح كانت جرة الماء لا تزل فارغة، وعلى الأرجح أن يسوع لم يحصل على شربة من الماء من المرأة قبل أن تغادر.</w:t>
      </w:r>
    </w:p>
    <w:p>
      <w:pPr>
        <w:bidi/>
      </w:pPr>
      <w:r>
        <w:rPr>
          <w:rtl/>
          <w:cs/>
          <w:lang w:val="ar_AE" w:bidi="ar_AE"/>
        </w:rPr>
      </w:r>
      <w:r>
        <w:rPr>
          <w:rtl/>
          <w:cs/>
          <w:lang w:val="ar_AE" w:bidi="ar_AE"/>
        </w:rPr>
        <w:t xml:space="preserve">توقفوا هنا وانظروا معًا كمجموعة إلى صورة </w:t>
      </w:r>
      <w:r>
        <w:rPr>
          <w:rtl/>
          <w:cs/>
          <w:lang w:val="ar_AE" w:bidi="ar_AE"/>
        </w:rPr>
        <w:t>جرة ماء</w:t>
      </w:r>
      <w:r>
        <w:rPr>
          <w:rtl/>
          <w:cs/>
          <w:lang w:val="ar_AE" w:bidi="ar_AE"/>
        </w:rPr>
        <w:t>. أوقفوا سماع التسجيل الصوتي هنا.</w:t>
      </w:r>
    </w:p>
    <w:p>
      <w:pPr>
        <w:bidi/>
      </w:pPr>
      <w:r>
        <w:rPr>
          <w:rtl/>
          <w:cs/>
          <w:lang w:val="ar_AE" w:bidi="ar_AE"/>
        </w:rPr>
      </w:r>
      <w:r>
        <w:rPr>
          <w:rtl/>
          <w:cs/>
          <w:lang w:val="ar_AE" w:bidi="ar_AE"/>
        </w:rPr>
        <w:t xml:space="preserve">عادت المرأة إلى مدينة سوخار حتى تتمكن من التحدث إلى رجال المدينة عن يسوع. وهي على الأرجح قد تحدثت أيضًا مع النساء في المدينة عن يسوع. وبحسب اللغة الأصلية، فهي قد طلبت من </w:t>
      </w:r>
      <w:r>
        <w:rPr>
          <w:b/>
          <w:rtl/>
          <w:cs/>
          <w:lang w:val="ar_AE" w:bidi="ar_AE"/>
        </w:rPr>
        <w:t>الرجال</w:t>
      </w:r>
      <w:r>
        <w:rPr>
          <w:rtl/>
          <w:cs/>
          <w:lang w:val="ar_AE" w:bidi="ar_AE"/>
        </w:rPr>
        <w:t xml:space="preserve"> أن يأتوا ليروا </w:t>
      </w:r>
      <w:r>
        <w:rPr>
          <w:b/>
          <w:rtl/>
          <w:cs/>
          <w:lang w:val="ar_AE" w:bidi="ar_AE"/>
        </w:rPr>
        <w:t>رجلًا</w:t>
      </w:r>
      <w:r>
        <w:rPr>
          <w:rtl/>
          <w:cs/>
          <w:lang w:val="ar_AE" w:bidi="ar_AE"/>
        </w:rPr>
        <w:t xml:space="preserve"> أخبرها بكل ما فعلته من قبل. لم يخبرها يسوع حرفيًا كل شيء في حياتها، لكنها قالت هذا لكي تثير اهتمام الناس بالمجيء ليروا يسوع. وهي كانت تعرف أيضًا أنه عندما يأتي المسيَّا، فإنه سيخبرهم بكل شيء، وهي كانت تعرف أن السامريين الآخرين كانوا ينتظرون أيضًا أن يأتي المسيَّا ويخبرهم بكل شيء. </w:t>
      </w:r>
    </w:p>
    <w:p>
      <w:pPr>
        <w:bidi/>
      </w:pPr>
      <w:r>
        <w:rPr>
          <w:rtl/>
          <w:cs/>
          <w:lang w:val="ar_AE" w:bidi="ar_AE"/>
        </w:rPr>
      </w:r>
      <w:r>
        <w:rPr>
          <w:rtl/>
          <w:cs/>
          <w:lang w:val="ar_AE" w:bidi="ar_AE"/>
        </w:rPr>
        <w:t>وعلى الأرجح، فإن المرأة كان لديها سمعة سيئة في المدينة بسبب زيجاتها وحالات طلاقها الكثيرة، وهو أمر ملفت أنها ذهبت إلى الرجال في المدينة لتشارك هذه الأخبار السارة. وتسألهم ما إذا كان يسوع يمكن أن يكون المسيَّا، أو الذي قد مسحه الله، أو قد عيَّنه ليقوم بعمله. وهي لا تريد إجابة على هذا السؤال، وباللغة الأصلية، فإن هذا النوع من الأسئلة كان عادة ما يكون له إجابة سلبية. وقد يُظهر سؤالها بعض الشك لأنها ربما ليست متيقِّنة مما إذا كان يسوع هو المسيح، أو يمكن أن تكون طريقة جيدة حتى تُشجِّع الناس على المجيء إلى مقابلة يسوع بأنفسهم. وقد استمع العديد من السامريين إلى المرأة، وغادروا المدينة وبدأوا يأتون إلى يسوع مع المرأة.</w:t>
      </w:r>
    </w:p>
    <w:p>
      <w:pPr>
        <w:bidi/>
      </w:pPr>
      <w:r>
        <w:rPr>
          <w:rtl/>
          <w:cs/>
          <w:lang w:val="ar_AE" w:bidi="ar_AE"/>
        </w:rPr>
      </w:r>
      <w:r>
        <w:rPr>
          <w:rtl/>
          <w:cs/>
          <w:lang w:val="ar_AE" w:bidi="ar_AE"/>
        </w:rPr>
        <w:t>وبينما كانت المرأة والسامريون الآخرين في طريق عودتهم إلى يسوع عند البئر، كان يسوع يتحدث مع تلاميذه. وكان التلاميذ يطلبون من يسوع أن يأكل شيئًا. وقد دعا التلاميذ يسوع "راباي"، وهو ما يعني مُعلِّم ديني مُحترم. وقد اشترى التلاميذ الطعام من المدينة، إذ أنهم كانوا يعرفون أن يسوع كان جائعًا من الرحلة. لكن، وبشكل مفاجئ، يقول يسوع إنه قد أكل طعامًا لم يكن التلاميذ يعرفون عنه. وبالطريقة نفسها التي تحدث بها يسوع مع المرأة عن الماء الروحي، فإنه الآن يتحدث إلى تلاميذه عن الطعام الروحي. ولا يفهم التلاميذ ما يقصده يسوع، ويبدأون في سؤال بعضهم البعض عما إذا كان شخص آخر قد أحضر طعامًا ليسوع ليأكله. ويظن التلاميذ أن يسوع كان يتحدث عن الطعام الجسدي، تمامًا كما كانت المرأة تظن أن يسوع كان يتحدث عن الماء الجسدي. ولا يريد التلاميذ إجابة على سؤالهم عما إذا كان شخص ما قد أحضر ليسوع بعض الطعام ليأكله. لكنهم يُظهرون مدى دهشتهم لأن يسوع يقول إن لديه طعامًا لا يعرفون عنه.</w:t>
      </w:r>
    </w:p>
    <w:p>
      <w:pPr>
        <w:bidi/>
      </w:pPr>
      <w:r>
        <w:rPr>
          <w:rtl/>
          <w:cs/>
          <w:lang w:val="ar_AE" w:bidi="ar_AE"/>
        </w:rPr>
      </w:r>
      <w:r>
        <w:rPr>
          <w:rtl/>
          <w:cs/>
          <w:lang w:val="ar_AE" w:bidi="ar_AE"/>
        </w:rPr>
        <w:t>ويستخدم يسوع صورة كلامية ليشرح ما يقصده بقوله: "لقد أكلت طعامًا لا تعرفون عنه شيئًا". ويخبر يسوع التلاميذ أن طاعة الله تُشبع يسوع بالطريقة نفسها التي يُشبع بها الطعام الجسدي الجوع. ويحصل يسوع على القوة من عمل مشيئة الله، أي أن يفعل ما يريد الله منه أن يفعله. فالله هو الذي أرسل يسوع إلى الأرض. ويقول يسوع أيضًا إن الله أرسله إلى الأرض كي يُكمل كل العمل الذي يريد الله منه أن يفعله. وهو يُظهر للتلاميذ أن الطعام هو صورة كلامية عن طاعة الله.</w:t>
      </w:r>
    </w:p>
    <w:p>
      <w:pPr>
        <w:bidi/>
      </w:pPr>
      <w:r>
        <w:rPr>
          <w:rtl/>
          <w:cs/>
          <w:lang w:val="ar_AE" w:bidi="ar_AE"/>
        </w:rPr>
      </w:r>
      <w:r>
        <w:rPr>
          <w:rtl/>
          <w:cs/>
          <w:lang w:val="ar_AE" w:bidi="ar_AE"/>
        </w:rPr>
        <w:t xml:space="preserve">ثم يعلّم يسوع بعد ذلك التلاميذ عن الحصاد الروحي. ويتحدث يسوع عن المحاصيل المادية، والزرع، والحصاد، وكل هذا لمساعدة التلاميذ على فهم المزيد عن الحصاد الروحي للأشخاص الذين كانوا مستعدين أن يؤمنوا بيسوع. ويذكّرهم يسوع بقول شائع كان الناس يقولونه عن الحصاد. كان الجميع يعرفون أن الناس كانوا يزرعون البذور مثل الشعير أو القمح، ثم بعد أربعة أشهر تصبح الحبوب جاهزة للناس كي يحصدوها. </w:t>
      </w:r>
    </w:p>
    <w:p>
      <w:pPr>
        <w:bidi/>
      </w:pPr>
      <w:r>
        <w:rPr>
          <w:rtl/>
          <w:cs/>
          <w:lang w:val="ar_AE" w:bidi="ar_AE"/>
        </w:rPr>
      </w:r>
      <w:r>
        <w:rPr>
          <w:rtl/>
          <w:cs/>
          <w:lang w:val="ar_AE" w:bidi="ar_AE"/>
        </w:rPr>
        <w:t>توقفوا هنا وناقشوا هذا السؤال كمجموعة. ما أنواع المحاصيل التي يزرعها الناس في مجتمعكم؟ قوموا بوصف عملية زراعة المحاصيل وحصاد المحاصيل، وكيف يعرف الناس أنه قد حان وقت حصاد المحاصيل. وما لون الحبوب عندما يحين وقت الحصاد؟ وفي أي وقت من السنة يتم الزرع وأي وقت من السنة يحدث الحصاد؟ أوقفوا سماع التسجيل الصوتي هنا.</w:t>
      </w:r>
    </w:p>
    <w:p>
      <w:pPr>
        <w:bidi/>
      </w:pPr>
      <w:r>
        <w:rPr>
          <w:rtl/>
          <w:cs/>
          <w:lang w:val="ar_AE" w:bidi="ar_AE"/>
        </w:rPr>
      </w:r>
      <w:r>
        <w:rPr>
          <w:rtl/>
          <w:cs/>
          <w:lang w:val="ar_AE" w:bidi="ar_AE"/>
        </w:rPr>
        <w:t xml:space="preserve">ويتحول يسوع من الحديث عن الحصاد الجسدي للمحاصيل إلى إخبار التلاميذ أنهم بحاجة إلى أن ينظروا ويروا الحصاد الروحي آتيًا. وهو كان يريدهم أن يدركوا أن الشعب السامري كان في طريقه إلى البئر في تلك اللحظة بالذات. ويشبِّه يسوع هؤلاء الناس الذين هم مستعدون للإيمان بالمحصول الذي أصبح ناضجًا وجاهزًا للحصاد. وفي اللغة الأصلية، فإن يسوع يقول إن حقول الحبوب قد "أبيضت" للحصاد. وهذا يعني على الأرجح أن حقول الحبوب في ذلك الجزء من العالم كانت تبدو بيضاء عندما تكون ناضجة وجاهزة للحصاد. </w:t>
      </w:r>
    </w:p>
    <w:p>
      <w:pPr>
        <w:bidi/>
      </w:pPr>
      <w:r>
        <w:rPr>
          <w:rtl/>
          <w:cs/>
          <w:lang w:val="ar_AE" w:bidi="ar_AE"/>
        </w:rPr>
      </w:r>
      <w:r>
        <w:rPr>
          <w:rtl/>
          <w:cs/>
          <w:lang w:val="ar_AE" w:bidi="ar_AE"/>
        </w:rPr>
        <w:t>ثم يصف يسوع الحاصد والزارع. والحاصد عادة هو من يحصد الحبوب الناضجة من حقل. وهنا يقارن يسوع الحاصد للحبوب الناضجة بالأشخاص الذين يحضرون الآخرين إليه. ويقول يسوع إن الحاصد يحصل على أجر، أو مال مقابل عمله. وبالطريقة نفسها، فإن الناس الذين يحضرون الآخرين إلى يسوع يحصلون على مكافأة على عملهم. والله هو الذي سيكافئ الناس على إحضار الآخرين إلى يسوع. فإن الناس الذين يؤمنون ويتبعون يسوع سيحصلون على حياة أبدية، أي أنهم سيحصلون على حياة روحية إلى الأبد مع الله.</w:t>
      </w:r>
    </w:p>
    <w:p>
      <w:pPr>
        <w:bidi/>
      </w:pPr>
      <w:r>
        <w:rPr>
          <w:rtl/>
          <w:cs/>
          <w:lang w:val="ar_AE" w:bidi="ar_AE"/>
        </w:rPr>
      </w:r>
      <w:r>
        <w:rPr>
          <w:rtl/>
          <w:cs/>
          <w:lang w:val="ar_AE" w:bidi="ar_AE"/>
        </w:rPr>
        <w:t xml:space="preserve">ويقول يسوع إن الشخص الذي يتحدث برسالة الله هو مثل شخص يزرع البذور في حقل. والشخص الذي يساعد الآخرين على قبول رسالة الله هو مثل الحاصد. ويقول يسوع إن الزارع والحاصد سيكونان سعيدين معًا عندما يريان نتائج عملهما. ويذكِّر يسوع التلاميذ بقول آخر شائع في ذلك الوقت: "شخص واحد هو الزارع، وشخص آخر هو الحاصد". ولا يحصل الناس دائمًا على فرصة التمتع بثمار عملهم، لكن في الصورة الكلامية هذه، فإن الزارع والحاصد يجب أن يحتفلوا معًا. ويخبر يسوع التلاميذ أنهم سيستفيدون من عمل الآخرين عندما يحصدون في حقل لم يزرعوا فيه أي بذور. وليس واضحًا من هم "الآخرين" هنا، لكنه واضح أن التلاميذ هم الحاصدون. </w:t>
      </w:r>
    </w:p>
    <w:p>
      <w:pPr>
        <w:bidi/>
      </w:pPr>
      <w:r>
        <w:rPr>
          <w:rtl/>
          <w:cs/>
          <w:lang w:val="ar_AE" w:bidi="ar_AE"/>
        </w:rPr>
      </w:r>
      <w:r>
        <w:rPr>
          <w:rtl/>
          <w:cs/>
          <w:lang w:val="ar_AE" w:bidi="ar_AE"/>
        </w:rPr>
        <w:t>أوقفوا سماع التسجيل الصوتي هنا، وناقشوا هذا السؤال كمجموعة: قوموا بوصف الاحتفالات التي تحظون بها في ثقافتكم خلال وقت الحصاد. أوقفوا سماع التسجيل الصوتي هنا.</w:t>
      </w:r>
    </w:p>
    <w:p>
      <w:pPr>
        <w:bidi/>
      </w:pPr>
      <w:r>
        <w:rPr>
          <w:rtl/>
          <w:cs/>
          <w:lang w:val="ar_AE" w:bidi="ar_AE"/>
        </w:rPr>
      </w:r>
      <w:r>
        <w:rPr>
          <w:rtl/>
          <w:cs/>
          <w:lang w:val="ar_AE" w:bidi="ar_AE"/>
        </w:rPr>
        <w:t xml:space="preserve">والآن، نسمع أن العديد من السامريين آمنوا بيسوع بسبب شهادة المرأة. وهم آمنوا أن يسوع هو المسيَّا وكانوا يثقون به. والشهادة هي تقرير عمّا يعرفه الشخص أو ما رآه. وكانت شهادتها هي أن يسوع أخبرها بكل شيء عن حياتها، وهذا كان نوعًا من المبالغة. وقد بالغت لأنها كانت متحمسة لأن يسوع كان يعرف عن حياتها وأظهر لها أنه المسيَّا الذي كانوا ينتظرونه. </w:t>
      </w:r>
    </w:p>
    <w:p>
      <w:pPr>
        <w:bidi/>
      </w:pPr>
      <w:r>
        <w:rPr>
          <w:rtl/>
          <w:cs/>
          <w:lang w:val="ar_AE" w:bidi="ar_AE"/>
        </w:rPr>
      </w:r>
      <w:r>
        <w:rPr>
          <w:rtl/>
          <w:cs/>
          <w:lang w:val="ar_AE" w:bidi="ar_AE"/>
        </w:rPr>
        <w:t>وقد جاء السامريون إلى البئر حيث كان يسوع وتلاميذه يتحدثون. وطلبوا من يسوع أن يبقى معهم في مدينتهم، وقد مكث يسوع لمدة يومين. وعلى الأرجح، فإن تلاميذ يسوع مكثوا أيضًا مع يسوع في المدينة كذلك. وقد واصل يسوع التحدُّث إلى الناس عن ملكوت الله، وقد آمن المزيد من السامريين بيسوع بسبب ما قاله. فقد سمعوا بأنفسهم ما قاله يسوع، وكانوا يعرفون أن يسوع كان حقًا مُخلِّص العالم، بما في ذلك السامريين. هذه هي الذروة، أو الجزء الأكثر أهمية من هذه القصة. فهنا نرى السامريين وهم يدركون أن يسوع هو الذي يُخلِّص روحيًا جميع المجموعات المختلفة من الناس في العالم. فيسوع ليس مجرد مُخلِّص اليهود. وهذا لا يعني أن يسوع يخلِّص كل شخص في العالم، بل فقط الناس الذين يؤمنون ويثقون 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4 : 27 - 42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ويحتوي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يعود التلاميذ من شراء الطعام من المدينة، ويندهشوا أن يسوع يتحدث مع المرأة. وهي تذهب إلى المدينة لتُحضِر السامريين الآخرين إلى يسوع.</w:t>
      </w:r>
    </w:p>
    <w:p>
      <w:pPr>
        <w:bidi/>
      </w:pPr>
      <w:r>
        <w:rPr>
          <w:rtl/>
          <w:cs/>
          <w:lang w:val="ar_AE" w:bidi="ar_AE"/>
        </w:rPr>
      </w:r>
      <w:r>
        <w:rPr>
          <w:b/>
          <w:rtl/>
          <w:cs/>
          <w:lang w:val="ar_AE" w:bidi="ar_AE"/>
        </w:rPr>
        <w:t>في المشهد الثاني:</w:t>
      </w:r>
      <w:r>
        <w:rPr>
          <w:rtl/>
          <w:cs/>
          <w:lang w:val="ar_AE" w:bidi="ar_AE"/>
        </w:rPr>
        <w:t xml:space="preserve"> يتحدث يسوع وتلاميذه معًا عند بئر الماء. فيخبرهم يسوع عن الطعام الروحي وعن الحصاد الروحي.</w:t>
      </w:r>
    </w:p>
    <w:p>
      <w:pPr>
        <w:bidi/>
      </w:pPr>
      <w:r>
        <w:rPr>
          <w:rtl/>
          <w:cs/>
          <w:lang w:val="ar_AE" w:bidi="ar_AE"/>
        </w:rPr>
      </w:r>
      <w:r>
        <w:rPr>
          <w:b/>
          <w:rtl/>
          <w:cs/>
          <w:lang w:val="ar_AE" w:bidi="ar_AE"/>
        </w:rPr>
        <w:t>في المشهد الثالث:</w:t>
      </w:r>
      <w:r>
        <w:rPr>
          <w:rtl/>
          <w:cs/>
          <w:lang w:val="ar_AE" w:bidi="ar_AE"/>
        </w:rPr>
        <w:t xml:space="preserve"> يؤمن العديد من السامريين بيسوع بسبب شهادة المرأة، لكن كثيرين آخرون أيضًا يؤمنون لأنهم قد سمعوا يسوع بأنفسهم. ويمكث يسوع عند السامريين لمدة يومين.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المرأة السامرية</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السامريون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يسوع كان يتحدث مع المرأة السامرية عند البئر. وتذكّروا أن يسوع وتلاميذه كانوا في رحلة من اليهودية إلى الجليل، وهم الآن في السامرة. وقد ذهب التلاميذ إلى مدينة سوخار ليشتروا الطعام، وكان يسوع مع المرأة بمفرده عند بئر الماء. وتذكّروا أنه في هذه المنطقة كان معظم اليهود يحاولون تجنب لقاء السامريين.</w:t>
      </w:r>
    </w:p>
    <w:p>
      <w:pPr>
        <w:bidi/>
      </w:pPr>
      <w:r>
        <w:rPr>
          <w:rtl/>
          <w:cs/>
          <w:lang w:val="ar_AE" w:bidi="ar_AE"/>
        </w:rPr>
      </w:r>
      <w:r>
        <w:rPr>
          <w:rtl/>
          <w:cs/>
          <w:lang w:val="ar_AE" w:bidi="ar_AE"/>
        </w:rPr>
        <w:t xml:space="preserve">في المشهد الأول، يعود التلاميذ من شراء الطعام من المدينة. ويحدث هذا مباشرة عندما يقول يسوع للمرأة: "أنا </w:t>
      </w:r>
      <w:r>
        <w:rPr>
          <w:b/>
          <w:rtl/>
          <w:cs/>
          <w:lang w:val="ar_AE" w:bidi="ar_AE"/>
        </w:rPr>
        <w:t>هو</w:t>
      </w:r>
      <w:r>
        <w:rPr>
          <w:rtl/>
          <w:cs/>
          <w:lang w:val="ar_AE" w:bidi="ar_AE"/>
        </w:rPr>
        <w:t xml:space="preserve"> المسيّا!" وتذكّروا أن التلاميذ كانوا مندهشين لأن يسوع يتحدث مع امرأة، وخاصة مع امرأة سامرية. ولكن لا يسأله أحد من التلاميذ لماذا يتحدث مع امرأة.</w:t>
      </w:r>
    </w:p>
    <w:p>
      <w:pPr>
        <w:bidi/>
      </w:pPr>
      <w:r>
        <w:rPr>
          <w:rtl/>
          <w:cs/>
          <w:lang w:val="ar_AE" w:bidi="ar_AE"/>
        </w:rPr>
      </w:r>
      <w:r>
        <w:rPr>
          <w:rtl/>
          <w:cs/>
          <w:lang w:val="ar_AE" w:bidi="ar_AE"/>
        </w:rPr>
        <w:t>وتذكّروا أن المرأة تترك جرة الماء الخاصة بها عند البئر وتعود إلى المدينة بدونها. وربما كانت تركض إلى المدينة ولهذا السبب لم تُحضِرها معها. وتذكّروا أنها تذهب إلى رجال مدينتها وتسألهم: "أليس هذا هو المسيّا؟"</w:t>
      </w:r>
    </w:p>
    <w:p>
      <w:pPr>
        <w:bidi/>
      </w:pPr>
      <w:r>
        <w:rPr>
          <w:rtl/>
          <w:cs/>
          <w:lang w:val="ar_AE" w:bidi="ar_AE"/>
        </w:rPr>
      </w:r>
      <w:r>
        <w:rPr>
          <w:rtl/>
          <w:cs/>
          <w:lang w:val="ar_AE" w:bidi="ar_AE"/>
        </w:rPr>
        <w:t>ولم تكن المرأة تنتظر إجابة على هذا السؤال. فهي تسألهم حتى تُثير اهتمام الناس وتجعلهم يتساءلون عما إذا كان يسوع يمكن أن يكون المسيح، أي الشخص الذي كانوا ينتظرون أن يرسله الله لهم.</w:t>
      </w:r>
    </w:p>
    <w:p>
      <w:pPr>
        <w:bidi/>
      </w:pPr>
      <w:r>
        <w:rPr>
          <w:rtl/>
          <w:cs/>
          <w:lang w:val="ar_AE" w:bidi="ar_AE"/>
        </w:rPr>
      </w:r>
      <w:r>
        <w:rPr>
          <w:rtl/>
          <w:cs/>
          <w:lang w:val="ar_AE" w:bidi="ar_AE"/>
        </w:rPr>
        <w:t>أوقفوا سماع التسجيل الصوتي هنا، وناقشوا هذا السؤال كمجموعة: كيف تقولون هذا في لغتكم؟ هل تستخدمون سؤالًا مثل: "هل هذا هو المسيح؟" أم أن من الطبيعي استخدام عبارات مثل: "قد يكون هذا هو المسيّا؟" (توقَّفوا هنا عن سماع التسجيل الصوتي)</w:t>
      </w:r>
    </w:p>
    <w:p>
      <w:pPr>
        <w:bidi/>
      </w:pPr>
      <w:r>
        <w:rPr>
          <w:rtl/>
          <w:cs/>
          <w:lang w:val="ar_AE" w:bidi="ar_AE"/>
        </w:rPr>
      </w:r>
      <w:r>
        <w:rPr>
          <w:rtl/>
          <w:cs/>
          <w:lang w:val="ar_AE" w:bidi="ar_AE"/>
        </w:rPr>
        <w:t>وتذكّروا أنه بينما تذهب المرأة إلى المدينة كي تُحضِر السامريين الآخرين، يبدأ المشهد الثاني. في هذا المشهد، نسمع محادثة بين يسوع وتلاميذه. وكان السامريون في طريق عودتهم إلى يسوع بينما يتحدث يسوع وتلاميذه عند بئر الماء. في اللغة الأصلية، يبدأ هذا المشهد بكلمة "في الوقت نفسه"، مما يُظهر أن هذا المشهد يحدث في نفس الوقت الذي يحدث فيه المشهد الأول.</w:t>
      </w:r>
    </w:p>
    <w:p>
      <w:pPr>
        <w:bidi/>
      </w:pPr>
      <w:r>
        <w:rPr>
          <w:rtl/>
          <w:cs/>
          <w:lang w:val="ar_AE" w:bidi="ar_AE"/>
        </w:rPr>
      </w:r>
      <w:r>
        <w:rPr>
          <w:rtl/>
          <w:cs/>
          <w:lang w:val="ar_AE" w:bidi="ar_AE"/>
        </w:rPr>
        <w:t>ويحث التلاميذ يسوع على أن يأكل شيئًا، فيقول إن لديه طعامًا لا يعرفون عنه شيئًا. تذكّروا أن التلاميذ يسألون بعضهم بعضًا: "هل يمكن أن يكون شخصًا آخر قد أحضر له طعامًا ليأكل؟" إنهم مرتبكون بشأن سبب عدم رغبة يسوع أن يأكل الطعام الذي اشتروه من المدينة. ويتساءلون عما إذا كان شخص آخر قد أعطى يسوع طعامًا جسديًا ليأكله خلال وجود التلاميذ في المدينة. ويُظهر سؤالهم مدى دهشتهم لأن يسوع يرفض الطعام الذي أحضروه.</w:t>
      </w:r>
    </w:p>
    <w:p>
      <w:pPr>
        <w:bidi/>
      </w:pPr>
      <w:r>
        <w:rPr>
          <w:rtl/>
          <w:cs/>
          <w:lang w:val="ar_AE" w:bidi="ar_AE"/>
        </w:rPr>
      </w:r>
      <w:r>
        <w:rPr>
          <w:rtl/>
          <w:cs/>
          <w:lang w:val="ar_AE" w:bidi="ar_AE"/>
        </w:rPr>
        <w:t>أوقفوا سماع التسجيل الصوتي هنا، وناقشوا هذا السؤال كمجموعة: كيف تقولون هذا في لغتكم؟ هل تستخدمون سؤالًا مثل: "هل يمكن أن يكون شخص آخر قد أحضر له طعامًا ليأكله؟" أم أن من الطبيعي استخدام عبارات مثل: "من غير المرجح أن يكون شخصًا آخر قد أحضر له الطعام". (توقَّفوا هنا عن سماع التسجيل الصوتي)</w:t>
      </w:r>
    </w:p>
    <w:p>
      <w:pPr>
        <w:bidi/>
      </w:pPr>
      <w:r>
        <w:rPr>
          <w:rtl/>
          <w:cs/>
          <w:lang w:val="ar_AE" w:bidi="ar_AE"/>
        </w:rPr>
      </w:r>
      <w:r>
        <w:rPr>
          <w:rtl/>
          <w:cs/>
          <w:lang w:val="ar_AE" w:bidi="ar_AE"/>
        </w:rPr>
        <w:t>ويخبر يسوع التلاميذ أن طعامه هو أن يفعل ما يريد الله منه أن يفعله. تذكّروا أن يسوع يتحدث عن الطعام الروحي وليس عن الطعام الجسدي. ويسألهم يسوع إذا كانوا يستخدمون عبارة "أربعة أشهر أخرى حتى الحصاد". وهو يَعلَم أنه من المعروف أن هناك أربعة أشهر بين زرع البذور وحصد الحبوب. لكنه لا ينتظر إجابة منهم على هذا السؤال. فقد كان يسوع يعرف أن هذا هو ما يقوله الناس. وكان يسوع يريد من التلاميذ أن يبدأوا في التفكير في الحصاد بطريقة جديدة.</w:t>
      </w:r>
    </w:p>
    <w:p>
      <w:pPr>
        <w:bidi/>
      </w:pPr>
      <w:r>
        <w:rPr>
          <w:rtl/>
          <w:cs/>
          <w:lang w:val="ar_AE" w:bidi="ar_AE"/>
        </w:rPr>
      </w:r>
      <w:r>
        <w:rPr>
          <w:rtl/>
          <w:cs/>
          <w:lang w:val="ar_AE" w:bidi="ar_AE"/>
        </w:rPr>
        <w:t>أوقفوا سماع التسجيل الصوتي هنا، وناقشوا هذا السؤال كمجموعة: كيف تُقَدِّمون هذا القول عن البَذْر والحَصَاد في لغتكم؟ هل يكون السؤال أم الجملة الخبرية أكثر طبيعية في لغتكم؟ (توقَّفوا هنا عن سماع التسجيل الصوتي)</w:t>
      </w:r>
    </w:p>
    <w:p>
      <w:pPr>
        <w:bidi/>
      </w:pPr>
      <w:r>
        <w:rPr>
          <w:rtl/>
          <w:cs/>
          <w:lang w:val="ar_AE" w:bidi="ar_AE"/>
        </w:rPr>
      </w:r>
      <w:r>
        <w:rPr>
          <w:rtl/>
          <w:cs/>
          <w:lang w:val="ar_AE" w:bidi="ar_AE"/>
        </w:rPr>
        <w:t xml:space="preserve">يخبرهم يسوع عن الحصاد الروحي للأشخاص الذين يُحضِرون الآخرين إليه. ويريد يسوع من التلاميذ أن يدركوا أن هناك العديد من السامريين قادمين إلى البئر في تلك اللحظة بالذات. وهؤلاء السامريين يُشبهون حقل جاهز للحصاد. ويقول يسوع إن الحقول قد "ابيَضَّت للحصاد"، أو صارت ناضجة وجاهزة للحصاد. يعتقد بعض الدارسين أن كلمة "بالفعل" تنتمي لهذه العبارة أيضًا. فهم يعتقدون أن يسوع يقول إن الحقول قد نضجت </w:t>
      </w:r>
      <w:r>
        <w:rPr>
          <w:b/>
          <w:rtl/>
          <w:cs/>
          <w:lang w:val="ar_AE" w:bidi="ar_AE"/>
        </w:rPr>
        <w:t>بالفعل</w:t>
      </w:r>
      <w:r>
        <w:rPr>
          <w:rtl/>
          <w:cs/>
          <w:lang w:val="ar_AE" w:bidi="ar_AE"/>
        </w:rPr>
        <w:t xml:space="preserve">. بينما يعتقد باحثون آخرون أن كلمة "بالفعل" تنتمي إلى الصورة التالية التي يصفها يسوع. فهم يعتقدون أن يسوع يقول: "يأخذ الحصَّادون الأجرة </w:t>
      </w:r>
      <w:r>
        <w:rPr>
          <w:b/>
          <w:rtl/>
          <w:cs/>
          <w:lang w:val="ar_AE" w:bidi="ar_AE"/>
        </w:rPr>
        <w:t>بالفعل</w:t>
      </w:r>
      <w:r>
        <w:rPr>
          <w:rtl/>
          <w:cs/>
          <w:lang w:val="ar_AE" w:bidi="ar_AE"/>
        </w:rPr>
        <w:t xml:space="preserve"> ويجمعون ثمرًا للحياة الأبدية". تذكّروا أنه في الصورة الكلامية هذه، يصف يسوع حاصِدًا وزَارعًا، وكيف سيفرحان معًا.</w:t>
      </w:r>
    </w:p>
    <w:p>
      <w:pPr>
        <w:bidi/>
      </w:pPr>
      <w:r>
        <w:rPr>
          <w:rtl/>
          <w:cs/>
          <w:lang w:val="ar_AE" w:bidi="ar_AE"/>
        </w:rPr>
      </w:r>
      <w:r>
        <w:rPr>
          <w:rtl/>
          <w:cs/>
          <w:lang w:val="ar_AE" w:bidi="ar_AE"/>
        </w:rPr>
        <w:t>وتذكّروا أن التلاميذ لم يزرعوا البذور في حياة السامريين من خلال مشاركة رسالة الله، لكن الآن يمكنهم أن يحصدوا في حياة السامريين. والحصاد الروحي يعني أن الذين يؤمنون بيسوع سيحصلون على الحياة الأبدية.</w:t>
      </w:r>
    </w:p>
    <w:p>
      <w:pPr>
        <w:bidi/>
      </w:pPr>
      <w:r>
        <w:rPr>
          <w:rtl/>
          <w:cs/>
          <w:lang w:val="ar_AE" w:bidi="ar_AE"/>
        </w:rPr>
      </w:r>
      <w:r>
        <w:rPr>
          <w:rtl/>
          <w:cs/>
          <w:lang w:val="ar_AE" w:bidi="ar_AE"/>
        </w:rPr>
        <w:t>وتذكّروا أنه في المشهد الثالث، يؤمن العديد من السامريين بيسوع بسبب شهادة المرأة. وهم يؤمنون بيسوع، لذلك يريدونه أن يبقى معهم ليتحدث معهم أكثر عن الله. ويوافق يسوع ويمكث معهم في مدينة سوخار لمدة يومين. وتذكّروا أن كثيرين آخرين يؤمنون لأنهم يسمعون ما يقوله يسوع لهم.</w:t>
      </w:r>
    </w:p>
    <w:p>
      <w:pPr>
        <w:bidi/>
      </w:pPr>
      <w:r>
        <w:rPr>
          <w:rtl/>
          <w:cs/>
          <w:lang w:val="ar_AE" w:bidi="ar_AE"/>
        </w:rPr>
      </w:r>
      <w:r>
        <w:rPr>
          <w:rtl/>
          <w:cs/>
          <w:lang w:val="ar_AE" w:bidi="ar_AE"/>
        </w:rPr>
        <w:t>وأخيرًا، فإن الجزء الأكثر أهمية في القصة هو ما يقوله السامريون عن يسوع في النهاية. فهم يقولون إنهم كانوا قد آمنوا من قبل بسبب ما قالته لهم المرأة، لكنهم الآن يعرفون بأنفسهم أن يسوع هو المُخَلِّص لجميع المجموعات البشرية المختلفة في العالم.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4 : 27 - 42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المرأة السامرية</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السامريون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لا يزال يسوع يتحدث مع المرأة السامرية عند بئر الماء. ويخبرها أنه هو المسيّا، ثم يعود تلاميذ يسوع في تلك اللحظة نفسها. ويندهش التلاميذ لرؤية يسوع يتحدث مع المرأة السامرية. ولكن لا يسأله أحد من التلاميذ لماذا يتحدث معها.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الأشخاص الذين يؤدون دور التلاميذ: "بماذا تشعرون أو تفكرون؟" قد يجيب الناس بعبارات مثل: "هذا ليس جيدًا لسمعة يسوع أن يراه الناس يتحدث مع امرأة"، أو "لماذا يتحدث يسوع معها على الإطلاق؟" أو "هي ليست شخصًا صالحًا لكي يتحدث معها حسب الشريعة اليهودية".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تترك المرأة جرة الماء الخاصة بها عند البئر وتعود إلى المدينة. وتخبر الناس عن يسوع. وتريد منهم أن يعودوا معها إلى البئر ليروا يسوع بأنفسهم. ويستمع العديد منهم إليها ويتبعونها إلى بئر الماء حيث يوجد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السامريين: "بماذا تشعرون؟" قد يجيب الناس بعبارات مثل: "أشعر بالفضول لمعرفة السبب الذي جعلها متحمّسة هكذا نحو هذا الرجل"، أو "هل من الممكن حقًا أن تكون صادقة بشأن العثور على المسيّا؟" أو "أتساءل لماذا يتحدث المسيَّا معها، إن كان هو المسيَّا حقًا"، أو "أشعر بالحماس كي أرى بنفسي من يكون هذا الرجل".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بينما كان السامريون يأتون إلى بئر الماء ليروا يسوع، يتحدث التلاميذ معه عند البئر. ويطلب التلاميذ من يسوع أن يأكل بعض الطعام الذي اشتروه من المدينة. فيخبرهم يسوع أن لديه طعامًا لا يعرفون عنه شيئًا. لا يفهم التلاميذ يسوع، ويتساءلون إن كان شخص آخر قد أحضر له بعض الطعام ليأكله. وكان يسوع يتحدث عن الطعام الروحي، وليس عن الطعام الجسدي. فيشرح يسوع أن طعامه هو أن يطيع الله ويفعل كل العمل الذي يعطيه الله 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"أتمنى أن يفهم تلاميذي الطعام الروحي"، أو "أنا جائع جسديًا، لكني أريد أن يتعلّم تلاميذي مني، وذلك أكثر من الرغبة في أكل بعض الطعام الذي أحضروه لي"، أو "أريد أن يعرف الناس أن هناك أمورًا أهم للحياة أكثر من الطعام والماء – فهناك ماءً روحيًا للحياة الأبدية وهناك طعامًا روحيًا من طاعة الله. وهذا الطعام والماء الروحي يشبع أكثر من أي طعام أو ماء مادي".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يُعلِّم يسوع التلاميذ عن الحصاد الروحي. وهو يقول إن هناك قول يشير إلى إن الناس يزرعون البذور، وبعد أربعة أشهر يحصدون المحاصيل. ويريد يسوع من التلاميذ أن يفكروا في الحصاد الروحي للسامريين الذين يأتون إلى البئر، وليس في الحصاد المادي فقط من المحاصيل. ويقول يسوع إن الحقول قد إبيضت للحصاد أو أنها صارت ناضجة وجاهزة للتلاميذ ليحصدوها. ويقول يسوع أيضًا إن الزارع والحاصد سيفرحان معًا. لم يزرع التلاميذ البذور ليؤمن السامريين، لكن الآن يمكنهم الاحتفال بالحصاد الروحي للسامريين.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الأشخاص الذين يؤدون دور التلاميذ: "بماذا تشعرون أو تفكرون؟" قد يجيب الناس بعبارات مثل: "ماذا يعني أن نحصد الحصاد الروحي؟" أو "من هم الآخرين الذين زرعوا البذور بين السامريين؟" أو "أشعر بالحيرة عن سبب قول يسوع إن الزارع والحاصد سيحتفلان معًا في الحصاد".</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يؤمن العديد من السامريين بسبب شهادة المرأة عن يسوع. ويطلبون إلى يسوع أن يبقى معهم، فيبقى يسوع معهم في مدينتهم لمدة يومين. ويعلّمهم العديد من الأمور، ويؤمن المزيد من الناس بيسوع. ويخبر العديد من السامريين المرأة أنهم الآن يؤمنون بيسوع لأنهم كانوا قد سمعوه بأنفسهم. لقد سمعوا ما قالته المرأة عن يسوع، لكن الآن كان هذا أكثر اقناعًا. فقد علموا أن يسوع هو حقًا المخلّص لجميع المجموعات البشرية المختلفة في العالم.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المرأة السامرية: "بماذا تشعرين؟" قد تجيب بعبارات مثل: "أشعر بالسعادة لأن الناس في مدينتي صدّقوني بخصوص يسوع ويريدون أن يقابلونه بأنفسهم"، أو "أشعر بالحماس لمعرفة المزيد من يسوع في أثناء بقائه في مدينتنا"، أو "أشعر بالسعادة لأن يسوع تحدث معي عند البئر وأنه أمكنني أن أخبر الآخرين عنه".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4 : 27 - 42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عاد </w:t>
      </w:r>
      <w:r>
        <w:rPr>
          <w:b/>
          <w:rtl/>
          <w:cs/>
          <w:lang w:val="ar_AE" w:bidi="ar_AE"/>
        </w:rPr>
        <w:t>تلاميذ</w:t>
      </w:r>
      <w:r>
        <w:rPr>
          <w:rtl/>
          <w:cs/>
          <w:lang w:val="ar_AE" w:bidi="ar_AE"/>
        </w:rPr>
        <w:t xml:space="preserve"> يسوع من شراء الطعام من مدينة </w:t>
      </w:r>
      <w:r>
        <w:rPr>
          <w:b/>
          <w:rtl/>
          <w:cs/>
          <w:lang w:val="ar_AE" w:bidi="ar_AE"/>
        </w:rPr>
        <w:t>سوخار</w:t>
      </w:r>
      <w:r>
        <w:rPr>
          <w:rtl/>
          <w:cs/>
          <w:lang w:val="ar_AE" w:bidi="ar_AE"/>
        </w:rPr>
        <w:t>.</w:t>
      </w:r>
    </w:p>
    <w:p>
      <w:pPr>
        <w:bidi/>
      </w:pPr>
      <w:r>
        <w:rPr>
          <w:rtl/>
          <w:cs/>
          <w:lang w:val="ar_AE" w:bidi="ar_AE"/>
        </w:rPr>
      </w:r>
      <w:r>
        <w:rPr>
          <w:rtl/>
          <w:cs/>
          <w:lang w:val="ar_AE" w:bidi="ar_AE"/>
        </w:rPr>
        <w:t>و</w:t>
      </w:r>
      <w:r>
        <w:rPr>
          <w:b/>
          <w:rtl/>
          <w:cs/>
          <w:lang w:val="ar_AE" w:bidi="ar_AE"/>
        </w:rPr>
        <w:t>التلاميذ</w:t>
      </w:r>
      <w:r>
        <w:rPr>
          <w:rtl/>
          <w:cs/>
          <w:lang w:val="ar_AE" w:bidi="ar_AE"/>
        </w:rPr>
        <w:t xml:space="preserve"> هم الأتباع الأقرب إلى يسوع. استخدموا الكلمة ذاتها التي استخدمتوها لكلمة التلاميذ في المقاطع السابقة. ولمزيدٍ من المعلومات عن </w:t>
      </w:r>
      <w:r>
        <w:rPr>
          <w:rtl/>
          <w:cs/>
          <w:lang w:val="ar_AE" w:bidi="ar_AE"/>
        </w:rPr>
        <w:t>التلاميذ</w:t>
      </w:r>
      <w:r>
        <w:rPr>
          <w:rtl/>
          <w:cs/>
          <w:lang w:val="ar_AE" w:bidi="ar_AE"/>
        </w:rPr>
        <w:t>، انظروا قاموس الكلمات الرئيسية.</w:t>
      </w:r>
    </w:p>
    <w:p>
      <w:pPr>
        <w:bidi/>
      </w:pPr>
      <w:r>
        <w:rPr>
          <w:rtl/>
          <w:cs/>
          <w:lang w:val="ar_AE" w:bidi="ar_AE"/>
        </w:rPr>
      </w:r>
      <w:r>
        <w:rPr>
          <w:b/>
          <w:rtl/>
          <w:cs/>
          <w:lang w:val="ar_AE" w:bidi="ar_AE"/>
        </w:rPr>
        <w:t>سوخار</w:t>
      </w:r>
      <w:r>
        <w:rPr>
          <w:rtl/>
          <w:cs/>
          <w:lang w:val="ar_AE" w:bidi="ar_AE"/>
        </w:rPr>
        <w:t xml:space="preserve"> هي مدينة تقع في منطقة </w:t>
      </w:r>
      <w:r>
        <w:rPr>
          <w:b/>
          <w:rtl/>
          <w:cs/>
          <w:lang w:val="ar_AE" w:bidi="ar_AE"/>
        </w:rPr>
        <w:t>السامرة</w:t>
      </w:r>
      <w:r>
        <w:rPr>
          <w:rtl/>
          <w:cs/>
          <w:lang w:val="ar_AE" w:bidi="ar_AE"/>
        </w:rPr>
        <w:t>. وكانت بئر الماء التي تحدث فيها يسوع مع المرأة السامرية تقع خارج المدينة. كان التلاميذ في سوخار يشترون الطعام، والآن يعودون إلى بئر الماء.</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لليهودية والسامرة ومدينة سوخار، والجليل</w:t>
      </w:r>
      <w:r>
        <w:rPr>
          <w:rtl/>
          <w:cs/>
          <w:lang w:val="ar_AE" w:bidi="ar_AE"/>
        </w:rPr>
        <w:t>. (توقَّفوا هنا عن سماع التسجيل الصوتي)</w:t>
      </w:r>
    </w:p>
    <w:p>
      <w:pPr>
        <w:bidi/>
      </w:pPr>
      <w:r>
        <w:rPr>
          <w:rtl/>
          <w:cs/>
          <w:lang w:val="ar_AE" w:bidi="ar_AE"/>
        </w:rPr>
      </w:r>
      <w:r>
        <w:rPr>
          <w:rtl/>
          <w:cs/>
          <w:lang w:val="ar_AE" w:bidi="ar_AE"/>
        </w:rPr>
        <w:t xml:space="preserve">تترك المرأة السامرية جرة الماء الخاصة بها عند البئر، وتذهب إلى سوخار لتخبر الناس عن يسوع. وتقول: "هل يمكن أن يكون هذا الشخص </w:t>
      </w:r>
      <w:r>
        <w:rPr>
          <w:b/>
          <w:rtl/>
          <w:cs/>
          <w:lang w:val="ar_AE" w:bidi="ar_AE"/>
        </w:rPr>
        <w:t>المسيَّا</w:t>
      </w:r>
      <w:r>
        <w:rPr>
          <w:rtl/>
          <w:cs/>
          <w:lang w:val="ar_AE" w:bidi="ar_AE"/>
        </w:rPr>
        <w:t xml:space="preserve">؟" كلمة </w:t>
      </w:r>
      <w:r>
        <w:rPr>
          <w:b/>
          <w:rtl/>
          <w:cs/>
          <w:lang w:val="ar_AE" w:bidi="ar_AE"/>
        </w:rPr>
        <w:t>المسيَّا</w:t>
      </w:r>
      <w:r>
        <w:rPr>
          <w:rtl/>
          <w:cs/>
          <w:lang w:val="ar_AE" w:bidi="ar_AE"/>
        </w:rPr>
        <w:t xml:space="preserve"> وكلمة </w:t>
      </w:r>
      <w:r>
        <w:rPr>
          <w:rtl/>
          <w:cs/>
          <w:lang w:val="ar_AE" w:bidi="ar_AE"/>
        </w:rPr>
        <w:t>المسيح</w:t>
      </w:r>
      <w:r>
        <w:rPr>
          <w:rtl/>
          <w:cs/>
          <w:lang w:val="ar_AE" w:bidi="ar_AE"/>
        </w:rPr>
        <w:t xml:space="preserve"> تعنيان "الشخص الممسوح" بلغتين أصليتين مختلفتين. ويمسح الله المسيَّا، أي المسيح، لمهمة خاصة. استخدموا الكلمة ذاتها التي استخدمتوها في المقاطع السابقة للإشارة إلى المسيَّا. ولمزيد من المعلومات عن </w:t>
      </w:r>
      <w:r>
        <w:rPr>
          <w:rtl/>
          <w:cs/>
          <w:lang w:val="ar_AE" w:bidi="ar_AE"/>
        </w:rPr>
        <w:t>المسيا</w:t>
      </w:r>
      <w:r>
        <w:rPr>
          <w:rtl/>
          <w:cs/>
          <w:lang w:val="ar_AE" w:bidi="ar_AE"/>
        </w:rPr>
        <w:t>، راجعوا قاموس الكلمات الرئيسية.</w:t>
      </w:r>
    </w:p>
    <w:p>
      <w:pPr>
        <w:bidi/>
      </w:pPr>
      <w:r>
        <w:rPr>
          <w:rtl/>
          <w:cs/>
          <w:lang w:val="ar_AE" w:bidi="ar_AE"/>
        </w:rPr>
      </w:r>
      <w:r>
        <w:rPr>
          <w:rtl/>
          <w:cs/>
          <w:lang w:val="ar_AE" w:bidi="ar_AE"/>
        </w:rPr>
        <w:t xml:space="preserve">يقول التلاميذ: "يا </w:t>
      </w:r>
      <w:r>
        <w:rPr>
          <w:b/>
          <w:rtl/>
          <w:cs/>
          <w:lang w:val="ar_AE" w:bidi="ar_AE"/>
        </w:rPr>
        <w:t>راباي</w:t>
      </w:r>
      <w:r>
        <w:rPr>
          <w:rtl/>
          <w:cs/>
          <w:lang w:val="ar_AE" w:bidi="ar_AE"/>
        </w:rPr>
        <w:t xml:space="preserve">، كُلّ شيئًا". وكلمة راباي تعني "سيدي العظيم" أو "مُعَلِّمي العظيم". ولكنها لا تعني "معلِّمًا مدرسيًا". استخدموا الكلمة ذاتها التي استخدمتوها في المقاطع السابقة للإشارة إلى راباي. ولمزيدٍ من المعلومات عن كلمة </w:t>
      </w:r>
      <w:r>
        <w:rPr>
          <w:rtl/>
          <w:cs/>
          <w:lang w:val="ar_AE" w:bidi="ar_AE"/>
        </w:rPr>
        <w:t>راباي</w:t>
      </w:r>
      <w:r>
        <w:rPr>
          <w:rtl/>
          <w:cs/>
          <w:lang w:val="ar_AE" w:bidi="ar_AE"/>
        </w:rPr>
        <w:t>، انظروا قاموس الكلمات الرئيسية.</w:t>
      </w:r>
    </w:p>
    <w:p>
      <w:pPr>
        <w:bidi/>
      </w:pPr>
      <w:r>
        <w:rPr>
          <w:rtl/>
          <w:cs/>
          <w:lang w:val="ar_AE" w:bidi="ar_AE"/>
        </w:rPr>
      </w:r>
      <w:r>
        <w:rPr>
          <w:rtl/>
          <w:cs/>
          <w:lang w:val="ar_AE" w:bidi="ar_AE"/>
        </w:rPr>
        <w:t xml:space="preserve">يقول يسوع إن الذين يحصدون الحصاد الروحي سيجمعون ثمرًا </w:t>
      </w:r>
      <w:r>
        <w:rPr>
          <w:b/>
          <w:rtl/>
          <w:cs/>
          <w:lang w:val="ar_AE" w:bidi="ar_AE"/>
        </w:rPr>
        <w:t>للحياة الأبدية</w:t>
      </w:r>
      <w:r>
        <w:rPr>
          <w:rtl/>
          <w:cs/>
          <w:lang w:val="ar_AE" w:bidi="ar_AE"/>
        </w:rPr>
        <w:t xml:space="preserve">. والحياة الأبدية تعني أن الشخص سيكون له حياة لا تنتهي أبدًا. والحياة الأبدية تعني أيضًا أن نوعية حياة جيدة تبدأ عندما يسمح الشخص لله أن يحكم حياته. استخدموا الكلمة ذاتها التي استخدمتوها في المقاطع السابقة للإشارة إلى الحياة الأبدية. ولمزيدٍ من المعلومات عن </w:t>
      </w:r>
      <w:r>
        <w:rPr>
          <w:rtl/>
          <w:cs/>
          <w:lang w:val="ar_AE" w:bidi="ar_AE"/>
        </w:rPr>
        <w:t>الحياة الأبدية</w:t>
      </w:r>
      <w:r>
        <w:rPr>
          <w:rtl/>
          <w:cs/>
          <w:lang w:val="ar_AE" w:bidi="ar_AE"/>
        </w:rPr>
        <w:t>، انظروا قاموس الكلمات الرئيسية.</w:t>
      </w:r>
    </w:p>
    <w:p>
      <w:pPr>
        <w:bidi/>
      </w:pPr>
      <w:r>
        <w:rPr>
          <w:rtl/>
          <w:cs/>
          <w:lang w:val="ar_AE" w:bidi="ar_AE"/>
        </w:rPr>
      </w:r>
      <w:r>
        <w:rPr>
          <w:rtl/>
          <w:cs/>
          <w:lang w:val="ar_AE" w:bidi="ar_AE"/>
        </w:rPr>
        <w:t xml:space="preserve">وقد آمن العديد من </w:t>
      </w:r>
      <w:r>
        <w:rPr>
          <w:b/>
          <w:rtl/>
          <w:cs/>
          <w:lang w:val="ar_AE" w:bidi="ar_AE"/>
        </w:rPr>
        <w:t>السامريين</w:t>
      </w:r>
      <w:r>
        <w:rPr>
          <w:rtl/>
          <w:cs/>
          <w:lang w:val="ar_AE" w:bidi="ar_AE"/>
        </w:rPr>
        <w:t xml:space="preserve"> من مدينة سوخار بيسوع. لم يكن السامريون واليهود يحبون بعضهم البعض. وكان السامريون من نسل اليهود. لكن اليهود كانوا يعتقدون أن السامريين ليسوا طاهرين أمام الله بسبب طريقة عبادتهم ولأنهم تزوجوا من أجانب منذ زمن بعيد. ولم يكن اليهود يتحدثون إلى السامريين أو يتشاركون الكؤوس والأواني مع السامريين. استخدموا الكلمة ذاتها التي استخدمتوها في المقاطع السابقة للإشارة إلى السامريين. ولمزيد من المعلومات عن </w:t>
      </w:r>
      <w:r>
        <w:rPr>
          <w:rtl/>
          <w:cs/>
          <w:lang w:val="ar_AE" w:bidi="ar_AE"/>
        </w:rPr>
        <w:t>السامريين</w:t>
      </w:r>
      <w:r>
        <w:rPr>
          <w:rtl/>
          <w:cs/>
          <w:lang w:val="ar_AE" w:bidi="ar_AE"/>
        </w:rPr>
        <w:t>، انظروا قاموس الكلمات الرئيسية.</w:t>
      </w:r>
    </w:p>
    <w:p>
      <w:pPr>
        <w:bidi/>
      </w:pPr>
      <w:r>
        <w:rPr>
          <w:rtl/>
          <w:cs/>
          <w:lang w:val="ar_AE" w:bidi="ar_AE"/>
        </w:rPr>
      </w:r>
      <w:r>
        <w:rPr>
          <w:rtl/>
          <w:cs/>
          <w:lang w:val="ar_AE" w:bidi="ar_AE"/>
        </w:rPr>
        <w:t xml:space="preserve">وقد آمن العديد من السامريين بيسوع بسبب </w:t>
      </w:r>
      <w:r>
        <w:rPr>
          <w:rtl/>
          <w:cs/>
          <w:lang w:val="ar_AE" w:bidi="ar_AE"/>
        </w:rPr>
        <w:t>شهادة</w:t>
      </w:r>
      <w:r>
        <w:rPr>
          <w:rtl/>
          <w:cs/>
          <w:lang w:val="ar_AE" w:bidi="ar_AE"/>
        </w:rPr>
        <w:t xml:space="preserve"> المرأة. وفي اللغة الأصلية، هذه الكلمة هي الفعل </w:t>
      </w:r>
      <w:r>
        <w:rPr>
          <w:b/>
          <w:rtl/>
          <w:cs/>
          <w:lang w:val="ar_AE" w:bidi="ar_AE"/>
        </w:rPr>
        <w:t>يشهد</w:t>
      </w:r>
      <w:r>
        <w:rPr>
          <w:rtl/>
          <w:cs/>
          <w:lang w:val="ar_AE" w:bidi="ar_AE"/>
        </w:rPr>
        <w:t xml:space="preserve">. وأن يشهد يعني أن يُخبر الشخص عمّا يعرفه أو ما قد رآه مباشرة بعينيه. استخدموا الكلمة ذاتها التي استخدمتوها في المقاطع السابقة للإشارة إلى الفعل يشهد. </w:t>
      </w:r>
    </w:p>
    <w:p>
      <w:pPr>
        <w:bidi/>
      </w:pPr>
      <w:r>
        <w:rPr>
          <w:rtl/>
          <w:cs/>
          <w:lang w:val="ar_AE" w:bidi="ar_AE"/>
        </w:rPr>
      </w:r>
      <w:r>
        <w:rPr>
          <w:rtl/>
          <w:cs/>
          <w:lang w:val="ar_AE" w:bidi="ar_AE"/>
        </w:rPr>
        <w:t xml:space="preserve">كان السامريون </w:t>
      </w:r>
      <w:r>
        <w:rPr>
          <w:b/>
          <w:rtl/>
          <w:cs/>
          <w:lang w:val="ar_AE" w:bidi="ar_AE"/>
        </w:rPr>
        <w:t>يؤمنون</w:t>
      </w:r>
      <w:r>
        <w:rPr>
          <w:rtl/>
          <w:cs/>
          <w:lang w:val="ar_AE" w:bidi="ar_AE"/>
        </w:rPr>
        <w:t xml:space="preserve"> بيسوع، أي أنهم صدقوا ووضعوا إيمانهم بيسوع. ويشمل الإيمان قبول الحقائق عن من هو يسوع. ويعني الإيمان أيضًا الثقة بيسوع بدلًا من الثقة بالنفس أو بشخص آخر. والشخص الذي يؤمن بيسوع يُدعى مؤمنًا. استخدموا الكلمة ذاتها التي استخدمتوها في المقاطع السابقة للإشارة إلى الفعل يؤمن. ولمزيد من المعلومات بخصوص </w:t>
      </w:r>
      <w:r>
        <w:rPr>
          <w:rtl/>
          <w:cs/>
          <w:lang w:val="ar_AE" w:bidi="ar_AE"/>
        </w:rPr>
        <w:t>الإيمان</w:t>
      </w:r>
      <w:r>
        <w:rPr>
          <w:rtl/>
          <w:cs/>
          <w:lang w:val="ar_AE" w:bidi="ar_AE"/>
        </w:rPr>
        <w:t>، راجعوا قاموس الكلمات الرئيسية.</w:t>
      </w:r>
    </w:p>
    <w:p>
      <w:pPr>
        <w:bidi/>
      </w:pPr>
      <w:r>
        <w:rPr>
          <w:rtl/>
          <w:cs/>
          <w:lang w:val="ar_AE" w:bidi="ar_AE"/>
        </w:rPr>
      </w:r>
      <w:r>
        <w:rPr>
          <w:rtl/>
          <w:cs/>
          <w:lang w:val="ar_AE" w:bidi="ar_AE"/>
        </w:rPr>
        <w:t xml:space="preserve">يقول السامريون إنهم يؤمنون بأن يسوع هو </w:t>
      </w:r>
      <w:r>
        <w:rPr>
          <w:b/>
          <w:rtl/>
          <w:cs/>
          <w:lang w:val="ar_AE" w:bidi="ar_AE"/>
        </w:rPr>
        <w:t>المُخلِّص</w:t>
      </w:r>
      <w:r>
        <w:rPr>
          <w:rtl/>
          <w:cs/>
          <w:lang w:val="ar_AE" w:bidi="ar_AE"/>
        </w:rPr>
        <w:t xml:space="preserve"> لجميع المجموعات المختلفة من الناس في العالم. وكلمة مخلِّص تعني الشخص الذي يُنقذ الناس أو يُطلقهم من الشر أو الخطر. وفي العهد الجديد، يسوع هو المخلّص الذي ينقذ الناس من الشر الروحي. وينقذ يسوع الناس من عقوبة الخطية. كما يمكن أن تعني كلمة مُخلِّص أيضًا الشخص الذي يسترد الناس.</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مُخلِّص</w:t>
      </w:r>
      <w:r>
        <w:rPr>
          <w:rtl/>
          <w:cs/>
          <w:lang w:val="ar_AE" w:bidi="ar_AE"/>
        </w:rPr>
        <w:t xml:space="preserve">. ولمزيدٍ من المعلومات، ابحثوا عن كلمة </w:t>
      </w:r>
      <w:r>
        <w:rPr>
          <w:rtl/>
          <w:cs/>
          <w:lang w:val="ar_AE" w:bidi="ar_AE"/>
        </w:rPr>
        <w:t>مُخلِّص</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تصحيح بعضهم البعض في هذه المرحلة. (توقَّفوا هنا عن سماع التسجيل الصوتي)</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(توقَّفوا هنا عن سماع التسجيل الصوتي)</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(توقَّفوا هنا عن سماع التسجيل الصوتي)</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4:43–54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4: 43–54 واحفظوه في قلوبكم.</w:t>
      </w:r>
    </w:p>
    <w:p>
      <w:pPr>
        <w:bidi/>
      </w:pPr>
      <w:r>
        <w:rPr>
          <w:rtl/>
          <w:cs/>
          <w:lang w:val="ar_AE" w:bidi="ar_AE"/>
        </w:rPr>
      </w:r>
      <w:r>
        <w:rPr>
          <w:rtl/>
          <w:cs/>
          <w:lang w:val="ar_AE" w:bidi="ar_AE"/>
        </w:rPr>
        <w:t>استمعوا إلى نسخة صوتية من يوحنا 4: 43–54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4 : 43 - 54 من الترجمة الأكثر فهمًا لكم.</w:t>
      </w:r>
    </w:p>
    <w:p>
      <w:pPr>
        <w:bidi/>
      </w:pPr>
      <w:r>
        <w:rPr>
          <w:rtl/>
          <w:cs/>
          <w:lang w:val="ar_AE" w:bidi="ar_AE"/>
        </w:rPr>
      </w:r>
      <w:r>
        <w:rPr>
          <w:rtl/>
          <w:cs/>
          <w:lang w:val="ar_AE" w:bidi="ar_AE"/>
        </w:rPr>
        <w:t>كان يسوع وتلاميذه يسافرون من اليهودية إلى الجليل. وكانوا يسافرون عبر منطقة السامرة. وقد ذهب تلاميذ يسوع إلى مدينة سوخار ليشتروا الطعام، وكان يسوع ماكثًا بمفرده بجانب بئر ماء خارج المدينة. تكلَّم يسوع مع امرأة سامرية عند البئر. وعندما عاد التلاميذ إلى البئر، علَّمهم يسوع عن الطعام الروحي والحصاد. وبينما كان يسوع يُعلِّم تلاميذه، عادت المرأة إلى المدينة لتُحضِر العديد من السامريين الآخرين إليه. آمن السامريون بيسوع، ومكث يسوع هناك لمدة يومين. والآن، يُكمل يسوع وتلاميذه رحلتهم إلى الجليل. ثم يصلون إلى الجليل، ويشفي يسوع ابن خادم الملك. وتجري الأحداث في هذا المقطع في قانا وكفرناحوم.</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اليهودية، ومدينة أورشليم في اليهودية، والسامرة، ومدينة سوخار في السامرة، والجليل، ومدينة قانا وكفرناحوم في الجليل</w:t>
      </w:r>
      <w:r>
        <w:rPr>
          <w:rtl/>
          <w:cs/>
          <w:lang w:val="ar_AE" w:bidi="ar_AE"/>
        </w:rPr>
        <w:t>. أوقفوا سماع التسجيل الصوتي هنا.</w:t>
      </w:r>
    </w:p>
    <w:p>
      <w:pPr>
        <w:bidi/>
      </w:pPr>
      <w:r>
        <w:rPr>
          <w:rtl/>
          <w:cs/>
          <w:lang w:val="ar_AE" w:bidi="ar_AE"/>
        </w:rPr>
      </w:r>
      <w:r>
        <w:rPr>
          <w:rtl/>
          <w:cs/>
          <w:lang w:val="ar_AE" w:bidi="ar_AE"/>
        </w:rPr>
        <w:t>كان يسوع وتلاميذه مع السامريين لمدة يومين في سوخار. ثم بعد اليومين، واصل يسوع وتلاميذه رحلتهم إلى الجليل. غادر يسوع السامرة بعد يومين. ثم يعود إلى الجليل، حيث يقضي معظم وقته. ويُذكِّرنا يوحنا هنا بأن يسوع قال لتلاميذه في مرحلة ما إن الأنبياء لا يحظون بالكرامة أو الاحترام في موطنهم. النبي هو شخص لديه رسالة من الله. هذا جزء صعب الفهم لأن بعض الناس يعتقدون أن كلمة "موطن" قد تعني الجليل، أو اليهودية، أو السامرة. فقد يعني أن الناس في السامرة رحبوا بيسوع أكثر من اليهود في الجليل، حيث كان يسوع. أو قد يعني أن الناس رحبوا بيسوع في أورشليم أكثر من الجليل. كان يسوع قد عاش معظم حياته في الجليل، لذلك من المحتمل أن كلمة "موطن" تعني الجليل. والشيء المهم الذي يجب أن نعرفه هو أن يسوع لم يبقى في مكان واحد لفترة كافية ليجعله بيته. بل كان يسوع يُعلِّم في مكان واحد ثم ينتقل إلى مكان آخر. ومن المحتمل أن يوحنا الكاتب أضاف هذه القصة كشيء قاله يسوع لتلاميذه، لكننا لسنا متأكدين من ارتباط هذا التصريح بهذا السياق.</w:t>
      </w:r>
    </w:p>
    <w:p>
      <w:pPr>
        <w:bidi/>
      </w:pPr>
      <w:r>
        <w:rPr>
          <w:rtl/>
          <w:cs/>
          <w:lang w:val="ar_AE" w:bidi="ar_AE"/>
        </w:rPr>
      </w:r>
      <w:r>
        <w:rPr>
          <w:rtl/>
          <w:cs/>
          <w:lang w:val="ar_AE" w:bidi="ar_AE"/>
        </w:rPr>
        <w:t>توقفوا هنا وناقشوا هذا السؤال كمجموعة. كيف تنظر ثقافتكم إلى الذين ينقلون أو يقولون رسائل من الله؟ كيف يتصرف الناس في مدن أوطانهم والأقرب إليهم؟ أوقفوا سماع التسجيل الصوتي هنا.</w:t>
      </w:r>
    </w:p>
    <w:p>
      <w:pPr>
        <w:bidi/>
      </w:pPr>
      <w:r>
        <w:rPr>
          <w:rtl/>
          <w:cs/>
          <w:lang w:val="ar_AE" w:bidi="ar_AE"/>
        </w:rPr>
      </w:r>
      <w:r>
        <w:rPr>
          <w:rtl/>
          <w:cs/>
          <w:lang w:val="ar_AE" w:bidi="ar_AE"/>
        </w:rPr>
        <w:t>سابقًا في وقت ما، عندما كان يسوع في أورشليم من أجل العيد، أو عيد الفصح، كان الجليليون في أورشليم أيضًا. كان عيد الفصح عيدًا دينيًا يحتفل به اليهود كل عام. ولقد طهّر يسوع الهيكل في أورشليم، ورأى الجليليون يسوع يفعل هذا وأشياء أخرى. والآن، كان نفس هؤلاء الجليليون قد عادوا إلى الجليل، وقد رحبوا بيسوع في الجليل بسبب ما رأوه يفعل في أورشليم. القصة التالية عن شفاء يسوع ابن خادم الملك هي مثال على كيف رحَّب الجليليون بيسوع في الجليل. قد يكون من المُربك أن نقول: "ليس للنبي كرامة في وطنه" ثم نسمع على الفور أن الجليليين رحبوا بيسوع عندما وصل إلى الجليل. كان نوع الإيمان الذي بدا أن الناس في الجليل يمتلكونه مستندًا إلى المعجزات التي صنعها يسوع. وقد لا يكون هذا هو نوع الإيمان الذي يريده يسوع، أو قد يكون يسوع يظن أنه لن يمجده كما ينبغي.</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أورشليم في منطقة اليهودية ومنطقة الجليل</w:t>
      </w:r>
      <w:r>
        <w:rPr>
          <w:rtl/>
          <w:cs/>
          <w:lang w:val="ar_AE" w:bidi="ar_AE"/>
        </w:rPr>
        <w:t>. أوقفوا سماع التسجيل الصوتي هنا.</w:t>
      </w:r>
    </w:p>
    <w:p>
      <w:pPr>
        <w:bidi/>
      </w:pPr>
      <w:r>
        <w:rPr>
          <w:rtl/>
          <w:cs/>
          <w:lang w:val="ar_AE" w:bidi="ar_AE"/>
        </w:rPr>
      </w:r>
      <w:r>
        <w:rPr>
          <w:rtl/>
          <w:cs/>
          <w:lang w:val="ar_AE" w:bidi="ar_AE"/>
        </w:rPr>
        <w:t>يصل يسوع وتلاميذه إلى قانا، وهي مدينة في الجليل. وقانا هي المكان الذي حوَّل فيه يسوع الماء إلى خمر في العُرس. كانت الخمر مشروبًا كحوليًا شائعًا في زمن يسوع.</w:t>
      </w:r>
    </w:p>
    <w:p>
      <w:pPr>
        <w:bidi/>
      </w:pPr>
      <w:r>
        <w:rPr>
          <w:rtl/>
          <w:cs/>
          <w:lang w:val="ar_AE" w:bidi="ar_AE"/>
        </w:rPr>
      </w:r>
      <w:r>
        <w:rPr>
          <w:rtl/>
          <w:cs/>
          <w:lang w:val="ar_AE" w:bidi="ar_AE"/>
        </w:rPr>
        <w:t>ويريد الكاتب يوحنا من جمهوره أن يتذكروا أهمية قانا باعتبارها أول مكان يصنع فيه يسوع معجزة. القصة التالية هي عن معجزة أخرى صنعها يسوع في قانا.</w:t>
      </w:r>
    </w:p>
    <w:p>
      <w:pPr>
        <w:bidi/>
      </w:pPr>
      <w:r>
        <w:rPr>
          <w:rtl/>
          <w:cs/>
          <w:lang w:val="ar_AE" w:bidi="ar_AE"/>
        </w:rPr>
      </w:r>
      <w:r>
        <w:rPr>
          <w:rtl/>
          <w:cs/>
          <w:lang w:val="ar_AE" w:bidi="ar_AE"/>
        </w:rPr>
        <w:t>والشخص الجديد في هذه القصة هو خادم للملك. وهو من كفرناحوم، وهي مدينة أخرى في الجليل. يمكن أن يكون خادم الملك (المسؤول الملكي) هذا شخصًا له دم ملكي، لكن هذا ليس الإحتمال الأرجح في هذه القصة. لكنه على الأرجح كان شخصًا يعمل لدى الحاكم الروماني في كفرناحوم. ومن الممكن أن يكون خادم الملك هذا يهوديًا أو أمميًا، لكن من المهم للغاية أن نعرف أن خادم الملك كان من الجليل. وكان لخادم الملك ابنًا مريضًا في بيته في كفرناحوم. وكانت كفرناحوم مدينة بجوار بحر الجليل، بالقرب من قانا.</w:t>
      </w:r>
    </w:p>
    <w:p>
      <w:pPr>
        <w:bidi/>
      </w:pPr>
      <w:r>
        <w:rPr>
          <w:rtl/>
          <w:cs/>
          <w:lang w:val="ar_AE" w:bidi="ar_AE"/>
        </w:rPr>
      </w:r>
      <w:r>
        <w:rPr>
          <w:rtl/>
          <w:cs/>
          <w:lang w:val="ar_AE" w:bidi="ar_AE"/>
        </w:rPr>
        <w:t xml:space="preserve">توقّفوا هنا وانظروا معًا كمجموعة إلى خريطة </w:t>
      </w:r>
      <w:r>
        <w:rPr>
          <w:rtl/>
          <w:cs/>
          <w:lang w:val="ar_AE" w:bidi="ar_AE"/>
        </w:rPr>
        <w:t>الجليل، وقانا، وكفرناحوم</w:t>
      </w:r>
      <w:r>
        <w:rPr>
          <w:rtl/>
          <w:cs/>
          <w:lang w:val="ar_AE" w:bidi="ar_AE"/>
        </w:rPr>
        <w:t xml:space="preserve"> مرة ثانية. أوقفوا سماع التسجيل الصوتي هنا.</w:t>
      </w:r>
    </w:p>
    <w:p>
      <w:pPr>
        <w:bidi/>
      </w:pPr>
      <w:r>
        <w:rPr>
          <w:rtl/>
          <w:cs/>
          <w:lang w:val="ar_AE" w:bidi="ar_AE"/>
        </w:rPr>
      </w:r>
      <w:r>
        <w:rPr>
          <w:rtl/>
          <w:cs/>
          <w:lang w:val="ar_AE" w:bidi="ar_AE"/>
        </w:rPr>
        <w:t>كان خادم الملك في كفرناحوم مع ابنه المريض، ثم سمع من شخص ما أن يسوع عاد إلى الجليل. فسافر خادم الملك من كفرناحوم إلى قانا ليتوسل إلى يسوع أن يأتي ويشفي ابنه المريض في كفرناحوم. ومن المحتمل أن خادم الملك كان قد سمع عن معجزة يسوع في قانا، وهذا هو السبب في أنه أراد أن يطلب من يسوع أن يشفي ابنه المريض. كان خادم الملك يريد من يسوع أن يأتي بسرعة لأن ابنه كان قريبًا من الموت، أو على وشك الموت بسبب مرضه. وكان يريد من يسوع أن "ينزل" من قانا إلى كفرناحوم، لأن قانا كانت على أرض أعلى من كفرناحوم.</w:t>
      </w:r>
    </w:p>
    <w:p>
      <w:pPr>
        <w:bidi/>
      </w:pPr>
      <w:r>
        <w:rPr>
          <w:rtl/>
          <w:cs/>
          <w:lang w:val="ar_AE" w:bidi="ar_AE"/>
        </w:rPr>
      </w:r>
      <w:r>
        <w:rPr>
          <w:rtl/>
          <w:cs/>
          <w:lang w:val="ar_AE" w:bidi="ar_AE"/>
        </w:rPr>
        <w:t>فيجيب يسوع على خادم الملك، لكن إجابته هي أيضًا لجميع الناس المحيطين، وليس فقط لخادم الملك. وهو يقول إنهم لن يؤمنوا به إلا إذا رأوا آيات وعجائب. ويترجِم بعض الناس هذا التعبير إلى "آيات معجزية". فالمعجزات والآيات والعجائب كلها أعمال قوية لا يستطيع سوى الله وحده أن يفعلها. وهو يُظهر أن معظم الناس يختارون أن يؤمنوا بيسوع فقط عندما يرون المعجزات. لكن يسوع يريد من خادم الملك أن يفكر في سبب طلبه من يسوع أن يصنع معجزة. يسوع لا يوبخ هنا خادم الملك. لكن على الأرجح يريد يسوع من خادم الملك أن يتعلَّم أن يكون له إيمان بيسوع ولا يستند فقط إلى المعجزات التي يصنعها يسوع. وهذا يشبه التصريح السابق الذي أشار إلى إن الناس في الجليل رحبوا بيسوع بسبب المعجزات التي صنعها في أورشليم. ويبدو أن يسوع يقول هنا إن الإيمان أو الثقة به دون رؤية المعجزات هو أكثر تكريمًا له.</w:t>
      </w:r>
    </w:p>
    <w:p>
      <w:pPr>
        <w:bidi/>
      </w:pPr>
      <w:r>
        <w:rPr>
          <w:rtl/>
          <w:cs/>
          <w:lang w:val="ar_AE" w:bidi="ar_AE"/>
        </w:rPr>
      </w:r>
      <w:r>
        <w:rPr>
          <w:rtl/>
          <w:cs/>
          <w:lang w:val="ar_AE" w:bidi="ar_AE"/>
        </w:rPr>
        <w:t>ويطلب خادم الملك من يسوع مرة أخرى أن ينزل من قانا إلى كفرناحوم ليشفي ابنه قبل أن يموت الابن. ويستخدم خادم الملك كلمة يمكن أن تُترجَم إلى "رب" أو "سيد" لإظهار الاحترام ليسوع. كما أن هناك إلحاح في الطلب لأن الابن مريض للغاية وعلى وشك الموت. وفي اللغة الأصلية، الكلمة المستخدمة "ابن" هي كلمة تُظهر محبة الآب واهتمامه لابنه المريض.</w:t>
      </w:r>
    </w:p>
    <w:p>
      <w:pPr>
        <w:bidi/>
      </w:pPr>
      <w:r>
        <w:rPr>
          <w:rtl/>
          <w:cs/>
          <w:lang w:val="ar_AE" w:bidi="ar_AE"/>
        </w:rPr>
      </w:r>
      <w:r>
        <w:rPr>
          <w:rtl/>
          <w:cs/>
          <w:lang w:val="ar_AE" w:bidi="ar_AE"/>
        </w:rPr>
        <w:t>أوقفوا سماع التسجيل الصوتي هنا، وناقشوا هذا السؤال كمجموعة: شاركوا عن وقت كنتم فيه أنتم، أو أحد أفراد العائلة، أو شخص آخر تعرفونه مرضى للغاية. وصفوا كيف يهتم الناس بشخص مريض في ثقافتكم. أوقفوا سماع التسجيل الصوتي هنا.</w:t>
      </w:r>
    </w:p>
    <w:p>
      <w:pPr>
        <w:bidi/>
      </w:pPr>
      <w:r>
        <w:rPr>
          <w:rtl/>
          <w:cs/>
          <w:lang w:val="ar_AE" w:bidi="ar_AE"/>
        </w:rPr>
      </w:r>
      <w:r>
        <w:rPr>
          <w:rtl/>
          <w:cs/>
          <w:lang w:val="ar_AE" w:bidi="ar_AE"/>
        </w:rPr>
        <w:t>لا يوافق يسوع على أن يذهب لرؤية ابن الرجل المريض. وبدلًا من ذلك، يشفي يسوع الابن المريض ببساطة بإخبار الأب: "اذهب. إن ابنك سيحيا!" ومن الواضح أن الابن قد شُفي في تلك اللحظة. ويؤمن الرجل بيسوع ويذهب إلى بيته في كفرناحوم. ومن المهم أن نلاحظ أنه الآن يُدعى "الرجل" وليس "خادم الملك". ويظن بعض الناس أن يوحنا الكاتب يبدأ في مناداته "الرجل" ليُظهر أقل تركيزًا على وضعه الرسمي بينما يبدأ الرجل في إظهار إيمان بيسوع.</w:t>
      </w:r>
    </w:p>
    <w:p>
      <w:pPr>
        <w:bidi/>
      </w:pPr>
      <w:r>
        <w:rPr>
          <w:rtl/>
          <w:cs/>
          <w:lang w:val="ar_AE" w:bidi="ar_AE"/>
        </w:rPr>
      </w:r>
      <w:r>
        <w:rPr>
          <w:rtl/>
          <w:cs/>
          <w:lang w:val="ar_AE" w:bidi="ar_AE"/>
        </w:rPr>
        <w:t>وفي اليوم التالي، بينما كان الرجل يسافر من قانا إلى كفرناحوم، قابله خدمه على الطريق. كما يمكن أن تُترجَم كلمة الخدم إلى عبيد. وكان خادم الملك يمتلك هؤلاء العبيد ولم يكن يدفع لهم أي أجر. وأخبروه أن الابن المريض قد شُفي. وسأل الرجل متى بدأ ابنه بالضبط في الشفاء. فأخبره عبيده أن الحمَّى قد تركت الصبي بالأمس في الساعة السابعة. وكان هذا على الأرجح في الساعة الواحدة بعد الظهر، وفقًا للطريقة التي كان الرومان يحسبون بها ساعات اليوم ابتداءًا من الساعة السادسة صباحًا.</w:t>
      </w:r>
    </w:p>
    <w:p>
      <w:pPr>
        <w:bidi/>
      </w:pPr>
      <w:r>
        <w:rPr>
          <w:rtl/>
          <w:cs/>
          <w:lang w:val="ar_AE" w:bidi="ar_AE"/>
        </w:rPr>
      </w:r>
      <w:r>
        <w:rPr>
          <w:rtl/>
          <w:cs/>
          <w:lang w:val="ar_AE" w:bidi="ar_AE"/>
        </w:rPr>
        <w:t>ويدرك الأبُ أن الساعة الواحدة بعد الظهر كانت نفس الوقت بالتحديد في اليوم السابق الذي قال فيه يسوع للرجل: "ابنك سيعيش". فيعلم الأب أن يسوع هو الذي شفى ابنه المريض. هذه هي الذروة، أو الجزء الأكثر أهمية من القصة. وهذه هي المرة الثالثة التي تأتي فيها عبارة "ابنك سيحيا" في القصة. وهذه هي أيضًا المرة الأولى التي يُدعى فيها الرجل "الأب" لأن النص يقول إنه رئيس أسرة بأكملها (رب بيت). أهل بيت (أسرة) تعبير يُشير إلى جميع الأشخاص الذين يعيشون في البيت. وهو يشمل زوجته، والابن الذي شُفي، وأبنائه الآخرين، والخدم. ويؤمن الأبُ وكل أهل بيته بيسوع.</w:t>
      </w:r>
    </w:p>
    <w:p>
      <w:pPr>
        <w:bidi/>
      </w:pPr>
      <w:r>
        <w:rPr>
          <w:rtl/>
          <w:cs/>
          <w:lang w:val="ar_AE" w:bidi="ar_AE"/>
        </w:rPr>
      </w:r>
      <w:r>
        <w:rPr>
          <w:rtl/>
          <w:cs/>
          <w:lang w:val="ar_AE" w:bidi="ar_AE"/>
        </w:rPr>
        <w:t>والبيان الأخير من هذه القصة يُذكِّر الجمهور بأن شفاء ابن خادم الملك كان آية يسوع المعجزية الثانية التي صنعها يسوع في الجليل. وهذا التصريح لا يعني أن يسوع صنع معجزتين هذه المرة بعد عودته من اليهودية إلى الجليل. كانت المعجزة الأولى من قبل في قانا عندما حوِّل يسوع الماء إلى خمر. وقد حدثت هذه المعجزة الأولى بعد أن عاد يسوع إلى الجليل من اليهودية خلال رحلة أخرى. والآن يرجع يسوع من اليهودية إلى الجليل للمرة الثانية، ويشفي الابن المريض في كفرناحوم. وهذا الشفاء هو المعجزة الثانية التي صنعها يسوع بعد رحلة من اليهودية إلى الجليل. وقد تأخرَ يسوع لفترة طويلة في السامرة عندما توقف ليتحدث مع المرأة السامرية والسامريين الآخرين، والآن نعلم أنه عاد إلى الجليل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4 : 43 - 54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يسافر يسوع وتلاميذه من السامرة إلى الجليل ويَصِلون إلى مدينة قانا في الجليل.</w:t>
      </w:r>
    </w:p>
    <w:p>
      <w:pPr>
        <w:bidi/>
      </w:pPr>
      <w:r>
        <w:rPr>
          <w:rtl/>
          <w:cs/>
          <w:lang w:val="ar_AE" w:bidi="ar_AE"/>
        </w:rPr>
      </w:r>
      <w:r>
        <w:rPr>
          <w:b/>
          <w:rtl/>
          <w:cs/>
          <w:lang w:val="ar_AE" w:bidi="ar_AE"/>
        </w:rPr>
        <w:t>في المشهد الثاني:</w:t>
      </w:r>
      <w:r>
        <w:rPr>
          <w:rtl/>
          <w:cs/>
          <w:lang w:val="ar_AE" w:bidi="ar_AE"/>
        </w:rPr>
        <w:t xml:space="preserve"> يأتي خادم للملك إلى يسوع في قانا ويطلب من يسوع أن يأتي ليشفي ابنه المريض في كفرناحوم. ويشفي يسوع الابن المريض بكلمة.</w:t>
      </w:r>
    </w:p>
    <w:p>
      <w:pPr>
        <w:bidi/>
      </w:pPr>
      <w:r>
        <w:rPr>
          <w:rtl/>
          <w:cs/>
          <w:lang w:val="ar_AE" w:bidi="ar_AE"/>
        </w:rPr>
      </w:r>
      <w:r>
        <w:rPr>
          <w:b/>
          <w:rtl/>
          <w:cs/>
          <w:lang w:val="ar_AE" w:bidi="ar_AE"/>
        </w:rPr>
        <w:t>في المشهد الثالث:</w:t>
      </w:r>
      <w:r>
        <w:rPr>
          <w:rtl/>
          <w:cs/>
          <w:lang w:val="ar_AE" w:bidi="ar_AE"/>
        </w:rPr>
        <w:t xml:space="preserve"> يسافر خادم الملك مرة أخرى إلى كفرناحوم. ويقابله عبيده في طريقه ويخبروه أن ابنه قد شُفي. فيؤمن خادم الملك وكل أهل بيته بيسوع.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لم يتم ذِكر التلاميذ هنا، لكنهم يسافرون مع يسوع.</w:t>
      </w:r>
    </w:p>
    <w:p>
      <w:pPr>
        <w:pStyle w:val="ListBullet"/>
        <w:bidi/>
        <w:spacing w:line="240" w:lineRule="auto"/>
        <w:ind w:left="720"/>
      </w:pPr>
      <w:r>
        <w:rPr>
          <w:rtl/>
          <w:cs/>
          <w:lang w:val="ar_AE" w:bidi="ar_AE"/>
        </w:rPr>
      </w:r>
      <w:r>
        <w:rPr>
          <w:rtl/>
          <w:cs/>
          <w:lang w:val="ar_AE" w:bidi="ar_AE"/>
        </w:rPr>
        <w:t>الجليليون</w:t>
      </w:r>
    </w:p>
    <w:p>
      <w:pPr>
        <w:pStyle w:val="ListBullet"/>
        <w:bidi/>
        <w:spacing w:line="240" w:lineRule="auto"/>
        <w:ind w:left="720"/>
      </w:pPr>
      <w:r>
        <w:rPr>
          <w:rtl/>
          <w:cs/>
          <w:lang w:val="ar_AE" w:bidi="ar_AE"/>
        </w:rPr>
      </w:r>
      <w:r>
        <w:rPr>
          <w:rtl/>
          <w:cs/>
          <w:lang w:val="ar_AE" w:bidi="ar_AE"/>
        </w:rPr>
        <w:t>خادم الملك</w:t>
      </w:r>
    </w:p>
    <w:p>
      <w:pPr>
        <w:pStyle w:val="ListBullet"/>
        <w:bidi/>
        <w:spacing w:line="240" w:lineRule="auto"/>
        <w:ind w:left="720"/>
      </w:pPr>
      <w:r>
        <w:rPr>
          <w:rtl/>
          <w:cs/>
          <w:lang w:val="ar_AE" w:bidi="ar_AE"/>
        </w:rPr>
      </w:r>
      <w:r>
        <w:rPr>
          <w:rtl/>
          <w:cs/>
          <w:lang w:val="ar_AE" w:bidi="ar_AE"/>
        </w:rPr>
        <w:t>الابن المريض</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أهل بيت خادم الملك</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يسوع وتلاميذه كانوا لا يزالون في رحلتهم من اليهودية إلى الجليل. وكانوا قد مكثوا في السامرة يومين حتى يتمكن يسوع من التحدث إلى السامريين. وتذكّروا أن هناك مجموعة كبيرة من السامريين الذين آمنوا بيسوع بعد أن سمعوا كلمات المرأة السامرية، وبعد أن سمعوا يسوع نفسه يتكلم. وعلى الأرجح كان يمكن أن يبقى يسوع لفترة أطول في السامرة مع العديد من السامريين الذين آمنوا به، لكنه غادر بعد يومين فقط. ومن المحتمل أنه غادر في ذلك الوقت حتى يتمكن من شفاء ابن خادم الملك في الجليل.</w:t>
      </w:r>
    </w:p>
    <w:p>
      <w:pPr>
        <w:bidi/>
      </w:pPr>
      <w:r>
        <w:rPr>
          <w:rtl/>
          <w:cs/>
          <w:lang w:val="ar_AE" w:bidi="ar_AE"/>
        </w:rPr>
      </w:r>
      <w:r>
        <w:rPr>
          <w:rtl/>
          <w:cs/>
          <w:lang w:val="ar_AE" w:bidi="ar_AE"/>
        </w:rPr>
        <w:t>في المشهد الأول، نسمع أن يسوع قال "ليس لنبي كرامة في مدينته". وهذا على الأرجح كان شيئًا قد قاله يسوع لتلاميذه. وربما قد ضمّن يوحنا الكاتب هذه العبارة هنا ليصف أنواع الأشياء التي كانت ستحدُث ليسوع في منطقته في الجليل. ويمكن أن يُظهر هذا السبب الذي لأجله تجاوب السامريون من منطقة السامرة بشكل جيد مع يسوع. تذكّروا أنه ليس من الواضح لماذا تم تضمين هذه العبارة هنا.</w:t>
      </w:r>
    </w:p>
    <w:p>
      <w:pPr>
        <w:bidi/>
      </w:pPr>
      <w:r>
        <w:rPr>
          <w:rtl/>
          <w:cs/>
          <w:lang w:val="ar_AE" w:bidi="ar_AE"/>
        </w:rPr>
      </w:r>
      <w:r>
        <w:rPr>
          <w:rtl/>
          <w:cs/>
          <w:lang w:val="ar_AE" w:bidi="ar_AE"/>
        </w:rPr>
        <w:t>يصل يسوع إلى الجليل، وقد قبِله الناس هناك. تذكّروا أن هناك معلومات أساسية عن سبب ترحيب وقبول الجليليين ليسوع. فبعضهم كان في أورشليم خلال عيد الفصح، وتذكّروا الآيات التي صنعها يسوع هناك. ويذهب يسوع إلى مدينة قانا، وهي كانت مدينة مهمة في حياته. وقانا هي المدينة حيث حوَّل يسوع الماء إلى خمر في العُرس. وينتهي المشهد الأول عندما يصل يسوع إلى قانا.</w:t>
      </w:r>
    </w:p>
    <w:p>
      <w:pPr>
        <w:bidi/>
      </w:pPr>
      <w:r>
        <w:rPr>
          <w:rtl/>
          <w:cs/>
          <w:lang w:val="ar_AE" w:bidi="ar_AE"/>
        </w:rPr>
      </w:r>
      <w:r>
        <w:rPr>
          <w:rtl/>
          <w:cs/>
          <w:lang w:val="ar_AE" w:bidi="ar_AE"/>
        </w:rPr>
        <w:t>يبدأ المشهد الثاني بتقديم شخصية جديدة. في اللغة الأصلية، تُقدِّم كلمة "الآن" الشخصية الجديدة في القصة.</w:t>
      </w:r>
    </w:p>
    <w:p>
      <w:pPr>
        <w:bidi/>
      </w:pPr>
      <w:r>
        <w:rPr>
          <w:rtl/>
          <w:cs/>
          <w:lang w:val="ar_AE" w:bidi="ar_AE"/>
        </w:rPr>
      </w:r>
      <w:r>
        <w:rPr>
          <w:rtl/>
          <w:cs/>
          <w:lang w:val="ar_AE" w:bidi="ar_AE"/>
        </w:rPr>
        <w:t>أوقفوا سماع التسجيل الصوتي هنا، وناقشوا هذا السؤال كمجموعة: كيف تُقدِّمون شخصية جديدة في قصة في لغتكم؟ (توقَّفوا هنا عن سماع التسجيل الصوتي)</w:t>
      </w:r>
    </w:p>
    <w:p>
      <w:pPr>
        <w:bidi/>
      </w:pPr>
      <w:r>
        <w:rPr>
          <w:rtl/>
          <w:cs/>
          <w:lang w:val="ar_AE" w:bidi="ar_AE"/>
        </w:rPr>
      </w:r>
      <w:r>
        <w:rPr>
          <w:rtl/>
          <w:cs/>
          <w:lang w:val="ar_AE" w:bidi="ar_AE"/>
        </w:rPr>
        <w:t>كان خادم الملك يعيش في كفرناحوم، وهي مدينة قريبة من مدينة قانا. وكان ابن خادم الملك مريضًا في كفرناحوم.</w:t>
      </w:r>
    </w:p>
    <w:p>
      <w:pPr>
        <w:bidi/>
      </w:pPr>
      <w:r>
        <w:rPr>
          <w:rtl/>
          <w:cs/>
          <w:lang w:val="ar_AE" w:bidi="ar_AE"/>
        </w:rPr>
      </w:r>
      <w:r>
        <w:rPr>
          <w:rtl/>
          <w:cs/>
          <w:lang w:val="ar_AE" w:bidi="ar_AE"/>
        </w:rPr>
        <w:t xml:space="preserve">توقّفوا هنا وانظروا إلى خريطة </w:t>
      </w:r>
      <w:r>
        <w:rPr>
          <w:rtl/>
          <w:cs/>
          <w:lang w:val="ar_AE" w:bidi="ar_AE"/>
        </w:rPr>
        <w:t>قانا وكفرناحوم</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يسمع خادم الملك من شخصٍ ما عن وصول يسوع إلى الجليل، لذلك يسافر من كفرناحوم إلى قانا ليرى يسوع. تذكّروا أن كفرناحوم كانت على البحيرة، لذلك كانت على أرض أدنى من قانا. ويسافر خادم الملك إلى قانا ليبحث عن يسوع.</w:t>
      </w:r>
    </w:p>
    <w:p>
      <w:pPr>
        <w:bidi/>
      </w:pPr>
      <w:r>
        <w:rPr>
          <w:rtl/>
          <w:cs/>
          <w:lang w:val="ar_AE" w:bidi="ar_AE"/>
        </w:rPr>
      </w:r>
      <w:r>
        <w:rPr>
          <w:rtl/>
          <w:cs/>
          <w:lang w:val="ar_AE" w:bidi="ar_AE"/>
        </w:rPr>
        <w:t>أوقفوا سماع التسجيل الصوتي هنا، وناقشوا هذا السؤال كمجموعة: كيف تتحدثون عن السفر إلى / من الأماكن في لغتكم؟ على سبيل المثال، إذا كنتم مسافرين من مدينة على أرض مرتفعة، إلى مدينة على أرض أدنى، فماذا تقولون؟ كيف تُظهرون اتجاهات مثل الشرق والغرب والشمال والجنوب في لغتكم؟ (توقَّفوا هنا عن سماع التسجيل الصوتي)</w:t>
      </w:r>
    </w:p>
    <w:p>
      <w:pPr>
        <w:bidi/>
      </w:pPr>
      <w:r>
        <w:rPr>
          <w:rtl/>
          <w:cs/>
          <w:lang w:val="ar_AE" w:bidi="ar_AE"/>
        </w:rPr>
      </w:r>
      <w:r>
        <w:rPr>
          <w:rtl/>
          <w:cs/>
          <w:lang w:val="ar_AE" w:bidi="ar_AE"/>
        </w:rPr>
        <w:t>يتوسل خادم الملك إلى يسوع أن ينزل إلى كفرناحوم ليشفي ابنه المريض. تذكّروا أن الجمع الآن يعرف أن الابن على وشك الموت. وهذا يعني أن الابن كان مريضًا للغاية. وكلمة "يتوسل" في اللغة الأصلية تُظهر أن خادم الملك كان يطلب من يسوع مرارًا أن يأتي ويشفي ابنه المريض في كفرناحوم.</w:t>
      </w:r>
    </w:p>
    <w:p>
      <w:pPr>
        <w:bidi/>
      </w:pPr>
      <w:r>
        <w:rPr>
          <w:rtl/>
          <w:cs/>
          <w:lang w:val="ar_AE" w:bidi="ar_AE"/>
        </w:rPr>
      </w:r>
      <w:r>
        <w:rPr>
          <w:rtl/>
          <w:cs/>
          <w:lang w:val="ar_AE" w:bidi="ar_AE"/>
        </w:rPr>
        <w:t xml:space="preserve">تذكّروا أن يسوع لم يشفِ الابن المريض على الفور. بل يقول يسوع أولًا شيئًا للرجل ولجميع الناس من حوله. إذ يقول إنهم لن يؤمنوا به إلا إذا رأوا آيات وعجائب. في اللغة الأصلية، هناك كلمتان نافيتان: "إن </w:t>
      </w:r>
      <w:r>
        <w:rPr>
          <w:b/>
          <w:rtl/>
          <w:cs/>
          <w:lang w:val="ar_AE" w:bidi="ar_AE"/>
        </w:rPr>
        <w:t>لم</w:t>
      </w:r>
      <w:r>
        <w:rPr>
          <w:rtl/>
          <w:cs/>
          <w:lang w:val="ar_AE" w:bidi="ar_AE"/>
        </w:rPr>
        <w:t xml:space="preserve"> تروا الآيات، فلن تؤمنوا </w:t>
      </w:r>
      <w:r>
        <w:rPr>
          <w:b/>
          <w:rtl/>
          <w:cs/>
          <w:lang w:val="ar_AE" w:bidi="ar_AE"/>
        </w:rPr>
        <w:t>أبدًا</w:t>
      </w:r>
      <w:r>
        <w:rPr>
          <w:rtl/>
          <w:cs/>
          <w:lang w:val="ar_AE" w:bidi="ar_AE"/>
        </w:rPr>
        <w:t>". وهذا يُؤكد كلمات يسوع. كان الناس غالبًا ما يريدون أن يروا معجزات يسوع وآياته. وهذا لا يعني أنه كان لديهم إيمان حقيقي بيسوع، أو أنهم كانوا يؤمنون به كالمخلّص الموعود الذي يزيل خطاياهم.</w:t>
      </w:r>
    </w:p>
    <w:p>
      <w:pPr>
        <w:bidi/>
      </w:pPr>
      <w:r>
        <w:rPr>
          <w:rtl/>
          <w:cs/>
          <w:lang w:val="ar_AE" w:bidi="ar_AE"/>
        </w:rPr>
      </w:r>
      <w:r>
        <w:rPr>
          <w:rtl/>
          <w:cs/>
          <w:lang w:val="ar_AE" w:bidi="ar_AE"/>
        </w:rPr>
        <w:t>يطلب خادم الملك من يسوع مرة أخرى أن ينزل إلى كفرناحوم ليشفي ابنه المريض. تذكّروا أن خادم الملك يحترم يسوع ويدعوه "رب" أو "سيد". ومرة أخرى، هناك إشارة إلى أن الابن كان قريبًا من الموت.</w:t>
      </w:r>
    </w:p>
    <w:p>
      <w:pPr>
        <w:bidi/>
      </w:pPr>
      <w:r>
        <w:rPr>
          <w:rtl/>
          <w:cs/>
          <w:lang w:val="ar_AE" w:bidi="ar_AE"/>
        </w:rPr>
      </w:r>
      <w:r>
        <w:rPr>
          <w:rtl/>
          <w:cs/>
          <w:lang w:val="ar_AE" w:bidi="ar_AE"/>
        </w:rPr>
        <w:t>والجزء الأخير من المشهد الثاني هو عندما يشفي يسوع الابن المريض. فيخبر يسوع خادم الملك أنه ينبغي أن يعود إلى بيته، وأن ابنه سيحيا. وهذا يعني أن الابن كان سيُشفي. تذكّروا أن يسوع شفى الابن المريض بكلماته، وأنه لم يكن بحاجة حتى إلى أن يذهب إلى كفرناحوم ليشفيه. فقد مكث يسوع في قانا وشفى الابن المريض من بعيد.</w:t>
      </w:r>
    </w:p>
    <w:p>
      <w:pPr>
        <w:bidi/>
      </w:pPr>
      <w:r>
        <w:rPr>
          <w:rtl/>
          <w:cs/>
          <w:lang w:val="ar_AE" w:bidi="ar_AE"/>
        </w:rPr>
      </w:r>
      <w:r>
        <w:rPr>
          <w:rtl/>
          <w:cs/>
          <w:lang w:val="ar_AE" w:bidi="ar_AE"/>
        </w:rPr>
        <w:t>في المشهد الثالث، يُصدِّق خادم الملك كلمة يسوع أن ابنه سيُشفى. ويبدأ الخادم الرحلة من قانا إلى بيته في كفرناحوم. وفي اليوم التالي، وفي طريقه، يقابله عبيده ليخبروه أن الابن قد شُفي! ويسألهم متى شُفي الابن، فيقولون إن ذلك كان في الساعة الواحدة بعد ظهر اليوم السابق. وكان الأب يعرف أن الساعة الواحدة بعد الظهر من اليوم السابق هي بالضبط الوقت الذي قال فيه يسوع: "ابنك سيحيا!" تذكّروا أن هذه هي ذروة القصة. وهي أيضًا المرة الثالثة في القصة التي يقول: "ابنك سيحيا!"</w:t>
      </w:r>
    </w:p>
    <w:p>
      <w:pPr>
        <w:bidi/>
      </w:pPr>
      <w:r>
        <w:rPr>
          <w:rtl/>
          <w:cs/>
          <w:lang w:val="ar_AE" w:bidi="ar_AE"/>
        </w:rPr>
      </w:r>
      <w:r>
        <w:rPr>
          <w:rtl/>
          <w:cs/>
          <w:lang w:val="ar_AE" w:bidi="ar_AE"/>
        </w:rPr>
        <w:t>فيؤمن خادم الملك وكل أهل بيته بيسوع نتيجة لشفاء الابن المريض. فقد علموا أن يسوع هو الذي شفى الابن، حتى مع أنه كان في مدينة مختلفة. وقد آمنوا بيسوع بسبب هذا الشفاء.</w:t>
      </w:r>
    </w:p>
    <w:p>
      <w:pPr>
        <w:bidi/>
      </w:pPr>
      <w:r>
        <w:rPr>
          <w:rtl/>
          <w:cs/>
          <w:lang w:val="ar_AE" w:bidi="ar_AE"/>
        </w:rPr>
      </w:r>
      <w:r>
        <w:rPr>
          <w:rtl/>
          <w:cs/>
          <w:lang w:val="ar_AE" w:bidi="ar_AE"/>
        </w:rPr>
        <w:t>تذكّروا أن هذه هي المرة الثانية التي يقوم فيها يسوع بالسفر من اليهودية إلى الجليل. في المرة الأولى، يأتي إلى الجليل ويغيّر الماء إلى خمر في مدينة قانا. وفي هذه المرة كان أيضًا في قانا ويشفي ابن خادم الملك في كفرناحوم.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4 : 43 - 54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لم يتم ذِكر التلاميذ هنا، لكنهم يسافرون مع يسوع.</w:t>
      </w:r>
    </w:p>
    <w:p>
      <w:pPr>
        <w:pStyle w:val="ListBullet"/>
        <w:bidi/>
        <w:spacing w:line="240" w:lineRule="auto"/>
        <w:ind w:left="720"/>
      </w:pPr>
      <w:r>
        <w:rPr>
          <w:rtl/>
          <w:cs/>
          <w:lang w:val="ar_AE" w:bidi="ar_AE"/>
        </w:rPr>
      </w:r>
      <w:r>
        <w:rPr>
          <w:rtl/>
          <w:cs/>
          <w:lang w:val="ar_AE" w:bidi="ar_AE"/>
        </w:rPr>
        <w:t>الجليليون</w:t>
      </w:r>
    </w:p>
    <w:p>
      <w:pPr>
        <w:pStyle w:val="ListBullet"/>
        <w:bidi/>
        <w:spacing w:line="240" w:lineRule="auto"/>
        <w:ind w:left="720"/>
      </w:pPr>
      <w:r>
        <w:rPr>
          <w:rtl/>
          <w:cs/>
          <w:lang w:val="ar_AE" w:bidi="ar_AE"/>
        </w:rPr>
      </w:r>
      <w:r>
        <w:rPr>
          <w:rtl/>
          <w:cs/>
          <w:lang w:val="ar_AE" w:bidi="ar_AE"/>
        </w:rPr>
        <w:t>خادم الملك</w:t>
      </w:r>
    </w:p>
    <w:p>
      <w:pPr>
        <w:pStyle w:val="ListBullet"/>
        <w:bidi/>
        <w:spacing w:line="240" w:lineRule="auto"/>
        <w:ind w:left="720"/>
      </w:pPr>
      <w:r>
        <w:rPr>
          <w:rtl/>
          <w:cs/>
          <w:lang w:val="ar_AE" w:bidi="ar_AE"/>
        </w:rPr>
      </w:r>
      <w:r>
        <w:rPr>
          <w:rtl/>
          <w:cs/>
          <w:lang w:val="ar_AE" w:bidi="ar_AE"/>
        </w:rPr>
        <w:t>الابن المريض</w:t>
      </w:r>
    </w:p>
    <w:p>
      <w:pPr>
        <w:pStyle w:val="ListBullet"/>
        <w:bidi/>
        <w:spacing w:line="240" w:lineRule="auto"/>
        <w:ind w:left="720"/>
      </w:pPr>
      <w:r>
        <w:rPr>
          <w:rtl/>
          <w:cs/>
          <w:lang w:val="ar_AE" w:bidi="ar_AE"/>
        </w:rPr>
      </w:r>
      <w:r>
        <w:rPr>
          <w:rtl/>
          <w:cs/>
          <w:lang w:val="ar_AE" w:bidi="ar_AE"/>
        </w:rPr>
        <w:t>العبيد</w:t>
      </w:r>
    </w:p>
    <w:p>
      <w:pPr>
        <w:pStyle w:val="ListBullet"/>
        <w:bidi/>
        <w:spacing w:line="240" w:lineRule="auto"/>
        <w:ind w:left="720"/>
      </w:pPr>
      <w:r>
        <w:rPr>
          <w:rtl/>
          <w:cs/>
          <w:lang w:val="ar_AE" w:bidi="ar_AE"/>
        </w:rPr>
      </w:r>
      <w:r>
        <w:rPr>
          <w:rtl/>
          <w:cs/>
          <w:lang w:val="ar_AE" w:bidi="ar_AE"/>
        </w:rPr>
        <w:t>أهل بيت خادم الملك</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مكث يسوع وتلاميذه في السامرة يومين ليتكلموا مع السامريين. وفي نهاية اليومين، غادروا السامرة وواصلوا رحلتهم إلى الجليل. وكان يسوع قد قال لتلاميذه إنه: "ليس لنبي كرامة في مدينته".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"أشعر بالحزن لأنني أغادر السامرة حيث الناس مستعدين أن يؤمنوا بي"، أو "أشعر بالفرح للعودة إلى الجليل، مع أنه لا توجد كرامة أو احترام لي هنا"، أو "أتمنى أن يؤمن الناس في الجليل هذه المرة بي".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وصل يسوع إلى الجليل، وقد قبِله أهل الجليل. فقد تذكروا الآيات التي كان قد صنعها يسوع في أورشليم خلال عيد الفصح.</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الجليليين: "بماذا تشعرون؟" قد يجيب الناس بعبارات مثل: "نحن متحمسون لنري الآيات التي سيفعلها يسوع لنا هنا في الجليل"، أو "نحن نتذكّر جميع الآيات التي صنعها يسوع في أورشليم، مثل تطهير الهيكل"، أو "نحن فرحون لأننا نرحب بيسوع مرة أخرى في الجليل".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يصل يسوع وتلاميذه إلى قانا، وهي المكان الذي صنع فيه يسوع معجزته الأولى. وذلك عندما حوَّل الماء إلى خمر في قانا. وكان خادم للملك يعيش في كفرناحوم، وهي مدينة قريبة على بحر الجليل. وكان ابن خادم الملك مريضًا جدًا، وهو قد سمع عن وصول يسوع إلى الجليل. فيسافر هذا المسؤول الملكي إلى قانا ليتحدث إلى يسوع عن ابنه المريض.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خادم الملك: "بماذا تشعر؟" قد يجيب الشخص بعبارات مثل: "أتمنى أن يكون يسوع قويًا بما يكفي ليشفي ابني"، أو "أريد أن يرجع يسوع بسرعة معي إلى كفرناحوم ليَشفي ابني"، أو "أشعر بالقلق لأن ابني قد يموت قبل أن يأتي يسوع ليشفيه".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يصل خادم الملك إلى قانا. ويلتمس من يسوع أن يذهب معه إلى كفرناحوم ليشفي ابنه المريض. وكان الابن قريبًا من الموت. ويجيب يسوع بقوله: "لا تؤمنوا إن لم تروا المعجزات والآيات".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الجليليين: "بماذا تشعرون؟" قد يجيب الناس بعبارات مثل: "نشعر بالإهانة لأن يسوع يقول أننا بحاجة إلى آيات ومعجزات لكي نؤمن به"، أو "نتمنى أن يصنع يسوع معجزة من أجلنا بأي حال"، أو "نتساءل كيف كان يسوع يتوقع منا أن نصدقه </w:t>
      </w:r>
      <w:r>
        <w:rPr>
          <w:b/>
          <w:rtl/>
          <w:cs/>
          <w:lang w:val="ar_AE" w:bidi="ar_AE"/>
        </w:rPr>
        <w:t>بدون</w:t>
      </w:r>
      <w:r>
        <w:rPr>
          <w:rtl/>
          <w:cs/>
          <w:lang w:val="ar_AE" w:bidi="ar_AE"/>
        </w:rPr>
        <w:t xml:space="preserve"> علامات ومعجزات".</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يطلب المسؤول الملكي من يسوع مرة أخرى أن ينزل إلى كفرناحوم ليشفي ابنه المريض. فهو يريد من يسوع أن يأتي قبل أن يموت ابنه. وفي هذه المرة، يجيب يسوع قائلًا: "ارجع إلى بيتك! فإن ابنك سيحيا!" فمن خلال كلماته، شفى يسوع ابنه المريض. يُؤمن المسؤول الملكي بيسوع ويبدأ رحلة العودة إلى بيته إلى كفرناحوم.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خادم الملك: "بماذا تشعر؟" قد يجيب الشخص بعبارات مثل: "أؤمن أن ابني المريض قد شُفى"، أو "أتساءل من يكون يسوع، لأنه يستطيع أن يشفي ابني وهو في مدينة مختلفة"، أو "أتطلع إلى رؤية ابني لمعرفة ما إذا كان بخير".</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وبينما كان خادم الملك في طريقه إلى بيته، قابله عبيده. ويخبره العبيد أن ابنه بخير! فيستفسر خادم الملك منهم عن الوقت الذي شُفي فيه. فيخبره العبيد إنها كانت الساعة الواحدة ظهرًا من اليوم السابق. فيدرك خادم الملك أن هذا كان نفس الوقت الذي قال له يسوع فيه في اليوم السابق: "ارجع إلى بيتك! فإن ابنك سيحيا!"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العبيد: "بماذا تشعرون؟" قد يجيب الناس بعبارات مثل: "نشعر بالصدمة لأن شفاء الابن قد حدث دون أن يأتي مُعالج ليراه"، أو "نحن نؤمن بيسوع"، أو "نفرح مع سيدنا لأن ابنه قد شُفى".</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فيؤمن خادم الملك وأهل بيته ويثقون جميعًا بيسوع. وهذه هي المعجزة الثانية التي صنعها يسوع بعد أن قام برحلة من اليهودية إلى الجليل. وقد حدثت المعجزة الأولى أيضًا بعد رحلة مختلفة من اليهودية إلى الجليل.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الابن المريض: "بماذا تشعر؟" قد يجيب الشخص بعبارات مثل: "أنا أؤمن بقوة يسوع في شفائي"، أو "أشعر بالامتنان لأن أبي سافر إلى قانا ليتحدث إلى يسوع"، أو "أريد أن أرى يسوع مرة أخرى لأشكره على شفائي من مرضي".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4 : 43 - 54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وتلاميذه يسافرون من اليهودية إلى </w:t>
      </w:r>
      <w:r>
        <w:rPr>
          <w:b/>
          <w:rtl/>
          <w:cs/>
          <w:lang w:val="ar_AE" w:bidi="ar_AE"/>
        </w:rPr>
        <w:t>الجليل</w:t>
      </w:r>
      <w:r>
        <w:rPr>
          <w:rtl/>
          <w:cs/>
          <w:lang w:val="ar_AE" w:bidi="ar_AE"/>
        </w:rPr>
        <w:t xml:space="preserve">. وقد توقفوا في السامرة لمدة يومين، والآن واصلوا رحلتهم إلى الجليل. </w:t>
      </w:r>
      <w:r>
        <w:rPr>
          <w:rtl/>
          <w:cs/>
          <w:lang w:val="ar_AE" w:bidi="ar_AE"/>
        </w:rPr>
        <w:t>والجليل</w:t>
      </w:r>
      <w:r>
        <w:rPr>
          <w:rtl/>
          <w:cs/>
          <w:lang w:val="ar_AE" w:bidi="ar_AE"/>
        </w:rPr>
        <w:t xml:space="preserve"> تقع في الشمال، وقد كان يسوع من الجليل. والناس من الجليل كانوا يُدعون الجليليين.</w:t>
      </w:r>
    </w:p>
    <w:p>
      <w:pPr>
        <w:bidi/>
      </w:pPr>
      <w:r>
        <w:rPr>
          <w:rtl/>
          <w:cs/>
          <w:lang w:val="ar_AE" w:bidi="ar_AE"/>
        </w:rPr>
      </w:r>
      <w:r>
        <w:rPr>
          <w:rtl/>
          <w:cs/>
          <w:lang w:val="ar_AE" w:bidi="ar_AE"/>
        </w:rPr>
        <w:t xml:space="preserve">توقَّفوا هنا وانظروا معًا كمجموعة إلى </w:t>
      </w:r>
      <w:r>
        <w:rPr>
          <w:rtl/>
          <w:cs/>
          <w:lang w:val="ar_AE" w:bidi="ar_AE"/>
        </w:rPr>
        <w:t>خريطة لليهودية والسامرة ومدينة سوخار، والجليل</w:t>
      </w:r>
      <w:r>
        <w:rPr>
          <w:rtl/>
          <w:cs/>
          <w:lang w:val="ar_AE" w:bidi="ar_AE"/>
        </w:rPr>
        <w:t>. (توقَّفوا هنا عن سماع التسجيل الصوتي)</w:t>
      </w:r>
    </w:p>
    <w:p>
      <w:pPr>
        <w:bidi/>
      </w:pPr>
      <w:r>
        <w:rPr>
          <w:rtl/>
          <w:cs/>
          <w:lang w:val="ar_AE" w:bidi="ar_AE"/>
        </w:rPr>
      </w:r>
      <w:r>
        <w:rPr>
          <w:rtl/>
          <w:cs/>
          <w:lang w:val="ar_AE" w:bidi="ar_AE"/>
        </w:rPr>
        <w:t xml:space="preserve">قال يسوع إنه ليس </w:t>
      </w:r>
      <w:r>
        <w:rPr>
          <w:b/>
          <w:rtl/>
          <w:cs/>
          <w:lang w:val="ar_AE" w:bidi="ar_AE"/>
        </w:rPr>
        <w:t>لنبي</w:t>
      </w:r>
      <w:r>
        <w:rPr>
          <w:rtl/>
          <w:cs/>
          <w:lang w:val="ar_AE" w:bidi="ar_AE"/>
        </w:rPr>
        <w:t xml:space="preserve"> كرامة في وطنه. والنبي هو شخص يتحدث برسائل من الله. استخدموا الكلمة ذاتها التي استخدمتوها في المقاطع السابقة للإشارة إلى النبي. للمزيد من المعلومات عن </w:t>
      </w:r>
      <w:r>
        <w:rPr>
          <w:rtl/>
          <w:cs/>
          <w:lang w:val="ar_AE" w:bidi="ar_AE"/>
        </w:rPr>
        <w:t>النبي</w:t>
      </w:r>
      <w:r>
        <w:rPr>
          <w:rtl/>
          <w:cs/>
          <w:lang w:val="ar_AE" w:bidi="ar_AE"/>
        </w:rPr>
        <w:t>، انظروا قاموس الكلمات الرئيسية.</w:t>
      </w:r>
    </w:p>
    <w:p>
      <w:pPr>
        <w:bidi/>
      </w:pPr>
      <w:r>
        <w:rPr>
          <w:rtl/>
          <w:cs/>
          <w:lang w:val="ar_AE" w:bidi="ar_AE"/>
        </w:rPr>
      </w:r>
      <w:r>
        <w:rPr>
          <w:rtl/>
          <w:cs/>
          <w:lang w:val="ar_AE" w:bidi="ar_AE"/>
        </w:rPr>
        <w:t xml:space="preserve">وقد رحب الجليليون بيسوع لأنهم تذكّروا ما كان قد فعله يسوع في </w:t>
      </w:r>
      <w:r>
        <w:rPr>
          <w:b/>
          <w:rtl/>
          <w:cs/>
          <w:lang w:val="ar_AE" w:bidi="ar_AE"/>
        </w:rPr>
        <w:t>أورشليم</w:t>
      </w:r>
      <w:r>
        <w:rPr>
          <w:rtl/>
          <w:cs/>
          <w:lang w:val="ar_AE" w:bidi="ar_AE"/>
        </w:rPr>
        <w:t xml:space="preserve"> في </w:t>
      </w:r>
      <w:r>
        <w:rPr>
          <w:b/>
          <w:rtl/>
          <w:cs/>
          <w:lang w:val="ar_AE" w:bidi="ar_AE"/>
        </w:rPr>
        <w:t>عيد الفصح</w:t>
      </w:r>
      <w:r>
        <w:rPr>
          <w:rtl/>
          <w:cs/>
          <w:lang w:val="ar_AE" w:bidi="ar_AE"/>
        </w:rPr>
        <w:t xml:space="preserve">. وأورشليم هي العاصمة الدينية للشعب اليهودي. وكان الهيكل قائمًا في أورشليم. وعيد الفصح هو عيد ديني سنوي يحتفل به اليهود معًا في أورشليم. استخدموا الكلمات ذاتها التي استخدمتوها في المقاطع السابقة للإشارة إلى أورشليم وعيد الفصح. لمزيد من المعلومات عن </w:t>
      </w:r>
      <w:r>
        <w:rPr>
          <w:rtl/>
          <w:cs/>
          <w:lang w:val="ar_AE" w:bidi="ar_AE"/>
        </w:rPr>
        <w:t>أورشليم</w:t>
      </w:r>
      <w:r>
        <w:rPr>
          <w:rtl/>
          <w:cs/>
          <w:lang w:val="ar_AE" w:bidi="ar_AE"/>
        </w:rPr>
        <w:t xml:space="preserve"> وعيد </w:t>
      </w:r>
      <w:r>
        <w:rPr>
          <w:rtl/>
          <w:cs/>
          <w:lang w:val="ar_AE" w:bidi="ar_AE"/>
        </w:rPr>
        <w:t>الفصح</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وانظروا معًا إلى خريطة </w:t>
      </w:r>
      <w:r>
        <w:rPr>
          <w:rtl/>
          <w:cs/>
          <w:lang w:val="ar_AE" w:bidi="ar_AE"/>
        </w:rPr>
        <w:t>أورشليم والجليل</w:t>
      </w:r>
      <w:r>
        <w:rPr>
          <w:rtl/>
          <w:cs/>
          <w:lang w:val="ar_AE" w:bidi="ar_AE"/>
        </w:rPr>
        <w:t xml:space="preserve"> مرة أخرى إذا لزم الأمر. (توقَّفوا هنا عن سماع التسجيل الصوتي)</w:t>
      </w:r>
    </w:p>
    <w:p>
      <w:pPr>
        <w:bidi/>
      </w:pPr>
      <w:r>
        <w:rPr>
          <w:rtl/>
          <w:cs/>
          <w:lang w:val="ar_AE" w:bidi="ar_AE"/>
        </w:rPr>
      </w:r>
      <w:r>
        <w:rPr>
          <w:rtl/>
          <w:cs/>
          <w:lang w:val="ar_AE" w:bidi="ar_AE"/>
        </w:rPr>
        <w:t xml:space="preserve">وقد جاء يسوع إلى مدينة </w:t>
      </w:r>
      <w:r>
        <w:rPr>
          <w:b/>
          <w:rtl/>
          <w:cs/>
          <w:lang w:val="ar_AE" w:bidi="ar_AE"/>
        </w:rPr>
        <w:t>قانا</w:t>
      </w:r>
      <w:r>
        <w:rPr>
          <w:rtl/>
          <w:cs/>
          <w:lang w:val="ar_AE" w:bidi="ar_AE"/>
        </w:rPr>
        <w:t xml:space="preserve"> في الجليل. وقانا هي المدينة التي صنع فيها يسوع معجزته الأولى. فقد حوَّل يسوع الماء إلى خمر في العُرس. وكانت قانا على أرض أعلى من بحر الجليل القريب. استخدموا الكلمة ذاتها التي استخدمتوها في المقاطع السابقة للإشارة إلى قانا. </w:t>
      </w:r>
    </w:p>
    <w:p>
      <w:pPr>
        <w:bidi/>
      </w:pPr>
      <w:r>
        <w:rPr>
          <w:rtl/>
          <w:cs/>
          <w:lang w:val="ar_AE" w:bidi="ar_AE"/>
        </w:rPr>
      </w:r>
      <w:r>
        <w:rPr>
          <w:rtl/>
          <w:cs/>
          <w:lang w:val="ar_AE" w:bidi="ar_AE"/>
        </w:rPr>
        <w:t xml:space="preserve">وكان لخادم الملك ابن مريض في </w:t>
      </w:r>
      <w:r>
        <w:rPr>
          <w:b/>
          <w:rtl/>
          <w:cs/>
          <w:lang w:val="ar_AE" w:bidi="ar_AE"/>
        </w:rPr>
        <w:t>كفرناحوم</w:t>
      </w:r>
      <w:r>
        <w:rPr>
          <w:rtl/>
          <w:cs/>
          <w:lang w:val="ar_AE" w:bidi="ar_AE"/>
        </w:rPr>
        <w:t xml:space="preserve">. وكانت كفرناحوم مدينة على شاطئ بحر الجليل، وهي مدينة كانت تبعد حوالي عشرين ميلًا أو 32 كيلومترًا عن قانا. كما كانت مدينة تجارية مهمة. وكان على الناس أن ينزلوا إلى كفرناحوم لأنها كانت على أرض منخفضة بالقرب من البحر. استخدموا الكلمة ذاتها التي استخدمتوها في المقاطع السابقة للإشارة إلى كفرناحوم. لمزيدٍ من المعلومات عن </w:t>
      </w:r>
      <w:r>
        <w:rPr>
          <w:rtl/>
          <w:cs/>
          <w:lang w:val="ar_AE" w:bidi="ar_AE"/>
        </w:rPr>
        <w:t>كفرناحوم</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وانظروا إلى خريطة </w:t>
      </w:r>
      <w:r>
        <w:rPr>
          <w:rtl/>
          <w:cs/>
          <w:lang w:val="ar_AE" w:bidi="ar_AE"/>
        </w:rPr>
        <w:t>قانا وكفرناحوم</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 xml:space="preserve">وقد قال يسوع للناس أنهم لا يؤمنون أبدًا إذا لم يروا </w:t>
      </w:r>
      <w:r>
        <w:rPr>
          <w:b/>
          <w:rtl/>
          <w:cs/>
          <w:lang w:val="ar_AE" w:bidi="ar_AE"/>
        </w:rPr>
        <w:t>المعجزات والآيات</w:t>
      </w:r>
      <w:r>
        <w:rPr>
          <w:rtl/>
          <w:cs/>
          <w:lang w:val="ar_AE" w:bidi="ar_AE"/>
        </w:rPr>
        <w:t xml:space="preserve">. إن الآية تعني معجزة تحدث لتُظهر للناس شيئًا مهمًا. استخدموا الكلمات ذاتها التي استخدمتوها في المقاطع السابقة للإشارة إلى "المعجزات والآيات والعجائب". للمزيد من المعلومات عن </w:t>
      </w:r>
      <w:r>
        <w:rPr>
          <w:rtl/>
          <w:cs/>
          <w:lang w:val="ar_AE" w:bidi="ar_AE"/>
        </w:rPr>
        <w:t>المعجزات والآيات والعجائب</w:t>
      </w:r>
      <w:r>
        <w:rPr>
          <w:rtl/>
          <w:cs/>
          <w:lang w:val="ar_AE" w:bidi="ar_AE"/>
        </w:rPr>
        <w:t>، انظروا قاموس الكلمات الرئيسية.</w:t>
      </w:r>
    </w:p>
    <w:p>
      <w:pPr>
        <w:bidi/>
      </w:pPr>
      <w:r>
        <w:rPr>
          <w:rtl/>
          <w:cs/>
          <w:lang w:val="ar_AE" w:bidi="ar_AE"/>
        </w:rPr>
      </w:r>
      <w:r>
        <w:rPr>
          <w:rtl/>
          <w:cs/>
          <w:lang w:val="ar_AE" w:bidi="ar_AE"/>
        </w:rPr>
        <w:t xml:space="preserve">ويدعو خادم الملك يسوع "سيد"، وهو مصطلح للاحترام. كما يمكن أن يُترجَم إلى كلمة "سيد" أو "رب". استخدموا الكلمة ذاتها التي استخدمتوها في المقاطع السابقة للإشارة إلى </w:t>
      </w:r>
      <w:r>
        <w:rPr>
          <w:b/>
          <w:rtl/>
          <w:cs/>
          <w:lang w:val="ar_AE" w:bidi="ar_AE"/>
        </w:rPr>
        <w:t>الرب (السيد)</w:t>
      </w:r>
      <w:r>
        <w:rPr>
          <w:rtl/>
          <w:cs/>
          <w:lang w:val="ar_AE" w:bidi="ar_AE"/>
        </w:rPr>
        <w:t xml:space="preserve">. لمزيدٍ من المعلومات عن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ويعمل </w:t>
      </w:r>
      <w:r>
        <w:rPr>
          <w:b/>
          <w:rtl/>
          <w:cs/>
          <w:lang w:val="ar_AE" w:bidi="ar_AE"/>
        </w:rPr>
        <w:t>الخَدَم</w:t>
      </w:r>
      <w:r>
        <w:rPr>
          <w:rtl/>
          <w:cs/>
          <w:lang w:val="ar_AE" w:bidi="ar_AE"/>
        </w:rPr>
        <w:t xml:space="preserve"> لدى السيد. وهم يعيشون في بيت السيد، ولا يكسبون أي أجر. وهم مثل العبيد. استخدموا الكلمة ذاتها التي استخدمتوها في المقاطع السابقة للإشارة إلى الخَدم. لمزيدٍ من المعلومات عن </w:t>
      </w:r>
      <w:r>
        <w:rPr>
          <w:rtl/>
          <w:cs/>
          <w:lang w:val="ar_AE" w:bidi="ar_AE"/>
        </w:rPr>
        <w:t>الخَدم</w:t>
      </w:r>
      <w:r>
        <w:rPr>
          <w:rtl/>
          <w:cs/>
          <w:lang w:val="ar_AE" w:bidi="ar_AE"/>
        </w:rPr>
        <w:t>، انظروا قاموس الكلمات الرئيسية.</w:t>
      </w:r>
    </w:p>
    <w:p>
      <w:pPr>
        <w:bidi/>
      </w:pPr>
      <w:r>
        <w:rPr>
          <w:rtl/>
          <w:cs/>
          <w:lang w:val="ar_AE" w:bidi="ar_AE"/>
        </w:rPr>
      </w:r>
      <w:r>
        <w:rPr>
          <w:rtl/>
          <w:cs/>
          <w:lang w:val="ar_AE" w:bidi="ar_AE"/>
        </w:rPr>
        <w:t>وقد أكد الخدم لسيدهم أن الابن المريض قد أصبح بخير في اليوم السابق في "الساعة السابعة". يبدأ الرومان في حساب ساعات اليوم في الساعة السادسة من الصباح، لذلك فإن الساعة السابعة هي الساعة الواحدة بعد الظهر.</w:t>
      </w:r>
    </w:p>
    <w:p>
      <w:pPr>
        <w:bidi/>
      </w:pPr>
      <w:r>
        <w:rPr>
          <w:rtl/>
          <w:cs/>
          <w:lang w:val="ar_AE" w:bidi="ar_AE"/>
        </w:rPr>
      </w:r>
      <w:r>
        <w:rPr>
          <w:rtl/>
          <w:cs/>
          <w:lang w:val="ar_AE" w:bidi="ar_AE"/>
        </w:rPr>
        <w:t xml:space="preserve">وقد آمن خادم الملك وكل </w:t>
      </w:r>
      <w:r>
        <w:rPr>
          <w:b/>
          <w:rtl/>
          <w:cs/>
          <w:lang w:val="ar_AE" w:bidi="ar_AE"/>
        </w:rPr>
        <w:t>أهل بيته</w:t>
      </w:r>
      <w:r>
        <w:rPr>
          <w:rtl/>
          <w:cs/>
          <w:lang w:val="ar_AE" w:bidi="ar_AE"/>
        </w:rPr>
        <w:t xml:space="preserve"> بيسوع. أهل بيت (أسرة) تعبير يُشير إلى جميع الأشخاص الذين يعيشون في البيت. وهذا قد يشمل رب الأسرة، وزوجته، وأبناءه، وأي أطفال غير متزوجين، وأبنائه المتزوجين وعائلاتهم، وأقارب آخرين، وأي خدام أو عبيد يعملون في البيت.</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أهل البيت</w:t>
      </w:r>
      <w:r>
        <w:rPr>
          <w:rtl/>
          <w:cs/>
          <w:lang w:val="ar_AE" w:bidi="ar_AE"/>
        </w:rPr>
        <w:t xml:space="preserve">. ابحثوا في قاموس الكلمات الرئيسية عن كلمة </w:t>
      </w:r>
      <w:r>
        <w:rPr>
          <w:rtl/>
          <w:cs/>
          <w:lang w:val="ar_AE" w:bidi="ar_AE"/>
        </w:rPr>
        <w:t>أهل البيت</w:t>
      </w:r>
      <w:r>
        <w:rPr>
          <w:rtl/>
          <w:cs/>
          <w:lang w:val="ar_AE" w:bidi="ar_AE"/>
        </w:rPr>
        <w:t xml:space="preserve"> للمزيد من المعلومات.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5: 1–15 واحفظوه في قلوبكم.</w:t>
      </w:r>
    </w:p>
    <w:p>
      <w:pPr>
        <w:bidi/>
      </w:pPr>
      <w:r>
        <w:rPr>
          <w:rtl/>
          <w:cs/>
          <w:lang w:val="ar_AE" w:bidi="ar_AE"/>
        </w:rPr>
      </w:r>
      <w:r>
        <w:rPr>
          <w:rtl/>
          <w:cs/>
          <w:lang w:val="ar_AE" w:bidi="ar_AE"/>
        </w:rPr>
        <w:t>استمعوا إلى نسخة صوتية من يوحنا 5: 1–15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5 : 1 - 15 من الترجمة الأكثر فهمًا لكم.</w:t>
      </w:r>
    </w:p>
    <w:p>
      <w:pPr>
        <w:bidi/>
      </w:pPr>
      <w:r>
        <w:rPr>
          <w:rtl/>
          <w:cs/>
          <w:lang w:val="ar_AE" w:bidi="ar_AE"/>
        </w:rPr>
      </w:r>
      <w:r>
        <w:rPr>
          <w:rtl/>
          <w:cs/>
          <w:lang w:val="ar_AE" w:bidi="ar_AE"/>
        </w:rPr>
        <w:t>في القصة السابقة، شفى يسوع ابن خادم للملك كان على وشك أن يموت. وكانت هذه هي المرة الأولى التي يشفي فيها يسوع أحدًا. وبعد ذلك، صعد يسوع إلى أورشليم. وكانت أورشليم هي المدينة الأكثر قُدسية بالنسبة لليهود. وهنا، شفى يسوع شخصًا آخر.</w:t>
      </w:r>
    </w:p>
    <w:p>
      <w:pPr>
        <w:bidi/>
      </w:pPr>
      <w:r>
        <w:rPr>
          <w:rtl/>
          <w:cs/>
          <w:lang w:val="ar_AE" w:bidi="ar_AE"/>
        </w:rPr>
      </w:r>
      <w:r>
        <w:rPr>
          <w:rtl/>
          <w:cs/>
          <w:lang w:val="ar_AE" w:bidi="ar_AE"/>
        </w:rPr>
        <w:t>وفي أورشليم حيث كان يسوع، كان هناك عيدًا لليهود. والعيد هو احتفال لتكريم شخص أو حدث مهم. وكان اليهود يحتفلون بعدة أعياد، لكننا لا نعرف أي عيد كان يحدث في ذلك الوقت. لكن هذا العيد يساعد على توضيح سبب وجود الكثير من الناس في المدينة. وفي أورشليم، كان هناك أيضًا بِركَة بجوار باب المدينة الذي يُدعى باب الضأن حيث يدخل الناس المدينة مع خرافهم. والبِرْكَة هي تجمع مائي كبير يمكن للناس أن يستحموا أو يسبحوا فيه. وكان الناس في ذلك الوقت يَدعون هذه البِرْكَة بيت حسدا. وهذه كانت كلمة آرامية. والآرامية كانت اسم اللغة التي كان اليهود مثل يسوع يتحدثون بها خلال ذلك الوقت. وكان الناس يغسلون خرافهم عند البِرْكَة قبل أن يأخذوها معهم إلى المدينة عبر باب الضأن. وهذه البِرْكَة كانت أيضًا محاطة بخمسة أروقة. وهذه كانت مساحات مفتوحة لها أسطح مدعومة بأعمدة أو سواري. وكانت الأروقة تُدعى أيضًا الشُرفات أو الساحات.</w:t>
      </w:r>
    </w:p>
    <w:p>
      <w:pPr>
        <w:bidi/>
      </w:pPr>
      <w:r>
        <w:rPr>
          <w:rtl/>
          <w:cs/>
          <w:lang w:val="ar_AE" w:bidi="ar_AE"/>
        </w:rPr>
      </w:r>
      <w:r>
        <w:rPr>
          <w:rtl/>
          <w:cs/>
          <w:lang w:val="ar_AE" w:bidi="ar_AE"/>
        </w:rPr>
        <w:t xml:space="preserve">توقَّفوا هنا، وانظروا معًا إلى صورة </w:t>
      </w:r>
      <w:r>
        <w:rPr>
          <w:rtl/>
          <w:cs/>
          <w:lang w:val="ar_AE" w:bidi="ar_AE"/>
        </w:rPr>
        <w:t>بِرْكَة بيت حسدا</w:t>
      </w:r>
      <w:r>
        <w:rPr>
          <w:rtl/>
          <w:cs/>
          <w:lang w:val="ar_AE" w:bidi="ar_AE"/>
        </w:rPr>
        <w:t xml:space="preserve"> التي تُظهر أيضًا باب الضأن والأروقة الخمسة. (توقَّفوا هنا عن سماع التسجيل الصوتي)</w:t>
      </w:r>
    </w:p>
    <w:p>
      <w:pPr>
        <w:bidi/>
      </w:pPr>
      <w:r>
        <w:rPr>
          <w:rtl/>
          <w:cs/>
          <w:lang w:val="ar_AE" w:bidi="ar_AE"/>
        </w:rPr>
      </w:r>
      <w:r>
        <w:rPr>
          <w:rtl/>
          <w:cs/>
          <w:lang w:val="ar_AE" w:bidi="ar_AE"/>
        </w:rPr>
        <w:t>كان العديد من المُعاقين، أو المرضى، يُقيمون في هذه الأروقة. بعضهم كان أعمى، والبعض كان أعرج والبعض الأخر كان مفلوجًا. وكان هؤلاء الناس في الأروقة بالقرب من البِركَة لأنهم كانوا يريدون أن يُشفَوا ويعودوا أصحاء. وكانوا يؤمنون أنه إذا كانت المياه تتحرك كما لو أن شخصًا كان يُحرك البِرْكَة حتى في عدم وجود شخص فيها، فهذا يعني أنه ينبغي أن ملاكًا قد لمس البِركَة. وعندما كانوا ينظرون الماء يتحرك بهذه الطريقة، كان الناس يعتقدون أن البِرْكَة يمكن أن تشفي المرضى الذين سينزلون إلى البِرْكَة أولًا.</w:t>
      </w:r>
    </w:p>
    <w:p>
      <w:pPr>
        <w:bidi/>
      </w:pPr>
      <w:r>
        <w:rPr>
          <w:rtl/>
          <w:cs/>
          <w:lang w:val="ar_AE" w:bidi="ar_AE"/>
        </w:rPr>
      </w:r>
      <w:r>
        <w:rPr>
          <w:rtl/>
          <w:cs/>
          <w:lang w:val="ar_AE" w:bidi="ar_AE"/>
        </w:rPr>
        <w:t>توقَّفوا هنا وناقشوا هذا السؤال كمجموعة: ما هو المكان في ثقافتكم الذي يذهب إليه المرضى لأنهم يؤمنون أن هذا المكان لديه القدرة على شفائهم؟ (توقَّفوا هنا عن سماع التسجيل الصوتي)</w:t>
      </w:r>
    </w:p>
    <w:p>
      <w:pPr>
        <w:bidi/>
      </w:pPr>
      <w:r>
        <w:rPr>
          <w:rtl/>
          <w:cs/>
          <w:lang w:val="ar_AE" w:bidi="ar_AE"/>
        </w:rPr>
      </w:r>
      <w:r>
        <w:rPr>
          <w:rtl/>
          <w:cs/>
          <w:lang w:val="ar_AE" w:bidi="ar_AE"/>
        </w:rPr>
        <w:t>ومن بين هؤلاء المرضى الذين كانوا يريدون أن يشفوا، كان رجل مضطجعًا منذ ثمان وثلاثين سنة. وخلال ذلك الزمن، كان معظم الناس لا يعيشون أكثر من ثلاثين عامًا. وهذا يعني أن هذا الرجل كان مريضًا لفترة أطول مما كان يعيش معظم الناس. وفي القصة، يبدو أنه كان مُقعدًا. ورأى يسوع الرجل، وحتى مع أن أحدًا لم يخبره، فإنه كان يعلم أنه كان مريضًا منذ وقت طويل جدًا. وهذا يُظهر أن يسوع يعرف كل شخص جيدًا. وفي هذه المرحلة، كان يسوع والرجل سيجريان حوارًا قصيرًا. فيسأل يسوع الرجل إذا كان يريد أن يُشفَى. فأجاب الرجل يسوع قائلًا إنه لم يكن هناك شخص يساعده على النزول إلى الماء عندما كان يتحرك. وعندما كان يحاول النزول إلى البِرْكَة بمفرده، كان شخص آخر مريض يذهب إلى هناك قبله. لم يكن الرجل يعرف من هو يسوع، لذلك كان لا يزال يفكر في أن يُشفى في البِركَة. وهو لم يكن يظن أن يسوع يمكن أن يشفيه. ثم قال له يسوع أن يقوم، ويحمل فِراشه ويمشي. الفِراش كان شيئًا رقيقًا تقريبًا مثل طول الشخص. والأشخاص الفقراء أو المرضى أو الذين ليس لهم بيوت، كانوا ينامون على فِراش مثل هذا. وبعد أن تحدث يسوع إلى الرجل، شُفي الرجل في الحال. وليَظهر أن الرجل كان قد شُفي تمامًا على الفور، حمل فِراشه ومشى. وهذا يُوضح أن يسوع هو حقًا الله الذي لديه القدرة على الشفاء.</w:t>
      </w:r>
    </w:p>
    <w:p>
      <w:pPr>
        <w:bidi/>
      </w:pPr>
      <w:r>
        <w:rPr>
          <w:rtl/>
          <w:cs/>
          <w:lang w:val="ar_AE" w:bidi="ar_AE"/>
        </w:rPr>
      </w:r>
      <w:r>
        <w:rPr>
          <w:rtl/>
          <w:cs/>
          <w:lang w:val="ar_AE" w:bidi="ar_AE"/>
        </w:rPr>
        <w:t xml:space="preserve">توقَّفوا هنا، وانظروا كمجموعة إلى صورة </w:t>
      </w:r>
      <w:r>
        <w:rPr>
          <w:rtl/>
          <w:cs/>
          <w:lang w:val="ar_AE" w:bidi="ar_AE"/>
        </w:rPr>
        <w:t>فِراش</w:t>
      </w:r>
      <w:r>
        <w:rPr>
          <w:rtl/>
          <w:cs/>
          <w:lang w:val="ar_AE" w:bidi="ar_AE"/>
        </w:rPr>
        <w:t xml:space="preserve"> مع شخص مستلقي عليه. (توقَّفوا هنا عن سماع التسجيل الصوتي)</w:t>
      </w:r>
    </w:p>
    <w:p>
      <w:pPr>
        <w:bidi/>
      </w:pPr>
      <w:r>
        <w:rPr>
          <w:rtl/>
          <w:cs/>
          <w:lang w:val="ar_AE" w:bidi="ar_AE"/>
        </w:rPr>
      </w:r>
      <w:r>
        <w:rPr>
          <w:rtl/>
          <w:cs/>
          <w:lang w:val="ar_AE" w:bidi="ar_AE"/>
        </w:rPr>
        <w:t>وقد حدث هذا في يوم السبت. وقد كان يوم السبت يومًا خاصًا لليهود. وخلال يوم السبت، كان من المفترض أن يتوقَّف اليهود عن العمل ويستريحون. لم تكن هناك وصايا واضحة حول كيفية حفظ السبت بشكل صحيح، لكن العديد من اليهود كانوا يعتقدون أن الناس يخالفون قواعد السبت عندما يحملون فِراشهم. وقد رأى بعض اليهود الرجل وهو يفعل هذا خلال يوم السبت. وكلمة اليهود هنا تشير على الأرجح إلى القادة اليهود. وهم اليهود الذين كانوا قادة الديانة اليهودية. وعندما رأوا الرجل يحمل فِراشه، قالوا له إنه كان يكسر وصية السبت لأنه حمل فِراشه ومشي. لكن الرجل قال إن الشخص الذي شفاه قال له أن يحمل فِراشه ويمشي. وعندما سأل القادة اليهود من هو الذي قال له هذا، لم يستطع الرجل أن يجيب لأنه لم يكن يعلم أن يسوع هو الذي شفاه. وهو لم يستطع أن يسأل يسوع أيضًا لأن يسوع كان قد غادر بالفعل وكان هناك الكثير من الناس في ذلك المكان.</w:t>
      </w:r>
    </w:p>
    <w:p>
      <w:pPr>
        <w:bidi/>
      </w:pPr>
      <w:r>
        <w:rPr>
          <w:rtl/>
          <w:cs/>
          <w:lang w:val="ar_AE" w:bidi="ar_AE"/>
        </w:rPr>
      </w:r>
      <w:r>
        <w:rPr>
          <w:rtl/>
          <w:cs/>
          <w:lang w:val="ar_AE" w:bidi="ar_AE"/>
        </w:rPr>
        <w:t>توقَّفوا هنا وناقشوا هذا السؤال كمجموعة: هل هناك يوم أو تقليد خاص يعتبره الناس في ثقافتكم مُقَدَّسًا ويجب مراعاته مهما كان الثمن؟ وكيف يكون رد فعل الناس في ثقافتكم عندما يرون شخصًا ينتهك هذا؟ (توقَّفوا هنا عن سماع التسجيل الصوتي)</w:t>
      </w:r>
    </w:p>
    <w:p>
      <w:pPr>
        <w:bidi/>
      </w:pPr>
      <w:r>
        <w:rPr>
          <w:rtl/>
          <w:cs/>
          <w:lang w:val="ar_AE" w:bidi="ar_AE"/>
        </w:rPr>
      </w:r>
      <w:r>
        <w:rPr>
          <w:rtl/>
          <w:cs/>
          <w:lang w:val="ar_AE" w:bidi="ar_AE"/>
        </w:rPr>
        <w:t>وبعد بعض وقت، وجد يسوع الرجل في الهيكل وأمره ألا يخطئ ثانية. والهيكل كان المكان الذي يُحضر فيه اليهود ذبائحهم لعبادة الله. وقد حذره يسوع من أنه إذا استمر في الخطية، فقد يعاني أكثر من مجرد المرض. وربما كان يسوع يتحدث عن العقاب الأبدي الذي سيعطيه الله له إذا استمر في الخطية. فذهب الرجل وأخبر القادة اليهود أن يسوع هو الذي شفاه.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5 : 1 - 15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يصف يوحنا بركة بيت حسدا.</w:t>
      </w:r>
    </w:p>
    <w:p>
      <w:pPr>
        <w:bidi/>
      </w:pPr>
      <w:r>
        <w:rPr>
          <w:rtl/>
          <w:cs/>
          <w:lang w:val="ar_AE" w:bidi="ar_AE"/>
        </w:rPr>
      </w:r>
      <w:r>
        <w:rPr>
          <w:b/>
          <w:rtl/>
          <w:cs/>
          <w:lang w:val="ar_AE" w:bidi="ar_AE"/>
        </w:rPr>
        <w:t>في المشهد الثاني:</w:t>
      </w:r>
      <w:r>
        <w:rPr>
          <w:rtl/>
          <w:cs/>
          <w:lang w:val="ar_AE" w:bidi="ar_AE"/>
        </w:rPr>
        <w:t xml:space="preserve"> يشفي يسوع الرجل الذي كان مضطجعًا منذ ثمانية وثلاثين سنة.</w:t>
      </w:r>
    </w:p>
    <w:p>
      <w:pPr>
        <w:bidi/>
      </w:pPr>
      <w:r>
        <w:rPr>
          <w:rtl/>
          <w:cs/>
          <w:lang w:val="ar_AE" w:bidi="ar_AE"/>
        </w:rPr>
      </w:r>
      <w:r>
        <w:rPr>
          <w:b/>
          <w:rtl/>
          <w:cs/>
          <w:lang w:val="ar_AE" w:bidi="ar_AE"/>
        </w:rPr>
        <w:t>في المشهد الثالث:</w:t>
      </w:r>
      <w:r>
        <w:rPr>
          <w:rtl/>
          <w:cs/>
          <w:lang w:val="ar_AE" w:bidi="ar_AE"/>
        </w:rPr>
        <w:t xml:space="preserve"> سيوبخ اليهود الرجل لأنه حمل فراشه ومشى في السبت.</w:t>
      </w:r>
    </w:p>
    <w:p>
      <w:pPr>
        <w:bidi/>
      </w:pPr>
      <w:r>
        <w:rPr>
          <w:rtl/>
          <w:cs/>
          <w:lang w:val="ar_AE" w:bidi="ar_AE"/>
        </w:rPr>
      </w:r>
      <w:r>
        <w:rPr>
          <w:b/>
          <w:rtl/>
          <w:cs/>
          <w:lang w:val="ar_AE" w:bidi="ar_AE"/>
        </w:rPr>
        <w:t>في المشهد الرابع:</w:t>
      </w:r>
      <w:r>
        <w:rPr>
          <w:rtl/>
          <w:cs/>
          <w:lang w:val="ar_AE" w:bidi="ar_AE"/>
        </w:rPr>
        <w:t xml:space="preserve"> يقابل يسوع الرجل مرة أخرى ويحذره أن يتوقف عن الخطية. فيخبر الرجل أيضًا اليهود أن يسوع هو الذي شفاه.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العديد من المرضى</w:t>
      </w:r>
    </w:p>
    <w:p>
      <w:pPr>
        <w:pStyle w:val="ListBullet"/>
        <w:bidi/>
        <w:spacing w:line="240" w:lineRule="auto"/>
        <w:ind w:left="720"/>
      </w:pPr>
      <w:r>
        <w:rPr>
          <w:rtl/>
          <w:cs/>
          <w:lang w:val="ar_AE" w:bidi="ar_AE"/>
        </w:rPr>
      </w:r>
      <w:r>
        <w:rPr>
          <w:rtl/>
          <w:cs/>
          <w:lang w:val="ar_AE" w:bidi="ar_AE"/>
        </w:rPr>
        <w:t>الرجل المُقعد الذي لم يكن يستطيع المشي</w:t>
      </w:r>
    </w:p>
    <w:p>
      <w:pPr>
        <w:pStyle w:val="ListBullet"/>
        <w:bidi/>
        <w:spacing w:line="240" w:lineRule="auto"/>
        <w:ind w:left="720"/>
      </w:pPr>
      <w:r>
        <w:rPr>
          <w:rtl/>
          <w:cs/>
          <w:lang w:val="ar_AE" w:bidi="ar_AE"/>
        </w:rPr>
      </w:r>
      <w:r>
        <w:rPr>
          <w:rtl/>
          <w:cs/>
          <w:lang w:val="ar_AE" w:bidi="ar_AE"/>
        </w:rPr>
        <w:t>اليهود أو قادة اليهود</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الطريقة التي بدأت بها القصة تُظهر أن هذه القصة تتبع القصة السابقة. تأكدوا من إظهار هذا الرابط لأن كلتا القصتين تُظهران عمل يسوع الشافي.</w:t>
      </w:r>
    </w:p>
    <w:p>
      <w:pPr>
        <w:bidi/>
      </w:pPr>
      <w:r>
        <w:rPr>
          <w:rtl/>
          <w:cs/>
          <w:lang w:val="ar_AE" w:bidi="ar_AE"/>
        </w:rPr>
      </w:r>
      <w:r>
        <w:rPr>
          <w:rtl/>
          <w:cs/>
          <w:lang w:val="ar_AE" w:bidi="ar_AE"/>
        </w:rPr>
        <w:t>في المشهد الأول، صعد يسوع إلى أورشليم. وأورشليم كانت مدينة على تل. وكان الناس الذين يذهبون إلى أورشليم عليهم أن يصعدوا. وفي ذلك الوقت كان هناك عيد يهودي في أورشليم. لذلك كان هناك الكثير من الناس الذين يغنون ويرقصون وحتى يأكلون الطعام. في أورشليم، احرصوا على أن تُظهروا البركة التي تُدعى بيت حسدا، وباب الضان، والأروقة الخمسة، أو الساحات المغطاة التي تحيط بالبركة. وهذه الأروقة كانت ممتلئة بأشخاص يعانون من أمراض مختلفة.</w:t>
      </w:r>
    </w:p>
    <w:p>
      <w:pPr>
        <w:bidi/>
      </w:pPr>
      <w:r>
        <w:rPr>
          <w:rtl/>
          <w:cs/>
          <w:lang w:val="ar_AE" w:bidi="ar_AE"/>
        </w:rPr>
      </w:r>
      <w:r>
        <w:rPr>
          <w:rtl/>
          <w:cs/>
          <w:lang w:val="ar_AE" w:bidi="ar_AE"/>
        </w:rPr>
        <w:t>في المشهد الثاني، يجب أن يُصوَّر الرجل الذي كان مضطجعًا لمدة ثمانية وثلاثين عامًا على أنه يتألم ويوضع في الوسط حيث يمكن للناس أن يروه.</w:t>
      </w:r>
    </w:p>
    <w:p>
      <w:pPr>
        <w:bidi/>
      </w:pPr>
      <w:r>
        <w:rPr>
          <w:rtl/>
          <w:cs/>
          <w:lang w:val="ar_AE" w:bidi="ar_AE"/>
        </w:rPr>
      </w:r>
      <w:r>
        <w:rPr>
          <w:rtl/>
          <w:cs/>
          <w:lang w:val="ar_AE" w:bidi="ar_AE"/>
        </w:rPr>
        <w:t>توقّفوا هنا وناقشوا هذا السؤال كمجموعة: كيف يبدو الناس المقعدين في ثقافتكم؟ (توقَّفوا هنا عن سماع التسجيل الصوتي)</w:t>
      </w:r>
    </w:p>
    <w:p>
      <w:pPr>
        <w:bidi/>
      </w:pPr>
      <w:r>
        <w:rPr>
          <w:rtl/>
          <w:cs/>
          <w:lang w:val="ar_AE" w:bidi="ar_AE"/>
        </w:rPr>
      </w:r>
      <w:r>
        <w:rPr>
          <w:rtl/>
          <w:cs/>
          <w:lang w:val="ar_AE" w:bidi="ar_AE"/>
        </w:rPr>
        <w:t>وسيلاحظ يسوع هذا الرجل. تأكدوا أن تُظهروا أن يسوع كان يعرف أن الرجل كان مضطجعًا لفترة طويلة. ثم يتحدث يسوع والرجل. وسيسأل يسوع الرجل إذا كان يريد أن يبرأ. وفي شرح موقفه، يشير الشخص المقعد إلى البركة التي كان يريد أن يذهب إليها. وتنتهي المحادثة عندما يأمر يسوع الرجل أن يقوم، ويحمل فراشه ويمشي. وهذا يشفي الرجل للوقت. والكلمة للوقت تُظهر أن الشفاء حدث فور أن أمره يسوع. ومن المهم أن تُظهروا أن الرجل قد شُفي بالكامل وفورًا. ثم يحمل الرجل فراشه، ويمشى.</w:t>
      </w:r>
    </w:p>
    <w:p>
      <w:pPr>
        <w:bidi/>
      </w:pPr>
      <w:r>
        <w:rPr>
          <w:rtl/>
          <w:cs/>
          <w:lang w:val="ar_AE" w:bidi="ar_AE"/>
        </w:rPr>
      </w:r>
      <w:r>
        <w:rPr>
          <w:rtl/>
          <w:cs/>
          <w:lang w:val="ar_AE" w:bidi="ar_AE"/>
        </w:rPr>
        <w:t>في المشهد الثالث، كان القادة اليهود يتفاعلون مع الرجل بعد أن قام وحمل فراشه. وقد أخبروا الرجل أنه كان السبت، وأن ما فعله كان يكسر وصية يوم السبت. وكان الرجل يخبرهم أن الشخص الذي شفاه قال له أن يحمل فراشه، ويمشي. فيسأل القادة اليهود عن الشخص الذي قال للرجل أن يفعل ذلك. وفي هذه المحادثة بين الرجل والقادة اليهود، من المهم أن تُظهِروا أن كل من الرجل والقادة اليهود كرروا نفس الكلمات التي قالها يسوع للرجل. وكان الرجل يحاول أن ينظر حوله ليجد يسوع لكنه لم يجده لأن هناك العديد من الناس حوله.</w:t>
      </w:r>
    </w:p>
    <w:p>
      <w:pPr>
        <w:bidi/>
      </w:pPr>
      <w:r>
        <w:rPr>
          <w:rtl/>
          <w:cs/>
          <w:lang w:val="ar_AE" w:bidi="ar_AE"/>
        </w:rPr>
      </w:r>
      <w:r>
        <w:rPr>
          <w:rtl/>
          <w:cs/>
          <w:lang w:val="ar_AE" w:bidi="ar_AE"/>
        </w:rPr>
        <w:t>في المشهد الرابع، بعد مرور بعض الوقت، سيجد يسوع الرجل في الهيكل. في حديث يسوع له، استخدم كلمة كانت غالبًا ما تُستخدم لجذب انتباه المستمع حتى ينتبه إلى ما سيقوله.</w:t>
      </w:r>
    </w:p>
    <w:p>
      <w:pPr>
        <w:bidi/>
      </w:pPr>
      <w:r>
        <w:rPr>
          <w:rtl/>
          <w:cs/>
          <w:lang w:val="ar_AE" w:bidi="ar_AE"/>
        </w:rPr>
      </w:r>
      <w:r>
        <w:rPr>
          <w:rtl/>
          <w:cs/>
          <w:lang w:val="ar_AE" w:bidi="ar_AE"/>
        </w:rPr>
        <w:t>توقّفوا هنا وناقشوا هذا السؤال كمجموعة: عندما يتحدث الناس في ثقافتكم مع بعضهم البعض، ما الكلمة أو الكلمات التي يستخدمونها عندما يريدون أن يتأكدوا من أن الشخص الآخر سيستمع بعناية؟ (توقَّفوا هنا عن سماع التسجيل الصوتي)</w:t>
      </w:r>
    </w:p>
    <w:p>
      <w:pPr>
        <w:bidi/>
      </w:pPr>
      <w:r>
        <w:rPr>
          <w:rtl/>
          <w:cs/>
          <w:lang w:val="ar_AE" w:bidi="ar_AE"/>
        </w:rPr>
      </w:r>
      <w:r>
        <w:rPr>
          <w:rtl/>
          <w:cs/>
          <w:lang w:val="ar_AE" w:bidi="ar_AE"/>
        </w:rPr>
        <w:t>لذلك يلفت يسوع انتباه الرجل الذي شُفي ليخبره أنه قد بريء تمامًا – فإنه لن يمرض بهذه الطريقة مرة أخرى. وبعد ذلك، كان يسوع يحذره. وينتهي المشهد بالرجل وهو يُخبر القادة اليهود أن يسوع هو الذي شفاه.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5 : 1 - 15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العديد من المرضى</w:t>
      </w:r>
    </w:p>
    <w:p>
      <w:pPr>
        <w:pStyle w:val="ListBullet"/>
        <w:bidi/>
        <w:spacing w:line="240" w:lineRule="auto"/>
        <w:ind w:left="720"/>
      </w:pPr>
      <w:r>
        <w:rPr>
          <w:rtl/>
          <w:cs/>
          <w:lang w:val="ar_AE" w:bidi="ar_AE"/>
        </w:rPr>
      </w:r>
      <w:r>
        <w:rPr>
          <w:rtl/>
          <w:cs/>
          <w:lang w:val="ar_AE" w:bidi="ar_AE"/>
        </w:rPr>
        <w:t>الرجل المُقعد الذي لم يكن يستطيع المشي</w:t>
      </w:r>
    </w:p>
    <w:p>
      <w:pPr>
        <w:pStyle w:val="ListBullet"/>
        <w:bidi/>
        <w:spacing w:line="240" w:lineRule="auto"/>
        <w:ind w:left="720"/>
      </w:pPr>
      <w:r>
        <w:rPr>
          <w:rtl/>
          <w:cs/>
          <w:lang w:val="ar_AE" w:bidi="ar_AE"/>
        </w:rPr>
      </w:r>
      <w:r>
        <w:rPr>
          <w:rtl/>
          <w:cs/>
          <w:lang w:val="ar_AE" w:bidi="ar_AE"/>
        </w:rPr>
        <w:t>القادة اليهود</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يصعد يسوع إلى أورشليم. ويذهب إلى الأروقة الخمسة المحيطة بالبركة التي تُدعى بيت حِسدا، وهناك يرى العديد من الأشخاص المرضى والمحتاجين.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"أشعر بالحزن على كل هؤلاء المرضى الذين يلتمسون الشفاء يائسين"، أو "لأظهر لهؤلاء الناس أن لدي قوة للشفاء، فأنا بحاجة إلى أن أشفي شخصًا كان عاجزًا لوقت طويل".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يدور حوار بين يسوع والرجل المضطجع منذ ثمان وثلاثين سنة.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الرجل المُقعد: "بماذا تشعر أو تفكر؟" قد يجيب الشخص بعبارات مثل: "أنا أريد أن أشفى منذ سنوات طويلة، لكن لا أحد يرغب في مساعدتي"، أو "أتمنى أن يساعدني شخص ما حتى يمكنني أن أُشفى أخيرًا".</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"هذا الرجل قد عانى لفترة طويلة"، أو "إذا شفيت هذا الرجل الذي كان يعاني منذ أطول فترة، فإن هذا سيُظهر أنني الله وأنه لا يوجد مرض لا يمكنني شفائه".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سيوبخ القادة اليهود الرجل لأنه حمل فراشه ومشى في السبت.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القادة الدينيين: "بماذا تشعر أو تفكر؟" قد يجيبون بعبارات مثل: "هذا الرجل يكسر ناموسنا المُقدَّس!" أو "يجب أن يُعاقب هذا الرجل بسبب كسره تقاليدنا المُقدَّسة!"</w:t>
      </w:r>
    </w:p>
    <w:p>
      <w:pPr>
        <w:pStyle w:val="ListBullet"/>
        <w:bidi/>
        <w:spacing w:line="240" w:lineRule="auto"/>
        <w:ind w:left="720"/>
      </w:pPr>
      <w:r>
        <w:rPr>
          <w:rtl/>
          <w:cs/>
          <w:lang w:val="ar_AE" w:bidi="ar_AE"/>
        </w:rPr>
      </w:r>
      <w:r>
        <w:rPr>
          <w:rtl/>
          <w:cs/>
          <w:lang w:val="ar_AE" w:bidi="ar_AE"/>
        </w:rPr>
        <w:t>كما يمكنك أن تسأل الشخص الذي يؤدي دور الرجل: "بماذا تشعر أو تفكر؟" قد يجيب الشخص بعبارات مثل: "أتساءل من هو هذا الرجل الذي شفاني"، أو "أتمنى أن أستطيع رؤيته مرة أخرى حتى أستطيع أن أشكره".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الرابع، سيتقابل يسوع والرجل مرة أخرى في الهيكل.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بعبارات مثل: "أنا سعيد لرؤية هذا الرجل قد شُفي تمامًا"، أو "أحب هذا الرجل كثيرًا – أريده أن يكون مع الله إلى الأبد". كما يمكنك أن تسأل الشخص الذي يؤدي دور الرجل: "بماذا تشعر أو تفكر؟" قد يجيب الشخص بعبارات مثل: "أنا سعيد لأنني تمكنت من مقابلته مرة أخرى"، أو "أحتاج أن أخبر الآخرين عنه!"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5 : 1 - 15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القصة السابقة، صعد يسوع إلى </w:t>
      </w:r>
      <w:r>
        <w:rPr>
          <w:b/>
          <w:rtl/>
          <w:cs/>
          <w:lang w:val="ar_AE" w:bidi="ar_AE"/>
        </w:rPr>
        <w:t>أورشليم</w:t>
      </w:r>
      <w:r>
        <w:rPr>
          <w:rtl/>
          <w:cs/>
          <w:lang w:val="ar_AE" w:bidi="ar_AE"/>
        </w:rPr>
        <w:t xml:space="preserve">. وكانت أورشليم أكثر الأماكن المقدسة بالنسبة لليهود لأن الهيكل كان موجودًا فيها. وكان اليهود يذهبون إلى الهيكل بانتظام ليقدموا ذبائحهم ويحتفلون بأعيادهم. وكان قادة الديانة اليهودية أيضًا في أورشليم. ترجِم كلمة أورشليم بالطريقة ذاتها التي ترجمتها بها من قبل. لمزيد من المعلومات عن </w:t>
      </w:r>
      <w:r>
        <w:rPr>
          <w:rtl/>
          <w:cs/>
          <w:lang w:val="ar_AE" w:bidi="ar_AE"/>
        </w:rPr>
        <w:t>أورشليم</w:t>
      </w:r>
      <w:r>
        <w:rPr>
          <w:rtl/>
          <w:cs/>
          <w:lang w:val="ar_AE" w:bidi="ar_AE"/>
        </w:rPr>
        <w:t>، راجع قاموس الكلمات الرئيسية.</w:t>
      </w:r>
    </w:p>
    <w:p>
      <w:pPr>
        <w:bidi/>
      </w:pPr>
      <w:r>
        <w:rPr>
          <w:rtl/>
          <w:cs/>
          <w:lang w:val="ar_AE" w:bidi="ar_AE"/>
        </w:rPr>
      </w:r>
      <w:r>
        <w:rPr>
          <w:rtl/>
          <w:cs/>
          <w:lang w:val="ar_AE" w:bidi="ar_AE"/>
        </w:rPr>
        <w:t xml:space="preserve">وفي أورشليم حيث كان يسوع، كان هناك </w:t>
      </w:r>
      <w:r>
        <w:rPr>
          <w:b/>
          <w:rtl/>
          <w:cs/>
          <w:lang w:val="ar_AE" w:bidi="ar_AE"/>
        </w:rPr>
        <w:t>عيد</w:t>
      </w:r>
      <w:r>
        <w:rPr>
          <w:rtl/>
          <w:cs/>
          <w:lang w:val="ar_AE" w:bidi="ar_AE"/>
        </w:rPr>
        <w:t>. والعيد هو احتفال لتكريم شخص أو حدث مهم. وكان هذا يشتمل عادةً على الغناء والرقص وعائلات تتناول وجبات كبيرة معًا. وكلمة "عيد" تُدعى أحيانًا "احتفال". ترجم كلمة عيد بنفس الطريقة التي ترجمتها بها سابقًا. وكان لليهود عدة أعياد، لكننا لا نعرف أي عيد هو الذي كان يحدث هذه المرة على وجه التحديد. لكن هذا يشرح سبب وجود العديد من الناس في أورشليم في ذلك الوقت.</w:t>
      </w:r>
    </w:p>
    <w:p>
      <w:pPr>
        <w:bidi/>
      </w:pPr>
      <w:r>
        <w:rPr>
          <w:rtl/>
          <w:cs/>
          <w:lang w:val="ar_AE" w:bidi="ar_AE"/>
        </w:rPr>
      </w:r>
      <w:r>
        <w:rPr>
          <w:rtl/>
          <w:cs/>
          <w:lang w:val="ar_AE" w:bidi="ar_AE"/>
        </w:rPr>
        <w:t xml:space="preserve">وفي أورشليم، كان هناك أيضًا </w:t>
      </w:r>
      <w:r>
        <w:rPr>
          <w:b/>
          <w:rtl/>
          <w:cs/>
          <w:lang w:val="ar_AE" w:bidi="ar_AE"/>
        </w:rPr>
        <w:t>بِركَة</w:t>
      </w:r>
      <w:r>
        <w:rPr>
          <w:rtl/>
          <w:cs/>
          <w:lang w:val="ar_AE" w:bidi="ar_AE"/>
        </w:rPr>
        <w:t xml:space="preserve"> يدعوها الناس باللغة </w:t>
      </w:r>
      <w:r>
        <w:rPr>
          <w:b/>
          <w:rtl/>
          <w:cs/>
          <w:lang w:val="ar_AE" w:bidi="ar_AE"/>
        </w:rPr>
        <w:t>الآرامية</w:t>
      </w:r>
      <w:r>
        <w:rPr>
          <w:rtl/>
          <w:cs/>
          <w:lang w:val="ar_AE" w:bidi="ar_AE"/>
        </w:rPr>
        <w:t>، "</w:t>
      </w:r>
      <w:r>
        <w:rPr>
          <w:b/>
          <w:rtl/>
          <w:cs/>
          <w:lang w:val="ar_AE" w:bidi="ar_AE"/>
        </w:rPr>
        <w:t>بيت حسدا</w:t>
      </w:r>
      <w:r>
        <w:rPr>
          <w:rtl/>
          <w:cs/>
          <w:lang w:val="ar_AE" w:bidi="ar_AE"/>
        </w:rPr>
        <w:t xml:space="preserve">". وتقع هذه البركة بالقرب من </w:t>
      </w:r>
      <w:r>
        <w:rPr>
          <w:b/>
          <w:rtl/>
          <w:cs/>
          <w:lang w:val="ar_AE" w:bidi="ar_AE"/>
        </w:rPr>
        <w:t>باب الضأن</w:t>
      </w:r>
      <w:r>
        <w:rPr>
          <w:rtl/>
          <w:cs/>
          <w:lang w:val="ar_AE" w:bidi="ar_AE"/>
        </w:rPr>
        <w:t xml:space="preserve">. البركة هي تجمع مائي كبير يمكن للناس أن يستحموا أو يسبحوا فيه. وكانت الآرامية هي اللغة الشائعة التي كان اليهود يتحدثون بها في ذلك الوقت. أما باب الضأن فهو باب يدخل منه الناس مع خرافهم بعد أن ينظفوها عند البركة. وكان للبركة أيضًا خمس </w:t>
      </w:r>
      <w:r>
        <w:rPr>
          <w:b/>
          <w:rtl/>
          <w:cs/>
          <w:lang w:val="ar_AE" w:bidi="ar_AE"/>
        </w:rPr>
        <w:t>أروقة</w:t>
      </w:r>
      <w:r>
        <w:rPr>
          <w:rtl/>
          <w:cs/>
          <w:lang w:val="ar_AE" w:bidi="ar_AE"/>
        </w:rPr>
        <w:t>. وهذه كانت مساحات مفتوحة لها أسطح مدعومة بأعمدة أو سواري. وكانت الأروقة تُدعى أيضًا الشرفات أو الساحات.</w:t>
      </w:r>
    </w:p>
    <w:p>
      <w:pPr>
        <w:bidi/>
      </w:pPr>
      <w:r>
        <w:rPr>
          <w:rtl/>
          <w:cs/>
          <w:lang w:val="ar_AE" w:bidi="ar_AE"/>
        </w:rPr>
      </w:r>
      <w:r>
        <w:rPr>
          <w:rtl/>
          <w:cs/>
          <w:lang w:val="ar_AE" w:bidi="ar_AE"/>
        </w:rPr>
        <w:t>توقَّفوا هنا، وانظروا معًا إلى صورة بركة بيت حسدا التي تُظهر أيضًا باب الضأن والأروقة الخمسة.</w:t>
      </w:r>
    </w:p>
    <w:p>
      <w:pPr>
        <w:bidi/>
      </w:pPr>
      <w:r>
        <w:rPr>
          <w:rtl/>
          <w:cs/>
          <w:lang w:val="ar_AE" w:bidi="ar_AE"/>
        </w:rPr>
      </w:r>
      <w:r>
        <w:rPr>
          <w:rtl/>
          <w:cs/>
          <w:lang w:val="ar_AE" w:bidi="ar_AE"/>
        </w:rPr>
        <w:t>ناقشوا أيضًا كمجموعة الكلمة أو العبارة التي ستستخدمونها للإشارة إلى "بركة" و"الآرامية" و"باب الضأن" و"أروقة". أوقفوا سماع التسجيل الصوتي هنا.</w:t>
      </w:r>
    </w:p>
    <w:p>
      <w:pPr>
        <w:bidi/>
      </w:pPr>
      <w:r>
        <w:rPr>
          <w:rtl/>
          <w:cs/>
          <w:lang w:val="ar_AE" w:bidi="ar_AE"/>
        </w:rPr>
      </w:r>
      <w:r>
        <w:rPr>
          <w:rtl/>
          <w:cs/>
          <w:lang w:val="ar_AE" w:bidi="ar_AE"/>
        </w:rPr>
        <w:t xml:space="preserve">وفي هذه الأروقة، كان هناك العديد من الناس </w:t>
      </w:r>
      <w:r>
        <w:rPr>
          <w:b/>
          <w:rtl/>
          <w:cs/>
          <w:lang w:val="ar_AE" w:bidi="ar_AE"/>
        </w:rPr>
        <w:t>المرضى المضطجعين</w:t>
      </w:r>
      <w:r>
        <w:rPr>
          <w:rtl/>
          <w:cs/>
          <w:lang w:val="ar_AE" w:bidi="ar_AE"/>
        </w:rPr>
        <w:t>. والمرضى المضطجعون هم أشخاص عانوا من أمراض تمنعهم من أداء المهام التي كان معظم الناس يمكنهم أن يفعلوها بشكل عادي. كما أنهم كانوا أيضًا ضعفاء، لذلك كانوا بحاجة إلى أشخاص آخرين ليعتنوا بهم. وهؤلاء المرضى الذين كانوا في الأروقة كانوا عميانًا وعُرجًا ومفلوجين.</w:t>
      </w:r>
    </w:p>
    <w:p>
      <w:pPr>
        <w:bidi/>
      </w:pPr>
      <w:r>
        <w:rPr>
          <w:rtl/>
          <w:cs/>
          <w:lang w:val="ar_AE" w:bidi="ar_AE"/>
        </w:rPr>
      </w:r>
      <w:r>
        <w:rPr>
          <w:rtl/>
          <w:cs/>
          <w:lang w:val="ar_AE" w:bidi="ar_AE"/>
        </w:rPr>
        <w:t>ناقشوا كمجموعة أية كلمة أو عبارة ستستخدمون للتعبير عن المرضى المضطجعين. أوقفوا سماع التسجيل الصوتي هنا.</w:t>
      </w:r>
    </w:p>
    <w:p>
      <w:pPr>
        <w:bidi/>
      </w:pPr>
      <w:r>
        <w:rPr>
          <w:rtl/>
          <w:cs/>
          <w:lang w:val="ar_AE" w:bidi="ar_AE"/>
        </w:rPr>
      </w:r>
      <w:r>
        <w:rPr>
          <w:rtl/>
          <w:cs/>
          <w:lang w:val="ar_AE" w:bidi="ar_AE"/>
        </w:rPr>
        <w:t xml:space="preserve">وقد برز شخص مريض مضطجع لأنه كان مريضًا لمدة ثمان وثلاثين سنة. وقد رآه يسوع وعرف أنه كان يعاني لفترة طويلة للغاية. لذلك فإن يسوع سأله إذا كان يريد أن يُشفى. أجاب الرجل وشرح موقفه، فقال له يسوع أن يقوم، ويحمل فراشه ويمشي. فحمل الرجل فراشه، ومشى. وقد حدث هذا في يوم </w:t>
      </w:r>
      <w:r>
        <w:rPr>
          <w:b/>
          <w:rtl/>
          <w:cs/>
          <w:lang w:val="ar_AE" w:bidi="ar_AE"/>
        </w:rPr>
        <w:t>السبت</w:t>
      </w:r>
      <w:r>
        <w:rPr>
          <w:rtl/>
          <w:cs/>
          <w:lang w:val="ar_AE" w:bidi="ar_AE"/>
        </w:rPr>
        <w:t xml:space="preserve">. وقد كان يوم السبت يومًا خاصًا لليهود. ففي العهد القديم، أوصى الله بني إسرائيل أن يحفظوا السبت بالراحة في اليوم السابع من الأسبوع. ترجم كلمة سبت بنفس الطريقة التي ترجمتها بها سابقًا. لمزيد من المعلومات عن </w:t>
      </w:r>
      <w:r>
        <w:rPr>
          <w:rtl/>
          <w:cs/>
          <w:lang w:val="ar_AE" w:bidi="ar_AE"/>
        </w:rPr>
        <w:t>السبت</w:t>
      </w:r>
      <w:r>
        <w:rPr>
          <w:rtl/>
          <w:cs/>
          <w:lang w:val="ar_AE" w:bidi="ar_AE"/>
        </w:rPr>
        <w:t>، انظر قاموس الكلمات الرئيسية.</w:t>
      </w:r>
    </w:p>
    <w:p>
      <w:pPr>
        <w:bidi/>
      </w:pPr>
      <w:r>
        <w:rPr>
          <w:rtl/>
          <w:cs/>
          <w:lang w:val="ar_AE" w:bidi="ar_AE"/>
        </w:rPr>
      </w:r>
      <w:r>
        <w:rPr>
          <w:rtl/>
          <w:cs/>
          <w:lang w:val="ar_AE" w:bidi="ar_AE"/>
        </w:rPr>
        <w:t xml:space="preserve">لم تكن هناك قوانين واضحة حول كيفية حفظ السبت بشكل صحيح، لكن العديد من اليهود في العهد الجديد كانوا يعتقدون أن الناس ينتهكون السبت عندما يفعلون أشياء معينة مثل حمل فراشهم. لذلك عندما رأى </w:t>
      </w:r>
      <w:r>
        <w:rPr>
          <w:b/>
          <w:rtl/>
          <w:cs/>
          <w:lang w:val="ar_AE" w:bidi="ar_AE"/>
        </w:rPr>
        <w:t>اليهود</w:t>
      </w:r>
      <w:r>
        <w:rPr>
          <w:rtl/>
          <w:cs/>
          <w:lang w:val="ar_AE" w:bidi="ar_AE"/>
        </w:rPr>
        <w:t xml:space="preserve"> الرجل يحمل فراشه ويمشي، انتهروه وسألوه لماذا كان ينتهك السبت. وكلمة "اليهود" هنا تشير على الأرجح إلى قادة اليهود، أو قادة الديانة اليهودية. ترجِم كلمة يهود بالطريقة ذاتها التي استخدمتها من قبل. لمزيد من المعلومات عن </w:t>
      </w:r>
      <w:r>
        <w:rPr>
          <w:rtl/>
          <w:cs/>
          <w:lang w:val="ar_AE" w:bidi="ar_AE"/>
        </w:rPr>
        <w:t>اليهود</w:t>
      </w:r>
      <w:r>
        <w:rPr>
          <w:rtl/>
          <w:cs/>
          <w:lang w:val="ar_AE" w:bidi="ar_AE"/>
        </w:rPr>
        <w:t xml:space="preserve">، يمكنك الرجوع إلى قاموس الكلمات الرئيسية. </w:t>
      </w:r>
    </w:p>
    <w:p>
      <w:pPr>
        <w:bidi/>
      </w:pPr>
      <w:r>
        <w:rPr>
          <w:rtl/>
          <w:cs/>
          <w:lang w:val="ar_AE" w:bidi="ar_AE"/>
        </w:rPr>
      </w:r>
      <w:r>
        <w:rPr>
          <w:rtl/>
          <w:cs/>
          <w:lang w:val="ar_AE" w:bidi="ar_AE"/>
        </w:rPr>
        <w:t xml:space="preserve">ولاحقًا، وجد يسوع الرجل في الهيكل. </w:t>
      </w:r>
      <w:r>
        <w:rPr>
          <w:b/>
          <w:rtl/>
          <w:cs/>
          <w:lang w:val="ar_AE" w:bidi="ar_AE"/>
        </w:rPr>
        <w:t>والهيكل</w:t>
      </w:r>
      <w:r>
        <w:rPr>
          <w:rtl/>
          <w:cs/>
          <w:lang w:val="ar_AE" w:bidi="ar_AE"/>
        </w:rPr>
        <w:t xml:space="preserve"> كان المكان الذي يُحضر فيه اليهود ذبائحهم لعبادة الله. ترجِم كلمة الهيكل بالطريقة ذاتها التي ترجمت بها هذه الكلمة من قبل. لمزيد من المعلومات عن </w:t>
      </w:r>
      <w:r>
        <w:rPr>
          <w:rtl/>
          <w:cs/>
          <w:lang w:val="ar_AE" w:bidi="ar_AE"/>
        </w:rPr>
        <w:t>الهيكل</w:t>
      </w:r>
      <w:r>
        <w:rPr>
          <w:rtl/>
          <w:cs/>
          <w:lang w:val="ar_AE" w:bidi="ar_AE"/>
        </w:rPr>
        <w:t xml:space="preserve">، يمكنك الرجوع إلى قاموس الكلمات الرئيسية. وقد أوصى يسوع الرجل أن يكف عن </w:t>
      </w:r>
      <w:r>
        <w:rPr>
          <w:b/>
          <w:rtl/>
          <w:cs/>
          <w:lang w:val="ar_AE" w:bidi="ar_AE"/>
        </w:rPr>
        <w:t>الخطية</w:t>
      </w:r>
      <w:r>
        <w:rPr>
          <w:rtl/>
          <w:cs/>
          <w:lang w:val="ar_AE" w:bidi="ar_AE"/>
        </w:rPr>
        <w:t xml:space="preserve"> لئلا يكون له أسوأ. ترجِم كلمة خطية بالطريقة ذاتها التي ترجمتها من قبل. للمزيد من المعلومات حول </w:t>
      </w:r>
      <w:r>
        <w:rPr>
          <w:rtl/>
          <w:cs/>
          <w:lang w:val="ar_AE" w:bidi="ar_AE"/>
        </w:rPr>
        <w:t>الخطية</w:t>
      </w:r>
      <w:r>
        <w:rPr>
          <w:rtl/>
          <w:cs/>
          <w:lang w:val="ar_AE" w:bidi="ar_AE"/>
        </w:rPr>
        <w:t>، برجاء الرجوع إلى قاموس الكلمات الرئيسية. بعد ذلك، قال الرجل للقادة اليهود إن يسوع هو الذي شفاه.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5:16–23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5: 16–23 واحفظوه في قلوبكم.</w:t>
      </w:r>
    </w:p>
    <w:p>
      <w:pPr>
        <w:bidi/>
      </w:pPr>
      <w:r>
        <w:rPr>
          <w:rtl/>
          <w:cs/>
          <w:lang w:val="ar_AE" w:bidi="ar_AE"/>
        </w:rPr>
      </w:r>
      <w:r>
        <w:rPr>
          <w:rtl/>
          <w:cs/>
          <w:lang w:val="ar_AE" w:bidi="ar_AE"/>
        </w:rPr>
        <w:t>استمعوا إلى نسخة صوتية من يوحنا 5: 16–23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5 : 16 - 23 من الترجمة الأكثر فهمًا لكم.</w:t>
      </w:r>
    </w:p>
    <w:p>
      <w:pPr>
        <w:bidi/>
      </w:pPr>
      <w:r>
        <w:rPr>
          <w:rtl/>
          <w:cs/>
          <w:lang w:val="ar_AE" w:bidi="ar_AE"/>
        </w:rPr>
      </w:r>
      <w:r>
        <w:rPr>
          <w:rtl/>
          <w:cs/>
          <w:lang w:val="ar_AE" w:bidi="ar_AE"/>
        </w:rPr>
        <w:t>القصة السابقة كانت عن شفاء رجل كان مقعدًا منذ ثمان وثلاثين سنة. وبعد أن شفاه يسوع، أخذ فراشه ومشي. وكان هذا في السبت عندما شفاه يسوع. وتتحدث القصة الحالية عن سلطان يسوع الذي كان مساويًا لله.</w:t>
      </w:r>
    </w:p>
    <w:p>
      <w:pPr>
        <w:bidi/>
      </w:pPr>
      <w:r>
        <w:rPr>
          <w:rtl/>
          <w:cs/>
          <w:lang w:val="ar_AE" w:bidi="ar_AE"/>
        </w:rPr>
      </w:r>
      <w:r>
        <w:rPr>
          <w:rtl/>
          <w:cs/>
          <w:lang w:val="ar_AE" w:bidi="ar_AE"/>
        </w:rPr>
        <w:t>وتبدأ القصة بتوضيح سبب اضطهاد اليهود ليسوع. يحدث الاضطهاد عندما يعامل شخص شخصًا آخر بطريقة سيئة بسبب معتقده. وكلمة "اليهود" هنا تشير على الأرجح إلى قادة اليهود أو قادة الديانة اليهودية. وفي هذه الحالة، كان اليهود يعاملون يسوع بشكل سيء، ربما عن طريق إهانته وتسميته كاسر الناموس. وكانوا يضطهدون يسوع لأنه كان يفعل أشياء مثل الشفاء في يوم السبت. وقد كان يوم السبت يومًا خاصًا لليهود. وخلال يوم السبت، لم يكن من المفترض أن يعمل اليهود، بل ينبغي أن يستريحوا اليوم كله. وكان القادة اليهود منزعجين من سلوك يسوع، لأنه في وجهة نظرهم، كان يكسر قواعد أحد الأيام الأكثر قدسية في دينهم.</w:t>
      </w:r>
    </w:p>
    <w:p>
      <w:pPr>
        <w:bidi/>
      </w:pPr>
      <w:r>
        <w:rPr>
          <w:rtl/>
          <w:cs/>
          <w:lang w:val="ar_AE" w:bidi="ar_AE"/>
        </w:rPr>
      </w:r>
      <w:r>
        <w:rPr>
          <w:rtl/>
          <w:cs/>
          <w:lang w:val="ar_AE" w:bidi="ar_AE"/>
        </w:rPr>
        <w:t>ويدافع يسوع عن نفسه. ويقول إن السبب الذي جعله يفعل أشياء مثل الشفاء في يوم السبت هو أن أبيه يعمل دائمًا، حتى في يوم السبت. ويشير الآب إلى الله الذي هو خالق كل شيء. لكن القادة اليهود أصبحوا أكثر غضبًا من يسوع لأنه كان يدعو الله أبيه. وكان اليهود معتادين على دعوة الله أبيهم. لكن عندما دعا يسوع الله أبيه، أدرك القادة اليهود أن يسوع كان يدّعي أن له علاقة أكثر خصوصية مع الله. وهم عرفوا أن يسوع كان يقول إن له سلطانًا مساوٍ لله، وبالنسبة للقادة اليهود، فإن كلمات يسوع تُهين الله. لذلك بدأوا في السعي لقتل يسوع.</w:t>
      </w:r>
    </w:p>
    <w:p>
      <w:pPr>
        <w:bidi/>
      </w:pPr>
      <w:r>
        <w:rPr>
          <w:rtl/>
          <w:cs/>
          <w:lang w:val="ar_AE" w:bidi="ar_AE"/>
        </w:rPr>
      </w:r>
      <w:r>
        <w:rPr>
          <w:rtl/>
          <w:cs/>
          <w:lang w:val="ar_AE" w:bidi="ar_AE"/>
        </w:rPr>
        <w:t xml:space="preserve">ويُخبر يسوع القادة اليهود عن سلطان الابن. وكلمة "الابن" هي طريقة قصيرة لقول "ابن الله"، وهذا لقب يشير إلى يسوع. لذلك عندما يتحدث يسوع عن الابن، فهو في الواقع يشير إلى نفسه. وهو يبدأ حديثه بقول كلمات تجذب انتباه مستمعيه لأنه كان على وشك أن يقول شيئًا مهمًا وحقًا. </w:t>
      </w:r>
    </w:p>
    <w:p>
      <w:pPr>
        <w:bidi/>
      </w:pPr>
      <w:r>
        <w:rPr>
          <w:rtl/>
          <w:cs/>
          <w:lang w:val="ar_AE" w:bidi="ar_AE"/>
        </w:rPr>
      </w:r>
      <w:r>
        <w:rPr>
          <w:rtl/>
          <w:cs/>
          <w:lang w:val="ar_AE" w:bidi="ar_AE"/>
        </w:rPr>
        <w:t>قال يسوع إنه، الابن، لا يفعل شيئًا من تلقاء نفسه. فهو يفعل فقط ما يرى من الله، الآب. وإذا كان الآب يعمل في السبت، فإن يسوع الابن يعمل أيضًا في السبت. فإن الآب يحب الابن، ويظهر له كل الأشياء التي يفعلها. وفي الحقيقة، فإن الآب سيُظهر للابن أشياء أعظم من شفاء المرضى في السبت، حتى يرى اليهود قوة الابن. ويشرح يسوع ماذا يعني هذا. وكما يعطي الآب الحياة للموتى حتى يرجعوا أحياء مرة أخرى، فإن الابن أيضًا يعطي الحياة للأشخاص كما يشاء. ويضيف يسوع أن الآب لا يدين أحدًا. وهذا يعني أن الآب لا يقرر أو يُعلن ما إذا كان الشخص يستحق الحياة بعد الموت أم لا. بل إنه أعطى هذا القرار للابن، حتى يُكرم الناس الابن، كما يكرموا الآب.</w:t>
      </w:r>
    </w:p>
    <w:p>
      <w:pPr>
        <w:bidi/>
      </w:pPr>
      <w:r>
        <w:rPr>
          <w:rtl/>
          <w:cs/>
          <w:lang w:val="ar_AE" w:bidi="ar_AE"/>
        </w:rPr>
      </w:r>
      <w:r>
        <w:rPr>
          <w:rtl/>
          <w:cs/>
          <w:lang w:val="ar_AE" w:bidi="ar_AE"/>
        </w:rPr>
        <w:t>توقَّفوا هنا وناقشوا هذا السؤال كمجموعة: عندما يعطي شخص له مكانة وسُلطان عظيمين، ربما قائد أو أب، سلطانًا لشخص آخر ليقوم بوظيفة هامة للغاية، فماذا يفعل حتى يعرف الناس أن هذا الشخص يتمتع الآن بمكانة وسلطان خاصين؟ (توقَّفوا هنا عن سماع التسجيل الصوتي)</w:t>
      </w:r>
    </w:p>
    <w:p>
      <w:pPr>
        <w:bidi/>
      </w:pPr>
      <w:r>
        <w:rPr>
          <w:rtl/>
          <w:cs/>
          <w:lang w:val="ar_AE" w:bidi="ar_AE"/>
        </w:rPr>
      </w:r>
      <w:r>
        <w:rPr>
          <w:rtl/>
          <w:cs/>
          <w:lang w:val="ar_AE" w:bidi="ar_AE"/>
        </w:rPr>
        <w:t>إذا لم يكرم الناس الابن، فإنهم لا يكرمون الآب أيضًا. لذلك، فإن الابن لديه القدرة والسلطان ليُعطي الحياة لمن يشاء.</w:t>
      </w:r>
    </w:p>
    <w:p>
      <w:pPr>
        <w:bidi/>
      </w:pPr>
      <w:r>
        <w:rPr>
          <w:rtl/>
          <w:cs/>
          <w:lang w:val="ar_AE" w:bidi="ar_AE"/>
        </w:rPr>
      </w:r>
      <w:r>
        <w:rPr>
          <w:rtl/>
          <w:cs/>
          <w:lang w:val="ar_AE" w:bidi="ar_AE"/>
        </w:rPr>
        <w:t>ولذلك، تُظهر هذه القصة أن يسوع كان مساويًا لله الآب. لكن بالنسبة لليهود أو القادة اليهود، فإن هذا الادعاء من يسوع هو تجديف. ولهذا السبب بدأوا في اضطهاد يسوع وكانوا يبحثون عن طرق لقتله. تُظهر القصة أيضًا أن يسوع هو الديَّان الذي عيَّنه الله. وكان اليهود يعرفون أن الله هو الديَّان لجميع الناس. وكان من المثير للدهشة بالنسبة لهم أن يسوع هو الديَّان، وليس الله الآب،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5 : 16 - 23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يضطهد اليهود يسوع ويحاولون قتله لأنه يفعل أشياء في يوم السبت، وأيضًا يدعو يسوع الله أبيه.</w:t>
      </w:r>
    </w:p>
    <w:p>
      <w:pPr>
        <w:bidi/>
      </w:pPr>
      <w:r>
        <w:rPr>
          <w:rtl/>
          <w:cs/>
          <w:lang w:val="ar_AE" w:bidi="ar_AE"/>
        </w:rPr>
      </w:r>
      <w:r>
        <w:rPr>
          <w:b/>
          <w:rtl/>
          <w:cs/>
          <w:lang w:val="ar_AE" w:bidi="ar_AE"/>
        </w:rPr>
        <w:t>في المشهد الثاني:</w:t>
      </w:r>
      <w:r>
        <w:rPr>
          <w:rtl/>
          <w:cs/>
          <w:lang w:val="ar_AE" w:bidi="ar_AE"/>
        </w:rPr>
        <w:t xml:space="preserve"> يشرح يسوع سلطانه على فعل هذه الأشياء حتى في يوم السبت. وسيعلن يسوع أنه يفعل فقط ما يفعله الآب، وقد أعطاه الآب سلطانه ليقرر من يستحق أن يأخذ الحياة ومن لا يستحق.</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يسوع الابن</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ليس واضحًا أين تجري هذه القصة. ربما كان يسوع لا يزال يتحدث إلى اليهود أو قادة اليهود بعد أن قاوموه لأنه شفى إنسانًا في يوم السبت. لكن تركيز القصة هو على كلمات يسوع. لذلك، سيكون من المهم أن تفهموا كلمات يسوع وتستخدموها بوضوح في أثناء تمثيل القصة.</w:t>
      </w:r>
    </w:p>
    <w:p>
      <w:pPr>
        <w:bidi/>
      </w:pPr>
      <w:r>
        <w:rPr>
          <w:rtl/>
          <w:cs/>
          <w:lang w:val="ar_AE" w:bidi="ar_AE"/>
        </w:rPr>
      </w:r>
      <w:r>
        <w:rPr>
          <w:rtl/>
          <w:cs/>
          <w:lang w:val="ar_AE" w:bidi="ar_AE"/>
        </w:rPr>
        <w:t>في المشهد الأول، سيضطهد القادة اليهود يسوع. ويمكنكم أن تصوروهم على أنهم غاضبون أو منزعجين. وسيعاملون يسوع بشكل سيء، وربما عن طريق إحراجه أو دعوته كمن يكسر الناموس. وسيفعلون هذا لأن يسوع كان يشفي الناس حتى في يوم السبت. لكن يسوع سيدافع عن نفسه قائلًا إن أبيه يعمل حتى في يوم السبت، ولهذا السبب فهو يعمل أيضًا. احرصوا على أن تُظهروا أن الآب يفعل شيئًا هنا، ربما يشفي شخصًا مريضًا. لكن القادة اليهود سيغضبون من يسوع لأنهم كانوا يعرفون أن يسوع كان يدَّعي أنه مساو لله. لذلك سيحاولون قتله.</w:t>
      </w:r>
    </w:p>
    <w:p>
      <w:pPr>
        <w:bidi/>
      </w:pPr>
      <w:r>
        <w:rPr>
          <w:rtl/>
          <w:cs/>
          <w:lang w:val="ar_AE" w:bidi="ar_AE"/>
        </w:rPr>
      </w:r>
      <w:r>
        <w:rPr>
          <w:rtl/>
          <w:cs/>
          <w:lang w:val="ar_AE" w:bidi="ar_AE"/>
        </w:rPr>
        <w:t>وفي المشهد الثاني، سيجيب يسوع على القادة اليهود. وسيبدأ كلامه باستخدام تعبير يجذب انتباه المستمعين لأن ما كان على وشك أن يقوله حقيقي ومهم.</w:t>
      </w:r>
    </w:p>
    <w:p>
      <w:pPr>
        <w:bidi/>
      </w:pPr>
      <w:r>
        <w:rPr>
          <w:rtl/>
          <w:cs/>
          <w:lang w:val="ar_AE" w:bidi="ar_AE"/>
        </w:rPr>
      </w:r>
      <w:r>
        <w:rPr>
          <w:rtl/>
          <w:cs/>
          <w:lang w:val="ar_AE" w:bidi="ar_AE"/>
        </w:rPr>
        <w:t>توقّفوا هنا وناقشوا هذا السؤال كمجموعة: عندما يتحدث الناس في ثقافتكم مع بعضهم البعض، ما الكلمة أو الكلمات التي يستخدمونها عندما يريدون أن يتأكدوا من أن الشخص الآخر سيستمع بعناية؟ (توقَّفوا هنا عن سماع التسجيل الصوتي)</w:t>
      </w:r>
    </w:p>
    <w:p>
      <w:pPr>
        <w:bidi/>
      </w:pPr>
      <w:r>
        <w:rPr>
          <w:rtl/>
          <w:cs/>
          <w:lang w:val="ar_AE" w:bidi="ar_AE"/>
        </w:rPr>
      </w:r>
      <w:r>
        <w:rPr>
          <w:rtl/>
          <w:cs/>
          <w:lang w:val="ar_AE" w:bidi="ar_AE"/>
        </w:rPr>
        <w:t>وسيشرح يسوع مصدر سلطانه ليفعل الأشياء في يوم السبت. وهنا سيشير إلى نفسه باسم الابن. وعندما يقول إن الابن يفعل فقط ما يُظهره له الآب، فاحرصوا على أن تُظهروا أن الآب يفعل شيئًا ويظهره للابن. ثم سيفعل الابن كما يفعل الآب. ويقول يسوع أيضًا إن الآب يحب الابن. كذلك يُعطي الآب الحياة للموتى وسيعطي الابن القوة نفسها. احرصوا على أن تُظهروا أن الآب لا يقرر من يستحق الحياة ومن لا يستحق. ولكنه قد أعطى الابن القدرة ليقرر من يستحق الحياة ومن لا يستحق. وقد فعل الآب كل هذا للابن حتى يُكرم الناس الابن كما يكرمون الآب. أما الذين لا يكرمون الابن، فإنهم أيضًا يهينون الآب.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5 : 16 - 23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قادة اليهود</w:t>
      </w:r>
    </w:p>
    <w:p>
      <w:pPr>
        <w:pStyle w:val="ListBullet"/>
        <w:bidi/>
        <w:spacing w:line="240" w:lineRule="auto"/>
        <w:ind w:left="720"/>
      </w:pPr>
      <w:r>
        <w:rPr>
          <w:rtl/>
          <w:cs/>
          <w:lang w:val="ar_AE" w:bidi="ar_AE"/>
        </w:rPr>
      </w:r>
      <w:r>
        <w:rPr>
          <w:rtl/>
          <w:cs/>
          <w:lang w:val="ar_AE" w:bidi="ar_AE"/>
        </w:rPr>
        <w:t>يسوع الابن</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المشهد الأول، سيضطهد القادة اليهود يسوع ويحاولون قتله. وهذا لأن يسوع قال إن أبيه يعمل ولذلك هو أيضًا يعمل. فيسوع يدّعي أن له سلطانٍ مساوٍ لله.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القادة الدينيين: "بماذا تشعر أو تفكر؟" قد يجيب الناس بعبارات مثل: "لابد أن يسوع هذا مجنون لاعتقاده أنه يُعادل الله!" أو "يسوع هذا يُهين الله بسبب ما يقوله وما يفعله!" ينبغي أن نقتله!"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سيشرح يسوع سلطانه الذي من الله 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تفكر؟" قد يجيب الشخص بعبارات مثل: "أنا سعيد لأن الآب يحبني. لهذا يريني كل ما يفعله، وحتى أشياءً أعظم!" أو "أشكر الآب على السلَّطَان أن أُعطى الحياة للجميع. وسيكرّمني الناس كما يُكرّمون الآب بسبب هذا".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5 : 16 - 23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هذه القصة، كان </w:t>
      </w:r>
      <w:r>
        <w:rPr>
          <w:b/>
          <w:rtl/>
          <w:cs/>
          <w:lang w:val="ar_AE" w:bidi="ar_AE"/>
        </w:rPr>
        <w:t>اليهود</w:t>
      </w:r>
      <w:r>
        <w:rPr>
          <w:rtl/>
          <w:cs/>
          <w:lang w:val="ar_AE" w:bidi="ar_AE"/>
        </w:rPr>
        <w:t xml:space="preserve">، أو </w:t>
      </w:r>
      <w:r>
        <w:rPr>
          <w:b/>
          <w:rtl/>
          <w:cs/>
          <w:lang w:val="ar_AE" w:bidi="ar_AE"/>
        </w:rPr>
        <w:t>القادة اليهود</w:t>
      </w:r>
      <w:r>
        <w:rPr>
          <w:rtl/>
          <w:cs/>
          <w:lang w:val="ar_AE" w:bidi="ar_AE"/>
        </w:rPr>
        <w:t xml:space="preserve">، يضطهدون يسوع. ترجِم كلمة يهود بالطريقة ذاتها التي استخدمتها من قبل. لمزيد من المعلومات عن </w:t>
      </w:r>
      <w:r>
        <w:rPr>
          <w:rtl/>
          <w:cs/>
          <w:lang w:val="ar_AE" w:bidi="ar_AE"/>
        </w:rPr>
        <w:t>اليهود</w:t>
      </w:r>
      <w:r>
        <w:rPr>
          <w:rtl/>
          <w:cs/>
          <w:lang w:val="ar_AE" w:bidi="ar_AE"/>
        </w:rPr>
        <w:t xml:space="preserve">، يمكنك الرجوع إلى قاموس الكلمات الرئيسية. وهم كانوا يضطهدون يسوع لأنه كان يفعل أشياء مثل الشفاء في يوم </w:t>
      </w:r>
      <w:r>
        <w:rPr>
          <w:b/>
          <w:rtl/>
          <w:cs/>
          <w:lang w:val="ar_AE" w:bidi="ar_AE"/>
        </w:rPr>
        <w:t>السبت</w:t>
      </w:r>
      <w:r>
        <w:rPr>
          <w:rtl/>
          <w:cs/>
          <w:lang w:val="ar_AE" w:bidi="ar_AE"/>
        </w:rPr>
        <w:t xml:space="preserve">. وقد كان يوم السبت يومًا خاصًا لليهود. في العهد القديم، أوصى الله بني إسرائيل أن يحفظوا السبت عن طريق الراحة في اليوم السابع من الأسبوع. ترجم هذه الكلمة بنفس الطريقة التي ترجمتها بها سابقًا. لمزيد من المعلومات عن </w:t>
      </w:r>
      <w:r>
        <w:rPr>
          <w:rtl/>
          <w:cs/>
          <w:lang w:val="ar_AE" w:bidi="ar_AE"/>
        </w:rPr>
        <w:t>السبت</w:t>
      </w:r>
      <w:r>
        <w:rPr>
          <w:rtl/>
          <w:cs/>
          <w:lang w:val="ar_AE" w:bidi="ar_AE"/>
        </w:rPr>
        <w:t>، انظر قاموس الكلمات الرئيسية.</w:t>
      </w:r>
    </w:p>
    <w:p>
      <w:pPr>
        <w:bidi/>
      </w:pPr>
      <w:r>
        <w:rPr>
          <w:rtl/>
          <w:cs/>
          <w:lang w:val="ar_AE" w:bidi="ar_AE"/>
        </w:rPr>
      </w:r>
      <w:r>
        <w:rPr>
          <w:rtl/>
          <w:cs/>
          <w:lang w:val="ar_AE" w:bidi="ar_AE"/>
        </w:rPr>
        <w:t xml:space="preserve">لم تكن هناك قوانين واضحة حول كيفية حفظ السبت بشكل صحيح، لكن العديد من اليهود في العهد الجديد كانوا يعتقدون أن الناس ينتهكون السبت عندما يفعلون أشياء معينة. فبالنسبة للقادة اليهود، كان شفاء المرضى نوعًا من العمل الذي ينتهك السبت. ولهذا السبب </w:t>
      </w:r>
      <w:r>
        <w:rPr>
          <w:b/>
          <w:rtl/>
          <w:cs/>
          <w:lang w:val="ar_AE" w:bidi="ar_AE"/>
        </w:rPr>
        <w:t>اضطهدوا</w:t>
      </w:r>
      <w:r>
        <w:rPr>
          <w:rtl/>
          <w:cs/>
          <w:lang w:val="ar_AE" w:bidi="ar_AE"/>
        </w:rPr>
        <w:t xml:space="preserve"> يسوع. يحدث الاضطهاد عندما يعامل شخص شخصًا آخر بطريقة سيئة بسبب معتقده.</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يضطهد</w:t>
      </w:r>
      <w:r>
        <w:rPr>
          <w:rtl/>
          <w:cs/>
          <w:lang w:val="ar_AE" w:bidi="ar_AE"/>
        </w:rPr>
        <w:t xml:space="preserve">. للمزيد من المعلومات حول </w:t>
      </w:r>
      <w:r>
        <w:rPr>
          <w:rtl/>
          <w:cs/>
          <w:lang w:val="ar_AE" w:bidi="ar_AE"/>
        </w:rPr>
        <w:t>الاضطهاد</w:t>
      </w:r>
      <w:r>
        <w:rPr>
          <w:rtl/>
          <w:cs/>
          <w:lang w:val="ar_AE" w:bidi="ar_AE"/>
        </w:rPr>
        <w:t>، برجاء الرجوع إلى قاموس الكلمات الرئيسية. (توقَّفوا هنا عن سماع التسجيل الصوتي)</w:t>
      </w:r>
    </w:p>
    <w:p>
      <w:pPr>
        <w:bidi/>
      </w:pPr>
      <w:r>
        <w:rPr>
          <w:rtl/>
          <w:cs/>
          <w:lang w:val="ar_AE" w:bidi="ar_AE"/>
        </w:rPr>
      </w:r>
      <w:r>
        <w:rPr>
          <w:rtl/>
          <w:cs/>
          <w:lang w:val="ar_AE" w:bidi="ar_AE"/>
        </w:rPr>
        <w:t xml:space="preserve">لكن يسوع قال إنه يفعل ذلك فقط لأن أبيه يعمل دائمًا. يشير </w:t>
      </w:r>
      <w:r>
        <w:rPr>
          <w:b/>
          <w:rtl/>
          <w:cs/>
          <w:lang w:val="ar_AE" w:bidi="ar_AE"/>
        </w:rPr>
        <w:t>الآب</w:t>
      </w:r>
      <w:r>
        <w:rPr>
          <w:rtl/>
          <w:cs/>
          <w:lang w:val="ar_AE" w:bidi="ar_AE"/>
        </w:rPr>
        <w:t xml:space="preserve"> إلى الله الذي هو خالق كل شيء. يدعو يسوع الله أبيه لأنه ابن الله. لكن القادة اليهود لم يكونوا سعداء بيسوع لأنه كان يدّعي أنه معادل لله عندما دعا الله الآب. ولذلك حاولوا قتله. ترجم هذه الكلمة بنفس الطريقة التي ترجمتها بها سابقًا.</w:t>
      </w:r>
    </w:p>
    <w:p>
      <w:pPr>
        <w:bidi/>
      </w:pPr>
      <w:r>
        <w:rPr>
          <w:rtl/>
          <w:cs/>
          <w:lang w:val="ar_AE" w:bidi="ar_AE"/>
        </w:rPr>
      </w:r>
      <w:r>
        <w:rPr>
          <w:rtl/>
          <w:cs/>
          <w:lang w:val="ar_AE" w:bidi="ar_AE"/>
        </w:rPr>
        <w:t xml:space="preserve">يجيب يسوع على اليهود. هنا يشير يسوع إلى نفسه بلقب </w:t>
      </w:r>
      <w:r>
        <w:rPr>
          <w:b/>
          <w:rtl/>
          <w:cs/>
          <w:lang w:val="ar_AE" w:bidi="ar_AE"/>
        </w:rPr>
        <w:t>الابن</w:t>
      </w:r>
      <w:r>
        <w:rPr>
          <w:rtl/>
          <w:cs/>
          <w:lang w:val="ar_AE" w:bidi="ar_AE"/>
        </w:rPr>
        <w:t xml:space="preserve"> لأنه ابن الله. ترجم تعبير" ابن الله" بنفس الطريقة التي ترجمته بها سابقًا. لا </w:t>
      </w:r>
      <w:r>
        <w:rPr>
          <w:b/>
          <w:rtl/>
          <w:cs/>
          <w:lang w:val="ar_AE" w:bidi="ar_AE"/>
        </w:rPr>
        <w:t>يدين</w:t>
      </w:r>
      <w:r>
        <w:rPr>
          <w:rtl/>
          <w:cs/>
          <w:lang w:val="ar_AE" w:bidi="ar_AE"/>
        </w:rPr>
        <w:t xml:space="preserve"> الآب أحدًا. </w:t>
      </w:r>
      <w:r>
        <w:rPr>
          <w:b/>
          <w:rtl/>
          <w:cs/>
          <w:lang w:val="ar_AE" w:bidi="ar_AE"/>
        </w:rPr>
        <w:t>والإدانة</w:t>
      </w:r>
      <w:r>
        <w:rPr>
          <w:rtl/>
          <w:cs/>
          <w:lang w:val="ar_AE" w:bidi="ar_AE"/>
        </w:rPr>
        <w:t xml:space="preserve"> هي عندما يقرر شخص أو مجموعة من الناس ما إذا كان الشخص صالحًا أو سيئًا أو إذا كان شيء أو فعل ما صحيحًا أو خاطئًا. وعادةً، فإن الذين يدينون هم أشخاص مُعينين بصفتهم قضاة.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5:24–30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5: 24–30 واحفظوه في قلوبكم.</w:t>
      </w:r>
    </w:p>
    <w:p>
      <w:pPr>
        <w:bidi/>
      </w:pPr>
      <w:r>
        <w:rPr>
          <w:rtl/>
          <w:cs/>
          <w:lang w:val="ar_AE" w:bidi="ar_AE"/>
        </w:rPr>
      </w:r>
      <w:r>
        <w:rPr>
          <w:rtl/>
          <w:cs/>
          <w:lang w:val="ar_AE" w:bidi="ar_AE"/>
        </w:rPr>
        <w:t>استمعوا إلى نسخة صوتية من يوحنا 5: 24–30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5 : 24 - 30 من الترجمة الأكثر فهمًا لكم.</w:t>
      </w:r>
    </w:p>
    <w:p>
      <w:pPr>
        <w:bidi/>
      </w:pPr>
      <w:r>
        <w:rPr>
          <w:rtl/>
          <w:cs/>
          <w:lang w:val="ar_AE" w:bidi="ar_AE"/>
        </w:rPr>
      </w:r>
      <w:r>
        <w:rPr>
          <w:rtl/>
          <w:cs/>
          <w:lang w:val="ar_AE" w:bidi="ar_AE"/>
        </w:rPr>
        <w:t>تتحدث القصة السابقة عن سلطان يسوع الذي كان متساويًا مع الله الآب. ويتحدث يسوع ويشير إلى نفسه باعتباره الابن، وهي طريقة مختصرة ليقول ابن الله. وقد قال يسوع إن الآب أعطى الابن السلطان كي يعمل حتى في يوم السبت. كما أن الآب أعطى يسوع الابن السلطان ليعطي الحياة للأشخاص الذين كان يريدهم أن يحصلوا على الحياة. وفي القصة الحالية، يواصل يسوع الكلام. ويقول يسوع المزيد عن سلطانه في أن يُعطي الحياة وأن يدين الناس.</w:t>
      </w:r>
    </w:p>
    <w:p>
      <w:pPr>
        <w:bidi/>
      </w:pPr>
      <w:r>
        <w:rPr>
          <w:rtl/>
          <w:cs/>
          <w:lang w:val="ar_AE" w:bidi="ar_AE"/>
        </w:rPr>
      </w:r>
      <w:r>
        <w:rPr>
          <w:rtl/>
          <w:cs/>
          <w:lang w:val="ar_AE" w:bidi="ar_AE"/>
        </w:rPr>
        <w:t>وهو يبدأ حديثه باستخدام كلمات تجذب انتباه مستمعيه لأنه كان على وشك أن يقول شيئًا مهمًا وحقًا. وقد قال إن الناس الذين يستمعون إليه ويؤمنون بالذي أرسله، سيحصلون على حياة أبدية. والذي أرسل يسوع هو الله الآب. والإيمان بالله الآب يعني الإيمان والثقة بأن كل ما يعلّمه يسوع هو حق. وهذا يعني أن أي شخص يؤمن به سينال حياة أبدية أو حياة لن تنتهي أبدًا. وحتى إن مات، فإنه سيعيش مرة أخرى ولن يموت أبدًا. ولن يدينه يسوع بعد إذا كان الشخص يستحق الحياة الأبدية لأنه يستحق الحياة الأبدية بالفعل عندما يؤمن بيسوع. ولن يأت هذا الشخص إلى الدينونة. وهذا يعني أنه لم يعد شريرًا في عيني الله، وأن الله لن يعاقبه. فبعد أن كان ميتًا، أو بعد أن كان يستحق العقاب، أصبح الآن يستحق أن يعيش من جديد. وقد أعطاه يسوع حياة أبدية، ليعيش مع الله إلى الأبد.</w:t>
      </w:r>
    </w:p>
    <w:p>
      <w:pPr>
        <w:bidi/>
      </w:pPr>
      <w:r>
        <w:rPr>
          <w:rtl/>
          <w:cs/>
          <w:lang w:val="ar_AE" w:bidi="ar_AE"/>
        </w:rPr>
      </w:r>
      <w:r>
        <w:rPr>
          <w:rtl/>
          <w:cs/>
          <w:lang w:val="ar_AE" w:bidi="ar_AE"/>
        </w:rPr>
        <w:t>توقَّفوا هنا وناقشوا هذا السؤال كمجموعة: كيف يتخيّل الناس في ثقافتكم الحياة الأبدية أو الحياة التي لا تنتهي أبدًا؟ أوقفوا سماع التسجيل الصوتي هنا.</w:t>
      </w:r>
    </w:p>
    <w:p>
      <w:pPr>
        <w:bidi/>
      </w:pPr>
      <w:r>
        <w:rPr>
          <w:rtl/>
          <w:cs/>
          <w:lang w:val="ar_AE" w:bidi="ar_AE"/>
        </w:rPr>
      </w:r>
      <w:r>
        <w:rPr>
          <w:rtl/>
          <w:cs/>
          <w:lang w:val="ar_AE" w:bidi="ar_AE"/>
        </w:rPr>
        <w:t>ثم مرة أخرى، استخدم يسوع الكلمات نفسها التي تجذب انتباه المستمعين لأنه على وشك أن يقول شيئًا مهمًا وحقًا. وقد قال يسوع إنه تأتي ساعة أو وقت وأنه قد بدأ الآن حين سيسمع فيه الأموات صوت يسوع، ابن الله. وكلمة "الأموات" قد تُشير أيضًا إلى الناس الذين ماتوا روحيًا، أو الذين لم يؤمنوا بيسوع بعد. ولقب ابن الله هو لقب للأشخاص الذين كانت لهم علاقة خاصة بالله. وفي العهد الجديد، كان هذا اللقب يشير إلى يسوع بسبب علاقته الخاصة بالله الآب. ويشرح يسوع أن الآب هو مصدر الحياة كلها. وأنه عندما خلق الله الآب البشر، فإنه أعطاهم الحياة. ويسوع، ابن الله، هو أيضًا مصدر الحياة. وعندما يموت الناس، فإن يسوع يستطيع أن يعطيهم الحياة حتى يعيشوا مرة أخرى.</w:t>
      </w:r>
    </w:p>
    <w:p>
      <w:pPr>
        <w:bidi/>
      </w:pPr>
      <w:r>
        <w:rPr>
          <w:rtl/>
          <w:cs/>
          <w:lang w:val="ar_AE" w:bidi="ar_AE"/>
        </w:rPr>
      </w:r>
      <w:r>
        <w:rPr>
          <w:rtl/>
          <w:cs/>
          <w:lang w:val="ar_AE" w:bidi="ar_AE"/>
        </w:rPr>
        <w:t>كما أن قدرة الابن على إعطاء الحياة لها صلة بدوره كالديَّان والقاضي. وقد أعطى الآب يسوع الابن القدرة كي يمنح الحياة لأنه قد عيَّن الابن ديانًا لجميع الناس. وعندما يدين الشخص، فإنه يحدد من هو الصالح ومن هو الشرير. وقد قال يسوع هنا إن الآب قد أعطاه السلطان كي يدين الأموات لأنه ابن الإنسان. وابن الإنسان هو اللقب الذي يشير إلى يسوع. وفي العهد القديم، كان اليهود يؤمنون أنه عندما يأتي الوقت الذي يدين فيه الله جميع الناس، فإن الله سيرسل شخصًا يشبه ابن الإنسان. وهذا يعني أنه يبدو كإنسان بشري، لكن سلطانه وقوته هما من الله. وهذا الشخص الذي يُدعى ابن الإنسان سيكون الديَّان لجميع الناس. ويقول يسوع إن ابن الإنسان الذي يتحدث عنه العهد القديم هو في الواقع يسوع نفسه – أي أن يسوع هو ابن الإنسان. وفي هذه القصة، فإن يسوع يقول إن الله الآب قد أعطاه السلطان ليدين جميع الناس لأنه ابن الإنسان. ويضيف يسوع أنه لا ينبغي أن يتفاجأوا مما كان يقوله. وأنه سيأتي وقت سيسمع فيه جميع الذين في القبور، أي الذين ماتوا، صوته. وعندما يسمعون صوته، فإنهم سيخرجون من المكان الذي دُفنوا فيه، وسيحيون مرة أخرى. وعندما يموت شخص ويعيش مرة أخرى، فإن هذا يدعى القيامة.</w:t>
      </w:r>
    </w:p>
    <w:p>
      <w:pPr>
        <w:bidi/>
      </w:pPr>
      <w:r>
        <w:rPr>
          <w:rtl/>
          <w:cs/>
          <w:lang w:val="ar_AE" w:bidi="ar_AE"/>
        </w:rPr>
      </w:r>
      <w:r>
        <w:rPr>
          <w:rtl/>
          <w:cs/>
          <w:lang w:val="ar_AE" w:bidi="ar_AE"/>
        </w:rPr>
        <w:t>توقَّفوا هنا وناقشوا هذا السؤال كمجموعة: ما الكلمة أو الكلمات التي يستخدمها الناس في ثقافتكم لوصف شخص كان ميتًا، لكنه عاد إلى الحياة؟ أوقفوا سماع التسجيل الصوتي هنا.</w:t>
      </w:r>
    </w:p>
    <w:p>
      <w:pPr>
        <w:bidi/>
      </w:pPr>
      <w:r>
        <w:rPr>
          <w:rtl/>
          <w:cs/>
          <w:lang w:val="ar_AE" w:bidi="ar_AE"/>
        </w:rPr>
      </w:r>
      <w:r>
        <w:rPr>
          <w:rtl/>
          <w:cs/>
          <w:lang w:val="ar_AE" w:bidi="ar_AE"/>
        </w:rPr>
        <w:t>يقول يسوع إنه سيقيم الذين عملوا الصالحات إلى قيامة الحياة. وهؤلاء الناس سيعيشون ويكونون مع الله ولن يموتوا مرة أخرى. وفي الوقت نفسه، فإنه سيقيم أيضًا الذين فعلوا الشرور إلى قيامة الدينونة. وسيعيشون مرة أخرى، لكن فقط ليواجهوا دينونة الله أي عقوبتهم على شرورهم. وهنا، فإن الذين فعلوا الصالحات هم الناس الذين آمنوا بكل ما قاله يسوع، والأشخاص الذين فعلوا الشرور هم الناس الذين لم يؤمنوا بكلمات يسوع.</w:t>
      </w:r>
    </w:p>
    <w:p>
      <w:pPr>
        <w:bidi/>
      </w:pPr>
      <w:r>
        <w:rPr>
          <w:rtl/>
          <w:cs/>
          <w:lang w:val="ar_AE" w:bidi="ar_AE"/>
        </w:rPr>
      </w:r>
      <w:r>
        <w:rPr>
          <w:rtl/>
          <w:cs/>
          <w:lang w:val="ar_AE" w:bidi="ar_AE"/>
        </w:rPr>
        <w:t>وعندما يدين يسوع جميع الناس، فإنه لا يفعل ذلك بحسب نفسه أو من أجل نفسه. فقد قال يسوع في القصص السابقة إنه يفعل فقط ما يرى الآب يفعله. وبالطريقة نفسها، فإن يسوع يدين فقط بناءً على ما يخبره الله به. وكل ما يقرره يسوع في دينونته هو حق وعادل. وهذا يعني أنه عندما يدين يسوع، فإن الناس يحصلون دائمًا على ما يستحقونه بالفعل. كما أن دينونة يسوع عادلة لأنه لم يكن يدين ليطلب مشيئته الخاصة أو يحقق مقاصده الخاصة. بل إنه يصدر دينونته ليتمم مشيئة الذي أرسله. والذي أرسل يسوع هو الله الآب.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5 : 24 - 30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يقول يسوع إن الذين يسمعون أو يؤمنون بالذي أرسله سيحصلون على حياة أبدية.</w:t>
      </w:r>
    </w:p>
    <w:p>
      <w:pPr>
        <w:bidi/>
      </w:pPr>
      <w:r>
        <w:rPr>
          <w:rtl/>
          <w:cs/>
          <w:lang w:val="ar_AE" w:bidi="ar_AE"/>
        </w:rPr>
      </w:r>
      <w:r>
        <w:rPr>
          <w:b/>
          <w:rtl/>
          <w:cs/>
          <w:lang w:val="ar_AE" w:bidi="ar_AE"/>
        </w:rPr>
        <w:t>في المشهد الثاني:</w:t>
      </w:r>
      <w:r>
        <w:rPr>
          <w:rtl/>
          <w:cs/>
          <w:lang w:val="ar_AE" w:bidi="ar_AE"/>
        </w:rPr>
        <w:t xml:space="preserve"> يشير يسوع إلى نفسه باعتباره ابن الله. وهو يقول إن الوقت قد حان لكي يسمع الأموات صوت ابن الله الذي سيعطيهم الحياة.</w:t>
      </w:r>
    </w:p>
    <w:p>
      <w:pPr>
        <w:bidi/>
      </w:pPr>
      <w:r>
        <w:rPr>
          <w:rtl/>
          <w:cs/>
          <w:lang w:val="ar_AE" w:bidi="ar_AE"/>
        </w:rPr>
      </w:r>
      <w:r>
        <w:rPr>
          <w:b/>
          <w:rtl/>
          <w:cs/>
          <w:lang w:val="ar_AE" w:bidi="ar_AE"/>
        </w:rPr>
        <w:t>في المشهد الثالث:</w:t>
      </w:r>
      <w:r>
        <w:rPr>
          <w:rtl/>
          <w:cs/>
          <w:lang w:val="ar_AE" w:bidi="ar_AE"/>
        </w:rPr>
        <w:t xml:space="preserve"> يشير يسوع إلى نفسه باعتباره ابن الإنسان. وهو يقول إن الآب قد أعطاه السلطان ليدين الموتى. ثم سيقيم الموتى بناءً على ما إذا كانوا قد فعلوا الصالحات أم الشر.</w:t>
      </w:r>
    </w:p>
    <w:p>
      <w:pPr>
        <w:bidi/>
      </w:pPr>
      <w:r>
        <w:rPr>
          <w:rtl/>
          <w:cs/>
          <w:lang w:val="ar_AE" w:bidi="ar_AE"/>
        </w:rPr>
      </w:r>
      <w:r>
        <w:rPr>
          <w:b/>
          <w:rtl/>
          <w:cs/>
          <w:lang w:val="ar_AE" w:bidi="ar_AE"/>
        </w:rPr>
        <w:t>في المشهد الرابع:</w:t>
      </w:r>
      <w:r>
        <w:rPr>
          <w:rtl/>
          <w:cs/>
          <w:lang w:val="ar_AE" w:bidi="ar_AE"/>
        </w:rPr>
        <w:t xml:space="preserve"> يشرح يسوع أن دينونته عادلة فيما يخص من سيحصل على الحياة ومن لن يحصل عليها.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 ابن الله وابن الإنسان</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الناس الذين يؤمنون بيسوع، الذين فعلوا الصالحات</w:t>
      </w:r>
    </w:p>
    <w:p>
      <w:pPr>
        <w:pStyle w:val="ListBullet"/>
        <w:bidi/>
        <w:spacing w:line="240" w:lineRule="auto"/>
        <w:ind w:left="720"/>
      </w:pPr>
      <w:r>
        <w:rPr>
          <w:rtl/>
          <w:cs/>
          <w:lang w:val="ar_AE" w:bidi="ar_AE"/>
        </w:rPr>
      </w:r>
      <w:r>
        <w:rPr>
          <w:rtl/>
          <w:cs/>
          <w:lang w:val="ar_AE" w:bidi="ar_AE"/>
        </w:rPr>
        <w:t>الناس الذين لم يؤمنوا بيسوع، أولئك الذين فعلوا الشر</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ليس واضحًا أين تجري هذه القصة. ربما كان يسوع لا يزال يتحدث إلى اليهود أو قادة اليهود بعد أن قاوموه لأنه شفى إنسانًا في يوم السبت. لكن تركيز القصة هو على كلمات يسوع. لذلك سيكون من المهم أن نفهم كلمات يسوع وأن نستخدمها بوضوح في أثناء تمثيل القصة.</w:t>
      </w:r>
    </w:p>
    <w:p>
      <w:pPr>
        <w:bidi/>
      </w:pPr>
      <w:r>
        <w:rPr>
          <w:rtl/>
          <w:cs/>
          <w:lang w:val="ar_AE" w:bidi="ar_AE"/>
        </w:rPr>
      </w:r>
      <w:r>
        <w:rPr>
          <w:rtl/>
          <w:cs/>
          <w:lang w:val="ar_AE" w:bidi="ar_AE"/>
        </w:rPr>
        <w:t>في المشهد الأول، سيبدأ يسوع حديثه باستخدام تعبيرًا يجذب انتباه مستمعيه لأن ما هو على وشك أن يقوله حقيقي ومهم.</w:t>
      </w:r>
    </w:p>
    <w:p>
      <w:pPr>
        <w:bidi/>
      </w:pPr>
      <w:r>
        <w:rPr>
          <w:rtl/>
          <w:cs/>
          <w:lang w:val="ar_AE" w:bidi="ar_AE"/>
        </w:rPr>
      </w:r>
      <w:r>
        <w:rPr>
          <w:rtl/>
          <w:cs/>
          <w:lang w:val="ar_AE" w:bidi="ar_AE"/>
        </w:rPr>
        <w:t>توقفوا هنا وناقشوا كمجموعة الكلمة أو العبارة الأنسب التي ستستخدمونها للإشارة إلى هذا التعبير. وتذكروا أن تترجموا هذا التعبير بالطريقة التي ترجمتوه بها من قبل. أوقفوا سماع التسجيل الصوتي هنا.</w:t>
      </w:r>
    </w:p>
    <w:p>
      <w:pPr>
        <w:bidi/>
      </w:pPr>
      <w:r>
        <w:rPr>
          <w:rtl/>
          <w:cs/>
          <w:lang w:val="ar_AE" w:bidi="ar_AE"/>
        </w:rPr>
      </w:r>
      <w:r>
        <w:rPr>
          <w:rtl/>
          <w:cs/>
          <w:lang w:val="ar_AE" w:bidi="ar_AE"/>
        </w:rPr>
        <w:t>يقول يسوع إن الذين يسمعون كلماته ويؤمنون بالذي أرسله سيحصلون على حياة أبدية. فإن الذي أرسل يسوع كان الله الآب، والإيمان بالآب يعني الإيمان بيسوع. في القصة السابقة وفي الحاضرة، يسوع هو المعطي للحياة. احرصوا على أن تُظهروا أن بعض الناس سيسمعون ويؤمنون بيسوع، وأن يسوع سيمنحهم حياة أبدية، أي حياة لا تنتهي أبدًا. قبل ذلك الجزء، كان الشخص الذي لا يؤمن بيسوع يستحق العقاب. والآن الشخص الذي يؤمن بيسوع يستحق أن يحصل على حياة أبدية. ولن يدينه يسوع بعد ذلك. قال يسوع إن الشخص الذي يؤمن به سيكون مثل شخص قد انتقل من مكان الموت إلى مكان الحياة. لذلك احرصوا على إظهار كيف يحدث هذا التغيير عندما يؤمن شخص بيسوع.</w:t>
      </w:r>
    </w:p>
    <w:p>
      <w:pPr>
        <w:bidi/>
      </w:pPr>
      <w:r>
        <w:rPr>
          <w:rtl/>
          <w:cs/>
          <w:lang w:val="ar_AE" w:bidi="ar_AE"/>
        </w:rPr>
      </w:r>
      <w:r>
        <w:rPr>
          <w:rtl/>
          <w:cs/>
          <w:lang w:val="ar_AE" w:bidi="ar_AE"/>
        </w:rPr>
        <w:t>في المشهد الثاني، سيبدأ يسوع حديثه مرة أخرى باستخدام تعبيرًا يجذب انتباه مستمعيه لأن ما هو على وشك أن يقوله حقيقي ومهم. ثم يقول يسوع إنه تأتي ساعة، أو وقت، وقد جاءت الآن. حين يسمع الأموات صوت ابن الله، أو صوت يسوع. وعندما يسمعون صوته، سيحيون. وبما أن يسوع قد جاء إلى الأرض، فإن الذين ماتوا روحيًا يمكنهم أن يقوموا مرة أخرى. وهذا يعني أنه قد صار لديهم علاقة من جديد بالله. وهذا يعني أيضًا أنهم عندما يموتون، سيقومون من المكان الذي يدفنون فيه. وسيحيهم يسوع مرة أخرى. ويستطيع يسوع أن يفعل هذا لأن الآب الذي هو مصدر الحياة قد أعطى يسوع القوة لإعطاء الحياة للآخرين أيضًا، حتى لأولئك الذين ماتوا.</w:t>
      </w:r>
    </w:p>
    <w:p>
      <w:pPr>
        <w:bidi/>
      </w:pPr>
      <w:r>
        <w:rPr>
          <w:rtl/>
          <w:cs/>
          <w:lang w:val="ar_AE" w:bidi="ar_AE"/>
        </w:rPr>
      </w:r>
      <w:r>
        <w:rPr>
          <w:rtl/>
          <w:cs/>
          <w:lang w:val="ar_AE" w:bidi="ar_AE"/>
        </w:rPr>
        <w:t>وفي المشهد الثالث، سيعطي الآب أيضًا يسوع سلطانًا ليدين الموتى. وسيفعل الآب هذا لأن يسوع هو ابن الإنسان، أو الديان المعيَّن لجميع الناس. وهذا يعني أن يسوع لديه السلطان ليقرر من سيحصل على الحياة أو الدينونة. وقدرة يسوع أن يدين الموتى لا ينبغي أن تفاجئ اليهود. وقد قال يسوع إن ساعة أو وقت سيأتي حين يسمع فيه جميع الذين في القبور صوته. وهذا الوقت الآتي يتحدث عن نهاية الزمن الذي سينجز فيه الله أخيرًا كل ما خططه للعالم. وعندما يحدث هذا، سيسمع الموتى صوت يسوع كما في المشهد الثاني. ثم سيقومون ويخرجون من المكان الذي دُفنوا فيه لأن يسوع سيقيمهم أو يعطيهم الحياة مرة أخرى. لكن يسوع سيقسمهم إلى مجموعتين. فهو سيعطي الحياة للذين فعلوا الصالحات، أو لأولئك الذين آمنوا به. ثم سيعيشون مرة أخرى ويكونون مع الله إلى الأبد. ثم سيعطي يسوع الحياة أيضًا لأولئك الذين فعلوا الشر أو الذين لم يؤمنوا به. ثم سيعاقبهم الله.</w:t>
      </w:r>
    </w:p>
    <w:p>
      <w:pPr>
        <w:bidi/>
      </w:pPr>
      <w:r>
        <w:rPr>
          <w:rtl/>
          <w:cs/>
          <w:lang w:val="ar_AE" w:bidi="ar_AE"/>
        </w:rPr>
      </w:r>
      <w:r>
        <w:rPr>
          <w:rtl/>
          <w:cs/>
          <w:lang w:val="ar_AE" w:bidi="ar_AE"/>
        </w:rPr>
        <w:t>وفي المشهد الرابع، يشرح يسوع أنه لا يدين الناس استنادًا إلى ما يخصه. بل إنه يدين بناءً على ما يخبره الله به. وهذا هو السبب في أن دينونة يسوع عادلة – فإن الناس سيحصلون على ما يستحقون. لأن هذا هو ما يريده الآب الذي أرسل يسوع. ويسوع يدين ليحقق ما يريده الآب، وليس ما يريده هو.</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5 : 24 - 30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 ابن الله وابن الإنسان</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الناس الذين يؤمنون بيسوع، الذين فعلوا الصالحات</w:t>
      </w:r>
    </w:p>
    <w:p>
      <w:pPr>
        <w:pStyle w:val="ListBullet"/>
        <w:bidi/>
        <w:spacing w:line="240" w:lineRule="auto"/>
        <w:ind w:left="720"/>
      </w:pPr>
      <w:r>
        <w:rPr>
          <w:rtl/>
          <w:cs/>
          <w:lang w:val="ar_AE" w:bidi="ar_AE"/>
        </w:rPr>
      </w:r>
      <w:r>
        <w:rPr>
          <w:rtl/>
          <w:cs/>
          <w:lang w:val="ar_AE" w:bidi="ar_AE"/>
        </w:rPr>
        <w:t>الناس الذين لم يؤمنوا بيسوع، أولئك الذين فعلوا الشر</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يقول يسوع إن الذين يسمعون أو يؤمنون بالذي أرسله سيحصلون على حياة أبدية.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يقوم بدور الناس الذين آمنوا بيسوع: "بماذا تشعر أو تفكّر؟" قد يجيب الناس بعبارات مثل: "نحن سعداء ونشكر يسوع لأن لدينا الآن الحياة الأبدية. ولن يعاقبنا يسوع، كما أننا سنعيش مع الله إلى الأبد!" أو "أتمنى أن يسمع جميع الناس ويؤمنوا بيسوع وبالآب الذي أرسله حتى يكون لهم أيضًا الحياة الأبدية!"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يشير يسوع إلى نفسه باعتباره ابن الله. وهو يقول إن الوقت قد حان لكي يسمع الأموات صوت ابن الله الذي سيعطيهم الحياة.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الناس الذين يؤدون دور الأبرار والأشرار الذين ماتوا: "بماذا تشعرون أو تفكرون؟" قد يجيب الناس بعبارات مثل: "إن يسوع مُدهش! فهو حقًا ابن الله. ونحن أموات بالفعل، ومع ذلك نسمع صوته!" أو "نحن نحيا مرة أخرى لأننا سمعنا صوت يسوع ابن الله. أتساءل ماذا سيفعل معنا".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يشير يسوع إلى نفسه باعتباره ابن الإنسان. وهو يقول إن الآب قد أعطاه السلطان ليدين الموتى. ثم سيقيم الموتى بناءً على ما إذا كانوا قد فعلوا الصالحات أم الشر (السيئات).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الناس الذين يؤدون دور الأشخاص الصالحين الذين آمنوا بيسوع وماتوا: "بماذا تشعرون أو تفكرون؟" قد يجيب الناس بعبارات مثل: "نشكر يسوع لأننا سمعنا صوته، ثم أقامنا كي نعيش مرة أخرى ونكون مع الله إلى الأبد!"</w:t>
      </w:r>
    </w:p>
    <w:p>
      <w:pPr>
        <w:pStyle w:val="ListBullet"/>
        <w:bidi/>
        <w:spacing w:line="240" w:lineRule="auto"/>
        <w:ind w:left="720"/>
      </w:pPr>
      <w:r>
        <w:rPr>
          <w:rtl/>
          <w:cs/>
          <w:lang w:val="ar_AE" w:bidi="ar_AE"/>
        </w:rPr>
      </w:r>
      <w:r>
        <w:rPr>
          <w:rtl/>
          <w:cs/>
          <w:lang w:val="ar_AE" w:bidi="ar_AE"/>
        </w:rPr>
        <w:t>وقد تسألوا الناس الذين يؤدون دور الأشرار الذين لم يؤمنوا بيسوع وقد ماتوا: "بماذا تشعرون أو تفكرون؟" قد يجيب الناس بعبارات مثل: "إن يسوع مُخيف! لقد سمعنا صوته، ثم أقامنا يسوع. لكنه يعاقبنا لأننا لم نؤمن به!"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الرابع: يشرح يسوع أن دينونته دائمًا عادلة فيما يخص من سيحصل على الحياة ومن لن يحصل عليها. ثم سيقيم الموتى بناءً على ما إذا كانوا قد فعلوا الصالحات أم الشر (السيئات).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الناس الذين يؤدون دور الأشخاص الأشرار الذين لم يؤمنوا بيسوع وماتوا: "بماذا تشعرون أو تفكرون؟" قد يجيب الناس بعبارات مثل: "يسوع غير عادل! لماذا يقيم بعض الناس ليكونوا مع الله، في حين أنه يقيمنا، لكنه يعاقبنا!"</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"لن يكون العديد من الناس سعداء بالطريقة التي أدينهم بها. لكن هذه هي مشيئة أبي الذي أرسلني. فأنا أدين لأنه يقول لي أن أدين".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5 : 24 - 30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القصة هي عن سلطان يسوع في إعطاء الحياة ودينونة الناس. وتبدأ بحديث يسوع الذي يسترعي انتباه المستمعين لأنه على وشك أن يقول شيئًا مهمًا وحقيقيًا. ترجموا هذا التعبير بنفس الطريقة التي ترجمتموه بها سابقًا.</w:t>
      </w:r>
    </w:p>
    <w:p>
      <w:pPr>
        <w:bidi/>
      </w:pPr>
      <w:r>
        <w:rPr>
          <w:rtl/>
          <w:cs/>
          <w:lang w:val="ar_AE" w:bidi="ar_AE"/>
        </w:rPr>
      </w:r>
      <w:r>
        <w:rPr>
          <w:rtl/>
          <w:cs/>
          <w:lang w:val="ar_AE" w:bidi="ar_AE"/>
        </w:rPr>
        <w:t xml:space="preserve">قال يسوع إن كل من يسمعه ويؤمن بالذي أرسله له </w:t>
      </w:r>
      <w:r>
        <w:rPr>
          <w:b/>
          <w:rtl/>
          <w:cs/>
          <w:lang w:val="ar_AE" w:bidi="ar_AE"/>
        </w:rPr>
        <w:t>حياة أبدية</w:t>
      </w:r>
      <w:r>
        <w:rPr>
          <w:rtl/>
          <w:cs/>
          <w:lang w:val="ar_AE" w:bidi="ar_AE"/>
        </w:rPr>
        <w:t xml:space="preserve">. والحياة الأبدية تعني العيش مع الله إلى الأبد. ويقول يسوع إن كل من يثق بالله الآب الذي أرسل يسوع سيعيش مرة أخرى. وهو لن يموت بعد الآن، بل سيعيش إلى الأبد مع الله. ترجموا مصطلح </w:t>
      </w:r>
      <w:r>
        <w:rPr>
          <w:b/>
          <w:rtl/>
          <w:cs/>
          <w:lang w:val="ar_AE" w:bidi="ar_AE"/>
        </w:rPr>
        <w:t>الحياة الأبدية</w:t>
      </w:r>
      <w:r>
        <w:rPr>
          <w:rtl/>
          <w:cs/>
          <w:lang w:val="ar_AE" w:bidi="ar_AE"/>
        </w:rPr>
        <w:t xml:space="preserve"> بنفس الطريقة التي ترجمتموه بها سابقًا. لمزيدٍ من المعلومات عن الحياة الأبدية، انظروا قاموس الكلمات الرئيسية.</w:t>
      </w:r>
    </w:p>
    <w:p>
      <w:pPr>
        <w:bidi/>
      </w:pPr>
      <w:r>
        <w:rPr>
          <w:rtl/>
          <w:cs/>
          <w:lang w:val="ar_AE" w:bidi="ar_AE"/>
        </w:rPr>
      </w:r>
      <w:r>
        <w:rPr>
          <w:rtl/>
          <w:cs/>
          <w:lang w:val="ar_AE" w:bidi="ar_AE"/>
        </w:rPr>
        <w:t xml:space="preserve">ولأن القصة السابقة أظهرت أن يسوع والآب متساويين في السلطان والقوة، فإن الثقة بالله تعني الثقة بيسوع والإيمان به. ويقول يسوع إن أي شخص يفعل هذا لا يأتي إلى </w:t>
      </w:r>
      <w:r>
        <w:rPr>
          <w:b/>
          <w:rtl/>
          <w:cs/>
          <w:lang w:val="ar_AE" w:bidi="ar_AE"/>
        </w:rPr>
        <w:t>الدينونة</w:t>
      </w:r>
      <w:r>
        <w:rPr>
          <w:rtl/>
          <w:cs/>
          <w:lang w:val="ar_AE" w:bidi="ar_AE"/>
        </w:rPr>
        <w:t xml:space="preserve">. وهذه طريقة أخرى للقول أن يسوع لن يعاقبه. والشخص الذي يؤمن بالله الآب ويسوع ابن الله، انتقل من الموت إلى الحياة. بينما في السابق، كان يستحق العقاب. لكن الآن هو يستحق الحياة، وقد أعطاه يسوع الحياة ليكون مع الله إلى الأبد. ترجِموا كلمة </w:t>
      </w:r>
      <w:r>
        <w:rPr>
          <w:b/>
          <w:rtl/>
          <w:cs/>
          <w:lang w:val="ar_AE" w:bidi="ar_AE"/>
        </w:rPr>
        <w:t>دينونة</w:t>
      </w:r>
      <w:r>
        <w:rPr>
          <w:rtl/>
          <w:cs/>
          <w:lang w:val="ar_AE" w:bidi="ar_AE"/>
        </w:rPr>
        <w:t xml:space="preserve"> بالطريقة ذاتها التي ترجمتموها بها من قبل.</w:t>
      </w:r>
    </w:p>
    <w:p>
      <w:pPr>
        <w:bidi/>
      </w:pPr>
      <w:r>
        <w:rPr>
          <w:rtl/>
          <w:cs/>
          <w:lang w:val="ar_AE" w:bidi="ar_AE"/>
        </w:rPr>
      </w:r>
      <w:r>
        <w:rPr>
          <w:rtl/>
          <w:cs/>
          <w:lang w:val="ar_AE" w:bidi="ar_AE"/>
        </w:rPr>
        <w:t xml:space="preserve">ثم مرة أخرى، يبدأ يسوع خطابه بالكلمات نفسها التي تجذب انتباه المستمعين لأنه على وشك أن يقول شيئًا مهمًا وحقًا. وعندما قال يسوع إن الساعة تأتي، وقد جاءت الآن، فإنه يقول إن الله عيّن وقتًا لحدث مهم، وأن الوقت قد حان الآن. وفي هذه القصة، يشير هذا إلى الوقت الذي سيسمع فيه الموتى، أو أولئك الذين قد ماتوا، صوت </w:t>
      </w:r>
      <w:r>
        <w:rPr>
          <w:b/>
          <w:rtl/>
          <w:cs/>
          <w:lang w:val="ar_AE" w:bidi="ar_AE"/>
        </w:rPr>
        <w:t>ابن الله</w:t>
      </w:r>
      <w:r>
        <w:rPr>
          <w:rtl/>
          <w:cs/>
          <w:lang w:val="ar_AE" w:bidi="ar_AE"/>
        </w:rPr>
        <w:t xml:space="preserve">. ولقب </w:t>
      </w:r>
      <w:r>
        <w:rPr>
          <w:b/>
          <w:rtl/>
          <w:cs/>
          <w:lang w:val="ar_AE" w:bidi="ar_AE"/>
        </w:rPr>
        <w:t>ابن الله</w:t>
      </w:r>
      <w:r>
        <w:rPr>
          <w:rtl/>
          <w:cs/>
          <w:lang w:val="ar_AE" w:bidi="ar_AE"/>
        </w:rPr>
        <w:t xml:space="preserve"> هو لقب للأشخاص الذين كانت لهم علاقة خاصة بالله. وفي العهد الجديد، كان هذا اللقب يشير إلى يسوع بسبب علاقته الخاصة بالله الآب. ترجموا تعبير </w:t>
      </w:r>
      <w:r>
        <w:rPr>
          <w:b/>
          <w:rtl/>
          <w:cs/>
          <w:lang w:val="ar_AE" w:bidi="ar_AE"/>
        </w:rPr>
        <w:t>ابن الله</w:t>
      </w:r>
      <w:r>
        <w:rPr>
          <w:rtl/>
          <w:cs/>
          <w:lang w:val="ar_AE" w:bidi="ar_AE"/>
        </w:rPr>
        <w:t xml:space="preserve"> بنفس الطريقة التي ترجمتموه بها سابقًا. لمزيد من المعلومات بخصوص </w:t>
      </w:r>
      <w:r>
        <w:rPr>
          <w:b/>
          <w:rtl/>
          <w:cs/>
          <w:lang w:val="ar_AE" w:bidi="ar_AE"/>
        </w:rPr>
        <w:t>ابن الله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وقد أعطى الآب الابن القدرة على إعطاء الحياة للآخرين، حتى يتمكن </w:t>
      </w:r>
      <w:r>
        <w:rPr>
          <w:b/>
          <w:rtl/>
          <w:cs/>
          <w:lang w:val="ar_AE" w:bidi="ar_AE"/>
        </w:rPr>
        <w:t>ابن الإنسان</w:t>
      </w:r>
      <w:r>
        <w:rPr>
          <w:rtl/>
          <w:cs/>
          <w:lang w:val="ar_AE" w:bidi="ar_AE"/>
        </w:rPr>
        <w:t xml:space="preserve"> من أن يدين الموتى. ويسوع هو </w:t>
      </w:r>
      <w:r>
        <w:rPr>
          <w:b/>
          <w:rtl/>
          <w:cs/>
          <w:lang w:val="ar_AE" w:bidi="ar_AE"/>
        </w:rPr>
        <w:t>ابن الإنسان</w:t>
      </w:r>
      <w:r>
        <w:rPr>
          <w:rtl/>
          <w:cs/>
          <w:lang w:val="ar_AE" w:bidi="ar_AE"/>
        </w:rPr>
        <w:t xml:space="preserve">. وهذا يعني أن يسوع هو الديَّان (القاضي) المُعيَّن من الله لجميع الناس. ترجموا تعبير </w:t>
      </w:r>
      <w:r>
        <w:rPr>
          <w:b/>
          <w:rtl/>
          <w:cs/>
          <w:lang w:val="ar_AE" w:bidi="ar_AE"/>
        </w:rPr>
        <w:t>ابن الإنسان</w:t>
      </w:r>
      <w:r>
        <w:rPr>
          <w:rtl/>
          <w:cs/>
          <w:lang w:val="ar_AE" w:bidi="ar_AE"/>
        </w:rPr>
        <w:t xml:space="preserve"> بنفس الطريقة التي ترجمتموه بها سابقًا. لمزيد من المعلومات بخصوص </w:t>
      </w:r>
      <w:r>
        <w:rPr>
          <w:b/>
          <w:rtl/>
          <w:cs/>
          <w:lang w:val="ar_AE" w:bidi="ar_AE"/>
        </w:rPr>
        <w:t>ابن الإنسان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ومرة أخرى، قال يسوع إنه سيأتي وقت سيسمع الذين في القبور، أي الذين قد ماتوا، صوته. وسيقوم يسوع </w:t>
      </w:r>
      <w:r>
        <w:rPr>
          <w:b/>
          <w:rtl/>
          <w:cs/>
          <w:lang w:val="ar_AE" w:bidi="ar_AE"/>
        </w:rPr>
        <w:t>بإقامة</w:t>
      </w:r>
      <w:r>
        <w:rPr>
          <w:rtl/>
          <w:cs/>
          <w:lang w:val="ar_AE" w:bidi="ar_AE"/>
        </w:rPr>
        <w:t xml:space="preserve"> الموتى. وهذا يعني أن يسوع سيجعل هؤلاء الموتى يحيون مرة أخرى. وسيقوم يسوع بإحياء الذين عملوا الصالحات، أو الذين يؤمنون به. وسيعيشون مرة أخرى، ويكونون مع الله إلى الأبد. وسيقيم يسوع أيضًا الذين فعلوا السيئات أو الذين لم يؤمنوا به. وهم سيعيشون مرة أخرى ليعانون عقوبة الله لرفضهم يسوع ابنه.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القيامة.</w:t>
      </w:r>
      <w:r>
        <w:rPr>
          <w:rtl/>
          <w:cs/>
          <w:lang w:val="ar_AE" w:bidi="ar_AE"/>
        </w:rPr>
        <w:t xml:space="preserve"> ابحثوا في قاموس الكلمات الرئيسية عن كلمة القيامة للمزيد من المعلومات. أوقفوا سماع التسجيل الصوتي هنا</w:t>
      </w:r>
    </w:p>
    <w:p>
      <w:pPr>
        <w:bidi/>
      </w:pPr>
      <w:r>
        <w:rPr>
          <w:rtl/>
          <w:cs/>
          <w:lang w:val="ar_AE" w:bidi="ar_AE"/>
        </w:rPr>
      </w:r>
      <w:r>
        <w:rPr>
          <w:rtl/>
          <w:cs/>
          <w:lang w:val="ar_AE" w:bidi="ar_AE"/>
        </w:rPr>
        <w:t>هذا هو نهاية التسجيل.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5:31–47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يوحنا 5: 31–47 وضعه في قلبك.</w:t>
      </w:r>
    </w:p>
    <w:p>
      <w:pPr>
        <w:bidi/>
      </w:pPr>
      <w:r>
        <w:rPr>
          <w:rtl/>
          <w:cs/>
          <w:lang w:val="ar_AE" w:bidi="ar_AE"/>
        </w:rPr>
      </w:r>
      <w:r>
        <w:rPr>
          <w:rtl/>
          <w:cs/>
          <w:lang w:val="ar_AE" w:bidi="ar_AE"/>
        </w:rPr>
        <w:t>استمع إلى نسخة صوتية من يوحنا 5: 31–47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5 : 31 - 47 من الترجمة الأكثر فهمًا لكم.</w:t>
      </w:r>
    </w:p>
    <w:p>
      <w:pPr>
        <w:bidi/>
      </w:pPr>
      <w:r>
        <w:rPr>
          <w:rtl/>
          <w:cs/>
          <w:lang w:val="ar_AE" w:bidi="ar_AE"/>
        </w:rPr>
      </w:r>
      <w:r>
        <w:rPr>
          <w:rtl/>
          <w:cs/>
          <w:lang w:val="ar_AE" w:bidi="ar_AE"/>
        </w:rPr>
        <w:t>في القصص السابقة، كان يسوع يدافع عن أعماله في مواجهة اليهود أو قادة اليهود. وقد بدأ اليهود في اضطهاد يسوع بعد أن شفى شخصًا في يوم السبت. وقد شرح يسوع وقال إنه ابن الله، مما يعني أن لديه سلطان مساو لله الآب. ومثل الله الآب، فإن يسوع لديه السلطان كي يعمل في يوم السبت. ولأنه هو أيضًا ابن الإنسان، فإن لديه أيضًا السلطان لإعطاء الحياة وأن يقضي بين الناس. والقصة الحالية هي عن الشهود على سلطان يسوع.</w:t>
      </w:r>
    </w:p>
    <w:p>
      <w:pPr>
        <w:bidi/>
      </w:pPr>
      <w:r>
        <w:rPr>
          <w:rtl/>
          <w:cs/>
          <w:lang w:val="ar_AE" w:bidi="ar_AE"/>
        </w:rPr>
      </w:r>
      <w:r>
        <w:rPr>
          <w:rtl/>
          <w:cs/>
          <w:lang w:val="ar_AE" w:bidi="ar_AE"/>
        </w:rPr>
        <w:t>وتبدأ القصة بينما يسوع لا يزال يتحدث ويدافع عن أفعاله. وقد قال يسوع إنه إذا كان قد يُدافع أو يشهد عن نفسه، فإن الناس لن يقبلوا ذلك على أنه حقيقي. وكلمة شاهد أو يشهد هي لغة تُستخدم غالبًا في المحاكمات داخل المحكمة. والشاهد هو شخص يعرف شيئًا عن القضية في محاكمة قضية داخل المحكمة. فهو إما يعرف شيئًا سيثبت أن شخص ما مذنب، أو شيئًا سيثبت أن الشخص بريء. وهو عندما يشارك بما يعرفه في قضية داخل المحكمة، فإنه يشهد، والتصريح الذي يُدلي به يُدعى شهادة. ويستخدم يسوع هذه اللغة لأنه عندما يتهمه اليهود بكسر ناموس السبت، فإن الأمر كان كما لو أن يسوع كان في محاكمة أمام المحكمة، وهو يدافع عن نفسه. وقد أظهر أنه غير مذنب بكسر ناموس السبت. وقد قال يسوع إنه إذا كان قد يُدافع أو يشهد عن نفسه، فإن الناس لن يقبلوا ذلك على أنه حقيقي. وهذا لأنه وفقًا للعهد القديم أو الشريعة اليهودية، يجب أن يكون هناك شاهدين على الأقل ليثبتوا ما إذا كان شخص ما مذنبًا أو بريئًا. فيسوع وحده لا يستطيع أن يُثبت سلطانه، وهذا هو السبب في أن الناس لن يقبلوا شهادته. لكن يسوع قال إن هناك شاهد آخر يمكنه أن يشهد عن سلطانه، وأن شهادته حقيقية. وهذا يعني أن شهادته ستساعد في إثبات صحة ادعاءات يسوع بشأن سلطانه. ولا يذكر يسوع هذا الشاهد الآخر، لكنه استنادًا إلى القصة السابقة وفي القصة الحالية، فإن يسوع كان يشير إلى الله الآب. ثم سيذكر يسوع شهودًا آخرين على سلطانه.</w:t>
      </w:r>
    </w:p>
    <w:p>
      <w:pPr>
        <w:bidi/>
      </w:pPr>
      <w:r>
        <w:rPr>
          <w:rtl/>
          <w:cs/>
          <w:lang w:val="ar_AE" w:bidi="ar_AE"/>
        </w:rPr>
      </w:r>
      <w:r>
        <w:rPr>
          <w:rtl/>
          <w:cs/>
          <w:lang w:val="ar_AE" w:bidi="ar_AE"/>
        </w:rPr>
        <w:t>توقَّفوا هنا وناقشوا هذا السؤال كمجموعة: تحدثوا عن هؤلاء الناس الذين يدلون بتصريحات في قضية ما في المحكمة. بماذا يدعو الناس في ثقافتكم شخصًا قد يساعد القاضي في تحديد من هو مذنب أو بريء في محاكمة قضية داخل المحكمة؟ ما أنواع الناس الذين يعطون هذه التصريحات؟ ماذا تدعون أقوالهم في محاكمة ما في المحكمة؟ وكيف تعرفون أن ما يقولونه صحيح؟ أوقفوا سماع التسجيل الصوتي هنا.</w:t>
      </w:r>
    </w:p>
    <w:p>
      <w:pPr>
        <w:bidi/>
      </w:pPr>
      <w:r>
        <w:rPr>
          <w:rtl/>
          <w:cs/>
          <w:lang w:val="ar_AE" w:bidi="ar_AE"/>
        </w:rPr>
      </w:r>
      <w:r>
        <w:rPr>
          <w:rtl/>
          <w:cs/>
          <w:lang w:val="ar_AE" w:bidi="ar_AE"/>
        </w:rPr>
        <w:t xml:space="preserve">وقد قال يسوع إن القادة اليهود قد أرسلوا بعض رجالهم إلى يوحنا، وقد شهد يوحنا بالحقيقة عن يسوع. ويوضح يسوع أنه لا يحتاج إلى أي شهادة من أي رجل. لكنه يذكر شهادة يوحنا على أي حال لأنها حقيقية، وقد يساعدهم على معرفة الحقيقة عن يسوع ورسالته. وعندما يعرفون الحق ويؤمنون به، فإن يسوع سيُخَلِّصهم من الموت ويمنحهم حياة أبدية. ويواصل يسوع ويقول إن يوحنا كان سراجًا مشتعلًا ومضيئًا. والسراج هو شيء كان الناس يستخدمونه كمصدر للنور حتى يتمكنوا من الرؤية في الظلام. والسراج نفسه لم يكن يستطيع أن يوفر النور حتى يُوضع فيه زيت ونار. وبالطريقة نفسها، لم يكن يوحنا هو النور. لأن يسوع هو النور. لكن يوحنا كان مثل السراج الذي يوفر النور في الظلام لأنه شهد عن يسوع للأشخاص الذين كانوا بحاجة إليه لكنهم لم يعرفوه. ولفترة قصيرة، كان الناس سعداء لسماع شهادة يوحنا لأنها أعطتهم الرجاء في المُخلِّص الذي يرسله الله. وقد استمرت شهادة يوحنا لفترة قصيرة فقط لأن دور يوحنا كشاهد على يسوع قد انتهى عندما جاء يسوع أخيرًا. </w:t>
      </w:r>
    </w:p>
    <w:p>
      <w:pPr>
        <w:bidi/>
      </w:pPr>
      <w:r>
        <w:rPr>
          <w:rtl/>
          <w:cs/>
          <w:lang w:val="ar_AE" w:bidi="ar_AE"/>
        </w:rPr>
      </w:r>
      <w:r>
        <w:rPr>
          <w:rtl/>
          <w:cs/>
          <w:lang w:val="ar_AE" w:bidi="ar_AE"/>
        </w:rPr>
        <w:t xml:space="preserve">توقفوا هنا وانظروا معًا كمجموعة إلى صورة </w:t>
      </w:r>
      <w:r>
        <w:rPr>
          <w:rtl/>
          <w:cs/>
          <w:lang w:val="ar_AE" w:bidi="ar_AE"/>
        </w:rPr>
        <w:t>سراج</w:t>
      </w:r>
      <w:r>
        <w:rPr>
          <w:rtl/>
          <w:cs/>
          <w:lang w:val="ar_AE" w:bidi="ar_AE"/>
        </w:rPr>
        <w:t>. أوقفوا سماع التسجيل الصوتي هنا.</w:t>
      </w:r>
    </w:p>
    <w:p>
      <w:pPr>
        <w:bidi/>
      </w:pPr>
      <w:r>
        <w:rPr>
          <w:rtl/>
          <w:cs/>
          <w:lang w:val="ar_AE" w:bidi="ar_AE"/>
        </w:rPr>
      </w:r>
      <w:r>
        <w:rPr>
          <w:rtl/>
          <w:cs/>
          <w:lang w:val="ar_AE" w:bidi="ar_AE"/>
        </w:rPr>
        <w:t>ثم قال يسوع إن لديه شهادة أعظم أو أكثر أهمية من شهادة يوحنا. وهنا يشير يسوع إلى الأعمال التي طلب منه الله الآب أن يفعلها. وهذه الأعمال هي الأفعال والمعجزات التي كان يسوع يصنعها. وهذا كان يشمل المعجزة التي قام بها يسوع عندما شفى رجلًا كان مريضًا لمدة ثمانية وثلاثين سنة. وهذه الأعمال هي شهادات تُثبت سلطان يسوع.</w:t>
      </w:r>
    </w:p>
    <w:p>
      <w:pPr>
        <w:bidi/>
      </w:pPr>
      <w:r>
        <w:rPr>
          <w:rtl/>
          <w:cs/>
          <w:lang w:val="ar_AE" w:bidi="ar_AE"/>
        </w:rPr>
      </w:r>
      <w:r>
        <w:rPr>
          <w:rtl/>
          <w:cs/>
          <w:lang w:val="ar_AE" w:bidi="ar_AE"/>
        </w:rPr>
        <w:t>وإضافة إلى ذلك، فإن الله الآب الذي أرسل يسوع يشهد أيضًا على سلطان يسوع. ولكن لأن اليهود لا يؤمنون بيسوع، فقد فشلوا في معرفة الآب. وهكذا، فإنهم يجدون أيضًا صعوبة في طاعة كلماته. وكان اليهود يعتقدون أن الكتب المُقدَّسة أو العهد القديم قد أعطتهم معلومات عن كيفية الحصول على الحياة الأبدية. لذلك فإنهم يبذلون قصارى جهدهم لدراسة الكتب المُقدَّسة. ومع ذلك، فإن يسوع قال إن اليهود لم يأتوا إليه أو يؤمنوا بتعاليمه. وقد فشل اليهود في إدراك أن الكتب المُقدَّسة التي كانوا يدرسونها تشهد أيضًا وتُثبت سلطان يسوع.</w:t>
      </w:r>
    </w:p>
    <w:p>
      <w:pPr>
        <w:bidi/>
      </w:pPr>
      <w:r>
        <w:rPr>
          <w:rtl/>
          <w:cs/>
          <w:lang w:val="ar_AE" w:bidi="ar_AE"/>
        </w:rPr>
      </w:r>
      <w:r>
        <w:rPr>
          <w:rtl/>
          <w:cs/>
          <w:lang w:val="ar_AE" w:bidi="ar_AE"/>
        </w:rPr>
        <w:t xml:space="preserve">ويوضح يسوع في الحال أنه لم يكن يفعل أو يقول كل هذه الأمور حتى ينال مجدًا من البشر. فإن يسوع ليس مثل اليهود أو القادة اليهود. وقد قال يسوع إنه يعلم أن هؤلاء اليهود لا يحبون الله. وإضافةً إلى ذلك، فهم أشخاص يحبون أن يحصلوا على المجد لأنفسهم. وهم يجولون قائلين إنهم يتحدثون نيابة عن الله، حتى عندما لم يرسلهم الله. وعندما يفعلون هذا، فإنهم يرحبون ببعضهم البعض، ويمجِّدون بعضهم البعض ويصدقون بعضهم البعض. ومع ذلك فهم لا يرحبون أو يؤمنون بيسوع الذي جاء باسم الله الآب وسلطانه. لذلك يطرح يسوع عليهم سؤالًا ليُؤكد نقطة ما، قائلًا: "كيف يمكنكم أن تؤمنوا بينما أنتم تقبلون المجد من بعضكم البعض ولا تطلبون المجد الذي يأتي من الله وحده؟" ويقصد يسوع أن اليهود لا يؤمنون به لأنه كان من المهم لليهود أن يحصلوا على المجد من الناس، بدلًا من المجد الذي من الله. </w:t>
      </w:r>
    </w:p>
    <w:p>
      <w:pPr>
        <w:bidi/>
      </w:pPr>
      <w:r>
        <w:rPr>
          <w:rtl/>
          <w:cs/>
          <w:lang w:val="ar_AE" w:bidi="ar_AE"/>
        </w:rPr>
      </w:r>
      <w:r>
        <w:rPr>
          <w:rtl/>
          <w:cs/>
          <w:lang w:val="ar_AE" w:bidi="ar_AE"/>
        </w:rPr>
        <w:t>ثم قال يسوع إنه لن يدين اليهود أمام الله أو يخبر الله أنهم مخطئون. فهناك شخص آخر سيدينهم عندما يأتي وقت الدينونة. وهذا الشخص الذي يدينهم أو الذي يخبر الله أنهم مخطئون هو موسى. وعندما ذكر يسوع موسى، فإنه لم يكن يتحدث عن موسى، الشخص الذي في العهد القديم. بل كان يتحدث عن ناموس موسى. فقد أعطى الله هذا الناموس لليهود، وكان موسى هو الذي كتب هذا الناموس. وكان اليهود يعتقدون أنهم كانوا يدرسون ويطيعون ناموس موسى بشكل صحيح، وقد وضعوا رجاءهم فيه. وهذا يعني أنهم كانوا يرجون أن الله سيكافئهم بالحياة الأبدية عندما يدرسون ناموس موسى. لكن بالنسبة ليسوع، فإنهم قد أخفقوا في فهم ناموس موسى بالشكل الصحيح. لأنه إذا كانوا قد فهموا وصدقوا ناموس موسى حقًا، فإنهم كانوا سيؤمنون بيسوع أيضًا. وهذا لأن موسى قد كتب عن يسوع. وهذه طريقة أخرى للقول إن ناموس موسى كان يعلِّم اليهود أن يؤمنوا بيسوع. وقد علَّم ناموس موسى اليهود وآبائهم كيف يمكنهم أن يعيشوا حياتهم بطريقة تُرضي الله. لكن قصة العهد القديم، أظهرت أن أجداد اليهود لم يطيعوا ناموس موسى. فقد كانوا دائمًا يخطئون ويعصون الله. وعندما جاء يسوع إلى العالم، فإنه لم يكن فقط يُعلِن عن الله الآب. لكنه أيضًا قد أظهر كيفية إطاعة ناموس موسى بشكل صحيح. كما أنه أظهر كيف يعيش الإنسان حياة تُرضي الله. وإذا كان اليهود يريدون أن يُرضوا الله ويطيعون ناموس موسى، فإن عليهم أن ينظروا إلى يسوع، وأن يستمعوا إلى كلماته، وأن يتعلموا من حياته. وبعبارة أخرى، فإن اليهود كان يجب أن يدركوا من خلال ناموس موسى أنهم بحاجة إلى أن يؤمنوا بيسوع كي يرضوا الله. وهذه هي الطريقة الوحيدة التي كان الله سيكافئهم بها بالحياة الأبدية تمامًا كما كانوا يرجون. لكن لأنهم أخفقوا في طاعة ناموس موسى من خلال إيمانهم بيسوع، فإن الله كان سيدينهم. ثم يطرح يسوع سؤالًا آخر، ليُوضح نقطة ما، قائلًا: "لكن إن كنتم لا تؤمنون بما كتب، فكيف ستؤمنون بكلامي؟" فلأنهم أخفقوا في أن يؤمنوا حقًا بناموس موسى، فإنه لا يمكنهم أن يؤمنوا بتعاليم يسوع.</w:t>
      </w:r>
    </w:p>
    <w:p>
      <w:pPr>
        <w:bidi/>
      </w:pPr>
      <w:r>
        <w:rPr>
          <w:rtl/>
          <w:cs/>
          <w:lang w:val="ar_AE" w:bidi="ar_AE"/>
        </w:rPr>
      </w:r>
      <w:r>
        <w:rPr>
          <w:rtl/>
          <w:cs/>
          <w:lang w:val="ar_AE" w:bidi="ar_AE"/>
        </w:rPr>
        <w:t>وهذه القصة تُنهي القصة الطويلة التي كانت قد بدأت عندما شفى يسوع رجلًا في يوم السبت. وفي هذه القصة الطويلة، كان يسوع يدافع عن نفسه بقوله إنه ابن الله. وهذا يعني أن لديه سلطان مساو لله الآب. وهو يقول أيضًا إنه ابن الإنسان الذي هو الديَّان المُعيَّن من الله لجميع الناس. وهذا يعني أن لديه القوة والسلطان لإعطاء الحياة للأشخاص الذين ماتوا إذا كانوا يؤمنون به، أو أنه يستطيع أن يعاقب الناس إذا لم يؤمنوا به. وفي هذا الجزء الأخير من القصة، يقول يسوع إن هناك عدة شهود سيثبتون ما كان يقوله. وهؤلاء الشهود على سلطانه هم الله الآب والأعمال التي طلب الله من يسوع أن يفعلها، ثم هناك يوحنا، والكتب المُقدَّسة أو ناموس 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5 : 31 - 47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يقول يسوع إن الناس لن يصدقونه إذا شهد عن نفسه. ويقول أيضًا إن هناك شخصًا آخر يشهد نيابة عنه. وهذا هو الله الآب.</w:t>
      </w:r>
    </w:p>
    <w:p>
      <w:pPr>
        <w:bidi/>
      </w:pPr>
      <w:r>
        <w:rPr>
          <w:rtl/>
          <w:cs/>
          <w:lang w:val="ar_AE" w:bidi="ar_AE"/>
        </w:rPr>
      </w:r>
      <w:r>
        <w:rPr>
          <w:b/>
          <w:rtl/>
          <w:cs/>
          <w:lang w:val="ar_AE" w:bidi="ar_AE"/>
        </w:rPr>
        <w:t>في المشهد الثاني:</w:t>
      </w:r>
      <w:r>
        <w:rPr>
          <w:rtl/>
          <w:cs/>
          <w:lang w:val="ar_AE" w:bidi="ar_AE"/>
        </w:rPr>
        <w:t xml:space="preserve"> يُخبر يسوع الناس أن يوحنا قد شهد عنه أيضًا، وأن شهادة يوحنا حقيقية. لكن يسوع يقول إن الأعمال التي يقوم بها هي تُقدِّم شهادة أعظم من شهادة يوحنا.</w:t>
      </w:r>
    </w:p>
    <w:p>
      <w:pPr>
        <w:bidi/>
      </w:pPr>
      <w:r>
        <w:rPr>
          <w:rtl/>
          <w:cs/>
          <w:lang w:val="ar_AE" w:bidi="ar_AE"/>
        </w:rPr>
      </w:r>
      <w:r>
        <w:rPr>
          <w:b/>
          <w:rtl/>
          <w:cs/>
          <w:lang w:val="ar_AE" w:bidi="ar_AE"/>
        </w:rPr>
        <w:t>في المشهد الثالث:</w:t>
      </w:r>
      <w:r>
        <w:rPr>
          <w:rtl/>
          <w:cs/>
          <w:lang w:val="ar_AE" w:bidi="ar_AE"/>
        </w:rPr>
        <w:t xml:space="preserve"> يشرح يسوع أن الآب يشهد له أيضًا. لكن اليهود لا يعرفون الآب لأنهم لا يؤمنون بيسوع.</w:t>
      </w:r>
    </w:p>
    <w:p>
      <w:pPr>
        <w:bidi/>
      </w:pPr>
      <w:r>
        <w:rPr>
          <w:rtl/>
          <w:cs/>
          <w:lang w:val="ar_AE" w:bidi="ar_AE"/>
        </w:rPr>
      </w:r>
      <w:r>
        <w:rPr>
          <w:b/>
          <w:rtl/>
          <w:cs/>
          <w:lang w:val="ar_AE" w:bidi="ar_AE"/>
        </w:rPr>
        <w:t>في المشهد الرابع:</w:t>
      </w:r>
      <w:r>
        <w:rPr>
          <w:rtl/>
          <w:cs/>
          <w:lang w:val="ar_AE" w:bidi="ar_AE"/>
        </w:rPr>
        <w:t xml:space="preserve"> يقول يسوع إنه ليس مثل اليهود. فإن اليهود يريدون أن يحصلوا على الكرامة من الناس وليس من الله. وهو يقول إنه يعلم أن اليهود لا يحبون الله، لذلك يوبخهم يسوع.</w:t>
      </w:r>
    </w:p>
    <w:p>
      <w:pPr>
        <w:bidi/>
      </w:pPr>
      <w:r>
        <w:rPr>
          <w:rtl/>
          <w:cs/>
          <w:lang w:val="ar_AE" w:bidi="ar_AE"/>
        </w:rPr>
      </w:r>
      <w:r>
        <w:rPr>
          <w:b/>
          <w:rtl/>
          <w:cs/>
          <w:lang w:val="ar_AE" w:bidi="ar_AE"/>
        </w:rPr>
        <w:t>في المشهد الخامس:</w:t>
      </w:r>
      <w:r>
        <w:rPr>
          <w:rtl/>
          <w:cs/>
          <w:lang w:val="ar_AE" w:bidi="ar_AE"/>
        </w:rPr>
        <w:t xml:space="preserve"> يقول يسوع إن اليهود أخطأوا في فهم ذلك. فقد كانوا يدرسون الكتب المُقدَّسة معتقدين أن موسى أو بالأحرى شريعة موسى ستخلّصهم وتمنحهم الحياة الأبدية. ويقول يسوع إنهم إذا فهموا الأسفار المقدسة حقًا، فإنهم سيؤمنون بيسوع.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 ابن الله وابن الإنسان</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الرجال الذين أرسلهم اليهود أو القادة اليهود إلى يوحنا</w:t>
      </w:r>
    </w:p>
    <w:p>
      <w:pPr>
        <w:pStyle w:val="ListBullet"/>
        <w:bidi/>
        <w:spacing w:line="240" w:lineRule="auto"/>
        <w:ind w:left="720"/>
      </w:pPr>
      <w:r>
        <w:rPr>
          <w:rtl/>
          <w:cs/>
          <w:lang w:val="ar_AE" w:bidi="ar_AE"/>
        </w:rPr>
      </w:r>
      <w:r>
        <w:rPr>
          <w:rtl/>
          <w:cs/>
          <w:lang w:val="ar_AE" w:bidi="ar_AE"/>
        </w:rPr>
        <w:t>يوحنا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ليس واضحًا أين تجري هذه القصة. ربما كان يسوع لا يزال يتحدث إلى اليهود أو قادة اليهود بعد أن قاوموه لأنه شفى إنسانًا في يوم السبت. لكن تركيز القصة هو على كلمات يسوع. لذلك، سيكون من المهم أن تفهموا كلمات يسوع وتستخدموها بوضوح في أثناء تمثيل القصة.</w:t>
      </w:r>
    </w:p>
    <w:p>
      <w:pPr>
        <w:bidi/>
      </w:pPr>
      <w:r>
        <w:rPr>
          <w:rtl/>
          <w:cs/>
          <w:lang w:val="ar_AE" w:bidi="ar_AE"/>
        </w:rPr>
      </w:r>
      <w:r>
        <w:rPr>
          <w:rtl/>
          <w:cs/>
          <w:lang w:val="ar_AE" w:bidi="ar_AE"/>
        </w:rPr>
        <w:t>في المشهد الأول، يتحدث يسوع إلى اليهود، ويظهر أن الناس لن يصدقونه إذا شهد عن نفسه. ويقول يسوع إن شخصًا آخر يشهد له، وأن شهادته حقيقية. وكان يسوع يشير إلى الله الآب، لكنه لم يذكر الآب.</w:t>
      </w:r>
    </w:p>
    <w:p>
      <w:pPr>
        <w:bidi/>
      </w:pPr>
      <w:r>
        <w:rPr>
          <w:rtl/>
          <w:cs/>
          <w:lang w:val="ar_AE" w:bidi="ar_AE"/>
        </w:rPr>
      </w:r>
      <w:r>
        <w:rPr>
          <w:rtl/>
          <w:cs/>
          <w:lang w:val="ar_AE" w:bidi="ar_AE"/>
        </w:rPr>
        <w:t>في المشهد الثاني، يُذكِّر يسوع اليهود أنهم أرسلوا رجالهم ليسألوا يوحنا من قبل. وقد شهد يوحنا عن المُخَلِّص الذي كان سيرسله الله، وشهادته حقيقة. ومن المهم أن نُظهر أن شهادة يوحنا عن يسوع لا تزل حقيقية. وقد كان يوحنا مثل سراجًا مشتعلًا ومضيئًا. وعندما قال يسوع هذا، كان يقارن فقط تأثير شهادة يوحنا بسراج مشتعل ومضيء. وما يقصده يسوع هو أن اليهود كانوا سعداء عندما سمعوا من رجالهم رسالة يوحنا عن المخلّص الذي سيأتي. لكن يسوع يقول إن لديه شهادة أعظم من يوحنا. وتشير هذه الشهادة الأعظم إلى أعمال يسوع ومعجزاته. احرصوا على أن تُظهروا أن يسوع يعمل بعض المعجزات وأن هذه المعجزات تقنع المزيد من الناس بأن يؤمنوا بيسوع أكثر مما فعلته شهادة يوحنا.</w:t>
      </w:r>
    </w:p>
    <w:p>
      <w:pPr>
        <w:bidi/>
      </w:pPr>
      <w:r>
        <w:rPr>
          <w:rtl/>
          <w:cs/>
          <w:lang w:val="ar_AE" w:bidi="ar_AE"/>
        </w:rPr>
      </w:r>
      <w:r>
        <w:rPr>
          <w:rtl/>
          <w:cs/>
          <w:lang w:val="ar_AE" w:bidi="ar_AE"/>
        </w:rPr>
        <w:t>في المشهد الثالث، يقول يسوع إن الله الآب الذي أرسله يشهد عنه أيضًا. والآب يتحدث من خلال يسوع، ويعمل من خلال يسوع، لكن اليهود لا يؤمنون بيسوع. ونتيجة لذلك، فهم أخفقوا في أن يروا أو يسمعوا أن الله كان حاضرًا بشخصه معهم، وكان يتحدث إليهم من خلال يسوع. ولأنهم لا يدركون ذلك، لا يمكنهم أن يطيعوا كلمة الله.</w:t>
      </w:r>
    </w:p>
    <w:p>
      <w:pPr>
        <w:bidi/>
      </w:pPr>
      <w:r>
        <w:rPr>
          <w:rtl/>
          <w:cs/>
          <w:lang w:val="ar_AE" w:bidi="ar_AE"/>
        </w:rPr>
      </w:r>
      <w:r>
        <w:rPr>
          <w:rtl/>
          <w:cs/>
          <w:lang w:val="ar_AE" w:bidi="ar_AE"/>
        </w:rPr>
        <w:t>في المشهد الرابع، يدرس اليهود الكتب المُقَدَّسة أو شريعة موسى في حين يرفضون يسوع وهو يتحدث. لذلك يوبخهم يسوع. ويقول إنه ليس مثلهم. ويقول أيضًا إنه يعلم أنهم لا يحبون الله. وكان يسوع قد جاء إليهم باسم الله الآب، مما يعني أنه جاء بسلطان الله. لكنهم رفضوه. ومع ذلك، يرحبون ويقبلون بعضهم البعض عندما يزعمون أن الله أرسلهم، مع أن الحقيقة هي أن الله لم يرسلهم. لذلك يطرح يسوع عليهم سؤالًا ليُؤكد فكرة ما، قائلًا: "كيف يمكنكم أن تؤمنوا في حين أنكم تقبلون المجد من بعضكم البعض ولا تطلبون المجد الذي يأتي من الله وحده؟" وهو يقول إنهم يريدون أن يكرمهم الناس بدلًا من أن يكرمهم الله.</w:t>
      </w:r>
    </w:p>
    <w:p>
      <w:pPr>
        <w:bidi/>
      </w:pPr>
      <w:r>
        <w:rPr>
          <w:rtl/>
          <w:cs/>
          <w:lang w:val="ar_AE" w:bidi="ar_AE"/>
        </w:rPr>
      </w:r>
      <w:r>
        <w:rPr>
          <w:rtl/>
          <w:cs/>
          <w:lang w:val="ar_AE" w:bidi="ar_AE"/>
        </w:rPr>
        <w:t>في المشهد الخامس، يقول يسوع إنه لن يدين اليهود أمام الله. ويقول يسوع إن الله سيستخدم ناموس موسى ليدينهم. لقد كانوا يعتقدون أنه بدراسة ناموس موسى، كان الله سيخلصهم ويكافئهم. لكن الله لن يكافئهم لأن ناموس موسى يُعلِّم أنهم ينبغي أن يؤمنوا بيسوع، ومع ذلك لم يؤمنوا بيسوع. ثم يطرح يسوع سؤالًا آخر حيث يقول: "لكن إن كنتم لا تؤمنون بكتاباته، فكيف ستؤمنون بكلامي؟" فلأنهم لم يفهموا شريعة موسى ولم يؤمنوا بها بشكل صحيح، فإنهم لن يؤمنوا بيسوع.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rtl/>
          <w:cs/>
          <w:lang w:val="ar_AE" w:bidi="ar_AE"/>
        </w:rPr>
        <w:t xml:space="preserve">هذه هي نهاية النص.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5 : 31 - 47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هذه القصة بها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 ابن الله وابن الإنسان</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الرجال الذين أرسلهم اليهود أو القادة اليهود إلى يوحنا</w:t>
      </w:r>
    </w:p>
    <w:p>
      <w:pPr>
        <w:pStyle w:val="ListBullet"/>
        <w:bidi/>
        <w:spacing w:line="240" w:lineRule="auto"/>
        <w:ind w:left="720"/>
      </w:pPr>
      <w:r>
        <w:rPr>
          <w:rtl/>
          <w:cs/>
          <w:lang w:val="ar_AE" w:bidi="ar_AE"/>
        </w:rPr>
      </w:r>
      <w:r>
        <w:rPr>
          <w:rtl/>
          <w:cs/>
          <w:lang w:val="ar_AE" w:bidi="ar_AE"/>
        </w:rPr>
        <w:t>يوحنا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يقول يسوع إن الناس لن يصدقونه إذا شهد عن نفسه. ويقول أيضًا إن هناك شخصًا آخر يشهد نيابة عنه.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"لست قلقًا من ألا يصدِّقني الناس إذا شهدت عن نفسي، لأن هناك شخص آخر يشهد عني"، أو "أنا متأكد من أن شهادة أخرى ستُثبت سلطاني، وأن شهادته حقيقية".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يخبر يسوع الناس أن يوحنا قد شهد عنه أيضًا، وأن شهادة يوحنا حقيقية. لكن يسوع يقول إن الأعمال التي يقوم بها هي تُقدِّم شهادات أعظم من شهادة يوحنا.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اليهود: "بماذا تشعرون أو تفكّرون؟" قد يجيب الناس بعبارات مثل: "نحن سعداء بشأن رسالة يوحنا!" أو "تُعطينا رسالة يوحنا رجاءً في المُخلّص الذي يرسله الله".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يشرح يسوع أن الآب يشهد له أيضًا. لكن اليهود لا يعرفون الآب لأنهم لا يؤمنون بيسوع.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اليهود: "بماذا تشعرون أو تفكّرون؟" قد يجيب الناس بعبارات مثل: "نريد أن نرى الله، لكن لماذا لا نستطيع أن نراه؟ نحن نريد أن نسمع الله، لكن لماذا لا نستطيع أن نسمعه؟"</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"أشعر بالحزن من أجل هؤلاء الناس. فهم يريدون أن يعرفوا الله الآب، لكنهم يفشلون في ذلك لأنهم لا يؤمنون بي. وهم لا يحتفظون بكلمات الله في قلوبهم".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الرابع، يقول يسوع إنه ليس مثل اليهود. فإن اليهود يريدون أن يحصلوا على الكرامة من الناس وليس من الله. وهو يقول إنه يعلم أن اليهود لا يحبون الله، لذلك يوبخهم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"أتيت بسلطان أبي، لكنني لا أطلب مجدًا لنفسي. لكن هؤلاء اليهود يهتمون فقط بكيفية تكريمهم وتمجيدهم من الناس!" أو "أشعر بالحزن الشديد لأن هؤلاء اليهود كانوا على استعداد لتكريم بعضهم بعضًا، لكنهم لا يريدون الترحيب بي ولا أن يكرموني!"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الخامس، يقول يسوع إن اليهود أخطأوا في فهم ذلك. فقد كانوا يدرسون الكتب المُقدَّسة معتقدين أن موسى أو بالأحرى شريعة موسى ستخلّصهم وتمنحهم الحياة الأبدية. ويقول يسوع إنهم إذا فهموا الأسفار المقدسة حقًا، فإنهم سيؤمنون بيسوع.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اليهود: "بماذا تشعرون أو تفكّرون؟" قد يجيب الناس بعبارات مثل: "نحن متأكدون أن الله سيكافئنا بالحياة الأبدية إذا واصلنا دراسة شريعة موسى!" أو "نحن لا نزال منتظرون المُخلّص من الله الذي تتحدث عنه شريعة موسى!"</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"هؤلاء اليهود يستمرون في دراسة الكتب المقدسة، لكنهم لا يفهمون أن الكتب المقدسة تتحدث عني!" أو "أتمنى أن يدرك هؤلاء اليهود أن شريعة موسى تُعلِّمهم أن يؤمنوا بي".</w:t>
      </w:r>
    </w:p>
    <w:p>
      <w:pPr>
        <w:bidi/>
      </w:pPr>
      <w:r>
        <w:rPr>
          <w:rtl/>
          <w:cs/>
          <w:lang w:val="ar_AE" w:bidi="ar_AE"/>
        </w:rPr>
      </w:r>
      <w:r>
        <w:rPr>
          <w:rtl/>
          <w:cs/>
          <w:lang w:val="ar_AE" w:bidi="ar_AE"/>
        </w:rPr>
        <w:t xml:space="preserve">وهذه هي نهاية النص.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5 : 31 - 47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وتبدأ القصة بينما يسوع لا يزال يتحدث ويدافع عن أفعاله. وقد قال يسوع إنه إذا كان قد </w:t>
      </w:r>
      <w:r>
        <w:rPr>
          <w:b/>
          <w:rtl/>
          <w:cs/>
          <w:lang w:val="ar_AE" w:bidi="ar_AE"/>
        </w:rPr>
        <w:t>يُدافع</w:t>
      </w:r>
      <w:r>
        <w:rPr>
          <w:rtl/>
          <w:cs/>
          <w:lang w:val="ar_AE" w:bidi="ar_AE"/>
        </w:rPr>
        <w:t xml:space="preserve"> أو </w:t>
      </w:r>
      <w:r>
        <w:rPr>
          <w:b/>
          <w:rtl/>
          <w:cs/>
          <w:lang w:val="ar_AE" w:bidi="ar_AE"/>
        </w:rPr>
        <w:t>يشهد</w:t>
      </w:r>
      <w:r>
        <w:rPr>
          <w:rtl/>
          <w:cs/>
          <w:lang w:val="ar_AE" w:bidi="ar_AE"/>
        </w:rPr>
        <w:t xml:space="preserve"> عن نفسه، فإن الناس لن يقبلوا ذلك على أنه حقيقي. وكلمة "شاهد"، أو "يشهد"، هي لغة تُستخدم غالبًا في المحاكمات داخل المحكمة. ففي المحاكمات، يُحضر الناس إلى القاضي شكاويهم تجاه شخص، عادةً لأن هذا الشخص كان قد كسر القانون. والشخص الذي يقال إنه كسر القانون يجب أن يُدافع عن نفسه ليثبت أنه غير مذنب بكسر القانون وأنه لا يستحق العقاب. وإحدى الطرق التي يحدد بها القاضي من هو على حق ومن هو المخطئ، هي أن يطلب شهودًا. والشاهد هو شخص لا يشارك في الشكوى أو يكون جزءً منها لكنه يعرف شيئًا عنها. فهو إما يعرف شيئًا سيثبت أن الشخص مذنب بالتأكيد، أو شيئًا سيثبت أن الشخص بريء. وهو عندما يشارك ما يعرفه في قضية داخل المحكمة، فإنه يشهد، والتصريح الذي يُدلي به يُدعى </w:t>
      </w:r>
      <w:r>
        <w:rPr>
          <w:rtl/>
          <w:cs/>
          <w:lang w:val="ar_AE" w:bidi="ar_AE"/>
        </w:rPr>
        <w:t>شهادة</w:t>
      </w:r>
      <w:r>
        <w:rPr>
          <w:rtl/>
          <w:cs/>
          <w:lang w:val="ar_AE" w:bidi="ar_AE"/>
        </w:rPr>
        <w:t xml:space="preserve">. ترجم هذه الكلمة بنفس الطريقة التي ترجمتها بها سابقًا. </w:t>
      </w:r>
    </w:p>
    <w:p>
      <w:pPr>
        <w:bidi/>
      </w:pPr>
      <w:r>
        <w:rPr>
          <w:rtl/>
          <w:cs/>
          <w:lang w:val="ar_AE" w:bidi="ar_AE"/>
        </w:rPr>
      </w:r>
      <w:r>
        <w:rPr>
          <w:rtl/>
          <w:cs/>
          <w:lang w:val="ar_AE" w:bidi="ar_AE"/>
        </w:rPr>
        <w:t xml:space="preserve">وقد قال يسوع إن يوحنا قد شهد عن </w:t>
      </w:r>
      <w:r>
        <w:rPr>
          <w:b/>
          <w:rtl/>
          <w:cs/>
          <w:lang w:val="ar_AE" w:bidi="ar_AE"/>
        </w:rPr>
        <w:t>الحق</w:t>
      </w:r>
      <w:r>
        <w:rPr>
          <w:rtl/>
          <w:cs/>
          <w:lang w:val="ar_AE" w:bidi="ar_AE"/>
        </w:rPr>
        <w:t xml:space="preserve">. وفي سفر يوحنا، يشير تعبير "الحق" إلى يسوع الذي هو ابن الله الذي جاء ليخلِّص الخطاة ويعطيهم الحياة. ترجم هذه الكلمة بنفس الطريقة التي ترجمتها بها سابقًا. </w:t>
      </w:r>
    </w:p>
    <w:p>
      <w:pPr>
        <w:bidi/>
      </w:pPr>
      <w:r>
        <w:rPr>
          <w:rtl/>
          <w:cs/>
          <w:lang w:val="ar_AE" w:bidi="ar_AE"/>
        </w:rPr>
      </w:r>
      <w:r>
        <w:rPr>
          <w:rtl/>
          <w:cs/>
          <w:lang w:val="ar_AE" w:bidi="ar_AE"/>
        </w:rPr>
        <w:t xml:space="preserve">وعندما كان يسوع يوبخ اليهود، قال إن </w:t>
      </w:r>
      <w:r>
        <w:rPr>
          <w:b/>
          <w:rtl/>
          <w:cs/>
          <w:lang w:val="ar_AE" w:bidi="ar_AE"/>
        </w:rPr>
        <w:t>كلمة الله</w:t>
      </w:r>
      <w:r>
        <w:rPr>
          <w:rtl/>
          <w:cs/>
          <w:lang w:val="ar_AE" w:bidi="ar_AE"/>
        </w:rPr>
        <w:t xml:space="preserve"> ليست </w:t>
      </w:r>
      <w:r>
        <w:rPr>
          <w:b/>
          <w:rtl/>
          <w:cs/>
          <w:lang w:val="ar_AE" w:bidi="ar_AE"/>
        </w:rPr>
        <w:t>ثابتة</w:t>
      </w:r>
      <w:r>
        <w:rPr>
          <w:rtl/>
          <w:cs/>
          <w:lang w:val="ar_AE" w:bidi="ar_AE"/>
        </w:rPr>
        <w:t xml:space="preserve"> فيهم. وتعبير "الكلمة" يشير إلى يسوع ورسالته. ترجم "</w:t>
      </w:r>
      <w:r>
        <w:rPr>
          <w:rtl/>
          <w:cs/>
          <w:lang w:val="ar_AE" w:bidi="ar_AE"/>
        </w:rPr>
        <w:t>كلمة</w:t>
      </w:r>
      <w:r>
        <w:rPr>
          <w:rtl/>
          <w:cs/>
          <w:lang w:val="ar_AE" w:bidi="ar_AE"/>
        </w:rPr>
        <w:t xml:space="preserve">" بنفس الطريقة التي ترجمتها بها سابقًا. للمزيد من المعلومات حول هذا، برجاء الرجوع إلى قاموس الكلمات الرئيسية. وكلمة </w:t>
      </w:r>
      <w:r>
        <w:rPr>
          <w:b/>
          <w:rtl/>
          <w:cs/>
          <w:lang w:val="ar_AE" w:bidi="ar_AE"/>
        </w:rPr>
        <w:t>ثابتة</w:t>
      </w:r>
      <w:r>
        <w:rPr>
          <w:rtl/>
          <w:cs/>
          <w:lang w:val="ar_AE" w:bidi="ar_AE"/>
        </w:rPr>
        <w:t xml:space="preserve"> تعني الاستماع والطاعة ليسوع.</w:t>
      </w:r>
    </w:p>
    <w:p>
      <w:pPr>
        <w:bidi/>
      </w:pPr>
      <w:r>
        <w:rPr>
          <w:rtl/>
          <w:cs/>
          <w:lang w:val="ar_AE" w:bidi="ar_AE"/>
        </w:rPr>
      </w:r>
      <w:r>
        <w:rPr>
          <w:rtl/>
          <w:cs/>
          <w:lang w:val="ar_AE" w:bidi="ar_AE"/>
        </w:rPr>
        <w:t xml:space="preserve">وقد قال يسوع أيضًا إن اليهود يفحصون </w:t>
      </w:r>
      <w:r>
        <w:rPr>
          <w:b/>
          <w:rtl/>
          <w:cs/>
          <w:lang w:val="ar_AE" w:bidi="ar_AE"/>
        </w:rPr>
        <w:t>الكتب المقدسة</w:t>
      </w:r>
      <w:r>
        <w:rPr>
          <w:rtl/>
          <w:cs/>
          <w:lang w:val="ar_AE" w:bidi="ar_AE"/>
        </w:rPr>
        <w:t xml:space="preserve"> لأنهم يظنون أن الله سيكافئهم </w:t>
      </w:r>
      <w:r>
        <w:rPr>
          <w:b/>
          <w:rtl/>
          <w:cs/>
          <w:lang w:val="ar_AE" w:bidi="ar_AE"/>
        </w:rPr>
        <w:t>بالحياة الأبدية</w:t>
      </w:r>
      <w:r>
        <w:rPr>
          <w:rtl/>
          <w:cs/>
          <w:lang w:val="ar_AE" w:bidi="ar_AE"/>
        </w:rPr>
        <w:t xml:space="preserve"> إذا استمروا في دراستها. وتشير الكتب المُقدَّسة إلى ناموس موسى الذي يتحدث عن مجيء المُخلِّص المًرسل من الله الذي هو يسوع. والحياة الأبدية تعني العيش مع الله إلى الأبد. ويقول يسوع إن كل من يثق بالله الآب الذي أرسل يسوع سيعيش مرة أخرى. وهو لن يموت بعد الآن، بل سيعيش إلى الأبد مع الله. ترجِموا الكتب المُقدَّسة والحياة الأبدية بالطريقة ذاتها التي ترجمتموهما بها من قبل. لمزيدٍ من المعلومات عن </w:t>
      </w:r>
      <w:r>
        <w:rPr>
          <w:rtl/>
          <w:cs/>
          <w:lang w:val="ar_AE" w:bidi="ar_AE"/>
        </w:rPr>
        <w:t>الكتب المقدسة</w:t>
      </w:r>
      <w:r>
        <w:rPr>
          <w:rtl/>
          <w:cs/>
          <w:lang w:val="ar_AE" w:bidi="ar_AE"/>
        </w:rPr>
        <w:t xml:space="preserve"> </w:t>
      </w:r>
      <w:r>
        <w:rPr>
          <w:rtl/>
          <w:cs/>
          <w:lang w:val="ar_AE" w:bidi="ar_AE"/>
        </w:rPr>
        <w:t>والحياة الأبدية</w:t>
      </w:r>
      <w:r>
        <w:rPr>
          <w:rtl/>
          <w:cs/>
          <w:lang w:val="ar_AE" w:bidi="ar_AE"/>
        </w:rPr>
        <w:t>، انظروا قاموس الكلمات الرئيسية.</w:t>
      </w:r>
    </w:p>
    <w:p>
      <w:pPr>
        <w:bidi/>
      </w:pPr>
      <w:r>
        <w:rPr>
          <w:rtl/>
          <w:cs/>
          <w:lang w:val="ar_AE" w:bidi="ar_AE"/>
        </w:rPr>
      </w:r>
      <w:r>
        <w:rPr>
          <w:rtl/>
          <w:cs/>
          <w:lang w:val="ar_AE" w:bidi="ar_AE"/>
        </w:rPr>
        <w:t xml:space="preserve">وقد قال يسوع أيضًا إنه على عكس اليهود، هو لا يعمل لأجل </w:t>
      </w:r>
      <w:r>
        <w:rPr>
          <w:b/>
          <w:rtl/>
          <w:cs/>
          <w:lang w:val="ar_AE" w:bidi="ar_AE"/>
        </w:rPr>
        <w:t>مجد</w:t>
      </w:r>
      <w:r>
        <w:rPr>
          <w:rtl/>
          <w:cs/>
          <w:lang w:val="ar_AE" w:bidi="ar_AE"/>
        </w:rPr>
        <w:t xml:space="preserve"> نفسه. وتشير كلمة مجد إلى الكرامة العظيمة التي يعطيها الناس لشخص عظيم وقوي. ترجِم كلمة مجد بالطريقة ذاتها التي ترجمتها بها من قبل. لمزيدٍ من المعلومات عن </w:t>
      </w:r>
      <w:r>
        <w:rPr>
          <w:rtl/>
          <w:cs/>
          <w:lang w:val="ar_AE" w:bidi="ar_AE"/>
        </w:rPr>
        <w:t>المجد</w:t>
      </w:r>
      <w:r>
        <w:rPr>
          <w:rtl/>
          <w:cs/>
          <w:lang w:val="ar_AE" w:bidi="ar_AE"/>
        </w:rPr>
        <w:t xml:space="preserve">، انظر قاموس الكلمات الرئيسية. لكن اليهود ليس لديهم </w:t>
      </w:r>
      <w:r>
        <w:rPr>
          <w:b/>
          <w:rtl/>
          <w:cs/>
          <w:lang w:val="ar_AE" w:bidi="ar_AE"/>
        </w:rPr>
        <w:t>محبة</w:t>
      </w:r>
      <w:r>
        <w:rPr>
          <w:rtl/>
          <w:cs/>
          <w:lang w:val="ar_AE" w:bidi="ar_AE"/>
        </w:rPr>
        <w:t xml:space="preserve"> الله في داخلهم. وتشير كلمة محبّة إلى الرعاية الكبيرة التي يُظهِرها شخص نحو شخص آخر. وفي إنجيل يوحنا، تشير هذه الكلمة غالبًا إلى المحبة التي يُظهرها يسوع لتلاميذه. وهذا هو نوع المحبة الذي يتوقعه يسوع من أتباعه. لكن وفقًا ليسوع، ليس لدى اليهود نفس هذا النوع من المحبة لله. وهذا يعني أن اليهود لا يهتمون بالله. بل هم يهتمون فقط بأنفسهم وبكرامتهم.</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"المحبة"</w:t>
      </w:r>
      <w:r>
        <w:rPr>
          <w:rtl/>
          <w:cs/>
          <w:lang w:val="ar_AE" w:bidi="ar_AE"/>
        </w:rPr>
        <w:t>.</w:t>
      </w:r>
    </w:p>
    <w:p>
      <w:pPr>
        <w:bidi/>
      </w:pPr>
      <w:r>
        <w:rPr>
          <w:rtl/>
          <w:cs/>
          <w:lang w:val="ar_AE" w:bidi="ar_AE"/>
        </w:rPr>
      </w:r>
      <w:r>
        <w:rPr>
          <w:rtl/>
          <w:cs/>
          <w:lang w:val="ar_AE" w:bidi="ar_AE"/>
        </w:rPr>
        <w:t xml:space="preserve">وقد قال يسوع إن اليهود كانوا قد وضعوا رجاءهم على </w:t>
      </w:r>
      <w:r>
        <w:rPr>
          <w:b/>
          <w:rtl/>
          <w:cs/>
          <w:lang w:val="ar_AE" w:bidi="ar_AE"/>
        </w:rPr>
        <w:t>موسى</w:t>
      </w:r>
      <w:r>
        <w:rPr>
          <w:rtl/>
          <w:cs/>
          <w:lang w:val="ar_AE" w:bidi="ar_AE"/>
        </w:rPr>
        <w:t>. وموسى هو الإسرائيلي العظيم الذي عينه الله ليُخلِّص بني إسرائيل من كونهم عبيدًا في مصر. وبحلول هذا الوقت، كان موسى قد مات منذ زمن بعيد. وعندما يذكر يسوع موسى، فهو يشير في الواقع إلى ناموس موسى. و</w:t>
      </w:r>
      <w:r>
        <w:rPr>
          <w:b/>
          <w:rtl/>
          <w:cs/>
          <w:lang w:val="ar_AE" w:bidi="ar_AE"/>
        </w:rPr>
        <w:t>ناموس موسى</w:t>
      </w:r>
      <w:r>
        <w:rPr>
          <w:rtl/>
          <w:cs/>
          <w:lang w:val="ar_AE" w:bidi="ar_AE"/>
        </w:rPr>
        <w:t xml:space="preserve"> هو القانون (الشريعة) الذي طلب منه الله أن يكتبه. وكان هذا الناموس دليلًا لجميع اليهود حول الكيفية التي يمكنهم بها أن يطيعوا الله، والكيفية التي بها يستمروا منتظرين مُخلِّص الله. وهذا الناموس يُدعى أيضًا </w:t>
      </w:r>
      <w:r>
        <w:rPr>
          <w:b/>
          <w:rtl/>
          <w:cs/>
          <w:lang w:val="ar_AE" w:bidi="ar_AE"/>
        </w:rPr>
        <w:t>الكتب المُقدَّسة</w:t>
      </w:r>
      <w:r>
        <w:rPr>
          <w:rtl/>
          <w:cs/>
          <w:lang w:val="ar_AE" w:bidi="ar_AE"/>
        </w:rPr>
        <w:t xml:space="preserve"> أو </w:t>
      </w:r>
      <w:r>
        <w:rPr>
          <w:b/>
          <w:rtl/>
          <w:cs/>
          <w:lang w:val="ar_AE" w:bidi="ar_AE"/>
        </w:rPr>
        <w:t>الكتابات</w:t>
      </w:r>
      <w:r>
        <w:rPr>
          <w:rtl/>
          <w:cs/>
          <w:lang w:val="ar_AE" w:bidi="ar_AE"/>
        </w:rPr>
        <w:t xml:space="preserve">. ترجِم كلمة موسى بالطريقة ذاتها التي ترجمتها بها من قبل. لمزيدٍ من المعلومات عن </w:t>
      </w:r>
      <w:r>
        <w:rPr>
          <w:rtl/>
          <w:cs/>
          <w:lang w:val="ar_AE" w:bidi="ar_AE"/>
        </w:rPr>
        <w:t>ناموس موسى</w:t>
      </w:r>
      <w:r>
        <w:rPr>
          <w:rtl/>
          <w:cs/>
          <w:lang w:val="ar_AE" w:bidi="ar_AE"/>
        </w:rPr>
        <w:t xml:space="preserve">، انظر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rtl/>
          <w:cs/>
          <w:lang w:val="ar_AE" w:bidi="ar_AE"/>
        </w:rPr>
        <w:t xml:space="preserve">وهذه هي نهاية النص.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المرحلة، استمعوا إلى يوحنا 6: 1–15 واحفظوه في قلوبكم.</w:t>
      </w:r>
    </w:p>
    <w:p>
      <w:pPr>
        <w:bidi/>
      </w:pPr>
      <w:r>
        <w:rPr>
          <w:rtl/>
          <w:cs/>
          <w:lang w:val="ar_AE" w:bidi="ar_AE"/>
        </w:rPr>
      </w:r>
      <w:r>
        <w:rPr>
          <w:rtl/>
          <w:cs/>
          <w:lang w:val="ar_AE" w:bidi="ar_AE"/>
        </w:rPr>
        <w:t>استمع إلى نسخة صوتية من يوحنا 6: 1–15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1 - 15 من الترجمة الأكثر فهمًا لكم.</w:t>
      </w:r>
    </w:p>
    <w:p>
      <w:pPr>
        <w:bidi/>
      </w:pPr>
      <w:r>
        <w:rPr>
          <w:rtl/>
          <w:cs/>
          <w:lang w:val="ar_AE" w:bidi="ar_AE"/>
        </w:rPr>
      </w:r>
      <w:r>
        <w:rPr>
          <w:rtl/>
          <w:cs/>
          <w:lang w:val="ar_AE" w:bidi="ar_AE"/>
        </w:rPr>
        <w:t>في القصص السابقة، شفى يسوع رجلًا في يوم السبت. وعندما فعل يسوع هذا، ظن اليهود أو القادة اليهود أنه قد كسر ناموس السبت. لذلك اضطهدوا يسوع وحاولوا قتله. لكن يسوع دافع عن نفسه. وقال إنه ابن الله، وابن الإنسان الذي له القوة والسلطان من الله الآب. والشهود الذين يمكنهم أن يُثبتوا ادِّعاء يسوع هم الله الآب، والمعجزات التي صنعها، وكذلك ناموس موسى. وفي هذه القصة، يصنع يسوع معجزة أخرى. فهو سيُطعم عددًا كبيرًا من الناس فقط بكمية صغيرة جدًا من الطعام.</w:t>
      </w:r>
    </w:p>
    <w:p>
      <w:pPr>
        <w:bidi/>
      </w:pPr>
      <w:r>
        <w:rPr>
          <w:rtl/>
          <w:cs/>
          <w:lang w:val="ar_AE" w:bidi="ar_AE"/>
        </w:rPr>
      </w:r>
      <w:r>
        <w:rPr>
          <w:rtl/>
          <w:cs/>
          <w:lang w:val="ar_AE" w:bidi="ar_AE"/>
        </w:rPr>
        <w:t xml:space="preserve">تبدأ القصة في وقت ما بعد أن دافع يسوع عن نفسه ضد اليهود. يذهب يسوع إلى الجانب الآخر من بحر الجليل. وبحر الجليل هو بحر موجود في منطقة الجليل. ويُدعى أيضًا بحر طبرية. وكان طيباريوس هو اسم الإمبراطور الروماني. وكان البحر قد سُميَّ باسم واحد من أعظم قادة الرومان. </w:t>
      </w:r>
    </w:p>
    <w:p>
      <w:pPr>
        <w:bidi/>
      </w:pPr>
      <w:r>
        <w:rPr>
          <w:rtl/>
          <w:cs/>
          <w:lang w:val="ar_AE" w:bidi="ar_AE"/>
        </w:rPr>
      </w:r>
      <w:r>
        <w:rPr>
          <w:rtl/>
          <w:cs/>
          <w:lang w:val="ar_AE" w:bidi="ar_AE"/>
        </w:rPr>
        <w:t xml:space="preserve">توقَّفوا هنا وانظروا معًا إلى صورة </w:t>
      </w:r>
      <w:r>
        <w:rPr>
          <w:rtl/>
          <w:cs/>
          <w:lang w:val="ar_AE" w:bidi="ar_AE"/>
        </w:rPr>
        <w:t>لبحر الجليل</w:t>
      </w:r>
      <w:r>
        <w:rPr>
          <w:rtl/>
          <w:cs/>
          <w:lang w:val="ar_AE" w:bidi="ar_AE"/>
        </w:rPr>
        <w:t>. (توقَّفوا هنا عن سماع التسجيل الصوتي)</w:t>
      </w:r>
    </w:p>
    <w:p>
      <w:pPr>
        <w:bidi/>
      </w:pPr>
      <w:r>
        <w:rPr>
          <w:rtl/>
          <w:cs/>
          <w:lang w:val="ar_AE" w:bidi="ar_AE"/>
        </w:rPr>
      </w:r>
      <w:r>
        <w:rPr>
          <w:rtl/>
          <w:cs/>
          <w:lang w:val="ar_AE" w:bidi="ar_AE"/>
        </w:rPr>
        <w:t>وعندما ذهب يسوع إلى هناك، كان جمع كبير يتبعه. وقد كانوا يتبعون يسوع لأنهم رأوا الآيات التي كان يصنعها مع المرضى. والآيات تشير إلى المعجزات التي أقنعت الناس أن يسوع هو ابن الله. كان الجمع يتبعون يسوع لأنهم أرادوا أن يروا المزيد من معجزاته. وعندما وصلوا إلى الجانب الآخر، صعد يسوع إلى جبل مع تلاميذه. ربما كان الجبل جبلًا صغيرًا، وربما تلَّة يمكن للناس أن يصعدوها في مدة قصيرة من الوقت. وهناك جلسوا.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تل</w:t>
      </w:r>
      <w:r>
        <w:rPr>
          <w:rtl/>
          <w:cs/>
          <w:lang w:val="ar_AE" w:bidi="ar_AE"/>
        </w:rPr>
        <w:t>. (توقَّفوا هنا عن سماع التسجيل الصوتي)</w:t>
      </w:r>
    </w:p>
    <w:p>
      <w:pPr>
        <w:bidi/>
      </w:pPr>
      <w:r>
        <w:rPr>
          <w:rtl/>
          <w:cs/>
          <w:lang w:val="ar_AE" w:bidi="ar_AE"/>
        </w:rPr>
      </w:r>
      <w:r>
        <w:rPr>
          <w:rtl/>
          <w:cs/>
          <w:lang w:val="ar_AE" w:bidi="ar_AE"/>
        </w:rPr>
        <w:t>وكان هذا تقريبًا وقت الاحتفال بالعيد اليهودي الذي يُدعى الفصح. ولقد كان عيد الفصح إحدى الأعياد التي يحتفل بها الشعب اليهودي. وخلال عيد الفصح كان اليهود يتذكّرون قصة كيف أعطى الله موسى القوَّة ليُخلِّص بني إسرائيل قديمًا من كوْنهم عبيدًا في مصر. وذِكر الفصح هو معلومة هامة هنا. فعندما يحتفل اليهود بالفصح، فإنهم يصلُّون بقوة من أجل نبي ومخلّص مثل موسى ليُنقذهم من روما. وفي هذه القصة والقصص التالية، سيُظهر يسوع أنه المُخلّص مثل موسى الذي ينتظره الناس.</w:t>
      </w:r>
    </w:p>
    <w:p>
      <w:pPr>
        <w:bidi/>
      </w:pPr>
      <w:r>
        <w:rPr>
          <w:rtl/>
          <w:cs/>
          <w:lang w:val="ar_AE" w:bidi="ar_AE"/>
        </w:rPr>
      </w:r>
      <w:r>
        <w:rPr>
          <w:rtl/>
          <w:cs/>
          <w:lang w:val="ar_AE" w:bidi="ar_AE"/>
        </w:rPr>
        <w:t>وعندما رفع يسوع عينيه، أو عندما رأى أن جمعًا كبيرًا كان يتبعه، تحدث يسوع إلى تلميذه فيلبس. وسأل يسوع فيلبس من أين يمكنهم أن يشتروا خبزًا حتى يستطيع الجمع الذي يتبعه أن يأكل. هنا، لم يكن يسوع يسأل حقًا كيف يمكنهم أن يُطعموا الناس. فيسوع كان يعرف بالفعل ما سيفعله ليأكل الناس. لكن يسوع سأل فيلبس ماذا يُعمَل ليمتحن فيلبس. فهو كان يريد أن يرى إن كان فيلبس سيثق بأن يسوع يستطيع أن يُطعم الناس حتى مع عددهم الكثير.</w:t>
      </w:r>
    </w:p>
    <w:p>
      <w:pPr>
        <w:bidi/>
      </w:pPr>
      <w:r>
        <w:rPr>
          <w:rtl/>
          <w:cs/>
          <w:lang w:val="ar_AE" w:bidi="ar_AE"/>
        </w:rPr>
      </w:r>
      <w:r>
        <w:rPr>
          <w:rtl/>
          <w:cs/>
          <w:lang w:val="ar_AE" w:bidi="ar_AE"/>
        </w:rPr>
        <w:t xml:space="preserve">فقال فيلبس ليسوع إن خبزًا بمئتي دينار لا يكفي لإطعام هؤلاء الناس جميعًا. والخبز كان الطعام الأكثر شيوعًا الذي كان الناس يأكلونه كل يوم خلال ذلك الوقت. والدينار هو عملة فضية. وكان معظم الذين يعملون في ذلك الوقت يحصلون على دينار واحد في اليوم مقابل عملهم. والمئتي دينار هما المقدار الذي سيكسبه الشخص العامل إذا عمل لمدة ستة أشهر. لذا فإن فيلبس يقول إنه حتى إذا اشترى شخص خبزًا باستخدام المال الذي كان قد كسبه من العمل لمدة ستة أشهر، فلن يكون الخبز كافيًا لجميع الناس. وحتى إذا قسموا الخبز إلى قطع صغيرة، فلن يحصل الجميع على قطعة لأن هناك العديد منهم. </w:t>
      </w:r>
    </w:p>
    <w:p>
      <w:pPr>
        <w:bidi/>
      </w:pPr>
      <w:r>
        <w:rPr>
          <w:rtl/>
          <w:cs/>
          <w:lang w:val="ar_AE" w:bidi="ar_AE"/>
        </w:rPr>
      </w:r>
      <w:r>
        <w:rPr>
          <w:rtl/>
          <w:cs/>
          <w:lang w:val="ar_AE" w:bidi="ar_AE"/>
        </w:rPr>
        <w:t xml:space="preserve">توقفوا الآن، وانظروا معًا كمجموعة إلى صورة </w:t>
      </w:r>
      <w:r>
        <w:rPr>
          <w:rtl/>
          <w:cs/>
          <w:lang w:val="ar_AE" w:bidi="ar_AE"/>
        </w:rPr>
        <w:t>لدينار</w:t>
      </w:r>
      <w:r>
        <w:rPr>
          <w:rtl/>
          <w:cs/>
          <w:lang w:val="ar_AE" w:bidi="ar_AE"/>
        </w:rPr>
        <w:t>. (توقَّفوا هنا عن سماع التسجيل الصوتي)</w:t>
      </w:r>
    </w:p>
    <w:p>
      <w:pPr>
        <w:bidi/>
      </w:pPr>
      <w:r>
        <w:rPr>
          <w:rtl/>
          <w:cs/>
          <w:lang w:val="ar_AE" w:bidi="ar_AE"/>
        </w:rPr>
      </w:r>
      <w:r>
        <w:rPr>
          <w:rtl/>
          <w:cs/>
          <w:lang w:val="ar_AE" w:bidi="ar_AE"/>
        </w:rPr>
        <w:t>ثم جاء أحد تلاميذ يسوع الذي يُدعى أندراوس إلى يسوع. وأندراوس هو أخو سمعان بطرس. ونحن لا نعرف من هو الأخ الأكبر ومن هو الأخ الأصغر بين أندراوس وبطرس. ما هو واضح هو أنهم أخوان. فيقول أندراوس ليسوع إن هناك صبيًا صغيرًا معه خمسة أرغفة شعير وسمكتين. وسن الصبي غير واضح، لكن الكلمة هنا تُشير إلى أن عمر الصبي أقل من الثلاثين ولم يُصبح ذكرًا بالغًا بعد. ثم يسأل أندراوس يسوع سؤالًا: "يُوجد صبي هنا معه خمسة أرغفة من الشعير وسمكتين، لكن ما هذا لكل هؤلاء؟" ويقول أندراوس إن الخبز والسمكتين لن يكفوا لإطعام جميع الناس. وأرغفة الخبز كانت أرغفة صغيرة. والشعير هو نوع من الحبوب تُستخدم لصنع الخبز إذا لم يكن الناس يستطيعون شراء الحنطة. وعادةً، فإن الناس الفقراء هم من كانوا يأكلون خبز الشعير. وربما كانت السمكتان مطهيتين بالفعل.</w:t>
      </w:r>
    </w:p>
    <w:p>
      <w:pPr>
        <w:bidi/>
      </w:pPr>
      <w:r>
        <w:rPr>
          <w:rtl/>
          <w:cs/>
          <w:lang w:val="ar_AE" w:bidi="ar_AE"/>
        </w:rPr>
      </w:r>
      <w:r>
        <w:rPr>
          <w:rtl/>
          <w:cs/>
          <w:lang w:val="ar_AE" w:bidi="ar_AE"/>
        </w:rPr>
        <w:t>توقَّفوا هنا وانظروا معًا كمجموعة إلى صورة ل</w:t>
      </w:r>
      <w:r>
        <w:rPr>
          <w:rtl/>
          <w:cs/>
          <w:lang w:val="ar_AE" w:bidi="ar_AE"/>
        </w:rPr>
        <w:t>خبز الشعير وسمك مطهي</w:t>
      </w:r>
      <w:r>
        <w:rPr>
          <w:rtl/>
          <w:cs/>
          <w:lang w:val="ar_AE" w:bidi="ar_AE"/>
        </w:rPr>
        <w:t>. (توقَّفوا هنا عن سماع التسجيل الصوتي)</w:t>
      </w:r>
    </w:p>
    <w:p>
      <w:pPr>
        <w:bidi/>
      </w:pPr>
      <w:r>
        <w:rPr>
          <w:rtl/>
          <w:cs/>
          <w:lang w:val="ar_AE" w:bidi="ar_AE"/>
        </w:rPr>
      </w:r>
      <w:r>
        <w:rPr>
          <w:rtl/>
          <w:cs/>
          <w:lang w:val="ar_AE" w:bidi="ar_AE"/>
        </w:rPr>
        <w:t>ثم طلب يسوع من تلاميذه أن يجعلوا الناس يجلسون. وكان هناك الكثير من العشب في ذلك المكان. والعشب هو نباتٍ صغيرٍ ينمو عادةً بدرجة كافية لتغطية الأرض. وهذا يجعل الأرض مريحة للناس كي يجلسوا عليها.</w:t>
      </w:r>
    </w:p>
    <w:p>
      <w:pPr>
        <w:bidi/>
      </w:pPr>
      <w:r>
        <w:rPr>
          <w:rtl/>
          <w:cs/>
          <w:lang w:val="ar_AE" w:bidi="ar_AE"/>
        </w:rPr>
      </w:r>
      <w:r>
        <w:rPr>
          <w:rtl/>
          <w:cs/>
          <w:lang w:val="ar_AE" w:bidi="ar_AE"/>
        </w:rPr>
        <w:t xml:space="preserve">توقفوا هنا وانظروا معًا كمجموعة إلى صورة </w:t>
      </w:r>
      <w:r>
        <w:rPr>
          <w:rtl/>
          <w:cs/>
          <w:lang w:val="ar_AE" w:bidi="ar_AE"/>
        </w:rPr>
        <w:t>لمنحدر مُغطى بالعشب</w:t>
      </w:r>
      <w:r>
        <w:rPr>
          <w:rtl/>
          <w:cs/>
          <w:lang w:val="ar_AE" w:bidi="ar_AE"/>
        </w:rPr>
        <w:t>. (توقَّفوا هنا عن سماع التسجيل الصوتي)</w:t>
      </w:r>
    </w:p>
    <w:p>
      <w:pPr>
        <w:bidi/>
      </w:pPr>
      <w:r>
        <w:rPr>
          <w:rtl/>
          <w:cs/>
          <w:lang w:val="ar_AE" w:bidi="ar_AE"/>
        </w:rPr>
      </w:r>
      <w:r>
        <w:rPr>
          <w:rtl/>
          <w:cs/>
          <w:lang w:val="ar_AE" w:bidi="ar_AE"/>
        </w:rPr>
        <w:t>ثم جلس الناس كما قال لهم التلاميذ. وكان هناك نحو خمسة آلاف رجل هناك. ونحن لا نعرف عدد النساء والأطفال الذين كانوا هناك.</w:t>
      </w:r>
    </w:p>
    <w:p>
      <w:pPr>
        <w:bidi/>
      </w:pPr>
      <w:r>
        <w:rPr>
          <w:rtl/>
          <w:cs/>
          <w:lang w:val="ar_AE" w:bidi="ar_AE"/>
        </w:rPr>
      </w:r>
      <w:r>
        <w:rPr>
          <w:rtl/>
          <w:cs/>
          <w:lang w:val="ar_AE" w:bidi="ar_AE"/>
        </w:rPr>
        <w:t>ثم أخذ يسوع الخبز من الصبي. وشكر الله الآب على إعطائهم الخبز ليأكلوا منه. ثم قام بتوزيعها على الناس الذين كانوا جالسين. كما أعطاهم من السمك بقدر ما أراد الناس. وبعد أن انتهى الناس من الأكل وشبعوا، طلب يسوع من تلاميذه أن يجمعوا ما تبقى من الطعام حتى لا يضيع شيئًا. تُشير كِسَر (بقايا) الطعام إلى الطعام الذي لم يستطع الناس أن يأكلونه لأنهم كانوا قد شبعوا بالفعل. لذلك، يجمع التلاميذ كل ما تبقى من الطعام. وكان بإمكانهم أن يملأوا اثنتي عشر قُفّة مملوءة بالقطع المتبقية من الخمسة أرغفة من الشعير. والقُفَّة (السلة) كانت أوعية مصنوعة من النباتات التي تُنسج معًا. وليس من الواضح من أين حصل التلاميذ على هذه القفف (السلال)، وما هو حجمها. لكن ربما كانت هذه السلال كبيرة ويمكنها أن تحمل كميات كبيرة من المحاصيل المحصودة.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قُفَّة (سلَّة)</w:t>
      </w:r>
      <w:r>
        <w:rPr>
          <w:rtl/>
          <w:cs/>
          <w:lang w:val="ar_AE" w:bidi="ar_AE"/>
        </w:rPr>
        <w:t>. (توقَّفوا هنا عن سماع التسجيل الصوتي)</w:t>
      </w:r>
    </w:p>
    <w:p>
      <w:pPr>
        <w:bidi/>
      </w:pPr>
      <w:r>
        <w:rPr>
          <w:rtl/>
          <w:cs/>
          <w:lang w:val="ar_AE" w:bidi="ar_AE"/>
        </w:rPr>
      </w:r>
      <w:r>
        <w:rPr>
          <w:rtl/>
          <w:cs/>
          <w:lang w:val="ar_AE" w:bidi="ar_AE"/>
        </w:rPr>
        <w:t xml:space="preserve">لقد رأى الناس هذا على أنه آية أخرى على أن يسوع كان من عند الله. لذلك عندما رأوا هذه الآية، قالوا بحماس إن يسوع هو حقًا النبي الذي كان الله سيرسله بحسب ناموس موسى. والنبي هو شخص قد عيّنه الله ليقول رسالته إلى الناس. </w:t>
      </w:r>
    </w:p>
    <w:p>
      <w:pPr>
        <w:bidi/>
      </w:pPr>
      <w:r>
        <w:rPr>
          <w:rtl/>
          <w:cs/>
          <w:lang w:val="ar_AE" w:bidi="ar_AE"/>
        </w:rPr>
      </w:r>
      <w:r>
        <w:rPr>
          <w:rtl/>
          <w:cs/>
          <w:lang w:val="ar_AE" w:bidi="ar_AE"/>
        </w:rPr>
        <w:t>وقد أدرك يسوع أن الناس كانوا على وشك أن يأخذوه بالقوة ليجعلوه ملكًا عليهم. كان الناس يعتقدون أنه إذا كان يسوع لديه قوى ليصنع الآيات المعجزية، فهذا يعني أنه لديه أيضًا القوى ليُقاتل ويهزم الرومان الذين يحكمون عليهم. وبالنسبة لهؤلاء الناس، كان يسوع سيصبح قائدًا عسكريًا عظيمًا. ولأن الناس كانوا بحاجة شديدة إلى مُخلّص، فقد حاولوا أن يأخذوا يسوع بالقوة حتى يجعلوه ملكًا عليهم. لذلك تركهم يسوع وذهب مرة أخرى إلى الجبل بمفرده.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 1 - 15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يذهب يسوع إلى الجانب الآخر من بحر الجليل، أو بحر طبرية. ثم يصعد يسوع إلى جبلٍ ومعه تلاميذه ويتبعه جمع كبير.</w:t>
      </w:r>
    </w:p>
    <w:p>
      <w:pPr>
        <w:bidi/>
      </w:pPr>
      <w:r>
        <w:rPr>
          <w:rtl/>
          <w:cs/>
          <w:lang w:val="ar_AE" w:bidi="ar_AE"/>
        </w:rPr>
      </w:r>
      <w:r>
        <w:rPr>
          <w:b/>
          <w:rtl/>
          <w:cs/>
          <w:lang w:val="ar_AE" w:bidi="ar_AE"/>
        </w:rPr>
        <w:t>في المشهد الثاني:</w:t>
      </w:r>
      <w:r>
        <w:rPr>
          <w:rtl/>
          <w:cs/>
          <w:lang w:val="ar_AE" w:bidi="ar_AE"/>
        </w:rPr>
        <w:t xml:space="preserve"> يرى يسوع الجمع الكبير الذي تبعه. فيسأل يسوع فيلبس كيف يمكنهم إطعام الجمع. ثم يأتي أندراوس إلى يسوع ويقول له إن هناك صبي معه خمسة أرغفة وسمكتين. ويقول كل من فيلبس وأندراوس إنه ليس لديهما ما يكفي من الطعام لإطعام الناس.</w:t>
      </w:r>
    </w:p>
    <w:p>
      <w:pPr>
        <w:bidi/>
      </w:pPr>
      <w:r>
        <w:rPr>
          <w:rtl/>
          <w:cs/>
          <w:lang w:val="ar_AE" w:bidi="ar_AE"/>
        </w:rPr>
      </w:r>
      <w:r>
        <w:rPr>
          <w:b/>
          <w:rtl/>
          <w:cs/>
          <w:lang w:val="ar_AE" w:bidi="ar_AE"/>
        </w:rPr>
        <w:t>في المشهد الثالث:</w:t>
      </w:r>
      <w:r>
        <w:rPr>
          <w:rtl/>
          <w:cs/>
          <w:lang w:val="ar_AE" w:bidi="ar_AE"/>
        </w:rPr>
        <w:t xml:space="preserve"> يأخذ يسوع الخمس خُبزات والسمكتين من الصبي. ثم يشكر الله ويوزِّع الخبز والسمك. فيأكل الناس ويشبعون. ثم يقول يسوع لتلاميذه أن يجمعوا ما تبقى من الطعام. فيملأ التلاميذ اثنتي عشر قُفَّة من كِسَر الطعام.</w:t>
      </w:r>
    </w:p>
    <w:p>
      <w:pPr>
        <w:bidi/>
      </w:pPr>
      <w:r>
        <w:rPr>
          <w:rtl/>
          <w:cs/>
          <w:lang w:val="ar_AE" w:bidi="ar_AE"/>
        </w:rPr>
      </w:r>
      <w:r>
        <w:rPr>
          <w:b/>
          <w:rtl/>
          <w:cs/>
          <w:lang w:val="ar_AE" w:bidi="ar_AE"/>
        </w:rPr>
        <w:t>في المشهد الرابع،</w:t>
      </w:r>
      <w:r>
        <w:rPr>
          <w:rtl/>
          <w:cs/>
          <w:lang w:val="ar_AE" w:bidi="ar_AE"/>
        </w:rPr>
        <w:t xml:space="preserve"> عندما رأى الناس الآية التي صنعها يسوع من خلال إطعام العديد من الناس باستخدام كمية صغيرة فقط من الطعام، قالوا إن يسوع هو النبي الآتي إلى العالم. ثم يحاولون أن يأخذوه بالقوة ليجعلوه ملكًا. لذلك يغادر يسوع ويذهب إلى الجبل مرة أخرى وحده.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أندراوس</w:t>
      </w:r>
    </w:p>
    <w:p>
      <w:pPr>
        <w:pStyle w:val="ListBullet"/>
        <w:bidi/>
        <w:spacing w:line="240" w:lineRule="auto"/>
        <w:ind w:left="720"/>
      </w:pPr>
      <w:r>
        <w:rPr>
          <w:rtl/>
          <w:cs/>
          <w:lang w:val="ar_AE" w:bidi="ar_AE"/>
        </w:rPr>
      </w:r>
      <w:r>
        <w:rPr>
          <w:rtl/>
          <w:cs/>
          <w:lang w:val="ar_AE" w:bidi="ar_AE"/>
        </w:rPr>
        <w:t>صبي صغير</w:t>
      </w:r>
    </w:p>
    <w:p>
      <w:pPr>
        <w:pStyle w:val="ListBullet"/>
        <w:bidi/>
        <w:spacing w:line="240" w:lineRule="auto"/>
        <w:ind w:left="720"/>
      </w:pPr>
      <w:r>
        <w:rPr>
          <w:rtl/>
          <w:cs/>
          <w:lang w:val="ar_AE" w:bidi="ar_AE"/>
        </w:rPr>
      </w:r>
      <w:r>
        <w:rPr>
          <w:rtl/>
          <w:cs/>
          <w:lang w:val="ar_AE" w:bidi="ar_AE"/>
        </w:rPr>
        <w:t>جمع من الناس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ليس من الواضح كم مِنْ الوقت مَرَّ بين القصص السابقة والقصة الحالية. لكن يبدو أن هذا حدث بعد أن حضر يسوع عيد يهودي مختلف في أورشليم. وفي المشهد الأول، يذهب يسوع إلى الجانب الآخر من بحر الجليل، أو بحر طبرية. ونحن لا نعرف بالضبط المكان الذي عَبَرَ منه يسوع بحر الجليل ليصل إلى الجانب الآخر. لقد مشى يسوع من أورشليم إلى منطقة بحر الجليل. وفي وقتٍ ما بعد ذلك، عبر يسوع بحر الجليل إلى الجانب الآخر. وكان جمع كبير يتبعه. احرصوا على أن تُظهروا أن الجمع كان يتبع يسوع، لأنهم رأوا الآيات التي صنعها يسوع عندما شفى المرضى، وأرادوا أن يروا المزيد من الآيات التي يصنعها يسوع. وعندما وصلوا إلى الجانب الآخر من البحر، صعدوا إلى الجبل. ونحن لا نعرف أي جبل كان، لكنه لابد أنه كان جبلًا قصيرًا، وربما تلًا. وعندما وصلوا إلى قمة الجبَل، جلس هو وتلاميذه.</w:t>
      </w:r>
    </w:p>
    <w:p>
      <w:pPr>
        <w:bidi/>
      </w:pPr>
      <w:r>
        <w:rPr>
          <w:rtl/>
          <w:cs/>
          <w:lang w:val="ar_AE" w:bidi="ar_AE"/>
        </w:rPr>
      </w:r>
      <w:r>
        <w:rPr>
          <w:rtl/>
          <w:cs/>
          <w:lang w:val="ar_AE" w:bidi="ar_AE"/>
        </w:rPr>
        <w:t>في المشهد الثاني، يرفع يسوع عينيه. وهذه طريقة أخرى لقول أن يسوع نظر حوله. ثم يرى يسوع أن جمعًا كبيرًا يصعد إلى حيث كانوا موجودون. ويسأل يسوع فيلبس من أين يمكنهم أن يشتروا خبزًا. ومن المهم أن نُظهر أن يسوع سأل فيلبس فقط لأنه يمتحن فيلبس، ما إذا كان سيثق بيسوع أم لا. وفي الحقيقة، كان يسوع يَعلَم بالفعل كيف سيُطعم الناس. ويخبر فيلبس يسوع أنه حتى إذا اشترى شخص خبزًا باستخدام المال الذي كان قد كسبه من العمل مدة ستة أشهر، فلن يكون الخبز كافيًا لجميع الناس. وحتى إذا قسَّموا الخبز إلى قطع صغيرة، فلن يحصل كل شخص على قطعة لأن هناك العديد منهم. ثم يأتي أندراوس إلى يسوع ويخبره أن صبيًا بين الجموع معه خمسة أرغفة من الشعير وسمكتان، لكن هذا لا يكفي.</w:t>
      </w:r>
    </w:p>
    <w:p>
      <w:pPr>
        <w:bidi/>
      </w:pPr>
      <w:r>
        <w:rPr>
          <w:rtl/>
          <w:cs/>
          <w:lang w:val="ar_AE" w:bidi="ar_AE"/>
        </w:rPr>
      </w:r>
      <w:r>
        <w:rPr>
          <w:rtl/>
          <w:cs/>
          <w:lang w:val="ar_AE" w:bidi="ar_AE"/>
        </w:rPr>
        <w:t>في المشهد الثالث، يخبر يسوع تلاميذه أن يُجْلِسُوا الناس على العُشْب. وسيجلس الناس على العُشْب. كان عدد الرجال وحدهم حوالي خمسة آلاف شخص، لكن هناك أيضًا نساء وأطفال. ونحن لا نعرف عدد النساء والأطفال الذين كانوا هناك. ويأخذ يسوع الأرغفة والسمك من الصبي الصغير ويشكر الله الآب على الطعام. ثم يُوزِّع يسوع الخبز والسمك، ربما على تلاميذه ومساعديه، ليُقدِّموا لكل شخص في الجمع. احرصوا على أن تُظهروا أن كُل الناس في الجمع سيأخذون ويأكلون كُلًا مِن الخبز والسمك. وبعد أن أكلوا وشبعوا، يُخبر يسوع تلاميذه أن يجمعوا كل الطعام الذي لم يُؤكَل حتى لا يضيع شيئًا. فملأ التلاميذ اثنتي عشر قُفَّة من كِسَر الطعام.</w:t>
      </w:r>
    </w:p>
    <w:p>
      <w:pPr>
        <w:bidi/>
      </w:pPr>
      <w:r>
        <w:rPr>
          <w:rtl/>
          <w:cs/>
          <w:lang w:val="ar_AE" w:bidi="ar_AE"/>
        </w:rPr>
      </w:r>
      <w:r>
        <w:rPr>
          <w:rtl/>
          <w:cs/>
          <w:lang w:val="ar_AE" w:bidi="ar_AE"/>
        </w:rPr>
        <w:t>في المشهد الرابع، سيرى الناس ويتحدثون فيمَا بينهم عن الآية التي صنعها يسوع. وقد تعجَّبوا وصاوا مقتنعين أن يسوع هو النبي الآتي إلى العالم. ولم يُذكَر ناموس موسى هنا، لكن الناس أدركوا أن يسوع هو النبي الذي سيرسله الله حسب ناموس موسى. لذلك يأتون إلى يسوع ويحاولون الإمساك به. فقد كانوا يريدون أن يجعلوا يسوع ملكًا لهم. ونحن لا نعرف كيف اكتشف يسوع ذلك، لكن بطريقةٍ ما أدرك يسوع هذا الأمر. لذلك هربَ وتركهم. ثم يذهب يسوع مرة أخرى إلى الجبل بمفرده. وكلمة الجبَل هنا هي الجبل القصير أو التل نفسه الذي صنع فيه يسوع المعجزة. وهذا يعني أن يسوع كان بالفعل على تلٍ. وقد يعني ذهاب يسوع إلى الجبل مرة أخرى أنه صعد إلى أعلى التل. أو يعني هذا أن يسوع ذهب إلى جبل (أو تلٍ) آخر. وما هو واضح هو أن يسوع فعل هذا ليهرب من الناس الذين كانوا يحاولون أن يجعلوه ملكًا عليهم. وكلمة "مرة أخرى" تعني أن يسوع كان يذهب بمفرده بانتظام.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rtl/>
          <w:cs/>
          <w:lang w:val="ar_AE" w:bidi="ar_AE"/>
        </w:rPr>
        <w:t xml:space="preserve">هذه هي نهاية النص.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 1 - 15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هذه القصة بها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أندراوس</w:t>
      </w:r>
    </w:p>
    <w:p>
      <w:pPr>
        <w:pStyle w:val="ListBullet"/>
        <w:bidi/>
        <w:spacing w:line="240" w:lineRule="auto"/>
        <w:ind w:left="720"/>
      </w:pPr>
      <w:r>
        <w:rPr>
          <w:rtl/>
          <w:cs/>
          <w:lang w:val="ar_AE" w:bidi="ar_AE"/>
        </w:rPr>
      </w:r>
      <w:r>
        <w:rPr>
          <w:rtl/>
          <w:cs/>
          <w:lang w:val="ar_AE" w:bidi="ar_AE"/>
        </w:rPr>
        <w:t>صبي صغير</w:t>
      </w:r>
    </w:p>
    <w:p>
      <w:pPr>
        <w:pStyle w:val="ListBullet"/>
        <w:bidi/>
        <w:spacing w:line="240" w:lineRule="auto"/>
        <w:ind w:left="720"/>
      </w:pPr>
      <w:r>
        <w:rPr>
          <w:rtl/>
          <w:cs/>
          <w:lang w:val="ar_AE" w:bidi="ar_AE"/>
        </w:rPr>
      </w:r>
      <w:r>
        <w:rPr>
          <w:rtl/>
          <w:cs/>
          <w:lang w:val="ar_AE" w:bidi="ar_AE"/>
        </w:rPr>
        <w:t>جمع من الناس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يذهب يسوع إلى الجانب الآخر من بحر الجليل، أو بحر طبرية. ثم يصعد يسوع إلى جبلٍ ومعه تلاميذه وجموع كبيرة تتبعه.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"كان يسوع يشفي العديد من المرضى. إنه أمر رائع! أريد أن أرى المزيد من الآيات من يسوع!" أو "إذا كان يسوع يستطيع أن يشفي المرضى، فإن هذا يعني أن الله معه".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يرى يسوع العديد من الناس الذين تبعوه. فيسأل يسوع فيلبس كيف يمكنهم إطعام الجموع.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فيلبس: "بماذا تشعر أو تفكر؟" قد يجيب الشخص بعبارات مثل: "قد نحتاج إلى إرسال هؤلاء الناس إلى بيوتهم لأنه لا يمكننا إطعامهم"، أو "ليس لدينا ما يكفي من المال لإطعام هذا العدد الكبير من الناس!"</w:t>
      </w:r>
    </w:p>
    <w:p>
      <w:pPr>
        <w:pStyle w:val="ListBullet"/>
        <w:bidi/>
        <w:spacing w:line="240" w:lineRule="auto"/>
        <w:ind w:left="720"/>
      </w:pPr>
      <w:r>
        <w:rPr>
          <w:rtl/>
          <w:cs/>
          <w:lang w:val="ar_AE" w:bidi="ar_AE"/>
        </w:rPr>
      </w:r>
      <w:r>
        <w:rPr>
          <w:rtl/>
          <w:cs/>
          <w:lang w:val="ar_AE" w:bidi="ar_AE"/>
        </w:rPr>
        <w:t>اسأل الشخص الذي يؤدي دور أندراوس: "بماذا تشعر أو تفكر؟" قد يجيب الشخص بعبارات مثل: "يُوجد صبي هنا لديه خمسة أرغفة من الشعير وسمكتين، لكن هذا ليس كافيًا لإطعام هذا الجمع من الناس الكثيرة،" أو "أتساءل ماذا سيفعل يسوع لأنه ليس لدينا ما يكفي من الطعام لجميع هؤلاء الناس؟"</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يأخذ يسوع الخمس خبزات والسمكتين من الصبي. ثم شكر الله ووزَّع الخبز والسمك. فأكل الناس وشبعوا. ثم يقول لتلاميذه أن يجمعوا ما تبقى من الطعام. فملأ التلاميذ اثنتي عشر قفة من كِسَر الطعام.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فيلبس: "بماذا تشعر أو تفكر؟" قد يجيب الشخص بعبارات مثل: "يسوع مُدهش! من أين أتى كل هذا الطعام المُتبقي؟"</w:t>
      </w:r>
    </w:p>
    <w:p>
      <w:pPr>
        <w:pStyle w:val="ListBullet"/>
        <w:bidi/>
        <w:spacing w:line="240" w:lineRule="auto"/>
        <w:ind w:left="720"/>
      </w:pPr>
      <w:r>
        <w:rPr>
          <w:rtl/>
          <w:cs/>
          <w:lang w:val="ar_AE" w:bidi="ar_AE"/>
        </w:rPr>
      </w:r>
      <w:r>
        <w:rPr>
          <w:rtl/>
          <w:cs/>
          <w:lang w:val="ar_AE" w:bidi="ar_AE"/>
        </w:rPr>
        <w:t>اسأل الشخص الذي يؤدي دور أندراوس: "بماذا تشعر أو تفكر؟" قد يجيب الشخص بعبارات مثل: "كنت مخطئًا. كنت أظن أن الخمسة أرغفة والسمكتين لم يكونا كافيين. لكن يسوع صنع معجزة حتى يشبع الجميع ويكونوا راضين. إن يسوع مُبهر!"</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الرابع، عندما رأى الناس الآية التي صنعها يسوع من خلال إطعام العديد من الناس باستخدام كمية صغيرة فقط من الطعام، قالوا إن يسوع هو النبي الذي سيأتي إلى العالم.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الشخص بعبارات مثل: "لابد أن يكون يسوع هو النبي الذي يخبرنا ناموس موسى إنه سيأتي!" أو "يسوع مُدهش! هيا، فلنجعله ملكًا! إن ملكًا مثل هذا سيُنقذ بلدنا بالتأكيد!"</w:t>
      </w:r>
    </w:p>
    <w:p>
      <w:pPr>
        <w:bidi/>
      </w:pPr>
      <w:r>
        <w:rPr>
          <w:rtl/>
          <w:cs/>
          <w:lang w:val="ar_AE" w:bidi="ar_AE"/>
        </w:rPr>
      </w:r>
      <w:r>
        <w:rPr>
          <w:rtl/>
          <w:cs/>
          <w:lang w:val="ar_AE" w:bidi="ar_AE"/>
        </w:rPr>
        <w:t xml:space="preserve">هذه هي نهاية النص.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1 - 15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كان يسوع في أورشليم، ذهب إلى الجانب الآخر من </w:t>
      </w:r>
      <w:r>
        <w:rPr>
          <w:b/>
          <w:rtl/>
          <w:cs/>
          <w:lang w:val="ar_AE" w:bidi="ar_AE"/>
        </w:rPr>
        <w:t>بحر الجليل</w:t>
      </w:r>
      <w:r>
        <w:rPr>
          <w:rtl/>
          <w:cs/>
          <w:lang w:val="ar_AE" w:bidi="ar_AE"/>
        </w:rPr>
        <w:t xml:space="preserve">. وكان الجليل مكانًا مهمًا. وقد حدثت العديد من أنشطة يسوع في محيط الجليل. وكان بحر الجليل موجودًا في منطقة الجليل. ويدعى أيضًا </w:t>
      </w:r>
      <w:r>
        <w:rPr>
          <w:b/>
          <w:rtl/>
          <w:cs/>
          <w:lang w:val="ar_AE" w:bidi="ar_AE"/>
        </w:rPr>
        <w:t>بحر طبرية</w:t>
      </w:r>
      <w:r>
        <w:rPr>
          <w:rtl/>
          <w:cs/>
          <w:lang w:val="ar_AE" w:bidi="ar_AE"/>
        </w:rPr>
        <w:t xml:space="preserve">. وكان طيباريوس هو اسم الإمبراطور الروماني. وكان البحر قد سُميَّ باسم واحد من أعظم قادة الرومان. ترجموا تعبير بحر الجليل بنفس الطريقة التي ترجمتموه بها سابقًا. ويمكنكم أيضًا الرجوع إلى قاموس الكلمات الرئيسية لمزيد من المعلومات عن </w:t>
      </w:r>
      <w:r>
        <w:rPr>
          <w:rtl/>
          <w:cs/>
          <w:lang w:val="ar_AE" w:bidi="ar_AE"/>
        </w:rPr>
        <w:t>بحر الجليل</w:t>
      </w:r>
      <w:r>
        <w:rPr>
          <w:rtl/>
          <w:cs/>
          <w:lang w:val="ar_AE" w:bidi="ar_AE"/>
        </w:rPr>
        <w:t>.</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طبرية</w:t>
      </w:r>
      <w:r>
        <w:rPr>
          <w:rtl/>
          <w:cs/>
          <w:lang w:val="ar_AE" w:bidi="ar_AE"/>
        </w:rPr>
        <w:t xml:space="preserve">. </w:t>
      </w:r>
    </w:p>
    <w:p>
      <w:pPr>
        <w:bidi/>
      </w:pPr>
      <w:r>
        <w:rPr>
          <w:rtl/>
          <w:cs/>
          <w:lang w:val="ar_AE" w:bidi="ar_AE"/>
        </w:rPr>
      </w:r>
      <w:r>
        <w:rPr>
          <w:rtl/>
          <w:cs/>
          <w:lang w:val="ar_AE" w:bidi="ar_AE"/>
        </w:rPr>
        <w:t xml:space="preserve">وعندما ذهب يسوع إلى هناك، كان جمع كبير يتبعه. وقد كانوا يتبعون يسوع لأنهم رأوا </w:t>
      </w:r>
      <w:r>
        <w:rPr>
          <w:b/>
          <w:rtl/>
          <w:cs/>
          <w:lang w:val="ar_AE" w:bidi="ar_AE"/>
        </w:rPr>
        <w:t>الآيات</w:t>
      </w:r>
      <w:r>
        <w:rPr>
          <w:rtl/>
          <w:cs/>
          <w:lang w:val="ar_AE" w:bidi="ar_AE"/>
        </w:rPr>
        <w:t xml:space="preserve"> التي كان يصنعها مع المرضى. والآيات تشير إلى المعجزات التي أقنعت الناس أن يسوع هو ابن الله. ترجموا كلمة آيات بنفس الطريقة التي ترجمتموها بها سابقًا. ويمكنكم أيضًا الرجوع إلى قاموس الكلمات الرئيسية </w:t>
      </w:r>
      <w:r>
        <w:rPr>
          <w:rtl/>
          <w:cs/>
          <w:lang w:val="ar_AE" w:bidi="ar_AE"/>
        </w:rPr>
        <w:t>للمعجزات</w:t>
      </w:r>
      <w:r>
        <w:rPr>
          <w:rtl/>
          <w:cs/>
          <w:lang w:val="ar_AE" w:bidi="ar_AE"/>
        </w:rPr>
        <w:t xml:space="preserve"> و</w:t>
      </w:r>
      <w:r>
        <w:rPr>
          <w:rtl/>
          <w:cs/>
          <w:lang w:val="ar_AE" w:bidi="ar_AE"/>
        </w:rPr>
        <w:t>الآيات</w:t>
      </w:r>
      <w:r>
        <w:rPr>
          <w:rtl/>
          <w:cs/>
          <w:lang w:val="ar_AE" w:bidi="ar_AE"/>
        </w:rPr>
        <w:t xml:space="preserve"> والعجائب وذلك للمزيد من المعلومات عن الآيات.</w:t>
      </w:r>
    </w:p>
    <w:p>
      <w:pPr>
        <w:bidi/>
      </w:pPr>
      <w:r>
        <w:rPr>
          <w:rtl/>
          <w:cs/>
          <w:lang w:val="ar_AE" w:bidi="ar_AE"/>
        </w:rPr>
      </w:r>
      <w:r>
        <w:rPr>
          <w:rtl/>
          <w:cs/>
          <w:lang w:val="ar_AE" w:bidi="ar_AE"/>
        </w:rPr>
        <w:t xml:space="preserve">وكان هذا تقريبًا وقت الاحتفال بالعيد اليهودي الذي يُدعى الفصح. ولقد كان </w:t>
      </w:r>
      <w:r>
        <w:rPr>
          <w:b/>
          <w:rtl/>
          <w:cs/>
          <w:lang w:val="ar_AE" w:bidi="ar_AE"/>
        </w:rPr>
        <w:t>عيد الفصح</w:t>
      </w:r>
      <w:r>
        <w:rPr>
          <w:rtl/>
          <w:cs/>
          <w:lang w:val="ar_AE" w:bidi="ar_AE"/>
        </w:rPr>
        <w:t xml:space="preserve"> إحدى الأعياد التي يحتفل بها الشعب اليهودي. وكان يُذكِّرهم بكيف أعطى الله موسى القوَّة ليُخلِّص بني إسرائيل في القديم من كوْنهم عبيدًا في مصر. ترجموا كلمة الفصح بنفس الطريقة التي ترجمتموها بها سابقًا. ولمزيد من المعلومات عن </w:t>
      </w:r>
      <w:r>
        <w:rPr>
          <w:rtl/>
          <w:cs/>
          <w:lang w:val="ar_AE" w:bidi="ar_AE"/>
        </w:rPr>
        <w:t>الفصح</w:t>
      </w:r>
      <w:r>
        <w:rPr>
          <w:rtl/>
          <w:cs/>
          <w:lang w:val="ar_AE" w:bidi="ar_AE"/>
        </w:rPr>
        <w:t>، راجعوا قاموس الكلمات الرئيسية.</w:t>
      </w:r>
    </w:p>
    <w:p>
      <w:pPr>
        <w:bidi/>
      </w:pPr>
      <w:r>
        <w:rPr>
          <w:rtl/>
          <w:cs/>
          <w:lang w:val="ar_AE" w:bidi="ar_AE"/>
        </w:rPr>
      </w:r>
      <w:r>
        <w:rPr>
          <w:rtl/>
          <w:cs/>
          <w:lang w:val="ar_AE" w:bidi="ar_AE"/>
        </w:rPr>
        <w:t xml:space="preserve">وعندما رفع يسوع عينيه، أو عندما رأى أن جمعًا كبيرًا كان يتبعه، تحدث يسوع إلى تلميذه فيلبس. وسأل يسوع فيلبس من أين يمكنهم أن يشتروا الخبز حتى يأكل الجمع الذي يتبعه. فقال فيلبس ليسوع إن خبزًا بمئتي </w:t>
      </w:r>
      <w:r>
        <w:rPr>
          <w:b/>
          <w:rtl/>
          <w:cs/>
          <w:lang w:val="ar_AE" w:bidi="ar_AE"/>
        </w:rPr>
        <w:t>دينار</w:t>
      </w:r>
      <w:r>
        <w:rPr>
          <w:rtl/>
          <w:cs/>
          <w:lang w:val="ar_AE" w:bidi="ar_AE"/>
        </w:rPr>
        <w:t xml:space="preserve"> لا يكفي لإطعام هؤلاء الناس جميعًا. </w:t>
      </w:r>
      <w:r>
        <w:rPr>
          <w:b/>
          <w:rtl/>
          <w:cs/>
          <w:lang w:val="ar_AE" w:bidi="ar_AE"/>
        </w:rPr>
        <w:t>والخبز</w:t>
      </w:r>
      <w:r>
        <w:rPr>
          <w:rtl/>
          <w:cs/>
          <w:lang w:val="ar_AE" w:bidi="ar_AE"/>
        </w:rPr>
        <w:t xml:space="preserve"> كان الطعام الأكثر شيوعًا الذي كان الناس يأكلونه كل يوم خلال ذلك الوقت. والدينار هو عملة فضية. وكان معظم الذين يعملون في ذلك الوقت يحصلون على دينار واحد في اليوم مقابل عملهم. والمئتي دينار هما المقدار الذي سيكسبه الشخص العامل إذا عمل لمدة ستة أشهر.</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الخبز</w:t>
      </w:r>
      <w:r>
        <w:rPr>
          <w:rtl/>
          <w:cs/>
          <w:lang w:val="ar_AE" w:bidi="ar_AE"/>
        </w:rPr>
        <w:t xml:space="preserve"> وعن </w:t>
      </w:r>
      <w:r>
        <w:rPr>
          <w:rtl/>
          <w:cs/>
          <w:lang w:val="ar_AE" w:bidi="ar_AE"/>
        </w:rPr>
        <w:t>الدينار</w:t>
      </w:r>
      <w:r>
        <w:rPr>
          <w:rtl/>
          <w:cs/>
          <w:lang w:val="ar_AE" w:bidi="ar_AE"/>
        </w:rPr>
        <w:t xml:space="preserve">. </w:t>
      </w:r>
    </w:p>
    <w:p>
      <w:pPr>
        <w:bidi/>
      </w:pPr>
      <w:r>
        <w:rPr>
          <w:rtl/>
          <w:cs/>
          <w:lang w:val="ar_AE" w:bidi="ar_AE"/>
        </w:rPr>
      </w:r>
      <w:r>
        <w:rPr>
          <w:rtl/>
          <w:cs/>
          <w:lang w:val="ar_AE" w:bidi="ar_AE"/>
        </w:rPr>
        <w:t xml:space="preserve">وبعد أن انتهى الناس من الأكل وشبعوا، طلب يسوع من تلاميذه أن يجمعوا ما تبقى من الطعام حتى لا يضيع شيئًا. فكان بإمكانهم أن يملأوا اثنتي عشر </w:t>
      </w:r>
      <w:r>
        <w:rPr>
          <w:b/>
          <w:rtl/>
          <w:cs/>
          <w:lang w:val="ar_AE" w:bidi="ar_AE"/>
        </w:rPr>
        <w:t>قُفّة</w:t>
      </w:r>
      <w:r>
        <w:rPr>
          <w:rtl/>
          <w:cs/>
          <w:lang w:val="ar_AE" w:bidi="ar_AE"/>
        </w:rPr>
        <w:t xml:space="preserve"> مملوءة بالقطع المتبقية من الخمسة أرغفة من الشعير. والقُفَّة (السلة) كانت أوعية مصنوعة من النباتات التي تُنسج معًا. ترجموا كلمة قُفّة بنفس الطريقة التي ترجمتموها بها سابقًا. كما يمكنكم أيضًا أن تفحصوا قاموس الكلمات الرئيسية لمزيد من المعلومات عن </w:t>
      </w:r>
      <w:r>
        <w:rPr>
          <w:rtl/>
          <w:cs/>
          <w:lang w:val="ar_AE" w:bidi="ar_AE"/>
        </w:rPr>
        <w:t>القُفّة</w:t>
      </w:r>
      <w:r>
        <w:rPr>
          <w:rtl/>
          <w:cs/>
          <w:lang w:val="ar_AE" w:bidi="ar_AE"/>
        </w:rPr>
        <w:t>.</w:t>
      </w:r>
    </w:p>
    <w:p>
      <w:pPr>
        <w:bidi/>
      </w:pPr>
      <w:r>
        <w:rPr>
          <w:rtl/>
          <w:cs/>
          <w:lang w:val="ar_AE" w:bidi="ar_AE"/>
        </w:rPr>
      </w:r>
      <w:r>
        <w:rPr>
          <w:rtl/>
          <w:cs/>
          <w:lang w:val="ar_AE" w:bidi="ar_AE"/>
        </w:rPr>
        <w:t>وعندما رأى الناس الآية التي صنعها يسوع بإطعام العديد من الناس بكمية صغيرة فقط من الطعام، دعوا يسوع النبي. و</w:t>
      </w:r>
      <w:r>
        <w:rPr>
          <w:b/>
          <w:rtl/>
          <w:cs/>
          <w:lang w:val="ar_AE" w:bidi="ar_AE"/>
        </w:rPr>
        <w:t>النبي</w:t>
      </w:r>
      <w:r>
        <w:rPr>
          <w:rtl/>
          <w:cs/>
          <w:lang w:val="ar_AE" w:bidi="ar_AE"/>
        </w:rPr>
        <w:t xml:space="preserve"> هو شخص قد عينه الله ليقول رسالته إلى الناس. ترجموا كلمة نبي بنفس الطريقة التي ترجمتموها بها سابقًا. ولمزيدٍ من المعلومات عن </w:t>
      </w:r>
      <w:r>
        <w:rPr>
          <w:rtl/>
          <w:cs/>
          <w:lang w:val="ar_AE" w:bidi="ar_AE"/>
        </w:rPr>
        <w:t>نبي</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للنص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p>
    <w:p>
      <w:pPr>
        <w:bidi/>
      </w:pPr>
      <w:r>
        <w:rPr>
          <w:rtl/>
          <w:cs/>
          <w:lang w:val="ar_AE" w:bidi="ar_AE"/>
        </w:rPr>
      </w:r>
      <w:r>
        <w:rPr>
          <w:rtl/>
          <w:cs/>
          <w:lang w:val="ar_AE" w:bidi="ar_AE"/>
        </w:rPr>
        <w:t xml:space="preserve">وهذه هي نهاية النص.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6:16–21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يوحنا 6: 16–21 وضعه في قلبك.</w:t>
      </w:r>
    </w:p>
    <w:p>
      <w:pPr>
        <w:bidi/>
      </w:pPr>
      <w:r>
        <w:rPr>
          <w:rtl/>
          <w:cs/>
          <w:lang w:val="ar_AE" w:bidi="ar_AE"/>
        </w:rPr>
      </w:r>
      <w:r>
        <w:rPr>
          <w:rtl/>
          <w:cs/>
          <w:lang w:val="ar_AE" w:bidi="ar_AE"/>
        </w:rPr>
        <w:t>استمع إلى نسخة صوتية من يوحنا 6: 16–21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يسوع والله؟</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16 - 21 من الترجمة الأكثر فهمًا لكم.</w:t>
      </w:r>
    </w:p>
    <w:p>
      <w:pPr>
        <w:bidi/>
      </w:pPr>
      <w:r>
        <w:rPr>
          <w:rtl/>
          <w:cs/>
          <w:lang w:val="ar_AE" w:bidi="ar_AE"/>
        </w:rPr>
      </w:r>
      <w:r>
        <w:rPr>
          <w:rtl/>
          <w:cs/>
          <w:lang w:val="ar_AE" w:bidi="ar_AE"/>
        </w:rPr>
        <w:t>في القصة السابقة، أطعم يسوع خمسة آلاف من الناس. وقد رأى يسوع أن جميع هؤلاء الناس يريدون أن يأخذوه بالقوة ويجعلوه ملكًا عليهم. لذلك أرسل يسوع تلاميذه في سفينة عبر البحيرة، وذهب إلى جبل قريب ليُصلِّي.</w:t>
      </w:r>
    </w:p>
    <w:p>
      <w:pPr>
        <w:bidi/>
      </w:pPr>
      <w:r>
        <w:rPr>
          <w:rtl/>
          <w:cs/>
          <w:lang w:val="ar_AE" w:bidi="ar_AE"/>
        </w:rPr>
      </w:r>
      <w:r>
        <w:rPr>
          <w:rtl/>
          <w:cs/>
          <w:lang w:val="ar_AE" w:bidi="ar_AE"/>
        </w:rPr>
        <w:t>وقد نزل التلاميذ إلى البحيرة، التي تُدعى أيضًا بحر الجليل، في المساء قبل أن تُظلم.</w:t>
      </w:r>
    </w:p>
    <w:p>
      <w:pPr>
        <w:bidi/>
      </w:pPr>
      <w:r>
        <w:rPr>
          <w:rtl/>
          <w:cs/>
          <w:lang w:val="ar_AE" w:bidi="ar_AE"/>
        </w:rPr>
      </w:r>
      <w:r>
        <w:rPr>
          <w:rtl/>
          <w:cs/>
          <w:lang w:val="ar_AE" w:bidi="ar_AE"/>
        </w:rPr>
        <w:t xml:space="preserve">توقَّفوا هنا وانظروا معًا إلى صورة </w:t>
      </w:r>
      <w:r>
        <w:rPr>
          <w:rtl/>
          <w:cs/>
          <w:lang w:val="ar_AE" w:bidi="ar_AE"/>
        </w:rPr>
        <w:t>لبحر الجليل</w:t>
      </w:r>
      <w:r>
        <w:rPr>
          <w:rtl/>
          <w:cs/>
          <w:lang w:val="ar_AE" w:bidi="ar_AE"/>
        </w:rPr>
        <w:t>. (توقَّفوا هنا عن سماع التسجيل الصوتي)</w:t>
      </w:r>
    </w:p>
    <w:p>
      <w:pPr>
        <w:bidi/>
      </w:pPr>
      <w:r>
        <w:rPr>
          <w:rtl/>
          <w:cs/>
          <w:lang w:val="ar_AE" w:bidi="ar_AE"/>
        </w:rPr>
      </w:r>
      <w:r>
        <w:rPr>
          <w:rtl/>
          <w:cs/>
          <w:lang w:val="ar_AE" w:bidi="ar_AE"/>
        </w:rPr>
        <w:t>دخل التلاميذ إلى السفينة وبدأوا في عبور البحر أو البحيرة، إلى كفرناحوم.</w:t>
      </w:r>
    </w:p>
    <w:p>
      <w:pPr>
        <w:bidi/>
      </w:pPr>
      <w:r>
        <w:rPr>
          <w:rtl/>
          <w:cs/>
          <w:lang w:val="ar_AE" w:bidi="ar_AE"/>
        </w:rPr>
      </w:r>
      <w:r>
        <w:rPr>
          <w:rtl/>
          <w:cs/>
          <w:lang w:val="ar_AE" w:bidi="ar_AE"/>
        </w:rPr>
        <w:t xml:space="preserve">توقَّفوا هنا وانظروا كمجموعة إلى خريطة للموقع الذي يغادره التلاميذ ومكان </w:t>
      </w:r>
      <w:r>
        <w:rPr>
          <w:rtl/>
          <w:cs/>
          <w:lang w:val="ar_AE" w:bidi="ar_AE"/>
        </w:rPr>
        <w:t>كفرناحوم</w:t>
      </w:r>
      <w:r>
        <w:rPr>
          <w:rtl/>
          <w:cs/>
          <w:lang w:val="ar_AE" w:bidi="ar_AE"/>
        </w:rPr>
        <w:t>. (توقَّفوا هنا عن سماع التسجيل الصوتي)</w:t>
      </w:r>
    </w:p>
    <w:p>
      <w:pPr>
        <w:bidi/>
      </w:pPr>
      <w:r>
        <w:rPr>
          <w:rtl/>
          <w:cs/>
          <w:lang w:val="ar_AE" w:bidi="ar_AE"/>
        </w:rPr>
      </w:r>
      <w:r>
        <w:rPr>
          <w:rtl/>
          <w:cs/>
          <w:lang w:val="ar_AE" w:bidi="ar_AE"/>
        </w:rPr>
        <w:t>والسفينة التي تم ذكرها هنا هي سفينة صيد. وكان للسفينة شراع مربع ومجاديف خشبية وكان طولها ستة إلى تسعة أمتار. وعلى الأرجح كانت السفينة مصنوعة من أشجار البلوط أو أشجار الأرز.</w:t>
      </w:r>
    </w:p>
    <w:p>
      <w:pPr>
        <w:bidi/>
      </w:pPr>
      <w:r>
        <w:rPr>
          <w:rtl/>
          <w:cs/>
          <w:lang w:val="ar_AE" w:bidi="ar_AE"/>
        </w:rPr>
      </w:r>
      <w:r>
        <w:rPr>
          <w:rtl/>
          <w:cs/>
          <w:lang w:val="ar_AE" w:bidi="ar_AE"/>
        </w:rPr>
        <w:t xml:space="preserve">توقفوا هنا وانظروا معًا كمجموعة إلى صورة </w:t>
      </w:r>
      <w:r>
        <w:rPr>
          <w:rtl/>
          <w:cs/>
          <w:lang w:val="ar_AE" w:bidi="ar_AE"/>
        </w:rPr>
        <w:t>سفينة</w:t>
      </w:r>
      <w:r>
        <w:rPr>
          <w:rtl/>
          <w:cs/>
          <w:lang w:val="ar_AE" w:bidi="ar_AE"/>
        </w:rPr>
        <w:t>. (توقَّفوا هنا عن سماع التسجيل الصوتي)</w:t>
      </w:r>
    </w:p>
    <w:p>
      <w:pPr>
        <w:bidi/>
      </w:pPr>
      <w:r>
        <w:rPr>
          <w:rtl/>
          <w:cs/>
          <w:lang w:val="ar_AE" w:bidi="ar_AE"/>
        </w:rPr>
      </w:r>
      <w:r>
        <w:rPr>
          <w:rtl/>
          <w:cs/>
          <w:lang w:val="ar_AE" w:bidi="ar_AE"/>
        </w:rPr>
        <w:t>الآن أصبح الظلام حالكًا ولا يزال التلاميذ يعبرون البحيرة، لكن يسوع لم يأت إليهم بعد. وهذا يعني أن التلاميذ وحدهم في السفينة. ثم تبدأ رياح قوية في الهبوب وتتسبب في اضطراب مياه البحيرة. وتجعل الأمواج العظيمة السفينة تتأرجح ذهابًا وإيابًا. وقد جدف التلاميذ الآن مسافة خمسة أو ستة كيلومترات. وعندما يقوم الناس بالتجديف، فإنهم يغمسون نهاية المجداف في الماء ثم يسحبون. هذا الفعل يجبر السفينة على التحرك للأمام. ثم رأى التلاميذ شخصًا ما مقبلًا عليهم، ولكنهم لم يعرفوا أنه يسوع. كان يسوع يمشي على سطح المياه، لكن التلاميذ كانوا مرتعبين. ولا يخبرنا إنجيل يوحنا لماذا كان التلاميذ مرتعبين، لكن إنجيل مرقس يخبرنا أن التلاميذ ظنوا أنهم يرون شبحًا.</w:t>
      </w:r>
    </w:p>
    <w:p>
      <w:pPr>
        <w:bidi/>
      </w:pPr>
      <w:r>
        <w:rPr>
          <w:rtl/>
          <w:cs/>
          <w:lang w:val="ar_AE" w:bidi="ar_AE"/>
        </w:rPr>
      </w:r>
      <w:r>
        <w:rPr>
          <w:rtl/>
          <w:cs/>
          <w:lang w:val="ar_AE" w:bidi="ar_AE"/>
        </w:rPr>
        <w:t>توقَّفوا هنا وناقشوا هذا السؤال كمجموعة: كيف تشعرون إذا رأيتم أحدًا يفعل شيئًا يبدو مستحيلًا؟ احكوا قصة عن أمرٍ غير معتاد قد حدث. كيف كان رد فعل الناس لهذا الأمر؟ (توقَّفوا هنا عن سماع التسجيل الصوتي)</w:t>
      </w:r>
    </w:p>
    <w:p>
      <w:pPr>
        <w:bidi/>
      </w:pPr>
      <w:r>
        <w:rPr>
          <w:rtl/>
          <w:cs/>
          <w:lang w:val="ar_AE" w:bidi="ar_AE"/>
        </w:rPr>
      </w:r>
      <w:r>
        <w:rPr>
          <w:rtl/>
          <w:cs/>
          <w:lang w:val="ar_AE" w:bidi="ar_AE"/>
        </w:rPr>
        <w:t>فقال يسوع: "أنا هو. لا تخافوا". ففرح التلاميذ لأن يسوع كان هناك معهم. ثم أراد التلاميذ من يسوع أن يأتي معهم إلى السفينة. من غير الواضح في هذه القصة إن كان يسوع قد دخل السفينة، لكنه على الأرجح قد فعل. وعلى الفور بعد رغبة التلاميذ في قبول يسوع في السفينة، يصل التلاميذ إلى الأرض التي كانوا ذاهبون نحوها.</w:t>
      </w:r>
    </w:p>
    <w:p>
      <w:pPr>
        <w:bidi/>
      </w:pPr>
      <w:r>
        <w:rPr>
          <w:rtl/>
          <w:cs/>
          <w:lang w:val="ar_AE" w:bidi="ar_AE"/>
        </w:rPr>
      </w:r>
      <w:r>
        <w:rPr>
          <w:rtl/>
          <w:cs/>
          <w:lang w:val="ar_AE" w:bidi="ar_AE"/>
        </w:rPr>
        <w:t>توقَّفوا هنا وناقشوا هذا السؤال كمجموعة: احكوا قصة عن وقت كنتم فيه خائفين من شيء ما. كيف تم تهدئة هذا الخوف؟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 16 - 21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يدخل التلاميذ السفينة ويبدأون في التجديف عبر البحيرة.</w:t>
      </w:r>
    </w:p>
    <w:p>
      <w:pPr>
        <w:bidi/>
      </w:pPr>
      <w:r>
        <w:rPr>
          <w:rtl/>
          <w:cs/>
          <w:lang w:val="ar_AE" w:bidi="ar_AE"/>
        </w:rPr>
      </w:r>
      <w:r>
        <w:rPr>
          <w:b/>
          <w:rtl/>
          <w:cs/>
          <w:lang w:val="ar_AE" w:bidi="ar_AE"/>
        </w:rPr>
        <w:t>في المشهد الثاني:</w:t>
      </w:r>
      <w:r>
        <w:rPr>
          <w:rtl/>
          <w:cs/>
          <w:lang w:val="ar_AE" w:bidi="ar_AE"/>
        </w:rPr>
        <w:t xml:space="preserve"> يمشي يسوع على الماء إليهم.</w:t>
      </w:r>
    </w:p>
    <w:p>
      <w:pPr>
        <w:bidi/>
      </w:pPr>
      <w:r>
        <w:rPr>
          <w:rtl/>
          <w:cs/>
          <w:lang w:val="ar_AE" w:bidi="ar_AE"/>
        </w:rPr>
      </w:r>
      <w:r>
        <w:rPr>
          <w:b/>
          <w:rtl/>
          <w:cs/>
          <w:lang w:val="ar_AE" w:bidi="ar_AE"/>
        </w:rPr>
        <w:t>في المشهد الثالث:</w:t>
      </w:r>
      <w:r>
        <w:rPr>
          <w:rtl/>
          <w:cs/>
          <w:lang w:val="ar_AE" w:bidi="ar_AE"/>
        </w:rPr>
        <w:t xml:space="preserve"> يصعد يسوع إلى السفينة وفي الحال يصلون إلى الشاطئ.</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 هذا يحدث في المساء بعد أن بارك يسوع الخبزات والسمكتين وأطعم الجمع الذي كان يضم أكثر من خمسة آلاف.</w:t>
      </w:r>
    </w:p>
    <w:p>
      <w:pPr>
        <w:bidi/>
      </w:pPr>
      <w:r>
        <w:rPr>
          <w:rtl/>
          <w:cs/>
          <w:lang w:val="ar_AE" w:bidi="ar_AE"/>
        </w:rPr>
      </w:r>
      <w:r>
        <w:rPr>
          <w:rtl/>
          <w:cs/>
          <w:lang w:val="ar_AE" w:bidi="ar_AE"/>
        </w:rPr>
        <w:t>وذهب يسوع بعيدًا بمفرده إلى الجبل ليصلِّي. ثم نزل التلاميذ إلى السفينة وعبروا البحيرة إلى كفرناحوم.</w:t>
      </w:r>
    </w:p>
    <w:p>
      <w:pPr>
        <w:bidi/>
      </w:pPr>
      <w:r>
        <w:rPr>
          <w:rtl/>
          <w:cs/>
          <w:lang w:val="ar_AE" w:bidi="ar_AE"/>
        </w:rPr>
      </w:r>
      <w:r>
        <w:rPr>
          <w:rtl/>
          <w:cs/>
          <w:lang w:val="ar_AE" w:bidi="ar_AE"/>
        </w:rPr>
        <w:t xml:space="preserve">توقَّفوا هنا وانظروا إلى خريطة للمكان الذي غادر منه التلاميذ ومكان </w:t>
      </w:r>
      <w:r>
        <w:rPr>
          <w:rtl/>
          <w:cs/>
          <w:lang w:val="ar_AE" w:bidi="ar_AE"/>
        </w:rPr>
        <w:t>كفرناحوم</w:t>
      </w:r>
      <w:r>
        <w:rPr>
          <w:rtl/>
          <w:cs/>
          <w:lang w:val="ar_AE" w:bidi="ar_AE"/>
        </w:rPr>
        <w:t>. (توقَّفوا هنا عن سماع التسجيل الصوتي)</w:t>
      </w:r>
    </w:p>
    <w:p>
      <w:pPr>
        <w:bidi/>
      </w:pPr>
      <w:r>
        <w:rPr>
          <w:rtl/>
          <w:cs/>
          <w:lang w:val="ar_AE" w:bidi="ar_AE"/>
        </w:rPr>
      </w:r>
      <w:r>
        <w:rPr>
          <w:rtl/>
          <w:cs/>
          <w:lang w:val="ar_AE" w:bidi="ar_AE"/>
        </w:rPr>
        <w:t>وقد حلّ الظلام ولم يكن يسوع قد انضم بعد إلى التلاميذ. وكانت رياح قوية تهب، فأصبح الماء هائجًا مع أمواج كبيرة. وكان التلاميذ قد جدفوا نحو 5 إلى 6 كيلومتر. وضعوا في اعتباركم أن التلاميذ كانوا يجدِّفون مسافة طويلة خلال رياح قوية أو عاصفة.</w:t>
      </w:r>
    </w:p>
    <w:p>
      <w:pPr>
        <w:bidi/>
      </w:pPr>
      <w:r>
        <w:rPr>
          <w:rtl/>
          <w:cs/>
          <w:lang w:val="ar_AE" w:bidi="ar_AE"/>
        </w:rPr>
      </w:r>
      <w:r>
        <w:rPr>
          <w:rtl/>
          <w:cs/>
          <w:lang w:val="ar_AE" w:bidi="ar_AE"/>
        </w:rPr>
        <w:t>ثم رأى التلاميذ شخصًا يمشي على الماء نحوهم، ولم يعرفوا أن هذا هو يسوع الذي يمشي على الماء. ثم سار يسوع نحو السفينة وكان التلاميذ خائفين. ويستخدم يوحنا لغة قوية ليقول ويظهر أن يسوع مشى إلى السفينة وأن التلاميذ كانوا خائفين.</w:t>
      </w:r>
    </w:p>
    <w:p>
      <w:pPr>
        <w:bidi/>
      </w:pPr>
      <w:r>
        <w:rPr>
          <w:rtl/>
          <w:cs/>
          <w:lang w:val="ar_AE" w:bidi="ar_AE"/>
        </w:rPr>
      </w:r>
      <w:r>
        <w:rPr>
          <w:rtl/>
          <w:cs/>
          <w:lang w:val="ar_AE" w:bidi="ar_AE"/>
        </w:rPr>
        <w:t>توقَّفوا هنا وتناقشوا كمجموعة: احكوا قصة بها لحظة مثيرة ومخيفة للغاية. وانتبهوا إلى الطريقة التي تسردون بها هذه القصة. ماذا يحدث لشدة صوتكم وسرعته؟</w:t>
      </w:r>
    </w:p>
    <w:p>
      <w:pPr>
        <w:bidi/>
      </w:pPr>
      <w:r>
        <w:rPr>
          <w:rtl/>
          <w:cs/>
          <w:lang w:val="ar_AE" w:bidi="ar_AE"/>
        </w:rPr>
      </w:r>
      <w:r>
        <w:rPr>
          <w:rtl/>
          <w:cs/>
          <w:lang w:val="ar_AE" w:bidi="ar_AE"/>
        </w:rPr>
        <w:t>ويقول يسوع للتلاميذ: "أنا هو الذي يتكلم. يمكنكم أن تكفوا عن الخوف".</w:t>
      </w:r>
    </w:p>
    <w:p>
      <w:pPr>
        <w:bidi/>
      </w:pPr>
      <w:r>
        <w:rPr>
          <w:rtl/>
          <w:cs/>
          <w:lang w:val="ar_AE" w:bidi="ar_AE"/>
        </w:rPr>
      </w:r>
      <w:r>
        <w:rPr>
          <w:rtl/>
          <w:cs/>
          <w:lang w:val="ar_AE" w:bidi="ar_AE"/>
        </w:rPr>
        <w:t>فوافق التلاميذ على أن يقبلوا يسوع داخل السفينة، ثم وصلوا على الفور إلى الشاطئ الذي كان التلاميذ يجدفون نحوه.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 16 - 21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يقترب اليوم من نهايته ويركب التلاميذ السفينة ليبحروا عبر البحيرة. ويذهب يسوع إلى الجبل ليصلي، ويبدأ التلاميذ في التجديف. وعندما يحل الظلام، يكون التلاميذ لا يزالون في السفينة في وسط البحيرة. وتبدأ رياح قوية في أن تهب ويصبح البحر هائجًا. وتضرب الأمواج الكبيرة السفينة.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يجيبون بعبارات مثل: "كنا قلقين من ألا ننجح في الوصول للعبر"، أو "نحن نخاف أن نغرق"، أو "نحن متعبون". إنه أمر صعب للغاية أن نجدِّف مع هذه الأمواج القوية".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يرى التلاميذ يسوع يمشي نحوهم على الماء.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يجيبون بعبارات مثل: "خائفون لأن الأرواح وحدها هي التي يمكنها أن تمشي على الماء"، أو "نحن لا نُصدق". كيف يمشي يسوع على الماء في وسط العاصفة؟" أو "نشعر بالارتياح لأن يسوع قادم ليُخلصنا".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ويخبر يسوع التلاميذ ألا يخافوا.</w:t>
      </w:r>
    </w:p>
    <w:p>
      <w:pPr>
        <w:bidi/>
      </w:pPr>
      <w:r>
        <w:rPr>
          <w:rtl/>
          <w:cs/>
          <w:lang w:val="ar_AE" w:bidi="ar_AE"/>
        </w:rPr>
      </w:r>
      <w:r>
        <w:rPr>
          <w:rtl/>
          <w:cs/>
          <w:lang w:val="ar_AE" w:bidi="ar_AE"/>
        </w:rPr>
        <w:t>في المشهد الثالث، يدخل يسوع السفينة فيصلون على الفور إلى وجهتهم.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16 - 21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نزل </w:t>
      </w:r>
      <w:r>
        <w:rPr>
          <w:b/>
          <w:rtl/>
          <w:cs/>
          <w:lang w:val="ar_AE" w:bidi="ar_AE"/>
        </w:rPr>
        <w:t>التلاميذ</w:t>
      </w:r>
      <w:r>
        <w:rPr>
          <w:rtl/>
          <w:cs/>
          <w:lang w:val="ar_AE" w:bidi="ar_AE"/>
        </w:rPr>
        <w:t xml:space="preserve"> إلى البحيرة، التي تُدعى أيضًا </w:t>
      </w:r>
      <w:r>
        <w:rPr>
          <w:b/>
          <w:rtl/>
          <w:cs/>
          <w:lang w:val="ar_AE" w:bidi="ar_AE"/>
        </w:rPr>
        <w:t>بحر الجليل</w:t>
      </w:r>
      <w:r>
        <w:rPr>
          <w:rtl/>
          <w:cs/>
          <w:lang w:val="ar_AE" w:bidi="ar_AE"/>
        </w:rPr>
        <w:t>، في المساء قبل حلول الظلام. و</w:t>
      </w:r>
      <w:r>
        <w:rPr>
          <w:rtl/>
          <w:cs/>
          <w:lang w:val="ar_AE" w:bidi="ar_AE"/>
        </w:rPr>
        <w:t>التلميذ</w:t>
      </w:r>
      <w:r>
        <w:rPr>
          <w:rtl/>
          <w:cs/>
          <w:lang w:val="ar_AE" w:bidi="ar_AE"/>
        </w:rPr>
        <w:t xml:space="preserve"> هو الشخص الذي يتبع المعلّم ويتعلّم منه. وتشير كلمة "التلاميذ" هنا إلى الاثني عشر رجلًا الذين اختارهم يسوع ليتبعوه عن قرب. راجعوا قاموس الكلمات الرئيسية واستخدموا نفس الكلمة التي استخدمتموها من قبل. بحر الجليل هو بحيرة كبيرة. استخدموا نفس الكلمة التي استخدمتموها في المقاطع السابقة. لمزيدٍ من المعلومات عن </w:t>
      </w:r>
      <w:r>
        <w:rPr>
          <w:rtl/>
          <w:cs/>
          <w:lang w:val="ar_AE" w:bidi="ar_AE"/>
        </w:rPr>
        <w:t>بحر الجليل</w:t>
      </w:r>
      <w:r>
        <w:rPr>
          <w:rtl/>
          <w:cs/>
          <w:lang w:val="ar_AE" w:bidi="ar_AE"/>
        </w:rPr>
        <w:t>، انظروا قاموس الكلمات الرئيسية.</w:t>
      </w:r>
    </w:p>
    <w:p>
      <w:pPr>
        <w:bidi/>
      </w:pPr>
      <w:r>
        <w:rPr>
          <w:rtl/>
          <w:cs/>
          <w:lang w:val="ar_AE" w:bidi="ar_AE"/>
        </w:rPr>
      </w:r>
      <w:r>
        <w:rPr>
          <w:rtl/>
          <w:cs/>
          <w:lang w:val="ar_AE" w:bidi="ar_AE"/>
        </w:rPr>
        <w:t xml:space="preserve">ثم ركب التلاميذ </w:t>
      </w:r>
      <w:r>
        <w:rPr>
          <w:b/>
          <w:rtl/>
          <w:cs/>
          <w:lang w:val="ar_AE" w:bidi="ar_AE"/>
        </w:rPr>
        <w:t>السفينة</w:t>
      </w:r>
      <w:r>
        <w:rPr>
          <w:rtl/>
          <w:cs/>
          <w:lang w:val="ar_AE" w:bidi="ar_AE"/>
        </w:rPr>
        <w:t xml:space="preserve"> وبدأوا في عبور البحيرة إلى </w:t>
      </w:r>
      <w:r>
        <w:rPr>
          <w:b/>
          <w:rtl/>
          <w:cs/>
          <w:lang w:val="ar_AE" w:bidi="ar_AE"/>
        </w:rPr>
        <w:t>كفرناحوم</w:t>
      </w:r>
      <w:r>
        <w:rPr>
          <w:rtl/>
          <w:cs/>
          <w:lang w:val="ar_AE" w:bidi="ar_AE"/>
        </w:rPr>
        <w:t xml:space="preserve">. والسفينة عبارة عن مركب طوله من 7 إلى 9 أمتار وتُستخدم في المقام الأول للصيد. استخدِموا الكلمة أو العبارة نفسها التي استخدمتموها في المقاطع السابقة للإشارة إلى السفينة. لمزيد من المعلومات بخصوص كلمة </w:t>
      </w:r>
      <w:r>
        <w:rPr>
          <w:rtl/>
          <w:cs/>
          <w:lang w:val="ar_AE" w:bidi="ar_AE"/>
        </w:rPr>
        <w:t>سفينة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سفينة</w:t>
      </w:r>
      <w:r>
        <w:rPr>
          <w:rtl/>
          <w:cs/>
          <w:lang w:val="ar_AE" w:bidi="ar_AE"/>
        </w:rPr>
        <w:t>. (توقَّفوا هنا عن سماع التسجيل الصوتي)</w:t>
      </w:r>
    </w:p>
    <w:p>
      <w:pPr>
        <w:bidi/>
      </w:pPr>
      <w:r>
        <w:rPr>
          <w:rtl/>
          <w:cs/>
          <w:lang w:val="ar_AE" w:bidi="ar_AE"/>
        </w:rPr>
      </w:r>
      <w:r>
        <w:rPr>
          <w:rtl/>
          <w:cs/>
          <w:lang w:val="ar_AE" w:bidi="ar_AE"/>
        </w:rPr>
        <w:t>كانت كفرناحوم مدينة تجارية مهمة على بحر الجليل.</w:t>
      </w:r>
    </w:p>
    <w:p>
      <w:pPr>
        <w:bidi/>
      </w:pPr>
      <w:r>
        <w:rPr>
          <w:rtl/>
          <w:cs/>
          <w:lang w:val="ar_AE" w:bidi="ar_AE"/>
        </w:rPr>
      </w:r>
      <w:r>
        <w:rPr>
          <w:rtl/>
          <w:cs/>
          <w:lang w:val="ar_AE" w:bidi="ar_AE"/>
        </w:rPr>
        <w:t xml:space="preserve">توقّفوا هنا وانظروا كمجموعة إلى خريطة </w:t>
      </w:r>
      <w:r>
        <w:rPr>
          <w:rtl/>
          <w:cs/>
          <w:lang w:val="ar_AE" w:bidi="ar_AE"/>
        </w:rPr>
        <w:t>كفرناحوم</w:t>
      </w:r>
      <w:r>
        <w:rPr>
          <w:rtl/>
          <w:cs/>
          <w:lang w:val="ar_AE" w:bidi="ar_AE"/>
        </w:rPr>
        <w:t xml:space="preserve"> التي على بحر الجليل. (توقَّفوا هنا عن سماع التسجيل الصوتي)</w:t>
      </w:r>
    </w:p>
    <w:p>
      <w:pPr>
        <w:bidi/>
      </w:pPr>
      <w:r>
        <w:rPr>
          <w:rtl/>
          <w:cs/>
          <w:lang w:val="ar_AE" w:bidi="ar_AE"/>
        </w:rPr>
      </w:r>
      <w:r>
        <w:rPr>
          <w:rtl/>
          <w:cs/>
          <w:lang w:val="ar_AE" w:bidi="ar_AE"/>
        </w:rPr>
        <w:t xml:space="preserve">لمزيدٍ من المعلومات عن </w:t>
      </w:r>
      <w:r>
        <w:rPr>
          <w:rtl/>
          <w:cs/>
          <w:lang w:val="ar_AE" w:bidi="ar_AE"/>
        </w:rPr>
        <w:t>كفرناحوم</w:t>
      </w:r>
      <w:r>
        <w:rPr>
          <w:rtl/>
          <w:cs/>
          <w:lang w:val="ar_AE" w:bidi="ar_AE"/>
        </w:rPr>
        <w:t>، انظروا قاموس الكلمات الرئيسية.</w:t>
      </w:r>
    </w:p>
    <w:p>
      <w:pPr>
        <w:bidi/>
      </w:pPr>
      <w:r>
        <w:rPr>
          <w:rtl/>
          <w:cs/>
          <w:lang w:val="ar_AE" w:bidi="ar_AE"/>
        </w:rPr>
      </w:r>
      <w:r>
        <w:rPr>
          <w:rtl/>
          <w:cs/>
          <w:lang w:val="ar_AE" w:bidi="ar_AE"/>
        </w:rPr>
        <w:t>كان التلاميذ لا يزالون يعبرون البحيرة عندما حل الظلام، لكن يسوع لم يأت إليهم بعد. وبدأت رياح قوية في أن تهب وتجعل البحر/الماء هائجًا. وتجعل الأمواج العظيمة السفينة تتأرجح ذهابًا وإيابًا. كان التلاميذ قد قطعوا مسافة ثلاثة أو أربعة أميال، أي خمسة أو ستة كيلومتر. ثم رأى التلاميذ يسوع آتيًا إليهم. كان يسوع يمشي على سطح المياه، لكن التلاميذ كانوا مرتعبين.</w:t>
      </w:r>
    </w:p>
    <w:p>
      <w:pPr>
        <w:bidi/>
      </w:pPr>
      <w:r>
        <w:rPr>
          <w:rtl/>
          <w:cs/>
          <w:lang w:val="ar_AE" w:bidi="ar_AE"/>
        </w:rPr>
      </w:r>
      <w:r>
        <w:rPr>
          <w:rtl/>
          <w:cs/>
          <w:lang w:val="ar_AE" w:bidi="ar_AE"/>
        </w:rPr>
        <w:t>فقال يسوع: "أنا هو. لا تخافوا". وساعد التلاميذ يسوع على ركوب السفينة، ثم وصل التلاميذ إلى المدينة التي كانوا ذاهبين إليها.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6:22–27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 إلى يوحنا 6: 22–27 وضعه في قلبك.</w:t>
      </w:r>
    </w:p>
    <w:p>
      <w:pPr>
        <w:bidi/>
      </w:pPr>
      <w:r>
        <w:rPr>
          <w:rtl/>
          <w:cs/>
          <w:lang w:val="ar_AE" w:bidi="ar_AE"/>
        </w:rPr>
      </w:r>
      <w:r>
        <w:rPr>
          <w:rtl/>
          <w:cs/>
          <w:lang w:val="ar_AE" w:bidi="ar_AE"/>
        </w:rPr>
        <w:t>استمع إلى نسخة صوتية من يوحنا 6: 22–27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 xml:space="preserve">ماذا يخبرنا هذا المقطع عن يسوع وعن الله؟ </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22 - 27 من الترجمة الأكثر فهمًا لكم.</w:t>
      </w:r>
    </w:p>
    <w:p>
      <w:pPr>
        <w:bidi/>
      </w:pPr>
      <w:r>
        <w:rPr>
          <w:rtl/>
          <w:cs/>
          <w:lang w:val="ar_AE" w:bidi="ar_AE"/>
        </w:rPr>
      </w:r>
      <w:r>
        <w:rPr>
          <w:rtl/>
          <w:cs/>
          <w:lang w:val="ar_AE" w:bidi="ar_AE"/>
        </w:rPr>
        <w:t>في القصة السابقة، ترك يسوع وتلاميذه جمعًا كبيرًا. وذهب يسوع إلى جبلٍ ليصلِّي، وجدَّف التلاميذ عبر بحر الجليل. ثم التقى يسوع بالتلاميذ عند السفينة في وسط البحيرة وأحضرهم إلى الشاطئ.</w:t>
      </w:r>
    </w:p>
    <w:p>
      <w:pPr>
        <w:bidi/>
      </w:pPr>
      <w:r>
        <w:rPr>
          <w:rtl/>
          <w:cs/>
          <w:lang w:val="ar_AE" w:bidi="ar_AE"/>
        </w:rPr>
      </w:r>
      <w:r>
        <w:rPr>
          <w:rtl/>
          <w:cs/>
          <w:lang w:val="ar_AE" w:bidi="ar_AE"/>
        </w:rPr>
        <w:t>والآن هو اليوم التالي، والناس الذين كان يسوع يكرز لهم في اليوم السابق، كانوا قد رأوا أو تذكّروا، أنه كانت هناك فقط سفينة واحدة في الليلة السابقة. كان الجمع أيضًا يعرفون أن التلاميذ كانوا وحدهم في السفينة. إن كلمة "وحدهم" تعني أن يسوع لم يكن معهم. وتشير كلمة "السفينة" هنا إلى سفينة صيد صغيرة.</w:t>
      </w:r>
    </w:p>
    <w:p>
      <w:pPr>
        <w:bidi/>
      </w:pPr>
      <w:r>
        <w:rPr>
          <w:rtl/>
          <w:cs/>
          <w:lang w:val="ar_AE" w:bidi="ar_AE"/>
        </w:rPr>
      </w:r>
      <w:r>
        <w:rPr>
          <w:rtl/>
          <w:cs/>
          <w:lang w:val="ar_AE" w:bidi="ar_AE"/>
        </w:rPr>
        <w:t xml:space="preserve">توقَّفوا هنا وانظروا إلى صورة </w:t>
      </w:r>
      <w:r>
        <w:rPr>
          <w:rtl/>
          <w:cs/>
          <w:lang w:val="ar_AE" w:bidi="ar_AE"/>
        </w:rPr>
        <w:t>لسفينة صيد</w:t>
      </w:r>
      <w:r>
        <w:rPr>
          <w:rtl/>
          <w:cs/>
          <w:lang w:val="ar_AE" w:bidi="ar_AE"/>
        </w:rPr>
        <w:t>. أوقِفوا الاستماع إلى التسجيل الصوتي هنا.</w:t>
      </w:r>
    </w:p>
    <w:p>
      <w:pPr>
        <w:bidi/>
      </w:pPr>
      <w:r>
        <w:rPr>
          <w:rtl/>
          <w:cs/>
          <w:lang w:val="ar_AE" w:bidi="ar_AE"/>
        </w:rPr>
      </w:r>
      <w:r>
        <w:rPr>
          <w:rtl/>
          <w:cs/>
          <w:lang w:val="ar_AE" w:bidi="ar_AE"/>
        </w:rPr>
        <w:t>ثم في وقت ما، لا نعرف بالضبط متى، وصلت بعض السفن من طبرية إلى المكان الذي كان الناس يأكلون فيه الخبز في اليوم السابق، عندما أطعم يسوع، الرب أو السيد، خمسة آلاف شخص بطريقة معجزية. ومن غير الواضح متى وصلت السفن. ربما كانت السفن قد وصلت قبل أن يرحل يسوع وتلاميذه. أو ربما كانت السفن قد جُرفت بسبب العاصفة. لكن ما هو مهم هنا هو أن الجمع لم يكن يعرف أين كان يسوع أو كيف يمكنه أن يعبر بحر الجليل. إن السفن من طبرية هي نفس نوع سفن الصيد الصغيرة التي كان التلاميذ يستخدمونها. وكانت طبرية مدينة تقع عبر البحيرة.</w:t>
      </w:r>
    </w:p>
    <w:p>
      <w:pPr>
        <w:bidi/>
      </w:pPr>
      <w:r>
        <w:rPr>
          <w:rtl/>
          <w:cs/>
          <w:lang w:val="ar_AE" w:bidi="ar_AE"/>
        </w:rPr>
      </w:r>
      <w:r>
        <w:rPr>
          <w:rtl/>
          <w:cs/>
          <w:lang w:val="ar_AE" w:bidi="ar_AE"/>
        </w:rPr>
        <w:t>وعندما يرى الجمع أو يعرفون أن يسوع وتلاميذه ليسوا في هذه السفن، يدخل الجمع إلى تلك السفن ويبحرون أو يجدفون إلى كفرناحوم ليبحثوا عن يسوع.</w:t>
      </w:r>
    </w:p>
    <w:p>
      <w:pPr>
        <w:bidi/>
      </w:pPr>
      <w:r>
        <w:rPr>
          <w:rtl/>
          <w:cs/>
          <w:lang w:val="ar_AE" w:bidi="ar_AE"/>
        </w:rPr>
      </w:r>
      <w:r>
        <w:rPr>
          <w:rtl/>
          <w:cs/>
          <w:lang w:val="ar_AE" w:bidi="ar_AE"/>
        </w:rPr>
        <w:t xml:space="preserve">توقَّفوا هنا وانظروا كمجموعة إلى صورة </w:t>
      </w:r>
      <w:r>
        <w:rPr>
          <w:rtl/>
          <w:cs/>
          <w:lang w:val="ar_AE" w:bidi="ar_AE"/>
        </w:rPr>
        <w:t>لبحر الجليل</w:t>
      </w:r>
      <w:r>
        <w:rPr>
          <w:rtl/>
          <w:cs/>
          <w:lang w:val="ar_AE" w:bidi="ar_AE"/>
        </w:rPr>
        <w:t>. ولاحظوا أين كان الجمع، وأين كانت كفرناحوم، وأين كانت طبرية. (توقَّفوا هنا عن سماع التسجيل الصوتي)</w:t>
      </w:r>
    </w:p>
    <w:p>
      <w:pPr>
        <w:bidi/>
      </w:pPr>
      <w:r>
        <w:rPr>
          <w:rtl/>
          <w:cs/>
          <w:lang w:val="ar_AE" w:bidi="ar_AE"/>
        </w:rPr>
      </w:r>
      <w:r>
        <w:rPr>
          <w:rtl/>
          <w:cs/>
          <w:lang w:val="ar_AE" w:bidi="ar_AE"/>
        </w:rPr>
        <w:t xml:space="preserve">على الأرجح، لا تعني كلمة "جمع" كل الناس في الجمع، بل تعني العديد من الناس في الجمع. بينما بقية الجمع على الأرجح قد ساروا حول البحيرة. وكانت كفرناحوم مدينة على الجانب الغربي من البحيرة، حيث ذهب يسوع وتلاميذه في الليلة السابقة. </w:t>
      </w:r>
    </w:p>
    <w:p>
      <w:pPr>
        <w:bidi/>
      </w:pPr>
      <w:r>
        <w:rPr>
          <w:rtl/>
          <w:cs/>
          <w:lang w:val="ar_AE" w:bidi="ar_AE"/>
        </w:rPr>
      </w:r>
      <w:r>
        <w:rPr>
          <w:rtl/>
          <w:cs/>
          <w:lang w:val="ar_AE" w:bidi="ar_AE"/>
        </w:rPr>
        <w:t>وعندما يصل الجمع إلى كفرناحوم، فإنهم يبحثون عن يسوع. وعندما وجد الجمع يسوع، قالوا: "يا معلِّم، متى جئت هنا؟" لم يكن يسوع تائهًا، بل لم يكن الجمع يعرف أين كان يسوع. ويطرح الجمع السؤال لأنهم تفاجأوا لأنهم وجدوا يسوع في كفرناحوم. كان الجمع يعرف أنه لم يصعد إلى السفينة في الليلة السابقة، ولم يكن الجمع يتوقع أن يجدوا يسوع في كفرناحوم. فكانوا يريدون أن يعرفوا متى وصل يسوع إلى كفرناحوم.</w:t>
      </w:r>
    </w:p>
    <w:p>
      <w:pPr>
        <w:bidi/>
      </w:pPr>
      <w:r>
        <w:rPr>
          <w:rtl/>
          <w:cs/>
          <w:lang w:val="ar_AE" w:bidi="ar_AE"/>
        </w:rPr>
      </w:r>
      <w:r>
        <w:rPr>
          <w:rtl/>
          <w:cs/>
          <w:lang w:val="ar_AE" w:bidi="ar_AE"/>
        </w:rPr>
        <w:t>كان يسوع يَعلم السبب الحقيقي الذي لأجله كان الجمع يبحث عنه. لكن يسوع لم يجيب على سؤالهم؛ بل انتهر الجمع. وكان يسوع يقول للجمع أنهم كانوا يبحثون عنه ليس بسبب الآيات، أو المعجزات، بل لأنهم كانوا يريدون المزيد من الخبز، أو الطعام.</w:t>
      </w:r>
    </w:p>
    <w:p>
      <w:pPr>
        <w:bidi/>
      </w:pPr>
      <w:r>
        <w:rPr>
          <w:rtl/>
          <w:cs/>
          <w:lang w:val="ar_AE" w:bidi="ar_AE"/>
        </w:rPr>
      </w:r>
      <w:r>
        <w:rPr>
          <w:rtl/>
          <w:cs/>
          <w:lang w:val="ar_AE" w:bidi="ar_AE"/>
        </w:rPr>
        <w:t>فكان يسوع يوبخ الجمع لأنهم كانوا أكثر اهتمامًا بالطعام من الأمور الروحية. ويؤكد يسوع أن الناس كانوا يهتمون فقط بالمزيد من الخبز ليأكلوه. وكان الناس أكثر اهتمامًا بشأن تلبية يسوع لاحتياجاتهم الجسدية، وأقل اهتمامًا بشأن تلبية يسوع لاحتياجاتهم الروحية المهمة.</w:t>
      </w:r>
    </w:p>
    <w:p>
      <w:pPr>
        <w:bidi/>
      </w:pPr>
      <w:r>
        <w:rPr>
          <w:rtl/>
          <w:cs/>
          <w:lang w:val="ar_AE" w:bidi="ar_AE"/>
        </w:rPr>
      </w:r>
      <w:r>
        <w:rPr>
          <w:rtl/>
          <w:cs/>
          <w:lang w:val="ar_AE" w:bidi="ar_AE"/>
        </w:rPr>
        <w:t xml:space="preserve">توقَّفوا هنا وانظروا معًا كمجموعة إلى صورة </w:t>
      </w:r>
      <w:r>
        <w:rPr>
          <w:rtl/>
          <w:cs/>
          <w:lang w:val="ar_AE" w:bidi="ar_AE"/>
        </w:rPr>
        <w:t>لخبز الشعير</w:t>
      </w:r>
      <w:r>
        <w:rPr>
          <w:rtl/>
          <w:cs/>
          <w:lang w:val="ar_AE" w:bidi="ar_AE"/>
        </w:rPr>
        <w:t>. (توقَّفوا هنا عن سماع التسجيل الصوتي)</w:t>
      </w:r>
    </w:p>
    <w:p>
      <w:pPr>
        <w:bidi/>
      </w:pPr>
      <w:r>
        <w:rPr>
          <w:rtl/>
          <w:cs/>
          <w:lang w:val="ar_AE" w:bidi="ar_AE"/>
        </w:rPr>
      </w:r>
      <w:r>
        <w:rPr>
          <w:rtl/>
          <w:cs/>
          <w:lang w:val="ar_AE" w:bidi="ar_AE"/>
        </w:rPr>
        <w:t>ويخبر يسوع الجمع ألا يعملوا من أجل الطعام البائد، بل من أجل الطعام الباقي للحياة الأبدية. إن يسوع لا يقول لا تعملوا. لكنه يقول لا تجتهدوا فقط من أجل الطعام الذي سيفسد يومًا ما لأنه لا يدوم إلى الأبد، بل أيضًا من أجل الطعام الروحي، أو الأشياء الروحية التي ستدوم إلى الأبد ولا تفسد أبدًا. ويخبر يسوع الجمع أن ابن الإنسان سيعطيهم هذا الطعام. وبقوله هذا، يتحدث يسوع عن ذاته. ويقول يسوع هذا لأن الله الآب قد وضع ختمه على ابن الإنسان. إن وضع ختم على شيء يعني إظهار الموافقة عليه. وغالبًا ما كان الملك أو الحاكم يضع خاتمًا خاصًا في الشمع ثم يضغطه على الورق في نهاية الخطاب. وهذا كان يُظهر أن المَلك أو الحاكم يؤيد ما ورد في الرسالة. لقد أظهر الله موافقته على يسوع وما كان يفعله ويقوله. ولأن الله يوافق على خدمة يسوع، لذلك ينبغي أن يأتي الناس إلى يسوع ليسمعوا كيف يمكن أن يمنحهم الحياة الأبدية مع الله.</w:t>
      </w:r>
    </w:p>
    <w:p>
      <w:pPr>
        <w:bidi/>
      </w:pPr>
      <w:r>
        <w:rPr>
          <w:rtl/>
          <w:cs/>
          <w:lang w:val="ar_AE" w:bidi="ar_AE"/>
        </w:rPr>
      </w:r>
      <w:r>
        <w:rPr>
          <w:rtl/>
          <w:cs/>
          <w:lang w:val="ar_AE" w:bidi="ar_AE"/>
        </w:rPr>
        <w:t>توقَّفوا هنا وناقشوا هذا السؤال: كيف تُظهر ثقافتكم أنهم يقبلون شيئًا أو شخصًا؟ احكوا قصة عن وقت أعطى فيه قائد في مجتمعكم موافقته على شخصٍ ما أو تأييده له. كيف أثر هذا على أفكار مجتمعكم بشأن الشخص؟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 22 - 27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كان جمع من الناس يبحثون عن يسوع لكنهم لم يستطيعوا أن يجدوه. واكتشف الجمع أن التلاميذ ويسوع لم يعودوا على نفس الجانب من البحيرة حيث كان الجمع يأكلون ويتعلمون من يسوع في اليوم السابق.</w:t>
      </w:r>
    </w:p>
    <w:p>
      <w:pPr>
        <w:bidi/>
      </w:pPr>
      <w:r>
        <w:rPr>
          <w:rtl/>
          <w:cs/>
          <w:lang w:val="ar_AE" w:bidi="ar_AE"/>
        </w:rPr>
      </w:r>
      <w:r>
        <w:rPr>
          <w:b/>
          <w:rtl/>
          <w:cs/>
          <w:lang w:val="ar_AE" w:bidi="ar_AE"/>
        </w:rPr>
        <w:t>في المشهد الثاني:</w:t>
      </w:r>
      <w:r>
        <w:rPr>
          <w:rtl/>
          <w:cs/>
          <w:lang w:val="ar_AE" w:bidi="ar_AE"/>
        </w:rPr>
        <w:t xml:space="preserve"> يعبر جمع من الناس البحيرة في سفن صغيرة ويجدون يسوع وتلاميذه.</w:t>
      </w:r>
    </w:p>
    <w:p>
      <w:pPr>
        <w:bidi/>
      </w:pPr>
      <w:r>
        <w:rPr>
          <w:rtl/>
          <w:cs/>
          <w:lang w:val="ar_AE" w:bidi="ar_AE"/>
        </w:rPr>
      </w:r>
      <w:r>
        <w:rPr>
          <w:b/>
          <w:rtl/>
          <w:cs/>
          <w:lang w:val="ar_AE" w:bidi="ar_AE"/>
        </w:rPr>
        <w:t>في المشهد الثالث:</w:t>
      </w:r>
      <w:r>
        <w:rPr>
          <w:rtl/>
          <w:cs/>
          <w:lang w:val="ar_AE" w:bidi="ar_AE"/>
        </w:rPr>
        <w:t xml:space="preserve"> يسأل الجمع يسوع سؤالًا، فيجيب يسوع على الجمع.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أنه في اليوم السابق، كان يسوع وتلاميذه على الجانب الآخر من البحيرة، وقد أطعموا الخمسة آلاف شخص بخمسة أرغفة من الخبز وسمكتين. وفي الليلة السابقة، كان التلاميذ قد غادروا في السفينة دون يسوع. وقد آتى يسوع ماشيًا على الماء إلى التلاميذ، ووصلوا إلى وجهتهم بعد أن دعا التلاميذ يسوع إلى دخول السفينة.</w:t>
      </w:r>
    </w:p>
    <w:p>
      <w:pPr>
        <w:bidi/>
      </w:pPr>
      <w:r>
        <w:rPr>
          <w:rtl/>
          <w:cs/>
          <w:lang w:val="ar_AE" w:bidi="ar_AE"/>
        </w:rPr>
      </w:r>
      <w:r>
        <w:rPr>
          <w:rtl/>
          <w:cs/>
          <w:lang w:val="ar_AE" w:bidi="ar_AE"/>
        </w:rPr>
        <w:t>ومن المهم أن نتذكّر أنه على الرغم من أن التلاميذ لم يُذكَروا مباشرة في هذه القصة، فإنهم كانوا هناك مع يسوع على ذلك الجانب من البحيرة وكانوا يستمعون إلى يسوع وهو يُعلِّم الجمع من اليهود.</w:t>
      </w:r>
    </w:p>
    <w:p>
      <w:pPr>
        <w:bidi/>
      </w:pPr>
      <w:r>
        <w:rPr>
          <w:rtl/>
          <w:cs/>
          <w:lang w:val="ar_AE" w:bidi="ar_AE"/>
        </w:rPr>
      </w:r>
      <w:r>
        <w:rPr>
          <w:rtl/>
          <w:cs/>
          <w:lang w:val="ar_AE" w:bidi="ar_AE"/>
        </w:rPr>
        <w:t>في المشهد الأول، كان الجمع يبحثون عن يسوع على جانب البحيرة، حيث كانوا يتعلمون ويأكلون الطعام.</w:t>
      </w:r>
    </w:p>
    <w:p>
      <w:pPr>
        <w:bidi/>
      </w:pPr>
      <w:r>
        <w:rPr>
          <w:rtl/>
          <w:cs/>
          <w:lang w:val="ar_AE" w:bidi="ar_AE"/>
        </w:rPr>
      </w:r>
      <w:r>
        <w:rPr>
          <w:rtl/>
          <w:cs/>
          <w:lang w:val="ar_AE" w:bidi="ar_AE"/>
        </w:rPr>
        <w:t>في المشهد الثاني، لم يجد الجمع يسوع على جانب البحيرة الذي كانوا موجودين عليه. فأخذ الجمع من الشعب اليهودي السفن عبر البحيرة ليبحثوا عن يسوع. ونحن لا نعرف متى وصلت هذه السفن بالضبط إلى المكان الذي كان فيه الجمع. وعلى الأرجح لم يبحر الجمع بأكمله إلى كفرناحوم، بل بعض الجمع فقط قد أبحر. بينما بقية الجمع على الأرجح قد ساروا حول البحيرة. وكانت كفرناحوم مدينة على الجانب الغربي من البحيرة، حيث ذهب يسوع وتلاميذه في الليلة السابقة. ومن المهم أن نلاحظ أن المكان الذي وجد فيه الجمع من اليهود والقادة اليهود يسوع هو المجمع في كفرناحوم حيث كان يسوع يُعلِّم. ونحن نعرف هذا من قصة لاحقة.</w:t>
      </w:r>
    </w:p>
    <w:p>
      <w:pPr>
        <w:bidi/>
      </w:pPr>
      <w:r>
        <w:rPr>
          <w:rtl/>
          <w:cs/>
          <w:lang w:val="ar_AE" w:bidi="ar_AE"/>
        </w:rPr>
      </w:r>
      <w:r>
        <w:rPr>
          <w:rtl/>
          <w:cs/>
          <w:lang w:val="ar_AE" w:bidi="ar_AE"/>
        </w:rPr>
        <w:t xml:space="preserve">توقَّفوا هنا وانظروا كمجموعة إلى صورة </w:t>
      </w:r>
      <w:r>
        <w:rPr>
          <w:rtl/>
          <w:cs/>
          <w:lang w:val="ar_AE" w:bidi="ar_AE"/>
        </w:rPr>
        <w:t>لبحر الجليل</w:t>
      </w:r>
      <w:r>
        <w:rPr>
          <w:rtl/>
          <w:cs/>
          <w:lang w:val="ar_AE" w:bidi="ar_AE"/>
        </w:rPr>
        <w:t>. ولاحظوا الطرق التي سار بها الجمع للوصول إلى كفرناحوم إما بالسفن أو من خلال السير. (توقَّفوا هنا عن سماع التسجيل الصوتي)</w:t>
      </w:r>
    </w:p>
    <w:p>
      <w:pPr>
        <w:bidi/>
      </w:pPr>
      <w:r>
        <w:rPr>
          <w:rtl/>
          <w:cs/>
          <w:lang w:val="ar_AE" w:bidi="ar_AE"/>
        </w:rPr>
      </w:r>
      <w:r>
        <w:rPr>
          <w:rtl/>
          <w:cs/>
          <w:lang w:val="ar_AE" w:bidi="ar_AE"/>
        </w:rPr>
        <w:t>في المشهد الثالث، سأل الجمع يسوع عن متى كان قد وصل، وليس كيف وصل إلى هناك. كان الجمع على الأرجح يعتقدون أن يسوع كان قد مشى إلى كفرناحوم وأنهم تفاجئوا لأنه وصل إلى المدينة بهذه السرعة، لكن يسوع لم يجب مباشرة على سؤال الجمع بل تعمَّق في ما كان الناس يحتاجون إليه حقًا من يسوع. وعندما استخدم يسوع عبارة "الحق الحق"، كان يؤكد على ما كان على وشك أن يقوله. وقد علَّم يسوع الجمع عن الفرق بين الطعام المادي، الذي سيفسد في النهاية، والطعام الروحي الذي سيدوم إلى الأبد. ويخبر يسوع الجمع أن ابن الإنسان سيعطيهم هذا الطعام. ولقب ابن الإنسان هو اللقب الذي يستخدمه يسوع للإشارة إلى ذاته.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 22 - 27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الشعب</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أدرك الجمع أن يسوع لم يعد موجودًا في منطقتهم. وكان يسوع قد أطعم هذا الجمع في اليوم السابق. كما أنهم قد تذكّروا أنه كانت هناك سفينة واحدة فقط، وأن يسوع لم يدخل هذه السفينة، بل تلاميذه فقط. وأن هذه السفينة لم تعد موجودة هناك بعد.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"نحن مرتبكون بشأن المكان الذي قد يكون يسوع ذهب إليه"، أو "نشعر بالفضول بشأن كيفية اختفاء يسوع"، أو "نشعر بالانزعاج لأن يسوع قد تركنا".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يرى الجمع السفن وقد رست على الشاطئ بالقرب من المكان الذي هم فيه، لكن يسوع ليس في أي من السفن. فيدخل بعض الجمع إلى السفن. </w:t>
      </w:r>
    </w:p>
    <w:p>
      <w:pPr>
        <w:bidi/>
      </w:pPr>
      <w:r>
        <w:rPr>
          <w:rtl/>
          <w:cs/>
          <w:lang w:val="ar_AE" w:bidi="ar_AE"/>
        </w:rPr>
      </w:r>
      <w:r>
        <w:rPr>
          <w:rtl/>
          <w:cs/>
          <w:lang w:val="ar_AE" w:bidi="ar_AE"/>
        </w:rPr>
        <w:t>وفي المشهد الثاني، يبحر الجمع في السفن إلى كفرناحوم ليبحثوا عن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"نحن مصممون أن نعرف أين ذهب يسوع"، أو "نحن غاضبون من يسوع لأنه تركنا ولم يخبرنا أين يذهب"، أو "نحن نشعر بالفضول ما إذا كان يسوع في كفرناحوم وكيف وصل إلى هناك".</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على الأرجح فإن بقية الجمع يمشون، ويبحث الجمع في كل مكان في كفرناحوم. فيجد الجمع يسوع. </w:t>
      </w:r>
    </w:p>
    <w:p>
      <w:pPr>
        <w:bidi/>
      </w:pPr>
      <w:r>
        <w:rPr>
          <w:rtl/>
          <w:cs/>
          <w:lang w:val="ar_AE" w:bidi="ar_AE"/>
        </w:rPr>
      </w:r>
      <w:r>
        <w:rPr>
          <w:rtl/>
          <w:cs/>
          <w:lang w:val="ar_AE" w:bidi="ar_AE"/>
        </w:rPr>
        <w:t>وفي المشهد الثالث، يسأل الجمع: "يا معلِّم، متى جئت إلى هنا؟" وعلى الأرجح كان الجمع مندهشًا لوجوده هناك.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"نحن مندهشون لأننا وجدنا يسوع في كفرناحوم"، أو "نشعر بالصدمة لأننا وجدنا يسوع في كفرناحوم"، أو "نشعر بالارتباك لأن يسوع كان بالفعل في كفرناحوم".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يسوع يعلم ما الذي كان الجمع يبحث عنه حقًا ويخبرهم به. فيقول يسوع: "الحقّ أقول لكم: إنّكم تبحثون عنّي، ليس لأنكم رأيتم آيات، بل لأنكم أكلتم خبزًا".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"أشعر بالانزعاج لأن الجمع قد تبعني ووجدني"، أو "أشعر بالشفقة لأنهم قد ضلوا ولم يدركوا ذلك"، أو "أشعر بالإحباط لأن الجمع اهتم فقط برؤية المعجزات التي يمكنني فعلها".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يخبر يسوع الجمع أن يجتهدوا أكثر للحصول على الطعام الروحي الذي يدوم إلى الأبد، بدلًا من الطعام الجسدي الذي يفسد بسرعة. كما يقول يسوع للجمع أن ابن الإنسان سيعطيهم هذا الطعام الروحي، لأن الله الآب وضع ختم موافقته على ابن الإنسان، الذي هو يسوع أيضًا.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22 - 27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الناس الذين كان يسوع، </w:t>
      </w:r>
      <w:r>
        <w:rPr>
          <w:b/>
          <w:rtl/>
          <w:cs/>
          <w:lang w:val="ar_AE" w:bidi="ar_AE"/>
        </w:rPr>
        <w:t>الرب</w:t>
      </w:r>
      <w:r>
        <w:rPr>
          <w:rtl/>
          <w:cs/>
          <w:lang w:val="ar_AE" w:bidi="ar_AE"/>
        </w:rPr>
        <w:t xml:space="preserve"> أو السيّد، يكرز لهم في اليوم السابق، كانوا قد رأوا أو تذكّروا، أنه كانت هناك مجرد سفينة واحدة في الليلة السابقة. لمزيدٍ من المعلومات عن </w:t>
      </w:r>
      <w:r>
        <w:rPr>
          <w:rtl/>
          <w:cs/>
          <w:lang w:val="ar_AE" w:bidi="ar_AE"/>
        </w:rPr>
        <w:t>الرب</w:t>
      </w:r>
      <w:r>
        <w:rPr>
          <w:rtl/>
          <w:cs/>
          <w:lang w:val="ar_AE" w:bidi="ar_AE"/>
        </w:rPr>
        <w:t>، انظروا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كان الجمع أيضًا يعرفون أن التلاميذ كانوا وحدهم في </w:t>
      </w:r>
      <w:r>
        <w:rPr>
          <w:b/>
          <w:rtl/>
          <w:cs/>
          <w:lang w:val="ar_AE" w:bidi="ar_AE"/>
        </w:rPr>
        <w:t>السفينة</w:t>
      </w:r>
      <w:r>
        <w:rPr>
          <w:rtl/>
          <w:cs/>
          <w:lang w:val="ar_AE" w:bidi="ar_AE"/>
        </w:rPr>
        <w:t xml:space="preserve">. استخدِموا الكلمة أو العبارة نفسها التي استخدمتموها في المقاطع السابقة للإشارة إلى السفينة. لمزيد من المعلومات بخصوص كلمة </w:t>
      </w:r>
      <w:r>
        <w:rPr>
          <w:rtl/>
          <w:cs/>
          <w:lang w:val="ar_AE" w:bidi="ar_AE"/>
        </w:rPr>
        <w:t>سفينة</w:t>
      </w:r>
      <w:r>
        <w:rPr>
          <w:rtl/>
          <w:cs/>
          <w:lang w:val="ar_AE" w:bidi="ar_AE"/>
        </w:rPr>
        <w:t>، برجاء الرجوع إلى قاموس الكلمات الرئيسية. استخدموا نفس الكلمة أو العبارة في جميع أنحاء هذا المقطع.</w:t>
      </w:r>
    </w:p>
    <w:p>
      <w:pPr>
        <w:bidi/>
      </w:pPr>
      <w:r>
        <w:rPr>
          <w:rtl/>
          <w:cs/>
          <w:lang w:val="ar_AE" w:bidi="ar_AE"/>
        </w:rPr>
      </w:r>
      <w:r>
        <w:rPr>
          <w:rtl/>
          <w:cs/>
          <w:lang w:val="ar_AE" w:bidi="ar_AE"/>
        </w:rPr>
        <w:t xml:space="preserve">توقَّفوا هنا وانظروا معًا كمجموعة إلى صورة </w:t>
      </w:r>
      <w:r>
        <w:rPr>
          <w:rtl/>
          <w:cs/>
          <w:lang w:val="ar_AE" w:bidi="ar_AE"/>
        </w:rPr>
        <w:t>للسفينة</w:t>
      </w:r>
      <w:r>
        <w:rPr>
          <w:rtl/>
          <w:cs/>
          <w:lang w:val="ar_AE" w:bidi="ar_AE"/>
        </w:rPr>
        <w:t xml:space="preserve"> التي كان الجمع قد أبحر فيها. أوقفوا سماع التسجيل الصوتي هنا.</w:t>
      </w:r>
    </w:p>
    <w:p>
      <w:pPr>
        <w:bidi/>
      </w:pPr>
      <w:r>
        <w:rPr>
          <w:rtl/>
          <w:cs/>
          <w:lang w:val="ar_AE" w:bidi="ar_AE"/>
        </w:rPr>
      </w:r>
      <w:r>
        <w:rPr>
          <w:rtl/>
          <w:cs/>
          <w:lang w:val="ar_AE" w:bidi="ar_AE"/>
        </w:rPr>
        <w:t>كلمة "وحدهم" هنا تعني أن يسوع لم يكن معهم.</w:t>
      </w:r>
    </w:p>
    <w:p>
      <w:pPr>
        <w:bidi/>
      </w:pPr>
      <w:r>
        <w:rPr>
          <w:rtl/>
          <w:cs/>
          <w:lang w:val="ar_AE" w:bidi="ar_AE"/>
        </w:rPr>
      </w:r>
      <w:r>
        <w:rPr>
          <w:rtl/>
          <w:cs/>
          <w:lang w:val="ar_AE" w:bidi="ar_AE"/>
        </w:rPr>
        <w:t xml:space="preserve">ثم وصلت بعض السفن من </w:t>
      </w:r>
      <w:r>
        <w:rPr>
          <w:b/>
          <w:rtl/>
          <w:cs/>
          <w:lang w:val="ar_AE" w:bidi="ar_AE"/>
        </w:rPr>
        <w:t>طبرية</w:t>
      </w:r>
      <w:r>
        <w:rPr>
          <w:rtl/>
          <w:cs/>
          <w:lang w:val="ar_AE" w:bidi="ar_AE"/>
        </w:rPr>
        <w:t xml:space="preserve"> بالقرب من مكان الجمع. وكانت طبرية مدينة رومانية سُميت على اسم الإمبراطور طيباريوس.</w:t>
      </w:r>
    </w:p>
    <w:p>
      <w:pPr>
        <w:bidi/>
      </w:pPr>
      <w:r>
        <w:rPr>
          <w:rtl/>
          <w:cs/>
          <w:lang w:val="ar_AE" w:bidi="ar_AE"/>
        </w:rPr>
      </w:r>
      <w:r>
        <w:rPr>
          <w:rtl/>
          <w:cs/>
          <w:lang w:val="ar_AE" w:bidi="ar_AE"/>
        </w:rPr>
        <w:t xml:space="preserve">توقَّفوا هنا وانظروا كمجموعة إلى صورة </w:t>
      </w:r>
      <w:r>
        <w:rPr>
          <w:rtl/>
          <w:cs/>
          <w:lang w:val="ar_AE" w:bidi="ar_AE"/>
        </w:rPr>
        <w:t>لبحر الجليل</w:t>
      </w:r>
      <w:r>
        <w:rPr>
          <w:rtl/>
          <w:cs/>
          <w:lang w:val="ar_AE" w:bidi="ar_AE"/>
        </w:rPr>
        <w:t>. حددوا مكان طبرية على الخريطة، ومكان الجمع، ومكان كفرناحوم. أوقفوا سماع التسجيل الصوتي هنا.</w:t>
      </w:r>
    </w:p>
    <w:p>
      <w:pPr>
        <w:bidi/>
      </w:pPr>
      <w:r>
        <w:rPr>
          <w:rtl/>
          <w:cs/>
          <w:lang w:val="ar_AE" w:bidi="ar_AE"/>
        </w:rPr>
      </w:r>
      <w:r>
        <w:rPr>
          <w:rtl/>
          <w:cs/>
          <w:lang w:val="ar_AE" w:bidi="ar_AE"/>
        </w:rPr>
        <w:t xml:space="preserve">يدخل الجمع السفن ويبحرون أو يجدفون إلى </w:t>
      </w:r>
      <w:r>
        <w:rPr>
          <w:b/>
          <w:rtl/>
          <w:cs/>
          <w:lang w:val="ar_AE" w:bidi="ar_AE"/>
        </w:rPr>
        <w:t>كفرناحوم</w:t>
      </w:r>
      <w:r>
        <w:rPr>
          <w:rtl/>
          <w:cs/>
          <w:lang w:val="ar_AE" w:bidi="ar_AE"/>
        </w:rPr>
        <w:t xml:space="preserve"> ليبحثوا عن يسوع. لمزيدٍ من المعلومات عن </w:t>
      </w:r>
      <w:r>
        <w:rPr>
          <w:rtl/>
          <w:cs/>
          <w:lang w:val="ar_AE" w:bidi="ar_AE"/>
        </w:rPr>
        <w:t>كفرناحوم</w:t>
      </w:r>
      <w:r>
        <w:rPr>
          <w:rtl/>
          <w:cs/>
          <w:lang w:val="ar_AE" w:bidi="ar_AE"/>
        </w:rPr>
        <w:t>، انظر قاموس الكلمات الرئيسية.</w:t>
      </w:r>
    </w:p>
    <w:p>
      <w:pPr>
        <w:bidi/>
      </w:pPr>
      <w:r>
        <w:rPr>
          <w:rtl/>
          <w:cs/>
          <w:lang w:val="ar_AE" w:bidi="ar_AE"/>
        </w:rPr>
      </w:r>
      <w:r>
        <w:rPr>
          <w:rtl/>
          <w:cs/>
          <w:lang w:val="ar_AE" w:bidi="ar_AE"/>
        </w:rPr>
        <w:t xml:space="preserve">وعندما وجد الجمع يسوع، قالوا: "يا </w:t>
      </w:r>
      <w:r>
        <w:rPr>
          <w:b/>
          <w:rtl/>
          <w:cs/>
          <w:lang w:val="ar_AE" w:bidi="ar_AE"/>
        </w:rPr>
        <w:t>معلِّم (راباي)</w:t>
      </w:r>
      <w:r>
        <w:rPr>
          <w:rtl/>
          <w:cs/>
          <w:lang w:val="ar_AE" w:bidi="ar_AE"/>
        </w:rPr>
        <w:t xml:space="preserve">، متى جئت هنا؟" راباي هو اسم آخر للمعلِّم. استخدموا نفس الكلمة التي استخدمتموها لكلمة راباي في المقاطع السابقة. لمزيدٍ من المعلومات عن </w:t>
      </w:r>
      <w:r>
        <w:rPr>
          <w:rtl/>
          <w:cs/>
          <w:lang w:val="ar_AE" w:bidi="ar_AE"/>
        </w:rPr>
        <w:t>راباي (المعلِّم)</w:t>
      </w:r>
      <w:r>
        <w:rPr>
          <w:rtl/>
          <w:cs/>
          <w:lang w:val="ar_AE" w:bidi="ar_AE"/>
        </w:rPr>
        <w:t>، انظروا قاموس الكلمات الرئيسية.</w:t>
      </w:r>
    </w:p>
    <w:p>
      <w:pPr>
        <w:bidi/>
      </w:pPr>
      <w:r>
        <w:rPr>
          <w:rtl/>
          <w:cs/>
          <w:lang w:val="ar_AE" w:bidi="ar_AE"/>
        </w:rPr>
      </w:r>
      <w:r>
        <w:rPr>
          <w:rtl/>
          <w:cs/>
          <w:lang w:val="ar_AE" w:bidi="ar_AE"/>
        </w:rPr>
        <w:t xml:space="preserve">كان يسوع يَعلم السبب الحقيقي الذي لأجله كان الجمع يبحث عنه. وقد أخبر يسوع الجمع أنهم كانوا يبحثون عنه ليس بسبب </w:t>
      </w:r>
      <w:r>
        <w:rPr>
          <w:b/>
          <w:rtl/>
          <w:cs/>
          <w:lang w:val="ar_AE" w:bidi="ar_AE"/>
        </w:rPr>
        <w:t>الآيات</w:t>
      </w:r>
      <w:r>
        <w:rPr>
          <w:rtl/>
          <w:cs/>
          <w:lang w:val="ar_AE" w:bidi="ar_AE"/>
        </w:rPr>
        <w:t xml:space="preserve">، أو </w:t>
      </w:r>
      <w:r>
        <w:rPr>
          <w:b/>
          <w:rtl/>
          <w:cs/>
          <w:lang w:val="ar_AE" w:bidi="ar_AE"/>
        </w:rPr>
        <w:t>المعجزات</w:t>
      </w:r>
      <w:r>
        <w:rPr>
          <w:rtl/>
          <w:cs/>
          <w:lang w:val="ar_AE" w:bidi="ar_AE"/>
        </w:rPr>
        <w:t xml:space="preserve">، بل لأنهم كانوا يريدون المزيد من الطعام. </w:t>
      </w:r>
      <w:r>
        <w:rPr>
          <w:rtl/>
          <w:cs/>
          <w:lang w:val="ar_AE" w:bidi="ar_AE"/>
        </w:rPr>
        <w:t>الآية</w:t>
      </w:r>
      <w:r>
        <w:rPr>
          <w:rtl/>
          <w:cs/>
          <w:lang w:val="ar_AE" w:bidi="ar_AE"/>
        </w:rPr>
        <w:t xml:space="preserve"> أو المعجزة هي عمل لا يستطيع أحد سوى الله فعله. لمزيد من المعلومات عن </w:t>
      </w:r>
      <w:r>
        <w:rPr>
          <w:rtl/>
          <w:cs/>
          <w:lang w:val="ar_AE" w:bidi="ar_AE"/>
        </w:rPr>
        <w:t>المعجزات</w:t>
      </w:r>
      <w:r>
        <w:rPr>
          <w:rtl/>
          <w:cs/>
          <w:lang w:val="ar_AE" w:bidi="ar_AE"/>
        </w:rPr>
        <w:t>، انظروا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ويخبر يسوع الجمع ألا يعملوا من أجل الطعام البائد، بل من أجل الطعام الباقي </w:t>
      </w:r>
      <w:r>
        <w:rPr>
          <w:b/>
          <w:rtl/>
          <w:cs/>
          <w:lang w:val="ar_AE" w:bidi="ar_AE"/>
        </w:rPr>
        <w:t>للحياة الأبدية</w:t>
      </w:r>
      <w:r>
        <w:rPr>
          <w:rtl/>
          <w:cs/>
          <w:lang w:val="ar_AE" w:bidi="ar_AE"/>
        </w:rPr>
        <w:t xml:space="preserve">. والحياة الأبدية تعني حياة مع الله لن تنتهي أبدًا. لمزيدٍ من المعلومات عن </w:t>
      </w:r>
      <w:r>
        <w:rPr>
          <w:rtl/>
          <w:cs/>
          <w:lang w:val="ar_AE" w:bidi="ar_AE"/>
        </w:rPr>
        <w:t>الحياة الأبدية</w:t>
      </w:r>
      <w:r>
        <w:rPr>
          <w:rtl/>
          <w:cs/>
          <w:lang w:val="ar_AE" w:bidi="ar_AE"/>
        </w:rPr>
        <w:t>، انظروا قاموس الكلمات الرئيسية. استخدِموا الكلمة نفسها التي استخدمتموها في المقاطع السابقة.</w:t>
      </w:r>
    </w:p>
    <w:p>
      <w:pPr>
        <w:bidi/>
      </w:pPr>
      <w:r>
        <w:rPr>
          <w:rtl/>
          <w:cs/>
          <w:lang w:val="ar_AE" w:bidi="ar_AE"/>
        </w:rPr>
      </w:r>
      <w:r>
        <w:rPr>
          <w:rtl/>
          <w:cs/>
          <w:lang w:val="ar_AE" w:bidi="ar_AE"/>
        </w:rPr>
        <w:t xml:space="preserve">وقد قال يسوع للجمع أن </w:t>
      </w:r>
      <w:r>
        <w:rPr>
          <w:b/>
          <w:rtl/>
          <w:cs/>
          <w:lang w:val="ar_AE" w:bidi="ar_AE"/>
        </w:rPr>
        <w:t>ابن الإنسان</w:t>
      </w:r>
      <w:r>
        <w:rPr>
          <w:rtl/>
          <w:cs/>
          <w:lang w:val="ar_AE" w:bidi="ar_AE"/>
        </w:rPr>
        <w:t xml:space="preserve"> سيعطيهم هذا الطعام. ولقب ابن الإنسان هو اللقب الذي يستخدمه يسوع للإشارة إلى ذاته، استخدم الترجمة ذاتها للقب "ابن الإنسان" التي استخدمتها في المقاطع السابقة. لمزيد من المعلومات بخصوص </w:t>
      </w:r>
      <w:r>
        <w:rPr>
          <w:rtl/>
          <w:cs/>
          <w:lang w:val="ar_AE" w:bidi="ar_AE"/>
        </w:rPr>
        <w:t>ابن الإنسان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يسوع هذا لأن </w:t>
      </w:r>
      <w:r>
        <w:rPr>
          <w:b/>
          <w:rtl/>
          <w:cs/>
          <w:lang w:val="ar_AE" w:bidi="ar_AE"/>
        </w:rPr>
        <w:t>الله الآب</w:t>
      </w:r>
      <w:r>
        <w:rPr>
          <w:rtl/>
          <w:cs/>
          <w:lang w:val="ar_AE" w:bidi="ar_AE"/>
        </w:rPr>
        <w:t xml:space="preserve"> قد وضع </w:t>
      </w:r>
      <w:r>
        <w:rPr>
          <w:b/>
          <w:rtl/>
          <w:cs/>
          <w:lang w:val="ar_AE" w:bidi="ar_AE"/>
        </w:rPr>
        <w:t>ختمه</w:t>
      </w:r>
      <w:r>
        <w:rPr>
          <w:rtl/>
          <w:cs/>
          <w:lang w:val="ar_AE" w:bidi="ar_AE"/>
        </w:rPr>
        <w:t xml:space="preserve"> على ابن الإنسان. أن تضع ختمًا على شيء ما فهذا يعني أنك تضع علامة القبول والتأييد عليه.</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ختم</w:t>
      </w:r>
      <w:r>
        <w:rPr>
          <w:rtl/>
          <w:cs/>
          <w:lang w:val="ar_AE" w:bidi="ar_AE"/>
        </w:rPr>
        <w:t>. قد يكون من المفيد تذكُّر المقطع السابق عندما عمَّد يوحنا المعمدان يسوع وأرسل الله حمامة. أوقفوا سماع التسجيل الصوتي هنا.</w:t>
      </w:r>
    </w:p>
    <w:p>
      <w:pPr>
        <w:bidi/>
      </w:pPr>
      <w:r>
        <w:rPr>
          <w:rtl/>
          <w:cs/>
          <w:lang w:val="ar_AE" w:bidi="ar_AE"/>
        </w:rPr>
      </w:r>
      <w:r>
        <w:rPr>
          <w:rtl/>
          <w:cs/>
          <w:lang w:val="ar_AE" w:bidi="ar_AE"/>
        </w:rPr>
        <w:t xml:space="preserve">الله الآب هو التعبير الذي يشير به يسوع إلى الله ليصف العلاقة الوثيقة التي تربطه مع الله. لمزيد من المعلومات عن الله الآب، راجعوا مصطلح </w:t>
      </w:r>
      <w:r>
        <w:rPr>
          <w:rtl/>
          <w:cs/>
          <w:lang w:val="ar_AE" w:bidi="ar_AE"/>
        </w:rPr>
        <w:t>ابن الله</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6:28–40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6: 28–40 وضعوه في قلوبكم.</w:t>
      </w:r>
    </w:p>
    <w:p>
      <w:pPr>
        <w:bidi/>
      </w:pPr>
      <w:r>
        <w:rPr>
          <w:rtl/>
          <w:cs/>
          <w:lang w:val="ar_AE" w:bidi="ar_AE"/>
        </w:rPr>
      </w:r>
      <w:r>
        <w:rPr>
          <w:rtl/>
          <w:cs/>
          <w:lang w:val="ar_AE" w:bidi="ar_AE"/>
        </w:rPr>
        <w:t>استمعوا إلى نسخة صوتية من يوحنا 6: 28–40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 xml:space="preserve">ماذا يخبرنا هذا المقطع عن يسوع والله؟ </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28 - 40 من الترجمة الأكثر فهمًا لكم.</w:t>
      </w:r>
    </w:p>
    <w:p>
      <w:pPr>
        <w:bidi/>
      </w:pPr>
      <w:r>
        <w:rPr>
          <w:rtl/>
          <w:cs/>
          <w:lang w:val="ar_AE" w:bidi="ar_AE"/>
        </w:rPr>
      </w:r>
      <w:r>
        <w:rPr>
          <w:rtl/>
          <w:cs/>
          <w:lang w:val="ar_AE" w:bidi="ar_AE"/>
        </w:rPr>
        <w:t>في المقطع السابق، أبحر جمع، أو مجموعة من الناس، عبر بحر الجليل إلى مدينة تُدعى كفرناحوم. فقد كان الجمع يبحث عن يسوع لأنه في اليوم السابق قد صنع معجزة ومنح الطعام. وعندما وجد الجمع يسوع، طلب منهم يسوع أن يعملوا من أجل الحصول على طعام روحي لن يفسد أبدًا. وقد وعد يسوع أن يُعطي الجموع هذا الطعام. كما قال يسوع أيضًا إن الله قد أيَّد ما كان يفعله.</w:t>
      </w:r>
    </w:p>
    <w:p>
      <w:pPr>
        <w:bidi/>
      </w:pPr>
      <w:r>
        <w:rPr>
          <w:rtl/>
          <w:cs/>
          <w:lang w:val="ar_AE" w:bidi="ar_AE"/>
        </w:rPr>
      </w:r>
      <w:r>
        <w:rPr>
          <w:rtl/>
          <w:cs/>
          <w:lang w:val="ar_AE" w:bidi="ar_AE"/>
        </w:rPr>
        <w:t>وهذه القصة هي استمرار للحوار بين الجمع ويسوع.</w:t>
      </w:r>
    </w:p>
    <w:p>
      <w:pPr>
        <w:bidi/>
      </w:pPr>
      <w:r>
        <w:rPr>
          <w:rtl/>
          <w:cs/>
          <w:lang w:val="ar_AE" w:bidi="ar_AE"/>
        </w:rPr>
      </w:r>
      <w:r>
        <w:rPr>
          <w:rtl/>
          <w:cs/>
          <w:lang w:val="ar_AE" w:bidi="ar_AE"/>
        </w:rPr>
        <w:t>فيسأل الناس يسوع: "ماذا يجب أن نفعل كي نعمل أعمال الله؟" فقد كان الناس يريدون أن يعرفوا ما هي الأشياء أو الأفعال التي يجب أن يفعلوها ليطيعوا الله. وكان الناس يعرفون بالفعل أن الله قد أيَّد يسوع. وكانوا يريدون أن يعرفوا ما الذي يفعلونه حتى يرضى الله عنهم ويؤيدهم أيضًا.</w:t>
      </w:r>
    </w:p>
    <w:p>
      <w:pPr>
        <w:bidi/>
      </w:pPr>
      <w:r>
        <w:rPr>
          <w:rtl/>
          <w:cs/>
          <w:lang w:val="ar_AE" w:bidi="ar_AE"/>
        </w:rPr>
      </w:r>
      <w:r>
        <w:rPr>
          <w:rtl/>
          <w:cs/>
          <w:lang w:val="ar_AE" w:bidi="ar_AE"/>
        </w:rPr>
        <w:t>توقَّفوا هنا وناقشوا هذا السؤال كمجموعة: ما أنواع الأعمال المطلوبة أو المُتوقَّعة في عائلتكم أو مجتمعكم؟ وماذا سيحدث إذا رفضتم أن تفعلوا هذه الأعمال؟ أوقفوا سماع التسجيل الصوتي هنا.</w:t>
      </w:r>
    </w:p>
    <w:p>
      <w:pPr>
        <w:bidi/>
      </w:pPr>
      <w:r>
        <w:rPr>
          <w:rtl/>
          <w:cs/>
          <w:lang w:val="ar_AE" w:bidi="ar_AE"/>
        </w:rPr>
      </w:r>
      <w:r>
        <w:rPr>
          <w:rtl/>
          <w:cs/>
          <w:lang w:val="ar_AE" w:bidi="ar_AE"/>
        </w:rPr>
        <w:t>فيقول يسوع إنه لا يوجد سوى عمل واحد فقط يجب على الناس أن يفعلوه. وهذا العمل هو أن يؤمنوا أو أن يثقوا بالشخص الذي أرسله الله إلى الناس. وبقوله هذا، يتحدث يسوع عن ذاته. فيسوع هو الشخص الذي أرسله الله إلى الناس. إن الله يريد من الناس أن يؤمنوا بمن هو يسوع وبما يفعله.</w:t>
      </w:r>
    </w:p>
    <w:p>
      <w:pPr>
        <w:bidi/>
      </w:pPr>
      <w:r>
        <w:rPr>
          <w:rtl/>
          <w:cs/>
          <w:lang w:val="ar_AE" w:bidi="ar_AE"/>
        </w:rPr>
      </w:r>
      <w:r>
        <w:rPr>
          <w:rtl/>
          <w:cs/>
          <w:lang w:val="ar_AE" w:bidi="ar_AE"/>
        </w:rPr>
        <w:t>توقَّفوا هنا وناقشوا هذا السؤال كمجموعة: احكوا قصة عن وقت كان عليكم فيه أن تثقوا في شخص كان ينقل لكم رسالة مهمة من قائد مُحترم. وماذا كان سيحدث إذا لم تصدِّقوا هذا الرسول؟ أوقفوا سماع التسجيل الصوتي هنا.</w:t>
      </w:r>
    </w:p>
    <w:p>
      <w:pPr>
        <w:bidi/>
      </w:pPr>
      <w:r>
        <w:rPr>
          <w:rtl/>
          <w:cs/>
          <w:lang w:val="ar_AE" w:bidi="ar_AE"/>
        </w:rPr>
      </w:r>
      <w:r>
        <w:rPr>
          <w:rtl/>
          <w:cs/>
          <w:lang w:val="ar_AE" w:bidi="ar_AE"/>
        </w:rPr>
        <w:t>ثم يسأل الناس يسوع أية آية كان سيعطيهم حتى يتمكَّنوا، أي الناس، من رؤية الآية ويؤمنون بيسوع.</w:t>
      </w:r>
    </w:p>
    <w:p>
      <w:pPr>
        <w:bidi/>
      </w:pPr>
      <w:r>
        <w:rPr>
          <w:rtl/>
          <w:cs/>
          <w:lang w:val="ar_AE" w:bidi="ar_AE"/>
        </w:rPr>
      </w:r>
      <w:r>
        <w:rPr>
          <w:rtl/>
          <w:cs/>
          <w:lang w:val="ar_AE" w:bidi="ar_AE"/>
        </w:rPr>
        <w:t>توقَّفوا هنا وناقشوا هذا السؤال كمجموعة: احكوا قصة عن وقت رأيتم فيه شخصًا يفعل شيئًا مدهشًا أو مستحيلًا. ما مدى صعوبة أو سهولة أن تصدقوا ما رأيتم؟ لماذا كان ذلك صعبًا أو لماذا لم يكن كذلك؟ أوقفوا سماع التسجيل الصوتي هنا.</w:t>
      </w:r>
    </w:p>
    <w:p>
      <w:pPr>
        <w:bidi/>
      </w:pPr>
      <w:r>
        <w:rPr>
          <w:rtl/>
          <w:cs/>
          <w:lang w:val="ar_AE" w:bidi="ar_AE"/>
        </w:rPr>
      </w:r>
      <w:r>
        <w:rPr>
          <w:rtl/>
          <w:cs/>
          <w:lang w:val="ar_AE" w:bidi="ar_AE"/>
        </w:rPr>
        <w:t>وقد طرح الجمع هذا السؤال كي يتحدّوا يسوع حتى يمنحهم معجزة أخرى. تذكّروا أنه في اليوم السابق، رأى هذا الجمع نفسه يسوع وهو يُطعم خمسة آلاف شخص بخمسة أرغفة فقط من الخبز وسمكتين. فكان الجمع يريد أن يرى شيئًا جديدًا. أو أن الجمع أصبح جائعًا مرة أخرى ويريد من يسوع أن يُطعمهم مرة أخرى. فقد كان الجمع يريد أن يرى معجزة أخرى حتى يتمكَّنوا من الإيمان بيسوع. وكان يسوع يُخبر الجمع أن يؤمنوا به، أو أن يثقوا به، وليس أن يؤمنوا فقط بما يقول. لكن الجمع كان يريد أن يعرف ما العمل أو المعجزة التي كان يسوع سيفعلها لهم. وقال الناس، "أجدادنا أكلوا المَنَّ في البرية".</w:t>
      </w:r>
    </w:p>
    <w:p>
      <w:pPr>
        <w:bidi/>
      </w:pPr>
      <w:r>
        <w:rPr>
          <w:rtl/>
          <w:cs/>
          <w:lang w:val="ar_AE" w:bidi="ar_AE"/>
        </w:rPr>
      </w:r>
      <w:r>
        <w:rPr>
          <w:rtl/>
          <w:cs/>
          <w:lang w:val="ar_AE" w:bidi="ar_AE"/>
        </w:rPr>
        <w:t>وهذا حدث يُشير إلى قصة في سفر الخروج عندما كان الشعب اليهودي يرتحلون في البرية. وقد أعطى الله المَنَّ لبني إسرائيل بعد أن غادروا مصر. وأكل بنو إسرائيل المَنّ لمدة أربعين عامًا في ترحالهم في البرية. وكان المنّ مادة بيضاء تشبه البسكويت أو المقرمشات التي بها عسل. وكان المَنّ يظهر على الأرض كل صباح إلا يوم السبت، وكان يُستخدم لصنع الخبز. وكلمة "المنّ" في اللغة العبرية تبدو مثل عبارة "ما هو؟" وقد قال الناس إن الكتب المُقدَّسة تقول: "إنه أعطاهم خبزًا ليأكلوا من السماء، أي المكان الذي يسكن فيه الله". وكان الناس يطلبون من يسوع أن يعطيهم آية من الله أعظم حتى من تلك التي أعطاها موسى للناس. فقد كان بعض اليهود يعتقدون أن المُخلِّص الذي من الله سيزودهم يومًا ما بالمن، لذلك كانوا يطلبون من يسوع أن يُثبت لهم أنه هو الشخص الذي أرسله الله إليهم. وفي زمن الكتاب المُقدَّس، كان الخبز هو الطعام الأكثر أهمية الذي كان الناس يأكلونه.</w:t>
      </w:r>
    </w:p>
    <w:p>
      <w:pPr>
        <w:bidi/>
      </w:pPr>
      <w:r>
        <w:rPr>
          <w:rtl/>
          <w:cs/>
          <w:lang w:val="ar_AE" w:bidi="ar_AE"/>
        </w:rPr>
      </w:r>
      <w:r>
        <w:rPr>
          <w:rtl/>
          <w:cs/>
          <w:lang w:val="ar_AE" w:bidi="ar_AE"/>
        </w:rPr>
        <w:t>توقَّفوا هنا وناقشوا هذا السؤال كمجموعة: ما هو الطعام الأكثر أهمية في ثقافتكم؟ وما الذي يجعل هذا الطعام مهمًا؟ أوقفوا سماع التسجيل الصوتي هنا.</w:t>
      </w:r>
    </w:p>
    <w:p>
      <w:pPr>
        <w:bidi/>
      </w:pPr>
      <w:r>
        <w:rPr>
          <w:rtl/>
          <w:cs/>
          <w:lang w:val="ar_AE" w:bidi="ar_AE"/>
        </w:rPr>
      </w:r>
      <w:r>
        <w:rPr>
          <w:rtl/>
          <w:cs/>
          <w:lang w:val="ar_AE" w:bidi="ar_AE"/>
        </w:rPr>
        <w:t>كان الناس يقتبسون من سفر المزامير. ومن غير الواضح ما إذا كان الجمع يعتقد أن موسى قد أعطاهم الخبز، أو أن الله هو من فعل. ويخبرنا رد يسوع أن الجمع ظن أنه هو موسى. ويصحح يسوع الجمع.</w:t>
      </w:r>
    </w:p>
    <w:p>
      <w:pPr>
        <w:bidi/>
      </w:pPr>
      <w:r>
        <w:rPr>
          <w:rtl/>
          <w:cs/>
          <w:lang w:val="ar_AE" w:bidi="ar_AE"/>
        </w:rPr>
      </w:r>
      <w:r>
        <w:rPr>
          <w:rtl/>
          <w:cs/>
          <w:lang w:val="ar_AE" w:bidi="ar_AE"/>
        </w:rPr>
        <w:t>ويقول يسوع: "الحَقَّ أقولُ لكَم. ليس موسى من أعطاكم الخبز، لكن أبي الذي في السماء هو من أعطاكم الخبز الحقيقي".</w:t>
      </w:r>
    </w:p>
    <w:p>
      <w:pPr>
        <w:bidi/>
      </w:pPr>
      <w:r>
        <w:rPr>
          <w:rtl/>
          <w:cs/>
          <w:lang w:val="ar_AE" w:bidi="ar_AE"/>
        </w:rPr>
      </w:r>
      <w:r>
        <w:rPr>
          <w:rtl/>
          <w:cs/>
          <w:lang w:val="ar_AE" w:bidi="ar_AE"/>
        </w:rPr>
        <w:t xml:space="preserve">ويؤكد يسوع ما كان على وشك أن يقوله من خلال توضيح أنه على وشك أن يقول الحق. وهو يصحح تفكير الجمع الخاطئ ثم يخبرهم أن الله، وليس موسى، هو الذي أعطى الخبز لأجدادهم في البرية. لقد تحدث الجمع عن شخص أعطى الخبز في الماضي، لكن يسوع يخبرهم أن الله كان يواصل إعطاء الخبز الحقيقي. وكان يسوع يتحدث عن الطعام الروحي، وليس عن الطعام الجسدي. </w:t>
      </w:r>
    </w:p>
    <w:p>
      <w:pPr>
        <w:bidi/>
      </w:pPr>
      <w:r>
        <w:rPr>
          <w:rtl/>
          <w:cs/>
          <w:lang w:val="ar_AE" w:bidi="ar_AE"/>
        </w:rPr>
      </w:r>
      <w:r>
        <w:rPr>
          <w:rtl/>
          <w:cs/>
          <w:lang w:val="ar_AE" w:bidi="ar_AE"/>
        </w:rPr>
        <w:t>وهناك طريقة أخرى لقول هذا هي: "إن أبي، الله، هو الذي يعطي الخبز الحقيقي من السماء. وأنتم مخطئون عندما تظنون أن موسى هو الذي أعطاكم الخبز من السماء". ثم يخبر يسوع الجمع ما هو الخبز الذي كان يتحدث عنه. إذ يقول: "خبز الله هو الذي ينزل من السماء ويعطى الحياة للعالم".</w:t>
      </w:r>
    </w:p>
    <w:p>
      <w:pPr>
        <w:bidi/>
      </w:pPr>
      <w:r>
        <w:rPr>
          <w:rtl/>
          <w:cs/>
          <w:lang w:val="ar_AE" w:bidi="ar_AE"/>
        </w:rPr>
      </w:r>
      <w:r>
        <w:rPr>
          <w:rtl/>
          <w:cs/>
          <w:lang w:val="ar_AE" w:bidi="ar_AE"/>
        </w:rPr>
        <w:t>فيقول الجمع "أعطنا هذا الخبز دائمًا". وكان رد فعل الجمع طلبًا مهذبًا، وليس أمرًا. فكان الجمع يطلب من يسوع أن يعطيهم هذا الخبز وأن لا يتوقف أبدًا عن إعطائه. وكان الجمع لا يزال لا يفهم أن يسوع كان يتحدث عن الخبز الروحي. فهم لا يزالون يعتقدون أن يسوع كان يتحدث عن خبز حقيقي يمكن أن يأكلوه جسديًا. ويخبر يسوع أخيرًا الجمع بعبارات واضحة ما كان يقوله. فيقول يسوع: "أنا هو خبز الحياة". وكلمة "أنا هو" مهمة للشعب اليهودي. فقد أخبر الله موسى أن اسمه هو "أنا هو". وعندما يقول يسوع: "أنا هو"، فإنه يقول أنه هو الله. والجمع كان قد فهم هذا بوضوح.</w:t>
      </w:r>
    </w:p>
    <w:p>
      <w:pPr>
        <w:bidi/>
      </w:pPr>
      <w:r>
        <w:rPr>
          <w:rtl/>
          <w:cs/>
          <w:lang w:val="ar_AE" w:bidi="ar_AE"/>
        </w:rPr>
      </w:r>
      <w:r>
        <w:rPr>
          <w:rtl/>
          <w:cs/>
          <w:lang w:val="ar_AE" w:bidi="ar_AE"/>
        </w:rPr>
        <w:t>وكان يسوع يستخدم هذه العبارة كمثال ليقارن نفسه بالخبز. وهو يستخدم الخبز كمثال لأن الخبز كان الطعام الرئيسي لليهود. فإن يسوع يستطيع أن يُشبع احتياجاتنا الروحية تمامًا كما أن الخبز يمكن أن يُشبع احتياجاتنا الجسدية. وكل شخص يأتي إلى يسوع ويؤمن به لن يكون جائعًا أو عطشًا أبدًا. فيسوع يقول إنه يستطيع أن يُشبع جميع احتياجاتنا الروحية. لكن يسوع كان يشير إلى أن الجمع قد رأوه، لكنهم لم يؤمنوا به. فهو يُذكِّر الجمع بشيء كان قد أخبرهم به سابقًا. فإن الجمع قد رأى ما فعله يسوع وما قاله، لكنهم لم يؤمنوا به. فيقول يسوع: "كل ما يعطيني الآب، فسيُقبل إليّ، وكل من يأتي إليّ، لن أخرجه إلى خارج". فيسوع يقول إنه لن يرفض الناس الذين يأتون إليه.</w:t>
      </w:r>
    </w:p>
    <w:p>
      <w:pPr>
        <w:bidi/>
      </w:pPr>
      <w:r>
        <w:rPr>
          <w:rtl/>
          <w:cs/>
          <w:lang w:val="ar_AE" w:bidi="ar_AE"/>
        </w:rPr>
      </w:r>
      <w:r>
        <w:rPr>
          <w:rtl/>
          <w:cs/>
          <w:lang w:val="ar_AE" w:bidi="ar_AE"/>
        </w:rPr>
        <w:t>توقَّفوا هنا وناقشوا هذا السؤال كمجموعة: احكوا قصة عن وقت وضعتم فيه أفضل الخطط لفعل شيء ما، وهذه الخطط إما فشلت أو نجحت. ما الذي جعل هذه الخطط تنهار أو تنجح؟ وما مقدار التحكم الذي كان لديكم في إنجاح هذه الخطط؟ أوقفوا سماع التسجيل الصوتي هنا.</w:t>
      </w:r>
    </w:p>
    <w:p>
      <w:pPr>
        <w:bidi/>
      </w:pPr>
      <w:r>
        <w:rPr>
          <w:rtl/>
          <w:cs/>
          <w:lang w:val="ar_AE" w:bidi="ar_AE"/>
        </w:rPr>
      </w:r>
      <w:r>
        <w:rPr>
          <w:rtl/>
          <w:cs/>
          <w:lang w:val="ar_AE" w:bidi="ar_AE"/>
        </w:rPr>
        <w:t>إذا كان الآب، الله، قد أعطى شخصًا ليسوع، فإن هذا الشخص سيأتي إليه. وهذا الشخص سيؤمن بيسوع ويتبعه ويطيعه. ولن يرد يسوع هؤلاء الناس بعيدًا. لكنه سيقبل هؤلاء الناس. فيخبر يسوع الجمع أنه قد جاء من السماء كي لا يفعل مشيئته هو، بل كي يفعل مشيئة الله منه. فالله هو الذي أرسل يسوع. ثم يخبر يسوع الجمع بما يريد الله منه أن يفعله. فيقول يسوع إن الله يريد منه ألا يهلك أو يفقد ما أعطاه الله، بل أن يقيمه في اليوم الأخير. فالله يريد من يسوع أن يحمي كل من يأتي إليه من أجل الخلاص.</w:t>
      </w:r>
    </w:p>
    <w:p>
      <w:pPr>
        <w:bidi/>
      </w:pPr>
      <w:r>
        <w:rPr>
          <w:rtl/>
          <w:cs/>
          <w:lang w:val="ar_AE" w:bidi="ar_AE"/>
        </w:rPr>
      </w:r>
      <w:r>
        <w:rPr>
          <w:rtl/>
          <w:cs/>
          <w:lang w:val="ar_AE" w:bidi="ar_AE"/>
        </w:rPr>
        <w:t>توقفوا هنا وتناقشوا في مجموعة: أخبروا قصة عن وقت كان عليكم فيه حماية شخص ما أو شيء ما. كيف قمتم بحمايتهم؟ وماذا فعلتم كي تحرصوا على أن يكونوا آمنين؟ أوقفوا سماع التسجيل الصوتي هنا.</w:t>
      </w:r>
    </w:p>
    <w:p>
      <w:pPr>
        <w:bidi/>
      </w:pPr>
      <w:r>
        <w:rPr>
          <w:rtl/>
          <w:cs/>
          <w:lang w:val="ar_AE" w:bidi="ar_AE"/>
        </w:rPr>
      </w:r>
      <w:r>
        <w:rPr>
          <w:rtl/>
          <w:cs/>
          <w:lang w:val="ar_AE" w:bidi="ar_AE"/>
        </w:rPr>
        <w:t>ويخبر يسوع الجمع أنه سيعيد الحياة إلى الناس الذين يموتون والذين كانوا قد قبلوا رسالته. وهؤلاء الناس سيعيشون مع يسوع إلى الأبد. وهو يقول إنه سيفعل هذا في نهاية العالم عندما يعود ليدين الجميع. والنقطة الرئيسية في كلام يسوع هي رغبة الله أبيه، أن كل من يرى ابنه، يسوع، ويؤمن بيسوع، تكون له حياة أبدية. وهذه حياة لا تنتهي أبدًا. فيسوع سيقيمهم من الموت الجسدي ليعيشوا إلى الأبد عندما ينتهي العالم.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 28 - 40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يسأل الجمع من اليهود وقادة اليهود يسوع عما ينبغي أن يفعلوه. فيخبرهم يسوع أن عليهم أن يؤمنوا بالشخص الذي أرسله الله.</w:t>
      </w:r>
    </w:p>
    <w:p>
      <w:pPr>
        <w:bidi/>
      </w:pPr>
      <w:r>
        <w:rPr>
          <w:rtl/>
          <w:cs/>
          <w:lang w:val="ar_AE" w:bidi="ar_AE"/>
        </w:rPr>
      </w:r>
      <w:r>
        <w:rPr>
          <w:b/>
          <w:rtl/>
          <w:cs/>
          <w:lang w:val="ar_AE" w:bidi="ar_AE"/>
        </w:rPr>
        <w:t>في المشهد الثاني:</w:t>
      </w:r>
      <w:r>
        <w:rPr>
          <w:rtl/>
          <w:cs/>
          <w:lang w:val="ar_AE" w:bidi="ar_AE"/>
        </w:rPr>
        <w:t xml:space="preserve"> يطلب الجمع من اليهود وقادة اليهود من يسوع آية ليعرفوا أن يسوع هو الشخص الذي أرسله الله. فيجيب يسوع على طلبهم. </w:t>
      </w:r>
    </w:p>
    <w:p>
      <w:pPr>
        <w:bidi/>
      </w:pPr>
      <w:r>
        <w:rPr>
          <w:rtl/>
          <w:cs/>
          <w:lang w:val="ar_AE" w:bidi="ar_AE"/>
        </w:rPr>
      </w:r>
      <w:r>
        <w:rPr>
          <w:b/>
          <w:rtl/>
          <w:cs/>
          <w:lang w:val="ar_AE" w:bidi="ar_AE"/>
        </w:rPr>
        <w:t>في المشهد الثالث:</w:t>
      </w:r>
      <w:r>
        <w:rPr>
          <w:rtl/>
          <w:cs/>
          <w:lang w:val="ar_AE" w:bidi="ar_AE"/>
        </w:rPr>
        <w:t xml:space="preserve"> يطلب الجمع من اليهود وقادة اليهود من يسوع أن يعطيهم الخبز الحقيقي. ويشرح يسوع أنه هو الخبز الحقيقي.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من المهم أن نتذكّر أنه في اليوم السابق، كان يسوع وتلاميذه على الجانب الآخر من بحر الجليل، وقد أطعموا الخمسة آلاف شخص بخمسة أرغفة من الخبز وسمكتين. وفي الليلة السابقة، كان التلاميذ قد غادروا في السفينة دون يسوع. وآتى يسوع ماشيًا على الماء إلى التلاميذ، وقد وصلوا جميعًا إلى وجهتهم بعدما صعد يسوع إلى السفينة.</w:t>
      </w:r>
    </w:p>
    <w:p>
      <w:pPr>
        <w:bidi/>
      </w:pPr>
      <w:r>
        <w:rPr>
          <w:rtl/>
          <w:cs/>
          <w:lang w:val="ar_AE" w:bidi="ar_AE"/>
        </w:rPr>
      </w:r>
      <w:r>
        <w:rPr>
          <w:rtl/>
          <w:cs/>
          <w:lang w:val="ar_AE" w:bidi="ar_AE"/>
        </w:rPr>
        <w:t xml:space="preserve">توقَّفوا هنا وانظروا إلى صور </w:t>
      </w:r>
      <w:r>
        <w:rPr>
          <w:rtl/>
          <w:cs/>
          <w:lang w:val="ar_AE" w:bidi="ar_AE"/>
        </w:rPr>
        <w:t>بحر الجليل</w:t>
      </w:r>
      <w:r>
        <w:rPr>
          <w:rtl/>
          <w:cs/>
          <w:lang w:val="ar_AE" w:bidi="ar_AE"/>
        </w:rPr>
        <w:t>. أوقفوا سماع التسجيل الصوتي هنا.</w:t>
      </w:r>
    </w:p>
    <w:p>
      <w:pPr>
        <w:bidi/>
      </w:pPr>
      <w:r>
        <w:rPr>
          <w:rtl/>
          <w:cs/>
          <w:lang w:val="ar_AE" w:bidi="ar_AE"/>
        </w:rPr>
      </w:r>
      <w:r>
        <w:rPr>
          <w:rtl/>
          <w:cs/>
          <w:lang w:val="ar_AE" w:bidi="ar_AE"/>
        </w:rPr>
        <w:t>تُظهر القصص السابقة والقصص التالية أيضًا أن التلاميذ كانوا حاضرين عندما كان يسوع يتحدث إلى جمع من اليهود هنا. وهم لا يقولون أو يفعلون شيئًا في القصة، لكنهم حاضرون، وهم يستمعون إلى يسوع.</w:t>
      </w:r>
    </w:p>
    <w:p>
      <w:pPr>
        <w:bidi/>
      </w:pPr>
      <w:r>
        <w:rPr>
          <w:rtl/>
          <w:cs/>
          <w:lang w:val="ar_AE" w:bidi="ar_AE"/>
        </w:rPr>
      </w:r>
      <w:r>
        <w:rPr>
          <w:rtl/>
          <w:cs/>
          <w:lang w:val="ar_AE" w:bidi="ar_AE"/>
        </w:rPr>
        <w:t>ونحن نعلم من قصة لاحقة أن الجمع وجد يسوع يُعلّم في مجمع في كفرناحوم. وهذا استمرار للحوار بين الجمع ويسوع. وتذكَّروا أنه في المقطع السابق، كان يسوع قد طلب من الجمع أن يبحث عن الطعام الروحي الذي لا يفنى، بدلًا من الطعام الجسدي الذي سيفسد في النهاية. وفي هذا المقطع، يأخذ يسوع هذه الرسالة إلى عمق أبعد من ذلك بإخبار الجمع أن هذا الطعام الروحي الذي يعطي الحياة هو شخصه.</w:t>
      </w:r>
    </w:p>
    <w:p>
      <w:pPr>
        <w:bidi/>
      </w:pPr>
      <w:r>
        <w:rPr>
          <w:rtl/>
          <w:cs/>
          <w:lang w:val="ar_AE" w:bidi="ar_AE"/>
        </w:rPr>
      </w:r>
      <w:r>
        <w:rPr>
          <w:rtl/>
          <w:cs/>
          <w:lang w:val="ar_AE" w:bidi="ar_AE"/>
        </w:rPr>
        <w:t>توقَّفوا هنا وناقشوا: فكّروا في قصة من جزأين أو قصة يمكنك تقسيمها إلى جزأين. ابدأوا في سرد النصف الثاني من القصة كما لو أنكم قد قلتم النصف الأول من القصة بالأمس. كيف تبدأون النصف الثاني من القصة حتى يعلم جمهوركم أن هذه عبارة عن تكملة أو استمرار للقصة الأولى؟ انتبهوا إلى الكلمات والعبارات التي تستخدمونها لربط الجزأين من القصة معًا. أوقفوا سماع التسجيل الصوتي هنا.</w:t>
      </w:r>
    </w:p>
    <w:p>
      <w:pPr>
        <w:bidi/>
      </w:pPr>
      <w:r>
        <w:rPr>
          <w:rtl/>
          <w:cs/>
          <w:lang w:val="ar_AE" w:bidi="ar_AE"/>
        </w:rPr>
      </w:r>
      <w:r>
        <w:rPr>
          <w:rtl/>
          <w:cs/>
          <w:lang w:val="ar_AE" w:bidi="ar_AE"/>
        </w:rPr>
        <w:t xml:space="preserve">في المشهد الأول، يسأل الجمع يسوع عما يجب أن يفعلوه لإرضاء الله. فيخبر يسوع الجمع أن الله يريد من الناس أن يؤمنوا بيسوع، الشخص الذي أرسله الله إليهم. ومن المهم أن نلاحظ هنا أن الجمع يقول "نعمل"، بصيغة الجمع، لكن يسوع يستخدم كلمة "عمل" في المفرد. </w:t>
      </w:r>
    </w:p>
    <w:p>
      <w:pPr>
        <w:bidi/>
      </w:pPr>
      <w:r>
        <w:rPr>
          <w:rtl/>
          <w:cs/>
          <w:lang w:val="ar_AE" w:bidi="ar_AE"/>
        </w:rPr>
      </w:r>
      <w:r>
        <w:rPr>
          <w:rtl/>
          <w:cs/>
          <w:lang w:val="ar_AE" w:bidi="ar_AE"/>
        </w:rPr>
        <w:t>في المشهد الثاني، تجاوب الجمع مع يسوع وطلبوا منه أن يريهم آية معجزية ليثبت أن يسوع هو الشخص الذي أرسله الله. كان الجمع يحاول أن يقول إن المعجزة التي فعلها يسوع في اليوم السابق لم تكن دليلًا كافيًا لأن موسى أعطاهم الخبز من السماء. ولم يكن الجمع مهتمًا أن يتعلَّم من يسوع. كان الجمع أكثر اهتمامًا برؤية معجزة أخرى أو الحصول على المزيد من الخبز. وقد أكد يسوع هنا أن ما كان على وشك أن يقوله هو الحقيقة.</w:t>
      </w:r>
    </w:p>
    <w:p>
      <w:pPr>
        <w:bidi/>
      </w:pPr>
      <w:r>
        <w:rPr>
          <w:rtl/>
          <w:cs/>
          <w:lang w:val="ar_AE" w:bidi="ar_AE"/>
        </w:rPr>
      </w:r>
      <w:r>
        <w:rPr>
          <w:rtl/>
          <w:cs/>
          <w:lang w:val="ar_AE" w:bidi="ar_AE"/>
        </w:rPr>
        <w:t>توقَّفوا هنا وناقشوا: ما الكلمات أو العبارات التي تستخدمونها في لغتكم لتأكيد أن ما أنتم على وشك أن تقولونه هو الحقيقة؟ أوقفوا سماع التسجيل الصوتي هنا.</w:t>
      </w:r>
    </w:p>
    <w:p>
      <w:pPr>
        <w:bidi/>
      </w:pPr>
      <w:r>
        <w:rPr>
          <w:rtl/>
          <w:cs/>
          <w:lang w:val="ar_AE" w:bidi="ar_AE"/>
        </w:rPr>
      </w:r>
      <w:r>
        <w:rPr>
          <w:rtl/>
          <w:cs/>
          <w:lang w:val="ar_AE" w:bidi="ar_AE"/>
        </w:rPr>
        <w:t>إن يسوع يصحح الجمع قائلًا إن موسى لم يكن هو الذي أعطى الخبز. لكنه كان الله، أبو يسوع، هو الذي أعطى الخبز. ويواصل يسوع الشرح أن الله كان يريد الآن أن يعطي الجمع الخبز الحقيقي من السماء. وقد قال يسوع إن الخبز الحقيقي هو الشخص الذي ينزل ويعطى الحياة للعالم.</w:t>
      </w:r>
    </w:p>
    <w:p>
      <w:pPr>
        <w:bidi/>
      </w:pPr>
      <w:r>
        <w:rPr>
          <w:rtl/>
          <w:cs/>
          <w:lang w:val="ar_AE" w:bidi="ar_AE"/>
        </w:rPr>
      </w:r>
      <w:r>
        <w:rPr>
          <w:rtl/>
          <w:cs/>
          <w:lang w:val="ar_AE" w:bidi="ar_AE"/>
        </w:rPr>
        <w:t xml:space="preserve">وفي المشهد الثالث، كان الجمع يتحدث إلى يسوع بأدب. ويطلبون من يسوع أن يعطيهم الخبز الروحي كل يوم. لكن يسوع يشرح أنه </w:t>
      </w:r>
      <w:r>
        <w:rPr>
          <w:b/>
          <w:rtl/>
          <w:cs/>
          <w:lang w:val="ar_AE" w:bidi="ar_AE"/>
        </w:rPr>
        <w:t>هو</w:t>
      </w:r>
      <w:r>
        <w:rPr>
          <w:rtl/>
          <w:cs/>
          <w:lang w:val="ar_AE" w:bidi="ar_AE"/>
        </w:rPr>
        <w:t xml:space="preserve"> خبز الحياة. هذه هي الذروة، أو الجزء الأكثر أهمية من القصة. وقد قال يسوع إن الناس الذين يأتون إلى يسوع أو يؤمنون به لن يكونوا جائعين أو عطشي مرة أخرى. ثم يخبر الجمع أنهم على الرغم من أنهم رأوا يسوع، فإنهم لا يؤمنون به. لكن يسوع قال إنه لن يرفض الناس الذين أعطاه الله أبيه. فإن يسوع قد نزل من السماء ليعمل مشيئة الله الذي أرسله. وهو يفعل مشيئة الله، وليس مشيئته الخاصة. فإن مشيئة الله هي أن جميع الذين يرجعون عن حياتهم الخاطئة ويرجعون إلى يسوع ويؤمنون به ينالوا حياة أبدية، وأن يسوع سيقيمهم في اليوم الأخير. وعندما يتحدث يسوع عن الابن، الذي هو ابن الله، فإنه يشير إلى نفسه. ويخبر يسوع الجمع أنه هو ابن الله.</w:t>
      </w:r>
    </w:p>
    <w:p>
      <w:pPr>
        <w:bidi/>
      </w:pPr>
      <w:r>
        <w:rPr>
          <w:rtl/>
          <w:cs/>
          <w:lang w:val="ar_AE" w:bidi="ar_AE"/>
        </w:rPr>
      </w:r>
      <w:r>
        <w:rPr>
          <w:rtl/>
          <w:cs/>
          <w:lang w:val="ar_AE" w:bidi="ar_AE"/>
        </w:rPr>
        <w:t>وكلمة "اليوم الأخير" تشير إلى نهاية الزمان عندما يُعيد يسوع جميع الذين يثقون به إلى الحياة. ويمكننا أن نحصل على حياة أبدية، لأن الله يريد من الجميع أن يعرفوه من خلال ابنه 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 28 - 40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إن سؤال الجمع في هذا المقطع مرتبط بما قاله يسوع في القصة السابقة عن العمل من أجل الطعام الذي لا يبيد. وقد يكون من المفيد أن نتذكّر ما قاله يسوع للجمع في القصة السابقة.</w:t>
      </w:r>
    </w:p>
    <w:p>
      <w:pPr>
        <w:bidi/>
      </w:pPr>
      <w:r>
        <w:rPr>
          <w:rtl/>
          <w:cs/>
          <w:lang w:val="ar_AE" w:bidi="ar_AE"/>
        </w:rPr>
      </w:r>
      <w:r>
        <w:rPr>
          <w:rtl/>
          <w:cs/>
          <w:lang w:val="ar_AE" w:bidi="ar_AE"/>
        </w:rPr>
        <w:t>في المشهد الأول، يسأل جمع من اليهود يسوع: "ما هي الأشياء التي يريد الله منا أن نفعلها؟"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"أنا متحمس بشأن ما قد يقوله يسوع"، أو "أشك في أن يسوع لديه استبصارات جديدة"، أو "أنا متحمس كي أسمع أخيرًا ما يمكنني فعله لإرضاء الله".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فيقول يسوع للجمع: "إن الله يريد أن تؤمنوا بالشخص الذي أرسله إليكم".</w:t>
      </w:r>
    </w:p>
    <w:p>
      <w:pPr>
        <w:bidi/>
      </w:pPr>
      <w:r>
        <w:rPr>
          <w:rtl/>
          <w:cs/>
          <w:lang w:val="ar_AE" w:bidi="ar_AE"/>
        </w:rPr>
      </w:r>
      <w:r>
        <w:rPr>
          <w:rtl/>
          <w:cs/>
          <w:lang w:val="ar_AE" w:bidi="ar_AE"/>
        </w:rPr>
        <w:t>في المشهد الثاني، يتحدى الجمع يسوع. ويسأل الجمع يسوع: "ما الآية التي ستُرينا حتى نتمكن من أن نراها فنؤمن بك؟"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"أنا أسخر من يسوع لأنه يدّعي أنه من الله"، أو "أنا أمين لأنني أريد أن أصدقه وأن أراه يُثبت من هو"، أو "لدي فضول بشأن المعجزة أو الآية الأخرى التي قد يصنعها يسوع".</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تفكر؟" قد يجيب الشخص بعبارات مثل: "أنا محبط لأن الناس لا يفهمون أو يؤمنون بي"، أو "أنا مستاء لأنهم يهتمون بما يمكنني فعله لهم أكثر من أن يهتموا بي وبما أقوله لهم"، أو "أنا متعاطف لأن الجمع لا يفهم حقًا وانا أريدهم أن يفهموا".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يُذكّر الجمع يسوع بأن أجدادهم كانوا يأكلون المن في البرية، الذي أُعطي لهم من السماء. ويقول يسوع للجمع إن موسى لم يعطيهم المن. بل إن الله هو الذي يعطيهم الخبز الحقيقي من السماء. ثم يخبر يسوع الجمع ما هو هذا الخبز. إذ يقول: "خبز الله هو الذي ينزل من السماء ويعطى الحياة للعالم".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تفكر؟" قد يجيب الشخص بعبارات مثل: "أنا متحمس لأن هذا هو ما جئت هنا من أجله"، أو "أنا متحمس لأنني أخبر الناس عن الحياة التي يمكن أن تكون لديهم"، أو "أنا آمل أن يفهم الناس ويقبلون ما أقوله لهم".</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"نحن لا نؤمن لأن هذا العرض يبدو جيدًا للغاية من أن يكون صحيحًا"، أو "أنا فرح لسماع هذه الأخبار الرائعة"، أو "أنا مندهشٌ من كيف أن الخبز يمكن أن يعطي الحياة للعالم بأسره".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فيقول الجمع "أعطنا هذا الخبز دائمًا". </w:t>
      </w:r>
    </w:p>
    <w:p>
      <w:pPr>
        <w:bidi/>
      </w:pPr>
      <w:r>
        <w:rPr>
          <w:rtl/>
          <w:cs/>
          <w:lang w:val="ar_AE" w:bidi="ar_AE"/>
        </w:rPr>
      </w:r>
      <w:r>
        <w:rPr>
          <w:rtl/>
          <w:cs/>
          <w:lang w:val="ar_AE" w:bidi="ar_AE"/>
        </w:rPr>
        <w:t>في المشهد الثالث، يقول يسوع: "أنا هو خبز الحياة". فيقول يسوع للجمع إن كل من يأتي إليه ويؤمن به لن يجوع أو يعطش أبدًا. لكن يسوع يقول للجمع إنه على الرغم من أنهم رأوه يصنع المعجزات، إلا أنهم لم يؤمنوا 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تفكر؟" قد يجيب الشخص بعبارات مثل: "أنا متعاطف لأنهم لا يفهمون"، أو "أنا أشعر بحمل كيف قد أساعدهم على فهم ما قلته لهم للتو"، أو "أنا جريء لأن هذا هو الحق وعلى الناس أن يسمعوه".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 كل ما يعطيه الله له، سيأتي إليه. وهو لن يرد هؤلاء الناس بعيدًا. ويقول يسوع إنه قد نزل من السماء ليعمل مشيئة الله. ومشيئة الله بالنسبة ليسوع هي أن كل من يعطيه الله ليسوع لن يهلك. كما أن يسوع سيقيم هؤلاء الناس في اليوم الأخير.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28 - 40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سأل الجمع يسوع عما ينبغي أن يفعلوه ليعملوا </w:t>
      </w:r>
      <w:r>
        <w:rPr>
          <w:b/>
          <w:rtl/>
          <w:cs/>
          <w:lang w:val="ar_AE" w:bidi="ar_AE"/>
        </w:rPr>
        <w:t>أعمال الله</w:t>
      </w:r>
      <w:r>
        <w:rPr>
          <w:rtl/>
          <w:cs/>
          <w:lang w:val="ar_AE" w:bidi="ar_AE"/>
        </w:rPr>
        <w:t xml:space="preserve">. تُشير كلمة </w:t>
      </w:r>
      <w:r>
        <w:rPr>
          <w:b/>
          <w:rtl/>
          <w:cs/>
          <w:lang w:val="ar_AE" w:bidi="ar_AE"/>
        </w:rPr>
        <w:t>"أعمال"</w:t>
      </w:r>
      <w:r>
        <w:rPr>
          <w:rtl/>
          <w:cs/>
          <w:lang w:val="ar_AE" w:bidi="ar_AE"/>
        </w:rPr>
        <w:t xml:space="preserve"> إلى الأفعال. وتعبير "أعمال الله" يعني الأفعال التي يريد الله من أتباعه أن يفعلونها. قال يسوع للجمع إن عمل الله الذي ينبغي أن يفعلوه هو أن </w:t>
      </w:r>
      <w:r>
        <w:rPr>
          <w:b/>
          <w:rtl/>
          <w:cs/>
          <w:lang w:val="ar_AE" w:bidi="ar_AE"/>
        </w:rPr>
        <w:t>يؤمنوا</w:t>
      </w:r>
      <w:r>
        <w:rPr>
          <w:rtl/>
          <w:cs/>
          <w:lang w:val="ar_AE" w:bidi="ar_AE"/>
        </w:rPr>
        <w:t xml:space="preserve"> بالشخص الذي أرسله الله. أن تُؤمن يعني أن تثق أو يكون لديك إيمان بشخص ما. طريقة أخرى لترجمة هذا هي أن تثق أو يكون لديك الإيمان بالحقائق عن يسوع. إذا كان أحد يؤمن بالحقائق عن يسوع، فإنه سيؤمن بيسوع أو يثق به. استخدموا الكلمة نفسها التي استخدمتموها في المقاطع السابقة لكلمة يؤمن. ولمزيد من المعلومات بخصوص </w:t>
      </w:r>
      <w:r>
        <w:rPr>
          <w:rtl/>
          <w:cs/>
          <w:lang w:val="ar_AE" w:bidi="ar_AE"/>
        </w:rPr>
        <w:t>الإيمان</w:t>
      </w:r>
      <w:r>
        <w:rPr>
          <w:rtl/>
          <w:cs/>
          <w:lang w:val="ar_AE" w:bidi="ar_AE"/>
        </w:rPr>
        <w:t>، راجعوا قاموس الكلمات الرئيسية.</w:t>
      </w:r>
    </w:p>
    <w:p>
      <w:pPr>
        <w:bidi/>
      </w:pPr>
      <w:r>
        <w:rPr>
          <w:rtl/>
          <w:cs/>
          <w:lang w:val="ar_AE" w:bidi="ar_AE"/>
        </w:rPr>
      </w:r>
      <w:r>
        <w:rPr>
          <w:rtl/>
          <w:cs/>
          <w:lang w:val="ar_AE" w:bidi="ar_AE"/>
        </w:rPr>
        <w:t>تُشير عبارة "بالذي أرسله" إلى شخص يسوع. يُخبر يسوع الناس أن عمل الله يعني الإيمان والثقة به. ويقول يسوع إنه قد أُرسِل من قِبَل الله.</w:t>
      </w:r>
    </w:p>
    <w:p>
      <w:pPr>
        <w:bidi/>
      </w:pPr>
      <w:r>
        <w:rPr>
          <w:rtl/>
          <w:cs/>
          <w:lang w:val="ar_AE" w:bidi="ar_AE"/>
        </w:rPr>
      </w:r>
      <w:r>
        <w:rPr>
          <w:rtl/>
          <w:cs/>
          <w:lang w:val="ar_AE" w:bidi="ar_AE"/>
        </w:rPr>
        <w:t xml:space="preserve">ثم سأل الجمع يسوع أي </w:t>
      </w:r>
      <w:r>
        <w:rPr>
          <w:b/>
          <w:rtl/>
          <w:cs/>
          <w:lang w:val="ar_AE" w:bidi="ar_AE"/>
        </w:rPr>
        <w:t>آية</w:t>
      </w:r>
      <w:r>
        <w:rPr>
          <w:rtl/>
          <w:cs/>
          <w:lang w:val="ar_AE" w:bidi="ar_AE"/>
        </w:rPr>
        <w:t xml:space="preserve"> كان سيعطيهم. والآية هي إشارة إلى أن شيئًا يقوله أحدهم يكون حقيقيًا حقًا. استخدموا الكلمة نفسها التي استخدمتموها في المقاطع السابقة لكلمة آية. ولمزيد من المعلومات بخصوص كلمة </w:t>
      </w:r>
      <w:r>
        <w:rPr>
          <w:rtl/>
          <w:cs/>
          <w:lang w:val="ar_AE" w:bidi="ar_AE"/>
        </w:rPr>
        <w:t>آية</w:t>
      </w:r>
      <w:r>
        <w:rPr>
          <w:rtl/>
          <w:cs/>
          <w:lang w:val="ar_AE" w:bidi="ar_AE"/>
        </w:rPr>
        <w:t>، راجعوا قاموس الكلمات الرئيسية.</w:t>
      </w:r>
    </w:p>
    <w:p>
      <w:pPr>
        <w:bidi/>
      </w:pPr>
      <w:r>
        <w:rPr>
          <w:rtl/>
          <w:cs/>
          <w:lang w:val="ar_AE" w:bidi="ar_AE"/>
        </w:rPr>
      </w:r>
      <w:r>
        <w:rPr>
          <w:rtl/>
          <w:cs/>
          <w:lang w:val="ar_AE" w:bidi="ar_AE"/>
        </w:rPr>
        <w:t xml:space="preserve">وقد أخبروا يسوع عن أن أجدادهم كانوا يأكلون </w:t>
      </w:r>
      <w:r>
        <w:rPr>
          <w:b/>
          <w:rtl/>
          <w:cs/>
          <w:lang w:val="ar_AE" w:bidi="ar_AE"/>
        </w:rPr>
        <w:t>المن</w:t>
      </w:r>
      <w:r>
        <w:rPr>
          <w:rtl/>
          <w:cs/>
          <w:lang w:val="ar_AE" w:bidi="ar_AE"/>
        </w:rPr>
        <w:t xml:space="preserve"> في البرية، وأن المن قد أُعطي لهم من </w:t>
      </w:r>
      <w:r>
        <w:rPr>
          <w:b/>
          <w:rtl/>
          <w:cs/>
          <w:lang w:val="ar_AE" w:bidi="ar_AE"/>
        </w:rPr>
        <w:t>السماء</w:t>
      </w:r>
      <w:r>
        <w:rPr>
          <w:rtl/>
          <w:cs/>
          <w:lang w:val="ar_AE" w:bidi="ar_AE"/>
        </w:rPr>
        <w:t xml:space="preserve">، المكان الذي يسكن فيه الله. والمَن كان عبارة عن مادة بيضاء تشبه البسكويت أو المقرمشات مع العَسل، وكان يظهر على الأرض كل يوم عدا يوم </w:t>
      </w:r>
      <w:r>
        <w:rPr>
          <w:b/>
          <w:rtl/>
          <w:cs/>
          <w:lang w:val="ar_AE" w:bidi="ar_AE"/>
        </w:rPr>
        <w:t>السبت</w:t>
      </w:r>
      <w:r>
        <w:rPr>
          <w:rtl/>
          <w:cs/>
          <w:lang w:val="ar_AE" w:bidi="ar_AE"/>
        </w:rPr>
        <w:t>. وقد أعطى الله المَن لبني إسرائيل لمدة أربعين عامًا بعد أن غادروا مصر. والمَن في اللغة العبرية، ينطق بطريقة مشابهة لسؤال بني إسرائيل: "ما هو؟"</w:t>
      </w:r>
    </w:p>
    <w:p>
      <w:pPr>
        <w:bidi/>
      </w:pPr>
      <w:r>
        <w:rPr>
          <w:rtl/>
          <w:cs/>
          <w:lang w:val="ar_AE" w:bidi="ar_AE"/>
        </w:rPr>
      </w:r>
      <w:r>
        <w:rPr>
          <w:rtl/>
          <w:cs/>
          <w:lang w:val="ar_AE" w:bidi="ar_AE"/>
        </w:rPr>
        <w:t xml:space="preserve">استخدموا نفس الكلمة التي استخدمتموها سابقًا لترجمة كلمة السبت والسماء. ولمزيد من المعلومات عن </w:t>
      </w:r>
      <w:r>
        <w:rPr>
          <w:rtl/>
          <w:cs/>
          <w:lang w:val="ar_AE" w:bidi="ar_AE"/>
        </w:rPr>
        <w:t>السبت</w:t>
      </w:r>
      <w:r>
        <w:rPr>
          <w:rtl/>
          <w:cs/>
          <w:lang w:val="ar_AE" w:bidi="ar_AE"/>
        </w:rPr>
        <w:t xml:space="preserve"> </w:t>
      </w:r>
      <w:r>
        <w:rPr>
          <w:rtl/>
          <w:cs/>
          <w:lang w:val="ar_AE" w:bidi="ar_AE"/>
        </w:rPr>
        <w:t>والسماء</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المَن</w:t>
      </w:r>
      <w:r>
        <w:rPr>
          <w:rtl/>
          <w:cs/>
          <w:lang w:val="ar_AE" w:bidi="ar_AE"/>
        </w:rPr>
        <w:t>. وإذا كنتم قد ترجمتم هذه الكلمة في سِفر آخر من الكتاب المُقدَّس، استخدموا نفس الكلمة التي استخدمتموها في ذلك السِّفر. (توقَّفوا هنا عن سماع التسجيل الصوتي)</w:t>
      </w:r>
    </w:p>
    <w:p>
      <w:pPr>
        <w:bidi/>
      </w:pPr>
      <w:r>
        <w:rPr>
          <w:rtl/>
          <w:cs/>
          <w:lang w:val="ar_AE" w:bidi="ar_AE"/>
        </w:rPr>
      </w:r>
      <w:r>
        <w:rPr>
          <w:rtl/>
          <w:cs/>
          <w:lang w:val="ar_AE" w:bidi="ar_AE"/>
        </w:rPr>
        <w:t xml:space="preserve">قال يسوع للجمع: ليس </w:t>
      </w:r>
      <w:r>
        <w:rPr>
          <w:b/>
          <w:rtl/>
          <w:cs/>
          <w:lang w:val="ar_AE" w:bidi="ar_AE"/>
        </w:rPr>
        <w:t>موسى</w:t>
      </w:r>
      <w:r>
        <w:rPr>
          <w:rtl/>
          <w:cs/>
          <w:lang w:val="ar_AE" w:bidi="ar_AE"/>
        </w:rPr>
        <w:t xml:space="preserve"> هو الذي أعطاهم </w:t>
      </w:r>
      <w:r>
        <w:rPr>
          <w:b/>
          <w:rtl/>
          <w:cs/>
          <w:lang w:val="ar_AE" w:bidi="ar_AE"/>
        </w:rPr>
        <w:t>الخبز</w:t>
      </w:r>
      <w:r>
        <w:rPr>
          <w:rtl/>
          <w:cs/>
          <w:lang w:val="ar_AE" w:bidi="ar_AE"/>
        </w:rPr>
        <w:t xml:space="preserve"> من السماء. كان موسى قائدًا ونبيًا مهمًا لليهود في العهد القديم. قال يسوع إن </w:t>
      </w:r>
      <w:r>
        <w:rPr>
          <w:b/>
          <w:rtl/>
          <w:cs/>
          <w:lang w:val="ar_AE" w:bidi="ar_AE"/>
        </w:rPr>
        <w:t>أبي</w:t>
      </w:r>
      <w:r>
        <w:rPr>
          <w:rtl/>
          <w:cs/>
          <w:lang w:val="ar_AE" w:bidi="ar_AE"/>
        </w:rPr>
        <w:t>، الله، هو الذي يعطيكم الخبز الحقيقي من السماء. الآب هو اسم لله. وقد قال يسوع إن خبز الله ينزل من السماء ويعطي الحياة للعالم.</w:t>
      </w:r>
    </w:p>
    <w:p>
      <w:pPr>
        <w:bidi/>
      </w:pPr>
      <w:r>
        <w:rPr>
          <w:rtl/>
          <w:cs/>
          <w:lang w:val="ar_AE" w:bidi="ar_AE"/>
        </w:rPr>
      </w:r>
      <w:r>
        <w:rPr>
          <w:rtl/>
          <w:cs/>
          <w:lang w:val="ar_AE" w:bidi="ar_AE"/>
        </w:rPr>
        <w:t>فطلب الجمع من يسوع أن يعطيهم هذا الخبز طوال الوقت. فيقول يسوع: "</w:t>
      </w:r>
      <w:r>
        <w:rPr>
          <w:b/>
          <w:rtl/>
          <w:cs/>
          <w:lang w:val="ar_AE" w:bidi="ar_AE"/>
        </w:rPr>
        <w:t>أنا هو</w:t>
      </w:r>
      <w:r>
        <w:rPr>
          <w:rtl/>
          <w:cs/>
          <w:lang w:val="ar_AE" w:bidi="ar_AE"/>
        </w:rPr>
        <w:t xml:space="preserve"> </w:t>
      </w:r>
      <w:r>
        <w:rPr>
          <w:b/>
          <w:rtl/>
          <w:cs/>
          <w:lang w:val="ar_AE" w:bidi="ar_AE"/>
        </w:rPr>
        <w:t>خبز الحياة</w:t>
      </w:r>
      <w:r>
        <w:rPr>
          <w:rtl/>
          <w:cs/>
          <w:lang w:val="ar_AE" w:bidi="ar_AE"/>
        </w:rPr>
        <w:t>". كان الله قد أخبر موسى أن اسمه هو "أنا هو" (أهيه) فيسوع يُعلن هنا أنه هو الله. والجمع كان قد فهم هذا بوضوح. وخبز الحياة يعني المصدر الروحي للحياة الأبدية.</w:t>
      </w:r>
    </w:p>
    <w:p>
      <w:pPr>
        <w:bidi/>
      </w:pPr>
      <w:r>
        <w:rPr>
          <w:rtl/>
          <w:cs/>
          <w:lang w:val="ar_AE" w:bidi="ar_AE"/>
        </w:rPr>
      </w:r>
      <w:r>
        <w:rPr>
          <w:rtl/>
          <w:cs/>
          <w:lang w:val="ar_AE" w:bidi="ar_AE"/>
        </w:rPr>
        <w:t xml:space="preserve">توقفوا هنا وناقشوا كمجموعة الكلمة أو العبارة الأنسب للتعبير عن </w:t>
      </w:r>
      <w:r>
        <w:rPr>
          <w:b/>
          <w:rtl/>
          <w:cs/>
          <w:lang w:val="ar_AE" w:bidi="ar_AE"/>
        </w:rPr>
        <w:t>خبز الحياة</w:t>
      </w:r>
      <w:r>
        <w:rPr>
          <w:rtl/>
          <w:cs/>
          <w:lang w:val="ar_AE" w:bidi="ar_AE"/>
        </w:rPr>
        <w:t>. (توقَّفوا هنا عن سماع التسجيل الصوتي)</w:t>
      </w:r>
    </w:p>
    <w:p>
      <w:pPr>
        <w:bidi/>
      </w:pPr>
      <w:r>
        <w:rPr>
          <w:rtl/>
          <w:cs/>
          <w:lang w:val="ar_AE" w:bidi="ar_AE"/>
        </w:rPr>
      </w:r>
      <w:r>
        <w:rPr>
          <w:rtl/>
          <w:cs/>
          <w:lang w:val="ar_AE" w:bidi="ar_AE"/>
        </w:rPr>
        <w:t xml:space="preserve">مشيئة الله هي أن لا يفقد يسوع أي شيء قد أعطاه الله له، بل أن </w:t>
      </w:r>
      <w:r>
        <w:rPr>
          <w:b/>
          <w:rtl/>
          <w:cs/>
          <w:lang w:val="ar_AE" w:bidi="ar_AE"/>
        </w:rPr>
        <w:t>يقيمه</w:t>
      </w:r>
      <w:r>
        <w:rPr>
          <w:rtl/>
          <w:cs/>
          <w:lang w:val="ar_AE" w:bidi="ar_AE"/>
        </w:rPr>
        <w:t xml:space="preserve"> في </w:t>
      </w:r>
      <w:r>
        <w:rPr>
          <w:b/>
          <w:rtl/>
          <w:cs/>
          <w:lang w:val="ar_AE" w:bidi="ar_AE"/>
        </w:rPr>
        <w:t>اليوم الأخير</w:t>
      </w:r>
      <w:r>
        <w:rPr>
          <w:rtl/>
          <w:cs/>
          <w:lang w:val="ar_AE" w:bidi="ar_AE"/>
        </w:rPr>
        <w:t>. أن يُقيم تعني أن يُرجع إلى الحياة. ويشير اليوم الأخير إلى نهاية العالم، عندما يُقيم الله ملكوته على الأرض ويحكم يسوع إلى الأبد.</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اليوم الأخير</w:t>
      </w:r>
      <w:r>
        <w:rPr>
          <w:rtl/>
          <w:cs/>
          <w:lang w:val="ar_AE" w:bidi="ar_AE"/>
        </w:rPr>
        <w:t>. (توقَّفوا هنا عن سماع التسجيل الصوتي)</w:t>
      </w:r>
    </w:p>
    <w:p>
      <w:pPr>
        <w:bidi/>
      </w:pPr>
      <w:r>
        <w:rPr>
          <w:rtl/>
          <w:cs/>
          <w:lang w:val="ar_AE" w:bidi="ar_AE"/>
        </w:rPr>
      </w:r>
      <w:r>
        <w:rPr>
          <w:rtl/>
          <w:cs/>
          <w:lang w:val="ar_AE" w:bidi="ar_AE"/>
        </w:rPr>
        <w:t xml:space="preserve">توقفوا هنا وناقشوا كمجموعة الكلمة أو العبارة الأنسب لترجمة كلمة </w:t>
      </w:r>
      <w:r>
        <w:rPr>
          <w:b/>
          <w:rtl/>
          <w:cs/>
          <w:lang w:val="ar_AE" w:bidi="ar_AE"/>
        </w:rPr>
        <w:t>يُقيمهم</w:t>
      </w:r>
      <w:r>
        <w:rPr>
          <w:rtl/>
          <w:cs/>
          <w:lang w:val="ar_AE" w:bidi="ar_AE"/>
        </w:rPr>
        <w:t xml:space="preserve">. ابحثوا في قاموس الكلمات الرئيسية عن كلمة </w:t>
      </w:r>
      <w:r>
        <w:rPr>
          <w:rtl/>
          <w:cs/>
          <w:lang w:val="ar_AE" w:bidi="ar_AE"/>
        </w:rPr>
        <w:t>القيامة</w:t>
      </w:r>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وفي الحقيقة، تُشير مشيئة </w:t>
      </w:r>
      <w:r>
        <w:rPr>
          <w:b/>
          <w:rtl/>
          <w:cs/>
          <w:lang w:val="ar_AE" w:bidi="ar_AE"/>
        </w:rPr>
        <w:t>الآب</w:t>
      </w:r>
      <w:r>
        <w:rPr>
          <w:rtl/>
          <w:cs/>
          <w:lang w:val="ar_AE" w:bidi="ar_AE"/>
        </w:rPr>
        <w:t xml:space="preserve"> إلى أن كل من يرى </w:t>
      </w:r>
      <w:r>
        <w:rPr>
          <w:b/>
          <w:rtl/>
          <w:cs/>
          <w:lang w:val="ar_AE" w:bidi="ar_AE"/>
        </w:rPr>
        <w:t>الابن</w:t>
      </w:r>
      <w:r>
        <w:rPr>
          <w:rtl/>
          <w:cs/>
          <w:lang w:val="ar_AE" w:bidi="ar_AE"/>
        </w:rPr>
        <w:t xml:space="preserve"> ويؤمن به تكون له </w:t>
      </w:r>
      <w:r>
        <w:rPr>
          <w:b/>
          <w:rtl/>
          <w:cs/>
          <w:lang w:val="ar_AE" w:bidi="ar_AE"/>
        </w:rPr>
        <w:t>الحياة الأبدية</w:t>
      </w:r>
      <w:r>
        <w:rPr>
          <w:rtl/>
          <w:cs/>
          <w:lang w:val="ar_AE" w:bidi="ar_AE"/>
        </w:rPr>
        <w:t xml:space="preserve">. والابن هو اسم آخر ليسوع. استخدموا الكلمة ذاتها التي استخدمتوها لكلمة الابن في المقاطع السابقة. ابحثوا في قاموس الكلمات الرئيسية عن تعبير </w:t>
      </w:r>
      <w:r>
        <w:rPr>
          <w:rtl/>
          <w:cs/>
          <w:lang w:val="ar_AE" w:bidi="ar_AE"/>
        </w:rPr>
        <w:t>ابن الله</w:t>
      </w:r>
      <w:r>
        <w:rPr>
          <w:rtl/>
          <w:cs/>
          <w:lang w:val="ar_AE" w:bidi="ar_AE"/>
        </w:rPr>
        <w:t xml:space="preserve"> للمزيد من المعلومات. كما أن الحياة الأبدية تعني حياة لا تنتهي أبدًا. استخدِمْوا الكلمة نفسها التي استخدمتموها في المقاطع السابقة للإشارة إلى الحياة الأبدية. وابحثوا في قاموس الكلمات الرئيسية للمزيد من المعلومات عن كلمة </w:t>
      </w:r>
      <w:r>
        <w:rPr>
          <w:rtl/>
          <w:cs/>
          <w:lang w:val="ar_AE" w:bidi="ar_AE"/>
        </w:rPr>
        <w:t>الحياة الأبدية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6:41–51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6: 41–51 واحفظوه في قلوبكم.</w:t>
      </w:r>
    </w:p>
    <w:p>
      <w:pPr>
        <w:bidi/>
      </w:pPr>
      <w:r>
        <w:rPr>
          <w:rtl/>
          <w:cs/>
          <w:lang w:val="ar_AE" w:bidi="ar_AE"/>
        </w:rPr>
      </w:r>
      <w:r>
        <w:rPr>
          <w:rtl/>
          <w:cs/>
          <w:lang w:val="ar_AE" w:bidi="ar_AE"/>
        </w:rPr>
        <w:t>استمعوا إلى نسخة صوتية من يوحنا 6: 41–51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41 - 51 من الترجمة الأكثر فهمًا لكم.</w:t>
      </w:r>
    </w:p>
    <w:p>
      <w:pPr>
        <w:bidi/>
      </w:pPr>
      <w:r>
        <w:rPr>
          <w:rtl/>
          <w:cs/>
          <w:lang w:val="ar_AE" w:bidi="ar_AE"/>
        </w:rPr>
      </w:r>
      <w:r>
        <w:rPr>
          <w:rtl/>
          <w:cs/>
          <w:lang w:val="ar_AE" w:bidi="ar_AE"/>
        </w:rPr>
        <w:t>في القصة السابقة، بدأ يسوع يتحدث عن نفسه بأنه خبز الحياة. وفي القصة الحالية، سيواصل يسوع الحديث عن نفسه بأنه خبز الحياة.</w:t>
      </w:r>
    </w:p>
    <w:p>
      <w:pPr>
        <w:bidi/>
      </w:pPr>
      <w:r>
        <w:rPr>
          <w:rtl/>
          <w:cs/>
          <w:lang w:val="ar_AE" w:bidi="ar_AE"/>
        </w:rPr>
      </w:r>
      <w:r>
        <w:rPr>
          <w:rtl/>
          <w:cs/>
          <w:lang w:val="ar_AE" w:bidi="ar_AE"/>
        </w:rPr>
        <w:t>تبدأ القصة باليهود وهم يتذمرون بسبب يسوع. وهذه هي المرة الأولى التي يتحدث فيها اليهود منذ أن بدأ يسوع يُعلّم هنا. وكان يسوع يتحدث إلى الجمع في مجمع في كفرناحوم، وعلى الأرجح كانوا جميعًا يهودًا. لكن كما كان من قبل، فإن كلمة اليهود هنا تشير على الأرجح إلى القادة الدينيين أو قادة الديانة اليهودية. كان هؤلاء اليهود يتذمرون أو يشتكون من يسوع. وهذا يعني أنهم أظهروا أنهم لم يكونوا سعداء عندما قال يسوع: "أنا الخبز الذي نزل من السماء". ويسأل اليهود بعضهم البعض سؤالًا: "أليس هذا يسوع، ابن يوسف، الذي نعرف أبيه وأمه؟ فكيف يقول الآن: 'أنا نزلت من السماء'؟" وكان اليهود يعرفون الجواب على هذا السؤال. لكنهم قد سألوا هذا لأنهم لم يستطيعوا أن يصدقوا ما قاله يسوع. السماء هي حيث يسكن الله، كان يسوع مولودًا لأبويه، وكان اليهود يعرفون أبويه. لذلك كانوا يعتقدون أن يسوع لم يكن يقول الحق عندما قال إنه نزل من السماء. ثم قال يسوع لليهود إنه لا ينبغي لهم أن يتذمروا عليه فيما بينهم.</w:t>
      </w:r>
    </w:p>
    <w:p>
      <w:pPr>
        <w:bidi/>
      </w:pPr>
      <w:r>
        <w:rPr>
          <w:rtl/>
          <w:cs/>
          <w:lang w:val="ar_AE" w:bidi="ar_AE"/>
        </w:rPr>
      </w:r>
      <w:r>
        <w:rPr>
          <w:rtl/>
          <w:cs/>
          <w:lang w:val="ar_AE" w:bidi="ar_AE"/>
        </w:rPr>
        <w:t xml:space="preserve">توقَّفوا هنا وانظروا كمجموعة معًا إلى صورة </w:t>
      </w:r>
      <w:r>
        <w:rPr>
          <w:rtl/>
          <w:cs/>
          <w:lang w:val="ar_AE" w:bidi="ar_AE"/>
        </w:rPr>
        <w:t>للخبز</w:t>
      </w:r>
      <w:r>
        <w:rPr>
          <w:rtl/>
          <w:cs/>
          <w:lang w:val="ar_AE" w:bidi="ar_AE"/>
        </w:rPr>
        <w:t>. أوقفوا سماع التسجيل الصوتي هنا.</w:t>
      </w:r>
    </w:p>
    <w:p>
      <w:pPr>
        <w:bidi/>
      </w:pPr>
      <w:r>
        <w:rPr>
          <w:rtl/>
          <w:cs/>
          <w:lang w:val="ar_AE" w:bidi="ar_AE"/>
        </w:rPr>
      </w:r>
      <w:r>
        <w:rPr>
          <w:rtl/>
          <w:cs/>
          <w:lang w:val="ar_AE" w:bidi="ar_AE"/>
        </w:rPr>
        <w:t xml:space="preserve">أيضًا، ناقشوا هذا السؤال كمجموعة: كيف يُظهِر الناس في ثقافتكم أنهم لا يوافقون أو أنهم غير سعداء بما يقوله شخص ما؟ </w:t>
      </w:r>
    </w:p>
    <w:p>
      <w:pPr>
        <w:bidi/>
      </w:pPr>
      <w:r>
        <w:rPr>
          <w:rtl/>
          <w:cs/>
          <w:lang w:val="ar_AE" w:bidi="ar_AE"/>
        </w:rPr>
      </w:r>
      <w:r>
        <w:rPr>
          <w:rtl/>
          <w:cs/>
          <w:lang w:val="ar_AE" w:bidi="ar_AE"/>
        </w:rPr>
        <w:t>قال يسوع أيضًا إنه لا يستطيع أحد أن يأتي إليه إلا إذا كان الآب الذي أرسله يجتذبه إلى يسوع. أما كلمة "أبي" فتشير إلى الله، وفي إنجيل يوحنا، يدعو يسوع الله بانتظام: "أبي". قال يسوع إنه بدون مساعدة الآب، لا يستطيع أحد أن يأتي ويؤمن بيسوع. لكن الشخص الذي يأتي إلى يسوع يصبح مؤهلًا للحياة مع الله. لذلك سيقيمه يسوع في اليوم الأخير، أو عندما يأتي وقت الدينونة فيكون مع الله إلى الأبد.</w:t>
      </w:r>
    </w:p>
    <w:p>
      <w:pPr>
        <w:bidi/>
      </w:pPr>
      <w:r>
        <w:rPr>
          <w:rtl/>
          <w:cs/>
          <w:lang w:val="ar_AE" w:bidi="ar_AE"/>
        </w:rPr>
      </w:r>
      <w:r>
        <w:rPr>
          <w:rtl/>
          <w:cs/>
          <w:lang w:val="ar_AE" w:bidi="ar_AE"/>
        </w:rPr>
        <w:t>ثم قال يسوع شيئًا مكتوبًا في الأنبياء. وكان اليهود في ذلك الوقت يعتقدون أن أنبياء العهد القديم لم يعلنوا كلمات الله فحسب، بل كانوا يكتبونها أيضًا. والكتابات التي كتبها الأنبياء كانت تُدعى "الأنبياء". كان يسوع يعتقد أنه إذا استخدم كلمات الأنبياء، فإن هذا كان سيساعد على إقناع اليهود لأن اليهود كانوا يعتقدون أن كتابات الأنبياء جزء من كتبهم المُقدَّسة. فقال يسوع إنه بحسب الأنبياء، فإن الله سيُعلّم شعبه. وقال يسوع أيضًا إن كل من يسمع ويتعلّم من الآب يطيع ويأتي ليؤمن بيسوع. وهذه هي الطريقة التي يساعد بها الآب الناس على المجيء إلى يسوع. لكن يسوع يوضح على الفور أن الاستماع والتعلم من الآب لا يعنيان أنهم قد رأوا الآب. شخص واحد فقط قد رأى الآب، وهو يسوع الذي جاء من الآب، لكن يسوع لا يخبرهم هنا أنه هو. ثم تحدث يسوع بكلمات ليُعد المستمعين للكلام المهم للغاية الذي هو على وشك أن يقوله. قال يسوع: "كل من يؤمن له حياة أبدية". والحياة الأبدية تشير إلى الحياة التي يعطيها يسوع للشخص الذي يؤمن به. والشخص الذي له حياة أبدية، سيقوم مرة أخرى بعد موته ليكون مع الله إلى الأبد. يقول يسوع إن الذين يؤمنون بتعاليمه ينالون حياة أبدية.</w:t>
      </w:r>
    </w:p>
    <w:p>
      <w:pPr>
        <w:bidi/>
      </w:pPr>
      <w:r>
        <w:rPr>
          <w:rtl/>
          <w:cs/>
          <w:lang w:val="ar_AE" w:bidi="ar_AE"/>
        </w:rPr>
      </w:r>
      <w:r>
        <w:rPr>
          <w:rtl/>
          <w:cs/>
          <w:lang w:val="ar_AE" w:bidi="ar_AE"/>
        </w:rPr>
        <w:t>توقَّفوا هنا وناقشوا هذا السؤال كمجموعة: كيف يتخيّل أو يتكلم الناس في ثقافتكم عن الحياة الأبدية أو الحياة التي لا تنتهي أبدًا؟ أوقفوا سماع التسجيل الصوتي هنا.</w:t>
      </w:r>
    </w:p>
    <w:p>
      <w:pPr>
        <w:bidi/>
      </w:pPr>
      <w:r>
        <w:rPr>
          <w:rtl/>
          <w:cs/>
          <w:lang w:val="ar_AE" w:bidi="ar_AE"/>
        </w:rPr>
      </w:r>
      <w:r>
        <w:rPr>
          <w:rtl/>
          <w:cs/>
          <w:lang w:val="ar_AE" w:bidi="ar_AE"/>
        </w:rPr>
        <w:t>بعد أن شرح يسوع أن الآب يساعد الناس على المجيء إليه تمامًا كما هو مكتوب في الأنبياء، وأن الذين يأتون إليه سينالون الحياة الأبدية، يخبرهم يسوع مرة أخرى أنه خبز الحياة. وعندما قال يسوع هذا، كان يكرر عبارة "أنا هو" التي ذكرها لأول مرة في القصة السابقة. وعبارة "أنا هو" كانت تُذكِّر مستمعيه باسم الله في العهد القديم. ويستخدم يسوع الكلمات التي استخدمها الله الآب عندما قال لموسى أن اسمه "أنا هو". وعندما قال يسوع: "أنا خبز الحياة"، فهو كان يقارن نفسه بالخبز. لقد كان الخبز طعامًا شائعًا في زمن يسوع. ومعظم الناس، وخاصة الفقراء، كانوا يأكلون الخبز طوال الوقت. فالخبز هو الطعام الذي يعطي الحياة للناس، ولا سيما الفقراء. وكما يعطي الخبز الحياة، فيسوع أيضًا يعطي الحياة. ثم يقول إن أجدادهم أكلوا المَنّ في البرية، لكنهم ماتوا. البرية، أو الصحراء، هي مكان جاف لأنه لا ينزل المطر كثيرًا في ذلك المكان. ولا يمكن للناس أو للحيوانات أن تعيش في البرية دون ماء، لذلك لم يكن أحد يعيش هناك عادة. وهنا، كان يسوع يذكِّرهم بالقصة عن أجدادهم والتي تُسجِّل أيضًا في الكتب المُقدَّسة اليهودية. وفي تلك القصة، كان بنو إسرائيل في طريقهم إلى الأرض التي وعد الله أن يعطيهم. وبينما كانوا يسيرون في البرية، أرسل الله خبزًا من السماء كي لا يجوعون. وكان الناس يدعون هذا الخبز الذي من السماء "المن". لكن على الرغم من أن المَن قد أعطاهم الحياة حتى لا يجوعون، إلا أن أجدادهم مع ذلك قد ماتوا. وهذا يعني أن المَن لا يمكن أن يعطي الناس حياة أبدية. لكن الحياة التي يعطيها يسوع هي حياة لا تنتهي أبدًا.</w:t>
      </w:r>
    </w:p>
    <w:p>
      <w:pPr>
        <w:bidi/>
      </w:pPr>
      <w:r>
        <w:rPr>
          <w:rtl/>
          <w:cs/>
          <w:lang w:val="ar_AE" w:bidi="ar_AE"/>
        </w:rPr>
      </w:r>
      <w:r>
        <w:rPr>
          <w:rtl/>
          <w:cs/>
          <w:lang w:val="ar_AE" w:bidi="ar_AE"/>
        </w:rPr>
        <w:t>ومثل المَن من الزمن القديم، فيسوع هو أيضًا الخبز الذي أرسله الله من السماء حتى لا يموت الناس إذا أكلوه. وبالطريقة ذاتها التي يأكل بها الناس الخبز ليكون لهم القوة للعيش ليوم آخر، يقول يسوع إنه ينبغي للناس أن يأكلوه حتى يعيشوا إلى الأبد. تذكّروا أن يسوع كان يُقارن نفسه فقط بالخبز. لذلك، فإن يسوع لا يقول حقًا إن الناس يجب أن يقتلونه ويأكلون جسده. بدلًا من ذلك، فإن أكل الخبز، أو أكل يسوع، هو طريقة أخرى ليقول إن الناس يجب أن يؤمنوا به. وقد أرسل الله يسوع ليؤمن الناس به. وبالنسبة لأولئك الذين لن يؤمنوا بيسوع، فإن الله سيعاقبهم بعدم إعطائهم الحياة الأبدية. ونتيجة لذلك، سيظلون أمواتًا إلى الأبد. ويُكمل يسوع ويقول مرة أخرى إنه الخبز الحي الذي نزل من السماء. إذا أكل أي شخص هذا الخبز أو آمن به، فسيعيش إلى الأبد. وهو يقول إن الخبز الذي يعطيه كي يمنح الحياة للعالم هو جسمه أو جسده المادي. وهنا يُشير يسوع إلى الذبيحة التي سيقدمها، حيث سيعطى حياته من أجل جميع الناس بموته على الصليب. وهذا ما سيحدث لاحقًا نحو نهاية الإنجيل. لكن يسوع لا يشرح ذلك هنا. وهذا هو السبب في أن اليهود سيظلون مرتبكين ومتذمِّرين.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 41 - 51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يتذمّر اليهود أو يشتكون من يسوع لأنه قال إنه خبز الحياة.</w:t>
      </w:r>
    </w:p>
    <w:p>
      <w:pPr>
        <w:bidi/>
      </w:pPr>
      <w:r>
        <w:rPr>
          <w:rtl/>
          <w:cs/>
          <w:lang w:val="ar_AE" w:bidi="ar_AE"/>
        </w:rPr>
      </w:r>
      <w:r>
        <w:rPr>
          <w:b/>
          <w:rtl/>
          <w:cs/>
          <w:lang w:val="ar_AE" w:bidi="ar_AE"/>
        </w:rPr>
        <w:t>في المشهد الثاني:</w:t>
      </w:r>
      <w:r>
        <w:rPr>
          <w:rtl/>
          <w:cs/>
          <w:lang w:val="ar_AE" w:bidi="ar_AE"/>
        </w:rPr>
        <w:t xml:space="preserve"> يقول يسوع إن الآب يُعلِّم الناس ليتعلموا ويؤمنوا بيسوع، تمامًا كما قال الأنبياء. وهؤلاء الذين يؤمنون بيسوع سيحصلون على الحياة الأبدية.</w:t>
      </w:r>
    </w:p>
    <w:p>
      <w:pPr>
        <w:bidi/>
      </w:pPr>
      <w:r>
        <w:rPr>
          <w:rtl/>
          <w:cs/>
          <w:lang w:val="ar_AE" w:bidi="ar_AE"/>
        </w:rPr>
      </w:r>
      <w:r>
        <w:rPr>
          <w:b/>
          <w:rtl/>
          <w:cs/>
          <w:lang w:val="ar_AE" w:bidi="ar_AE"/>
        </w:rPr>
        <w:t>في المشهد الثالث:</w:t>
      </w:r>
      <w:r>
        <w:rPr>
          <w:rtl/>
          <w:cs/>
          <w:lang w:val="ar_AE" w:bidi="ar_AE"/>
        </w:rPr>
        <w:t xml:space="preserve"> يقول يسوع مرة أخرى إنه خبز الحياة. والذين يأكلون جسده سيعيشون إلى الأبد.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تكشف القصة التالية أن يسوع واليهود كانوا يتكلمون في هذه المحادثة في إحدى المجامع في كفرناحوم. وهذا يعني أن هناك يهودًا آخرين كانوا موجودين حولهم بينما كانوا يتناقشون. ولكن الشيء الأكثر أهمية في هذه القصة هو كلمات يسوع. لذلك احرصوا على أن تركزوا على كلمات يسوع. وكلمة "اليهود" تشير على الأرجح إلى القادة اليهود.</w:t>
      </w:r>
    </w:p>
    <w:p>
      <w:pPr>
        <w:bidi/>
      </w:pPr>
      <w:r>
        <w:rPr>
          <w:rtl/>
          <w:cs/>
          <w:lang w:val="ar_AE" w:bidi="ar_AE"/>
        </w:rPr>
      </w:r>
      <w:r>
        <w:rPr>
          <w:rtl/>
          <w:cs/>
          <w:lang w:val="ar_AE" w:bidi="ar_AE"/>
        </w:rPr>
        <w:t>تُظهر القصص السابقة والقصص التالية أيضًا أن التلاميذ كانوا حاضرين عندما كان يسوع يتحدث إلى اليهود هنا. وهم لا يفعلون شيئًا في القصة، لكنهم حاضرون ويستمعون إلى يسوع.</w:t>
      </w:r>
    </w:p>
    <w:p>
      <w:pPr>
        <w:bidi/>
      </w:pPr>
      <w:r>
        <w:rPr>
          <w:rtl/>
          <w:cs/>
          <w:lang w:val="ar_AE" w:bidi="ar_AE"/>
        </w:rPr>
      </w:r>
      <w:r>
        <w:rPr>
          <w:rtl/>
          <w:cs/>
          <w:lang w:val="ar_AE" w:bidi="ar_AE"/>
        </w:rPr>
        <w:t>في المشهد الأول، يتذمر اليهود (أو القادة اليهود) على يسوع. وهذا يعني أنهم سيظهرون أنهم لا يؤمنون بما كان يسوع يقوله. وسيكررون كلمات يسوع عندما قال: "أنا هو الخبز الذي نزل من السماء". وسيقول بعضهم لبعض أيضًا: "أليس هذا يسوع ابن يوسف، الذي نعرف أبيه وأمه؟ فكيف يقول الآن: 'أنا نزلت من السماء'؟" وسيخبر يسوع اليهود أنهم لا ينبغي لهم أن يتذمروا فيما بينهم.</w:t>
      </w:r>
    </w:p>
    <w:p>
      <w:pPr>
        <w:bidi/>
      </w:pPr>
      <w:r>
        <w:rPr>
          <w:rtl/>
          <w:cs/>
          <w:lang w:val="ar_AE" w:bidi="ar_AE"/>
        </w:rPr>
      </w:r>
      <w:r>
        <w:rPr>
          <w:rtl/>
          <w:cs/>
          <w:lang w:val="ar_AE" w:bidi="ar_AE"/>
        </w:rPr>
        <w:t xml:space="preserve">في المشهد الثاني، يقول يسوع إنه لا يستطيع أحد أن يأتي إليه إذا لم يساعد الآب هذا الشخص. وعندما يموت الشخص الذي يأتي إلى يسوع، سيقيمه يسوع ثانية إلى الحياة في يوم الدينونة. ثم سيكون مع الله إلى الأبد. ثم قال يسوع إنه مكتوب في الأنبياء أن الله سيُعلِّم شعبه. وسيأتي الناس الذين سمعوا وتعلّموا من الآب إلى يسوع. وهذه هي الطريقة التي يساعد بها الله الناس على المجيء إلى يسوع. لكن يسوع يُوضح أن هذا لا يعني أن الناس قد رأوا الآب. شخص واحد فقط قد رأى الآب، وهو يسوع الذي هو من عند الله. فيسوع وحده قد رأى الله الآب. قال يسوع إن شخصًا واحدًا فقط قد رأى الله. ومع أن يسوع لم يقل من يكون، لكنه في الواقع يشير إلى نفسه. فإن يسوع هو الشخص الوحيد الذي رأى الله. والأشخاص الذين يتعلمون من الله لا يرونه فعلًا. لذلك، من المهم أن تُظهروا أنه عندما يُعلِّم الله الآب الناس ويساعدهم على الإيمان بيسوع، فإن الناس لا يرون الله. ثم يستخدم يسوع تعبيرًا يجذب انتباه المستمعين لأنه على وشك أن يقول شيئًا مهمًا للغاية. قال يسوع: "كل من يؤمن له حياة أبدية". </w:t>
      </w:r>
    </w:p>
    <w:p>
      <w:pPr>
        <w:bidi/>
      </w:pPr>
      <w:r>
        <w:rPr>
          <w:rtl/>
          <w:cs/>
          <w:lang w:val="ar_AE" w:bidi="ar_AE"/>
        </w:rPr>
      </w:r>
      <w:r>
        <w:rPr>
          <w:rtl/>
          <w:cs/>
          <w:lang w:val="ar_AE" w:bidi="ar_AE"/>
        </w:rPr>
        <w:t>في المشهد الثالث، يتحدث يسوع مرة أخرى عن نفسه بصفته خبز الحياة. وهذا يعني أنه كما يعطي الخبز الحياة، فإن يسوع أيضًا يعطي الحياة. وهو يقارن نفسه أيضًا بالمن الذي كان أجداد اليهود يأكلونه في البرية. ثم يُذكِّر يسوع اليهود بهذه القصة ويخبرهم أنه على الرغم من أن أجدادهم كانوا يأكلون المَن، إلا أنهم ماتوا مع ذلك. ولا تقول القصة إن يسوع كان يشير إلى نفسه، لكن ربما يمكنكم أن تتخيلوا أن يسوع كان يشير إلى نفسه عندما قال: "</w:t>
      </w:r>
      <w:r>
        <w:rPr>
          <w:b/>
          <w:rtl/>
          <w:cs/>
          <w:lang w:val="ar_AE" w:bidi="ar_AE"/>
        </w:rPr>
        <w:t>هذا</w:t>
      </w:r>
      <w:r>
        <w:rPr>
          <w:rtl/>
          <w:cs/>
          <w:lang w:val="ar_AE" w:bidi="ar_AE"/>
        </w:rPr>
        <w:t xml:space="preserve"> هو الخبز النازل من السماء كي لا يموت كل من يأكل منه". وقد يساعد هذا على إظهار أن يسوع كان يتحدث عن نفسه عندما تحدث عن الخبز الذي يأتي من السماء. ويواصل يسوع الحديث ويقول إن كل من يأكله سيعيش إلى الأبد. تذكّروا أن يسوع كان يُقارن نفسه فقط بالخبز. وعندما قال يسوع إن الناس ينبغي أن تأكله، فإن ما كان يقصده حقًا هو أن الناس ينبغي أن يؤمنوا به، لكنه لن يشرح ذلك هنا. ثم يقول يسوع إن خبز الحياة الذي سيعطيه للعالم هو جسمه أو جسده المادي. وربما كان يسوع يشير إلى نفسه مرة أخرى وهو يقول هذا.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 41 - 51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يتذمّر اليهود أو يشتكون من يسوع لأنه قال إنه خبز الحياة.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اليهود: "بماذا تشعر أو تفكر؟" قد يجيب الناس بعبارات مثل: "أنا مرتبك. لماذا يقول يسوع إنه خبز؟" أو "لا بد أن يسوع هذا شخص مجنون. السماء هي المكان الذي يسكن فيه الله. لكنه وُلد هنا، ونحن نعرف أبويه. فكيف يمكن أن يقول إنه قد جاء من السماء؟"</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يقول يسوع إن الآب يُعلِّم الناس ليتعلموا ويؤمنوا بيسوع، تمامًا كما قال الأنبياء. وهؤلاء الذين يؤمنون بيسوع سيحصلون على الحياة الأبدية.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الآب: "بماذا تشعر أو تفكّر؟" قد يجيب الشخص بعبارات مثل: "سأعلِّم الناس عن يسوع ابني حتى يؤمنوا به"، أو "لا يستطيع أحد أن يأتي إلى ابني يسوع دون مساعدتي".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يقول يسوع مرة أخرى إنه خبز الحياة. والذين يأكلون جسده سيعيشون إلى الأبد.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"أتمنى أن يؤمن اليهود بي، حتى يعيشون إلى الأبد، وليس مثل أجدادهم الذين ماتوا حتى عندما كانوا يأكلون المن"، أو "الخبز الذي أتحدث عنه هو جسدي أو جسمي المادي. وسأضع حياتي من أجل الناس في العالم. وآمل أن يؤمنوا بي".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41 - 51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قال يسوع: "</w:t>
      </w:r>
      <w:r>
        <w:rPr>
          <w:b/>
          <w:rtl/>
          <w:cs/>
          <w:lang w:val="ar_AE" w:bidi="ar_AE"/>
        </w:rPr>
        <w:t>أنا هو</w:t>
      </w:r>
      <w:r>
        <w:rPr>
          <w:rtl/>
          <w:cs/>
          <w:lang w:val="ar_AE" w:bidi="ar_AE"/>
        </w:rPr>
        <w:t xml:space="preserve"> </w:t>
      </w:r>
      <w:r>
        <w:rPr>
          <w:b/>
          <w:rtl/>
          <w:cs/>
          <w:lang w:val="ar_AE" w:bidi="ar_AE"/>
        </w:rPr>
        <w:t>الخبز</w:t>
      </w:r>
      <w:r>
        <w:rPr>
          <w:rtl/>
          <w:cs/>
          <w:lang w:val="ar_AE" w:bidi="ar_AE"/>
        </w:rPr>
        <w:t xml:space="preserve"> الذي نزل من </w:t>
      </w:r>
      <w:r>
        <w:rPr>
          <w:b/>
          <w:rtl/>
          <w:cs/>
          <w:lang w:val="ar_AE" w:bidi="ar_AE"/>
        </w:rPr>
        <w:t>السماء</w:t>
      </w:r>
      <w:r>
        <w:rPr>
          <w:rtl/>
          <w:cs/>
          <w:lang w:val="ar_AE" w:bidi="ar_AE"/>
        </w:rPr>
        <w:t xml:space="preserve">". وكلمتيّ "أنا هو" مهمتان. وهاتان الكلمتان تُذكّران المستمعين اليهود باسم الله في العهد القديم. فقد أخبر الله موسى أن اسمه هو "أنا هو" (أهيه) وعندما يقول يسوع: "أنا هو"، فإنه يقول أنه هو الله. انظروا قاموس الكلمات الرئيسية للمزيد من المعلومات عن </w:t>
      </w:r>
      <w:r>
        <w:rPr>
          <w:rtl/>
          <w:cs/>
          <w:lang w:val="ar_AE" w:bidi="ar_AE"/>
        </w:rPr>
        <w:t>أنا هو</w:t>
      </w:r>
      <w:r>
        <w:rPr>
          <w:rtl/>
          <w:cs/>
          <w:lang w:val="ar_AE" w:bidi="ar_AE"/>
        </w:rPr>
        <w:t xml:space="preserve">. </w:t>
      </w:r>
      <w:r>
        <w:rPr>
          <w:b/>
          <w:rtl/>
          <w:cs/>
          <w:lang w:val="ar_AE" w:bidi="ar_AE"/>
        </w:rPr>
        <w:t>والخبز</w:t>
      </w:r>
      <w:r>
        <w:rPr>
          <w:rtl/>
          <w:cs/>
          <w:lang w:val="ar_AE" w:bidi="ar_AE"/>
        </w:rPr>
        <w:t xml:space="preserve"> كان الطعام الأكثر شيوعًا الذي كان الناس يأكلونه خلال ذلك الوقت. </w:t>
      </w:r>
      <w:r>
        <w:rPr>
          <w:b/>
          <w:rtl/>
          <w:cs/>
          <w:lang w:val="ar_AE" w:bidi="ar_AE"/>
        </w:rPr>
        <w:t>والسماء</w:t>
      </w:r>
      <w:r>
        <w:rPr>
          <w:rtl/>
          <w:cs/>
          <w:lang w:val="ar_AE" w:bidi="ar_AE"/>
        </w:rPr>
        <w:t xml:space="preserve"> هي المكان حيث يسكن الله. ترجموا كلمتي خبز وسماء بالطريقة ذاتها التي ترجمتموهما بها من قبل. للمزيد من المعلومات حول </w:t>
      </w:r>
      <w:r>
        <w:rPr>
          <w:rtl/>
          <w:cs/>
          <w:lang w:val="ar_AE" w:bidi="ar_AE"/>
        </w:rPr>
        <w:t>السماء</w:t>
      </w:r>
      <w:r>
        <w:rPr>
          <w:rtl/>
          <w:cs/>
          <w:lang w:val="ar_AE" w:bidi="ar_AE"/>
        </w:rPr>
        <w:t xml:space="preserve">، برجاء الرجوع إلى قاموس الكلمات الرئيسية. وعندما قال يسوع إنه الخبز الذي نزل من السماء، كان </w:t>
      </w:r>
      <w:r>
        <w:rPr>
          <w:b/>
          <w:rtl/>
          <w:cs/>
          <w:lang w:val="ar_AE" w:bidi="ar_AE"/>
        </w:rPr>
        <w:t>اليهود يتذمرون</w:t>
      </w:r>
      <w:r>
        <w:rPr>
          <w:rtl/>
          <w:cs/>
          <w:lang w:val="ar_AE" w:bidi="ar_AE"/>
        </w:rPr>
        <w:t xml:space="preserve"> أو يشتكون منه. وكلمة </w:t>
      </w:r>
      <w:r>
        <w:rPr>
          <w:b/>
          <w:rtl/>
          <w:cs/>
          <w:lang w:val="ar_AE" w:bidi="ar_AE"/>
        </w:rPr>
        <w:t>تذمّروا</w:t>
      </w:r>
      <w:r>
        <w:rPr>
          <w:rtl/>
          <w:cs/>
          <w:lang w:val="ar_AE" w:bidi="ar_AE"/>
        </w:rPr>
        <w:t xml:space="preserve"> تعني أنهم كانوا غير سعداء بما كان يسوع يقوله وأنهم لم يوافقوا عليه. ترجِموا كلمة "اليهود" بالطريقة ذاتها التي استخدمتموها من قبل. وتذكّروا أن كلمة </w:t>
      </w:r>
      <w:r>
        <w:rPr>
          <w:rtl/>
          <w:cs/>
          <w:lang w:val="ar_AE" w:bidi="ar_AE"/>
        </w:rPr>
        <w:t>يهود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يتذمر</w:t>
      </w:r>
      <w:r>
        <w:rPr>
          <w:rtl/>
          <w:cs/>
          <w:lang w:val="ar_AE" w:bidi="ar_AE"/>
        </w:rPr>
        <w:t>. (توقَّفوا هنا عن سماع التسجيل الصوتي)</w:t>
      </w:r>
    </w:p>
    <w:p>
      <w:pPr>
        <w:bidi/>
      </w:pPr>
      <w:r>
        <w:rPr>
          <w:rtl/>
          <w:cs/>
          <w:lang w:val="ar_AE" w:bidi="ar_AE"/>
        </w:rPr>
      </w:r>
      <w:r>
        <w:rPr>
          <w:rtl/>
          <w:cs/>
          <w:lang w:val="ar_AE" w:bidi="ar_AE"/>
        </w:rPr>
        <w:t xml:space="preserve">قال يسوع إنه لا يأتي إليه أحد إلا إذا </w:t>
      </w:r>
      <w:r>
        <w:rPr>
          <w:b/>
          <w:rtl/>
          <w:cs/>
          <w:lang w:val="ar_AE" w:bidi="ar_AE"/>
        </w:rPr>
        <w:t>اجتذب</w:t>
      </w:r>
      <w:r>
        <w:rPr>
          <w:rtl/>
          <w:cs/>
          <w:lang w:val="ar_AE" w:bidi="ar_AE"/>
        </w:rPr>
        <w:t xml:space="preserve"> الآب هذا الشخص إلى يسوع. وكلمة يجتذب تعني يساعد أو يرشد. فالآب لا يجبر الناس على المجيء إلى يسوع. لكنه يساعدهم، ويوجههم حتى يتعلموا عن يسوع، ويؤمنوا به.</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يجتذبهم إليَّ</w:t>
      </w:r>
      <w:r>
        <w:rPr>
          <w:rtl/>
          <w:cs/>
          <w:lang w:val="ar_AE" w:bidi="ar_AE"/>
        </w:rPr>
        <w:t>. (توقَّفوا هنا عن سماع التسجيل الصوتي)</w:t>
      </w:r>
    </w:p>
    <w:p>
      <w:pPr>
        <w:bidi/>
      </w:pPr>
      <w:r>
        <w:rPr>
          <w:rtl/>
          <w:cs/>
          <w:lang w:val="ar_AE" w:bidi="ar_AE"/>
        </w:rPr>
      </w:r>
      <w:r>
        <w:rPr>
          <w:rtl/>
          <w:cs/>
          <w:lang w:val="ar_AE" w:bidi="ar_AE"/>
        </w:rPr>
        <w:t xml:space="preserve">وكل شخص يأتي إلى يسوع، </w:t>
      </w:r>
      <w:r>
        <w:rPr>
          <w:b/>
          <w:rtl/>
          <w:cs/>
          <w:lang w:val="ar_AE" w:bidi="ar_AE"/>
        </w:rPr>
        <w:t>سيقيمه</w:t>
      </w:r>
      <w:r>
        <w:rPr>
          <w:rtl/>
          <w:cs/>
          <w:lang w:val="ar_AE" w:bidi="ar_AE"/>
        </w:rPr>
        <w:t xml:space="preserve"> يسوع في </w:t>
      </w:r>
      <w:r>
        <w:rPr>
          <w:b/>
          <w:rtl/>
          <w:cs/>
          <w:lang w:val="ar_AE" w:bidi="ar_AE"/>
        </w:rPr>
        <w:t>اليوم الأخير</w:t>
      </w:r>
      <w:r>
        <w:rPr>
          <w:rtl/>
          <w:cs/>
          <w:lang w:val="ar_AE" w:bidi="ar_AE"/>
        </w:rPr>
        <w:t xml:space="preserve">. هنا، كلمة "يُقيم" تعني أن يُعيد إلى الحياة. فإن يسوع سيعطي الحياة إلى الأموات الذين يؤمنون به. وسيفعل يسوع هذا في اليوم الأخير، أو في يوم الدينونة. ترجموا كلمتي "يُقيم" و"اليوم الأخير" بالطريقة ذاتها التي ترجمتموهما بها من قبل. </w:t>
      </w:r>
    </w:p>
    <w:p>
      <w:pPr>
        <w:bidi/>
      </w:pPr>
      <w:r>
        <w:rPr>
          <w:rtl/>
          <w:cs/>
          <w:lang w:val="ar_AE" w:bidi="ar_AE"/>
        </w:rPr>
      </w:r>
      <w:r>
        <w:rPr>
          <w:rtl/>
          <w:cs/>
          <w:lang w:val="ar_AE" w:bidi="ar_AE"/>
        </w:rPr>
        <w:t xml:space="preserve">قال يسوع إنه مكتوب في </w:t>
      </w:r>
      <w:r>
        <w:rPr>
          <w:b/>
          <w:rtl/>
          <w:cs/>
          <w:lang w:val="ar_AE" w:bidi="ar_AE"/>
        </w:rPr>
        <w:t>الأنبياء</w:t>
      </w:r>
      <w:r>
        <w:rPr>
          <w:rtl/>
          <w:cs/>
          <w:lang w:val="ar_AE" w:bidi="ar_AE"/>
        </w:rPr>
        <w:t xml:space="preserve"> أن الله سيُعلِّم شعبه. وكلمة "الأنبياء" تشير إلى مجموعة الأسفار التي هي جزء من الكتب المقدسة اليهودية. وكان اليهود يعتقدون أن أنبياء العهد القديم قد كتبوا هذه الأسفار، لذلك كانوا يدعونهم "الأنبياء".</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الأنبياء</w:t>
      </w:r>
      <w:r>
        <w:rPr>
          <w:rtl/>
          <w:cs/>
          <w:lang w:val="ar_AE" w:bidi="ar_AE"/>
        </w:rPr>
        <w:t xml:space="preserve">. للمزيد من المعلومات حول </w:t>
      </w:r>
      <w:r>
        <w:rPr>
          <w:rtl/>
          <w:cs/>
          <w:lang w:val="ar_AE" w:bidi="ar_AE"/>
        </w:rPr>
        <w:t>الأنبياء</w:t>
      </w:r>
      <w:r>
        <w:rPr>
          <w:rtl/>
          <w:cs/>
          <w:lang w:val="ar_AE" w:bidi="ar_AE"/>
        </w:rPr>
        <w:t>، برجاء الرجوع إلى قاموس الكلمات الرئيسية. (توقَّفوا هنا عن سماع التسجيل الصوتي)</w:t>
      </w:r>
    </w:p>
    <w:p>
      <w:pPr>
        <w:bidi/>
      </w:pPr>
      <w:r>
        <w:rPr>
          <w:rtl/>
          <w:cs/>
          <w:lang w:val="ar_AE" w:bidi="ar_AE"/>
        </w:rPr>
      </w:r>
      <w:r>
        <w:rPr>
          <w:rtl/>
          <w:cs/>
          <w:lang w:val="ar_AE" w:bidi="ar_AE"/>
        </w:rPr>
        <w:t xml:space="preserve">قال يسوع أيضًا إن الذين </w:t>
      </w:r>
      <w:r>
        <w:rPr>
          <w:b/>
          <w:rtl/>
          <w:cs/>
          <w:lang w:val="ar_AE" w:bidi="ar_AE"/>
        </w:rPr>
        <w:t>يؤمنون</w:t>
      </w:r>
      <w:r>
        <w:rPr>
          <w:rtl/>
          <w:cs/>
          <w:lang w:val="ar_AE" w:bidi="ar_AE"/>
        </w:rPr>
        <w:t xml:space="preserve"> به ينالون </w:t>
      </w:r>
      <w:r>
        <w:rPr>
          <w:b/>
          <w:rtl/>
          <w:cs/>
          <w:lang w:val="ar_AE" w:bidi="ar_AE"/>
        </w:rPr>
        <w:t>الحياة الأبدية</w:t>
      </w:r>
      <w:r>
        <w:rPr>
          <w:rtl/>
          <w:cs/>
          <w:lang w:val="ar_AE" w:bidi="ar_AE"/>
        </w:rPr>
        <w:t xml:space="preserve">. والإيمان بيسوع يعني الثقة في أن كل ما يقوله صحيح. كما يعني أيضًا تبعية يسوع. والحياة الأبدية تعني العيش مع الله إلى الأبد. ترجِموا كلمتي يؤمن والحياة الأبدية بالطريقة ذاتها التي ترجمتموهما بها من قبل. لمزيدٍ من المعلومات عن </w:t>
      </w:r>
      <w:r>
        <w:rPr>
          <w:rtl/>
          <w:cs/>
          <w:lang w:val="ar_AE" w:bidi="ar_AE"/>
        </w:rPr>
        <w:t>يؤمن</w:t>
      </w:r>
      <w:r>
        <w:rPr>
          <w:rtl/>
          <w:cs/>
          <w:lang w:val="ar_AE" w:bidi="ar_AE"/>
        </w:rPr>
        <w:t xml:space="preserve"> </w:t>
      </w:r>
      <w:r>
        <w:rPr>
          <w:rtl/>
          <w:cs/>
          <w:lang w:val="ar_AE" w:bidi="ar_AE"/>
        </w:rPr>
        <w:t>والحياة الأبدية</w:t>
      </w:r>
      <w:r>
        <w:rPr>
          <w:rtl/>
          <w:cs/>
          <w:lang w:val="ar_AE" w:bidi="ar_AE"/>
        </w:rPr>
        <w:t>، انظروا قاموس الكلمات الرئيسية.</w:t>
      </w:r>
    </w:p>
    <w:p>
      <w:pPr>
        <w:bidi/>
      </w:pPr>
      <w:r>
        <w:rPr>
          <w:rtl/>
          <w:cs/>
          <w:lang w:val="ar_AE" w:bidi="ar_AE"/>
        </w:rPr>
      </w:r>
      <w:r>
        <w:rPr>
          <w:rtl/>
          <w:cs/>
          <w:lang w:val="ar_AE" w:bidi="ar_AE"/>
        </w:rPr>
        <w:t xml:space="preserve">ويقول يسوع: "أنا هو </w:t>
      </w:r>
      <w:r>
        <w:rPr>
          <w:b/>
          <w:rtl/>
          <w:cs/>
          <w:lang w:val="ar_AE" w:bidi="ar_AE"/>
        </w:rPr>
        <w:t>خبز الحياة</w:t>
      </w:r>
      <w:r>
        <w:rPr>
          <w:rtl/>
          <w:cs/>
          <w:lang w:val="ar_AE" w:bidi="ar_AE"/>
        </w:rPr>
        <w:t xml:space="preserve">". وهو يقول إن الخبز الذي يعطيه كي يمنح الحياة للعالم هو </w:t>
      </w:r>
      <w:r>
        <w:rPr>
          <w:b/>
          <w:rtl/>
          <w:cs/>
          <w:lang w:val="ar_AE" w:bidi="ar_AE"/>
        </w:rPr>
        <w:t>جسده</w:t>
      </w:r>
      <w:r>
        <w:rPr>
          <w:rtl/>
          <w:cs/>
          <w:lang w:val="ar_AE" w:bidi="ar_AE"/>
        </w:rPr>
        <w:t xml:space="preserve"> أو جسمه المادي. فيسوع هنا يُشبِّه نفسه بالخبز. وتمامًا كما يُعطي الخبز الحياة، فيسوع أيضًا يعطي الحياة. وعندما تحدَّث يسوع عن أكله، لم يكن يقول حقًا إن الناس ينبغي أن يقتلونه ويأكلون جسده. لكن بدلًا من ذلك، فإن أكل الخبز، أو أكل يسوع، هو طريقة أخرى ليقول إن الناس يجب أن يؤمنوا به. ترجِموا "خبز الحياة" بالطريقة ذاتها التي استخدمتموها في السابق.</w:t>
      </w:r>
    </w:p>
    <w:p>
      <w:pPr>
        <w:bidi/>
      </w:pPr>
      <w:r>
        <w:rPr>
          <w:rtl/>
          <w:cs/>
          <w:lang w:val="ar_AE" w:bidi="ar_AE"/>
        </w:rPr>
      </w:r>
      <w:r>
        <w:rPr>
          <w:rtl/>
          <w:cs/>
          <w:lang w:val="ar_AE" w:bidi="ar_AE"/>
        </w:rPr>
        <w:t xml:space="preserve">وبحديثه عن هذا، يُذكّر يسوع اليهود بأن </w:t>
      </w:r>
      <w:r>
        <w:rPr>
          <w:b/>
          <w:rtl/>
          <w:cs/>
          <w:lang w:val="ar_AE" w:bidi="ar_AE"/>
        </w:rPr>
        <w:t>آبائهم</w:t>
      </w:r>
      <w:r>
        <w:rPr>
          <w:rtl/>
          <w:cs/>
          <w:lang w:val="ar_AE" w:bidi="ar_AE"/>
        </w:rPr>
        <w:t xml:space="preserve">، أو أجدادهم، كانوا يأكلون </w:t>
      </w:r>
      <w:r>
        <w:rPr>
          <w:b/>
          <w:rtl/>
          <w:cs/>
          <w:lang w:val="ar_AE" w:bidi="ar_AE"/>
        </w:rPr>
        <w:t>المَنّ</w:t>
      </w:r>
      <w:r>
        <w:rPr>
          <w:rtl/>
          <w:cs/>
          <w:lang w:val="ar_AE" w:bidi="ar_AE"/>
        </w:rPr>
        <w:t xml:space="preserve"> في </w:t>
      </w:r>
      <w:r>
        <w:rPr>
          <w:b/>
          <w:rtl/>
          <w:cs/>
          <w:lang w:val="ar_AE" w:bidi="ar_AE"/>
        </w:rPr>
        <w:t>البرية</w:t>
      </w:r>
      <w:r>
        <w:rPr>
          <w:rtl/>
          <w:cs/>
          <w:lang w:val="ar_AE" w:bidi="ar_AE"/>
        </w:rPr>
        <w:t xml:space="preserve">. والمن هو اسم الخبز الذي جاء من السماء عندما كان بنو إسرائيل يسافرون عبر البرية في طريقهم إلى الأرض التي وعد الله أن يعطيهم إياها. والبُرية، أو الصحراء هي مكان جاف حيث لا يكون هناك عادة مطر. فلا يوجد ماء في ذلك المكان، لذلك لا يعيش الناس هناك بشكل طبيعي. ترجموا البرية بالطريقة نفسها التي استخدمتموها في السابق. لمزيد من المعلومات عن </w:t>
      </w:r>
      <w:r>
        <w:rPr>
          <w:rtl/>
          <w:cs/>
          <w:lang w:val="ar_AE" w:bidi="ar_AE"/>
        </w:rPr>
        <w:t>البرية</w:t>
      </w:r>
      <w:r>
        <w:rPr>
          <w:rtl/>
          <w:cs/>
          <w:lang w:val="ar_AE" w:bidi="ar_AE"/>
        </w:rPr>
        <w:t>، انظروا قاموس الكلمات الرئيسية. لكن الناس الذين أكلون المن ماتوا في النهاية. بينما الخبز الذي يُعطيه يسوع سيمنح الناس الحياة الأبدية. والذين يؤمنون بيسوع سيعيشون إلى الأبد مع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6:52–59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 xml:space="preserve">في هذه الخطوة، استمع إلى يوحنا 6: 52–59 واحفظه في قلبك. </w:t>
      </w:r>
    </w:p>
    <w:p>
      <w:pPr>
        <w:bidi/>
      </w:pPr>
      <w:r>
        <w:rPr>
          <w:rtl/>
          <w:cs/>
          <w:lang w:val="ar_AE" w:bidi="ar_AE"/>
        </w:rPr>
      </w:r>
      <w:r>
        <w:rPr>
          <w:rtl/>
          <w:cs/>
          <w:lang w:val="ar_AE" w:bidi="ar_AE"/>
        </w:rPr>
        <w:t>استمع إلى نسخة صوتية من يوحنا 6: 52–59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52 - 59 من الترجمة الأكثر فهمًا لكم.</w:t>
      </w:r>
    </w:p>
    <w:p>
      <w:pPr>
        <w:bidi/>
      </w:pPr>
      <w:r>
        <w:rPr>
          <w:rtl/>
          <w:cs/>
          <w:lang w:val="ar_AE" w:bidi="ar_AE"/>
        </w:rPr>
      </w:r>
      <w:r>
        <w:rPr>
          <w:rtl/>
          <w:cs/>
          <w:lang w:val="ar_AE" w:bidi="ar_AE"/>
        </w:rPr>
        <w:t>في القصة السابقة، واصل يسوع الحديث عن نفسه باعتباره خبز الحياة. وقد بدأ أيضًا يتحدث عن كيف ينبغي أن يأكل الناس جسده. في القصة الحالية، سيواصل يسوع الحديث عن أكل جسده، وكذلك عن شرب دمه. لكنه لن يشرح ما يقصده، لذلك لن يفهم اليهود يسوع، ويغضبون منه. تذكروا أنه عندما يتحدث يوحنا عن اليهود، فإنه عادة ما يشير إلى القادة اليهود.</w:t>
      </w:r>
    </w:p>
    <w:p>
      <w:pPr>
        <w:bidi/>
      </w:pPr>
      <w:r>
        <w:rPr>
          <w:rtl/>
          <w:cs/>
          <w:lang w:val="ar_AE" w:bidi="ar_AE"/>
        </w:rPr>
      </w:r>
      <w:r>
        <w:rPr>
          <w:rtl/>
          <w:cs/>
          <w:lang w:val="ar_AE" w:bidi="ar_AE"/>
        </w:rPr>
        <w:t>تبدأ القصة برد فعل اليهود لما قاله يسوع في المقطع السابق عن أكل جسده. وكان اليهود أو القادة اليهود يتجادلون فيما بينهم. وهم يسألون: "كيف يمكن لهذا الرجل أن يعطينا جسده لنأكله؟" وكان معظم الناس في ذلك الوقت يعتقدون أن أكل جسد إنسان آخر كان خاطئًا تمامًا. وبالنسبة لهؤلاء اليهود، فإن يسوع كان يقول لهم أن يفعلوا شيئًا غير مقبول. لم يشرح يسوع ماذا كان يقصد، لكنه بالتأكيد لم يقصد أنه ينبغي أن يقتلوه ويأكلوا جسده.</w:t>
      </w:r>
    </w:p>
    <w:p>
      <w:pPr>
        <w:bidi/>
      </w:pPr>
      <w:r>
        <w:rPr>
          <w:rtl/>
          <w:cs/>
          <w:lang w:val="ar_AE" w:bidi="ar_AE"/>
        </w:rPr>
      </w:r>
      <w:r>
        <w:rPr>
          <w:rtl/>
          <w:cs/>
          <w:lang w:val="ar_AE" w:bidi="ar_AE"/>
        </w:rPr>
        <w:t>توقّفوا هنا وناقشوا هذا السؤال كمجموعة: كيف يجادل الناس في ثقافتكم ضد بعضهم البعض عندما يختلفون مع بعضهم البعض؟ (توقَّفوا هنا عن سماع التسجيل الصوتي)</w:t>
      </w:r>
    </w:p>
    <w:p>
      <w:pPr>
        <w:bidi/>
      </w:pPr>
      <w:r>
        <w:rPr>
          <w:rtl/>
          <w:cs/>
          <w:lang w:val="ar_AE" w:bidi="ar_AE"/>
        </w:rPr>
      </w:r>
      <w:r>
        <w:rPr>
          <w:rtl/>
          <w:cs/>
          <w:lang w:val="ar_AE" w:bidi="ar_AE"/>
        </w:rPr>
        <w:t>وردًا على سؤال اليهود، استخدم يسوع تعبيرًا ليُخبر اليهود أن ما كان على وشك أن يقوله بعد ذلك حقيقي ومهم للغاية. ثم قال يسوع إنه إذا لم يأكلوا جسد ابن الإنسان ويشربوا دمه، فلن تكون لهم حياة فيهم. وقد دعا يسوع نفسه "ابن الإنسان" هنا، وهو لقبه المفضل لنفسه. وقد يكون ابن الإنسان هو اللقب المفضل له بسبب أنه في العهد القديم، كان اليهود يؤمنون أنه عندما يأتي الوقت الذي يدين فيه الله جميع الناس، سيرسل الله شخصًا مثل ابن الإنسان ليدين جميع الناس. ثم يُكرر يسوع أيضًا أننا بحاجة إلى أن نأكل جسده ونشرب دمه. وأن كل من يفعل هذا ستكون له حياة أبدية، وسيقيمه يسوع في اليوم الأخير عندما يدين هو، ابن الإنسان، جميع الناس. ويقول أيضًا إن كل من يفعل هذا يثبت في يسوع، ويثبت يسوع فيه. وهذا يعني أن يسوع سيكون معه، وأنه سيكون في علاقة جيدة بيسوع.</w:t>
      </w:r>
    </w:p>
    <w:p>
      <w:pPr>
        <w:bidi/>
      </w:pPr>
      <w:r>
        <w:rPr>
          <w:rtl/>
          <w:cs/>
          <w:lang w:val="ar_AE" w:bidi="ar_AE"/>
        </w:rPr>
      </w:r>
      <w:r>
        <w:rPr>
          <w:rtl/>
          <w:cs/>
          <w:lang w:val="ar_AE" w:bidi="ar_AE"/>
        </w:rPr>
        <w:t>وأي يهودي كان يسمع يسوع سيكون أكثر غضبًا لأن الآن يسوع يقول إنهم ينبغي أن يشربوا دمه أيضًا. ووفقًا لكتب اليهودية المقدسة، يمنع الله اليهود من شرب الدم أو أكل اللحم الذي فيه دَم. بينما هنا يأمر يسوع بأكل جسده وشرب دمه لتبدو كما لو كان يسوع يخبر اليهود أن يعصوا الله. لم يشرح يسوع ما يقصده، لكنه بالتأكيد لم يقصد أنه ينبغي أن يقتلوه، ويأكلوا جسده المادي، ويشربوا دمه.</w:t>
      </w:r>
    </w:p>
    <w:p>
      <w:pPr>
        <w:bidi/>
      </w:pPr>
      <w:r>
        <w:rPr>
          <w:rtl/>
          <w:cs/>
          <w:lang w:val="ar_AE" w:bidi="ar_AE"/>
        </w:rPr>
      </w:r>
      <w:r>
        <w:rPr>
          <w:rtl/>
          <w:cs/>
          <w:lang w:val="ar_AE" w:bidi="ar_AE"/>
        </w:rPr>
        <w:t>فكرة أكل جسد يسوع وشرب دم يسوع ابن الإنسان مهمة هنا. وهذا هو السبب في أن يسوع قد كررها عدة مرات، حتى مع أنه لم يشرح ما يقصده. وعندما قال يسوع إنه يجب أن يأكلوا جسده ويشربوا دمه، لم يكن يسوع يقول حقًا إن الناس ينبغي أن يقتلوه، ويأكلوا جسده المادي، ويشربوا دمه. بل إن يسوع يستخدم تعبيرًا يعني أن الناس يجب أن يؤمنوا به ويثقوا به حتى يصبح يسوع جزءًا من حياتهم. وقد تُشير أيضًا إلى الذبيحة التي كان سيقدمها لاحقًا والتي ستؤدي إلى موته. باختصار، أن أكل جسد يسوع وشرب دمه يعني الإيمان بيسوع والثقة فيه. ويشرح يسوع أن جسده هو طعام حقيقي، ودمه هو شراب حقيقي. وبالنسبة ليسوع، فإن جسده ودمه هما ما يعطيان الناس القدرة على أن يعيشوا مع الله. والإيمان والثقة بيسوع هي الطريقة الوحيدة التي يمكن بها للناس أن يعيشوا مع الله. فإن الذين يؤمنون بيسوع حقًا، ينالون حياة أبدية. لذلك حتى عندما يموتون، سيعطيهم يسوع الحياة مرة أخرى في يوم الدينونة وسيعيشون إلى الأبد مع الله. والذين يأكلون جسده ويشربون دمه يثبتون أيضًا فيه. وهذا يعني أنهم سيبقون مع يسوع، وسيبقى يسوع معهم. وسيحيا يسوع بسبب الآب الحي الذي أرسله. والذين يأكلون من جسده، أو الذين يؤمنون به سيعيشون إلى الأبد مع الله بسبب يسوع حتى لو ماتوا.</w:t>
      </w:r>
    </w:p>
    <w:p>
      <w:pPr>
        <w:bidi/>
      </w:pPr>
      <w:r>
        <w:rPr>
          <w:rtl/>
          <w:cs/>
          <w:lang w:val="ar_AE" w:bidi="ar_AE"/>
        </w:rPr>
      </w:r>
      <w:r>
        <w:rPr>
          <w:rtl/>
          <w:cs/>
          <w:lang w:val="ar_AE" w:bidi="ar_AE"/>
        </w:rPr>
        <w:t>توقَّفوا هنا وناقشوا هذا السؤال كمجموعة: كيف يتخيّل أو يتكلم الناس في ثقافتكم عن الحياة الأبدية أو الحياة التي لا تنتهي أبدًا؟ (توقَّفوا هنا عن سماع التسجيل الصوتي)</w:t>
      </w:r>
    </w:p>
    <w:p>
      <w:pPr>
        <w:bidi/>
      </w:pPr>
      <w:r>
        <w:rPr>
          <w:rtl/>
          <w:cs/>
          <w:lang w:val="ar_AE" w:bidi="ar_AE"/>
        </w:rPr>
      </w:r>
      <w:r>
        <w:rPr>
          <w:rtl/>
          <w:cs/>
          <w:lang w:val="ar_AE" w:bidi="ar_AE"/>
        </w:rPr>
        <w:t>يقول يسوع إن جسده هو الخبز الذي نزل من السماء، وهو ليس مثل الخبز الذي أكله آباؤهم. كان الخبز مهمًا للغاية للشعب اليهودي، لأنهم كانوا يتذكرون كيف أن آبائهم كانوا يأكلون الخبز الذي أعطاه الله لبني إسرائيل في أثناء طريقهم إلى أرض الموعود. وقال يسوع إن الخبز لم يكن كافيًا ليعطيهم الحياة الأبدية، لذلك فإن آباؤهم ماتوا مع ذلك. لكن الخبز الذي يُقدِّمه يسوع، وهو جسده، يمكن أن يعطيهم الحياة الأبدية. وكل من يثق بيسوع سيعيش إلى الأبد.</w:t>
      </w:r>
    </w:p>
    <w:p>
      <w:pPr>
        <w:bidi/>
      </w:pPr>
      <w:r>
        <w:rPr>
          <w:rtl/>
          <w:cs/>
          <w:lang w:val="ar_AE" w:bidi="ar_AE"/>
        </w:rPr>
      </w:r>
      <w:r>
        <w:rPr>
          <w:rtl/>
          <w:cs/>
          <w:lang w:val="ar_AE" w:bidi="ar_AE"/>
        </w:rPr>
        <w:t>ولقد قال يسوع كل هذه الأمور في المجمع حين كان يُعلّم في كفرناحوم. والمجمع كان مكانًا، وعادةً ما يكون بيتًا، حيث كان اليهود يجتمعون فيه ليُصلوا وليدرسوا الكتب المُقدَّسة. وكانت كفرناحوم مكانًا مهمًا لخدمة يسوع. وكان يسوع يعيش في كفرناحوم.</w:t>
      </w:r>
    </w:p>
    <w:p>
      <w:pPr>
        <w:bidi/>
      </w:pPr>
      <w:r>
        <w:rPr>
          <w:rtl/>
          <w:cs/>
          <w:lang w:val="ar_AE" w:bidi="ar_AE"/>
        </w:rPr>
      </w:r>
      <w:r>
        <w:rPr>
          <w:rtl/>
          <w:cs/>
          <w:lang w:val="ar_AE" w:bidi="ar_AE"/>
        </w:rPr>
        <w:t xml:space="preserve">توقفوا هنا وانظروا معًا كمجموعة إلى صورة لشكل </w:t>
      </w:r>
      <w:r>
        <w:rPr>
          <w:rtl/>
          <w:cs/>
          <w:lang w:val="ar_AE" w:bidi="ar_AE"/>
        </w:rPr>
        <w:t>المجمع</w:t>
      </w:r>
      <w:r>
        <w:rPr>
          <w:rtl/>
          <w:cs/>
          <w:lang w:val="ar_AE" w:bidi="ar_AE"/>
        </w:rPr>
        <w:t>. (توقَّفوا هنا عن سماع التسجيل الصوتي)</w:t>
      </w:r>
    </w:p>
    <w:p>
      <w:pPr>
        <w:bidi/>
      </w:pPr>
      <w:r>
        <w:rPr>
          <w:rtl/>
          <w:cs/>
          <w:lang w:val="ar_AE" w:bidi="ar_AE"/>
        </w:rPr>
      </w:r>
      <w:r>
        <w:rPr>
          <w:rtl/>
          <w:cs/>
          <w:lang w:val="ar_AE" w:bidi="ar_AE"/>
        </w:rPr>
        <w:t>ومن المهم أن نفهم أن يسوع لم يشرح لماذا قال إن الناس ينبغي أن يأكلوا جسده ويشربوا دمه. وهذا هو السبب في أن اليهود لم يفهموا يسوع. فقد كانوا يعتقدون أن يسوع كان يخبرهم أن يفعلوا شيئًا غريبًا وغير مقبول وغير قانوني. وهذا هو السبب في أن اليهود في هذه القصة، كانوا غاضبين من يسوع. وفي القصة التالية، سيغادر العديد من تلاميذه لأنهم لم يستطيعوا أن يفهموا تعليم يسوع أو يقبلوه.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 52 - 59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كان اليهود يتجادلون فيما بينهم لأن يسوع قال أن الناس يجب أن تأكل جسده.</w:t>
      </w:r>
    </w:p>
    <w:p>
      <w:pPr>
        <w:bidi/>
      </w:pPr>
      <w:r>
        <w:rPr>
          <w:rtl/>
          <w:cs/>
          <w:lang w:val="ar_AE" w:bidi="ar_AE"/>
        </w:rPr>
      </w:r>
      <w:r>
        <w:rPr>
          <w:b/>
          <w:rtl/>
          <w:cs/>
          <w:lang w:val="ar_AE" w:bidi="ar_AE"/>
        </w:rPr>
        <w:t>في المشهد الثاني:</w:t>
      </w:r>
      <w:r>
        <w:rPr>
          <w:rtl/>
          <w:cs/>
          <w:lang w:val="ar_AE" w:bidi="ar_AE"/>
        </w:rPr>
        <w:t xml:space="preserve"> يجيب يسوع على اليهود ويواصل الحديث عن أكل جسده وشرب دمه.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وتأكدوا من أن القصة تستمر من القصة السابقة. كان يسوع واليهود موجودين في المجمع في كفرناحوم. وكان هناك يهود آخرون في المجمع. لكن في هذه القصة، كان يسوع يتحدث إلى مجموعة محددة من اليهود، وعلى الأرجح هم القادة اليهود، أو قادة الديانة اليهودية. والشيء الأكثر أهمية في هذه القصة هو كلمات يسوع. لذلك احرصوا على أن تركزوا على كلمات يسوع.</w:t>
      </w:r>
    </w:p>
    <w:p>
      <w:pPr>
        <w:bidi/>
      </w:pPr>
      <w:r>
        <w:rPr>
          <w:rtl/>
          <w:cs/>
          <w:lang w:val="ar_AE" w:bidi="ar_AE"/>
        </w:rPr>
      </w:r>
      <w:r>
        <w:rPr>
          <w:rtl/>
          <w:cs/>
          <w:lang w:val="ar_AE" w:bidi="ar_AE"/>
        </w:rPr>
        <w:t>تُظهر القصص السابقة والقصص التالية أيضًا أن التلاميذ كانوا حاضرين عندما كان يسوع يتحدث إلى اليهود هنا. وهم لا يفعلون شيئًا في القصة، لكنهم حاضرون، وهم يستمعون إلى يسوع.</w:t>
      </w:r>
    </w:p>
    <w:p>
      <w:pPr>
        <w:bidi/>
      </w:pPr>
      <w:r>
        <w:rPr>
          <w:rtl/>
          <w:cs/>
          <w:lang w:val="ar_AE" w:bidi="ar_AE"/>
        </w:rPr>
      </w:r>
      <w:r>
        <w:rPr>
          <w:rtl/>
          <w:cs/>
          <w:lang w:val="ar_AE" w:bidi="ar_AE"/>
        </w:rPr>
        <w:t>وسيقول يسوع بعض الأمور التي ستُغضب اليهود في هذه القصة. وسيغضب اليهود لأنهم يظنون أن يسوع يخبرهم أن يفعلوا شيئًا غريبًا، وغير مقبول، وغير قانوني. ومع ذلك، فإن يسوع سيُكرر هذه الفكرة، وهو لن يشرح ما يقصده. لذلك سيظل اليهود غاضبين طوال القصة.</w:t>
      </w:r>
    </w:p>
    <w:p>
      <w:pPr>
        <w:bidi/>
      </w:pPr>
      <w:r>
        <w:rPr>
          <w:rtl/>
          <w:cs/>
          <w:lang w:val="ar_AE" w:bidi="ar_AE"/>
        </w:rPr>
      </w:r>
      <w:r>
        <w:rPr>
          <w:rtl/>
          <w:cs/>
          <w:lang w:val="ar_AE" w:bidi="ar_AE"/>
        </w:rPr>
        <w:t>في المشهد الأول، كان اليهود أو القادة اليهود يتجادلون فيما بينهم. وهذا يعني أنهم غاضبون، وهم يتجادلون بشأن ما كان يقصده يسوع بما قاله. وهم يسألون: "كيف يمكن لهذا الرجل أن يعطينا جسده لنأكله؟" وعندما أشاروا إلى يسوع بلقب "هذا الرجل"، فإنهم كانوا يهينونه.</w:t>
      </w:r>
    </w:p>
    <w:p>
      <w:pPr>
        <w:bidi/>
      </w:pPr>
      <w:r>
        <w:rPr>
          <w:rtl/>
          <w:cs/>
          <w:lang w:val="ar_AE" w:bidi="ar_AE"/>
        </w:rPr>
      </w:r>
      <w:r>
        <w:rPr>
          <w:rtl/>
          <w:cs/>
          <w:lang w:val="ar_AE" w:bidi="ar_AE"/>
        </w:rPr>
        <w:t>في المشهد الثاني، يجيب يسوع على اليهود. ولكي يبدأ إجابته، يستخدم يسوع تعبيرًا يجذب انتباه مستمعيه لأن ما هو على وشك أن يقوله حقيقي ومهم. وهو يقول إنه إذا لم يأكلوا جسد ابن الإنسان ويشربوا دمه، فلن يكونوا قادرين على العيش مع الله. وهو سيكرر هذه الفكرة في هذا المشهد، وربما يشير يسوع إلى نفسه وهو يقول هذه الأمور لأنه عادة ما يشير إلى نفسه عندما يتحدث عن ابن الإنسان. وهو يقول إن الذين يأكلون جسده ويشربون دمه سينالون حياة أبدية. وعندما يموتون، سيعطيهم يسوع الحياة مرة أخرى، وسيعيشون إلى الأبد مع الله. ويقول يسوع أيضًا أنهم سيظلون في علاقة جيدة معه. وسيكون يسوع معهم، وسيكونون هم مع يسوع. لقد أرسل الآب الحي يسوع، ويسوع حي بسبب الآب. وبالطريقة نفسها، فإن الذين يأكلون يسوع سيعيشون بسببه. مرة أخرى، قد يكون يسوع يشير إلى نفسه عندما يقول: "هذا هو الخبز الذي نزل من السماء". وهذا ليس مثل الخبز الذي أكله أجدادهم، ومع ذلك ماتوا. فإن الذين يأكلون الخبز، الذي هو يسوع، سيحيون إلى الأبد. وعندما يشبّه يسوع نفسه بالخبز الذي كان أجدادهم يأكلونه، احرصوا على أن توضحوا أن يسوع أعظم جدًا من ذلك الخبز.</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 52 - 59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كان اليهود يشتكون أو يتجادلون فيما بينهم لأن يسوع قال أن الناس يجب أن تأكل جسده.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اليهود: "بماذا تشعر أو تفكر؟" قد يجيب الناس بعبارات مثل: "أنا مرتبك. لماذا يقول هذا الرجل أننا يجب أن نأكل جسده؟ أو "لا بد أن يسوع هذا شخص مجنون. فالكل يعلم أن أكل شخص آخر أمر غير مقبول، وهو كذلك عند الله! لماذا يخبرنا أن نفعل شيئًا سيئًا حقًا؟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يجيب يسوع على اليهود ويواصل الحديث عن أكل جسده وشرب دمه.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"أنا أحب هؤلاء الناس، ولهذا السبب أقدم لهم جسدي كي يأكلوه، ودمي من أجلهم كي يشربوه. وهذه هي الطريقة الوحيدة التي يحصلون بها على الحياة الأبدية"، أو "جسدي ودمي هما الخبز الذي يعطي الحياة. وهذا ليس مثل الخبز الذي أكله أجدادهم، ومع ذلك ماتوا. أرجو أن يتخذوا الاختيار الصحيح بأن يأكلوا جسدي ويشربوا دمي".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52 - 59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عندما قال يسوع إن الناس يجب أن يأكلوا جسده، تجادل </w:t>
      </w:r>
      <w:r>
        <w:rPr>
          <w:b/>
          <w:rtl/>
          <w:cs/>
          <w:lang w:val="ar_AE" w:bidi="ar_AE"/>
        </w:rPr>
        <w:t>اليهود</w:t>
      </w:r>
      <w:r>
        <w:rPr>
          <w:rtl/>
          <w:cs/>
          <w:lang w:val="ar_AE" w:bidi="ar_AE"/>
        </w:rPr>
        <w:t xml:space="preserve"> فيمَا بينهم. وكلمة </w:t>
      </w:r>
      <w:r>
        <w:rPr>
          <w:b/>
          <w:rtl/>
          <w:cs/>
          <w:lang w:val="ar_AE" w:bidi="ar_AE"/>
        </w:rPr>
        <w:t>تجادل</w:t>
      </w:r>
      <w:r>
        <w:rPr>
          <w:rtl/>
          <w:cs/>
          <w:lang w:val="ar_AE" w:bidi="ar_AE"/>
        </w:rPr>
        <w:t xml:space="preserve"> تعني أنهم غضبوا وتشاجروا وتناقشوا فيمَا بينهم بشأن ما كان يقصده يسوع بما قاله. ترجِموا كلمة "اليهود" بالطريقة ذاتها التي استخدمتموها من قبل. وتذكّروا أن كلمة </w:t>
      </w:r>
      <w:r>
        <w:rPr>
          <w:rtl/>
          <w:cs/>
          <w:lang w:val="ar_AE" w:bidi="ar_AE"/>
        </w:rPr>
        <w:t>يهود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يتجادل</w:t>
      </w:r>
      <w:r>
        <w:rPr>
          <w:rtl/>
          <w:cs/>
          <w:lang w:val="ar_AE" w:bidi="ar_AE"/>
        </w:rPr>
        <w:t>. (توقَّفوا هنا عن سماع التسجيل الصوتي)</w:t>
      </w:r>
    </w:p>
    <w:p>
      <w:pPr>
        <w:bidi/>
      </w:pPr>
      <w:r>
        <w:rPr>
          <w:rtl/>
          <w:cs/>
          <w:lang w:val="ar_AE" w:bidi="ar_AE"/>
        </w:rPr>
      </w:r>
      <w:r>
        <w:rPr>
          <w:rtl/>
          <w:cs/>
          <w:lang w:val="ar_AE" w:bidi="ar_AE"/>
        </w:rPr>
        <w:t>قال يسوع إنه إذا لم يأكلوا جسد</w:t>
      </w:r>
      <w:r>
        <w:rPr>
          <w:b/>
          <w:rtl/>
          <w:cs/>
          <w:lang w:val="ar_AE" w:bidi="ar_AE"/>
        </w:rPr>
        <w:t>ابن الإنسان</w:t>
      </w:r>
      <w:r>
        <w:rPr>
          <w:rtl/>
          <w:cs/>
          <w:lang w:val="ar_AE" w:bidi="ar_AE"/>
        </w:rPr>
        <w:t xml:space="preserve"> ويشربوا دمه، فلن يكونوا قادرين على العيش مع الله بحق. ويسوع هو ابن الإنسان. وهذا يعني أن يسوع هو الديَّان (القاضي) المُعيَّن من الله لجميع الناس. ترجموا كلمة "ابن الإنسان" بنفس الطريقة التي ترجمتموها بها سابقًا. لمزيد من المعلومات بخصوص </w:t>
      </w:r>
      <w:r>
        <w:rPr>
          <w:rtl/>
          <w:cs/>
          <w:lang w:val="ar_AE" w:bidi="ar_AE"/>
        </w:rPr>
        <w:t>ابن الإنسان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ثم قال يسوع أيضًا إن أي شخص يأكل جسده ويشرب دمه له </w:t>
      </w:r>
      <w:r>
        <w:rPr>
          <w:b/>
          <w:rtl/>
          <w:cs/>
          <w:lang w:val="ar_AE" w:bidi="ar_AE"/>
        </w:rPr>
        <w:t>حياة أبدية</w:t>
      </w:r>
      <w:r>
        <w:rPr>
          <w:rtl/>
          <w:cs/>
          <w:lang w:val="ar_AE" w:bidi="ar_AE"/>
        </w:rPr>
        <w:t xml:space="preserve">، وهو </w:t>
      </w:r>
      <w:r>
        <w:rPr>
          <w:b/>
          <w:rtl/>
          <w:cs/>
          <w:lang w:val="ar_AE" w:bidi="ar_AE"/>
        </w:rPr>
        <w:t>سيقيمه</w:t>
      </w:r>
      <w:r>
        <w:rPr>
          <w:rtl/>
          <w:cs/>
          <w:lang w:val="ar_AE" w:bidi="ar_AE"/>
        </w:rPr>
        <w:t xml:space="preserve"> في </w:t>
      </w:r>
      <w:r>
        <w:rPr>
          <w:b/>
          <w:rtl/>
          <w:cs/>
          <w:lang w:val="ar_AE" w:bidi="ar_AE"/>
        </w:rPr>
        <w:t>اليوم الأخير</w:t>
      </w:r>
      <w:r>
        <w:rPr>
          <w:rtl/>
          <w:cs/>
          <w:lang w:val="ar_AE" w:bidi="ar_AE"/>
        </w:rPr>
        <w:t xml:space="preserve">. والحياة الأبدية تعني العيش مع الله إلى الأبد. ويقول يسوع إن الذين يؤمنون به ويثقون به سيعيشون إلى الأبد مع الله. وحتى عندما يموتون، سيقيمهم يسوع، أو سيجعلهم أحياء مرة أخرى. وسيفعل يسوع هذا في اليوم الأخير، أو في يوم الدينونة. ترجموا تعبيرات "الحياة الأبدية، ويقيمهم، واليوم الأخير" بنفس الطريقة التي ترجمتموها بها من قبل. لمزيدٍ من المعلومات عن </w:t>
      </w:r>
      <w:r>
        <w:rPr>
          <w:rtl/>
          <w:cs/>
          <w:lang w:val="ar_AE" w:bidi="ar_AE"/>
        </w:rPr>
        <w:t>الحياة الأبدية</w:t>
      </w:r>
      <w:r>
        <w:rPr>
          <w:rtl/>
          <w:cs/>
          <w:lang w:val="ar_AE" w:bidi="ar_AE"/>
        </w:rPr>
        <w:t>، انظروا قاموس الكلمات الرئيسية.</w:t>
      </w:r>
    </w:p>
    <w:p>
      <w:pPr>
        <w:bidi/>
      </w:pPr>
      <w:r>
        <w:rPr>
          <w:rtl/>
          <w:cs/>
          <w:lang w:val="ar_AE" w:bidi="ar_AE"/>
        </w:rPr>
      </w:r>
      <w:r>
        <w:rPr>
          <w:rtl/>
          <w:cs/>
          <w:lang w:val="ar_AE" w:bidi="ar_AE"/>
        </w:rPr>
        <w:t xml:space="preserve">ثم قال يسوع أيضًا إن أي شخص يأكل جسده ويشرب دمه </w:t>
      </w:r>
      <w:r>
        <w:rPr>
          <w:b/>
          <w:rtl/>
          <w:cs/>
          <w:lang w:val="ar_AE" w:bidi="ar_AE"/>
        </w:rPr>
        <w:t>يثبت</w:t>
      </w:r>
      <w:r>
        <w:rPr>
          <w:rtl/>
          <w:cs/>
          <w:lang w:val="ar_AE" w:bidi="ar_AE"/>
        </w:rPr>
        <w:t xml:space="preserve"> فيه، ويثبت يسوع فيه أيضًا. وكلمة "يثبت" تعني البقاء في علاقة وثيقة مع يسوع. وهذا يعني أنهم سيبقون مع يسوع، وسيبقى يسوع معهم.</w:t>
      </w:r>
    </w:p>
    <w:p>
      <w:pPr>
        <w:bidi/>
      </w:pPr>
      <w:r>
        <w:rPr>
          <w:rtl/>
          <w:cs/>
          <w:lang w:val="ar_AE" w:bidi="ar_AE"/>
        </w:rPr>
      </w:r>
      <w:r>
        <w:rPr>
          <w:rtl/>
          <w:cs/>
          <w:lang w:val="ar_AE" w:bidi="ar_AE"/>
        </w:rPr>
        <w:t xml:space="preserve">وقد قال يسوع هذه الأمور في </w:t>
      </w:r>
      <w:r>
        <w:rPr>
          <w:b/>
          <w:rtl/>
          <w:cs/>
          <w:lang w:val="ar_AE" w:bidi="ar_AE"/>
        </w:rPr>
        <w:t>المجمع</w:t>
      </w:r>
      <w:r>
        <w:rPr>
          <w:rtl/>
          <w:cs/>
          <w:lang w:val="ar_AE" w:bidi="ar_AE"/>
        </w:rPr>
        <w:t xml:space="preserve"> بينما كان يُعلّم في </w:t>
      </w:r>
      <w:r>
        <w:rPr>
          <w:b/>
          <w:rtl/>
          <w:cs/>
          <w:lang w:val="ar_AE" w:bidi="ar_AE"/>
        </w:rPr>
        <w:t>كفرناحوم</w:t>
      </w:r>
      <w:r>
        <w:rPr>
          <w:rtl/>
          <w:cs/>
          <w:lang w:val="ar_AE" w:bidi="ar_AE"/>
        </w:rPr>
        <w:t xml:space="preserve">. والمجمع هو المكان الذي كان يتقابل فيه اليهود في مجتمع معين للصلاة ودراسة الكتب المُقدَّسة. وكانت كفرناحوم مكانًا مهمًا لخدمة يسوع. وكان اليهود والأمم يعيشون هناك في ذلك الوقت. وقد كان يسوع يعيش هناك أيضًا. ترجِموا "مجمع" و"كفرناحوم" بالطريقة ذاتها التي ترجمتموهما بها من قبل. لمزيد من المعلومات عن </w:t>
      </w:r>
      <w:r>
        <w:rPr>
          <w:rtl/>
          <w:cs/>
          <w:lang w:val="ar_AE" w:bidi="ar_AE"/>
        </w:rPr>
        <w:t>المجمع</w:t>
      </w:r>
      <w:r>
        <w:rPr>
          <w:rtl/>
          <w:cs/>
          <w:lang w:val="ar_AE" w:bidi="ar_AE"/>
        </w:rPr>
        <w:t xml:space="preserve"> </w:t>
      </w:r>
      <w:r>
        <w:rPr>
          <w:rtl/>
          <w:cs/>
          <w:lang w:val="ar_AE" w:bidi="ar_AE"/>
        </w:rPr>
        <w:t>وكفرناحوم</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6:60–71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6: 60–71 واحفظوه في قلوبكم.</w:t>
      </w:r>
    </w:p>
    <w:p>
      <w:pPr>
        <w:bidi/>
      </w:pPr>
      <w:r>
        <w:rPr>
          <w:rtl/>
          <w:cs/>
          <w:lang w:val="ar_AE" w:bidi="ar_AE"/>
        </w:rPr>
      </w:r>
      <w:r>
        <w:rPr>
          <w:rtl/>
          <w:cs/>
          <w:lang w:val="ar_AE" w:bidi="ar_AE"/>
        </w:rPr>
        <w:t>استمعوا إلى نسخة صوتية من يوحنا 6: 60–71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6 : 60 - 71 من الترجمة الأكثر فهمًا لكم.</w:t>
      </w:r>
    </w:p>
    <w:p>
      <w:pPr>
        <w:bidi/>
      </w:pPr>
      <w:r>
        <w:rPr>
          <w:rtl/>
          <w:cs/>
          <w:lang w:val="ar_AE" w:bidi="ar_AE"/>
        </w:rPr>
      </w:r>
      <w:r>
        <w:rPr>
          <w:rtl/>
          <w:cs/>
          <w:lang w:val="ar_AE" w:bidi="ar_AE"/>
        </w:rPr>
        <w:t>في القصة السابقة، قال يسوع إنه ينبغي للناس أن يأكلوا جسده، ويشربوا دمه. وقال إن هذا ليس مثل الخبز الذي أكله أجدادهم، لأن جسده ودمه يعطيان الحياة الأبدية. لكن يسوع لم يشرح ما كان يقصده، لذلك فقد أساء اليهود فهمه. والقصة الحالية تدور حول رد فعل تلاميذ يسوع عندما سمعوا هذا التعليم من يسوع.</w:t>
      </w:r>
    </w:p>
    <w:p>
      <w:pPr>
        <w:bidi/>
      </w:pPr>
      <w:r>
        <w:rPr>
          <w:rtl/>
          <w:cs/>
          <w:lang w:val="ar_AE" w:bidi="ar_AE"/>
        </w:rPr>
      </w:r>
      <w:r>
        <w:rPr>
          <w:rtl/>
          <w:cs/>
          <w:lang w:val="ar_AE" w:bidi="ar_AE"/>
        </w:rPr>
        <w:t>سمع التلاميذ أن يسوع قال إنه ينبغي للناس أن يأكلوا جسده ويشربوا دمه. وكلمة التلاميذ المذكورة هنا لا تشير فقط إلى التلاميذ الاثني عشر. ولكنها تشمل أيضًا أشخاص آخرين قرروا أن يتبعوا يسوع. لكن على عكس التلاميذ الاثني عشر الذين دعاهم يسوع، فإن يسوع لم يدع هؤلاء الناس ليتبعوه. ومع ذلك، فقد كانوا يُدعون تلاميذ هنا، لكن هؤلاء التلاميذ سيبتعدون عن يسوع كما سنرى في القصة. إذ قالوا: "هذا قول صعب، مَن يستطيع أن يسمعه؟" وهذا يعني أن هؤلاء التلاميذ لم يفهموا ما قاله يسوع. ومثل اليهود، ظنّوا على الأرجح أن يسوع كان يخبرهم أن يقتلوه ويأكلوا جسده ويشربوا دمه. لذلك سأل التلاميذ هذا السؤال لأنهم لم يستطيعوا قبول ما يقوله يسوع.</w:t>
      </w:r>
    </w:p>
    <w:p>
      <w:pPr>
        <w:bidi/>
      </w:pPr>
      <w:r>
        <w:rPr>
          <w:rtl/>
          <w:cs/>
          <w:lang w:val="ar_AE" w:bidi="ar_AE"/>
        </w:rPr>
      </w:r>
      <w:r>
        <w:rPr>
          <w:rtl/>
          <w:cs/>
          <w:lang w:val="ar_AE" w:bidi="ar_AE"/>
        </w:rPr>
        <w:t>ولم يخبر أحد يسوع بذلك لكنه علم أن التلاميذ كانوا يتذمرون من تعليمه. لذلك قال يسوع: "هل يعثركم هذا؟" لكن يسوع في الحقيقة لا يسأل سؤالًا هنا. بل كان يصدر تصريحًا يعني أن تلاميذه لا ينبغي أن يغضبوا ويبتعدوا عنه.</w:t>
      </w:r>
    </w:p>
    <w:p>
      <w:pPr>
        <w:bidi/>
      </w:pPr>
      <w:r>
        <w:rPr>
          <w:rtl/>
          <w:cs/>
          <w:lang w:val="ar_AE" w:bidi="ar_AE"/>
        </w:rPr>
      </w:r>
      <w:r>
        <w:rPr>
          <w:rtl/>
          <w:cs/>
          <w:lang w:val="ar_AE" w:bidi="ar_AE"/>
        </w:rPr>
        <w:t>توقَّفوا هنا وناقشوا هذا السؤال كمجموعة: ماذا يفعل الناس في ثقافتكم عندما يغضبون، أو يُحبَطون، أو عندما يتأذون بسبب ما قاله الناس لهم؟ أوقِفوا الاستماع إلى هذا التسجيل الصوتي هنا.</w:t>
      </w:r>
    </w:p>
    <w:p>
      <w:pPr>
        <w:bidi/>
      </w:pPr>
      <w:r>
        <w:rPr>
          <w:rtl/>
          <w:cs/>
          <w:lang w:val="ar_AE" w:bidi="ar_AE"/>
        </w:rPr>
      </w:r>
      <w:r>
        <w:rPr>
          <w:rtl/>
          <w:cs/>
          <w:lang w:val="ar_AE" w:bidi="ar_AE"/>
        </w:rPr>
        <w:t>ثم سأل يسوع سؤالًا آخر. وهو يسأل، "ماذا لو رأيتم ابن الإنسان صاعدًا إلى حيث كان من قبل؟" وعندما سأل يسوع عن ابن الإنسان، فقد كان يشير إلى نفسه. وابن الإنسان هو اللقب الذي يشير إلى يسوع. وفي العهد القديم، كان اليهود يؤمنون أنه عندما يأتي الوقت الذي يدين فيه الله جميع الناس، فإن الله سيرسل شخصًا يشبه ابن الإنسان. وهذا الشخص الذي يُدعى ابن الإنسان سيكون الديَّان لجميع الناس. ويسوع هو ابن الإنسان. وفي سؤال يسوع الثاني هذا، فإنه أيضًا لا يسأل سؤالًا. بل يُخبر التلاميذ أن يفكروا في رد فعلهم إذا رأوه يصعد أو يرتفع عاليًا إلى المكان الذي كان فيه من قبل، أي السماء. هل سيفرحون، أم سيغضبون أكثر؟</w:t>
      </w:r>
    </w:p>
    <w:p>
      <w:pPr>
        <w:bidi/>
      </w:pPr>
      <w:r>
        <w:rPr>
          <w:rtl/>
          <w:cs/>
          <w:lang w:val="ar_AE" w:bidi="ar_AE"/>
        </w:rPr>
      </w:r>
      <w:r>
        <w:rPr>
          <w:rtl/>
          <w:cs/>
          <w:lang w:val="ar_AE" w:bidi="ar_AE"/>
        </w:rPr>
        <w:t>وقال يسوع إن الروح هو الذي يعطي الحياة؛ والجسد لا ينفع على الإطلاق. وعلى الأرجح، فإن كلمة الروح هنا تشير إلى الروح القدس. هذا يعني أن الروح القدس هو الذي يساعد الناس على فهم ما كان يسوع يُعلّمه. إن كلمة الجسد هنا لا تشير إلى جسد يسوع المادي. بل إن كلمة الجسد تشير إلى القوة التي لدى البشر. فإن يسوع كان يقول إن الذين يعتمدون على قوتهم أو قدرتهم لا يستطيعون أن يفهموا ما يقوله. وهم لا يستطيعون أن يقبلوا الحياة الأبدية. قال يسوع إن الكلام الذي تكلَّم به هو روح وحياة. وهذا يعني أن تعاليم يسوع روحية، ولهذا السبب فإن الروح القدس هو الذي يساعد الناس على فهمها. وهي أيضًا حياة لأن فهم كلمات يسوع والإيمان بها يقود إلى الحياة الأبدية.</w:t>
      </w:r>
    </w:p>
    <w:p>
      <w:pPr>
        <w:bidi/>
      </w:pPr>
      <w:r>
        <w:rPr>
          <w:rtl/>
          <w:cs/>
          <w:lang w:val="ar_AE" w:bidi="ar_AE"/>
        </w:rPr>
      </w:r>
      <w:r>
        <w:rPr>
          <w:rtl/>
          <w:cs/>
          <w:lang w:val="ar_AE" w:bidi="ar_AE"/>
        </w:rPr>
        <w:t>لكن البعض منهم لا يؤمن بيسوع. وحتى مع أنه لم يُخبر أحد يسوع، فإن يسوع علم أن بعض التلاميذ لا يؤمنون به. ومنذ الوقت الذي دعا فيه يسوع تلاميذه، كان يعرف بالفعل مَن مِنهم كان سيرفضه، وعرف أيضًا مَن مِن التلاميذ كان سيسلمه لاحقًا. وهذا يعني أن أحد تلاميذه كان سيساعد أعدائهم على أن يقبضوا على يسوع لكي يموت. ولأن يسوع كان يعرف كل هذا، ذكَّرهم بما كان قد قاله من قبل. وقال يسوع إنه إذا لم يساعد الآب شخصًا ليأتي ويؤمن بيسوع، فلن يقدر أن يؤمن بيسوع بإرادته أو بقوّته. وهذا يشرح سبب أن بعض التلاميذ لم يؤمنوا به، وأن واحد منهم كان سيسلمه.</w:t>
      </w:r>
    </w:p>
    <w:p>
      <w:pPr>
        <w:bidi/>
      </w:pPr>
      <w:r>
        <w:rPr>
          <w:rtl/>
          <w:cs/>
          <w:lang w:val="ar_AE" w:bidi="ar_AE"/>
        </w:rPr>
      </w:r>
      <w:r>
        <w:rPr>
          <w:rtl/>
          <w:cs/>
          <w:lang w:val="ar_AE" w:bidi="ar_AE"/>
        </w:rPr>
        <w:t>وبعد أن قال يسوع هذا، رجع العديد من تلاميذه إلى الوراء ولم يعُودوا يسيرون معه. وهؤلاء التلاميذ الذين تركوا يسوع هم المجموعة الأكبر من التلاميذ، وليس الاثني عشر تلميذًا. ولقد ذهبت هذه المجموعة الأكبر من التلاميذ بعيدًا ولم يتبعوا يسوع مرة أخرى.</w:t>
      </w:r>
    </w:p>
    <w:p>
      <w:pPr>
        <w:bidi/>
      </w:pPr>
      <w:r>
        <w:rPr>
          <w:rtl/>
          <w:cs/>
          <w:lang w:val="ar_AE" w:bidi="ar_AE"/>
        </w:rPr>
      </w:r>
      <w:r>
        <w:rPr>
          <w:rtl/>
          <w:cs/>
          <w:lang w:val="ar_AE" w:bidi="ar_AE"/>
        </w:rPr>
        <w:t>توقَّفوا هنا وناقشوا هذا السؤال كمجموعة: احكوا قصة عن وقت توقَّفت فيه مجموعة كبيرة من الناس عن اتباع قائد. ماذا حدث؟ كيف غادروا؟</w:t>
      </w:r>
    </w:p>
    <w:p>
      <w:pPr>
        <w:bidi/>
      </w:pPr>
      <w:r>
        <w:rPr>
          <w:rtl/>
          <w:cs/>
          <w:lang w:val="ar_AE" w:bidi="ar_AE"/>
        </w:rPr>
      </w:r>
      <w:r>
        <w:rPr>
          <w:rtl/>
          <w:cs/>
          <w:lang w:val="ar_AE" w:bidi="ar_AE"/>
        </w:rPr>
        <w:t>ثم قال يسوع للتلاميذ الاثني عشر: "ألعلكم تريدون أنتم أيضًا أن تمضوا بعيدًا؟" وهؤلاء التلاميذ الاثنا عشر كانوا التلاميذ الذين دعاهم يسوع بنفسه. وقد كانوا تلاميذه المُقرَّبين. وسأل يسوع هذا السؤال منتظرًا أن يخبره تلاميذه أنهم لا يريدون أن يذهبوا بعيدًا.</w:t>
      </w:r>
    </w:p>
    <w:p>
      <w:pPr>
        <w:bidi/>
      </w:pPr>
      <w:r>
        <w:rPr>
          <w:rtl/>
          <w:cs/>
          <w:lang w:val="ar_AE" w:bidi="ar_AE"/>
        </w:rPr>
      </w:r>
      <w:r>
        <w:rPr>
          <w:rtl/>
          <w:cs/>
          <w:lang w:val="ar_AE" w:bidi="ar_AE"/>
        </w:rPr>
        <w:t>أجاب سمعان بطرس، أحد التلاميذ الاثني عشر، يسوع نيابة عن المجموعة. وهو يقول: "يا سيِّد، إلى من نذهب؟" وعندما دعا سمعان بطرس يسوع "سيد"، كان يستخدم أسمى صيغة احترام ليدعو بها يسوع. وقد يعني هذا أيضًا أن سمعان بطرس كان يدرك أن يسوع شخص إلهي. وكذلك يقول إنه ليس لهم مكان آخر يذهبون إليه. وهو أيضًا قال إن كلام الحياة الأبدية عند يسوع، مما يعني أن تعاليمه ترشدهم حتى ينالوا حياة بلا نهاية للأبد.</w:t>
      </w:r>
    </w:p>
    <w:p>
      <w:pPr>
        <w:bidi/>
      </w:pPr>
      <w:r>
        <w:rPr>
          <w:rtl/>
          <w:cs/>
          <w:lang w:val="ar_AE" w:bidi="ar_AE"/>
        </w:rPr>
      </w:r>
      <w:r>
        <w:rPr>
          <w:rtl/>
          <w:cs/>
          <w:lang w:val="ar_AE" w:bidi="ar_AE"/>
        </w:rPr>
        <w:t>توقَّفوا هنا وناقشوا هذا السؤال كمجموعة: كيف يتخيّل أو يتكلم الناس في ثقافتكم عن الحياة الأبدية أو الحياة التي لا تنتهي أبدًا؟ أوقِفوا الاستماع إلى هذا التسجيل الصوتي هنا.</w:t>
      </w:r>
    </w:p>
    <w:p>
      <w:pPr>
        <w:bidi/>
      </w:pPr>
      <w:r>
        <w:rPr>
          <w:rtl/>
          <w:cs/>
          <w:lang w:val="ar_AE" w:bidi="ar_AE"/>
        </w:rPr>
      </w:r>
      <w:r>
        <w:rPr>
          <w:rtl/>
          <w:cs/>
          <w:lang w:val="ar_AE" w:bidi="ar_AE"/>
        </w:rPr>
        <w:t>وقد آمن التلاميذ أيضًا بيسوع، وأدركوا أنه هو قدوس الله. وهذا يعني أن التلاميذ كانوا يؤمنون ويعلمون أن يسوع قدوس، أو خاص، لأنه هو الشخص الذي أرسله الله ليعطي الحياة للناس. وبسبب هذا، فإنهم لن يتركوا يسوع مثل التلاميذ الآخرين. وهذا يعني أنهم سيستمرّون في اتِّباع يسوع.</w:t>
      </w:r>
    </w:p>
    <w:p>
      <w:pPr>
        <w:bidi/>
      </w:pPr>
      <w:r>
        <w:rPr>
          <w:rtl/>
          <w:cs/>
          <w:lang w:val="ar_AE" w:bidi="ar_AE"/>
        </w:rPr>
      </w:r>
      <w:r>
        <w:rPr>
          <w:rtl/>
          <w:cs/>
          <w:lang w:val="ar_AE" w:bidi="ar_AE"/>
        </w:rPr>
        <w:t>فيجيب يسوع التلاميذ الاثني عشر قائلًا: "أليس أنا اخترتكم أنتم الاثني عشر؟" وهنا، لا يطرح يسوع سؤالًا حقًا. بل يقول إنه هو، يسوع نفسه، الذي اختار الاثني عشر. ومع ذلك، قال يسوع: إن واحد منهم شيطان. والشيطان هو العدو الروحي لله. وهذا هو اسمٌ آخر لإبليس، ويسوع يقول إن واحدًا من التلاميذ هو مثل رئيس الشياطين أو الأرواح الشريرة. وهو كان يشير إلى يهوذا، ابن سمعان الإسخريوطي. وكان يهوذا من بين التلاميذ الاثني عشر، وكان سيُسلم يسوع لاحقًا. وهذا يعني أن يهوذا كان سيساعد الذين يكرهون يسوع ليقبضوا عليه فيموت. وكان يسوع يعلم أن يهوذا هو الذي سيسلمه، لكنه لم يكشف للتلاميذ الاثني عشر أنه يهوذا.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6: 60 - 71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لم يكن العديد من التلاميذ يستطيعون قبول تعاليم يسوع عن أكل جسده وشرب دمه. ويشرح يسوع أن الروح القدس هو الذي يساعد الناس على فهم تعليمه.</w:t>
      </w:r>
    </w:p>
    <w:p>
      <w:pPr>
        <w:bidi/>
      </w:pPr>
      <w:r>
        <w:rPr>
          <w:rtl/>
          <w:cs/>
          <w:lang w:val="ar_AE" w:bidi="ar_AE"/>
        </w:rPr>
      </w:r>
      <w:r>
        <w:rPr>
          <w:b/>
          <w:rtl/>
          <w:cs/>
          <w:lang w:val="ar_AE" w:bidi="ar_AE"/>
        </w:rPr>
        <w:t>في المشهد الثاني:</w:t>
      </w:r>
      <w:r>
        <w:rPr>
          <w:rtl/>
          <w:cs/>
          <w:lang w:val="ar_AE" w:bidi="ar_AE"/>
        </w:rPr>
        <w:t xml:space="preserve"> كان العديد من التلاميذ يتركون يسوع ويكفُّون عن اتِّباعه. ويسأل يسوع التلاميذ الاثني عشر إذا كانوا يريدون أن يتركونه هم أيضًا. لكن سمعان بطرس قال أنهم لن يتركوا يسوع. وقد قال يسوع إنه قد اختارهم، لكن واحدًا من الاثني عشر يطيع الشيطان. واسم هذا التلميذ هو يهوذا، وهو سيُسلم يسوع لاحقًا.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المجموعة الأكبر من التلاميذ الذين كانوا سيتركون يسوع</w:t>
      </w:r>
    </w:p>
    <w:p>
      <w:pPr>
        <w:pStyle w:val="ListBullet"/>
        <w:bidi/>
        <w:spacing w:line="240" w:lineRule="auto"/>
        <w:ind w:left="720"/>
      </w:pPr>
      <w:r>
        <w:rPr>
          <w:rtl/>
          <w:cs/>
          <w:lang w:val="ar_AE" w:bidi="ar_AE"/>
        </w:rPr>
      </w:r>
      <w:r>
        <w:rPr>
          <w:rtl/>
          <w:cs/>
          <w:lang w:val="ar_AE" w:bidi="ar_AE"/>
        </w:rPr>
        <w:t>التلاميذ الاثني عشر الأقرب إلى يسوع</w:t>
      </w:r>
    </w:p>
    <w:p>
      <w:pPr>
        <w:pStyle w:val="ListBullet"/>
        <w:bidi/>
        <w:spacing w:line="240" w:lineRule="auto"/>
        <w:ind w:left="720"/>
      </w:pPr>
      <w:r>
        <w:rPr>
          <w:rtl/>
          <w:cs/>
          <w:lang w:val="ar_AE" w:bidi="ar_AE"/>
        </w:rPr>
      </w:r>
      <w:r>
        <w:rPr>
          <w:rtl/>
          <w:cs/>
          <w:lang w:val="ar_AE" w:bidi="ar_AE"/>
        </w:rPr>
        <w:t>سمعان بطرس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وتأكدوا من أن القصة تستمر من القصة السابقة. استنادًا إلى القصة السابقة أيضًا، قد يكون يسوع وتلاميذه لا يزالون في المجمع في كفرناحوم. وكان هناك يهود آخرون في المجمع. لكن في هذه القصة، يتحدث يسوع إلى تلاميذه. والشيء الأكثر أهمية في هذه القصة هو كلمات يسوع وردود فعل تلاميذه على كلماته.</w:t>
      </w:r>
    </w:p>
    <w:p>
      <w:pPr>
        <w:bidi/>
      </w:pPr>
      <w:r>
        <w:rPr>
          <w:rtl/>
          <w:cs/>
          <w:lang w:val="ar_AE" w:bidi="ar_AE"/>
        </w:rPr>
      </w:r>
      <w:r>
        <w:rPr>
          <w:rtl/>
          <w:cs/>
          <w:lang w:val="ar_AE" w:bidi="ar_AE"/>
        </w:rPr>
        <w:t>في المشهد الأول، يتذمر التلاميذ مما قاله يسوع. وهذا يعني أنهم يعترضون، ولا يوافقون على ما قاله يسوع. ويسألون: "هذا قول صعب، مَن يستطيع أن يسمعه؟" ولن يخبر أحد يسوع أن التلاميذ يتذمرون، لكن احرصوا على أن تُظهروا أن يسوع يعلم بذلك. ثم سيطرح يسوع سؤالين للإدلاء بتصريح بدلًا من أن يبحث عن إجابة. فيسأل يسوع: "هل يعثركم هذا؟ وماذا لو رأيتم ابن الإنسان يصعد إلى حيث كان من قبل؟" وعندما يتحدث يسوع عن ابن الإنسان، فهو يشير إلى نفسه. وعندما يذكر يسوع الصعود، احرصوا على أن تُظهروا أن يسوع يُوضح أنه جاء من السماء. ثم سيقارن يسوع بين الروح والجسد. والروح يشير إلى الروح القدس، والجسد يشير إلى البشر. وسيكون من المهم أن توضحوا أن الروح هو الذي يعطي الحياة، وليس الجسد أو البشر. ولا يؤمن بعض التلاميذ، لكن يسوع لا يندهش من هذا. تيقنوا من أن تُظهروا أن يسوع كان يعلم منذ البداية مَن مِن تلاميذه لن يؤمن، ومن الذي سيسلمه. وسينهي يسوع هذا المشهد بتذكير تلاميذه بما قاله عن الآب. فبدون مساعدة الآب، لا يمكن لشخص أن يأتي أو يؤمن بيسوع.</w:t>
      </w:r>
    </w:p>
    <w:p>
      <w:pPr>
        <w:bidi/>
      </w:pPr>
      <w:r>
        <w:rPr>
          <w:rtl/>
          <w:cs/>
          <w:lang w:val="ar_AE" w:bidi="ar_AE"/>
        </w:rPr>
      </w:r>
      <w:r>
        <w:rPr>
          <w:rtl/>
          <w:cs/>
          <w:lang w:val="ar_AE" w:bidi="ar_AE"/>
        </w:rPr>
        <w:t>في المشهد الثاني: كان العديد من التلاميذ يتركون يسوع ويكفُّون عن اتِّباعه. ويسأل يسوع التلاميذ الاثني عشر إذا كانوا يريدون أن يتركونه هم أيضًا. لكن سمعان بطرس قال ليسوع أنه ليس لهم مكان آخر يذهبون إليه. وأنهم يريدون مواصلة اتِّباع يسوع لأن يسوع لديه التعليم الذي سيقود إلى الحياة الأبدية. وهم يعرفون أيضًا أن يسوع هو قدوس الله. وقد قال يسوع إنه قد اختارهم، لكن واحدًا من الاثني عشر كان شيطانًا. وهذا يعني أن واحدًا من التلاميذ الاثني عشر يطيع الشيطان، العدو الروحي لله. واسم هذا التلميذ هو يهوذا ابن سمعان الإسخريوطي، وهو من سيُسلم يسوع لاحقًا. إن يوحنا هو الذي يعطي هذه المعلومات، وليس أي من الشخصيات في القصة. ويعطى يوحنا هذه المعلومات حتى يعرف الذين يقرأون أو يستمعون إلى هذه القصة الشخص الذي يتحدث عنه يسوع.</w:t>
      </w:r>
    </w:p>
    <w:p>
      <w:pPr>
        <w:bidi/>
      </w:pPr>
      <w:r>
        <w:rPr>
          <w:rtl/>
          <w:cs/>
          <w:lang w:val="ar_AE" w:bidi="ar_AE"/>
        </w:rPr>
      </w:r>
      <w:r>
        <w:rPr>
          <w:rtl/>
          <w:cs/>
          <w:lang w:val="ar_AE" w:bidi="ar_AE"/>
        </w:rPr>
        <w:t>توقَّفوا هنا وناقشوا كمجموعة: عندما تروون قصة، كيف تضيفون معلومات ليست جزءًا من القصة، لكنكم تعتقدون أن هذه المعلومات قد تكون مفيدة لمستمعيكم لفهم القصة؟ أوقفوا سماع التسجيل الصوتي هنا.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6: 60 - 71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المجموعة الأكبر من التلاميذ الذين كانوا سيتركون يسوع</w:t>
      </w:r>
    </w:p>
    <w:p>
      <w:pPr>
        <w:pStyle w:val="ListBullet"/>
        <w:bidi/>
        <w:spacing w:line="240" w:lineRule="auto"/>
        <w:ind w:left="720"/>
      </w:pPr>
      <w:r>
        <w:rPr>
          <w:rtl/>
          <w:cs/>
          <w:lang w:val="ar_AE" w:bidi="ar_AE"/>
        </w:rPr>
      </w:r>
      <w:r>
        <w:rPr>
          <w:rtl/>
          <w:cs/>
          <w:lang w:val="ar_AE" w:bidi="ar_AE"/>
        </w:rPr>
        <w:t>التلاميذ الاثني عشر الأقرب إلى يسوع</w:t>
      </w:r>
    </w:p>
    <w:p>
      <w:pPr>
        <w:pStyle w:val="ListBullet"/>
        <w:bidi/>
        <w:spacing w:line="240" w:lineRule="auto"/>
        <w:ind w:left="720"/>
      </w:pPr>
      <w:r>
        <w:rPr>
          <w:rtl/>
          <w:cs/>
          <w:lang w:val="ar_AE" w:bidi="ar_AE"/>
        </w:rPr>
      </w:r>
      <w:r>
        <w:rPr>
          <w:rtl/>
          <w:cs/>
          <w:lang w:val="ar_AE" w:bidi="ar_AE"/>
        </w:rPr>
        <w:t>سمعان بطرس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تذمر العديد من التلاميذ ولم يستطيعوا قبول تعاليم يسوع عن أكل جسده وشرب دمه. فيشرح يسوع أن الروح القدس هو الذي يساعد الناس على فهم تعليمه.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المجموعة الأكبر من التلاميذ الذين كانوا يتركون يسوع: "بماذا تشعرون أو تفكرون؟" قد يجيب الناس بعبارات مثل: "كنا مستعدين أن نتبع يسوع في البداية. لكن ما يطلب منا فعله صعب للغاية أن يُقبَل"، أو "لابد أن يسوع هذا رجل مجنون في النهاية. ينبغي أن نتوقف عن اتِّبَاعه"</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تسمعون عبارات مثل: "أعلم أن هؤلاء التلاميذ يتذمرون لأنهم لا يفهمون تعليمي. وكنت أعلم منذ البداية أنهم لن يصدقونني. وقد عرفت حتى من سيُسلمني"، أو "الكلام الذي أقوله سيكون له منطق فقط بمساعدة الروح القدس. ولا يستطيع الجسد أن يساعدهم على فهمه".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كان العديد من التلاميذ يتركون يسوع ويكفُّون عن اتِّباعه.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تفكر؟" قد يجيب الشخص بعبارات مثل: "أنا حزين لأن العديد من هؤلاء التلاميذ قرروا أن يتركوني. والآن لن ينالوا الحياة الأبدية"، أو "ينبغي أن أسأل التلاميذ الاثني عشر أيضًا إذا كانوا يريدون أن يتركوني تمامًا كما فعل الآخرون".</w:t>
      </w:r>
    </w:p>
    <w:p>
      <w:pPr>
        <w:pStyle w:val="ListBullet"/>
        <w:bidi/>
        <w:spacing w:line="240" w:lineRule="auto"/>
        <w:ind w:left="720"/>
      </w:pPr>
      <w:r>
        <w:rPr>
          <w:rtl/>
          <w:cs/>
          <w:lang w:val="ar_AE" w:bidi="ar_AE"/>
        </w:rPr>
      </w:r>
      <w:r>
        <w:rPr>
          <w:rtl/>
          <w:cs/>
          <w:lang w:val="ar_AE" w:bidi="ar_AE"/>
        </w:rPr>
        <w:t>وقد تسألوا الشخص الذي يؤدي دور سمعان بطرس أو التلاميذ الاثني عشر الأقرب إلى يسوع: "بماذا تشعرون أو تفكرون؟" قد تسمعون عبارات مثل: "تعاليم يسوع ستقودنا إلى الحياة الأبدية. لذلك على الرغم من أنه ليس لدينا مكان نذهب إليه، فإننا نتبعه"، أو "سنتبع يسوع حيثما يذهب، ومهما يقول، لأنه هو قدوس الله". وقد قال يسوع إنه قد اختارهم، لكن واحدًا من الاثني عشر يطيع الشيطان. واسم هذا التلميذ هو يهوذا، وهو سيُسلم يسوع لاحقًا.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6 : 60 - 71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تبدأ القصة برد فعل التلاميذ لما قاله يسوع. إذ قالوا: "هذا </w:t>
      </w:r>
      <w:r>
        <w:rPr>
          <w:b/>
          <w:rtl/>
          <w:cs/>
          <w:lang w:val="ar_AE" w:bidi="ar_AE"/>
        </w:rPr>
        <w:t>قول صعب</w:t>
      </w:r>
      <w:r>
        <w:rPr>
          <w:rtl/>
          <w:cs/>
          <w:lang w:val="ar_AE" w:bidi="ar_AE"/>
        </w:rPr>
        <w:t>، مَن يستطيع أن يسمعه؟" وهنا، تشير كلمة "القول الصعب" إلى ما قاله يسوع عندما قال إن الناس ينبغي أن تأكل جسده، وكذلك أن تشرب دمه. كان تعليم يسوع هذا صعبًا للغاية لبعض التلاميذ كي يفهموه.</w:t>
      </w:r>
    </w:p>
    <w:p>
      <w:pPr>
        <w:bidi/>
      </w:pPr>
      <w:r>
        <w:rPr>
          <w:rtl/>
          <w:cs/>
          <w:lang w:val="ar_AE" w:bidi="ar_AE"/>
        </w:rPr>
      </w:r>
      <w:r>
        <w:rPr>
          <w:rtl/>
          <w:cs/>
          <w:lang w:val="ar_AE" w:bidi="ar_AE"/>
        </w:rPr>
        <w:t xml:space="preserve">وكان يسوع يعرف في نفسه أن تلاميذه كانوا يتذمرون أو يشتكون بخصوص ما قاله. وكلمة </w:t>
      </w:r>
      <w:r>
        <w:rPr>
          <w:b/>
          <w:rtl/>
          <w:cs/>
          <w:lang w:val="ar_AE" w:bidi="ar_AE"/>
        </w:rPr>
        <w:t>تذمّروا</w:t>
      </w:r>
      <w:r>
        <w:rPr>
          <w:rtl/>
          <w:cs/>
          <w:lang w:val="ar_AE" w:bidi="ar_AE"/>
        </w:rPr>
        <w:t xml:space="preserve"> تعني أنهم كانوا غير سعداء بما كان يسوع يقوله وأنهم لم يوافقوا عليه. ترجموا كلمة يتذمر بالطريقة نفسها التي استخدمتموها في السابق. قال يسوع لتلاميذه: "أهذا </w:t>
      </w:r>
      <w:r>
        <w:rPr>
          <w:b/>
          <w:rtl/>
          <w:cs/>
          <w:lang w:val="ar_AE" w:bidi="ar_AE"/>
        </w:rPr>
        <w:t>يُعثركم</w:t>
      </w:r>
      <w:r>
        <w:rPr>
          <w:rtl/>
          <w:cs/>
          <w:lang w:val="ar_AE" w:bidi="ar_AE"/>
        </w:rPr>
        <w:t>؟" عندما "يعثر الشخص" في شيء ما، فهو يغضب وإما أنه يرغب في الانتقام أو يترك الشخص الذي أعثره وأهانه. كان يسوع يصدر بيانًا يعني أن تلاميذه لا ينبغي أن يعثروا بسببه أو أن يغضبوا منه أو أن يتركوه.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يعثر</w:t>
      </w:r>
      <w:r>
        <w:rPr>
          <w:rtl/>
          <w:cs/>
          <w:lang w:val="ar_AE" w:bidi="ar_AE"/>
        </w:rPr>
        <w:t>. (توقَّفوا هنا عن سماع التسجيل الصوتي)</w:t>
      </w:r>
    </w:p>
    <w:p>
      <w:pPr>
        <w:bidi/>
      </w:pPr>
      <w:r>
        <w:rPr>
          <w:rtl/>
          <w:cs/>
          <w:lang w:val="ar_AE" w:bidi="ar_AE"/>
        </w:rPr>
      </w:r>
      <w:r>
        <w:rPr>
          <w:rtl/>
          <w:cs/>
          <w:lang w:val="ar_AE" w:bidi="ar_AE"/>
        </w:rPr>
        <w:t xml:space="preserve">وسأل يسوع أيضًا: "ماذا لو رأيتم </w:t>
      </w:r>
      <w:r>
        <w:rPr>
          <w:b/>
          <w:rtl/>
          <w:cs/>
          <w:lang w:val="ar_AE" w:bidi="ar_AE"/>
        </w:rPr>
        <w:t>ابن الإنسان</w:t>
      </w:r>
      <w:r>
        <w:rPr>
          <w:rtl/>
          <w:cs/>
          <w:lang w:val="ar_AE" w:bidi="ar_AE"/>
        </w:rPr>
        <w:t xml:space="preserve"> يصعد إلى حيث كان من قبل؟" ويسوع هو ابن الإنسان. وهذا يعني أن يسوع هو الديَّان (القاضي) المُعيَّن من الله لجميع الناس. ترجموا تعبير "ابن الإنسان" بنفس الطريقة التي ترجمتموه بها سابقًا. لمزيد من المعلومات بخصوص </w:t>
      </w:r>
      <w:r>
        <w:rPr>
          <w:rtl/>
          <w:cs/>
          <w:lang w:val="ar_AE" w:bidi="ar_AE"/>
        </w:rPr>
        <w:t>ابن الإنسان</w:t>
      </w:r>
      <w:r>
        <w:rPr>
          <w:rtl/>
          <w:cs/>
          <w:lang w:val="ar_AE" w:bidi="ar_AE"/>
        </w:rPr>
        <w:t xml:space="preserve">، برجاء الرجوع إلى قاموس الكلمات الرئيسية. عندما تحدث يسوع عن أن ابن الإنسان </w:t>
      </w:r>
      <w:r>
        <w:rPr>
          <w:b/>
          <w:rtl/>
          <w:cs/>
          <w:lang w:val="ar_AE" w:bidi="ar_AE"/>
        </w:rPr>
        <w:t>يصعد إلى حيث كان سابقًا</w:t>
      </w:r>
      <w:r>
        <w:rPr>
          <w:rtl/>
          <w:cs/>
          <w:lang w:val="ar_AE" w:bidi="ar_AE"/>
        </w:rPr>
        <w:t>، كان يقصد أنه سيصعد مرة أخرى ويرجع إلى المكان الذي جاء منه أي السماء.</w:t>
      </w:r>
    </w:p>
    <w:p>
      <w:pPr>
        <w:bidi/>
      </w:pPr>
      <w:r>
        <w:rPr>
          <w:rtl/>
          <w:cs/>
          <w:lang w:val="ar_AE" w:bidi="ar_AE"/>
        </w:rPr>
      </w:r>
      <w:r>
        <w:rPr>
          <w:rtl/>
          <w:cs/>
          <w:lang w:val="ar_AE" w:bidi="ar_AE"/>
        </w:rPr>
        <w:t xml:space="preserve">ثم قال يسوع أيضًا إن أي شخص يأكل جسده ويشرب دمه له </w:t>
      </w:r>
      <w:r>
        <w:rPr>
          <w:b/>
          <w:rtl/>
          <w:cs/>
          <w:lang w:val="ar_AE" w:bidi="ar_AE"/>
        </w:rPr>
        <w:t>حياة أبدية</w:t>
      </w:r>
      <w:r>
        <w:rPr>
          <w:rtl/>
          <w:cs/>
          <w:lang w:val="ar_AE" w:bidi="ar_AE"/>
        </w:rPr>
        <w:t xml:space="preserve">، </w:t>
      </w:r>
      <w:r>
        <w:rPr>
          <w:b/>
          <w:rtl/>
          <w:cs/>
          <w:lang w:val="ar_AE" w:bidi="ar_AE"/>
        </w:rPr>
        <w:t>وسيقيمه</w:t>
      </w:r>
      <w:r>
        <w:rPr>
          <w:rtl/>
          <w:cs/>
          <w:lang w:val="ar_AE" w:bidi="ar_AE"/>
        </w:rPr>
        <w:t xml:space="preserve"> يسوع في </w:t>
      </w:r>
      <w:r>
        <w:rPr>
          <w:b/>
          <w:rtl/>
          <w:cs/>
          <w:lang w:val="ar_AE" w:bidi="ar_AE"/>
        </w:rPr>
        <w:t>اليوم الأخير</w:t>
      </w:r>
      <w:r>
        <w:rPr>
          <w:rtl/>
          <w:cs/>
          <w:lang w:val="ar_AE" w:bidi="ar_AE"/>
        </w:rPr>
        <w:t xml:space="preserve">. إن كلمة "الحياة الأبدية" تعني العيش مع الله إلى الأبد. ويقول يسوع إن الذين يؤمنون به ويثقون به سيعيشون إلى الأبد مع الله. وحتى عندما يموتون، سيقيمهم يسوع، أو سيجعلهم أحياء مرة أخرى. وسيفعل يسوع هذا في "اليوم الأخير"، أو في يوم الدينونة. ترجموا تعبيرات "الحياة الأبدية، ويقيمهم، واليوم الأخير" بنفس الطريقة التي ترجمتموهم بها من قبل. لمزيدٍ من المعلومات عن </w:t>
      </w:r>
      <w:r>
        <w:rPr>
          <w:rtl/>
          <w:cs/>
          <w:lang w:val="ar_AE" w:bidi="ar_AE"/>
        </w:rPr>
        <w:t>الحياة الأبدية</w:t>
      </w:r>
      <w:r>
        <w:rPr>
          <w:rtl/>
          <w:cs/>
          <w:lang w:val="ar_AE" w:bidi="ar_AE"/>
        </w:rPr>
        <w:t>، انظروا قاموس الكلمات الرئيسية.</w:t>
      </w:r>
    </w:p>
    <w:p>
      <w:pPr>
        <w:bidi/>
      </w:pPr>
      <w:r>
        <w:rPr>
          <w:rtl/>
          <w:cs/>
          <w:lang w:val="ar_AE" w:bidi="ar_AE"/>
        </w:rPr>
      </w:r>
      <w:r>
        <w:rPr>
          <w:rtl/>
          <w:cs/>
          <w:lang w:val="ar_AE" w:bidi="ar_AE"/>
        </w:rPr>
        <w:t xml:space="preserve">وقال يسوع أيضًا إن </w:t>
      </w:r>
      <w:r>
        <w:rPr>
          <w:b/>
          <w:rtl/>
          <w:cs/>
          <w:lang w:val="ar_AE" w:bidi="ar_AE"/>
        </w:rPr>
        <w:t>الروح</w:t>
      </w:r>
      <w:r>
        <w:rPr>
          <w:rtl/>
          <w:cs/>
          <w:lang w:val="ar_AE" w:bidi="ar_AE"/>
        </w:rPr>
        <w:t xml:space="preserve"> هو الذي يعطي الحياة؛ و</w:t>
      </w:r>
      <w:r>
        <w:rPr>
          <w:b/>
          <w:rtl/>
          <w:cs/>
          <w:lang w:val="ar_AE" w:bidi="ar_AE"/>
        </w:rPr>
        <w:t>الجسد</w:t>
      </w:r>
      <w:r>
        <w:rPr>
          <w:rtl/>
          <w:cs/>
          <w:lang w:val="ar_AE" w:bidi="ar_AE"/>
        </w:rPr>
        <w:t xml:space="preserve"> لا ينفع على الإطلاق. وعلى الأرجح، فإن كلمة الروح هنا تشير إلى </w:t>
      </w:r>
      <w:r>
        <w:rPr>
          <w:b/>
          <w:rtl/>
          <w:cs/>
          <w:lang w:val="ar_AE" w:bidi="ar_AE"/>
        </w:rPr>
        <w:t>الروح القدس</w:t>
      </w:r>
      <w:r>
        <w:rPr>
          <w:rtl/>
          <w:cs/>
          <w:lang w:val="ar_AE" w:bidi="ar_AE"/>
        </w:rPr>
        <w:t xml:space="preserve">. هذا يعني أن الروح القدس هو الذي يساعد الناس على فهم ما كان يسوع يُعلّمه. إن كلمة الجسد تشير إلى القوة التي يتمتع بها البشر. وكان يسوع يقول إن الذين يعتمدون على قوتهم أو قدرتهم لا يستطيعون أن يفهموا ما يقوله. ترجِموا كلمة الجسد بالطريقة ذاتها التي ترجمتموها بها من قبل. ثم توقفوا هنا وناقشوا الكلمة أو الكلمات التي ستستخدمونها للإشارة إلى الروح القدس. لمزيدٍ من المعلومات عن </w:t>
      </w:r>
      <w:r>
        <w:rPr>
          <w:rtl/>
          <w:cs/>
          <w:lang w:val="ar_AE" w:bidi="ar_AE"/>
        </w:rPr>
        <w:t>الروح القدس</w:t>
      </w:r>
      <w:r>
        <w:rPr>
          <w:rtl/>
          <w:cs/>
          <w:lang w:val="ar_AE" w:bidi="ar_AE"/>
        </w:rPr>
        <w:t>، انظروا قاموس الكلمات الرئيسية. (توقَّفوا هنا عن سماع التسجيل الصوتي)</w:t>
      </w:r>
    </w:p>
    <w:p>
      <w:pPr>
        <w:bidi/>
      </w:pPr>
      <w:r>
        <w:rPr>
          <w:rtl/>
          <w:cs/>
          <w:lang w:val="ar_AE" w:bidi="ar_AE"/>
        </w:rPr>
      </w:r>
      <w:r>
        <w:rPr>
          <w:rtl/>
          <w:cs/>
          <w:lang w:val="ar_AE" w:bidi="ar_AE"/>
        </w:rPr>
        <w:t xml:space="preserve">وعندما ترك العديد من التلاميذ يسوع وتوقفوا عن تبعيته، تحدث يسوع إلى </w:t>
      </w:r>
      <w:r>
        <w:rPr>
          <w:b/>
          <w:rtl/>
          <w:cs/>
          <w:lang w:val="ar_AE" w:bidi="ar_AE"/>
        </w:rPr>
        <w:t>الاثني عشر</w:t>
      </w:r>
      <w:r>
        <w:rPr>
          <w:rtl/>
          <w:cs/>
          <w:lang w:val="ar_AE" w:bidi="ar_AE"/>
        </w:rPr>
        <w:t xml:space="preserve">. والتلاميذ الاثني عشر هم التلاميذ الأوائل والأقرب إلى يسوع لأن يسوع نفسه دعاهم عندما كان يبدأ خدمته. فقال سمعان بطرس إن يسوع عنده كلمات الحياة الأبدية. وقال بطرس أيضًا إنهم يؤمنون بأن يسوع هو </w:t>
      </w:r>
      <w:r>
        <w:rPr>
          <w:b/>
          <w:rtl/>
          <w:cs/>
          <w:lang w:val="ar_AE" w:bidi="ar_AE"/>
        </w:rPr>
        <w:t>قدوس الله</w:t>
      </w:r>
      <w:r>
        <w:rPr>
          <w:rtl/>
          <w:cs/>
          <w:lang w:val="ar_AE" w:bidi="ar_AE"/>
        </w:rPr>
        <w:t>. وهذا اللقب ليسوع يعني أن يسوع شخص خاص، أو مميز لأنه هو الذي أرسله الله إلى العالم ليُعطي الحياة لجميع الناس فيه. ترجِموا تعبير "قدوس الله" كما ترجمتموه سابقًا.</w:t>
      </w:r>
    </w:p>
    <w:p>
      <w:pPr>
        <w:bidi/>
      </w:pPr>
      <w:r>
        <w:rPr>
          <w:rtl/>
          <w:cs/>
          <w:lang w:val="ar_AE" w:bidi="ar_AE"/>
        </w:rPr>
      </w:r>
      <w:r>
        <w:rPr>
          <w:rtl/>
          <w:cs/>
          <w:lang w:val="ar_AE" w:bidi="ar_AE"/>
        </w:rPr>
        <w:t xml:space="preserve">لكن يسوع قال إن واحدًا من الاثني عشر هو </w:t>
      </w:r>
      <w:r>
        <w:rPr>
          <w:b/>
          <w:rtl/>
          <w:cs/>
          <w:lang w:val="ar_AE" w:bidi="ar_AE"/>
        </w:rPr>
        <w:t>شيطان</w:t>
      </w:r>
      <w:r>
        <w:rPr>
          <w:rtl/>
          <w:cs/>
          <w:lang w:val="ar_AE" w:bidi="ar_AE"/>
        </w:rPr>
        <w:t xml:space="preserve"> وأنه سيُسلم يسوع </w:t>
      </w:r>
      <w:r>
        <w:rPr>
          <w:b/>
          <w:rtl/>
          <w:cs/>
          <w:lang w:val="ar_AE" w:bidi="ar_AE"/>
        </w:rPr>
        <w:t>لاحقًا</w:t>
      </w:r>
      <w:r>
        <w:rPr>
          <w:rtl/>
          <w:cs/>
          <w:lang w:val="ar_AE" w:bidi="ar_AE"/>
        </w:rPr>
        <w:t>. إن الشيطان هو العدو الروحي لله. كما إن الشيطان هو أيضًا اسم آخر لإبليس. وكلمة إبليس أحيانًا تُستخدم كاسم لرئيس الشياطين، أو الأرواح الشريرة. وهذا التلميذ الذي يُدعى يهوذا سيُسلم يسوع. هذا يعني أنه سيساعد أعدائهم أو الذين يكرهون يسوع على أن يقبضوا عليه حتى يتمكنوا من قتله.</w:t>
      </w:r>
    </w:p>
    <w:p>
      <w:pPr>
        <w:bidi/>
      </w:pPr>
      <w:r>
        <w:rPr>
          <w:rtl/>
          <w:cs/>
          <w:lang w:val="ar_AE" w:bidi="ar_AE"/>
        </w:rPr>
      </w:r>
      <w:r>
        <w:rPr>
          <w:rtl/>
          <w:cs/>
          <w:lang w:val="ar_AE" w:bidi="ar_AE"/>
        </w:rPr>
        <w:t xml:space="preserve">توقفوا هنا وناقشوا معًا أي كلمة أو عبارة ستستخدمونها لترجمة كلمتَي </w:t>
      </w:r>
      <w:r>
        <w:rPr>
          <w:b/>
          <w:rtl/>
          <w:cs/>
          <w:lang w:val="ar_AE" w:bidi="ar_AE"/>
        </w:rPr>
        <w:t>إبليس</w:t>
      </w:r>
      <w:r>
        <w:rPr>
          <w:rtl/>
          <w:cs/>
          <w:lang w:val="ar_AE" w:bidi="ar_AE"/>
        </w:rPr>
        <w:t xml:space="preserve"> و</w:t>
      </w:r>
      <w:r>
        <w:rPr>
          <w:b/>
          <w:rtl/>
          <w:cs/>
          <w:lang w:val="ar_AE" w:bidi="ar_AE"/>
        </w:rPr>
        <w:t>يُسلِّم</w:t>
      </w:r>
      <w:r>
        <w:rPr>
          <w:rtl/>
          <w:cs/>
          <w:lang w:val="ar_AE" w:bidi="ar_AE"/>
        </w:rPr>
        <w:t xml:space="preserve">. للمزيد من المعلومات بخصوص </w:t>
      </w:r>
      <w:r>
        <w:rPr>
          <w:rtl/>
          <w:cs/>
          <w:lang w:val="ar_AE" w:bidi="ar_AE"/>
        </w:rPr>
        <w:t>إبليس</w:t>
      </w:r>
      <w:r>
        <w:rPr>
          <w:rtl/>
          <w:cs/>
          <w:lang w:val="ar_AE" w:bidi="ar_AE"/>
        </w:rPr>
        <w:t xml:space="preserve"> أو </w:t>
      </w:r>
      <w:r>
        <w:rPr>
          <w:rtl/>
          <w:cs/>
          <w:lang w:val="ar_AE" w:bidi="ar_AE"/>
        </w:rPr>
        <w:t>الأرواح الشريرة</w:t>
      </w:r>
      <w:r>
        <w:rPr>
          <w:rtl/>
          <w:cs/>
          <w:lang w:val="ar_AE" w:bidi="ar_AE"/>
        </w:rPr>
        <w:t xml:space="preserve"> أو </w:t>
      </w:r>
      <w:r>
        <w:rPr>
          <w:rtl/>
          <w:cs/>
          <w:lang w:val="ar_AE" w:bidi="ar_AE"/>
        </w:rPr>
        <w:t>الشيطان</w:t>
      </w:r>
      <w:r>
        <w:rPr>
          <w:rtl/>
          <w:cs/>
          <w:lang w:val="ar_AE" w:bidi="ar_AE"/>
        </w:rPr>
        <w:t xml:space="preserve">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7: 1–10 واحفظوه في قلوبكم.</w:t>
      </w:r>
    </w:p>
    <w:p>
      <w:pPr>
        <w:bidi/>
      </w:pPr>
      <w:r>
        <w:rPr>
          <w:rtl/>
          <w:cs/>
          <w:lang w:val="ar_AE" w:bidi="ar_AE"/>
        </w:rPr>
      </w:r>
      <w:r>
        <w:rPr>
          <w:rtl/>
          <w:cs/>
          <w:lang w:val="ar_AE" w:bidi="ar_AE"/>
        </w:rPr>
        <w:t>استمعوا إلى نسخة صوتية من يوحنا 7: 1–10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 xml:space="preserve">ماذا تخبرنا هذه القصة عن الله، وعن يسوع؟ </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تعرفه من الأشخاص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7 : 1 - 10 من الترجمة الأكثر فهمًا لكم.</w:t>
      </w:r>
    </w:p>
    <w:p>
      <w:pPr>
        <w:bidi/>
      </w:pPr>
      <w:r>
        <w:rPr>
          <w:rtl/>
          <w:cs/>
          <w:lang w:val="ar_AE" w:bidi="ar_AE"/>
        </w:rPr>
      </w:r>
      <w:r>
        <w:rPr>
          <w:rtl/>
          <w:cs/>
          <w:lang w:val="ar_AE" w:bidi="ar_AE"/>
        </w:rPr>
        <w:t>في المقطع السابق، قال سمعان بطرس إن التلاميذ فهموا أن الله أرسل يسوع كي يعطيهم ما يحتاجون إلى معرفته عن الحياة الأبدية. لكن العديد من أتباعه الآخرين قد توقفوا عن اتِّباعه. ثم يسافر يسوع في جميع أنحاء الجليل. والجليل هي منطقة من إسرائيل. وكان يسوع يجول زائرًا ومُعلمًا الناس، وكان يقيم في مختلف المدن والقرى في الجليل. ولم يكن يسوع يريد زيارة اليهودية لأن اليهود هناك كانوا يبحثون عن طريقة لقتله. وهنا، يتحدث يوحنا عن القادة اليهود مثل معلّمي الشريعة. تقع أورشليم في منطقة اليهودية، وكان القادة الدينيون اليهود يعيشون ويعلِّمون بشكل رئيسي في أورشليم.</w:t>
      </w:r>
    </w:p>
    <w:p>
      <w:pPr>
        <w:bidi/>
      </w:pPr>
      <w:r>
        <w:rPr>
          <w:rtl/>
          <w:cs/>
          <w:lang w:val="ar_AE" w:bidi="ar_AE"/>
        </w:rPr>
      </w:r>
      <w:r>
        <w:rPr>
          <w:rtl/>
          <w:cs/>
          <w:lang w:val="ar_AE" w:bidi="ar_AE"/>
        </w:rPr>
        <w:t xml:space="preserve">توقفوا هنا وانظروا كمجموعة إلى خريطة </w:t>
      </w:r>
      <w:r>
        <w:rPr>
          <w:rtl/>
          <w:cs/>
          <w:lang w:val="ar_AE" w:bidi="ar_AE"/>
        </w:rPr>
        <w:t>الجليل واليهودية</w:t>
      </w:r>
      <w:r>
        <w:rPr>
          <w:rtl/>
          <w:cs/>
          <w:lang w:val="ar_AE" w:bidi="ar_AE"/>
        </w:rPr>
        <w:t xml:space="preserve"> في إسرائيل. (توقَّفوا هنا عن سماع التسجيل الصوتي)</w:t>
      </w:r>
    </w:p>
    <w:p>
      <w:pPr>
        <w:bidi/>
      </w:pPr>
      <w:r>
        <w:rPr>
          <w:rtl/>
          <w:cs/>
          <w:lang w:val="ar_AE" w:bidi="ar_AE"/>
        </w:rPr>
      </w:r>
      <w:r>
        <w:rPr>
          <w:rtl/>
          <w:cs/>
          <w:lang w:val="ar_AE" w:bidi="ar_AE"/>
        </w:rPr>
        <w:t>وكان هذا قريبًا من وقت احتفال أو عيد المظال اليهودي. وهذا العيد يُدعى أيضًا عيد الخيام أو العُرش. وهو عيد يدوم ثمانية أيام ويحدث خلال حصاد العنب. ويحتفل اليهود به عن طريق العيش في كروم العنب في مظال مؤقتة، تُصنع من أغصان الأشجار. وكان الغرض الأصلي من العيش في الكروم في هذه الفترة هو حماية الحصاد من الأضرار أو الخسائر التي تسببها الحيوانات به. لكن لاحقًا، كان هذا العيد يُذكِّر الشعب اليهودي بأنهم كانوا يعيشون في خيام أثناء تجوالهم في البرية.</w:t>
      </w:r>
    </w:p>
    <w:p>
      <w:pPr>
        <w:bidi/>
      </w:pPr>
      <w:r>
        <w:rPr>
          <w:rtl/>
          <w:cs/>
          <w:lang w:val="ar_AE" w:bidi="ar_AE"/>
        </w:rPr>
      </w:r>
      <w:r>
        <w:rPr>
          <w:rtl/>
          <w:cs/>
          <w:lang w:val="ar_AE" w:bidi="ar_AE"/>
        </w:rPr>
        <w:t xml:space="preserve">توقفوا هنا وانظروا إلى صورة </w:t>
      </w:r>
      <w:r>
        <w:rPr>
          <w:rtl/>
          <w:cs/>
          <w:lang w:val="ar_AE" w:bidi="ar_AE"/>
        </w:rPr>
        <w:t>للمظال المصنوعة من أغصان الأشجار</w:t>
      </w:r>
      <w:r>
        <w:rPr>
          <w:rtl/>
          <w:cs/>
          <w:lang w:val="ar_AE" w:bidi="ar_AE"/>
        </w:rPr>
        <w:t>.</w:t>
      </w:r>
    </w:p>
    <w:p>
      <w:pPr>
        <w:bidi/>
      </w:pPr>
      <w:r>
        <w:rPr>
          <w:rtl/>
          <w:cs/>
          <w:lang w:val="ar_AE" w:bidi="ar_AE"/>
        </w:rPr>
      </w:r>
      <w:r>
        <w:rPr>
          <w:rtl/>
          <w:cs/>
          <w:lang w:val="ar_AE" w:bidi="ar_AE"/>
        </w:rPr>
        <w:t>توقفوا هنا وناقشوا هذا السؤال كمجموعة: في ثقافتكم، ما هي بعض أعياد الحصاد التي يتذكّرها شعبكم ويحتفل بها غالبًا؟ وكيف تحتفلون بهذه الأعياد؟ (توقَّفوا هنا عن سماع التسجيل الصوتي)</w:t>
      </w:r>
    </w:p>
    <w:p>
      <w:pPr>
        <w:bidi/>
      </w:pPr>
      <w:r>
        <w:rPr>
          <w:rtl/>
          <w:cs/>
          <w:lang w:val="ar_AE" w:bidi="ar_AE"/>
        </w:rPr>
      </w:r>
      <w:r>
        <w:rPr>
          <w:rtl/>
          <w:cs/>
          <w:lang w:val="ar_AE" w:bidi="ar_AE"/>
        </w:rPr>
        <w:t>كان العديد من اليهود يذهبون إلى أورشليم في عيد المظال. وإذا ذهب يسوع أيضًا إلى أورشليم، فيبدو أن هذا وقتًا مناسبًا ليُعلّم العديد من الناس. لذلك يقوم إخوة يسوع بنصيحته أن يترك الجليل ويذهب إلى اليهودية حتى يرى تلاميذه هناك الأعمال التي كان يصنعها. والتلميذ يمكن أن يكون أي شخص يتبع مُعلِّم ديني معين ويتعلم منه. وفي هذه الحالة، يتحدث إخوة يسوع عن آخرين، إلى جانب التلاميذ الاثني عشر المقربين الذين يستمعون إلى يسوع. فيقوم إخوة يسوع، أبناء مريم ويوسف، بنصيحته أن يذهب إلى أورشليم لأنهم لا يفهمون ما كان سيفعله. كان الغرض الرئيسي ليسوع هو أن يُعلن من يكون الله للناس. لم يكن غرض يسوع أن يستعرض علنًا قوته أو يُثبت هويته بعمل الكثير من المعجزات. مع ذلك، كان إخوته يعتقدون أن عليه أن يصنع الكثير من المعجزات. ويقولون: "لا أحد يُريد أن يصبح شخصية عامة يتصرف في الخفاء. وبما أنك تصنع هذه المعجزات، فأظهر نفسك للعالم." ولم يكن إخوة يسوع حتى يؤمنون به ولا يعلمون حتى لماذا أتى.</w:t>
      </w:r>
    </w:p>
    <w:p>
      <w:pPr>
        <w:bidi/>
      </w:pPr>
      <w:r>
        <w:rPr>
          <w:rtl/>
          <w:cs/>
          <w:lang w:val="ar_AE" w:bidi="ar_AE"/>
        </w:rPr>
      </w:r>
      <w:r>
        <w:rPr>
          <w:rtl/>
          <w:cs/>
          <w:lang w:val="ar_AE" w:bidi="ar_AE"/>
        </w:rPr>
        <w:t>توقفوا هنا وناقشوا هذا السؤال كمجموعة: احكوا قصة تعرفونها عن أفراد العائلة الذين لا يؤمنون بفرد آخر من العائلة. أو، احكوا قصة عن أفراد العائلة الذين ينصحون فردًا آخر من العائلة أن يفعل شيئًا لا يريد أن يفعله. (توقَّفوا هنا عن سماع التسجيل الصوتي)</w:t>
      </w:r>
    </w:p>
    <w:p>
      <w:pPr>
        <w:bidi/>
      </w:pPr>
      <w:r>
        <w:rPr>
          <w:rtl/>
          <w:cs/>
          <w:lang w:val="ar_AE" w:bidi="ar_AE"/>
        </w:rPr>
      </w:r>
      <w:r>
        <w:rPr>
          <w:rtl/>
          <w:cs/>
          <w:lang w:val="ar_AE" w:bidi="ar_AE"/>
        </w:rPr>
        <w:t>قال يسوع لإخوته: "هذا ليس الوقت المناسب لي أن أذهب إلى اليهودية، لكن بالنسبة لكم، فكل وقت مناسب لتذهبوا إلى اليهودية." ويقول يسوع إنه يريد أن يختار الوقت بعناية عندما يذهب إلى أورشليم. وهو يريد أن يتأكد من أنه يذهب في وقت يكون أكثر فعالية لما ينبغي أن يفعله هناك.</w:t>
      </w:r>
    </w:p>
    <w:p>
      <w:pPr>
        <w:bidi/>
      </w:pPr>
      <w:r>
        <w:rPr>
          <w:rtl/>
          <w:cs/>
          <w:lang w:val="ar_AE" w:bidi="ar_AE"/>
        </w:rPr>
      </w:r>
      <w:r>
        <w:rPr>
          <w:rtl/>
          <w:cs/>
          <w:lang w:val="ar_AE" w:bidi="ar_AE"/>
        </w:rPr>
        <w:t>ويحاول يسوع أن يشرح لإخوته أن دوره في العالم يختلف عن دورهم في العالَم. فليس لدى الناس سبب لكراهية إخوة يسوع. لكن يسوع يخبر الناس أن أفعالهم شريرة، أي ضد الله. لذلك، يكره الناس في العالم يسوع. ثم يقول يسوع: "اذهبوا أنتم إلى عيد المظال. أنا لن أذهب إلى هذا العيد، لأن هذا ليس الوقت المناسب لي." ربما يقول يسوع هنا إنه لن يذهب إلى أورشليم في الوقت المحدد لليوم الأول. ويعتقد يسوع أنه سيكون من الأفضل أن يصل بعد أن يكون الجميع قد حضروا إلى العيد ومستعدين كي يأتي المعلمون ويعلِّموهم. فإن يسوع يريد أن يذهب إلى العيد كمُعلِّم. لم يكن المعلمون في تلك الثقافة يأتون عادةً ليُعلموا في عيد مثل هذا حتى يجتمع الجميع. وبعد أن قال يسوع هذا، مكث في الجليل. لكن بعد أن غادر إخوة يسوع إلى عيد المظال، ذهب يسوع أيضًا إلى العيد، دون أن يعرف الناس أنه سيذهب إلى هناك سرًا.</w:t>
      </w:r>
    </w:p>
    <w:p>
      <w:pPr>
        <w:bidi/>
      </w:pPr>
      <w:r>
        <w:rPr>
          <w:rtl/>
          <w:cs/>
          <w:lang w:val="ar_AE" w:bidi="ar_AE"/>
        </w:rPr>
      </w:r>
      <w:r>
        <w:rPr>
          <w:rtl/>
          <w:cs/>
          <w:lang w:val="ar_AE" w:bidi="ar_AE"/>
        </w:rPr>
        <w:t>توقفوا هنا وناقشوا هذا السؤال كمجموعة: صِفوا الأعياد الدينية في ثقافتكم. ومتى يُعلِّم المعلِّمون؟ متى يصل المعلِّمون؟ إلى أين يذهب الناس، وماذا يفعل الناس خلال أعيادكم الدينية؟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7 : 1 - 10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يخبرنا يوحنا أن يسوع سافر في جميع أنحاء الجليل يعلِّم. ولم يذهب يسوع إلى اليهودية لأن القادة الدينيين كانوا يبحثون عن فرصة ليقتلوه.</w:t>
      </w:r>
    </w:p>
    <w:p>
      <w:pPr>
        <w:bidi/>
      </w:pPr>
      <w:r>
        <w:rPr>
          <w:rtl/>
          <w:cs/>
          <w:lang w:val="ar_AE" w:bidi="ar_AE"/>
        </w:rPr>
      </w:r>
      <w:r>
        <w:rPr>
          <w:b/>
          <w:rtl/>
          <w:cs/>
          <w:lang w:val="ar_AE" w:bidi="ar_AE"/>
        </w:rPr>
        <w:t>في المشهد الثاني:</w:t>
      </w:r>
      <w:r>
        <w:rPr>
          <w:rtl/>
          <w:cs/>
          <w:lang w:val="ar_AE" w:bidi="ar_AE"/>
        </w:rPr>
        <w:t xml:space="preserve"> سيحتفل اليهود قريبًا بعيد المظال في أورشليم في اليهودية، وقد قام إخوة يسوع بنصحه أن يذهب إلى اليهودية وأن يُظهر قوته المعجزية.</w:t>
      </w:r>
    </w:p>
    <w:p>
      <w:pPr>
        <w:bidi/>
      </w:pPr>
      <w:r>
        <w:rPr>
          <w:rtl/>
          <w:cs/>
          <w:lang w:val="ar_AE" w:bidi="ar_AE"/>
        </w:rPr>
      </w:r>
      <w:r>
        <w:rPr>
          <w:b/>
          <w:rtl/>
          <w:cs/>
          <w:lang w:val="ar_AE" w:bidi="ar_AE"/>
        </w:rPr>
        <w:t>في المشهد الثالث:</w:t>
      </w:r>
      <w:r>
        <w:rPr>
          <w:rtl/>
          <w:cs/>
          <w:lang w:val="ar_AE" w:bidi="ar_AE"/>
        </w:rPr>
        <w:t xml:space="preserve"> أخبر يسوع إخوته أنه مختلف عنهم. كما قال يسوع أن هذا ليس الوقت المناسب له كي يذهب إلى اليهودية.</w:t>
      </w:r>
    </w:p>
    <w:p>
      <w:pPr>
        <w:bidi/>
      </w:pPr>
      <w:r>
        <w:rPr>
          <w:rtl/>
          <w:cs/>
          <w:lang w:val="ar_AE" w:bidi="ar_AE"/>
        </w:rPr>
      </w:r>
      <w:r>
        <w:rPr>
          <w:b/>
          <w:rtl/>
          <w:cs/>
          <w:lang w:val="ar_AE" w:bidi="ar_AE"/>
        </w:rPr>
        <w:t>في المشهد الرابع:</w:t>
      </w:r>
      <w:r>
        <w:rPr>
          <w:rtl/>
          <w:cs/>
          <w:lang w:val="ar_AE" w:bidi="ar_AE"/>
        </w:rPr>
        <w:t xml:space="preserve"> ذهب إخوة يسوع إلى اليهودية، ثم لاحقًا، ذهب يسوع أيضًا خفية.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إخوة يسوع</w:t>
      </w:r>
    </w:p>
    <w:p>
      <w:pPr>
        <w:bidi/>
      </w:pPr>
      <w:r>
        <w:rPr>
          <w:rtl/>
          <w:cs/>
          <w:lang w:val="ar_AE" w:bidi="ar_AE"/>
        </w:rPr>
      </w:r>
      <w:r>
        <w:rPr>
          <w:rtl/>
          <w:cs/>
          <w:lang w:val="ar_AE" w:bidi="ar_AE"/>
        </w:rPr>
        <w:t>تبدأ هذه القصة بعد أن فهم التلاميذ الأقرب إلى يسوع أن الله قد أرسله. لكننا لا نعرف بالتحديد المُدة التي مضت بعد ذلك. في المشهد الأول، يقول يوحنا إن يسوع كان يزور الناس ويعلِّمهم، ويقيم في العديد من المدن والقرى في الجليل. ومن المهم أن نتذكّر أن يسوع لم يكن يذهب إلى اليهودية لأن السلطات اليهودية كانت تبحث عن فرصة ليقتلوه. وتذكروا أيضًا أن منطقة اليهودية هي المكان الذي كان يعيش فيه القادة الدينيون اليهود ويعلّمون بشكل رئيسي في مدينة أورشليم.</w:t>
      </w:r>
    </w:p>
    <w:p>
      <w:pPr>
        <w:bidi/>
      </w:pPr>
      <w:r>
        <w:rPr>
          <w:rtl/>
          <w:cs/>
          <w:lang w:val="ar_AE" w:bidi="ar_AE"/>
        </w:rPr>
      </w:r>
      <w:r>
        <w:rPr>
          <w:rtl/>
          <w:cs/>
          <w:lang w:val="ar_AE" w:bidi="ar_AE"/>
        </w:rPr>
        <w:t>توقَّفوا هنا وابحثوا عن شيء يشير إلى أو يمثِّل يسوع. ربما يمكنكم استخدام شيئًا يخص شخصية ذكورية أو عصا.</w:t>
      </w:r>
    </w:p>
    <w:p>
      <w:pPr>
        <w:bidi/>
      </w:pPr>
      <w:r>
        <w:rPr>
          <w:rtl/>
          <w:cs/>
          <w:lang w:val="ar_AE" w:bidi="ar_AE"/>
        </w:rPr>
      </w:r>
      <w:r>
        <w:rPr>
          <w:rtl/>
          <w:cs/>
          <w:lang w:val="ar_AE" w:bidi="ar_AE"/>
        </w:rPr>
        <w:t xml:space="preserve">توقَّفوا هنا وابحثوا عن شيء يُمثّل مدن وقرى مختلفة. ربما تستخدمون الصناديق أو بعض الأحجار. أوقفوا سماع التسجيل الصوتي هنا. </w:t>
      </w:r>
    </w:p>
    <w:p>
      <w:pPr>
        <w:bidi/>
      </w:pPr>
      <w:r>
        <w:rPr>
          <w:rtl/>
          <w:cs/>
          <w:lang w:val="ar_AE" w:bidi="ar_AE"/>
        </w:rPr>
      </w:r>
      <w:r>
        <w:rPr>
          <w:rtl/>
          <w:cs/>
          <w:lang w:val="ar_AE" w:bidi="ar_AE"/>
        </w:rPr>
        <w:t>في المشهد الثاني، كان عيد المظال وهو احتفال يهودي يدوم ثمانية أيام، وكان اليوم الأول واليوم الثامن يُقصد بهما أن يكونا أيام عطلة وأيام راحة. وكان هذا العيد يأتي خلال وقت حصاد العنب. ومن المهم أن نتذكر أن عيد المظال هو العيد الأكثر شعبية من بين جميع الأعياد اليهودية. ولذلك كان الشعب اليهودي يحتفل بهذا العيد من خلال العيش في كروم العنب في مظال مؤقتة مصنوعة من أغصان الأشجار خلال هذه الفترة لكي يحرسوا حصاد العنب من الأضرار أو التدمير الذي يأتي من الحيوانات. ولقد أراد إخوة يسوع منه أن يُظهر نفسه للعالم خلال الأعياد اليهودية الأكثر شعبية، وذلك بأن يصنع بعض المعجزات. فقد ظنوا أنه سيكون من الأفضل له أن يعترف الناس بأن له سلطان. من المهم أن نتذكّر أن إخوة يسوع، الذين هم أصغر منه سنًا، قد أساؤوا فهم طبيعة رسالة يسوع. فإن غرض يسوع كان أن يكشف عن الطبيعة الحقيقية لله. ولم يكن إخوة يسوع حتى يؤمنون برسالته.</w:t>
      </w:r>
    </w:p>
    <w:p>
      <w:pPr>
        <w:bidi/>
      </w:pPr>
      <w:r>
        <w:rPr>
          <w:rtl/>
          <w:cs/>
          <w:lang w:val="ar_AE" w:bidi="ar_AE"/>
        </w:rPr>
      </w:r>
      <w:r>
        <w:rPr>
          <w:rtl/>
          <w:cs/>
          <w:lang w:val="ar_AE" w:bidi="ar_AE"/>
        </w:rPr>
        <w:t>اعثروا على شيء يُمثِّل أو يشير إلى عيد المظال. وربما يمكنكم استخدام عناصر الأعياد في ثقافتكم أو بعض الأشياء مثل الملابس.</w:t>
      </w:r>
    </w:p>
    <w:p>
      <w:pPr>
        <w:bidi/>
      </w:pPr>
      <w:r>
        <w:rPr>
          <w:rtl/>
          <w:cs/>
          <w:lang w:val="ar_AE" w:bidi="ar_AE"/>
        </w:rPr>
      </w:r>
      <w:r>
        <w:rPr>
          <w:rtl/>
          <w:cs/>
          <w:lang w:val="ar_AE" w:bidi="ar_AE"/>
        </w:rPr>
        <w:t>واعثروا على شخصيات تُمثِّل يسوع وبعض الناس ليمثِّلوا إخوة يسوع. ربما شخص أكبر سنًا أو شخص أصغر.</w:t>
      </w:r>
    </w:p>
    <w:p>
      <w:pPr>
        <w:bidi/>
      </w:pPr>
      <w:r>
        <w:rPr>
          <w:rtl/>
          <w:cs/>
          <w:lang w:val="ar_AE" w:bidi="ar_AE"/>
        </w:rPr>
      </w:r>
      <w:r>
        <w:rPr>
          <w:rtl/>
          <w:cs/>
          <w:lang w:val="ar_AE" w:bidi="ar_AE"/>
        </w:rPr>
        <w:t>اعثروا على أشياء لتمثيل الكروم والمظال المختلفة المصنوعة من أغصان الأشجار.</w:t>
      </w:r>
    </w:p>
    <w:p>
      <w:pPr>
        <w:bidi/>
      </w:pPr>
      <w:r>
        <w:rPr>
          <w:rtl/>
          <w:cs/>
          <w:lang w:val="ar_AE" w:bidi="ar_AE"/>
        </w:rPr>
      </w:r>
      <w:r>
        <w:rPr>
          <w:rtl/>
          <w:cs/>
          <w:lang w:val="ar_AE" w:bidi="ar_AE"/>
        </w:rPr>
        <w:t>في المشهد الثالث، شرح يسوع لإخوته لماذا لم يرغب في الذهاب إلى العيد في اليهودية في ذلك الوقت. فإن يسوع لم يكن يظن أنه من الأفضل له أن يذهب إلى العيد في ذات الوقت الذي يذهب فيه الجميع إلى العيد. لكن إخوته كانوا يستطيعون الذهاب إلى العيد في أي وقت يريدون. ويتحدث يسوع عن العالم على أنه عدو له. ومن المهم أن نتذكر أن تعليم يسوع وموقفه كانا مختلفين عن معظم الناس. فإن الناس في العموم لم يكن لديهم سبب لكراهية إخوة يسوع لأن موقف إخوة يسوع كان يتفق مع موقفهم من العالم. ومكث يسوع في الجليل.</w:t>
      </w:r>
    </w:p>
    <w:p>
      <w:pPr>
        <w:bidi/>
      </w:pPr>
      <w:r>
        <w:rPr>
          <w:rtl/>
          <w:cs/>
          <w:lang w:val="ar_AE" w:bidi="ar_AE"/>
        </w:rPr>
      </w:r>
      <w:r>
        <w:rPr>
          <w:rtl/>
          <w:cs/>
          <w:lang w:val="ar_AE" w:bidi="ar_AE"/>
        </w:rPr>
        <w:t>لكن بعد أن ذهب إخوة يسوع إلى أورشليم، ذهب يسوع إلى العيد، برغم أنه ذهب خفية وبطريقته الخاصة.</w:t>
      </w:r>
    </w:p>
    <w:p>
      <w:pPr>
        <w:bidi/>
      </w:pPr>
      <w:r>
        <w:rPr>
          <w:rtl/>
          <w:cs/>
          <w:lang w:val="ar_AE" w:bidi="ar_AE"/>
        </w:rPr>
      </w:r>
      <w:r>
        <w:rPr>
          <w:rtl/>
          <w:cs/>
          <w:lang w:val="ar_AE" w:bidi="ar_AE"/>
        </w:rPr>
        <w:t>والآن احكوا المقطع بمساعدة الأشياء التي جمعتموها. كما يمكنكم أن تصنعوا لوحة توضِّح تسلسل المقطع ثم تقوموا بروايته مرة أخرى. وربما يمكنكم التفكير في طريقة أخرى لتصوير المقطع! أوقفوا سماع التسجيل الصوتي وافعلوا هذا النشاط.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7 : 1 - 10 من الترجمة الأكثر فهمًا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إخوة يسوع</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ابحثوا عن طريقة لتمثيل كيف كان يسافر يسوع متجولًا وهو يزور الناس ويعلِّمهم ويقيم في العديد من المدن والقرى في الجليل. لم يرغب يسوع في الذهاب إلى اليهودية، لأن القادة الدينيين اليهود الذين يعيشون في اليهودية كانوا يبحثون عن فرصة ليقتلوه.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"لا أصدق أن القادة الدينيين اليهود يبحثون عن فرص لقتلي. ليساعدني الله أثناء ذهابي إلى أورشليم كي أتمم غرض الله من حياتي".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ابحثوا عن طريقة وقوموا ببعض الأنشطة التي تُظهر أنه خلال عيد المظال اليهودي، قام إخوة يسوع بنصيحته أن يترك الجليل ويذهب إلى اليهودية حتى يرى تلاميذه الأعمال التي يفعلها، لأن لا أحد يريد أن يكون شخصًا معروفًا أو مشهورًا يتصرف في الخفاء. ويقولون: "بما أنك تصنع هذه المعجزات، فاذهب واظهر نفسك للعالم". ولم يكن إخوة يسوع حتى يؤمنون برسالته.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"إخوتي لا يفهمون أن تعليمي وموقفي لا يتفقان مع الناس في اليهودية، وخاصة القادة الدينيين اليهود. كنت أتمنى أن يفهم إخوتي أنني سأموت في اليهودية كي أعلن للناس أني أنا المسيَّا".</w:t>
      </w:r>
    </w:p>
    <w:p>
      <w:pPr>
        <w:pStyle w:val="ListBullet"/>
        <w:bidi/>
        <w:spacing w:line="240" w:lineRule="auto"/>
        <w:ind w:left="720"/>
      </w:pPr>
      <w:r>
        <w:rPr>
          <w:rtl/>
          <w:cs/>
          <w:lang w:val="ar_AE" w:bidi="ar_AE"/>
        </w:rPr>
      </w:r>
      <w:r>
        <w:rPr>
          <w:rtl/>
          <w:cs/>
          <w:lang w:val="ar_AE" w:bidi="ar_AE"/>
        </w:rPr>
        <w:t>اسألوا الأشخاص الذين يجسّدون إخوة يسوع: "بماذا تشعرون أو تفكّرون؟" قد تسمعون عبارات مثل: "من يظن يسوع نفسه؟ فقط لأنه صنع بعض المعجزات، فإنه يشعر بالفعل وكأنه نجم خارق. والآن يأتي العيد الأكثر شعبية، فلنرى إن كان يستطيع أن يصنع معجزة أخرى"، أو "إذا كان يسوع هو المسيَّا حقًا، فإنه يجب أن يُظهر ذلك للجميع! ولا ينبغي أن يسلك هكذا في الخفاء هنا! ليُظهر نفسه للجميع في أورُشليم!"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الثالث، قال يسوع لإخوته أن هذا ليس الوقت المناسب للذهاب إلى اليهودية، لكن بالنسبة لهم، فإن أي وقت سيكون جيدًا لهم للذهاب إلى اليهودية. قال يسوع: "لا يستطيع الناس أن يكرهونكم، لكن بالنسبة لي، فهم يكرهونني لأنني أخبرتهم أن أعمالهم شريرة". وبعد أن قال يسوع هذا، مكث في الجليل. ولاحقًا، ذهب يسوع أيضًا إلى العيد في الخفاء.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"أرجو أن يوافق الناس والقادة الدينيين اليهود أخيرًا على تعليمي ويحبونني أيضًا".</w:t>
      </w:r>
    </w:p>
    <w:p>
      <w:pPr>
        <w:pStyle w:val="ListBullet"/>
        <w:bidi/>
        <w:spacing w:line="240" w:lineRule="auto"/>
        <w:ind w:left="720"/>
      </w:pPr>
      <w:r>
        <w:rPr>
          <w:rtl/>
          <w:cs/>
          <w:lang w:val="ar_AE" w:bidi="ar_AE"/>
        </w:rPr>
      </w:r>
      <w:r>
        <w:rPr>
          <w:rtl/>
          <w:cs/>
          <w:lang w:val="ar_AE" w:bidi="ar_AE"/>
        </w:rPr>
        <w:t>اسألوا الأشخاص الذين يجسّدون إخوة يسوع: "بماذا تشعرون أو تفكّرون؟" قد تسمعون عبارات مثل: "حسنًا! نأمل أن نفهم لاحقًا ما الذي كان يقصده عندما قال إن العالم لا يستطيع أن يكرهنا".</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7 : 1 - 10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يسوع يسافر عبر </w:t>
      </w:r>
      <w:r>
        <w:rPr>
          <w:b/>
          <w:rtl/>
          <w:cs/>
          <w:lang w:val="ar_AE" w:bidi="ar_AE"/>
        </w:rPr>
        <w:t>الجليل</w:t>
      </w:r>
      <w:r>
        <w:rPr>
          <w:rtl/>
          <w:cs/>
          <w:lang w:val="ar_AE" w:bidi="ar_AE"/>
        </w:rPr>
        <w:t xml:space="preserve">، ولم يكن يريد أن يذهب إلى </w:t>
      </w:r>
      <w:r>
        <w:rPr>
          <w:b/>
          <w:rtl/>
          <w:cs/>
          <w:lang w:val="ar_AE" w:bidi="ar_AE"/>
        </w:rPr>
        <w:t>اليهودية</w:t>
      </w:r>
      <w:r>
        <w:rPr>
          <w:rtl/>
          <w:cs/>
          <w:lang w:val="ar_AE" w:bidi="ar_AE"/>
        </w:rPr>
        <w:t xml:space="preserve">، سوف تجدون كلمتيّ </w:t>
      </w:r>
      <w:r>
        <w:rPr>
          <w:rtl/>
          <w:cs/>
          <w:lang w:val="ar_AE" w:bidi="ar_AE"/>
        </w:rPr>
        <w:t>"الجليل"</w:t>
      </w:r>
      <w:r>
        <w:rPr>
          <w:rtl/>
          <w:cs/>
          <w:lang w:val="ar_AE" w:bidi="ar_AE"/>
        </w:rPr>
        <w:t xml:space="preserve"> </w:t>
      </w:r>
      <w:r>
        <w:rPr>
          <w:rtl/>
          <w:cs/>
          <w:lang w:val="ar_AE" w:bidi="ar_AE"/>
        </w:rPr>
        <w:t>و"اليهودية"</w:t>
      </w:r>
      <w:r>
        <w:rPr>
          <w:rtl/>
          <w:cs/>
          <w:lang w:val="ar_AE" w:bidi="ar_AE"/>
        </w:rPr>
        <w:t xml:space="preserve"> في قاموس الكلمات الرئيسية. لم يرغب يسوع في الذهاب إلى اليهودية لأن </w:t>
      </w:r>
      <w:r>
        <w:rPr>
          <w:b/>
          <w:rtl/>
          <w:cs/>
          <w:lang w:val="ar_AE" w:bidi="ar_AE"/>
        </w:rPr>
        <w:t>اليهود</w:t>
      </w:r>
      <w:r>
        <w:rPr>
          <w:rtl/>
          <w:cs/>
          <w:lang w:val="ar_AE" w:bidi="ar_AE"/>
        </w:rPr>
        <w:t xml:space="preserve"> الذين يعيشون في اليهودية كانوا يبحثون عن طريقة ليقتلوه. والمقصود باليهود هم قادة اليهود الذين كانوا </w:t>
      </w:r>
      <w:r>
        <w:rPr>
          <w:rtl/>
          <w:cs/>
          <w:lang w:val="ar_AE" w:bidi="ar_AE"/>
        </w:rPr>
        <w:t>معلّمين للناموس</w:t>
      </w:r>
      <w:r>
        <w:rPr>
          <w:rtl/>
          <w:cs/>
          <w:lang w:val="ar_AE" w:bidi="ar_AE"/>
        </w:rPr>
        <w:t xml:space="preserve">، أو </w:t>
      </w:r>
      <w:r>
        <w:rPr>
          <w:rtl/>
          <w:cs/>
          <w:lang w:val="ar_AE" w:bidi="ar_AE"/>
        </w:rPr>
        <w:t>الكتبة</w:t>
      </w:r>
      <w:r>
        <w:rPr>
          <w:rtl/>
          <w:cs/>
          <w:lang w:val="ar_AE" w:bidi="ar_AE"/>
        </w:rPr>
        <w:t xml:space="preserve"> وهم الأشخاص الذين ينسخون الناموس. وهم كانوا باحثين وخبراء في تفسيرات الشريعة الموجودة في الكتب المُقدَّسة. </w:t>
      </w:r>
    </w:p>
    <w:p>
      <w:pPr>
        <w:bidi/>
      </w:pPr>
      <w:r>
        <w:rPr>
          <w:rtl/>
          <w:cs/>
          <w:lang w:val="ar_AE" w:bidi="ar_AE"/>
        </w:rPr>
      </w:r>
      <w:r>
        <w:rPr>
          <w:rtl/>
          <w:cs/>
          <w:lang w:val="ar_AE" w:bidi="ar_AE"/>
        </w:rPr>
        <w:t xml:space="preserve">توقفوا هنا وناقشوا أي كلمة ستستخدمون للإشارة إلى </w:t>
      </w:r>
      <w:r>
        <w:rPr>
          <w:b/>
          <w:rtl/>
          <w:cs/>
          <w:lang w:val="ar_AE" w:bidi="ar_AE"/>
        </w:rPr>
        <w:t>قادة اليهود</w:t>
      </w:r>
      <w:r>
        <w:rPr>
          <w:rtl/>
          <w:cs/>
          <w:lang w:val="ar_AE" w:bidi="ar_AE"/>
        </w:rPr>
        <w:t>. أوقفوا سماع التسجيل الصوتي هنا.</w:t>
      </w:r>
    </w:p>
    <w:p>
      <w:pPr>
        <w:bidi/>
      </w:pPr>
      <w:r>
        <w:rPr>
          <w:rtl/>
          <w:cs/>
          <w:lang w:val="ar_AE" w:bidi="ar_AE"/>
        </w:rPr>
      </w:r>
      <w:r>
        <w:rPr>
          <w:rtl/>
          <w:cs/>
          <w:lang w:val="ar_AE" w:bidi="ar_AE"/>
        </w:rPr>
        <w:t xml:space="preserve">وكان </w:t>
      </w:r>
      <w:r>
        <w:rPr>
          <w:b/>
          <w:rtl/>
          <w:cs/>
          <w:lang w:val="ar_AE" w:bidi="ar_AE"/>
        </w:rPr>
        <w:t>عيد المظال</w:t>
      </w:r>
      <w:r>
        <w:rPr>
          <w:rtl/>
          <w:cs/>
          <w:lang w:val="ar_AE" w:bidi="ar_AE"/>
        </w:rPr>
        <w:t xml:space="preserve"> اليهودي قريبًا، وهذا العيد يُدعى أيضًا عيد العُرش، أو عيد السُكُّوت. وهو يُذكِّر اليهود كيف كانوا يعيشون في خيام أثناء تجوالهم في البرية بعد أن أنقذهم الله من العبودية في مصر. ابحثوا عن مصطلح </w:t>
      </w:r>
      <w:r>
        <w:rPr>
          <w:rtl/>
          <w:cs/>
          <w:lang w:val="ar_AE" w:bidi="ar_AE"/>
        </w:rPr>
        <w:t>عيد المظال</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وناقشوا الكلمة التي ستستخدمونها للإشارة إلى </w:t>
      </w:r>
      <w:r>
        <w:rPr>
          <w:b/>
          <w:rtl/>
          <w:cs/>
          <w:lang w:val="ar_AE" w:bidi="ar_AE"/>
        </w:rPr>
        <w:t>عيد المظال اليهودي</w:t>
      </w:r>
      <w:r>
        <w:rPr>
          <w:rtl/>
          <w:cs/>
          <w:lang w:val="ar_AE" w:bidi="ar_AE"/>
        </w:rPr>
        <w:t>. أوقفوا سماع التسجيل الصوتي هنا.</w:t>
      </w:r>
    </w:p>
    <w:p>
      <w:pPr>
        <w:bidi/>
      </w:pPr>
      <w:r>
        <w:rPr>
          <w:rtl/>
          <w:cs/>
          <w:lang w:val="ar_AE" w:bidi="ar_AE"/>
        </w:rPr>
      </w:r>
      <w:r>
        <w:rPr>
          <w:rtl/>
          <w:cs/>
          <w:lang w:val="ar_AE" w:bidi="ar_AE"/>
        </w:rPr>
        <w:t xml:space="preserve">لذلك يقوم إخوة يسوع بنصيحته أن يترك الجليل ويذهب إلى اليهودية حتى يرى </w:t>
      </w:r>
      <w:r>
        <w:rPr>
          <w:b/>
          <w:rtl/>
          <w:cs/>
          <w:lang w:val="ar_AE" w:bidi="ar_AE"/>
        </w:rPr>
        <w:t>تلاميذه</w:t>
      </w:r>
      <w:r>
        <w:rPr>
          <w:rtl/>
          <w:cs/>
          <w:lang w:val="ar_AE" w:bidi="ar_AE"/>
        </w:rPr>
        <w:t xml:space="preserve"> هناك المعجزات والتعاليم التي كان يصنعها. والتلميذ هو شخص يتبع مُعلّمًا دينيًا محددًا ليتعلّم منه عن الله والإيمان والحياة. كان تلاميذ يسوع، أو أتباعه المُقرَّبون، معه في معظم خدمته العلنية، يسافرون معه في كل مكان، ويتعلمون منه، وأحيانًا كان يرسلهم ليكرزوا ببشارة الملكوت ويشفوا المرضى. لكن التلاميذ الذين في اليهودية لم يكونوا جزءًا من التلاميذ الاثني عشر. لكنهم أشخاص آخرون تعلموا أيضًا من يسوع وتبعوه. تذكّروا أنّ كلمة </w:t>
      </w:r>
      <w:r>
        <w:rPr>
          <w:rtl/>
          <w:cs/>
          <w:lang w:val="ar_AE" w:bidi="ar_AE"/>
        </w:rPr>
        <w:t>تلاميذ</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وابحثوا عن كلمة "</w:t>
      </w:r>
      <w:r>
        <w:rPr>
          <w:b/>
          <w:rtl/>
          <w:cs/>
          <w:lang w:val="ar_AE" w:bidi="ar_AE"/>
        </w:rPr>
        <w:t>تلاميذ</w:t>
      </w:r>
      <w:r>
        <w:rPr>
          <w:rtl/>
          <w:cs/>
          <w:lang w:val="ar_AE" w:bidi="ar_AE"/>
        </w:rPr>
        <w:t>" في قاموس الكلمات الرئيسية إذا لزم الأمر واستخدموا الكلمة نفسها التي استخدمتموها في المقاطع السابقة.</w:t>
      </w:r>
    </w:p>
    <w:p>
      <w:pPr>
        <w:bidi/>
      </w:pPr>
      <w:r>
        <w:rPr>
          <w:rtl/>
          <w:cs/>
          <w:lang w:val="ar_AE" w:bidi="ar_AE"/>
        </w:rPr>
      </w:r>
      <w:r>
        <w:rPr>
          <w:rtl/>
          <w:cs/>
          <w:lang w:val="ar_AE" w:bidi="ar_AE"/>
        </w:rPr>
        <w:t xml:space="preserve">لذلك قال يسوع لهم: "إن وقتي لم يحضر للذهاب إلى اليهودية، لكن بالنسبة لكم فوقتكم حاضر في كل حين كي تذهبوا إلى اليهودية. لا يستطيع الناس أن يكرهونكم، لكن بالنسبة لي، فهم يكرهونني لأنني أخبرتهم أن أعمالهم </w:t>
      </w:r>
      <w:r>
        <w:rPr>
          <w:b/>
          <w:rtl/>
          <w:cs/>
          <w:lang w:val="ar_AE" w:bidi="ar_AE"/>
        </w:rPr>
        <w:t>شريرة</w:t>
      </w:r>
      <w:r>
        <w:rPr>
          <w:rtl/>
          <w:cs/>
          <w:lang w:val="ar_AE" w:bidi="ar_AE"/>
        </w:rPr>
        <w:t xml:space="preserve">. والشرّ هو كل ما يُعارِض الله، وهو عكس الصلاح في أنه ليس صوابًا، بل هو فعلٌ خاطئ أو شرّير. تذكّروا أن كلمة </w:t>
      </w:r>
      <w:r>
        <w:rPr>
          <w:rtl/>
          <w:cs/>
          <w:lang w:val="ar_AE" w:bidi="ar_AE"/>
        </w:rPr>
        <w:t>شرير</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توقفوا هنا وتَناقشوا بخصوص أي كلمة ستستخدمونها للإشارة إلى كلمة </w:t>
      </w:r>
      <w:r>
        <w:rPr>
          <w:b/>
          <w:rtl/>
          <w:cs/>
          <w:lang w:val="ar_AE" w:bidi="ar_AE"/>
        </w:rPr>
        <w:t>شرير</w:t>
      </w:r>
      <w:r>
        <w:rPr>
          <w:rtl/>
          <w:cs/>
          <w:lang w:val="ar_AE" w:bidi="ar_AE"/>
        </w:rPr>
        <w:t>. أوقفوا سماع التسجيل الصوتي هنا.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إنجيل يوحنا 7 : 1 - 10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تصحيح بعضهم البعض في هذه المرحلة. (توقَّفوا هنا عن سماع التسجيل الصوتي)</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(توقَّفوا هنا عن سماع التسجيل الصوتي)</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(توقَّفوا هنا عن سماع التسجيل الصوتي)</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7:11–24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7: 11–24 واحفظوه في قلوبكم.</w:t>
      </w:r>
    </w:p>
    <w:p>
      <w:pPr>
        <w:bidi/>
      </w:pPr>
      <w:r>
        <w:rPr>
          <w:rtl/>
          <w:cs/>
          <w:lang w:val="ar_AE" w:bidi="ar_AE"/>
        </w:rPr>
      </w:r>
      <w:r>
        <w:rPr>
          <w:rtl/>
          <w:cs/>
          <w:lang w:val="ar_AE" w:bidi="ar_AE"/>
        </w:rPr>
        <w:t>استمعوا إلى نسخة صوتية من يوحنا 7: 11–24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7 : 11 - 24 من الترجمة الأكثر فهمًا لكم.</w:t>
      </w:r>
    </w:p>
    <w:p>
      <w:pPr>
        <w:bidi/>
      </w:pPr>
      <w:r>
        <w:rPr>
          <w:rtl/>
          <w:cs/>
          <w:lang w:val="ar_AE" w:bidi="ar_AE"/>
        </w:rPr>
      </w:r>
      <w:r>
        <w:rPr>
          <w:rtl/>
          <w:cs/>
          <w:lang w:val="ar_AE" w:bidi="ar_AE"/>
        </w:rPr>
        <w:t>في المقطع السابق، مكث يسوع في الجليل بعد أن كان على إخوته السفر إلى أورشليم للاحتفال بعيد المظال. ولاحقًا ذهب يسوع وراء إخوته بهدوء، أو سرًا، ليحتفل بالعيد أيضًا. لذلك، وخلال الاحتفال بالعيد، كان القادة اليهود يبحثون ويسألون أين كان هذا الرجل، لأنهم كانوا يتوقعون أن يكون يسوع في العيد وكان القادة اليهود يريدون أن يعرفوا أين هو. وهنا يشير يوحنا إلى القادة اليهود فقط بكلمة "اليهود". وهم القادة الدينيون اليهود أو السلطات اليهودية الذين قاوموا يسوع وأرادوا قتله.</w:t>
      </w:r>
    </w:p>
    <w:p>
      <w:pPr>
        <w:bidi/>
      </w:pPr>
      <w:r>
        <w:rPr>
          <w:rtl/>
          <w:cs/>
          <w:lang w:val="ar_AE" w:bidi="ar_AE"/>
        </w:rPr>
      </w:r>
      <w:r>
        <w:rPr>
          <w:rtl/>
          <w:cs/>
          <w:lang w:val="ar_AE" w:bidi="ar_AE"/>
        </w:rPr>
        <w:t>وفي ذلك الوقت بدأ الجمع يتذمر كثيرًا بشأن يسوع لأن العديد منهم لم يكونوا سعداء بما كان يقوله يسوع ويفعله. وكانوا يتجادلون حول من هو يسوع. فقال البعض إنه كان رجلًا صالحًا في حين قال آخرون إنه كان يخدع الناس. لكن الجمع رفضوا أن يقولوا علانية أي شيء عن يسوع لأنهم كانوا يخافون من القادة اليهود. وكان الجميع يُفضِّلون الانتظار حتى يُعلن القادة الدينيون اليهود قرارهم بشأن ما إذا كان يسوع مُخادعًا أم لا.</w:t>
      </w:r>
    </w:p>
    <w:p>
      <w:pPr>
        <w:bidi/>
      </w:pPr>
      <w:r>
        <w:rPr>
          <w:rtl/>
          <w:cs/>
          <w:lang w:val="ar_AE" w:bidi="ar_AE"/>
        </w:rPr>
      </w:r>
      <w:r>
        <w:rPr>
          <w:rtl/>
          <w:cs/>
          <w:lang w:val="ar_AE" w:bidi="ar_AE"/>
        </w:rPr>
        <w:t>توقَّفوا هنا وناقشوا هذه الأسئلة كمجموعة: في ثقافتكم، ما هي بعض الأعياد التقليدية التي تحتفلون بها أو تحفظونها سنويًا؟ (توقَّفوا هنا عن سماع التسجيل الصوتي)</w:t>
      </w:r>
    </w:p>
    <w:p>
      <w:pPr>
        <w:bidi/>
      </w:pPr>
      <w:r>
        <w:rPr>
          <w:rtl/>
          <w:cs/>
          <w:lang w:val="ar_AE" w:bidi="ar_AE"/>
        </w:rPr>
      </w:r>
      <w:r>
        <w:rPr>
          <w:rtl/>
          <w:cs/>
          <w:lang w:val="ar_AE" w:bidi="ar_AE"/>
        </w:rPr>
        <w:t>وبينما كان الشعب اليهودي في منتصف الاحتفال بعيد المظال، صعد يسوع ودخل الهيكل، وهو مكان العبادة اليهودي في أورشليم. وبدأ يسوع يُعلِّم. فربما أراد يسوع أن يحضر العيد في الوقت الأكثر أهمية. وتعبير "صعد" يسوع يشير إلى الذهاب إلى مكان أعلى، مثل تل، لأن الهيكل كان على أرض عالية. وقد تعجَّب اليهود هناك من تعليمه وسألوا: "كيف حصل هذا الرجل على هذا التعليم دون أن يُعلِّمه أحد؟" وهنا أدرك القادة الدينيون اليهود حقيقة أن تعليم يسوع أظهر أنه فَهَمَ الناموس اليهودي والكتب المُقَدَّسة دون أن يُعلِّمه راباي أو مُعَلِّم محترف.</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الهيكل</w:t>
      </w:r>
      <w:r>
        <w:rPr>
          <w:rtl/>
          <w:cs/>
          <w:lang w:val="ar_AE" w:bidi="ar_AE"/>
        </w:rPr>
        <w:t>. (توقَّفوا هنا عن سماع التسجيل الصوتي)</w:t>
      </w:r>
    </w:p>
    <w:p>
      <w:pPr>
        <w:bidi/>
      </w:pPr>
      <w:r>
        <w:rPr>
          <w:rtl/>
          <w:cs/>
          <w:lang w:val="ar_AE" w:bidi="ar_AE"/>
        </w:rPr>
      </w:r>
      <w:r>
        <w:rPr>
          <w:rtl/>
          <w:cs/>
          <w:lang w:val="ar_AE" w:bidi="ar_AE"/>
        </w:rPr>
        <w:t>ثم أجاب يسوع القادة اليهود: "تعليمي ليس هو أفكاري الخاصة، بل هو يأتي من الله الذي أرسلني هنا. وكل من يختار أن يعمل مشيئة الله سيعرف ما إذا كان تعليمي هو من الله أم إذا كنت أنا أتحدث من نفسي". وهنا يحاول يسوع أن يُخبر القادة اليهود أنه أحد المُعَلِّمين الحقيقيين ومثالًا للمُعَلِّم الحقيقي، حتى لو لم يكن أي راباي أو مُعلّم ديني قد علَّم يسوع. ثم يواصل يسوع القول إن الشخص الذي يُعبِّر عن أفكاره يحاول أن يَجد المجد أو الثناء لنفسه. لكن الشخص الحقيقي يريد من الناس أن يمجدوا أو يمدحوا الله الذي أرسله. وتعليمه ليس أن يخدع الآخرين. من المهم أن نتذكّر أن يسوع كان يقول للقادة الدينيين اليهود إن المُعَلِّمين الآخرين قد يستخدمون الأفكار أو السلطات البشرية كمصدر لآرائهم، لكن الله نفسه كان مصدر تعليم يسوع. لذلك بدلًا من تقييم تعليم يسوع من حيث ما تقوله الأفكار أو السلطات التقليدية الأخرى حول هذا الموضوع، يجب على الناس أن يفكروا في كيفية ارتباط تعليم يسوع بإرادة الله. وإذا كانوا يريدون حقًا أن يصنعوا مشيئة الله، فإنهم سيكونون قادرين على أن يصلوا إلى حكم صحيح عما كان يسوع يُعلِّمه. وتذكّروا أن يسوع اقترح أيضًا اختبارًا يمكنهم أن يستخدموه لمعرفة ما إذا كان التعليم يأتي من الآراء البشرية أو الأفكار التقليدية أو لم يأت من الله. وكان الاختبار هو ما إذا كان المُعلّم يطلب مجده الخاص أم مجد الله.</w:t>
      </w:r>
    </w:p>
    <w:p>
      <w:pPr>
        <w:bidi/>
      </w:pPr>
      <w:r>
        <w:rPr>
          <w:rtl/>
          <w:cs/>
          <w:lang w:val="ar_AE" w:bidi="ar_AE"/>
        </w:rPr>
      </w:r>
      <w:r>
        <w:rPr>
          <w:rtl/>
          <w:cs/>
          <w:lang w:val="ar_AE" w:bidi="ar_AE"/>
        </w:rPr>
        <w:t>توقَّفوا هنا وناقشوا هذه الأسئلة كمجموعة: في ثقافتكم، ناقشوا المواقف التي يرسل فيها الملك أو الرئيس خادمه لينقل رسالة، لكن الخادم يذهب وينقل رسالة مختلفة. لماذا تعتقدون أن الخادم يُخبر رسالة مختلفة؟ كيف يمكن للخادم الحقيقي أن يجلب الكرامة والتسبيح للملك أو الرئيس عندما يذهب برسالة؟ (توقَّفوا هنا عن سماع التسجيل الصوتي)</w:t>
      </w:r>
    </w:p>
    <w:p>
      <w:pPr>
        <w:bidi/>
      </w:pPr>
      <w:r>
        <w:rPr>
          <w:rtl/>
          <w:cs/>
          <w:lang w:val="ar_AE" w:bidi="ar_AE"/>
        </w:rPr>
      </w:r>
      <w:r>
        <w:rPr>
          <w:rtl/>
          <w:cs/>
          <w:lang w:val="ar_AE" w:bidi="ar_AE"/>
        </w:rPr>
        <w:t>ويقول يسوع أيضًا للقادة اليهود: "أليس موسى قد أعطاكم الناموس؟ وليس أحد منكم يحفظ الناموس بعد. لماذا تطلبون أن تقتلونني؟" وهنا يحاول يسوع أن يُخبر القادة اليهود أن موسى كان قد أعطاهم ناموس الله منذ زمن بعيد. وأن لا أحد من القادة اليهود يُطيع الناموس أو يفعل ما عَلَّمه موسى. ثم قال يسوع: "لماذا تبحثون عن فرصة لقتلي؟" وكان يسوع يُشير إلى أن رغبتهم في قتله كانت ضد ناموس موسى الذي يقول: "لا تقتل". لذلك قال جميع الناس الذين كانوا يتحدثون أو يتجادلون بين الجمع ليسوع: "بك شيطان". وهنا كان الجمع يقولون إن روحًا شريرًا قد جعل يسوع يعتقد أن الناس يريدون قتله. وتشير كلمة شيطان (روح شرير) هنا إلى كائن روحي يخدم إبليس.</w:t>
      </w:r>
    </w:p>
    <w:p>
      <w:pPr>
        <w:bidi/>
      </w:pPr>
      <w:r>
        <w:rPr>
          <w:rtl/>
          <w:cs/>
          <w:lang w:val="ar_AE" w:bidi="ar_AE"/>
        </w:rPr>
      </w:r>
      <w:r>
        <w:rPr>
          <w:rtl/>
          <w:cs/>
          <w:lang w:val="ar_AE" w:bidi="ar_AE"/>
        </w:rPr>
        <w:t>توقَّفوا هنا وناقشوا كمجموعة: في ثقافتكم، ماذا يحدث عندما يكسر القائد الديني الشريعة الدينية؟ وماذا يحدث لشخص يشير إلى أن القادة الدينيين كانوا على خطأ؟ (توقَّفوا هنا عن سماع التسجيل الصوتي)</w:t>
      </w:r>
    </w:p>
    <w:p>
      <w:pPr>
        <w:bidi/>
      </w:pPr>
      <w:r>
        <w:rPr>
          <w:rtl/>
          <w:cs/>
          <w:lang w:val="ar_AE" w:bidi="ar_AE"/>
        </w:rPr>
      </w:r>
      <w:r>
        <w:rPr>
          <w:rtl/>
          <w:cs/>
          <w:lang w:val="ar_AE" w:bidi="ar_AE"/>
        </w:rPr>
        <w:t xml:space="preserve">أجاب يسوع الجمع: "أنا صنعت تلك المعجزة الواحدة في السبت، وكنتم مندهشين أو متعجبين. ويوم السبت هنا يعني اليوم الديني للعبادة والراحة، الذي يبدأ من مساء الجمعة إلى مساء السبت في الثقافة اليهودية. ثم قال يسوع للجمع: "لقد أمركم موسى أن تختنوا أبنائكم في السبت". والختان هو علامة على أن الذكر هو وارث للعهد الذي قُطع بين الله وإبراهيم. فالختان كان علامة على أن الصبي كان فردًا من شعب الله المختار إسرائيل، وأن وعود الله تمتد إليه. والختان هو العادة اليهودية لقطع الجلد المترهل من نهاية قضيب الصبي. وكان يُجرى عادة بيد الأب أو رجل متخصص في ذلك بعد أسبوع واحد من ولادة الصبي. يستمر يسوع ويقول: "إن كان ممكنًا أن يُختن الصبي في يوم السبت لئلا يُنقض ناموس موسى، فلماذا تغضبون مني لأنني شفيت جسد رجل كله في يوم السبت؟" وهنا يقول يسوع إن موسى أمرَ اليهود أن يختنوا أبنائهم في اليوم الثامن، وهي وصية ورثها موسى من أسلافه مثل إبراهيم وإسحاق ويعقوب. وإبراهيم وإسحاق ويعقوب هم الآباء المؤسسون للأمة اليهودية. ووفقًا للتعاليم اليهودية، كان لناموس الختان الأولوية على ناموس يوم السبت. لذلك، يُجادل يسوع بأنه أكثر من مجرد عملية الختان هو ما له أولوية على ناموس السبت. ثم قال يسوع إن ناموس الرحمة له الأولوية على يوم السبت، لأنه يتعلق بجسد الإنسان بأكمله. لذلك، قال يسوع للقادة اليهود: "لا تحكموا حسب ما ترونه في الظاهر. بل احكموا حكمًا وفقًا للحق والعدل والإنصاف". </w:t>
      </w:r>
    </w:p>
    <w:p>
      <w:pPr>
        <w:bidi/>
      </w:pPr>
      <w:r>
        <w:rPr>
          <w:rtl/>
          <w:cs/>
          <w:lang w:val="ar_AE" w:bidi="ar_AE"/>
        </w:rPr>
      </w:r>
      <w:r>
        <w:rPr>
          <w:rtl/>
          <w:cs/>
          <w:lang w:val="ar_AE" w:bidi="ar_AE"/>
        </w:rPr>
        <w:t>توقَّفوا هنا وناقشوا كمجموعة: تحدثوا هنا عن المواقف في ثقافتكم عندما حاول شخص ما إنقاذ الحياة، لكنه قد دِينَ بسبب ذلك بدلًا من أن يُشكَر عليه.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7 : 11 - 24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كان القادة الدينيون اليهود يبحثون عن فرصة لقتل يسوع خلال الاحتفال بعيد المظال.</w:t>
      </w:r>
    </w:p>
    <w:p>
      <w:pPr>
        <w:bidi/>
      </w:pPr>
      <w:r>
        <w:rPr>
          <w:rtl/>
          <w:cs/>
          <w:lang w:val="ar_AE" w:bidi="ar_AE"/>
        </w:rPr>
      </w:r>
      <w:r>
        <w:rPr>
          <w:b/>
          <w:rtl/>
          <w:cs/>
          <w:lang w:val="ar_AE" w:bidi="ar_AE"/>
        </w:rPr>
        <w:t>في المشهد الثاني:</w:t>
      </w:r>
      <w:r>
        <w:rPr>
          <w:rtl/>
          <w:cs/>
          <w:lang w:val="ar_AE" w:bidi="ar_AE"/>
        </w:rPr>
        <w:t xml:space="preserve"> دخل يسوع الهيكل ليُعلِّم وقد تعجَّب الشعب اليهودي من تعليمه.</w:t>
      </w:r>
    </w:p>
    <w:p>
      <w:pPr>
        <w:bidi/>
      </w:pPr>
      <w:r>
        <w:rPr>
          <w:rtl/>
          <w:cs/>
          <w:lang w:val="ar_AE" w:bidi="ar_AE"/>
        </w:rPr>
      </w:r>
      <w:r>
        <w:rPr>
          <w:b/>
          <w:rtl/>
          <w:cs/>
          <w:lang w:val="ar_AE" w:bidi="ar_AE"/>
        </w:rPr>
        <w:t>في المشهد الثالث:</w:t>
      </w:r>
      <w:r>
        <w:rPr>
          <w:rtl/>
          <w:cs/>
          <w:lang w:val="ar_AE" w:bidi="ar_AE"/>
        </w:rPr>
        <w:t xml:space="preserve"> تحدَّى يسوع القادة الدينيين اليهود بأن تعليمه ليس من البشر بل من الله، لكنهم كانوا لا يزالون يريدون قتله.</w:t>
      </w:r>
    </w:p>
    <w:p>
      <w:pPr>
        <w:bidi/>
      </w:pPr>
      <w:r>
        <w:rPr>
          <w:rtl/>
          <w:cs/>
          <w:lang w:val="ar_AE" w:bidi="ar_AE"/>
        </w:rPr>
      </w:r>
      <w:r>
        <w:rPr>
          <w:b/>
          <w:rtl/>
          <w:cs/>
          <w:lang w:val="ar_AE" w:bidi="ar_AE"/>
        </w:rPr>
        <w:t>في المشهد الرابع:</w:t>
      </w:r>
      <w:r>
        <w:rPr>
          <w:rtl/>
          <w:cs/>
          <w:lang w:val="ar_AE" w:bidi="ar_AE"/>
        </w:rPr>
        <w:t xml:space="preserve"> ذكَّر يسوع القادة الدينيين اليهود بالناموس الذي أعطاه الله موسى بشأن ممارسة الختان ويوم السبت.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الجمع في الهيكل</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يقول يوحنا إنه خلال الاحتفال بعيد المظال، كان القادة اليهود يبحثون عن يسوع ويسألون الناس: "أين هو؟" ومن المهم أن نتذكّر أن القادة الدينيين اليهود كانوا يطلبون من الناس أن يخبروهم أين كان يسوع. وتذكروا أن القادة اليهود يقولون: "أين هو؟" أو "أين هو هذا الرجل؟" وهذه طريقة لإهانة يسوع أو لإظهار أنه ليس له احترام، كما إنها تُظهر أن القادة اليهود لم يعتقدوا أن يسوع كان رجلًا صالحًا. لذلك، وفي تلك اللحظة بدأ الجمع يتجادلون كثيرًا بخصوص يسوع. ومن المهم أن نتذكّر أن الجمع كان يهمسون بعضهم لبعض خلال مجادلتهم خوفًا من السلطات اليهودية. وتذكروا أن شخصًا ما قد يقع في مشكلة مع السلطات اليهودية إذا قال علنًا إن يسوع كان رجلًا صالحًا.</w:t>
      </w:r>
    </w:p>
    <w:p>
      <w:pPr>
        <w:bidi/>
      </w:pPr>
      <w:r>
        <w:rPr>
          <w:rtl/>
          <w:cs/>
          <w:lang w:val="ar_AE" w:bidi="ar_AE"/>
        </w:rPr>
      </w:r>
      <w:r>
        <w:rPr>
          <w:rtl/>
          <w:cs/>
          <w:lang w:val="ar_AE" w:bidi="ar_AE"/>
        </w:rPr>
        <w:t>وفي المشهد الثاني، يخبرنا يوحنا أن يسوع دخل الهيكل وبدأ يُعلِّم. تذكروا أن يسوع جاء "في منتصف العيد"، مما يعني أن يسوع جاء على الأرجح بعد يومين إلى 4 أيام من بدء أيام العيد الثمانية. وقد تعجَّب اليهود هناك من تعليمه وسألوا: "كيف حصل هذا الرجل على هذا التعليم دون أن يُعلِّمه أحد؟" ومن المهم أن نتذكّر أن القادة الدينيين اليهود كانوا يعرفون أن يسوع كان نجارًا جليليًا لم يكن له تعليم رسمي في اللاهوت. لكن ما كان يقوله يسوع كان يُظهر أنه كان يعلم ما كان يتحدث عنه. وتذكروا أن القادة الدينيين اليهود كانوا يدركون أن يسوع قد تعلم الكثير عن الناموس أو الكتب المُقدَّسة دون أن يدرس تحتهم.</w:t>
      </w:r>
    </w:p>
    <w:p>
      <w:pPr>
        <w:bidi/>
      </w:pPr>
      <w:r>
        <w:rPr>
          <w:rtl/>
          <w:cs/>
          <w:lang w:val="ar_AE" w:bidi="ar_AE"/>
        </w:rPr>
      </w:r>
      <w:r>
        <w:rPr>
          <w:rtl/>
          <w:cs/>
          <w:lang w:val="ar_AE" w:bidi="ar_AE"/>
        </w:rPr>
        <w:t>في المشهد الثالث، أجاب يسوع القادة اليهود، ليشرح السبب في أنه كان يعرف الكثير دون أن يُعلِّمه أحد منهم: "تعليمي ليس من أفكاري الخاصة، بل من الله الذي أرسلني هنا. وكل من يختار أن يعمل مشيئة الله سيعرف ما إذا كان تعليمي هو من الله أم إذا كنت أنا أتحدث من نفسي". ثم يواصل يسوع القول إن الشخص الذي يُعبر عن أفكاره يحاول أن يجد المجد أو الثناء لنفسه. لكن الشخص الحقيقي يريد من الناس أن يمجدوا أو يمدحوا الله الذي أرسله. كما أن تعليم يسوع ليس أن يخدع الآخرين.</w:t>
      </w:r>
    </w:p>
    <w:p>
      <w:pPr>
        <w:bidi/>
      </w:pPr>
      <w:r>
        <w:rPr>
          <w:rtl/>
          <w:cs/>
          <w:lang w:val="ar_AE" w:bidi="ar_AE"/>
        </w:rPr>
      </w:r>
      <w:r>
        <w:rPr>
          <w:rtl/>
          <w:cs/>
          <w:lang w:val="ar_AE" w:bidi="ar_AE"/>
        </w:rPr>
        <w:t>في المشهد الرابع، ذكَّر يسوع القادة اليهود أيضًا بأن: "موسى كان قد أعطاكم الناموس. ولا يحفظ أحد منكم الناموس بعد. لماذا تطلبون أن تقتلونني؟" ولا يتوقع يسوع منهم أن يجيبوا على هذه الأسئلة. ويقول يسوع إن موسى قد أعطى الناس الناموس، وهم لا يحفظونه. وبدلًا من ذلك، يحاولون قتله. لذلك قال جميع الناس الذين كانوا يتحدثون أو يتجادلون بين الجمع ليسوع: "الآن علمنا أن بك شيطان يجعلك تعتقد أن الناس يحاولون قتلك". ومن المهم أن نتذكّر أن الناس استخدموا عبارة قوية هنا ليشيروا إلى أن يسوع كان مخطئًا، وأنه لا أحد يحاول قتل يسوع. وتذكروا أنهم كانوا يعتقدون أن الروح الشرير الذي دخل فيه هو الذي جعل يسوع يفكر بهذه الطريقة. فأجاب يسوع الجمع: "عندما صنعت تلك المعجزة في السبت، كنتم مندهشين أو متعجبين". ثم قال يسوع للجمع: "لقد أمركم موسى أن تختنوا أبنائكم في السبت".</w:t>
      </w:r>
    </w:p>
    <w:p>
      <w:pPr>
        <w:bidi/>
      </w:pPr>
      <w:r>
        <w:rPr>
          <w:rtl/>
          <w:cs/>
          <w:lang w:val="ar_AE" w:bidi="ar_AE"/>
        </w:rPr>
      </w:r>
      <w:r>
        <w:rPr>
          <w:rtl/>
          <w:cs/>
          <w:lang w:val="ar_AE" w:bidi="ar_AE"/>
        </w:rPr>
        <w:t>والآن يُوقف يوحنا القصة ويعطي القليل من المعلومات الأساسية. ويقول يوحنا إن الختان كان قد بدأ في الواقع قبل زمن موسى، منذ وقت الأباء، أو الآباء المؤسسين لإسرائيل. وقد عاش هؤلاء الرجال – إبراهيم وإسحاق ويعقوب – مئات السنين قبل موسى!</w:t>
      </w:r>
    </w:p>
    <w:p>
      <w:pPr>
        <w:bidi/>
      </w:pPr>
      <w:r>
        <w:rPr>
          <w:rtl/>
          <w:cs/>
          <w:lang w:val="ar_AE" w:bidi="ar_AE"/>
        </w:rPr>
      </w:r>
      <w:r>
        <w:rPr>
          <w:rtl/>
          <w:cs/>
          <w:lang w:val="ar_AE" w:bidi="ar_AE"/>
        </w:rPr>
        <w:t>ويواصل يسوع القول: "لا تحكموا حسب الظاهر. بل احكموا حكمًا وفقًا للحق والعدل والإنصاف". ومن المهم أن نتذكّر أن الناس كانوا غاضبين من يسوع لأنه جعل شخصًا ما يُشفى تمامًا في يوم السبت. وتذكروا أن يسوع كان يوبِّخ الناس لأنهم يُصدرون الأحكام بناءً على ما تبدو عليه الأمور من الخارج أو مظهرها، وليس حسب ما يفكرون فيه في قلوبهم ونواياهم.</w:t>
      </w:r>
    </w:p>
    <w:p>
      <w:pPr>
        <w:bidi/>
      </w:pPr>
      <w:r>
        <w:rPr>
          <w:rtl/>
          <w:cs/>
          <w:lang w:val="ar_AE" w:bidi="ar_AE"/>
        </w:rPr>
      </w:r>
      <w:r>
        <w:rPr>
          <w:rtl/>
          <w:cs/>
          <w:lang w:val="ar_AE" w:bidi="ar_AE"/>
        </w:rPr>
        <w:t>كمجموعة، اعثروا على ورقة عادية أو ورقة من الكرتون وقوموا بالرسم.</w:t>
      </w:r>
    </w:p>
    <w:p>
      <w:pPr>
        <w:bidi/>
      </w:pPr>
      <w:r>
        <w:rPr>
          <w:rtl/>
          <w:cs/>
          <w:lang w:val="ar_AE" w:bidi="ar_AE"/>
        </w:rPr>
      </w:r>
      <w:r>
        <w:rPr>
          <w:rtl/>
          <w:cs/>
          <w:lang w:val="ar_AE" w:bidi="ar_AE"/>
        </w:rPr>
        <w:t>والآن، على المجموعة تصوير أحداث القصة بالتسلسل، أو رسمها، أو استخدام أشياء لتجسيد المقطع وأحداثه. وقد ترغبون في التفكير في طرق أخرى أفضل لتجسيد المقطع عندما ترسمونه.</w:t>
      </w:r>
    </w:p>
    <w:p>
      <w:pPr>
        <w:bidi/>
      </w:pPr>
      <w:r>
        <w:rPr>
          <w:rtl/>
          <w:cs/>
          <w:lang w:val="ar_AE" w:bidi="ar_AE"/>
        </w:rPr>
      </w:r>
      <w:r>
        <w:rPr>
          <w:rtl/>
          <w:cs/>
          <w:lang w:val="ar_AE" w:bidi="ar_AE"/>
        </w:rPr>
        <w:t>أوقفوا سماع التسجيل الصوتي واجمعوا المواد الخاصة بأنشطتكم.</w:t>
      </w:r>
    </w:p>
    <w:p>
      <w:pPr>
        <w:bidi/>
      </w:pPr>
      <w:r>
        <w:rPr>
          <w:rtl/>
          <w:cs/>
          <w:lang w:val="ar_AE" w:bidi="ar_AE"/>
        </w:rPr>
      </w:r>
      <w:r>
        <w:rPr>
          <w:rtl/>
          <w:cs/>
          <w:lang w:val="ar_AE" w:bidi="ar_AE"/>
        </w:rPr>
        <w:t>أوقفوا سماع التسجيل الصوتي وافعلوا هذا النشاط.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7 : 11 - 24 من الترجمة الأكثر فهمًا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الجمع في الهيكل</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وفي لحظات معينة خلال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خلال الاحتفال بعيد المظال، كان القادة اليهود يبحثون عن يسوع ويسألون الناس: "أين هو يسوع؟ - أين هو هذا الرجل؟" لذلك، وفي تلك اللحظة بدأ الجمع يتجادلون كثيرًا بخصوص يسوع. ولقد تجادلوا بخصوص من يكون يسوع: قال البعض إنه رجلًا صالحًا في حين قال آخرون إنه خدع الناس.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الأشخاص الذين يُجسدون دور القادة الدينيين اليهود: "بماذا تشعرون أو تفكّرون؟" قد تسمعون عبارات مثل: "كنا نبحث عن فرصة جيدة لقتل هذا المخادع، ولا بد أن هذه هي فرصتنا الوحيدة".</w:t>
      </w:r>
    </w:p>
    <w:p>
      <w:pPr>
        <w:pStyle w:val="ListBullet"/>
        <w:bidi/>
        <w:spacing w:line="240" w:lineRule="auto"/>
        <w:ind w:left="720"/>
      </w:pPr>
      <w:r>
        <w:rPr>
          <w:rtl/>
          <w:cs/>
          <w:lang w:val="ar_AE" w:bidi="ar_AE"/>
        </w:rPr>
      </w:r>
      <w:r>
        <w:rPr>
          <w:rtl/>
          <w:cs/>
          <w:lang w:val="ar_AE" w:bidi="ar_AE"/>
        </w:rPr>
        <w:t>اسألوا الأشخاص الذين يجسِّدون الجمع: "بماذا تشعرون أو تفكّرون؟" قد تسمعون إجابات مثل: "نحن خائفون ولا نرغب في أن ندخل في مشكلة مع سلطاتنا الدينية. فمن الأفضل أن نلتزم الصمت".</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دخل يسوع الهيكل وبدأ يُعلِّم. وقد تعجَّب اليهود هناك من تعليمه وسألوا: "كيف حصل هذا الرجل على هذا التعليم دون أن يُعلِّمه أحد؟"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"أتمنى أن يدرك اليهود أنني الكلمة أو المعرفة التي تُعلَّم. وإن الكلمة الذي صار جسدًا هو شخصٌ، وهو يُعلِّمهم الآن".</w:t>
      </w:r>
    </w:p>
    <w:p>
      <w:pPr>
        <w:pStyle w:val="ListBullet"/>
        <w:bidi/>
        <w:spacing w:line="240" w:lineRule="auto"/>
        <w:ind w:left="720"/>
      </w:pPr>
      <w:r>
        <w:rPr>
          <w:rtl/>
          <w:cs/>
          <w:lang w:val="ar_AE" w:bidi="ar_AE"/>
        </w:rPr>
      </w:r>
      <w:r>
        <w:rPr>
          <w:rtl/>
          <w:cs/>
          <w:lang w:val="ar_AE" w:bidi="ar_AE"/>
        </w:rPr>
        <w:t>واسألوا الأشخاص الذين يُجسدون دور الشعب اليهودي: "بماذا تشعرون أو تفكّرون؟" قد تسمعون عبارات مثل: "يا للعجب! إن تعليمه يُظهر أنه يفهم وأن له معرفة جيدة بما يعلّمه".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أجاب يسوع القادة اليهود: "تعليمي ليس هو أفكاري الخاصة، بل هو يأتي من الله الذي أرسلني هنا. وكل من يختار أن يعمل مشيئة الله سيعرف ما إذا كان تعليمي هو من الله أم إذا كنت أنا أتحدث من نفسي". والشخص الذي يُعبِّر عن أفكاره الخاصة، هو الذي يحاول أن يجد المجد أو الثناء لنفسه. لكن الشخص الحقيقي يريد من الناس أن يمجدوا أو يمدحوا الله الذي أرسله. كما أن تعليمه ليس أن يخدع الآخرين".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"كم أتمنى أن يعرف هؤلاء القادة الدينيين اليهود أن مصدر تعليمي ليس من أي أفكار بشرية بل من الله. فأنا أريد أن يُمجَّد الله من خلال تعليمي".</w:t>
      </w:r>
    </w:p>
    <w:p>
      <w:pPr>
        <w:pStyle w:val="ListBullet"/>
        <w:bidi/>
        <w:spacing w:line="240" w:lineRule="auto"/>
        <w:ind w:left="720"/>
      </w:pPr>
      <w:r>
        <w:rPr>
          <w:rtl/>
          <w:cs/>
          <w:lang w:val="ar_AE" w:bidi="ar_AE"/>
        </w:rPr>
      </w:r>
      <w:r>
        <w:rPr>
          <w:rtl/>
          <w:cs/>
          <w:lang w:val="ar_AE" w:bidi="ar_AE"/>
        </w:rPr>
        <w:t>واسألوا الأشخاص الذين يُجسدون دور القادة الدينيين اليهود: "بماذا تشعرون أو تفكّرون؟" قد تسمعون عبارات مثل: "إن يسوع هذا يحاول خداع الناس والحصول على الثناء منهم".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الرابع، قال يسوع للقادة اليهود ذلك: "إن موسى هو الذي أعطاكم الناموس، ولا أحد منكم يحفظ الناموس. لماذا تطلبون أن تقتلونني؟"</w:t>
      </w:r>
    </w:p>
    <w:p>
      <w:pPr>
        <w:bidi/>
      </w:pPr>
      <w:r>
        <w:rPr>
          <w:rtl/>
          <w:cs/>
          <w:lang w:val="ar_AE" w:bidi="ar_AE"/>
        </w:rPr>
      </w:r>
      <w:r>
        <w:rPr>
          <w:rtl/>
          <w:cs/>
          <w:lang w:val="ar_AE" w:bidi="ar_AE"/>
        </w:rPr>
        <w:t xml:space="preserve">لذلك قال جميع الناس الذين كانوا يتحدثون أو يتجادلون بين الجمع ليسوع: "الآن علمنا أن بك شيطان يجعلك تعتقد أن الناس يحاولون قتلك". </w:t>
      </w:r>
    </w:p>
    <w:p>
      <w:pPr>
        <w:bidi/>
      </w:pPr>
      <w:r>
        <w:rPr>
          <w:rtl/>
          <w:cs/>
          <w:lang w:val="ar_AE" w:bidi="ar_AE"/>
        </w:rPr>
      </w:r>
      <w:r>
        <w:rPr>
          <w:rtl/>
          <w:cs/>
          <w:lang w:val="ar_AE" w:bidi="ar_AE"/>
        </w:rPr>
        <w:t xml:space="preserve">فأجاب يسوع الجمع: "أنا صنعت تلك المعجزة الواحدة في السبت، وكنتم مندهشين أو متعجبين. وقد أمركم موسى أن تختنوا أبنائكم في يوم السبت. توقفوا عن الحكم بما ترون على السطح. بل احكموا حكمًا وفقًا للحق والعدل والإنصاف".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"أتطلع إلى اليوم الذي سيعلم فيه اليهود أن شفاء الجسد كله أفضل من شفاء جزء واحد من الجسد. إنها فرصة لإخبارهم أنه لا ينبغي للمرء أن يحكم على المظهر الجسدي فقط بل على الحقيقة".</w:t>
      </w:r>
    </w:p>
    <w:p>
      <w:pPr>
        <w:pStyle w:val="ListBullet"/>
        <w:bidi/>
        <w:spacing w:line="240" w:lineRule="auto"/>
        <w:ind w:left="720"/>
      </w:pPr>
      <w:r>
        <w:rPr>
          <w:rtl/>
          <w:cs/>
          <w:lang w:val="ar_AE" w:bidi="ar_AE"/>
        </w:rPr>
      </w:r>
      <w:r>
        <w:rPr>
          <w:rtl/>
          <w:cs/>
          <w:lang w:val="ar_AE" w:bidi="ar_AE"/>
        </w:rPr>
        <w:t>اسألوا الأشخاص الذين يجسِّدون دور اليهود: "بماذا تشعرون أو تفكّرون؟" قد تسمعون عبارات مثل: "نحن حقًا غاضبون من يسوع لأنه كسر ناموسنا بشفائه شخصًا في يوم السبت".</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7 : 11 - 24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خلال الاحتفال بعيد المظال، كان </w:t>
      </w:r>
      <w:r>
        <w:rPr>
          <w:b/>
          <w:rtl/>
          <w:cs/>
          <w:lang w:val="ar_AE" w:bidi="ar_AE"/>
        </w:rPr>
        <w:t>القادة اليهود</w:t>
      </w:r>
      <w:r>
        <w:rPr>
          <w:rtl/>
          <w:cs/>
          <w:lang w:val="ar_AE" w:bidi="ar_AE"/>
        </w:rPr>
        <w:t xml:space="preserve"> يبحثون عن يسوع ويسألون: "أين يسوع؟" والمقصود باليهود هم قادة اليهود الذين كانوا </w:t>
      </w:r>
      <w:r>
        <w:rPr>
          <w:rtl/>
          <w:cs/>
          <w:lang w:val="ar_AE" w:bidi="ar_AE"/>
        </w:rPr>
        <w:t>معلّمين للناموس</w:t>
      </w:r>
      <w:r>
        <w:rPr>
          <w:rtl/>
          <w:cs/>
          <w:lang w:val="ar_AE" w:bidi="ar_AE"/>
        </w:rPr>
        <w:t xml:space="preserve">، أو </w:t>
      </w:r>
      <w:r>
        <w:rPr>
          <w:rtl/>
          <w:cs/>
          <w:lang w:val="ar_AE" w:bidi="ar_AE"/>
        </w:rPr>
        <w:t>الكتبة</w:t>
      </w:r>
      <w:r>
        <w:rPr>
          <w:rtl/>
          <w:cs/>
          <w:lang w:val="ar_AE" w:bidi="ar_AE"/>
        </w:rPr>
        <w:t xml:space="preserve"> وهم الأشخاص الذين ينسخون الناموس. وهم كانوا باحثين وخبراء في تفسيرات الشريعة الموجودة في النصوص المُقدَّسة. استخدموا نفس الكلمات التي استخدمتموها في المقاطع السابقة لترجمة "قادة اليهود".</w:t>
      </w:r>
    </w:p>
    <w:p>
      <w:pPr>
        <w:bidi/>
      </w:pPr>
      <w:r>
        <w:rPr>
          <w:rtl/>
          <w:cs/>
          <w:lang w:val="ar_AE" w:bidi="ar_AE"/>
        </w:rPr>
      </w:r>
      <w:r>
        <w:rPr>
          <w:rtl/>
          <w:cs/>
          <w:lang w:val="ar_AE" w:bidi="ar_AE"/>
        </w:rPr>
        <w:t xml:space="preserve">دخل يسوع </w:t>
      </w:r>
      <w:r>
        <w:rPr>
          <w:b/>
          <w:rtl/>
          <w:cs/>
          <w:lang w:val="ar_AE" w:bidi="ar_AE"/>
        </w:rPr>
        <w:t>الهيكل</w:t>
      </w:r>
      <w:r>
        <w:rPr>
          <w:rtl/>
          <w:cs/>
          <w:lang w:val="ar_AE" w:bidi="ar_AE"/>
        </w:rPr>
        <w:t xml:space="preserve">، وابتدأ يُعلّم. والهيكل هو عادة الاسم الذي يُعطى لمكان العبادة حيث تُقدَّم الذبائح لتكريم إله الهيكل. ويمكن أن تُترجَم كلمة الهيكل إلى البيت الذي يسكن فيه الله بين شعبه. وقد كان الكهنة اليهود يقدمون الذبائح في الهيكل حتى يغفر الله خطايا الناس، وليشكروا الله. وقد بُني الهيكل لكي يتمكَّن الناس من عبادة الله ويتمكَّن الكهنة المُعيَّنين من تقديم الذبائح له. ترجموا كلمة </w:t>
      </w:r>
      <w:r>
        <w:rPr>
          <w:rtl/>
          <w:cs/>
          <w:lang w:val="ar_AE" w:bidi="ar_AE"/>
        </w:rPr>
        <w:t>"هيكل"</w:t>
      </w:r>
      <w:r>
        <w:rPr>
          <w:rtl/>
          <w:cs/>
          <w:lang w:val="ar_AE" w:bidi="ar_AE"/>
        </w:rPr>
        <w:t xml:space="preserve"> بالطريقة ذاتها التي ترجمتموها في مقاطع سابقة، وتذكَّروا أنَّ كلمة </w:t>
      </w:r>
      <w:r>
        <w:rPr>
          <w:rtl/>
          <w:cs/>
          <w:lang w:val="ar_AE" w:bidi="ar_AE"/>
        </w:rPr>
        <w:t>هيكل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والشخص الذي يُعبِّر عن أفكاره الخاصة، هو الذي يحاول أن يجد </w:t>
      </w:r>
      <w:r>
        <w:rPr>
          <w:b/>
          <w:rtl/>
          <w:cs/>
          <w:lang w:val="ar_AE" w:bidi="ar_AE"/>
        </w:rPr>
        <w:t>المجد</w:t>
      </w:r>
      <w:r>
        <w:rPr>
          <w:rtl/>
          <w:cs/>
          <w:lang w:val="ar_AE" w:bidi="ar_AE"/>
        </w:rPr>
        <w:t xml:space="preserve"> أو الثناء لنفسه. لكن الشخص الحقيقي يريد من الناس أن يمجدوا أو يمدحوا الله الذي أرسله. ويمكن أحيانًا أن تُترجَم كلمة مجد إلى التحدث بشكل جيد عن شخص ما أو أن تُقدِّم له الإكرام. وغالبًا ما تُستخدم عند الحديث عن التسبيح والتكريم والتحدث جيدًا عن الله. إن كلمة </w:t>
      </w:r>
      <w:r>
        <w:rPr>
          <w:rtl/>
          <w:cs/>
          <w:lang w:val="ar_AE" w:bidi="ar_AE"/>
        </w:rPr>
        <w:t>يُمجِّد</w:t>
      </w:r>
      <w:r>
        <w:rPr>
          <w:rtl/>
          <w:cs/>
          <w:lang w:val="ar_AE" w:bidi="ar_AE"/>
        </w:rPr>
        <w:t xml:space="preserve"> أو يُسبِّح الله تعني أن تعترف بأن الله يستحق الكرامة ثم أن تتحدث حسنًا عنه. ترجِموا كلمة "المجد" كما ترجمتموها في مقاطع سابقة، وتذكَّروا أنَّ </w:t>
      </w:r>
      <w:r>
        <w:rPr>
          <w:rtl/>
          <w:cs/>
          <w:lang w:val="ar_AE" w:bidi="ar_AE"/>
        </w:rPr>
        <w:t>المجد</w:t>
      </w:r>
      <w:r>
        <w:rPr>
          <w:rtl/>
          <w:cs/>
          <w:lang w:val="ar_AE" w:bidi="ar_AE"/>
        </w:rPr>
        <w:t xml:space="preserve"> تعبير موجود في قاموس الكلمات الرئيسية.</w:t>
      </w:r>
    </w:p>
    <w:p>
      <w:pPr>
        <w:bidi/>
      </w:pPr>
      <w:r>
        <w:rPr>
          <w:rtl/>
          <w:cs/>
          <w:lang w:val="ar_AE" w:bidi="ar_AE"/>
        </w:rPr>
      </w:r>
      <w:r>
        <w:rPr>
          <w:rtl/>
          <w:cs/>
          <w:lang w:val="ar_AE" w:bidi="ar_AE"/>
        </w:rPr>
        <w:t xml:space="preserve">قال يسوع للقادة اليهود: "إن موسى هو الذي أعطاكم </w:t>
      </w:r>
      <w:r>
        <w:rPr>
          <w:b/>
          <w:rtl/>
          <w:cs/>
          <w:lang w:val="ar_AE" w:bidi="ar_AE"/>
        </w:rPr>
        <w:t>الناموس</w:t>
      </w:r>
      <w:r>
        <w:rPr>
          <w:rtl/>
          <w:cs/>
          <w:lang w:val="ar_AE" w:bidi="ar_AE"/>
        </w:rPr>
        <w:t xml:space="preserve">، ولا أحد منكم يحفظ الناموس". يمكن أن تُترجَم </w:t>
      </w:r>
      <w:r>
        <w:rPr>
          <w:b/>
          <w:rtl/>
          <w:cs/>
          <w:lang w:val="ar_AE" w:bidi="ar_AE"/>
        </w:rPr>
        <w:t>ناموس موسى</w:t>
      </w:r>
      <w:r>
        <w:rPr>
          <w:rtl/>
          <w:cs/>
          <w:lang w:val="ar_AE" w:bidi="ar_AE"/>
        </w:rPr>
        <w:t xml:space="preserve"> إلى وصايا الله التي سلّمها موسى إلى الشعب اليهودي ليخبرهم كيف يعيشوا. وكثيرًا ما ترد كلمة الناموس وحدها، ويُقصد به ما سلمه الله لليهود عبر موسى. ترجموا ناموس بالطريقة ذاتها التي ترجمتموها في مقاطع سابقة، وتذكَّروا أنَّ كلمة </w:t>
      </w:r>
      <w:r>
        <w:rPr>
          <w:rtl/>
          <w:cs/>
          <w:lang w:val="ar_AE" w:bidi="ar_AE"/>
        </w:rPr>
        <w:t>الناموس</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قال الناس الذين كانوا يتحدثون أو يتجادلون بين الجمع ليسوع: "بك </w:t>
      </w:r>
      <w:r>
        <w:rPr>
          <w:b/>
          <w:rtl/>
          <w:cs/>
          <w:lang w:val="ar_AE" w:bidi="ar_AE"/>
        </w:rPr>
        <w:t>شيطان</w:t>
      </w:r>
      <w:r>
        <w:rPr>
          <w:rtl/>
          <w:cs/>
          <w:lang w:val="ar_AE" w:bidi="ar_AE"/>
        </w:rPr>
        <w:t xml:space="preserve"> يحاول قتلك. يمكن ترجمة كلمة شيطان إلى كائنات روحية شريرة تخدم الشيطان كوكلاء له وتخضع لسلطانه. وتمتلك هذه الكائنات الروحية القدرة على إيذاء الإنسان بل والسيطرة عليه أيضًا. </w:t>
      </w:r>
    </w:p>
    <w:p>
      <w:pPr>
        <w:bidi/>
      </w:pPr>
      <w:r>
        <w:rPr>
          <w:rtl/>
          <w:cs/>
          <w:lang w:val="ar_AE" w:bidi="ar_AE"/>
        </w:rPr>
      </w:r>
      <w:r>
        <w:rPr>
          <w:rtl/>
          <w:cs/>
          <w:lang w:val="ar_AE" w:bidi="ar_AE"/>
        </w:rPr>
        <w:t xml:space="preserve">توقَّفوا هنا وابحثوا عن كلمة </w:t>
      </w:r>
      <w:r>
        <w:rPr>
          <w:rtl/>
          <w:cs/>
          <w:lang w:val="ar_AE" w:bidi="ar_AE"/>
        </w:rPr>
        <w:t>شيطان</w:t>
      </w:r>
      <w:r>
        <w:rPr>
          <w:rtl/>
          <w:cs/>
          <w:lang w:val="ar_AE" w:bidi="ar_AE"/>
        </w:rPr>
        <w:t xml:space="preserve"> في قاموس الكلمات الرئيسية. وناقشوا معًا الكلمة التي ستستخدمونها للإشارة إلى كلمة شيطان. (توقَّفوا هنا عن سماع التسجيل الصوتي)</w:t>
      </w:r>
    </w:p>
    <w:p>
      <w:pPr>
        <w:bidi/>
      </w:pPr>
      <w:r>
        <w:rPr>
          <w:rtl/>
          <w:cs/>
          <w:lang w:val="ar_AE" w:bidi="ar_AE"/>
        </w:rPr>
      </w:r>
      <w:r>
        <w:rPr>
          <w:rtl/>
          <w:cs/>
          <w:lang w:val="ar_AE" w:bidi="ar_AE"/>
        </w:rPr>
        <w:t xml:space="preserve">فأجاب يسوع الجمع: "أنا صنعت تلك </w:t>
      </w:r>
      <w:r>
        <w:rPr>
          <w:b/>
          <w:rtl/>
          <w:cs/>
          <w:lang w:val="ar_AE" w:bidi="ar_AE"/>
        </w:rPr>
        <w:t>المعجزة</w:t>
      </w:r>
      <w:r>
        <w:rPr>
          <w:rtl/>
          <w:cs/>
          <w:lang w:val="ar_AE" w:bidi="ar_AE"/>
        </w:rPr>
        <w:t xml:space="preserve"> الواحدة في السبت، وأنتم كلكم مندهشين أو متعجبين. تُشير المعجزات إلى أفعال قوية لا يستطيع القيام بها إلا الله وحده، وتَجعل الناس يهابون الله. والمعجزات والآيات والعجائب تعني أحيانًا نفس الشيء الذي يحدث من أجل إظهار شيئًا مهمًا للناس.</w:t>
      </w:r>
    </w:p>
    <w:p>
      <w:pPr>
        <w:bidi/>
      </w:pPr>
      <w:r>
        <w:rPr>
          <w:rtl/>
          <w:cs/>
          <w:lang w:val="ar_AE" w:bidi="ar_AE"/>
        </w:rPr>
      </w:r>
      <w:r>
        <w:rPr>
          <w:rtl/>
          <w:cs/>
          <w:lang w:val="ar_AE" w:bidi="ar_AE"/>
        </w:rPr>
        <w:t xml:space="preserve">توقفوا هنا وتَناقشوا بخصوص أي كلمة ستستخدمونها للإشارة إلى كلمة </w:t>
      </w:r>
      <w:r>
        <w:rPr>
          <w:b/>
          <w:rtl/>
          <w:cs/>
          <w:lang w:val="ar_AE" w:bidi="ar_AE"/>
        </w:rPr>
        <w:t>معجزات</w:t>
      </w:r>
      <w:r>
        <w:rPr>
          <w:rtl/>
          <w:cs/>
          <w:lang w:val="ar_AE" w:bidi="ar_AE"/>
        </w:rPr>
        <w:t xml:space="preserve">. وتذكَّروا أن كلمة </w:t>
      </w:r>
      <w:r>
        <w:rPr>
          <w:rtl/>
          <w:cs/>
          <w:lang w:val="ar_AE" w:bidi="ar_AE"/>
        </w:rPr>
        <w:t>معجزات</w:t>
      </w:r>
      <w:r>
        <w:rPr>
          <w:rtl/>
          <w:cs/>
          <w:lang w:val="ar_AE" w:bidi="ar_AE"/>
        </w:rPr>
        <w:t xml:space="preserve"> موجودة في قاموس الكلمات الرئيسية. (توقَّفوا هنا عن سماع التسجيل الصوتي)</w:t>
      </w:r>
    </w:p>
    <w:p>
      <w:pPr>
        <w:bidi/>
      </w:pPr>
      <w:r>
        <w:rPr>
          <w:rtl/>
          <w:cs/>
          <w:lang w:val="ar_AE" w:bidi="ar_AE"/>
        </w:rPr>
      </w:r>
      <w:r>
        <w:rPr>
          <w:rtl/>
          <w:cs/>
          <w:lang w:val="ar_AE" w:bidi="ar_AE"/>
        </w:rPr>
        <w:t xml:space="preserve">قال يسوع للناس: "إن موسى أمركم أن </w:t>
      </w:r>
      <w:r>
        <w:rPr>
          <w:b/>
          <w:rtl/>
          <w:cs/>
          <w:lang w:val="ar_AE" w:bidi="ar_AE"/>
        </w:rPr>
        <w:t>تختنوا</w:t>
      </w:r>
      <w:r>
        <w:rPr>
          <w:rtl/>
          <w:cs/>
          <w:lang w:val="ar_AE" w:bidi="ar_AE"/>
        </w:rPr>
        <w:t xml:space="preserve"> أبنائكم في السبت". والختان هو العادة اليهودية لقطع الجلد المترهل من نهاية قضيب الصبي. وكان يُجرَى عادة بيد الأب أو رجل متخصص في ذلك بعد أسبوع واحد من ولادة الصبي.</w:t>
      </w:r>
    </w:p>
    <w:p>
      <w:pPr>
        <w:bidi/>
      </w:pPr>
      <w:r>
        <w:rPr>
          <w:rtl/>
          <w:cs/>
          <w:lang w:val="ar_AE" w:bidi="ar_AE"/>
        </w:rPr>
      </w:r>
      <w:r>
        <w:rPr>
          <w:rtl/>
          <w:cs/>
          <w:lang w:val="ar_AE" w:bidi="ar_AE"/>
        </w:rPr>
        <w:t xml:space="preserve">توقَّفوا هنا وناقِشوا معًا الكلمة التي ستستخدمونها للإشارة إلى </w:t>
      </w:r>
      <w:r>
        <w:rPr>
          <w:b/>
          <w:rtl/>
          <w:cs/>
          <w:lang w:val="ar_AE" w:bidi="ar_AE"/>
        </w:rPr>
        <w:t>الختان</w:t>
      </w:r>
      <w:r>
        <w:rPr>
          <w:rtl/>
          <w:cs/>
          <w:lang w:val="ar_AE" w:bidi="ar_AE"/>
        </w:rPr>
        <w:t xml:space="preserve">. وتذكَّروا أن كلمة </w:t>
      </w:r>
      <w:r>
        <w:rPr>
          <w:rtl/>
          <w:cs/>
          <w:lang w:val="ar_AE" w:bidi="ar_AE"/>
        </w:rPr>
        <w:t>ختان</w:t>
      </w:r>
      <w:r>
        <w:rPr>
          <w:rtl/>
          <w:cs/>
          <w:lang w:val="ar_AE" w:bidi="ar_AE"/>
        </w:rPr>
        <w:t xml:space="preserve"> موجودة في قاموس الكلمات الرئيسية. (توقَّفوا هنا عن سماع التسجيل الصوتي)</w:t>
      </w:r>
    </w:p>
    <w:p>
      <w:pPr>
        <w:bidi/>
      </w:pPr>
      <w:r>
        <w:rPr>
          <w:rtl/>
          <w:cs/>
          <w:lang w:val="ar_AE" w:bidi="ar_AE"/>
        </w:rPr>
      </w:r>
      <w:r>
        <w:rPr>
          <w:rtl/>
          <w:cs/>
          <w:lang w:val="ar_AE" w:bidi="ar_AE"/>
        </w:rPr>
        <w:t xml:space="preserve">استخدموا الكلمة نفسها التي استخدمتموها في المقاطع السابقة لكلمة </w:t>
      </w:r>
      <w:r>
        <w:rPr>
          <w:b/>
          <w:rtl/>
          <w:cs/>
          <w:lang w:val="ar_AE" w:bidi="ar_AE"/>
        </w:rPr>
        <w:t>السبت.</w:t>
      </w:r>
      <w:r>
        <w:rPr>
          <w:rtl/>
          <w:cs/>
          <w:lang w:val="ar_AE" w:bidi="ar_AE"/>
        </w:rPr>
        <w:t xml:space="preserve"> كان الشعب اليهودي يَحفظ يوم السبت يومًا للراحة والعبادة منذ أن أعطاهم الله هذه الوصية. وكان هذا اليوم يُعد اليوم السابع في الأسبوع. وكان هذا أيضًا هو اليوم الذي يذهب فيه الناس إلى المَجمع للعبادة. تذكّروا أن كلمة </w:t>
      </w:r>
      <w:r>
        <w:rPr>
          <w:rtl/>
          <w:cs/>
          <w:lang w:val="ar_AE" w:bidi="ar_AE"/>
        </w:rPr>
        <w:t>السبت</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(توقَّفوا هنا عن سماع التسجيل الصوتي)</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(توقَّفوا هنا عن سماع التسجيل الصوتي)</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(توقَّفوا هنا عن سماع التسجيل الصوتي)</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7:25–36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7: 25–36 واحفظوه في قلوبكم.</w:t>
      </w:r>
    </w:p>
    <w:p>
      <w:pPr>
        <w:bidi/>
      </w:pPr>
      <w:r>
        <w:rPr>
          <w:rtl/>
          <w:cs/>
          <w:lang w:val="ar_AE" w:bidi="ar_AE"/>
        </w:rPr>
      </w:r>
      <w:r>
        <w:rPr>
          <w:rtl/>
          <w:cs/>
          <w:lang w:val="ar_AE" w:bidi="ar_AE"/>
        </w:rPr>
        <w:t>استمعوا إلى نسخة صوتية من يوحنا 7: 25–36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7 : 25 - 36 من الترجمة الأكثر فهمًا لكم.</w:t>
      </w:r>
    </w:p>
    <w:p>
      <w:pPr>
        <w:bidi/>
      </w:pPr>
      <w:r>
        <w:rPr>
          <w:rtl/>
          <w:cs/>
          <w:lang w:val="ar_AE" w:bidi="ar_AE"/>
        </w:rPr>
      </w:r>
      <w:r>
        <w:rPr>
          <w:rtl/>
          <w:cs/>
          <w:lang w:val="ar_AE" w:bidi="ar_AE"/>
        </w:rPr>
        <w:t xml:space="preserve">في المقطع السابق، يخبرنا يوحنا أن يسوع ذهب إلى العيد في أورشليم وبدأ يُعلّم في الهيكل. وكان الجميع متعجبون من عظمة تعليمه. ثم بدأ بعض الناس الذين يمكثون في أورشليم يسألون: "أليس هذا هو يسوع الذي يحاول قادتنا أو حكَّامنا أن يقتلوه؟ انظروا، ها هو يتكلم علنًا ولم يقل أحد شيئًا ليتحدَّاه أو يوبّخه. هل من المحتمل أن يكون قادتنا أو حكَّامنا اليهود قد قرروا أن يسوع هو المسيَّا أو المسيح حقًا؟" </w:t>
      </w:r>
    </w:p>
    <w:p>
      <w:pPr>
        <w:bidi/>
      </w:pPr>
      <w:r>
        <w:rPr>
          <w:rtl/>
          <w:cs/>
          <w:lang w:val="ar_AE" w:bidi="ar_AE"/>
        </w:rPr>
      </w:r>
      <w:r>
        <w:rPr>
          <w:rtl/>
          <w:cs/>
          <w:lang w:val="ar_AE" w:bidi="ar_AE"/>
        </w:rPr>
        <w:t xml:space="preserve">وكلمة "مسيَّا" تعني شخصًا ممسوحًا من الله، أو شخصًا قد كرَّسهُ الله لمهمة خاصة. وهنا يحاول يوحنا أن يخبرنا أن الناس أو المواطنين الذين يعيشون في أورشليم قد تفاجأوا وبدأوا في الحديث عن تعليم يسوع. كان الناس متحيِّرين لأنهم لم يفهموا لماذا يسمح القادة اليهود ليسوع بالتعليم علنًا. وكانوا يتوقعون أن يقبض القادة اليهود على يسوع ويقتلوه. وهم يتساءلون عما إذا كان القادة اليهود يؤمنون الآن بأن يسوع هو المسيّا. ثم يواصل الناس القول أنهم يعرفون من أين يأتي يسوع، لكن عندما يأتي المسيَّا الحقيقي، أو المسيح، لن يعرفوا من أين يأتي. فكان بعض اليهود يفسرون كتبهم المُقَدَّسة لتقول إن الناس لن يعرفوا تفاصيل المكان الذي سيأتي منه المسيّا. وهنا لا يعتقد الناس الذين يتحدثون بين الجمع أن يسوع هو المسيّا، بل نبي أخر. وأولئك الذين يتحدثون عن يسوع كانوا يعتقدون أن المسيَّا لم يأت بعد. لذلك، فَهُم لا يزالون ينتظرون مجيء المسيّا. وقد ظنّوا أن المسيَّا سيأتي أو يظهر هكذا ولن يعرف أحد من أين جاء. </w:t>
      </w:r>
    </w:p>
    <w:p>
      <w:pPr>
        <w:bidi/>
      </w:pPr>
      <w:r>
        <w:rPr>
          <w:rtl/>
          <w:cs/>
          <w:lang w:val="ar_AE" w:bidi="ar_AE"/>
        </w:rPr>
      </w:r>
      <w:r>
        <w:rPr>
          <w:rtl/>
          <w:cs/>
          <w:lang w:val="ar_AE" w:bidi="ar_AE"/>
        </w:rPr>
        <w:t>توقَّفوا هنا وناقشوا هذه الأسئلة كمجموعة:</w:t>
      </w:r>
    </w:p>
    <w:p>
      <w:pPr>
        <w:bidi/>
      </w:pPr>
      <w:r>
        <w:rPr>
          <w:rtl/>
          <w:cs/>
          <w:lang w:val="ar_AE" w:bidi="ar_AE"/>
        </w:rPr>
      </w:r>
      <w:r>
        <w:rPr>
          <w:rtl/>
          <w:cs/>
          <w:lang w:val="ar_AE" w:bidi="ar_AE"/>
        </w:rPr>
        <w:t>لذلك، بينما كان يسوع لا يزال يُعلّم الناس في الهيكل، تحدث بصوت عال حتى يتمكن الجميع من سماعه. ويقول يسوع: "أنتم تعرفونني وتعرفون من أين أتيت. أنا لم آت إلى هنا بقرار من نفسي. بل أنا مُرسل من الله، أي الشخص الجدير بالثقة والذي يُعتمد عليه. وأنتم لا تعرفونه. أنا الذي أعرف الله لأنني قد جئت من عنده وهو أرسلني إليكم". ويقول يسوع هنا إن الذين يتحدثون عنه في أورشليم يعرفون أبويه البشريين، لكنهم لم يعرفوا الله الذي أرسله إلى العالم. لكن يسوع يعرف الله لأنه جاء من عند الله. وباعتباره شخصًا يتحدث نيابة عن الله الذي هو حقيقي، فإن لديه رسالة مهمة يجب أن يستمع إليها الجميع. لذلك، وبعد أن قال يسوع هذا، حاول اليهود أن يقبضوا عليه، لكن لم يكن أحد منهم يستطيع أن يمسكه أو يقبض عليه لأن هذا لم يكن بعد الوقت الذي قد حدده الله كي يُقبض عليه. إن يسوع يتحكم بما يحدث له، لأن الله أرسله والله مسيطر بالكامل. لكن في وسط الجمع كان هناك كثيرين يؤمنون بيسوع. وقد قال بعضهم لبعض: "عندما يظهر المسيَّا على الأرض، فهو لن يصنع آيات أو معجزات أكثر مما فعلها يسوع." ويقول يوحنا هنا إنه على الرغم من أن بعض الناس وقادتهم يعارضون يسوع ويحاولون الإمساك به، إلا أن كثيرين من الجمع كانوا يؤمنون بيسوع. وهم يؤمنون بأن يسوع قد فعل ما كان سيفعله المسيّا، وأنه لا يمكن لأحد آخر أن يصنع معجزات أكثر مما فعله. وبسبب هذه الآيات المعجزية، لا بد أن يسوع هو المسيّا.</w:t>
      </w:r>
    </w:p>
    <w:p>
      <w:pPr>
        <w:bidi/>
      </w:pPr>
      <w:r>
        <w:rPr>
          <w:rtl/>
          <w:cs/>
          <w:lang w:val="ar_AE" w:bidi="ar_AE"/>
        </w:rPr>
      </w:r>
      <w:r>
        <w:rPr>
          <w:rtl/>
          <w:cs/>
          <w:lang w:val="ar_AE" w:bidi="ar_AE"/>
        </w:rPr>
        <w:t>توقَّفوا هنا وناقشوا كمجموعة: في ثقافتكم، ناقشوا المواقف التي يرسل فيها الملك أو الرئيس خادمه لينقل رسالة مهمة، ويصدق بعض الناس كلامه بينما لا يرغب آخرون في الاستماع إلى الخادم لأنه لم يكن من عائلة أو قرية مهمة.</w:t>
      </w:r>
    </w:p>
    <w:p>
      <w:pPr>
        <w:bidi/>
      </w:pPr>
      <w:r>
        <w:rPr>
          <w:rtl/>
          <w:cs/>
          <w:lang w:val="ar_AE" w:bidi="ar_AE"/>
        </w:rPr>
      </w:r>
      <w:r>
        <w:rPr>
          <w:rtl/>
          <w:cs/>
          <w:lang w:val="ar_AE" w:bidi="ar_AE"/>
        </w:rPr>
        <w:t xml:space="preserve">ثم يسمع الفريسيون الجمع يتناجون بهدوء فيما بينهم عن يسوع. لذلك أرسل رؤساء الكهنة والفريسيون حراس الهيكل ليقبضوا على يسوع ويأخذوه إلى السجن. فقال يسوع للجمع: "أنا معكم زمانًا قصيرًا، وبعد ذلك سأعود إلى الله الذي أرسلني إليكم. سوف تطلبونني، لكنكم لن تستطيعوا أن تجدوني. وحيث أكون أنا، لن تكونوا قادرين على المجيء". لقد كان يسوع مع الله منذ الأزل، وهو حاضر معه بينما هو يتحدث، وسيكون معه في الأبدية. وسيذهب إلى أبيه في السماء، ولهذا السبب لن يتمكن الذين يستمعون إلى يسوع من العثور عليه. وعندما قال يسوع إن الوقت قصير حقًا، قال ذلك قبل صلبه بستة أشهر تقريبًا. قال يسوع إن اليهود قد يحاولون أن يقبضوا عليه الآن، لكن قريبًا لن يستطيعوا حتى أن يجدوه ليقبضوا عليه، لأن وقت يسوع على الأرض سينتهي. فسأل القادة اليهود بعضهم بعضًا: "إلى أين يخطط يسوع أن يذهب ليمنعنا أو يعيقنا من أن نجده؟ هل يقصد أنه سيذهب إلى الأمم، أو اليونانيين، الذين يعيشون في الخارج بين الأجانب، ويُعلّم هؤلاء الأجانب؟ تشير كلمة "الأمم" إلى الناس غير اليهود. وماذا كان يقصد عندما قال: "ستطلبونني، لكنكم لن تكونوا قادرين على أن تجدوني"، و"حيث أكون أنا، لا يمكنكم المجيء؟" ولم يطرح قادة اليهود هذا السؤال ليعرفوا الإجابة. بل كانوا يقولون إن كلام يسوع لم يكن منطقيًا. </w:t>
      </w:r>
    </w:p>
    <w:p>
      <w:pPr>
        <w:bidi/>
      </w:pPr>
      <w:r>
        <w:rPr>
          <w:rtl/>
          <w:cs/>
          <w:lang w:val="ar_AE" w:bidi="ar_AE"/>
        </w:rPr>
      </w:r>
      <w:r>
        <w:rPr>
          <w:rtl/>
          <w:cs/>
          <w:lang w:val="ar_AE" w:bidi="ar_AE"/>
        </w:rPr>
        <w:t>توقَّفوا هنا وتناقشوا كمجموعة: احكوا قصة عن وقت تلقى فيه مجتمعكم رسالة من رسول، لكنهم لم يفهموها. ولم يكن هذا منطقيًا بالنسبة لهم.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7 : 25 - 36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كان يسوع لا يزال في ساحة الهيكل يُعلّم. وقد تفاجأ الناس الذين كانوا يعيشون في أورشليم من تعليم يسوع.</w:t>
      </w:r>
    </w:p>
    <w:p>
      <w:pPr>
        <w:bidi/>
      </w:pPr>
      <w:r>
        <w:rPr>
          <w:rtl/>
          <w:cs/>
          <w:lang w:val="ar_AE" w:bidi="ar_AE"/>
        </w:rPr>
      </w:r>
      <w:r>
        <w:rPr>
          <w:b/>
          <w:rtl/>
          <w:cs/>
          <w:lang w:val="ar_AE" w:bidi="ar_AE"/>
        </w:rPr>
        <w:t>في المشهد الثاني:</w:t>
      </w:r>
      <w:r>
        <w:rPr>
          <w:rtl/>
          <w:cs/>
          <w:lang w:val="ar_AE" w:bidi="ar_AE"/>
        </w:rPr>
        <w:t xml:space="preserve"> قال يسوع: "أنتم تعرفونني وتعرفون من أين أتيت. الله قد أرسلني".</w:t>
      </w:r>
    </w:p>
    <w:p>
      <w:pPr>
        <w:bidi/>
      </w:pPr>
      <w:r>
        <w:rPr>
          <w:rtl/>
          <w:cs/>
          <w:lang w:val="ar_AE" w:bidi="ar_AE"/>
        </w:rPr>
      </w:r>
      <w:r>
        <w:rPr>
          <w:b/>
          <w:rtl/>
          <w:cs/>
          <w:lang w:val="ar_AE" w:bidi="ar_AE"/>
        </w:rPr>
        <w:t>في المشهد الثالث:</w:t>
      </w:r>
      <w:r>
        <w:rPr>
          <w:rtl/>
          <w:cs/>
          <w:lang w:val="ar_AE" w:bidi="ar_AE"/>
        </w:rPr>
        <w:t xml:space="preserve"> أرسل رؤساء الكهنة والفريسيون حراس الهيكل ليقبضوا على يسوع ويأخذوه إلى السجن.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هذا المشهد هو امتداد للمقطع السابق. فيسوع لا يزال في الهيكل يُعلِّم. وقد تفاجأ اليهود الذين كانوا يعيشون في أورشليم من تعليم يسوع. فيبدأون في الحديث مع بعضهم البعض. ويقول يوحنا إن بعض الذين كانوا يعيشون في أورشليم تفاجأوا وبدأوا في التحدث علنًا عن تعليم يسوع، أو وعظه. من المهم أن نتذكّر أن السلطات اليهودية لم تؤمن أن يسوع كان المسيح وأنها كانت تحاول فعلًا قتله. وأن نتذكّر أن الناس في أورشليم كانوا مندهشين جدًا لأن السلطات اليهودية سمحت ليسوع بأن يعلِّم أو يكرز علنًا ولم يمنعوه.</w:t>
      </w:r>
    </w:p>
    <w:p>
      <w:pPr>
        <w:bidi/>
      </w:pPr>
      <w:r>
        <w:rPr>
          <w:rtl/>
          <w:cs/>
          <w:lang w:val="ar_AE" w:bidi="ar_AE"/>
        </w:rPr>
      </w:r>
      <w:r>
        <w:rPr>
          <w:rtl/>
          <w:cs/>
          <w:lang w:val="ar_AE" w:bidi="ar_AE"/>
        </w:rPr>
        <w:t>وفي المشهد الثاني، كان يسوع لا يزال يعلّم الناس في الهيكل، ثم تكلَّم بصوت عال حتى يتمكن الجميع من سماعه. ومن المهم أن نتذكّر أن يسوع لم يكن يحاول تجنّب السلطات اليهودية عن طريق التعليم في الخفاء. وكان اليهود يعلمون أن المسيَّا سيكون هو الشخص الممسوح، وكانوا يستخدمون هذا اللقب للإشارة إلى الشخص الذي عيَّنه الله ووعد بإرساله ملكًا ومخلّصًا. لكن الناس جميعًا كانوا يعرفون أن يسوع كان من المدينة التي تدعى الناصرة في الجليل، وأنه كان يدعى غالبًا "يسوع الناصري". وتذكَّروا أن الناس لم يظنوا أن يسوع هو المسيَّا، لذلك كانوا يظنون أن المسيَّا لم يأت بعد. وبعض الذين كان يستمعون، كانوا غاضبين وأرادوا أن يمسكوا يسوع، لكن آخرين كثيرين آمنوا أنه المسيَّا. وهم الآن يطرحون سؤالًا لا يتوقعون إجابة عنه. فيسألون: "عندما يأتي المسيَّا، هل يصنع معجزات أكثر من هذا الرجل؟" فهم يقولون إن يسوع صنع العديد من المعجزات، لذلك فهو يجب أن يكون المسيَّا.</w:t>
      </w:r>
    </w:p>
    <w:p>
      <w:pPr>
        <w:bidi/>
      </w:pPr>
      <w:r>
        <w:rPr>
          <w:rtl/>
          <w:cs/>
          <w:lang w:val="ar_AE" w:bidi="ar_AE"/>
        </w:rPr>
      </w:r>
      <w:r>
        <w:rPr>
          <w:rtl/>
          <w:cs/>
          <w:lang w:val="ar_AE" w:bidi="ar_AE"/>
        </w:rPr>
        <w:t>في المشهد الثالث: لذلك، يُرسل رؤساء الكهنة والفريسيين جند الهيكل ليحاولوا أن يقبضوا على يسوع، لكنهم لم يستطيعوا أن يفعلوا ذلك في تلك اللحظة. ومن المهم أن نتذكّر أن هذا كان لأنه لم يكن الوقت أو الساعة المحددة للقبض على يسوع. ثم قال يسوع للجمع: "أنا معكم زمانًا يسيرًا، وبعد ذلك سأعود إلى الله الذي أرسلني إليكم. سوف تطلبونني، لكنكم لن تستطيعوا أن تجدوني. وتذكروا أن الناس الذين يؤمنون بيسوع كالمسيَّا، كانوا سيريدون من يسوع أن يساعدهم بطريقة ما. وقد سأل القادة اليهود بعضهم البعض قائلًا: "ماذا يعني هذا بقوله: "ستطلبونني، لكن لن تستطيعوا أن تجدوني؟" من المهم أن نتذكّر أن القادة الدينيين اليهود لم يظنوا أن يسوع كان يستطيع أن يذهب إلى مكان لا يستطيعون العثور عليه.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 وقد ترغبون في التفكير في طرق أخرى أفضل لتجسيد المقطع عندما ترسمونه.</w:t>
      </w:r>
    </w:p>
    <w:p>
      <w:pPr>
        <w:bidi/>
      </w:pPr>
      <w:r>
        <w:rPr>
          <w:rtl/>
          <w:cs/>
          <w:lang w:val="ar_AE" w:bidi="ar_AE"/>
        </w:rPr>
      </w:r>
      <w:r>
        <w:rPr>
          <w:rtl/>
          <w:cs/>
          <w:lang w:val="ar_AE" w:bidi="ar_AE"/>
        </w:rPr>
        <w:t>أوقفوا سماع التسجيل الصوتي واجمعوا المواد الخاصة بأنشطتكم.</w:t>
      </w:r>
    </w:p>
    <w:p>
      <w:pPr>
        <w:bidi/>
      </w:pPr>
      <w:r>
        <w:rPr>
          <w:rtl/>
          <w:cs/>
          <w:lang w:val="ar_AE" w:bidi="ar_AE"/>
        </w:rPr>
      </w:r>
      <w:r>
        <w:rPr>
          <w:rtl/>
          <w:cs/>
          <w:lang w:val="ar_AE" w:bidi="ar_AE"/>
        </w:rPr>
        <w:t>أوقفوا سماع التسجيل الصوتي وافعلوا هذا النشاط.</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7 : 25 - 36 من الترجمة الأكثر فهمًا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الجمع في الهيكل</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بدأ الجمع يُصدِّق أن يسوع هو المسيَّا، لكن القادة الدينيون اليهود حاولوا أن يقبضوا على يسوع ويقتلوه. ثم بدأ بعض الناس الذين يمكثون في أورشليم يسألون: "أليس هذا هو يسوع الذي يحاول قادتنا أو حكَّامنا أن يقتلوه؟ انظروا، ها هو يتكلم علنًا ولم يقل أحد شيئًا ليتحدَّاه أو يوبّخه. هل من المحتمل أن يكون قادتنا أو حكَّامنا قد قرروا أن يسوع هو المسيَّا حقًا؟" ثم يواصل الناس القول: "نحن نعلم أن يسوع هذا جاء من الناصرة، لكن عندما يأتي المسيَّا الحقيقيَّ، فإننا لن نعرف من أين يأتي".</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يجسِّدون الجمع: "بماذا تشعرون أو تفكّرون؟" قد تسمعون عبارات مثل: "نحن مندهشون حقًا لأن قادتنا اليهود لم يستطيعوا أن يقبضوا على يسوع على الرغم من أنهم لا يؤمنون بأن يسوع هو المسيَّا. ربما يكون قادتنا قد قبلوا حقيقة أن يسوع هو المسيَّا المنتظر".</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بينما يسوع كان لا يزال يعلّم الناس في الهيكل، تكلَّم بصوت عال حتى يستطيع الجميع أن يسمعوه قائلًا: "تظنُّون أنكم تعرفونني وتعرفون من أين أتيت. أنا لم آت إلى هنا بقرار من نفسي. لكن، أنا قد أُرسِلت من قِبَل الله، من قِبَل ذاك الذي هو حق وأنتم لا تعرفونه. أنا الذي أعرف الله لأنني قد جئت من عنده وهو أرسلني إليكم".</w:t>
      </w:r>
    </w:p>
    <w:p>
      <w:pPr>
        <w:bidi/>
      </w:pPr>
      <w:r>
        <w:rPr>
          <w:rtl/>
          <w:cs/>
          <w:lang w:val="ar_AE" w:bidi="ar_AE"/>
        </w:rPr>
      </w:r>
      <w:r>
        <w:rPr>
          <w:rtl/>
          <w:cs/>
          <w:lang w:val="ar_AE" w:bidi="ar_AE"/>
        </w:rPr>
        <w:t>وبعد أن قال يسوع هذا، حاول اليهود أن يقبضوا عليه، لكن لم يكن أحد منهم يستطيع أن يمسكه أو يقبض عليه لأن هذا لم يكن بعد الوقت الذي قد حدده الله كي يُقبض عليه. لكن في وسط الجمع كان هناك كثيرين يؤمنون بيسوع. وقد قال بعضهم لبعض: "عندما يظهر المسيح على الأرض، فهو لن يصنع آيات أو معجزات أكثر مما فعلها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"لأنني جئت نيابة عن الله لأخلّص الناس، فأنا أتوق وأفرح أن أجعل رسالتي واضحة جدًا للناس. وإذا فهم هؤلاء الناس رسالتي، فسأكون راضيًا حقًا".</w:t>
      </w:r>
    </w:p>
    <w:p>
      <w:pPr>
        <w:pStyle w:val="ListBullet"/>
        <w:bidi/>
        <w:spacing w:line="240" w:lineRule="auto"/>
        <w:ind w:left="720"/>
      </w:pPr>
      <w:r>
        <w:rPr>
          <w:rtl/>
          <w:cs/>
          <w:lang w:val="ar_AE" w:bidi="ar_AE"/>
        </w:rPr>
      </w:r>
      <w:r>
        <w:rPr>
          <w:rtl/>
          <w:cs/>
          <w:lang w:val="ar_AE" w:bidi="ar_AE"/>
        </w:rPr>
        <w:t>اسألوا الأشخاص الذين يجسّدون اليهود أو الجمع: "بماذا تشعرون أو تفكّرون؟" قد تسمعون عبارات مثل: "حسنًا! البعض منا يؤمن بأن يسوع هو المسيَّا بسبب تعليمه وآياته المعجزية".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سمع الفريسيون الجمع يتناجون فيما بينهم عن يسوع. لذلك أرسل رؤساء الكهنة والفريسيون حراس الهيكل ليقبضوا على يسوع ويأخذوه إلى السجن. فقال يسوع للجمع: "أنا معكم زمانًا قصيرًا، وبعد ذلك سأعود إلى الله الذي أرسلني إليكم. سوف تطلبونني، لكنكم لن تستطيعوا أن تجدوني. وحيث أكون أنا، لن تكونوا قادرين على المجيء". فتسائل القادة اليهود بعضهم بعضًا: "أين يخطط يسوع أن يذهب ليمنعنا أو يعيقنا من أن نجده؟ هل يقصد أنه سيذهب إلى الشعب اليهودي الذي يعيش في الخارج، بين الأمم، ويُعلّم هؤلاء الأجانب؟ وماذا كان يقصد عندما قال: "ستطلبونني، لكنكم لن تكونوا قادرين على أن تجدوني"، و"حيث أكون أنا، لا يمكنكم المجيء؟"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"كم أتمنى أن يفهم هؤلاء القادة الدينيون اليهود أنني كنت عند الله الآب من الأزل، وسأكون معه إلى الأبد".</w:t>
      </w:r>
    </w:p>
    <w:p>
      <w:pPr>
        <w:pStyle w:val="ListBullet"/>
        <w:bidi/>
        <w:spacing w:line="240" w:lineRule="auto"/>
        <w:ind w:left="720"/>
      </w:pPr>
      <w:r>
        <w:rPr>
          <w:rtl/>
          <w:cs/>
          <w:lang w:val="ar_AE" w:bidi="ar_AE"/>
        </w:rPr>
      </w:r>
      <w:r>
        <w:rPr>
          <w:rtl/>
          <w:cs/>
          <w:lang w:val="ar_AE" w:bidi="ar_AE"/>
        </w:rPr>
        <w:t>واسألوا الأشخاص الذين يُجسدون دور القادة الدينيين: "بماذا تشعرون أو تفكّرون؟" قد تسمعون عبارات مثل: "لقد ظل يسوع هذا يخدع الناس لأن كل ما يقوله ليس منطقيًا".</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7 : 25 - 36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بدأ بعض الناس الذين يمكثون في </w:t>
      </w:r>
      <w:r>
        <w:rPr>
          <w:b/>
          <w:rtl/>
          <w:cs/>
          <w:lang w:val="ar_AE" w:bidi="ar_AE"/>
        </w:rPr>
        <w:t>أورشليم</w:t>
      </w:r>
      <w:r>
        <w:rPr>
          <w:rtl/>
          <w:cs/>
          <w:lang w:val="ar_AE" w:bidi="ar_AE"/>
        </w:rPr>
        <w:t xml:space="preserve"> يسألون: "أليس هذا هو يسوع الذي يحاول قادتنا أو حكَّامنا أن يقتلوه؟ وأورشليم هو اسم العاصمة الدينية للشعب اليهودي. وكان الموضع الرسمي الذي كان اليهود يذهبون إليه لتقديم الذبائح لله، أي الهيكل، واقعًا في أورشليم. كان هذا هو أقدس مكان بالنسبة للشعب اليهودي، والمكان الذي يلتقي فيه رؤساء الشريعة الدينية اليهودية. وتذكروا أن كلمة </w:t>
      </w:r>
      <w:r>
        <w:rPr>
          <w:rtl/>
          <w:cs/>
          <w:lang w:val="ar_AE" w:bidi="ar_AE"/>
        </w:rPr>
        <w:t>أورشليم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بدأ بعض الناس الذين يمكثون في أورشليم يسألون: "أليس هذا هو يسوع الذي يحاول </w:t>
      </w:r>
      <w:r>
        <w:rPr>
          <w:b/>
          <w:rtl/>
          <w:cs/>
          <w:lang w:val="ar_AE" w:bidi="ar_AE"/>
        </w:rPr>
        <w:t>قادة اليهود</w:t>
      </w:r>
      <w:r>
        <w:rPr>
          <w:rtl/>
          <w:cs/>
          <w:lang w:val="ar_AE" w:bidi="ar_AE"/>
        </w:rPr>
        <w:t xml:space="preserve"> أو الحُكَّام أن يقتلوه؟ انظروا، ها هو يتكلم علنًا ولم يقل أحد شيئًا ليتحدَّاه أو يوبّخه. والمقصود بقادة اليهود </w:t>
      </w:r>
      <w:r>
        <w:rPr>
          <w:rtl/>
          <w:cs/>
          <w:lang w:val="ar_AE" w:bidi="ar_AE"/>
        </w:rPr>
        <w:t>معلّمي الناموس</w:t>
      </w:r>
      <w:r>
        <w:rPr>
          <w:rtl/>
          <w:cs/>
          <w:lang w:val="ar_AE" w:bidi="ar_AE"/>
        </w:rPr>
        <w:t xml:space="preserve">، أو </w:t>
      </w:r>
      <w:r>
        <w:rPr>
          <w:rtl/>
          <w:cs/>
          <w:lang w:val="ar_AE" w:bidi="ar_AE"/>
        </w:rPr>
        <w:t>الكتبة</w:t>
      </w:r>
      <w:r>
        <w:rPr>
          <w:rtl/>
          <w:cs/>
          <w:lang w:val="ar_AE" w:bidi="ar_AE"/>
        </w:rPr>
        <w:t xml:space="preserve"> وهم الأشخاص الذين ينسخون الناموس. وقد كانوا باحثين وخبراء في تفسيرات الشريعة الموجودة في النصوص المُقدَّسة. استخدموا نفس الكلمات التي استخدمتموها في المقاطع السابقة لترجمة "قادة اليهود".</w:t>
      </w:r>
    </w:p>
    <w:p>
      <w:pPr>
        <w:bidi/>
      </w:pPr>
      <w:r>
        <w:rPr>
          <w:rtl/>
          <w:cs/>
          <w:lang w:val="ar_AE" w:bidi="ar_AE"/>
        </w:rPr>
      </w:r>
      <w:r>
        <w:rPr>
          <w:rtl/>
          <w:cs/>
          <w:lang w:val="ar_AE" w:bidi="ar_AE"/>
        </w:rPr>
        <w:t xml:space="preserve">"هل من المحتمل أن يكون قادتنا أو حكَّامنا اليهود قد قرروا أن يسوع هو </w:t>
      </w:r>
      <w:r>
        <w:rPr>
          <w:b/>
          <w:rtl/>
          <w:cs/>
          <w:lang w:val="ar_AE" w:bidi="ar_AE"/>
        </w:rPr>
        <w:t>المسيَّا</w:t>
      </w:r>
      <w:r>
        <w:rPr>
          <w:rtl/>
          <w:cs/>
          <w:lang w:val="ar_AE" w:bidi="ar_AE"/>
        </w:rPr>
        <w:t xml:space="preserve"> أو </w:t>
      </w:r>
      <w:r>
        <w:rPr>
          <w:rtl/>
          <w:cs/>
          <w:lang w:val="ar_AE" w:bidi="ar_AE"/>
        </w:rPr>
        <w:t>المسيح</w:t>
      </w:r>
      <w:r>
        <w:rPr>
          <w:rtl/>
          <w:cs/>
          <w:lang w:val="ar_AE" w:bidi="ar_AE"/>
        </w:rPr>
        <w:t xml:space="preserve"> حقًا؟" وكلمة "مسِيَّا" تعني شخصًا ممسوحًا من الله، أو شخصًا قد كرَّسهُ الله لمهمة خاصة. ترجِموا كلمة "مسيَّا" كما ترجمتموها في مقاطع سابقة، وتذكَّروا أنَّ كلمة </w:t>
      </w:r>
      <w:r>
        <w:rPr>
          <w:rtl/>
          <w:cs/>
          <w:lang w:val="ar_AE" w:bidi="ar_AE"/>
        </w:rPr>
        <w:t>مسيّا</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بينما كان يسوع لا يزال يُعلّم الناس في </w:t>
      </w:r>
      <w:r>
        <w:rPr>
          <w:b/>
          <w:rtl/>
          <w:cs/>
          <w:lang w:val="ar_AE" w:bidi="ar_AE"/>
        </w:rPr>
        <w:t>الهيكل</w:t>
      </w:r>
      <w:r>
        <w:rPr>
          <w:rtl/>
          <w:cs/>
          <w:lang w:val="ar_AE" w:bidi="ar_AE"/>
        </w:rPr>
        <w:t xml:space="preserve">، تحدث بصوت عال حتى يستطيع الجميع أن يسمعوه قائلًا: "أنتم تعتقدون أنكم تعرفونني وتعرفون من أين أتيت". الهيكل هو عادة الاسم الذي يُعطى لمكان العبادة الذي تُقدَّم فيه الذبائح لتكريم إله الهيكل. ويمكن أن تُترجَم كلمة الهيكل إلى البيت الذي يسكن فيه الله بين شعبه. وقد كان الكهنة اليهود يقدمون الذبائح في الهيكل حتى يغفر الله خطايا الناس، وليشكروا الله. وقد بُني الهيكل لكي يتمكَّن الناس من عبادة الله ويتمكَّن الكهنة المُعيَّنين من تقديم الذبائح له. ترجموا كلمة "هيكل" بالطريقة ذاتها التي ترجمتموها في مقاطع سابقة، وتذكَّروا أنَّ كلمة </w:t>
      </w:r>
      <w:r>
        <w:rPr>
          <w:rtl/>
          <w:cs/>
          <w:lang w:val="ar_AE" w:bidi="ar_AE"/>
        </w:rPr>
        <w:t>هيكل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وقد قال بعضهم لبعض: "عندما يظهر المسيح على الأرض، فهو لن يصنع </w:t>
      </w:r>
      <w:r>
        <w:rPr>
          <w:b/>
          <w:rtl/>
          <w:cs/>
          <w:lang w:val="ar_AE" w:bidi="ar_AE"/>
        </w:rPr>
        <w:t>آيات</w:t>
      </w:r>
      <w:r>
        <w:rPr>
          <w:rtl/>
          <w:cs/>
          <w:lang w:val="ar_AE" w:bidi="ar_AE"/>
        </w:rPr>
        <w:t xml:space="preserve"> أو </w:t>
      </w:r>
      <w:r>
        <w:rPr>
          <w:b/>
          <w:rtl/>
          <w:cs/>
          <w:lang w:val="ar_AE" w:bidi="ar_AE"/>
        </w:rPr>
        <w:t>معجزات</w:t>
      </w:r>
      <w:r>
        <w:rPr>
          <w:rtl/>
          <w:cs/>
          <w:lang w:val="ar_AE" w:bidi="ar_AE"/>
        </w:rPr>
        <w:t xml:space="preserve"> أكثر مما فعلها يسوع." تُشير المعجزات إلى أفعال قوية لا يستطيع القيام بها إلا الله وحده، وتَجعل الناس يهابون الله. إن المعجزات </w:t>
      </w:r>
      <w:r>
        <w:rPr>
          <w:rtl/>
          <w:cs/>
          <w:lang w:val="ar_AE" w:bidi="ar_AE"/>
        </w:rPr>
        <w:t>والآيات</w:t>
      </w:r>
      <w:r>
        <w:rPr>
          <w:rtl/>
          <w:cs/>
          <w:lang w:val="ar_AE" w:bidi="ar_AE"/>
        </w:rPr>
        <w:t xml:space="preserve"> والعجائب تعني أحيانًا نفس الشيء الذي يحدث من أجل إظهار شيئًا مهمًا للناس.</w:t>
      </w:r>
    </w:p>
    <w:p>
      <w:pPr>
        <w:bidi/>
      </w:pPr>
      <w:r>
        <w:rPr>
          <w:rtl/>
          <w:cs/>
          <w:lang w:val="ar_AE" w:bidi="ar_AE"/>
        </w:rPr>
      </w:r>
      <w:r>
        <w:rPr>
          <w:rtl/>
          <w:cs/>
          <w:lang w:val="ar_AE" w:bidi="ar_AE"/>
        </w:rPr>
        <w:t xml:space="preserve">توقفوا هنا وتَناقشوا بخصوص أي كلمة ستستخدمونها للإشارة إلى كلمة </w:t>
      </w:r>
      <w:r>
        <w:rPr>
          <w:b/>
          <w:rtl/>
          <w:cs/>
          <w:lang w:val="ar_AE" w:bidi="ar_AE"/>
        </w:rPr>
        <w:t>معجزات</w:t>
      </w:r>
      <w:r>
        <w:rPr>
          <w:rtl/>
          <w:cs/>
          <w:lang w:val="ar_AE" w:bidi="ar_AE"/>
        </w:rPr>
        <w:t xml:space="preserve">. وتذكَّروا أن كلمة </w:t>
      </w:r>
      <w:r>
        <w:rPr>
          <w:rtl/>
          <w:cs/>
          <w:lang w:val="ar_AE" w:bidi="ar_AE"/>
        </w:rPr>
        <w:t>معجزات</w:t>
      </w:r>
      <w:r>
        <w:rPr>
          <w:rtl/>
          <w:cs/>
          <w:lang w:val="ar_AE" w:bidi="ar_AE"/>
        </w:rPr>
        <w:t xml:space="preserve"> موجودة في قاموس الكلمات الرئيسية. (توقَّفوا هنا عن سماع التسجيل الصوتي)</w:t>
      </w:r>
    </w:p>
    <w:p>
      <w:pPr>
        <w:bidi/>
      </w:pPr>
      <w:r>
        <w:rPr>
          <w:rtl/>
          <w:cs/>
          <w:lang w:val="ar_AE" w:bidi="ar_AE"/>
        </w:rPr>
      </w:r>
      <w:r>
        <w:rPr>
          <w:rtl/>
          <w:cs/>
          <w:lang w:val="ar_AE" w:bidi="ar_AE"/>
        </w:rPr>
        <w:t xml:space="preserve">لذلك أرسل </w:t>
      </w:r>
      <w:r>
        <w:rPr>
          <w:b/>
          <w:rtl/>
          <w:cs/>
          <w:lang w:val="ar_AE" w:bidi="ar_AE"/>
        </w:rPr>
        <w:t>رؤساء الكهنة</w:t>
      </w:r>
      <w:r>
        <w:rPr>
          <w:rtl/>
          <w:cs/>
          <w:lang w:val="ar_AE" w:bidi="ar_AE"/>
        </w:rPr>
        <w:t xml:space="preserve"> و</w:t>
      </w:r>
      <w:r>
        <w:rPr>
          <w:b/>
          <w:rtl/>
          <w:cs/>
          <w:lang w:val="ar_AE" w:bidi="ar_AE"/>
        </w:rPr>
        <w:t>الفريسيون</w:t>
      </w:r>
      <w:r>
        <w:rPr>
          <w:rtl/>
          <w:cs/>
          <w:lang w:val="ar_AE" w:bidi="ar_AE"/>
        </w:rPr>
        <w:t xml:space="preserve"> حراس الهيكل ليقبضوا على يسوع ويأخذوه إلى السجن.</w:t>
      </w:r>
    </w:p>
    <w:p>
      <w:pPr>
        <w:bidi/>
      </w:pPr>
      <w:r>
        <w:rPr>
          <w:rtl/>
          <w:cs/>
          <w:lang w:val="ar_AE" w:bidi="ar_AE"/>
        </w:rPr>
      </w:r>
      <w:r>
        <w:rPr>
          <w:rtl/>
          <w:cs/>
          <w:lang w:val="ar_AE" w:bidi="ar_AE"/>
        </w:rPr>
        <w:t xml:space="preserve">وكان رؤساء الكهنة هم الكهنة الرئيسين (القادة). وكان الكهنة يقدمون ذبائح خاصة للشعب اليهودي في الهيكل. فالكهنة كانوا يمثِّلون الله أمام شعبه، ويمثِّلون الشعب أمام الله. استخدموا الكلمتين نفسيهما اللتين استخدمتُموهما في المقاطع السابقة عند ترجمة </w:t>
      </w:r>
      <w:r>
        <w:rPr>
          <w:rtl/>
          <w:cs/>
          <w:lang w:val="ar_AE" w:bidi="ar_AE"/>
        </w:rPr>
        <w:t>كهنة</w:t>
      </w:r>
      <w:r>
        <w:rPr>
          <w:rtl/>
          <w:cs/>
          <w:lang w:val="ar_AE" w:bidi="ar_AE"/>
        </w:rPr>
        <w:t xml:space="preserve"> </w:t>
      </w:r>
      <w:r>
        <w:rPr>
          <w:rtl/>
          <w:cs/>
          <w:lang w:val="ar_AE" w:bidi="ar_AE"/>
        </w:rPr>
        <w:t>وفريسيون</w:t>
      </w:r>
      <w:r>
        <w:rPr>
          <w:rtl/>
          <w:cs/>
          <w:lang w:val="ar_AE" w:bidi="ar_AE"/>
        </w:rPr>
        <w:t>، وتذكّروا أن كلتيهما مذكورتان في قاموس الكلمات الرئيسية.</w:t>
      </w:r>
    </w:p>
    <w:p>
      <w:pPr>
        <w:bidi/>
      </w:pPr>
      <w:r>
        <w:rPr>
          <w:rtl/>
          <w:cs/>
          <w:lang w:val="ar_AE" w:bidi="ar_AE"/>
        </w:rPr>
      </w:r>
      <w:r>
        <w:rPr>
          <w:rtl/>
          <w:cs/>
          <w:lang w:val="ar_AE" w:bidi="ar_AE"/>
        </w:rPr>
        <w:t xml:space="preserve">فسأل القادة اليهود بعضهم بعضًا: "أين يخطط يسوع أن يذهب ليمنعنا أو يعيقنا من أن نجده؟ هل يقصد أنه سيذهب إلى </w:t>
      </w:r>
      <w:r>
        <w:rPr>
          <w:b/>
          <w:rtl/>
          <w:cs/>
          <w:lang w:val="ar_AE" w:bidi="ar_AE"/>
        </w:rPr>
        <w:t>اليونانيين</w:t>
      </w:r>
      <w:r>
        <w:rPr>
          <w:rtl/>
          <w:cs/>
          <w:lang w:val="ar_AE" w:bidi="ar_AE"/>
        </w:rPr>
        <w:t xml:space="preserve">، أو </w:t>
      </w:r>
      <w:r>
        <w:rPr>
          <w:b/>
          <w:rtl/>
          <w:cs/>
          <w:lang w:val="ar_AE" w:bidi="ar_AE"/>
        </w:rPr>
        <w:t>الأمم</w:t>
      </w:r>
      <w:r>
        <w:rPr>
          <w:rtl/>
          <w:cs/>
          <w:lang w:val="ar_AE" w:bidi="ar_AE"/>
        </w:rPr>
        <w:t xml:space="preserve">، الذين يعيشون في الخارج بين الأجانب، ويُعلّم هؤلاء الأجانب؟ غالبًا ما يشير مصطلح اليونانيون إلى الأمم أو الناس الذين ليسوا يهودًا. فاليهود لم يُقدِّروا الأمم، لأن الأمم لم يكونوا جزءًا من عائلة الله في نظرهم، وأحيانًا تعني كلمة أممي جميع الأمم أو العالم بأسره، بما في ذلك الوثنيين والذين لا يعرفون الله، وتذكروا أن كلمتي </w:t>
      </w:r>
      <w:r>
        <w:rPr>
          <w:rtl/>
          <w:cs/>
          <w:lang w:val="ar_AE" w:bidi="ar_AE"/>
        </w:rPr>
        <w:t>اليونانيين</w:t>
      </w:r>
      <w:r>
        <w:rPr>
          <w:rtl/>
          <w:cs/>
          <w:lang w:val="ar_AE" w:bidi="ar_AE"/>
        </w:rPr>
        <w:t xml:space="preserve"> </w:t>
      </w:r>
      <w:r>
        <w:rPr>
          <w:rtl/>
          <w:cs/>
          <w:lang w:val="ar_AE" w:bidi="ar_AE"/>
        </w:rPr>
        <w:t>والأمميين</w:t>
      </w:r>
      <w:r>
        <w:rPr>
          <w:rtl/>
          <w:cs/>
          <w:lang w:val="ar_AE" w:bidi="ar_AE"/>
        </w:rPr>
        <w:t xml:space="preserve"> موجودتان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7:37–44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7: 37–44 واحفظوه في قلوبكم.</w:t>
      </w:r>
    </w:p>
    <w:p>
      <w:pPr>
        <w:bidi/>
      </w:pPr>
      <w:r>
        <w:rPr>
          <w:rtl/>
          <w:cs/>
          <w:lang w:val="ar_AE" w:bidi="ar_AE"/>
        </w:rPr>
      </w:r>
      <w:r>
        <w:rPr>
          <w:rtl/>
          <w:cs/>
          <w:lang w:val="ar_AE" w:bidi="ar_AE"/>
        </w:rPr>
        <w:t>استمعوا إلى نسخة صوتية من يوحنا 7: 37–44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7 : 37 - 44 من الترجمة الأكثر فهمًا لكم.</w:t>
      </w:r>
    </w:p>
    <w:p>
      <w:pPr>
        <w:bidi/>
      </w:pPr>
      <w:r>
        <w:rPr>
          <w:rtl/>
          <w:cs/>
          <w:lang w:val="ar_AE" w:bidi="ar_AE"/>
        </w:rPr>
      </w:r>
      <w:r>
        <w:rPr>
          <w:rtl/>
          <w:cs/>
          <w:lang w:val="ar_AE" w:bidi="ar_AE"/>
        </w:rPr>
        <w:t>في المقطع السابق، كان يسوع في أورشليم في عيد المظال. ويخبرنا يوحنا أن الناس في أورشليم كانوا يتساءلون عما إذا كان يسوع هو المسيَّا. والآن، اليوم الأخير من العيد هو اليوم الأكثر أهمية في عيد المظال، أو العُرش. وهذا اليوم هو اليوم السابع أو الثامن من العيد. وعادةً ما يحدث هذا العيد نحو مجيء نهاية موسم الجفاف الطويل في إسرائيل، وهو أيضًا مناسبة للصلاة من أجل المطر. وفي كل يوم من أيام العيد، كان موكب ينزل إلى نبع جيحون على الجانب الجنوبي الشرقي من تل الهيكل. وكان كاهن يملأ جرة ذهبية من الماء هناك، وكانت الجوقة تكرر الكلمات: "تستقون مياهًا بفرح من ينابيع الخلاص". ثم كان الموكب يصعد إلى الهيكل من خلال الباب الذي يُدعى باب الماء.</w:t>
      </w:r>
    </w:p>
    <w:p>
      <w:pPr>
        <w:bidi/>
      </w:pPr>
      <w:r>
        <w:rPr>
          <w:rtl/>
          <w:cs/>
          <w:lang w:val="ar_AE" w:bidi="ar_AE"/>
        </w:rPr>
      </w:r>
      <w:r>
        <w:rPr>
          <w:rtl/>
          <w:cs/>
          <w:lang w:val="ar_AE" w:bidi="ar_AE"/>
        </w:rPr>
        <w:t>وكان الكاهن يصعد إلى سطح مرتفع نحو المذبح ويسكب الماء في قمع فضي يتدفق من خلاله إلى الأرض. وربما كان عند هذه المرحلة قد وقف يسوع وأصدر تصريحًا علنيًا. وقد استخدم يسوع العطش الجسدي ليُشير إلى العطش الروحي. فقال يسوع: "إن عطش أحد، فليأت إليّ فيشرب. وكل من يؤمن بي. كما هو مكتوب في الكتب المُقدَّسة، تجري من بطنه أنهار ماء حي". وعلى الأرجح، كان يسوع يقول إن أي شخص يريد أن يعرف المزيد عن الله يمكن أن يأتي إليه، وهو سيوفر ما يلزمه كي يؤمن، تمامًا كما يوفر الماء ما يلزم للشخص العطشان. ثم يبدو أن يسوع كان يقول إنه عندما يؤمن الناس بيسوع، فإنهم يصبحون أيضًا مصدرًا للماء الذي يعطي الحياة للآخرين. ويقول يسوع إن الكتب المُقَدَّسة اليهودية تشرح هذا، مع أنه لا يخبرنا أين يمكننا أن نجد هذه المعلومات في الكتب المُقَدَّسة. ويعتقد بعض علماء الكتاب المُقدَّس أن الماء الذي يجلب الحياة سيتدفق من يسوع نفسه. ومع ذلك، فإننا نعلم أن كل شخص يؤمن بيسوع له روح الله القدوس، لذلك فمن الممكن أن يكون الماء الذي يحمل الحياة يتدفق من المؤمنين، لأنهم يؤمنون بيسوع ولهم روح الله.</w:t>
      </w:r>
    </w:p>
    <w:p>
      <w:pPr>
        <w:bidi/>
      </w:pPr>
      <w:r>
        <w:rPr>
          <w:rtl/>
          <w:cs/>
          <w:lang w:val="ar_AE" w:bidi="ar_AE"/>
        </w:rPr>
      </w:r>
      <w:r>
        <w:rPr>
          <w:rtl/>
          <w:cs/>
          <w:lang w:val="ar_AE" w:bidi="ar_AE"/>
        </w:rPr>
        <w:t>توقفوا هنا وناقشوا كمجموعة: تحدثوا عن وقت كان فيه مُعلِّم محترم في ثقافتكم قد أعطى وعدًا علنيًا خلال عيد ثقافي أو ديني. (توقَّفوا هنا عن سماع التسجيل الصوتي)</w:t>
      </w:r>
    </w:p>
    <w:p>
      <w:pPr>
        <w:bidi/>
      </w:pPr>
      <w:r>
        <w:rPr>
          <w:rtl/>
          <w:cs/>
          <w:lang w:val="ar_AE" w:bidi="ar_AE"/>
        </w:rPr>
      </w:r>
      <w:r>
        <w:rPr>
          <w:rtl/>
          <w:cs/>
          <w:lang w:val="ar_AE" w:bidi="ar_AE"/>
        </w:rPr>
        <w:t>والآن يعطينا يوحنا تفسيرًا لما كان يقوله يسوع. إذًا، عندما تحدث يسوع عن الماء الحي، فهو كان يتحدث عن روح الله القدوس الذي كان سيناله لاحقًا الذين يؤمنون به أو يثقون به. ففي ذلك الوقت، لم يكن يسوع قد أعطى روح الله بعد لأن يسوع لم يكن قد عاد إلى السماء ليأخذ المجد أو الإكرام من الله الآب.</w:t>
      </w:r>
    </w:p>
    <w:p>
      <w:pPr>
        <w:bidi/>
      </w:pPr>
      <w:r>
        <w:rPr>
          <w:rtl/>
          <w:cs/>
          <w:lang w:val="ar_AE" w:bidi="ar_AE"/>
        </w:rPr>
      </w:r>
      <w:r>
        <w:rPr>
          <w:rtl/>
          <w:cs/>
          <w:lang w:val="ar_AE" w:bidi="ar_AE"/>
        </w:rPr>
        <w:t>وعندما سمع الناس كلمات يسوع، بدأ بعضهم يقولون: "لابد أن يسوع هو النبي الذي كتب عنه موسى منذ زمن بعيد." وقال بعض الناس: "لابد أن يسوع هو المسيَّا، أي المخلّص الموعود!" لكن آخرين لم يوافقوا وقالوا: "كيف يمكن أن يأتي المسيَّا من منطقة الجليل؟ أما لستم تعلمون أن الكتب المُقَدَّسة تقول أن المسيَّا سيكون من نسل الملك داود، وأنه سيكون من بيت لحم، قرية داود أو مدينته؟" وقد تنبأ نبي يهودي قبل يسوع بسنوات عديدة أن المسيَّا سيولد في بيت لحم. وهؤلاء الناس مندهشون، لأنهم يعرفون فقط أن يسوع هو من الجليل. ولم يدركوا أن يسوع كان في الواقع قد وُلد في بيت لحم وأنه من نسل الملك داود!</w:t>
      </w:r>
    </w:p>
    <w:p>
      <w:pPr>
        <w:bidi/>
      </w:pPr>
      <w:r>
        <w:rPr>
          <w:rtl/>
          <w:cs/>
          <w:lang w:val="ar_AE" w:bidi="ar_AE"/>
        </w:rPr>
      </w:r>
      <w:r>
        <w:rPr>
          <w:rtl/>
          <w:cs/>
          <w:lang w:val="ar_AE" w:bidi="ar_AE"/>
        </w:rPr>
        <w:t xml:space="preserve">توقفوا هنا واعرضوا خريطة </w:t>
      </w:r>
      <w:r>
        <w:rPr>
          <w:rtl/>
          <w:cs/>
          <w:lang w:val="ar_AE" w:bidi="ar_AE"/>
        </w:rPr>
        <w:t>الجليل وبيت لحم</w:t>
      </w:r>
      <w:r>
        <w:rPr>
          <w:rtl/>
          <w:cs/>
          <w:lang w:val="ar_AE" w:bidi="ar_AE"/>
        </w:rPr>
        <w:t>. (توقَّفوا هنا عن سماع التسجيل الصوتي)</w:t>
      </w:r>
    </w:p>
    <w:p>
      <w:pPr>
        <w:bidi/>
      </w:pPr>
      <w:r>
        <w:rPr>
          <w:rtl/>
          <w:cs/>
          <w:lang w:val="ar_AE" w:bidi="ar_AE"/>
        </w:rPr>
      </w:r>
      <w:r>
        <w:rPr>
          <w:rtl/>
          <w:cs/>
          <w:lang w:val="ar_AE" w:bidi="ar_AE"/>
        </w:rPr>
        <w:t>لذلك لم يكن بإمكان الناس أن يتفقوا مع بعضهم البعض بشأن يسوع. وبعض الناس أرادوا من السلطات أن تُمسك يسوع أو أن تقبض عليه، لكنهم لم يفعلوا شيئًا له. وهنا تُقسِّم كلمات يسوع الجمع. فكان هناك الذين قالوا إن يسوع هو النبي الذي كانوا يعتقدون أنه سيعد الطريق للمسيَّا. وقال البعض إن يسوع هو المسيَّا الذي كانوا ينتظرونه. وقال البعض الآخر إن يسوع لا يمكن أن يكون المسيَّا، لأنه جاء من الجليل وليس من بيت لحم، مدينة داود.</w:t>
      </w:r>
    </w:p>
    <w:p>
      <w:pPr>
        <w:bidi/>
      </w:pPr>
      <w:r>
        <w:rPr>
          <w:rtl/>
          <w:cs/>
          <w:lang w:val="ar_AE" w:bidi="ar_AE"/>
        </w:rPr>
      </w:r>
      <w:r>
        <w:rPr>
          <w:rtl/>
          <w:cs/>
          <w:lang w:val="ar_AE" w:bidi="ar_AE"/>
        </w:rPr>
        <w:t xml:space="preserve">توقفوا هنا واعرضوا خريطة </w:t>
      </w:r>
      <w:r>
        <w:rPr>
          <w:rtl/>
          <w:cs/>
          <w:lang w:val="ar_AE" w:bidi="ar_AE"/>
        </w:rPr>
        <w:t>الجليل</w:t>
      </w:r>
      <w:r>
        <w:rPr>
          <w:rtl/>
          <w:cs/>
          <w:lang w:val="ar_AE" w:bidi="ar_AE"/>
        </w:rPr>
        <w:t>. (توقَّفوا هنا عن سماع التسجيل الصوتي)</w:t>
      </w:r>
    </w:p>
    <w:p>
      <w:pPr>
        <w:bidi/>
      </w:pPr>
      <w:r>
        <w:rPr>
          <w:rtl/>
          <w:cs/>
          <w:lang w:val="ar_AE" w:bidi="ar_AE"/>
        </w:rPr>
      </w:r>
      <w:r>
        <w:rPr>
          <w:rtl/>
          <w:cs/>
          <w:lang w:val="ar_AE" w:bidi="ar_AE"/>
        </w:rPr>
        <w:t>ولم يكن هؤلاء الناس يعرفون قصة ميلاده. وهؤلاء كانوا الناس الذين لم يؤمنوا أن يسوع هو المسيَّا. وكانوا يريدون أن يمنعوه من تعليم الناس عن طريق جعل الحراس يقبضون عليه. لكنهم لم يكونوا يريدون أن يقبضوا على يسوع هم أنفسهم، بل كانوا يريدون أن يقوم حراس الهيكل بالقبض عليه.</w:t>
      </w:r>
    </w:p>
    <w:p>
      <w:pPr>
        <w:bidi/>
      </w:pPr>
      <w:r>
        <w:rPr>
          <w:rtl/>
          <w:cs/>
          <w:lang w:val="ar_AE" w:bidi="ar_AE"/>
        </w:rPr>
      </w:r>
      <w:r>
        <w:rPr>
          <w:rtl/>
          <w:cs/>
          <w:lang w:val="ar_AE" w:bidi="ar_AE"/>
        </w:rPr>
        <w:t>توقفوا هنا وناقشوا كمجموعة: تحدثوا عن الأوقات في ثقافتكم عندما يُحقق فيها أحدهم وعدًا. ومع ذلك، فإن هذا الوعد، الذي كان ينبغي أن يكون شيئًا جيدًا، تسبب في الخلاف والانقسام بين شعبك.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7 : 37 - 44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يَعِد يسوع الناس بالماء الحي.</w:t>
      </w:r>
    </w:p>
    <w:p>
      <w:pPr>
        <w:bidi/>
      </w:pPr>
      <w:r>
        <w:rPr>
          <w:rtl/>
          <w:cs/>
          <w:lang w:val="ar_AE" w:bidi="ar_AE"/>
        </w:rPr>
      </w:r>
      <w:r>
        <w:rPr>
          <w:b/>
          <w:rtl/>
          <w:cs/>
          <w:lang w:val="ar_AE" w:bidi="ar_AE"/>
        </w:rPr>
        <w:t>وفي المشهد الثاني:</w:t>
      </w:r>
      <w:r>
        <w:rPr>
          <w:rtl/>
          <w:cs/>
          <w:lang w:val="ar_AE" w:bidi="ar_AE"/>
        </w:rPr>
        <w:t xml:space="preserve"> كان الناس منقسمين بشأن من يكون يسوع حقًا.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المقاطع السابقة، يخبرنا يوحنا أن الناس في أورشليم كانوا يتساءلون عما إذا كان يسوع هو المسيَّا. والآن، اليوم الأخير من العيد هو اليوم الأكثر أهمية في عيد المظال، أو العُرش. من المهم أن نتذكّر أنه خلال عيد المظال، كان الشعب اليهودي يتذكر كيف كان الله يُدبِّر ما يحتاجونه. فقد أعطاهم الله الماء في الماضي واستمر في ذلك. لذلك قام يسوع ونادى بصوت عال: "إن عطش أحد فليأتي إليّ ويشرب، من يؤمن بي كما هو مكتوب في الكتب المُقدَّسة: تجري من داخله مياه تأتي بالحياة". ويستخدم يسوع هنا لغة تصويرية. فيقول يسوع إن الماء مثل حياة كاملة تستمر إلى الأبد مع الله. ويشبِّه يسوع العطش للماء بالرغبة في معرفة الله وأن تكون للشخص حياة للأبد مع الله.</w:t>
      </w:r>
    </w:p>
    <w:p>
      <w:pPr>
        <w:bidi/>
      </w:pPr>
      <w:r>
        <w:rPr>
          <w:rtl/>
          <w:cs/>
          <w:lang w:val="ar_AE" w:bidi="ar_AE"/>
        </w:rPr>
      </w:r>
      <w:r>
        <w:rPr>
          <w:rtl/>
          <w:cs/>
          <w:lang w:val="ar_AE" w:bidi="ar_AE"/>
        </w:rPr>
        <w:t>توقَّفوا هنا وناقشوا كمجموعة: اعثروا على أمثلة في لغتكم تُعبِّر عن الرغبة الشديدة للحصول على شيء ما. ربما يمكنكم أن تحكوا قصة عن شخص يريد المعرفة بشدة. ما هي الكلمات أو العبارات التي تستخدمونها للتحدث عن ذلك؟ (توقَّفوا هنا عن سماع التسجيل الصوتي)</w:t>
      </w:r>
    </w:p>
    <w:p>
      <w:pPr>
        <w:bidi/>
      </w:pPr>
      <w:r>
        <w:rPr>
          <w:rtl/>
          <w:cs/>
          <w:lang w:val="ar_AE" w:bidi="ar_AE"/>
        </w:rPr>
      </w:r>
      <w:r>
        <w:rPr>
          <w:rtl/>
          <w:cs/>
          <w:lang w:val="ar_AE" w:bidi="ar_AE"/>
        </w:rPr>
        <w:t>والآن فقد تحدَّث يسوع عن الماء الحي. وهو كان يتحدث عن روح الله القدوس الذي كان سيناله لاحقًا الذين يؤمنون أو يثقون به. ويقول يسوع إن الماء الحيّ سيفيض من الذين يؤمنون ويشربون من الماء الذي يعطيه يسوع. وهذا يعني أن الناس سينالون الروح القدس، وأن الروح القدس سيؤثر على كيفية معاملتهم للآخرين. ويقول يسوع إن الماء الحيّ سيفيض من قلوبهم. والقلب هنا يشير إلى المكان الذي توجد فيه المشاعر والنوايا في الشخص.</w:t>
      </w:r>
    </w:p>
    <w:p>
      <w:pPr>
        <w:bidi/>
      </w:pPr>
      <w:r>
        <w:rPr>
          <w:rtl/>
          <w:cs/>
          <w:lang w:val="ar_AE" w:bidi="ar_AE"/>
        </w:rPr>
      </w:r>
      <w:r>
        <w:rPr>
          <w:rtl/>
          <w:cs/>
          <w:lang w:val="ar_AE" w:bidi="ar_AE"/>
        </w:rPr>
        <w:t>توقّفوا هنا وناقشوا كفريق: كيف تتحدثون عن الأجزاء الداخلية للشخص - عن أفكاره وعواطفه؟ (توقَّفوا هنا عن سماع التسجيل الصوتي)</w:t>
      </w:r>
    </w:p>
    <w:p>
      <w:pPr>
        <w:bidi/>
      </w:pPr>
      <w:r>
        <w:rPr>
          <w:rtl/>
          <w:cs/>
          <w:lang w:val="ar_AE" w:bidi="ar_AE"/>
        </w:rPr>
      </w:r>
      <w:r>
        <w:rPr>
          <w:rtl/>
          <w:cs/>
          <w:lang w:val="ar_AE" w:bidi="ar_AE"/>
        </w:rPr>
        <w:t>ويعطى يوحنا الآن للقارئ معلومات إضافية عمّا يرمز إليه الماء الحي، حتى يفهموا ما قاله يسوع. ويعطينا يوحنا أيضًا المزيد من التفسير عن الروح القدس. ففي ذلك الوقت، لم يكن يسوع قد أعطى روح الله بعد لأن يسوع لم يكن قد عاد إلى السماء ليأخذ المجد من الله الآب.</w:t>
      </w:r>
    </w:p>
    <w:p>
      <w:pPr>
        <w:bidi/>
      </w:pPr>
      <w:r>
        <w:rPr>
          <w:rtl/>
          <w:cs/>
          <w:lang w:val="ar_AE" w:bidi="ar_AE"/>
        </w:rPr>
      </w:r>
      <w:r>
        <w:rPr>
          <w:rtl/>
          <w:cs/>
          <w:lang w:val="ar_AE" w:bidi="ar_AE"/>
        </w:rPr>
        <w:t xml:space="preserve">في المشهد الثاني، عندما سمع الناس كلماته، بدأ بعضهم يقولون: "لابد أن يسوع هو النبي الذي كتب عنه موسى منذ زمن بعيد". ومن المهم أن نتذكّر أن بعض المؤمنين كانوا يؤمنون بالحقائق عن من كان يسوع باعتباره المسيّا وعما فعله. لكن آخرين لم يوافقوا وقالوا: "كيف يمكن أن يأتي المسيَّا من منطقة الجليل؟ أما لستم تعلمون أن الكتب المُقَدَّسة تقول أن المسيَّا سيكون من نسل الملك داود، وأنه سيكون من بيت لحم، قرية داود أو مدينته؟" وكان الناس يتوقعون أن تكون الإجابة على هذه الأسئلة "نعم". وكان الناس متفاجئين، لأنهم يظنون أن يسوع ليس من نسل الملك داود وأنه ليس من بيت لحم، وبالتالي لا يمكن أن يكون المسيَّا. لم تكن لديهم معلومات كاملة عن يسوع. لذلك لم يكن بإمكان الناس أن يتفقوا مع بعضهم البعض بشأن يسوع. وبعض الناس أرادوا من السلطات أن تُمسك يسوع أو أن تقبض عليه، لكنهم لم يفعلوا شيئًا له. ولم يكن كل اليهود يفهمون الكتب المقدسة بنفس الطريقة.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7 : 37 - 44 من الترجمة الأكثر فهمًا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يَعِد يسوع الناس بالماء الحي.</w:t>
      </w:r>
    </w:p>
    <w:p>
      <w:pPr>
        <w:bidi/>
      </w:pPr>
      <w:r>
        <w:rPr>
          <w:rtl/>
          <w:cs/>
          <w:lang w:val="ar_AE" w:bidi="ar_AE"/>
        </w:rPr>
      </w:r>
      <w:r>
        <w:rPr>
          <w:b/>
          <w:rtl/>
          <w:cs/>
          <w:lang w:val="ar_AE" w:bidi="ar_AE"/>
        </w:rPr>
        <w:t>وفي المشهد الثاني:</w:t>
      </w:r>
      <w:r>
        <w:rPr>
          <w:rtl/>
          <w:cs/>
          <w:lang w:val="ar_AE" w:bidi="ar_AE"/>
        </w:rPr>
        <w:t xml:space="preserve"> كان الناس منقسمين بشأن من يكون يسوع حقًا.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المقطع السابق، كان الناس في أورشليم متحيرين ما إذا كان يسوع هو المسيَّا أم لا. والآن هو اليوم الأخير من العيد وهو اليوم الأكثر أهمية في عيد المظال، أو الخيام. فوقف يسوع ونادى علنًا: "إن عطش أحد، فليأتي إليّ ويشرب. وكل من يؤمن بي. كما هو مكتوب في الكتب المُقدَّسة: "تجري من بطنه أنهار ماء تأتي بالحياة".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الشخص الذي يؤدي دور يسوع: "كيف تشعر أو بماذا تفكر؟" قد تسمعون عبارات مثل: هذا كان الوعد الذي أعطاه الله للناس، والآن حان الوقت ليؤمنوا بي ويستجيبوا لرسالتي. ولعل الذين آمنوا سيشجعون الآخرين على أن يؤمنوا بي أيضًا".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يعطينا يوحنا معلومات إضافية. وهو يقول أنه عندما كان يسوع يتحدث عن الماء الحي، فإنه كان يتحدث عن روح الله الذي كان سيناله لاحقًا الذين يؤمنون به أو يثقون به. وفي ذلك الوقت، لم يكن روح الله قد أُعطى بعد لأن يسوع لم يكن قد عاد إلى السماء ليأخذ المجد من الله الآب.</w:t>
      </w:r>
    </w:p>
    <w:p>
      <w:pPr>
        <w:bidi/>
      </w:pPr>
      <w:r>
        <w:rPr>
          <w:rtl/>
          <w:cs/>
          <w:lang w:val="ar_AE" w:bidi="ar_AE"/>
        </w:rPr>
      </w:r>
      <w:r>
        <w:rPr>
          <w:rtl/>
          <w:cs/>
          <w:lang w:val="ar_AE" w:bidi="ar_AE"/>
        </w:rPr>
        <w:t xml:space="preserve">في المشهد الثاني، عندما سمع الناس كلماته، بدأ بعضهم يقولون: "لابد أن يسوع هو النبي الذي كتب عنه موسى منذ زمن بعيد". لكن آخرين لم يوافقوا وقالوا: "كيف يمكن أن يأتي المسيَّا أو المسيح من منطقة الجليل؟ أما لستم تعلمون أن الكتب المُقَدَّسة تقول أن المسيَّا سيكون من نسل الملك داود، وأنه سيكون من بيت لحم، قرية داود أو مدينته؟" لذلك لم يكن بإمكان الناس أن يتفقوا مع بعضهم البعض بشأن يسوع. فبعض الناس أرادوا أن يمسكوا يسوع أو أن يتم القبض عليه، لكنهم لم يفعلوا شيئًا له.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 الشخص الذي يؤدي دور يسوع: "كيف تشعر أو بماذا تفكر؟" قد تسمعون عبارات مثل: "أنا سعيد وفرح للغاية لأنني هنا لأدعو أي شخص وكل شخص يريد من الله أن يعطيه أو يعطيها حياة". </w:t>
      </w:r>
    </w:p>
    <w:p>
      <w:pPr>
        <w:pStyle w:val="ListBullet"/>
        <w:bidi/>
        <w:spacing w:line="240" w:lineRule="auto"/>
        <w:ind w:left="720"/>
      </w:pPr>
      <w:r>
        <w:rPr>
          <w:rtl/>
          <w:cs/>
          <w:lang w:val="ar_AE" w:bidi="ar_AE"/>
        </w:rPr>
      </w:r>
      <w:r>
        <w:rPr>
          <w:rtl/>
          <w:cs/>
          <w:lang w:val="ar_AE" w:bidi="ar_AE"/>
        </w:rPr>
        <w:t>أوقفوا التمثيل واسألوا الذين يجسّدون الجمع: "بماذا تشعرون أو تفكّرون؟" قد تسمعون عبارات مثل: "حسنًا، كما يمكنكم جميعًا أن تدركوا أن هناك خلافًا كبيرًا بيننا وهو ما تسبب بالفعل في الانقسام. نحن جميعًا بحاجة أن نصل إلى فهم ما الذي قالته الكتب المُقدَّسة عن المسيَّا. نحن مرتبكون وغاضبون من الآخرين الذين لم يتفقوا معنا".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7 : 37 - 44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اليوم الأخير من العيد هو اليوم الأكثر أهمية في </w:t>
      </w:r>
      <w:r>
        <w:rPr>
          <w:b/>
          <w:rtl/>
          <w:cs/>
          <w:lang w:val="ar_AE" w:bidi="ar_AE"/>
        </w:rPr>
        <w:t>عيد المظال</w:t>
      </w:r>
      <w:r>
        <w:rPr>
          <w:rtl/>
          <w:cs/>
          <w:lang w:val="ar_AE" w:bidi="ar_AE"/>
        </w:rPr>
        <w:t>. وهذا العيد يُدعى أيضًا عيد الخيام أو العُرش. وهو يُذكِّر اليهود كيف كانوا يعيشون في خيام خلال تجوالهم في البرية بعد أن أنقذهم الله من العبودية في مصر. ترجموا كلمة "</w:t>
      </w:r>
      <w:r>
        <w:rPr>
          <w:b/>
          <w:rtl/>
          <w:cs/>
          <w:lang w:val="ar_AE" w:bidi="ar_AE"/>
        </w:rPr>
        <w:t>عيد</w:t>
      </w:r>
      <w:r>
        <w:rPr>
          <w:rtl/>
          <w:cs/>
          <w:lang w:val="ar_AE" w:bidi="ar_AE"/>
        </w:rPr>
        <w:t xml:space="preserve">" بالطريقة عينها كما فعلتم في المقاطع السابقة. في هذا المقطع، لا يُعطى الاسم الكامل – عيد المظال. يمكنكم أن تقولوا فقط العيد، أو أن تقولوا الاسم الكامل للعيد. ومصطلح </w:t>
      </w:r>
      <w:r>
        <w:rPr>
          <w:rtl/>
          <w:cs/>
          <w:lang w:val="ar_AE" w:bidi="ar_AE"/>
        </w:rPr>
        <w:t>عيد المظال</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توقفوا هنا وتَناقشوا بخصوص أي كلمة ستستخدمونها للإشارة إلى </w:t>
      </w:r>
      <w:r>
        <w:rPr>
          <w:b/>
          <w:rtl/>
          <w:cs/>
          <w:lang w:val="ar_AE" w:bidi="ar_AE"/>
        </w:rPr>
        <w:t>العيد</w:t>
      </w:r>
      <w:r>
        <w:rPr>
          <w:rtl/>
          <w:cs/>
          <w:lang w:val="ar_AE" w:bidi="ar_AE"/>
        </w:rPr>
        <w:t>. (توقَّفوا هنا عن سماع التسجيل الصوتي)</w:t>
      </w:r>
    </w:p>
    <w:p>
      <w:pPr>
        <w:bidi/>
      </w:pPr>
      <w:r>
        <w:rPr>
          <w:rtl/>
          <w:cs/>
          <w:lang w:val="ar_AE" w:bidi="ar_AE"/>
        </w:rPr>
      </w:r>
      <w:r>
        <w:rPr>
          <w:rtl/>
          <w:cs/>
          <w:lang w:val="ar_AE" w:bidi="ar_AE"/>
        </w:rPr>
        <w:t xml:space="preserve">فوقف يسوع ونادى عاليًا: "إن عطش أحد، فليأتي إليّ ويشرب. وكل من يؤمن بي. كما هو مكتوب في </w:t>
      </w:r>
      <w:r>
        <w:rPr>
          <w:b/>
          <w:rtl/>
          <w:cs/>
          <w:lang w:val="ar_AE" w:bidi="ar_AE"/>
        </w:rPr>
        <w:t>الكتب المُقدَّسة</w:t>
      </w:r>
      <w:r>
        <w:rPr>
          <w:rtl/>
          <w:cs/>
          <w:lang w:val="ar_AE" w:bidi="ar_AE"/>
        </w:rPr>
        <w:t xml:space="preserve">: "تجري من بطنه أنهار ماء تأتي بالحياة". ترجِموا مصطلح "الكتب المقدسة" كما ترجمتموه في مقاطع سابقة، وتذكَّروا أنَّ مصطلح </w:t>
      </w:r>
      <w:r>
        <w:rPr>
          <w:rtl/>
          <w:cs/>
          <w:lang w:val="ar_AE" w:bidi="ar_AE"/>
        </w:rPr>
        <w:t>الكتب المقدسة</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إذن، عندما تحدث يسوع عن الماء الحي، فهو كان يتحدث عن </w:t>
      </w:r>
      <w:r>
        <w:rPr>
          <w:b/>
          <w:rtl/>
          <w:cs/>
          <w:lang w:val="ar_AE" w:bidi="ar_AE"/>
        </w:rPr>
        <w:t>روح الله القدوس</w:t>
      </w:r>
      <w:r>
        <w:rPr>
          <w:rtl/>
          <w:cs/>
          <w:lang w:val="ar_AE" w:bidi="ar_AE"/>
        </w:rPr>
        <w:t xml:space="preserve"> الذي كان سيناله لاحقًا الذين يؤمنون به أو يثقون به. والروح القدس هو روح الله، الذي يهبه للناس ليمنحهم حضوره، وحكمته، وسلطانه، وقوته. وفي هذا المقطع، يُدعى الروح القدس ببساطة "الروح". استخدموا كلمة الروح نفسها التي استخدمتموها في الفقرات السابقة، وتذكروا أن مصطلح </w:t>
      </w:r>
      <w:r>
        <w:rPr>
          <w:rtl/>
          <w:cs/>
          <w:lang w:val="ar_AE" w:bidi="ar_AE"/>
        </w:rPr>
        <w:t>الروح القدس</w:t>
      </w:r>
      <w:r>
        <w:rPr>
          <w:rtl/>
          <w:cs/>
          <w:lang w:val="ar_AE" w:bidi="ar_AE"/>
        </w:rPr>
        <w:t xml:space="preserve"> موجود في قاموس الكلمات الرئيسية. ويمكنكم أن تقولوا الروح أو الروح القدس في ترجمتكم.</w:t>
      </w:r>
    </w:p>
    <w:p>
      <w:pPr>
        <w:bidi/>
      </w:pPr>
      <w:r>
        <w:rPr>
          <w:rtl/>
          <w:cs/>
          <w:lang w:val="ar_AE" w:bidi="ar_AE"/>
        </w:rPr>
      </w:r>
      <w:r>
        <w:rPr>
          <w:rtl/>
          <w:cs/>
          <w:lang w:val="ar_AE" w:bidi="ar_AE"/>
        </w:rPr>
        <w:t xml:space="preserve">وفي ذلك الوقت، لم يكن روح الله قد أُعطى بعد لأن يسوع لم يكن قد عاد إلى السماء ليأخذ </w:t>
      </w:r>
      <w:r>
        <w:rPr>
          <w:b/>
          <w:rtl/>
          <w:cs/>
          <w:lang w:val="ar_AE" w:bidi="ar_AE"/>
        </w:rPr>
        <w:t>المجد</w:t>
      </w:r>
      <w:r>
        <w:rPr>
          <w:rtl/>
          <w:cs/>
          <w:lang w:val="ar_AE" w:bidi="ar_AE"/>
        </w:rPr>
        <w:t xml:space="preserve"> من الله الآب. والمجد يشير إلى الكيفية التي يُظهر بها الله قوته وروعته، أو حضوره. ترجِموا كلمة "المجد" كما ترجمتموها في مقاطع سابقة، وتذكَّروا أنَّ </w:t>
      </w:r>
      <w:r>
        <w:rPr>
          <w:rtl/>
          <w:cs/>
          <w:lang w:val="ar_AE" w:bidi="ar_AE"/>
        </w:rPr>
        <w:t>المجد</w:t>
      </w:r>
      <w:r>
        <w:rPr>
          <w:rtl/>
          <w:cs/>
          <w:lang w:val="ar_AE" w:bidi="ar_AE"/>
        </w:rPr>
        <w:t xml:space="preserve"> تعبير موجود في قاموس الكلمات الرئيسية.</w:t>
      </w:r>
    </w:p>
    <w:p>
      <w:pPr>
        <w:bidi/>
      </w:pPr>
      <w:r>
        <w:rPr>
          <w:rtl/>
          <w:cs/>
          <w:lang w:val="ar_AE" w:bidi="ar_AE"/>
        </w:rPr>
      </w:r>
      <w:r>
        <w:rPr>
          <w:rtl/>
          <w:cs/>
          <w:lang w:val="ar_AE" w:bidi="ar_AE"/>
        </w:rPr>
        <w:t xml:space="preserve">وعندما سمع الناس كلماته، بدأ بعضهم يقولون: "لابد أن يسوع هو </w:t>
      </w:r>
      <w:r>
        <w:rPr>
          <w:b/>
          <w:rtl/>
          <w:cs/>
          <w:lang w:val="ar_AE" w:bidi="ar_AE"/>
        </w:rPr>
        <w:t>النبي</w:t>
      </w:r>
      <w:r>
        <w:rPr>
          <w:rtl/>
          <w:cs/>
          <w:lang w:val="ar_AE" w:bidi="ar_AE"/>
        </w:rPr>
        <w:t>". والنبي يتلقى دعوة ورسالة من الله ويأخذ رسالة الله هذه إلى الناس. وفي هذه الحالة، هذا هو النبي الخاص الذي تحدث عنه موسى. قد ترغبون في أن تُظهروا أن الناس يؤمنون بأن يسوع ليس مجرد أي نبي – إنه "</w:t>
      </w:r>
      <w:r>
        <w:rPr>
          <w:b/>
          <w:rtl/>
          <w:cs/>
          <w:lang w:val="ar_AE" w:bidi="ar_AE"/>
        </w:rPr>
        <w:t>النبي</w:t>
      </w:r>
      <w:r>
        <w:rPr>
          <w:rtl/>
          <w:cs/>
          <w:lang w:val="ar_AE" w:bidi="ar_AE"/>
        </w:rPr>
        <w:t xml:space="preserve">". وتذكروا أن كلمة </w:t>
      </w:r>
      <w:r>
        <w:rPr>
          <w:rtl/>
          <w:cs/>
          <w:lang w:val="ar_AE" w:bidi="ar_AE"/>
        </w:rPr>
        <w:t>نبي</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وقال الناس, "أما لستم تعلمون أن الكتب المُقَدَّسة تقول أن </w:t>
      </w:r>
      <w:r>
        <w:rPr>
          <w:b/>
          <w:rtl/>
          <w:cs/>
          <w:lang w:val="ar_AE" w:bidi="ar_AE"/>
        </w:rPr>
        <w:t>المسيَّا</w:t>
      </w:r>
      <w:r>
        <w:rPr>
          <w:rtl/>
          <w:cs/>
          <w:lang w:val="ar_AE" w:bidi="ar_AE"/>
        </w:rPr>
        <w:t xml:space="preserve"> سيكون من نسل الملك داود، وأنه سيكون من بيت لحم، قرية داود أو مدينته؟" والمسيّا، أو </w:t>
      </w:r>
      <w:r>
        <w:rPr>
          <w:rtl/>
          <w:cs/>
          <w:lang w:val="ar_AE" w:bidi="ar_AE"/>
        </w:rPr>
        <w:t>المسيح</w:t>
      </w:r>
      <w:r>
        <w:rPr>
          <w:rtl/>
          <w:cs/>
          <w:lang w:val="ar_AE" w:bidi="ar_AE"/>
        </w:rPr>
        <w:t xml:space="preserve">، هو شخص قد مسحه الله، أو عيّنه لمهمة خاصة. ترجِموا كلمة "مسيَّا" كما ترجمتموها في مقاطع سابقة، وتذكَّروا أنَّ كلمة </w:t>
      </w:r>
      <w:r>
        <w:rPr>
          <w:rtl/>
          <w:cs/>
          <w:lang w:val="ar_AE" w:bidi="ar_AE"/>
        </w:rPr>
        <w:t>مسيّا</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يستخدم هذا المقطع اسم داود دون لقب "ملك". يمكنكم أن تُضيفوا لقب "الملك داود" إذا كان من المفيد لجمهوركم أن يتذكروا أن الملك داود هو </w:t>
      </w:r>
      <w:r>
        <w:rPr>
          <w:rtl/>
          <w:cs/>
          <w:lang w:val="ar_AE" w:bidi="ar_AE"/>
        </w:rPr>
        <w:t>ملك</w:t>
      </w:r>
      <w:r>
        <w:rPr>
          <w:rtl/>
          <w:cs/>
          <w:lang w:val="ar_AE" w:bidi="ar_AE"/>
        </w:rPr>
        <w:t xml:space="preserve"> يهودي مشهور.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7:45–53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اسمعوا يوحنا 7: 45–53 وضعوه في قلوبكم.</w:t>
      </w:r>
    </w:p>
    <w:p>
      <w:pPr>
        <w:bidi/>
      </w:pPr>
      <w:r>
        <w:rPr>
          <w:rtl/>
          <w:cs/>
          <w:lang w:val="ar_AE" w:bidi="ar_AE"/>
        </w:rPr>
      </w:r>
      <w:r>
        <w:rPr>
          <w:rtl/>
          <w:cs/>
          <w:lang w:val="ar_AE" w:bidi="ar_AE"/>
        </w:rPr>
        <w:t>استمعوا ثلاث مرات إلى نسخة صوتية من يوحنا 7: 45–53،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7: 45–53 من الترجمة الأكثر فهمًا بالنسبة لكم.</w:t>
      </w:r>
    </w:p>
    <w:p>
      <w:pPr>
        <w:bidi/>
      </w:pPr>
      <w:r>
        <w:rPr>
          <w:rtl/>
          <w:cs/>
          <w:lang w:val="ar_AE" w:bidi="ar_AE"/>
        </w:rPr>
      </w:r>
      <w:r>
        <w:rPr>
          <w:rtl/>
          <w:cs/>
          <w:lang w:val="ar_AE" w:bidi="ar_AE"/>
        </w:rPr>
        <w:t>في المقطع السابق، حدث انشقاق في الجمع بشأن من هو يسوع. إذ ظن البعض أنه قد يكون هو المسيَّا، بينما قال آخرون إن هذا مستحيل لأن يسوع كان من الجليل. ثم جاء خدَّام الهيكل أو حرَّاسه إلى رؤساء الكهنة والفريسيين. تعني كلمة "رؤساء الكهنة" هنا الرؤساء الدينيين في إسرائيل الذين كانوا يقدمون ذبائح خاصة عن الشعب اليهودي. والفريسيون هم مجموعة من القادة الدينيين المكرَّسين لشريعة الله. وكانوا يعرفون جميع التقاليد الدينية، والشريعة، المكتوب منها والمنطوق. كما كانوا يحتقرون الأشخاص الذين لم يطيعوا جميع قوانينهم.</w:t>
      </w:r>
    </w:p>
    <w:p>
      <w:pPr>
        <w:bidi/>
      </w:pPr>
      <w:r>
        <w:rPr>
          <w:rtl/>
          <w:cs/>
          <w:lang w:val="ar_AE" w:bidi="ar_AE"/>
        </w:rPr>
      </w:r>
      <w:r>
        <w:rPr>
          <w:rtl/>
          <w:cs/>
          <w:lang w:val="ar_AE" w:bidi="ar_AE"/>
        </w:rPr>
        <w:t>ثم سأل القادة الدينيون خدام الهيكل أو حراسه لماذا لم يقبضوا على يسوع. فأجابوهم قائلين: لَمْ يَتَكَلَّمْ قَطُّ إِنْسَانٌ هَكَذَا مِثْلَ يسوع.</w:t>
      </w:r>
    </w:p>
    <w:p>
      <w:pPr>
        <w:bidi/>
      </w:pPr>
      <w:r>
        <w:rPr>
          <w:rtl/>
          <w:cs/>
          <w:lang w:val="ar_AE" w:bidi="ar_AE"/>
        </w:rPr>
      </w:r>
      <w:r>
        <w:rPr>
          <w:rtl/>
          <w:cs/>
          <w:lang w:val="ar_AE" w:bidi="ar_AE"/>
        </w:rPr>
        <w:t xml:space="preserve">"أَلَعَلَّكُمْ أَنْتُمْ أَيْضًا قد سمحتم ليسوع أن يخدعكم أو يضللكم!" أجاب الفريسيون. "أَلَعَلَّ أَحَدًا مِنَ ٱلرُّؤَسَاءِ أَوْ مِنَ ٱلْفَرِّيسِيِّينَ آمَنَ بِهِ؟ كلا! هذا الجمع لا يعرف شيئًا عن الناموس. فقال الفريسيون: "هذا الجمع ملعون." وتحدى الفريسيون الحراس بطرحهم سؤالين. الأول: "أَلَعَلَّكُمْ أَنْتُمْ أَيْضًا قَدْ ضَلَلْتُمْ؟ إذ كان من المفترض أن يحمي الحراس مصالح الهيكل، بصفتهم الضباط المسؤولين عن أمن الهيكل. ولكنهم بتحدثهم خيرًا بشأن يسوع، كانوا يتصرفون تمامًا مثل الجمع. والسؤال الثاني هو: "أَلَعَلَّ أَحَدًا مِنَ ٱلرُّؤَسَاءِ أَوْ مِنَ ٱلْفَرِّيسِيِّينَ آمَنَ بِهِ؟ حيث كانت الإجابة المتوقعة هي "لا"، وعليه، فقد أخطأ الحراس، لأن القادة والفريسيين فقط هم من يقررون صحة العقيدة والممارسة. وهذا التصرف يفسر سبب عدم رضاء القادة الدينيين عن عامة الشعب، الذين اعترفوا بكون يسوع هو المسيَّا. ثم استنتج الفريسيون أن خدام الهيكل أو حراسه يستحقوا الإحتقار تمامًا مثل الجمع الذي لا يعرف شيئًا عن الناموس. فقد كان يظن الفريسيون أن الذين لم يدرسوا الشريعة، لا يعرفون شيئًا عن الله، وبالتالي، فإنهم ملعونون. </w:t>
      </w:r>
    </w:p>
    <w:p>
      <w:pPr>
        <w:bidi/>
      </w:pPr>
      <w:r>
        <w:rPr>
          <w:rtl/>
          <w:cs/>
          <w:lang w:val="ar_AE" w:bidi="ar_AE"/>
        </w:rPr>
      </w:r>
      <w:r>
        <w:rPr>
          <w:rtl/>
          <w:cs/>
          <w:lang w:val="ar_AE" w:bidi="ar_AE"/>
        </w:rPr>
        <w:t>توقَّفوا هنا وناقشوا هذه الأسئلة كمجموعة: في ثقافتكم، كيف يكون رد فعل الزعماء التقليديين أو الحكام حين يرسلون حراسهم أو خدامهم لإتمام مهمة ما لكنهم يفشلون؟ وكيف يكون رد فعل الناس الذين يُفترض أن يتبعوا القادة في مجتمعكم عندما يُبلَّغون بأمر غير متوقع؟ (توقَّفوا هنا عن سماع التسجيل الصوتي)</w:t>
      </w:r>
    </w:p>
    <w:p>
      <w:pPr>
        <w:bidi/>
      </w:pPr>
      <w:r>
        <w:rPr>
          <w:rtl/>
          <w:cs/>
          <w:lang w:val="ar_AE" w:bidi="ar_AE"/>
        </w:rPr>
      </w:r>
      <w:r>
        <w:rPr>
          <w:rtl/>
          <w:cs/>
          <w:lang w:val="ar_AE" w:bidi="ar_AE"/>
        </w:rPr>
        <w:t xml:space="preserve">اعترض نيقوديموس، الذي كان قد جاء إلى يسوع في وقت سابق، وهو أحد القادة الدينيين، على القادة الدينيين الآخرين قائلًا: "أَلَعَلَّ نَامُوسَنَا يَدِينُ إِنْسَانًا لَمْ يَسْمَعْ مِنْهُ أَوَّلًا وَيَعْرِفْ مَاذَا فَعَلَ؟ وقد كان سؤال نيقوديموس يهدف إلى حثّ زملائه الفريسيين على التفكير بعناية. إذ لم يكن الناموس يسمح لأحد أن يدين شخصًا ما دون إتاحة الفرصة له للدفاع عن نفسه، لكن الفريسيين لم يأخذوا ذلك بعين الاعتبار. فإنهم كانوا قد حسموا أمرهم بالفعل. وبدلًا من الإهتمام بسؤال نيقوديموس، سخروا منه. إذ كانوا يعرفون أنه من اليهودية، لكنهم كانوا يلمِّحون إلى أنه من المستحيل أن ينخدع أي شخص من اليهودية بيسوع. لذا قالوا له: "أَلَعَلَّكَ أَنْتَ أَيْضًا مِنَ ٱلْجَلِيلِ؟ لكنك إن قرأت الكتب المقدسة بعناية فسوف تتعلم أنه لا ينبغي أن تتوقع أن يقوم نبيّ من الجليل". النبي هو المُرسل من الله، وهو يعلم أن مهمته الأكثر أهمية هي أن يوصل كلمة الله أو رسالته إلى الناس. والجليل هي منطقة أو مقاطعة في شمال إسرائيل. كان القادة الدينيون يقولون إن أهل الجليل ليسوا من نوعية الشعوب التي تُخرِج الأنبياء، إذ كانت الجليل منطقة غير مهمة في إسرائيل، ولم يكن القادة الدينيون ينظرون إلى أهل الجليل على أنهم أذكياء أو ذوي شأن. وكان أهل يهوذا يعتقدون أنهم أكثر ذكاء وأعلى شأنًا من أي شخص من الجليل. وعلى الأرجح، لم يكن الفريسيون ينكرون خروج أي نبي سابقًا من الجليل، وإنما كانوا فقط يعتقدون أن أي شخص من الجليل ليس لديه شيء ذات أهمية ليقوله. ولم يجيب نيقوديموس. فإما لأنه لم يُمنح فرصة للرد عليهم، أو لأنه قرر أن يبقى صامتًا. وربما لم يكن يريد أن يرتاب زملاؤه بسبب معارضته المستمرة لخططهم. وعندما انتهوا من حديثهم، مضى كل واحد من رؤساء اليهود إلى بيته. </w:t>
      </w:r>
    </w:p>
    <w:p>
      <w:pPr>
        <w:bidi/>
      </w:pPr>
      <w:r>
        <w:rPr>
          <w:rtl/>
          <w:cs/>
          <w:lang w:val="ar_AE" w:bidi="ar_AE"/>
        </w:rPr>
      </w:r>
      <w:r>
        <w:rPr>
          <w:rtl/>
          <w:cs/>
          <w:lang w:val="ar_AE" w:bidi="ar_AE"/>
        </w:rPr>
        <w:t xml:space="preserve">توقَّفوا هنا وشاهدوا موقع </w:t>
      </w:r>
      <w:r>
        <w:rPr>
          <w:rtl/>
          <w:cs/>
          <w:lang w:val="ar_AE" w:bidi="ar_AE"/>
        </w:rPr>
        <w:t>الجليل على الخريطة بالنسبة إلى أورشليم</w:t>
      </w:r>
      <w:r>
        <w:rPr>
          <w:rtl/>
          <w:cs/>
          <w:lang w:val="ar_AE" w:bidi="ar_AE"/>
        </w:rPr>
        <w:t>. (توقَّفوا هنا عن سماع التسجيل الصوتي)</w:t>
      </w:r>
    </w:p>
    <w:p>
      <w:pPr>
        <w:bidi/>
      </w:pPr>
      <w:r>
        <w:rPr>
          <w:rtl/>
          <w:cs/>
          <w:lang w:val="ar_AE" w:bidi="ar_AE"/>
        </w:rPr>
      </w:r>
      <w:r>
        <w:rPr>
          <w:rtl/>
          <w:cs/>
          <w:lang w:val="ar_AE" w:bidi="ar_AE"/>
        </w:rPr>
        <w:t>توقَّفوا هنا واحكوا قصة عن وقت أعرض فيه أحدهم عن فعل الصواب ليغطي على مخططاته الشريرة.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7: 45–53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سأل رؤساء الكهنة والفريسيون خدام الهيكل أو حراسه لماذا لم يقبضوا على يسوع.</w:t>
      </w:r>
    </w:p>
    <w:p>
      <w:pPr>
        <w:bidi/>
      </w:pPr>
      <w:r>
        <w:rPr>
          <w:rtl/>
          <w:cs/>
          <w:lang w:val="ar_AE" w:bidi="ar_AE"/>
        </w:rPr>
      </w:r>
      <w:r>
        <w:rPr>
          <w:b/>
          <w:rtl/>
          <w:cs/>
          <w:lang w:val="ar_AE" w:bidi="ar_AE"/>
        </w:rPr>
        <w:t>في المشهد الثاني:</w:t>
      </w:r>
      <w:r>
        <w:rPr>
          <w:rtl/>
          <w:cs/>
          <w:lang w:val="ar_AE" w:bidi="ar_AE"/>
        </w:rPr>
        <w:t xml:space="preserve"> يعترض نيقوديموس على بعض من قادته الدينيين بشأن ما إذا كان الناموس يدين إنسانًا ما دون أن يسمح له بالدفاع عن نفسه.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خدام الهيكل</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نيقوديموس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في المشهد الأول، يذكر يوحنا أن خدام الهيكل، أو حراسه، قد جاءوا إلى رؤساء الكهنة والفريسيين. فسألهم القادة الدينيون لماذا لم يقبضوا على يسوع، فتكلم خدام الهيكل بالخير عن يسوع، ثم أجاب الفريسيون قائلين: "ألعله قد خدعكم أنتم أيضًا؟ "أَلَعَلَّ أَحَدًا مِنَ ٱلرُّؤَسَاءِ أَوْ مِنَ ٱلْفَرِّيسِيِّينَ آمَنَ بِهِ؟ وكان الفريسيون يتوقعون أن يجيبهم خدام الهيكل بالنفي. ثم قال الفريسيون إن الجمع في أورشليم لا يعرف شيئًا عن ناموس الله. وبالتالي، فإن هذا الجمع ملعون. لا تنسوا أن الفريسيين كانوا يظنون أنهم يفهمون أمور الله أفضل بكثير من اليهود العاديين، وأنهم كانوا يحتقرون الشعب اليهودي. من المهم أن نذكر أنه كان من المفترض أن يحمي خدام الهيكل أو حراسه مصالح الهيكل والقادة الدينيين، وبالتالي فإنهم كانوا يقاومون القادة الدينيين بتكلمهم بالخير عن يسوع. </w:t>
      </w:r>
    </w:p>
    <w:p>
      <w:pPr>
        <w:bidi/>
      </w:pPr>
      <w:r>
        <w:rPr>
          <w:rtl/>
          <w:cs/>
          <w:lang w:val="ar_AE" w:bidi="ar_AE"/>
        </w:rPr>
      </w:r>
      <w:r>
        <w:rPr>
          <w:rtl/>
          <w:cs/>
          <w:lang w:val="ar_AE" w:bidi="ar_AE"/>
        </w:rPr>
        <w:t xml:space="preserve">في المشهد الثاني، اعترض نيقوديموس، الذي كان قد جاء إلى يسوع في وقت سابق، وهو أحد القادة الدينيين، على القادة الدينيين الآخرين. قائلًا لهم: "أَلَعَلَّ نَامُوسَنَا يَدِينُ إِنْسَانًا لَمْ يَسْمَعْ مِنْهُ أَوَّلًا وَيَعْرِفْ مَاذَا فَعَلَ؟" فسخروا منه قائلين: "أَلَعَلَّكَ أَنْتَ أَيْضًا مِنَ ٱلْجَلِيلِ؟ لكنك إن قرأت الكتب المقدسة بعناية فسوف تتعلم أنه لا ينبغي أن تتوقع أن يقوم نبيّ من الجليل". ومن المهم أن نذكر أن نيقوديموس اعترض على الفريسيين بقوله أن الناموس لا يسمح لهم بأن يدينوا إنسانًا ما دون إتاحة الفرصة له للدفاع عن نفسه. ولم يمنح الفريسيون نيقوديموس فرصة للرد عليهم، لأنهم كانوا يظنون أنه سيعارض خططهم. وعندما انتهوا من حديثهم، مضى كل واحد من رؤساء اليهود إلى بيته.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7 : 45 - 53 من الترجمة الأكثر فهمًا بالنسبة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سأل رؤساء الكهنة والفريسيون خدام الهيكل أو حراسه لماذا لم يقبضوا على يسوع.</w:t>
      </w:r>
    </w:p>
    <w:p>
      <w:pPr>
        <w:bidi/>
      </w:pPr>
      <w:r>
        <w:rPr>
          <w:rtl/>
          <w:cs/>
          <w:lang w:val="ar_AE" w:bidi="ar_AE"/>
        </w:rPr>
      </w:r>
      <w:r>
        <w:rPr>
          <w:b/>
          <w:rtl/>
          <w:cs/>
          <w:lang w:val="ar_AE" w:bidi="ar_AE"/>
        </w:rPr>
        <w:t>في المشهد الثاني:</w:t>
      </w:r>
      <w:r>
        <w:rPr>
          <w:rtl/>
          <w:cs/>
          <w:lang w:val="ar_AE" w:bidi="ar_AE"/>
        </w:rPr>
        <w:t xml:space="preserve"> يتحدى نيقوديموس أعضاء من قادته الدينيين إذا كان الناموس يدين إنسانًا ما دون أن يسمح له بالدفاع عن نفسه.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نيقوديموس</w:t>
      </w:r>
    </w:p>
    <w:p>
      <w:pPr>
        <w:pStyle w:val="ListBullet"/>
        <w:bidi/>
        <w:spacing w:line="240" w:lineRule="auto"/>
        <w:ind w:left="720"/>
      </w:pPr>
      <w:r>
        <w:rPr>
          <w:rtl/>
          <w:cs/>
          <w:lang w:val="ar_AE" w:bidi="ar_AE"/>
        </w:rPr>
      </w:r>
      <w:r>
        <w:rPr>
          <w:rtl/>
          <w:cs/>
          <w:lang w:val="ar_AE" w:bidi="ar_AE"/>
        </w:rPr>
        <w:t>خدام الهيكل</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جاء خدام الهيكل، أو حراسه، إلى رؤساء الكهنة والفريسيين. فسألهم القادة الدينيون لماذا لم يقبضوا على يسوع. فأجابوهم قائلين: لَمْ يَتَكَلَّمْ قَطُّ إِنْسَانٌ هَكَذَا مِثْلَ يسوع.</w:t>
      </w:r>
    </w:p>
    <w:p>
      <w:pPr>
        <w:bidi/>
      </w:pPr>
      <w:r>
        <w:rPr>
          <w:rtl/>
          <w:cs/>
          <w:lang w:val="ar_AE" w:bidi="ar_AE"/>
        </w:rPr>
      </w:r>
      <w:r>
        <w:rPr>
          <w:rtl/>
          <w:cs/>
          <w:lang w:val="ar_AE" w:bidi="ar_AE"/>
        </w:rPr>
        <w:t xml:space="preserve">"أَلَعَلَّكُمْ أَنْتُمْ أَيْضًا قد سمحتم ليسوع أن يخدعكم أو يضللكم!" أجاب الفريسيون: "أَلَعَلَّ أَحَدًا مِنَ ٱلرُّؤَسَاءِ أَوْ مِنَ ٱلْفَرِّيسِيِّينَ آمَنَ بِهِ؟ كلا! هذا الجمع لا يعرف شيئًا عن الناموس. قال الفريسيون: "هذا الجمع ملعون،"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يؤدون دور خدام الهيكل: "بماذا تشعرون أو فيم تفكّرون؟" قد تسمعون عبارات مثل: "لقد دُهشنا حقًا عندما سمعنا يسوع يتكلم هكذا. يبدو أنه هو المسيَّا، لأنه كان يعرف الأسفار المقدسة حقًا".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الأشخاص الذين يُؤدون دور القادة الدينيين: "بماذا تشعرون أو فيم تفكّرون؟" قد تسمعون عبارات مثل: "لا نصدق أنكم، يا خدام الهيكل، الذي من المفترض أن تدافعوا عنَّا وعن الهيكل، قد خدعكم يسوع أيضًا".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اعترض نيقوديموس، الذي كان قد جاء إلى يسوع في وقت سابق، وهو أحد القادة الدينيين، على باقي القادة الدينيين قائلًا: "أَلَعَلَّ نَامُوسَنَا يَدِينُ إِنْسَانًا لَمْ يَسْمَعْ مِنْهُ أَوَّلًا وَيَعْرِفْ مَاذَا فَعَلَ؟" فسخروا منه قائلين: "أَلَعَلَّكَ أَنْتَ أَيْضًا مِنَ ٱلْجَلِيلِ؟ لكن إن قرأت الكتب المقدسة بعناية فسوف تتعلم ألا تتوقع أن يقوم نبيّ من الجليل". وعندما انتهوا من حديثهم، مضى كل واحد من رؤساء اليهود إلى بيته.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نيقوديموس: "بماذا تشعر أو فيم تفكر؟" قد تسمعون عبارات مثل: "لمجرد أنني اعترضتُ على زملائي بأن الناموس لا يسمح لأحد أن يدين إنسانًا دون إتاحة الفرصة له بالدفاع عن نفسه، أخذوا يسخرون مني!"</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القادة الدينيين: "بماذا تشعرون أو فيم تفكّرون؟" قد تسمعون عبارات مثل: "حسنًا! نحتاج فقط أن نصرف إنتباه زميلنا هذا؛ لأنه بدأ يشك في خططنا" </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7 : 45 - 53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جاء خدَّام </w:t>
      </w:r>
      <w:r>
        <w:rPr>
          <w:b/>
          <w:rtl/>
          <w:cs/>
          <w:lang w:val="ar_AE" w:bidi="ar_AE"/>
        </w:rPr>
        <w:t>الهيكل</w:t>
      </w:r>
      <w:r>
        <w:rPr>
          <w:rtl/>
          <w:cs/>
          <w:lang w:val="ar_AE" w:bidi="ar_AE"/>
        </w:rPr>
        <w:t xml:space="preserve"> أو حرَّاسه إلى رؤساء الكهنة والفريسيين. والهيكل هو الإسم المعتاد الذي يُطلق عادة على مكان العبادة حيث تُقدَّم الذبائح لتكريم إله الهيكل. ويمكن أن تُترجَم كلمة الهيكل إلى البيت الذي يسكن فيه الله في وسط شعبه. وقد كان الكهنة اليهود يقدمون الذبائح في الهيكل حتى يغفر الله خطايا الشعب، وأيضًا لتقديم الشكر لله. بُني الهيكل لكي يتمكَّن الناس من عبادة الله ويتمكَّن الكهنة المُعيَّنين من تقديم الذبائح له. ترجموا كلمة "هيكل" كما ترجمتموها في مقاطع سابقة، وتذكَّروا أنَّ كلمة </w:t>
      </w:r>
      <w:r>
        <w:rPr>
          <w:rtl/>
          <w:cs/>
          <w:lang w:val="ar_AE" w:bidi="ar_AE"/>
        </w:rPr>
        <w:t>هيكل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كان </w:t>
      </w:r>
      <w:r>
        <w:rPr>
          <w:b/>
          <w:rtl/>
          <w:cs/>
          <w:lang w:val="ar_AE" w:bidi="ar_AE"/>
        </w:rPr>
        <w:t>الكهنة</w:t>
      </w:r>
      <w:r>
        <w:rPr>
          <w:rtl/>
          <w:cs/>
          <w:lang w:val="ar_AE" w:bidi="ar_AE"/>
        </w:rPr>
        <w:t xml:space="preserve"> في الديانة اليهودية يَصلون الشعب بالله بتقديمهم الذبائح لله عنهم، وتعليمهم، والإهتمام بهيكل الله. فإن الكهنة كانوا يمثِّلون الله أمام شعبه، ويمثِّلون الشعب أمام الله. وكان رئيس الكهنة هو الذي يقود المحكمة الدينية اليهودية بأكملها. وقد كان رؤساء الكهنة هم كبار الكهنة الذين يساعدون في إدارة الهيكل في أورشليم، ترجِموا كلمة "رئيس الكهنة" كما ترجمتموها في مقاطع سابقة، وتذكَّروا أنَّ كلمة "</w:t>
      </w:r>
      <w:r>
        <w:rPr>
          <w:rtl/>
          <w:cs/>
          <w:lang w:val="ar_AE" w:bidi="ar_AE"/>
        </w:rPr>
        <w:t>كاهن</w:t>
      </w:r>
      <w:r>
        <w:rPr>
          <w:rtl/>
          <w:cs/>
          <w:lang w:val="ar_AE" w:bidi="ar_AE"/>
        </w:rPr>
        <w:t>" مذكورة في "قاموس الكلمات الرئيسية.</w:t>
      </w:r>
    </w:p>
    <w:p>
      <w:pPr>
        <w:bidi/>
      </w:pPr>
      <w:r>
        <w:rPr>
          <w:rtl/>
          <w:cs/>
          <w:lang w:val="ar_AE" w:bidi="ar_AE"/>
        </w:rPr>
      </w:r>
      <w:r>
        <w:rPr>
          <w:rtl/>
          <w:cs/>
          <w:lang w:val="ar_AE" w:bidi="ar_AE"/>
        </w:rPr>
        <w:t xml:space="preserve">اسم </w:t>
      </w:r>
      <w:r>
        <w:rPr>
          <w:b/>
          <w:rtl/>
          <w:cs/>
          <w:lang w:val="ar_AE" w:bidi="ar_AE"/>
        </w:rPr>
        <w:t>الفريسي</w:t>
      </w:r>
      <w:r>
        <w:rPr>
          <w:rtl/>
          <w:cs/>
          <w:lang w:val="ar_AE" w:bidi="ar_AE"/>
        </w:rPr>
        <w:t xml:space="preserve"> يعني المنفصل. إذ كان الفريسيون يعتقدون أنه لكي تكون بارًا أمام الله، يجب أنْ تنفصل عن الناس العاديين مُتَّبعًا مئات الشرائع عن كيف تكون طاهرًا. وكان الفريسيون أكثر الجماعات الدينية تأثيرًا في إسرائيل، وكان بعض الفريسيين معلّمين لناموس الله أيضًا. ترجموا كلمة "الفريسيين" بالطريقة نفسها التي استخدمتموها في المقاطع السابقة، وتذكّروا أن كلمة </w:t>
      </w:r>
      <w:r>
        <w:rPr>
          <w:rtl/>
          <w:cs/>
          <w:lang w:val="ar_AE" w:bidi="ar_AE"/>
        </w:rPr>
        <w:t>"الفريسيين"</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قال القادة الدينيون لنيقوديموس إنه لا ينبغي أن يتوقع أن يقوم </w:t>
      </w:r>
      <w:r>
        <w:rPr>
          <w:b/>
          <w:rtl/>
          <w:cs/>
          <w:lang w:val="ar_AE" w:bidi="ar_AE"/>
        </w:rPr>
        <w:t>نبي</w:t>
      </w:r>
      <w:r>
        <w:rPr>
          <w:rtl/>
          <w:cs/>
          <w:lang w:val="ar_AE" w:bidi="ar_AE"/>
        </w:rPr>
        <w:t xml:space="preserve"> من الجليل. والنبي يتلقى دعوة ورسالة من الله ويأخذ رسالة الله هذه إلى الناس. ترجموا كلمة "نبيّ" كما ترجمتموها في مقاطع سابقة، ولا تنسوا أن كلمة </w:t>
      </w:r>
      <w:r>
        <w:rPr>
          <w:rtl/>
          <w:cs/>
          <w:lang w:val="ar_AE" w:bidi="ar_AE"/>
        </w:rPr>
        <w:t>"نبيّ"</w:t>
      </w:r>
      <w:r>
        <w:rPr>
          <w:rtl/>
          <w:cs/>
          <w:lang w:val="ar_AE" w:bidi="ar_AE"/>
        </w:rPr>
        <w:t xml:space="preserve"> مذكورة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8: 1–11 واحفظوه في قلوبكم.</w:t>
      </w:r>
    </w:p>
    <w:p>
      <w:pPr>
        <w:bidi/>
      </w:pPr>
      <w:r>
        <w:rPr>
          <w:rtl/>
          <w:cs/>
          <w:lang w:val="ar_AE" w:bidi="ar_AE"/>
        </w:rPr>
      </w:r>
      <w:r>
        <w:rPr>
          <w:rtl/>
          <w:cs/>
          <w:lang w:val="ar_AE" w:bidi="ar_AE"/>
        </w:rPr>
        <w:t>استمعوا إلى نسخة صوتية من يوحنا 8: 1–11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8: 1–11 من الترجمة الأكثر فهمًا بالنسبة لكم.</w:t>
      </w:r>
    </w:p>
    <w:p>
      <w:pPr>
        <w:bidi/>
      </w:pPr>
      <w:r>
        <w:rPr>
          <w:rtl/>
          <w:cs/>
          <w:lang w:val="ar_AE" w:bidi="ar_AE"/>
        </w:rPr>
      </w:r>
      <w:r>
        <w:rPr>
          <w:rtl/>
          <w:cs/>
          <w:lang w:val="ar_AE" w:bidi="ar_AE"/>
        </w:rPr>
        <w:t xml:space="preserve">في المقطع السابق، يذكر يوحنا أن جميع رؤساء الكهنة والفريسيين وخدام الهيكل انتهوا من الحديث ومضوا دون أن يؤمنوا بيسوع. وقد أضاف الكتبة هذه القصة التالية هنا عن يسوع والمرأة التي أُمسكت وهي تزني، لكننا لا نعرف متى حدثت هذه القصة بالفعل. ومن المُرجح أنها لم تحدث في هذا الوقت. وفي الأغلب لم يكتب يوحنا هذه القصة. ومع ذلك، فإن هذه القصة تصف إلى حد كبير ما كان سيفعله يسوع، ويعتقد معظم الناس أن هذه القصة قد حدثت بالفعل. </w:t>
      </w:r>
    </w:p>
    <w:p>
      <w:pPr>
        <w:bidi/>
      </w:pPr>
      <w:r>
        <w:rPr>
          <w:rtl/>
          <w:cs/>
          <w:lang w:val="ar_AE" w:bidi="ar_AE"/>
        </w:rPr>
      </w:r>
      <w:r>
        <w:rPr>
          <w:rtl/>
          <w:cs/>
          <w:lang w:val="ar_AE" w:bidi="ar_AE"/>
        </w:rPr>
        <w:t>خرج يسوع من أورشليم ومضى إلى جبل الزيتون. استمد جبل الزيتون اسمه من أشجار الزيتون التي تنمو على سطحه. وكانت أشجار الزيتون شائعة في إسرائيل. وكانت الثمار تُستخدم بشكل خاص لإنتاج الزيت. وحين كان يسوع يذهب إلى أورشليم، كان عادةً يبيت كل ليلة بالقرب من جبل الزيتون ثم يرجع إلى أورشليم في الصباح لكي يُعلِّم.</w:t>
      </w:r>
    </w:p>
    <w:p>
      <w:pPr>
        <w:bidi/>
      </w:pPr>
      <w:r>
        <w:rPr>
          <w:rtl/>
          <w:cs/>
          <w:lang w:val="ar_AE" w:bidi="ar_AE"/>
        </w:rPr>
      </w:r>
      <w:r>
        <w:rPr>
          <w:rtl/>
          <w:cs/>
          <w:lang w:val="ar_AE" w:bidi="ar_AE"/>
        </w:rPr>
        <w:t xml:space="preserve">توقَّفوا هنا واعرضوا صورة </w:t>
      </w:r>
      <w:r>
        <w:rPr>
          <w:rtl/>
          <w:cs/>
          <w:lang w:val="ar_AE" w:bidi="ar_AE"/>
        </w:rPr>
        <w:t>لجبل الزيتون</w:t>
      </w:r>
      <w:r>
        <w:rPr>
          <w:rtl/>
          <w:cs/>
          <w:lang w:val="ar_AE" w:bidi="ar_AE"/>
        </w:rPr>
        <w:t>. (توقَّفوا هنا عن سماع التسجيل الصوتي)</w:t>
      </w:r>
    </w:p>
    <w:p>
      <w:pPr>
        <w:bidi/>
      </w:pPr>
      <w:r>
        <w:rPr>
          <w:rtl/>
          <w:cs/>
          <w:lang w:val="ar_AE" w:bidi="ar_AE"/>
        </w:rPr>
      </w:r>
      <w:r>
        <w:rPr>
          <w:rtl/>
          <w:cs/>
          <w:lang w:val="ar_AE" w:bidi="ar_AE"/>
        </w:rPr>
        <w:t>في الصباح الباكر، عند شروق الشمس، عاد يسوع إلى ساحة الهيكل. كانت ساحة الهيكل هي المنطقة الخارجية التي كان يُسمح لعامة الشعب أن يدخلوا فيها ويبقوا. ولم يكن يُسمح بالدخول إلى الأجزاء الداخلية من الهيكل إلا لكهنة معينين وفي أوقات معينة. فاجتمع إلى يسوع الكثير من الناس في ساحة الهيكل، فجلس وابتدأ يعلِّمهم. كان المعلمون اليهود في زمن يسوع يجلسون عادةً للتعليم أو للوعظ.</w:t>
      </w:r>
    </w:p>
    <w:p>
      <w:pPr>
        <w:bidi/>
      </w:pPr>
      <w:r>
        <w:rPr>
          <w:rtl/>
          <w:cs/>
          <w:lang w:val="ar_AE" w:bidi="ar_AE"/>
        </w:rPr>
      </w:r>
      <w:r>
        <w:rPr>
          <w:rtl/>
          <w:cs/>
          <w:lang w:val="ar_AE" w:bidi="ar_AE"/>
        </w:rPr>
        <w:t xml:space="preserve">ثم قدَّم إليه بعض الكتبة والفريسيون امرأة أُمسكت وهي تزني، مما يعني أنهم رأوها وهي تمارس الجنس مع رجل ليس زوجها. تذكّروا أن معلمي الناموس، أو الكتبة، كانوا رجالًا قد درسوا ناموس الله الذي أعطاه الرب لشعبه عبر موسى النبيّ. وكان الكثير من الفريسيين أيضًا معلمين للناموس، لذلك كان الفريسيون والكتبة يعملون معًا في معظم الأحيان. أجبر هؤلاء القادة الدينيون المرأة على الوقوف أمام الجميع في ساحات الهيكل. </w:t>
      </w:r>
    </w:p>
    <w:p>
      <w:pPr>
        <w:bidi/>
      </w:pPr>
      <w:r>
        <w:rPr>
          <w:rtl/>
          <w:cs/>
          <w:lang w:val="ar_AE" w:bidi="ar_AE"/>
        </w:rPr>
      </w:r>
      <w:r>
        <w:rPr>
          <w:rtl/>
          <w:cs/>
          <w:lang w:val="ar_AE" w:bidi="ar_AE"/>
        </w:rPr>
        <w:t>قال القادة الدينيون ليسوع: "يَا مُعَلِّمُ، هَذِهِ ٱلْمَرْأَةُ أُمْسِكَتْ وَهِيَ تَزْنِي مع رجل ليس زوجها". كان القادة الدينيون يريدون أن يُظهروا كما لو أنهم يحترمون يسوع، مع أنهم لم يكونوا كذلك، لذلك استخدموا لقبًا محترمًا يُطلق على الرجال اليهود الذين هم معلمو ناموس موسى، أو ناموس الله، والذين لديهم تلاميذ. ثم ذكّروا يسوع أن ناموس موسى أوصاهم بأن يرجموا الذين يرتكبون الزنا. بحسب الشريعة اليهودية، كان الزنا يعني أمرين. تعتبر المرأة المتزوجة زانية كلما أقامت علاقة جنسية مع رجل ليس زوجها، كذلك يُعتبر الرجل المتزوج زانيًا حين يمارس علاقة جنسية مع امرأة متزوجة من شخص آخر. وعقوبة خطية الزنا هي الموت. وكانت الشريعة اليهودية تشترط أنه إذا أمسك الناس برجل وامرأة يرتكبان الزنا، فإنه يتعين عليهم إعدام الرجل والمرأة كليهما. ومن المثير للاهتمام أن القادة الدينيين لم يحضروا معهم الرجل الذي أمسكوه وهو يزني. ومن المثير للاهتمام أيضًا أن الشريعة اليهودية لم تحدد كيفية تنفيذ حكم الإعدام على الأشخاص الذين يُمسكون وهم يرتكبون الزنا. ولم تنص الشريعة اليهودية على عقوبة الرجم بالحجارة، بل أضاف رؤساء اليهود ذلك في حديثهم إلى يسوع. والرجم يعني إلقاء الحجارة على شخص ما بغرض قتله. وكانت هذه الطريقة المعتادة التي كان يستخدمها الشعب في إسرائيل القديمة لمعاقبة شخص ما بالموت.</w:t>
      </w:r>
    </w:p>
    <w:p>
      <w:pPr>
        <w:bidi/>
      </w:pPr>
      <w:r>
        <w:rPr>
          <w:rtl/>
          <w:cs/>
          <w:lang w:val="ar_AE" w:bidi="ar_AE"/>
        </w:rPr>
      </w:r>
      <w:r>
        <w:rPr>
          <w:rtl/>
          <w:cs/>
          <w:lang w:val="ar_AE" w:bidi="ar_AE"/>
        </w:rPr>
        <w:t>ومن الواضح أن هؤلاء القادة الدينيين كانوا يدبِّرون موقفًا يُضطر فيه يسوع إلى اتخاذ قرار صعب. فسألوا يسوع: "فَمَاذَا تَقُولُ أَنْتَ؟، أو ماذا ترى أن نفعل بها؟" لقد استخدم الكتبة والفريسيون هذا السؤال ليوقعوا يسوع حتى يحصلوا على دليل لاتهامه بمخالفة الناموس. وقد ظنوا أن ليس لديه سوى خيارين: إما أن يقول "اتركوها وشأنها" أو "ارجموها". إذا قال اترُكوها، فهذا يوحي بأنه لم يأخذ خطيتها على محمل الجد، وهنا يمكنهم أن يتهموه بمخالفة ناموس موسى. وإذا أمر برجمها، فهذا سيدفع الشعب إلى التشكيك في تطبيقه لرسالة المحبة والرحمة التي جاء بها. كما كان هذا سيوقع يسوع في مشكلة مع السلطات الرومانية الذين كانوا يحكمون إسرائيل في ذلك الوقت. إذ لم تكن السلطات الرومانية تسمح لليهود بأن يقرروا متى يجب تطبيق عقوبة الإعدام على أي شخص.</w:t>
      </w:r>
    </w:p>
    <w:p>
      <w:pPr>
        <w:bidi/>
      </w:pPr>
      <w:r>
        <w:rPr>
          <w:rtl/>
          <w:cs/>
          <w:lang w:val="ar_AE" w:bidi="ar_AE"/>
        </w:rPr>
      </w:r>
      <w:r>
        <w:rPr>
          <w:rtl/>
          <w:cs/>
          <w:lang w:val="ar_AE" w:bidi="ar_AE"/>
        </w:rPr>
        <w:t>توقَّفوا هنا وناقشوا هذه الأسئلة كمجموعة: تحدَّثوا عن مواقف من ثقافتكم أُمسكت فيها امرأة أو رجل وهم يرتكبون الزنا. ثم تحدثوا عن: ما هي أنواع العقوبات التي تفرضها ثقافتكم على الأشخاص الذين يخالفون القواعد التراثية أو الدينية؟ (توقَّفوا هنا عن سماع التسجيل الصوتي)</w:t>
      </w:r>
    </w:p>
    <w:p>
      <w:pPr>
        <w:bidi/>
      </w:pPr>
      <w:r>
        <w:rPr>
          <w:rtl/>
          <w:cs/>
          <w:lang w:val="ar_AE" w:bidi="ar_AE"/>
        </w:rPr>
      </w:r>
      <w:r>
        <w:rPr>
          <w:rtl/>
          <w:cs/>
          <w:lang w:val="ar_AE" w:bidi="ar_AE"/>
        </w:rPr>
        <w:t>لكن يسوع انحنى إلى أسفل وبدأ يكتب بإصبعه على الأرض. ولا يتوفر لدينا سجل عما كتبه. ربما كان يكتب كلمات من شريعة موسى، واستمر الكتبة والفريسيون يسألونه. وأخيرًا، انتصب يسوع وأجاب: "مَنْ كَانَ مِنْكُمْ بِلَا خَطِيَّةٍ فَلْيَرْمِهَا أَوَّلًا بِحَجَرٍ!" ثم انحنى مرة أخرى ليكتب شيئًا على الأرض. وقد فاجأ الرب يسوع القادة الدينيين بهذا القول. ومن المُرجَّح، أن القادة الدينيين كانوا قد اتهموا المرأة دون اتباع الإجراءات السليمة. حيث أنه وفقًا للشريعة اليهودية، كان يجب على القادة الدينيين أن يحضروا الرجل أيضًا، وأن يعطوهما إنذارًا مسبقًا قبل إعدامهما. وبما أنهم لم يفعلوا هذه الأمور، كان من المفترض أن يتخوَّف القادة الدينيون من إلقاء الحجر الأول. إذ كان كلٌّ منهم يعرف أنه قد أخطأ أو عصى أمر الله، في هذا الموقف. كما أنهم كانوا يعرفون أيضًا أنهم جميعًا قد خالفوا أوامر الله في بعض المراحل في حياتهم. لذلك عندما سمع القادة الدينيون الذين اتهموا المرأة كلمات يسوع، خرجوا واحدًا فواحدًا، مبتدئين من الشيوخ، حتى بقي يسوع وحده مع المرأة الواقفة أمامه. فقام يسوع وسأل المرأة: "يَا ٱمْرَأَةُ، أَيْنَ هُمْ أُولَئِكَ ٱلْمُشْتَكُونَ عَلَيْكِ؟" أَمَا دَانَكِ أَحَدٌ؟" أجابت المرأة: "لَا أَحَدَ." فقال لها يسوع إنه هو أيضًا لن يدينها. إلا أن يسوع لم يكن يريد أن تظن المرأة أن أعمالها كانت صالحة. لذلك قال لها إنه يمكنها أن تذهب، ولكن عليها ألا تخطئ في حياتها. إذ كان يريدها أن تعيش حياة تتبع الله. لذلك أوصى يسوع المرأة بأن تذهب وتبدأ حياة جديدة،</w:t>
      </w:r>
    </w:p>
    <w:p>
      <w:pPr>
        <w:bidi/>
      </w:pPr>
      <w:r>
        <w:rPr>
          <w:rtl/>
          <w:cs/>
          <w:lang w:val="ar_AE" w:bidi="ar_AE"/>
        </w:rPr>
      </w:r>
      <w:r>
        <w:rPr>
          <w:rtl/>
          <w:cs/>
          <w:lang w:val="ar_AE" w:bidi="ar_AE"/>
        </w:rPr>
        <w:t>توقَّفوا هنا وناقشوا هذه الأسئلة كمجموعة: لقد أظهر يسوع رحمة لهذه المرأة. تحدَّثوا عن وقت أظهر فيه أحدهم، أو ربما الله نفسه، رحمة لشخص آخر، رغم أنه لم يكن يستحقها.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8: 1–11 من الترجمة الأسهل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رجع يسوع إلى الهيكل وكان يُعلِّم. </w:t>
      </w:r>
    </w:p>
    <w:p>
      <w:pPr>
        <w:bidi/>
      </w:pPr>
      <w:r>
        <w:rPr>
          <w:rtl/>
          <w:cs/>
          <w:lang w:val="ar_AE" w:bidi="ar_AE"/>
        </w:rPr>
      </w:r>
      <w:r>
        <w:rPr>
          <w:b/>
          <w:rtl/>
          <w:cs/>
          <w:lang w:val="ar_AE" w:bidi="ar_AE"/>
        </w:rPr>
        <w:t>في المشهد الثاني:</w:t>
      </w:r>
      <w:r>
        <w:rPr>
          <w:rtl/>
          <w:cs/>
          <w:lang w:val="ar_AE" w:bidi="ar_AE"/>
        </w:rPr>
        <w:t xml:space="preserve"> قدَّم إليه بعض الكتبة والفريسيين امرأة أُمسكت وهي تزني. وذكَّروه بأن ناموس موسى يوصي بأن عليهم أن يرجموها حتى الموت. فيقول يسوع أنه إن وُجد بينهم شخص بلا خطية فليرمها أولًا بحجر. فخرجوا واحدًا فواحدًا، مبتدئين من الشيوخ، حتى بقي يسوع والمرأة وحدهما.</w:t>
      </w:r>
    </w:p>
    <w:p>
      <w:pPr>
        <w:bidi/>
      </w:pPr>
      <w:r>
        <w:rPr>
          <w:rtl/>
          <w:cs/>
          <w:lang w:val="ar_AE" w:bidi="ar_AE"/>
        </w:rPr>
      </w:r>
      <w:r>
        <w:rPr>
          <w:b/>
          <w:rtl/>
          <w:cs/>
          <w:lang w:val="ar_AE" w:bidi="ar_AE"/>
        </w:rPr>
        <w:t>في المشهد الثالث:</w:t>
      </w:r>
      <w:r>
        <w:rPr>
          <w:rtl/>
          <w:cs/>
          <w:lang w:val="ar_AE" w:bidi="ar_AE"/>
        </w:rPr>
        <w:t xml:space="preserve"> وقف يسوع ليتحدث إلى المرأة.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الكتبة، أو معلّمو الشريعة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الجموع في ساحة الهيكل وتلاميذ يسوع</w:t>
      </w:r>
    </w:p>
    <w:p>
      <w:pPr>
        <w:pStyle w:val="ListBullet"/>
        <w:bidi/>
        <w:spacing w:line="240" w:lineRule="auto"/>
        <w:ind w:left="720"/>
      </w:pPr>
      <w:r>
        <w:rPr>
          <w:rtl/>
          <w:cs/>
          <w:lang w:val="ar_AE" w:bidi="ar_AE"/>
        </w:rPr>
      </w:r>
      <w:r>
        <w:rPr>
          <w:rtl/>
          <w:cs/>
          <w:lang w:val="ar_AE" w:bidi="ar_AE"/>
        </w:rPr>
        <w:t xml:space="preserve">المرأة التي اُمسكت وهي تزني </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يذكر يوحنا أن يسوع مضى إلى جبل الزيتون. علينا أن نذكر أنه حين كان يسوع في أورشليم، كان عادةً يذهب كل ليلة ليبيت بالقرب من جبل الزيتون، ثم يعود إلى أورشليم في الصبح لكي يُعلِّم. ثم في صباح اليوم التالي، رجع يسوع إلى ساحة الهيكل، كما كان يفعل عادة، واجتمع إليه الكثير من الناس. فجلس يسوع وبدأ يعلّمهم. كان المعلمون اليهود في زمن يسوع يجلسون عادةً للتعليم أو للوعظ.</w:t>
      </w:r>
    </w:p>
    <w:p>
      <w:pPr>
        <w:bidi/>
      </w:pPr>
      <w:r>
        <w:rPr>
          <w:rtl/>
          <w:cs/>
          <w:lang w:val="ar_AE" w:bidi="ar_AE"/>
        </w:rPr>
      </w:r>
      <w:r>
        <w:rPr>
          <w:rtl/>
          <w:cs/>
          <w:lang w:val="ar_AE" w:bidi="ar_AE"/>
        </w:rPr>
        <w:t xml:space="preserve">في المشهد الثاني، قدَّم إليه بعض الكتبة والفريسيون امرأة أمسكت وهي تزني، أو رآها أحدهم تقيم علاقة جنسية مع رجل ليس زوجها. وقد أُجبِرت على الوقوف أمام الجميع. ثم قال الكتبة والفريسيون ليسوع: "يَا مُعَلِّمُ، هَذِهِ ٱلْمَرْأَةُ أُمْسِكَتْ وَهِيَ تَزْنِي فِي ذَاتِ ٱلْفِعْلِ. ويوصينا ناموس موسى أن عقوبة النساء التي تفعل مثل هذه الأمور هي أن تُرجم حتى الموت. فَمَاذَا تَقُولُ </w:t>
      </w:r>
      <w:r>
        <w:rPr>
          <w:b/>
          <w:rtl/>
          <w:cs/>
          <w:lang w:val="ar_AE" w:bidi="ar_AE"/>
        </w:rPr>
        <w:t>أَنْتَ،</w:t>
      </w:r>
      <w:r>
        <w:rPr>
          <w:rtl/>
          <w:cs/>
          <w:lang w:val="ar_AE" w:bidi="ar_AE"/>
        </w:rPr>
        <w:t xml:space="preserve"> أو تقترح أن نفعل بها؟ ويشدد القادة الدينيون على رغبتهم في أن يجيب يسوع على هذا السؤال: فهم يؤكدون على الضمير "أنت" في السؤال. لقد استخدم الكتبة والفريسيون هذا السؤال ليوقعوا يسوع حتى يحصلوا على دليل لإتهامه بمخالفة الناموس. وهنا علينا أن نذكر أن القادة الدينيين تحدثوا إلى يسوع بصيغة الاحترام قائلين: "يا مُعلِّم". إذ أرادوا منه أن يسمع لهم. وكانت المصطلحات التي استخدموها لوصف حالة الإمساك بالمرأة وهي تزني يوضح جليًا أن المرأة كانت مذنبة.</w:t>
      </w:r>
    </w:p>
    <w:p>
      <w:pPr>
        <w:bidi/>
      </w:pPr>
      <w:r>
        <w:rPr>
          <w:rtl/>
          <w:cs/>
          <w:lang w:val="ar_AE" w:bidi="ar_AE"/>
        </w:rPr>
      </w:r>
      <w:r>
        <w:rPr>
          <w:rtl/>
          <w:cs/>
          <w:lang w:val="ar_AE" w:bidi="ar_AE"/>
        </w:rPr>
        <w:t>فانحنى يسوع إلى أسفل وبدأ يكتب بإصبعه على الأرض. ومن المهم أن نذكر أننا لا نعرف ما كان يسوع يكتبه. بينما استمر الكتبة والفريسيون يسألونه. فانتصب يسوع وقال لهم: "مَنْ كَانَ مِنْكُمْ بِلَا خَطِيَّةٍ فَلْيَرْمِهَا أَوَّلًا بِحَجَرٍ." ثم انحنى يسوع للمرة الثانية إلى أسفل ليكتب شيئًا على الأرض. فخرج الكتبة والفريسيون الذين اتهموا المرأة واحدًا فواحدًا، مبتدئين من الشيوخ إلى الآخرين حتى بقي يسوع وحده مع المرأة. وهنا علينا أن نذكر أن ما كتبه يسوع ربما كان خطايا المشتكين عليها، أو نصوص كتابية تدعو إلى الرحمة واللطف، ولكننا لا نعرف ذلك على وجه اليقين. فخرج شيوخ الكتبة والفريسيين أولًا.</w:t>
      </w:r>
    </w:p>
    <w:p>
      <w:pPr>
        <w:bidi/>
      </w:pPr>
      <w:r>
        <w:rPr>
          <w:rtl/>
          <w:cs/>
          <w:lang w:val="ar_AE" w:bidi="ar_AE"/>
        </w:rPr>
      </w:r>
      <w:r>
        <w:rPr>
          <w:rtl/>
          <w:cs/>
          <w:lang w:val="ar_AE" w:bidi="ar_AE"/>
        </w:rPr>
        <w:t>في المشهد الثالث، قال يسوع: "يَا ٱمْرَأَةُ، أَيْنَ هُمْ؟ أَمَا دَانَكِ أَحَدٌ؟" يستخدم يسوع لقبًا معتادًا للمرأة من خلال مناداتها ببساطة "يا امرأة" تذكّروا أن يسوع لم يُدِن المرأة أو يحكم عليها حتى تُعاقَب، بل قال لها: "ٱذْهَبِي وَلَا تُخْطِئِي أَيْضًا." وعلينا أن نذكر أن يسوع كان يتكلم عن أكثر من مجرد خطية الزنى التي ارتكبتها المرأة، بل إنه يطلب منها أن تتوقف عن الخطية بشكل عام وأن تطيع الله.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8 : 1 - 11 من الترجمة الأكثر فهمًا بالنسبة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الكتبة، أو معلّمو الشريعة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الجموع في ساحة الهيكل وتلاميذ يسوع</w:t>
      </w:r>
    </w:p>
    <w:p>
      <w:pPr>
        <w:pStyle w:val="ListBullet"/>
        <w:bidi/>
        <w:spacing w:line="240" w:lineRule="auto"/>
        <w:ind w:left="720"/>
      </w:pPr>
      <w:r>
        <w:rPr>
          <w:rtl/>
          <w:cs/>
          <w:lang w:val="ar_AE" w:bidi="ar_AE"/>
        </w:rPr>
      </w:r>
      <w:r>
        <w:rPr>
          <w:rtl/>
          <w:cs/>
          <w:lang w:val="ar_AE" w:bidi="ar_AE"/>
        </w:rPr>
        <w:t xml:space="preserve">المرأة التي اُمسكت وهي تزني </w:t>
      </w:r>
    </w:p>
    <w:p>
      <w:pPr>
        <w:bidi/>
      </w:pPr>
      <w:r>
        <w:rPr>
          <w:rtl/>
          <w:cs/>
          <w:lang w:val="ar_AE" w:bidi="ar_AE"/>
        </w:rPr>
      </w:r>
      <w:r>
        <w:rPr>
          <w:rtl/>
          <w:cs/>
          <w:lang w:val="ar_AE" w:bidi="ar_AE"/>
        </w:rPr>
        <w:t>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مضى يسوع إلى جبل الزيتون. وفي صباح اليوم التالي، عاد إلى ساحة الهيكل في أورشليم. فاجتمع إليه كثيرون، أي جمع كبير، فجلس يسوع وابتدأ يعلِّمهم.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يسوع: "بماذا تشعر أو فيم تفكر؟" قد تسمعون عبارات مثل: "أنا سعيد بالفعل برجوع الشعب إليّ عند عودتي إلى الهيكل. وهذا يعني حقًا أنهم يصدقون تعليمي." </w:t>
      </w:r>
    </w:p>
    <w:p>
      <w:pPr>
        <w:pStyle w:val="ListBullet"/>
        <w:bidi/>
        <w:spacing w:line="240" w:lineRule="auto"/>
        <w:ind w:left="720"/>
      </w:pPr>
      <w:r>
        <w:rPr>
          <w:rtl/>
          <w:cs/>
          <w:lang w:val="ar_AE" w:bidi="ar_AE"/>
        </w:rPr>
      </w:r>
      <w:r>
        <w:rPr>
          <w:rtl/>
          <w:cs/>
          <w:lang w:val="ar_AE" w:bidi="ar_AE"/>
        </w:rPr>
        <w:t>اسألوا الأشخاص الذين يؤدون دور الجمع: "بماذا تشعرون أو فيم تفكّرون؟" قد تسمعون عبارات مثل: "نريد حقًا الاستماع إلى تعاليم يسوع. كما ترون أننا جميعًا مجتمعون وقريبون جدًا من يسوع، لأننا لا نريد أن تفوتنا كلمة واحدة من تعليمه".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قدَّم إليه بعض الكتبة والفريسيون امرأة أمسكت وهي تزني، أو رآها أحدهم في فراش مع رجل ليس زوجها. وقد أجبرها معلمو الناموس والفريسيون على الوقوف أمام الجميع. ثم قالوا ليسوع: "يَا مُعَلِّمُ، هَذِهِ ٱلْمَرْأَةُ أُمْسِكَتْ وَهِيَ تَزْنِي، أي وهي تمارس الجنس مع رجُل ليس زوجها. ويوصينا ناموس موسى أن عقوبة النساء التي تفعل مثل هذه الأمور هي أن تُرجم حتى الموت. فَمَاذَا تَقُولُ أَنْتَ، أو تقترح أن نفعل بها؟ لقد استخدم الكتبة والفريسيون هذا السؤال ليوقعوا يسوع حتى يحصلوا على دليل لإتهامه بمخالفة الناموس.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"هذه فرصة عظيمة لأقدم تفسيرًا أوضح للشريعة إلى معلمي الناموس.</w:t>
      </w:r>
    </w:p>
    <w:p>
      <w:pPr>
        <w:pStyle w:val="ListBullet"/>
        <w:bidi/>
        <w:spacing w:line="240" w:lineRule="auto"/>
        <w:ind w:left="720"/>
      </w:pPr>
      <w:r>
        <w:rPr>
          <w:rtl/>
          <w:cs/>
          <w:lang w:val="ar_AE" w:bidi="ar_AE"/>
        </w:rPr>
      </w:r>
      <w:r>
        <w:rPr>
          <w:rtl/>
          <w:cs/>
          <w:lang w:val="ar_AE" w:bidi="ar_AE"/>
        </w:rPr>
        <w:t xml:space="preserve">اسألوا الأشخاص الذين يؤدون دور الكتبة والفريسيين: "بماذا تشعرون أو فيم تفكّرون؟" قد تسمعون عبارات مثل: "نعم! هذه فرصة جيدة لإتهام يسوع وللحصول على دليل قاطع على مخالفته للناموس."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انحنى يسوع إلى أسفل وابتدأ يكتب بإصبعه على الأرض. بينما استمر الكتبة والفريسيون يسألونه. فانتصب يسوع وقال لهم: "مَنْ كَانَ مِنْكُمْ بِلَا خَطِيَّةٍ فَلْيَرْمِهَا أَوَّلًا بِحَجَرٍ." ثم انحنى يسوع للمرة الثانية إلى أسفل ليكتب شيئًا على الأرض. وحين رأى الكتبة والفريسيون الذين اتهموا المرأة ما كتبه، خرجوا واحدًا فواحدًا، مبتدئين من الشيوخ إلى الآخرين حتى بقي يسوع وحده مع المرأة.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"أتمنى أن يستجيب معلمو الناموس لكل ما كتبته".</w:t>
      </w:r>
    </w:p>
    <w:p>
      <w:pPr>
        <w:pStyle w:val="ListBullet"/>
        <w:bidi/>
        <w:spacing w:line="240" w:lineRule="auto"/>
        <w:ind w:left="720"/>
      </w:pPr>
      <w:r>
        <w:rPr>
          <w:rtl/>
          <w:cs/>
          <w:lang w:val="ar_AE" w:bidi="ar_AE"/>
        </w:rPr>
      </w:r>
      <w:r>
        <w:rPr>
          <w:rtl/>
          <w:cs/>
          <w:lang w:val="ar_AE" w:bidi="ar_AE"/>
        </w:rPr>
        <w:t xml:space="preserve">اسألوا الأشخاص الذين يؤدون دور الكتبة والفريسيين: "بماذا تشعرون أو فيم تفكّرون؟" قد تسمعون عبارات مثل: "إن يسوع هذا يستطيع أن يُخجل الناس حقًا بشكل غير متوقع. فقد ظننا أننا نستطيع الإيقاع به واتهامه."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فقام يسوع وسأل المرأة: "يَا ٱمْرَأَةُ، أَيْنَ هُمْ أُولَئِكَ ٱلْمُشْتَكُونَ عَلَيْكِ؟" "أَمَا دَانَكِ أَحَدٌ؟" أجابت المرأة: "لَا أَحَدَ." فقال لها يسوع إنه هو أيضًا لن يدينها. وقال لها: "ٱذْهَبِي وَلَا تُخْطِئِي أَيْضًا".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من تؤدي دور المرأة: "بماذا تشعرين أو فيم تفكّرين؟" قد تسمعون عبارات مثل: "أنا ممتنة جدًا للرحمة التي عاملني بها يسوع"، أو "إنه يريدني أن أغيّر حياتي؟ وهذا سيكون صعبًا. لكنني سعيدة بهذه الفرصة الثانية. أريد أن أصبح إنسانة أفضل وأجعل يسوع يفتخر بي."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8 : 1 - 11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الصباح الباكر، عند شروق الشمس، عاد يسوع إلى ساحة </w:t>
      </w:r>
      <w:r>
        <w:rPr>
          <w:b/>
          <w:rtl/>
          <w:cs/>
          <w:lang w:val="ar_AE" w:bidi="ar_AE"/>
        </w:rPr>
        <w:t>الهيكل</w:t>
      </w:r>
      <w:r>
        <w:rPr>
          <w:rtl/>
          <w:cs/>
          <w:lang w:val="ar_AE" w:bidi="ar_AE"/>
        </w:rPr>
        <w:t xml:space="preserve">. والهيكل هو الاسم المعتاد الذي يُطلق عادة على مكان العبادة حيث تُقدَّم الذبائح لتكريم إله الهيكل. وقد كان الكهنة اليهود يقدمون الذبائح في الهيكل حتى يغفر الله خطايا الشعب، وليقدموا الشكر لله. ترجموا كلمة "هيكل" كما ترجمتموها في مقاطع سابقة، وتذكَّروا أنَّ كلمة </w:t>
      </w:r>
      <w:r>
        <w:rPr>
          <w:rtl/>
          <w:cs/>
          <w:lang w:val="ar_AE" w:bidi="ar_AE"/>
        </w:rPr>
        <w:t>هيكل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أحضر إليه بعض </w:t>
      </w:r>
      <w:r>
        <w:rPr>
          <w:b/>
          <w:rtl/>
          <w:cs/>
          <w:lang w:val="ar_AE" w:bidi="ar_AE"/>
        </w:rPr>
        <w:t>الكتبة</w:t>
      </w:r>
      <w:r>
        <w:rPr>
          <w:rtl/>
          <w:cs/>
          <w:lang w:val="ar_AE" w:bidi="ar_AE"/>
        </w:rPr>
        <w:t xml:space="preserve"> و</w:t>
      </w:r>
      <w:r>
        <w:rPr>
          <w:b/>
          <w:rtl/>
          <w:cs/>
          <w:lang w:val="ar_AE" w:bidi="ar_AE"/>
        </w:rPr>
        <w:t>الفريسيون</w:t>
      </w:r>
      <w:r>
        <w:rPr>
          <w:rtl/>
          <w:cs/>
          <w:lang w:val="ar_AE" w:bidi="ar_AE"/>
        </w:rPr>
        <w:t xml:space="preserve"> امرأة أُمسكت وهي </w:t>
      </w:r>
      <w:r>
        <w:rPr>
          <w:b/>
          <w:rtl/>
          <w:cs/>
          <w:lang w:val="ar_AE" w:bidi="ar_AE"/>
        </w:rPr>
        <w:t>تزني</w:t>
      </w:r>
      <w:r>
        <w:rPr>
          <w:rtl/>
          <w:cs/>
          <w:lang w:val="ar_AE" w:bidi="ar_AE"/>
        </w:rPr>
        <w:t>، مما يعني أنهم رأوها وهي تمارس الجنس مع رجل ليس زوجها. فكلما مارس أحدهم علاقة جنسية مع شخص لم يكن متزوجًا به، فإنه بهذا يرتكب خطية في نظر الله.</w:t>
      </w:r>
    </w:p>
    <w:p>
      <w:pPr>
        <w:bidi/>
      </w:pPr>
      <w:r>
        <w:rPr>
          <w:rtl/>
          <w:cs/>
          <w:lang w:val="ar_AE" w:bidi="ar_AE"/>
        </w:rPr>
      </w:r>
      <w:r>
        <w:rPr>
          <w:rtl/>
          <w:cs/>
          <w:lang w:val="ar_AE" w:bidi="ar_AE"/>
        </w:rPr>
        <w:t xml:space="preserve">توقفوا هنا وناقشوا في المجموعة: ما الكلمة التي تستخدمون للإشارة إلى </w:t>
      </w:r>
      <w:r>
        <w:rPr>
          <w:b/>
          <w:rtl/>
          <w:cs/>
          <w:lang w:val="ar_AE" w:bidi="ar_AE"/>
        </w:rPr>
        <w:t>الزنى</w:t>
      </w:r>
      <w:r>
        <w:rPr>
          <w:rtl/>
          <w:cs/>
          <w:lang w:val="ar_AE" w:bidi="ar_AE"/>
        </w:rPr>
        <w:t xml:space="preserve">؟ ابحثوا عن كلمة </w:t>
      </w:r>
      <w:r>
        <w:rPr>
          <w:rtl/>
          <w:cs/>
          <w:lang w:val="ar_AE" w:bidi="ar_AE"/>
        </w:rPr>
        <w:t>"زنا"</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كان </w:t>
      </w:r>
      <w:r>
        <w:rPr>
          <w:b/>
          <w:rtl/>
          <w:cs/>
          <w:lang w:val="ar_AE" w:bidi="ar_AE"/>
        </w:rPr>
        <w:t>معلمو الشريعة</w:t>
      </w:r>
      <w:r>
        <w:rPr>
          <w:rtl/>
          <w:cs/>
          <w:lang w:val="ar_AE" w:bidi="ar_AE"/>
        </w:rPr>
        <w:t xml:space="preserve"> علماء وخبراء في تفسيرات الشريعة من الكتب المُقدَّسة. لم تكن هذه التفسيرات تُدوَّن، بل كان المُعَلَّمون يحفظونها ويُعلِّمونها شفويًا. ومعنى كلمة </w:t>
      </w:r>
      <w:r>
        <w:rPr>
          <w:b/>
          <w:rtl/>
          <w:cs/>
          <w:lang w:val="ar_AE" w:bidi="ar_AE"/>
        </w:rPr>
        <w:t>فريسي</w:t>
      </w:r>
      <w:r>
        <w:rPr>
          <w:rtl/>
          <w:cs/>
          <w:lang w:val="ar_AE" w:bidi="ar_AE"/>
        </w:rPr>
        <w:t xml:space="preserve"> أي المُنفصل. إذ كانوا يعتقدون أنه لكي تكون بار عند الله، يجب أنْ تنفصل عن الناس العاديين مُتَّبعًا مئات الشرائع عن كيف تكون طاهرًا. ترجموا كلمة "معلمو الناموس والفريسيين" كما ترجمتموها في مقاطع سابقة، وتذكَّروا أن كلمتيّ </w:t>
      </w:r>
      <w:r>
        <w:rPr>
          <w:rtl/>
          <w:cs/>
          <w:lang w:val="ar_AE" w:bidi="ar_AE"/>
        </w:rPr>
        <w:t>"معلِّمي الناموس</w:t>
      </w:r>
      <w:r>
        <w:rPr>
          <w:rtl/>
          <w:cs/>
          <w:lang w:val="ar_AE" w:bidi="ar_AE"/>
        </w:rPr>
        <w:t xml:space="preserve"> و</w:t>
      </w:r>
      <w:r>
        <w:rPr>
          <w:rtl/>
          <w:cs/>
          <w:lang w:val="ar_AE" w:bidi="ar_AE"/>
        </w:rPr>
        <w:t>الفريسيين</w:t>
      </w:r>
      <w:r>
        <w:rPr>
          <w:rtl/>
          <w:cs/>
          <w:lang w:val="ar_AE" w:bidi="ar_AE"/>
        </w:rPr>
        <w:t>" موجودة في "قاموس الكلمات الرئيسية".</w:t>
      </w:r>
    </w:p>
    <w:p>
      <w:pPr>
        <w:bidi/>
      </w:pPr>
      <w:r>
        <w:rPr>
          <w:rtl/>
          <w:cs/>
          <w:lang w:val="ar_AE" w:bidi="ar_AE"/>
        </w:rPr>
      </w:r>
      <w:r>
        <w:rPr>
          <w:rtl/>
          <w:cs/>
          <w:lang w:val="ar_AE" w:bidi="ar_AE"/>
        </w:rPr>
        <w:t>ثم قالوا ليسوع: "</w:t>
      </w:r>
      <w:r>
        <w:rPr>
          <w:b/>
          <w:rtl/>
          <w:cs/>
          <w:lang w:val="ar_AE" w:bidi="ar_AE"/>
        </w:rPr>
        <w:t>يَا مُعَلِّمُ</w:t>
      </w:r>
      <w:r>
        <w:rPr>
          <w:rtl/>
          <w:cs/>
          <w:lang w:val="ar_AE" w:bidi="ar_AE"/>
        </w:rPr>
        <w:t xml:space="preserve">، هَذِهِ ٱلْمَرْأَةُ أُمْسِكَتْ وَهِيَ تَزْنِي فِي ذَاتِ ٱلْفِعْلِ". وكلمة "مُعلِّم" هي صيغة إحترام للقب الذي يستخدمه اليهود للإشارة إلى الأشخاص المعلِّمين لأمور الله ولديهم تلاميذ أو طلاب يتبعونهم ويستمعون إلى تعاليمهم. ترجموا كلمة "معلم" كما ترجمتموها في مقاطع سابقة، وتذكّروا أنّ كلمة </w:t>
      </w:r>
      <w:r>
        <w:rPr>
          <w:rtl/>
          <w:cs/>
          <w:lang w:val="ar_AE" w:bidi="ar_AE"/>
        </w:rPr>
        <w:t>"معلم"</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ذكّروا يسوع أن </w:t>
      </w:r>
      <w:r>
        <w:rPr>
          <w:b/>
          <w:rtl/>
          <w:cs/>
          <w:lang w:val="ar_AE" w:bidi="ar_AE"/>
        </w:rPr>
        <w:t>ناموس</w:t>
      </w:r>
      <w:r>
        <w:rPr>
          <w:rtl/>
          <w:cs/>
          <w:lang w:val="ar_AE" w:bidi="ar_AE"/>
        </w:rPr>
        <w:t xml:space="preserve"> موسى أوصاهم بأن يرجموا الذين يرتكبون الزنا. كان الرجل والمرأة كلاهما يستحقان الموت بسبب ارتكابهما الزنا. إن ناموس موسى يعني شرائع الله التي سلمها موسى للشعب اليهودي ليخبرهم كيف يعيشون. ترجموا كلمة "ناموس" كما ترجمتموها في مقاطع سابقة، وتذكَّروا أنَّ كلمة </w:t>
      </w:r>
      <w:r>
        <w:rPr>
          <w:rtl/>
          <w:cs/>
          <w:lang w:val="ar_AE" w:bidi="ar_AE"/>
        </w:rPr>
        <w:t>الناموس</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وأخيرًا، وقف يسوع وأجاب: "مَنْ كَانَ مِنْكُمْ بِلَا </w:t>
      </w:r>
      <w:r>
        <w:rPr>
          <w:b/>
          <w:rtl/>
          <w:cs/>
          <w:lang w:val="ar_AE" w:bidi="ar_AE"/>
        </w:rPr>
        <w:t>خَطِيَّةٍ</w:t>
      </w:r>
      <w:r>
        <w:rPr>
          <w:rtl/>
          <w:cs/>
          <w:lang w:val="ar_AE" w:bidi="ar_AE"/>
        </w:rPr>
        <w:t xml:space="preserve"> فَلْيَرْمِهَا أَوَّلًا بِحَجَرٍ!" تُشير الخطية إلى فِعل عِصْيَان الله. تأكدوا أن الكلمة التي تستخدمونها هنا لا تُشير إلى أن أحدهم فشلَ في أداء إحدى الواجبات الدينية، مثل الصلاة الطقسية أو الالتزام بقواعد دينية محددة. ترجِموا كلمة "خطية" كما ترجمتموها في مقاطع سابقة، وتذكَّروا أنَّ كلمة </w:t>
      </w:r>
      <w:r>
        <w:rPr>
          <w:rtl/>
          <w:cs/>
          <w:lang w:val="ar_AE" w:bidi="ar_AE"/>
        </w:rPr>
        <w:t>"خطية"</w:t>
      </w:r>
      <w:r>
        <w:rPr>
          <w:rtl/>
          <w:cs/>
          <w:lang w:val="ar_AE" w:bidi="ar_AE"/>
        </w:rPr>
        <w:t xml:space="preserve">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8:12–20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8: 12–20 واحفظوه في قلوبكم.</w:t>
      </w:r>
    </w:p>
    <w:p>
      <w:pPr>
        <w:bidi/>
      </w:pPr>
      <w:r>
        <w:rPr>
          <w:rtl/>
          <w:cs/>
          <w:lang w:val="ar_AE" w:bidi="ar_AE"/>
        </w:rPr>
      </w:r>
      <w:r>
        <w:rPr>
          <w:rtl/>
          <w:cs/>
          <w:lang w:val="ar_AE" w:bidi="ar_AE"/>
        </w:rPr>
        <w:t>استمعوا إلى نسخة صوتية من يوحنا 8: 12–20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8: 12–20 من الترجمة الأسهل فهمًا بالنسبة لكم.</w:t>
      </w:r>
    </w:p>
    <w:p>
      <w:pPr>
        <w:bidi/>
      </w:pPr>
      <w:r>
        <w:rPr>
          <w:rtl/>
          <w:cs/>
          <w:lang w:val="ar_AE" w:bidi="ar_AE"/>
        </w:rPr>
      </w:r>
      <w:r>
        <w:rPr>
          <w:rtl/>
          <w:cs/>
          <w:lang w:val="ar_AE" w:bidi="ar_AE"/>
        </w:rPr>
        <w:t xml:space="preserve">في المقطع السابق، يخبرنا يوحنا أن الرب يسوع دافع عن امرأة أُمسِكَت وهي تزني، في الوقت الذي كان الكتبة والفريسيون يريدون أن يرجموها حتى الموت. وفي هذا المقطع، رجع الرب يسوع إلى الهيكل. وكان يُعلِّم في ساحة الهيكل، حيث كان يُسمح لعامة الشعب بالدخول. وعلى الأرجح كان الرب يسوع يُعلّم أثناء الاحتفال بعيد المظال. وهذا العيد يُذكِّر اليهود كيف كانوا يعيشون في خيام في فترة تجوالهم في البرية بعد أن أنقذ الله آباءهم من العبودية في مصر. في اليوم الأول من هذا العيد، كان الشعب يُنيرون الشموع الضخمة في ساحات الهيكل. فقدَّم يسوع تشبيهًا ليكشف للشعب شيئًا عن نفسه. وربما استخدم الرب يسوع فكرة النور بسبب الشموع التي كانت تُضيء أثناء عيد المظال. فقال: "أَنَا هُوَ نُورُ ٱلْعَالَمِ. الذين يثقون بي ويطيعونني فلن يقضوا حياتهم في الظلمة أو بدون الله. بل سيكون لهم النور الذي يعطي الحياة الحقيقية، أي الحياة الأبدية". ثم اعترض بعض الفريسيين، وهم القادة الدينيين ذات النفوذ في إسرائيل، قائلين: "لا يحق لك أن تشهد لنفسك. فإن ما تقوله عن نفسك ليس حقًا." </w:t>
      </w:r>
    </w:p>
    <w:p>
      <w:pPr>
        <w:bidi/>
      </w:pPr>
      <w:r>
        <w:rPr>
          <w:rtl/>
          <w:cs/>
          <w:lang w:val="ar_AE" w:bidi="ar_AE"/>
        </w:rPr>
      </w:r>
      <w:r>
        <w:rPr>
          <w:rtl/>
          <w:cs/>
          <w:lang w:val="ar_AE" w:bidi="ar_AE"/>
        </w:rPr>
        <w:t>توقَّفوا هنا وناقشوا هذه الأسئلة كمجموعة:</w:t>
      </w:r>
    </w:p>
    <w:p>
      <w:pPr>
        <w:bidi/>
      </w:pPr>
      <w:r>
        <w:rPr>
          <w:rtl/>
          <w:cs/>
          <w:lang w:val="ar_AE" w:bidi="ar_AE"/>
        </w:rPr>
      </w:r>
      <w:r>
        <w:rPr>
          <w:rtl/>
          <w:cs/>
          <w:lang w:val="ar_AE" w:bidi="ar_AE"/>
        </w:rPr>
        <w:t>استهزأ الفريسيون بيسوع، قائلين إن شهادته، أو تصريحاته عن نفسه لا يمكن الاعتماد عليها في أي محكمة، تنص الشريعة اليهودية على أن الشخص لا يمكن أن يشهد لنفسه، بل يحتاج إلى أشخاص آخرين ليشهدوا أيضًا على الشيء نفسه. كان يسوع قد واجه هذا النوع من المعارضة من قبل، وأجاب حينها عن طريق ذكر شاهدين أو ثلاثة شهود آخرين غيره. لكن في هذا الموقف، لم يقبل يسوع ادعاءهم بل قام بتصحيح ما قالوا عنه. فقال لهم إن عليهم أن ينظروا إلى ما يقوله عن نفسه على أنه حق. إن يسوع يعلم أنه جاء من عند الله، وأنه سيذهب إلى الله، لذلك فهو ليس الشاهد الوحيد عن نفسه، بل كان الله معه. ويقارن الرب يسوع بين ما يعرفه هو وما يعرفه الفريسيون، الذين لا يعرفون من أين جاء أو إلى أين سيذهب فيما بعد. إن الفريسيين يدينون بحسب الجسد. فقد كانوا يظنون أن يسوع هو ابن مريم ويوسف، ولم يدركوا أبدًا أنه كان مع الآب قبل أن يكون مع مريم ويوسف بوقت طويل. وحين نظروا إلى الرب يسوع، لم يروا فيه إلا رجلٍ من الناصرة. ويقول يسوع بوضوح شديد إنه لا يدين أحدًا. يقصد الرب يسوع أنه لم يأتِ إلى العالم ليدين الناس كما كان الفريسيون يحكمون عليهم بإخبارهم دائمًا أنهم غير طائعين للناموس. فقد كان الفريسيون يستخدمون الحكمة الدنيوية، أي الحكمة البشرية، ليدينوا الشعب. لكن عندما جاء الرب يسوع إلى الأرض، حصلت الدينونة بشكل تلقائي، لأن بعض الناس قبلوه بينما لم يقبله البعض الآخر. وتلك الدينونة هي ما كان يتحدث عنها يسوع، حين قال: "وَإِنْ كُنْتُ أَنَا أَدِينُ فَدَيْنُونَتِي حَقٌّ، لِأَنِّي لَسْتُ وَحْدِي." ويشرح يسوع الآن للفريسيين أنه بحسب الشريعة اليهودية، يمكنه أن يقول الحق عن نفسه، بما في ذلك دينونته للآخرين. فإن له شاهد ثان، وهو الله أبيه.</w:t>
      </w:r>
    </w:p>
    <w:p>
      <w:pPr>
        <w:bidi/>
      </w:pPr>
      <w:r>
        <w:rPr>
          <w:rtl/>
          <w:cs/>
          <w:lang w:val="ar_AE" w:bidi="ar_AE"/>
        </w:rPr>
      </w:r>
      <w:r>
        <w:rPr>
          <w:rtl/>
          <w:cs/>
          <w:lang w:val="ar_AE" w:bidi="ar_AE"/>
        </w:rPr>
        <w:t>توقَّفوا هنا وناقشوا هذه الأسئلة كمجموعة: في ثقافتكم، ما الذي يفعله الشخص أو يقوله كدليل أو تصريح موثوق به ليُظهر أنه شخص صادق وموثوق به؟ (توقَّفوا هنا عن سماع التسجيل الصوتي)</w:t>
      </w:r>
    </w:p>
    <w:p>
      <w:pPr>
        <w:bidi/>
      </w:pPr>
      <w:r>
        <w:rPr>
          <w:rtl/>
          <w:cs/>
          <w:lang w:val="ar_AE" w:bidi="ar_AE"/>
        </w:rPr>
      </w:r>
      <w:r>
        <w:rPr>
          <w:rtl/>
          <w:cs/>
          <w:lang w:val="ar_AE" w:bidi="ar_AE"/>
        </w:rPr>
        <w:t>وحين قال يسوع إنه لا يدين أحدًا، كان يتكلم في حدود إرساليته على الأرض. لقد جاء ليخلّص الناس، لا ليدينهم أو يحكم عليهم. لكن هذا لا يعني أنه لن يدين الأرض أبدًا. ففي مجيئه الثاني، سوف يقيم الدينونة بناءً على ما فعله الناس تجاه الخلاص الذي قدمه لهم. وقد كان الفريسيون يطلبون دليلًا على أن ما يقوله يسوع هو حق. فتحدَّى الفريسيون يسوع قائلين: "دعنا نرى أباك." فأجابهم يسوع قائلًا: "لَسْتُمْ تَعْرِفُونَنِي أَنَا وَلَا أَبِي. لَوْ عَرَفْتُمُونِي لَعَرَفْتُمْ أَبِي أَيْضًا." إن افتقارهم إلى المعرفة الحقيقية بيسوع أدى أيضًا إلى عدم معرفتهم بأبيه. فإنهم لو كانوا يدركون أن الآب الذي كان يتحدث عنه هو يهوه، أي الله، لما احتاجوا إلى أن يسألوا أين هو. قال يسوع هذا بينما كان لا يزال يُعلّم في ساحات الهيكل، وقد جرت هذه المناقشة في في الهيكل، في الموضع الذي يحتوي على ثلاثة ثلاثة عشر صندوقًا مغطى حيث كان الناس يضعون التقدمات التي تدعم أعمال الهيكل. وهو مكان يتسم بالتدفق المستمر من الناس.</w:t>
      </w:r>
    </w:p>
    <w:p>
      <w:pPr>
        <w:bidi/>
      </w:pPr>
      <w:r>
        <w:rPr>
          <w:rtl/>
          <w:cs/>
          <w:lang w:val="ar_AE" w:bidi="ar_AE"/>
        </w:rPr>
      </w:r>
      <w:r>
        <w:rPr>
          <w:rtl/>
          <w:cs/>
          <w:lang w:val="ar_AE" w:bidi="ar_AE"/>
        </w:rPr>
        <w:t>وربما كان هذا المكان قريبًا من مقر رؤساء الكهنة. ومع ذلك، لم يمسكه الرؤساء، إذ لم يكن الوقتُ المعيَّنُ لموتِ يسوع قد حان.</w:t>
      </w:r>
    </w:p>
    <w:p>
      <w:pPr>
        <w:bidi/>
      </w:pPr>
      <w:r>
        <w:rPr>
          <w:rtl/>
          <w:cs/>
          <w:lang w:val="ar_AE" w:bidi="ar_AE"/>
        </w:rPr>
      </w:r>
      <w:r>
        <w:rPr>
          <w:rtl/>
          <w:cs/>
          <w:lang w:val="ar_AE" w:bidi="ar_AE"/>
        </w:rPr>
        <w:t>توقَّفوا هنا وناقشوا هذه الأسئلة كمجموعة: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8: 12–20 من الترجمة الأسهل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كان يسوع يعلّم في ساحة الهيكل، على الأرجح أثناء الاحتفال بعيد المظال. ويقول يسوع إنه هو نور العالم.</w:t>
      </w:r>
    </w:p>
    <w:p>
      <w:pPr>
        <w:bidi/>
      </w:pPr>
      <w:r>
        <w:rPr>
          <w:rtl/>
          <w:cs/>
          <w:lang w:val="ar_AE" w:bidi="ar_AE"/>
        </w:rPr>
      </w:r>
      <w:r>
        <w:rPr>
          <w:b/>
          <w:rtl/>
          <w:cs/>
          <w:lang w:val="ar_AE" w:bidi="ar_AE"/>
        </w:rPr>
        <w:t>في المشهد الثاني:</w:t>
      </w:r>
      <w:r>
        <w:rPr>
          <w:rtl/>
          <w:cs/>
          <w:lang w:val="ar_AE" w:bidi="ar_AE"/>
        </w:rPr>
        <w:t xml:space="preserve"> استهزأ الفريسيون بيسوع واعترضوا على أن ما قاله عن نفسه لا يمكن أن يكون صحيحًا.</w:t>
      </w:r>
    </w:p>
    <w:p>
      <w:pPr>
        <w:bidi/>
      </w:pPr>
      <w:r>
        <w:rPr>
          <w:rtl/>
          <w:cs/>
          <w:lang w:val="ar_AE" w:bidi="ar_AE"/>
        </w:rPr>
      </w:r>
      <w:r>
        <w:rPr>
          <w:b/>
          <w:rtl/>
          <w:cs/>
          <w:lang w:val="ar_AE" w:bidi="ar_AE"/>
        </w:rPr>
        <w:t>في المشهد الثالث:</w:t>
      </w:r>
      <w:r>
        <w:rPr>
          <w:rtl/>
          <w:cs/>
          <w:lang w:val="ar_AE" w:bidi="ar_AE"/>
        </w:rPr>
        <w:t xml:space="preserve"> يطلب الفريسيون من يسوع أن يريهم الله الآب. ويقول يسوع إنهم لا يعرفون الآب بما أنهم لا يعرفونه.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الجموع التي في الهيكل</w:t>
      </w:r>
    </w:p>
    <w:p>
      <w:pPr>
        <w:pStyle w:val="ListBullet"/>
        <w:bidi/>
        <w:spacing w:line="240" w:lineRule="auto"/>
        <w:ind w:left="720"/>
      </w:pPr>
      <w:r>
        <w:rPr>
          <w:rtl/>
          <w:cs/>
          <w:lang w:val="ar_AE" w:bidi="ar_AE"/>
        </w:rPr>
      </w:r>
      <w:r>
        <w:rPr>
          <w:rtl/>
          <w:cs/>
          <w:lang w:val="ar_AE" w:bidi="ar_AE"/>
        </w:rPr>
        <w:t>على الأرجح كان التلاميذ مع يسوع في ساحات الهيكل</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هذا المشهد حين رجع يسوع إلى ساحة الهيكل وكان على الأرجح يُعلّم أثناء الاحتفال بعيد المظال. وعلى الأرجح كان هناك الكثير من الناس في الجوار. وسوف نعرف لاحقًا في القصة أن يسوع كان قريبًا من المكان الذي يقدم فيه الشعب تقدماتهم من المال. كان هناك على الأرجح الكثير من الناس في الجوار، وكان يسوع يتحدث إليهم. فقال يسوع: "أنا هو نور العالم." وتذكّروا أيضًا أنه عندما قال هذه العبارة كانت مدينة أورشليم كلها مُضاءة بواسطة شموع ضخمة. ويستخدم يسوع مقارنة بين النور والظلمة. فيسوع كالنور لأنه يعطي الحياة الأبدية مع الله إلى الأبد. وبدون يسوع، ليس هناك نور. وسوف يمشي الناس في الظلمة. غالبية الناس لا يريدون أن يمشوا في الظلمة، لأنهم لا يعرفون إلى أين يذهبون. ويستخدم يسوع هذه المقارنة ليُظهر مدى أهمية تبعيته. حيث أن الذين يثقون به ويطيعونه فلن يقضوا حياتهم في الظلمة أو بدون الله. بل سيكون لهم النور الذي يعطي الحياة الحقيقية، أي الحياة الأبدية". ثم أدلى يسوع بتصريح صادم عن نفسه.</w:t>
      </w:r>
    </w:p>
    <w:p>
      <w:pPr>
        <w:bidi/>
      </w:pPr>
      <w:r>
        <w:rPr>
          <w:rtl/>
          <w:cs/>
          <w:lang w:val="ar_AE" w:bidi="ar_AE"/>
        </w:rPr>
      </w:r>
      <w:r>
        <w:rPr>
          <w:rtl/>
          <w:cs/>
          <w:lang w:val="ar_AE" w:bidi="ar_AE"/>
        </w:rPr>
        <w:t>في المشهد الثاني، استهزأ الفريسيون بيسوع بسبب ما قاله، قائلين إن شهادته لا يعتمد عليها في أي محكمةٍ. لم يقبل يسوع حجة الفريسيين بل قام بتصحيح ما قالوه عنه. قائلًا لهم: "وَإِنْ كُنْتُ أَشْهَدُ لِنَفْسِي فَشَهَادَتِي حَقٌّ. لِأَنِّي أَعْلَمُ مِنْ أَيْنَ أَتَيْتُ وَإِلَى أَيْنَ أَذْهَبُ. وَأَمَّا أَنْتُمْ فَلَا تَعْلَمُونَ مِنْ أَيْنَ آتِي وَلَا إِلَى أَيْنَ أَذْهَبُ." ثم يقول: "وَإِنْ كُنْتُ أَشْهَدُ لِنَفْسِي فَشَهَادَتِي حَقٌّ، لِأَنِّي أَعْلَمُ مِنْ أَيْنَ أَتَيْتُ وَإِلَى أَيْنَ أَذْهَبُ." وهو يعلم أنه جاء من عند الله. ثم يعرض يسوع مرة أخرى تناقضًا بينه وبين الفريسيين. وأكد يسوع على كلمة "أنتم" حين قال: "</w:t>
      </w:r>
      <w:r>
        <w:rPr>
          <w:b/>
          <w:rtl/>
          <w:cs/>
          <w:lang w:val="ar_AE" w:bidi="ar_AE"/>
        </w:rPr>
        <w:t>أَنْتُمْ</w:t>
      </w:r>
      <w:r>
        <w:rPr>
          <w:rtl/>
          <w:cs/>
          <w:lang w:val="ar_AE" w:bidi="ar_AE"/>
        </w:rPr>
        <w:t xml:space="preserve"> حَسَبَ ٱلْجَسَدِ تَدِينُونَ، أَمَّا أَنَا فَلَسْتُ أَدِينُ أَحَدًا. إنه يقول حقًا إنه لا يدين أحدًا. ثم يواصل يسوع ذكر المزيد من التناقضات بينه وبين الفريسيين. قال الرب يسوع إنه </w:t>
      </w:r>
      <w:r>
        <w:rPr>
          <w:b/>
          <w:rtl/>
          <w:cs/>
          <w:lang w:val="ar_AE" w:bidi="ar_AE"/>
        </w:rPr>
        <w:t>وإن</w:t>
      </w:r>
      <w:r>
        <w:rPr>
          <w:rtl/>
          <w:cs/>
          <w:lang w:val="ar_AE" w:bidi="ar_AE"/>
        </w:rPr>
        <w:t xml:space="preserve"> كان يدين أحدًا، فإن دينونته حق. لكنه لا يدين أحدًا حتى نهاية الزمان. يتكلم الرب يسوع عن أمر لا يحدث الآن.</w:t>
      </w:r>
    </w:p>
    <w:p>
      <w:pPr>
        <w:bidi/>
      </w:pPr>
      <w:r>
        <w:rPr>
          <w:rtl/>
          <w:cs/>
          <w:lang w:val="ar_AE" w:bidi="ar_AE"/>
        </w:rPr>
      </w:r>
      <w:r>
        <w:rPr>
          <w:rtl/>
          <w:cs/>
          <w:lang w:val="ar_AE" w:bidi="ar_AE"/>
        </w:rPr>
        <w:t xml:space="preserve">ويذكِّر يسوع الفريسيين بأن الله معه، لذلك فإن له الحق في أن يكون كلامه حق. ويذكّرهم بأن "ناموسهم" يتطلَّب شاهدَين للإدلاء بالحق، وهو في هذه الحالة يتبع الناموس لوجود الله الذي يؤيده. </w:t>
      </w:r>
    </w:p>
    <w:p>
      <w:pPr>
        <w:bidi/>
      </w:pPr>
      <w:r>
        <w:rPr>
          <w:rtl/>
          <w:cs/>
          <w:lang w:val="ar_AE" w:bidi="ar_AE"/>
        </w:rPr>
      </w:r>
      <w:r>
        <w:rPr>
          <w:rtl/>
          <w:cs/>
          <w:lang w:val="ar_AE" w:bidi="ar_AE"/>
        </w:rPr>
        <w:t>ثم تحدَّى الفريسيون يسوع قائلين: "أَرِنا أباك"، أو "أين هو أبوك؟" ولم يكن الفريسيون ينتظرون إجابة عن هذا التساؤل، فهم فقط يتحدون الرب يسوع ولا يُكنُّون له الاحترام. فأجابهم يسوع قائلًا: "لَسْتُمْ تَعْرِفُونَنِي أَنَا وَلَا أَبِي. لَوْ عَرَفْتُمُونِي لَعَرَفْتُمْ أَبِي أَيْضًا." وحين يتحدث الرب يسوع عن معرفته، فإنه يقصد المعرفة العميقة. فيقول أنهم لا يعرفون حقيقة من هو يسوع، كما أنهم لا يعرفون من هو الآب حقًا.</w:t>
      </w:r>
    </w:p>
    <w:p>
      <w:pPr>
        <w:bidi/>
      </w:pPr>
      <w:r>
        <w:rPr>
          <w:rtl/>
          <w:cs/>
          <w:lang w:val="ar_AE" w:bidi="ar_AE"/>
        </w:rPr>
      </w:r>
      <w:r>
        <w:rPr>
          <w:rtl/>
          <w:cs/>
          <w:lang w:val="ar_AE" w:bidi="ar_AE"/>
        </w:rPr>
        <w:t>توقَّفوا هنا وناقشوا كمجموعة: كيف تتحدثون عن الفرق بين المعرفة السطحية بشخص أو شيء ما، وبين المعرفة العميقة به؟ (توقَّفوا هنا عن سماع التسجيل الصوتي)</w:t>
      </w:r>
    </w:p>
    <w:p>
      <w:pPr>
        <w:bidi/>
      </w:pPr>
      <w:r>
        <w:rPr>
          <w:rtl/>
          <w:cs/>
          <w:lang w:val="ar_AE" w:bidi="ar_AE"/>
        </w:rPr>
      </w:r>
      <w:r>
        <w:rPr>
          <w:rtl/>
          <w:cs/>
          <w:lang w:val="ar_AE" w:bidi="ar_AE"/>
        </w:rPr>
        <w:t xml:space="preserve">كان الرب يسوع في الساحة الرئيسية للهيكل، بالقرب من المكان الذي يقدم فيه الناس عطاياهم أو تقدمات المال. وعلى الأرجح كان هناك الكثير من الناس في الجوار حين كان الرب يسوع يُجري هذه المحادثة مع الفريسيين. كذلك كان هذا على الأرجح بالقرب من مقر القادة الدينيين اليهود في الهيكل، لكن السلطات اليهودية لم تمسكه، لأنه لم يكن الوقت الذي خططه الله قد جاء بعد.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8 : 12 - 20 من الترجمة الأكثر فهمًا بالنسبة لكم.</w:t>
      </w:r>
    </w:p>
    <w:p>
      <w:pPr>
        <w:bidi/>
      </w:pPr>
      <w:r>
        <w:rPr>
          <w:rtl/>
          <w:cs/>
          <w:lang w:val="ar_AE" w:bidi="ar_AE"/>
        </w:rPr>
      </w:r>
      <w:r>
        <w:rPr>
          <w:rtl/>
          <w:cs/>
          <w:lang w:val="ar_AE" w:bidi="ar_AE"/>
        </w:rPr>
        <w:t>في هذه الخطوة، على الفريق أن يقوم بتمثيل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الجموع التي في الهيكل</w:t>
      </w:r>
    </w:p>
    <w:p>
      <w:pPr>
        <w:pStyle w:val="ListBullet"/>
        <w:bidi/>
        <w:spacing w:line="240" w:lineRule="auto"/>
        <w:ind w:left="720"/>
      </w:pPr>
      <w:r>
        <w:rPr>
          <w:rtl/>
          <w:cs/>
          <w:lang w:val="ar_AE" w:bidi="ar_AE"/>
        </w:rPr>
      </w:r>
      <w:r>
        <w:rPr>
          <w:rtl/>
          <w:cs/>
          <w:lang w:val="ar_AE" w:bidi="ar_AE"/>
        </w:rPr>
        <w:t>على الأرجح كان التلاميذ مع يسوع في ساحات الهيكل</w:t>
      </w:r>
    </w:p>
    <w:p>
      <w:pPr>
        <w:bidi/>
      </w:pPr>
      <w:r>
        <w:rPr>
          <w:rtl/>
          <w:cs/>
          <w:lang w:val="ar_AE" w:bidi="ar_AE"/>
        </w:rPr>
      </w:r>
      <w:r>
        <w:rPr>
          <w:rtl/>
          <w:cs/>
          <w:lang w:val="ar_AE" w:bidi="ar_AE"/>
        </w:rPr>
        <w:t>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رجع يسوع إلى ساحة الهيكل وكان على الأرجح يُعلّم أثناء الاحتفال بعيد المظال. فتحدث يسوع إلى الشعب الذين كانوا مجتمعين للإحتفال بالعيد، قائلًا: "أَنَا هُوَ نُورُ ٱلْعَالَمِ. الذين يثقون بي ويطيعونني فلن يقضوا حياتهم في الظلمة أو بدون الله. بل سيكون لهم النور الذي يعطي الحياة الحقيقية، أي الحياة الأبدية".</w:t>
      </w:r>
    </w:p>
    <w:p>
      <w:pPr>
        <w:bidi/>
      </w:pPr>
      <w:r>
        <w:rPr>
          <w:rtl/>
          <w:cs/>
          <w:lang w:val="ar_AE" w:bidi="ar_AE"/>
        </w:rPr>
      </w:r>
      <w:r>
        <w:rPr>
          <w:rtl/>
          <w:cs/>
          <w:lang w:val="ar_AE" w:bidi="ar_AE"/>
        </w:rPr>
        <w:t xml:space="preserve">فعارض بعض الفريسيين يسوع قائلين: "لا يحق لك أن تشهد لنفسك. فإن ما تقوله عن نفسك ليس حقًا."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الشخص الذي يؤدي دور يسوع: "بماذا تشعر أو فيم تفكر؟" قد تسمعون عبارات مثل: "لقد كانت هذه فرصة جيدة لكي أعلن رسالتي للشعب وأتممها. لكن لماذا يعارضني الفريسيون؟ وقد ظننت أنهم سيؤيدون رسالتي." </w:t>
      </w:r>
    </w:p>
    <w:p>
      <w:pPr>
        <w:pStyle w:val="ListBullet"/>
        <w:bidi/>
        <w:spacing w:line="240" w:lineRule="auto"/>
        <w:ind w:left="720"/>
      </w:pPr>
      <w:r>
        <w:rPr>
          <w:rtl/>
          <w:cs/>
          <w:lang w:val="ar_AE" w:bidi="ar_AE"/>
        </w:rPr>
      </w:r>
      <w:r>
        <w:rPr>
          <w:rtl/>
          <w:cs/>
          <w:lang w:val="ar_AE" w:bidi="ar_AE"/>
        </w:rPr>
        <w:t>واسألوا الأشخاص الذين يُؤدون دور القادة الدينيين: "بماذا تشعرون أو فيم تفكّرون؟" قد تسمعون عبارات مثل: نحن لا نصدِّق تصريحات يسوع ولا يمكننا أن نقبلها كدليل على صدق رسالته.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يستهزئ الفريسيون بيسوع، قائلين إنه لا يمكن لأحد أن يعتمد على شهادته في أي محكمة. كان يسوع قد واجه هذا النوع من المعارضة من قبل، وأجاب حينها عن طريق ذكر شاهدين أو ثلاثة شهود آخرين غيره. لكن في هذا الموقف، لم يقبل يسوع ادعاءهم بل قام بتصحيح ما قالوا عنه. حيث أجابهم قائلًا: "وَإِنْ كُنْتُ أَشْهَدُ لِنَفْسِي فَشَهَادَتِي حَقٌّ. لِأَنِّي أَعْلَمُ مِنْ أَيْنَ أَتَيْتُ وَإِلَى أَيْنَ أَذْهَبُ. وَأَمَّا أَنْتُمْ فَلَا تَعْلَمُونَ مِنْ أَيْنَ آتِي وَلَا إِلَى أَيْنَ أَذْهَبُ. أَنْتُمْ حَسَبَ ٱلْجَسَدِ تَدِينُونَ، أَمَّا أَنَا فَلَسْتُ أَدِينُ أَحَدًا. وَإِنْ كُنْتُ أَنَا أَدِينُ فَدَيْنُونَتِي حَقٌّ، لِأَنِّي لَسْتُ وَحْدِي، بَلْ أَنَا وَٱلْآبُ ٱلَّذِي يعضدني. وهو الذي أرسلني إلى هنا. وَأَيْضًا فِي نَامُوسِكُمْ مَكْتُوبٌ أَنَّ شَهَادَةَ رَجُلَيْنِ حَقٌّ. أَنَا هُوَ ٱلشَّاهِدُ لِنَفْسِي، وَيَشْهَدُ لِي ٱلْآبُ ٱلَّذِي أَرْسَلَنِي." </w:t>
      </w:r>
    </w:p>
    <w:p>
      <w:pPr>
        <w:bidi/>
      </w:pPr>
      <w:r>
        <w:rPr>
          <w:rtl/>
          <w:cs/>
          <w:lang w:val="ar_AE" w:bidi="ar_AE"/>
        </w:rPr>
      </w:r>
      <w:r>
        <w:rPr>
          <w:rtl/>
          <w:cs/>
          <w:lang w:val="ar_AE" w:bidi="ar_AE"/>
        </w:rPr>
        <w:t xml:space="preserve">ثم تحدَّى الفريسيون يسوع قائلين: "دعنا نرى أباك." </w:t>
      </w:r>
    </w:p>
    <w:p>
      <w:pPr>
        <w:bidi/>
      </w:pPr>
      <w:r>
        <w:rPr>
          <w:rtl/>
          <w:cs/>
          <w:lang w:val="ar_AE" w:bidi="ar_AE"/>
        </w:rPr>
      </w:r>
      <w:r>
        <w:rPr>
          <w:rtl/>
          <w:cs/>
          <w:lang w:val="ar_AE" w:bidi="ar_AE"/>
        </w:rPr>
        <w:t>فأجابهم يسوع قائلًا: "لَسْتُمْ تَعْرِفُونَنِي أَنَا وَلَا أَبِي. لَوْ عَرَفْتُمُونِي لَعَرَفْتُمْ أَبِي أَيْضًا." قال يسوع هذا بينما كان لا يزال يُعلّم في ساحات الهيكل، وقد كان قريبًا من المكان الذي يقدم فيه الناس عطاياهم أو تقدماتهم. ولم يمسكه الرؤساء لأن ساعته لم تكن قد جاءت بعد.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"كنت أتمنى أن يفهم هؤلاء الفريسيون أنني لا أدين باستخدام الحكمة البشرية، لأنني لست وحدي حين أدين. فإن الله أبي يكون بجانبي ويدعمني حين أدين. أشعر بالحزن لأنهم لا يدركون من هو الله، لذلك فإنهم لا يدركون من أكون. بإمكاني أن أعطيهم الحياة، لكنهم لا يريدون أن يسمعوا لي."</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القادة الدينيين: "بماذا تشعرون أو فيم تفكّرون؟" قد تسمعون عبارات مثل: "حسنًا! لا يمكننا أن نعتمد على شهادتك لمجرد أن لديك شاهدان عليها!"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8 : 12 - 20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اعترض بعض </w:t>
      </w:r>
      <w:r>
        <w:rPr>
          <w:b/>
          <w:rtl/>
          <w:cs/>
          <w:lang w:val="ar_AE" w:bidi="ar_AE"/>
        </w:rPr>
        <w:t>الفريسيين</w:t>
      </w:r>
      <w:r>
        <w:rPr>
          <w:rtl/>
          <w:cs/>
          <w:lang w:val="ar_AE" w:bidi="ar_AE"/>
        </w:rPr>
        <w:t xml:space="preserve"> على يسوع قائلين: "لا يحق لك أن تشهد لنفسك." ترجموا كلمة "الفريسيين" كما ترجمتموها في مقاطع سابقة، وتذكّروا أن كلمة </w:t>
      </w:r>
      <w:r>
        <w:rPr>
          <w:rtl/>
          <w:cs/>
          <w:lang w:val="ar_AE" w:bidi="ar_AE"/>
        </w:rPr>
        <w:t>"الفريسيين"</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استهزأ الفريسيون بيسوع، قائلين إنه لا يمكن الاعتماد على </w:t>
      </w:r>
      <w:r>
        <w:rPr>
          <w:b/>
          <w:rtl/>
          <w:cs/>
          <w:lang w:val="ar_AE" w:bidi="ar_AE"/>
        </w:rPr>
        <w:t>شهادته</w:t>
      </w:r>
      <w:r>
        <w:rPr>
          <w:rtl/>
          <w:cs/>
          <w:lang w:val="ar_AE" w:bidi="ar_AE"/>
        </w:rPr>
        <w:t xml:space="preserve"> في أي محكمة، كلمة "شهادة" أو "يشهد" هي أن يصرِّح الشخص بالحقيقة عن شيء ما استنادًا إلى خبرته الشخصية. استخدموا نفس الكلمة التي استخدمتموها لترجمة كلمة "شهادة" في المقاطع السابقة، وتذكَّروا أن كلمة "شهادة" </w:t>
      </w:r>
      <w:r>
        <w:rPr>
          <w:rtl/>
          <w:cs/>
          <w:lang w:val="ar_AE" w:bidi="ar_AE"/>
        </w:rPr>
        <w:t>مذكورة</w:t>
      </w:r>
      <w:r>
        <w:rPr>
          <w:rtl/>
          <w:cs/>
          <w:lang w:val="ar_AE" w:bidi="ar_AE"/>
        </w:rPr>
        <w:t xml:space="preserve"> في قاموس الكلمات الرئيسية. </w:t>
      </w:r>
    </w:p>
    <w:p>
      <w:pPr>
        <w:bidi/>
      </w:pPr>
      <w:r>
        <w:rPr>
          <w:rtl/>
          <w:cs/>
          <w:lang w:val="ar_AE" w:bidi="ar_AE"/>
        </w:rPr>
      </w:r>
      <w:r>
        <w:rPr>
          <w:rtl/>
          <w:cs/>
          <w:lang w:val="ar_AE" w:bidi="ar_AE"/>
        </w:rPr>
        <w:t xml:space="preserve">قال يسوع هذا بينما كان لا يزال يُعلّم في ساحات الهيكل، وكان قريبًا من المكان الذي يضع فيه الناس </w:t>
      </w:r>
      <w:r>
        <w:rPr>
          <w:b/>
          <w:rtl/>
          <w:cs/>
          <w:lang w:val="ar_AE" w:bidi="ar_AE"/>
        </w:rPr>
        <w:t>عطاياهم</w:t>
      </w:r>
      <w:r>
        <w:rPr>
          <w:rtl/>
          <w:cs/>
          <w:lang w:val="ar_AE" w:bidi="ar_AE"/>
        </w:rPr>
        <w:t xml:space="preserve">، أي </w:t>
      </w:r>
      <w:r>
        <w:rPr>
          <w:b/>
          <w:rtl/>
          <w:cs/>
          <w:lang w:val="ar_AE" w:bidi="ar_AE"/>
        </w:rPr>
        <w:t>تقدمات المال</w:t>
      </w:r>
      <w:r>
        <w:rPr>
          <w:rtl/>
          <w:cs/>
          <w:lang w:val="ar_AE" w:bidi="ar_AE"/>
        </w:rPr>
        <w:t>. وتُقدَّم التقدمات لأسباب كثيرة، منها تقديم الشكر.</w:t>
      </w:r>
    </w:p>
    <w:p>
      <w:pPr>
        <w:bidi/>
      </w:pPr>
      <w:r>
        <w:rPr>
          <w:rtl/>
          <w:cs/>
          <w:lang w:val="ar_AE" w:bidi="ar_AE"/>
        </w:rPr>
      </w:r>
      <w:r>
        <w:rPr>
          <w:rtl/>
          <w:cs/>
          <w:lang w:val="ar_AE" w:bidi="ar_AE"/>
        </w:rPr>
        <w:t xml:space="preserve">ثم رجع يسوع إلى ساحة </w:t>
      </w:r>
      <w:r>
        <w:rPr>
          <w:b/>
          <w:rtl/>
          <w:cs/>
          <w:lang w:val="ar_AE" w:bidi="ar_AE"/>
        </w:rPr>
        <w:t>الهيكل</w:t>
      </w:r>
      <w:r>
        <w:rPr>
          <w:rtl/>
          <w:cs/>
          <w:lang w:val="ar_AE" w:bidi="ar_AE"/>
        </w:rPr>
        <w:t xml:space="preserve"> وكان على الأرجح يُعلّم أثناء الاحتفال </w:t>
      </w:r>
      <w:r>
        <w:rPr>
          <w:rtl/>
          <w:cs/>
          <w:lang w:val="ar_AE" w:bidi="ar_AE"/>
        </w:rPr>
        <w:t>بعيد المظال</w:t>
      </w:r>
      <w:r>
        <w:rPr>
          <w:rtl/>
          <w:cs/>
          <w:lang w:val="ar_AE" w:bidi="ar_AE"/>
        </w:rPr>
        <w:t xml:space="preserve">. كانت ساحة الهيكل هي المنطقة الخارجية من الهيكل، التي كان يمكن لعامة الشعب أن يدخلوها. وقد كان يسوع عادة يُعلّم في هذه المنطقة، وكان الجموع تجتمع حوله، ترجموا كلمة "هيكل" كما ترجمتموها في مقاطع سابقة، وتذكَّروا أنَّ كلمة </w:t>
      </w:r>
      <w:r>
        <w:rPr>
          <w:rtl/>
          <w:cs/>
          <w:lang w:val="ar_AE" w:bidi="ar_AE"/>
        </w:rPr>
        <w:t>هيكل</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8:21–30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8: 21–30 وضعوه في قلوبكم.</w:t>
      </w:r>
    </w:p>
    <w:p>
      <w:pPr>
        <w:bidi/>
      </w:pPr>
      <w:r>
        <w:rPr>
          <w:rtl/>
          <w:cs/>
          <w:lang w:val="ar_AE" w:bidi="ar_AE"/>
        </w:rPr>
      </w:r>
      <w:r>
        <w:rPr>
          <w:rtl/>
          <w:cs/>
          <w:lang w:val="ar_AE" w:bidi="ar_AE"/>
        </w:rPr>
        <w:t>استمعوا إلى نسخة صوتية من يوحنا 8: 21–30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لبشارة يوحنا 8: 21–30 من الترجمة الأكثر فهمًا بالنسبة لكم.</w:t>
      </w:r>
    </w:p>
    <w:p>
      <w:pPr>
        <w:bidi/>
      </w:pPr>
      <w:r>
        <w:rPr>
          <w:rtl/>
          <w:cs/>
          <w:lang w:val="ar_AE" w:bidi="ar_AE"/>
        </w:rPr>
      </w:r>
      <w:r>
        <w:rPr>
          <w:rtl/>
          <w:cs/>
          <w:lang w:val="ar_AE" w:bidi="ar_AE"/>
        </w:rPr>
        <w:t xml:space="preserve">في المقطع السابق، يخبرنا يوحنا أن الرب يسوع رجع إلى الهيكل وقال للشعب أنه هو نور العالم. ولكننا لا نملك معلومات كافية حول الوقت الذي يفصل هذا الحدث عن المقطع السابق. </w:t>
      </w:r>
    </w:p>
    <w:p>
      <w:pPr>
        <w:bidi/>
      </w:pPr>
      <w:r>
        <w:rPr>
          <w:rtl/>
          <w:cs/>
          <w:lang w:val="ar_AE" w:bidi="ar_AE"/>
        </w:rPr>
      </w:r>
      <w:r>
        <w:rPr>
          <w:rtl/>
          <w:cs/>
          <w:lang w:val="ar_AE" w:bidi="ar_AE"/>
        </w:rPr>
        <w:t xml:space="preserve">وفي هذا المقطع، قال يسوع مرة أخرى للفريسيين أو رؤساء اليهود: "أَنَا أَمْضِي وَسَتَطْلُبُونَنِي. وَتَمُوتُونَ فِي خَطِيَّتِكُمْ. حَيْثُ أَمْضِي أَنَا لَا تَقْدِرُونَ أَنْتُمْ أَنْ تَأْتُوا." ويقول الرب يسوع لليهود إن خطيتهم الرئيسية هي أنهم رفضوه. لذلك سيموتون. ولا يقدرون أن يذهبوا إلى حيث يمضي يسوع، لأنه ذاهب إلى الله أبيه. ثم يسأل رؤساء اليهود بعضهم بعضًا: "أَلَعَلَّهُ يَقْتُلُ نَفْسَهُ؟ فماذا يقصد إذا بقوله "حَيْثُ أَمْضِي أَنَا لَا تَقْدِرُونَ أَنْتُمْ أَنْ تَأْتُوا؟" </w:t>
      </w:r>
    </w:p>
    <w:p>
      <w:pPr>
        <w:bidi/>
      </w:pPr>
      <w:r>
        <w:rPr>
          <w:rtl/>
          <w:cs/>
          <w:lang w:val="ar_AE" w:bidi="ar_AE"/>
        </w:rPr>
      </w:r>
      <w:r>
        <w:rPr>
          <w:rtl/>
          <w:cs/>
          <w:lang w:val="ar_AE" w:bidi="ar_AE"/>
        </w:rPr>
        <w:t>هنا، رجع يسوع إلى موضوع كان قد تحدَّث عنه سابقًا مع رؤساء اليهود بشأن موته. تعجَّب اليهود عندما تحدث يسوع عن موته. في هذه المرة، كانوا يظنون أن يسوع قد يقتل نفسه، لكنهم لم يصدقوا حقًا أنه سيفعل ذلك ويقتل نفسه. كان رؤساء اليهود يعتقدون أن الذين ينتحرون سيذهبون إلى الجحيم. لذلك فإذا قتل يسوع نفسه، فلن يذهبوا إلى الجحيم، لأنهم كانوا متيقنين تمامًا أنهم سيذهبون إلى السماء.</w:t>
      </w:r>
    </w:p>
    <w:p>
      <w:pPr>
        <w:bidi/>
      </w:pPr>
      <w:r>
        <w:rPr>
          <w:rtl/>
          <w:cs/>
          <w:lang w:val="ar_AE" w:bidi="ar_AE"/>
        </w:rPr>
      </w:r>
      <w:r>
        <w:rPr>
          <w:rtl/>
          <w:cs/>
          <w:lang w:val="ar_AE" w:bidi="ar_AE"/>
        </w:rPr>
        <w:t>توقّفوا هنا وناقشوا هذه الأسئلة كمجموعة: احكوا قصة عن شخص نال عقابًا على خطأ فعله. من يخبر الناس أنهم سيعاقبون؟ كيف يتحدثون عن العقاب الذي سيواجهه البشر؟ (توقَّفوا هنا عن سماع التسجيل الصوتي)</w:t>
      </w:r>
    </w:p>
    <w:p>
      <w:pPr>
        <w:bidi/>
      </w:pPr>
      <w:r>
        <w:rPr>
          <w:rtl/>
          <w:cs/>
          <w:lang w:val="ar_AE" w:bidi="ar_AE"/>
        </w:rPr>
      </w:r>
      <w:r>
        <w:rPr>
          <w:rtl/>
          <w:cs/>
          <w:lang w:val="ar_AE" w:bidi="ar_AE"/>
        </w:rPr>
        <w:t xml:space="preserve">قال يسوع لرؤساء اليهود: "أنتم من هذا العالم. أَمَّا أَنَا فَمِنْ فَوْقُ أي من السماء. إن وطنكم هو هذا العالم الأرضي. أي أنكم تنتمون إلى هذا العالم الشرير والساقط. ولكنني لست من هذا العالم. فَقُلْتُ لَكُمْ: إِنَّكُمْ تَمُوتُونَ فِي خَطَايَاكُمْ، لِأَنَّكُمْ إِنْ لَمْ تُؤْمِنُوا أَنِّي أَنَا هُوَ، أي الشخص الذي أرسله الله إليكم." ومرة أخرى هنا، كان على يسوع أن يُخبر رؤساء اليهود الفرق بينه وبينهم. لقد أتوا من مكانين مختلفين. وهو يقصد أن يقول إن كل من في الجمع قد ولدوا وعاشوا على الأرض. لقد كان يقصد أن رؤساء اليهود يعيشون بالكامل في هذا العالم، ولا رجاء لهم في الوصول إلى السماء إلا من خلاله، لأنه جاء من السماء. لكن عدم قبولهم لهذه الحقيقة يعني أن يسوع لا يتيح ليسوع الفرصة لمساعدتهم. فإن رؤساء اليهود يعيشون في خطاياهم، وسيموتون فيها. </w:t>
      </w:r>
    </w:p>
    <w:p>
      <w:pPr>
        <w:bidi/>
      </w:pPr>
      <w:r>
        <w:rPr>
          <w:rtl/>
          <w:cs/>
          <w:lang w:val="ar_AE" w:bidi="ar_AE"/>
        </w:rPr>
      </w:r>
      <w:r>
        <w:rPr>
          <w:rtl/>
          <w:cs/>
          <w:lang w:val="ar_AE" w:bidi="ar_AE"/>
        </w:rPr>
        <w:t>توقَّفوا هنا وناقشوا هذه الأسئلة كمجموعة: احكوا قصة عن وقت رفض فيه الشعب رسولًا. ما هي الأمور التي يجب على الرُسُل القيام بها لكي يتقبل الشعب رسالتهم التي يحملونها من الشخص الذي أرسلهم؟ (توقَّفوا هنا عن سماع التسجيل الصوتي)</w:t>
      </w:r>
    </w:p>
    <w:p>
      <w:pPr>
        <w:bidi/>
      </w:pPr>
      <w:r>
        <w:rPr>
          <w:rtl/>
          <w:cs/>
          <w:lang w:val="ar_AE" w:bidi="ar_AE"/>
        </w:rPr>
      </w:r>
      <w:r>
        <w:rPr>
          <w:rtl/>
          <w:cs/>
          <w:lang w:val="ar_AE" w:bidi="ar_AE"/>
        </w:rPr>
        <w:t xml:space="preserve">فقال القادة الدينيون ليسوع: "قُلْ لنا من أنت بالحقيقة". أجابهم يسوع: "لقد قُلت لكم من أكون مُنذ أن بدأت تعليمي. إِنَّ لِي أَشْيَاءَ كَثِيرَةً أَتَكَلَّمُ وَأَحْكُمُ بِهَا مِنْ نَحْوِكُمْ، لكني لن أفعل. لَكِنَّ ٱلَّذِي أَرْسَلَنِي هُوَ حَقٌّ. وَأَنَا مَا سَمِعْتُهُ مِنْهُ، فَهَذَا أَقُولُهُ لِلْعَالَمِ." ويبدو أن يسوع اختار ألا يذكر كل ما يمكن أن يدين به الشعب، لكنه فقط يتكلم بما يأمره الله أن يتكلم به. ولم يفهم القادة الدينيون أن عندما كان يسوع يتكلم عن الذي أرسله، فإنه كان يقصد به الآب السماوي. لذلك قال لهم: "مَتَى رَفَعْتُمُ ٱبْنَ ٱلْإِنْسَانِ، فَحِينَئِذٍ تَفْهَمُونَ أَنِّي أَنَا هُوَ." إن ابن الإنسان هو اللقب المُفضل ليسوع. وستتذكرون من المقاطع السابقة أن لقب ابن الإنسان يشير إلى الشخص الذي يرسله الله ليدين العالم. وهذا الشخص هو يسوع. فكيف يرفع الناس ابن الإنسان؟ على الأرجح، كان يسوع يتحدث عن الوقت الذي فيه سيرفعه الشعب على الصليب، ولكن مستمعيه الآن لن يعرفوا أن هذا هو ما يتحدث عنه. ثم يقول يسوع: "ٱلَّذِي أَرْسَلَنِي، أي الله، هُوَ مَعِي الآن وإلى الأبد. وَلَمْ يَتْرُكْنِي ٱلْآبُ وَحْدِي، لِأَنِّي فِي كُلِّ حِينٍ أَفْعَلُ مَا يُرْضِيهِ." وآمن به بعض الحاضرين من الجمع الذين سمعوا هذا الكلام. </w:t>
      </w:r>
    </w:p>
    <w:p>
      <w:pPr>
        <w:bidi/>
      </w:pPr>
      <w:r>
        <w:rPr>
          <w:rtl/>
          <w:cs/>
          <w:lang w:val="ar_AE" w:bidi="ar_AE"/>
        </w:rPr>
      </w:r>
      <w:r>
        <w:rPr>
          <w:rtl/>
          <w:cs/>
          <w:lang w:val="ar_AE" w:bidi="ar_AE"/>
        </w:rPr>
        <w:t>وفي هذا المقطع، فهم رؤساء اليهود أن يسوع كان يقصد أنه مختلف عنهم تمامًا، لذلك سألوه مباشرة عن هويته ومن أين له هذا السلطان. لذلك يُذكِّر يسوع الجمع بما كان قد قاله لهم من قبل عندما كان يُعلِّمهم. وقد سمعوه يقول عن نفسه أنه خبز الحياة، ونور العالم، وأنه هو المُرسل من فوق، أي من السماء. ثم يُذكِّرهم بأربعة أمور عن نفسه: أنه هو الديان. وأنه مُرسل من الآب الذي هو حق. وأنه كان يتكلم بما سمعه من الآب. وأنه كان شريكًا لله في العمل. فاختار بعضًا من الذين سمعوا تعليمه طريق الحياة وآمنوا به.</w:t>
      </w:r>
    </w:p>
    <w:p>
      <w:pPr>
        <w:bidi/>
      </w:pPr>
      <w:r>
        <w:rPr>
          <w:rtl/>
          <w:cs/>
          <w:lang w:val="ar_AE" w:bidi="ar_AE"/>
        </w:rPr>
      </w:r>
      <w:r>
        <w:rPr>
          <w:rtl/>
          <w:cs/>
          <w:lang w:val="ar_AE" w:bidi="ar_AE"/>
        </w:rPr>
        <w:t>توقَّفوا هنا وناقشوا هذه الأسئلة كمجموعة: في هذا المقطع نرى أن يسوع والله تربط بينهما علاقة خاصة، وأن يسوع لا يعمل إلا ما يأمره الله أن يعمله. قوموا بوصف علاقة وثيقة في ثقافتكم تربط بين المُعلّم أو القائد وبين رسوله أو شريكه في العمل. كيف يساعد بعضهم بعضًا؟ كيف يهتم المرسل أو القائد برسله؟ كيف يستمع كل منهما للآخر؟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8: 21–30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قال الرب يسوع للفريسيين، أو القادة الدينيين اليهود، إنه سيموت ويرجع إلى الله أبيه. وأنهم سيموتون، لكنهم لن يذهبوا إلى الله، لأنهم لا يؤمنون بيسوع.</w:t>
      </w:r>
    </w:p>
    <w:p>
      <w:pPr>
        <w:bidi/>
      </w:pPr>
      <w:r>
        <w:rPr>
          <w:rtl/>
          <w:cs/>
          <w:lang w:val="ar_AE" w:bidi="ar_AE"/>
        </w:rPr>
      </w:r>
      <w:r>
        <w:rPr>
          <w:b/>
          <w:rtl/>
          <w:cs/>
          <w:lang w:val="ar_AE" w:bidi="ar_AE"/>
        </w:rPr>
        <w:t>في المشهد الثاني:</w:t>
      </w:r>
      <w:r>
        <w:rPr>
          <w:rtl/>
          <w:cs/>
          <w:lang w:val="ar_AE" w:bidi="ar_AE"/>
        </w:rPr>
        <w:t xml:space="preserve"> قال الرب يسوع للقادة الدينيين اليهود: "إِنَّ لِي أَشْيَاءَ كَثِيرَةً أَتَكَلَّمُ وَأَحْكُمُ بِهَا مِنْ نَحْوِكُمْ، لكني لن افعل. لكني لن أقول إلا ما يريدني أبي أن أقول." </w:t>
      </w:r>
    </w:p>
    <w:p>
      <w:pPr>
        <w:bidi/>
      </w:pPr>
      <w:r>
        <w:rPr>
          <w:rtl/>
          <w:cs/>
          <w:lang w:val="ar_AE" w:bidi="ar_AE"/>
        </w:rPr>
      </w:r>
      <w:r>
        <w:rPr>
          <w:b/>
          <w:rtl/>
          <w:cs/>
          <w:lang w:val="ar_AE" w:bidi="ar_AE"/>
        </w:rPr>
        <w:t>في المشهد الثالث:</w:t>
      </w:r>
      <w:r>
        <w:rPr>
          <w:rtl/>
          <w:cs/>
          <w:lang w:val="ar_AE" w:bidi="ar_AE"/>
        </w:rPr>
        <w:t xml:space="preserve"> آمن كثيرون بيسوع لأنهم أدركوا أن الله أرسله إلى العالم.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أو رؤساء اليهود</w:t>
      </w:r>
    </w:p>
    <w:p>
      <w:pPr>
        <w:pStyle w:val="ListBullet"/>
        <w:bidi/>
        <w:spacing w:line="240" w:lineRule="auto"/>
        <w:ind w:left="720"/>
      </w:pPr>
      <w:r>
        <w:rPr>
          <w:rtl/>
          <w:cs/>
          <w:lang w:val="ar_AE" w:bidi="ar_AE"/>
        </w:rPr>
      </w:r>
      <w:r>
        <w:rPr>
          <w:rtl/>
          <w:cs/>
          <w:lang w:val="ar_AE" w:bidi="ar_AE"/>
        </w:rPr>
        <w:t>الجموع، وعلى الأرجح من بينهم تلاميذ يسوع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يخبرنا يوحنا أن الرب يسوع قال للفريسيين أو لرؤساء اليهود للمرة الثانية إنه سيمضي، وأنهم سيطلبونه. لكنهم سيموتون في خطاياهم، لأنهم لم يؤمنوا بيسوع، وسيمضي الرب يسوع إلى حيث لا يقدرون أن يأتوا. ثم يسأل رؤساء اليهود بعضهم بعضًا: "أَلَعَلَّهُ يَقْتُلُ نَفْسَهُ؟ فماذا يقصد إذا بقوله "حَيْثُ أَمْضِي أَنَا لَا تَقْدِرُونَ أَنْتُمْ أَنْ تَأْتُوا؟" كان رؤساء اليهود يتوقعون أن تكون إجابة هذا السؤال "لا، لن يقتل الرب يسوع نفسه". من المهم أن نتذكّر أن الرب يسوع قال إنه سيمضي إلى حيث لا يقدر القادة الدينيين أن يتبعوه. ويُقصد بهذا أن الرب يسوع سيذهب إلى السماء ليكون مع الله أبيه.</w:t>
      </w:r>
    </w:p>
    <w:p>
      <w:pPr>
        <w:bidi/>
      </w:pPr>
      <w:r>
        <w:rPr>
          <w:rtl/>
          <w:cs/>
          <w:lang w:val="ar_AE" w:bidi="ar_AE"/>
        </w:rPr>
      </w:r>
      <w:r>
        <w:rPr>
          <w:rtl/>
          <w:cs/>
          <w:lang w:val="ar_AE" w:bidi="ar_AE"/>
        </w:rPr>
        <w:t xml:space="preserve">قال الرب يسوع لرؤساء اليهود أنهم من أسفل. من المهم أن نتذكّر أن الرب يسوع كان يقول لهم أنهم ينتمون إلى العالم الأرضي، وليس إلى مكان ما تحت الأرض. إنهم ينتمون إلى العالم الأرضي لأنهم يفعلون الأشياء التي يفعلها سكان الأرض الذين لا يقبلون الرب يسوع. ثم قال لهم إنه هو من فوق، أي من السماء. قال الرب يسوع: "أنا لست من هذا العالم. فَقُلْتُ لَكُمْ: إِنَّكُمْ تَمُوتُونَ فِي خَطَايَاكُمْ، لِأَنَّكُمْ إِنْ لَمْ تُؤْمِنُوا أَنِّي أَنَا هُوَ تَمُوتُونَ فِي خَطَايَاكُمْ." ويكرر الرب يسوع القول للتأكيد على أن اليهود سيموتون إن لم يؤمنوا بيسوع. فهو يريدهم أن يفهموا أهمية الإيمان به. ويقول الرب يسوع إنه عليهم أن يؤمنوا أن يسوع هو "أهيه". يستخدم الرب يسوع مصطلحًا يُذكِّر اليهود بالاسم الشخصي لله، أي يهوه، الذي يعني "أهيه الذي أهيه". كان الرب يسوع يستخدم هذا المصطلح كثيرًا وهو يُعلم عن نفسه. لقد أدرك اليهود أن الرب يسوع يقول إنه يتمتع بعلاقة وثيقة مع الله، حتى أنه يدَّعي الألوهية. </w:t>
      </w:r>
    </w:p>
    <w:p>
      <w:pPr>
        <w:bidi/>
      </w:pPr>
      <w:r>
        <w:rPr>
          <w:rtl/>
          <w:cs/>
          <w:lang w:val="ar_AE" w:bidi="ar_AE"/>
        </w:rPr>
      </w:r>
      <w:r>
        <w:rPr>
          <w:rtl/>
          <w:cs/>
          <w:lang w:val="ar_AE" w:bidi="ar_AE"/>
        </w:rPr>
        <w:t xml:space="preserve">في المشهد الثاني، قال القادة الدينيون ليسوع: "قُلْ لنا من تكون بالحقيقة؟" أجابهم يسوع: "لقد قُلت لكم من أكون مُنذ أن بدأت تعليمي. إِنَّ لِي أَشْيَاءَ كَثِيرَةً أَتَكَلَّمُ وَأَحْكُمُ بِهَا مِنْ نَحْوِكُمْ، لكني لن أفعل. الذي أرسلني هو حق، وَأَنَا مَا سَمِعْتُهُ مِنْهُ، فَهَذَا أَقُولُهُ لِلْعَالَمِ. فلم يفهم القادة الدينيون أن يسوع كان يكلمهم عن الله الساكن في السماء. لذلك قال لهم يسوع: "مَتَى رَفَعْتُمُ ٱبْنَ ٱلْإِنْسَانِ، فَحِينَئِذٍ تَفْهَمُونَ أَنِّي أَنَا هُوَ، وستفهمون أنني والآب نعمل معًا. وستفهمون أنني لَسْتُ أَفْعَلُ شَيْئًا مِنْ نَفْسِي. بَلْ أَتَكَلَّمُ بِهَذَا كَمَا عَلَّمَنِي أَبِي." تذكروا أن الرب يسوع كان يشير على الأرجح إلى الشعب الذي سيعلقه على الصليب، وقد تحتاجوا إلى أن تذكروا ذلك في ترجمتكم إذا لم تقدروا أن تقولوا فقط أنهم "رفعوه". يشير يسوع إلى نفسه حين يتكلم عن "إبن الإنسان". ومرة أخرى، يستخدم الرب يسوع مصطلح "أنا هو" ليُذَكِّر اليهود بأنه كان يُخبرهم منذ بداية تعليمه أنه من عند الله. عند قول الرب يسوع: "تَفْهَمُونَ أَنِّي أَنَا هُوَ"، يمكنك أيضًا أن تقول: "ستفهمون أني أنا "أهيه الذي أهيه." </w:t>
      </w:r>
    </w:p>
    <w:p>
      <w:pPr>
        <w:bidi/>
      </w:pPr>
      <w:r>
        <w:rPr>
          <w:rtl/>
          <w:cs/>
          <w:lang w:val="ar_AE" w:bidi="ar_AE"/>
        </w:rPr>
      </w:r>
      <w:r>
        <w:rPr>
          <w:rtl/>
          <w:cs/>
          <w:lang w:val="ar_AE" w:bidi="ar_AE"/>
        </w:rPr>
        <w:t xml:space="preserve">يُذكِّر الرب يسوع اليهود بأن الّذي أرسله هو معه الآن وإلى الأبد. إذ لم يتركه وحده لأنه في كل حين يفعل ما يرضيه. فآمن به كثيرون ممن سمعوه يتكلم بهذا. </w:t>
      </w:r>
    </w:p>
    <w:p>
      <w:pPr>
        <w:bidi/>
      </w:pPr>
      <w:r>
        <w:rPr>
          <w:rtl/>
          <w:cs/>
          <w:lang w:val="ar_AE" w:bidi="ar_AE"/>
        </w:rPr>
      </w:r>
      <w:r>
        <w:rPr>
          <w:rtl/>
          <w:cs/>
          <w:lang w:val="ar_AE" w:bidi="ar_AE"/>
        </w:rPr>
        <w:t>من الضروري أن نتذكّر أن الله والرب يسوع واحدٌ ويعملان معًا. تذكّروا أن الرب يسوع أكَّد على أن هؤلاء الناس سيموتون في خطاياهم إن لم يضعوا ثقتهم في يسوع أو يؤمنوا به.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8: 21–30 من الترجمة الأكثر فهمًا بالنسبة لكم.</w:t>
      </w:r>
    </w:p>
    <w:p>
      <w:pPr>
        <w:bidi/>
      </w:pPr>
      <w:r>
        <w:rPr>
          <w:rtl/>
          <w:cs/>
          <w:lang w:val="ar_AE" w:bidi="ar_AE"/>
        </w:rPr>
      </w:r>
      <w:r>
        <w:rPr>
          <w:rtl/>
          <w:cs/>
          <w:lang w:val="ar_AE" w:bidi="ar_AE"/>
        </w:rPr>
        <w:t>في هذه الخطوة، على الفريق أن يقوم بتمثيل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الفريسيون أو رؤساء اليهود</w:t>
      </w:r>
    </w:p>
    <w:p>
      <w:pPr>
        <w:pStyle w:val="ListBullet"/>
        <w:bidi/>
        <w:spacing w:line="240" w:lineRule="auto"/>
        <w:ind w:left="720"/>
      </w:pPr>
      <w:r>
        <w:rPr>
          <w:rtl/>
          <w:cs/>
          <w:lang w:val="ar_AE" w:bidi="ar_AE"/>
        </w:rPr>
      </w:r>
      <w:r>
        <w:rPr>
          <w:rtl/>
          <w:cs/>
          <w:lang w:val="ar_AE" w:bidi="ar_AE"/>
        </w:rPr>
        <w:t>الجموع، بما فيهم على الأرجح تلاميذ يسوع</w:t>
      </w:r>
    </w:p>
    <w:p>
      <w:pPr>
        <w:bidi/>
      </w:pPr>
      <w:r>
        <w:rPr>
          <w:rtl/>
          <w:cs/>
          <w:lang w:val="ar_AE" w:bidi="ar_AE"/>
        </w:rPr>
      </w:r>
      <w:r>
        <w:rPr>
          <w:rtl/>
          <w:cs/>
          <w:lang w:val="ar_AE" w:bidi="ar_AE"/>
        </w:rPr>
        <w:t>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المشهد الأول، يقول يسوع مرة أخرى للفريسيين أو لرؤساء اليهود: "أَنَا أَمْضِي وَسَتَطْلُبُونَنِي. وَتَمُوتُونَ فِي خَطِيَّتِكُمْ. حَيْثُ أَمْضِي أَنَا لَا تَقْدِرُونَ أَنْتُمْ أَنْ تَأْتُوا." ثم يسأل رؤساء اليهود بعضهم بعضًا: "أَلَعَلَّهُ يَقْتُلُ نَفْسَهُ؟ فماذا يقصد إذا بقوله "حَيْثُ أَمْضِي أَنَا لَا تَقْدِرُونَ أَنْتُمْ أَنْ تَأْتُوا؟"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"يماذا تشعر أو فيم تفكر؟" قد تسمعون عبارات مثل: "هذه هي المرة الثانية التي أخبر فيها رؤساء اليهود عن موتي، فكيف لم يفهموا أو يدركوا أنني سأُموت لأجل خطاياهم ثم أعود إلى الله الذي أرسلني إلى الأرض؟"</w:t>
      </w:r>
    </w:p>
    <w:p>
      <w:pPr>
        <w:pStyle w:val="ListBullet"/>
        <w:bidi/>
        <w:spacing w:line="240" w:lineRule="auto"/>
        <w:ind w:left="720"/>
      </w:pPr>
      <w:r>
        <w:rPr>
          <w:rtl/>
          <w:cs/>
          <w:lang w:val="ar_AE" w:bidi="ar_AE"/>
        </w:rPr>
      </w:r>
      <w:r>
        <w:rPr>
          <w:rtl/>
          <w:cs/>
          <w:lang w:val="ar_AE" w:bidi="ar_AE"/>
        </w:rPr>
        <w:t>واسألوا الأشخاص الذين يُؤدون دور القادة الدينيين: "بماذا تشعرون أو فيم تفكّرون؟" قد تسمعون عبارات مثل: "لا نصدق أن يسوع على وشك أن يذهب ويختبئ بين اليهود ويقتل نفسه".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يقول يسوع لرؤساء اليهود: "أَنْتُمْ مِنْ هَذَا ٱلْعَالَمِ. أَمَّا أَنَا فَمِنْ فَوْقُ أي من السماء. هذا العالم هو وطنكم. أي أنكم تنتمون إلى هذا العالم الشرير والساقط. ولكن هذا ليس موطني. فَقُلْتُ لَكُمْ: إِنَّكُمْ تَمُوتُونَ فِي خَطَايَاكُمْ، لِأَنَّكُمْ إِنْ لَمْ تُؤْمِنُوا أَنِّي أَنَا هُوَ الشخص الذي أرسله الله إليكم."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"يماذا تشعر أو فيم تفكر؟" قد تسمعون عبارات مثل: "كيف يمكنني أن أساعد رؤساءَ اليهود أكثر على أن يفهموا أنَّ هناك حياةً بعد الموت، وأنَّه ينبغي لهم أن يكون لهم رجاءٌ فيَّ إن أرادوا الوصولَ إلى السماء؟"</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القادة الدينيين: "بماذا تشعرون أو فيم تفكّرون؟" قد تسمعون عبارات مثل: "يجب على يسوع هذا أن يخبرنا أو أن يشرح لنا من أين أتى وإلى أين ينوي أن يذهب."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قال القادة الدينيون ليسوع: "قُلْ لنا من تكون بالحقيقة؟"</w:t>
      </w:r>
    </w:p>
    <w:p>
      <w:pPr>
        <w:bidi/>
      </w:pPr>
      <w:r>
        <w:rPr>
          <w:rtl/>
          <w:cs/>
          <w:lang w:val="ar_AE" w:bidi="ar_AE"/>
        </w:rPr>
      </w:r>
      <w:r>
        <w:rPr>
          <w:rtl/>
          <w:cs/>
          <w:lang w:val="ar_AE" w:bidi="ar_AE"/>
        </w:rPr>
        <w:t xml:space="preserve">أجابهم يسوع: "لقد قُلت لكم من أكون مُنذ أن بدأت تعليمي. إِنَّ لِي أَشْيَاءَ كَثِيرَةً أَتَكَلَّمُ وَأَحْكُمُ بِهَا مِنْ نَحْوِكُمْ، لكني لن أفعل. لَكِنَّ ٱلَّذِي أَرْسَلَنِي هُوَ حَقٌّ. وَأَنَا مَا سَمِعْتُهُ مِنْهُ، فَهَذَا أَقُولُهُ لِلْعَالَمِ." فلم يفهم القادة الدينيون أن يسوع كان يقول لهم عن أبيه السماوي. لذلك قال لهم يسوع: "مَتَى رَفَعْتُمُ ٱبْنَ ٱلْإِنْسَانِ، فَحِينَئِذٍ تَفْهَمُونَ أَنِّي أَنَا هُوَ." وستفهمون أني لَسْتُ أَفْعَلُ شَيْئًا مِنْ نَفْسِي. بَلْ أَتَكَلَّمُ بِهَذَا كَمَا عَلَّمَنِي أَبِي. وَٱلَّذِي أَرْسَلَنِي هُوَ مَعِي، الآن وإلى الأبد. وَلَمْ يَتْرُكْنِي ٱلْآبُ وَحْدِي، لِأَنِّي فِي كُلِّ حِينٍ أَفْعَلُ مَا يُرْضِيهِ." فآمن به كثيرون ممن سمعوه يتكلم بهذا.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"أريد أن أساعد هؤلاء الناس على فهم أن كل ما أقوله لهم هو ما قاله الآب لي، وآمل أن يفهموا سبب مجيئي إلى الأرض وأن يؤمنوا بي". واسألوا الأشخاص الذين يُؤدون دور القادة الدينيين: "بماذا تشعرون أو فيم تفكّرون؟" قد تسمعون عبارات مثل: "إن يسوع هذا، لم يُخبرنا حتى الآن أو يشرح لنا من أين أتى، فكيف يريدنا أن نؤمن 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8: 21–30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قال يسوع مرة أخرى</w:t>
      </w:r>
      <w:r>
        <w:rPr>
          <w:b/>
          <w:rtl/>
          <w:cs/>
          <w:lang w:val="ar_AE" w:bidi="ar_AE"/>
        </w:rPr>
        <w:t xml:space="preserve"> لليهود</w:t>
      </w:r>
      <w:r>
        <w:rPr>
          <w:rtl/>
          <w:cs/>
          <w:lang w:val="ar_AE" w:bidi="ar_AE"/>
        </w:rPr>
        <w:t xml:space="preserve">: "أَنَا أَمْضِي وَسَتَطْلُبُونَنِي. وَتَمُوتُونَ فِي </w:t>
      </w:r>
      <w:r>
        <w:rPr>
          <w:b/>
          <w:rtl/>
          <w:cs/>
          <w:lang w:val="ar_AE" w:bidi="ar_AE"/>
        </w:rPr>
        <w:t>خَطِيَّتِكُمْ</w:t>
      </w:r>
      <w:r>
        <w:rPr>
          <w:rtl/>
          <w:cs/>
          <w:lang w:val="ar_AE" w:bidi="ar_AE"/>
        </w:rPr>
        <w:t xml:space="preserve">. حَيْثُ أَمْضِي أَنَا لَا تَقْدِرُونَ أَنْتُمْ أَنْ تَأْتُوا." </w:t>
      </w:r>
    </w:p>
    <w:p>
      <w:pPr>
        <w:bidi/>
      </w:pPr>
      <w:r>
        <w:rPr>
          <w:rtl/>
          <w:cs/>
          <w:lang w:val="ar_AE" w:bidi="ar_AE"/>
        </w:rPr>
      </w:r>
      <w:r>
        <w:rPr>
          <w:rtl/>
          <w:cs/>
          <w:lang w:val="ar_AE" w:bidi="ar_AE"/>
        </w:rPr>
        <w:t xml:space="preserve">تُشير كلمة </w:t>
      </w:r>
      <w:r>
        <w:rPr>
          <w:b/>
          <w:rtl/>
          <w:cs/>
          <w:lang w:val="ar_AE" w:bidi="ar_AE"/>
        </w:rPr>
        <w:t>"يهود"</w:t>
      </w:r>
      <w:r>
        <w:rPr>
          <w:rtl/>
          <w:cs/>
          <w:lang w:val="ar_AE" w:bidi="ar_AE"/>
        </w:rPr>
        <w:t xml:space="preserve"> هنا إلى القادة الدينيين اليهود. وهؤلاء هم نفس الناس الذين كان يسوع يتحدث إليهم في المقاطع السابقة. استخدموا نفس الكلمات التي استخدمتموها لترجمة مصطلح "الفريسيين اليهود"، أو "رؤساء اليهود" في المقاطع السابقة. مصطلح </w:t>
      </w:r>
      <w:r>
        <w:rPr>
          <w:rtl/>
          <w:cs/>
          <w:lang w:val="ar_AE" w:bidi="ar_AE"/>
        </w:rPr>
        <w:t>يهود</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تُشير كلمة </w:t>
      </w:r>
      <w:r>
        <w:rPr>
          <w:b/>
          <w:rtl/>
          <w:cs/>
          <w:lang w:val="ar_AE" w:bidi="ar_AE"/>
        </w:rPr>
        <w:t>الخطية</w:t>
      </w:r>
      <w:r>
        <w:rPr>
          <w:rtl/>
          <w:cs/>
          <w:lang w:val="ar_AE" w:bidi="ar_AE"/>
        </w:rPr>
        <w:t xml:space="preserve"> إلى عِصْيَان الله. ترجِموا كلمة "خطية" كما ترجمتموها في مقاطع سابقة، وتذكَّروا أنَّ كلمة</w:t>
      </w:r>
      <w:r>
        <w:rPr>
          <w:rtl/>
          <w:cs/>
          <w:lang w:val="ar_AE" w:bidi="ar_AE"/>
        </w:rPr>
        <w:t xml:space="preserve"> "خطية"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لذلك قال لهم يسوع: "مَتَى رَفَعْتُمُ </w:t>
      </w:r>
      <w:r>
        <w:rPr>
          <w:b/>
          <w:rtl/>
          <w:cs/>
          <w:lang w:val="ar_AE" w:bidi="ar_AE"/>
        </w:rPr>
        <w:t>ٱبْنَ ٱلْإِنْسَانِ،</w:t>
      </w:r>
      <w:r>
        <w:rPr>
          <w:rtl/>
          <w:cs/>
          <w:lang w:val="ar_AE" w:bidi="ar_AE"/>
        </w:rPr>
        <w:t xml:space="preserve"> فَحِينَئِذٍ تَفْهَمُونَ أَنِّي </w:t>
      </w:r>
      <w:r>
        <w:rPr>
          <w:b/>
          <w:rtl/>
          <w:cs/>
          <w:lang w:val="ar_AE" w:bidi="ar_AE"/>
        </w:rPr>
        <w:t>أَنَا هُوَ</w:t>
      </w:r>
      <w:r>
        <w:rPr>
          <w:rtl/>
          <w:cs/>
          <w:lang w:val="ar_AE" w:bidi="ar_AE"/>
        </w:rPr>
        <w:t xml:space="preserve">." </w:t>
      </w:r>
    </w:p>
    <w:p>
      <w:pPr>
        <w:bidi/>
      </w:pPr>
      <w:r>
        <w:rPr>
          <w:rtl/>
          <w:cs/>
          <w:lang w:val="ar_AE" w:bidi="ar_AE"/>
        </w:rPr>
      </w:r>
      <w:r>
        <w:rPr>
          <w:rtl/>
          <w:cs/>
          <w:lang w:val="ar_AE" w:bidi="ar_AE"/>
        </w:rPr>
        <w:t xml:space="preserve">إن </w:t>
      </w:r>
      <w:r>
        <w:rPr>
          <w:b/>
          <w:rtl/>
          <w:cs/>
          <w:lang w:val="ar_AE" w:bidi="ar_AE"/>
        </w:rPr>
        <w:t>ابن الإنسان</w:t>
      </w:r>
      <w:r>
        <w:rPr>
          <w:rtl/>
          <w:cs/>
          <w:lang w:val="ar_AE" w:bidi="ar_AE"/>
        </w:rPr>
        <w:t xml:space="preserve"> هو اللقب المُفضل ليسوع. يُشير لقب "ابن الإنسان" إلى إنسانية يسوع وكذلك تفرّده في كونه إلهًا كاملًا وإنسانًا كاملًا. إن لقب ابن الإنسان هو اللقب الذي كان اليهود يربطونه بالمسيا، أو المخلص المُنتظر الذي سيرسله الله لمعونتهم. فابن الإنسان هو الشخص المذكور في سفر دانيال، الذي يعطيه الله كل السلطان والقوة. وهذا يعني أن يسوع كان يقول إن له سلطانًا من الله أن يغفر الخطايا. قوموا بترجمة عبارة ابن الإنسان كما ترجمتموها في مقاطع سابقة، وتذكَّروا أن عبارة </w:t>
      </w:r>
      <w:r>
        <w:rPr>
          <w:rtl/>
          <w:cs/>
          <w:lang w:val="ar_AE" w:bidi="ar_AE"/>
        </w:rPr>
        <w:t>ابن الإنسان</w:t>
      </w:r>
      <w:r>
        <w:rPr>
          <w:rtl/>
          <w:cs/>
          <w:lang w:val="ar_AE" w:bidi="ar_AE"/>
        </w:rPr>
        <w:t xml:space="preserve"> مذكورة في قاموس الكلمات الرئيسية.</w:t>
      </w:r>
    </w:p>
    <w:p>
      <w:pPr>
        <w:bidi/>
      </w:pPr>
      <w:r>
        <w:rPr>
          <w:rtl/>
          <w:cs/>
          <w:lang w:val="ar_AE" w:bidi="ar_AE"/>
        </w:rPr>
      </w:r>
      <w:r>
        <w:rPr>
          <w:rtl/>
          <w:cs/>
          <w:lang w:val="ar_AE" w:bidi="ar_AE"/>
        </w:rPr>
        <w:t>عندما يقول يسوع: "فَحِينَئِذٍ تَفْهَمُونَ أَنِّي</w:t>
      </w:r>
      <w:r>
        <w:rPr>
          <w:b/>
          <w:rtl/>
          <w:cs/>
          <w:lang w:val="ar_AE" w:bidi="ar_AE"/>
        </w:rPr>
        <w:t xml:space="preserve"> أَنَا هُوَ"،</w:t>
      </w:r>
      <w:r>
        <w:rPr>
          <w:rtl/>
          <w:cs/>
          <w:lang w:val="ar_AE" w:bidi="ar_AE"/>
        </w:rPr>
        <w:t xml:space="preserve"> فإن عبارة "</w:t>
      </w:r>
      <w:r>
        <w:rPr>
          <w:rtl/>
          <w:cs/>
          <w:lang w:val="ar_AE" w:bidi="ar_AE"/>
        </w:rPr>
        <w:t>أنا هو</w:t>
      </w:r>
      <w:r>
        <w:rPr>
          <w:rtl/>
          <w:cs/>
          <w:lang w:val="ar_AE" w:bidi="ar_AE"/>
        </w:rPr>
        <w:t xml:space="preserve">" تُعد مهمة. وهاتان الكلمتان تُذكّران المستمعين اليهود باسم الله في العهد القديم. كان الله قد أخبر موسى أن اسمه هو "أنا هو" (أهيه). وعندما يقول يسوع: "أنا هو"، فإنه يقول أنه هو الله. </w:t>
      </w:r>
    </w:p>
    <w:p>
      <w:pPr>
        <w:bidi/>
      </w:pPr>
      <w:r>
        <w:rPr>
          <w:rtl/>
          <w:cs/>
          <w:lang w:val="ar_AE" w:bidi="ar_AE"/>
        </w:rPr>
      </w:r>
      <w:r>
        <w:rPr>
          <w:rtl/>
          <w:cs/>
          <w:lang w:val="ar_AE" w:bidi="ar_AE"/>
        </w:rPr>
        <w:t xml:space="preserve">لذلك فإن بعض الناس الذين سمعوا يسوع يقول هذا الكلام </w:t>
      </w:r>
      <w:r>
        <w:rPr>
          <w:b/>
          <w:rtl/>
          <w:cs/>
          <w:lang w:val="ar_AE" w:bidi="ar_AE"/>
        </w:rPr>
        <w:t>آمنوا</w:t>
      </w:r>
      <w:r>
        <w:rPr>
          <w:rtl/>
          <w:cs/>
          <w:lang w:val="ar_AE" w:bidi="ar_AE"/>
        </w:rPr>
        <w:t xml:space="preserve"> به. أن تؤمن وأن يكون لك إيمان يعنيان الشيء نفسه. عندما يؤمن شخص ما بشيء، فإن هذا يعني أن له إيمان شديد وثقة كبيرة بالله. فإذا كنتم تؤمنون بالله، فأنتم توافقون على أن الله موجود وأن ما يقوله في الكتاب المُقدَّس صحيح. وبالتالي، فإنكم تثقون بأن الله سيفي بجميع وعوده، حتى ولو بدا الأمر وكأنه لا يحفظ وعوده. لذلك فإنكم مُلتزمون بطاعة الله. ترجموا كلمة "آمن" كما ترجمتموها في مقاطع سابقة، وتذكَّروا أنَّ كلمة "</w:t>
      </w:r>
      <w:r>
        <w:rPr>
          <w:rtl/>
          <w:cs/>
          <w:lang w:val="ar_AE" w:bidi="ar_AE"/>
        </w:rPr>
        <w:t>الإيمان</w:t>
      </w:r>
      <w:r>
        <w:rPr>
          <w:rtl/>
          <w:cs/>
          <w:lang w:val="ar_AE" w:bidi="ar_AE"/>
        </w:rPr>
        <w:t>"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8:31–47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8: 31–47 وضعوه في قلوبكم.</w:t>
      </w:r>
    </w:p>
    <w:p>
      <w:pPr>
        <w:bidi/>
      </w:pPr>
      <w:r>
        <w:rPr>
          <w:rtl/>
          <w:cs/>
          <w:lang w:val="ar_AE" w:bidi="ar_AE"/>
        </w:rPr>
      </w:r>
      <w:r>
        <w:rPr>
          <w:rtl/>
          <w:cs/>
          <w:lang w:val="ar_AE" w:bidi="ar_AE"/>
        </w:rPr>
        <w:t>استمعوا إلى نسخة صوتية من يوحنا 8: 31–47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8: 31–47 من الترجمة الأسهل فهمًا بالنسبة لكم.</w:t>
      </w:r>
    </w:p>
    <w:p>
      <w:pPr>
        <w:bidi/>
      </w:pPr>
      <w:r>
        <w:rPr>
          <w:rtl/>
          <w:cs/>
          <w:lang w:val="ar_AE" w:bidi="ar_AE"/>
        </w:rPr>
      </w:r>
      <w:r>
        <w:rPr>
          <w:rtl/>
          <w:cs/>
          <w:lang w:val="ar_AE" w:bidi="ar_AE"/>
        </w:rPr>
        <w:t>في المقطع السابق، أخبر يسوع الفريسيين عن موته، لكنهم لم يفهموه أو يصدقوه. إلا أن بعضًا منهم آمنوا بما قاله لهم. في هذا المقطع، يتكلم يسوع إلى اليهود الذين آمنوا به. تشير كلمة "اليهود" إلى الناس الذين هم من نسل يعقوب، حفيد إبراهيم. وهذه هي الجماعة التي قطع الله معها عهدًا وثيقًا بأن يعطيهم أرض إسرائيل. كان اليهود يعرفون أنهم شعب مميز عند الله.</w:t>
      </w:r>
    </w:p>
    <w:p>
      <w:pPr>
        <w:bidi/>
      </w:pPr>
      <w:r>
        <w:rPr>
          <w:rtl/>
          <w:cs/>
          <w:lang w:val="ar_AE" w:bidi="ar_AE"/>
        </w:rPr>
      </w:r>
      <w:r>
        <w:rPr>
          <w:rtl/>
          <w:cs/>
          <w:lang w:val="ar_AE" w:bidi="ar_AE"/>
        </w:rPr>
        <w:t xml:space="preserve">بدأ يسوع يتكلم إلى مجموعة اليهود الذين سمعوا تعليمه وربما آمنوا بصدق كلامه. لقد آمن هؤلاء الناس، لكنهم على الأرجح لم يكونوا على استعداد للتخلي عن كل شيء من أجل اتباع يسوع وطاعته. لذلك قال لهم يسوع إنه ينبغي أن يطيعوا تعاليمه حتى يكونوا تلاميذه بالحقيقة. تذكروا أن التلميذ هو شخص يتبع معلمًا دينيًا معينًا ويتعلم منه عن الله والإيمان والحياة. وتابع يسوع كلامه قائلًا: "وَتَعْرِفُونَ ٱلْحَقَّ، وَٱلْحَقُّ يُحَرِّرُكُمْ." ثم يجيبه اليهود قائلين: "إِنَّنَا ذُرِّيَّةُ إِبْرَاهِيمَ، وَلَمْ نُسْتَعْبَدْ لِأَحَدٍ قَطُّ! كَيْفَ تَقُولُ أَنْتَ: إِنَّكُمْ تَصِيرُونَ أَحْرَارًا؟" إن الذرِّية هي الأبناء والأحفاد، وجميع الأجيال المستقبلية من نفس سلالة العائلة. وبنو إسرائيل، أو الشعب اليهودي، هم ذرِّية إبراهيم. أي إبراهيم هو سلف بني إسرائيل. لا نعلم سبب قول اليهود أنهم لم يُستعبدوا لأحد قط. فإن الشعب اليهودي، على مر تاريخه، كانوا مُستعبدين عدة مرات عند سبي الأمم المعادية لهم. وحتى في زمن يسوع، كان الرومان هم الذين يحكمون الشعب اليهودي. ربما كان اليهود يقصدون إخبار يسوع بأن شعورهم بالحرية نابع من كونهم ذريَّة إبراهيم. إذ كان بعض اليهود يعتقدون أنهم مثل الملوك لأنهم من ذريَّة إبراهيم، حتى عندما كانوا عبيدًا لسلطات أخرى. </w:t>
      </w:r>
    </w:p>
    <w:p>
      <w:pPr>
        <w:bidi/>
      </w:pPr>
      <w:r>
        <w:rPr>
          <w:rtl/>
          <w:cs/>
          <w:lang w:val="ar_AE" w:bidi="ar_AE"/>
        </w:rPr>
      </w:r>
      <w:r>
        <w:rPr>
          <w:rtl/>
          <w:cs/>
          <w:lang w:val="ar_AE" w:bidi="ar_AE"/>
        </w:rPr>
        <w:t xml:space="preserve">فقال لهم يسوع: ٱلْحَقَّ ٱلْحَقَّ أَقُولُ لَكُمْ: إِنَّ كُلَّ مَنْ يستمر في فعل ٱلْخَطِيَّةَ يجعل الخطية تتسلط عليه كما يتسلط السيّد على العبد." </w:t>
      </w:r>
    </w:p>
    <w:p>
      <w:pPr>
        <w:bidi/>
      </w:pPr>
      <w:r>
        <w:rPr>
          <w:rtl/>
          <w:cs/>
          <w:lang w:val="ar_AE" w:bidi="ar_AE"/>
        </w:rPr>
      </w:r>
      <w:r>
        <w:rPr>
          <w:rtl/>
          <w:cs/>
          <w:lang w:val="ar_AE" w:bidi="ar_AE"/>
        </w:rPr>
        <w:t>ثم تابع يسوع قائلًا: "وَٱلْعَبْدُ لَا يَبْقَى فِي ٱلْبَيْتِ إِلَى ٱلْأَبَدِ، أَمَّا ٱلِٱبْنُ فَيَبْقَى إِلَى ٱلْأَبَدِ. فَإِنْ حَرَّرَكُمْ ٱلِٱبْنُ فَبِالْحَقِيقَةِ تَكُونُونَ أَحْرَارًا". وهذا مقطع عسير الفهم. يقول يسوع أنه بما أنهم عبيد للخطية، أو أن الخطية تتسلط عليهم، فهم ليسوا أبناء إبراهيم الحقيقيين ولا ينتمون حقًا إلى عائلة الله الخاصة. لكن الأبناء الذين ينتمون إلى عائلة، يظلون جزءًا منها إلى الأبد. إن يسوع ليس عبدًا للخطية، بل هو الابن في عائلة الله، وله الحق في تحرير العبيد من سلطان الخطية عليهم وجعلهم أحرارًا. وهو سيُحرر الذين يطلبون الحرية ويؤمنون بيسوع. فإذا أراد اليهود أن يكونوا في علاقة حقيقية معه، فعليهم أن يعيشوا وفقًا لتعاليمه. وبالتالي، سيختبرون الحرية الحقيقية.</w:t>
      </w:r>
    </w:p>
    <w:p>
      <w:pPr>
        <w:bidi/>
      </w:pPr>
      <w:r>
        <w:rPr>
          <w:rtl/>
          <w:cs/>
          <w:lang w:val="ar_AE" w:bidi="ar_AE"/>
        </w:rPr>
      </w:r>
      <w:r>
        <w:rPr>
          <w:rtl/>
          <w:cs/>
          <w:lang w:val="ar_AE" w:bidi="ar_AE"/>
        </w:rPr>
        <w:t>توقفوا هنا وناقشوا هذا السؤال كمجموعة. قدموا أمثلة عن بعض الطرق التي رأيتم بها الخطية تسيطر على حياة الناس. (توقَّفوا هنا عن سماع التسجيل الصوتي)</w:t>
      </w:r>
    </w:p>
    <w:p>
      <w:pPr>
        <w:bidi/>
      </w:pPr>
      <w:r>
        <w:rPr>
          <w:rtl/>
          <w:cs/>
          <w:lang w:val="ar_AE" w:bidi="ar_AE"/>
        </w:rPr>
      </w:r>
      <w:r>
        <w:rPr>
          <w:rtl/>
          <w:cs/>
          <w:lang w:val="ar_AE" w:bidi="ar_AE"/>
        </w:rPr>
        <w:t>ويواصل يسوع حديثه إلى الشعب بأنه عالم أنهم من ذرية إبراهيم، ولذلك كان من المُفترض أن يكونوا أبناء الله. لكن يسوع يعمل أعمال الله أبوه، لكن اليهود يعملون أعمال أبيهم. ويقول يسوع إنهم يتبعون أباً آخر غير الله. لم يقل يسوع هذا بصوت عالٍ في هذه اللحظة، لكنه كان يُلمح إلى أن هؤلاء الناس يتبعون إبليس أباهم، وهذا لأنهم لا يريدون أن يقبلوا تعاليم يسوع، بل يحاولون قتله. تذكروا أن الشيطان، أو إبليس، هو رئيس الأرواح الشريرة التي تمردت على الله. ويجول الشيطان وأرواحه الشريرة في الأرض لإهلاك البشر وإبعادهم عن الله.</w:t>
      </w:r>
    </w:p>
    <w:p>
      <w:pPr>
        <w:bidi/>
      </w:pPr>
      <w:r>
        <w:rPr>
          <w:rtl/>
          <w:cs/>
          <w:lang w:val="ar_AE" w:bidi="ar_AE"/>
        </w:rPr>
      </w:r>
      <w:r>
        <w:rPr>
          <w:rtl/>
          <w:cs/>
          <w:lang w:val="ar_AE" w:bidi="ar_AE"/>
        </w:rPr>
        <w:t xml:space="preserve">ثم يقول اليهود إنهم أبناء إبراهيم، أو ذرِّيته. بينما يكرر يسوع أن هؤلاء ليسوا حقًا أبناء إبراهيم. حيث أن إبناء إبراهيم كانوا سيتصرفون بطريقة مختلفة أي سيعملون أعمال إبراهيم ويتبعون الله. لكن اليهود لا يتصرفون حسنًا، بل يطلبون أن يقتلوا يسوع. بينما يفعل يسوع بالضبط ما يأمره الله أبيه أن يفعله. ويكرر يسوع مرة أخرى أنهم يعملون أعمال أبيهم. إذ يشير إلى أن اليهود لا يتبعون الله أباهم، بل يتبعون إبليس كما يتبع الإبن أباه. </w:t>
      </w:r>
    </w:p>
    <w:p>
      <w:pPr>
        <w:bidi/>
      </w:pPr>
      <w:r>
        <w:rPr>
          <w:rtl/>
          <w:cs/>
          <w:lang w:val="ar_AE" w:bidi="ar_AE"/>
        </w:rPr>
      </w:r>
      <w:r>
        <w:rPr>
          <w:rtl/>
          <w:cs/>
          <w:lang w:val="ar_AE" w:bidi="ar_AE"/>
        </w:rPr>
        <w:t>توقفوا هنا وناقشوا هذا السؤال كمجموعة. احكوا قصة عن وقت في ثقافتكم حاول فيه الناس أن يقتلوا رسولًا أو شخصًا يحاول مساعدتهم. (توقَّفوا هنا عن سماع التسجيل الصوتي)</w:t>
      </w:r>
    </w:p>
    <w:p>
      <w:pPr>
        <w:bidi/>
      </w:pPr>
      <w:r>
        <w:rPr>
          <w:rtl/>
          <w:cs/>
          <w:lang w:val="ar_AE" w:bidi="ar_AE"/>
        </w:rPr>
      </w:r>
      <w:r>
        <w:rPr>
          <w:rtl/>
          <w:cs/>
          <w:lang w:val="ar_AE" w:bidi="ar_AE"/>
        </w:rPr>
        <w:t xml:space="preserve">ثم كرر رؤساء اليهود بلهجة أقوى قائلين: "إِنَّنَا لَمْ نُولَدْ مِنْ زِنًا!" لَنَا أَبٌ وَاحِدٌ وَهُوَ ٱللهُ" وفي الشريعة اليهودية، يُعتبر الطفل إبن زنا إذا ولد خارج نطاق العلاقة الزوجية. كان اليهود يقولون إنهم يتبعون الله أبيهم حقًا. وربما كانوا يلمحون أيضًا إلى حقيقة إعتقاد بعض الناس أن مريم، أم يسوع، مارست الزنا مع رجل آخر خارج نطاق زواجها، وهكذا ولدت يسوع. لذلك أرادوا أن يخبروا يسوع أنهم يعتبرون أنفسهم أفضل منه. يواصل يسوع توضيح أن الذين يتبعون الله حقًا كانوا سيحبون يسوع. لأن يسوع آت من عند الله، والله هو الذي أرسله. وهنا يقول لهم يسوع بوضوح أنهم يتبعون أباهم إبليس، أي الشيطان. وهذا الشيطان يمنعهم من سماع الحق عن يسوع، لأنهم مشغولون كثيرًا بمحبة الأمور التي يحبها الشيطان بدلًا من تلك التي يحبها الله. فإن الشيطان يحب أن يُهلك البشر. ويدعو يسوع الشيطان قتَّالًا ومبغضًا للحق. إن إبليس بالفعل هو أبو الكذَّاب، أي هو الذي يعلم الناس الكذب. وبالتالي، عندما يتكلم يسوع بالحق، لا يستطيع الناس أن يؤمنوا لأن الشيطان يمنعهم من ذلك. يسأل يسوع سؤالين ليُظهِر أنه يوبِّخ اليهود على سلوكهم. ويسألهم يسوع: "مَنْ مِنْكُمْ يُبَكِّتُنِي عَلَى خَطِيَّةٍ؟" وأيضًا: "فَإِنْ كُنْتُ أَقُولُ ٱلْحَقَّ، فَلِمَاذَا لَسْتُمْ تُؤْمِنُونَ بِي؟" إن تخطيط لقتل يسوع، الذي لم يكن مذنبًا بأي خطية، ورفضهم أن يؤمنوا بالحق الذي يتكلم به، كان بالضبط نموذجًا للسلوكيات المتوقَّعة من إبليس، لأنه كان من البدء قتَّالًا ولا يتبع الحق أو يتكلم به. </w:t>
      </w:r>
    </w:p>
    <w:p>
      <w:pPr>
        <w:bidi/>
      </w:pPr>
      <w:r>
        <w:rPr>
          <w:rtl/>
          <w:cs/>
          <w:lang w:val="ar_AE" w:bidi="ar_AE"/>
        </w:rPr>
      </w:r>
      <w:r>
        <w:rPr>
          <w:rtl/>
          <w:cs/>
          <w:lang w:val="ar_AE" w:bidi="ar_AE"/>
        </w:rPr>
        <w:t>توقفوا هنا وناقشوا هذا السؤال كمجموعة. ما هي الأشياء التي يقولها الأشرار ويفعلونها ليقنعوا الناس بأنهم يقولون الحق؟ إن كنت تلميذًا لمُعلِّم عظيم، فكيف تعرف أنك تسمع صوته جيدًا؟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8: 31–47 من الترجمة الأسهل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يقول يسوع لليهود: "وَتَعْرِفُونَ ٱلْحَقَّ، وَٱلْحَقُّ يُحَرِّرُكُمْ." </w:t>
      </w:r>
    </w:p>
    <w:p>
      <w:pPr>
        <w:bidi/>
      </w:pPr>
      <w:r>
        <w:rPr>
          <w:rtl/>
          <w:cs/>
          <w:lang w:val="ar_AE" w:bidi="ar_AE"/>
        </w:rPr>
      </w:r>
      <w:r>
        <w:rPr>
          <w:b/>
          <w:rtl/>
          <w:cs/>
          <w:lang w:val="ar_AE" w:bidi="ar_AE"/>
        </w:rPr>
        <w:t>في المشهد الثاني:</w:t>
      </w:r>
      <w:r>
        <w:rPr>
          <w:rtl/>
          <w:cs/>
          <w:lang w:val="ar_AE" w:bidi="ar_AE"/>
        </w:rPr>
        <w:t xml:space="preserve"> يقول اليهود أنهم ذريَّة إبراهيم. فيجيبهم يسوع أنهم لو كانوا أولاد إبراهيم حقًا لكانوا يتبعونه، لكنهم من أب آخر.</w:t>
      </w:r>
    </w:p>
    <w:p>
      <w:pPr>
        <w:bidi/>
      </w:pPr>
      <w:r>
        <w:rPr>
          <w:rtl/>
          <w:cs/>
          <w:lang w:val="ar_AE" w:bidi="ar_AE"/>
        </w:rPr>
      </w:r>
      <w:r>
        <w:rPr>
          <w:b/>
          <w:rtl/>
          <w:cs/>
          <w:lang w:val="ar_AE" w:bidi="ar_AE"/>
        </w:rPr>
        <w:t>في المشهد الثالث:</w:t>
      </w:r>
      <w:r>
        <w:rPr>
          <w:rtl/>
          <w:cs/>
          <w:lang w:val="ar_AE" w:bidi="ar_AE"/>
        </w:rPr>
        <w:t xml:space="preserve"> يقول اليهود أن لهم أب واحد وهو الله. فيجيب يسوع بأن أبوهم هو الشيطان، أي إبليس.</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الذين يقولون أنهم يؤمنون بيسوع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يقول يسوع لليهود الذين آمنوا به أن يثبتوا في كلامه إن كانوا حقًا يريدون أن يكونوا تلاميذه. ويقول لهم إنهم سيعرفون الحق والحق سيحررهم من عبودية الخطية. ثم يقول اليهود إنهم ذرية إبراهيم، ولم يُستعبدوا لأحد قط. فكيف ليسوع أن يقول لهم أنهم سيصيرون أحرارًا؟ لذلك قال لهم يسوع أن يستمعوا إليه جيدًا لأن كل مَن يستمر في فعل الخطية، يسمح للخطية أن تُسيطر عليه. ثم يعطي لهم يسوع مثالًا يثبت أن العبد ليس له مكان دائم في العائلة، أمّا الابنُ الذي ينتمي إلى العائلة فله مكان دائم إلى الأبد. فإنه من الضروري أن يتذكروا أنهم إن آمنوا بأن الرب يسوع هو ابن الله، فإنهم سينالون الحرية الحقيقية من الخطية، وأن يتذكروا أن الرب يسوع يعطي الحرية لكل من يطلبها بالإيمان.</w:t>
      </w:r>
    </w:p>
    <w:p>
      <w:pPr>
        <w:bidi/>
      </w:pPr>
      <w:r>
        <w:rPr>
          <w:rtl/>
          <w:cs/>
          <w:lang w:val="ar_AE" w:bidi="ar_AE"/>
        </w:rPr>
      </w:r>
      <w:r>
        <w:rPr>
          <w:rtl/>
          <w:cs/>
          <w:lang w:val="ar_AE" w:bidi="ar_AE"/>
        </w:rPr>
        <w:t>في المشهد الثاني: يقول اليهود أنهم ذريَّة إبراهيم. فيقول لهم الرب يسوع أنه يعلم أنهم ذريَّة إبراهيم، لكنهم يبحثون عن طرق ليقتلوه لأنهم رفضوا تعليمه. ثم يقول لهم: " أنا أعلمكم تمامًا ما سمعته من الله. وأنتم تقولون أنكم تعملون ما يطلبه منكم أبوكم، بوصفكم أبناءَ إبراهيم. لذلك فآمنوا بالحق الذي أكلمكم به، واقبلوه، إن كنتم حقًا من الله، لأن الذي من الله يسمع ويقبل الشخص الذي أرسله الله. فلو كنتم أبناء إبراهيم، لكنتم تعملون ما يعمله إبراهيم. لكنكم تطلبون أن تقتلوني." ومن المفترض أن يكون نسل إبراهيم أبناء الله. لكن يسوع يعمل أعمال الله أبيه، بينما يتبع اليهود أباهم الذي هو إبليس إذ هم لا يريدون أن يقبلوا تعاليم يسوع. ويقول يسوع إن اليهود يتبعون أباً آخر غير الله. ومن المهم أن نتذكّر أن إبراهيم لم يحاول أن يقتل الناس. وأن إبراهيم هو خليل الله الذي هو أبو يسوع.</w:t>
      </w:r>
    </w:p>
    <w:p>
      <w:pPr>
        <w:bidi/>
      </w:pPr>
      <w:r>
        <w:rPr>
          <w:rtl/>
          <w:cs/>
          <w:lang w:val="ar_AE" w:bidi="ar_AE"/>
        </w:rPr>
      </w:r>
      <w:r>
        <w:rPr>
          <w:rtl/>
          <w:cs/>
          <w:lang w:val="ar_AE" w:bidi="ar_AE"/>
        </w:rPr>
        <w:t xml:space="preserve">في المشهد الثالث، يقول اليهود ليسوع أنهم أبناء إبراهيم الشرعيين وأن لهم أب واحد هو الله. لذلك يقول لهم يسوع إنه لو كان الله أباهم حقًا، لكانوا يحبونه لأنه خرج من محضر الله في السماء وأتى إلى الأرض. وأنه لم يقرر بنفسه أن يأتي إلى الأرض. بل الله هو الذي أرسله. لذلك بما أن هؤلاء اليهود لا يريدون أن يسمعوا تعليمي ولا يفهموه، فإنهم ينتمون إلى إبليس الذي يعمل بحسب شهواته. ذَاكَ كَانَ قَتَّالًا لِلنَّاسِ مِنَ ٱلْبَدْءِ، وَلَمْ يَثْبُتْ فِي ٱلْحَقِّ لِأَنَّهُ لَيْسَ فِيهِ حَقٌّ. مَتَى تَكَلَّمَ بِٱلْكَذِبِ فَإِنَّمَا يَتَكَلَّمُ مِمَّا لَهُ، لِأَنَّهُ كَذَّابٌ وَأَبُو ٱلْكَذَّابِ." ومن المهم أن نتذكّر ما قاله يسوع بأن اليهود لا يمكنهم أن يبكتوه على خطية. وقد قال لهم يسوع الحق ولهذا لم يؤمنوا به، وتذكروا أن محاولاتهم لقتل يسوع لم تكن لأي ذنب أو خطية بل لأنهم يرفضون أن يؤمنوا بالحق الذي كان يعلِّمه.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8 : 31 - 47 من الترجمة الأكثر فهمًا بالنسبة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يقول يسوع لليهود: "وَتَعْرِفُونَ ٱلْحَقَّ، وَٱلْحَقُّ يُحَرِّرُكُمْ." </w:t>
      </w:r>
    </w:p>
    <w:p>
      <w:pPr>
        <w:bidi/>
      </w:pPr>
      <w:r>
        <w:rPr>
          <w:rtl/>
          <w:cs/>
          <w:lang w:val="ar_AE" w:bidi="ar_AE"/>
        </w:rPr>
      </w:r>
      <w:r>
        <w:rPr>
          <w:b/>
          <w:rtl/>
          <w:cs/>
          <w:lang w:val="ar_AE" w:bidi="ar_AE"/>
        </w:rPr>
        <w:t>في المشهد الثاني:</w:t>
      </w:r>
      <w:r>
        <w:rPr>
          <w:rtl/>
          <w:cs/>
          <w:lang w:val="ar_AE" w:bidi="ar_AE"/>
        </w:rPr>
        <w:t xml:space="preserve"> يقول اليهود أنهم ذريَّة إبراهيم. </w:t>
      </w:r>
    </w:p>
    <w:p>
      <w:pPr>
        <w:bidi/>
      </w:pPr>
      <w:r>
        <w:rPr>
          <w:rtl/>
          <w:cs/>
          <w:lang w:val="ar_AE" w:bidi="ar_AE"/>
        </w:rPr>
      </w:r>
      <w:r>
        <w:rPr>
          <w:b/>
          <w:rtl/>
          <w:cs/>
          <w:lang w:val="ar_AE" w:bidi="ar_AE"/>
        </w:rPr>
        <w:t>في المشهد الثالث:</w:t>
      </w:r>
      <w:r>
        <w:rPr>
          <w:rtl/>
          <w:cs/>
          <w:lang w:val="ar_AE" w:bidi="ar_AE"/>
        </w:rPr>
        <w:t xml:space="preserve"> يقول اليهود أن لهم أب واحد وهو الله.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الذين يقولون أنهم يؤمنون بيسوع</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في المشهد الأول، قال يسوع لليهود الذين آمنوا به، "إِنَّكُم إِنْ ثَبَتُّمْ فِي كَلَامِي فَبِالْحَقِيقَةِ تَكُونُونَ تَلَامِيذِي. وَتَعْرِفُونَ ٱلْحَقَّ، وَٱلْحَقُّ يُحَرِّرُكُمْ." فأجاب اليهود قائلين، "إِنَّنَا ذُرِّيَّةُ إِبْرَاهِيمَ، وَلَمْ نُسْتَعْبَدْ لِأَحَدٍ قَطُّ! كَيْفَ تَقُولُ أَنْتَ: إِنَّكُمْ تَصِيرُونَ أَحْرَارًا؟" فأجابهم يسوع: "ٱلْحَقَّ ٱلْحَقَّ أَقُولُ لَكُمْ: إِنَّ كُلَّ مَنْ يَعْمَلُ ٱلْخَطِيَّةَ هُوَ عَبْدٌ لِلْخَطِيَّةِ. وَٱلْعَبْدُ لَا يَبْقَى فِي ٱلْبَيْتِ إِلَى ٱلْأَبَدِ، أَمَّا ٱلِٱبْنُ فَيَبْقَى إِلَى ٱلْأَبَدِ. فَإِنْ حَرَّرَكُمْ ٱلِٱبْنُ فَبِالْحَقِيقَةِ تَكُونُونَ أَحْرَارًا".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"أتمنى أن يدرك اليهود أنهم كانوا عبيدًا للخطية. فإن كلامي والإيمان بي هما اللذان سيُحرّرانهم".</w:t>
      </w:r>
    </w:p>
    <w:p>
      <w:pPr>
        <w:pStyle w:val="ListBullet"/>
        <w:bidi/>
        <w:spacing w:line="240" w:lineRule="auto"/>
        <w:ind w:left="720"/>
      </w:pPr>
      <w:r>
        <w:rPr>
          <w:rtl/>
          <w:cs/>
          <w:lang w:val="ar_AE" w:bidi="ar_AE"/>
        </w:rPr>
      </w:r>
      <w:r>
        <w:rPr>
          <w:rtl/>
          <w:cs/>
          <w:lang w:val="ar_AE" w:bidi="ar_AE"/>
        </w:rPr>
        <w:t>اسألوا الأشخاص الذين يُؤدون دور الشعب اليهودي: "بماذا تشعرون أو فيم تفكّرون؟" قد تسمعون عبارات مثل: "لا يمكننا أن نتقبَّل تعليم يسوع لأنه يعتبرنا عبيدًا بحاجة إلى الحرية".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الثاني، يقول يسوع لليهود: "أَنَا عَالِمٌ أَنَّكُمْ ذُرِّيَّةُ إِبْرَاهِيمَ. لَكِنَّكُمْ تَطْلُبُونَ أَنْ تَقْتُلُونِي لِأَنَّ كَلَامِي لَا مَوْضِعَ لَهُ فِيكُمْ." ثم يواصل يسوع حديثه قائلًا: "أَنَا أَتَكَلَّمُ بِمَا رَأَيْتُ عِنْدَ أَبِي، وَأَنْتُمْ تَعْمَلُونَ مَا رَأَيْتُمْ عِنْدَ أَبِيكُمْ". </w:t>
      </w:r>
    </w:p>
    <w:p>
      <w:pPr>
        <w:bidi/>
      </w:pPr>
      <w:r>
        <w:rPr>
          <w:rtl/>
          <w:cs/>
          <w:lang w:val="ar_AE" w:bidi="ar_AE"/>
        </w:rPr>
      </w:r>
      <w:r>
        <w:rPr>
          <w:rtl/>
          <w:cs/>
          <w:lang w:val="ar_AE" w:bidi="ar_AE"/>
        </w:rPr>
        <w:t xml:space="preserve">فيجيبه اليهود قائلين: "أَبُونَا هُوَ إِبْرَاهِيمُ." </w:t>
      </w:r>
    </w:p>
    <w:p>
      <w:pPr>
        <w:bidi/>
      </w:pPr>
      <w:r>
        <w:rPr>
          <w:rtl/>
          <w:cs/>
          <w:lang w:val="ar_AE" w:bidi="ar_AE"/>
        </w:rPr>
      </w:r>
      <w:r>
        <w:rPr>
          <w:rtl/>
          <w:cs/>
          <w:lang w:val="ar_AE" w:bidi="ar_AE"/>
        </w:rPr>
        <w:t xml:space="preserve">يقول لهم يسوع: "لَوْ كُنْتُمْ أَوْلَادَ إِبْرَاهِيمَ، لَكُنْتُمْ تَعْمَلُونَ أَعْمَالَ إِبْرَاهِيمَ! وَلَكِنَّكُمُ ٱلْآنَ تَطْلُبُونَ أَنْ تَقْتُلُونِي. وَأَنَا إِنْسَانٌ قَدْ كَلَّمَكُمْ بِٱلْحَقِّ ٱلَّذِي سَمِعَهُ مِنَ ٱللهِ. ولم يحاول إبراهيم أن يقتل الناس! أَنْتُمْ تَعْمَلُونَ أَعْمَالَ أَبِيكُمْ."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"أنا مندهش أن هؤلاء هم نفس الأشخاص الذين أسعى من أجلهم لينالوا الحرية. وأما هم، فيسعون لقتلي".</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القادة الدينيين: "بماذا تشعرون أو فيم تفكّرون؟" قد تسمعون عبارات مثل: "حسنًا! يجب أن يعرف يسوع أنه على الرغم من كوننا لا نزال تحت الحكم الروماني، إلا أننا أحرار لكوننا أبناء إبراهيم في ظل الله القدير".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 المشهد الثالث، يجيب اليهود قائلين: "إننا أبناء شرعيون. لَنَا أَبٌ وَاحِدٌ وَهُوَ ٱللهُ." </w:t>
      </w:r>
    </w:p>
    <w:p>
      <w:pPr>
        <w:bidi/>
      </w:pPr>
      <w:r>
        <w:rPr>
          <w:rtl/>
          <w:cs/>
          <w:lang w:val="ar_AE" w:bidi="ar_AE"/>
        </w:rPr>
      </w:r>
      <w:r>
        <w:rPr>
          <w:rtl/>
          <w:cs/>
          <w:lang w:val="ar_AE" w:bidi="ar_AE"/>
        </w:rPr>
        <w:t xml:space="preserve">فقال لهم يسوع: "لَوْ كَانَ ٱللهُ أَبَاكُمْ لَكُنْتُمْ تُحِبُّونَنِي. لِأَنِّي خَرَجْتُ مِنْ قِبَلِ ٱللهِ وَأَتَيْتُ. لِأَنِّي لَمْ آتِ مِنْ نَفْسِي إلى الأرض، بل الله هو الذي أرسلني إليكم. لِمَاذَا لَا تَفْهَمُونَ كَلَامِي؟ لِأَنَّكُمْ لَا تَقْدِرُونَ أَنْ تَسْمَعُوا قَوْلِي؟ "أَنْتُمْ مِنْ أَبٍ هُوَ إِبْلِيسُ، وَشَهَوَاتِ أَبِيكُمْ تُرِيدُونَ أَنْ تَعْمَلُوا." ذَاكَ كَانَ قَتَّالًا لِلنَّاسِ مِنَ ٱلْبَدْءِ، وَلَمْ يَثْبُتْ فِي ٱلْحَقِّ لِأَنَّهُ لَيْسَ فِيهِ حَقٌّ. مَتَى تَكَلَّمَ بِٱلْكَذِبِ فَإِنَّمَا يَتَكَلَّمُ مِمَّا لَهُ، لِأَنَّهُ كَذَّابٌ وَأَبُو ٱلْكَذَّابِ." ثم يواصل يسوع قائلًا: "وَأَمَّا أَنَا فَلِأَنِّي أَقُولُ ٱلْحَقَّ لَسْتُمْ تُؤْمِنُونَ بِي. مَنْ مِنْكُمْ يُبَكِّتُنِي عَلَى خَطِيَّةٍ؟ لذا عليكم أن تؤمنوا بي لأني أقول الحق. اَلَّذِي مِنَ ٱللهِ يَسْمَعُ كَلَامَ ٱللهِ. أبناء الله، أو شعب الله، يسمعون كلام الله لهم. لِذَلِكَ أَنْتُمْ لَسْتُمْ تَسْمَعُونَ، لِأَنَّكُمْ لَسْتُمْ مِنَ ٱللهِ.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عبارات مثل: "هذا أمر عجيب أيضًا. فلو كان هؤلاء يقولون إنَّهم من الله، لكانوا يسمعون كلامي لأنّ الله أرسلني إليهم".</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القادة الدينيين: "بماذا تشعرون أو فيم تفكّرون؟" قد تسمعون عبارات مثل: "إن يسوع هذا يتمادى في الإساءة إلينا بوصفنا أبناء إبليس. فيجب أن نجد طريقة لندينه و نقتله" </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8 : 31 - 47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قال يسوع </w:t>
      </w:r>
      <w:r>
        <w:rPr>
          <w:b/>
          <w:rtl/>
          <w:cs/>
          <w:lang w:val="ar_AE" w:bidi="ar_AE"/>
        </w:rPr>
        <w:t>لليهود</w:t>
      </w:r>
      <w:r>
        <w:rPr>
          <w:rtl/>
          <w:cs/>
          <w:lang w:val="ar_AE" w:bidi="ar_AE"/>
        </w:rPr>
        <w:t xml:space="preserve"> الذين آمنوا به: "إِنْ ثَبَتُّمْ فِي كَلَامِي فَبِالْحَقِيقَةِ تَكُونُونَ تَلَامِيذِي." تشير كلمة "اليهود" إلى الناس الذين هم من نسل يعقوب، حفيد إبراهيم. وهذه هي الجماعة التي قطع الله معها العهد ليعطيهم أرض إسرائيل. إنهم يمثلون مجموعة عرقية وفي الوقت نفسه مجموعة من الأشخاص الذين يعتنقون الديانة اليهودية. ترجموا كلمة "اليهود" كما ترجمتموها في مقاطع سابقة، ولا تنسوا أنَّ كلمة </w:t>
      </w:r>
      <w:r>
        <w:rPr>
          <w:rtl/>
          <w:cs/>
          <w:lang w:val="ar_AE" w:bidi="ar_AE"/>
        </w:rPr>
        <w:t>"اليهود"</w:t>
      </w:r>
      <w:r>
        <w:rPr>
          <w:rtl/>
          <w:cs/>
          <w:lang w:val="ar_AE" w:bidi="ar_AE"/>
        </w:rPr>
        <w:t xml:space="preserve"> مذكورة في قاموس المصطلحات الرئيسية.</w:t>
      </w:r>
    </w:p>
    <w:p>
      <w:pPr>
        <w:bidi/>
      </w:pPr>
      <w:r>
        <w:rPr>
          <w:rtl/>
          <w:cs/>
          <w:lang w:val="ar_AE" w:bidi="ar_AE"/>
        </w:rPr>
      </w:r>
      <w:r>
        <w:rPr>
          <w:rtl/>
          <w:cs/>
          <w:lang w:val="ar_AE" w:bidi="ar_AE"/>
        </w:rPr>
        <w:t xml:space="preserve">"إِنْ ثَبَتُّمْ فِي كَلَامِي فَبِالْحَقِيقَةِ تَكُونُونَ </w:t>
      </w:r>
      <w:r>
        <w:rPr>
          <w:b/>
          <w:rtl/>
          <w:cs/>
          <w:lang w:val="ar_AE" w:bidi="ar_AE"/>
        </w:rPr>
        <w:t>تَلَامِيذِي</w:t>
      </w:r>
      <w:r>
        <w:rPr>
          <w:rtl/>
          <w:cs/>
          <w:lang w:val="ar_AE" w:bidi="ar_AE"/>
        </w:rPr>
        <w:t xml:space="preserve">." والتلميذ هو شخص يتبع مُعلّمًا دينيًا محددًا ليتعلّم منه عن الله والإيمان والحياة. وقد اختار يسوع اثني عشر رجلًا ليتبعوه ويكونوا تلاميذه. وكانوا يتبعونه أينما ذهب، ويتعلمون منه ويشاهدونه. وأحيانًا كان يسوع يرسلهم ليكرزوا بالبشارة أن ملكوت الله قد أتى وأيضًا ليشفوا المرضى. ترجموا كلمة "تلاميذ" كما ترجمتموها في مقاطع سابقة، وتذكَّروا أن كلمة </w:t>
      </w:r>
      <w:r>
        <w:rPr>
          <w:rtl/>
          <w:cs/>
          <w:lang w:val="ar_AE" w:bidi="ar_AE"/>
        </w:rPr>
        <w:t>"تلاميذ"</w:t>
      </w:r>
      <w:r>
        <w:rPr>
          <w:rtl/>
          <w:cs/>
          <w:lang w:val="ar_AE" w:bidi="ar_AE"/>
        </w:rPr>
        <w:t xml:space="preserve"> مذكورة في قاموس الكلمات الرئيسية. </w:t>
      </w:r>
    </w:p>
    <w:p>
      <w:pPr>
        <w:bidi/>
      </w:pPr>
      <w:r>
        <w:rPr>
          <w:rtl/>
          <w:cs/>
          <w:lang w:val="ar_AE" w:bidi="ar_AE"/>
        </w:rPr>
      </w:r>
      <w:r>
        <w:rPr>
          <w:rtl/>
          <w:cs/>
          <w:lang w:val="ar_AE" w:bidi="ar_AE"/>
        </w:rPr>
        <w:t xml:space="preserve">ثم أجاب رؤساء اليهود قائلين: "إِنَّنَا </w:t>
      </w:r>
      <w:r>
        <w:rPr>
          <w:b/>
          <w:rtl/>
          <w:cs/>
          <w:lang w:val="ar_AE" w:bidi="ar_AE"/>
        </w:rPr>
        <w:t>ذُرِّيَّةُ</w:t>
      </w:r>
      <w:r>
        <w:rPr>
          <w:b/>
          <w:rtl/>
          <w:cs/>
          <w:lang w:val="ar_AE" w:bidi="ar_AE"/>
        </w:rPr>
        <w:t xml:space="preserve"> إِبْرَاهِيمَ</w:t>
      </w:r>
      <w:r>
        <w:rPr>
          <w:rtl/>
          <w:cs/>
          <w:lang w:val="ar_AE" w:bidi="ar_AE"/>
        </w:rPr>
        <w:t xml:space="preserve">، وَلَمْ </w:t>
      </w:r>
      <w:r>
        <w:rPr>
          <w:rtl/>
          <w:cs/>
          <w:lang w:val="ar_AE" w:bidi="ar_AE"/>
        </w:rPr>
        <w:t>نُسْتَعْبَدْ</w:t>
      </w:r>
      <w:r>
        <w:rPr>
          <w:rtl/>
          <w:cs/>
          <w:lang w:val="ar_AE" w:bidi="ar_AE"/>
        </w:rPr>
        <w:t xml:space="preserve"> لِأَحَدٍ قَطُّ." نسل الشخص هو أبنائه وأحفاده، وجميع الأجيال المستقبلية من نفس العائلة. وبنو إسرائيل هم نسل </w:t>
      </w:r>
      <w:r>
        <w:rPr>
          <w:rtl/>
          <w:cs/>
          <w:lang w:val="ar_AE" w:bidi="ar_AE"/>
        </w:rPr>
        <w:t>إبراهيم</w:t>
      </w:r>
      <w:r>
        <w:rPr>
          <w:rtl/>
          <w:cs/>
          <w:lang w:val="ar_AE" w:bidi="ar_AE"/>
        </w:rPr>
        <w:t xml:space="preserve">. وإبراهيم هو جد (سَلَف) بني إسرائيل. ترجِموا كلمة "ذرِّية" كما ترجمتموها في مقاطع سابقة، وتذكَّروا أنَّ كلمة </w:t>
      </w:r>
      <w:r>
        <w:rPr>
          <w:rtl/>
          <w:cs/>
          <w:lang w:val="ar_AE" w:bidi="ar_AE"/>
        </w:rPr>
        <w:t>"ذرِّية"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فقال لهم يسوع: ٱلْحَقَّ ٱلْحَقَّ أَقُولُ لَكُمْ: إِنَّ كُلَّ مَنْ يستمر في فعل </w:t>
      </w:r>
      <w:r>
        <w:rPr>
          <w:b/>
          <w:rtl/>
          <w:cs/>
          <w:lang w:val="ar_AE" w:bidi="ar_AE"/>
        </w:rPr>
        <w:t>ٱلْخَطِيَّةَ</w:t>
      </w:r>
      <w:r>
        <w:rPr>
          <w:rtl/>
          <w:cs/>
          <w:lang w:val="ar_AE" w:bidi="ar_AE"/>
        </w:rPr>
        <w:t xml:space="preserve"> يجعل الخطية تتسلط عليه كما يتسلط السيّد على العبيد." تشير كلمة "الخطية" إلى عصيان الله وليس إلى عدم قيام الشخص بأداء عمل ديني مثل الصلاة أو الالتزام ببعض الشرائع الدينية. ترجِموا كلمة "خطية" كما ترجمتموها في مقاطع سابقة، وتذكَّروا أنَّ كلمة</w:t>
      </w:r>
      <w:r>
        <w:rPr>
          <w:rtl/>
          <w:cs/>
          <w:lang w:val="ar_AE" w:bidi="ar_AE"/>
        </w:rPr>
        <w:t xml:space="preserve"> "خطية"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"أَنْتُمْ مِنْ أَبٍ هُوَ </w:t>
      </w:r>
      <w:r>
        <w:rPr>
          <w:b/>
          <w:rtl/>
          <w:cs/>
          <w:lang w:val="ar_AE" w:bidi="ar_AE"/>
        </w:rPr>
        <w:t>إِبْلِيسُ،</w:t>
      </w:r>
      <w:r>
        <w:rPr>
          <w:rtl/>
          <w:cs/>
          <w:lang w:val="ar_AE" w:bidi="ar_AE"/>
        </w:rPr>
        <w:t xml:space="preserve"> وَشَهَوَاتِ أَبِيكُمْ تُرِيدُونَ أَنْ تَعْمَلُوا." وتشير كلمة "إبليس" إلى قائد الأرواح الشريرة، المسمى "الشيطان". كلمة </w:t>
      </w:r>
      <w:r>
        <w:rPr>
          <w:rtl/>
          <w:cs/>
          <w:lang w:val="ar_AE" w:bidi="ar_AE"/>
        </w:rPr>
        <w:t>"إبليس"</w:t>
      </w:r>
      <w:r>
        <w:rPr>
          <w:rtl/>
          <w:cs/>
          <w:lang w:val="ar_AE" w:bidi="ar_AE"/>
        </w:rPr>
        <w:t xml:space="preserve"> تعني الخصم أو العدو أو المُشتكي الذي قرر أن يتمرّد على الله. كان الشيطان في الأصل ملاكًا مخلوقًا أراد أن يكون مثل الله. والآن، يعتبر الشيطان هو رئيس جميع الأرواح الشريرة. ترجِموا كلمة "إبليس" كما ترجمتموها في مقاطع سابقة، وتذكَّروا أنَّ كلمة</w:t>
      </w:r>
      <w:r>
        <w:rPr>
          <w:rtl/>
          <w:cs/>
          <w:lang w:val="ar_AE" w:bidi="ar_AE"/>
        </w:rPr>
        <w:t xml:space="preserve"> "إبليس"</w:t>
      </w:r>
      <w:r>
        <w:rPr>
          <w:rtl/>
          <w:cs/>
          <w:lang w:val="ar_AE" w:bidi="ar_AE"/>
        </w:rPr>
        <w:t xml:space="preserve">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8:48–59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اسمعوا يوحنا 8: 48–59 وضعوه في قلوبكم.</w:t>
      </w:r>
    </w:p>
    <w:p>
      <w:pPr>
        <w:bidi/>
      </w:pPr>
      <w:r>
        <w:rPr>
          <w:rtl/>
          <w:cs/>
          <w:lang w:val="ar_AE" w:bidi="ar_AE"/>
        </w:rPr>
      </w:r>
      <w:r>
        <w:rPr>
          <w:rtl/>
          <w:cs/>
          <w:lang w:val="ar_AE" w:bidi="ar_AE"/>
        </w:rPr>
        <w:t xml:space="preserve">استمعوا ثلاث مرات إلى نسخة صوتية من يوحنا 8: 48–59 من ثلاث ترجمات مختلفة إن أمكن. </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 (توقَّفوا هنا عن سماع التسجيل الصوتي)</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8: 48–59 من الترجمة الأسهل فهمًا بالنسبة لكم.</w:t>
      </w:r>
    </w:p>
    <w:p>
      <w:pPr>
        <w:bidi/>
      </w:pPr>
      <w:r>
        <w:rPr>
          <w:rtl/>
          <w:cs/>
          <w:lang w:val="ar_AE" w:bidi="ar_AE"/>
        </w:rPr>
      </w:r>
      <w:r>
        <w:rPr>
          <w:rtl/>
          <w:cs/>
          <w:lang w:val="ar_AE" w:bidi="ar_AE"/>
        </w:rPr>
        <w:t>لا يزال يسوع يعلِّم في الهيكل. في المقطع السابق، قال الرب يسوع للشعب اليهودي أنهم سيعرفون الحق. في هذا المقطع، أجابه اليهود الذين كانوا يقاومونه ويجادلونه: "أَلَسْنَا نَقُولُ حَسَنًا: إِنَّكَ سَامِرِيٌّ وَبِكَ شَيْطَانٌ؟" والسامريون هم نسل اليهود الذين سكنوا في السامرة. وكان اليهود يعتبرون السامريين نجسين وأقل منهم، لأنهم كانوا قد تزوجوا من نساء أجنبيات. لا نعرف لماذا اتهم اليهود الرب يسوع بأنه سامري. ربما يقصدون أن الرب يسوع كان يتصرف مثل السامري باتباعه بعض الشرائع اليهودية وتجاهله لأخرى، أو أن الرب يسوع كان يعتقد مثل السامريين أن الآخرين من غير اليهود يمكن اعتبارهم من نسل إبراهيم.</w:t>
      </w:r>
    </w:p>
    <w:p>
      <w:pPr>
        <w:bidi/>
      </w:pPr>
      <w:r>
        <w:rPr>
          <w:rtl/>
          <w:cs/>
          <w:lang w:val="ar_AE" w:bidi="ar_AE"/>
        </w:rPr>
      </w:r>
      <w:r>
        <w:rPr>
          <w:rtl/>
          <w:cs/>
          <w:lang w:val="ar_AE" w:bidi="ar_AE"/>
        </w:rPr>
        <w:t xml:space="preserve">لكن يسوع تجاهل إتهامهم إياه بأنه سامري. بل أجابهم قائلًا: "أَنَا لَيْسَ بِي شَيْطَانٌ." لا يمكن لمن به شيطان أن يُعلِّم مشيئة الله. ويواصل يسوع كلامه قائلًا: "أنا أُكْرِمُ أَبِي وَأَنْتُمْ تُهِينُونَنِي". أنا لست أطلب أن يمجدني الناس، أو يكرمونني، لكن الله يطلب من الناس ذلك ويدينهم لصالحي. فإن الله هو الديَّان في هذه الأمور، وهو يريد من اليهود أن يمجِّدوا الرب يسوع، وبالتالي فإن عدم تمجيد يسوع أي إكرامه، هو بمثابة عصيان لله. لكن الرب يسوع كان مهتمًا بأكثر من مجرد الإجابة على الاتهامات أو الإهانات. فقد أراد أن يقود مستمعيه إلى المرحلة التي يتقبَّلون فيها تعاليمه، التي تعطي الحياة الأبدية. يلفت الرب يسوع انتباه الشعب قائلًا: "ٱلْحَقَّ ٱلْحَقَّ أَقُولُ لَكُمْ." ثم قال: "إِنْ كَانَ أَحَدٌ يَحْفَظُ كَلَامِي فَلَنْ يَرَى ٱلْمَوْتَ إِلَى ٱلْأَبَدِ." </w:t>
      </w:r>
    </w:p>
    <w:p>
      <w:pPr>
        <w:bidi/>
      </w:pPr>
      <w:r>
        <w:rPr>
          <w:rtl/>
          <w:cs/>
          <w:lang w:val="ar_AE" w:bidi="ar_AE"/>
        </w:rPr>
      </w:r>
      <w:r>
        <w:rPr>
          <w:rtl/>
          <w:cs/>
          <w:lang w:val="ar_AE" w:bidi="ar_AE"/>
        </w:rPr>
        <w:t>توقفوا هنا وناقشوا هذا السؤال كمجموعة. في ثقافتكم، كيف يعطي قائد عظيم السلطان لقائد آخر؟ كيف يُظهر المجتمع الإكرام للقائد وللرسل الذين يرسلهم؟ (توقَّفوا هنا عن سماع التسجيل الصوتي)</w:t>
      </w:r>
    </w:p>
    <w:p>
      <w:pPr>
        <w:bidi/>
      </w:pPr>
      <w:r>
        <w:rPr>
          <w:rtl/>
          <w:cs/>
          <w:lang w:val="ar_AE" w:bidi="ar_AE"/>
        </w:rPr>
      </w:r>
      <w:r>
        <w:rPr>
          <w:rtl/>
          <w:cs/>
          <w:lang w:val="ar_AE" w:bidi="ar_AE"/>
        </w:rPr>
        <w:t xml:space="preserve">تعجَّب اليهود حين سمعوا يسوع يقول للشعب أنهم لن يروا الموت إذا أطاعوه. قائلين إنه حتى إبراهيم، النبي العظيم، قد مات، وبالتالي فإن الجميع سيموتون بلا شك. فسألوه: "أَلَعَلَّكَ أَعْظَمُ مِنْ أَبِينَا إِبْرَاهِيمَ؟ فإن إبراهيم وأنبياء الله قد ماتوا جميعًا. مَنْ تَجْعَلُ نَفْسَكَ؟" </w:t>
      </w:r>
    </w:p>
    <w:p>
      <w:pPr>
        <w:bidi/>
      </w:pPr>
      <w:r>
        <w:rPr>
          <w:rtl/>
          <w:cs/>
          <w:lang w:val="ar_AE" w:bidi="ar_AE"/>
        </w:rPr>
      </w:r>
      <w:r>
        <w:rPr>
          <w:rtl/>
          <w:cs/>
          <w:lang w:val="ar_AE" w:bidi="ar_AE"/>
        </w:rPr>
        <w:t xml:space="preserve">فأجابهم يسوع بقوله إنه إذا كان يمجد نفسه، فليس مجده شيئًا. إن أبو يسوع هو الإله الذي يقول اليهود إنه إلههم أيضًا. إن الإله الذي يزعم اليهود أنهم يتبعونه، هو نفسه الإله الذي يمجِّد الرب يسوع. لكن يسوع فاجأهم بعد ذلك. قائلًا لهم أنهم لا يعرفون إلههم حقًا. بينما يعرفه هو. ويدعوهم كاذبين لأنهم يقولون إنهم يعرفون الله ويطيعونه، لكنهم لا يفعلون. لكن الرب يسوع يعرفه معرفة وثيقة. يتمتع يسوع بعلاقة مع الله أبيه ويطيعه. ثم يقدم يسوع المزيد من الإثباتات على أنه من الله. فيقول أن إبراهيم، نبيّ اليهود العظيم، كان يعرف أيضًا أن الرب يسوع سيأتي يومًا ما. تهلل إبراهيم وفرح بمجيء الرب يسوع. يعترض الرب يسوع على طمأنينة اليهود الزائفة باعتقادهم بأن الله سينقذهم من دينونته لمجرد كونهم نسل إبراهيم. وهذا ما جعل اليهود يكرهون الرب يسوع أكثر! ثم يخبرهم بأن أفعالهم لا تتفق وافعال إبراهيم، وأن الله ليس أبيهم، بل إن أباهم الحقيقي هو إبليس، وأن إبراهيم كان يؤيد خدمة الرب يسوع بالكامل. </w:t>
      </w:r>
    </w:p>
    <w:p>
      <w:pPr>
        <w:bidi/>
      </w:pPr>
      <w:r>
        <w:rPr>
          <w:rtl/>
          <w:cs/>
          <w:lang w:val="ar_AE" w:bidi="ar_AE"/>
        </w:rPr>
      </w:r>
      <w:r>
        <w:rPr>
          <w:rtl/>
          <w:cs/>
          <w:lang w:val="ar_AE" w:bidi="ar_AE"/>
        </w:rPr>
        <w:t>توقفوا هنا وناقشوا هذا السؤال كمجموعة. احكوا قصة عن وقت لم يقبل فيه مجتمعكم معلِّم ما أو قائد ديني. ما هي الأمور التي يقولون عنه؟ (توقَّفوا هنا عن سماع التسجيل الصوتي)</w:t>
      </w:r>
    </w:p>
    <w:p>
      <w:pPr>
        <w:bidi/>
      </w:pPr>
      <w:r>
        <w:rPr>
          <w:rtl/>
          <w:cs/>
          <w:lang w:val="ar_AE" w:bidi="ar_AE"/>
        </w:rPr>
      </w:r>
      <w:r>
        <w:rPr>
          <w:rtl/>
          <w:cs/>
          <w:lang w:val="ar_AE" w:bidi="ar_AE"/>
        </w:rPr>
        <w:t xml:space="preserve">تعجَّب رؤساء اليهود قائلين: "لَيْسَ لَكَ خَمْسُونَ سَنَةً بَعْدُ. فليس ممكنًا أن تكون قد رأيتَ إبراهيم!" فأجابهم يسوع قائلًا: "ٱلْحَقَّ ٱلْحَقَّ أَقُولُ لَكُمْ: قَبْلَ أَنْ يَكُونَ إِبْرَاهِيمُ أَنَا كَائِنٌ." وعندما قال هذا، كرّر التعبير «أنا هو» الذي ذكره في القصص السابقة، وعبارة "أنا هو" كانت تُذكِّر مستمعيه باسم الله في العهد القديم. ويستخدم يسوع الكلمات التي كان الله الآب يستخدمها عندما قال لموسى أن اسمه "اهيه". فاعتبر اليهود أن كلمات الرب يسوع هي بمثابة إهانة لإبراهيم، أبيهم الأكبر. إذ لم يُقدِّم يسوع نفسه على أنه مساوي لإبراهيم فحسب، بل ادعى أنه أعظم من إبراهيم! وكانت مثل هذه الإهانة تستوجب الموت. فرفعوا حجارة ليرجموه. لكن يسوع اختفى وخرج من الهيكل. </w:t>
      </w:r>
    </w:p>
    <w:p>
      <w:pPr>
        <w:bidi/>
      </w:pPr>
      <w:r>
        <w:rPr>
          <w:rtl/>
          <w:cs/>
          <w:lang w:val="ar_AE" w:bidi="ar_AE"/>
        </w:rPr>
      </w:r>
      <w:r>
        <w:rPr>
          <w:rtl/>
          <w:cs/>
          <w:lang w:val="ar_AE" w:bidi="ar_AE"/>
        </w:rPr>
        <w:t>توقفوا هنا وناقشوا هذا السؤال كمجموعة. ماذا يحدث في ثقافتكم عندما يعطي شخص أصغر سناً تعاليم أو نصائح صادقة لأشخاص أكبر منه؟ كيف يستجيب الكبار عادة؟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8: 48–59 من الترجمة الأسهل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يقول اليهود ليسوع إنه سامري وبه شيطان. فيشرح لهم يسوع كيف لا يمكن أن يكون به شيطان. ويقول أن من يحفظ كلامه فلن يرى الموت. </w:t>
      </w:r>
    </w:p>
    <w:p>
      <w:pPr>
        <w:bidi/>
      </w:pPr>
      <w:r>
        <w:rPr>
          <w:rtl/>
          <w:cs/>
          <w:lang w:val="ar_AE" w:bidi="ar_AE"/>
        </w:rPr>
      </w:r>
      <w:r>
        <w:rPr>
          <w:b/>
          <w:rtl/>
          <w:cs/>
          <w:lang w:val="ar_AE" w:bidi="ar_AE"/>
        </w:rPr>
        <w:t>في المشهد الثاني:</w:t>
      </w:r>
      <w:r>
        <w:rPr>
          <w:rtl/>
          <w:cs/>
          <w:lang w:val="ar_AE" w:bidi="ar_AE"/>
        </w:rPr>
        <w:t xml:space="preserve"> يجيب رؤساء اليهود على ادعاءات الرب يسوع بدهشة. فيسألونه إذا كان يعتقد أنه أعظم من إبراهيم. فيجيب الرب يسوع أنه يعرف الله، وأن إبراهيم تهلل بأن يرى مجيء الرب يسوع إلى الأرض.</w:t>
      </w:r>
    </w:p>
    <w:p>
      <w:pPr>
        <w:bidi/>
      </w:pPr>
      <w:r>
        <w:rPr>
          <w:rtl/>
          <w:cs/>
          <w:lang w:val="ar_AE" w:bidi="ar_AE"/>
        </w:rPr>
      </w:r>
      <w:r>
        <w:rPr>
          <w:b/>
          <w:rtl/>
          <w:cs/>
          <w:lang w:val="ar_AE" w:bidi="ar_AE"/>
        </w:rPr>
        <w:t>في المشهد الثالث:</w:t>
      </w:r>
      <w:r>
        <w:rPr>
          <w:rtl/>
          <w:cs/>
          <w:lang w:val="ar_AE" w:bidi="ar_AE"/>
        </w:rPr>
        <w:t xml:space="preserve"> يتعجب رؤساء اليهود من أن الرب يسوع قد رأى إبراهيم. إذ يدَّعي أنه أسبق من إبراهيم. يغضب رؤساء اليهود، ويرفعون حجارة ليرجموه. فيختفي الرب يسوع.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رؤساء اليهود</w:t>
      </w:r>
    </w:p>
    <w:p>
      <w:pPr>
        <w:pStyle w:val="ListBullet"/>
        <w:bidi/>
        <w:spacing w:line="240" w:lineRule="auto"/>
        <w:ind w:left="720"/>
      </w:pPr>
      <w:r>
        <w:rPr>
          <w:rtl/>
          <w:cs/>
          <w:lang w:val="ar_AE" w:bidi="ar_AE"/>
        </w:rPr>
      </w:r>
      <w:r>
        <w:rPr>
          <w:rtl/>
          <w:cs/>
          <w:lang w:val="ar_AE" w:bidi="ar_AE"/>
        </w:rPr>
        <w:t>الجموع، أو الشعب اليهودي</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كان الرب يسوع لا يزال يتكلم إلى الشعب اليهودي. وكان قد قال لهم للتو أنهم ليسوا من الله. أجابه اليهود الذين قاوموه وجادلوه قائلين: "أَلَسْنَا نَقُولُ حَسَنًا: إِنَّكَ سَامِرِيٌّ وَبِكَ شَيْطَانٌ؟" كان رؤساء اليهود يتوقعون أن يجيب الرب يسوع بالإيجاب. هناك طريقة أخرى للتعبير عن هذا وهي: "نحن على صواب! أنك سامري، وبك شيطان!"</w:t>
      </w:r>
    </w:p>
    <w:p>
      <w:pPr>
        <w:bidi/>
      </w:pPr>
      <w:r>
        <w:rPr>
          <w:rtl/>
          <w:cs/>
          <w:lang w:val="ar_AE" w:bidi="ar_AE"/>
        </w:rPr>
      </w:r>
      <w:r>
        <w:rPr>
          <w:rtl/>
          <w:cs/>
          <w:lang w:val="ar_AE" w:bidi="ar_AE"/>
        </w:rPr>
        <w:t xml:space="preserve">ولكن الرب يسوع لم يُجِب على اتهامهم بأنه سامري. بل قال لهم: "أَنَا لَيْسَ بِي شَيْطَانٌ." يقارن الرب يسوع بين ما يفعله هو وما يفعله رؤساء اليهود. فيقول: "أنا أُكْرِمُ أَبِي وَأَنْتُمْ تُهِينُونَنِي." كما يقارن أيضًا بين ما يطلب هو من الناس أن يفعلوه وبين ما يطلبه الله منهم، قائلًا: "أنا لست أطلب أن يمجدني الناس، أو يكرمونني، لكن الله يطلب من الناس ذلك ويدينهم لصالحي." ثم يستخدم الرب يسوع عبارة، "اَلْحَقَّ ٱلْحَقَّ أَقُولُ لَكُمْ" ليلفت إنتباه الناس إليه، إذ هو بصدد إلقاء تعليم هام. فيقول: "إِنْ كَانَ أَحَدٌ يَحْفَظُ كَلَامِي فَلَنْ يَرَى ٱلْمَوْتَ إِلَى ٱلْأَبَدِ." </w:t>
      </w:r>
    </w:p>
    <w:p>
      <w:pPr>
        <w:bidi/>
      </w:pPr>
      <w:r>
        <w:rPr>
          <w:rtl/>
          <w:cs/>
          <w:lang w:val="ar_AE" w:bidi="ar_AE"/>
        </w:rPr>
      </w:r>
      <w:r>
        <w:rPr>
          <w:rtl/>
          <w:cs/>
          <w:lang w:val="ar_AE" w:bidi="ar_AE"/>
        </w:rPr>
        <w:t>في المشهد الثاني، تعجَّب اليهود جدًا عندما سمعوا يسوع يقول إن من يحفظ كلامه لن يرى الموت أبدًا. فقد افترض اليهود الذين قاوموا يسوع وجادلوه أنه كان يتكلم عن الحياة الجسدية، لذلك صاروا على يقين تام بأن هذا الكلام لا يصدر إلا عن شخص به شياطين. أساء اليهود فهم الرب يسوع، وظنوا أنه يدَّعي أنه أعظم من أبيهم إبراهيم ومن أنبياء الله ورسله الآخرين. وقد كان اليهود يعرفون أيضًا أن الرب يسوع سيموت. ولهذا السبب، ربما يقول الرب يسوع إنه أعظم من أجدادهم، لكن لم يكن ينبغي له قول إن من يحفظ كلامه أو رسالته لن يرى الموت إلى الأبد. لذلك اعترض اليهود على قول الرب يسوع بأنه أعظم من أجدادهم الذين ماتوا لأن الجميع حتمًا سيموتون. وهذا يشير إلى أن اليهود كانوا غاضبين بسبب ادعاء الرب يسوع بأنه لن يرى الموت أبدًا.</w:t>
      </w:r>
    </w:p>
    <w:p>
      <w:pPr>
        <w:bidi/>
      </w:pPr>
      <w:r>
        <w:rPr>
          <w:rtl/>
          <w:cs/>
          <w:lang w:val="ar_AE" w:bidi="ar_AE"/>
        </w:rPr>
      </w:r>
      <w:r>
        <w:rPr>
          <w:rtl/>
          <w:cs/>
          <w:lang w:val="ar_AE" w:bidi="ar_AE"/>
        </w:rPr>
        <w:t>في المشهد الثالث، ذكَّر الرب يسوع اليهود بأنهم ادعوا أنهم يتبعون الله. وهذا الإله هو نفسه أبو الرب يسوع. حين قال الرب يسوع للشعب اليهودي: "وَلَسْتُمْ تَعْرِفُونَهُ"، كان يشير إلى التناقض بين كون اليهود يعرفون عن الله، وبين كونهم يفتقرون إلى علاقة وثيقة بهذا الإله الذي زعموا أنهم يعبدونه. قال الرب يسوع: "أَبُوكُمْ إِبْرَاهِيمُ تَهَلَّلَ بِأَنْ يَرَى يَوْمِي." وكان إبراهيم قد عاش منذ حوالي ألفي عام قبل مجيء الرب يسوع.</w:t>
      </w:r>
    </w:p>
    <w:p>
      <w:pPr>
        <w:bidi/>
      </w:pPr>
      <w:r>
        <w:rPr>
          <w:rtl/>
          <w:cs/>
          <w:lang w:val="ar_AE" w:bidi="ar_AE"/>
        </w:rPr>
      </w:r>
      <w:r>
        <w:rPr>
          <w:rtl/>
          <w:cs/>
          <w:lang w:val="ar_AE" w:bidi="ar_AE"/>
        </w:rPr>
        <w:t>حين سمع رؤساء اليهود هذا، وبخوا يسوع واستهزؤوا به. ولأن اليهود كانوا يعتبرون أن حياة الرب يسوع البشرية تبدأ بولادته، قالوا له: "لَيْسَ لَكَ خَمْسُونَ سَنَةً بَعْدُ!" فكيف تقول إنك رأيتَ إبراهيم؟"</w:t>
      </w:r>
    </w:p>
    <w:p>
      <w:pPr>
        <w:bidi/>
      </w:pPr>
      <w:r>
        <w:rPr>
          <w:rtl/>
          <w:cs/>
          <w:lang w:val="ar_AE" w:bidi="ar_AE"/>
        </w:rPr>
      </w:r>
      <w:r>
        <w:rPr>
          <w:rtl/>
          <w:cs/>
          <w:lang w:val="ar_AE" w:bidi="ar_AE"/>
        </w:rPr>
        <w:t xml:space="preserve">أظهر جواب الرب يسوع أنه كان يتحدث عن أمر مهم للغاية. بدأ الرب يسوع بقوله: "ٱلْحَقَّ ٱلْحَقَّ أَقُولُ لَكُمْ"، ليظهر أن ما سيقوله بعد ذلك هو أمر مهم. ثم قال شيئًا مهمًا للغاية: "قَبْلَ أَنْ يَكُونَ إِبْرَاهِيمُ أَنَا كَائِنٌ." ففهم رؤساء اليهود أن الرب يسوع كان يدَّعي أنه إله، فرفعوا حجارة. إذ أرادوا أن يرجموه حتى الموت. ولكن الرب يسوع اختفى وخرج من الهيكل. لا نعلم كيف اختفى الرب يسوع لدرجة أن رؤساء اليهود لم يجدوه.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8 : 48 - 59 من الترجمة الأكثر فهمًا بالنسبة لكم.</w:t>
      </w:r>
    </w:p>
    <w:p>
      <w:pPr>
        <w:bidi/>
      </w:pPr>
      <w:r>
        <w:rPr>
          <w:rtl/>
          <w:cs/>
          <w:lang w:val="ar_AE" w:bidi="ar_AE"/>
        </w:rPr>
      </w:r>
      <w:r>
        <w:rPr>
          <w:rtl/>
          <w:cs/>
          <w:lang w:val="ar_AE" w:bidi="ar_AE"/>
        </w:rPr>
        <w:t>في هذه الخطوة، سيُقدِّم الفريق القصة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رؤساء اليهود</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قال اليهود الذين قاوموا يسوع وجادلوه أنهم كانوا على حق حين قالوا إن يسوع سامِري وبه شيطان. فأجابهم يسوع قائلًا: "أَنَا لَيْسَ بِي شَيْطَانٌ، لَكِنِّي أُكْرِمُ أَبِي وَأَنْتُمْ تُهِينُونَنِي. أنا لست أطلب أن يمجدني الناس، أو يكرمونني، لكن الله يطلب من الناس ذلك ويدينهم لصالحي. اَلْحَقَّ ٱلْحَقَّ أَقُولُ لَكُمْ: إِنْ كَانَ أَحَدٌ يَحْفَظُ كَلَامِي فَلَنْ يَرَى ٱلْمَوْتَ إِلَى ٱلْأَبَدِ."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"أتمنى أن يفهم اليهود أن الله هو الذي يكرمني. فإن كلامي والإيمان بي هو الذي سيُحرّرهم".</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الشعب اليهودي: "بماذا تشعرون أو فيم تفكّرون؟" قد تسمعون عبارات مثل: "نحن نضيع وقتنا في الاستماع إلى هذا الذي يريد لفت الانتباه. إنه يستغل تعليمه ورسالته لكسب الجمع إلى صفِّه".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تعجَّب اليهود حين سمعوا يسوع يقول للشعب أنهم لن يروا الموت إذا أطاعوه. قائلين إنه حتى إبراهيم، النبي العظيم، قد مات، وبالتالي فإن الجميع سيموتون بلا شك. فسألوه ألعلَّه أعظم من أبيهم إبراهيم ومن أنبياء الله الذين ماتوا جميعًا. فأجابهم يسوع بقوله إنه إذا كان يمجد نفسه، فليس مجده شيئًا. "إن أبى هو الإله الذي تقولون أنتم إنه إلهكم أيضًا". ويقول يسوع إن اليهود لا يعرفون إلههم حقًا. بل إنه يدعوهم كاذبين لأنهم يقولون إنهم يعرفون الله ويطيعونه، لكنهم لا يفعلون.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يسوع: "بماذا تشعر أو فيم تفكر؟" قد تسمعون عبارات مثل: "أشعر بالحزن لأنهم لا يفهمون أنني من الله! أشعر بالحزن لأن الشعب اليهودي لا يزال يجد الأمان فقط في إبراهيم وليس فيّ.</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الشعب اليهودي: "بماذا تشعرون أو فيم تفكّرون؟" قد تسمعون عبارات مثل: "نحن نجد أمننا في أبينا إبراهيم. فإن الله سيخلِّصنا من خلاله. لكننا لا نعرف يسوع هذا أو نفهمه. فإن تعليمه يبدو جنونيًا!"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تعجب رؤساء اليهود وقالوا ليسوع: "لَيْسَ لَكَ خَمْسُونَ سَنَةً بَعْدُ. فليس ممكنًا أن تكون قد رأيتَ إبراهيم!" فأجابهم يسوع بأنه حتى قبل "أَنْ يَكُونَ إِبْرَاهِيمُ أَنَا كَائِنٌ." وكانت إهانة كهذه الموجَّهة إلى إبراهيم وإلى الله، تستوجب الموت. فرفع اليهود حجارة ليرجموا الرب يسوع. لكن يسوع اختفى وخرج من الهيكل.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يسوع: "بماذا تشعر أو فيم تفكر؟" قد تسمعون عبارات مثل: "أتمنى أن يفهم اليهود أنه عندما يُقال: "أنا هو"، لابد أن يُذكّرهم هذا أن الله هو الذي أرسلني إليهم لأن هذا هو الاسم الذي استخدمه الله حين أعلن عن نفسه لموسى أبيهم،" أو "أحتاج أن أختفي لأن ساعتي لم تأتِ بعد". </w:t>
      </w:r>
    </w:p>
    <w:p>
      <w:pPr>
        <w:pStyle w:val="ListBullet"/>
        <w:bidi/>
        <w:spacing w:line="240" w:lineRule="auto"/>
        <w:ind w:left="720"/>
      </w:pPr>
      <w:r>
        <w:rPr>
          <w:rtl/>
          <w:cs/>
          <w:lang w:val="ar_AE" w:bidi="ar_AE"/>
        </w:rPr>
      </w:r>
      <w:r>
        <w:rPr>
          <w:rtl/>
          <w:cs/>
          <w:lang w:val="ar_AE" w:bidi="ar_AE"/>
        </w:rPr>
        <w:t>واسألوا الأشخاص الذين يُؤدون دور الشعب اليهودي: "بماذا تشعرون أو فيم تفكّرون؟" قد تسمعون عبارات مثل: "لقد ذهب يسوع بعيدًا جدًا! علينا أن نوقفه الآن".</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8 : 48 - 59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b/>
          <w:rtl/>
          <w:cs/>
          <w:lang w:val="ar_AE" w:bidi="ar_AE"/>
        </w:rPr>
        <w:t>اليهود</w:t>
      </w:r>
      <w:r>
        <w:rPr>
          <w:rtl/>
          <w:cs/>
          <w:lang w:val="ar_AE" w:bidi="ar_AE"/>
        </w:rPr>
        <w:t xml:space="preserve"> في هذا المقطع هم الشعب اليهودي الذين قاوموا يسوع وجادلوه. وهي في هذا المقطع تشير على الأرجح إلى القادة الدينيين اليهود. ترجموا كلمة "اليهود" كما ترجمتموها في مقاطع سابقة، ولا تنسوا أنَّ كلمة </w:t>
      </w:r>
      <w:r>
        <w:rPr>
          <w:rtl/>
          <w:cs/>
          <w:lang w:val="ar_AE" w:bidi="ar_AE"/>
        </w:rPr>
        <w:t>"اليهود"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أجابه اليهود الذين قاوموه وجادلوه قائلين: "أَلَسْنَا نَقُولُ حَسَنًا: إِنَّكَ </w:t>
      </w:r>
      <w:r>
        <w:rPr>
          <w:b/>
          <w:rtl/>
          <w:cs/>
          <w:lang w:val="ar_AE" w:bidi="ar_AE"/>
        </w:rPr>
        <w:t>سَامِرِيٌّ</w:t>
      </w:r>
      <w:r>
        <w:rPr>
          <w:b/>
          <w:rtl/>
          <w:cs/>
          <w:lang w:val="ar_AE" w:bidi="ar_AE"/>
        </w:rPr>
        <w:t xml:space="preserve"> وَبِكَ شَيْطَانٌ؟"</w:t>
      </w:r>
    </w:p>
    <w:p>
      <w:pPr>
        <w:bidi/>
      </w:pPr>
      <w:r>
        <w:rPr>
          <w:rtl/>
          <w:cs/>
          <w:lang w:val="ar_AE" w:bidi="ar_AE"/>
        </w:rPr>
      </w:r>
      <w:r>
        <w:rPr>
          <w:rtl/>
          <w:cs/>
          <w:lang w:val="ar_AE" w:bidi="ar_AE"/>
        </w:rPr>
        <w:t>إذ لم يكن اليهود يحبون السامريين. والسامريون هم نسل اليهود الذين سكنوا في السامرة. وقد اعتبر اليهود السامريين نجسين لأنهم كانوا قد تزوجوا من نساء أجنبيّات. ترجموا كلمة "سامري" كما ترجمتموها في مقاطع سابقة، ولا تنسوا أن كلمة السامريين، أو "</w:t>
      </w:r>
      <w:r>
        <w:rPr>
          <w:rtl/>
          <w:cs/>
          <w:lang w:val="ar_AE" w:bidi="ar_AE"/>
        </w:rPr>
        <w:t>السامرة</w:t>
      </w:r>
      <w:r>
        <w:rPr>
          <w:rtl/>
          <w:cs/>
          <w:lang w:val="ar_AE" w:bidi="ar_AE"/>
        </w:rPr>
        <w:t>" مذكورة في قاموس الكلمات الرئيسية.</w:t>
      </w:r>
    </w:p>
    <w:p>
      <w:pPr>
        <w:bidi/>
      </w:pPr>
      <w:r>
        <w:rPr>
          <w:rtl/>
          <w:cs/>
          <w:lang w:val="ar_AE" w:bidi="ar_AE"/>
        </w:rPr>
      </w:r>
      <w:r>
        <w:rPr>
          <w:b/>
          <w:rtl/>
          <w:cs/>
          <w:lang w:val="ar_AE" w:bidi="ar_AE"/>
        </w:rPr>
        <w:t>الشياطين</w:t>
      </w:r>
      <w:r>
        <w:rPr>
          <w:rtl/>
          <w:cs/>
          <w:lang w:val="ar_AE" w:bidi="ar_AE"/>
        </w:rPr>
        <w:t xml:space="preserve"> هي كائنات روحية تمردت على الله. ترجموا كلمة "شيطان" كما ترجمتموها في مقاطع سابقة، ولا تنسوا أن كلمة </w:t>
      </w:r>
      <w:r>
        <w:rPr>
          <w:rtl/>
          <w:cs/>
          <w:lang w:val="ar_AE" w:bidi="ar_AE"/>
        </w:rPr>
        <w:t>"شيطان"</w:t>
      </w:r>
      <w:r>
        <w:rPr>
          <w:rtl/>
          <w:cs/>
          <w:lang w:val="ar_AE" w:bidi="ar_AE"/>
        </w:rPr>
        <w:t xml:space="preserve"> مذكورة في قاموس الكلمات الرئيسية.</w:t>
      </w:r>
    </w:p>
    <w:p>
      <w:pPr>
        <w:bidi/>
      </w:pPr>
      <w:r>
        <w:rPr>
          <w:rtl/>
          <w:cs/>
          <w:lang w:val="ar_AE" w:bidi="ar_AE"/>
        </w:rPr>
      </w:r>
      <w:r>
        <w:rPr>
          <w:rtl/>
          <w:cs/>
          <w:lang w:val="ar_AE" w:bidi="ar_AE"/>
        </w:rPr>
        <w:t>ثم يقول اليهود إن إبراهيم</w:t>
      </w:r>
      <w:r>
        <w:rPr>
          <w:b/>
          <w:rtl/>
          <w:cs/>
          <w:lang w:val="ar_AE" w:bidi="ar_AE"/>
        </w:rPr>
        <w:t xml:space="preserve"> وأنبياء </w:t>
      </w:r>
      <w:r>
        <w:rPr>
          <w:rtl/>
          <w:cs/>
          <w:lang w:val="ar_AE" w:bidi="ar_AE"/>
        </w:rPr>
        <w:t xml:space="preserve">الله قد ماتوا جميعًا. كلمة "نبيّ" تشير إلى الشخص الذي يتلقى دعوة ورسالة من الله، ويحمل هذه الرسالة إلى الناس، وهو يدرك أن مهمته الأهم هي أن يوصل كلمة الله أو رسالته إلى البشر. ترجموا كلمة "نبيّ" كما ترجمتموها في مقاطع سابقة، ولا تنسوا أن كلمة </w:t>
      </w:r>
      <w:r>
        <w:rPr>
          <w:rtl/>
          <w:cs/>
          <w:lang w:val="ar_AE" w:bidi="ar_AE"/>
        </w:rPr>
        <w:t>"نبيّ"</w:t>
      </w:r>
      <w:r>
        <w:rPr>
          <w:rtl/>
          <w:cs/>
          <w:lang w:val="ar_AE" w:bidi="ar_AE"/>
        </w:rPr>
        <w:t xml:space="preserve"> مذكورة في قاموس الكلمات الرئيسية. </w:t>
      </w:r>
    </w:p>
    <w:p>
      <w:pPr>
        <w:bidi/>
      </w:pPr>
      <w:r>
        <w:rPr>
          <w:rtl/>
          <w:cs/>
          <w:lang w:val="ar_AE" w:bidi="ar_AE"/>
        </w:rPr>
      </w:r>
      <w:r>
        <w:rPr>
          <w:rtl/>
          <w:cs/>
          <w:lang w:val="ar_AE" w:bidi="ar_AE"/>
        </w:rPr>
        <w:t xml:space="preserve">ويواصل يسوع كلامه قائلًا: "أنا </w:t>
      </w:r>
      <w:r>
        <w:rPr>
          <w:b/>
          <w:rtl/>
          <w:cs/>
          <w:lang w:val="ar_AE" w:bidi="ar_AE"/>
        </w:rPr>
        <w:t>أُكْرِمُ</w:t>
      </w:r>
      <w:r>
        <w:rPr>
          <w:rtl/>
          <w:cs/>
          <w:lang w:val="ar_AE" w:bidi="ar_AE"/>
        </w:rPr>
        <w:t xml:space="preserve"> أَبِي وَأَنْتُمْ تُهِينُونَنِي". كلمة "الإكرام" تشير إلى الطريقة التي يُظهر بها الله قوته وجلاله من خلال حضوره. وكلمة "يُكرم" شخص ما، تعني أن يتحدّث عنه بالخير أو أن يوليه الاحترام. وغالبًا ما يُستخدم هذا التعبير عند الحديث عن مدح الله وإكرامه والتحدث عنه بالخير. ترجِموا كلمة "أكرم" كما ترجمتموها في مقاطع سابقة، وتذكَّروا أنَّ كلمة </w:t>
      </w:r>
      <w:r>
        <w:rPr>
          <w:rtl/>
          <w:cs/>
          <w:lang w:val="ar_AE" w:bidi="ar_AE"/>
        </w:rPr>
        <w:t>"إكرام"</w:t>
      </w:r>
      <w:r>
        <w:rPr>
          <w:rtl/>
          <w:cs/>
          <w:lang w:val="ar_AE" w:bidi="ar_AE"/>
        </w:rPr>
        <w:t xml:space="preserve"> أو </w:t>
      </w:r>
      <w:r>
        <w:rPr>
          <w:rtl/>
          <w:cs/>
          <w:lang w:val="ar_AE" w:bidi="ar_AE"/>
        </w:rPr>
        <w:t>"أكرم"</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فرفع اليهود حجارة ليرجموا يسوع. لكن يسوع اختفى وخرج من </w:t>
      </w:r>
      <w:r>
        <w:rPr>
          <w:b/>
          <w:rtl/>
          <w:cs/>
          <w:lang w:val="ar_AE" w:bidi="ar_AE"/>
        </w:rPr>
        <w:t>الهيكل</w:t>
      </w:r>
      <w:r>
        <w:rPr>
          <w:rtl/>
          <w:cs/>
          <w:lang w:val="ar_AE" w:bidi="ar_AE"/>
        </w:rPr>
        <w:t>. بُني الهيكل لكي يتمكَّن الناس من عبادة الله ويتمكَّن الكهنة المُعيَّنين من تقديم الذبائح له. لم يكن بإمكان عامة الشعب أن يدخلوا إلى وسط الهيكل، بل اقتصر وجودهم على الساحات الخارجية. ترجموا كلمة "هيكل" كما ترجمتموها في مقاطع سابقة، وتذكَّروا أنَّ كلمة "</w:t>
      </w:r>
      <w:r>
        <w:rPr>
          <w:rtl/>
          <w:cs/>
          <w:lang w:val="ar_AE" w:bidi="ar_AE"/>
        </w:rPr>
        <w:t>هيكل</w:t>
      </w:r>
      <w:r>
        <w:rPr>
          <w:rtl/>
          <w:cs/>
          <w:lang w:val="ar_AE" w:bidi="ar_AE"/>
        </w:rPr>
        <w:t>"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اسمعوا يوحنا 9: 1–12 وضعوه في قلوبكم.</w:t>
      </w:r>
    </w:p>
    <w:p>
      <w:pPr>
        <w:bidi/>
      </w:pPr>
      <w:r>
        <w:rPr>
          <w:rtl/>
          <w:cs/>
          <w:lang w:val="ar_AE" w:bidi="ar_AE"/>
        </w:rPr>
      </w:r>
      <w:r>
        <w:rPr>
          <w:rtl/>
          <w:cs/>
          <w:lang w:val="ar_AE" w:bidi="ar_AE"/>
        </w:rPr>
        <w:t>استمعوا ثلاث مرات إلى نسخة صوتية من يوحنا 9: 1–12،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9: 1–12 من الترجمة الأكثر فهمًا بالنسبة لكم.</w:t>
      </w:r>
    </w:p>
    <w:p>
      <w:pPr>
        <w:bidi/>
      </w:pPr>
      <w:r>
        <w:rPr>
          <w:rtl/>
          <w:cs/>
          <w:lang w:val="ar_AE" w:bidi="ar_AE"/>
        </w:rPr>
      </w:r>
      <w:r>
        <w:rPr>
          <w:rtl/>
          <w:cs/>
          <w:lang w:val="ar_AE" w:bidi="ar_AE"/>
        </w:rPr>
        <w:t>في المقطع السابق، أغضب يسوع رؤساء اليهود وخرج من الهيكل في أورشليم. وبعد ذلك بقليل اجتاز يسوع وتلاميذه في شوارع أورشليم فرأوا إنسانًا أعمى. وكان هذا الرجل أعمى منذ ولادته ويعرف أهل المنطقة عنه ذلك. كان المتسولون منتشرين في أورشليم بالقرب من الهيكل. إذ كانوا يأملون أن يتبرع لهم المصلُّون ببعض المال. وكان هذا الرجل على الأرجح هو أحد المتسولين الكثيرين في تلك المنطقة.</w:t>
      </w:r>
    </w:p>
    <w:p>
      <w:pPr>
        <w:pStyle w:val="ListBullet"/>
        <w:bidi/>
        <w:spacing w:line="240" w:lineRule="auto"/>
        <w:ind w:left="720"/>
      </w:pPr>
      <w:r>
        <w:rPr>
          <w:rtl/>
          <w:cs/>
          <w:lang w:val="ar_AE" w:bidi="ar_AE"/>
        </w:rPr>
      </w:r>
      <w:r>
        <w:rPr>
          <w:rtl/>
          <w:cs/>
          <w:lang w:val="ar_AE" w:bidi="ar_AE"/>
        </w:rPr>
        <w:t>(توقَّفوا هنا عن سماع التسجيل الصوتي)</w:t>
      </w:r>
    </w:p>
    <w:p>
      <w:pPr>
        <w:pStyle w:val="ListBullet"/>
        <w:bidi/>
        <w:spacing w:line="240" w:lineRule="auto"/>
        <w:ind w:left="720"/>
      </w:pPr>
      <w:r>
        <w:rPr>
          <w:rtl/>
          <w:cs/>
          <w:lang w:val="ar_AE" w:bidi="ar_AE"/>
        </w:rPr>
      </w:r>
      <w:r>
        <w:rPr>
          <w:rtl/>
          <w:cs/>
          <w:lang w:val="ar_AE" w:bidi="ar_AE"/>
        </w:rPr>
        <w:t>توقَّفوا وناقشوا هذه الأسئلة كمجموعة:</w:t>
      </w:r>
    </w:p>
    <w:p>
      <w:pPr>
        <w:bidi/>
      </w:pPr>
      <w:r>
        <w:rPr>
          <w:rtl/>
          <w:cs/>
          <w:lang w:val="ar_AE" w:bidi="ar_AE"/>
        </w:rPr>
      </w:r>
      <w:r>
        <w:rPr>
          <w:rtl/>
          <w:cs/>
          <w:lang w:val="ar_AE" w:bidi="ar_AE"/>
        </w:rPr>
        <w:t xml:space="preserve">سأل التلاميذ يسوع قائلين: "يَا مُعَلِّمُ، مَنْ أَخْطَأَ: هَذَا أَمْ أَبَوَاهُ حَتَّى وُلِدَ أَعْمَى؟" وكان لقب "معلم" الذي استخدموه لمناداة الرب يسوع، يُستخدم عادةً للإشارة إلى المعلمين الدينيين اليهود أو العلماء. لذا فمن الأنسب استخدام لقب "معلِّم" هنا بدلًا من "ربِّي"، إذا لزم الأمر. كان هذا سؤالًا منطقيًا بالنسبة لهم، إذ كان اليهود يعتقدون أن كل معاناة هي نتيجة للخطية أو عصيان الله. وقد كان من الصعب استيعاب كيف يمكن لهذا الرجل أن يخطئ قبل أن يولد. وكان من الصعب أيضًا استيعاب كيف يمكن أن يكون ذنب أبويه هو سبب إصابته بالعمى. </w:t>
      </w:r>
    </w:p>
    <w:p>
      <w:pPr>
        <w:pStyle w:val="ListBullet"/>
        <w:bidi/>
        <w:spacing w:line="240" w:lineRule="auto"/>
        <w:ind w:left="720"/>
      </w:pPr>
      <w:r>
        <w:rPr>
          <w:rtl/>
          <w:cs/>
          <w:lang w:val="ar_AE" w:bidi="ar_AE"/>
        </w:rPr>
      </w:r>
      <w:r>
        <w:rPr>
          <w:rtl/>
          <w:cs/>
          <w:lang w:val="ar_AE" w:bidi="ar_AE"/>
        </w:rPr>
        <w:t>(توقَّفوا هنا عن سماع التسجيل الصوتي)</w:t>
      </w:r>
    </w:p>
    <w:p>
      <w:pPr>
        <w:pStyle w:val="ListBullet"/>
        <w:bidi/>
        <w:spacing w:line="240" w:lineRule="auto"/>
        <w:ind w:left="720"/>
      </w:pPr>
      <w:r>
        <w:rPr>
          <w:rtl/>
          <w:cs/>
          <w:lang w:val="ar_AE" w:bidi="ar_AE"/>
        </w:rPr>
      </w:r>
      <w:r>
        <w:rPr>
          <w:rtl/>
          <w:cs/>
          <w:lang w:val="ar_AE" w:bidi="ar_AE"/>
        </w:rPr>
        <w:t>توقَّفوا وناقشوا هذه الأسئلة كمجموعة:</w:t>
      </w:r>
    </w:p>
    <w:p>
      <w:pPr>
        <w:bidi/>
      </w:pPr>
      <w:r>
        <w:rPr>
          <w:rtl/>
          <w:cs/>
          <w:lang w:val="ar_AE" w:bidi="ar_AE"/>
        </w:rPr>
      </w:r>
      <w:r>
        <w:rPr>
          <w:rtl/>
          <w:cs/>
          <w:lang w:val="ar_AE" w:bidi="ar_AE"/>
        </w:rPr>
        <w:t xml:space="preserve">قال يسوع لتلاميذه أنه لا هذا الرجل أخطأ ولا أبواه حتى تسببوا في هذا العمى. ثم قال إن هذا الرجل ولد أعمى ليرى الآخرون قوة الله التي تعمل فيه. كثيرًا ما كان يوحنا يشير إلى معجزات الله بأنها "أعمال" الله. ثم قال يسوع لتلاميذه أنهم ينبغي أن يعملوا أعمال الله ما دام نهار. رابطًا هذا المعنى بمعنى الجملة التالية: "مَا دُمْتُ فِي ٱلْعَالَمِ فَأَنَا نُورُ ٱلْعَالَمِ". فإن يسوع هو نور العالم، وما دام هو في العالم فإنه يكون نهار. ثم قال يسوع أيضًا أنه "يَأْتِي لَيْلٌ". وهو يقصد بذلك أنه سيغادر العالم، وحينئذ سيكون ليلًا، لأن نور العالم، أي يسوع، يكون قد مضي. </w:t>
      </w:r>
    </w:p>
    <w:p>
      <w:pPr>
        <w:bidi/>
      </w:pPr>
      <w:r>
        <w:rPr>
          <w:rtl/>
          <w:cs/>
          <w:lang w:val="ar_AE" w:bidi="ar_AE"/>
        </w:rPr>
      </w:r>
      <w:r>
        <w:rPr>
          <w:rtl/>
          <w:cs/>
          <w:lang w:val="ar_AE" w:bidi="ar_AE"/>
        </w:rPr>
        <w:t>وهذه هي المرة الثانية في إنجيل يوحنا التي يشير فيها الرب يسوع إلى نفسه بأنه نور العالم. وهذه هي إحدى عبارات يسوع الهامة التي تبدأ بـ "أنا هو". ويوجد سبعة منها في إنجيل يوحنا. يستخدم يسوع الاسم الذي استخدمه الله في حديثه إلى موسى عندما أرسله ليُحرر بني إسرائيل في أرض مصر، وهو: "أنا هو"</w:t>
      </w:r>
    </w:p>
    <w:p>
      <w:pPr>
        <w:bidi/>
      </w:pPr>
      <w:r>
        <w:rPr>
          <w:rtl/>
          <w:cs/>
          <w:lang w:val="ar_AE" w:bidi="ar_AE"/>
        </w:rPr>
      </w:r>
      <w:r>
        <w:rPr>
          <w:rtl/>
          <w:cs/>
          <w:lang w:val="ar_AE" w:bidi="ar_AE"/>
        </w:rPr>
        <w:t xml:space="preserve">ومادام هو معهم، فإنه يكون نهار. وحين يتركهم يسوع ليصعد إلى السماء، سيأتي الليل. </w:t>
      </w:r>
    </w:p>
    <w:p>
      <w:pPr>
        <w:pStyle w:val="ListBullet"/>
        <w:bidi/>
        <w:spacing w:line="240" w:lineRule="auto"/>
        <w:ind w:left="720"/>
      </w:pPr>
      <w:r>
        <w:rPr>
          <w:rtl/>
          <w:cs/>
          <w:lang w:val="ar_AE" w:bidi="ar_AE"/>
        </w:rPr>
      </w:r>
      <w:r>
        <w:rPr>
          <w:rtl/>
          <w:cs/>
          <w:lang w:val="ar_AE" w:bidi="ar_AE"/>
        </w:rPr>
        <w:t>(توقَّفوا هنا عن سماع التسجيل الصوتي)</w:t>
      </w:r>
    </w:p>
    <w:p>
      <w:pPr>
        <w:pStyle w:val="ListBullet"/>
        <w:bidi/>
        <w:spacing w:line="240" w:lineRule="auto"/>
        <w:ind w:left="720"/>
      </w:pPr>
      <w:r>
        <w:rPr>
          <w:rtl/>
          <w:cs/>
          <w:lang w:val="ar_AE" w:bidi="ar_AE"/>
        </w:rPr>
      </w:r>
      <w:r>
        <w:rPr>
          <w:rtl/>
          <w:cs/>
          <w:lang w:val="ar_AE" w:bidi="ar_AE"/>
        </w:rPr>
        <w:t>توقَّفوا وناقشوا هذه الأسئلة كمجموعة:</w:t>
      </w:r>
    </w:p>
    <w:p>
      <w:pPr>
        <w:bidi/>
      </w:pPr>
      <w:r>
        <w:rPr>
          <w:rtl/>
          <w:cs/>
          <w:lang w:val="ar_AE" w:bidi="ar_AE"/>
        </w:rPr>
      </w:r>
      <w:r>
        <w:rPr>
          <w:rtl/>
          <w:cs/>
          <w:lang w:val="ar_AE" w:bidi="ar_AE"/>
        </w:rPr>
        <w:t xml:space="preserve">وبعد ذلك، تفل الرب يسوع على الأرض، ثم صنع طينًا من التفل وطلى به عيني المولود أعمى. نحن لا نعرف سبب استخدام الرب يسوع للتفل والطين في معجزة الشفاء هذه، لكن يمكن أن يكون هذا الأمر له علاقة بطبيعته الإلهية، أو أنه أراد من الرجل أن يعمل بعض الأعمال ليعبر عن إيمانه بيسوع. ثم طلب منه يسوع أن يذهب ليغتسل في بركة سلوام. وكانت هذه البِركَة بالقرب من الهيكل. وكانت أيضًا موردًا لمياة المدينة. وكان الناس يقومون بالتطهير الطقسي قبل أن يذهبوا للصلاة في الهيكل. وقد ذهب الرجل إلى هذه البركة ليغتسل فأتى بصيرًا! </w:t>
      </w:r>
    </w:p>
    <w:p>
      <w:pPr>
        <w:pStyle w:val="ListBullet"/>
        <w:bidi/>
        <w:spacing w:line="240" w:lineRule="auto"/>
        <w:ind w:left="720"/>
      </w:pPr>
      <w:r>
        <w:rPr>
          <w:rtl/>
          <w:cs/>
          <w:lang w:val="ar_AE" w:bidi="ar_AE"/>
        </w:rPr>
      </w:r>
      <w:r>
        <w:rPr>
          <w:rtl/>
          <w:cs/>
          <w:lang w:val="ar_AE" w:bidi="ar_AE"/>
        </w:rPr>
        <w:t>(توقَّفوا هنا عن سماع التسجيل الصوتي)</w:t>
      </w:r>
    </w:p>
    <w:p>
      <w:pPr>
        <w:pStyle w:val="ListBullet"/>
        <w:bidi/>
        <w:spacing w:line="240" w:lineRule="auto"/>
        <w:ind w:left="720"/>
      </w:pPr>
      <w:r>
        <w:rPr>
          <w:rtl/>
          <w:cs/>
          <w:lang w:val="ar_AE" w:bidi="ar_AE"/>
        </w:rPr>
      </w:r>
      <w:r>
        <w:rPr>
          <w:rtl/>
          <w:cs/>
          <w:lang w:val="ar_AE" w:bidi="ar_AE"/>
        </w:rPr>
        <w:t xml:space="preserve">توقّفوا هنا وانظروا معًا كمجموعة إلى صورة </w:t>
      </w:r>
      <w:r>
        <w:rPr>
          <w:b/>
          <w:rtl/>
          <w:cs/>
          <w:lang w:val="ar_AE" w:bidi="ar_AE"/>
        </w:rPr>
        <w:t>بركة سلوام</w:t>
      </w:r>
      <w:r>
        <w:rPr>
          <w:rtl/>
          <w:cs/>
          <w:lang w:val="ar_AE" w:bidi="ar_AE"/>
        </w:rPr>
        <w:t xml:space="preserve">. من أين يحصل الناس في ثقافتكم على الماء للاغتسال والاستخدام المنزلي والتطهير للعبادة؟ </w:t>
      </w:r>
    </w:p>
    <w:p>
      <w:pPr>
        <w:bidi/>
      </w:pPr>
      <w:r>
        <w:rPr>
          <w:rtl/>
          <w:cs/>
          <w:lang w:val="ar_AE" w:bidi="ar_AE"/>
        </w:rPr>
      </w:r>
      <w:r>
        <w:rPr>
          <w:rtl/>
          <w:cs/>
          <w:lang w:val="ar_AE" w:bidi="ar_AE"/>
        </w:rPr>
        <w:t>وحين عاد الرجل من البركة، تعجب جيرانه الذين كانوا يعرفون قبلًا أنه كان أعمى. فسألوه إذا كان هو الرجل الذي كان يجلس ويستعطى. ولم يكونوا متأكدين مما إذا كان هو نفس الرجل. إذ كان الناس في هذه الثقافة وبهذا الوقت يستعطون المال لكسب عيشهم. لكن الرجل الذي شفاه يسوع قال لهم إنه كان أعمى، والآن يبصر. وسأله جيرانه كيف شُفي، فأخبرهم الرجل عن يسوع. ثم أخبرهم أن يسوع وضع الطين على عينيه وطلب منه أن يذهب ويغتسل في البركة. وبعد أن فعل هذا، اصبح بإمكانه أن يبصر. ثم سألوه أين هو يسوع في ذلك الوقت، لكنه لم يعرف.</w:t>
      </w:r>
    </w:p>
    <w:p>
      <w:pPr>
        <w:pStyle w:val="ListBullet"/>
        <w:bidi/>
        <w:spacing w:line="240" w:lineRule="auto"/>
        <w:ind w:left="720"/>
      </w:pPr>
      <w:r>
        <w:rPr>
          <w:rtl/>
          <w:cs/>
          <w:lang w:val="ar_AE" w:bidi="ar_AE"/>
        </w:rPr>
      </w:r>
      <w:r>
        <w:rPr>
          <w:rtl/>
          <w:cs/>
          <w:lang w:val="ar_AE" w:bidi="ar_AE"/>
        </w:rPr>
        <w:t>(توقَّفوا هنا عن سماع التسجيل الصوتي)</w:t>
      </w:r>
    </w:p>
    <w:p>
      <w:pPr>
        <w:pStyle w:val="ListBullet"/>
        <w:bidi/>
        <w:spacing w:line="240" w:lineRule="auto"/>
        <w:ind w:left="720"/>
      </w:pPr>
      <w:r>
        <w:rPr>
          <w:rtl/>
          <w:cs/>
          <w:lang w:val="ar_AE" w:bidi="ar_AE"/>
        </w:rPr>
      </w:r>
      <w:r>
        <w:rPr>
          <w:rtl/>
          <w:cs/>
          <w:lang w:val="ar_AE" w:bidi="ar_AE"/>
        </w:rPr>
        <w:t>ناقشوا هذا السؤال مع مجموعتكم: كيف يحصل العميان أو الذين يعانون من إعاقات أخرى على الدعم لحياتهم؟ كيف يحصلون على المال والطعام والمأوى والملبس، وما إلى ذلك؟</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9: 1–12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يسير يسوع وتلاميذه في أورشليم ويرون إنسانًا مولودًا أعمى. فيسأل التلاميذ يسوع قائلين: "يَا مُعَلِّمُ، مَنْ أَخْطَأَ: هَذَا أَمْ أَبَوَاهُ حَتَّى وُلِدَ أَعْمَى؟" فيجيبهم يسوع.</w:t>
      </w:r>
    </w:p>
    <w:p>
      <w:pPr>
        <w:bidi/>
      </w:pPr>
      <w:r>
        <w:rPr>
          <w:rtl/>
          <w:cs/>
          <w:lang w:val="ar_AE" w:bidi="ar_AE"/>
        </w:rPr>
      </w:r>
      <w:r>
        <w:rPr>
          <w:b/>
          <w:rtl/>
          <w:cs/>
          <w:lang w:val="ar_AE" w:bidi="ar_AE"/>
        </w:rPr>
        <w:t>في المشهد الثاني:</w:t>
      </w:r>
      <w:r>
        <w:rPr>
          <w:rtl/>
          <w:cs/>
          <w:lang w:val="ar_AE" w:bidi="ar_AE"/>
        </w:rPr>
        <w:t xml:space="preserve"> يتفل الرب يسوع على الأرض ويصنع طينًا ويطلي بالطين عيني المولود أعمى. ثم أرسله ليغتسل في بركة سلوام. ففعل الرجل هذا وأتى بصيرًا.</w:t>
      </w:r>
    </w:p>
    <w:p>
      <w:pPr>
        <w:bidi/>
      </w:pPr>
      <w:r>
        <w:rPr>
          <w:rtl/>
          <w:cs/>
          <w:lang w:val="ar_AE" w:bidi="ar_AE"/>
        </w:rPr>
      </w:r>
      <w:r>
        <w:rPr>
          <w:b/>
          <w:rtl/>
          <w:cs/>
          <w:lang w:val="ar_AE" w:bidi="ar_AE"/>
        </w:rPr>
        <w:t>في المشهد الثالث:</w:t>
      </w:r>
      <w:r>
        <w:rPr>
          <w:rtl/>
          <w:cs/>
          <w:lang w:val="ar_AE" w:bidi="ar_AE"/>
        </w:rPr>
        <w:t xml:space="preserve"> يحاول جيران الرجل ومعارفه أن يفهموا إذا كان هذا هو نفس الرجل الذي ولد أعمى، لكنه الآن يبصر. فيخبرهم الرجل أنه هو ذلك الرجل. ويخبرهم كيف شفاه يسوع. ثم يسألونه أين يسوع، لكنه لا يعرف أين هو.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المولود أعمى</w:t>
      </w:r>
    </w:p>
    <w:p>
      <w:pPr>
        <w:pStyle w:val="ListBullet"/>
        <w:bidi/>
        <w:spacing w:line="240" w:lineRule="auto"/>
        <w:ind w:left="720"/>
      </w:pPr>
      <w:r>
        <w:rPr>
          <w:rtl/>
          <w:cs/>
          <w:lang w:val="ar_AE" w:bidi="ar_AE"/>
        </w:rPr>
      </w:r>
      <w:r>
        <w:rPr>
          <w:rtl/>
          <w:cs/>
          <w:lang w:val="ar_AE" w:bidi="ar_AE"/>
        </w:rPr>
        <w:t>جيران المولود أعمى</w:t>
      </w:r>
    </w:p>
    <w:p>
      <w:pPr>
        <w:pStyle w:val="ListBullet"/>
        <w:bidi/>
        <w:spacing w:line="240" w:lineRule="auto"/>
        <w:ind w:left="720"/>
      </w:pPr>
      <w:r>
        <w:rPr>
          <w:rtl/>
          <w:cs/>
          <w:lang w:val="ar_AE" w:bidi="ar_AE"/>
        </w:rPr>
      </w:r>
      <w:r>
        <w:rPr>
          <w:rtl/>
          <w:cs/>
          <w:lang w:val="ar_AE" w:bidi="ar_AE"/>
        </w:rPr>
        <w:t xml:space="preserve">الناس الذين كانوا يرون الرجل يستعطي على الطريق </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في المقطع السابق، كان القادة الدينيون على وشك أن يرجموا يسوع بسبب ما قاله لرؤساء اليهود. فخرج هو وتلاميذه من الهيكل، واجتازوا في أورشليم. وعلى الأرجح كان هناك العديد من المتسولين في تلك المنطقة. لذلك لم يكن أمرًا مُستغربًا أن يروا إنسانًا يستعطي. </w:t>
      </w:r>
    </w:p>
    <w:p>
      <w:pPr>
        <w:bidi/>
      </w:pPr>
      <w:r>
        <w:rPr>
          <w:rtl/>
          <w:cs/>
          <w:lang w:val="ar_AE" w:bidi="ar_AE"/>
        </w:rPr>
      </w:r>
      <w:r>
        <w:rPr>
          <w:rtl/>
          <w:cs/>
          <w:lang w:val="ar_AE" w:bidi="ar_AE"/>
        </w:rPr>
        <w:t>وحين رأوا هذا المولود أعمى، سألوا يسوع قائلين: "يَا مُعَلِّمُ، مَنْ أَخْطَأَ ..؟" إذ كان الشعب اليهودي يعتقد أن كل معاناة هي نتيجة للخطية. ولهذا السبب، كان السؤال الذي يطرحه تلاميذ يسوع سؤالًا عاديًا. فقال يسوع لتلاميذه إن هذا العمى ليس نتيجة لخطية الرجل أو أبويه. وقال لهم إن هذا العمى كان لتظهر أعمال الله فيه. تُركّز هذه الجملة على الجانب الإيجابي، وهو عمل الله في حياة هذا الرجل. وأحيانًا تُترجم هذه الجملة إلى جملتين لجعل المعنى أكثر وضوحًا. ربما يقرر فريقكم أيضًا أن يضع هذا الجانب الإيجابي أولًا لتوضيح نقطة التركيز. على سبيل المثال: "لا هذا ولا ذاك! إنه قد وُلِدَ أعمى لتظهر أعمال الله فيه، وليس لكونه هو أو أبواه قد أخطأوا".</w:t>
      </w:r>
    </w:p>
    <w:p>
      <w:pPr>
        <w:bidi/>
      </w:pPr>
      <w:r>
        <w:rPr>
          <w:rtl/>
          <w:cs/>
          <w:lang w:val="ar_AE" w:bidi="ar_AE"/>
        </w:rPr>
      </w:r>
      <w:r>
        <w:rPr>
          <w:rtl/>
          <w:cs/>
          <w:lang w:val="ar_AE" w:bidi="ar_AE"/>
        </w:rPr>
        <w:t>ثم قال يسوع لتلاميذه أنهم ينبغي أن يعملوا أعمال الله ما دام نهار. وربط هذا المعنى بمعنى الجملة التالية: "مَا دُمْتُ فِي ٱلْعَالَمِ فَأَنَا نُورُ ٱلْعَالَمِ". فإن يسوع هو نور العالم، وما دام هو في العالم فإنه يكون نهار. وهذه هي المرة الثانية في إنجيل يوحنا التي يشير فيها الرب يسوع إلى نفسه بأنه نور العالم. وهذه هي إحدى عبارات يسوع الهامة التي تبدأ بعبارة "أنا هو". يستخدم يسوع الاسم الذي استخدمه الله في حديثه إلى موسى عندما أرسله ليُحرر بني إسرائيل في أرض مصر، وهو: "أنا هو".</w:t>
      </w:r>
    </w:p>
    <w:p>
      <w:pPr>
        <w:bidi/>
      </w:pPr>
      <w:r>
        <w:rPr>
          <w:rtl/>
          <w:cs/>
          <w:lang w:val="ar_AE" w:bidi="ar_AE"/>
        </w:rPr>
      </w:r>
      <w:r>
        <w:rPr>
          <w:rtl/>
          <w:cs/>
          <w:lang w:val="ar_AE" w:bidi="ar_AE"/>
        </w:rPr>
        <w:t>ومن المهم ملاحظة أن يسوع يصف نفسه بأنه "نور العالم". وهذه العبارة هي طريقة من طرق يسوع التي يصف بها نفسه. وردت نفس العبارة تقريبًا في سفر إشعياء، حيث يتنبأ أشعياء بأن المسيَّا سيكون "نورًا للأمم". وفي هذه العبارة أيضًا، يشبِّه يسوع نفسه بالنور. حيث أنه، مثل النور، يُمكِّن الناس من الرؤية. إنه يمنح النور الروحي لشعوب العالم، ويكشف لهم من هو الله.</w:t>
      </w:r>
    </w:p>
    <w:p>
      <w:pPr>
        <w:bidi/>
      </w:pPr>
      <w:r>
        <w:rPr>
          <w:rtl/>
          <w:cs/>
          <w:lang w:val="ar_AE" w:bidi="ar_AE"/>
        </w:rPr>
      </w:r>
      <w:r>
        <w:rPr>
          <w:rtl/>
          <w:cs/>
          <w:lang w:val="ar_AE" w:bidi="ar_AE"/>
        </w:rPr>
        <w:t>وإليكم بعض الطرق الأخرى لترجمة هذه العبارة:</w:t>
      </w:r>
    </w:p>
    <w:p>
      <w:pPr>
        <w:pStyle w:val="ListBullet"/>
        <w:bidi/>
        <w:spacing w:line="240" w:lineRule="auto"/>
        <w:ind w:left="720"/>
      </w:pPr>
      <w:r>
        <w:rPr>
          <w:rtl/>
          <w:cs/>
          <w:lang w:val="ar_AE" w:bidi="ar_AE"/>
        </w:rPr>
      </w:r>
      <w:r>
        <w:rPr>
          <w:rtl/>
          <w:cs/>
          <w:lang w:val="ar_AE" w:bidi="ar_AE"/>
        </w:rPr>
        <w:t>أنا هو نور العالم.</w:t>
      </w:r>
    </w:p>
    <w:p>
      <w:pPr>
        <w:pStyle w:val="ListBullet"/>
        <w:bidi/>
        <w:spacing w:line="240" w:lineRule="auto"/>
        <w:ind w:left="720"/>
      </w:pPr>
      <w:r>
        <w:rPr>
          <w:rtl/>
          <w:cs/>
          <w:lang w:val="ar_AE" w:bidi="ar_AE"/>
        </w:rPr>
      </w:r>
      <w:r>
        <w:rPr>
          <w:rtl/>
          <w:cs/>
          <w:lang w:val="ar_AE" w:bidi="ar_AE"/>
        </w:rPr>
        <w:t>أنا مثل نور العالم.</w:t>
      </w:r>
    </w:p>
    <w:p>
      <w:pPr>
        <w:pStyle w:val="ListBullet"/>
        <w:bidi/>
        <w:spacing w:line="240" w:lineRule="auto"/>
        <w:ind w:left="720"/>
      </w:pPr>
      <w:r>
        <w:rPr>
          <w:rtl/>
          <w:cs/>
          <w:lang w:val="ar_AE" w:bidi="ar_AE"/>
        </w:rPr>
      </w:r>
      <w:r>
        <w:rPr>
          <w:rtl/>
          <w:cs/>
          <w:lang w:val="ar_AE" w:bidi="ar_AE"/>
        </w:rPr>
        <w:t>أنا مثل نور العالم لأنني أمكّن الناس من الرؤية.</w:t>
      </w:r>
    </w:p>
    <w:p>
      <w:pPr>
        <w:pStyle w:val="ListBullet"/>
        <w:bidi/>
        <w:spacing w:line="240" w:lineRule="auto"/>
        <w:ind w:left="720"/>
      </w:pPr>
      <w:r>
        <w:rPr>
          <w:rtl/>
          <w:cs/>
          <w:lang w:val="ar_AE" w:bidi="ar_AE"/>
        </w:rPr>
      </w:r>
      <w:r>
        <w:rPr>
          <w:rtl/>
          <w:cs/>
          <w:lang w:val="ar_AE" w:bidi="ar_AE"/>
        </w:rPr>
        <w:t>أنا هو النور الحقيقي للعالم.</w:t>
      </w:r>
    </w:p>
    <w:p>
      <w:pPr>
        <w:pStyle w:val="ListBullet"/>
        <w:bidi/>
        <w:spacing w:line="240" w:lineRule="auto"/>
        <w:ind w:left="720"/>
      </w:pPr>
      <w:r>
        <w:rPr>
          <w:rtl/>
          <w:cs/>
          <w:lang w:val="ar_AE" w:bidi="ar_AE"/>
        </w:rPr>
      </w:r>
      <w:r>
        <w:rPr>
          <w:rtl/>
          <w:cs/>
          <w:lang w:val="ar_AE" w:bidi="ar_AE"/>
        </w:rPr>
        <w:t>أنا أحمل النور الروحي الحقيقي لشعوب العالم.</w:t>
      </w:r>
    </w:p>
    <w:p>
      <w:pPr>
        <w:bidi/>
      </w:pPr>
      <w:r>
        <w:rPr>
          <w:rtl/>
          <w:cs/>
          <w:lang w:val="ar_AE" w:bidi="ar_AE"/>
        </w:rPr>
      </w:r>
      <w:r>
        <w:rPr>
          <w:rtl/>
          <w:cs/>
          <w:lang w:val="ar_AE" w:bidi="ar_AE"/>
        </w:rPr>
        <w:t xml:space="preserve">ثم قال يسوع أيضًا أنه "يَأْتِي لَيْلٌ". وهو يقصد بذلك أنه سيغادر العالم، وحينئذ سيكون ليلًا، لأن نور العالم، أي يسوع، يكون قد مضي. وبينما كان في العالم، كان يخبرهم بأنه "نور العالم". ومادام هو معهم، فإنه يكون نهار. وحين يتركهم يسوع ليصعد إلى السماء، سيأتي الليل. </w:t>
      </w:r>
    </w:p>
    <w:p>
      <w:pPr>
        <w:bidi/>
      </w:pPr>
      <w:r>
        <w:rPr>
          <w:rtl/>
          <w:cs/>
          <w:lang w:val="ar_AE" w:bidi="ar_AE"/>
        </w:rPr>
      </w:r>
      <w:r>
        <w:rPr>
          <w:rtl/>
          <w:cs/>
          <w:lang w:val="ar_AE" w:bidi="ar_AE"/>
        </w:rPr>
        <w:t>وبعد أن قال يسوع هذا تَفل على الأرض وصنع من التفل طينًا. وطلى بهذا الطين عينيّ الرجل. ثم قال له أن يغتسل في بركة سلوام التي لا تبعد كثيرًا عن الهيكل. ثم ذهب الرجل واغتسل وأتى بصيرًا.</w:t>
      </w:r>
    </w:p>
    <w:p>
      <w:pPr>
        <w:bidi/>
      </w:pPr>
      <w:r>
        <w:rPr>
          <w:rtl/>
          <w:cs/>
          <w:lang w:val="ar_AE" w:bidi="ar_AE"/>
        </w:rPr>
      </w:r>
      <w:r>
        <w:rPr>
          <w:rtl/>
          <w:cs/>
          <w:lang w:val="ar_AE" w:bidi="ar_AE"/>
        </w:rPr>
        <w:t>وحين أتى الرجل، كان يسوع قد مضى. ولم يعرف جيرانه والذين كانوا يرونه يستعطي، ما إذا كان هذا الرجل هو نفسه الذي كان قبلًا أعمى أم لا. وبينما كانوا يتحاورون في هذا الأمر قال الرجل: "إِنِّي أَنَا هُوَ". وأخيرهم كيف شفاه يسوع. فسألوه عن مكان يسوع، لكنه لم يعرف.</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9: 1–12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المولود أعمى</w:t>
      </w:r>
    </w:p>
    <w:p>
      <w:pPr>
        <w:pStyle w:val="ListBullet"/>
        <w:bidi/>
        <w:spacing w:line="240" w:lineRule="auto"/>
        <w:ind w:left="720"/>
      </w:pPr>
      <w:r>
        <w:rPr>
          <w:rtl/>
          <w:cs/>
          <w:lang w:val="ar_AE" w:bidi="ar_AE"/>
        </w:rPr>
      </w:r>
      <w:r>
        <w:rPr>
          <w:rtl/>
          <w:cs/>
          <w:lang w:val="ar_AE" w:bidi="ar_AE"/>
        </w:rPr>
        <w:t>جيران المولود أعمى</w:t>
      </w:r>
    </w:p>
    <w:p>
      <w:pPr>
        <w:pStyle w:val="ListBullet"/>
        <w:bidi/>
        <w:spacing w:line="240" w:lineRule="auto"/>
        <w:ind w:left="720"/>
      </w:pPr>
      <w:r>
        <w:rPr>
          <w:rtl/>
          <w:cs/>
          <w:lang w:val="ar_AE" w:bidi="ar_AE"/>
        </w:rPr>
      </w:r>
      <w:r>
        <w:rPr>
          <w:rtl/>
          <w:cs/>
          <w:lang w:val="ar_AE" w:bidi="ar_AE"/>
        </w:rPr>
        <w:t xml:space="preserve">الناس الذين رأوا الرجل يستعطي على الطريق </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قوموا بتمثيل الجزء الذي يجتاز فيه الرب يسوع وتلاميذه في أورشليم ويرون إنسانًا أعمى منذ ولادته. ثم اجعلوا التلاميذ يسألون يسوع قائلين: "يَا مُعَلِّمُ، مَنْ أَخْطَأَ: هَذَا أَمْ أَبَوَاهُ حَتَّى وُلِدَ أَعْمَى؟"</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أحد التلاميذ: "بماذا تشعر وفيما تفكر؟" قد يجيب الشخص بعبارات مثل: "أتساءل ما الذي جعل هذا الرجل يستحق أن يكون أعمى؟" أو "هل ارتكب أبواه خطية ما تسببت في هذا؟" أو "هل كان الله عادلاً مع هذا الرجل؟"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قوموا بتمثيل الجزء الذي يجيب فيه الرب يسوع على التلاميذ. حيث قال لهم أنه لا الرجل أخطأ ولا أبواه حتى تسببوا في ذلك. بل إن هذا الرجل قد ولد أعمى لتظهر أعمال الله فيه. كذلك قال لهم أنهم ينبغي أن يعملوا أعمال الله ما دام يسوع في العالم. كما قال لهم إنه "نُورُ ٱلْعَالَمِ". ثم صنع الرب يسوع بعض الطين من التفل ووضعه على عيني المولود أعمى. </w:t>
      </w:r>
    </w:p>
    <w:p>
      <w:pPr>
        <w:bidi/>
      </w:pPr>
      <w:r>
        <w:rPr>
          <w:rtl/>
          <w:cs/>
          <w:lang w:val="ar_AE" w:bidi="ar_AE"/>
        </w:rPr>
      </w:r>
      <w:r>
        <w:rPr>
          <w:rtl/>
          <w:cs/>
          <w:lang w:val="ar_AE" w:bidi="ar_AE"/>
        </w:rPr>
        <w:t>وطلب منه أن يذهب ويغتسل في بركة سلوام.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المولود أعمى: "بما تشعر أو فيم تفكر؟" قد يجيب الشخص: "لا أفهم ما يقوله الرب يسوع بشأن نور العالَم"، أو "أتساءل لماذا وضع هذا الطين على عيني"، أو "أرجو أن ينفع هذا الأمر".</w:t>
      </w:r>
    </w:p>
    <w:p>
      <w:pPr>
        <w:pStyle w:val="ListBullet"/>
        <w:bidi/>
        <w:spacing w:line="240" w:lineRule="auto"/>
        <w:ind w:left="720"/>
      </w:pPr>
      <w:r>
        <w:rPr>
          <w:rtl/>
          <w:cs/>
          <w:lang w:val="ar_AE" w:bidi="ar_AE"/>
        </w:rPr>
      </w:r>
      <w:r>
        <w:rPr>
          <w:rtl/>
          <w:cs/>
          <w:lang w:val="ar_AE" w:bidi="ar_AE"/>
        </w:rPr>
        <w:t>واسألوا أحد الأشخاص الذين يؤدون دور التلاميذ: "بماذا تشعر أو فيم تفكّر؟" قد يجيب الشخص: "أتساءل ماذا يفعل الرب يسوع الآن"، أو "هل سيشفي تُفل يسوع هذا الرجل؟"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الجزء الذي يغتسل فيه الرجل في البركة، فيعود بصيرًا. ثم اجعلوا جيرانه ومعارفه يروه، ويتناقشون فيما بينهم قائلين: "أَلَيْسَ هَذَا هُوَ ٱلَّذِي كَانَ يَجْلِسُ وَيَسْتَعْطِي؟"</w:t>
      </w:r>
    </w:p>
    <w:p>
      <w:pPr>
        <w:bidi/>
      </w:pPr>
      <w:r>
        <w:rPr>
          <w:rtl/>
          <w:cs/>
          <w:lang w:val="ar_AE" w:bidi="ar_AE"/>
        </w:rPr>
      </w:r>
      <w:r>
        <w:rPr>
          <w:rtl/>
          <w:cs/>
          <w:lang w:val="ar_AE" w:bidi="ar_AE"/>
        </w:rPr>
        <w:t xml:space="preserve">واجعلوا الرجل الذي شُفي يقول "إِنِّي أَنَا هُوَ" </w:t>
      </w:r>
    </w:p>
    <w:p>
      <w:pPr>
        <w:bidi/>
      </w:pPr>
      <w:r>
        <w:rPr>
          <w:rtl/>
          <w:cs/>
          <w:lang w:val="ar_AE" w:bidi="ar_AE"/>
        </w:rPr>
      </w:r>
      <w:r>
        <w:rPr>
          <w:rtl/>
          <w:cs/>
          <w:lang w:val="ar_AE" w:bidi="ar_AE"/>
        </w:rPr>
        <w:t>فيسأل الجيران الرجل كيف انفتحت عيناه؟ فيخبرهم الرجل بما حدث. ثم يسألونه: "أين هو الرجل الذي شفاك؟" لكنه لم يكن يعرف أين يوجد الرب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أحد الأشخاص الذين يؤدون دور الجيران: "فيم تفكّر أو "بماذا تشعر؟" قد يجيب الشخص: "أظن أن هذا هو الرجل الذي كان قبلًا أعمى، لكنني لا أعرف كيف يستطيع أن يبصر"، أو "هل من الممكن أن تكون معجزة عظيمة قد حدثت؟" أو "هل كان هذا الرجل يكذب بشأن كونه أعمى؟"</w:t>
      </w:r>
    </w:p>
    <w:p>
      <w:pPr>
        <w:pStyle w:val="ListBullet"/>
        <w:bidi/>
        <w:spacing w:line="240" w:lineRule="auto"/>
        <w:ind w:left="720"/>
      </w:pPr>
      <w:r>
        <w:rPr>
          <w:rtl/>
          <w:cs/>
          <w:lang w:val="ar_AE" w:bidi="ar_AE"/>
        </w:rPr>
      </w:r>
      <w:r>
        <w:rPr>
          <w:rtl/>
          <w:cs/>
          <w:lang w:val="ar_AE" w:bidi="ar_AE"/>
        </w:rPr>
        <w:t>اسألوا الرجل الذي شفاه الرب يسوع: "فيم تفكر أو بماذا تشعر الآن؟" قد يجيب الشخص: "أشعر بالحماس لأنني أستطيع أن أبصر!" أو "لا أدري كيف يمكن أن يحدث هذا".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9: 1–12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سأل التلاميذ يسوع قائلين: "</w:t>
      </w:r>
      <w:r>
        <w:rPr>
          <w:b/>
          <w:rtl/>
          <w:cs/>
          <w:lang w:val="ar_AE" w:bidi="ar_AE"/>
        </w:rPr>
        <w:t>يَا مُعَلِّمُ</w:t>
      </w:r>
      <w:r>
        <w:rPr>
          <w:rtl/>
          <w:cs/>
          <w:lang w:val="ar_AE" w:bidi="ar_AE"/>
        </w:rPr>
        <w:t>، مَنْ</w:t>
      </w:r>
      <w:r>
        <w:rPr>
          <w:b/>
          <w:rtl/>
          <w:cs/>
          <w:lang w:val="ar_AE" w:bidi="ar_AE"/>
        </w:rPr>
        <w:t xml:space="preserve"> أَخْطَأَ:</w:t>
      </w:r>
      <w:r>
        <w:rPr>
          <w:rtl/>
          <w:cs/>
          <w:lang w:val="ar_AE" w:bidi="ar_AE"/>
        </w:rPr>
        <w:t xml:space="preserve"> هَذَا أَمْ أَبَوَاهُ حَتَّى وُلِدَ أَعْمَى؟" كلمة رابي تعني مُعلِّم. والخطية هي عصيان الله، للمزيد من المعلومات بخصوص كلمة </w:t>
      </w:r>
      <w:r>
        <w:rPr>
          <w:rtl/>
          <w:cs/>
          <w:lang w:val="ar_AE" w:bidi="ar_AE"/>
        </w:rPr>
        <w:t>"معلِّم"</w:t>
      </w:r>
      <w:r>
        <w:rPr>
          <w:rtl/>
          <w:cs/>
          <w:lang w:val="ar_AE" w:bidi="ar_AE"/>
        </w:rPr>
        <w:t xml:space="preserve"> وكلمة </w:t>
      </w:r>
      <w:r>
        <w:rPr>
          <w:rtl/>
          <w:cs/>
          <w:lang w:val="ar_AE" w:bidi="ar_AE"/>
        </w:rPr>
        <w:t>"خطية"</w:t>
      </w:r>
      <w:r>
        <w:rPr>
          <w:rtl/>
          <w:cs/>
          <w:lang w:val="ar_AE" w:bidi="ar_AE"/>
        </w:rPr>
        <w:t>، برجاء الرجوع إلى قاموس الكلمات الرئيسية. قوموا باستخدام نفس الكلمات أو العبارات التي استخدمتموها لترجمة كلمتيّ "معلم" و"خطية" في المقاطع السابقة.</w:t>
      </w:r>
    </w:p>
    <w:p>
      <w:pPr>
        <w:bidi/>
      </w:pPr>
      <w:r>
        <w:rPr>
          <w:rtl/>
          <w:cs/>
          <w:lang w:val="ar_AE" w:bidi="ar_AE"/>
        </w:rPr>
      </w:r>
      <w:r>
        <w:rPr>
          <w:rtl/>
          <w:cs/>
          <w:lang w:val="ar_AE" w:bidi="ar_AE"/>
        </w:rPr>
        <w:t xml:space="preserve">أجابهم يسوع أن هذا العمى كان لتظهر </w:t>
      </w:r>
      <w:r>
        <w:rPr>
          <w:b/>
          <w:rtl/>
          <w:cs/>
          <w:lang w:val="ar_AE" w:bidi="ar_AE"/>
        </w:rPr>
        <w:t>أعمال الله</w:t>
      </w:r>
      <w:r>
        <w:rPr>
          <w:rtl/>
          <w:cs/>
          <w:lang w:val="ar_AE" w:bidi="ar_AE"/>
        </w:rPr>
        <w:t xml:space="preserve"> فيه. في إنجيل يوحنا، تشير كلمة "أعمال الله" إلى المعجزات التي لا يستطيع أن يصنعها إلا الله وحده، وكذلك هي كل ما يفعله الله ليُظهر قدرته. لمزيد من المعلومات بخصوص كلمة "أعمال" برجاء الرجوع للبند الخاص بكلمة </w:t>
      </w:r>
      <w:r>
        <w:rPr>
          <w:rtl/>
          <w:cs/>
          <w:lang w:val="ar_AE" w:bidi="ar_AE"/>
        </w:rPr>
        <w:t>"معجزة"</w:t>
      </w:r>
      <w:r>
        <w:rPr>
          <w:rtl/>
          <w:cs/>
          <w:lang w:val="ar_AE" w:bidi="ar_AE"/>
        </w:rPr>
        <w:t xml:space="preserve"> في قاموس الكلمات الرئيسية. احرصوا على استخدام نفس الكلمة التي استخدمتموها لترجمة كلمة "أعمال الله" في المقاطع السابقة. </w:t>
      </w:r>
    </w:p>
    <w:p>
      <w:pPr>
        <w:bidi/>
      </w:pPr>
      <w:r>
        <w:rPr>
          <w:rtl/>
          <w:cs/>
          <w:lang w:val="ar_AE" w:bidi="ar_AE"/>
        </w:rPr>
      </w:r>
      <w:r>
        <w:rPr>
          <w:rtl/>
          <w:cs/>
          <w:lang w:val="ar_AE" w:bidi="ar_AE"/>
        </w:rPr>
        <w:t xml:space="preserve">كذلك قال يسوع "مَا دُمْتُ فِي ٱلْعَالَمِ فَأَنَا نُورُ ٱلْعَالَمِ" يستخدم يسوع اسم الله الذي استخدمه الله في حديثه إلى موسى عندما أرسله ليُحرر بني إسرائيل في أرض مصر، وهو: "أنا هو" برجاء الرجوع للبند الخاص بكلمة </w:t>
      </w:r>
      <w:r>
        <w:rPr>
          <w:rtl/>
          <w:cs/>
          <w:lang w:val="ar_AE" w:bidi="ar_AE"/>
        </w:rPr>
        <w:t xml:space="preserve">"أنا هو" </w:t>
      </w:r>
      <w:r>
        <w:rPr>
          <w:rtl/>
          <w:cs/>
          <w:lang w:val="ar_AE" w:bidi="ar_AE"/>
        </w:rPr>
        <w:t xml:space="preserve">في قاموس الكلمات الرئيسية لمزيد من المعلومات حول هذا المصطلح. احرصوا على ترجمة مصطلح "أنا هو" بنفس الطريقة التي استخدمتموها في المقاطع السابقة. </w:t>
      </w:r>
    </w:p>
    <w:p>
      <w:pPr>
        <w:bidi/>
      </w:pPr>
      <w:r>
        <w:rPr>
          <w:rtl/>
          <w:cs/>
          <w:lang w:val="ar_AE" w:bidi="ar_AE"/>
        </w:rPr>
      </w:r>
      <w:r>
        <w:rPr>
          <w:rtl/>
          <w:cs/>
          <w:lang w:val="ar_AE" w:bidi="ar_AE"/>
        </w:rPr>
        <w:t xml:space="preserve">ثم طلب منه يسوع أن يذهب ليغتسل في </w:t>
      </w:r>
      <w:r>
        <w:rPr>
          <w:b/>
          <w:rtl/>
          <w:cs/>
          <w:lang w:val="ar_AE" w:bidi="ar_AE"/>
        </w:rPr>
        <w:t>بركة سلوام</w:t>
      </w:r>
      <w:r>
        <w:rPr>
          <w:rtl/>
          <w:cs/>
          <w:lang w:val="ar_AE" w:bidi="ar_AE"/>
        </w:rPr>
        <w:t xml:space="preserve">. وكانت هذه البركة بالقرب من الهيكل، وكان الناس يستخدمونها للتطهير الطقسي قبل العبادة، كما كانت مصدرًا للمياة في المدينة. وقد كانت هذه البركة من صنع الإنسان. واسم "سلوام" يعني "مُرسَل"، لأن الماء الذي في البركة كان يُرسل من خارج أورشليم إلى البركة ليستخدمه الشعب. </w:t>
      </w:r>
    </w:p>
    <w:p>
      <w:pPr>
        <w:bidi/>
      </w:pPr>
      <w:r>
        <w:rPr>
          <w:rtl/>
          <w:cs/>
          <w:lang w:val="ar_AE" w:bidi="ar_AE"/>
        </w:rPr>
      </w:r>
      <w:r>
        <w:rPr>
          <w:rtl/>
          <w:cs/>
          <w:lang w:val="ar_AE" w:bidi="ar_AE"/>
        </w:rPr>
        <w:t xml:space="preserve">وعندما أخبر الرجل الفريسيين كيف شفاه يسوع، قال لهم إن يسوع طَلَى (أي </w:t>
      </w:r>
      <w:r>
        <w:rPr>
          <w:b/>
          <w:rtl/>
          <w:cs/>
          <w:lang w:val="ar_AE" w:bidi="ar_AE"/>
        </w:rPr>
        <w:t>مسح</w:t>
      </w:r>
      <w:r>
        <w:rPr>
          <w:rtl/>
          <w:cs/>
          <w:lang w:val="ar_AE" w:bidi="ar_AE"/>
        </w:rPr>
        <w:t>" عينيه. وهذا يعني أن يسوع كرم الرجل بوضع الطين على عينيه. وكثيراً ما تُستخدم كلمة "مسح" هذه عندما يدهن أحدهم رأس شخص آخر بالزيت ضمن طقس معيَّن. ولمزيدٍ من المعلومات بخصوص كلمة "</w:t>
      </w:r>
      <w:r>
        <w:rPr>
          <w:rtl/>
          <w:cs/>
          <w:lang w:val="ar_AE" w:bidi="ar_AE"/>
        </w:rPr>
        <w:t>مسح</w:t>
      </w:r>
      <w:r>
        <w:rPr>
          <w:rtl/>
          <w:cs/>
          <w:lang w:val="ar_AE" w:bidi="ar_AE"/>
        </w:rPr>
        <w:t xml:space="preserve">"، برجاء الرجوع إلى قاموس الكلمات الرئيسية. احرصوا على استخدام نفس الكلمة التي استخدمتموها لترجمة كلمة "مسح" في المقاطع السابقة.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9:13–23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9: 13–23 واحفظوا كلماته في قلوبكم،</w:t>
      </w:r>
    </w:p>
    <w:p>
      <w:pPr>
        <w:bidi/>
      </w:pPr>
      <w:r>
        <w:rPr>
          <w:rtl/>
          <w:cs/>
          <w:lang w:val="ar_AE" w:bidi="ar_AE"/>
        </w:rPr>
      </w:r>
      <w:r>
        <w:rPr>
          <w:rtl/>
          <w:cs/>
          <w:lang w:val="ar_AE" w:bidi="ar_AE"/>
        </w:rPr>
        <w:t xml:space="preserve">ثم استمعوا إلى نسخة صوتية من يوحنا 9: 13–23 ثلاث مرَّات، من ثلاث ترجمات مختلفة، إن أمكن، </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تفهمونه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بماذا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9: 13–23 من الترجمة الأكثر فهمًا بالنسبة لكم.</w:t>
      </w:r>
    </w:p>
    <w:p>
      <w:pPr>
        <w:bidi/>
      </w:pPr>
      <w:r>
        <w:rPr>
          <w:rtl/>
          <w:cs/>
          <w:lang w:val="ar_AE" w:bidi="ar_AE"/>
        </w:rPr>
      </w:r>
      <w:r>
        <w:rPr>
          <w:rtl/>
          <w:cs/>
          <w:lang w:val="ar_AE" w:bidi="ar_AE"/>
        </w:rPr>
        <w:t xml:space="preserve">في المقطع السابق، شفى يسوع رجلًا كان مولودًا أعمى. وبعد ذلك، لم يستطع الناس الذين يعرفونه قبلًا أنه أعمى أن يعرفوا ما إذا كان هو نفس الرجل وهل كان قد شُفي بالفعل. </w:t>
      </w:r>
    </w:p>
    <w:p>
      <w:pPr>
        <w:bidi/>
      </w:pPr>
      <w:r>
        <w:rPr>
          <w:rtl/>
          <w:cs/>
          <w:lang w:val="ar_AE" w:bidi="ar_AE"/>
        </w:rPr>
      </w:r>
      <w:r>
        <w:rPr>
          <w:rtl/>
          <w:cs/>
          <w:lang w:val="ar_AE" w:bidi="ar_AE"/>
        </w:rPr>
        <w:t>كما أنهم لم يعرفوا أين يوجد يسوع، وبالتالي لم يستطيعوا أن يسألوه أكثر عن هذه المعجزة.</w:t>
      </w:r>
    </w:p>
    <w:p>
      <w:pPr>
        <w:bidi/>
      </w:pPr>
      <w:r>
        <w:rPr>
          <w:rtl/>
          <w:cs/>
          <w:lang w:val="ar_AE" w:bidi="ar_AE"/>
        </w:rPr>
      </w:r>
      <w:r>
        <w:rPr>
          <w:rtl/>
          <w:cs/>
          <w:lang w:val="ar_AE" w:bidi="ar_AE"/>
        </w:rPr>
        <w:t>قام الجيران والناس الذين يعرفون الرجل الذي شُفي باصطحابه إلى الفريسيين، أي القادة الدينيين المحليين. وقد فعلوا هذا لأن شيئًا غير مألوف للغاية قد حدث عندما شُفي هذا الرجل. فأرادوا أن يتحققوا من القادة الدينيين إن كان هذا الأمر هو عمل الله. يذكر يوحنا الكاتب تفصيلًا هامًا عندما قال: "وَكَانَ سَبْتٌ حِينَ صَنَعَ يَسُوعُ ٱلطِّينَ وَفَتَحَ عَيْنَيْهِ". أضاف اليهود الكثير من القواعد ليوم السبت تتجاوز الوصية المذكورة في الوصايا العشر القائلة: "أذكر يوم السبت لتقدسه". فإنهم لم يسمحوا بأي عمل على الإطلاق، وقد كان الشفاء يُعتبر عملًا. وأيضًا لم يكن يُسمح للناس بمساعدة أي شخص في يوم السبت إلا إذا كانت حياته في خطر. ولم تكن حياة هذا الرجل في خطر. لذلك فقد يكون هذا جزءًا من الدافع وراء مجيء الناس للقادة الدينيين للتحقيق في الأمر.</w:t>
      </w:r>
    </w:p>
    <w:p>
      <w:pPr>
        <w:bidi/>
      </w:pPr>
      <w:r>
        <w:rPr>
          <w:rtl/>
          <w:cs/>
          <w:lang w:val="ar_AE" w:bidi="ar_AE"/>
        </w:rPr>
      </w:r>
      <w:r>
        <w:rPr>
          <w:rtl/>
          <w:cs/>
          <w:lang w:val="ar_AE" w:bidi="ar_AE"/>
        </w:rPr>
        <w:t>اوقفوا هذا التسجيل الصوتي وناقشوا الأسئلة التالية مع مجموعتكم: في ثقافتكم، ماذا تفعلون عند وقوع حدث صعب أو مُربك؟ وممن تطلبون المساعدة في فهمه؟</w:t>
      </w:r>
    </w:p>
    <w:p>
      <w:pPr>
        <w:bidi/>
      </w:pPr>
      <w:r>
        <w:rPr>
          <w:rtl/>
          <w:cs/>
          <w:lang w:val="ar_AE" w:bidi="ar_AE"/>
        </w:rPr>
      </w:r>
      <w:r>
        <w:rPr>
          <w:rtl/>
          <w:cs/>
          <w:lang w:val="ar_AE" w:bidi="ar_AE"/>
        </w:rPr>
        <w:t xml:space="preserve">ثم سأل الفريسيون الرجل الذي شفاه يسوع كيف حدث ذلك. فوصف الرجل ما حدث. ولكن حين سمعوا أن هذا حدث في يوم السبت، حدث إنشقاق بين الفريسيين. حيث قال بعضهم إن يسوع لم يتبع شرائع اليهود في يوم السبت، وبالتالي فإنه من وجهة نظرهم لم يكن مُرسَلًا من الله. فسأل فريسيون آخرون إن لم يكن يسوع من الله فكيف يقدر أن يعمل هذه الآيات التي عملها؟ ولم يكن الفريسيون ينتظرون إجابة عن هذا التساؤل، بل كانوا يطرحونه بهدف توضيح أن يسوع قد يكون من الله. وقد كان هذا موقفًا صعبًا على هؤلاء القادة الدينيين أن يفهموه ويفسروه. </w:t>
      </w:r>
    </w:p>
    <w:p>
      <w:pPr>
        <w:bidi/>
      </w:pPr>
      <w:r>
        <w:rPr>
          <w:rtl/>
          <w:cs/>
          <w:lang w:val="ar_AE" w:bidi="ar_AE"/>
        </w:rPr>
      </w:r>
      <w:r>
        <w:rPr>
          <w:rtl/>
          <w:cs/>
          <w:lang w:val="ar_AE" w:bidi="ar_AE"/>
        </w:rPr>
        <w:t>في هذه المرحلة، سأل الفريسيون الرجل الذي شُفي ماذا يقول هو عن يسوع. ولم يكن هذا السؤال معتادًا بالنسبة لهؤلاء القادة الدينيين. إذ كان الرجل الذي شُفي غير متعلم وشحاذًا. ولم يكن خبيرًا في الشؤون الدينية. إلا أنهم سألوه عن رأيه هنا. فقال لهم الرجل "إِنَّهُ [أي يسوع] نَبِيٌّ!" والنبي هو شخص مُرسَل من قِبَل الله ليخبر برسالة الله للبشر. وبالتالي فقد كان الرجل يرى أن يسوع هو مُرسلًا من الله وممثلًا له.</w:t>
      </w:r>
    </w:p>
    <w:p>
      <w:pPr>
        <w:bidi/>
      </w:pPr>
      <w:r>
        <w:rPr>
          <w:rtl/>
          <w:cs/>
          <w:lang w:val="ar_AE" w:bidi="ar_AE"/>
        </w:rPr>
      </w:r>
      <w:r>
        <w:rPr>
          <w:rtl/>
          <w:cs/>
          <w:lang w:val="ar_AE" w:bidi="ar_AE"/>
        </w:rPr>
        <w:t xml:space="preserve">كما لم يكن القادة الدينيون يصدِّقون أن هذا الرجل ولد أعمى أو أن يسوع قد شفاه. لذلك دعوا أبويه ليتحدثا معهما. وكان هذا الأمر إلزاميًا على الأبوين. فسألوا الأبوين إن كان هذا ابنهما، وهل كان بالفعل مولودًا أعمى؟ كذلك سألوهما أيضًا كيف يستطيع أن يبصر الآن. فقال الأبوان للفريسيين إن هذا هو ابنهما وأنه حقًا مولود أعمى. لكنهما لا يعرفان كيف صار مُبصِرًا. </w:t>
      </w:r>
    </w:p>
    <w:p>
      <w:pPr>
        <w:bidi/>
      </w:pPr>
      <w:r>
        <w:rPr>
          <w:rtl/>
          <w:cs/>
          <w:lang w:val="ar_AE" w:bidi="ar_AE"/>
        </w:rPr>
      </w:r>
      <w:r>
        <w:rPr>
          <w:rtl/>
          <w:cs/>
          <w:lang w:val="ar_AE" w:bidi="ar_AE"/>
        </w:rPr>
        <w:t>وطلبا من الفريسيين أن يسألوا الرجل نفسه. قائلين إنه كامل السن ويستطيع أن يتكلم عن نفسه. وبحسب ثقافتهم، كان هذا يعني أن عمره لا يقل عن ثلاثة عشر سنة. ولكنه كان على الأرجح أكبر سنًا من ذلك، إذ كان يستعطى في الشوارع من أجل المال وربما لم يكن يعتمد على والديه لإعالته. كما أنه يُشار إليه في المقطع بكلمة "رجل". ويشير يوحنا إلى أنهما قد فعلا هذا لأنهما كانا يخافان من الفريسيين. إذ كانوا قد حذروا اليهود بالفعل من أنه إذا اعترف أحد بأن يسوع هو المسيح، أي المخلّص المُنتظر، فإنه سيُحرم من دخول دار عبادتهم. وهذا يُعتبر عقاب شديد في ثقافتهم. لذلك لم يرد الأبوان أن يستمرا في المناقشة أكثر من ذلك.</w:t>
      </w:r>
    </w:p>
    <w:p>
      <w:pPr>
        <w:bidi/>
      </w:pPr>
      <w:r>
        <w:rPr>
          <w:rtl/>
          <w:cs/>
          <w:lang w:val="ar_AE" w:bidi="ar_AE"/>
        </w:rPr>
      </w:r>
      <w:r>
        <w:rPr>
          <w:rtl/>
          <w:cs/>
          <w:lang w:val="ar_AE" w:bidi="ar_AE"/>
        </w:rPr>
        <w:t>أوقفوا هذا التسجيل الصوتي هنا، واطرحوا الأسئلة الآتية للمناقشة مع مجموعتكم: في ثقافتكم، ما مقدار السلطان الذي يتمتع به القادة الدينيين لمنع شخص ما من الانضمام للجماعة في العبادة؟ وماذا سيحدث إذا طردَ القادة الدينيون في ثقافتكم شخصًا من دار العبادة؟ كيف يمكن لهذا أن يؤثر على نواحي أخرى من حياتهم؟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9: 13–23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يؤتى بالرجل الذي شُفي إلى الفريسيين ليُستجوه. فيحدث إنشقاق بين الفريسيين بشأن قوة يسوع وسلطانه. دعا الرجل الذي شُفي يسوع بأنه "نبيّ". </w:t>
      </w:r>
    </w:p>
    <w:p>
      <w:pPr>
        <w:bidi/>
      </w:pPr>
      <w:r>
        <w:rPr>
          <w:rtl/>
          <w:cs/>
          <w:lang w:val="ar_AE" w:bidi="ar_AE"/>
        </w:rPr>
      </w:r>
      <w:r>
        <w:rPr>
          <w:b/>
          <w:rtl/>
          <w:cs/>
          <w:lang w:val="ar_AE" w:bidi="ar_AE"/>
        </w:rPr>
        <w:t>في المشهد الثاني:</w:t>
      </w:r>
      <w:r>
        <w:rPr>
          <w:rtl/>
          <w:cs/>
          <w:lang w:val="ar_AE" w:bidi="ar_AE"/>
        </w:rPr>
        <w:t xml:space="preserve"> يدعو الفريسيون أبويّ الرجل الذي شُفي. ثم يستجوبوهم، ويطلبون على وجه الخصوص أن يعرفوا كيف شُفي. لكن أبواه لم يجيبا على ذلك السؤال. بل طلبا من الفريسيين الرجوع للرجل الذي شُفي.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الذي شُفي من العمى</w:t>
      </w:r>
    </w:p>
    <w:p>
      <w:pPr>
        <w:pStyle w:val="ListBullet"/>
        <w:bidi/>
        <w:spacing w:line="240" w:lineRule="auto"/>
        <w:ind w:left="720"/>
      </w:pPr>
      <w:r>
        <w:rPr>
          <w:rtl/>
          <w:cs/>
          <w:lang w:val="ar_AE" w:bidi="ar_AE"/>
        </w:rPr>
      </w:r>
      <w:r>
        <w:rPr>
          <w:rtl/>
          <w:cs/>
          <w:lang w:val="ar_AE" w:bidi="ar_AE"/>
        </w:rPr>
        <w:t xml:space="preserve">جيرانه والناس الذين يعرفون أنه كان يستعطي </w:t>
      </w:r>
    </w:p>
    <w:p>
      <w:pPr>
        <w:pStyle w:val="ListBullet"/>
        <w:bidi/>
        <w:spacing w:line="240" w:lineRule="auto"/>
        <w:ind w:left="720"/>
      </w:pPr>
      <w:r>
        <w:rPr>
          <w:rtl/>
          <w:cs/>
          <w:lang w:val="ar_AE" w:bidi="ar_AE"/>
        </w:rPr>
      </w:r>
      <w:r>
        <w:rPr>
          <w:rtl/>
          <w:cs/>
          <w:lang w:val="ar_AE" w:bidi="ar_AE"/>
        </w:rPr>
        <w:t>الفريسيون (بعضًا منهم لا يصدِّق أن يسوع هو من الله، والبعض الآخر يظن أنه ربما يكون من الله)</w:t>
      </w:r>
    </w:p>
    <w:p>
      <w:pPr>
        <w:pStyle w:val="ListBullet"/>
        <w:bidi/>
        <w:spacing w:line="240" w:lineRule="auto"/>
        <w:ind w:left="720"/>
      </w:pPr>
      <w:r>
        <w:rPr>
          <w:rtl/>
          <w:cs/>
          <w:lang w:val="ar_AE" w:bidi="ar_AE"/>
        </w:rPr>
      </w:r>
      <w:r>
        <w:rPr>
          <w:rtl/>
          <w:cs/>
          <w:lang w:val="ar_AE" w:bidi="ar_AE"/>
        </w:rPr>
        <w:t>أبوا المولود أعمى</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المشهد الأول</w:t>
      </w:r>
    </w:p>
    <w:p>
      <w:pPr>
        <w:bidi/>
      </w:pPr>
      <w:r>
        <w:rPr>
          <w:rtl/>
          <w:cs/>
          <w:lang w:val="ar_AE" w:bidi="ar_AE"/>
        </w:rPr>
      </w:r>
      <w:r>
        <w:rPr>
          <w:rtl/>
          <w:cs/>
          <w:lang w:val="ar_AE" w:bidi="ar_AE"/>
        </w:rPr>
        <w:t xml:space="preserve">في بداية هذا المقطع، تُعتبر عبارة "فَأَتَوْا إِلَى ٱلْفَرِّيسِيِّينَ بِٱلَّذِي كَانَ قَبْلًا أَعْمَى" نقطة تحول في القصة. يُرَجَّح أن هذا الأمر حدث في اليوم التالي لشفاء هذا الرجل. حيث انتقل المشاركون في الحدث إلى موقع جديد، حيث التقوا بالفريسيين. لم يذكر الكتاب المقدس بوضوح ما إذا كان الرجل قد ذهب طوعًا أو أن الناس أجبروه على الذهاب. حاولوا ترجمة هذه العبارة دون توضيح أنه كان مُجبر على الذهاب، أو لم يكن. يمكنكم أن تقولوا: "أتى الناس بالرجل الذي كان قبلًا أعمى إلى الفريسيين"، أو ما شابه ذلك. </w:t>
      </w:r>
    </w:p>
    <w:p>
      <w:pPr>
        <w:bidi/>
      </w:pPr>
      <w:r>
        <w:rPr>
          <w:rtl/>
          <w:cs/>
          <w:lang w:val="ar_AE" w:bidi="ar_AE"/>
        </w:rPr>
      </w:r>
      <w:r>
        <w:rPr>
          <w:rtl/>
          <w:cs/>
          <w:lang w:val="ar_AE" w:bidi="ar_AE"/>
        </w:rPr>
        <w:t>إن حقيقة أن هذا الرجل شُفي في يوم السبت تُتضح باستخدام الكلمة المترجمة إلى "فاء العطف". فإنه في هذا السياق، لا تشير فاء العطف إلى الوقت. بل إنها تعني هنا "من الجدير بالذكر". وهذا أحد الأسباب التي جعلت الفريسيين يهتمون بهذا الشفاء. ومن المحتمل أيضًا أن يكون يسوع قد فعل ذلك متعمدًا في يوم السبت، لكي يُظهر سلطانه على شريعة السبت. وقد اختلف الفريسيون ورؤساء اليهود بالفعل مع يسوع سابقًا عندما شفى آخرين في يوم السبت.</w:t>
      </w:r>
    </w:p>
    <w:p>
      <w:pPr>
        <w:bidi/>
      </w:pPr>
      <w:r>
        <w:rPr>
          <w:rtl/>
          <w:cs/>
          <w:lang w:val="ar_AE" w:bidi="ar_AE"/>
        </w:rPr>
      </w:r>
      <w:r>
        <w:rPr>
          <w:rtl/>
          <w:cs/>
          <w:lang w:val="ar_AE" w:bidi="ar_AE"/>
        </w:rPr>
        <w:t>ثم طلب الفريسيون من الرجل الذي شُفي أن يشرح كيف شُفي فقال لهم الرجل إن يسوع أخذ الطين ووضعه على عينيه وطلب منه أن يغتسل فها هو يبصر. وعلى الفور، أشار بعض الفريسيين إلى أن يسوع لا يمكن أن يأتي من الله، لأنه لم يحفظ شريعة السبت. إذ كان شفاء شخص آخر في السبت يُعتبر مخالفًا لشريعة السبت، لأن ذلك يُعتبر "عملًا". بينما لم يوافق بعض الفريسيين الآخرين هذا الرأي قائلين إنه لو لم يكن يسوع من عند الله، فلن يقدر أن يعمل مثل هذه الآيات. لذلك حدث انشقاق بين القادة الدينيون بسبب هذا الموقف الصعب.</w:t>
      </w:r>
    </w:p>
    <w:p>
      <w:pPr>
        <w:bidi/>
      </w:pPr>
      <w:r>
        <w:rPr>
          <w:rtl/>
          <w:cs/>
          <w:lang w:val="ar_AE" w:bidi="ar_AE"/>
        </w:rPr>
      </w:r>
      <w:r>
        <w:rPr>
          <w:rtl/>
          <w:cs/>
          <w:lang w:val="ar_AE" w:bidi="ar_AE"/>
        </w:rPr>
        <w:t xml:space="preserve">ثم سأل الفريسيون الرجل الذي شُفي عما يقول عن يسوع. لقد كان الرجل على يقين من ذلك حين قال: "إِنَّهُ نَبِيٌّ!". وهذا يعني أنه كان يرى أن يسوع هو من عند الله. </w:t>
      </w:r>
    </w:p>
    <w:p>
      <w:pPr>
        <w:bidi/>
      </w:pPr>
      <w:r>
        <w:rPr>
          <w:rtl/>
          <w:cs/>
          <w:lang w:val="ar_AE" w:bidi="ar_AE"/>
        </w:rPr>
      </w:r>
      <w:r>
        <w:rPr>
          <w:rtl/>
          <w:cs/>
          <w:lang w:val="ar_AE" w:bidi="ar_AE"/>
        </w:rPr>
        <w:t>المشهد الثاني</w:t>
      </w:r>
    </w:p>
    <w:p>
      <w:pPr>
        <w:bidi/>
      </w:pPr>
      <w:r>
        <w:rPr>
          <w:rtl/>
          <w:cs/>
          <w:lang w:val="ar_AE" w:bidi="ar_AE"/>
        </w:rPr>
      </w:r>
      <w:r>
        <w:rPr>
          <w:rtl/>
          <w:cs/>
          <w:lang w:val="ar_AE" w:bidi="ar_AE"/>
        </w:rPr>
        <w:t xml:space="preserve">ظل الفريسيون لا يصدقون أن الرجل كان قد وُلد أعمى، أو أنه قد شُفي. لذلك دعوا أبويه ليأتيا ويُستجوبا، فسألوا أبويه قائلين: "أَهَذَا ٱبْنُكُمَا؟ هل وُلد أعمى؟ فَكَيْفَ يُبْصِرُ ٱلْآنَ؟" </w:t>
      </w:r>
    </w:p>
    <w:p>
      <w:pPr>
        <w:bidi/>
      </w:pPr>
      <w:r>
        <w:rPr>
          <w:rtl/>
          <w:cs/>
          <w:lang w:val="ar_AE" w:bidi="ar_AE"/>
        </w:rPr>
      </w:r>
      <w:r>
        <w:rPr>
          <w:rtl/>
          <w:cs/>
          <w:lang w:val="ar_AE" w:bidi="ar_AE"/>
        </w:rPr>
        <w:t>فأكَّد أبواه أنه ابنهما، وأنه قد ولد أعمى.</w:t>
      </w:r>
    </w:p>
    <w:p>
      <w:pPr>
        <w:bidi/>
      </w:pPr>
      <w:r>
        <w:rPr>
          <w:rtl/>
          <w:cs/>
          <w:lang w:val="ar_AE" w:bidi="ar_AE"/>
        </w:rPr>
      </w:r>
      <w:r>
        <w:rPr>
          <w:rtl/>
          <w:cs/>
          <w:lang w:val="ar_AE" w:bidi="ar_AE"/>
        </w:rPr>
        <w:t>وهنا يطرح يوحنا فكرة أخرى في هذا الموضع من المقطع. إذ قال إن أبوي الرجل الذي شُفي كانا يخافان من القادة الدينيين. إذ كان هؤلاء القادة يقولون إن أي شخص يعترف بأن يسوع هو المسيَّا، أي المخلّص المُنتظر، فإنه سيُخرَج من المجمع. ولم يرغب الأبوان أن يُعاقبا على شيء يتعلق بابنهما.</w:t>
      </w:r>
    </w:p>
    <w:p>
      <w:pPr>
        <w:bidi/>
      </w:pPr>
      <w:r>
        <w:rPr>
          <w:rtl/>
          <w:cs/>
          <w:lang w:val="ar_AE" w:bidi="ar_AE"/>
        </w:rPr>
      </w:r>
      <w:r>
        <w:rPr>
          <w:rtl/>
          <w:cs/>
          <w:lang w:val="ar_AE" w:bidi="ar_AE"/>
        </w:rPr>
        <w:t>فقال الأبوان للفريسيين إن ابنهما كامل السن بما يكفي ليتكلم عن نفسه، وأنهما لا يعرفان كيف شُفي. كما لم يقولا ما إذا كانا يعرفان عن يسوع أم لا.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9: 13–23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الذي شُفي من العمى</w:t>
      </w:r>
    </w:p>
    <w:p>
      <w:pPr>
        <w:pStyle w:val="ListBullet"/>
        <w:bidi/>
        <w:spacing w:line="240" w:lineRule="auto"/>
        <w:ind w:left="720"/>
      </w:pPr>
      <w:r>
        <w:rPr>
          <w:rtl/>
          <w:cs/>
          <w:lang w:val="ar_AE" w:bidi="ar_AE"/>
        </w:rPr>
      </w:r>
      <w:r>
        <w:rPr>
          <w:rtl/>
          <w:cs/>
          <w:lang w:val="ar_AE" w:bidi="ar_AE"/>
        </w:rPr>
        <w:t xml:space="preserve">جيرانه والناس الذين يعرفون أنه كان يستعطي </w:t>
      </w:r>
    </w:p>
    <w:p>
      <w:pPr>
        <w:pStyle w:val="ListBullet"/>
        <w:bidi/>
        <w:spacing w:line="240" w:lineRule="auto"/>
        <w:ind w:left="720"/>
      </w:pPr>
      <w:r>
        <w:rPr>
          <w:rtl/>
          <w:cs/>
          <w:lang w:val="ar_AE" w:bidi="ar_AE"/>
        </w:rPr>
      </w:r>
      <w:r>
        <w:rPr>
          <w:rtl/>
          <w:cs/>
          <w:lang w:val="ar_AE" w:bidi="ar_AE"/>
        </w:rPr>
        <w:t>الفريسيون (بعضًا منهم لا يصدِّق أن يسوع هو من الله، والبعض الآخر يظن أنه ربما يكون من الله)</w:t>
      </w:r>
    </w:p>
    <w:p>
      <w:pPr>
        <w:pStyle w:val="ListBullet"/>
        <w:bidi/>
        <w:spacing w:line="240" w:lineRule="auto"/>
        <w:ind w:left="720"/>
      </w:pPr>
      <w:r>
        <w:rPr>
          <w:rtl/>
          <w:cs/>
          <w:lang w:val="ar_AE" w:bidi="ar_AE"/>
        </w:rPr>
      </w:r>
      <w:r>
        <w:rPr>
          <w:rtl/>
          <w:cs/>
          <w:lang w:val="ar_AE" w:bidi="ar_AE"/>
        </w:rPr>
        <w:t>أبوا المولود أعمى</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مثِّلوا المشهد الأول من المقطع، عندما يأتي الجيران بالرجل الذي شُفي إلى الفريسيين لاستجوابه. فيحدث إنشقاق بين الفريسيين بشأن قوة يسوع وسلطانه. دعا الرجل الذي شُفي يسوع بأنه "نبيّ".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الرجل الذي شُفي: "بماذا تشعر أو فيم تفكر؟" قد يجيب الشخص بعبارات مثل: "لا أدري لماذا يطرح هؤلاء الناس الكثير من الأسئلة"، أو "لماذا لا يمكنهم ببساطة أن يفرحوا معي فحسب؟". أو "هل أنا على وشك الوقوع في ورطة؟" </w:t>
      </w:r>
    </w:p>
    <w:p>
      <w:pPr>
        <w:pStyle w:val="ListBullet"/>
        <w:bidi/>
        <w:spacing w:line="240" w:lineRule="auto"/>
        <w:ind w:left="720"/>
      </w:pPr>
      <w:r>
        <w:rPr>
          <w:rtl/>
          <w:cs/>
          <w:lang w:val="ar_AE" w:bidi="ar_AE"/>
        </w:rPr>
      </w:r>
      <w:r>
        <w:rPr>
          <w:rtl/>
          <w:cs/>
          <w:lang w:val="ar_AE" w:bidi="ar_AE"/>
        </w:rPr>
        <w:t>اسألوا أحد القادة الدينيين الذين لا يصدِّقون: "بماذا تشعر أو فيم تفكر؟" قد يجيب الشخص بعبارات مثل: "هذا الرجل يكذب"، أو "بماذا سنعاقب هذا الرجل؟" أو "لماذا لا يحفظ يسوع السبت؟"</w:t>
      </w:r>
    </w:p>
    <w:p>
      <w:pPr>
        <w:pStyle w:val="ListBullet"/>
        <w:bidi/>
        <w:spacing w:line="240" w:lineRule="auto"/>
        <w:ind w:left="720"/>
      </w:pPr>
      <w:r>
        <w:rPr>
          <w:rtl/>
          <w:cs/>
          <w:lang w:val="ar_AE" w:bidi="ar_AE"/>
        </w:rPr>
      </w:r>
      <w:r>
        <w:rPr>
          <w:rtl/>
          <w:cs/>
          <w:lang w:val="ar_AE" w:bidi="ar_AE"/>
        </w:rPr>
        <w:t>ثم اسألوا أحد القادة الدينيين الذين لديهم شكوك، أي الذين يظنون أن هذه قد تكون معجزة من الله: "بماذا تشعر أو فيم تفكر؟" قد يجيب الشخص بعبارات مثل: "هذه معجزة مدهشة!" أو "هل يسوع حقًا نبي؟"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قوموا بتمثيل المشهد الثاني في المقطع، عندما يدعو الفريسيون أبوي الرجل الذي شُفي. ثم يستجوبوهم، ويطلبون على وجه الخصوص أن يعرفوا كيف شُفي. لكن أبواه لم يجيبا على ذلك السؤال، بل قاما بتوجيه الفريسيين مرة أخرى لسؤال الرجل الذي شُفي. </w:t>
      </w:r>
    </w:p>
    <w:p>
      <w:pPr>
        <w:bidi/>
      </w:pPr>
      <w:r>
        <w:rPr>
          <w:rtl/>
          <w:cs/>
          <w:lang w:val="ar_AE" w:bidi="ar_AE"/>
        </w:rPr>
      </w:r>
      <w:r>
        <w:rPr>
          <w:rtl/>
          <w:cs/>
          <w:lang w:val="ar_AE" w:bidi="ar_AE"/>
        </w:rPr>
        <w:t>اسألوا الممثلين الذين يؤدون دور أبويّ الرجل: "بماذا تشعران أو فيمَ تفكران؟" قد يجيبان بعبارات مثل: "نحن خائفان. هؤلاء الناس خطرون"، أو "لماذا لا يسألون إبننا فحسب؟" أو "هذا هو أصعب موقف مررنا به على الإطلاق".</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9: 13–23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قام الجيران والناس الذين يعرفون الرجل الذي شُفي باصطحابه إلى الفريسيين، أي القادة الدينيين المحليين. إذ كان يُعد </w:t>
      </w:r>
      <w:r>
        <w:rPr>
          <w:b/>
          <w:rtl/>
          <w:cs/>
          <w:lang w:val="ar_AE" w:bidi="ar_AE"/>
        </w:rPr>
        <w:t>الفريسيين</w:t>
      </w:r>
      <w:r>
        <w:rPr>
          <w:rtl/>
          <w:cs/>
          <w:lang w:val="ar_AE" w:bidi="ar_AE"/>
        </w:rPr>
        <w:t xml:space="preserve"> الجماعة الأكثر تأثيرًا في إسرائيل؛ وقد كرسوا أنفسهم لشريعة الله، كما عرفوا التقاليد والشريعة الدينية، مكتوبَها وما كان يُتَناقَلُ منها شفهيًّا. وكان بعض الفريسيين معلّمين لناموس الله أيضًا. في فترة حياة يسوع على الأرض، كان الكثير من القادة الدينيين في أورشليم، وليس جميعهم، ينتمون إلى طائفة الفريسيين. وفي هذا المقطع، يُطلق عليهم: الفريسيون، واليهود، ورؤساء اليهود. وهذا هو مُسمَّى نفس المجموعة من البشر في هذا المقطع. استخدموا، في هذا السياق، نفس الكلمة أو العبارة التي استخدمتوها لترجمة كلمة الفريسي في المقاطع السابقة. لمزيد من المعلومات بخصوص مصطلح </w:t>
      </w:r>
      <w:r>
        <w:rPr>
          <w:rtl/>
          <w:cs/>
          <w:lang w:val="ar_AE" w:bidi="ar_AE"/>
        </w:rPr>
        <w:t>الفريسي</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وكان هذا في يوم </w:t>
      </w:r>
      <w:r>
        <w:rPr>
          <w:b/>
          <w:rtl/>
          <w:cs/>
          <w:lang w:val="ar_AE" w:bidi="ar_AE"/>
        </w:rPr>
        <w:t>السبت</w:t>
      </w:r>
      <w:r>
        <w:rPr>
          <w:rtl/>
          <w:cs/>
          <w:lang w:val="ar_AE" w:bidi="ar_AE"/>
        </w:rPr>
        <w:t xml:space="preserve"> حين شفى يسوع الرجُل. كان الشعب اليهودي يَحفظ يوم السبت يومًا للراحة والعبادة منذ أن أعطاهم الله هذه الوصية. بحلول زمن يسوع، كانت هناك قواعد صارمة ومحددة موضوعة بخصوص نوع العمل الذي يمكن أو لا يمكن القيام به في هذا اليوم، وكان هذا أيضًا هو اليوم الذي يذهب فيه الشعب إلى المَجمع أو الهيكل للعبادة. استخدموا نفس الكلمة التي استخدمتوها لترجمة كلمة "السبت" في المقاطع السابقة. للمزيد من المعلومات بخصوص </w:t>
      </w:r>
      <w:r>
        <w:rPr>
          <w:rtl/>
          <w:cs/>
          <w:lang w:val="ar_AE" w:bidi="ar_AE"/>
        </w:rPr>
        <w:t>السبت</w:t>
      </w:r>
      <w:r>
        <w:rPr>
          <w:rtl/>
          <w:cs/>
          <w:lang w:val="ar_AE" w:bidi="ar_AE"/>
        </w:rPr>
        <w:t>برجاء الرجوع إلى "قاموس الكلمات الرئيسية".</w:t>
      </w:r>
    </w:p>
    <w:p>
      <w:pPr>
        <w:bidi/>
      </w:pPr>
      <w:r>
        <w:rPr>
          <w:rtl/>
          <w:cs/>
          <w:lang w:val="ar_AE" w:bidi="ar_AE"/>
        </w:rPr>
      </w:r>
      <w:r>
        <w:rPr>
          <w:rtl/>
          <w:cs/>
          <w:lang w:val="ar_AE" w:bidi="ar_AE"/>
        </w:rPr>
        <w:t xml:space="preserve">تساءل بعض الفريسيين كيف يمكن لرجل </w:t>
      </w:r>
      <w:r>
        <w:rPr>
          <w:b/>
          <w:rtl/>
          <w:cs/>
          <w:lang w:val="ar_AE" w:bidi="ar_AE"/>
        </w:rPr>
        <w:t>خاطئ</w:t>
      </w:r>
      <w:r>
        <w:rPr>
          <w:rtl/>
          <w:cs/>
          <w:lang w:val="ar_AE" w:bidi="ar_AE"/>
        </w:rPr>
        <w:t xml:space="preserve"> أن يصنع </w:t>
      </w:r>
      <w:r>
        <w:rPr>
          <w:b/>
          <w:rtl/>
          <w:cs/>
          <w:lang w:val="ar_AE" w:bidi="ar_AE"/>
        </w:rPr>
        <w:t>الآيات</w:t>
      </w:r>
      <w:r>
        <w:rPr>
          <w:rtl/>
          <w:cs/>
          <w:lang w:val="ar_AE" w:bidi="ar_AE"/>
        </w:rPr>
        <w:t xml:space="preserve">، أو </w:t>
      </w:r>
      <w:r>
        <w:rPr>
          <w:b/>
          <w:rtl/>
          <w:cs/>
          <w:lang w:val="ar_AE" w:bidi="ar_AE"/>
        </w:rPr>
        <w:t>المعجزات</w:t>
      </w:r>
      <w:r>
        <w:rPr>
          <w:rtl/>
          <w:cs/>
          <w:lang w:val="ar_AE" w:bidi="ar_AE"/>
        </w:rPr>
        <w:t xml:space="preserve">. تُعرف الخطية بأنها فعل يتمثل في مخالفة أوامر الله. وحين قال هؤلاء الفريسيون إن يسوع كان خاطئًا، كانوا يقصدون أنه مثل أي إنسان آخر يرتكب الخطية. في هذا المقطع، يُقصَد بكلمة "آية" "مُعجزة". تُشير كلمتَيّ "آيات" و"معجزات" إلى أعمال عظيمة لا يفعلها إلا الله وحده، وتجعل الناس يهابون الله. تشير كلمات المعجزات" و"الآيات"، و"العجائب" إلى الشيء نفسه. </w:t>
      </w:r>
    </w:p>
    <w:p>
      <w:pPr>
        <w:bidi/>
      </w:pPr>
      <w:r>
        <w:rPr>
          <w:rtl/>
          <w:cs/>
          <w:lang w:val="ar_AE" w:bidi="ar_AE"/>
        </w:rPr>
      </w:r>
      <w:r>
        <w:rPr>
          <w:rtl/>
          <w:cs/>
          <w:lang w:val="ar_AE" w:bidi="ar_AE"/>
        </w:rPr>
        <w:t xml:space="preserve">استخدموا نفس المصطلح الذي استخدمتوه لترجمة كلمة </w:t>
      </w:r>
      <w:r>
        <w:rPr>
          <w:b/>
          <w:rtl/>
          <w:cs/>
          <w:lang w:val="ar_AE" w:bidi="ar_AE"/>
        </w:rPr>
        <w:t>"خاطئ"</w:t>
      </w:r>
      <w:r>
        <w:rPr>
          <w:rtl/>
          <w:cs/>
          <w:lang w:val="ar_AE" w:bidi="ar_AE"/>
        </w:rPr>
        <w:t xml:space="preserve"> في المقاطع السابقة. للمزيد من المعلومات بخصوص </w:t>
      </w:r>
      <w:r>
        <w:rPr>
          <w:rtl/>
          <w:cs/>
          <w:lang w:val="ar_AE" w:bidi="ar_AE"/>
        </w:rPr>
        <w:t>الخطية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استخدموا نفس الكلمة التي استخدمتموها لترجمة كلمة </w:t>
      </w:r>
      <w:r>
        <w:rPr>
          <w:b/>
          <w:rtl/>
          <w:cs/>
          <w:lang w:val="ar_AE" w:bidi="ar_AE"/>
        </w:rPr>
        <w:t>"آية"</w:t>
      </w:r>
      <w:r>
        <w:rPr>
          <w:rtl/>
          <w:cs/>
          <w:lang w:val="ar_AE" w:bidi="ar_AE"/>
        </w:rPr>
        <w:t xml:space="preserve"> في المقاطع السابقة. للمزيد من المعلومات بخصوص </w:t>
      </w:r>
      <w:r>
        <w:rPr>
          <w:rtl/>
          <w:cs/>
          <w:lang w:val="ar_AE" w:bidi="ar_AE"/>
        </w:rPr>
        <w:t>"الآيات"</w:t>
      </w:r>
      <w:r>
        <w:rPr>
          <w:rtl/>
          <w:cs/>
          <w:lang w:val="ar_AE" w:bidi="ar_AE"/>
        </w:rPr>
        <w:t xml:space="preserve">، برجاء الرجوع إلى البند الخاص بكلمة </w:t>
      </w:r>
      <w:r>
        <w:rPr>
          <w:rtl/>
          <w:cs/>
          <w:lang w:val="ar_AE" w:bidi="ar_AE"/>
        </w:rPr>
        <w:t>"معجزة"</w:t>
      </w:r>
      <w:r>
        <w:rPr>
          <w:rtl/>
          <w:cs/>
          <w:lang w:val="ar_AE" w:bidi="ar_AE"/>
        </w:rPr>
        <w:t xml:space="preserve"> في قاموس الكلمات الرئيسية.</w:t>
      </w:r>
    </w:p>
    <w:p>
      <w:pPr>
        <w:bidi/>
      </w:pPr>
      <w:r>
        <w:rPr>
          <w:rtl/>
          <w:cs/>
          <w:lang w:val="ar_AE" w:bidi="ar_AE"/>
        </w:rPr>
      </w:r>
      <w:r>
        <w:rPr>
          <w:rtl/>
          <w:cs/>
          <w:lang w:val="ar_AE" w:bidi="ar_AE"/>
        </w:rPr>
        <w:t xml:space="preserve">يدعو الرجل الذي شُفي يسوع بأنه </w:t>
      </w:r>
      <w:r>
        <w:rPr>
          <w:b/>
          <w:rtl/>
          <w:cs/>
          <w:lang w:val="ar_AE" w:bidi="ar_AE"/>
        </w:rPr>
        <w:t>"نبي"</w:t>
      </w:r>
      <w:r>
        <w:rPr>
          <w:rtl/>
          <w:cs/>
          <w:lang w:val="ar_AE" w:bidi="ar_AE"/>
        </w:rPr>
        <w:t xml:space="preserve"> إنَّ النبي هو شخص يستقبل رسالة من الله ويوصِّلها إلى الناس. استخدموا نفس الكلمة التي استخدمتموها لترجمة كلمة "نبيّ" في المقاطع السابقة. وللمزيد من المعلومات عن </w:t>
      </w:r>
      <w:r>
        <w:rPr>
          <w:rtl/>
          <w:cs/>
          <w:lang w:val="ar_AE" w:bidi="ar_AE"/>
        </w:rPr>
        <w:t>الأنبياء</w:t>
      </w:r>
      <w:r>
        <w:rPr>
          <w:rtl/>
          <w:cs/>
          <w:lang w:val="ar_AE" w:bidi="ar_AE"/>
        </w:rPr>
        <w:t>، انظروا قاموس الكلمات الرئيسية.</w:t>
      </w:r>
    </w:p>
    <w:p>
      <w:pPr>
        <w:bidi/>
      </w:pPr>
      <w:r>
        <w:rPr>
          <w:rtl/>
          <w:cs/>
          <w:lang w:val="ar_AE" w:bidi="ar_AE"/>
        </w:rPr>
      </w:r>
      <w:r>
        <w:rPr>
          <w:rtl/>
          <w:cs/>
          <w:lang w:val="ar_AE" w:bidi="ar_AE"/>
        </w:rPr>
        <w:t xml:space="preserve">كان أبوا الرجل الذي شُفي خائفين من القادة اليهود، لأنهم يعرفون أنه إذا اعترف أي شخص بيسوع على أنه المسيح، أو المسيّا، فإنه سيُطرد من </w:t>
      </w:r>
      <w:r>
        <w:rPr>
          <w:b/>
          <w:rtl/>
          <w:cs/>
          <w:lang w:val="ar_AE" w:bidi="ar_AE"/>
        </w:rPr>
        <w:t>المجمع</w:t>
      </w:r>
      <w:r>
        <w:rPr>
          <w:rtl/>
          <w:cs/>
          <w:lang w:val="ar_AE" w:bidi="ar_AE"/>
        </w:rPr>
        <w:t xml:space="preserve">". وهذا مهم لأن حق العبادة في المجمع كان مهمًا جدًا بالنسبة لجميع الشعب اليهودي. كان المجمع هو مكان العبادة المحلي لليهود، وهو ليس الهيكل الذي يُقدِّم فيه الشعب الذبائح. استخدموا نفس المصطلح الذي استخدمتوه في المقاطع السابقة لترجمة كلمة "مجمع". لمزيد من المعلومات بخصوص </w:t>
      </w:r>
      <w:r>
        <w:rPr>
          <w:rtl/>
          <w:cs/>
          <w:lang w:val="ar_AE" w:bidi="ar_AE"/>
        </w:rPr>
        <w:t>المَجمع</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 xml:space="preserve">استمع إلى نسخة صوتية من النص من الترجمة الأكثر فهمًا بالنسبة لكم. </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واصلوا فعل ذلك إلى تنتهي المجموعة من سرد القصة بأكملها. يمكن لأعضاء المجموعة التصحيح لبعضهم البعض في هذه المرحلة. (أوقفوا هذا التسجيل الآن)</w:t>
      </w:r>
    </w:p>
    <w:p>
      <w:pPr>
        <w:bidi/>
      </w:pPr>
      <w:r>
        <w:rPr>
          <w:rtl/>
          <w:cs/>
          <w:lang w:val="ar_AE" w:bidi="ar_AE"/>
        </w:rPr>
      </w:r>
      <w:r>
        <w:rPr>
          <w:rtl/>
          <w:cs/>
          <w:lang w:val="ar_AE" w:bidi="ar_AE"/>
        </w:rPr>
        <w:t>بعد ذلك، يجب على كل عضو من أعضاء المجموعة أن يروي المقطع بأكمله دون توقُّف مرة واحدة على الأقل. يمكن للعضو أن يستخدم أشياء عشوائية، أو إشارات، أو لوحة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9:24–34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9: 24 - 34 وضعوا كلماته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9 : 24 -34 من الترجمة الأكثر فهمًا بالنسبة لكم.</w:t>
      </w:r>
    </w:p>
    <w:p>
      <w:pPr>
        <w:bidi/>
      </w:pPr>
      <w:r>
        <w:rPr>
          <w:rtl/>
          <w:cs/>
          <w:lang w:val="ar_AE" w:bidi="ar_AE"/>
        </w:rPr>
      </w:r>
      <w:r>
        <w:rPr>
          <w:rtl/>
          <w:cs/>
          <w:lang w:val="ar_AE" w:bidi="ar_AE"/>
        </w:rPr>
        <w:t>في المقطع السابق، سأل الفريسيون الرجل الذي شُفي من العمى وأبويه. وحاولوا التأكد من أن هذا الرجل هو بالفعل ابن هؤلاء الناس، وأنه حقًا مولود أعمى. وبعد ذلك، دعا الفريسيون الرجل الذي شُفي لكي يتكلم معهم.</w:t>
      </w:r>
    </w:p>
    <w:p>
      <w:pPr>
        <w:bidi/>
      </w:pPr>
      <w:r>
        <w:rPr>
          <w:rtl/>
          <w:cs/>
          <w:lang w:val="ar_AE" w:bidi="ar_AE"/>
        </w:rPr>
      </w:r>
      <w:r>
        <w:rPr>
          <w:rtl/>
          <w:cs/>
          <w:lang w:val="ar_AE" w:bidi="ar_AE"/>
        </w:rPr>
        <w:t>وافتتحوا حديثهم بعبارة: "أَعْطِ مَجْدًا لِلهِ". وهذه مطالبة للرجل بأن يتكلم بالصدق مع الفريسيين. إذ لم يكونوا يصدقوه، أو أرادوا منه أن يوافقهم الرأي. يمكن ترجمة عبارة "أَعْطِ مَجْدًا لِلهِ" إلى "أحلف بالله أن تقول الحقيقة"، أو "قل الحق أمام الله". لقد أرادوا أن يتأكدوا من أن الرجل قد أعطى المجد لله على هذا الشفاء، وليس ليسوع. كما أراد الفريسيون أيضًا من الرجل أن يدلي لهم بتصريح يشبه القسم.</w:t>
      </w:r>
    </w:p>
    <w:p>
      <w:pPr>
        <w:bidi/>
      </w:pPr>
      <w:r>
        <w:rPr>
          <w:rtl/>
          <w:cs/>
          <w:lang w:val="ar_AE" w:bidi="ar_AE"/>
        </w:rPr>
      </w:r>
      <w:r>
        <w:rPr>
          <w:rtl/>
          <w:cs/>
          <w:lang w:val="ar_AE" w:bidi="ar_AE"/>
        </w:rPr>
        <w:t>توقَّفوا هنا وناقشوا هذا السؤال كمجموعة: حين قال الفريسيون للرجل الذي شُفي أن "يعطي مجدًا لله"، كانوا يطلبون منه أن يتكلم بالصدق أمام الله الذي يسمع. في ثقافتكم، كيف تعرفون إن كان شخص ما يقول الحقيقة؟ ما هي الكلمات أو العبارات التي يستخدمها الناس عادةً حين يقول شخص ما الحقيقة؟ في المحافل الرسمية، مثل جلسة المحكمة، أو اجتماع المجلس، كيف يعبر الناس عن هذا؟ وفي إطار غير رسمي مثل تجمعات العائلة أو مجموعة من الأصدقاء، كيف تعرفون إذا كان شخص ما يقول الحقيقة؟ (توقَّفوا هنا عن سماع التسجيل الصوتي)</w:t>
      </w:r>
    </w:p>
    <w:p>
      <w:pPr>
        <w:bidi/>
      </w:pPr>
      <w:r>
        <w:rPr>
          <w:rtl/>
          <w:cs/>
          <w:lang w:val="ar_AE" w:bidi="ar_AE"/>
        </w:rPr>
      </w:r>
      <w:r>
        <w:rPr>
          <w:rtl/>
          <w:cs/>
          <w:lang w:val="ar_AE" w:bidi="ar_AE"/>
        </w:rPr>
        <w:t>ثم قالوا له: "نَحْنُ نَعْلَمُ أَنَّ هَذَا ٱلْإِنْسَانَ خَاطِئٌ". لم يذكر الفريسيون حتى اسم يسوع. لقد كانوا يعبِّرون عن رأيهم الخاص عن يسوع، بأنه لم يكن شخصًا صالحًا. وقد حاولوا أن يجعلوا الرجل يوافقهم الرأي. وبرفضهم ذكر إسم يسوع، أظهروا إزدراءً به. فإن كلمة "هذا الرجل" يمكن حتى أن تُترجم إلى "هذا الشخص"، أو "هذا المرء". وأيضًا بوصفهم يسوع بأنه خاطئ، كانوا يقصدون أنه لم يحفظ الشريعة اليهودية. حيث أنه في الشريعة اليهودية، لا يجب على الشعب العمل في يوم السبت اليهودي، أي يوم الراحة. كان القادة الدينيون يعتبرون يسوع خاطئًا لأنه صنع طينًا وشفى الرجل في يوم السبت</w:t>
      </w:r>
    </w:p>
    <w:p>
      <w:pPr>
        <w:bidi/>
      </w:pPr>
      <w:r>
        <w:rPr>
          <w:rtl/>
          <w:cs/>
          <w:lang w:val="ar_AE" w:bidi="ar_AE"/>
        </w:rPr>
      </w:r>
      <w:r>
        <w:rPr>
          <w:rtl/>
          <w:cs/>
          <w:lang w:val="ar_AE" w:bidi="ar_AE"/>
        </w:rPr>
        <w:t>فأجابهم الرجل قائلًا: "أَخَاطِئٌ هُوَ؟ لَسْتُ أَعْلَمُ. إِنَّمَا أَعْلَمُ شَيْئًا وَاحِدًا: أَنِّي كُنْتُ أَعْمَى وَٱلْآنَ أُبْصِرُ" وهذا تأكيد للحقائق. لم يسمح الرجل للفريسيين بإشراكه في نظريتهم أو نقاشهم حول ما إذا كان يسوع خاطئًا أم لا. وقد استخدم تعبيرًا يعبر عن إيمان بسيط بما كان يعرف أنه حقيقي.</w:t>
      </w:r>
    </w:p>
    <w:p>
      <w:pPr>
        <w:bidi/>
      </w:pPr>
      <w:r>
        <w:rPr>
          <w:rtl/>
          <w:cs/>
          <w:lang w:val="ar_AE" w:bidi="ar_AE"/>
        </w:rPr>
      </w:r>
      <w:r>
        <w:rPr>
          <w:rtl/>
          <w:cs/>
          <w:lang w:val="ar_AE" w:bidi="ar_AE"/>
        </w:rPr>
        <w:t xml:space="preserve">وبعد ذلك، سأل الفريسيون الرجل: "مَاذَا صَنَعَ بِكَ؟ كَيْفَ فَتَحَ عَيْنَيْكَ؟" لقد حاول الفريسيون بهذا السؤال أن يجدوا شيئًا فعله يسوع يخالف به شريعة السبت. فأجاب الرجل قائلًا إنه قد أخبر الفريسيين بما حدث، لكنهم لم يسمعوا له. فإنه كان يقصد أنهم لم يريدوا الاستماع إليه. وأيضًا لم يصدِّقوه، وقد كان يعرف ذلك. </w:t>
      </w:r>
    </w:p>
    <w:p>
      <w:pPr>
        <w:bidi/>
      </w:pPr>
      <w:r>
        <w:rPr>
          <w:rtl/>
          <w:cs/>
          <w:lang w:val="ar_AE" w:bidi="ar_AE"/>
        </w:rPr>
      </w:r>
      <w:r>
        <w:rPr>
          <w:rtl/>
          <w:cs/>
          <w:lang w:val="ar_AE" w:bidi="ar_AE"/>
        </w:rPr>
        <w:t>توقَّفوا هنا وناقشوا هذا السؤال كمجموعة: لقد رفض هذا الرجل أن يدخل في جدال مع القادة الدينيين. لقد ذكر ببساطة كل ما كان يعرفه. لو كنت أنت هذا الرجل، ماذا كنت ستقول؟ (توقَّفوا هنا عن سماع التسجيل الصوتي)</w:t>
      </w:r>
    </w:p>
    <w:p>
      <w:pPr>
        <w:bidi/>
      </w:pPr>
      <w:r>
        <w:rPr>
          <w:rtl/>
          <w:cs/>
          <w:lang w:val="ar_AE" w:bidi="ar_AE"/>
        </w:rPr>
      </w:r>
      <w:r>
        <w:rPr>
          <w:rtl/>
          <w:cs/>
          <w:lang w:val="ar_AE" w:bidi="ar_AE"/>
        </w:rPr>
        <w:t xml:space="preserve">كان الرجل الذي شُفي يعدُّ نفسه وقد صار تلميذًا ليسوع. فسأل الفريسيين سؤالًا جريئًا للغاية. قائلًا لهم: "أَلَعَلَّكُمْ أَنْتُمْ تُرِيدُونَ أَنْ تَصِيرُوا لَهُ تَلَامِيذَ؟" وعلى الأرجح كان الرجل مُحبطًا بسبب أسئلتهم، فسأل هذا السؤال نتيجة لإحباطه. فلم يستحسن الفريسيون هذا السؤال. فأجابوا على الفور قائلين: "نحن تلاميذ موسى، وأمّا هذا الرجل فَمَا نَعْلَمُ مِنْ أَيْنَ هُوَ". ومرة أخرى، لم يذكروا اسم يسوع، وهذا على الأرجح دلالة على عدم الاحترام. وقد أظهروا تناقضًا في كلامهم بذكر اسم موسى، بينما لم يذكروا اسم يسوع. </w:t>
      </w:r>
    </w:p>
    <w:p>
      <w:pPr>
        <w:bidi/>
      </w:pPr>
      <w:r>
        <w:rPr>
          <w:rtl/>
          <w:cs/>
          <w:lang w:val="ar_AE" w:bidi="ar_AE"/>
        </w:rPr>
      </w:r>
      <w:r>
        <w:rPr>
          <w:rtl/>
          <w:cs/>
          <w:lang w:val="ar_AE" w:bidi="ar_AE"/>
        </w:rPr>
        <w:t xml:space="preserve">ثم يُدلي الرجل الذي شُفي بتصريحات أكثر أهمية. فيعبر عن دهشته من أن هؤلاء القادة الدينيين في إسرائيل لا يعرفون من أين يأتي رجل يستطيع أن يشفي العميان. كذلك قال: "وَنَعْلَمُ أَنَّ ٱللهَ لَا يَسْمَعُ لِلْخُطَاةِ. وَلَكِنْ إِنْ كَانَ أَحَدٌ يَتَّقِي ٱللهَ وَيَفْعَلُ مَشِيئَتَهُ، فَلِهَذَا يَسْمَعُ." وبقوله هذا الكلام فإنه بيَّن أنه يؤمن بأن الله هو الذي أرسل يسوع، وأن يسوع لم يكن شخصًا خاطئًا كما كانوا يصفونه. </w:t>
      </w:r>
    </w:p>
    <w:p>
      <w:pPr>
        <w:bidi/>
      </w:pPr>
      <w:r>
        <w:rPr>
          <w:rtl/>
          <w:cs/>
          <w:lang w:val="ar_AE" w:bidi="ar_AE"/>
        </w:rPr>
      </w:r>
      <w:r>
        <w:rPr>
          <w:rtl/>
          <w:cs/>
          <w:lang w:val="ar_AE" w:bidi="ar_AE"/>
        </w:rPr>
        <w:t>وتابع الرجل كلامه قائلًا: "مُنْذُ ٱلدَّهْرِ لَمْ يُسْمَعْ أَنَّ أَحَدًا فَتَحَ عَيْنَيْ مَوْلُودٍ أَعْمَى". ثم قال إنه لَوْ لَمْ يَكُنْ هَذَا الرجل مِنَ ٱللهِ لَمْ يَقْدِرْ أَنْ يَفْعَلَ شَيْئًا. إذ كان يقصد بقوله هذا أن يسوع لابد أن يكون قد أتى من عند الله. ومن الواضح أن هذا الرجل كان ينطق بالحقّ الذي أعلنه الله له. فإنه في هذا الموقف، كان أكثر وعياً بقوة الله وحضوره، من الفريسيين.</w:t>
      </w:r>
    </w:p>
    <w:p>
      <w:pPr>
        <w:bidi/>
      </w:pPr>
      <w:r>
        <w:rPr>
          <w:rtl/>
          <w:cs/>
          <w:lang w:val="ar_AE" w:bidi="ar_AE"/>
        </w:rPr>
      </w:r>
      <w:r>
        <w:rPr>
          <w:rtl/>
          <w:cs/>
          <w:lang w:val="ar_AE" w:bidi="ar_AE"/>
        </w:rPr>
        <w:t>توقَّفوا هنا وناقشوا هذا السؤال كمجموعة: في ثقافتكم، كيف يمكن لشخص عادي أن يواجه أو يسأل شخصًا ذا سلطان عليه مثل الشرطة، أو القادة الدينيين، أو المعلّم؟ (توقَّفوا هنا عن سماع التسجيل الصوتي)</w:t>
      </w:r>
    </w:p>
    <w:p>
      <w:pPr>
        <w:bidi/>
      </w:pPr>
      <w:r>
        <w:rPr>
          <w:rtl/>
          <w:cs/>
          <w:lang w:val="ar_AE" w:bidi="ar_AE"/>
        </w:rPr>
      </w:r>
      <w:r>
        <w:rPr>
          <w:rtl/>
          <w:cs/>
          <w:lang w:val="ar_AE" w:bidi="ar_AE"/>
        </w:rPr>
        <w:t xml:space="preserve">ثم أجاب الفريسيون على ما تكلَّم به الرجل بمهاجمته. إذ أجابوا عليه بطرح سؤالٍ لم ينتظروا له ردًا. فقالوا له: "فِي ٱلْخَطَايَا وُلِدْتَ أَنْتَ بِجُمْلَتِكَ، وَأَنْتَ تُعَلِّمُنَا!" وكان هذا من باب التوبيخ والإهانة. قائلين إنه خاطئ بجملته، قد ولد في الخطية ولا يزال يعيش فيها. في تلك اللحظة يبدو أنهم تذكّروا أنه كان شحاذًا أعمى قبل أيام قليلة فقط. لقد أهانوه في محاولة منهم لتشويه سُمعته. فأخرجوه خارج المجمع. إن المعنى هنا غير واضح. ربما يكونوا قد حظروا دخوله إلى هناك، أو قد يعني الأمر ببساطة أنهم أخرجوه من المبنى. وفي كلتا الحالتين، كان هذا عقاب شديد بالنسبة للشعب اليهودي. لم يطرد الفريسيون الرجل من الديانة اليهودية، المتمثلة في الهيكل، لكنه قد تم عزله من المجمع المحلي، حيث كانت عائلته وجيرانه يتعبَّدون. </w:t>
      </w:r>
    </w:p>
    <w:p>
      <w:pPr>
        <w:bidi/>
      </w:pPr>
      <w:r>
        <w:rPr>
          <w:rtl/>
          <w:cs/>
          <w:lang w:val="ar_AE" w:bidi="ar_AE"/>
        </w:rPr>
      </w:r>
      <w:r>
        <w:rPr>
          <w:rtl/>
          <w:cs/>
          <w:lang w:val="ar_AE" w:bidi="ar_AE"/>
        </w:rPr>
        <w:t>توقَّفوا هنا وناقشوا هذا السؤال كمجموعة: إذا طُرد أحد أفراد عائلتكم من مكان عبادتكم، فكيف يؤثر ذلك على عائلتكم وعلى ذلك العضو؟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9 : 24 -34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يدعو الفريسيون الرجل الذي شُفي ليتكلم معهم. وحاولوا أن يفرضوا رأيهم عليه. وعلى العكس، قال لهم الرجل إنه كان أعمى، والآن يُبصر. </w:t>
      </w:r>
    </w:p>
    <w:p>
      <w:pPr>
        <w:bidi/>
      </w:pPr>
      <w:r>
        <w:rPr>
          <w:rtl/>
          <w:cs/>
          <w:lang w:val="ar_AE" w:bidi="ar_AE"/>
        </w:rPr>
      </w:r>
      <w:r>
        <w:rPr>
          <w:b/>
          <w:rtl/>
          <w:cs/>
          <w:lang w:val="ar_AE" w:bidi="ar_AE"/>
        </w:rPr>
        <w:t>في المشهد الثاني:</w:t>
      </w:r>
      <w:r>
        <w:rPr>
          <w:rtl/>
          <w:cs/>
          <w:lang w:val="ar_AE" w:bidi="ar_AE"/>
        </w:rPr>
        <w:t xml:space="preserve"> يسأله الفريسيون كيف فتح يسوع عينيه. فأجابهم قائلًا إنه قد قال لهم ما حدث، لكنهم لم يسمعوه. </w:t>
      </w:r>
    </w:p>
    <w:p>
      <w:pPr>
        <w:bidi/>
      </w:pPr>
      <w:r>
        <w:rPr>
          <w:rtl/>
          <w:cs/>
          <w:lang w:val="ar_AE" w:bidi="ar_AE"/>
        </w:rPr>
      </w:r>
      <w:r>
        <w:rPr>
          <w:b/>
          <w:rtl/>
          <w:cs/>
          <w:lang w:val="ar_AE" w:bidi="ar_AE"/>
        </w:rPr>
        <w:t xml:space="preserve">في المشهد الثاللث </w:t>
      </w:r>
      <w:r>
        <w:rPr>
          <w:rtl/>
          <w:cs/>
          <w:lang w:val="ar_AE" w:bidi="ar_AE"/>
        </w:rPr>
        <w:t>يسألهم الرجل إذا كانوا يريدون هم أيضًا أن يصيروا تلاميذ ليسوع. فأهان الفريسيون يسوع وهذا الرجل. لكن الرجل حاجَّهم ليقتنعوا بأن الرب يسوع لابد أنه من عند الله، إذ قد فتح عيني مولود أعمى.</w:t>
      </w:r>
    </w:p>
    <w:p>
      <w:pPr>
        <w:bidi/>
      </w:pPr>
      <w:r>
        <w:rPr>
          <w:rtl/>
          <w:cs/>
          <w:lang w:val="ar_AE" w:bidi="ar_AE"/>
        </w:rPr>
      </w:r>
      <w:r>
        <w:rPr>
          <w:b/>
          <w:rtl/>
          <w:cs/>
          <w:lang w:val="ar_AE" w:bidi="ar_AE"/>
        </w:rPr>
        <w:t>في المشهد الرابع:</w:t>
      </w:r>
      <w:r>
        <w:rPr>
          <w:rtl/>
          <w:cs/>
          <w:lang w:val="ar_AE" w:bidi="ar_AE"/>
        </w:rPr>
        <w:t xml:space="preserve"> أهان الفريسيون الرجل وأخرجوه خارج المجمع.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الذي شُفي من العمى</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المشهد الأول</w:t>
      </w:r>
    </w:p>
    <w:p>
      <w:pPr>
        <w:bidi/>
      </w:pPr>
      <w:r>
        <w:rPr>
          <w:rtl/>
          <w:cs/>
          <w:lang w:val="ar_AE" w:bidi="ar_AE"/>
        </w:rPr>
      </w:r>
      <w:r>
        <w:rPr>
          <w:rtl/>
          <w:cs/>
          <w:lang w:val="ar_AE" w:bidi="ar_AE"/>
        </w:rPr>
        <w:t>استُهل هذا المقطع بكلمة افتتاحية بيَّنت أن الفريسيين تحولوا من استجواب والديّ الرجل إلى استجواب الرجل مرة أخرى.</w:t>
      </w:r>
    </w:p>
    <w:p>
      <w:pPr>
        <w:bidi/>
      </w:pPr>
      <w:r>
        <w:rPr>
          <w:rtl/>
          <w:cs/>
          <w:lang w:val="ar_AE" w:bidi="ar_AE"/>
        </w:rPr>
      </w:r>
      <w:r>
        <w:rPr>
          <w:rtl/>
          <w:cs/>
          <w:lang w:val="ar_AE" w:bidi="ar_AE"/>
        </w:rPr>
        <w:t xml:space="preserve">وافتتحوا كلامهم قائلين: "أَعْطِ مَجْدًا لِلهِ. نَحْنُ نَعْلَمُ أَنَّ هَذَا ٱلْإِنْسَانَ خَاطِئٌ." </w:t>
      </w:r>
    </w:p>
    <w:p>
      <w:pPr>
        <w:bidi/>
      </w:pPr>
      <w:r>
        <w:rPr>
          <w:rtl/>
          <w:cs/>
          <w:lang w:val="ar_AE" w:bidi="ar_AE"/>
        </w:rPr>
      </w:r>
      <w:r>
        <w:rPr>
          <w:rtl/>
          <w:cs/>
          <w:lang w:val="ar_AE" w:bidi="ar_AE"/>
        </w:rPr>
        <w:t xml:space="preserve">وهذه مطالبة للرجل بأن يتكلم بالصدق مع الفريسيين. يمكن ترجمة تعبير "أَعْطِ مَجْدًا لِلهِ" إلى "أحلف بالله أن تقول الحقيقة"، أو "قل الحق أمام الله". لقد أرادوا أن يتأكدوا من أن قد أعطى المجد لله على هذا الشفاء، وليس ليسوع. كما أرادوا أيضًا أن ينطق الرجل بتصريح يشبه القسم أو التعهد الرسمي أمامهم. </w:t>
      </w:r>
    </w:p>
    <w:p>
      <w:pPr>
        <w:bidi/>
      </w:pPr>
      <w:r>
        <w:rPr>
          <w:rtl/>
          <w:cs/>
          <w:lang w:val="ar_AE" w:bidi="ar_AE"/>
        </w:rPr>
      </w:r>
      <w:r>
        <w:rPr>
          <w:rtl/>
          <w:cs/>
          <w:lang w:val="ar_AE" w:bidi="ar_AE"/>
        </w:rPr>
        <w:t>وقد كانوا أيضًا يعبِّرون عن رأيهم الشخصي عن يسوع، بأنه لم يكن شخصًا صالحًا. وكانوا يحاولون أن يجعلوا الرجل يوافقهم هذا الرأي ويردد ذلك بكلماته الخاصة. وبرفضهم ذكر إسم يسوع، أظهروا إزدراءً به. فإن كلمة "هذا الرجل" يمكن حتى أن تُترجم إلى "هذا الشخص"، أو "هذا المرء". وأيضًا بوصفهم يسوع بأنه خاطئ، كانوا يقصدون أنه لم يحفظ الشريعة اليهودية. حيث أنه في الشريعة اليهودية، لا يجب على الشعب العمل في يوم السبت اليهودي، أي يوم الراحة. كان القادة الدينيون يعتبرون يسوع خاطئًا لأنه صنع طينًا وشفى الرجل في يوم السبت</w:t>
      </w:r>
    </w:p>
    <w:p>
      <w:pPr>
        <w:bidi/>
      </w:pPr>
      <w:r>
        <w:rPr>
          <w:rtl/>
          <w:cs/>
          <w:lang w:val="ar_AE" w:bidi="ar_AE"/>
        </w:rPr>
      </w:r>
      <w:r>
        <w:rPr>
          <w:rtl/>
          <w:cs/>
          <w:lang w:val="ar_AE" w:bidi="ar_AE"/>
        </w:rPr>
        <w:t>لقد كانت إجابة الرجل الذي شُفي هنا هي الجزء الأكثر أهمية في هذا المقطع. إذ أجابهم قائلًا: "أَخَاطِئٌ هُوَ؟ لَسْتُ أَعْلَمُ. إِنَّمَا أَعْلَمُ شَيْئًا وَاحِدًا: أَنِّي كُنْتُ أَعْمَى وَٱلْآنَ أُبْصِرُ" وهذا تعبير عن إيمان بسيط بما كان هذا الرجل متأكدًا من صحَّته. وتركز اللغة الأصلية في هذا المقطع على عبارة "أَعْلَمُ شَيْئًا وَاحِدًا" ويمكن أيضًا ترجمتها إلى "كل ما أعرفه هو" أو "لكني بلا شك أعلم شيئًا واحدًا".</w:t>
      </w:r>
    </w:p>
    <w:p>
      <w:pPr>
        <w:bidi/>
      </w:pPr>
      <w:r>
        <w:rPr>
          <w:rtl/>
          <w:cs/>
          <w:lang w:val="ar_AE" w:bidi="ar_AE"/>
        </w:rPr>
      </w:r>
      <w:r>
        <w:rPr>
          <w:rtl/>
          <w:cs/>
          <w:lang w:val="ar_AE" w:bidi="ar_AE"/>
        </w:rPr>
        <w:t>المشهد الثاني</w:t>
      </w:r>
    </w:p>
    <w:p>
      <w:pPr>
        <w:bidi/>
      </w:pPr>
      <w:r>
        <w:rPr>
          <w:rtl/>
          <w:cs/>
          <w:lang w:val="ar_AE" w:bidi="ar_AE"/>
        </w:rPr>
      </w:r>
      <w:r>
        <w:rPr>
          <w:rtl/>
          <w:cs/>
          <w:lang w:val="ar_AE" w:bidi="ar_AE"/>
        </w:rPr>
        <w:t>ثم تغير مسار الكلام مرة أخرى حين سأل الفريسيون الرجل سؤالًا آخر. وبما أنهم لم يستطيعوا أن يجعلوه ينطق بما يريدون، طرحوا سؤالًا آخر. فسألوه كيف شفاه الرب يسوع، أو على وجه التحديد: "مَاذَا صَنَعَ بِكَ؟" كان الفريسيون يريدون أن يسمعوا عن عمل قام به الرب يسوع والذي من شأنه مخالفة شريعة السبت على وجه التحديد.</w:t>
      </w:r>
    </w:p>
    <w:p>
      <w:pPr>
        <w:bidi/>
      </w:pPr>
      <w:r>
        <w:rPr>
          <w:rtl/>
          <w:cs/>
          <w:lang w:val="ar_AE" w:bidi="ar_AE"/>
        </w:rPr>
      </w:r>
      <w:r>
        <w:rPr>
          <w:rtl/>
          <w:cs/>
          <w:lang w:val="ar_AE" w:bidi="ar_AE"/>
        </w:rPr>
        <w:t>فأجاب الرجل قائلًا إنه قد أخبر الفريسيين بما حدث، لكنهم لم يسمعوا له. وأجاب بسؤالين. فإنه لم يكن يريد من الفريسيين أن يجيبوا على الأسئلة، بل أراد فقط أن يثبت وجهة نظره عن طريق طرح هذه الأسئلة. فقال: "لِمَاذَا تُرِيدُونَ أَنْ تَسْمَعُوا أَيْضًا؟" كان الرجل يبدو مُحبطًا حين قال هذا إذ كان يعرف أنهم لم يصدقوا ما قاله عن يسوع.</w:t>
      </w:r>
    </w:p>
    <w:p>
      <w:pPr>
        <w:bidi/>
      </w:pPr>
      <w:r>
        <w:rPr>
          <w:rtl/>
          <w:cs/>
          <w:lang w:val="ar_AE" w:bidi="ar_AE"/>
        </w:rPr>
      </w:r>
      <w:r>
        <w:rPr>
          <w:rtl/>
          <w:cs/>
          <w:lang w:val="ar_AE" w:bidi="ar_AE"/>
        </w:rPr>
        <w:t>المشهد الثالث</w:t>
      </w:r>
    </w:p>
    <w:p>
      <w:pPr>
        <w:bidi/>
      </w:pPr>
      <w:r>
        <w:rPr>
          <w:rtl/>
          <w:cs/>
          <w:lang w:val="ar_AE" w:bidi="ar_AE"/>
        </w:rPr>
      </w:r>
      <w:r>
        <w:rPr>
          <w:rtl/>
          <w:cs/>
          <w:lang w:val="ar_AE" w:bidi="ar_AE"/>
        </w:rPr>
        <w:t>ثم طرح الرجل الذي شفي على الفريسيين سؤالًا جريئًا للغاية. قائلًا لهم: "أَلَعَلَّكُمْ أَنْتُمْ تُرِيدُونَ أَنْ تَصِيرُوا لَهُ تَلَامِيذَ؟" وعلى الأرجح كان الرجل مُحبطًا بسبب أسئلتهم، فسأل هذا السؤال نتيجة لإحباطه. لقد كان الرجل يقصد بقوله "أنتم أيضًا"، أنه أصبح هو نفسه تلميذًا ليسوع.</w:t>
      </w:r>
    </w:p>
    <w:p>
      <w:pPr>
        <w:bidi/>
      </w:pPr>
      <w:r>
        <w:rPr>
          <w:rtl/>
          <w:cs/>
          <w:lang w:val="ar_AE" w:bidi="ar_AE"/>
        </w:rPr>
      </w:r>
      <w:r>
        <w:rPr>
          <w:rtl/>
          <w:cs/>
          <w:lang w:val="ar_AE" w:bidi="ar_AE"/>
        </w:rPr>
        <w:t>لم يستحسن الفريسيون هذا السؤال. فأجابوا على الفور قائلين: "نحن تلاميذ موسى، وأمّا هذا الرجل فَمَا نَعْلَمُ مِنْ أَيْنَ هُوَ". وقد أظهروا تناقضًا في كلامهم بذكر اسم موسى، بينما لم يذكروا اسم يسوع. لقد كان معروفًا أن موسى أتى من عند الله، لكن الفريسيين قالوا إنهم لم يعرفوا من أين أتى يسوع.</w:t>
      </w:r>
    </w:p>
    <w:p>
      <w:pPr>
        <w:bidi/>
      </w:pPr>
      <w:r>
        <w:rPr>
          <w:rtl/>
          <w:cs/>
          <w:lang w:val="ar_AE" w:bidi="ar_AE"/>
        </w:rPr>
      </w:r>
      <w:r>
        <w:rPr>
          <w:rtl/>
          <w:cs/>
          <w:lang w:val="ar_AE" w:bidi="ar_AE"/>
        </w:rPr>
        <w:t>قال الرجل إنه متعجب لأن هؤلاء القادة الدينيين في إسرائيل لم يعرفوا من أين يأتي رجل يستطيع أن يفتح أعين العميان. كذلك يقول: "نَعْلَمُ أَنَّ ٱللهَ لَا يَسْمَعُ لِلْخُطَاةِ، وَلَكِنْ إِنْ كَانَ أَحَدٌ يَتَّقِي ٱللهَ وَيَفْعَلُ مَشِيئَتَهُ، فَلِهَذَا يَسْمَعُ". وبقوله هذا بيَّن أنه يؤمن بأن الله هو الذي أرسل يسوع، وأن يسوع لم يكن خاطئًا.</w:t>
      </w:r>
    </w:p>
    <w:p>
      <w:pPr>
        <w:bidi/>
      </w:pPr>
      <w:r>
        <w:rPr>
          <w:rtl/>
          <w:cs/>
          <w:lang w:val="ar_AE" w:bidi="ar_AE"/>
        </w:rPr>
      </w:r>
      <w:r>
        <w:rPr>
          <w:rtl/>
          <w:cs/>
          <w:lang w:val="ar_AE" w:bidi="ar_AE"/>
        </w:rPr>
        <w:t>ثم قال: "مُنْذُ ٱلدَّهْرِ لَمْ يُسْمَعْ أَنَّ أَحَدًا فَتَحَ عَيْنَيْ مَوْلُودٍ أَعْمَى". كانت هذه العبارة تعبر عن وجهة نظر الرجل الذي شُفي. إنه أمر نادر جدًا أن يولد شخص أعمى؛ فإن معظم العميان يفقدون بصرهم بعد الولادة. لذلك فإنه من المؤكد أن هذا الرجل لم يسمع قط عن شفاء شخصًا مولودًا أعمى.</w:t>
      </w:r>
    </w:p>
    <w:p>
      <w:pPr>
        <w:bidi/>
      </w:pPr>
      <w:r>
        <w:rPr>
          <w:rtl/>
          <w:cs/>
          <w:lang w:val="ar_AE" w:bidi="ar_AE"/>
        </w:rPr>
      </w:r>
      <w:r>
        <w:rPr>
          <w:rtl/>
          <w:cs/>
          <w:lang w:val="ar_AE" w:bidi="ar_AE"/>
        </w:rPr>
        <w:t xml:space="preserve">وقال: "لَوْ لَمْ يَكُنْ هَذَا مِنَ ٱللهِ لَمْ يَقْدِرْ أَنْ يَفْعَلَ شَيْئًا. لقد كان هذا تصريحًا قويًا يفيض بالإيمان والشجاعة. إذ كان يقصد به أن يسوع لابد أن يكون قد أتى من عند الله. </w:t>
      </w:r>
    </w:p>
    <w:p>
      <w:pPr>
        <w:bidi/>
      </w:pPr>
      <w:r>
        <w:rPr>
          <w:rtl/>
          <w:cs/>
          <w:lang w:val="ar_AE" w:bidi="ar_AE"/>
        </w:rPr>
      </w:r>
      <w:r>
        <w:rPr>
          <w:rtl/>
          <w:cs/>
          <w:lang w:val="ar_AE" w:bidi="ar_AE"/>
        </w:rPr>
        <w:t>المشهد الرابع</w:t>
      </w:r>
    </w:p>
    <w:p>
      <w:pPr>
        <w:bidi/>
      </w:pPr>
      <w:r>
        <w:rPr>
          <w:rtl/>
          <w:cs/>
          <w:lang w:val="ar_AE" w:bidi="ar_AE"/>
        </w:rPr>
      </w:r>
      <w:r>
        <w:rPr>
          <w:rtl/>
          <w:cs/>
          <w:lang w:val="ar_AE" w:bidi="ar_AE"/>
        </w:rPr>
        <w:t xml:space="preserve">فأجابه الفريسيون بسؤال يهدف إلى توبيخ الرجل الذي شُفي وإهانته. فقد أهانوا الرجل قائلين إنه خاطئ بجملته، إذ وُلد في الخطايا ولا يزال يعيش فيها. وبقولهم ذلك فإنهم أهانوا والديه أيضًا. في تلك اللحظة يبدو أنهم تذكّروا أنه كان شحاذًا أعمى قبل أيام قليلة فقط. لقد أهانوه في محاولة منهم لتشويه سُمعته. </w:t>
      </w:r>
    </w:p>
    <w:p>
      <w:pPr>
        <w:bidi/>
      </w:pPr>
      <w:r>
        <w:rPr>
          <w:rtl/>
          <w:cs/>
          <w:lang w:val="ar_AE" w:bidi="ar_AE"/>
        </w:rPr>
      </w:r>
      <w:r>
        <w:rPr>
          <w:rtl/>
          <w:cs/>
          <w:lang w:val="ar_AE" w:bidi="ar_AE"/>
        </w:rPr>
        <w:t>ثم أخرجوه خارج المجمع. إن المعنى هنا غير واضح. قد يكونوا حظروا دخوله أو ببساطة قد يعني الأمر أنهم أخرجوه من المبنى. وهذا هو الخطر الذي كان ابواه قلقين بشأنه في المقطع السابق. والآن قد حدث هذا للرجل الذي شُفي. لقد كانت هذه وصمة عار كبيرة بالنسبة له.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9 : 24 -34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الرجل الذي شُفي من العمى</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المقطع السابق، سأل الفريسيون الرجل الذي شُفي من العمى وأبويه. وحاولوا التأكد من أن هذا الرجل هو بالفعل ابن هؤلاء الناس، ومن أنه كان بالفعل قد وُلد أعمى. وبعد ذلك، دعا الفريسيون الرجل الذي شُفي لكي يتكلم معهم.</w:t>
      </w:r>
    </w:p>
    <w:p>
      <w:pPr>
        <w:bidi/>
      </w:pPr>
      <w:r>
        <w:rPr>
          <w:rtl/>
          <w:cs/>
          <w:lang w:val="ar_AE" w:bidi="ar_AE"/>
        </w:rPr>
      </w:r>
      <w:r>
        <w:rPr>
          <w:rtl/>
          <w:cs/>
          <w:lang w:val="ar_AE" w:bidi="ar_AE"/>
        </w:rPr>
        <w:t xml:space="preserve">فبدأوا كلامهم ب: "أَعْطِ مَجْدًا لِلهِ". ثم قالوا له: "نَحْنُ نَعْلَمُ أَنَّ هَذَا ٱلْإِنْسَانَ خَاطِئٌ". </w:t>
      </w:r>
    </w:p>
    <w:p>
      <w:pPr>
        <w:bidi/>
      </w:pPr>
      <w:r>
        <w:rPr>
          <w:rtl/>
          <w:cs/>
          <w:lang w:val="ar_AE" w:bidi="ar_AE"/>
        </w:rPr>
      </w:r>
      <w:r>
        <w:rPr>
          <w:rtl/>
          <w:cs/>
          <w:lang w:val="ar_AE" w:bidi="ar_AE"/>
        </w:rPr>
        <w:t xml:space="preserve">فأجابهم الرجل قائلًا: "أَخَاطِئٌ هُوَ؟ لَسْتُ أَعْلَمُ. إِنَّمَا أَعْلَمُ شَيْئًا وَاحِدًا: أَنِّي كُنْتُ أَعْمَى وَٱلْآنَ أُبْصِرُ"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الرجل الذي شُفي: "بماذا تشعر أو فيم تفكر؟" قد يجيب الشخص بعبارات مثل: "أنا قلق من يؤذونني"، أو "لماذا يكرهون يسوع إلى هذا الحد؟" أو بماذا أجيب على هؤلاء الناس؟"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وبعد ذلك، سأل الفريسيون الرجل: "مَاذَا صَنَعَ بِكَ؟ كَيْفَ فَتَحَ عَيْنَيْكَ؟" فأجاب الرجل قائلًا إنه قد أخبر الفريسيين بما حدث، لكنهم لم يسمعوا.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أحد الأشخاص الذين يؤدون دور الفريسيين: "فيم تفكّر أو "بماذا تشعر؟" قد يجيب الشخص بعبارات مثل: "يجب أن نجعل هذا الرجل يقول شيئًا يساعدنا"، أو "لماذا لا يوافقنا الرأى وحسب؟"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طرح الرجل الذي شفي على الفريسيين سؤالًا جريئًا للغاية. قائلًا لهم: "أَلَعَلَّكُمْ أَنْتُمْ تُرِيدُونَ أَنْ تَصِيرُوا لَهُ تَلَامِيذَ؟" </w:t>
      </w:r>
    </w:p>
    <w:p>
      <w:pPr>
        <w:bidi/>
      </w:pPr>
      <w:r>
        <w:rPr>
          <w:rtl/>
          <w:cs/>
          <w:lang w:val="ar_AE" w:bidi="ar_AE"/>
        </w:rPr>
      </w:r>
      <w:r>
        <w:rPr>
          <w:rtl/>
          <w:cs/>
          <w:lang w:val="ar_AE" w:bidi="ar_AE"/>
        </w:rPr>
        <w:t xml:space="preserve">فأجابوا على الفور قائلين: "نحن تلاميذ موسى، وأمّا هذا الرجل فَمَا نَعْلَمُ مِنْ أَيْنَ هُوَ".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الفريسيين: "فيم تفكرون أو بماذا تشعرون؟" قد يجيب الناس بعبارات مثل: "هذا الرجل سيصيبنا بالجنون. نحن نعرف الحق بينما لا يعرفه هو"، أو "هل نحن حقًا على صواب؟ هل وجد هذا الرجل المخلّص المُنتظر؟"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يُدلي الرجل الذي شُفي بتصريحات أكثر أهمية. فيعبر عن دهشته من أن هؤلاء القادة الدينيين في إسرائيل لا يعرفون من أين يأتي رجل يستطيع أن يشفي العميان. كذلك يقول: "نَعْلَمُ أَنَّ ٱللهَ لَا يَسْمَعُ لِلْخُطَاةِ، وَلَكِنْ إِنْ كَانَ أَحَدٌ يَتَّقِي ٱللهَ وَيَفْعَلُ مَشِيئَتَهُ، فَلِهَذَا يَسْمَعُ". </w:t>
      </w:r>
    </w:p>
    <w:p>
      <w:pPr>
        <w:bidi/>
      </w:pPr>
      <w:r>
        <w:rPr>
          <w:rtl/>
          <w:cs/>
          <w:lang w:val="ar_AE" w:bidi="ar_AE"/>
        </w:rPr>
      </w:r>
      <w:r>
        <w:rPr>
          <w:rtl/>
          <w:cs/>
          <w:lang w:val="ar_AE" w:bidi="ar_AE"/>
        </w:rPr>
        <w:t xml:space="preserve">وتابع الرجل كلامه قائلًا: "مُنْذُ ٱلدَّهْرِ لَمْ يُسْمَعْ أَنَّ أَحَدًا فَتَحَ عَيْنَيْ مَوْلُودٍ أَعْمَى". كما قال إنه لَوْ لَمْ يَكُنْ هَذَا مِنَ ٱللهِ لَمْ يَقْدِرْ أَنْ يَفْعَلَ شَيْئًا.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الرجل الذي شُفي: "بماذا تشعر أو فيم تفكر؟" قد يجيب الشخص بعبارات مثل: "أعتقد أن الله يتحدث الآن من خلالي" أو "ماذا قلت للتو؟" أو "إن الفريسيين لا يعرفون متى يتجلَّى عمل الله".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أجاب الفريسيون على ما تكلَّم به الرجل بمهاجمته. قائلين له إنه في الخطايا وُلد بجملته، فلا يحق له أن يعلمهم. لقد أهانوا الرجل قائلين إنه خاطئ بجملته، إذ وُلد في الخطايا ولا يزال يعيش فيها. ثم أخرجوه خارج المجمع.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أحد الأشخاص الذين يؤدون دور الفريسيين: "فيم تفكّر أو "بماذا تشعر؟" قد يجيب الشخص بعبارات مثل: "هذا الرجل مُختلّ عقليًا. فإنه يظن أنه يعرف أكثر منّا"، أو "إنه على الأقل خارج المجمع".</w:t>
      </w:r>
    </w:p>
    <w:p>
      <w:pPr>
        <w:pStyle w:val="ListBullet"/>
        <w:bidi/>
        <w:spacing w:line="240" w:lineRule="auto"/>
        <w:ind w:left="720"/>
      </w:pPr>
      <w:r>
        <w:rPr>
          <w:rtl/>
          <w:cs/>
          <w:lang w:val="ar_AE" w:bidi="ar_AE"/>
        </w:rPr>
      </w:r>
      <w:r>
        <w:rPr>
          <w:rtl/>
          <w:cs/>
          <w:lang w:val="ar_AE" w:bidi="ar_AE"/>
        </w:rPr>
        <w:t>اسألوا الشخص الذي يؤدي دور الرجل الذي شُفي: " فيم تفكر أو بماذا تشعر؟" قد يجيب الشخص بعبارات مثل: "لا أعرف ماذا سأفعل، لقد أخجلوني أمام الناس وأمام الله"، أو "لا أصدق أن هذا يحدث لي"، أو "يا ترى أين هو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9 : 24 -34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بدأ رؤساء اليهود بعبارة: "أَعْطِ </w:t>
      </w:r>
      <w:r>
        <w:rPr>
          <w:b/>
          <w:rtl/>
          <w:cs/>
          <w:lang w:val="ar_AE" w:bidi="ar_AE"/>
        </w:rPr>
        <w:t>مَجْدًا</w:t>
      </w:r>
      <w:r>
        <w:rPr>
          <w:rtl/>
          <w:cs/>
          <w:lang w:val="ar_AE" w:bidi="ar_AE"/>
        </w:rPr>
        <w:t xml:space="preserve"> لِلهِ". وهذه مطالبة للرجل بأن يتكلم بالصدق مع الفريسيين. إذ لم يكونوا يصدقوه، أو أرادوا منه أن يوافقهم الرأي. يمكن ترجمة عبارة "أَعْطِ مَجْدًا لِلهِ" إلى "احلف بالله أن تقول الصدق"، أو "تكلَّم بالصدق أمام الله". لقد أرادوا من الرجل أن يقدم لهم تعهدًا رسميًا. احرصوا على استخدام نفس الكلمة التي استخدمتموها لترجمة كلمة </w:t>
      </w:r>
      <w:r>
        <w:rPr>
          <w:b/>
          <w:rtl/>
          <w:cs/>
          <w:lang w:val="ar_AE" w:bidi="ar_AE"/>
        </w:rPr>
        <w:t>"مجد"</w:t>
      </w:r>
      <w:r>
        <w:rPr>
          <w:rtl/>
          <w:cs/>
          <w:lang w:val="ar_AE" w:bidi="ar_AE"/>
        </w:rPr>
        <w:t xml:space="preserve"> في المقاطع السابقة. لمزيد من المعلومات بخصوص كلمة "المجد" الواردة في هذا المقطع، برجاء الرجوع إلى كلمة </w:t>
      </w:r>
      <w:r>
        <w:rPr>
          <w:rtl/>
          <w:cs/>
          <w:lang w:val="ar_AE" w:bidi="ar_AE"/>
        </w:rPr>
        <w:t>"مجد"</w:t>
      </w:r>
      <w:r>
        <w:rPr>
          <w:rtl/>
          <w:cs/>
          <w:lang w:val="ar_AE" w:bidi="ar_AE"/>
        </w:rPr>
        <w:t xml:space="preserve"> في قاموس الكلمات الرئيسية.</w:t>
      </w:r>
    </w:p>
    <w:p>
      <w:pPr>
        <w:bidi/>
      </w:pPr>
      <w:r>
        <w:rPr>
          <w:rtl/>
          <w:cs/>
          <w:lang w:val="ar_AE" w:bidi="ar_AE"/>
        </w:rPr>
      </w:r>
      <w:r>
        <w:rPr>
          <w:rtl/>
          <w:cs/>
          <w:lang w:val="ar_AE" w:bidi="ar_AE"/>
        </w:rPr>
        <w:t>ثم قال الفريسيون: "نَحْنُ نَعْلَمُ أَنَّ هَذَا ٱلْإِنْسَانَ</w:t>
      </w:r>
      <w:r>
        <w:rPr>
          <w:b/>
          <w:rtl/>
          <w:cs/>
          <w:lang w:val="ar_AE" w:bidi="ar_AE"/>
        </w:rPr>
        <w:t xml:space="preserve"> خَاطِئٌ."</w:t>
      </w:r>
      <w:r>
        <w:rPr>
          <w:rtl/>
          <w:cs/>
          <w:lang w:val="ar_AE" w:bidi="ar_AE"/>
        </w:rPr>
        <w:t xml:space="preserve"> احرصوا على استخدام نفس الكلمة التي استخدمتموها لترجمة كلمة "خاطئ" في المقاطع السابقة. للمزيد من المعلومات بخصوص </w:t>
      </w:r>
      <w:r>
        <w:rPr>
          <w:rtl/>
          <w:cs/>
          <w:lang w:val="ar_AE" w:bidi="ar_AE"/>
        </w:rPr>
        <w:t>الخطية</w:t>
      </w:r>
      <w:r>
        <w:rPr>
          <w:rtl/>
          <w:cs/>
          <w:lang w:val="ar_AE" w:bidi="ar_AE"/>
        </w:rPr>
        <w:t>، برجاء الرجوع إلى قاموس الكلمات الرئيسية.</w:t>
      </w:r>
    </w:p>
    <w:p>
      <w:pPr>
        <w:bidi/>
      </w:pPr>
      <w:r>
        <w:rPr>
          <w:rtl/>
          <w:cs/>
          <w:lang w:val="ar_AE" w:bidi="ar_AE"/>
        </w:rPr>
      </w:r>
      <w:r>
        <w:rPr>
          <w:rtl/>
          <w:cs/>
          <w:lang w:val="ar_AE" w:bidi="ar_AE"/>
        </w:rPr>
        <w:t>فطرح الرجل الذي شفي على الفريسيين سؤالًا جريئًا للغاية. قائلًا لهم: "أَلَعَلَّكُمْ أَنْتُمْ تُرِيدُونَ أَنْ تَصِيرُوا لَهُ</w:t>
      </w:r>
      <w:r>
        <w:rPr>
          <w:b/>
          <w:rtl/>
          <w:cs/>
          <w:lang w:val="ar_AE" w:bidi="ar_AE"/>
        </w:rPr>
        <w:t xml:space="preserve"> تَلَامِيذَ؟</w:t>
      </w:r>
      <w:r>
        <w:rPr>
          <w:rtl/>
          <w:cs/>
          <w:lang w:val="ar_AE" w:bidi="ar_AE"/>
        </w:rPr>
        <w:t xml:space="preserve">" فأجابوه على الفور، "نَحْنُ تَلَامِيذُ مُوسَى". والتلميذ هو شخص يتبع مُعلّمًا دينيًا محددًا ليتعلّم منه عن الله والإيمان والحياة. احرصوا على استخدام نفس الكلمة التي استخدمتموها لترجمة كلمة "تلميذ" في المقاطع السابقة. لمزيد من المعلومات بخصوص </w:t>
      </w:r>
      <w:r>
        <w:rPr>
          <w:rtl/>
          <w:cs/>
          <w:lang w:val="ar_AE" w:bidi="ar_AE"/>
        </w:rPr>
        <w:t>التلميذ</w:t>
      </w:r>
      <w:r>
        <w:rPr>
          <w:rtl/>
          <w:cs/>
          <w:lang w:val="ar_AE" w:bidi="ar_AE"/>
        </w:rPr>
        <w:t>، راجع قاموس الكلمات الرئيسية.</w:t>
      </w:r>
    </w:p>
    <w:p>
      <w:pPr>
        <w:bidi/>
      </w:pPr>
      <w:r>
        <w:rPr>
          <w:rtl/>
          <w:cs/>
          <w:lang w:val="ar_AE" w:bidi="ar_AE"/>
        </w:rPr>
      </w:r>
      <w:r>
        <w:rPr>
          <w:rtl/>
          <w:cs/>
          <w:lang w:val="ar_AE" w:bidi="ar_AE"/>
        </w:rPr>
        <w:t xml:space="preserve">ثم يُدلي الرجل الذي شُفي بتصريحات أكثر أهمية. فيعبر عن دهشته من أن هؤلاء القادة الدينيين في إسرائيل لا يعرفون من أين يأتي رجل يستطيع أن يفتح أعين العميان. كذلك يقول: "نَعْلَمُ أَنَّ ٱللهَ لَا يَسْمَعُ لِلْخُطَاةِ، وَلَكِنْه يسمع للذين يتَّقون الله، أو الذين </w:t>
      </w:r>
      <w:r>
        <w:rPr>
          <w:b/>
          <w:rtl/>
          <w:cs/>
          <w:lang w:val="ar_AE" w:bidi="ar_AE"/>
        </w:rPr>
        <w:t>يعبدونه</w:t>
      </w:r>
      <w:r>
        <w:rPr>
          <w:rtl/>
          <w:cs/>
          <w:lang w:val="ar_AE" w:bidi="ar_AE"/>
        </w:rPr>
        <w:t xml:space="preserve"> ويصنعون </w:t>
      </w:r>
      <w:r>
        <w:rPr>
          <w:b/>
          <w:rtl/>
          <w:cs/>
          <w:lang w:val="ar_AE" w:bidi="ar_AE"/>
        </w:rPr>
        <w:t>مشيئته</w:t>
      </w:r>
      <w:r>
        <w:rPr>
          <w:rtl/>
          <w:cs/>
          <w:lang w:val="ar_AE" w:bidi="ar_AE"/>
        </w:rPr>
        <w:t xml:space="preserve">. المتقي الله أو العابد هو الذي يفعل </w:t>
      </w:r>
      <w:r>
        <w:rPr>
          <w:b/>
          <w:rtl/>
          <w:cs/>
          <w:lang w:val="ar_AE" w:bidi="ar_AE"/>
        </w:rPr>
        <w:t>مشيئة الله</w:t>
      </w:r>
      <w:r>
        <w:rPr>
          <w:rtl/>
          <w:cs/>
          <w:lang w:val="ar_AE" w:bidi="ar_AE"/>
        </w:rPr>
        <w:t xml:space="preserve">. كان هذا الرجل يؤمن بأن يسوع كان يفعل مشيئة الله. إن مشيئة الله هي خطته أو قصده. والذين يفعلون مشيئة الله هم الذين يفعلون ما يطلب منهم الله أن يفعلوه. احرصوا على استخدام نفس الكلمة التي استخدمتموها لترجمة كلمة </w:t>
      </w:r>
      <w:r>
        <w:rPr>
          <w:b/>
          <w:rtl/>
          <w:cs/>
          <w:lang w:val="ar_AE" w:bidi="ar_AE"/>
        </w:rPr>
        <w:t>"متَّقي الله</w:t>
      </w:r>
      <w:r>
        <w:rPr>
          <w:rtl/>
          <w:cs/>
          <w:lang w:val="ar_AE" w:bidi="ar_AE"/>
        </w:rPr>
        <w:t xml:space="preserve">، أو الذي </w:t>
      </w:r>
      <w:r>
        <w:rPr>
          <w:b/>
          <w:rtl/>
          <w:cs/>
          <w:lang w:val="ar_AE" w:bidi="ar_AE"/>
        </w:rPr>
        <w:t>"يعبد الله"</w:t>
      </w:r>
      <w:r>
        <w:rPr>
          <w:rtl/>
          <w:cs/>
          <w:lang w:val="ar_AE" w:bidi="ar_AE"/>
        </w:rPr>
        <w:t xml:space="preserve"> في المقاطع السابقة. لمزيد من المعلومات بخصوص "متَّقي الله" أو "العبادة" برجاء الرجوع إلى مصطلح </w:t>
      </w:r>
      <w:r>
        <w:rPr>
          <w:rtl/>
          <w:cs/>
          <w:lang w:val="ar_AE" w:bidi="ar_AE"/>
        </w:rPr>
        <w:t>"عبادة"</w:t>
      </w:r>
      <w:r>
        <w:rPr>
          <w:rtl/>
          <w:cs/>
          <w:lang w:val="ar_AE" w:bidi="ar_AE"/>
        </w:rPr>
        <w:t xml:space="preserve"> أو </w:t>
      </w:r>
      <w:r>
        <w:rPr>
          <w:rtl/>
          <w:cs/>
          <w:lang w:val="ar_AE" w:bidi="ar_AE"/>
        </w:rPr>
        <w:t>"تقوى الله"</w:t>
      </w:r>
      <w:r>
        <w:rPr>
          <w:rtl/>
          <w:cs/>
          <w:lang w:val="ar_AE" w:bidi="ar_AE"/>
        </w:rPr>
        <w:t xml:space="preserve"> في قاموس الكلمات الرئيسية. احرصوا على استخدام نفس الكلمة التي استخدمتموها لترجمة كلمة "مشيئة" في المقاطع السابقة. </w:t>
      </w:r>
    </w:p>
    <w:p>
      <w:pPr>
        <w:bidi/>
      </w:pPr>
      <w:r>
        <w:rPr>
          <w:rtl/>
          <w:cs/>
          <w:lang w:val="ar_AE" w:bidi="ar_AE"/>
        </w:rPr>
      </w:r>
      <w:r>
        <w:rPr>
          <w:rtl/>
          <w:cs/>
          <w:lang w:val="ar_AE" w:bidi="ar_AE"/>
        </w:rPr>
        <w:t xml:space="preserve">ثم أخرجه الفريسيون خارج </w:t>
      </w:r>
      <w:r>
        <w:rPr>
          <w:b/>
          <w:rtl/>
          <w:cs/>
          <w:lang w:val="ar_AE" w:bidi="ar_AE"/>
        </w:rPr>
        <w:t>المجمع</w:t>
      </w:r>
      <w:r>
        <w:rPr>
          <w:rtl/>
          <w:cs/>
          <w:lang w:val="ar_AE" w:bidi="ar_AE"/>
        </w:rPr>
        <w:t>. كانت المجامع هي أماكن العبادة اليهودية حيث كان الناس يجتمعون في القرى بدلًا من العبادة في الهيكل الرئيسي في أورشليم. إن المعنى هنا غير واضح. ربما يكونوا قد حظروا دخوله إلى هناك، أو قد يعني الأمر ببساطة أنهم أخرجوه من المبنى. وقد كان هذا عقاب شديد بالنسبة للشعب اليهودي. ومع أن الرجل لم يُطرد من الديانة اليهودية، أو من الهيكل، فإنه تم إخراجه من المجمع المحلي حيث كانت عائلته وجيرانه يعبدون. احرصوا على استخدام نفس الكلمة التي استخدمتموها لترجمة كلمة "مجمع" في المقاطع السابقة. وللمزيد من المعلومات بخصوص كلمة "مجمع"، برجاء الرجوع إلى البند الخاص بـ:</w:t>
      </w:r>
      <w:r>
        <w:rPr>
          <w:rtl/>
          <w:cs/>
          <w:lang w:val="ar_AE" w:bidi="ar_AE"/>
        </w:rPr>
        <w:t>مجمع"</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وانظروا معًا صورة </w:t>
      </w:r>
      <w:r>
        <w:rPr>
          <w:rtl/>
          <w:cs/>
          <w:lang w:val="ar_AE" w:bidi="ar_AE"/>
        </w:rPr>
        <w:t>المجمع</w:t>
      </w:r>
      <w:r>
        <w:rPr>
          <w:rtl/>
          <w:cs/>
          <w:lang w:val="ar_AE" w:bidi="ar_AE"/>
        </w:rPr>
        <w:t xml:space="preserve"> كمجموعة.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استمروا في ذلك إلى تنتهي المجموعة من سرد القصة بأكملها. يمكن لأعضاء المجموعة أن يصححوا بعضهم 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9:35–41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9: 35–41 واحفظوا كلماته في قلوبكم،</w:t>
      </w:r>
    </w:p>
    <w:p>
      <w:pPr>
        <w:bidi/>
      </w:pPr>
      <w:r>
        <w:rPr>
          <w:rtl/>
          <w:cs/>
          <w:lang w:val="ar_AE" w:bidi="ar_AE"/>
        </w:rPr>
      </w:r>
      <w:r>
        <w:rPr>
          <w:rtl/>
          <w:cs/>
          <w:lang w:val="ar_AE" w:bidi="ar_AE"/>
        </w:rPr>
        <w:t>ثم استمعوا إلى نسخة صوتية من يوحنا 9: 35–41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9: 35–41 من الترجمة الأسهل فهمًا بالنسبة لكم.</w:t>
      </w:r>
    </w:p>
    <w:p>
      <w:pPr>
        <w:bidi/>
      </w:pPr>
      <w:r>
        <w:rPr>
          <w:rtl/>
          <w:cs/>
          <w:lang w:val="ar_AE" w:bidi="ar_AE"/>
        </w:rPr>
      </w:r>
      <w:r>
        <w:rPr>
          <w:rtl/>
          <w:cs/>
          <w:lang w:val="ar_AE" w:bidi="ar_AE"/>
        </w:rPr>
        <w:t>أخرج القادة الدينيون الرجل الذي شفاه يسوع من العمى، خارج المجمع. وهذا يعني أنه أصبح معزولًا عن مجتمعه الديني. يبدأ هذا المقطع بعد ذلك مباشرة. عندما سمع يسوع أن القادة الدينيين أخرجوا الرجل خارج المجمع، وجده وتحدَّث معه. سأل يسوع الرجل الذي شُفي قائلا: "</w:t>
      </w:r>
      <w:r>
        <w:rPr>
          <w:b/>
          <w:rtl/>
          <w:cs/>
          <w:lang w:val="ar_AE" w:bidi="ar_AE"/>
        </w:rPr>
        <w:t>أَتُؤْمِنُ</w:t>
      </w:r>
      <w:r>
        <w:rPr>
          <w:rtl/>
          <w:cs/>
          <w:lang w:val="ar_AE" w:bidi="ar_AE"/>
        </w:rPr>
        <w:t xml:space="preserve"> </w:t>
      </w:r>
      <w:r>
        <w:rPr>
          <w:b/>
          <w:rtl/>
          <w:cs/>
          <w:lang w:val="ar_AE" w:bidi="ar_AE"/>
        </w:rPr>
        <w:t>بِٱبْنِ ٱللهِ</w:t>
      </w:r>
      <w:r>
        <w:rPr>
          <w:rtl/>
          <w:cs/>
          <w:lang w:val="ar_AE" w:bidi="ar_AE"/>
        </w:rPr>
        <w:t>؟" يمكن أن تُفهم الطريقة التي يسأل بها يسوع سؤاله عن الرجُل كالتالي: "أنت تؤمن بإبن الله، أليس كذلك؟" فقد كان هذا افتراضًا وسؤالًا. كان يسوع يسأل الرجل إذا كان يؤمن أو يثق بالشخص الذي يقول الله عنه إنه سيأتي ليُخلِّص العالم. كان الرجل على الأرجح قد سمع النبوة التي أعلنت عن مجيء شخص يُدعى ابن الله. لقد افترض يسوع أن الرجل يؤمن به، لأنه تكلَّم عنه جيدًا في المجمع أمام القادة الدينيين، فيطرح عليه الرب يسوع هذا السؤال الشخصي والمحدد للغاية. إذ ينصبّ التركيز على الرجل نفسه وعلى إيمانه. ونحن لا نعرف من قد يكون سمع هذه المحادثة أيضًا، لكن على الأرجح أن تلاميذ يسوع المقربين قد سمعوها. وهذا يشمل بطرس ويعقوب ويوحنا، الذي سجَّل هذه الرواية.</w:t>
      </w:r>
    </w:p>
    <w:p>
      <w:pPr>
        <w:bidi/>
      </w:pPr>
      <w:r>
        <w:rPr>
          <w:rtl/>
          <w:cs/>
          <w:lang w:val="ar_AE" w:bidi="ar_AE"/>
        </w:rPr>
      </w:r>
      <w:r>
        <w:rPr>
          <w:rtl/>
          <w:cs/>
          <w:lang w:val="ar_AE" w:bidi="ar_AE"/>
        </w:rPr>
        <w:t>توقَّفوا هنا وناقشوا هذا السؤال كمجموعة: عندما سأل يسوع الرجل الذي شُفي إذا كان يؤمن بابن الله، كان هذا سؤالًا مهمًا وخطيرًا للغاية. في ثقافتكم، كيف تسألون شخصًا ما سؤالًا مهمًا وحساسًا للغاية مثل هذا؟ ومن غيركم قد يكون مشاركًا في محادثة مثل هذه؟ أوقِفوا الاستماع إلى التسجيل الصوتي هنا.</w:t>
      </w:r>
    </w:p>
    <w:p>
      <w:pPr>
        <w:bidi/>
      </w:pPr>
      <w:r>
        <w:rPr>
          <w:rtl/>
          <w:cs/>
          <w:lang w:val="ar_AE" w:bidi="ar_AE"/>
        </w:rPr>
      </w:r>
      <w:r>
        <w:rPr>
          <w:rtl/>
          <w:cs/>
          <w:lang w:val="ar_AE" w:bidi="ar_AE"/>
        </w:rPr>
        <w:t xml:space="preserve">وبعد أن سأل يسوع الرجل الذي شُفي هذا السؤال الهام، سأله الرجل قائلًا: "مَنْ هُوَ يَا سَيِّدُ لِأُومِنَ بِهِ؟" كان الرجل مهتمًا، لكنه لم يكن متأكدًا من هو إبن الله. </w:t>
      </w:r>
    </w:p>
    <w:p>
      <w:pPr>
        <w:bidi/>
      </w:pPr>
      <w:r>
        <w:rPr>
          <w:rtl/>
          <w:cs/>
          <w:lang w:val="ar_AE" w:bidi="ar_AE"/>
        </w:rPr>
      </w:r>
      <w:r>
        <w:rPr>
          <w:rtl/>
          <w:cs/>
          <w:lang w:val="ar_AE" w:bidi="ar_AE"/>
        </w:rPr>
        <w:t xml:space="preserve">فقال له يسوع إنه هو إبن الله. وقال له: "[أنت] قَدْ رَأَيْتَهُ." وقد كان هذا الرجل قد اكتسب بصره منذ يوم واحد فقط. لذلك فإن حقيقة أن يسوع قال له "[أنت] قَدْ رَأَيْتَهُ" كانت تعني الكثير بالنسبة له. فعلم الرجل أن يسوع هو ابن الله. وقال: "أُومِنُ يَا سَيِّدُ!" وسجد له. </w:t>
      </w:r>
    </w:p>
    <w:p>
      <w:pPr>
        <w:bidi/>
      </w:pPr>
      <w:r>
        <w:rPr>
          <w:rtl/>
          <w:cs/>
          <w:lang w:val="ar_AE" w:bidi="ar_AE"/>
        </w:rPr>
      </w:r>
      <w:r>
        <w:rPr>
          <w:rtl/>
          <w:cs/>
          <w:lang w:val="ar_AE" w:bidi="ar_AE"/>
        </w:rPr>
        <w:t>دعا الرجل يسوع "سيد"، قبل أن يعرف أنه هو ابن الله. لكن الأسلوب الذي استخدم به هذا اللقب يمكن أن يُترجَم إلى "سيدي". لقد كان هذا لقبًا مهذبًا يُستخدم لتكريم الرب يسوع بنفس الطريقة التي يكرّم بها الإنسان أي مُعلِّم ديني محترم آخر. ولكن بعد أن أدرك أن يسوع هو ابن الله ناداه قائلًا "يا سيد"، وقال له أؤمن". ثم سجد الرجل ليسوع. لقد كان ما يقصده الرجل في المرة الثانية أكثر جدَّية واحترام، وقد بيَّن ذلك بقوله إنه يؤمن وبسجوده ليسوع.</w:t>
      </w:r>
    </w:p>
    <w:p>
      <w:pPr>
        <w:bidi/>
      </w:pPr>
      <w:r>
        <w:rPr>
          <w:rtl/>
          <w:cs/>
          <w:lang w:val="ar_AE" w:bidi="ar_AE"/>
        </w:rPr>
      </w:r>
      <w:r>
        <w:rPr>
          <w:rtl/>
          <w:cs/>
          <w:lang w:val="ar_AE" w:bidi="ar_AE"/>
        </w:rPr>
        <w:t>توقَّفوا هنا وناقشوا هذا السؤال كمجموعة: كيف يعبر الناس في ثقافتكم عن الإيمان الحقيقي، أو الثقة الحقيقية بشيء ما أو شخص ما؟ تحدثوا عن الأشياء التي يقولونها، أو يفعلونها، أو يكتبونها لإظهار ثقتهم الشديدة بشخص ما. أوقِفوا الاستماع إلى التسجيل الصوتي هنا.</w:t>
      </w:r>
    </w:p>
    <w:p>
      <w:pPr>
        <w:bidi/>
      </w:pPr>
      <w:r>
        <w:rPr>
          <w:rtl/>
          <w:cs/>
          <w:lang w:val="ar_AE" w:bidi="ar_AE"/>
        </w:rPr>
      </w:r>
      <w:r>
        <w:rPr>
          <w:rtl/>
          <w:cs/>
          <w:lang w:val="ar_AE" w:bidi="ar_AE"/>
        </w:rPr>
        <w:t>ثم بعد ذلك ببعض الوقت، وربما في مكان مختلف، قال يسوع: "لِدَيْنُونَةٍ أَتَيْتُ أَنَا إِلَى هَذَا ٱلْعَالَمِ، حَتَّى يُبْصِرَ ٱلَّذِينَ لَا يُبْصِرُونَ وَيَعْمَى ٱلَّذِينَ يُبْصِرُونَ". وقد كان بعض الفريسيين في الموضع نفسه يستمعون. ويبدو أنهم لم يكونوا حاضرين حين سجِّد الرجل الذي شُفي ليسوع.</w:t>
      </w:r>
    </w:p>
    <w:p>
      <w:pPr>
        <w:bidi/>
      </w:pPr>
      <w:r>
        <w:rPr>
          <w:rtl/>
          <w:cs/>
          <w:lang w:val="ar_AE" w:bidi="ar_AE"/>
        </w:rPr>
      </w:r>
      <w:r>
        <w:rPr>
          <w:rtl/>
          <w:cs/>
          <w:lang w:val="ar_AE" w:bidi="ar_AE"/>
        </w:rPr>
        <w:t xml:space="preserve">قال الرب يسوع للشعب أنه قد أتى إلى العالم للدينونة. فإن الديَّان هو الشخص الذي يقرر من هو المذنب بارتكاب خطأ ما ومن هو غير المذنب. والدينونة التي يشير إليها الرب يسوع هنا هي الدينونة التي تأتي نتيجة للنور أو البصيرة. يعلن الرب يسوع عن نفسه، وهذا بمثابة نور يسطع على شيء ما، وهو في هذه الحالة يكشف عن خطايا البشر لأنهم لا يعرفون من هو الرب يسوع. لا يقول يسوع هنا إنه هو الديَّان، بل يقول إن الذين يرفضون أن يعتبروه المخلص المُنتظر، أي ابن الله، فإنهم يكونون عميان ويجلبون على أنفسهم الدينونة. </w:t>
      </w:r>
    </w:p>
    <w:p>
      <w:pPr>
        <w:bidi/>
      </w:pPr>
      <w:r>
        <w:rPr>
          <w:rtl/>
          <w:cs/>
          <w:lang w:val="ar_AE" w:bidi="ar_AE"/>
        </w:rPr>
      </w:r>
      <w:r>
        <w:rPr>
          <w:rtl/>
          <w:cs/>
          <w:lang w:val="ar_AE" w:bidi="ar_AE"/>
        </w:rPr>
        <w:t xml:space="preserve">حين قال يسوع هذه العبارة عن الدينونة، سأله بعض الفريسيين قائلين: "أَلَعَلَّنَا نَحْنُ أَيْضًا عُمْيَانٌ؟" وقد كانوا يقصدون، "هل تعتقدون أننا عميان؟" لقد كان هؤلاء الفريسيون يظنون أنهم يعرفون كل شيء عن الله وعن الإيمان الحقيقي. ولم يعتقدوا أنهم عميان عن حق الله. لكنهم أظهروا أنهم عميان، لأنهم رفضوا يسوع كمُخلّص منتظر. </w:t>
      </w:r>
    </w:p>
    <w:p>
      <w:pPr>
        <w:bidi/>
      </w:pPr>
      <w:r>
        <w:rPr>
          <w:rtl/>
          <w:cs/>
          <w:lang w:val="ar_AE" w:bidi="ar_AE"/>
        </w:rPr>
      </w:r>
      <w:r>
        <w:rPr>
          <w:rtl/>
          <w:cs/>
          <w:lang w:val="ar_AE" w:bidi="ar_AE"/>
        </w:rPr>
        <w:t xml:space="preserve">فأجابهم يسوع قائلًا: "لَوْ كُنْتُمْ عُمْيَانًا لَمَا كَانَتْ لَكُمْ خَطِيَّةٌ. وَلَكِنِ ٱلْآنَ تَقُولُونَ إِنَّنَا نُبْصِرُ، فَخَطِيَّتُكُمْ بَاقِيَةٌ" </w:t>
      </w:r>
    </w:p>
    <w:p>
      <w:pPr>
        <w:bidi/>
      </w:pPr>
      <w:r>
        <w:rPr>
          <w:rtl/>
          <w:cs/>
          <w:lang w:val="ar_AE" w:bidi="ar_AE"/>
        </w:rPr>
      </w:r>
      <w:r>
        <w:rPr>
          <w:rtl/>
          <w:cs/>
          <w:lang w:val="ar_AE" w:bidi="ar_AE"/>
        </w:rPr>
        <w:t>كانت مشكلة الفريسيين، وهم القادة الدينيين الأكثر نفوذًا في إسرائيل، هي أنهم كانوا يدَّعون أنهم يبصرون. إنهم يدَّعون المعرفة الروحية. وقد كانوا يعرفون ناموس الله. إنه لخطيَّة أن يتصرّف الأشخاص الذين لديهم معرفة روحية على هذا النحو. لا يقول يسوع إنّهم يبصرون بالفعل، بل إنّهم يدعون أنهم يبصرون، فإذا كان لديهم بالفعل بصيرة روحية، لكانوا يتصرَّفون تجاهه بطريقة مختلفة. ومع ذلك، فهم ليسوا عميان بالكامل. فهو يقصد أن لديهم ما يكفي من المعرفة الروحية ليكونوا مسؤولين. فلو طبَّقوا أفضل ما وصلوا إليه من معرفة، لكانوا قد رحبوا بالمخلص المُنتظر. لكنهم لم يتصرفوا وفقًا لأفضل ما وصلوا إليه من معرفة. فقد إدعوا أنهم مُبصرون لكنهم يتصرّفون مثل العميان. لذلك لا يغفر الله لهم خطيتهم. بل تكون خطيتهم باقية معهم.</w:t>
      </w:r>
    </w:p>
    <w:p>
      <w:pPr>
        <w:bidi/>
      </w:pPr>
      <w:r>
        <w:rPr>
          <w:rtl/>
          <w:cs/>
          <w:lang w:val="ar_AE" w:bidi="ar_AE"/>
        </w:rPr>
      </w:r>
      <w:r>
        <w:rPr>
          <w:rtl/>
          <w:cs/>
          <w:lang w:val="ar_AE" w:bidi="ar_AE"/>
        </w:rPr>
        <w:t>توقَّفوا هنا وناقشوا هذا السؤال كمجموعة: في ثقافتكم، متى يظن الشخص أنه يعرف كل ما يجب معرفته عن موضوع ما؟ إذا كان الشخص يظن أنه يعرف كل شيء، فكيف يمكنه أن يتعلم المزيد؟ كيف يمكن للقادة الدينيين اليوم أن يواصلوا التعلم من الآخرين؟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9: 35–41 من الترجمة الأسهل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يجد يسوع الرجل الذي شُفي ويسأله إن كان يؤمن بابن الله، يسوع، فسأله الرجل الذي شُفي كيف يستطيع أن يؤمن إن لم يكن يعرف ابن الله. فقال له يسوع أنه هو ابن الله. فقال الرجل ليسوع أنه يؤمن به، وسجد له.</w:t>
      </w:r>
    </w:p>
    <w:p>
      <w:pPr>
        <w:bidi/>
      </w:pPr>
      <w:r>
        <w:rPr>
          <w:rtl/>
          <w:cs/>
          <w:lang w:val="ar_AE" w:bidi="ar_AE"/>
        </w:rPr>
      </w:r>
      <w:r>
        <w:rPr>
          <w:b/>
          <w:rtl/>
          <w:cs/>
          <w:lang w:val="ar_AE" w:bidi="ar_AE"/>
        </w:rPr>
        <w:t>في المشهد الثاني:</w:t>
      </w:r>
      <w:r>
        <w:rPr>
          <w:rtl/>
          <w:cs/>
          <w:lang w:val="ar_AE" w:bidi="ar_AE"/>
        </w:rPr>
        <w:t xml:space="preserve"> قال يسوع إنه قد أتى إلى العالم للدينونة. وقال إنَّ العُميَ سيُبصِرون، وإنَّ المُبصِرين سيَعمَون. فسأله الفريسيون إذا كانوا هم أيضًا عميان. فأجابهم يسوع أنهم لو كانوا عميان لما كانت لهم خطية. لكن لأنهم يقولون إنهم يبصرون، فخطيتهم باقية.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الرجل الذي شُفي من العمى</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عندما سمع يسوع أن القادة الدينيين أخرجوا الرجل خارج المجمع، وجده، وسأله: "أَتُؤْمِنُ بِٱبْنِ ٱللهِ؟" يمكن أن تُفهم الطريقة التي يسأل بها يسوع سؤاله عن الرجُل كالتالي: "أنت تؤمن بإبن الله، أليس كذلك؟" فقد كان هذا افتراضًا وسؤالًا. قد تكون لديكم طريقتكم الخاصة لقول هذا الكلام بلغتكم. حاولوا أن تقولوا ذلك بحيث تكون أكثر من مجرد سؤالٍ مفتوح، بل بطريقة تجعل السامع يقول: "نعم". ينصبّ التركيز على الرجل نفسه وعلى إيمانه.</w:t>
      </w:r>
    </w:p>
    <w:p>
      <w:pPr>
        <w:bidi/>
      </w:pPr>
      <w:r>
        <w:rPr>
          <w:rtl/>
          <w:cs/>
          <w:lang w:val="ar_AE" w:bidi="ar_AE"/>
        </w:rPr>
      </w:r>
      <w:r>
        <w:rPr>
          <w:rtl/>
          <w:cs/>
          <w:lang w:val="ar_AE" w:bidi="ar_AE"/>
        </w:rPr>
        <w:t>نحن لا نعرف جميع الذين سمعوا هذا الحديث في المشهد الأول، لكن على الأرجح أن تلاميذ يسوع المقرَّبين قد سمعوه وهذا يشمل بطرس ويعقوب ويوحنا، الذي سجَّل هذه الرواية.</w:t>
      </w:r>
    </w:p>
    <w:p>
      <w:pPr>
        <w:bidi/>
      </w:pPr>
      <w:r>
        <w:rPr>
          <w:rtl/>
          <w:cs/>
          <w:lang w:val="ar_AE" w:bidi="ar_AE"/>
        </w:rPr>
      </w:r>
      <w:r>
        <w:rPr>
          <w:rtl/>
          <w:cs/>
          <w:lang w:val="ar_AE" w:bidi="ar_AE"/>
        </w:rPr>
        <w:t xml:space="preserve">وبعد أن سأل يسوع الرجل الذي شُفي هذا السؤال، سأله الرجل قائلًا: "مَنْ هُوَ يَا سَيِّدُ؟" كان الرجل مهتمًا، لكنه لم يكن يعرف من هو إبن الله. </w:t>
      </w:r>
    </w:p>
    <w:p>
      <w:pPr>
        <w:bidi/>
      </w:pPr>
      <w:r>
        <w:rPr>
          <w:rtl/>
          <w:cs/>
          <w:lang w:val="ar_AE" w:bidi="ar_AE"/>
        </w:rPr>
      </w:r>
      <w:r>
        <w:rPr>
          <w:rtl/>
          <w:cs/>
          <w:lang w:val="ar_AE" w:bidi="ar_AE"/>
        </w:rPr>
        <w:t xml:space="preserve">فأجابه يسوع أنه هو إبن الله، وقال له: "قَدْ رَأَيْتَهُ.." أشار يسوع إلى نفسه حين قال: "قَدْ رَأَيْتَهُ.." وقد كان هذا الرجل قد اكتسب بصره منذ يوم واحد فقط. فعرف الرجل أن يسوع هو ابن الله. فقال له: "أُومِنُ يَا سَيِّدُ!" وسجد له. وهذا يعني أن الرجل الذي شُفي على الأرجح سجد أمام يسوع ومجِّد الله لأجله. وربما قال: "مجدًا لله لأجلك." </w:t>
      </w:r>
    </w:p>
    <w:p>
      <w:pPr>
        <w:bidi/>
      </w:pPr>
      <w:r>
        <w:rPr>
          <w:rtl/>
          <w:cs/>
          <w:lang w:val="ar_AE" w:bidi="ar_AE"/>
        </w:rPr>
      </w:r>
      <w:r>
        <w:rPr>
          <w:rtl/>
          <w:cs/>
          <w:lang w:val="ar_AE" w:bidi="ar_AE"/>
        </w:rPr>
        <w:t>دعا الرجل يسوع "سيد"، قبل أن يعرف أنه هو ابن الله. لكن الأسلوب الذي استخدم به هذا اللقب يمكن أن يُترجَم إلى "سيدي". ولكن بعد أن أدرك أن يسوع هو ابن الله ناداه قائلًا "يا سيد"، وقال له أؤمن". ثم سجد الرجل ليسوع. لقد كان قصده في المرة الثانية أكثر جدية، وقد بيَّن الرجل ذلك بقوله إنه يؤمن وبسجوده ليسوع.</w:t>
      </w:r>
    </w:p>
    <w:p>
      <w:pPr>
        <w:bidi/>
      </w:pPr>
      <w:r>
        <w:rPr>
          <w:rtl/>
          <w:cs/>
          <w:lang w:val="ar_AE" w:bidi="ar_AE"/>
        </w:rPr>
      </w:r>
      <w:r>
        <w:rPr>
          <w:rtl/>
          <w:cs/>
          <w:lang w:val="ar_AE" w:bidi="ar_AE"/>
        </w:rPr>
        <w:t>توقفوا هنا وناقشوا هذا كمجموعة. إن كلمة "سيّد" في اللغة الأصلية، هي نفسها الواردة في كلا الموضعين في هذا المقطع، لكن في المرة الأولى التي قال فيها الرجل هذه الكلمة، كان فقط يُظهر الاحترام، ويمكن ترجمتها في اللغة العربية إلى "سيدي". وأما في المرة الثانية فإنه قالها وسجد ليسوع أيضًا. عندها رأى الرجل الذي شُفي يسوع على أنه "ربه" أو "سيده". في ثقافتكم ولغتكم، ما هي بعض ألقاب الاحترام التي تُعطى للأشخاص المكرَّمين مثل المُعلِّمين، أو الآلهة، أو القادة الدينيين، أو الأشخاص الأثرياء والأقوياء في المجتمع؟ هل هناك ألقاب متعددة، أم هناك لقب واحد فقط كما هو الحال مع لقب "سيد" عند الشعب اليهودي؟ (توقَّفوا هنا عن سماع التسجيل الصوتي)</w:t>
      </w:r>
    </w:p>
    <w:p>
      <w:pPr>
        <w:bidi/>
      </w:pPr>
      <w:r>
        <w:rPr>
          <w:rtl/>
          <w:cs/>
          <w:lang w:val="ar_AE" w:bidi="ar_AE"/>
        </w:rPr>
      </w:r>
      <w:r>
        <w:rPr>
          <w:rtl/>
          <w:cs/>
          <w:lang w:val="ar_AE" w:bidi="ar_AE"/>
        </w:rPr>
        <w:t>المشهد الثاني</w:t>
      </w:r>
    </w:p>
    <w:p>
      <w:pPr>
        <w:bidi/>
      </w:pPr>
      <w:r>
        <w:rPr>
          <w:rtl/>
          <w:cs/>
          <w:lang w:val="ar_AE" w:bidi="ar_AE"/>
        </w:rPr>
      </w:r>
      <w:r>
        <w:rPr>
          <w:rtl/>
          <w:cs/>
          <w:lang w:val="ar_AE" w:bidi="ar_AE"/>
        </w:rPr>
        <w:t>على الأرجح حدث هذا في إطار مختلف قليلًا عن المحادثة السابقة. في ذلك الوقت، استمع إليه بعض الفريسيين. ويبدو أنهم لم يكونوا حاضرين حين سجِّد الرجل الذي شُفي ليسوع.</w:t>
      </w:r>
    </w:p>
    <w:p>
      <w:pPr>
        <w:bidi/>
      </w:pPr>
      <w:r>
        <w:rPr>
          <w:rtl/>
          <w:cs/>
          <w:lang w:val="ar_AE" w:bidi="ar_AE"/>
        </w:rPr>
      </w:r>
      <w:r>
        <w:rPr>
          <w:rtl/>
          <w:cs/>
          <w:lang w:val="ar_AE" w:bidi="ar_AE"/>
        </w:rPr>
        <w:t>قال يسوع: "لِدَيْنُونَةٍ أَتَيْتُ أَنَا إِلَى هَذَا ٱلْعَالَمِ، حَتَّى يُبْصِرَ ٱلَّذِينَ لَا يُبْصِرُونَ وَيَعْمَى ٱلَّذِينَ يُبْصِرُونَ." وقدم يسوع تشبيهًا هنا ليوضح وجهة نظره. فقد شبَّه عدم الإيمان بالعمى. حيث يظن الأشخاص الذين لا يؤمنون أنهم ليسوا بحاجة إلى النور، لكنهم يحتاجونه بالفعل. وبهذا فإنهم يرفضون يسوع، النور الحقيقي.</w:t>
      </w:r>
    </w:p>
    <w:p>
      <w:pPr>
        <w:bidi/>
      </w:pPr>
      <w:r>
        <w:rPr>
          <w:rtl/>
          <w:cs/>
          <w:lang w:val="ar_AE" w:bidi="ar_AE"/>
        </w:rPr>
      </w:r>
      <w:r>
        <w:rPr>
          <w:rtl/>
          <w:cs/>
          <w:lang w:val="ar_AE" w:bidi="ar_AE"/>
        </w:rPr>
        <w:t>توقَّفوا هنا وناقشوا هذا الأمر كمجموعة: اطلبوا من أحد أعضاء المجموعة أن يروي قصة عن شخص لم يؤمن بشيء ما، على الرغم من أن شخصًا آخر أظهر له الحقيقة بوضوح. اسألوا المجموعة: بماذا تصفّون هذا الشخص الذي لم يؤمن؟ هل لديكم أفكار لمساعدة هذا الشخص على الإيمان؟ (توقَّفوا هنا عن سماع التسجيل الصوتي)</w:t>
      </w:r>
    </w:p>
    <w:p>
      <w:pPr>
        <w:bidi/>
      </w:pPr>
      <w:r>
        <w:rPr>
          <w:rtl/>
          <w:cs/>
          <w:lang w:val="ar_AE" w:bidi="ar_AE"/>
        </w:rPr>
      </w:r>
      <w:r>
        <w:rPr>
          <w:rtl/>
          <w:cs/>
          <w:lang w:val="ar_AE" w:bidi="ar_AE"/>
        </w:rPr>
        <w:t>الدينونة التي يشير إليها الرب يسوع هنا هي الدينونة التي تأتي مع النور أو بالبصيرة. فإن الدينونة ترتبت على مجيئه. لكن يسوع لم يقل هنا أنه سيكون الديَّان بينما يقول في مواضع أخرى من إنجيل يوحنا إنه لم يأت ليَدين لذلك من المهم ألا تقولوا هنا إن يسوع جاء ليدين، بل أنه عندما يأتي فإنه يكشف خطايا الناس.</w:t>
      </w:r>
    </w:p>
    <w:p>
      <w:pPr>
        <w:bidi/>
      </w:pPr>
      <w:r>
        <w:rPr>
          <w:rtl/>
          <w:cs/>
          <w:lang w:val="ar_AE" w:bidi="ar_AE"/>
        </w:rPr>
      </w:r>
      <w:r>
        <w:rPr>
          <w:rtl/>
          <w:cs/>
          <w:lang w:val="ar_AE" w:bidi="ar_AE"/>
        </w:rPr>
        <w:t>لقد جاء يسوع وقَدَّم الخلاص. وبناء على ذلك، آمن به بعض الناس فنالوا الخلاص، بينما رفضه آخرون فكان مصيرهم الدينونة. هناك أسلوب آخر لقول هذا وهو: "سيُدان الناس لأني أتيت إلى هذا العالم". فإن الله هو الديَّان وليس يسوع.</w:t>
      </w:r>
    </w:p>
    <w:p>
      <w:pPr>
        <w:bidi/>
      </w:pPr>
      <w:r>
        <w:rPr>
          <w:rtl/>
          <w:cs/>
          <w:lang w:val="ar_AE" w:bidi="ar_AE"/>
        </w:rPr>
      </w:r>
      <w:r>
        <w:rPr>
          <w:rtl/>
          <w:cs/>
          <w:lang w:val="ar_AE" w:bidi="ar_AE"/>
        </w:rPr>
        <w:t>ولكن حين جاء نور المسيح إلى العالم، فإنه كشف عن الخطية وعن الأشخاص الذين لا يؤمنون به.</w:t>
      </w:r>
    </w:p>
    <w:p>
      <w:pPr>
        <w:bidi/>
      </w:pPr>
      <w:r>
        <w:rPr>
          <w:rtl/>
          <w:cs/>
          <w:lang w:val="ar_AE" w:bidi="ar_AE"/>
        </w:rPr>
      </w:r>
      <w:r>
        <w:rPr>
          <w:rtl/>
          <w:cs/>
          <w:lang w:val="ar_AE" w:bidi="ar_AE"/>
        </w:rPr>
        <w:t>فإن الأشخاص الذين يرفضون أن يروا يسوع على أنه المخلص المنتظر، أي ابن الله يكونون في الظلمة وليس في النور. وبهذا فإنهم يجلبون على أنفسهم دينونة الله بسبب عدم إيمانهم.</w:t>
      </w:r>
    </w:p>
    <w:p>
      <w:pPr>
        <w:bidi/>
      </w:pPr>
      <w:r>
        <w:rPr>
          <w:rtl/>
          <w:cs/>
          <w:lang w:val="ar_AE" w:bidi="ar_AE"/>
        </w:rPr>
      </w:r>
      <w:r>
        <w:rPr>
          <w:rtl/>
          <w:cs/>
          <w:lang w:val="ar_AE" w:bidi="ar_AE"/>
        </w:rPr>
        <w:t xml:space="preserve">حين قال يسوع هذه العبارة عن الدينونة، سأله بعض الفريسيين قائلين: "أَلَعَلَّنَا نَحْنُ أَيْضًا عُمْيَانٌ؟" وقد كان الفريسيون يتوقعون أن يجيب يسوع على هذا السؤال بالنفي. </w:t>
      </w:r>
    </w:p>
    <w:p>
      <w:pPr>
        <w:bidi/>
      </w:pPr>
      <w:r>
        <w:rPr>
          <w:rtl/>
          <w:cs/>
          <w:lang w:val="ar_AE" w:bidi="ar_AE"/>
        </w:rPr>
      </w:r>
      <w:r>
        <w:rPr>
          <w:rtl/>
          <w:cs/>
          <w:lang w:val="ar_AE" w:bidi="ar_AE"/>
        </w:rPr>
        <w:t xml:space="preserve">لكن يسوع أجابهم قائلًا: "لَوْ كُنْتُمْ عُمْيَانًا لَمَا كَانَتْ لَكُمْ خَطِيَّةٌ. وَلَكِنِ ٱلْآنَ تَقُولُونَ إِنَّنَا نُبْصِرُ، فَخَطِيَّتُكُمْ بَاقِيَةٌ". </w:t>
      </w:r>
    </w:p>
    <w:p>
      <w:pPr>
        <w:bidi/>
      </w:pPr>
      <w:r>
        <w:rPr>
          <w:rtl/>
          <w:cs/>
          <w:lang w:val="ar_AE" w:bidi="ar_AE"/>
        </w:rPr>
      </w:r>
      <w:r>
        <w:rPr>
          <w:rtl/>
          <w:cs/>
          <w:lang w:val="ar_AE" w:bidi="ar_AE"/>
        </w:rPr>
        <w:t>كانت مشكلة الفريسيين، أو القادة الدينيين في إسرائيل، هي أنهم كانوا يدَّعون أنهم يبصرون. إنهم يدَّعون المعرفة الروحية. وقد كانوا يعرفون الشريعة. لو طبَّقوا أفضل ما وصلوا إليه من معرفة، لكانوا قد رحبوا بابن الله. لكنهم لم يتصرفوا وفقًا لما وصلوا إليه من معرفة. وقد ادعوا أنهم يبصرون لكنهم يتصرفون مثل العميان الذين لم يسمعوا عن مجيء المخلّص المنتظر. لذلك فإن الله لا يغفر خطيتهم. بل تكون خطيتهم باقية معهم.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9: 35–41 من الترجمة الأسهل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الرجل الذي شُفي من العمى</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بعد أن سمع يسوع أن القادة الدينيين أخرجوا الرجل الذي شُفي من المجمع، وجده يسوع. فسأله: "أَتُؤْمِنُ بِٱبْنِ ٱللهِ؟"</w:t>
      </w:r>
    </w:p>
    <w:p>
      <w:pPr>
        <w:bidi/>
      </w:pPr>
      <w:r>
        <w:rPr>
          <w:rtl/>
          <w:cs/>
          <w:lang w:val="ar_AE" w:bidi="ar_AE"/>
        </w:rPr>
      </w:r>
      <w:r>
        <w:rPr>
          <w:rtl/>
          <w:cs/>
          <w:lang w:val="ar_AE" w:bidi="ar_AE"/>
        </w:rPr>
        <w:t>فأجاب الرجل الذي شُفي: "مَنْ هُوَ يَا سَيِّدُ؟ أريد أن أؤمن به".</w:t>
      </w:r>
    </w:p>
    <w:p>
      <w:pPr>
        <w:bidi/>
      </w:pPr>
      <w:r>
        <w:rPr>
          <w:rtl/>
          <w:cs/>
          <w:lang w:val="ar_AE" w:bidi="ar_AE"/>
        </w:rPr>
      </w:r>
      <w:r>
        <w:rPr>
          <w:rtl/>
          <w:cs/>
          <w:lang w:val="ar_AE" w:bidi="ar_AE"/>
        </w:rPr>
        <w:t>فقال يسوع للرجل الذي شُفي: "قَدْ رَأَيْتَهُ، وَٱلَّذِي يَتَكَلَّمُ مَعَكَ هُوَ هُوَ!".</w:t>
      </w:r>
    </w:p>
    <w:p>
      <w:pPr>
        <w:bidi/>
      </w:pPr>
      <w:r>
        <w:rPr>
          <w:rtl/>
          <w:cs/>
          <w:lang w:val="ar_AE" w:bidi="ar_AE"/>
        </w:rPr>
      </w:r>
      <w:r>
        <w:rPr>
          <w:rtl/>
          <w:cs/>
          <w:lang w:val="ar_AE" w:bidi="ar_AE"/>
        </w:rPr>
        <w:t>فقال الرجل الذي شُفي "أُومِنُ يَا سَيِّدُ!". ثم سجد 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الرجل الذي شُفي: "بماذا تشعر أو فيم تفكر؟" قد يجيب الشخص بعبارات مثل: "لم أكن أعرف لماذا سألني يسوع هذا السؤال الغريب"، أو "هل من الممكن أن يكون هذا ابن الله؟" أو لماذا لم أفهم هذا قبل الآن؟ فمن غيره يستطيع أن يرد لي بصري؟"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قال يسوع بعدها بفترة، "ستنكشف خطايا الناس لأني أتيت إلى هذا العالم. الذين يرفضونني فإنهم يرفضون نور العالم، وأما من يقبلني فله الحياة. سمع بعض تلاميذه وبعض الفريسيين هذا الكلام. فلما سمع الفريسيون يسوع يتكلم بهذا سألوه قائلين: أَلَعَلَّنَا نَحْنُ أَيْضًا عُمْيَانٌ؟"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أحد الأشخاص الذين يؤدون دور الفريسيين: "بماذا تشعر أو فيم تفكّر؟" قد يجيب الشخص بعبارات مثل: "ماذا يظن هذا الرجل أنه هو؟" أو "نحن قادة شعب إسرائيل، لا يمكن أن نكون عميانًا عن عمل الله"، أو "ماذا يقول يسوع عنا؟"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قال يسوع للفريسيين: "لَوْ كُنْتُمْ عُمْيَانًا لَمَا كَانَتْ لَكُمْ خَطِيَّةٌ. وَلَكِنِ ٱلْآنَ تَقُولُونَ إِنَّنَا نُبْصِرُ، فَخَطِيَّتُكُمْ بَاقِيَةٌ".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9: 35–41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 السماح بالعبادة في </w:t>
      </w:r>
      <w:r>
        <w:rPr>
          <w:b/>
          <w:rtl/>
          <w:cs/>
          <w:lang w:val="ar_AE" w:bidi="ar_AE"/>
        </w:rPr>
        <w:t>المجمع</w:t>
      </w:r>
      <w:r>
        <w:rPr>
          <w:rtl/>
          <w:cs/>
          <w:lang w:val="ar_AE" w:bidi="ar_AE"/>
        </w:rPr>
        <w:t xml:space="preserve"> اليهودي أمرًا هامًا لدى جميع الشعب اليهودي. مع أن كلمة "مجمع" لم تُستخدم في هذا المقطع، إلا أنه يمكنك، إن لزم الأمر، أن تقول إن يسوع سمع أن القادة الدينيين أخرجوا الرجل خارج المجمع. استخدموا نفس المصطلح الذي استخدمتوه في المقاطع السابقة لترجمة كلمة "مجمع". لمزيد من المعلومات بخصوص </w:t>
      </w:r>
      <w:r>
        <w:rPr>
          <w:rtl/>
          <w:cs/>
          <w:lang w:val="ar_AE" w:bidi="ar_AE"/>
        </w:rPr>
        <w:t>المَجمع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سأل يسوع الرجل إذا كان </w:t>
      </w:r>
      <w:r>
        <w:rPr>
          <w:b/>
          <w:rtl/>
          <w:cs/>
          <w:lang w:val="ar_AE" w:bidi="ar_AE"/>
        </w:rPr>
        <w:t>يؤمن</w:t>
      </w:r>
      <w:r>
        <w:rPr>
          <w:rtl/>
          <w:cs/>
          <w:lang w:val="ar_AE" w:bidi="ar_AE"/>
        </w:rPr>
        <w:t xml:space="preserve"> </w:t>
      </w:r>
      <w:r>
        <w:rPr>
          <w:b/>
          <w:rtl/>
          <w:cs/>
          <w:lang w:val="ar_AE" w:bidi="ar_AE"/>
        </w:rPr>
        <w:t>بابن الإنسان</w:t>
      </w:r>
      <w:r>
        <w:rPr>
          <w:rtl/>
          <w:cs/>
          <w:lang w:val="ar_AE" w:bidi="ar_AE"/>
        </w:rPr>
        <w:t>. وقد أشار يسوع إلى نفسه بلقب "ابن الإنسان". إن ابن الإنسان هو لقب كان اليهود يربطونه بالمسيا، أو المخلص المُنتظر الذي سيرسله الله لمعونتهم. احرصوا على استخدام نفس الكلمات التي استخدمتموها في المقاطع السابقة لترجمة لقب ابن الإنسان. لمزيد من المعلومات بخصوص ابن الإنسان، برجاء الرجوع إلى البند الخاص</w:t>
      </w:r>
      <w:r>
        <w:rPr>
          <w:rtl/>
          <w:cs/>
          <w:lang w:val="ar_AE" w:bidi="ar_AE"/>
        </w:rPr>
        <w:t xml:space="preserve"> "بإبن الإنسان"</w:t>
      </w:r>
      <w:r>
        <w:rPr>
          <w:rtl/>
          <w:cs/>
          <w:lang w:val="ar_AE" w:bidi="ar_AE"/>
        </w:rPr>
        <w:t xml:space="preserve"> في قاموس الكلمات الرئيسية.</w:t>
      </w:r>
    </w:p>
    <w:p>
      <w:pPr>
        <w:bidi/>
      </w:pPr>
      <w:r>
        <w:rPr>
          <w:rtl/>
          <w:cs/>
          <w:lang w:val="ar_AE" w:bidi="ar_AE"/>
        </w:rPr>
      </w:r>
      <w:r>
        <w:rPr>
          <w:rtl/>
          <w:cs/>
          <w:lang w:val="ar_AE" w:bidi="ar_AE"/>
        </w:rPr>
        <w:t xml:space="preserve">سأل يسوع الرجل الذي شُفي </w:t>
      </w:r>
      <w:r>
        <w:rPr>
          <w:b/>
          <w:rtl/>
          <w:cs/>
          <w:lang w:val="ar_AE" w:bidi="ar_AE"/>
        </w:rPr>
        <w:t>"أيؤمن"</w:t>
      </w:r>
      <w:r>
        <w:rPr>
          <w:rtl/>
          <w:cs/>
          <w:lang w:val="ar_AE" w:bidi="ar_AE"/>
        </w:rPr>
        <w:t>؟ ثم لاحقًا قال الرجل الذي شُفي إنه يؤمن. أن تؤمن وأن يكون لك إيمان يعنيان الشيء نفسه. فإذا كنت تؤمن بشخص ما، فإنك تؤمن بأن ما يقوله هذا الشخص عن نفسه صحيح. عندئذ تثق بذلك الشخص وتتعهد بأن تفعل كل ما يطلبه منك. استخدموا نفس الكلمة التي استخدمتموها في المقاطع السابقة لترجمة كلمة "إيمان". لمزيد من المعلومات بخصوص الإيمان، برجاء الرجوع إلى البند الخاص بكلمة</w:t>
      </w:r>
      <w:r>
        <w:rPr>
          <w:rtl/>
          <w:cs/>
          <w:lang w:val="ar_AE" w:bidi="ar_AE"/>
        </w:rPr>
        <w:t xml:space="preserve"> "الإيمان"</w:t>
      </w:r>
      <w:r>
        <w:rPr>
          <w:rtl/>
          <w:cs/>
          <w:lang w:val="ar_AE" w:bidi="ar_AE"/>
        </w:rPr>
        <w:t xml:space="preserve"> في قاموس الكلمات الرئيسية.</w:t>
      </w:r>
    </w:p>
    <w:p>
      <w:pPr>
        <w:bidi/>
      </w:pPr>
      <w:r>
        <w:rPr>
          <w:rtl/>
          <w:cs/>
          <w:lang w:val="ar_AE" w:bidi="ar_AE"/>
        </w:rPr>
      </w:r>
      <w:r>
        <w:rPr>
          <w:rtl/>
          <w:cs/>
          <w:lang w:val="ar_AE" w:bidi="ar_AE"/>
        </w:rPr>
        <w:t>نادى الرجل الذي شُفي يسوع قائلًا له "</w:t>
      </w:r>
      <w:r>
        <w:rPr>
          <w:b/>
          <w:rtl/>
          <w:cs/>
          <w:lang w:val="ar_AE" w:bidi="ar_AE"/>
        </w:rPr>
        <w:t>يا سيد</w:t>
      </w:r>
      <w:r>
        <w:rPr>
          <w:rtl/>
          <w:cs/>
          <w:lang w:val="ar_AE" w:bidi="ar_AE"/>
        </w:rPr>
        <w:t>"، قبل أن يعرف أن يسوع هو ابن الإنسان غير أن الأسلوب الذي استخدم به هذا اللقب، يسمح بترجمته إلى "سيدي". ولكن بعد أن أدرك أن يسوع هو ابن الإنسان دعاه قائلًا "يا سيد"، وقال له أؤمن". ثم يسجد الرجل الذي شُفي ليسوع. لقد كان يقصد في المرة الثانية أن يسوع هو سيده، وقد بيَّن ذلك بقوله إنه يؤمن وبسجوده ليسوع. احرصوا على استخدام نفس الكلمة التي استخدمتموها في المقاطع السابقة لترجمة كلمة "السيِّد". ولمزيد من المعلومات بخصوص "سيِّد" برجاء الرجوع إلى البند الخاص</w:t>
      </w:r>
      <w:r>
        <w:rPr>
          <w:rtl/>
          <w:cs/>
          <w:lang w:val="ar_AE" w:bidi="ar_AE"/>
        </w:rPr>
        <w:t xml:space="preserve"> "بالسيِّد"</w:t>
      </w:r>
      <w:r>
        <w:rPr>
          <w:rtl/>
          <w:cs/>
          <w:lang w:val="ar_AE" w:bidi="ar_AE"/>
        </w:rPr>
        <w:t xml:space="preserve"> في قاموس الكلمات الرئيسية.</w:t>
      </w:r>
    </w:p>
    <w:p>
      <w:pPr>
        <w:bidi/>
      </w:pPr>
      <w:r>
        <w:rPr>
          <w:rtl/>
          <w:cs/>
          <w:lang w:val="ar_AE" w:bidi="ar_AE"/>
        </w:rPr>
      </w:r>
      <w:r>
        <w:rPr>
          <w:rtl/>
          <w:cs/>
          <w:lang w:val="ar_AE" w:bidi="ar_AE"/>
        </w:rPr>
        <w:t>وحين سمع الرجل الذي شُفيَ أن يسوع هو ابن الإنسان،</w:t>
      </w:r>
      <w:r>
        <w:rPr>
          <w:b/>
          <w:rtl/>
          <w:cs/>
          <w:lang w:val="ar_AE" w:bidi="ar_AE"/>
        </w:rPr>
        <w:t xml:space="preserve"> سجد</w:t>
      </w:r>
      <w:r>
        <w:rPr>
          <w:rtl/>
          <w:cs/>
          <w:lang w:val="ar_AE" w:bidi="ar_AE"/>
        </w:rPr>
        <w:t xml:space="preserve"> له. إننا نسجد ونعبد عندما تغمرنا الرهبة والإنبهار بالله. كانت شخصيات العهد القديم تعتقد أن هذا السجود يمكن أن يتم في أي مكان يعلن الله فيه عن نفسه. في هذه القصة، يعلن الرب يسوع عن نفسه للرجل، فيسجد له الرجل في ذلك الموضع. في العديد من القصص التي يُستخدم فيها مصطلح السجود، فإنه يعني أكثر من مجرد أداء الطقوس؛ بل يشمل محبة الله، وخشيته والانبهار به. احرصوا على استخدام نفس الكلمة التي استخدمتموها في المقاطع السابقة لترجمة كلمة "سجود". لمزيد من المعلومات بخصوص "السجود"، برجاء الرجوع إلى البند الخاص</w:t>
      </w:r>
      <w:r>
        <w:rPr>
          <w:rtl/>
          <w:cs/>
          <w:lang w:val="ar_AE" w:bidi="ar_AE"/>
        </w:rPr>
        <w:t xml:space="preserve"> بالسجود</w:t>
      </w:r>
      <w:r>
        <w:rPr>
          <w:rtl/>
          <w:cs/>
          <w:lang w:val="ar_AE" w:bidi="ar_AE"/>
        </w:rPr>
        <w:t xml:space="preserve"> في قاموس الكلمات الرئيسية.</w:t>
      </w:r>
    </w:p>
    <w:p>
      <w:pPr>
        <w:bidi/>
      </w:pPr>
      <w:r>
        <w:rPr>
          <w:rtl/>
          <w:cs/>
          <w:lang w:val="ar_AE" w:bidi="ar_AE"/>
        </w:rPr>
      </w:r>
      <w:r>
        <w:rPr>
          <w:rtl/>
          <w:cs/>
          <w:lang w:val="ar_AE" w:bidi="ar_AE"/>
        </w:rPr>
        <w:t xml:space="preserve">قال الرب يسوع للشعب أنه قد أتى إلى العالم </w:t>
      </w:r>
      <w:r>
        <w:rPr>
          <w:b/>
          <w:rtl/>
          <w:cs/>
          <w:lang w:val="ar_AE" w:bidi="ar_AE"/>
        </w:rPr>
        <w:t>للدينونة</w:t>
      </w:r>
      <w:r>
        <w:rPr>
          <w:rtl/>
          <w:cs/>
          <w:lang w:val="ar_AE" w:bidi="ar_AE"/>
        </w:rPr>
        <w:t>. فإن القاضي هو الشخص الذي يقرر من هو المذنب بارتكاب خطأ ما ومن هو غير المذنب. والدينونة التي يشير إليها الرب يسوع هنا هي الدينونة التي تأتي بالنور أو بالبصيرة. يعلن الرب يسوع عن نفسه، وهذا بمثابة نور يسطع على شيئ ما، وهو في هذه الحالة يكشف عن خطايا البشر لأنهم لا يعرفون من هو الرب يسوع. وبالتالي، فإنهم يجلبون على أنفسهم الدينونة. يقول الرب يسوع إن الذين يرفضون أن يعتبروه المخلص المُنتظر، أي ابن الله، فإنهم يجلبون على أنفسهم الدينونة. احرصوا على استخدام نفي الكلمة التي استخدمتموها لترجمة كلمة</w:t>
      </w:r>
      <w:r>
        <w:rPr>
          <w:b/>
          <w:rtl/>
          <w:cs/>
          <w:lang w:val="ar_AE" w:bidi="ar_AE"/>
        </w:rPr>
        <w:t xml:space="preserve"> دينونة</w:t>
      </w:r>
      <w:r>
        <w:rPr>
          <w:rtl/>
          <w:cs/>
          <w:lang w:val="ar_AE" w:bidi="ar_AE"/>
        </w:rPr>
        <w:t xml:space="preserve"> في المقاطع السابقة. </w:t>
      </w:r>
    </w:p>
    <w:p>
      <w:pPr>
        <w:bidi/>
      </w:pPr>
      <w:r>
        <w:rPr>
          <w:rtl/>
          <w:cs/>
          <w:lang w:val="ar_AE" w:bidi="ar_AE"/>
        </w:rPr>
      </w:r>
      <w:r>
        <w:rPr>
          <w:rtl/>
          <w:cs/>
          <w:lang w:val="ar_AE" w:bidi="ar_AE"/>
        </w:rPr>
        <w:t xml:space="preserve">يدَّعي </w:t>
      </w:r>
      <w:r>
        <w:rPr>
          <w:b/>
          <w:rtl/>
          <w:cs/>
          <w:lang w:val="ar_AE" w:bidi="ar_AE"/>
        </w:rPr>
        <w:t>الفريسيون</w:t>
      </w:r>
      <w:r>
        <w:rPr>
          <w:rtl/>
          <w:cs/>
          <w:lang w:val="ar_AE" w:bidi="ar_AE"/>
        </w:rPr>
        <w:t xml:space="preserve"> أنهم يبصرون. حيث أنهم يدَّعون المعرفة الروحية. وقد كانوا يعرفون الشريعة. قال الرب يسوع إن لديهم ما يكفي من المعرفة الروحية التي تجعلهم متحمِّلين المسؤولية و مُدانين من قِبل الله لرفضهم الرب يسوع. لذلك فإن </w:t>
      </w:r>
      <w:r>
        <w:rPr>
          <w:b/>
          <w:rtl/>
          <w:cs/>
          <w:lang w:val="ar_AE" w:bidi="ar_AE"/>
        </w:rPr>
        <w:t>خطيتهم</w:t>
      </w:r>
      <w:r>
        <w:rPr>
          <w:rtl/>
          <w:cs/>
          <w:lang w:val="ar_AE" w:bidi="ar_AE"/>
        </w:rPr>
        <w:t xml:space="preserve"> لا تُغفر. بل هي باقية معهم. احرصوا على استخدام نفس الكلمة التي استخدمتموها لترجمة كلمة "الفريسيين" في المقاطع السابقة. وللمزيد من المعلومات بخصوص "الفريسيين" برجاء الرجوع إلى البند الخاص</w:t>
      </w:r>
      <w:r>
        <w:rPr>
          <w:rtl/>
          <w:cs/>
          <w:lang w:val="ar_AE" w:bidi="ar_AE"/>
        </w:rPr>
        <w:t xml:space="preserve"> بـ"فرِّيسي"</w:t>
      </w:r>
      <w:r>
        <w:rPr>
          <w:rtl/>
          <w:cs/>
          <w:lang w:val="ar_AE" w:bidi="ar_AE"/>
        </w:rPr>
        <w:t xml:space="preserve"> في قاموس الكلمات الرئيسية. احرصوا على استخدام نفس الكلمة التي استخدمتموها لترجمة كلمة "خطيَّة" في المقاطع السابقة. وللمزيد من المعلومات بخصوص كلمة "خطية"، برجاء الرجوع إلى البند الخاص</w:t>
      </w:r>
      <w:r>
        <w:rPr>
          <w:rtl/>
          <w:cs/>
          <w:lang w:val="ar_AE" w:bidi="ar_AE"/>
        </w:rPr>
        <w:t xml:space="preserve"> بـ"خطية" </w:t>
      </w:r>
      <w:r>
        <w:rPr>
          <w:rtl/>
          <w:cs/>
          <w:lang w:val="ar_AE" w:bidi="ar_AE"/>
        </w:rPr>
        <w:t>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10: 1–10 واحفظوه في قلوبكم.</w:t>
      </w:r>
    </w:p>
    <w:p>
      <w:pPr>
        <w:bidi/>
      </w:pPr>
      <w:r>
        <w:rPr>
          <w:rtl/>
          <w:cs/>
          <w:lang w:val="ar_AE" w:bidi="ar_AE"/>
        </w:rPr>
      </w:r>
      <w:r>
        <w:rPr>
          <w:rtl/>
          <w:cs/>
          <w:lang w:val="ar_AE" w:bidi="ar_AE"/>
        </w:rPr>
        <w:t>استمعوا إلى نسخة صوتية من يوحنا 10: 1–10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بماذا يُخبرنا هذا المقطع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١٠: ١–١٠ من الترجمة الأكثر فهمًا لكم.</w:t>
      </w:r>
    </w:p>
    <w:p>
      <w:pPr>
        <w:bidi/>
      </w:pPr>
      <w:r>
        <w:rPr>
          <w:rtl/>
          <w:cs/>
          <w:lang w:val="ar_AE" w:bidi="ar_AE"/>
        </w:rPr>
      </w:r>
      <w:r>
        <w:rPr>
          <w:rtl/>
          <w:cs/>
          <w:lang w:val="ar_AE" w:bidi="ar_AE"/>
        </w:rPr>
        <w:t>في القصة السابقة، شفى يسوع رجلًا كان أعمى منذ ولادته. أما في هذه القصة، فكان يسوع يتحدث إلى اليهود. وهنا، يُعلِن عن شيءٍ يخصّ ذاته مستخدمًا صورًا تتعلق برعاية الخراف، لكنَّه لا يشرح ما يقصده.</w:t>
      </w:r>
    </w:p>
    <w:p>
      <w:pPr>
        <w:bidi/>
      </w:pPr>
      <w:r>
        <w:rPr>
          <w:rtl/>
          <w:cs/>
          <w:lang w:val="ar_AE" w:bidi="ar_AE"/>
        </w:rPr>
      </w:r>
      <w:r>
        <w:rPr>
          <w:rtl/>
          <w:cs/>
          <w:lang w:val="ar_AE" w:bidi="ar_AE"/>
        </w:rPr>
        <w:t>في زمن يسوع، كان هناك أناس يمتلكون قطعانًا كثيرة من الخراف، وكان هؤلاء يُدعون رعاة. الراعي هو الشخص الذي يمتلك الخراف ويعتني بها، فيقودها إلى أماكن تجد فيها طعامها وماءها، ويحميها من الأخطار. وكان الرعاة يحمون خرافهم بإقامة حظيرة، تُسمّى حظيرة الخراف، وهي بمثابة بيت لهم. كانت الحظيرة عادةً في حقل مفتوح بجوار بيت الراعي، ولها جدران تحيط بها لتمنع الخراف من الابتعاد، ولتحميها من الحيوانات المفترسة أو الناس الأشرار الذين قد يهاجمونها. وغالبًا ما كانت الجدران مبنية بالحجارة أو الخشب، بحيث لا يستطيع الناس أو الحيوانات تحطيمها بسهولة. كما كانت الحظيرة تحتوي على باب أو بوابة، تدخل الخراف منها وتخرج. وكان الشخص الذي يحرس الباب يُسمّى البوّاب.</w:t>
      </w:r>
    </w:p>
    <w:p>
      <w:pPr>
        <w:bidi/>
      </w:pPr>
      <w:r>
        <w:rPr>
          <w:rtl/>
          <w:cs/>
          <w:lang w:val="ar_AE" w:bidi="ar_AE"/>
        </w:rPr>
      </w:r>
      <w:r>
        <w:rPr>
          <w:rtl/>
          <w:cs/>
          <w:lang w:val="ar_AE" w:bidi="ar_AE"/>
        </w:rPr>
        <w:t xml:space="preserve">توقَّفوا هنا عن سماع التسجيل الصوتي، وانظروا معًا إلى صورةٍ تُظهر </w:t>
      </w:r>
      <w:r>
        <w:rPr>
          <w:rtl/>
          <w:cs/>
          <w:lang w:val="ar_AE" w:bidi="ar_AE"/>
        </w:rPr>
        <w:t>راعيًا يقود خرافه إلى داخل الحظيرة</w:t>
      </w:r>
      <w:r>
        <w:rPr>
          <w:rtl/>
          <w:cs/>
          <w:lang w:val="ar_AE" w:bidi="ar_AE"/>
        </w:rPr>
        <w:t>، والبوّاب يقف عند الباب يحرسه. (توقَّفوا هنا عن سماع التسجيل الصوتي)</w:t>
      </w:r>
    </w:p>
    <w:p>
      <w:pPr>
        <w:bidi/>
      </w:pPr>
      <w:r>
        <w:rPr>
          <w:rtl/>
          <w:cs/>
          <w:lang w:val="ar_AE" w:bidi="ar_AE"/>
        </w:rPr>
      </w:r>
      <w:r>
        <w:rPr>
          <w:rtl/>
          <w:cs/>
          <w:lang w:val="ar_AE" w:bidi="ar_AE"/>
        </w:rPr>
        <w:t>في هذه القصة، يصف يسوع الفرق بين الراعي وبين اللص أو السارق. فاللص أو السارق هو الشخص الذي يتسلّل إلى ممتلكات الناس ليسرق منهم، وقد يستخدم العنف أو التهديد بالعنف. يقول يسوع إن من يتسلّق سور الحظيرة بدلًا من أن يدخل من الباب، فهو لصّ أو سارق، لأنه يتسلّل لكي لا يمنعه البوّاب. وعندما يدخل اللص أو السارق إلى الحظيرة، يسرق الخراف ويقتلها. أمّا من يدخل من الباب فهو الراعي، لأن البوّاب يعرفه فيفتح له الباب. وبعد أن يدخل الراعي إلى الحظيرة، ينادي خرافه بأسمائها، أي إن الراعي يعرف خرافه معرفة شخصية، والخراف تعرف راعيها لأنها تميّز صوته. لذلك، عندما يقود الراعي خرافه إلى خارج الحظيرة، تتبعه. إذ يسير أمامها ويقودها إلى موضعٍ تجد فيه طعامًا وماءً. وتتبع الخراف راعيها لأنها تعرف صوته، أمّا الغريب، أي الشخص الذي ليس هو الراعي، فإن دعا الخراف فلن تتبعه، بل تهرب منه لأنها لا تعرف صوته. فالخراف لا تميّز إلا صوت راعيها وحده.</w:t>
      </w:r>
    </w:p>
    <w:p>
      <w:pPr>
        <w:bidi/>
      </w:pPr>
      <w:r>
        <w:rPr>
          <w:rtl/>
          <w:cs/>
          <w:lang w:val="ar_AE" w:bidi="ar_AE"/>
        </w:rPr>
      </w:r>
      <w:r>
        <w:rPr>
          <w:rtl/>
          <w:cs/>
          <w:lang w:val="ar_AE" w:bidi="ar_AE"/>
        </w:rPr>
        <w:t>توقَّفوا هنا وناقشوا معًا هذا السؤال: كيف يعتني مربّو الحيوانات في ثقافتكم بغنمهم أو بحيواناتهم؟ (توقَّفوا هنا عن سماع التسجيل الصوتي)</w:t>
      </w:r>
    </w:p>
    <w:p>
      <w:pPr>
        <w:bidi/>
      </w:pPr>
      <w:r>
        <w:rPr>
          <w:rtl/>
          <w:cs/>
          <w:lang w:val="ar_AE" w:bidi="ar_AE"/>
        </w:rPr>
      </w:r>
      <w:r>
        <w:rPr>
          <w:rtl/>
          <w:cs/>
          <w:lang w:val="ar_AE" w:bidi="ar_AE"/>
        </w:rPr>
        <w:t>عندما وصف يسوع الفرق بين الراعي وبين اللص أو السارق، استخدم تشبيهًا أو صورةً رمزية. والصورة الرمزية هي أسلوب في الكلام غير المباشر، فعندما يريد المتحدث أن يعبّر عن فكرةٍ ما، عادةً يستخدم كلمات بسيطة ليعبّر عنها مباشرة، ولكن عندما يرى أن الكلمات البسيطة لا تفي بالغرض أو لا تُوصل فكرته بوضوح، يلجأ إلى استخدام الصور الرمزية. يستعمل المتحدث الصور الرمزية عندما يستخدم أمورًا مألوفة لدى المستمعين ليشرح بها فكرته. وبما أن الصورة الرمزية طريقة غير مباشرة في الكلام، فغالبًا لا يفهم الناس بسهولة ما يقصده المتكلم. وهذا ما حدث عندما استخدم يسوع الصورة الرمزية، إذ لم يفهم اليهود الذين سمعوه لماذا كان يصف الفرق بين الراعي وبين اللص أو السارق.</w:t>
      </w:r>
    </w:p>
    <w:p>
      <w:pPr>
        <w:bidi/>
      </w:pPr>
      <w:r>
        <w:rPr>
          <w:rtl/>
          <w:cs/>
          <w:lang w:val="ar_AE" w:bidi="ar_AE"/>
        </w:rPr>
      </w:r>
      <w:r>
        <w:rPr>
          <w:rtl/>
          <w:cs/>
          <w:lang w:val="ar_AE" w:bidi="ar_AE"/>
        </w:rPr>
        <w:t>توقَّفوا هنا عن سماع التسجيل الصوتي، وناقشوا معًا هذه العبارة: احكوا قصةً تصفون فيها الأشخاص من خلال تشبيههم بأشياء أخرى. (توقَّفوا هنا عن سماع التسجيل الصوتي)</w:t>
      </w:r>
    </w:p>
    <w:p>
      <w:pPr>
        <w:bidi/>
      </w:pPr>
      <w:r>
        <w:rPr>
          <w:rtl/>
          <w:cs/>
          <w:lang w:val="ar_AE" w:bidi="ar_AE"/>
        </w:rPr>
      </w:r>
      <w:r>
        <w:rPr>
          <w:rtl/>
          <w:cs/>
          <w:lang w:val="ar_AE" w:bidi="ar_AE"/>
        </w:rPr>
        <w:t>ثم يتحدث يسوع إليهم مرة أخرى ويقول: "إنّي أنا بابُ الخِرافِ". بهذا كان يسوع يقول إنه هو باب الخراف أو باب الحظيرة. وعندما قال هذا، كرّر التعبير «أنا هو» الذي ذكره في القصص السابقة، وعبارة "أنا هو" كانت تُذكِّر مستمعيه باسم الله في العهد القديم. ويستخدم يسوع الكلمات التي استخدمها الله الآب عندما قال لموسى أن اسمه "أنا هو". ثم يقول إن جميع الذين أتوا قبله هم لصوص وسارقون، أي أولئك الذين ادّعوا أنهم المخلّص الحقيقي، وزعموا أن الله أرسلهم ليخلّصوا الشعب، لكنهم قالوا ذلك ليُضلّوا الناس ويبعدوهم عن الله. ولهذا قال يسوع إنهم مثل اللصوص والسارقون، جاءوا ليؤذوا الخراف. أمّا يسوع فهو مثل باب الحظيرة، الذي تدخل منه الخراف فتكون آمنة. فكل من يدخل من خلال يسوع، الباب، يكون في أمان. وبالمثل، كل إنسان يدخل إلى يسوع بالإيمان والثقة به، يكون في أمان، لأن يسوع يحميه من اللصوص والسارقين. ويكون مثل خروفٍ لا يقلق حين يدخل أو يخرج من الحظيرة ليجد مرعى. فبخلاف اللص الذي يأتي فقط ليسرق الخراف ويذبحها ويهلكها، فقد جاء يسوع لينال الناس حياة أفضل. أي إن يسوع جاء ليمنح الناس حياةً وافرة. والإنسان الذي له حياة وافرة هو الذي يحيا في أمانٍ من الأخطار، ويملك ما يحتاج إليه في حياته، ولا يقلق من أن يأتي أحد ويؤذيه أو يسلبه شيئًا، لأنه يثق في يسوع الذي يحميه. وأهم ما في هذه الحياة الوافرة أنها حياة روحية سليمة، أي أن للإنسان علاقةً صحيحة مع الله، وسيعيش معه إلى الأبد.</w:t>
      </w:r>
    </w:p>
    <w:p>
      <w:pPr>
        <w:bidi/>
      </w:pPr>
      <w:r>
        <w:rPr>
          <w:rtl/>
          <w:cs/>
          <w:lang w:val="ar_AE" w:bidi="ar_AE"/>
        </w:rPr>
      </w:r>
      <w:r>
        <w:rPr>
          <w:rtl/>
          <w:cs/>
          <w:lang w:val="ar_AE" w:bidi="ar_AE"/>
        </w:rPr>
        <w:t>مرة أخرى، يستخدم يسوع هنا صورةً رمزية، إذ قال إنه باب الحظيرة، لأن مثل هذا الباب يحمي الخراف من اللصوص والسارقين. والخراف ترمُز إلى الناس الذين يريدون نوال الحياة الوافرة. والطريق إلى الدخول إلى يسوع هو الثقة به والإيمان بتعليمه، لكن يسوع لا يشرح ذلك في هذا الموضع.</w:t>
      </w:r>
    </w:p>
    <w:p>
      <w:pPr>
        <w:bidi/>
      </w:pPr>
      <w:r>
        <w:rPr>
          <w:rtl/>
          <w:cs/>
          <w:lang w:val="ar_AE" w:bidi="ar_AE"/>
        </w:rPr>
      </w:r>
      <w:r>
        <w:rPr>
          <w:rtl/>
          <w:cs/>
          <w:lang w:val="ar_AE" w:bidi="ar_AE"/>
        </w:rPr>
        <w:t>توقَّفوا هنا عن سماع التسجيل الصوتي، وناقشوا معًا هذا السؤال: ما الصورة الرمزية التي قد يستخدمها أحد في ثقافتكم ليعبّر لشخصٍ آخر أنه سيحميه؟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١٠: ١–١٠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يصف يسوع الفرق بين الراعي وبين اللص أو السارق.</w:t>
      </w:r>
    </w:p>
    <w:p>
      <w:pPr>
        <w:bidi/>
      </w:pPr>
      <w:r>
        <w:rPr>
          <w:rtl/>
          <w:cs/>
          <w:lang w:val="ar_AE" w:bidi="ar_AE"/>
        </w:rPr>
      </w:r>
      <w:r>
        <w:rPr>
          <w:b/>
          <w:rtl/>
          <w:cs/>
          <w:lang w:val="ar_AE" w:bidi="ar_AE"/>
        </w:rPr>
        <w:t>في المشهد الثاني:</w:t>
      </w:r>
      <w:r>
        <w:rPr>
          <w:rtl/>
          <w:cs/>
          <w:lang w:val="ar_AE" w:bidi="ar_AE"/>
        </w:rPr>
        <w:t xml:space="preserve"> يشرح يسوع أنه هو باب الحظيرة، وأن الذين جاؤوا قبله كانوا لصوص وسارقين.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 الباب</w:t>
      </w:r>
    </w:p>
    <w:p>
      <w:pPr>
        <w:pStyle w:val="ListBullet"/>
        <w:bidi/>
        <w:spacing w:line="240" w:lineRule="auto"/>
        <w:ind w:left="720"/>
      </w:pPr>
      <w:r>
        <w:rPr>
          <w:rtl/>
          <w:cs/>
          <w:lang w:val="ar_AE" w:bidi="ar_AE"/>
        </w:rPr>
      </w:r>
      <w:r>
        <w:rPr>
          <w:rtl/>
          <w:cs/>
          <w:lang w:val="ar_AE" w:bidi="ar_AE"/>
        </w:rPr>
        <w:t>اللصوص والسارقون</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شخص غريب</w:t>
      </w:r>
    </w:p>
    <w:p>
      <w:pPr>
        <w:pStyle w:val="ListBullet"/>
        <w:bidi/>
        <w:spacing w:line="240" w:lineRule="auto"/>
        <w:ind w:left="720"/>
      </w:pPr>
      <w:r>
        <w:rPr>
          <w:rtl/>
          <w:cs/>
          <w:lang w:val="ar_AE" w:bidi="ar_AE"/>
        </w:rPr>
      </w:r>
      <w:r>
        <w:rPr>
          <w:rtl/>
          <w:cs/>
          <w:lang w:val="ar_AE" w:bidi="ar_AE"/>
        </w:rPr>
        <w:t>قطيع الخراف</w:t>
      </w:r>
    </w:p>
    <w:p>
      <w:pPr>
        <w:pStyle w:val="ListBullet"/>
        <w:bidi/>
        <w:spacing w:line="240" w:lineRule="auto"/>
        <w:ind w:left="720"/>
      </w:pPr>
      <w:r>
        <w:rPr>
          <w:rtl/>
          <w:cs/>
          <w:lang w:val="ar_AE" w:bidi="ar_AE"/>
        </w:rPr>
      </w:r>
      <w:r>
        <w:rPr>
          <w:rtl/>
          <w:cs/>
          <w:lang w:val="ar_AE" w:bidi="ar_AE"/>
        </w:rPr>
        <w:t>اليهود أو قادة اليهود</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نحن لا نعلم كم من الوقت مرَّ بين القصة السابقة وهذه القصة. لكن في هذه القصة، يتحدث يسوع مرة أخرى مع اليهود. وتذكّروا أن كلمة «اليهود» في إنجيل يوحنا تشير غالبًا إلى القادة اليهود. يقدّم يسوع حقيقة عن نفسه مستخدمًا صورًا مأخوذة من رعاية الغنم، لكنه لا يشرح قصدَه مباشرة.</w:t>
      </w:r>
    </w:p>
    <w:p>
      <w:pPr>
        <w:bidi/>
      </w:pPr>
      <w:r>
        <w:rPr>
          <w:rtl/>
          <w:cs/>
          <w:lang w:val="ar_AE" w:bidi="ar_AE"/>
        </w:rPr>
      </w:r>
      <w:r>
        <w:rPr>
          <w:rtl/>
          <w:cs/>
          <w:lang w:val="ar_AE" w:bidi="ar_AE"/>
        </w:rPr>
        <w:t>في المشهد الأول، من المهم وجود ما يُمثِّل حظيرة الخراف، لأن كل ما يتحدث عنه يسوع في هذا المشهد يدور حولها. ثم يبدأ يسوع حديثه بتعبيرٍ يُشير إلى أن ما سيقوله مهم وصادق ويجب أن يُصغوا إليه جيدًا. بعد ذلك يصف يسوع اللص أو السارق: فاللص أو السارق لا يدخل الحظيرة من الباب، بل يتسلّق من فوقها. لكن الراعي مختلف. فهو يدخل من الباب لأن البواب يعرفه ويفتح له باب الحظيرة. وعندما ينادي الراعي خرافه بأسمائها، تعرف صوته. ثم يقود الراعي خرافه إلى خارج الحظيرة. وهناك خراف أخرى في الحظيرة، وسيقودها الراعي أيضًا إلى الخارج. ثم يقود الراعي قطيع الخراف إلى مكان يمكنهم أن يجدوا فيه طعامًا، وقطيع الخراف يتبعه من وراءه. كما قال يسوع إن الخراف التي تعرف راعيها لا تسمع لصوت غريب، ولا تتبعه. فالغريب قد يحاول أن ينادي الخراف، لكنها تهرب منه لأنها لا تعرف إلا صوت راعيها. ومن المهم أيضًا أن نُظهِر أن كلمات يسوع هنا هي كلام مجازي، أي أن يسوع كان يستخدم صورًا وأفكارًا من حياة رعاية الخراف ليُعلِن شيئًا عن نفسه. لكن اليهود الذين كانوا يسمعونه لم يفهموا ما كان يقوله، ولذلك سيُكمِل يسوع حديثه في المشهد التالي.</w:t>
      </w:r>
    </w:p>
    <w:p>
      <w:pPr>
        <w:bidi/>
      </w:pPr>
      <w:r>
        <w:rPr>
          <w:rtl/>
          <w:cs/>
          <w:lang w:val="ar_AE" w:bidi="ar_AE"/>
        </w:rPr>
      </w:r>
      <w:r>
        <w:rPr>
          <w:rtl/>
          <w:cs/>
          <w:lang w:val="ar_AE" w:bidi="ar_AE"/>
        </w:rPr>
        <w:t>في المشهد الثاني، من المهم التأكيد على الفرق بين اللص وبين يسوع. يبدأ يسوع حديثه مرة أخرى بنفس التعبير الذي يُنبِّه السامعين إلى أهمية وصدق ما سيقوله. ثم يعلِن لهم أنه باب الحظيرة. ثم يأتي اللصوص والسارقون من أجل الخراف، لكن الخراف لن تسمع لهم. ثم يأتي يسوع ويُظهِر أنه هو الباب. وأن الذين جاؤوا قبله كانوا لصوصًا وسارقين، أمّا يسوع فهو مثل باب الحظيرة، الذي يدخل منه الغنم فيكون آمنًا. وكل خروف يدخل من خلال يسوع الباب سيخلُص، وسيبقيه يسوع في مأمن من اللصوص والسارقين. ولا يقلق الخروف حين يدخل أو يخرج من الحظيرة ليجد مرعى أو مكانًا للطعام. وعند تمثيل مشهد الخروف الذي يدخل من خلال يسوع، من المهم أن يُظهَر الخروف فرِحًا ومُكتفيًا وغير خائف، لأنه يثق في يسوع الباب. فاللص لا يأتي إلا ليسرق ويقتل ويُهلِك الخراف، أما يسوع فقد جاء لكي تكون للناس حياة، أفضل.</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١٠: ١–١٠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 الباب</w:t>
      </w:r>
    </w:p>
    <w:p>
      <w:pPr>
        <w:pStyle w:val="ListBullet"/>
        <w:bidi/>
        <w:spacing w:line="240" w:lineRule="auto"/>
        <w:ind w:left="720"/>
      </w:pPr>
      <w:r>
        <w:rPr>
          <w:rtl/>
          <w:cs/>
          <w:lang w:val="ar_AE" w:bidi="ar_AE"/>
        </w:rPr>
      </w:r>
      <w:r>
        <w:rPr>
          <w:rtl/>
          <w:cs/>
          <w:lang w:val="ar_AE" w:bidi="ar_AE"/>
        </w:rPr>
        <w:t>اللصوص والسارقون</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شخص غريب</w:t>
      </w:r>
    </w:p>
    <w:p>
      <w:pPr>
        <w:pStyle w:val="ListBullet"/>
        <w:bidi/>
        <w:spacing w:line="240" w:lineRule="auto"/>
        <w:ind w:left="720"/>
      </w:pPr>
      <w:r>
        <w:rPr>
          <w:rtl/>
          <w:cs/>
          <w:lang w:val="ar_AE" w:bidi="ar_AE"/>
        </w:rPr>
      </w:r>
      <w:r>
        <w:rPr>
          <w:rtl/>
          <w:cs/>
          <w:lang w:val="ar_AE" w:bidi="ar_AE"/>
        </w:rPr>
        <w:t>قطيع الخراف</w:t>
      </w:r>
    </w:p>
    <w:p>
      <w:pPr>
        <w:pStyle w:val="ListBullet"/>
        <w:bidi/>
        <w:spacing w:line="240" w:lineRule="auto"/>
        <w:ind w:left="720"/>
      </w:pPr>
      <w:r>
        <w:rPr>
          <w:rtl/>
          <w:cs/>
          <w:lang w:val="ar_AE" w:bidi="ar_AE"/>
        </w:rPr>
      </w:r>
      <w:r>
        <w:rPr>
          <w:rtl/>
          <w:cs/>
          <w:lang w:val="ar_AE" w:bidi="ar_AE"/>
        </w:rPr>
        <w:t>اليهود أو قادة اليهود</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يصف يسوع الفرق بين الراعي وبين اللص أو السارق.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الشخص الذي يقوم بدور الراعي: "بماذا تشعر أو فيمَ تفكّر؟" قد تكون الإجابات مثل: "أنا واثق أن خرافي لا تسمع إلا صوتي." أو "خرافي تعرف صوتي، ولن تتبع أي غريب."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يوضّح يسوع أنه هو باب حظيرة الخراف، وأن الذين جاؤوا قبله لصوص وسارقون.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اللصوص والسارقين: "بماذا تشعر أو فيمَ تفكّر؟" قد تكون الإجابات مثل: "لقد جئنا لنسرق الخراف ونقتلها ونهلكها!" أو "نحن متأكدون أن الخراف ستسمع لنا!"</w:t>
      </w:r>
    </w:p>
    <w:p>
      <w:pPr>
        <w:pStyle w:val="ListBullet"/>
        <w:bidi/>
        <w:spacing w:line="240" w:lineRule="auto"/>
        <w:ind w:left="720"/>
      </w:pPr>
      <w:r>
        <w:rPr>
          <w:rtl/>
          <w:cs/>
          <w:lang w:val="ar_AE" w:bidi="ar_AE"/>
        </w:rPr>
      </w:r>
      <w:r>
        <w:rPr>
          <w:rtl/>
          <w:cs/>
          <w:lang w:val="ar_AE" w:bidi="ar_AE"/>
        </w:rPr>
        <w:t>يمكنكم أيضًا أن تسألوا الشخص الذي يقوم بدور الخراف: "بماذا تشعر أو فيمَ تفكّر؟" قد تكون الإجابات مثل: "يسوع هو الباب. لن أدخل إلا من خلاله، وبذلك سأكون في أمان." أو "يسوع سيحميني من اللصوص والسارقين، وسيعطيني حياة وافرة!"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١٠: ١–١٠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تبدأ القصة بحديث يسوع. يبدأ يسوع كلامه بتعبير يُظهر أن ما هو على وشك قوله صادق ومهم جدًا، ولذلك يجب على السامعين أن يُنصتوا بانتباه. ترجموا هذا التعبير بنفس الطريقة التي ترجمتموه بها سابقًا.</w:t>
      </w:r>
    </w:p>
    <w:p>
      <w:pPr>
        <w:bidi/>
      </w:pPr>
      <w:r>
        <w:rPr>
          <w:rtl/>
          <w:cs/>
          <w:lang w:val="ar_AE" w:bidi="ar_AE"/>
        </w:rPr>
      </w:r>
      <w:r>
        <w:rPr>
          <w:rtl/>
          <w:cs/>
          <w:lang w:val="ar_AE" w:bidi="ar_AE"/>
        </w:rPr>
        <w:t xml:space="preserve">يقول يسوع إن من يتسلّق سور الحظيرة بدلًا من أن يدخل من الباب، فهو لصّ أو سارق، </w:t>
      </w:r>
      <w:r>
        <w:rPr>
          <w:b/>
          <w:rtl/>
          <w:cs/>
          <w:lang w:val="ar_AE" w:bidi="ar_AE"/>
        </w:rPr>
        <w:t>فاللص</w:t>
      </w:r>
      <w:r>
        <w:rPr>
          <w:rtl/>
          <w:cs/>
          <w:lang w:val="ar_AE" w:bidi="ar_AE"/>
        </w:rPr>
        <w:t xml:space="preserve"> عادةً يسرق ممتلكات الناس في الخفاء حتى لا يُقبض عليه، أما </w:t>
      </w:r>
      <w:r>
        <w:rPr>
          <w:b/>
          <w:rtl/>
          <w:cs/>
          <w:lang w:val="ar_AE" w:bidi="ar_AE"/>
        </w:rPr>
        <w:t>السارق</w:t>
      </w:r>
      <w:r>
        <w:rPr>
          <w:rtl/>
          <w:cs/>
          <w:lang w:val="ar_AE" w:bidi="ar_AE"/>
        </w:rPr>
        <w:t xml:space="preserve"> فيسرق أيضًا ممتلكات الناس، لكنه يفعل ذلك علنًا، وغالبًا باستخدام العنف. كانت </w:t>
      </w:r>
      <w:r>
        <w:rPr>
          <w:b/>
          <w:rtl/>
          <w:cs/>
          <w:lang w:val="ar_AE" w:bidi="ar_AE"/>
        </w:rPr>
        <w:t>حظيرة الخراف</w:t>
      </w:r>
      <w:r>
        <w:rPr>
          <w:rtl/>
          <w:cs/>
          <w:lang w:val="ar_AE" w:bidi="ar_AE"/>
        </w:rPr>
        <w:t xml:space="preserve"> بمثابة البيت الذي تأوي إليه الخراف. كانت الحظيرة عادةً في حقل مفتوح بجوار بيت الراعي، ولها جدران تحيط بها لتمنع الغنم من الابتعاد، ولتحميها من الحيوانات المفترسة أو الناس الأشرار الذين قد يهاجمونها. وغالبًا ما كانت الجدران مبنية بالحجارة أو الخشب، بحيث لا يستطيع الناس أو الحيوانات تحطيمها بسهولة. كما كانت الحظيرة تحتوي على باب أو بوابة، تدخل الخراف منها وتخرج. فاللص أو السارق هو الشخص الذي يتسلّل إلى ممتلكات الناس ليسرق منهم، وعندما يدخل اللص أو السارق إلى الحظيرة، يسرق الخراف ويقتلها.</w:t>
      </w:r>
    </w:p>
    <w:p>
      <w:pPr>
        <w:bidi/>
      </w:pPr>
      <w:r>
        <w:rPr>
          <w:rtl/>
          <w:cs/>
          <w:lang w:val="ar_AE" w:bidi="ar_AE"/>
        </w:rPr>
      </w:r>
      <w:r>
        <w:rPr>
          <w:rtl/>
          <w:cs/>
          <w:lang w:val="ar_AE" w:bidi="ar_AE"/>
        </w:rPr>
        <w:t xml:space="preserve">توقفوا هنا وناقشوا كمجموعة الكلمة أو العبارة الأنسب التي ستستخدمونها للإشارة إلى </w:t>
      </w:r>
      <w:r>
        <w:rPr>
          <w:b/>
          <w:rtl/>
          <w:cs/>
          <w:lang w:val="ar_AE" w:bidi="ar_AE"/>
        </w:rPr>
        <w:t>الكلمات</w:t>
      </w:r>
      <w:r>
        <w:rPr>
          <w:rtl/>
          <w:cs/>
          <w:lang w:val="ar_AE" w:bidi="ar_AE"/>
        </w:rPr>
        <w:t xml:space="preserve">: </w:t>
      </w:r>
      <w:r>
        <w:rPr>
          <w:b/>
          <w:rtl/>
          <w:cs/>
          <w:lang w:val="ar_AE" w:bidi="ar_AE"/>
        </w:rPr>
        <w:t>حظيرة الخراف</w:t>
      </w:r>
      <w:r>
        <w:rPr>
          <w:rtl/>
          <w:cs/>
          <w:lang w:val="ar_AE" w:bidi="ar_AE"/>
        </w:rPr>
        <w:t xml:space="preserve">، </w:t>
      </w:r>
      <w:r>
        <w:rPr>
          <w:b/>
          <w:rtl/>
          <w:cs/>
          <w:lang w:val="ar_AE" w:bidi="ar_AE"/>
        </w:rPr>
        <w:t>واللص</w:t>
      </w:r>
      <w:r>
        <w:rPr>
          <w:rtl/>
          <w:cs/>
          <w:lang w:val="ar_AE" w:bidi="ar_AE"/>
        </w:rPr>
        <w:t>، والسارق. (توقَّفوا هنا عن سماع التسجيل الصوتي)</w:t>
      </w:r>
    </w:p>
    <w:p>
      <w:pPr>
        <w:bidi/>
      </w:pPr>
      <w:r>
        <w:rPr>
          <w:rtl/>
          <w:cs/>
          <w:lang w:val="ar_AE" w:bidi="ar_AE"/>
        </w:rPr>
      </w:r>
      <w:r>
        <w:rPr>
          <w:rtl/>
          <w:cs/>
          <w:lang w:val="ar_AE" w:bidi="ar_AE"/>
        </w:rPr>
        <w:t xml:space="preserve">من ناحية أخرى، يقول يسوع إن الشخص الذي يدخل من الباب هو الراعي. والذي يقوم حارس الباب بفتح باب الحظيرة له. </w:t>
      </w:r>
      <w:r>
        <w:rPr>
          <w:b/>
          <w:rtl/>
          <w:cs/>
          <w:lang w:val="ar_AE" w:bidi="ar_AE"/>
        </w:rPr>
        <w:t>والراعي</w:t>
      </w:r>
      <w:r>
        <w:rPr>
          <w:rtl/>
          <w:cs/>
          <w:lang w:val="ar_AE" w:bidi="ar_AE"/>
        </w:rPr>
        <w:t xml:space="preserve"> هو الشخص الذي يمتلك الغنم ويعتني بها، أما </w:t>
      </w:r>
      <w:r>
        <w:rPr>
          <w:b/>
          <w:rtl/>
          <w:cs/>
          <w:lang w:val="ar_AE" w:bidi="ar_AE"/>
        </w:rPr>
        <w:t>البَوّاب</w:t>
      </w:r>
      <w:r>
        <w:rPr>
          <w:rtl/>
          <w:cs/>
          <w:lang w:val="ar_AE" w:bidi="ar_AE"/>
        </w:rPr>
        <w:t xml:space="preserve"> فهو الشخص الذي يحرس باب الحظيرة أو الحظيرة نفسها.</w:t>
      </w:r>
    </w:p>
    <w:p>
      <w:pPr>
        <w:bidi/>
      </w:pPr>
      <w:r>
        <w:rPr>
          <w:rtl/>
          <w:cs/>
          <w:lang w:val="ar_AE" w:bidi="ar_AE"/>
        </w:rPr>
      </w:r>
      <w:r>
        <w:rPr>
          <w:rtl/>
          <w:cs/>
          <w:lang w:val="ar_AE" w:bidi="ar_AE"/>
        </w:rPr>
        <w:t xml:space="preserve">توقفوا هنا وناقشوا معًا أي كلمة أو عبارة ستستخدمونها لترجمة كلمتَي: </w:t>
      </w:r>
      <w:r>
        <w:rPr>
          <w:b/>
          <w:rtl/>
          <w:cs/>
          <w:lang w:val="ar_AE" w:bidi="ar_AE"/>
        </w:rPr>
        <w:t>الراعي</w:t>
      </w:r>
      <w:r>
        <w:rPr>
          <w:rtl/>
          <w:cs/>
          <w:lang w:val="ar_AE" w:bidi="ar_AE"/>
        </w:rPr>
        <w:t xml:space="preserve"> </w:t>
      </w:r>
      <w:r>
        <w:rPr>
          <w:b/>
          <w:rtl/>
          <w:cs/>
          <w:lang w:val="ar_AE" w:bidi="ar_AE"/>
        </w:rPr>
        <w:t>والبواب</w:t>
      </w:r>
      <w:r>
        <w:rPr>
          <w:rtl/>
          <w:cs/>
          <w:lang w:val="ar_AE" w:bidi="ar_AE"/>
        </w:rPr>
        <w:t>. (توقَّفوا هنا عن سماع التسجيل الصوتي)</w:t>
      </w:r>
    </w:p>
    <w:p>
      <w:pPr>
        <w:bidi/>
      </w:pPr>
      <w:r>
        <w:rPr>
          <w:rtl/>
          <w:cs/>
          <w:lang w:val="ar_AE" w:bidi="ar_AE"/>
        </w:rPr>
      </w:r>
      <w:r>
        <w:rPr>
          <w:rtl/>
          <w:cs/>
          <w:lang w:val="ar_AE" w:bidi="ar_AE"/>
        </w:rPr>
        <w:t>ثم يواصل يسوع كلامه ويقول إن الخراف لا تتبع إلا الراعي لأنها تتعرف فقط على صوته.</w:t>
      </w:r>
    </w:p>
    <w:p>
      <w:pPr>
        <w:bidi/>
      </w:pPr>
      <w:r>
        <w:rPr>
          <w:rtl/>
          <w:cs/>
          <w:lang w:val="ar_AE" w:bidi="ar_AE"/>
        </w:rPr>
      </w:r>
      <w:r>
        <w:rPr>
          <w:rtl/>
          <w:cs/>
          <w:lang w:val="ar_AE" w:bidi="ar_AE"/>
        </w:rPr>
        <w:t xml:space="preserve">كان يسوع يتحدث هنا باستخدام </w:t>
      </w:r>
      <w:r>
        <w:rPr>
          <w:b/>
          <w:rtl/>
          <w:cs/>
          <w:lang w:val="ar_AE" w:bidi="ar_AE"/>
        </w:rPr>
        <w:t>أسلوب مجازي</w:t>
      </w:r>
      <w:r>
        <w:rPr>
          <w:rtl/>
          <w:cs/>
          <w:lang w:val="ar_AE" w:bidi="ar_AE"/>
        </w:rPr>
        <w:t>، ولم يفهمه اليهود الذين كانوا يستمعون إليه. يستعمل المتحدث الصور الرمزية عندما يستخدم أمورًا مألوفة لدى المستمعين ليشرح بها فكرته. وبما أن الصورة الرمزية طريقة غير مباشرة في الكلام، فغالبًا لا يفهم الناس بسهولة ما يقصده المتكلم.</w:t>
      </w:r>
    </w:p>
    <w:p>
      <w:pPr>
        <w:bidi/>
      </w:pPr>
      <w:r>
        <w:rPr>
          <w:rtl/>
          <w:cs/>
          <w:lang w:val="ar_AE" w:bidi="ar_AE"/>
        </w:rPr>
      </w:r>
      <w:r>
        <w:rPr>
          <w:rtl/>
          <w:cs/>
          <w:lang w:val="ar_AE" w:bidi="ar_AE"/>
        </w:rPr>
        <w:t xml:space="preserve">توقفوا هنا وناقشوا كمجموعة الكلمة أو العبارة التي ستستخدموها لترجمة مصطلح: </w:t>
      </w:r>
      <w:r>
        <w:rPr>
          <w:b/>
          <w:rtl/>
          <w:cs/>
          <w:lang w:val="ar_AE" w:bidi="ar_AE"/>
        </w:rPr>
        <w:t>أسلوب مجازي</w:t>
      </w:r>
      <w:r>
        <w:rPr>
          <w:rtl/>
          <w:cs/>
          <w:lang w:val="ar_AE" w:bidi="ar_AE"/>
        </w:rPr>
        <w:t>. (توقَّفوا هنا عن سماع التسجيل الصوتي)</w:t>
      </w:r>
    </w:p>
    <w:p>
      <w:pPr>
        <w:bidi/>
      </w:pPr>
      <w:r>
        <w:rPr>
          <w:rtl/>
          <w:cs/>
          <w:lang w:val="ar_AE" w:bidi="ar_AE"/>
        </w:rPr>
      </w:r>
      <w:r>
        <w:rPr>
          <w:rtl/>
          <w:cs/>
          <w:lang w:val="ar_AE" w:bidi="ar_AE"/>
        </w:rPr>
        <w:t>ثم يتكلم يسوع مرة أخرى. يبدأ يسوع كلامه بتعبير يُظهر أن ما هو على وشك قوله صادق ومهم جدًا، ولذلك يجب على السامعين أن يُنصتوا بانتباه. ترجموا هذا التعبير بنفس الطريقة التي ترجمتموه بها سابقًا.</w:t>
      </w:r>
    </w:p>
    <w:p>
      <w:pPr>
        <w:bidi/>
      </w:pPr>
      <w:r>
        <w:rPr>
          <w:rtl/>
          <w:cs/>
          <w:lang w:val="ar_AE" w:bidi="ar_AE"/>
        </w:rPr>
      </w:r>
      <w:r>
        <w:rPr>
          <w:rtl/>
          <w:cs/>
          <w:lang w:val="ar_AE" w:bidi="ar_AE"/>
        </w:rPr>
        <w:t>ثم يقول يسوع: "أنا هو البابُ". أي أنه هو باب حظيرة الخراف. وكلمتا "</w:t>
      </w:r>
      <w:r>
        <w:rPr>
          <w:b/>
          <w:rtl/>
          <w:cs/>
          <w:lang w:val="ar_AE" w:bidi="ar_AE"/>
        </w:rPr>
        <w:t>أنا هو</w:t>
      </w:r>
      <w:r>
        <w:rPr>
          <w:rtl/>
          <w:cs/>
          <w:lang w:val="ar_AE" w:bidi="ar_AE"/>
        </w:rPr>
        <w:t xml:space="preserve">" مهمتان جدًا، وهذتان الكلمتان تُذكّران المستمعين اليهود باسم الله في العهد القديم. فقد أخبر الله موسى أن اسمه هو "أنا هو". وعندما يقول يسوع: "أنا هو"، فإنه يقول أنه هو الله. انظروا قاموس الكلمات الرئيسية للمزيد من المعلومات عن </w:t>
      </w:r>
      <w:r>
        <w:rPr>
          <w:rtl/>
          <w:cs/>
          <w:lang w:val="ar_AE" w:bidi="ar_AE"/>
        </w:rPr>
        <w:t>أنا هو</w:t>
      </w:r>
      <w:r>
        <w:rPr>
          <w:rtl/>
          <w:cs/>
          <w:lang w:val="ar_AE" w:bidi="ar_AE"/>
        </w:rPr>
        <w:t xml:space="preserve">. إن </w:t>
      </w:r>
      <w:r>
        <w:rPr>
          <w:b/>
          <w:rtl/>
          <w:cs/>
          <w:lang w:val="ar_AE" w:bidi="ar_AE"/>
        </w:rPr>
        <w:t>باب</w:t>
      </w:r>
      <w:r>
        <w:rPr>
          <w:rtl/>
          <w:cs/>
          <w:lang w:val="ar_AE" w:bidi="ar_AE"/>
        </w:rPr>
        <w:t xml:space="preserve"> حظيرة الخراف هو ما يحفظ الخراف في أمان عندما تعود من المرعى. </w:t>
      </w:r>
      <w:r>
        <w:rPr>
          <w:b/>
          <w:rtl/>
          <w:cs/>
          <w:lang w:val="ar_AE" w:bidi="ar_AE"/>
        </w:rPr>
        <w:t>والمرعى</w:t>
      </w:r>
      <w:r>
        <w:rPr>
          <w:rtl/>
          <w:cs/>
          <w:lang w:val="ar_AE" w:bidi="ar_AE"/>
        </w:rPr>
        <w:t xml:space="preserve"> هو حقل مليء بالعشب ترعى فيه الخراف وتأكل. وكما يحفظ باب الحظيرة الخراف من الخطر، فكذلك يسوع </w:t>
      </w:r>
      <w:r>
        <w:rPr>
          <w:b/>
          <w:rtl/>
          <w:cs/>
          <w:lang w:val="ar_AE" w:bidi="ar_AE"/>
        </w:rPr>
        <w:t>يخلّص</w:t>
      </w:r>
      <w:r>
        <w:rPr>
          <w:rtl/>
          <w:cs/>
          <w:lang w:val="ar_AE" w:bidi="ar_AE"/>
        </w:rPr>
        <w:t xml:space="preserve"> كل من يأتي إليه. وعندما يخلّص يسوع شخصًا، فهو يمنحه </w:t>
      </w:r>
      <w:r>
        <w:rPr>
          <w:b/>
          <w:rtl/>
          <w:cs/>
          <w:lang w:val="ar_AE" w:bidi="ar_AE"/>
        </w:rPr>
        <w:t>حياة أفضل</w:t>
      </w:r>
      <w:r>
        <w:rPr>
          <w:rtl/>
          <w:cs/>
          <w:lang w:val="ar_AE" w:bidi="ar_AE"/>
        </w:rPr>
        <w:t xml:space="preserve">. أي إن يسوع جاء ليمنح الناس حياةً وافرة. والإنسان الذي له حياة وافرة هو الذي يحيا في أمانٍ من الأخطار، ويملك ما يحتاج إليه في حياته، وحين يخلّص يسوع إنسانًا، فإنه يحميه من اللصوص والسارقين، ومن الناس الأشرار الذين يسعون إلى إبعاده عن الله. والشخص الذي يخلصه يسوع لا يقلق من أن يأتي أحد ويؤذيه أو يسلبه كل شيء لأنه يثق في يسوع الذي يحميه. ترجموا كلمة "يخلّص" بنفس الطريقة التي ترجمتموها بها سابقًا. للمزيد من المعلومات حول </w:t>
      </w:r>
      <w:r>
        <w:rPr>
          <w:rtl/>
          <w:cs/>
          <w:lang w:val="ar_AE" w:bidi="ar_AE"/>
        </w:rPr>
        <w:t>الخلاص</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توقفوا هنا وناقشوا وسْط المجموعة الكلمة أو العبارة الأنسب لترجمة كلمتَي: </w:t>
      </w:r>
      <w:r>
        <w:rPr>
          <w:b/>
          <w:rtl/>
          <w:cs/>
          <w:lang w:val="ar_AE" w:bidi="ar_AE"/>
        </w:rPr>
        <w:t>المرعى</w:t>
      </w:r>
      <w:r>
        <w:rPr>
          <w:rtl/>
          <w:cs/>
          <w:lang w:val="ar_AE" w:bidi="ar_AE"/>
        </w:rPr>
        <w:t xml:space="preserve">، </w:t>
      </w:r>
      <w:r>
        <w:rPr>
          <w:b/>
          <w:rtl/>
          <w:cs/>
          <w:lang w:val="ar_AE" w:bidi="ar_AE"/>
        </w:rPr>
        <w:t>والأفضل</w:t>
      </w:r>
      <w:r>
        <w:rPr>
          <w:rtl/>
          <w:cs/>
          <w:lang w:val="ar_AE" w:bidi="ar_AE"/>
        </w:rPr>
        <w:t>.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10:11–21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10: 11–21 واحفظوه في قلوبكم.</w:t>
      </w:r>
    </w:p>
    <w:p>
      <w:pPr>
        <w:bidi/>
      </w:pPr>
      <w:r>
        <w:rPr>
          <w:rtl/>
          <w:cs/>
          <w:lang w:val="ar_AE" w:bidi="ar_AE"/>
        </w:rPr>
      </w:r>
      <w:r>
        <w:rPr>
          <w:rtl/>
          <w:cs/>
          <w:lang w:val="ar_AE" w:bidi="ar_AE"/>
        </w:rPr>
        <w:t>استمعوا إلى نسخة صوتية من يوحنا 10: 11–21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١٠: ١١–٢١ من الترجمة الأكثر فهمًا لكم.</w:t>
      </w:r>
    </w:p>
    <w:p>
      <w:pPr>
        <w:bidi/>
      </w:pPr>
      <w:r>
        <w:rPr>
          <w:rtl/>
          <w:cs/>
          <w:lang w:val="ar_AE" w:bidi="ar_AE"/>
        </w:rPr>
      </w:r>
      <w:r>
        <w:rPr>
          <w:rtl/>
          <w:cs/>
          <w:lang w:val="ar_AE" w:bidi="ar_AE"/>
        </w:rPr>
        <w:t>في القصة السابقة، قال يسوع إنه هو باب حظيرة الخراف. وكما أن باب الحظيرة يحفظ الخراف في أمان، فكذلك يسوع يخلِّص الذين يدخلون من خلاله. وفي هذا المقطع، يواصل يسوع كشف شيء عن نفسه باستخدام أفكار مرتبطة برعاية الخراف.</w:t>
      </w:r>
    </w:p>
    <w:p>
      <w:pPr>
        <w:bidi/>
      </w:pPr>
      <w:r>
        <w:rPr>
          <w:rtl/>
          <w:cs/>
          <w:lang w:val="ar_AE" w:bidi="ar_AE"/>
        </w:rPr>
      </w:r>
      <w:r>
        <w:rPr>
          <w:rtl/>
          <w:cs/>
          <w:lang w:val="ar_AE" w:bidi="ar_AE"/>
        </w:rPr>
        <w:t>يقول يسوع: "أنا هو الرّاعي الصّالِحُ". وعندما قال يسوع هذا، كان يكرر عبارة "أنا هو" التي ذكرها لأول مرة في القصة السابقة. وعبارة "أنا هو" كانت تُذكِّر مستمعيه باسم الله في العهد القديم. ويستخدم يسوع الكلمات التي استخدمها الله الآب عندما قال لموسى أن اسمه "أنا هو". وترمز الخراف إلى الناس الذين يؤمنون بيسوع، لكن يسوع لم يشرح هذا في حينه. والراعي هو الشخص الذي يملك الخراف ويعتني بها. ويشبّه يسوع نفسه بالراعي الصالح الذي يبذل نفسه عن الخراف. فعندما يأتي ذئب ليهاجم الخراف، لا يهرب الراعي الصالح، بل يضع نفسه فداءً عن خرافه. أي أنه إن جاء الذئب ليهاجم الخراف، فإن الراعي الصالح يحمي خرافه حتى لو مات أثناء ذلك. والذئب هو حيوان بري مفترس يصطاد الحيوانات الأخرى.</w:t>
      </w:r>
    </w:p>
    <w:p>
      <w:pPr>
        <w:bidi/>
      </w:pPr>
      <w:r>
        <w:rPr>
          <w:rtl/>
          <w:cs/>
          <w:lang w:val="ar_AE" w:bidi="ar_AE"/>
        </w:rPr>
      </w:r>
      <w:r>
        <w:rPr>
          <w:rtl/>
          <w:cs/>
          <w:lang w:val="ar_AE" w:bidi="ar_AE"/>
        </w:rPr>
        <w:t>إن الراعي الصالح يختلف عن الأجير. والأجير هو شخص يعتني بالخراف التي يملكها الراعي، ويأخذ أجرته مقابل القيام بذلك عندما يكون الراعي بعيدًا. كلاهما يعتني بالخراف، لكن عندما يظهر الخطر، مثلما يأتي الذئب ليقتل الخراف، فإن الأجير يهرب ويترك الخراف. عندئذٍ يهاجم الذئب الخراف ويشتتها. ويهرب الأجير لأنه لا يهتم بالخراف.</w:t>
      </w:r>
    </w:p>
    <w:p>
      <w:pPr>
        <w:bidi/>
      </w:pPr>
      <w:r>
        <w:rPr>
          <w:rtl/>
          <w:cs/>
          <w:lang w:val="ar_AE" w:bidi="ar_AE"/>
        </w:rPr>
      </w:r>
      <w:r>
        <w:rPr>
          <w:rtl/>
          <w:cs/>
          <w:lang w:val="ar_AE" w:bidi="ar_AE"/>
        </w:rPr>
        <w:t xml:space="preserve">توقَّفوا هنا وانظروا معًا إلى صورة </w:t>
      </w:r>
      <w:r>
        <w:rPr>
          <w:rtl/>
          <w:cs/>
          <w:lang w:val="ar_AE" w:bidi="ar_AE"/>
        </w:rPr>
        <w:t>ذئب</w:t>
      </w:r>
      <w:r>
        <w:rPr>
          <w:rtl/>
          <w:cs/>
          <w:lang w:val="ar_AE" w:bidi="ar_AE"/>
        </w:rPr>
        <w:t xml:space="preserve"> و</w:t>
      </w:r>
      <w:r>
        <w:rPr>
          <w:rtl/>
          <w:cs/>
          <w:lang w:val="ar_AE" w:bidi="ar_AE"/>
        </w:rPr>
        <w:t>خراف</w:t>
      </w:r>
      <w:r>
        <w:rPr>
          <w:rtl/>
          <w:cs/>
          <w:lang w:val="ar_AE" w:bidi="ar_AE"/>
        </w:rPr>
        <w:t xml:space="preserve"> </w:t>
      </w:r>
      <w:r>
        <w:rPr>
          <w:rtl/>
          <w:cs/>
          <w:lang w:val="ar_AE" w:bidi="ar_AE"/>
        </w:rPr>
        <w:t>وراعٍ</w:t>
      </w:r>
      <w:r>
        <w:rPr>
          <w:rtl/>
          <w:cs/>
          <w:lang w:val="ar_AE" w:bidi="ar_AE"/>
        </w:rPr>
        <w:t>. (توقَّفوا هنا عن سماع التسجيل الصوتي)</w:t>
      </w:r>
    </w:p>
    <w:p>
      <w:pPr>
        <w:bidi/>
      </w:pPr>
      <w:r>
        <w:rPr>
          <w:rtl/>
          <w:cs/>
          <w:lang w:val="ar_AE" w:bidi="ar_AE"/>
        </w:rPr>
      </w:r>
      <w:r>
        <w:rPr>
          <w:rtl/>
          <w:cs/>
          <w:lang w:val="ar_AE" w:bidi="ar_AE"/>
        </w:rPr>
        <w:t>يمكنكم أيضًا مناقشة هذا السؤال كمجموعة: ما الحيوانات المفترسة في ثقافتكم التي تهاجم وتأكل الحيوانات الأخرى؟ ويمكنكم مناقشة هذا السؤال أيضًا: كيف يصف الناس في ثقافتكم شخصًا يُضحي بحياته لينقذ أو يحمي شخصًا آخر؟ (توقَّفوا هنا عن سماع التسجيل الصوتي)</w:t>
      </w:r>
    </w:p>
    <w:p>
      <w:pPr>
        <w:bidi/>
      </w:pPr>
      <w:r>
        <w:rPr>
          <w:rtl/>
          <w:cs/>
          <w:lang w:val="ar_AE" w:bidi="ar_AE"/>
        </w:rPr>
      </w:r>
      <w:r>
        <w:rPr>
          <w:rtl/>
          <w:cs/>
          <w:lang w:val="ar_AE" w:bidi="ar_AE"/>
        </w:rPr>
        <w:t>يشبَّه يسوع نفسه بالراعي الصالح. فهو يعرف خرافه، وخرافه تعرفه أيضًا. وهنا يشير يسوع إلى الناس الذين يؤمنون به. في القصة السابقة، شرح يسوع الفرق بين الراعي واللص أو السارق. وعلى عكس اللص أو السارق، فإن الراعي يعرف أسماء خرافه. ويناديها بأسمائها، والخراف تستجيب لصوته وحده. فهي لا تعرف سوى صوت راعيها. فيقول يسوع إنه مثل الراعي الذي يعرف كل خرافه، وخرافه تعرفه أيضًا. وهذا يشبه العلاقة بين يسوع والآب. فيسوع يعرف الآب، والآب يعرف يسوع أيضًا. أي أن بينهما علاقة حميمة مليئة بالمحبة. وبالطريقة نفسها، يعرف يسوع خرافه، وخرافه تعرفه، ويُظهر كلٌّ منهما محبته للآخر. كما يقول يسوع أيضًا إنه يبذل نفسه عن خرافه، أي أنه كان مستعدًا أن يموت من أجل الذين يؤمنون به. لكن يسوع لم يشرح هذا بالتفصيل.</w:t>
      </w:r>
    </w:p>
    <w:p>
      <w:pPr>
        <w:bidi/>
      </w:pPr>
      <w:r>
        <w:rPr>
          <w:rtl/>
          <w:cs/>
          <w:lang w:val="ar_AE" w:bidi="ar_AE"/>
        </w:rPr>
      </w:r>
      <w:r>
        <w:rPr>
          <w:rtl/>
          <w:cs/>
          <w:lang w:val="ar_AE" w:bidi="ar_AE"/>
        </w:rPr>
        <w:t>وقال يسوع إن هناك خرافًا أخرى ليست من هذه الحظيرة. كانت حظيرة الخراف بمثابة البيت الذي تأوي إليه الخراف. كانت الحظيرة عادةً في حقل مفتوح بجوار بيت الراعي، ولها جدران تحيط بها لتمنع الغنم من الابتعاد، ولتحميها من الحيوانات المفترسة أو الناس الأشرار الذين قد يهاجمونها. وهذه الخراف الأخرى هي الناس الذين لم يسمعوا بعد عن يسوع، لكنهم مستعدون أن يسمعوا ويؤمنوا به. ومع ذلك، لم يشرح يسوع هذا أيضًا. لكنه قال إنه يجب أن يأتي بتلك الخراف الأخرى أيضًا. وعندما يأتي، ستسمع صوته وتتبعه. ويريد يسوع أن يكون هناك قطيع واحد فقط من الخراف. والقطيع هو مجموعة من الخراف. وهذا يعني أن يسوع يريد أن يكون جميع المؤمنين متحدين معًا، تحت راعٍ واحد هو يسوع نفسه.</w:t>
      </w:r>
    </w:p>
    <w:p>
      <w:pPr>
        <w:bidi/>
      </w:pPr>
      <w:r>
        <w:rPr>
          <w:rtl/>
          <w:cs/>
          <w:lang w:val="ar_AE" w:bidi="ar_AE"/>
        </w:rPr>
      </w:r>
      <w:r>
        <w:rPr>
          <w:rtl/>
          <w:cs/>
          <w:lang w:val="ar_AE" w:bidi="ar_AE"/>
        </w:rPr>
        <w:t xml:space="preserve">توقَّفوا هنا وانظروا معًا إلى صورة </w:t>
      </w:r>
      <w:r>
        <w:rPr>
          <w:rtl/>
          <w:cs/>
          <w:lang w:val="ar_AE" w:bidi="ar_AE"/>
        </w:rPr>
        <w:t>حظيرة خراف</w:t>
      </w:r>
      <w:r>
        <w:rPr>
          <w:rtl/>
          <w:cs/>
          <w:lang w:val="ar_AE" w:bidi="ar_AE"/>
        </w:rPr>
        <w:t xml:space="preserve"> فيها قطيع من الخراف، ومعها الراعي. (توقَّفوا هنا عن سماع التسجيل الصوتي)</w:t>
      </w:r>
    </w:p>
    <w:p>
      <w:pPr>
        <w:bidi/>
      </w:pPr>
      <w:r>
        <w:rPr>
          <w:rtl/>
          <w:cs/>
          <w:lang w:val="ar_AE" w:bidi="ar_AE"/>
        </w:rPr>
      </w:r>
      <w:r>
        <w:rPr>
          <w:rtl/>
          <w:cs/>
          <w:lang w:val="ar_AE" w:bidi="ar_AE"/>
        </w:rPr>
        <w:t>وقال يسوع أيضًا إن الآب يحبه. والمقصود بالآب هو الله الآب. في إنجيل يوحنا، يسوع يدعو الله "الآب". يحب الآب يسوع لأنه يبذل نفسه ليأخذها مرة أخرى. وهذا يعني أنه لا أحد يستطيع أن يقتل يسوع حقًا، بل يسوع نفسه يختار متى وكيف يموت. وكالراعي الصالح، قرر يسوع أن يموت ليحمي ويخلّص خرافه. وليس هذا فقط، بل إن يسوع له السلطان أن يضع حياته كما يشاء، وله السلطان أيضًا أن يستعيد حياته من الموت. أي أن يسوع يملك القدرة والسلطان أن يقوم من الموت. وقال يسوع إن الآب أعطاه هذا السلطان، أن يبذل حياته وأن يأخذها أيضًا. فالآب أوصاه بذلك، ويسوع يطيع وصية الآب، ولهذا يحبه الآب.</w:t>
      </w:r>
    </w:p>
    <w:p>
      <w:pPr>
        <w:bidi/>
      </w:pPr>
      <w:r>
        <w:rPr>
          <w:rtl/>
          <w:cs/>
          <w:lang w:val="ar_AE" w:bidi="ar_AE"/>
        </w:rPr>
      </w:r>
      <w:r>
        <w:rPr>
          <w:rtl/>
          <w:cs/>
          <w:lang w:val="ar_AE" w:bidi="ar_AE"/>
        </w:rPr>
        <w:t>أما اليهود الذين كانوا يسمعون يسوع، فقد اختلفوا فيما بينهم، وكانت لهم آراء متناقضة في كل ما قاله. وقد يشير لفظ "اليهود" هنا إلى قادة اليهود. كثيرون منهم قالوا إن بِيَسوع شيطان، أي أن روحًا شريرة هي التي تجعله يتكلم بهذه الطريقة. وقال آخرون إن يسوع مجنون، أي أنه لا يتصرف بعقلانية. فقد قال كثيرون إنه لا ينبغي أن يستمعوا إليه. لكن آخرين قالوا إنه من المستحيل أن يكون بيسوع شيطان، لأن من المستحيل أن يقدر شخص به شيطان أن يفتح عيني أعمى أو يشفيه ليبصر. وكانوا يشيرون هنا إلى الوقت الذي شفى فيه يسوع رجلاً أعمى.</w:t>
      </w:r>
    </w:p>
    <w:p>
      <w:pPr>
        <w:bidi/>
      </w:pPr>
      <w:r>
        <w:rPr>
          <w:rtl/>
          <w:cs/>
          <w:lang w:val="ar_AE" w:bidi="ar_AE"/>
        </w:rPr>
      </w:r>
      <w:r>
        <w:rPr>
          <w:rtl/>
          <w:cs/>
          <w:lang w:val="ar_AE" w:bidi="ar_AE"/>
        </w:rPr>
        <w:t>توقّفوا هنا وناقشوا هذا السؤال كمجموعة: كيف يجادل الناس في ثقافتكم ضد بعضهم البعض عندما يختلفون مع بعضهم البعض؟ ويمكنكم أيضًا مناقشة هذا السؤال: كيف يصف الناس في ثقافتكم شخصًا يتصرف بطريقة غير عادية أو غير طبيعية؟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١٠: ١١–٢١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في المشهد الأول:</w:t>
      </w:r>
      <w:r>
        <w:rPr>
          <w:rtl/>
          <w:cs/>
          <w:lang w:val="ar_AE" w:bidi="ar_AE"/>
        </w:rPr>
        <w:t xml:space="preserve"> يصف يسوع الفرق بين الراعي الصالح والأجير. ويقول يسوع إنه هو الراعي الصالح.</w:t>
      </w:r>
    </w:p>
    <w:p>
      <w:pPr>
        <w:bidi/>
      </w:pPr>
      <w:r>
        <w:rPr>
          <w:rtl/>
          <w:cs/>
          <w:lang w:val="ar_AE" w:bidi="ar_AE"/>
        </w:rPr>
      </w:r>
      <w:r>
        <w:rPr>
          <w:b/>
          <w:rtl/>
          <w:cs/>
          <w:lang w:val="ar_AE" w:bidi="ar_AE"/>
        </w:rPr>
        <w:t>في المشهد الثاني:</w:t>
      </w:r>
      <w:r>
        <w:rPr>
          <w:rtl/>
          <w:cs/>
          <w:lang w:val="ar_AE" w:bidi="ar_AE"/>
        </w:rPr>
        <w:t xml:space="preserve"> يقول يسوع إنه مثل الراعي الصالح، يعرف خرافه، وخرافه تعرفه أيضًا.</w:t>
      </w:r>
    </w:p>
    <w:p>
      <w:pPr>
        <w:bidi/>
      </w:pPr>
      <w:r>
        <w:rPr>
          <w:rtl/>
          <w:cs/>
          <w:lang w:val="ar_AE" w:bidi="ar_AE"/>
        </w:rPr>
      </w:r>
      <w:r>
        <w:rPr>
          <w:b/>
          <w:rtl/>
          <w:cs/>
          <w:lang w:val="ar_AE" w:bidi="ar_AE"/>
        </w:rPr>
        <w:t>في المشهد الثالث:</w:t>
      </w:r>
      <w:r>
        <w:rPr>
          <w:rtl/>
          <w:cs/>
          <w:lang w:val="ar_AE" w:bidi="ar_AE"/>
        </w:rPr>
        <w:t xml:space="preserve"> يتحدث يسوع عن جمع الخراف الأخرى التي هي خارج الحظيرة.</w:t>
      </w:r>
    </w:p>
    <w:p>
      <w:pPr>
        <w:bidi/>
      </w:pPr>
      <w:r>
        <w:rPr>
          <w:rtl/>
          <w:cs/>
          <w:lang w:val="ar_AE" w:bidi="ar_AE"/>
        </w:rPr>
      </w:r>
      <w:r>
        <w:rPr>
          <w:b/>
          <w:rtl/>
          <w:cs/>
          <w:lang w:val="ar_AE" w:bidi="ar_AE"/>
        </w:rPr>
        <w:t>في المشهد الرابع:</w:t>
      </w:r>
      <w:r>
        <w:rPr>
          <w:rtl/>
          <w:cs/>
          <w:lang w:val="ar_AE" w:bidi="ar_AE"/>
        </w:rPr>
        <w:t xml:space="preserve"> يتحدث يسوع عن سلطانه أن يضع نفسه ويأخذها أيضًا كما أوصاه الآب.</w:t>
      </w:r>
    </w:p>
    <w:p>
      <w:pPr>
        <w:bidi/>
      </w:pPr>
      <w:r>
        <w:rPr>
          <w:rtl/>
          <w:cs/>
          <w:lang w:val="ar_AE" w:bidi="ar_AE"/>
        </w:rPr>
      </w:r>
      <w:r>
        <w:rPr>
          <w:b/>
          <w:rtl/>
          <w:cs/>
          <w:lang w:val="ar_AE" w:bidi="ar_AE"/>
        </w:rPr>
        <w:t>في المشهد الخامس:</w:t>
      </w:r>
      <w:r>
        <w:rPr>
          <w:rtl/>
          <w:cs/>
          <w:lang w:val="ar_AE" w:bidi="ar_AE"/>
        </w:rPr>
        <w:t xml:space="preserve"> يجادل اليهود بعضهم بعضًا حول ما قاله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 الراعي</w:t>
      </w:r>
    </w:p>
    <w:p>
      <w:pPr>
        <w:pStyle w:val="ListBullet"/>
        <w:bidi/>
        <w:spacing w:line="240" w:lineRule="auto"/>
        <w:ind w:left="720"/>
      </w:pPr>
      <w:r>
        <w:rPr>
          <w:rtl/>
          <w:cs/>
          <w:lang w:val="ar_AE" w:bidi="ar_AE"/>
        </w:rPr>
      </w:r>
      <w:r>
        <w:rPr>
          <w:rtl/>
          <w:cs/>
          <w:lang w:val="ar_AE" w:bidi="ar_AE"/>
        </w:rPr>
        <w:t>الأجير</w:t>
      </w:r>
    </w:p>
    <w:p>
      <w:pPr>
        <w:pStyle w:val="ListBullet"/>
        <w:bidi/>
        <w:spacing w:line="240" w:lineRule="auto"/>
        <w:ind w:left="720"/>
      </w:pPr>
      <w:r>
        <w:rPr>
          <w:rtl/>
          <w:cs/>
          <w:lang w:val="ar_AE" w:bidi="ar_AE"/>
        </w:rPr>
      </w:r>
      <w:r>
        <w:rPr>
          <w:rtl/>
          <w:cs/>
          <w:lang w:val="ar_AE" w:bidi="ar_AE"/>
        </w:rPr>
        <w:t>قطيع الخراف</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اليهود أو قادة اليهود</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وتأكدوا من أن القصة تستمر من القصة السابقة. كما في القصة السابقة، يتحدث يسوع مع اليهود. وتذكّروا أن كلمة «اليهود» في إنجيل يوحنا تشير غالبًا إلى القادة اليهود. يستمر يسوع في كشف شيءٍ عن نفسه مستخدمًا صورًا مأخوذة من رعاية الخراف. لذلك من المهم أن يكون هناك ما يُمثِّل الحظيرة في القصة.</w:t>
      </w:r>
    </w:p>
    <w:p>
      <w:pPr>
        <w:bidi/>
      </w:pPr>
      <w:r>
        <w:rPr>
          <w:rtl/>
          <w:cs/>
          <w:lang w:val="ar_AE" w:bidi="ar_AE"/>
        </w:rPr>
      </w:r>
      <w:r>
        <w:rPr>
          <w:rtl/>
          <w:cs/>
          <w:lang w:val="ar_AE" w:bidi="ar_AE"/>
        </w:rPr>
        <w:t xml:space="preserve">في المشهد الأول، يقول يسوع: "أنا هو الرّاعي الصّالِحُ". وعندما يقول هذا، يعني أنه مثل الراعي الصالح الذي هو مستعد أن يموت ليحمي خرافه من أي خطر. ثم يقارن نفسه بالأجير الذي يهرب عند مجيء الذئب. وعندما يهرب الممثل الذي يؤدي دور الأجير، من المهم إظهار أنه ليس فقط خائفًا، بل أيضًا لا يهتم بالخراف. ثم يهجم الذئب ويخطف خروفًا من القطيع، وتهرب بقيّةُ الخراف وتتشتّت. </w:t>
      </w:r>
    </w:p>
    <w:p>
      <w:pPr>
        <w:bidi/>
      </w:pPr>
      <w:r>
        <w:rPr>
          <w:rtl/>
          <w:cs/>
          <w:lang w:val="ar_AE" w:bidi="ar_AE"/>
        </w:rPr>
      </w:r>
      <w:r>
        <w:rPr>
          <w:rtl/>
          <w:cs/>
          <w:lang w:val="ar_AE" w:bidi="ar_AE"/>
        </w:rPr>
        <w:t>توقَّفوا هنا وناقشوا هذا السؤال: كيف يُظهر الإنسان في ثقافتكم أنه لا يهتم بشيءٍ أو بشخصٍ ما؟ (توقَّفوا هنا عن سماع التسجيل الصوتي)</w:t>
      </w:r>
    </w:p>
    <w:p>
      <w:pPr>
        <w:bidi/>
      </w:pPr>
      <w:r>
        <w:rPr>
          <w:rtl/>
          <w:cs/>
          <w:lang w:val="ar_AE" w:bidi="ar_AE"/>
        </w:rPr>
      </w:r>
      <w:r>
        <w:rPr>
          <w:rtl/>
          <w:cs/>
          <w:lang w:val="ar_AE" w:bidi="ar_AE"/>
        </w:rPr>
        <w:t>في المشهد الثاني، يقول يسوع مرةً أخرى: "أمّا أنا فإنّي الرّاعي الصّالِحُ." فهو يعرف خرافه، وخرافه تعرفه. ويُشبِّه يسوع العلاقة الجيدة بينه وبين خرافه بالعلاقة الجيدة بينه وبين الآب. فكما أن الآب يعرف يسوع ويسوع يعرف الآب، كذلك يسوع وخرافه يعرفون بعضهم. ويُظهرون محبّتهم المتبادلة.</w:t>
      </w:r>
    </w:p>
    <w:p>
      <w:pPr>
        <w:bidi/>
      </w:pPr>
      <w:r>
        <w:rPr>
          <w:rtl/>
          <w:cs/>
          <w:lang w:val="ar_AE" w:bidi="ar_AE"/>
        </w:rPr>
      </w:r>
      <w:r>
        <w:rPr>
          <w:rtl/>
          <w:cs/>
          <w:lang w:val="ar_AE" w:bidi="ar_AE"/>
        </w:rPr>
        <w:t>توقَّفوا هنا عن سماع التسجيل الصوتي، وناقشوا هذا السؤال كمجموعة: كيف يُظهر شخصان يُحبّان بعضهما البعض هذه المحبّة أمام الآخرين؟ (توقَّفوا هنا عن سماع التسجيل الصوتي)</w:t>
      </w:r>
    </w:p>
    <w:p>
      <w:pPr>
        <w:bidi/>
      </w:pPr>
      <w:r>
        <w:rPr>
          <w:rtl/>
          <w:cs/>
          <w:lang w:val="ar_AE" w:bidi="ar_AE"/>
        </w:rPr>
      </w:r>
      <w:r>
        <w:rPr>
          <w:rtl/>
          <w:cs/>
          <w:lang w:val="ar_AE" w:bidi="ar_AE"/>
        </w:rPr>
        <w:t>في المشهد الثالث، يتابع يسوع كلامه ويقول إنه يملك خرافًا أخرى خارج الحظيرة، وأنه يجب أن يأتي بها أيضًا. وعندما يأتي بها، ستسمع صوته، ويكون هناك قطيع واحد وراعٍ واحد، وهو يسوع.</w:t>
      </w:r>
    </w:p>
    <w:p>
      <w:pPr>
        <w:bidi/>
      </w:pPr>
      <w:r>
        <w:rPr>
          <w:rtl/>
          <w:cs/>
          <w:lang w:val="ar_AE" w:bidi="ar_AE"/>
        </w:rPr>
      </w:r>
      <w:r>
        <w:rPr>
          <w:rtl/>
          <w:cs/>
          <w:lang w:val="ar_AE" w:bidi="ar_AE"/>
        </w:rPr>
        <w:t>في المشهد الرابع، يشرح يسوع أن الآب يحبّه لأنه يضع نفسه لكي يأخذها أيضًا. أي أنه مستعد أن يموت ليخلّص ويحمي خرافه من الخطر، ثم يقوم من الموت ليكون معهم من جديد. قد يحاول أحد أن يقتل يسوع، لكنه لن ينجح، لأنه لا أحد يقدر أن يأخذ حياة يسوع منه. بل يسوع يضع نفسه بإرادته، أي أنه يقرّر كيف سيموت. وقد اختار أن يموت وهو يُنقذ خرافه ويحميها.</w:t>
      </w:r>
    </w:p>
    <w:p>
      <w:pPr>
        <w:bidi/>
      </w:pPr>
      <w:r>
        <w:rPr>
          <w:rtl/>
          <w:cs/>
          <w:lang w:val="ar_AE" w:bidi="ar_AE"/>
        </w:rPr>
      </w:r>
      <w:r>
        <w:rPr>
          <w:rtl/>
          <w:cs/>
          <w:lang w:val="ar_AE" w:bidi="ar_AE"/>
        </w:rPr>
        <w:t>ويستطيع يسوع أن يقرّر متى يموت ومتى يقوم من الموت، لأن الآب أعطاه السلطان والأمر أن يضع نفسه ويأخذها أيضًا. ويسوع يُطيع الآب.</w:t>
      </w:r>
    </w:p>
    <w:p>
      <w:pPr>
        <w:bidi/>
      </w:pPr>
      <w:r>
        <w:rPr>
          <w:rtl/>
          <w:cs/>
          <w:lang w:val="ar_AE" w:bidi="ar_AE"/>
        </w:rPr>
      </w:r>
      <w:r>
        <w:rPr>
          <w:rtl/>
          <w:cs/>
          <w:lang w:val="ar_AE" w:bidi="ar_AE"/>
        </w:rPr>
        <w:t>توقَّفوا هنا عن سماع التسجيل الصوتي، وناقشوا هذا السؤال كمجموعة: كيف تصفون في ثقافتكم شخصًا يقبل أن يموت لينقذ ويحمي شخصًا آخر؟ (توقَّفوا هنا عن سماع التسجيل الصوتي)</w:t>
      </w:r>
    </w:p>
    <w:p>
      <w:pPr>
        <w:bidi/>
      </w:pPr>
      <w:r>
        <w:rPr>
          <w:rtl/>
          <w:cs/>
          <w:lang w:val="ar_AE" w:bidi="ar_AE"/>
        </w:rPr>
      </w:r>
      <w:r>
        <w:rPr>
          <w:rtl/>
          <w:cs/>
          <w:lang w:val="ar_AE" w:bidi="ar_AE"/>
        </w:rPr>
        <w:t>في المشهد الخامس، اليهود (أو القادة اليهود) يتجادلون مع بعضهم بعد سماع كلام يسوع. كان لهم آراء مختلفة في كل ما قاله. فكثيرون قالوا: "بهِ شَيطانٌ وهو يَهذي. لماذا تستَمِعونَ لهُ؟" وعندما قالوا: "لماذا تستَمِعونَ لهُ؟" لم يكونوا يسألون سؤالًا حقيقيًا، بل كانوا يقصدون أنه لا ينبغي سماعه بعد الآن. أما الآخرون فقالوا: "ليس هذا كلامَ مَنْ بهِ شَيطانٌ. ألَعَلَّ شَيطانًا يَقدِرُ أنْ يَفتَحَ أعيُنَ العُميانِ؟" وكانوا يقصدون أنه من المستحيل أن يكون في يسوع شيطان، لأن الشيطان لا يقدر أن يشفي الأعمى كما فعل يسوع من قبل.</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١٠: ١١–٢١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هذه القصة بها خمسة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 الراعي</w:t>
      </w:r>
    </w:p>
    <w:p>
      <w:pPr>
        <w:pStyle w:val="ListBullet"/>
        <w:bidi/>
        <w:spacing w:line="240" w:lineRule="auto"/>
        <w:ind w:left="720"/>
      </w:pPr>
      <w:r>
        <w:rPr>
          <w:rtl/>
          <w:cs/>
          <w:lang w:val="ar_AE" w:bidi="ar_AE"/>
        </w:rPr>
      </w:r>
      <w:r>
        <w:rPr>
          <w:rtl/>
          <w:cs/>
          <w:lang w:val="ar_AE" w:bidi="ar_AE"/>
        </w:rPr>
        <w:t>الأجير</w:t>
      </w:r>
    </w:p>
    <w:p>
      <w:pPr>
        <w:pStyle w:val="ListBullet"/>
        <w:bidi/>
        <w:spacing w:line="240" w:lineRule="auto"/>
        <w:ind w:left="720"/>
      </w:pPr>
      <w:r>
        <w:rPr>
          <w:rtl/>
          <w:cs/>
          <w:lang w:val="ar_AE" w:bidi="ar_AE"/>
        </w:rPr>
      </w:r>
      <w:r>
        <w:rPr>
          <w:rtl/>
          <w:cs/>
          <w:lang w:val="ar_AE" w:bidi="ar_AE"/>
        </w:rPr>
        <w:t>قطيع الخراف</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اليهود أو قادة اليهود</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يصف يسوع الفرق بين الراعي الصالح والأجير، ويقول يسوع إنه هو الراعي الصالح.</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يسوع الراعي: "بماذا تشعر أو تفكّر؟" قد يجيب قائلًا: "سأبذل نفسي من أجل خرافي." أو: "عندما يأتي الذئب، لن أهرب، بل سأحمي خرافي حتى لو متُّ." </w:t>
      </w:r>
    </w:p>
    <w:p>
      <w:pPr>
        <w:pStyle w:val="ListBullet"/>
        <w:bidi/>
        <w:spacing w:line="240" w:lineRule="auto"/>
        <w:ind w:left="720"/>
      </w:pPr>
      <w:r>
        <w:rPr>
          <w:rtl/>
          <w:cs/>
          <w:lang w:val="ar_AE" w:bidi="ar_AE"/>
        </w:rPr>
      </w:r>
      <w:r>
        <w:rPr>
          <w:rtl/>
          <w:cs/>
          <w:lang w:val="ar_AE" w:bidi="ar_AE"/>
        </w:rPr>
        <w:t xml:space="preserve">ويمكنكم أيضًا سؤال الشخص الذي يؤدي دور الأجير: "بماذا تشعر أو تفكّر؟" قد يجيب قائلًا: "عندما يأتي الذئب، يجب أن أهرب، وإلا قد أموت!" أو: "عندما يأتي الذئب، لن أحمي الخراف، فأنا لا أهتم بها."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الثاني، يقول يسوع إنه مثل الراعي الصالح، يعرف خرافه، وخرافه تعرفه أيضًا.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قائلًا: "أنا سعيد لأنني أعرف خرافي، وخرافي تعرفني أيضًا." أو: "أبي يعرفني، وأنا أعرف الآب. نحن في علاقة جيدة، مثل علاقتي بخرافي."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يتحدث يسوع عن جمع الخراف الأخرى التي هي خارج الحظيرة.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قائلًا: "أنا واثق أن الخراف الأخرى خارج هذه الحظيرة تبحث عن راعٍ." أو: "يجب أن أجمع كل خرافي في حظيرة واحدة حتى أقدر أن أحميها."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الرابع، يتحدث يسوع عن سلطانه أن يضع نفسه ويأخذها أيضًا كما أوصاه 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الله الآب: "بماذا تشعر أو تفكّر؟" قد يجيب قائلًا: "أحب يسوع ابني لأنه يطيعني عندما قلت له أن يحمي الخراف." أو: "قلت ليسوع أن يكون مستعدًا أن يموت من أجل الخراف، لكي يعيش معهم من جديد، وأنا سعيد لأنه يطيعني."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الخامس، يجادل اليهود الذين كانوا يستمعون إلى يسوع بعضهم بعضًا حول ما قاله.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اليهود: "بماذا تشعر أو تفكر؟" قد تُجيب إحدى المجموعات قائلةً: "به شيطان، وهو مجنون، علينا أن نتوقف عن الاستماع إليه!" وقد يجيب الفريق الآخر قائلًا: "هذه ليست كلمات من به شيطان! فالشيطان لا يقدر أن يشفي الأعمى!"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١٠: ١١–٢١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قال يسوع: "</w:t>
      </w:r>
      <w:r>
        <w:rPr>
          <w:b/>
          <w:rtl/>
          <w:cs/>
          <w:lang w:val="ar_AE" w:bidi="ar_AE"/>
        </w:rPr>
        <w:t>أنا هو</w:t>
      </w:r>
      <w:r>
        <w:rPr>
          <w:rtl/>
          <w:cs/>
          <w:lang w:val="ar_AE" w:bidi="ar_AE"/>
        </w:rPr>
        <w:t xml:space="preserve"> </w:t>
      </w:r>
      <w:r>
        <w:rPr>
          <w:b/>
          <w:rtl/>
          <w:cs/>
          <w:lang w:val="ar_AE" w:bidi="ar_AE"/>
        </w:rPr>
        <w:t>الرّاعي الصّالِحُ</w:t>
      </w:r>
      <w:r>
        <w:rPr>
          <w:rtl/>
          <w:cs/>
          <w:lang w:val="ar_AE" w:bidi="ar_AE"/>
        </w:rPr>
        <w:t>".</w:t>
      </w:r>
    </w:p>
    <w:p>
      <w:pPr>
        <w:bidi/>
      </w:pPr>
      <w:r>
        <w:rPr>
          <w:rtl/>
          <w:cs/>
          <w:lang w:val="ar_AE" w:bidi="ar_AE"/>
        </w:rPr>
      </w:r>
      <w:r>
        <w:rPr>
          <w:rtl/>
          <w:cs/>
          <w:lang w:val="ar_AE" w:bidi="ar_AE"/>
        </w:rPr>
        <w:t xml:space="preserve">وكلمتي "أنا هو" مهمتان. وهاتان الكلمتان تُذكّران المستمعين اليهود باسم الله في العهد القديم. فقد أخبر الله موسى أن اسمه هو "أنا هو" (أهيه). وعندما يقول يسوع: "أنا هو"، فإنه يقول أنه هو الله. انظروا قاموس الكلمات الرئيسية لمزيد من المعلومات عن عبارة </w:t>
      </w:r>
      <w:r>
        <w:rPr>
          <w:rtl/>
          <w:cs/>
          <w:lang w:val="ar_AE" w:bidi="ar_AE"/>
        </w:rPr>
        <w:t>"أنا هو"</w:t>
      </w:r>
      <w:r>
        <w:rPr>
          <w:rtl/>
          <w:cs/>
          <w:lang w:val="ar_AE" w:bidi="ar_AE"/>
        </w:rPr>
        <w:t>.</w:t>
      </w:r>
    </w:p>
    <w:p>
      <w:pPr>
        <w:bidi/>
      </w:pPr>
      <w:r>
        <w:rPr>
          <w:rtl/>
          <w:cs/>
          <w:lang w:val="ar_AE" w:bidi="ar_AE"/>
        </w:rPr>
      </w:r>
      <w:r>
        <w:rPr>
          <w:b/>
          <w:rtl/>
          <w:cs/>
          <w:lang w:val="ar_AE" w:bidi="ar_AE"/>
        </w:rPr>
        <w:t>والراعي</w:t>
      </w:r>
      <w:r>
        <w:rPr>
          <w:rtl/>
          <w:cs/>
          <w:lang w:val="ar_AE" w:bidi="ar_AE"/>
        </w:rPr>
        <w:t xml:space="preserve"> هو الشخص الذي يملك الخراف ويعتني بها. ويشبّه يسوع نفسه بالراعي الصالح الذي يبذل نفسه عن الخراف. وعندما </w:t>
      </w:r>
      <w:r>
        <w:rPr>
          <w:b/>
          <w:rtl/>
          <w:cs/>
          <w:lang w:val="ar_AE" w:bidi="ar_AE"/>
        </w:rPr>
        <w:t>يبذل الراعي نفسه</w:t>
      </w:r>
      <w:r>
        <w:rPr>
          <w:rtl/>
          <w:cs/>
          <w:lang w:val="ar_AE" w:bidi="ar_AE"/>
        </w:rPr>
        <w:t xml:space="preserve"> من أجل الخراف، فهذا يعني أنه مستعد أن يموت ليُنقذ خرافه ويحميها من كل خطر.</w:t>
      </w:r>
    </w:p>
    <w:p>
      <w:pPr>
        <w:bidi/>
      </w:pPr>
      <w:r>
        <w:rPr>
          <w:rtl/>
          <w:cs/>
          <w:lang w:val="ar_AE" w:bidi="ar_AE"/>
        </w:rPr>
      </w:r>
      <w:r>
        <w:rPr>
          <w:rtl/>
          <w:cs/>
          <w:lang w:val="ar_AE" w:bidi="ar_AE"/>
        </w:rPr>
        <w:t xml:space="preserve">إن الراعي الصالح يختلف عن الأجير. </w:t>
      </w:r>
      <w:r>
        <w:rPr>
          <w:b/>
          <w:rtl/>
          <w:cs/>
          <w:lang w:val="ar_AE" w:bidi="ar_AE"/>
        </w:rPr>
        <w:t>والأجير</w:t>
      </w:r>
      <w:r>
        <w:rPr>
          <w:rtl/>
          <w:cs/>
          <w:lang w:val="ar_AE" w:bidi="ar_AE"/>
        </w:rPr>
        <w:t xml:space="preserve"> هو شخص يعتني بالخراف التي يملكها الراعي، ويأخذ أجرته مقابل القيام بذلك عندما يكون الراعي بعيدًا. لكن عندما يأتي ذئب ليهاجم الخراف، يهرب الأجير ويتركها وحدها. </w:t>
      </w:r>
      <w:r>
        <w:rPr>
          <w:b/>
          <w:rtl/>
          <w:cs/>
          <w:lang w:val="ar_AE" w:bidi="ar_AE"/>
        </w:rPr>
        <w:t>والذئب</w:t>
      </w:r>
      <w:r>
        <w:rPr>
          <w:rtl/>
          <w:cs/>
          <w:lang w:val="ar_AE" w:bidi="ar_AE"/>
        </w:rPr>
        <w:t xml:space="preserve"> هو حيوان بري مفترس يصطاد الحيوانات الأخرى. استخدموا </w:t>
      </w:r>
      <w:r>
        <w:rPr>
          <w:rtl/>
          <w:cs/>
          <w:lang w:val="ar_AE" w:bidi="ar_AE"/>
        </w:rPr>
        <w:t>الكلمة</w:t>
      </w:r>
      <w:r>
        <w:rPr>
          <w:rtl/>
          <w:cs/>
          <w:lang w:val="ar_AE" w:bidi="ar_AE"/>
        </w:rPr>
        <w:t xml:space="preserve"> نفسها التي استخدمتموها سابقًا لترجمة كلمة "الراعي".</w:t>
      </w:r>
    </w:p>
    <w:p>
      <w:pPr>
        <w:bidi/>
      </w:pPr>
      <w:r>
        <w:rPr>
          <w:rtl/>
          <w:cs/>
          <w:lang w:val="ar_AE" w:bidi="ar_AE"/>
        </w:rPr>
      </w:r>
      <w:r>
        <w:rPr>
          <w:rtl/>
          <w:cs/>
          <w:lang w:val="ar_AE" w:bidi="ar_AE"/>
        </w:rPr>
        <w:t xml:space="preserve">توقفوا هنا وناقشوا معًا أي كلمة أو عبارة ستستخدمونها لترجمة </w:t>
      </w:r>
      <w:r>
        <w:rPr>
          <w:b/>
          <w:rtl/>
          <w:cs/>
          <w:lang w:val="ar_AE" w:bidi="ar_AE"/>
        </w:rPr>
        <w:t>"يبذل نفسه"</w:t>
      </w:r>
      <w:r>
        <w:rPr>
          <w:rtl/>
          <w:cs/>
          <w:lang w:val="ar_AE" w:bidi="ar_AE"/>
        </w:rPr>
        <w:t xml:space="preserve"> و</w:t>
      </w:r>
      <w:r>
        <w:rPr>
          <w:b/>
          <w:rtl/>
          <w:cs/>
          <w:lang w:val="ar_AE" w:bidi="ar_AE"/>
        </w:rPr>
        <w:t>"ذئب"</w:t>
      </w:r>
      <w:r>
        <w:rPr>
          <w:rtl/>
          <w:cs/>
          <w:lang w:val="ar_AE" w:bidi="ar_AE"/>
        </w:rPr>
        <w:t>. (توقَّفوا هنا عن سماع التسجيل الصوتي)</w:t>
      </w:r>
    </w:p>
    <w:p>
      <w:pPr>
        <w:bidi/>
      </w:pPr>
      <w:r>
        <w:rPr>
          <w:rtl/>
          <w:cs/>
          <w:lang w:val="ar_AE" w:bidi="ar_AE"/>
        </w:rPr>
      </w:r>
      <w:r>
        <w:rPr>
          <w:rtl/>
          <w:cs/>
          <w:lang w:val="ar_AE" w:bidi="ar_AE"/>
        </w:rPr>
        <w:t>قال يسوع أيضًا إن هناك</w:t>
      </w:r>
      <w:r>
        <w:rPr>
          <w:b/>
          <w:rtl/>
          <w:cs/>
          <w:lang w:val="ar_AE" w:bidi="ar_AE"/>
        </w:rPr>
        <w:t xml:space="preserve"> خرافًا أخرى</w:t>
      </w:r>
      <w:r>
        <w:rPr>
          <w:rtl/>
          <w:cs/>
          <w:lang w:val="ar_AE" w:bidi="ar_AE"/>
        </w:rPr>
        <w:t xml:space="preserve"> ليست من هذه </w:t>
      </w:r>
      <w:r>
        <w:rPr>
          <w:b/>
          <w:rtl/>
          <w:cs/>
          <w:lang w:val="ar_AE" w:bidi="ar_AE"/>
        </w:rPr>
        <w:t>الحظيرة</w:t>
      </w:r>
      <w:r>
        <w:rPr>
          <w:rtl/>
          <w:cs/>
          <w:lang w:val="ar_AE" w:bidi="ar_AE"/>
        </w:rPr>
        <w:t xml:space="preserve">، ويريد أن يجمعها مع القطيع نفسه، حتى يكون هناك </w:t>
      </w:r>
      <w:r>
        <w:rPr>
          <w:b/>
          <w:rtl/>
          <w:cs/>
          <w:lang w:val="ar_AE" w:bidi="ar_AE"/>
        </w:rPr>
        <w:t>قطيع</w:t>
      </w:r>
      <w:r>
        <w:rPr>
          <w:rtl/>
          <w:cs/>
          <w:lang w:val="ar_AE" w:bidi="ar_AE"/>
        </w:rPr>
        <w:t xml:space="preserve"> واحد وراعٍ واحد.</w:t>
      </w:r>
    </w:p>
    <w:p>
      <w:pPr>
        <w:bidi/>
      </w:pPr>
      <w:r>
        <w:rPr>
          <w:rtl/>
          <w:cs/>
          <w:lang w:val="ar_AE" w:bidi="ar_AE"/>
        </w:rPr>
      </w:r>
      <w:r>
        <w:rPr>
          <w:b/>
          <w:rtl/>
          <w:cs/>
          <w:lang w:val="ar_AE" w:bidi="ar_AE"/>
        </w:rPr>
        <w:t>والقطيع</w:t>
      </w:r>
      <w:r>
        <w:rPr>
          <w:rtl/>
          <w:cs/>
          <w:lang w:val="ar_AE" w:bidi="ar_AE"/>
        </w:rPr>
        <w:t xml:space="preserve"> هو مجموعة من الخراف.</w:t>
      </w:r>
    </w:p>
    <w:p>
      <w:pPr>
        <w:bidi/>
      </w:pPr>
      <w:r>
        <w:rPr>
          <w:rtl/>
          <w:cs/>
          <w:lang w:val="ar_AE" w:bidi="ar_AE"/>
        </w:rPr>
      </w:r>
      <w:r>
        <w:rPr>
          <w:rtl/>
          <w:cs/>
          <w:lang w:val="ar_AE" w:bidi="ar_AE"/>
        </w:rPr>
        <w:t xml:space="preserve">أما </w:t>
      </w:r>
      <w:r>
        <w:rPr>
          <w:b/>
          <w:rtl/>
          <w:cs/>
          <w:lang w:val="ar_AE" w:bidi="ar_AE"/>
        </w:rPr>
        <w:t>الحظيرة</w:t>
      </w:r>
      <w:r>
        <w:rPr>
          <w:rtl/>
          <w:cs/>
          <w:lang w:val="ar_AE" w:bidi="ar_AE"/>
        </w:rPr>
        <w:t xml:space="preserve"> (أو </w:t>
      </w:r>
      <w:r>
        <w:rPr>
          <w:b/>
          <w:rtl/>
          <w:cs/>
          <w:lang w:val="ar_AE" w:bidi="ar_AE"/>
        </w:rPr>
        <w:t>حظيرة الخراف</w:t>
      </w:r>
      <w:r>
        <w:rPr>
          <w:rtl/>
          <w:cs/>
          <w:lang w:val="ar_AE" w:bidi="ar_AE"/>
        </w:rPr>
        <w:t>) فهي المكان الذي تُقيم فيه الخراف، كانت الحظيرة عادةً في حقل مفتوح بجوار بيت الراعي، ولها جدران تحيط بها لتمنع الخراف من الابتعاد، ولتحميها من الحيوانات المفترسة أو الناس الأشرار الذين قد يهاجمونها.</w:t>
      </w:r>
    </w:p>
    <w:p>
      <w:pPr>
        <w:bidi/>
      </w:pPr>
      <w:r>
        <w:rPr>
          <w:rtl/>
          <w:cs/>
          <w:lang w:val="ar_AE" w:bidi="ar_AE"/>
        </w:rPr>
      </w:r>
      <w:r>
        <w:rPr>
          <w:rtl/>
          <w:cs/>
          <w:lang w:val="ar_AE" w:bidi="ar_AE"/>
        </w:rPr>
        <w:t xml:space="preserve">وهذه </w:t>
      </w:r>
      <w:r>
        <w:rPr>
          <w:b/>
          <w:rtl/>
          <w:cs/>
          <w:lang w:val="ar_AE" w:bidi="ar_AE"/>
        </w:rPr>
        <w:t>الخراف الأخرى</w:t>
      </w:r>
      <w:r>
        <w:rPr>
          <w:rtl/>
          <w:cs/>
          <w:lang w:val="ar_AE" w:bidi="ar_AE"/>
        </w:rPr>
        <w:t xml:space="preserve"> هي الناس الذين لم يسمعوا بعد عن يسوع، لكنهم مستعدون أن يسمعوا ويؤمنوا به. استخدموا نفس الكلمة التي استخدمتموها سابقًا لترجمة كلمتي خراف وحظيرة.</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"رَعيَّة"</w:t>
      </w:r>
      <w:r>
        <w:rPr>
          <w:rtl/>
          <w:cs/>
          <w:lang w:val="ar_AE" w:bidi="ar_AE"/>
        </w:rPr>
        <w:t>. (توقَّفوا هنا عن سماع التسجيل الصوتي)</w:t>
      </w:r>
    </w:p>
    <w:p>
      <w:pPr>
        <w:bidi/>
      </w:pPr>
      <w:r>
        <w:rPr>
          <w:rtl/>
          <w:cs/>
          <w:lang w:val="ar_AE" w:bidi="ar_AE"/>
        </w:rPr>
      </w:r>
      <w:r>
        <w:rPr>
          <w:rtl/>
          <w:cs/>
          <w:lang w:val="ar_AE" w:bidi="ar_AE"/>
        </w:rPr>
        <w:t xml:space="preserve">وقال يسوع أيضًا إن </w:t>
      </w:r>
      <w:r>
        <w:rPr>
          <w:b/>
          <w:rtl/>
          <w:cs/>
          <w:lang w:val="ar_AE" w:bidi="ar_AE"/>
        </w:rPr>
        <w:t>الآب</w:t>
      </w:r>
      <w:r>
        <w:rPr>
          <w:rtl/>
          <w:cs/>
          <w:lang w:val="ar_AE" w:bidi="ar_AE"/>
        </w:rPr>
        <w:t xml:space="preserve"> يحبّه لأنه يبذل نفسه من أجل الخراف لكي </w:t>
      </w:r>
      <w:r>
        <w:rPr>
          <w:b/>
          <w:rtl/>
          <w:cs/>
          <w:lang w:val="ar_AE" w:bidi="ar_AE"/>
        </w:rPr>
        <w:t>يأخذها أيضًا مرة أخرى</w:t>
      </w:r>
      <w:r>
        <w:rPr>
          <w:rtl/>
          <w:cs/>
          <w:lang w:val="ar_AE" w:bidi="ar_AE"/>
        </w:rPr>
        <w:t>. والمقصود بـ "الآب" هنا هو الله الآب. وقد دعا يسوع الله أباه بسبب العلاقة الخاصة التي تجمعه به. وعندما تكلّم يسوع عن أنه سيأخذ نفسه ثانيةً، كان يقصد أنه يستطيع أن يُقيم نفسه من الموت بعد أن يموت. فالآب أوصاه بذلك، ولذلك يمتلك يسوع السلطان أن يقرّر متى وكيف يموت، وكذلك السلطان أن يقرّر متى وكيف يقوم من الموت. ويطيع يسوع وصية الآب، ولهذا يحبه الآب.</w:t>
      </w:r>
    </w:p>
    <w:p>
      <w:pPr>
        <w:bidi/>
      </w:pPr>
      <w:r>
        <w:rPr>
          <w:rtl/>
          <w:cs/>
          <w:lang w:val="ar_AE" w:bidi="ar_AE"/>
        </w:rPr>
      </w:r>
      <w:r>
        <w:rPr>
          <w:rtl/>
          <w:cs/>
          <w:lang w:val="ar_AE" w:bidi="ar_AE"/>
        </w:rPr>
        <w:t xml:space="preserve">وبعد أن أنهى يسوع كلامه، بدأ </w:t>
      </w:r>
      <w:r>
        <w:rPr>
          <w:b/>
          <w:rtl/>
          <w:cs/>
          <w:lang w:val="ar_AE" w:bidi="ar_AE"/>
        </w:rPr>
        <w:t>اليهود</w:t>
      </w:r>
      <w:r>
        <w:rPr>
          <w:rtl/>
          <w:cs/>
          <w:lang w:val="ar_AE" w:bidi="ar_AE"/>
        </w:rPr>
        <w:t xml:space="preserve"> أو قادة اليهود الذين كانوا يسمعونه يتجادلون فيما بينهم، لأن آراءهم اختلفت حول ما قاله يسوع. فقال كثيرون منهم إن يسوع فيه </w:t>
      </w:r>
      <w:r>
        <w:rPr>
          <w:b/>
          <w:rtl/>
          <w:cs/>
          <w:lang w:val="ar_AE" w:bidi="ar_AE"/>
        </w:rPr>
        <w:t>شيطان</w:t>
      </w:r>
      <w:r>
        <w:rPr>
          <w:rtl/>
          <w:cs/>
          <w:lang w:val="ar_AE" w:bidi="ar_AE"/>
        </w:rPr>
        <w:t xml:space="preserve"> وإنه </w:t>
      </w:r>
      <w:r>
        <w:rPr>
          <w:b/>
          <w:rtl/>
          <w:cs/>
          <w:lang w:val="ar_AE" w:bidi="ar_AE"/>
        </w:rPr>
        <w:t>مجنون</w:t>
      </w:r>
      <w:r>
        <w:rPr>
          <w:rtl/>
          <w:cs/>
          <w:lang w:val="ar_AE" w:bidi="ar_AE"/>
        </w:rPr>
        <w:t xml:space="preserve">. والشيطان أو الروح الشرير هو روح يعادي الله. أما المجنون فهو الشخص الذي لا يتكلم أو يتصرف مثل الناس العاديين. لكن آخرين قالوا إنه من المستحيل أن يكون في يسوع شيطان، لأن الشيطان لا يستطيع أن </w:t>
      </w:r>
      <w:r>
        <w:rPr>
          <w:b/>
          <w:rtl/>
          <w:cs/>
          <w:lang w:val="ar_AE" w:bidi="ar_AE"/>
        </w:rPr>
        <w:t>يفتح عيني</w:t>
      </w:r>
      <w:r>
        <w:rPr>
          <w:rtl/>
          <w:cs/>
          <w:lang w:val="ar_AE" w:bidi="ar_AE"/>
        </w:rPr>
        <w:t xml:space="preserve"> إنسان أو</w:t>
      </w:r>
      <w:r>
        <w:rPr>
          <w:b/>
          <w:rtl/>
          <w:cs/>
          <w:lang w:val="ar_AE" w:bidi="ar_AE"/>
        </w:rPr>
        <w:t xml:space="preserve"> يشفي</w:t>
      </w:r>
      <w:r>
        <w:rPr>
          <w:rtl/>
          <w:cs/>
          <w:lang w:val="ar_AE" w:bidi="ar_AE"/>
        </w:rPr>
        <w:t xml:space="preserve"> أعمى ليُبصر. استخدموا نفس الكلمة التي استخدمتموها سابقًا لترجمة كلمتي اليهود والشيطان. لمزيدٍ من المعلومات عن كلمتي </w:t>
      </w:r>
      <w:r>
        <w:rPr>
          <w:rtl/>
          <w:cs/>
          <w:lang w:val="ar_AE" w:bidi="ar_AE"/>
        </w:rPr>
        <w:t>اليهود</w:t>
      </w:r>
      <w:r>
        <w:rPr>
          <w:rtl/>
          <w:cs/>
          <w:lang w:val="ar_AE" w:bidi="ar_AE"/>
        </w:rPr>
        <w:t xml:space="preserve"> و</w:t>
      </w:r>
      <w:r>
        <w:rPr>
          <w:rtl/>
          <w:cs/>
          <w:lang w:val="ar_AE" w:bidi="ar_AE"/>
        </w:rPr>
        <w:t>الشيطان</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"مجنون"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10:22–42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١٠: ٢٢–٤٢ وضعوه في قلوبكم.</w:t>
      </w:r>
    </w:p>
    <w:p>
      <w:pPr>
        <w:bidi/>
      </w:pPr>
      <w:r>
        <w:rPr>
          <w:rtl/>
          <w:cs/>
          <w:lang w:val="ar_AE" w:bidi="ar_AE"/>
        </w:rPr>
      </w:r>
      <w:r>
        <w:rPr>
          <w:rtl/>
          <w:cs/>
          <w:lang w:val="ar_AE" w:bidi="ar_AE"/>
        </w:rPr>
        <w:t>استمعوا إلى نسخة صوتية من يوحنا ١٠: ٢٢–٤٢ ثلاث مرات، ومن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١٠: ٢٢–٤٢ من الترجمة الأكثر فهمًا لكم.</w:t>
      </w:r>
    </w:p>
    <w:p>
      <w:pPr>
        <w:bidi/>
      </w:pPr>
      <w:r>
        <w:rPr>
          <w:rtl/>
          <w:cs/>
          <w:lang w:val="ar_AE" w:bidi="ar_AE"/>
        </w:rPr>
      </w:r>
      <w:r>
        <w:rPr>
          <w:rtl/>
          <w:cs/>
          <w:lang w:val="ar_AE" w:bidi="ar_AE"/>
        </w:rPr>
        <w:t xml:space="preserve">كان يسوع يعلّم اليهود، أي القادة الدينيين اليهود، وكان كثير منهم منقسمين حول ما إذا كان في يسوع روح شرير أم أنه من الله. ولا نعلم كم من الوقت مرّ بعد تلك المناقشة حتى حدث المقطع الحالي. قد تكون كلمة "وكانَ" وسيلة للربط الزمني بالمقطع السابق، لكنها قد تعني أيضًا أن زمن هذا المقطع كان في الشتاء أثناء عيد التجديد. </w:t>
      </w:r>
    </w:p>
    <w:p>
      <w:pPr>
        <w:bidi/>
      </w:pPr>
      <w:r>
        <w:rPr>
          <w:rtl/>
          <w:cs/>
          <w:lang w:val="ar_AE" w:bidi="ar_AE"/>
        </w:rPr>
      </w:r>
      <w:r>
        <w:rPr>
          <w:rtl/>
          <w:cs/>
          <w:lang w:val="ar_AE" w:bidi="ar_AE"/>
        </w:rPr>
        <w:t>كان عيد التجديد يُسمّى أيضًا "الحَانُوكا"، وهي كلمة عبرية تعني "تجديد". وكان يحدث في فصل الشتاء، أي في الأوقات الباردة. لم يكن هذا العيد من الأعياد التي أمر بها الله في العهد القديم، بل كان احتفالًا أحدث عهدًا، وكان اليهود يسافرون عادة إلى أورشليم للاحتفال به. كان هذا العيد يذكّرهم بالوقت الذي استعاد فيه اليهود الهيكل من السلوقيين. فقد استولى السلوقيون على أورشليم ونجّسوا الهيكل بتقديمهم خنازير كذبائح لإلههم الأكبر زيوس داخل الهيكل. لكن بعد ثلاث سنوات، استعاد اليهود أورشليم وكرّسوا الهيكل والمذبح من جديد لله.</w:t>
      </w:r>
    </w:p>
    <w:p>
      <w:pPr>
        <w:bidi/>
      </w:pPr>
      <w:r>
        <w:rPr>
          <w:rtl/>
          <w:cs/>
          <w:lang w:val="ar_AE" w:bidi="ar_AE"/>
        </w:rPr>
      </w:r>
      <w:r>
        <w:rPr>
          <w:rtl/>
          <w:cs/>
          <w:lang w:val="ar_AE" w:bidi="ar_AE"/>
        </w:rPr>
        <w:t>وكان يسوع يتمشّى في جزء من الهيكل يُسمّى "رواق سليمان"، وهو شرفة مغطاة على الأرجح في الجهة الشرقية من الهيكل، تواجه الداخل. وكان هذا الرواق في الساحة الخارجية المعروفة بساحة الأُمم، التي يُسمح لأي شخص بالدخول إليها. الناس الذين كانوا يمشون أو يجلسون في هذا المكان كانوا محميين من الطقس البارد. وسُمّي "رواق سليمان" لأن الناس كانوا يعتقدون أنه الجزء الوحيد المتبقي من هيكل سليمان القديم.</w:t>
      </w:r>
    </w:p>
    <w:p>
      <w:pPr>
        <w:bidi/>
      </w:pPr>
      <w:r>
        <w:rPr>
          <w:rtl/>
          <w:cs/>
          <w:lang w:val="ar_AE" w:bidi="ar_AE"/>
        </w:rPr>
      </w:r>
      <w:r>
        <w:rPr>
          <w:rtl/>
          <w:cs/>
          <w:lang w:val="ar_AE" w:bidi="ar_AE"/>
        </w:rPr>
        <w:t xml:space="preserve">توقفوا هنا وانظروا إلى صورة </w:t>
      </w:r>
      <w:r>
        <w:rPr>
          <w:b/>
          <w:rtl/>
          <w:cs/>
          <w:lang w:val="ar_AE" w:bidi="ar_AE"/>
        </w:rPr>
        <w:t>للرواق الذي يحتوي على أعمدة،</w:t>
      </w:r>
      <w:r>
        <w:rPr>
          <w:rtl/>
          <w:cs/>
          <w:lang w:val="ar_AE" w:bidi="ar_AE"/>
        </w:rPr>
        <w:t xml:space="preserve"> وتأمّلوا مخطط </w:t>
      </w:r>
      <w:r>
        <w:rPr>
          <w:b/>
          <w:rtl/>
          <w:cs/>
          <w:lang w:val="ar_AE" w:bidi="ar_AE"/>
        </w:rPr>
        <w:t>الهيكل</w:t>
      </w:r>
      <w:r>
        <w:rPr>
          <w:rtl/>
          <w:cs/>
          <w:lang w:val="ar_AE" w:bidi="ar_AE"/>
        </w:rPr>
        <w:t xml:space="preserve"> الذي يُظهر رواق سليمان وساحة الأُمم. (توقَّفوا هنا عن سماع التسجيل الصوتي)</w:t>
      </w:r>
    </w:p>
    <w:p>
      <w:pPr>
        <w:bidi/>
      </w:pPr>
      <w:r>
        <w:rPr>
          <w:rtl/>
          <w:cs/>
          <w:lang w:val="ar_AE" w:bidi="ar_AE"/>
        </w:rPr>
      </w:r>
      <w:r>
        <w:rPr>
          <w:rtl/>
          <w:cs/>
          <w:lang w:val="ar_AE" w:bidi="ar_AE"/>
        </w:rPr>
        <w:t>وبينما كان يسوع هناك، اقترب منه بعض اليهود وأحاطوا به. وسألوه أن يصرّح بوضوح ما إذا كان هو المسيّا أم لا. وعبارة "إلَى مَتَى تُعَلِّقُ أنفُسَنا؟" تُترجم عادة إلى "إلى متى تُبقينا في حيرة؟"، أي: إلى متى سنظل نتساءل عنك؟ ربما كان هؤلاء اليهود خليطًا من قادة دينيين وأناس عاديين. وليس من السهل معرفة نواياهم من السؤال، لكنه يبدو كأنه اتهام يتضمّن أمرًا: "إن كنت أنت المسيح، فقُل لنا بصراحة!" ومن المرجّح أنهم كانوا يحاولون الإيقاع بيسوع في فخّ جديد.</w:t>
      </w:r>
    </w:p>
    <w:p>
      <w:pPr>
        <w:bidi/>
      </w:pPr>
      <w:r>
        <w:rPr>
          <w:rtl/>
          <w:cs/>
          <w:lang w:val="ar_AE" w:bidi="ar_AE"/>
        </w:rPr>
      </w:r>
      <w:r>
        <w:rPr>
          <w:rtl/>
          <w:cs/>
          <w:lang w:val="ar_AE" w:bidi="ar_AE"/>
        </w:rPr>
        <w:t>توقفوا هنا وناقشوا هذا السؤال كمجموعة: تحدّثوا عن موقف اتّهم فيه أحدهم شخصًا آخر بارتكاب خطأ. كيف وجّهوا الاتهام؟ ما نوع الأسئلة أو العبارات التي استخدموها؟ (توقَّفوا هنا عن سماع التسجيل الصوتي)</w:t>
      </w:r>
    </w:p>
    <w:p>
      <w:pPr>
        <w:bidi/>
      </w:pPr>
      <w:r>
        <w:rPr>
          <w:rtl/>
          <w:cs/>
          <w:lang w:val="ar_AE" w:bidi="ar_AE"/>
        </w:rPr>
      </w:r>
      <w:r>
        <w:rPr>
          <w:rtl/>
          <w:cs/>
          <w:lang w:val="ar_AE" w:bidi="ar_AE"/>
        </w:rPr>
        <w:t>أجاب يسوع بأنّه قد أخبرهم بالفعل أنه هو المسيّا، من خلال الأعمال التي فعلها والكلمات التي قالها. لكنه لم يقل بوضوح "نعم، أنا المسيّا"، لأن هؤلاء اليهود لم يكونوا مستعدين لسماع الحقيقة. كان يسوع مختلفًا عن الصورة التي كانوا يتوقعونها للمسيّا، ولم يكونوا مستعدين للتخلي عن أفكارهم الخاصة.</w:t>
      </w:r>
    </w:p>
    <w:p>
      <w:pPr>
        <w:bidi/>
      </w:pPr>
      <w:r>
        <w:rPr>
          <w:rtl/>
          <w:cs/>
          <w:lang w:val="ar_AE" w:bidi="ar_AE"/>
        </w:rPr>
      </w:r>
      <w:r>
        <w:rPr>
          <w:rtl/>
          <w:cs/>
          <w:lang w:val="ar_AE" w:bidi="ar_AE"/>
        </w:rPr>
        <w:t xml:space="preserve">ثم يستخدم يسوع نفس التشبيه الذي استخدمه سابقًا: يسوع هو كالراعي، وأتباعه هم كالخراف. ويقول لهم إنهم لا يؤمنون به لأنهم ليسوا من خرافه. أما خرافه فتسمع صوته وتعرفه وتتبعُه. في الثقافة اليهودية، كان أكثر من راعٍ واحد يضع خرافه في حظيرة واحدة تُحرس بالبوّاب. وفي الصباح، يأتي الرعاة وينادون خرافهم، فتتبعهم خرافهم. </w:t>
      </w:r>
    </w:p>
    <w:p>
      <w:pPr>
        <w:bidi/>
      </w:pPr>
      <w:r>
        <w:rPr>
          <w:rtl/>
          <w:cs/>
          <w:lang w:val="ar_AE" w:bidi="ar_AE"/>
        </w:rPr>
      </w:r>
      <w:r>
        <w:rPr>
          <w:rtl/>
          <w:cs/>
          <w:lang w:val="ar_AE" w:bidi="ar_AE"/>
        </w:rPr>
        <w:t>والراعي الحقيقي ينقذ خرافه دائمًا. ثم يذكّر يسوع القادة الدينيين أنه لا أحد يستطيع أن ينتزع خرافه من يده، ولا من يد الآب. ثم يقول لهم بوضوح إنّه هو والآب واحد، أي متحدان في الطبيعة والعمل.</w:t>
      </w:r>
    </w:p>
    <w:p>
      <w:pPr>
        <w:bidi/>
      </w:pPr>
      <w:r>
        <w:rPr>
          <w:rtl/>
          <w:cs/>
          <w:lang w:val="ar_AE" w:bidi="ar_AE"/>
        </w:rPr>
      </w:r>
      <w:r>
        <w:rPr>
          <w:rtl/>
          <w:cs/>
          <w:lang w:val="ar_AE" w:bidi="ar_AE"/>
        </w:rPr>
        <w:t>شعر اليهود أنّ يسوع يقول مرة أخرى إنّه والله واحد، وهذا كان في نظرهم تجديفًا على الله، أي إساءة لاسمه ومجده. فيرفعوا حجارة ليرجموه حتى الموت. وكانت الشريعة تفرض الرجم عقوبةً على من يجدّف على الله. فيقولوا إنهم لا يريدون رجمه لأجل أعماله الصالحة، بل لأنه يجدّف بجعل نفسه، وهو إنسان، مساويًا لله.</w:t>
      </w:r>
    </w:p>
    <w:p>
      <w:pPr>
        <w:bidi/>
      </w:pPr>
      <w:r>
        <w:rPr>
          <w:rtl/>
          <w:cs/>
          <w:lang w:val="ar_AE" w:bidi="ar_AE"/>
        </w:rPr>
      </w:r>
      <w:r>
        <w:rPr>
          <w:rtl/>
          <w:cs/>
          <w:lang w:val="ar_AE" w:bidi="ar_AE"/>
        </w:rPr>
        <w:t>لكن يسوع يعلم أن القادة الدينيين لا يملكون سببًا صالحًا لرجمه. ومع ذلك، لم يعترفوا به رغم كل الأعمال التي فعلها. فيجيبهم يسوع مُشيرًا إلى أسفارهم المقدّسة، وبالتحديد إلى مزمور يُسمّي فيه الله بعض القادة "آلهة". يعتقد بعض المفسرين أن الله كان يتحدث إلى ملائكة، وآخرون يرون أنه كان يقصد البشر مثل الأنبياء. لكننا لا نعرف بالتأكيد لماذا دعا الله هؤلاء القادة آلهة. لكن يسوع يذكّر القادة اليهود بأنهم يؤمنون بأن الكتاب المقدس لا يمكن تغييره. فيقول لهم: إن كان الله دعا آخرين "آلهة" وهم ليسوا المسيّا، فلماذا تتهمونني بالتجديف لأني قلت إنّي ابن الله، وأنا الذي قدّسني الله وأرسلني إلى العالم؟</w:t>
      </w:r>
    </w:p>
    <w:p>
      <w:pPr>
        <w:bidi/>
      </w:pPr>
      <w:r>
        <w:rPr>
          <w:rtl/>
          <w:cs/>
          <w:lang w:val="ar_AE" w:bidi="ar_AE"/>
        </w:rPr>
      </w:r>
      <w:r>
        <w:rPr>
          <w:rtl/>
          <w:cs/>
          <w:lang w:val="ar_AE" w:bidi="ar_AE"/>
        </w:rPr>
        <w:t>توقفوا هنا وناقشوا معًا كمجموعة: ماذا يفعل شخص في ثقافتكم عندما يجدّف على الله؟ هل هناك عقوبة لذلك؟ احكوا قصصًا عن أي شخص تعرفونه قد يكون متهمًا ظلمًا بالتجديف على الله. (توقَّفوا هنا عن سماع التسجيل الصوتي)</w:t>
      </w:r>
    </w:p>
    <w:p>
      <w:pPr>
        <w:bidi/>
      </w:pPr>
      <w:r>
        <w:rPr>
          <w:rtl/>
          <w:cs/>
          <w:lang w:val="ar_AE" w:bidi="ar_AE"/>
        </w:rPr>
      </w:r>
      <w:r>
        <w:rPr>
          <w:rtl/>
          <w:cs/>
          <w:lang w:val="ar_AE" w:bidi="ar_AE"/>
        </w:rPr>
        <w:t>ويشير يسوع مرة أخرى إلى أعمال الآب، ويقول لهم: حتى لو لم تصدّقوني، فصدّقوا الأعمال التي أفعلها. فيسوع صنع معجزات وأعمال رحمة ولُطف تُظهر أنه من الآب. وإن آمنوا بأعماله، فقد يؤمنون أخيرًا أن الآب والابن متحدان تمامًا كأنهما واحد. لكن اليهود يحاولون الإمساك بيسوع، فيهرب منهم مرة أخرى. ثم يعبر يسوع نهر الأردن إلى منطقة بيرية، حيث كان يوحنا المعمدان قد عمّد كثيرين من قبل، ومنهم يسوع نفسه. ويأتي إليه كثيرون هناك وقالوا بعضهم لبعض: "كُلُّ ما قالهُ يوحَنا عن هذا كانَ حَقًّا". وقد آمن العديد من الناس هناك بيسوع.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١٠: ٢٢–٤٢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يكون وقت عيد التجديد، ويتمشّى يسوع في الهيكل في الرواق الذي يُدعى رواق سليمان.</w:t>
      </w:r>
    </w:p>
    <w:p>
      <w:pPr>
        <w:bidi/>
      </w:pPr>
      <w:r>
        <w:rPr>
          <w:rtl/>
          <w:cs/>
          <w:lang w:val="ar_AE" w:bidi="ar_AE"/>
        </w:rPr>
      </w:r>
      <w:r>
        <w:rPr>
          <w:b/>
          <w:rtl/>
          <w:cs/>
          <w:lang w:val="ar_AE" w:bidi="ar_AE"/>
        </w:rPr>
        <w:t>في المشهد الثاني:</w:t>
      </w:r>
      <w:r>
        <w:rPr>
          <w:rtl/>
          <w:cs/>
          <w:lang w:val="ar_AE" w:bidi="ar_AE"/>
        </w:rPr>
        <w:t xml:space="preserve"> يقترب منه بعض اليهود ويُحيطون به. ويطلبون من يسوع أن يُخبرهم بصراحة إن كان هو المسيّا. فيُجيبهم يسوع أنه قد قال لهم بالفعل، وأن أعماله التي يصنعها باسم الآب، أو بقدرة الآب، تشهد له. لكنهم لا يؤمنون لأنهم ليسوا من خراف الله، أي ليسوا من أتباعه. أمّا خراف الله فتعرف صوت يسوع، وهو يعرفها وهي تتبعه. ويقول يسوع إنّه هو والآب واحد في القصد والإرادة.</w:t>
      </w:r>
    </w:p>
    <w:p>
      <w:pPr>
        <w:bidi/>
      </w:pPr>
      <w:r>
        <w:rPr>
          <w:rtl/>
          <w:cs/>
          <w:lang w:val="ar_AE" w:bidi="ar_AE"/>
        </w:rPr>
      </w:r>
      <w:r>
        <w:rPr>
          <w:b/>
          <w:rtl/>
          <w:cs/>
          <w:lang w:val="ar_AE" w:bidi="ar_AE"/>
        </w:rPr>
        <w:t>في المشهد الثالث:</w:t>
      </w:r>
      <w:r>
        <w:rPr>
          <w:rtl/>
          <w:cs/>
          <w:lang w:val="ar_AE" w:bidi="ar_AE"/>
        </w:rPr>
        <w:t xml:space="preserve"> يُمسك اليهود حجارة ليَرجموه. فيسألهم يسوع: "أعمالًا كثيرَةً حَسَنَةً أرَيتُكُمْ مِنْ عِندِ أبي. بسَبَبِ أيِّ عَمَلٍ مِنها ترجُمونَني؟" فيُجيبونه: "لَسنا نَرجُمُكَ لأجلِ عَمَلٍ حَسَنٍ، بل لأجلِ تجديفٍ، فإنَّكَ وأنتَ إنسانٌ تجعَلُ نَفسَكَ إلهًا". فيُشير يسوع إلى مزمور ويُوضّح أنه هو الذي يُرسله الله. ويقول لهم إنه إن لم يؤمنوا به، فليؤمنوا بالأعمال التي يصنعها الآب من خلاله.</w:t>
      </w:r>
    </w:p>
    <w:p>
      <w:pPr>
        <w:bidi/>
      </w:pPr>
      <w:r>
        <w:rPr>
          <w:rtl/>
          <w:cs/>
          <w:lang w:val="ar_AE" w:bidi="ar_AE"/>
        </w:rPr>
      </w:r>
      <w:r>
        <w:rPr>
          <w:b/>
          <w:rtl/>
          <w:cs/>
          <w:lang w:val="ar_AE" w:bidi="ar_AE"/>
        </w:rPr>
        <w:t>في المشهد الرابع:</w:t>
      </w:r>
      <w:r>
        <w:rPr>
          <w:rtl/>
          <w:cs/>
          <w:lang w:val="ar_AE" w:bidi="ar_AE"/>
        </w:rPr>
        <w:t xml:space="preserve"> يُحاول اليهود أن يُمسكوه، لكنه يُفلت منهم. ثم يعبُر يسوع نهر الأردن ويَمكث هناك بعض الوقت. ثم يأتي إليه كثيرون فيؤمنون به بسبب ما قاله يوحنا المعمدان عنه، وبسبب أعمال يسوع نفسها.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ومن بينهم القادة الدينيون،</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أتباع يسوع الذين يُوصَفون بالخراف</w:t>
      </w:r>
    </w:p>
    <w:p>
      <w:pPr>
        <w:pStyle w:val="ListBullet"/>
        <w:bidi/>
        <w:spacing w:line="240" w:lineRule="auto"/>
        <w:ind w:left="720"/>
      </w:pPr>
      <w:r>
        <w:rPr>
          <w:rtl/>
          <w:cs/>
          <w:lang w:val="ar_AE" w:bidi="ar_AE"/>
        </w:rPr>
      </w:r>
      <w:r>
        <w:rPr>
          <w:rtl/>
          <w:cs/>
          <w:lang w:val="ar_AE" w:bidi="ar_AE"/>
        </w:rPr>
        <w:t>الناس الذين يؤمنون بيسوع عندما يعبُر نهر الأردن</w:t>
      </w:r>
    </w:p>
    <w:p>
      <w:pPr>
        <w:pStyle w:val="ListBullet"/>
        <w:bidi/>
        <w:spacing w:line="240" w:lineRule="auto"/>
        <w:ind w:left="720"/>
      </w:pPr>
      <w:r>
        <w:rPr>
          <w:rtl/>
          <w:cs/>
          <w:lang w:val="ar_AE" w:bidi="ar_AE"/>
        </w:rPr>
      </w:r>
      <w:r>
        <w:rPr>
          <w:rtl/>
          <w:cs/>
          <w:lang w:val="ar_AE" w:bidi="ar_AE"/>
        </w:rPr>
        <w:t>والتلاميذ الذين يكونون على الأرجح حاضرين يسمعون، وإن لم يتكلّموا</w:t>
      </w:r>
    </w:p>
    <w:p>
      <w:pPr>
        <w:bidi/>
      </w:pPr>
      <w:r>
        <w:rPr>
          <w:rtl/>
          <w:cs/>
          <w:lang w:val="ar_AE" w:bidi="ar_AE"/>
        </w:rPr>
      </w:r>
      <w:r>
        <w:rPr>
          <w:rtl/>
          <w:cs/>
          <w:lang w:val="ar_AE" w:bidi="ar_AE"/>
        </w:rPr>
        <w:t>كمجموعة، انتبهوا لأجزاء المشهد المختلفة في هذا المقطع: حيث يحدث هذا المقطع في مكانين. تجري معظم الأحداث في الهيكل، في الرواق الذي يُسمّى رواق سليمان. ويكون هذا الرواق مكانًا مغطّى يحتمي فيه الناس من الطقس. أمّا الجزء الأخير من المقطع، فيحدث شرق نهر الأردن في منطقة تُدعى بيرية، حيث يبدأ يوحنا المعمدان خدمته ويُعمّد الناس.</w:t>
      </w:r>
    </w:p>
    <w:p>
      <w:pPr>
        <w:bidi/>
      </w:pPr>
      <w:r>
        <w:rPr>
          <w:rtl/>
          <w:cs/>
          <w:lang w:val="ar_AE" w:bidi="ar_AE"/>
        </w:rPr>
      </w:r>
      <w:r>
        <w:rPr>
          <w:rtl/>
          <w:cs/>
          <w:lang w:val="ar_AE" w:bidi="ar_AE"/>
        </w:rPr>
        <w:t xml:space="preserve">توقفوا هنا وانظروا إلى خريطة </w:t>
      </w:r>
      <w:r>
        <w:rPr>
          <w:rtl/>
          <w:cs/>
          <w:lang w:val="ar_AE" w:bidi="ar_AE"/>
        </w:rPr>
        <w:t>لأورشليم وبيرية</w:t>
      </w:r>
      <w:r>
        <w:rPr>
          <w:rtl/>
          <w:cs/>
          <w:lang w:val="ar_AE" w:bidi="ar_AE"/>
        </w:rPr>
        <w:t xml:space="preserve"> شرق نهر الأردن. (توقَّفوا هنا عن سماع التسجيل الصوتي)</w:t>
      </w:r>
    </w:p>
    <w:p>
      <w:pPr>
        <w:bidi/>
      </w:pPr>
      <w:r>
        <w:rPr>
          <w:rtl/>
          <w:cs/>
          <w:lang w:val="ar_AE" w:bidi="ar_AE"/>
        </w:rPr>
      </w:r>
      <w:r>
        <w:rPr>
          <w:rtl/>
          <w:cs/>
          <w:lang w:val="ar_AE" w:bidi="ar_AE"/>
        </w:rPr>
        <w:t>لاحظوا أن النص يبدأ بكلمة "وكانَ". كل ما نعرفه أن هذا يحدث بعد تعليم يسوع عن كونه الراعي الصالح. وبما أن يسوع يُواصل الحديث نفسه في جوابه لليهود، فربما تشير كلمة "وكانَ" إلى وقتٍ قريب من الفقرة السابقة. وربما أيضًا تعني ببساطة "في وقت عيد التجديد". لاحظوا أيضًا أن النص يُشير إلى أن الوقت شتاء، أي في نهاية السنة في إسرائيل.</w:t>
      </w:r>
    </w:p>
    <w:p>
      <w:pPr>
        <w:bidi/>
      </w:pPr>
      <w:r>
        <w:rPr>
          <w:rtl/>
          <w:cs/>
          <w:lang w:val="ar_AE" w:bidi="ar_AE"/>
        </w:rPr>
      </w:r>
      <w:r>
        <w:rPr>
          <w:rtl/>
          <w:cs/>
          <w:lang w:val="ar_AE" w:bidi="ar_AE"/>
        </w:rPr>
        <w:t>يتمشّى يسوع في رواق سليمان، وعلى الأرجح يسير ذهابًا وإيابًا، حين تأتي إليه جماعة من اليهود وتُحيط به. في البداية، لا يبدو أنهم عنيفون، لكنهم عدائيون وغير ودّيين. ويطلبون من يسوع أن يُخبرهم بصراحة إن كان هو المسيّا. وهذا السؤال يُظهر أنهم لا يؤمنون حقًا بأنه المسيّا، بل يُحاولون أن يُصطادوه في كلامه. فيُجيبهم يسوع بأن الأعمال التي يصنعها تشهد له. فهو يصنعها باسم الآب، أي بسلطانه. لكنهم لا يؤمنون لأنهم ليسوا من خرافه، أي من أتباعه الحقيقيين. ويُشبِّه يسوع أتباعه بالخراف التي تعرف صوت راعيها. وخراف يسوع تعرف صوته، وهو يعرفها، وهي تتبعه. ويقول يسوع إنه يُعطي أتباعه حياة أبدية، أي حياة إلى الأبد مع الله. ويُضيف أنه لا يستطيع أحد أن يَخطفهم من يده. ويكون هذا جزءًا أساسيًا من عمل الراعي، أن يحفظ خرافه آمنة. وهكذا يُوضّح يسوع أنه كراعٍ صالح، يحفظ أتباعه ويتحمّل مسؤولية حمايتهم. فالأمان ليس متروكًا للخراف، بل للراعي الذي يحميها. فالله هو الذي يُعطي هذه الخراف ليسوع، ولأن الله أعظم من الجميع، فهو أيضًا يحفظهم آمنين. ثم يُوضّح يسوع أنه والآب واحد. وكلمة "واحد" هنا تعني أنهما متحدان في كل ما يفعلانه ويقولانه. فيسوع يُعلن هنا أنه هو الله.</w:t>
      </w:r>
    </w:p>
    <w:p>
      <w:pPr>
        <w:bidi/>
      </w:pPr>
      <w:r>
        <w:rPr>
          <w:rtl/>
          <w:cs/>
          <w:lang w:val="ar_AE" w:bidi="ar_AE"/>
        </w:rPr>
      </w:r>
      <w:r>
        <w:rPr>
          <w:rtl/>
          <w:cs/>
          <w:lang w:val="ar_AE" w:bidi="ar_AE"/>
        </w:rPr>
        <w:t>توقفوا هنا وناقشوا هذا السؤال كمجموعة: ماذا تعتقدون أن يسوع والآب سيفعلان ليظهروا أنهم متحدون في الطبيعة؟ كيف ستتحدثون عن يسوع وعن الله كونهم واحدًا في ترجمتكم لتُظهروا أن يسوع هو الله؛ متّحد في العقل والطبيعة مع الله؟ (توقَّفوا هنا عن سماع التسجيل الصوتي)</w:t>
      </w:r>
    </w:p>
    <w:p>
      <w:pPr>
        <w:bidi/>
      </w:pPr>
      <w:r>
        <w:rPr>
          <w:rtl/>
          <w:cs/>
          <w:lang w:val="ar_AE" w:bidi="ar_AE"/>
        </w:rPr>
      </w:r>
      <w:r>
        <w:rPr>
          <w:rtl/>
          <w:cs/>
          <w:lang w:val="ar_AE" w:bidi="ar_AE"/>
        </w:rPr>
        <w:t>استجابةً لإعلان يسوع مساواته بالله، يُمسك اليهود الحجارة مرةً أخرى ليرجموه ويقتلوه. حيث تنصّ الشريعة اليهودية على أن من يُجدّف على الله يُرجَم حتى الموت. فيُذكّرهم يسوع بأنه إن لم يؤمنوا به، فليؤمنوا على الأقل بالأعمال التي يصنعها، لأنها تشهد له. فإن آمنوا بالأعمال، يُدركون أن يسوع من الآب، وأن الآب فيه. لكنهم يُواصلون سعيهم للقبض عليه، ولكنه يهرب منهم. ولا نعرف كيف يُفلت منهم بالضبط.</w:t>
      </w:r>
    </w:p>
    <w:p>
      <w:pPr>
        <w:bidi/>
      </w:pPr>
      <w:r>
        <w:rPr>
          <w:rtl/>
          <w:cs/>
          <w:lang w:val="ar_AE" w:bidi="ar_AE"/>
        </w:rPr>
      </w:r>
      <w:r>
        <w:rPr>
          <w:rtl/>
          <w:cs/>
          <w:lang w:val="ar_AE" w:bidi="ar_AE"/>
        </w:rPr>
        <w:t>ثم يذهب يسوع إلى شرق نهر الأردن، إلى منطقة بيرية حيث يبدأ يوحنا المعمدان بتعميد الناس. ويأتي إليه كثيرون ويقولون إنه مع أن يوحنا لا يصنع آية واحدة، إلا أن ما يقوله عن يسوع صحيح. ويعتبر الناس الآيات علامة النبي الحقيقي، لكن هؤلاء يرون في آيات يسوع الدليل على صدق شهادة يوحنا عنه. فيؤمن كثيرون بيسوع.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١٠: ٢٢–٤٢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اليهود، ومن بينهم القادة الدينيون،</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أتباع يسوع الذين يُوصَفون بالخراف</w:t>
      </w:r>
    </w:p>
    <w:p>
      <w:pPr>
        <w:pStyle w:val="ListBullet"/>
        <w:bidi/>
        <w:spacing w:line="240" w:lineRule="auto"/>
        <w:ind w:left="720"/>
      </w:pPr>
      <w:r>
        <w:rPr>
          <w:rtl/>
          <w:cs/>
          <w:lang w:val="ar_AE" w:bidi="ar_AE"/>
        </w:rPr>
      </w:r>
      <w:r>
        <w:rPr>
          <w:rtl/>
          <w:cs/>
          <w:lang w:val="ar_AE" w:bidi="ar_AE"/>
        </w:rPr>
        <w:t>الناس الذين يؤمنون بيسوع عندما يعبُر نهر الأردن</w:t>
      </w:r>
    </w:p>
    <w:p>
      <w:pPr>
        <w:pStyle w:val="ListBullet"/>
        <w:bidi/>
        <w:spacing w:line="240" w:lineRule="auto"/>
        <w:ind w:left="720"/>
      </w:pPr>
      <w:r>
        <w:rPr>
          <w:rtl/>
          <w:cs/>
          <w:lang w:val="ar_AE" w:bidi="ar_AE"/>
        </w:rPr>
      </w:r>
      <w:r>
        <w:rPr>
          <w:rtl/>
          <w:cs/>
          <w:lang w:val="ar_AE" w:bidi="ar_AE"/>
        </w:rPr>
        <w:t>والتلاميذ الذين يكونون على الأرجح حاضرين يسمعون، وإن لم يتكلّموا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الوقت هنا هو عيد التجديد، ويسوع يتمشّى في الهيكل في الرواق الذي يُسمّى رواق سليمان. ثم يأتي إليه بعض اليهود ويُحيطون به. ويطلبون من يسوع أن يُخبرهم بصراحة إن كان هو المسيّا.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مثلًا: "أشعر بالإحباط لأن هؤلاء اليهود ما زالوا يحاولون أن يُصطادوني بكلمة." أو "أشعر بالحزن لأنهم لا يملكون عيونًا ترى الحق الذي أمامهم."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يخبرهم يسوع إن الأعمال التي يصنعها باسم الآب كافية لتُثبِت من هو. لكنهم لا يؤمنون لأنهم ليسوا من خراف الله، أي ليسوا من أتباعه. أمّا خراف الله فتعرف صوت يسوع، وهو يعرفها وهي تتبعه. ويقول يسوع إن أتباعه لا يستطيع أحد أن يخطفهم من يده أو من يد الله. ويُعلن أنه هو والآب واحد.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اليهود: "بماذا تشعر أو تفكّر؟" قد يجيب الشخص بعبارات مثل: "</w:t>
      </w:r>
      <w:r>
        <w:rPr>
          <w:b/>
          <w:rtl/>
          <w:cs/>
          <w:lang w:val="ar_AE" w:bidi="ar_AE"/>
        </w:rPr>
        <w:t>أنا غاضب</w:t>
      </w:r>
      <w:r>
        <w:rPr>
          <w:rtl/>
          <w:cs/>
          <w:lang w:val="ar_AE" w:bidi="ar_AE"/>
        </w:rPr>
        <w:t xml:space="preserve"> لأن هذا الرجل جعل نفسه مساويًا لله!" أو "إنه يستحق الموت على ما يقول!"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فيأخذ اليهود الحجارة ليقتلوا يسوع، فيسألهم يسوع: "أعمالًا كثيرَةً حَسَنَةً أرَيتُكُمْ مِنْ عِندِ أبي. بسَبَبِ أيِّ عَمَلٍ مِنها ترجُمونَني؟" فيُجيبونه: "لَسنا نَرجُمُكَ لأجلِ عَمَلٍ حَسَنٍ، بل لأجلِ تجديفٍ، فإنَّكَ وأنتَ إنسانٌ تجعَلُ نَفسَكَ إلهًا".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مثلًا: "أشعر بالحزن لأنهم لا يريدون سماع الحق".</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فيُشير يسوع إلى مزمور ويُوضّح أنه هو الذي يُرسله الله. ويقول لهم إنه إن لم يؤمنوا به، فليؤمنوا بالأعمال التي يصنعها الآب من خلاله. لكن اليهود يحاولون أن يُمسكوه، فيُفلت منهم يسوع. ثم يعبُر يسوع نهر الأردن ويَمكث هناك بعض الوقت. ثم يأتي إليه كثيرون فيؤمنون به بسبب ما قاله يوحنا المعمدان عنه، وبسبب أعمال يسوع نفسها.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١٠: ٢٢–٤٢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وقت </w:t>
      </w:r>
      <w:r>
        <w:rPr>
          <w:b/>
          <w:rtl/>
          <w:cs/>
          <w:lang w:val="ar_AE" w:bidi="ar_AE"/>
        </w:rPr>
        <w:t>عيد التجديد</w:t>
      </w:r>
      <w:r>
        <w:rPr>
          <w:rtl/>
          <w:cs/>
          <w:lang w:val="ar_AE" w:bidi="ar_AE"/>
        </w:rPr>
        <w:t xml:space="preserve"> في </w:t>
      </w:r>
      <w:r>
        <w:rPr>
          <w:b/>
          <w:rtl/>
          <w:cs/>
          <w:lang w:val="ar_AE" w:bidi="ar_AE"/>
        </w:rPr>
        <w:t>أورشليم</w:t>
      </w:r>
      <w:r>
        <w:rPr>
          <w:rtl/>
          <w:cs/>
          <w:lang w:val="ar_AE" w:bidi="ar_AE"/>
        </w:rPr>
        <w:t xml:space="preserve">، يتمشّى يسوع في </w:t>
      </w:r>
      <w:r>
        <w:rPr>
          <w:b/>
          <w:rtl/>
          <w:cs/>
          <w:lang w:val="ar_AE" w:bidi="ar_AE"/>
        </w:rPr>
        <w:t>الهيكل</w:t>
      </w:r>
      <w:r>
        <w:rPr>
          <w:rtl/>
          <w:cs/>
          <w:lang w:val="ar_AE" w:bidi="ar_AE"/>
        </w:rPr>
        <w:t xml:space="preserve"> في الموضع المعروف باسم </w:t>
      </w:r>
      <w:r>
        <w:rPr>
          <w:b/>
          <w:rtl/>
          <w:cs/>
          <w:lang w:val="ar_AE" w:bidi="ar_AE"/>
        </w:rPr>
        <w:t>رواق سليمان.</w:t>
      </w:r>
      <w:r>
        <w:rPr>
          <w:rtl/>
          <w:cs/>
          <w:lang w:val="ar_AE" w:bidi="ar_AE"/>
        </w:rPr>
        <w:t xml:space="preserve"> وعيد التجديد هو الاحتفال الذي يُحيي ذكرى استرجاع اليهود للهيكل من السلوقيين وتكريسه لله من جديد. وأورشليم هي عاصمة إسرائيل، حيث يوجد الهيكل، وحيث يذهب اليهود لعبادة الله. والهيكل هو المكان الذي يلتقي فيه الله بشعبه، ويقدّم الناس فيه الذبائح تعبدًا لله. أما الرواق فهو الجزء من الهيكل الذي يُعتقَد أنه ما زال قائمًا منذ هيكل سليمان القديم. وكان هذا الرواق يقوم على صفَّين من الأعمدة، وكان يُوجَّه نحو داخل الهيكل ليحمي الناس من تأثيرات الطقس. استخدموا الكلمة نفسها التي استخدمتموها في المقاطع السابقة للإشارة إلى أورشليم والهيكل. لمزيد من المعلومات حول </w:t>
      </w:r>
      <w:r>
        <w:rPr>
          <w:rtl/>
          <w:cs/>
          <w:lang w:val="ar_AE" w:bidi="ar_AE"/>
        </w:rPr>
        <w:t>عيد التجديد</w:t>
      </w:r>
      <w:r>
        <w:rPr>
          <w:rtl/>
          <w:cs/>
          <w:lang w:val="ar_AE" w:bidi="ar_AE"/>
        </w:rPr>
        <w:t xml:space="preserve">، </w:t>
      </w:r>
      <w:r>
        <w:rPr>
          <w:rtl/>
          <w:cs/>
          <w:lang w:val="ar_AE" w:bidi="ar_AE"/>
        </w:rPr>
        <w:t>وأورشليم</w:t>
      </w:r>
      <w:r>
        <w:rPr>
          <w:rtl/>
          <w:cs/>
          <w:lang w:val="ar_AE" w:bidi="ar_AE"/>
        </w:rPr>
        <w:t xml:space="preserve">، </w:t>
      </w:r>
      <w:r>
        <w:rPr>
          <w:rtl/>
          <w:cs/>
          <w:lang w:val="ar_AE" w:bidi="ar_AE"/>
        </w:rPr>
        <w:t>والهيكل</w:t>
      </w:r>
      <w:r>
        <w:rPr>
          <w:rtl/>
          <w:cs/>
          <w:lang w:val="ar_AE" w:bidi="ar_AE"/>
        </w:rPr>
        <w:t>، راجعوا قاموس الكلمات الرئيسية.</w:t>
      </w:r>
    </w:p>
    <w:p>
      <w:pPr>
        <w:bidi/>
      </w:pPr>
      <w:r>
        <w:rPr>
          <w:rtl/>
          <w:cs/>
          <w:lang w:val="ar_AE" w:bidi="ar_AE"/>
        </w:rPr>
      </w:r>
      <w:r>
        <w:rPr>
          <w:rtl/>
          <w:cs/>
          <w:lang w:val="ar_AE" w:bidi="ar_AE"/>
        </w:rPr>
        <w:t xml:space="preserve">يسير يسوع جيئةً وذهابًا ثم يقترب منه جمع من </w:t>
      </w:r>
      <w:r>
        <w:rPr>
          <w:b/>
          <w:rtl/>
          <w:cs/>
          <w:lang w:val="ar_AE" w:bidi="ar_AE"/>
        </w:rPr>
        <w:t>اليهود</w:t>
      </w:r>
      <w:r>
        <w:rPr>
          <w:rtl/>
          <w:cs/>
          <w:lang w:val="ar_AE" w:bidi="ar_AE"/>
        </w:rPr>
        <w:t xml:space="preserve"> و</w:t>
      </w:r>
      <w:r>
        <w:rPr>
          <w:b/>
          <w:rtl/>
          <w:cs/>
          <w:lang w:val="ar_AE" w:bidi="ar_AE"/>
        </w:rPr>
        <w:t>القادة الدينيين اليهود</w:t>
      </w:r>
      <w:r>
        <w:rPr>
          <w:rtl/>
          <w:cs/>
          <w:lang w:val="ar_AE" w:bidi="ar_AE"/>
        </w:rPr>
        <w:t xml:space="preserve">، ويحيطون به. اليهود هم نسل إبراهيم وشعب الله المختار، وربما يكون بعض هؤلاء اليهود من القادة الدينيين أيضًا. استخدموا الكلمة نفسها التي استخدمتموها في المقاطع السابقة للإشارة إلى اليهود. لمزيدٍ من المعلومات عن </w:t>
      </w:r>
      <w:r>
        <w:rPr>
          <w:rtl/>
          <w:cs/>
          <w:lang w:val="ar_AE" w:bidi="ar_AE"/>
        </w:rPr>
        <w:t>اليهود</w:t>
      </w:r>
      <w:r>
        <w:rPr>
          <w:rtl/>
          <w:cs/>
          <w:lang w:val="ar_AE" w:bidi="ar_AE"/>
        </w:rPr>
        <w:t>، انظروا قاموس الكلمات الرئيسية.</w:t>
      </w:r>
    </w:p>
    <w:p>
      <w:pPr>
        <w:bidi/>
      </w:pPr>
      <w:r>
        <w:rPr>
          <w:rtl/>
          <w:cs/>
          <w:lang w:val="ar_AE" w:bidi="ar_AE"/>
        </w:rPr>
      </w:r>
      <w:r>
        <w:rPr>
          <w:rtl/>
          <w:cs/>
          <w:lang w:val="ar_AE" w:bidi="ar_AE"/>
        </w:rPr>
        <w:t xml:space="preserve">في البداية، لا يبدو أنهم عنيفون، لكنهم عدائيون وغير ودّيين. وهم يسألون يسوع أن يقول لهم بصراحة إن كان هو </w:t>
      </w:r>
      <w:r>
        <w:rPr>
          <w:b/>
          <w:rtl/>
          <w:cs/>
          <w:lang w:val="ar_AE" w:bidi="ar_AE"/>
        </w:rPr>
        <w:t>المسيّا</w:t>
      </w:r>
      <w:r>
        <w:rPr>
          <w:rtl/>
          <w:cs/>
          <w:lang w:val="ar_AE" w:bidi="ar_AE"/>
        </w:rPr>
        <w:t xml:space="preserve"> أي </w:t>
      </w:r>
      <w:r>
        <w:rPr>
          <w:b/>
          <w:rtl/>
          <w:cs/>
          <w:lang w:val="ar_AE" w:bidi="ar_AE"/>
        </w:rPr>
        <w:t>المسيح</w:t>
      </w:r>
      <w:r>
        <w:rPr>
          <w:rtl/>
          <w:cs/>
          <w:lang w:val="ar_AE" w:bidi="ar_AE"/>
        </w:rPr>
        <w:t xml:space="preserve">. والمسيح هو الذي مسحه الله وأقامه لأجل عمل خاص. استخدموا الكلمة نفسها التي استخدمتموها في المقاطع </w:t>
      </w:r>
      <w:r>
        <w:rPr>
          <w:rtl/>
          <w:cs/>
          <w:lang w:val="ar_AE" w:bidi="ar_AE"/>
        </w:rPr>
        <w:t>السابقة</w:t>
      </w:r>
      <w:r>
        <w:rPr>
          <w:rtl/>
          <w:cs/>
          <w:lang w:val="ar_AE" w:bidi="ar_AE"/>
        </w:rPr>
        <w:t xml:space="preserve"> لكلمة المسيح. لمزيد من المعلومات بخصوص </w:t>
      </w:r>
      <w:r>
        <w:rPr>
          <w:rtl/>
          <w:cs/>
          <w:lang w:val="ar_AE" w:bidi="ar_AE"/>
        </w:rPr>
        <w:t>المسيا</w:t>
      </w:r>
      <w:r>
        <w:rPr>
          <w:rtl/>
          <w:cs/>
          <w:lang w:val="ar_AE" w:bidi="ar_AE"/>
        </w:rPr>
        <w:t>، راجع قاموس الكلمات الرئيسية.</w:t>
      </w:r>
    </w:p>
    <w:p>
      <w:pPr>
        <w:bidi/>
      </w:pPr>
      <w:r>
        <w:rPr>
          <w:rtl/>
          <w:cs/>
          <w:lang w:val="ar_AE" w:bidi="ar_AE"/>
        </w:rPr>
      </w:r>
      <w:r>
        <w:rPr>
          <w:rtl/>
          <w:cs/>
          <w:lang w:val="ar_AE" w:bidi="ar_AE"/>
        </w:rPr>
        <w:t xml:space="preserve">ثم يخبرهم يسوع أنه قد قال لهم ذلك بوضوح، لكنهم لا </w:t>
      </w:r>
      <w:r>
        <w:rPr>
          <w:b/>
          <w:rtl/>
          <w:cs/>
          <w:lang w:val="ar_AE" w:bidi="ar_AE"/>
        </w:rPr>
        <w:t>يؤمنون</w:t>
      </w:r>
      <w:r>
        <w:rPr>
          <w:rtl/>
          <w:cs/>
          <w:lang w:val="ar_AE" w:bidi="ar_AE"/>
        </w:rPr>
        <w:t xml:space="preserve">. أن تؤمن يعني أن تثق بشخص أو بأمرٍ ما، ويظهر ذلك في الأفعال. استخدموا الكلمة نفسها التي استخدمتموها في المقاطع السابقة لكلمة إيمان. لمزيد من المعلومات بخصوص </w:t>
      </w:r>
      <w:r>
        <w:rPr>
          <w:rtl/>
          <w:cs/>
          <w:lang w:val="ar_AE" w:bidi="ar_AE"/>
        </w:rPr>
        <w:t>الإيمان</w:t>
      </w:r>
      <w:r>
        <w:rPr>
          <w:rtl/>
          <w:cs/>
          <w:lang w:val="ar_AE" w:bidi="ar_AE"/>
        </w:rPr>
        <w:t>، راجع قاموس الكلمات الرئيسية.</w:t>
      </w:r>
    </w:p>
    <w:p>
      <w:pPr>
        <w:bidi/>
      </w:pPr>
      <w:r>
        <w:rPr>
          <w:rtl/>
          <w:cs/>
          <w:lang w:val="ar_AE" w:bidi="ar_AE"/>
        </w:rPr>
      </w:r>
      <w:r>
        <w:rPr>
          <w:rtl/>
          <w:cs/>
          <w:lang w:val="ar_AE" w:bidi="ar_AE"/>
        </w:rPr>
        <w:t xml:space="preserve">يقول يسوع إن الأعمال التي يعملها </w:t>
      </w:r>
      <w:r>
        <w:rPr>
          <w:b/>
          <w:rtl/>
          <w:cs/>
          <w:lang w:val="ar_AE" w:bidi="ar_AE"/>
        </w:rPr>
        <w:t>باسم</w:t>
      </w:r>
      <w:r>
        <w:rPr>
          <w:rtl/>
          <w:cs/>
          <w:lang w:val="ar_AE" w:bidi="ar_AE"/>
        </w:rPr>
        <w:t xml:space="preserve"> الآب </w:t>
      </w:r>
      <w:r>
        <w:rPr>
          <w:b/>
          <w:rtl/>
          <w:cs/>
          <w:lang w:val="ar_AE" w:bidi="ar_AE"/>
        </w:rPr>
        <w:t>تشهد</w:t>
      </w:r>
      <w:r>
        <w:rPr>
          <w:rtl/>
          <w:cs/>
          <w:lang w:val="ar_AE" w:bidi="ar_AE"/>
        </w:rPr>
        <w:t xml:space="preserve"> له. أن «يشهد» يعني أن يُعلِن الحق عن شخص أو أمر بناءً على خبرة شخصية. استخدِموا الكلمة نفسها التي استخدمتموها في المقاطع السابقة للإشارة إلى كلمة "تشهد". للمزيد من المعلومات عن كلمة </w:t>
      </w:r>
      <w:r>
        <w:rPr>
          <w:rtl/>
          <w:cs/>
          <w:lang w:val="ar_AE" w:bidi="ar_AE"/>
        </w:rPr>
        <w:t>"الشهادة"</w:t>
      </w:r>
      <w:r>
        <w:rPr>
          <w:rtl/>
          <w:cs/>
          <w:lang w:val="ar_AE" w:bidi="ar_AE"/>
        </w:rPr>
        <w:t>، انظروا "قاموس الكلمات الرئيسية".</w:t>
      </w:r>
    </w:p>
    <w:p>
      <w:pPr>
        <w:bidi/>
      </w:pPr>
      <w:r>
        <w:rPr>
          <w:rtl/>
          <w:cs/>
          <w:lang w:val="ar_AE" w:bidi="ar_AE"/>
        </w:rPr>
      </w:r>
      <w:r>
        <w:rPr>
          <w:rtl/>
          <w:cs/>
          <w:lang w:val="ar_AE" w:bidi="ar_AE"/>
        </w:rPr>
        <w:t xml:space="preserve">لكن اليهود لا يؤمنون بيسوع لأنهم ليسوا من خرافه. وخراف يسوع تعرف صوته، وهو يعرفها، وهي تتبعه. ويعطي يسوع خرافه </w:t>
      </w:r>
      <w:r>
        <w:rPr>
          <w:b/>
          <w:rtl/>
          <w:cs/>
          <w:lang w:val="ar_AE" w:bidi="ar_AE"/>
        </w:rPr>
        <w:t>حياة أبدية</w:t>
      </w:r>
      <w:r>
        <w:rPr>
          <w:rtl/>
          <w:cs/>
          <w:lang w:val="ar_AE" w:bidi="ar_AE"/>
        </w:rPr>
        <w:t xml:space="preserve">، أي حياة مع الله إلى الأبد. والخراف لا </w:t>
      </w:r>
      <w:r>
        <w:rPr>
          <w:b/>
          <w:rtl/>
          <w:cs/>
          <w:lang w:val="ar_AE" w:bidi="ar_AE"/>
        </w:rPr>
        <w:t>تهلك</w:t>
      </w:r>
      <w:r>
        <w:rPr>
          <w:rtl/>
          <w:cs/>
          <w:lang w:val="ar_AE" w:bidi="ar_AE"/>
        </w:rPr>
        <w:t xml:space="preserve"> أبدًا، ولا يقدر أحد أن </w:t>
      </w:r>
      <w:r>
        <w:rPr>
          <w:b/>
          <w:rtl/>
          <w:cs/>
          <w:lang w:val="ar_AE" w:bidi="ar_AE"/>
        </w:rPr>
        <w:t>يخطفها</w:t>
      </w:r>
      <w:r>
        <w:rPr>
          <w:rtl/>
          <w:cs/>
          <w:lang w:val="ar_AE" w:bidi="ar_AE"/>
        </w:rPr>
        <w:t xml:space="preserve"> من يد يسوع أو من يد الآب. انظروا قاموس الكلمات الرئيسية لمزيد من المعلومات عن </w:t>
      </w:r>
      <w:r>
        <w:rPr>
          <w:rtl/>
          <w:cs/>
          <w:lang w:val="ar_AE" w:bidi="ar_AE"/>
        </w:rPr>
        <w:t>عبارة "الحياة الأبدية"</w:t>
      </w:r>
      <w:r>
        <w:rPr>
          <w:rtl/>
          <w:cs/>
          <w:lang w:val="ar_AE" w:bidi="ar_AE"/>
        </w:rPr>
        <w:t>. ثم يخبر يسوع اليهود إن أباه الذي أعطاه هذه الخراف أعظم وأقوى من الجميع، ثم يُوضّح يسوع أنه والآب واحد. وتعني كلمة "واحد" أنهما متحدان في الجوهر والطبيعة. فيسوع يُعلن هنا أنه هو الله.</w:t>
      </w:r>
    </w:p>
    <w:p>
      <w:pPr>
        <w:bidi/>
      </w:pPr>
      <w:r>
        <w:rPr>
          <w:rtl/>
          <w:cs/>
          <w:lang w:val="ar_AE" w:bidi="ar_AE"/>
        </w:rPr>
      </w:r>
      <w:r>
        <w:rPr>
          <w:rtl/>
          <w:cs/>
          <w:lang w:val="ar_AE" w:bidi="ar_AE"/>
        </w:rPr>
        <w:t xml:space="preserve">وردًّا على تصريح يسوع بمساواته مع الله، يلتقط اليهود حجارة ليقتلوه. فيسألهم يسوع: "أعمالًا كثيرَةً حَسَنَةً أرَيتُكُمْ مِنْ عِندِ أبي. بسَبَبِ أيِّ عَمَلٍ مِنها ترجُمونَني؟" فيجيب اليهود أنه ليس من أجل أعماله الصالحة، بل لأجل </w:t>
      </w:r>
      <w:r>
        <w:rPr>
          <w:b/>
          <w:rtl/>
          <w:cs/>
          <w:lang w:val="ar_AE" w:bidi="ar_AE"/>
        </w:rPr>
        <w:t>تجديفه</w:t>
      </w:r>
      <w:r>
        <w:rPr>
          <w:rtl/>
          <w:cs/>
          <w:lang w:val="ar_AE" w:bidi="ar_AE"/>
        </w:rPr>
        <w:t>. فالتجديف على الله يعني إهانة الله.</w:t>
      </w:r>
    </w:p>
    <w:p>
      <w:pPr>
        <w:bidi/>
      </w:pPr>
      <w:r>
        <w:rPr>
          <w:rtl/>
          <w:cs/>
          <w:lang w:val="ar_AE" w:bidi="ar_AE"/>
        </w:rPr>
      </w:r>
      <w:r>
        <w:rPr>
          <w:rtl/>
          <w:cs/>
          <w:lang w:val="ar_AE" w:bidi="ar_AE"/>
        </w:rPr>
        <w:t xml:space="preserve">توقفوا هنا وناقشوا كمجموعة أي كلمة ستستخدمونها لترجمة كلمة </w:t>
      </w:r>
      <w:r>
        <w:rPr>
          <w:b/>
          <w:rtl/>
          <w:cs/>
          <w:lang w:val="ar_AE" w:bidi="ar_AE"/>
        </w:rPr>
        <w:t>"تجديف"</w:t>
      </w:r>
      <w:r>
        <w:rPr>
          <w:rtl/>
          <w:cs/>
          <w:lang w:val="ar_AE" w:bidi="ar_AE"/>
        </w:rPr>
        <w:t xml:space="preserve">. انظروا "قاموس الكلمات الرئيسية" للمزيد من المعلومات عن كلمة </w:t>
      </w:r>
      <w:r>
        <w:rPr>
          <w:rtl/>
          <w:cs/>
          <w:lang w:val="ar_AE" w:bidi="ar_AE"/>
        </w:rPr>
        <w:t>"تجديف"</w:t>
      </w:r>
      <w:r>
        <w:rPr>
          <w:rtl/>
          <w:cs/>
          <w:lang w:val="ar_AE" w:bidi="ar_AE"/>
        </w:rPr>
        <w:t>. (توقَّفوا هنا عن سماع التسجيل الصوتي)</w:t>
      </w:r>
    </w:p>
    <w:p>
      <w:pPr>
        <w:bidi/>
      </w:pPr>
      <w:r>
        <w:rPr>
          <w:rtl/>
          <w:cs/>
          <w:lang w:val="ar_AE" w:bidi="ar_AE"/>
        </w:rPr>
      </w:r>
      <w:r>
        <w:rPr>
          <w:rtl/>
          <w:cs/>
          <w:lang w:val="ar_AE" w:bidi="ar_AE"/>
        </w:rPr>
        <w:t xml:space="preserve">ثم يقول لهم يسوع إنه في </w:t>
      </w:r>
      <w:r>
        <w:rPr>
          <w:b/>
          <w:rtl/>
          <w:cs/>
          <w:lang w:val="ar_AE" w:bidi="ar_AE"/>
        </w:rPr>
        <w:t>كتبهم</w:t>
      </w:r>
      <w:r>
        <w:rPr>
          <w:rtl/>
          <w:cs/>
          <w:lang w:val="ar_AE" w:bidi="ar_AE"/>
        </w:rPr>
        <w:t xml:space="preserve"> المقدسة، قال الله لبعض القادة إنهم "</w:t>
      </w:r>
      <w:r>
        <w:rPr>
          <w:b/>
          <w:rtl/>
          <w:cs/>
          <w:lang w:val="ar_AE" w:bidi="ar_AE"/>
        </w:rPr>
        <w:t>آلهة</w:t>
      </w:r>
      <w:r>
        <w:rPr>
          <w:rtl/>
          <w:cs/>
          <w:lang w:val="ar_AE" w:bidi="ar_AE"/>
        </w:rPr>
        <w:t xml:space="preserve">". فإن كان هذا صحيحًا، فكيف يتّهمونه بالتجديف لأنه يدعو نفسه </w:t>
      </w:r>
      <w:r>
        <w:rPr>
          <w:b/>
          <w:rtl/>
          <w:cs/>
          <w:lang w:val="ar_AE" w:bidi="ar_AE"/>
        </w:rPr>
        <w:t>ابن الله</w:t>
      </w:r>
      <w:r>
        <w:rPr>
          <w:rtl/>
          <w:cs/>
          <w:lang w:val="ar_AE" w:bidi="ar_AE"/>
        </w:rPr>
        <w:t xml:space="preserve">، وهو الذي قدّسه الله وأرسله؟ والكتب المقدسة، أو «الشريعة»، تُشير إلى العهد القديم كله الذي يؤمن به اليهود. وتعبير «ابن الله» يعني أن ليسوع علاقة فريدة مع الله، كعلاقة الآب بالابن، كما يؤكد أيضًا أن يسوع هو الله. استخدموا الكلمات نفسها التي استخدمتموها في المقاطع السابقة لكلمة "ناموس"، وعبارة "ابن الله". ولمزيد من المعلومات عن </w:t>
      </w:r>
      <w:r>
        <w:rPr>
          <w:rtl/>
          <w:cs/>
          <w:lang w:val="ar_AE" w:bidi="ar_AE"/>
        </w:rPr>
        <w:t>الكتب المقدسة</w:t>
      </w:r>
      <w:r>
        <w:rPr>
          <w:rtl/>
          <w:cs/>
          <w:lang w:val="ar_AE" w:bidi="ar_AE"/>
        </w:rPr>
        <w:t xml:space="preserve">، </w:t>
      </w:r>
      <w:r>
        <w:rPr>
          <w:rtl/>
          <w:cs/>
          <w:lang w:val="ar_AE" w:bidi="ar_AE"/>
        </w:rPr>
        <w:t>والآلهة</w:t>
      </w:r>
      <w:r>
        <w:rPr>
          <w:rtl/>
          <w:cs/>
          <w:lang w:val="ar_AE" w:bidi="ar_AE"/>
        </w:rPr>
        <w:t>، و</w:t>
      </w:r>
      <w:r>
        <w:rPr>
          <w:rtl/>
          <w:cs/>
          <w:lang w:val="ar_AE" w:bidi="ar_AE"/>
        </w:rPr>
        <w:t>ابن الله</w:t>
      </w:r>
      <w:r>
        <w:rPr>
          <w:rtl/>
          <w:cs/>
          <w:lang w:val="ar_AE" w:bidi="ar_AE"/>
        </w:rPr>
        <w:t>، راجعوا قاموس الكلمات الرئيسية.</w:t>
      </w:r>
    </w:p>
    <w:p>
      <w:pPr>
        <w:bidi/>
      </w:pPr>
      <w:r>
        <w:rPr>
          <w:rtl/>
          <w:cs/>
          <w:lang w:val="ar_AE" w:bidi="ar_AE"/>
        </w:rPr>
      </w:r>
      <w:r>
        <w:rPr>
          <w:rtl/>
          <w:cs/>
          <w:lang w:val="ar_AE" w:bidi="ar_AE"/>
        </w:rPr>
        <w:t>ويذكّرهم يسوع أنه إن لم يؤمنوا به، فليؤمنوا بالأعمال التي تشهد له. لكنهم يُواصلون محاولتهم القبض عليه، غير أن يسوع يُفلت منهم.</w:t>
      </w:r>
    </w:p>
    <w:p>
      <w:pPr>
        <w:bidi/>
      </w:pPr>
      <w:r>
        <w:rPr>
          <w:rtl/>
          <w:cs/>
          <w:lang w:val="ar_AE" w:bidi="ar_AE"/>
        </w:rPr>
      </w:r>
      <w:r>
        <w:rPr>
          <w:rtl/>
          <w:cs/>
          <w:lang w:val="ar_AE" w:bidi="ar_AE"/>
        </w:rPr>
        <w:t xml:space="preserve">بعد ذلك، يذهب يسوع إلى الجهة الشرقية من </w:t>
      </w:r>
      <w:r>
        <w:rPr>
          <w:b/>
          <w:rtl/>
          <w:cs/>
          <w:lang w:val="ar_AE" w:bidi="ar_AE"/>
        </w:rPr>
        <w:t>نهر الأردن</w:t>
      </w:r>
      <w:r>
        <w:rPr>
          <w:rtl/>
          <w:cs/>
          <w:lang w:val="ar_AE" w:bidi="ar_AE"/>
        </w:rPr>
        <w:t xml:space="preserve">، إلى منطقة بيرية، حيث بدأ </w:t>
      </w:r>
      <w:r>
        <w:rPr>
          <w:b/>
          <w:rtl/>
          <w:cs/>
          <w:lang w:val="ar_AE" w:bidi="ar_AE"/>
        </w:rPr>
        <w:t>يوحنا المعمدان</w:t>
      </w:r>
      <w:r>
        <w:rPr>
          <w:rtl/>
          <w:cs/>
          <w:lang w:val="ar_AE" w:bidi="ar_AE"/>
        </w:rPr>
        <w:t xml:space="preserve"> </w:t>
      </w:r>
      <w:r>
        <w:rPr>
          <w:b/>
          <w:rtl/>
          <w:cs/>
          <w:lang w:val="ar_AE" w:bidi="ar_AE"/>
        </w:rPr>
        <w:t>بتعميد</w:t>
      </w:r>
      <w:r>
        <w:rPr>
          <w:rtl/>
          <w:cs/>
          <w:lang w:val="ar_AE" w:bidi="ar_AE"/>
        </w:rPr>
        <w:t xml:space="preserve"> الناس. ونهر الأردن هو النهر الذي يجري من بحر الجليل إلى البحر الميت. ويوحنا المعمدان هو الذي أعدَّ الطريق أمام يسوع، ودعا الناس إلى التوبة والتعميد. إن المعمودية تعني تطهير الناس في الماء. استخدموا الكلمات نفسها التي استخدمتموها سابقًا "لنهر الأردن"، و"يوحنا المعمدان"، و"يُعمِّد". ولمزيد من المعلومات عن </w:t>
      </w:r>
      <w:r>
        <w:rPr>
          <w:rtl/>
          <w:cs/>
          <w:lang w:val="ar_AE" w:bidi="ar_AE"/>
        </w:rPr>
        <w:t>"الأردن"</w:t>
      </w:r>
      <w:r>
        <w:rPr>
          <w:rtl/>
          <w:cs/>
          <w:lang w:val="ar_AE" w:bidi="ar_AE"/>
        </w:rPr>
        <w:t>، و</w:t>
      </w:r>
      <w:r>
        <w:rPr>
          <w:rtl/>
          <w:cs/>
          <w:lang w:val="ar_AE" w:bidi="ar_AE"/>
        </w:rPr>
        <w:t>"يوحنا المعمدان"</w:t>
      </w:r>
      <w:r>
        <w:rPr>
          <w:rtl/>
          <w:cs/>
          <w:lang w:val="ar_AE" w:bidi="ar_AE"/>
        </w:rPr>
        <w:t>، و</w:t>
      </w:r>
      <w:r>
        <w:rPr>
          <w:rtl/>
          <w:cs/>
          <w:lang w:val="ar_AE" w:bidi="ar_AE"/>
        </w:rPr>
        <w:t>"المعمودية"</w:t>
      </w:r>
      <w:r>
        <w:rPr>
          <w:rtl/>
          <w:cs/>
          <w:lang w:val="ar_AE" w:bidi="ar_AE"/>
        </w:rPr>
        <w:t>، راجعوا قاموس الكلمات الرئيسية.</w:t>
      </w:r>
    </w:p>
    <w:p>
      <w:pPr>
        <w:bidi/>
      </w:pPr>
      <w:r>
        <w:rPr>
          <w:rtl/>
          <w:cs/>
          <w:lang w:val="ar_AE" w:bidi="ar_AE"/>
        </w:rPr>
      </w:r>
      <w:r>
        <w:rPr>
          <w:rtl/>
          <w:cs/>
          <w:lang w:val="ar_AE" w:bidi="ar_AE"/>
        </w:rPr>
        <w:t xml:space="preserve">ثم يأتي كثيرون إلى يسوع هناك، ويقولون إن يوحنا، وإن لم يصنع </w:t>
      </w:r>
      <w:r>
        <w:rPr>
          <w:b/>
          <w:rtl/>
          <w:cs/>
          <w:lang w:val="ar_AE" w:bidi="ar_AE"/>
        </w:rPr>
        <w:t>آية</w:t>
      </w:r>
      <w:r>
        <w:rPr>
          <w:rtl/>
          <w:cs/>
          <w:lang w:val="ar_AE" w:bidi="ar_AE"/>
        </w:rPr>
        <w:t xml:space="preserve"> واحدة، إلا أن كل ما قاله عن يسوع هو حق. وفي ذلك الموضع يؤمن كثيرون بيسوع. والآيات هي علامات تشير إلى حقيقة ما أو إلى أمر سيحدث. استخدموا الكلمة نفسها التي استخدمتموها سابقًا لكلمة "آيات". للمزيد من المعلومات عن </w:t>
      </w:r>
      <w:r>
        <w:rPr>
          <w:rtl/>
          <w:cs/>
          <w:lang w:val="ar_AE" w:bidi="ar_AE"/>
        </w:rPr>
        <w:t>"الآيات"</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١١: ١–١٦ وضعوه في قلوبكم.</w:t>
      </w:r>
    </w:p>
    <w:p>
      <w:pPr>
        <w:bidi/>
      </w:pPr>
      <w:r>
        <w:rPr>
          <w:rtl/>
          <w:cs/>
          <w:lang w:val="ar_AE" w:bidi="ar_AE"/>
        </w:rPr>
      </w:r>
      <w:r>
        <w:rPr>
          <w:rtl/>
          <w:cs/>
          <w:lang w:val="ar_AE" w:bidi="ar_AE"/>
        </w:rPr>
        <w:t>استمعوا إلى نسخة صوتية من يوحنا ١١: ١–١٦ ثلاث مرات، ومن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في المقطع السابق، اتّهم اليهود يسوع بالتجديف وحاولوا رجمه. وبعد أن حاولوا رجمه حتى الموت، عبر يسوع وتلاميذه نهر الأردن ليقيم هناك فترة من الوقت. يروي هذا المقطع القصة التالية عن صديقٍ ليسوع اسمه لعازر، الذي مرض ومات.</w:t>
      </w:r>
    </w:p>
    <w:p>
      <w:pPr>
        <w:bidi/>
      </w:pPr>
      <w:r>
        <w:rPr>
          <w:rtl/>
          <w:cs/>
          <w:lang w:val="ar_AE" w:bidi="ar_AE"/>
        </w:rPr>
      </w:r>
      <w:r>
        <w:rPr>
          <w:rtl/>
          <w:cs/>
          <w:lang w:val="ar_AE" w:bidi="ar_AE"/>
        </w:rPr>
        <w:t>يبدأ المقطع بوصف رجلٍ اسمه لعازر، وكان لعازر مريضًا جدًا. ولعازر وأختاه مرثا ومريم هم أصدقاء يسوع. ويعيشون في قرية صغيرة تُدعى بيت عنيا، تبعد أقل من ميلين شرق أورشليم. ويبدو أن مرثا هي الأخت الكبرى لأنها تُذكر أولًا وبالاسم. أما مريم، فهي التي دهنت الرب يسوع بطيب ومسحت قدميه بشعرها. لكن في وقت مرض لعازر، لم تكن قد دهنت قدمي يسوع بعد. ويذكر يوحنا هذه المعلومة الآن ليذكّر القارئ بأية مريم يتحدث عنها، لأن قرّاءه على الأرجح يعرفون مريم هذه. فاسم مريم كان شائعًا جدًا في زمن يسوع، وعدة نساء بهذا الاسم ذُكرن في الأناجيل.</w:t>
      </w:r>
    </w:p>
    <w:p>
      <w:pPr>
        <w:bidi/>
      </w:pPr>
      <w:r>
        <w:rPr>
          <w:rtl/>
          <w:cs/>
          <w:lang w:val="ar_AE" w:bidi="ar_AE"/>
        </w:rPr>
      </w:r>
      <w:r>
        <w:rPr>
          <w:rtl/>
          <w:cs/>
          <w:lang w:val="ar_AE" w:bidi="ar_AE"/>
        </w:rPr>
        <w:t>أرسلت الأختان، مريم ومرثا، شخصًا برسالة إلى يسوع تقول: "يا سيِّدُ، هوذا الّذي تُحِبُّهُ مَريضٌ". ويسوع يعرف العائلة ويحبهم، فلم تكن الأختان حتى بحاجة لذكر اسم لعازر. خاطبت الأختان يسوع باللقب الذي يدل على الاحترام: "يا سيد"، وهو تعبير عن الاحترام لمعلّمٍ روحي من الله. وكانت رسالتهما طلبًا مهذبًا من يسوع أن يأتي ويشفي لعازر، حتى وإن لم تذكرا ذلك صراحة. وكانتا تعرفان عن الشفاءات التي أجراها يسوع في أورشليم، القريبة من بيت عنيا، فوثقتا أنه سيأتي، لأنهما تعرفانه جيدًا، ولأن يسوع كان يحب مرثا ومريم ولعازر.</w:t>
      </w:r>
    </w:p>
    <w:p>
      <w:pPr>
        <w:bidi/>
      </w:pPr>
      <w:r>
        <w:rPr>
          <w:rtl/>
          <w:cs/>
          <w:lang w:val="ar_AE" w:bidi="ar_AE"/>
        </w:rPr>
      </w:r>
      <w:r>
        <w:rPr>
          <w:rtl/>
          <w:cs/>
          <w:lang w:val="ar_AE" w:bidi="ar_AE"/>
        </w:rPr>
        <w:t>توقّفوا هنا عن سماع التسجيل الصوتي وناقشوا هذا السؤال كمجموعة: ما الأمور التي يفعلها الناس في ثقافتكم للتعبير عن محبتهم لصديقٍ مميز؟ (توقَّفوا هنا عن سماع التسجيل الصوتي)</w:t>
      </w:r>
    </w:p>
    <w:p>
      <w:pPr>
        <w:bidi/>
      </w:pPr>
      <w:r>
        <w:rPr>
          <w:rtl/>
          <w:cs/>
          <w:lang w:val="ar_AE" w:bidi="ar_AE"/>
        </w:rPr>
      </w:r>
      <w:r>
        <w:rPr>
          <w:rtl/>
          <w:cs/>
          <w:lang w:val="ar_AE" w:bidi="ar_AE"/>
        </w:rPr>
        <w:t>وعندما سمع يسوع هذه الرسالة، قال -على الأرجح للرسول- "هذا المَرَضُ ليس للموتِ، بل لأجلِ مَجدِ اللهِ، ليَتَمَجَّدَ ابنُ اللهِ بهِ". عندما يتمجّد الله، فهذا يعني أن الناس يسبّحونه ويمدحونه على قدرته وعظمته. ويقول يسوع إنّه هو نفسه، ابن الله، سيُسبَّح ويمتدَح بسبب مرض لعازر. ويستخدم يسوع لقب "ابن الله" للإشارة إلى نفسه.</w:t>
      </w:r>
    </w:p>
    <w:p>
      <w:pPr>
        <w:bidi/>
      </w:pPr>
      <w:r>
        <w:rPr>
          <w:rtl/>
          <w:cs/>
          <w:lang w:val="ar_AE" w:bidi="ar_AE"/>
        </w:rPr>
      </w:r>
      <w:r>
        <w:rPr>
          <w:rtl/>
          <w:cs/>
          <w:lang w:val="ar_AE" w:bidi="ar_AE"/>
        </w:rPr>
        <w:t>وكان يسوع يحب مرثا وأختها ولعازر محبةً حقيقية، فقد كان يحبهم ويهتم بأمرهم. لذلك عندما تأخر في الذهاب إلى منزلهم، لم يكن ذلك يعني أنه لا يحبهم. فقد كان يحبهم كأصدقاء مقربين. لقد كان يسوع يعرف ما هو الأفضل لهما، وكان يعلم أن الله سيتمجّد من خلال هذه الحادثة. وبعد يومين قال لتلاميذه: "لنَذهَبْ إلَى اليَهوديَّةِ أيضًا". كانت اليهودية اسم المقاطعة التي تقع فيها أورشليم وبيت عنيا. وكانت تلك المنطقة هي مركز نفوذ القادة الدينيين المعارضين ليسوع، لذلك كانت أخطر مكانٍ عليه.</w:t>
      </w:r>
    </w:p>
    <w:p>
      <w:pPr>
        <w:bidi/>
      </w:pPr>
      <w:r>
        <w:rPr>
          <w:rtl/>
          <w:cs/>
          <w:lang w:val="ar_AE" w:bidi="ar_AE"/>
        </w:rPr>
      </w:r>
      <w:r>
        <w:rPr>
          <w:rtl/>
          <w:cs/>
          <w:lang w:val="ar_AE" w:bidi="ar_AE"/>
        </w:rPr>
        <w:t xml:space="preserve">توقّفوا هنا وانظروا إلى خريطة توضّح موقع </w:t>
      </w:r>
      <w:r>
        <w:rPr>
          <w:rtl/>
          <w:cs/>
          <w:lang w:val="ar_AE" w:bidi="ar_AE"/>
        </w:rPr>
        <w:t>اليهودية وأورشليم وبيت عنيا</w:t>
      </w:r>
      <w:r>
        <w:rPr>
          <w:rtl/>
          <w:cs/>
          <w:lang w:val="ar_AE" w:bidi="ar_AE"/>
        </w:rPr>
        <w:t>. أوقِفوا الاستماع إلى التسجيل الصوتي هنا.</w:t>
      </w:r>
    </w:p>
    <w:p>
      <w:pPr>
        <w:bidi/>
      </w:pPr>
      <w:r>
        <w:rPr>
          <w:rtl/>
          <w:cs/>
          <w:lang w:val="ar_AE" w:bidi="ar_AE"/>
        </w:rPr>
      </w:r>
      <w:r>
        <w:rPr>
          <w:rtl/>
          <w:cs/>
          <w:lang w:val="ar_AE" w:bidi="ar_AE"/>
        </w:rPr>
        <w:t>فقال التلاميذ: "يا مُعَلِّمُ، الآنَ كانَ اليَهودُ يَطلُبونَ أنْ يَرجُموكَ، وتَذهَبُ أيضًا إلَى هناكَ". وتعني كلمة "مُعَلِّمُ" "يا سيدي العظيم"، وهي لقب احترام لمعلمٍ ديني مهم. كان التلاميذ يشيرون إلى الخطر، لأن اليهود في اليهودية حاولوا قبل قليل رجمه بتهمة التجديف. وحين قالوا ليسوع: "وتَذهَبُ أيضًا إلَى هناكَ". لم يكونوا ينتظرون جوابًا، بل أرادوا إظهار دهشتهم وتحذيره من العودة إلى اليهودية.</w:t>
      </w:r>
    </w:p>
    <w:p>
      <w:pPr>
        <w:bidi/>
      </w:pPr>
      <w:r>
        <w:rPr>
          <w:rtl/>
          <w:cs/>
          <w:lang w:val="ar_AE" w:bidi="ar_AE"/>
        </w:rPr>
      </w:r>
      <w:r>
        <w:rPr>
          <w:rtl/>
          <w:cs/>
          <w:lang w:val="ar_AE" w:bidi="ar_AE"/>
        </w:rPr>
        <w:t>فأجاب يسوع: "أليستْ ساعاتُ النَّهارِ اثنَتَيْ عَشرَةَ؟ إنْ كانَ أحَدٌ يَمشي في النَّهارِ لا يَعثُرُ لأنَّهُ يَنظُرُ نورَ هذا العالَمِ،" ولم يكن يسوع منتظرًا إجابة عن هذا السؤال، بل كان يستخدم مقارنة رمزية. فقد شبّه حياته على الأرض قبل موته بـ"النهار"، فهو يقول إن ما زال هناك وقت ليعمل قبل أن تأتي ساعة موته. فهو لم يكن يقصد أن النهار مدته ١٢ ساعة حرفيًا، بل أن هناك "وقتًا كافيًا" ليُتمم عمله قبل أن يموت.</w:t>
      </w:r>
    </w:p>
    <w:p>
      <w:pPr>
        <w:bidi/>
      </w:pPr>
      <w:r>
        <w:rPr>
          <w:rtl/>
          <w:cs/>
          <w:lang w:val="ar_AE" w:bidi="ar_AE"/>
        </w:rPr>
      </w:r>
      <w:r>
        <w:rPr>
          <w:rtl/>
          <w:cs/>
          <w:lang w:val="ar_AE" w:bidi="ar_AE"/>
        </w:rPr>
        <w:t>كما لم يكن يقصد أن السير في النهار أكثر أمانًا من الليل، بل أن من يسير معه، نور العالم، لا يتعثر في الخطية ولا يدخل في خطرٍ بلا داعٍ، كما أن من يسير في النور يستطيع أن يرى الطريق أمامه فلا يتعثر. قارن يسوع هنا الحياة بدونه بالسير في العالم بدون نور. فالأشخاص الذين يمشون في الظلام لا يستطيعون رؤية الطريق أو معرفته. وبالتالي قد يتعرضون للخطر. فهذا يعني أن الشخص يتعثر لأن يسوع، نور العالم، ليس فيه.</w:t>
      </w:r>
    </w:p>
    <w:p>
      <w:pPr>
        <w:bidi/>
      </w:pPr>
      <w:r>
        <w:rPr>
          <w:rtl/>
          <w:cs/>
          <w:lang w:val="ar_AE" w:bidi="ar_AE"/>
        </w:rPr>
      </w:r>
      <w:r>
        <w:rPr>
          <w:rtl/>
          <w:cs/>
          <w:lang w:val="ar_AE" w:bidi="ar_AE"/>
        </w:rPr>
        <w:t>توقّفوا هنا عن سماع التسجيل الصوتي وناقشوا هذا السؤال كمجموعة: احكوا قصةً تستخدم فيها شيئًا يوميًا بمعنى رمزي أو روحي. (توقَّفوا هنا عن سماع التسجيل الصوتي)</w:t>
      </w:r>
    </w:p>
    <w:p>
      <w:pPr>
        <w:bidi/>
      </w:pPr>
      <w:r>
        <w:rPr>
          <w:rtl/>
          <w:cs/>
          <w:lang w:val="ar_AE" w:bidi="ar_AE"/>
        </w:rPr>
      </w:r>
      <w:r>
        <w:rPr>
          <w:rtl/>
          <w:cs/>
          <w:lang w:val="ar_AE" w:bidi="ar_AE"/>
        </w:rPr>
        <w:t xml:space="preserve">بعد أن قال هذا، قال يسوع لتلاميذه: "لعازَرُ حَبيبُنا قد نامَ. لكني أذهَبُ لأوقِظَهُ". ظن التلاميذ أن يسوع يتكلم عن النوم العادي، فقالوا: "يا سيِّدُ، إنْ كانَ قد نامَ فهو يُشفَى". لكن في تلك الثقافة، كانوا أحيانًا يقولون إن الشخص "نائم" كطريقة لطيفة لقول أنه "مات". وكان يسوع يستخدم تعبير "النوم" عن الموت لأنه يعرف أن المؤمنين سيقومون من الأموات. وتستخدم بقية الأسفار الكتابية نفس صورة الموت للذين يتبعون يسوع. فموت المؤمن يشبه النوم، لأنه سيستيقظ حين يقيمه الله من الموت. لكن التلاميذ لم يفهموا هذا، فاضطر يسوع أن يقول لهم بوضوح: "لعازَرُ ماتَ. وأنا أفرَحُ لأجلِكُمْ إنّي لم أكُنْ هناكَ، لتؤمِنوا. ولكن لنَذهَبْ إليهِ!" </w:t>
      </w:r>
    </w:p>
    <w:p>
      <w:pPr>
        <w:bidi/>
      </w:pPr>
      <w:r>
        <w:rPr>
          <w:rtl/>
          <w:cs/>
          <w:lang w:val="ar_AE" w:bidi="ar_AE"/>
        </w:rPr>
      </w:r>
      <w:r>
        <w:rPr>
          <w:rtl/>
          <w:cs/>
          <w:lang w:val="ar_AE" w:bidi="ar_AE"/>
        </w:rPr>
        <w:t>توقفوا هنا وناقشوا كمجموعة: كيف تعبّرون في ثقافتكم عن وفاة أحدٍ بطريقة مهذبة أو غير مباشرة؟ (توقَّفوا هنا عن سماع التسجيل الصوتي)</w:t>
      </w:r>
    </w:p>
    <w:p>
      <w:pPr>
        <w:bidi/>
      </w:pPr>
      <w:r>
        <w:rPr>
          <w:rtl/>
          <w:cs/>
          <w:lang w:val="ar_AE" w:bidi="ar_AE"/>
        </w:rPr>
      </w:r>
      <w:r>
        <w:rPr>
          <w:rtl/>
          <w:cs/>
          <w:lang w:val="ar_AE" w:bidi="ar_AE"/>
        </w:rPr>
        <w:t>كان يسوع يعني أنه لو كان هناك، لكان شفى لعازر لأنه يحبّه، لكن تأخّره أعطاه فرصة ليُظهر لتلاميذه سلطانه. ثم قال توما لبقية التلاميذ: "لنَذهَبْ نَحنُ أيضًا لكَيْ نَموتَ معهُ!" مثل بقية التلاميذ، كان توما يعتقد أن اليهود سيقتلون يسوع، لكنه حث التلاميذ على البقاء مع يسوع. وقد عبّر بهذا عن ولائه وحبّه له. ويضيف يوحنا البشير معلومة عن توما، فقد كان يُدعى أيضًا ديديموس، أي "التوأم"، مما يدل على أنه كان له أخ أو أخت توأم، لكننا لا نعرف إن كان هو الأكبر أم الأصغر.</w:t>
      </w:r>
    </w:p>
    <w:p>
      <w:pPr>
        <w:bidi/>
      </w:pPr>
      <w:r>
        <w:rPr>
          <w:rtl/>
          <w:cs/>
          <w:lang w:val="ar_AE" w:bidi="ar_AE"/>
        </w:rPr>
      </w:r>
      <w:r>
        <w:rPr>
          <w:rtl/>
          <w:cs/>
          <w:lang w:val="ar_AE" w:bidi="ar_AE"/>
        </w:rPr>
        <w:t>توقفوا هنا وناقشوا كمجموعة: تحدثوا عن أشخاص تعرفونهم يُنادى عليهم بأسماء أخرى غير أسمائهم الأصلية. لماذا يُنادى البعض بأسماء مختلفة؟ وما الأسباب التي تدفع الناس لاستخدام اسمٍ ثانٍ أو لقبٍ آخر؟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١١: ١–١٦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يكون لعازر مريضًا. وأختاه مريم ومرثا تُرسِلان شخصًا ليُخبر يسوع عن حاله.</w:t>
      </w:r>
    </w:p>
    <w:p>
      <w:pPr>
        <w:bidi/>
      </w:pPr>
      <w:r>
        <w:rPr>
          <w:rtl/>
          <w:cs/>
          <w:lang w:val="ar_AE" w:bidi="ar_AE"/>
        </w:rPr>
      </w:r>
      <w:r>
        <w:rPr>
          <w:b/>
          <w:rtl/>
          <w:cs/>
          <w:lang w:val="ar_AE" w:bidi="ar_AE"/>
        </w:rPr>
        <w:t>في المشهد الثاني:</w:t>
      </w:r>
      <w:r>
        <w:rPr>
          <w:rtl/>
          <w:cs/>
          <w:lang w:val="ar_AE" w:bidi="ar_AE"/>
        </w:rPr>
        <w:t xml:space="preserve"> يسمع يسوع عن مرض لعازر، لكنه يبقى في المكان الذي هو فيه يومين آخرين. ويقول يسوع إن مرض لعازر سيُظهِر مجد الله ويمجِّد ابن الله. ثم يقول لتلاميذه أن يذهبوا معه إلى اليهودية. ويحاول التلاميذ تحذير يسوع من خطر هذا القرار. ويُشجِّع توما التلاميذ الآخرين على الذهاب مع 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لعازر</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الشخص الذي أرسلته الأختان إلى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وتلاميذ يسوع الآخرون، ومن بينهم توما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كان إنسان مريض اسمه لعازر من بيت عنيا، من قرية مريم ومرثا أختها.</w:t>
      </w:r>
    </w:p>
    <w:p>
      <w:pPr>
        <w:bidi/>
      </w:pPr>
      <w:r>
        <w:rPr>
          <w:rtl/>
          <w:cs/>
          <w:lang w:val="ar_AE" w:bidi="ar_AE"/>
        </w:rPr>
      </w:r>
      <w:r>
        <w:rPr>
          <w:rtl/>
          <w:cs/>
          <w:lang w:val="ar_AE" w:bidi="ar_AE"/>
        </w:rPr>
        <w:t>تبدأ القصة بكلمة تُستخدَم عادةً لبدء قصة جديدة.</w:t>
      </w:r>
    </w:p>
    <w:p>
      <w:pPr>
        <w:bidi/>
      </w:pPr>
      <w:r>
        <w:rPr>
          <w:rtl/>
          <w:cs/>
          <w:lang w:val="ar_AE" w:bidi="ar_AE"/>
        </w:rPr>
      </w:r>
      <w:r>
        <w:rPr>
          <w:rtl/>
          <w:cs/>
          <w:lang w:val="ar_AE" w:bidi="ar_AE"/>
        </w:rPr>
        <w:t>توقَّفوا أوقِفوهنا عن سماع التسجيل الصوتي وناقشوا: كيف تبدأون القصص الجديدة في لغتكم؟ (توقَّفوا هنا عن سماع التسجيل الصوتي)</w:t>
      </w:r>
    </w:p>
    <w:p>
      <w:pPr>
        <w:bidi/>
      </w:pPr>
      <w:r>
        <w:rPr>
          <w:rtl/>
          <w:cs/>
          <w:lang w:val="ar_AE" w:bidi="ar_AE"/>
        </w:rPr>
      </w:r>
      <w:r>
        <w:rPr>
          <w:rtl/>
          <w:cs/>
          <w:lang w:val="ar_AE" w:bidi="ar_AE"/>
        </w:rPr>
        <w:t>يُضيف يوحنا معلومة إضافية عن مريم، أخت لعازر، فيقول إنها هي التي دهنت الرب يسوع بطيب ومسحت قدميه بشعرها. ولذلك ترسل الأختان، مريم ومرثا، شخصًا برسالة إلى يسوع تقول: "يا سيِّدُ، هوذا الّذي تُحِبُّهُ مَريضٌ". وتذكّروا أن هذه الرسالة كانت طلبًا مهذبًا من مريم ومرثا لكي يأتي يسوع ويشفي لعازر. وعبارة “الّذي تُحِبُّهُ” هي طريقة لطيفة لتذكير يسوع أن لعازر هو صديقه العزيز.</w:t>
      </w:r>
    </w:p>
    <w:p>
      <w:pPr>
        <w:bidi/>
      </w:pPr>
      <w:r>
        <w:rPr>
          <w:rtl/>
          <w:cs/>
          <w:lang w:val="ar_AE" w:bidi="ar_AE"/>
        </w:rPr>
      </w:r>
      <w:r>
        <w:rPr>
          <w:rtl/>
          <w:cs/>
          <w:lang w:val="ar_AE" w:bidi="ar_AE"/>
        </w:rPr>
        <w:t>من المهم أن ننتبه إلى أن يسوع عندما سمع هذا قال: "هذا المَرَضُ ليس للموتِ، بل لأجلِ مَجدِ اللهِ، ليَتَمَجَّدَ ابنُ اللهِ بهِ". من المهم أن نلاحظ أننا في هذه المرحلة لا نعرف بعد كيف سيُمجَّد الله وابنه يسوع في هذه القصة، لكن يسوع يتحدث عن أمرٍ سيحدث قريبًا بسبب هذا الموقف.</w:t>
      </w:r>
    </w:p>
    <w:p>
      <w:pPr>
        <w:bidi/>
      </w:pPr>
      <w:r>
        <w:rPr>
          <w:rtl/>
          <w:cs/>
          <w:lang w:val="ar_AE" w:bidi="ar_AE"/>
        </w:rPr>
      </w:r>
      <w:r>
        <w:rPr>
          <w:rtl/>
          <w:cs/>
          <w:lang w:val="ar_AE" w:bidi="ar_AE"/>
        </w:rPr>
        <w:t>لاحظوا أيضًا أنه بالرغم من أن يسوع يحب مرثا وأختها ولعازر، فإنه عندما سمع أن لعازر مريض، بقي في المكان الذي كان فيه يومين آخرين. نحن لا نعرف لماذا بقي يسوع، لكن كثيرين من الدارسين يعتقدون أن يسوع تأخّر لأنه عرف أن الانتظار سيكون لخير مريم ومرثا، أو لأنه علم أن هذا سيجلب مجدًا أعظم لله.</w:t>
      </w:r>
    </w:p>
    <w:p>
      <w:pPr>
        <w:bidi/>
      </w:pPr>
      <w:r>
        <w:rPr>
          <w:rtl/>
          <w:cs/>
          <w:lang w:val="ar_AE" w:bidi="ar_AE"/>
        </w:rPr>
      </w:r>
      <w:r>
        <w:rPr>
          <w:rtl/>
          <w:cs/>
          <w:lang w:val="ar_AE" w:bidi="ar_AE"/>
        </w:rPr>
        <w:t>وتذكَّروا أنه بعد يومين قال يسوع لتلاميذه إنه ينبغي أن يعودوا إلى اليهودية. فقال له التلاميذ: "يا مُعَلِّمُ، الآنَ كانَ اليَهودُ يَطلُبونَ أنْ يَرجُموكَ، وتَذهَبُ أيضًا إلَى هناكَ". من المهم أن نلاحظ أنه عندما قال التلاميذ: "وتَذهَبُ أيضًا إلَى هناكَ"، لم يكونوا ينتظرون جوابًا، بل أرادوا إظهار دهشتهم وتحذيره من العودة إلى اليهودية.</w:t>
      </w:r>
    </w:p>
    <w:p>
      <w:pPr>
        <w:bidi/>
      </w:pPr>
      <w:r>
        <w:rPr>
          <w:rtl/>
          <w:cs/>
          <w:lang w:val="ar_AE" w:bidi="ar_AE"/>
        </w:rPr>
      </w:r>
      <w:r>
        <w:rPr>
          <w:rtl/>
          <w:cs/>
          <w:lang w:val="ar_AE" w:bidi="ar_AE"/>
        </w:rPr>
        <w:t>كان التلاميذ مندهشين جدًا من رغبة يسوع في العودة إلى المكان الذي أراد الناس أن يقتلوه فيه. وأشاروا إلى أن ذلك ليس قرارًا حكيمًا. فأجاب يسوع: "أليستْ ساعاتُ النَّهارِ اثنَتَيْ عَشرَةَ؟ إنْ كانَ أحَدٌ يَمشي في النَّهارِ لا يَعثُرُ لأنَّهُ يَنظُرُ نورَ هذا العالَمِ، ولكن إنْ كانَ أحَدٌ يَمشي في اللَّيلِ يَعثُرُ، لأنَّ النّورَ ليس فيهِ". تذكّروا أن يسوع قال هذا ليُذكِّر تلاميذه أن ساعته لم تأتِ بعد، فما زال الوقت “نهارًا”، وكان يستطيع أن يمشي بأمان. أي أن الوقت الذي يسمح فيه الله بموته لم يحن بعد. ولن يقدر أعداء يسوع أن يصنعوا شيئًا له قبل أن يسمح الله بذلك. ثم قال لهم: "لعازَرُ حَبيبُنا قد نامَ. لكني أذهَبُ لأوقِظَهُ".</w:t>
      </w:r>
    </w:p>
    <w:p>
      <w:pPr>
        <w:bidi/>
      </w:pPr>
      <w:r>
        <w:rPr>
          <w:rtl/>
          <w:cs/>
          <w:lang w:val="ar_AE" w:bidi="ar_AE"/>
        </w:rPr>
      </w:r>
      <w:r>
        <w:rPr>
          <w:rtl/>
          <w:cs/>
          <w:lang w:val="ar_AE" w:bidi="ar_AE"/>
        </w:rPr>
        <w:t>من المهم أن نعرف أن التلاميذ لم يفهموا قصد يسوع، فقالوا: "يا سيِّدُ، إنْ كانَ قد نامَ فهو يُشفَى". لكن يسوع كان يقصد أن لعازر قد مات، فقال لهم صراحة: "لعازَرُ ماتَ. وأنا أفرَحُ لأجلِكُمْ إنّي لم أكُنْ هناكَ، لتؤمِنوا". هذا يعني أن ما سيحدث بعد ذلك سيُعلّم التلاميذ أكثر عن من هو يسوع حقًا.</w:t>
      </w:r>
    </w:p>
    <w:p>
      <w:pPr>
        <w:bidi/>
      </w:pPr>
      <w:r>
        <w:rPr>
          <w:rtl/>
          <w:cs/>
          <w:lang w:val="ar_AE" w:bidi="ar_AE"/>
        </w:rPr>
      </w:r>
      <w:r>
        <w:rPr>
          <w:rtl/>
          <w:cs/>
          <w:lang w:val="ar_AE" w:bidi="ar_AE"/>
        </w:rPr>
        <w:t>من المهم أن نتذكر أن توما، الذي يُدعى أيضًا ديديموس أو التوأم، قال لبقية التلاميذ: "لنَذهَبْ نَحنُ أيضًا لكَيْ نَموتَ معهُ!"</w:t>
      </w:r>
    </w:p>
    <w:p>
      <w:pPr>
        <w:bidi/>
      </w:pPr>
      <w:r>
        <w:rPr>
          <w:rtl/>
          <w:cs/>
          <w:lang w:val="ar_AE" w:bidi="ar_AE"/>
        </w:rPr>
      </w:r>
      <w:r>
        <w:rPr>
          <w:rtl/>
          <w:cs/>
          <w:lang w:val="ar_AE" w:bidi="ar_AE"/>
        </w:rPr>
        <w:t>توقفوا هنا وناقشوا كمجموعة: في هذه القصة، أضاف يوحنا معلومات إضافية مرتين. في البداية عن مريم، ليذكرنا بمن هي. والآن عن الاسم الآخر لتوما. عندما تروون القصص في ثقافتكم، كيف تُضيفون معلومات إضافية عن الشخصيات؟ جرّبوا أن ترووا قصة قصيرة وأضيفوا بعض التفاصيل عن شخصية فيها. استمعوا إلى الطريقة التي تُدرجون بها هذه المعلومات.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١١: ١–١٦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لعازر</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الشخص الذي أرسلته الأختان إلى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وتلاميذ يسوع الآخرون، ومن بينهم توما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كان إنسان مريض اسمه لعازر، أخو مريم ومرثا، من بيت عنيا. وكانت مريم هي التي دهنت الربَّ بالطيب ومسحت قدميه بشعرها. وكان لعازر أخوها هو المريض. ولذلك ترسل الأختان، مريم ومرثا، شخصًا برسالة إلى يسوع تقول: "يا سيِّدُ، هوذا الّذي تُحِبُّهُ مَريضٌ". وعندما يسمع يسوع هذه الرسالة، يقول: "هذا المَرَضُ ليس للموتِ، بل لأجلِ مَجدِ اللهِ، ليَتَمَجَّدَ ابنُ اللهِ 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الممثلتان اللتان يمثلان مريم ومرثا: “بماذا تشعران أو فيمَ تفكّران؟” قد تكون الإجابات مثل: “نحن يائستان لأن لعازر مريض جدًا.” أو “نحن نأمل أن يأتي يسوع سريعًا ويشفي أخانا.” أو “نحن واثقتان أن يسوع لن يتأخر، لأنه يحب لعازر كثيرًا.”</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"أشعر بالشفقة على لعازر"، أو "أنا سعيد لأن الله سيتمجّد من خلال مرض لعازر".</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وكان يسوع يحب مرثا وأختها ولعازر محبةً حقيقية، فلما سمع أنه مريض، مكث يومين في الموضع الذي كان فيه. وبعد يومين يقول لتلاميذه: "لنَذهَبْ إلَى اليَهوديَّةِ أيضًا". فيقول له التلاميذ: "يا مُعَلِّمُ، الآنَ كانَ اليَهودُ يَطلُبونَ أنْ يَرجُموكَ، وتَذهَبُ أيضًا إلَى هناكَ". فيجيب يسوع: "أليستْ ساعاتُ النَّهارِ اثنَتَيْ عَشرَةَ؟ إنْ كانَ أحَدٌ يَمشي في النَّهارِ لا يَعثُرُ لأنَّهُ يَنظُرُ نورَ هذا العالَمِ، ولكن إنْ كانَ أحَدٌ يَمشي في اللَّيلِ يَعثُرُ، لأنَّ النّورَ ليس فيهِ".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“أشعر أن الوقت قد حان لأذهب إلى لعازر.” أو “أشعر أن مريم ومرثا تنتظرانني بفارغ الصبر.” أو “لست خائفًا من الذهاب إلى اليهودية.”</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تفكرون؟“ قد يجيبون بعبارات مثل: “نحن قلقون جدًا على يسوع، فقد يُقتل في اليهودية.” أو “لا نريد أن يذهب يسوع إلى هناك.” أو “سنحاول إقناعه ألا يذهب.”</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يقول يسوع لهم: "لعازَرُ حَبيبُنا قد نامَ. لكني أذهَبُ لأوقِظَهُ". فيقول التلاميذ: "يا سيِّدُ، إنْ كانَ قد نامَ فهو يُشفَى". لكن يسوع يتكلم عن موت لعازر، أما هم فيظنّون أنه يتكلم عن نوم الراحة.</w:t>
      </w:r>
    </w:p>
    <w:p>
      <w:pPr>
        <w:bidi/>
      </w:pPr>
      <w:r>
        <w:rPr>
          <w:rtl/>
          <w:cs/>
          <w:lang w:val="ar_AE" w:bidi="ar_AE"/>
        </w:rPr>
      </w:r>
      <w:r>
        <w:rPr>
          <w:rtl/>
          <w:cs/>
          <w:lang w:val="ar_AE" w:bidi="ar_AE"/>
        </w:rPr>
        <w:t>فيقول لهم صراحة: "لعازَرُ ماتَ. وأنا أفرَحُ لأجلِكُمْ إنّي لم أكُنْ هناكَ، لتؤمِنوا. ولكن لنَذهَبْ إليهِ!"</w:t>
      </w:r>
    </w:p>
    <w:p>
      <w:pPr>
        <w:bidi/>
      </w:pPr>
      <w:r>
        <w:rPr>
          <w:rtl/>
          <w:cs/>
          <w:lang w:val="ar_AE" w:bidi="ar_AE"/>
        </w:rPr>
      </w:r>
      <w:r>
        <w:rPr>
          <w:rtl/>
          <w:cs/>
          <w:lang w:val="ar_AE" w:bidi="ar_AE"/>
        </w:rPr>
        <w:t xml:space="preserve">ثم يقول توما، الذي يُدعى التوأم، للتلاميذ الآخرين: "لنَذهَبْ نَحنُ أيضًا لكَيْ نَموتَ معهُ!".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“أشعر بالحزن لأن صديقي مات.” أو “أشعر بالفرح أني لم أكن هناك، لأن ما سيحدث سيزيد إيمان تلاميذي بي.”</w:t>
      </w:r>
    </w:p>
    <w:p>
      <w:pPr>
        <w:pStyle w:val="ListBullet"/>
        <w:bidi/>
        <w:spacing w:line="240" w:lineRule="auto"/>
        <w:ind w:left="720"/>
      </w:pPr>
      <w:r>
        <w:rPr>
          <w:rtl/>
          <w:cs/>
          <w:lang w:val="ar_AE" w:bidi="ar_AE"/>
        </w:rPr>
      </w:r>
      <w:r>
        <w:rPr>
          <w:rtl/>
          <w:cs/>
          <w:lang w:val="ar_AE" w:bidi="ar_AE"/>
        </w:rPr>
        <w:t>واسألوا الشخص الذي يُمثّل توما: “بماذا تشعر أو فيمَ تفكّر؟” قد يجيب الشخص بعبارات مثل: “أشعر أن هذه فرصة لإظهار ولائي ليسوع.” أو “أشعر أن عليَّ أن أشجع التلاميذ على الذهاب مع يسوع إلى اليهودية.” أو “أنا مستعد أن أموت مع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١١: ١–١٦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كانت مريم هي التي </w:t>
      </w:r>
      <w:r>
        <w:rPr>
          <w:b/>
          <w:rtl/>
          <w:cs/>
          <w:lang w:val="ar_AE" w:bidi="ar_AE"/>
        </w:rPr>
        <w:t>دهنت</w:t>
      </w:r>
      <w:r>
        <w:rPr>
          <w:rtl/>
          <w:cs/>
          <w:lang w:val="ar_AE" w:bidi="ar_AE"/>
        </w:rPr>
        <w:t xml:space="preserve"> </w:t>
      </w:r>
      <w:r>
        <w:rPr>
          <w:b/>
          <w:rtl/>
          <w:cs/>
          <w:lang w:val="ar_AE" w:bidi="ar_AE"/>
        </w:rPr>
        <w:t>الربَّ</w:t>
      </w:r>
      <w:r>
        <w:rPr>
          <w:rtl/>
          <w:cs/>
          <w:lang w:val="ar_AE" w:bidi="ar_AE"/>
        </w:rPr>
        <w:t xml:space="preserve"> بالطيب ومسحت قدميه بشعرها. وكان لعازر أخوها هو المريض. يُشير دهنُ الناس بالزيت أحيانًا إلى تكريمهم، وربما كان الناس يضعون (يفركون) بعض الزيت على جزء من أجسادهم كرمز. كان المكان الأكثر ترجيحًا لوضع (فرك) الزيت هو الرأس.</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دهن</w:t>
      </w:r>
      <w:r>
        <w:rPr>
          <w:rtl/>
          <w:cs/>
          <w:lang w:val="ar_AE" w:bidi="ar_AE"/>
        </w:rPr>
        <w:t xml:space="preserve">. راجعوا قاموس الكلمات الرئيسية للحصول على مزيد من المعلومات عن كلمة </w:t>
      </w:r>
      <w:r>
        <w:rPr>
          <w:rtl/>
          <w:cs/>
          <w:lang w:val="ar_AE" w:bidi="ar_AE"/>
        </w:rPr>
        <w:t>دهن</w:t>
      </w:r>
      <w:r>
        <w:rPr>
          <w:rtl/>
          <w:cs/>
          <w:lang w:val="ar_AE" w:bidi="ar_AE"/>
        </w:rPr>
        <w:t>.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استخدِموا الكلمة أو العبارة نفسها التي استخدمتموها في المقاطع السابقة للإشارة إلى كلمة </w:t>
      </w:r>
      <w:r>
        <w:rPr>
          <w:b/>
          <w:rtl/>
          <w:cs/>
          <w:lang w:val="ar_AE" w:bidi="ar_AE"/>
        </w:rPr>
        <w:t>"الربّ"</w:t>
      </w:r>
      <w:r>
        <w:rPr>
          <w:rtl/>
          <w:cs/>
          <w:lang w:val="ar_AE" w:bidi="ar_AE"/>
        </w:rPr>
        <w:t xml:space="preserve">. ستجدون مصطلح </w:t>
      </w:r>
      <w:r>
        <w:rPr>
          <w:rtl/>
          <w:cs/>
          <w:lang w:val="ar_AE" w:bidi="ar_AE"/>
        </w:rPr>
        <w:t>"رب/سيد"</w:t>
      </w:r>
      <w:r>
        <w:rPr>
          <w:rtl/>
          <w:cs/>
          <w:lang w:val="ar_AE" w:bidi="ar_AE"/>
        </w:rPr>
        <w:t xml:space="preserve"> في قاموس الكلمات الرئيسية. </w:t>
      </w:r>
    </w:p>
    <w:p>
      <w:pPr>
        <w:bidi/>
      </w:pPr>
      <w:r>
        <w:rPr>
          <w:rtl/>
          <w:cs/>
          <w:lang w:val="ar_AE" w:bidi="ar_AE"/>
        </w:rPr>
      </w:r>
      <w:r>
        <w:rPr>
          <w:rtl/>
          <w:cs/>
          <w:lang w:val="ar_AE" w:bidi="ar_AE"/>
        </w:rPr>
        <w:t xml:space="preserve">وعندما يسمع يسوع هذا، يقول: "هذا المَرَضُ ليس للموتِ، بل لأجلِ </w:t>
      </w:r>
      <w:r>
        <w:rPr>
          <w:b/>
          <w:rtl/>
          <w:cs/>
          <w:lang w:val="ar_AE" w:bidi="ar_AE"/>
        </w:rPr>
        <w:t>مَجدِ اللهِ</w:t>
      </w:r>
      <w:r>
        <w:rPr>
          <w:rtl/>
          <w:cs/>
          <w:lang w:val="ar_AE" w:bidi="ar_AE"/>
        </w:rPr>
        <w:t xml:space="preserve">، ليَتَمَجَّدَ </w:t>
      </w:r>
      <w:r>
        <w:rPr>
          <w:b/>
          <w:rtl/>
          <w:cs/>
          <w:lang w:val="ar_AE" w:bidi="ar_AE"/>
        </w:rPr>
        <w:t>ابنُ اللهِ</w:t>
      </w:r>
      <w:r>
        <w:rPr>
          <w:rtl/>
          <w:cs/>
          <w:lang w:val="ar_AE" w:bidi="ar_AE"/>
        </w:rPr>
        <w:t xml:space="preserve"> بهِ. وتُشير كلمة المجد إلى الطريقة التي يُظهر بها الله قوّتَه وجلالَه. استخدموا نفس الكلمة التي استخدمتموها من قبل في ترجمة هذا المصطلح، ولمزيد من المعلومات عن </w:t>
      </w:r>
      <w:r>
        <w:rPr>
          <w:rtl/>
          <w:cs/>
          <w:lang w:val="ar_AE" w:bidi="ar_AE"/>
        </w:rPr>
        <w:t>المجد</w:t>
      </w:r>
      <w:r>
        <w:rPr>
          <w:rtl/>
          <w:cs/>
          <w:lang w:val="ar_AE" w:bidi="ar_AE"/>
        </w:rPr>
        <w:t xml:space="preserve">، انظر قاموس الكلمات الرئيسية. واستخدموا أيضًا نفس الكلمة أو العبارة لـ "ابن الله" كما في المقاطع السابقة، </w:t>
      </w:r>
      <w:r>
        <w:rPr>
          <w:rtl/>
          <w:cs/>
          <w:lang w:val="ar_AE" w:bidi="ar_AE"/>
        </w:rPr>
        <w:t>ابن الله</w:t>
      </w:r>
      <w:r>
        <w:rPr>
          <w:rtl/>
          <w:cs/>
          <w:lang w:val="ar_AE" w:bidi="ar_AE"/>
        </w:rPr>
        <w:t xml:space="preserve"> لقَب تجده في "قاموس الكلمات الرئيسية". </w:t>
      </w:r>
    </w:p>
    <w:p>
      <w:pPr>
        <w:bidi/>
      </w:pPr>
      <w:r>
        <w:rPr>
          <w:rtl/>
          <w:cs/>
          <w:lang w:val="ar_AE" w:bidi="ar_AE"/>
        </w:rPr>
      </w:r>
      <w:r>
        <w:rPr>
          <w:rtl/>
          <w:cs/>
          <w:lang w:val="ar_AE" w:bidi="ar_AE"/>
        </w:rPr>
        <w:t xml:space="preserve">فلما سمع أنه مريض، مكث يومين في الموضع الذي كان فيه. وبعد يومين يقول </w:t>
      </w:r>
      <w:r>
        <w:rPr>
          <w:b/>
          <w:rtl/>
          <w:cs/>
          <w:lang w:val="ar_AE" w:bidi="ar_AE"/>
        </w:rPr>
        <w:t>لتلاميذه</w:t>
      </w:r>
      <w:r>
        <w:rPr>
          <w:rtl/>
          <w:cs/>
          <w:lang w:val="ar_AE" w:bidi="ar_AE"/>
        </w:rPr>
        <w:t xml:space="preserve">: "لنَذهَبْ إلَى اليَهوديَّةِ أيضًا". استخدموا نفس الكلمة أو العبارة لـ التلاميذ كما في المقاطع السابقة، تذكَروا أن كلمة </w:t>
      </w:r>
      <w:r>
        <w:rPr>
          <w:rtl/>
          <w:cs/>
          <w:lang w:val="ar_AE" w:bidi="ar_AE"/>
        </w:rPr>
        <w:t>التلاميذ</w:t>
      </w:r>
      <w:r>
        <w:rPr>
          <w:rtl/>
          <w:cs/>
          <w:lang w:val="ar_AE" w:bidi="ar_AE"/>
        </w:rPr>
        <w:t xml:space="preserve"> في قاموس الكلمات الرئيسية. </w:t>
      </w:r>
    </w:p>
    <w:p>
      <w:pPr>
        <w:bidi/>
      </w:pPr>
      <w:r>
        <w:rPr>
          <w:rtl/>
          <w:cs/>
          <w:lang w:val="ar_AE" w:bidi="ar_AE"/>
        </w:rPr>
      </w:r>
      <w:r>
        <w:rPr>
          <w:rtl/>
          <w:cs/>
          <w:lang w:val="ar_AE" w:bidi="ar_AE"/>
        </w:rPr>
        <w:t xml:space="preserve">فيقول التلاميذ: "يا مُعَلِّمُ، الآنَ كانَ اليَهودُ يَطلُبونَ أنْ يَرجُموكَ، وتَذهَبُ أيضًا إلَى هناكَ". وتعني كلمة "مُعَلِّمُ" "يا سيدي العظيم"، واستخدم الناس في ذلك الزمان هذه الكلمة ليُظهروا احترامهم لمعلّمٍ أو قائدٍ دينيٍّ مهم. استخدِموا الكلمة أو العبارة نفسها التي استخدمتموها في المقاطع السابقة للإشارة إلى كلمة "مُعَلِّمُ". وكلمة </w:t>
      </w:r>
      <w:r>
        <w:rPr>
          <w:rtl/>
          <w:cs/>
          <w:lang w:val="ar_AE" w:bidi="ar_AE"/>
        </w:rPr>
        <w:t>"مُعَلِّمُ"</w:t>
      </w:r>
      <w:r>
        <w:rPr>
          <w:rtl/>
          <w:cs/>
          <w:lang w:val="ar_AE" w:bidi="ar_AE"/>
        </w:rPr>
        <w:t xml:space="preserve"> هي تعبير موجود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11:17–27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إنجيل يوحنا ١١: ١٧–٢٧ وضعوا كلماته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١١: ١٧–٢٧ من الترجمة الأكثر فهمًا لكم.</w:t>
      </w:r>
    </w:p>
    <w:p>
      <w:pPr>
        <w:bidi/>
      </w:pPr>
      <w:r>
        <w:rPr>
          <w:rtl/>
          <w:cs/>
          <w:lang w:val="ar_AE" w:bidi="ar_AE"/>
        </w:rPr>
      </w:r>
      <w:r>
        <w:rPr>
          <w:rtl/>
          <w:cs/>
          <w:lang w:val="ar_AE" w:bidi="ar_AE"/>
        </w:rPr>
        <w:t>في المقطع السابق، يمرض لعازر ويموت. تُرسل أختاه مريم ومرثا شخصًا ليُخبر يسوع بالأمر، لكن يسوع، عندما يسمع عن مرض لعازر، يبقى في الموضع الذي هو فيه يومين قبل أن يقرر الذهاب لزيارته. ويروي هذا المقطع ما يحدث عندما يصل يسوع إلى بيت عنيا.</w:t>
      </w:r>
    </w:p>
    <w:p>
      <w:pPr>
        <w:bidi/>
      </w:pPr>
      <w:r>
        <w:rPr>
          <w:rtl/>
          <w:cs/>
          <w:lang w:val="ar_AE" w:bidi="ar_AE"/>
        </w:rPr>
      </w:r>
      <w:r>
        <w:rPr>
          <w:rtl/>
          <w:cs/>
          <w:lang w:val="ar_AE" w:bidi="ar_AE"/>
        </w:rPr>
        <w:t>عندما يصل يسوع إلى بيت عنيا، يخبره أحدهم أن جسد لعازر قد وُضع في القبر منذ أربعة أيام، وأن الجسد بدأ بالفعل في التحلّل. يخبرنا يوحنا البشير ببساطة أن يسوع، حين يأتي، يجد أن لعازر قد دُفن منذ أربعة أيام في مغارة للدفن أو قبر. وغالبًا ما يكون القبر عبارة عن مغارة محفورة في جانب التل، تُغلق بحجر كبير يوضع أمام المدخل لحماية الجسد المدفون فيه.</w:t>
      </w:r>
    </w:p>
    <w:p>
      <w:pPr>
        <w:bidi/>
      </w:pPr>
      <w:r>
        <w:rPr>
          <w:rtl/>
          <w:cs/>
          <w:lang w:val="ar_AE" w:bidi="ar_AE"/>
        </w:rPr>
      </w:r>
      <w:r>
        <w:rPr>
          <w:rtl/>
          <w:cs/>
          <w:lang w:val="ar_AE" w:bidi="ar_AE"/>
        </w:rPr>
        <w:t xml:space="preserve">توقّفوا هنا وانظروا معًا إلى صورة </w:t>
      </w:r>
      <w:r>
        <w:rPr>
          <w:rtl/>
          <w:cs/>
          <w:lang w:val="ar_AE" w:bidi="ar_AE"/>
        </w:rPr>
        <w:t>تُظهر قبرًا</w:t>
      </w:r>
      <w:r>
        <w:rPr>
          <w:rtl/>
          <w:cs/>
          <w:lang w:val="ar_AE" w:bidi="ar_AE"/>
        </w:rPr>
        <w:t>. (توقَّفوا هنا عن سماع التسجيل الصوتي)</w:t>
      </w:r>
    </w:p>
    <w:p>
      <w:pPr>
        <w:bidi/>
      </w:pPr>
      <w:r>
        <w:rPr>
          <w:rtl/>
          <w:cs/>
          <w:lang w:val="ar_AE" w:bidi="ar_AE"/>
        </w:rPr>
      </w:r>
      <w:r>
        <w:rPr>
          <w:rtl/>
          <w:cs/>
          <w:lang w:val="ar_AE" w:bidi="ar_AE"/>
        </w:rPr>
        <w:t>لا نعرف المدة التي مضت قبل أن يُدفَن جسد لعازر، لكنها على الأرجح لم تكن طويلة، لأن الناس في ذلك الزمان في إسرائيل لم يمارسوا التحنيط، لذلك كانوا عادةً يدفنون الجسد في اليوم نفسه الذي يموت فيه الشخص. وقد يكون لبقاء لعازر في القبر أربعة أيام دلالة مهمة؛ فربما يُؤخّر يسوع مجيئه عمدًا لكي يتأكّد الناس أن لعازر مات فعلًا. ففي ثقافة ذلك الزمان، كان الناس يعتقدون أن نفس الإنسان تبقى قريبة من الجسد ثلاثة أيام بعد موته، على أمل أن تعود إليه. لكن في اليوم الرابع، حين تبدأ علامات التحلّل بالظهور، تدرك النفس أن الجسد قد بدأ يتغيّر فتغادره نهائيًا، وبذلك يُعتبر الشخص ميتًا بلا رجعة. لذلك، يعرف الناس أن لعازر قد مات حقًا.</w:t>
      </w:r>
    </w:p>
    <w:p>
      <w:pPr>
        <w:bidi/>
      </w:pPr>
      <w:r>
        <w:rPr>
          <w:rtl/>
          <w:cs/>
          <w:lang w:val="ar_AE" w:bidi="ar_AE"/>
        </w:rPr>
      </w:r>
      <w:r>
        <w:rPr>
          <w:rtl/>
          <w:cs/>
          <w:lang w:val="ar_AE" w:bidi="ar_AE"/>
        </w:rPr>
        <w:t>توقفوا هنا وناقشوا هذا السؤال كمجموعة: احكوا قصة عن وقت مات فيه أحدهم في ثقافتكم. وما الأمور التي يقوم بها الناس تجاه الجسد الميت؟ وما هي الأشياء التي يفعلها الناس كمجتمع؟ وما الطقوس التي يمارسها الناس؟ (توقَّفوا هنا عن سماع التسجيل الصوتي)</w:t>
      </w:r>
    </w:p>
    <w:p>
      <w:pPr>
        <w:bidi/>
      </w:pPr>
      <w:r>
        <w:rPr>
          <w:rtl/>
          <w:cs/>
          <w:lang w:val="ar_AE" w:bidi="ar_AE"/>
        </w:rPr>
      </w:r>
      <w:r>
        <w:rPr>
          <w:rtl/>
          <w:cs/>
          <w:lang w:val="ar_AE" w:bidi="ar_AE"/>
        </w:rPr>
        <w:t>تقع بيت عنيا على بُعد نحو ثلاثة كيلومترات من أورشليم، ويأتي كثير من الناس من تلك المنطقة إلى بيت مرثا ومريم ليُقدّموا لهما العزاء بعد وفاة أخيهما، إذ كان من العادات اليهودية أن يزور الناس العائلة المفجوعة ويواسونها.</w:t>
      </w:r>
    </w:p>
    <w:p>
      <w:pPr>
        <w:bidi/>
      </w:pPr>
      <w:r>
        <w:rPr>
          <w:rtl/>
          <w:cs/>
          <w:lang w:val="ar_AE" w:bidi="ar_AE"/>
        </w:rPr>
      </w:r>
      <w:r>
        <w:rPr>
          <w:rtl/>
          <w:cs/>
          <w:lang w:val="ar_AE" w:bidi="ar_AE"/>
        </w:rPr>
        <w:t xml:space="preserve">توقّفوا هنا وانظروا معًا إلى خريطة تُظهر المسافة بين </w:t>
      </w:r>
      <w:r>
        <w:rPr>
          <w:rtl/>
          <w:cs/>
          <w:lang w:val="ar_AE" w:bidi="ar_AE"/>
        </w:rPr>
        <w:t>أورشليم وبيت عنيا</w:t>
      </w:r>
      <w:r>
        <w:rPr>
          <w:rtl/>
          <w:cs/>
          <w:lang w:val="ar_AE" w:bidi="ar_AE"/>
        </w:rPr>
        <w:t>. (توقَّفوا هنا عن سماع التسجيل الصوتي)</w:t>
      </w:r>
    </w:p>
    <w:p>
      <w:pPr>
        <w:bidi/>
      </w:pPr>
      <w:r>
        <w:rPr>
          <w:rtl/>
          <w:cs/>
          <w:lang w:val="ar_AE" w:bidi="ar_AE"/>
        </w:rPr>
      </w:r>
      <w:r>
        <w:rPr>
          <w:rtl/>
          <w:cs/>
          <w:lang w:val="ar_AE" w:bidi="ar_AE"/>
        </w:rPr>
        <w:t>وعندما تسمع مرثا أن يسوع آتٍ، تخرج للقائه، أمّا مريم فتبقى في البيت. وكانت العادة في ذلك الزمان أن يجلس الناس أثناء الحِداد، فجلوس مريم لا يُشير إلى كسل، بل إلى حزنها العميق.</w:t>
      </w:r>
    </w:p>
    <w:p>
      <w:pPr>
        <w:bidi/>
      </w:pPr>
      <w:r>
        <w:rPr>
          <w:rtl/>
          <w:cs/>
          <w:lang w:val="ar_AE" w:bidi="ar_AE"/>
        </w:rPr>
      </w:r>
      <w:r>
        <w:rPr>
          <w:rtl/>
          <w:cs/>
          <w:lang w:val="ar_AE" w:bidi="ar_AE"/>
        </w:rPr>
        <w:t>توقفوا هنا وناقشوا هذا السؤال كمجموعة: كيف يعبّر الناس في ثقافتكم عن حزنهم عندما يفقدون أحد أحبّائهم؟ (توقَّفوا هنا عن سماع التسجيل الصوتي)</w:t>
      </w:r>
    </w:p>
    <w:p>
      <w:pPr>
        <w:bidi/>
      </w:pPr>
      <w:r>
        <w:rPr>
          <w:rtl/>
          <w:cs/>
          <w:lang w:val="ar_AE" w:bidi="ar_AE"/>
        </w:rPr>
      </w:r>
      <w:r>
        <w:rPr>
          <w:rtl/>
          <w:cs/>
          <w:lang w:val="ar_AE" w:bidi="ar_AE"/>
        </w:rPr>
        <w:t>ثم تقول مرثا ليسوع: "يا سيِّدُ، لو كُنتَ ههنا لم يَمُتْ أخي! لكني الآنَ أيضًا أعلَمُ أنَّ كُلَّ ما تطلُبُ مِنَ اللهِ يُعطيكَ اللهُ إيّاهُ". يبدو أن كلام مرثا يُعبّر عن أسفٍ لا عن توبيخٍ. وربما تكون هي ومريم قد قالتا هذه العبارة مرارًا لبعضهما خلال الأيام الماضية. ومع ذلك، تُظهر مرثا إيمانًا عظيمًا، إذ تؤمن أن الله يستجيب ليَسوع في كل ما يطلبه.</w:t>
      </w:r>
    </w:p>
    <w:p>
      <w:pPr>
        <w:bidi/>
      </w:pPr>
      <w:r>
        <w:rPr>
          <w:rtl/>
          <w:cs/>
          <w:lang w:val="ar_AE" w:bidi="ar_AE"/>
        </w:rPr>
      </w:r>
      <w:r>
        <w:rPr>
          <w:rtl/>
          <w:cs/>
          <w:lang w:val="ar_AE" w:bidi="ar_AE"/>
        </w:rPr>
        <w:t>مع أن مرثا تؤمن أن الله يُعطي يسوع كل ما يسأله، إلا أنها لا تتوقع أن يُقيم الله لعازر من الموت. فهي تفكر في حدود الحياة اليومية، لا في انتقالٍ من الموت إلى الحياة. ولما يقول يسوع لمرثا إن لعازر سيقوم، تظن أنه يتحدث عن القيامة في المستقبل، عند نهاية العالم، لأن كثيرًا من اليهود يؤمنون أنه في نهاية الدهر سيقوم جميع شعب الله ويحيا من جديد. لكن يسوع يقول لمرثا: "سيَقومُ أخوكِ". فتجيبه مرثا: "أنا أعلَمُ أنَّهُ سيَقومُ في القيامَةِ، في اليومِ الأخيرِ". ويُشير اليوم الأخير إلى الزمن المستقبلي الذي فيه ينتهي العالم ويُجري الله دينونته على جميع الناس.</w:t>
      </w:r>
    </w:p>
    <w:p>
      <w:pPr>
        <w:bidi/>
      </w:pPr>
      <w:r>
        <w:rPr>
          <w:rtl/>
          <w:cs/>
          <w:lang w:val="ar_AE" w:bidi="ar_AE"/>
        </w:rPr>
      </w:r>
      <w:r>
        <w:rPr>
          <w:rtl/>
          <w:cs/>
          <w:lang w:val="ar_AE" w:bidi="ar_AE"/>
        </w:rPr>
        <w:t xml:space="preserve">فيقول لها يسوع: "أنا هو القيامَةُ والحياةُ. مَنْ آمَنَ بي ولَوْ ماتَ فسيَحيا، وكُلُّ مَنْ كانَ حَيًّا وآمَنَ بي فلن يَموتَ إلَى الأبدِ". يُعلن يسوع هنا أن كل الذين يؤمنون به، وإن يموتوا جسديًا، سيُقامون إلى حياةٍ جديدةٍ في العصر الآتي أو في اليوم الأخير، وأن الذين يحيون روحيًا ويؤمنون به لن يموتوا ثانيةً روحيًا. ولا يقول يسوع إنه سيُعطي القيامة والحياة فقط، بل يُصرّح أنه </w:t>
      </w:r>
      <w:r>
        <w:rPr>
          <w:b/>
          <w:rtl/>
          <w:cs/>
          <w:lang w:val="ar_AE" w:bidi="ar_AE"/>
        </w:rPr>
        <w:t>هو</w:t>
      </w:r>
      <w:r>
        <w:rPr>
          <w:rtl/>
          <w:cs/>
          <w:lang w:val="ar_AE" w:bidi="ar_AE"/>
        </w:rPr>
        <w:t xml:space="preserve"> نفسه القيامة والحياة، أي أنه ينبوع الحياة الحقيقي، بل هو الحياة ذاتها، فمن يقتني يسوع يقتني الحياة، ولن يموت في الدهر الآتي. فالمؤمنون بيسوع ينالون الحياة الأبدية، أي حياة الدهر الآتي.</w:t>
      </w:r>
    </w:p>
    <w:p>
      <w:pPr>
        <w:bidi/>
      </w:pPr>
      <w:r>
        <w:rPr>
          <w:rtl/>
          <w:cs/>
          <w:lang w:val="ar_AE" w:bidi="ar_AE"/>
        </w:rPr>
      </w:r>
      <w:r>
        <w:rPr>
          <w:rtl/>
          <w:cs/>
          <w:lang w:val="ar_AE" w:bidi="ar_AE"/>
        </w:rPr>
        <w:t>"أتؤمِنينَ بهذا؟" يسأل يسوع مرثا هذا السؤال.</w:t>
      </w:r>
    </w:p>
    <w:p>
      <w:pPr>
        <w:bidi/>
      </w:pPr>
      <w:r>
        <w:rPr>
          <w:rtl/>
          <w:cs/>
          <w:lang w:val="ar_AE" w:bidi="ar_AE"/>
        </w:rPr>
      </w:r>
      <w:r>
        <w:rPr>
          <w:rtl/>
          <w:cs/>
          <w:lang w:val="ar_AE" w:bidi="ar_AE"/>
        </w:rPr>
        <w:t>فتجيبه مرثا قائلة: "نَعَمْ يا سيِّدُ. أنا قد آمَنتُ أنَّكَ أنتَ المَسيحُ ابنُ اللهِ، الآتي إلَى العالَمِ". وتُظهر إجابة مرثا إيمانًا صادقًا، لكنها لا تُدرك بعد عمق ما قاله يسوع، فهو لم يسألها من يكون، بل ما تؤمن به عن قدرته على التعامل مع الموقف. كان يسوع يُعلن أنه صاحب السلطان على الحياة والموت، وأن الأنبياء قد كتبوا عن مجيء المسيّا، وها هو المخلّص المنتظَر قد جاء، وهو يسوع نفسه.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١١: ١٧–٢٧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يصل يسوع إلى بيت عنيا ويعلم أنّ لعازر قد دُفن منذ أربعة أيّام، فتخرج مرثا لملاقاته.</w:t>
      </w:r>
    </w:p>
    <w:p>
      <w:pPr>
        <w:bidi/>
      </w:pPr>
      <w:r>
        <w:rPr>
          <w:rtl/>
          <w:cs/>
          <w:lang w:val="ar_AE" w:bidi="ar_AE"/>
        </w:rPr>
      </w:r>
      <w:r>
        <w:rPr>
          <w:b/>
          <w:rtl/>
          <w:cs/>
          <w:lang w:val="ar_AE" w:bidi="ar_AE"/>
        </w:rPr>
        <w:t>وفي المشهد الثاني،</w:t>
      </w:r>
      <w:r>
        <w:rPr>
          <w:rtl/>
          <w:cs/>
          <w:lang w:val="ar_AE" w:bidi="ar_AE"/>
        </w:rPr>
        <w:t xml:space="preserve"> يدور حوار بين يسوع ومرثا حول القيامة.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واليهود القادمون من أورشليم ليُعزّوا مريم ومرثا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يصل يسوع إلى أطراف القرية، وعلى الأرجح يأتيه أحد ليُخبره أنّ لعازر قد مات ودُفن منذ أربعة أيّام. لاحظوا أنّ يسوع يمكث في المكان الذي كان فيه لمدة يومين، وبحلول الوقت الذي عاد فيه الرسل وتوجّه يسوع سيرًا إلى بيت عنيا، تكون عدّة أيّام قد مرّت. وعندما تسمع مرثا أنّ يسوع قادم، تخرج لملاقاته، أمّا مريم فتمكث في البيت. تذكّروا أنّه في الثقافة اليهودية، كان الناس يجلسون في بيوتهم أثناء الحِداد، ولهذا تجلس مريم في بيتها ومعها عدد من الزوّار من اليهود الذين جاؤوا ليُشاركوها ومرثا في حزنهم.</w:t>
      </w:r>
    </w:p>
    <w:p>
      <w:pPr>
        <w:bidi/>
      </w:pPr>
      <w:r>
        <w:rPr>
          <w:rtl/>
          <w:cs/>
          <w:lang w:val="ar_AE" w:bidi="ar_AE"/>
        </w:rPr>
      </w:r>
      <w:r>
        <w:rPr>
          <w:rtl/>
          <w:cs/>
          <w:lang w:val="ar_AE" w:bidi="ar_AE"/>
        </w:rPr>
        <w:t>عندما تلتقي مرثا بيسوع، تقول له إنّه لو كان هنا قبل ذلك لما مات أخوها، ومع ذلك فهي تعلم أنّ الله يُعطي يسوع كل ما يطلبه منه. لاحظوا أنّ كلام مرثا يُعبّر عن الحسرة وليس التوبيخ.</w:t>
      </w:r>
    </w:p>
    <w:p>
      <w:pPr>
        <w:bidi/>
      </w:pPr>
      <w:r>
        <w:rPr>
          <w:rtl/>
          <w:cs/>
          <w:lang w:val="ar_AE" w:bidi="ar_AE"/>
        </w:rPr>
      </w:r>
      <w:r>
        <w:rPr>
          <w:rtl/>
          <w:cs/>
          <w:lang w:val="ar_AE" w:bidi="ar_AE"/>
        </w:rPr>
        <w:t>لكن يسوع يقول لها إنّ أخاها سيقوم. فتُجيبه مرثا بأنّها تعلم أنّه سيقوم في القيامة في اليوم الأخير.</w:t>
      </w:r>
    </w:p>
    <w:p>
      <w:pPr>
        <w:bidi/>
      </w:pPr>
      <w:r>
        <w:rPr>
          <w:rtl/>
          <w:cs/>
          <w:lang w:val="ar_AE" w:bidi="ar_AE"/>
        </w:rPr>
      </w:r>
      <w:r>
        <w:rPr>
          <w:rtl/>
          <w:cs/>
          <w:lang w:val="ar_AE" w:bidi="ar_AE"/>
        </w:rPr>
        <w:t>انتبهوا إلى كلمات يسوع حين يقول لمرثا: "أنا هو القيامَةُ والحياةُ. مَنْ آمَنَ بي ولَوْ ماتَ فسيَحيا، وكُلُّ مَنْ كانَ حَيًّا وآمَنَ بي فلن يَموتَ إلَى الأبدِ". يُعلن يسوع هنا أنّ على الناس أولًا أن يؤمنوا به، وعندما يفعلون ذلك، ينالون الحياة الأبدية. وكلمتي "أنا هو" مهمتان. وهاتان الكلمتان تُذكّران المستمعين اليهود باسم الله في العهد القديم. فقد أخبر الله موسى أن اسمه هو "أنا هو" (أهيه). وعندما يقول يسوع: "أنا هو"، فإنه يقول أنه هو الله. وحين يقول "أنا هو القيامَةُ والحياةُ"، يؤكّد أنّه هو الذي يُقيم الموتى ويمنح الحياة.</w:t>
      </w:r>
    </w:p>
    <w:p>
      <w:pPr>
        <w:bidi/>
      </w:pPr>
      <w:r>
        <w:rPr>
          <w:rtl/>
          <w:cs/>
          <w:lang w:val="ar_AE" w:bidi="ar_AE"/>
        </w:rPr>
      </w:r>
      <w:r>
        <w:rPr>
          <w:rtl/>
          <w:cs/>
          <w:lang w:val="ar_AE" w:bidi="ar_AE"/>
        </w:rPr>
        <w:t>ثم يسأل يسوع مرثا: "أتؤمِنينَ بهذا؟" فتُجيب قائلة: "نَعَمْ يا سيِّدُ. أنا قد آمَنتُ أنَّكَ أنتَ المَسيحُ ابنُ اللهِ، الآتي إلَى العالَمِ".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١١: ١٧–٢٧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واليهود القادمون من أورشليم ليُعزّوا مريم ومرثا.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عندما يصل يسوع إلى بيت عنيا، يخبره أحدهم أن جسد لعازر قد وُضع في القبر منذ أربعة أيام، وعندما تسمع مرثا أنّ يسوع قادم، تخرج لملاقاته، بينما تجلس مريم في البيت حُزنًا.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"أشعر بالشفقة تجاه مريم ومرثا"، أو "أفكّر أنّهما قد تكونان منزعجتين لأنّي لم آتِ في وقتٍ أبكر"، أو "أنا سعيد لأنّي وصلت أخيرًا لأراهما".</w:t>
      </w:r>
    </w:p>
    <w:p>
      <w:pPr>
        <w:pStyle w:val="ListBullet"/>
        <w:bidi/>
        <w:spacing w:line="240" w:lineRule="auto"/>
        <w:ind w:left="720"/>
      </w:pPr>
      <w:r>
        <w:rPr>
          <w:rtl/>
          <w:cs/>
          <w:lang w:val="ar_AE" w:bidi="ar_AE"/>
        </w:rPr>
      </w:r>
      <w:r>
        <w:rPr>
          <w:rtl/>
          <w:cs/>
          <w:lang w:val="ar_AE" w:bidi="ar_AE"/>
        </w:rPr>
        <w:t>اسألوا من تُمثِّل دور مريم: "ماذا تشعرين أو بمَ تفكرين؟" قد تجيب بعبارات مثل: "أشعر بحزنٍ عميقٍ على موت أخي"، أو "أظنّ أنّه لو جاء يسوع في وقتٍ أبكر لما مات أخي".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عندما تلتقي مرثا بيسوع، تقول له إنّه لو كان هنا قبل ذلك لما مات أخوها، ومع ذلك فهي تعلم أنّ الله يُعطي يسوع كل ما يطلبه منه. لكن يسوع يقول لها إنّ أخاها سيقوم. فتقول مرثا إنّها تعلم أنّ لعازر سيقوم في القيامة في اليوم الأخير.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من تؤدي دور مرثا: "بماذا تشعرين أو فيمَ تفكّرين؟" قد تجيب مثلًا: "أشعر براحة لأنّ يسوع هنا الآن، لكنّي أتمنى لو جاء في وقتٍ أبكر"، أو "أؤمن أنّ الله سيمنح يسوع كلّ ما يطلبه حتى الآن".</w:t>
      </w:r>
    </w:p>
    <w:p>
      <w:pPr>
        <w:bidi/>
      </w:pPr>
      <w:r>
        <w:rPr>
          <w:rtl/>
          <w:cs/>
          <w:lang w:val="ar_AE" w:bidi="ar_AE"/>
        </w:rPr>
      </w:r>
      <w:r>
        <w:rPr>
          <w:rtl/>
          <w:cs/>
          <w:lang w:val="ar_AE" w:bidi="ar_AE"/>
        </w:rPr>
        <w:t xml:space="preserve">فيقول لها يسوع: "أنا هو القيامَةُ والحياةُ. مَنْ آمَنَ بي ولَوْ ماتَ فسيَحيا، وكُلُّ مَنْ كانَ حَيًّا وآمَنَ بي فلن يَموتَ إلَى الأبدِ".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"أعلم أنّ الله سيتمجّد من خلال هذا الموقف"، أو "أنا مسرور لأنّ لعازر سيقوم من الأموات"، أو "أريد من مرثا أن تؤمن أنّ لعازر سيعود إلى الحياة".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"أتؤمِنينَ بهذا؟" يسأل يسوع مرثا هذا السؤال. فتُجيبه مرثا: "نَعَمْ يا سيِّدُ. أنا قد آمَنتُ أنَّكَ أنتَ المَسيحُ ابنُ اللهِ، الآتي إلَى العالَمِ".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من تؤدي دور مرثا: "بماذا تشعرين أو فيمَ تفكّرين؟" قد تجيب بعبارات مثل: "أؤمن أنّ لعازر سيقوم في القيامة عندما تنتهي الدنيا"، أو "أؤمن أنّ يسوع هو المسيح المخلّص الذي وعد الله بمجيئه إلى العالم".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١١: ١٧–٢٧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عندما يصل يسوع إلى بيت عنيا، يخبره أحدهم أن جسد لعازر قد وُضع في </w:t>
      </w:r>
      <w:r>
        <w:rPr>
          <w:b/>
          <w:rtl/>
          <w:cs/>
          <w:lang w:val="ar_AE" w:bidi="ar_AE"/>
        </w:rPr>
        <w:t>القبر</w:t>
      </w:r>
      <w:r>
        <w:rPr>
          <w:rtl/>
          <w:cs/>
          <w:lang w:val="ar_AE" w:bidi="ar_AE"/>
        </w:rPr>
        <w:t xml:space="preserve"> منذ أربعة أيام، وغالبًا ما يكون القبر عبارة عن مغارة محفورة في جانب التل، وغالبًا ما كان يوضع أمامه حجر كبير لحماية الجسد.</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"قبر"</w:t>
      </w:r>
      <w:r>
        <w:rPr>
          <w:rtl/>
          <w:cs/>
          <w:lang w:val="ar_AE" w:bidi="ar_AE"/>
        </w:rPr>
        <w:t xml:space="preserve">. وراجعوا </w:t>
      </w:r>
      <w:r>
        <w:rPr>
          <w:rtl/>
          <w:cs/>
          <w:lang w:val="ar_AE" w:bidi="ar_AE"/>
        </w:rPr>
        <w:t>قاموس الكلمات الرئيسية</w:t>
      </w:r>
      <w:r>
        <w:rPr>
          <w:rtl/>
          <w:cs/>
          <w:lang w:val="ar_AE" w:bidi="ar_AE"/>
        </w:rPr>
        <w:t xml:space="preserve"> للحصول على مزيد من المعلومات عن كلمة "قبر".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ثم تقول مرثا ليسوع: "</w:t>
      </w:r>
      <w:r>
        <w:rPr>
          <w:b/>
          <w:rtl/>
          <w:cs/>
          <w:lang w:val="ar_AE" w:bidi="ar_AE"/>
        </w:rPr>
        <w:t>يا (رب)</w:t>
      </w:r>
      <w:r>
        <w:rPr>
          <w:rtl/>
          <w:cs/>
          <w:lang w:val="ar_AE" w:bidi="ar_AE"/>
        </w:rPr>
        <w:t xml:space="preserve"> أو </w:t>
      </w:r>
      <w:r>
        <w:rPr>
          <w:b/>
          <w:rtl/>
          <w:cs/>
          <w:lang w:val="ar_AE" w:bidi="ar_AE"/>
        </w:rPr>
        <w:t>سيِّدُ</w:t>
      </w:r>
      <w:r>
        <w:rPr>
          <w:rtl/>
          <w:cs/>
          <w:lang w:val="ar_AE" w:bidi="ar_AE"/>
        </w:rPr>
        <w:t xml:space="preserve">، لو كُنتَ ههنا لم يَمُتْ أخي! استخدِموا الكلمة أو العبارة نفسها التي استخدمتموها في المقاطع السابقة للإشارة إلى كلمة "الربّ". ستجدون مصطلح </w:t>
      </w:r>
      <w:r>
        <w:rPr>
          <w:rtl/>
          <w:cs/>
          <w:lang w:val="ar_AE" w:bidi="ar_AE"/>
        </w:rPr>
        <w:t>"رب/سيد"</w:t>
      </w:r>
      <w:r>
        <w:rPr>
          <w:rtl/>
          <w:cs/>
          <w:lang w:val="ar_AE" w:bidi="ar_AE"/>
        </w:rPr>
        <w:t xml:space="preserve"> في قاموس الكلمات الرئيسية. </w:t>
      </w:r>
    </w:p>
    <w:p>
      <w:pPr>
        <w:bidi/>
      </w:pPr>
      <w:r>
        <w:rPr>
          <w:rtl/>
          <w:cs/>
          <w:lang w:val="ar_AE" w:bidi="ar_AE"/>
        </w:rPr>
      </w:r>
      <w:r>
        <w:rPr>
          <w:rtl/>
          <w:cs/>
          <w:lang w:val="ar_AE" w:bidi="ar_AE"/>
        </w:rPr>
        <w:t>فيقول لها يسوع: "</w:t>
      </w:r>
      <w:r>
        <w:rPr>
          <w:b/>
          <w:rtl/>
          <w:cs/>
          <w:lang w:val="ar_AE" w:bidi="ar_AE"/>
        </w:rPr>
        <w:t>أنا هو</w:t>
      </w:r>
      <w:r>
        <w:rPr>
          <w:rtl/>
          <w:cs/>
          <w:lang w:val="ar_AE" w:bidi="ar_AE"/>
        </w:rPr>
        <w:t xml:space="preserve"> </w:t>
      </w:r>
      <w:r>
        <w:rPr>
          <w:b/>
          <w:rtl/>
          <w:cs/>
          <w:lang w:val="ar_AE" w:bidi="ar_AE"/>
        </w:rPr>
        <w:t>القيامَةُ</w:t>
      </w:r>
      <w:r>
        <w:rPr>
          <w:rtl/>
          <w:cs/>
          <w:lang w:val="ar_AE" w:bidi="ar_AE"/>
        </w:rPr>
        <w:t xml:space="preserve"> والحياةُ". وعندما يقول يسوع: "أنا هو"، فإنه يقول إنه هو الله. ولمزيد من المعلومات بخصوص عبارة </w:t>
      </w:r>
      <w:r>
        <w:rPr>
          <w:rtl/>
          <w:cs/>
          <w:lang w:val="ar_AE" w:bidi="ar_AE"/>
        </w:rPr>
        <w:t>"أنا هو"</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القيامة</w:t>
      </w:r>
      <w:r>
        <w:rPr>
          <w:rtl/>
          <w:cs/>
          <w:lang w:val="ar_AE" w:bidi="ar_AE"/>
        </w:rPr>
        <w:t xml:space="preserve">. ابحثوا في قاموس الكلمات الرئيسية عن كلمة </w:t>
      </w:r>
      <w:r>
        <w:rPr>
          <w:rtl/>
          <w:cs/>
          <w:lang w:val="ar_AE" w:bidi="ar_AE"/>
        </w:rPr>
        <w:t>القيامة</w:t>
      </w:r>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"أتؤمِنينَ بهذا؟" يسأل يسوع مرثا هذا السؤال. فتجيبه مرثا قائلة: "نَعَمْ يا سيِّدُ. أنا قد آمَنتُ أنَّكَ أنتَ</w:t>
      </w:r>
      <w:r>
        <w:rPr>
          <w:b/>
          <w:rtl/>
          <w:cs/>
          <w:lang w:val="ar_AE" w:bidi="ar_AE"/>
        </w:rPr>
        <w:t xml:space="preserve"> (المسيّا)</w:t>
      </w:r>
      <w:r>
        <w:rPr>
          <w:rtl/>
          <w:cs/>
          <w:lang w:val="ar_AE" w:bidi="ar_AE"/>
        </w:rPr>
        <w:t xml:space="preserve"> </w:t>
      </w:r>
      <w:r>
        <w:rPr>
          <w:b/>
          <w:rtl/>
          <w:cs/>
          <w:lang w:val="ar_AE" w:bidi="ar_AE"/>
        </w:rPr>
        <w:t>المَسيحُ</w:t>
      </w:r>
      <w:r>
        <w:rPr>
          <w:rtl/>
          <w:cs/>
          <w:lang w:val="ar_AE" w:bidi="ar_AE"/>
        </w:rPr>
        <w:t xml:space="preserve"> </w:t>
      </w:r>
      <w:r>
        <w:rPr>
          <w:b/>
          <w:rtl/>
          <w:cs/>
          <w:lang w:val="ar_AE" w:bidi="ar_AE"/>
        </w:rPr>
        <w:t>ابنُ اللهِ</w:t>
      </w:r>
      <w:r>
        <w:rPr>
          <w:rtl/>
          <w:cs/>
          <w:lang w:val="ar_AE" w:bidi="ar_AE"/>
        </w:rPr>
        <w:t xml:space="preserve">، الآتي إلَى العالَمِ". وكلمتا المسيح والمسيّا هما لقبان للمخلّص الموعود، ولهما نفس المعنى. فكلمة المسيح هي في اللغة اليونانية، وكلمة المسيّا هي في اللغة العبرية، </w:t>
      </w:r>
    </w:p>
    <w:p>
      <w:pPr>
        <w:bidi/>
      </w:pPr>
      <w:r>
        <w:rPr>
          <w:rtl/>
          <w:cs/>
          <w:lang w:val="ar_AE" w:bidi="ar_AE"/>
        </w:rPr>
      </w:r>
      <w:r>
        <w:rPr>
          <w:rtl/>
          <w:cs/>
          <w:lang w:val="ar_AE" w:bidi="ar_AE"/>
        </w:rPr>
        <w:t>وكلمة المسيَّا تعني حرفيًا شخصًا قد مُسَح. أي الشخص الذي مُسِح لأداء مهمة خاصة. فعندما جاء يسوع، أظهر أنه المسيّا الذي وعد الله بإرساله. استخدموا نفس الكلمة أو العبارة التي استخدمتموها سابقًا لترجمة كلمتا "المسيح" و"المسيّا". وستجدون كلمتا "</w:t>
      </w:r>
      <w:r>
        <w:rPr>
          <w:rtl/>
          <w:cs/>
          <w:lang w:val="ar_AE" w:bidi="ar_AE"/>
        </w:rPr>
        <w:t>المسيح</w:t>
      </w:r>
      <w:r>
        <w:rPr>
          <w:rtl/>
          <w:cs/>
          <w:lang w:val="ar_AE" w:bidi="ar_AE"/>
        </w:rPr>
        <w:t>" و"</w:t>
      </w:r>
      <w:r>
        <w:rPr>
          <w:rtl/>
          <w:cs/>
          <w:lang w:val="ar_AE" w:bidi="ar_AE"/>
        </w:rPr>
        <w:t>المسيّا</w:t>
      </w:r>
      <w:r>
        <w:rPr>
          <w:rtl/>
          <w:cs/>
          <w:lang w:val="ar_AE" w:bidi="ar_AE"/>
        </w:rPr>
        <w:t xml:space="preserve">" في قاموس الكلمات الرئيسية. </w:t>
      </w:r>
    </w:p>
    <w:p>
      <w:pPr>
        <w:bidi/>
      </w:pPr>
      <w:r>
        <w:rPr>
          <w:rtl/>
          <w:cs/>
          <w:lang w:val="ar_AE" w:bidi="ar_AE"/>
        </w:rPr>
      </w:r>
      <w:r>
        <w:rPr>
          <w:rtl/>
          <w:cs/>
          <w:lang w:val="ar_AE" w:bidi="ar_AE"/>
        </w:rPr>
        <w:t xml:space="preserve">ويشير لقب </w:t>
      </w:r>
      <w:r>
        <w:rPr>
          <w:b/>
          <w:rtl/>
          <w:cs/>
          <w:lang w:val="ar_AE" w:bidi="ar_AE"/>
        </w:rPr>
        <w:t>"ابن الله"</w:t>
      </w:r>
      <w:r>
        <w:rPr>
          <w:rtl/>
          <w:cs/>
          <w:lang w:val="ar_AE" w:bidi="ar_AE"/>
        </w:rPr>
        <w:t xml:space="preserve"> إلى أن يسوع هو الله، وأنه في علاقة وثيقة مع الله الآب. استخدموا نفس الكلمة أو العبارة التي استخدمتموها سابقًا لترجمة لقب "ابن الله". </w:t>
      </w:r>
      <w:r>
        <w:rPr>
          <w:rtl/>
          <w:cs/>
          <w:lang w:val="ar_AE" w:bidi="ar_AE"/>
        </w:rPr>
        <w:t>ابن الله</w:t>
      </w:r>
      <w:r>
        <w:rPr>
          <w:rtl/>
          <w:cs/>
          <w:lang w:val="ar_AE" w:bidi="ar_AE"/>
        </w:rPr>
        <w:t xml:space="preserve"> لقَب تجده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11:28–44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نسخة صوتية من إنجيل يوحنا ١١: ٢٨–٤٤، وضعوا هذا المقطع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لم يُعجبك أو لم تفهمه في هذا المقطع؟ أوقفوا سماع التسجيل الصوتي هنا</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أوقفوا سماع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البشر؟ أوقفوا سماع التسجيل الصوتي هنا</w:t>
      </w:r>
    </w:p>
    <w:p>
      <w:pPr>
        <w:pStyle w:val="ListBullet"/>
        <w:bidi/>
        <w:spacing w:line="240" w:lineRule="auto"/>
        <w:ind w:left="720"/>
      </w:pPr>
      <w:r>
        <w:rPr>
          <w:rtl/>
          <w:cs/>
          <w:lang w:val="ar_AE" w:bidi="ar_AE"/>
        </w:rPr>
      </w:r>
      <w:r>
        <w:rPr>
          <w:rtl/>
          <w:cs/>
          <w:lang w:val="ar_AE" w:bidi="ar_AE"/>
        </w:rPr>
        <w:t>كيف يؤثر هذا المقطع على حياتنا اليومية؟ أوقفوا سماع التسجيل الصوتي هنا</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 أوقفوا سماع التسجيل الصوتي هنا</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11: 28–44 من الترجمة الأسهل فهمًا لكم.</w:t>
      </w:r>
    </w:p>
    <w:p>
      <w:pPr>
        <w:bidi/>
      </w:pPr>
      <w:r>
        <w:rPr>
          <w:rtl/>
          <w:cs/>
          <w:lang w:val="ar_AE" w:bidi="ar_AE"/>
        </w:rPr>
      </w:r>
      <w:r>
        <w:rPr>
          <w:rtl/>
          <w:cs/>
          <w:lang w:val="ar_AE" w:bidi="ar_AE"/>
        </w:rPr>
        <w:t>تُكمل هذه القصة أحداث لعازر، صديق يسوع القريب الذي يمرض ويموت. يأتي يسوع ليرى أختَي لعازر. يقابل يسوع مرثا أولًا، وبعد حديثه معها، تخرج مريم لتقابل يسوع عند مدخل القرية. تحكي هذه القصة ما يحدث بعد ذلك عندما يصل يسوع إلى بيت عنيا.</w:t>
      </w:r>
    </w:p>
    <w:p>
      <w:pPr>
        <w:bidi/>
      </w:pPr>
      <w:r>
        <w:rPr>
          <w:rtl/>
          <w:cs/>
          <w:lang w:val="ar_AE" w:bidi="ar_AE"/>
        </w:rPr>
      </w:r>
      <w:r>
        <w:rPr>
          <w:rtl/>
          <w:cs/>
          <w:lang w:val="ar_AE" w:bidi="ar_AE"/>
        </w:rPr>
        <w:t xml:space="preserve">بعد أن تعلن مرثا أن يسوع هو المسيح ابن الله، تعود إلى البيت وتكلم أختها مريم بهدوء، غالبًا حتى لا يسمعها الآخرون. وتخبرها أن المعلِّم قد جاء، وأنه يطلب أن يقابلها. يشير لقب "المعلّم" إلى يسوع، وكان لقب احترام لليهودي الذي له سلطة في تعليم أمور الله. </w:t>
      </w:r>
    </w:p>
    <w:p>
      <w:pPr>
        <w:bidi/>
      </w:pPr>
      <w:r>
        <w:rPr>
          <w:rtl/>
          <w:cs/>
          <w:lang w:val="ar_AE" w:bidi="ar_AE"/>
        </w:rPr>
      </w:r>
      <w:r>
        <w:rPr>
          <w:rtl/>
          <w:cs/>
          <w:lang w:val="ar_AE" w:bidi="ar_AE"/>
        </w:rPr>
        <w:t>وعندما تسمع مريم هذا، تقوم بسرعة وتخرج لتقابل يسوع. ولم يكن يسوع قد دخل القرية بعد، بل كان لا يزال في المكان الذي قابل فيه مرثا. ويرى اليهود الذين يواسون مريم في البيت أنها تخرج بسرعة، فيتبعونها لأنهم يظنون أنها تذهب إلى قبر لعازر لتبكي هناك. عندما تصل مريم إلى المكان الذي فيه يسوع وترى يسوع، تسقط عند قدميه وتقول: "يا سيِّدُ، لو كُنتَ ههنا لم يَمُتْ أخي!" وتُظهر مريم احترامًا كبيرًا ليسوع، بانحنائها أمامه بسرعة.</w:t>
      </w:r>
    </w:p>
    <w:p>
      <w:pPr>
        <w:bidi/>
      </w:pPr>
      <w:r>
        <w:rPr>
          <w:rtl/>
          <w:cs/>
          <w:lang w:val="ar_AE" w:bidi="ar_AE"/>
        </w:rPr>
      </w:r>
      <w:r>
        <w:rPr>
          <w:rtl/>
          <w:cs/>
          <w:lang w:val="ar_AE" w:bidi="ar_AE"/>
        </w:rPr>
        <w:t>توقفوا هنا وناقشوا هذا السؤال كمجموعة: كيف يُظهر الناس في ثقافتكم الاحترام لأصحاب السلطة أو لكبار السن؟ (توقَّفوا هنا عن سماع التسجيل الصوتي)</w:t>
      </w:r>
    </w:p>
    <w:p>
      <w:pPr>
        <w:bidi/>
      </w:pPr>
      <w:r>
        <w:rPr>
          <w:rtl/>
          <w:cs/>
          <w:lang w:val="ar_AE" w:bidi="ar_AE"/>
        </w:rPr>
      </w:r>
      <w:r>
        <w:rPr>
          <w:rtl/>
          <w:cs/>
          <w:lang w:val="ar_AE" w:bidi="ar_AE"/>
        </w:rPr>
        <w:t>ثم تقول مريم ليسوع نفس ما قالته مرثا. فمثل أختها، تتمنى مريم لو أن يسوع جاء إلى بيتهما في وقت أبكر، فهي تعرف أن يسوع يقدر أن يشفي لعازر. وعندما يرى يسوع مريم تبكي، ويرى اليهود الذين معها يبكون أيضًا، يضطرب بالروح ويتأثر بشدة. وربما يغضب يسوع، ربما من الموت، أو من الذين لا يدركون سلطانه على الموت. ويظهر يسوع مضطربًا في روحه، أو في كيانه الداخلي، وهو مصدر مشاعره.</w:t>
      </w:r>
    </w:p>
    <w:p>
      <w:pPr>
        <w:bidi/>
      </w:pPr>
      <w:r>
        <w:rPr>
          <w:rtl/>
          <w:cs/>
          <w:lang w:val="ar_AE" w:bidi="ar_AE"/>
        </w:rPr>
      </w:r>
      <w:r>
        <w:rPr>
          <w:rtl/>
          <w:cs/>
          <w:lang w:val="ar_AE" w:bidi="ar_AE"/>
        </w:rPr>
        <w:t>ثم يسأل يسوع: "أين وضَعتُموهُ؟" وهو يسأل هنا لأنه في العادة، يضع الناس الجسد على رف داخل مغارة عند الدفن. سأل يسوع أين وضع الناس لعازر، ربما لأنه لم يكن يعرف المغارة وأراد الذهاب إلى هناك. فيُخبره الناس أن يأتي ليرى المكان. حينئذٍ يبكي يسوع. يبكي، ولكن ليس بصوت عالٍ، بل بالدموع فقط. يظنّ الذين يشاهدونه أنه يبكي حزنًا على صديقه، وربما أيضًا لأن الناس لا يؤمنون إيمانًا كاملًا به.</w:t>
      </w:r>
    </w:p>
    <w:p>
      <w:pPr>
        <w:bidi/>
      </w:pPr>
      <w:r>
        <w:rPr>
          <w:rtl/>
          <w:cs/>
          <w:lang w:val="ar_AE" w:bidi="ar_AE"/>
        </w:rPr>
      </w:r>
      <w:r>
        <w:rPr>
          <w:rtl/>
          <w:cs/>
          <w:lang w:val="ar_AE" w:bidi="ar_AE"/>
        </w:rPr>
        <w:t>فيقول اليهود بعضهم لبعض: "انظُروا كيفَ كانَ يُحِبُّهُ!" فيقول الناس إن يسوع كان يحب لعازر حباً جماً، لأنهم يرون دموع يسوع ويدركون أنه يحب لعازر. لكن آخرين يقولون: "ألَمْ يَقدِرْ هذا الّذي فتحَ عَينَيِ الأعمَى أنْ يَجعَلَ هذا أيضًا لا يَموتُ؟" وهم لا يبحثون عن إجابة، بل كان السؤال يعني أن يسوع كان يمكن أن يمنع لعازر من الموت. كما أنه يعبّر عن الشك والنقد. فهم يتساءلون بشك: إن كان يسوع يحب لعازر، فلماذا لم يمنع موته؟ فهم قبلوا أن يسوع شفى الأعمى، وكانوا يعتقدون أنه كان يمكن أن يشفي لعازر أيضًا. ولذلك يتساءلون لماذا لم يفعل يسوع ذلك، ويشير كلامهم إلى أنهم يشكّون في قدرته أو في محبته. ثم يأتي يسوع، وهو لا يزال متأثرًا، إلى القبر. وكان القبر مغارة، وعلى مدخلها حجر موضوع ليحمي الجسد من الحيوانات.</w:t>
      </w:r>
    </w:p>
    <w:p>
      <w:pPr>
        <w:bidi/>
      </w:pPr>
      <w:r>
        <w:rPr>
          <w:rtl/>
          <w:cs/>
          <w:lang w:val="ar_AE" w:bidi="ar_AE"/>
        </w:rPr>
      </w:r>
      <w:r>
        <w:rPr>
          <w:rtl/>
          <w:cs/>
          <w:lang w:val="ar_AE" w:bidi="ar_AE"/>
        </w:rPr>
        <w:t xml:space="preserve">توقّفوا هنا وانظروا معًا إلى صورة </w:t>
      </w:r>
      <w:r>
        <w:rPr>
          <w:rtl/>
          <w:cs/>
          <w:lang w:val="ar_AE" w:bidi="ar_AE"/>
        </w:rPr>
        <w:t>تُظهر قبرًا</w:t>
      </w:r>
      <w:r>
        <w:rPr>
          <w:rtl/>
          <w:cs/>
          <w:lang w:val="ar_AE" w:bidi="ar_AE"/>
        </w:rPr>
        <w:t>. (توقَّفوا هنا عن سماع التسجيل الصوتي)</w:t>
      </w:r>
    </w:p>
    <w:p>
      <w:pPr>
        <w:bidi/>
      </w:pPr>
      <w:r>
        <w:rPr>
          <w:rtl/>
          <w:cs/>
          <w:lang w:val="ar_AE" w:bidi="ar_AE"/>
        </w:rPr>
      </w:r>
      <w:r>
        <w:rPr>
          <w:rtl/>
          <w:cs/>
          <w:lang w:val="ar_AE" w:bidi="ar_AE"/>
        </w:rPr>
        <w:t>ثم يطلب يسوع من الناس أن يرفعوا الحجر عن باب القبر. لكن مرثا، أخت الميت، تقول له إن الجسد قد بدأ في التحلل، وبالتالي له رائحة سيئة، لأنه مدفون منذ أربعة أيام. لكن يسوع يُذكّرها بلطف: "ألَمْ أقُلْ لكِ: إنْ آمَنتِ ترَينَ مَجدَ اللهِ؟" ولم يكن يسوع منتظرًا إجابة عن هذا السؤال، بل ليؤكد كلامه السابق، فهو يقول إنه أخبر مارثا في وقت سابق أنها إذا آمنت، فسترى مجد الله. ويُعتَبَر هذا السؤال أيضًا توبيخًا خفيفًا. فهو يوبّخها برفق لأنها لم تثق به بالكامل. ولذلك يذكّرها بشيء قاله في وقت سابق. فيرفع الناس الحجر، وغالبًا هم الرجال الذين جاءوا لتعزية الأختين. ثم يرفع يسوع عينيه إلى السماء ويصلي لله الآب. وكان اليهود عادةً يرفعون عيونهم حين يصلّون.</w:t>
      </w:r>
    </w:p>
    <w:p>
      <w:pPr>
        <w:bidi/>
      </w:pPr>
      <w:r>
        <w:rPr>
          <w:rtl/>
          <w:cs/>
          <w:lang w:val="ar_AE" w:bidi="ar_AE"/>
        </w:rPr>
      </w:r>
      <w:r>
        <w:rPr>
          <w:rtl/>
          <w:cs/>
          <w:lang w:val="ar_AE" w:bidi="ar_AE"/>
        </w:rPr>
        <w:t>توقَّفوا هنا وناقشوا هذا السؤال كمجموعة: ما هي بعض الأشياء الخاصة التي يفعلها الناس عندما يصلون في ثقافتكم؟ (توقَّفوا هنا عن سماع التسجيل الصوتي)</w:t>
      </w:r>
    </w:p>
    <w:p>
      <w:pPr>
        <w:bidi/>
      </w:pPr>
      <w:r>
        <w:rPr>
          <w:rtl/>
          <w:cs/>
          <w:lang w:val="ar_AE" w:bidi="ar_AE"/>
        </w:rPr>
      </w:r>
      <w:r>
        <w:rPr>
          <w:rtl/>
          <w:cs/>
          <w:lang w:val="ar_AE" w:bidi="ar_AE"/>
        </w:rPr>
        <w:t>ويقول يسوع: "أيُّها الآبُ، أشكُرُكَ لأنَّكَ سمِعتَ لي، وأنا عَلِمتُ أنَّكَ في كُلِّ حينٍ تسمَعُ لي. ولكن لأجلِ هذا الجَمعِ الواقِفِ قُلتُ، ليؤمِنوا أنَّكَ أرسَلتَني". يتحوّل يسوع هنا من الحديث مع الناس إلى الحديث مع الآب، ويشكره لأنه يسمع صلاته. وعلى الرغم من أن يسوع الآب لم يقيما لعازر من الموت بعد، إلا أن قيامته كانت مؤكدة لدرجة أن يسوع تعامل معها على أنها قد حدثت بالفعل. فهو واثق أن الآب يسمعه دائمًا. ولا يُقيم يسوع لعازر فورًا، لأنه يريد من الناس أن يروا أن قوة الله تعمل فيه. فاليهود لم يتفقوا على أصل يسوع وعلاقته بالآب. ولذلك يريد أن يدركوا أن الله الآب هو الذي أرسله. لقد سمعوا كلمات يسوع؛ والآن هم بحاجة إلى أن ينجذبوا إليه بالإيمان به.</w:t>
      </w:r>
    </w:p>
    <w:p>
      <w:pPr>
        <w:bidi/>
      </w:pPr>
      <w:r>
        <w:rPr>
          <w:rtl/>
          <w:cs/>
          <w:lang w:val="ar_AE" w:bidi="ar_AE"/>
        </w:rPr>
      </w:r>
      <w:r>
        <w:rPr>
          <w:rtl/>
          <w:cs/>
          <w:lang w:val="ar_AE" w:bidi="ar_AE"/>
        </w:rPr>
        <w:t>وبعد أن يقول هذا، ينادي بصوت عالٍ: "لعازَرُ، هَلُمَّ خارِجًا!" ثم يأمر يسوع لعازر أن يعود إلى الحياة ويخرج من القبر. وليس الصوت العالي لأجل لعازر، فهو كان ميتًا، فقد كان بإمكان يسوع أن يحييه بهمس. بل يفعل هذا لأجل الناس الأحياء الذين يسمعون، ليفهموا أن الكلمة الإلهية تُخرج من الموت إلى الحياة. فيخرج لعازر حيًّا، وقد شُفي من المرض الذي أماته. ويخرج وهو يديه ورجليه ملفوفتين بأشرطة من كتان، ووجهه مغطّى بمنديل. والكتان قماش يُصنع من نبات الكتّان، فيقول يسوع: "حُلّوهُ ودَعوهُ يَذهَبْ". في تلك الثقافة، كانوا يلفّون وجوه الفقراء بمنديل عند تجهيزهم للدفن.</w:t>
      </w:r>
    </w:p>
    <w:p>
      <w:pPr>
        <w:bidi/>
      </w:pPr>
      <w:r>
        <w:rPr>
          <w:rtl/>
          <w:cs/>
          <w:lang w:val="ar_AE" w:bidi="ar_AE"/>
        </w:rPr>
      </w:r>
      <w:r>
        <w:rPr>
          <w:rtl/>
          <w:cs/>
          <w:lang w:val="ar_AE" w:bidi="ar_AE"/>
        </w:rPr>
        <w:t>توقَّفوا هنا وناقشوا هذا السؤال كمجموعة: ما هي بعض الطرق التي يُعدِّون بها الناس جثث الموتى للدفن في ثقافتكم؟ واحكوا قصة عن مرة مات فيها أحدهم، والأمور التي قام بها الناس لتجهيز الجسد للدفن.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11: 28–44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تعود مرثا إلى البيت وتدعو مريم لتذهب وتقابل يسوع. فتقوم مريم بسرعة وتذهب إلى المكان الذي فيه يسوع وتتحدث معه.</w:t>
      </w:r>
    </w:p>
    <w:p>
      <w:pPr>
        <w:bidi/>
      </w:pPr>
      <w:r>
        <w:rPr>
          <w:rtl/>
          <w:cs/>
          <w:lang w:val="ar_AE" w:bidi="ar_AE"/>
        </w:rPr>
      </w:r>
      <w:r>
        <w:rPr>
          <w:b/>
          <w:rtl/>
          <w:cs/>
          <w:lang w:val="ar_AE" w:bidi="ar_AE"/>
        </w:rPr>
        <w:t>في المشهد الثاني:</w:t>
      </w:r>
      <w:r>
        <w:rPr>
          <w:rtl/>
          <w:cs/>
          <w:lang w:val="ar_AE" w:bidi="ar_AE"/>
        </w:rPr>
        <w:t xml:space="preserve"> تصل مريم إلى حيث يسوع، وتتكلم معه، فيطلب يسوع أن يأخذوه إلى القبر.</w:t>
      </w:r>
    </w:p>
    <w:p>
      <w:pPr>
        <w:bidi/>
      </w:pPr>
      <w:r>
        <w:rPr>
          <w:rtl/>
          <w:cs/>
          <w:lang w:val="ar_AE" w:bidi="ar_AE"/>
        </w:rPr>
      </w:r>
      <w:r>
        <w:rPr>
          <w:b/>
          <w:rtl/>
          <w:cs/>
          <w:lang w:val="ar_AE" w:bidi="ar_AE"/>
        </w:rPr>
        <w:t>في المشهد الثالث:</w:t>
      </w:r>
      <w:r>
        <w:rPr>
          <w:rtl/>
          <w:cs/>
          <w:lang w:val="ar_AE" w:bidi="ar_AE"/>
        </w:rPr>
        <w:t xml:space="preserve"> يذهب يسوع إلى القبر. ويأمرهم أن يرفعوا الحجر. ثم ينادي لعازر ليقوم من الموت.</w:t>
      </w:r>
    </w:p>
    <w:p>
      <w:pPr>
        <w:bidi/>
      </w:pPr>
      <w:r>
        <w:rPr>
          <w:rtl/>
          <w:cs/>
          <w:lang w:val="ar_AE" w:bidi="ar_AE"/>
        </w:rPr>
      </w:r>
      <w:r>
        <w:rPr>
          <w:b/>
          <w:rtl/>
          <w:cs/>
          <w:lang w:val="ar_AE" w:bidi="ar_AE"/>
        </w:rPr>
        <w:t>في المشهد الرابع:</w:t>
      </w:r>
      <w:r>
        <w:rPr>
          <w:rtl/>
          <w:cs/>
          <w:lang w:val="ar_AE" w:bidi="ar_AE"/>
        </w:rPr>
        <w:t xml:space="preserve"> يخرج لعازر حيًّا، فيطلب يسوع من الناس أن يفكّوه.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اليهود الذين جاؤوا ليعزّوا مريم ومرثا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الذين دحرجوا الحجر</w:t>
      </w:r>
    </w:p>
    <w:p>
      <w:pPr>
        <w:pStyle w:val="ListBullet"/>
        <w:bidi/>
        <w:spacing w:line="240" w:lineRule="auto"/>
        <w:ind w:left="720"/>
      </w:pPr>
      <w:r>
        <w:rPr>
          <w:rtl/>
          <w:cs/>
          <w:lang w:val="ar_AE" w:bidi="ar_AE"/>
        </w:rPr>
      </w:r>
      <w:r>
        <w:rPr>
          <w:rtl/>
          <w:cs/>
          <w:lang w:val="ar_AE" w:bidi="ar_AE"/>
        </w:rPr>
        <w:t>لعازر</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بعد أن تنتهي مرثا من حديثها مع يسوع، تعود إلى البيت وتتكلم بهدوء مع أختها مريم. وتخبرها أن المعلِّم قد جاء، وأنه يطلب أن يقابلها. تذكّروا أن مرثا تتكلم بهدوء حتى لا يسمعها الآخرون. وتذكّروا أيضًا أن كلمة "المعلّم" هي لقب احترام يشير إلى يسوع.</w:t>
      </w:r>
    </w:p>
    <w:p>
      <w:pPr>
        <w:bidi/>
      </w:pPr>
      <w:r>
        <w:rPr>
          <w:rtl/>
          <w:cs/>
          <w:lang w:val="ar_AE" w:bidi="ar_AE"/>
        </w:rPr>
      </w:r>
      <w:r>
        <w:rPr>
          <w:rtl/>
          <w:cs/>
          <w:lang w:val="ar_AE" w:bidi="ar_AE"/>
        </w:rPr>
        <w:t>وعندما تسمع مريم هذا، تقوم بسرعة وتخرج لتقابل يسوع. ويخبرنا يوحنا الآن عن بعض المعلومات الأساسية. فيقول أن يسوع لم يدخل قرية بيت عنيا بعد، بل يبقى في المكان الذي قابل فيه مرثا. ثم يذكر يوحنا أن اليهود الذين يواسون مريم في البيت يلاحظون كم تتحرك بسرعة، فيتبعونها لأنهم يظنون أنها تذهب إلى قبر لعازر لتبكي هناك. وعندما تصل مريم إلى المكان الذي فيه يسوع وتراه، تركع عند قدميه وتقول: "يا سيِّدُ، لو كُنتَ ههنا لم يَمُتْ أخي!" تذكّروا أن الركوع أمام يسوع هو طريقة لإظهار الاحترام والتقدير له، وأن كلمات مريم تعبّر عن الأسف أكثر من اللوم. فمريم، مثل مرثا، تؤمن أن يسوع لو جاء في وقت أبكر، لكان شفى لعازر.</w:t>
      </w:r>
    </w:p>
    <w:p>
      <w:pPr>
        <w:bidi/>
      </w:pPr>
      <w:r>
        <w:rPr>
          <w:rtl/>
          <w:cs/>
          <w:lang w:val="ar_AE" w:bidi="ar_AE"/>
        </w:rPr>
      </w:r>
      <w:r>
        <w:rPr>
          <w:rtl/>
          <w:cs/>
          <w:lang w:val="ar_AE" w:bidi="ar_AE"/>
        </w:rPr>
        <w:t xml:space="preserve">وعندما يرى يسوع مريم تبكي، ويرى اليهود الذين معها يبكون أيضًا، يضطرب بالروح ويتأثر بشدة. ثم يسأل يسوع الناس: "أين وضَعتُموهُ؟" فيُخبره الناس أن يأتي ليرى المكان. تذكّروا أن يسوع يبكي، ربما عند وصوله إلى القبر. ويتحدث بعض اليهود قائلين إن يسوع فتح عيني الأعمى، ويتساءلون: "ألَمْ يَقدِرْ هذا الّذي فتحَ عَينَيِ الأعمَى أنْ يَجعَلَ هذا أيضًا لا يَموتُ؟" وتذكّروا أن الناس لم يكونوا بحاجة إلى إجابة على هذا السؤال، بل كان يعني أن يسوع كان يمكن أن يمنع لعازر من الموت. كما أنه يعبّر عن الشك والنقد. فهم يتساءلون بشك: إن كان يسوع يحب لعازر، فلماذا لم يمنع موته؟ فهم يؤمنون أن يسوع شفى الأعمى، ويعتقدون أنه كان يمكن أن يشفي لعازر أيضًا. ولذلك يتساءلون لماذا لم يفعل يسوع ذلك، ويشير كلامهم إلى أنهم يشكّون في قدرته أو في محبته. </w:t>
      </w:r>
    </w:p>
    <w:p>
      <w:pPr>
        <w:bidi/>
      </w:pPr>
      <w:r>
        <w:rPr>
          <w:rtl/>
          <w:cs/>
          <w:lang w:val="ar_AE" w:bidi="ar_AE"/>
        </w:rPr>
      </w:r>
      <w:r>
        <w:rPr>
          <w:rtl/>
          <w:cs/>
          <w:lang w:val="ar_AE" w:bidi="ar_AE"/>
        </w:rPr>
        <w:t xml:space="preserve">تذكّروا أن يسوع كان لا يزال مضطربًا بشدة. ثم يأتي إلى القبر، وهو مغارة عليها حجر يغلق المدخل. لاحظوا أن مرثا، أخت الميت، كانت قد أخبرت يسوع أنه في هذا الوقت لابد أن تكون رائحة الجسد سيئة، لأنهم كانوا قد دفنوه قبل أربعة أيام. لكن يسوع يُذكّرها بلطف: "ألَمْ أقُلْ لكِ: إنْ آمَنتِ ترَينَ مَجدَ اللهِ؟" تذكّروا أن يسوع لا ينتظر جوابًا، بل يستخدم السؤال للتأكيد. فهو يقول إنه أخبر مرثا في وقت سابق أنها إذا آمنت، فسترى مجد الله. ويُعتَبَر هذا السؤال أيضًا توبيخًا خفيفًا. فهو يوبّخها برفق لأنها لم تثق به بالكامل. ولذلك يذكّرها بشيء قاله في وقت سابق. </w:t>
      </w:r>
    </w:p>
    <w:p>
      <w:pPr>
        <w:bidi/>
      </w:pPr>
      <w:r>
        <w:rPr>
          <w:rtl/>
          <w:cs/>
          <w:lang w:val="ar_AE" w:bidi="ar_AE"/>
        </w:rPr>
      </w:r>
      <w:r>
        <w:rPr>
          <w:rtl/>
          <w:cs/>
          <w:lang w:val="ar_AE" w:bidi="ar_AE"/>
        </w:rPr>
        <w:t>فيرفع الناس الحجر، وغالبًا هم الرجال الذين جاءوا لتعزية الأختين. ثم يتحوّل يسوع هنا من الحديث مع الناس إلى الحديث مع الآب، ثم ينظر يسوع إلى السماء ويتحدث إلى الله، أو يصلّي له. تذكّروا أن الحديث مع الله يعني الصلاة، حتى وإن لم يذكر البشير يوحنا كلمة "يصلي" هنا، وأن اليهود عادةً يرفعون عيونهم إلى السماء عندما يصلّون.</w:t>
      </w:r>
    </w:p>
    <w:p>
      <w:pPr>
        <w:bidi/>
      </w:pPr>
      <w:r>
        <w:rPr>
          <w:rtl/>
          <w:cs/>
          <w:lang w:val="ar_AE" w:bidi="ar_AE"/>
        </w:rPr>
      </w:r>
      <w:r>
        <w:rPr>
          <w:rtl/>
          <w:cs/>
          <w:lang w:val="ar_AE" w:bidi="ar_AE"/>
        </w:rPr>
        <w:t>توقفوا هنا وناقشوا هذا السؤال كمجموعة: كيف ستترجم مجموعتكم هذا الجزء الذي يتحدث فيه يسوع مع الله؟ هل من الطبيعي في لغتكم أن تقولوا إن يسوع "تكلّم مع الله" أم "صلّى إلى الله"؟ أي تعبير يساعد الناس في ثقافتكم على فهم ما يحدث في هذا المقطع بطريقة أفضل؟</w:t>
      </w:r>
    </w:p>
    <w:p>
      <w:pPr>
        <w:bidi/>
      </w:pPr>
      <w:r>
        <w:rPr>
          <w:rtl/>
          <w:cs/>
          <w:lang w:val="ar_AE" w:bidi="ar_AE"/>
        </w:rPr>
      </w:r>
      <w:r>
        <w:rPr>
          <w:rtl/>
          <w:cs/>
          <w:lang w:val="ar_AE" w:bidi="ar_AE"/>
        </w:rPr>
        <w:t xml:space="preserve">انتبهوا إلى صلاة يسوع: "أيُّها الآبُ، أشكُرُكَ لأنَّكَ سمِعتَ لي، وأنا عَلِمتُ أنَّكَ في كُلِّ حينٍ تسمَعُ لي. ولكن لأجلِ هذا الجَمعِ الواقِفِ قُلتُ، ليؤمِنوا أنَّكَ أرسَلتَني". </w:t>
      </w:r>
    </w:p>
    <w:p>
      <w:pPr>
        <w:bidi/>
      </w:pPr>
      <w:r>
        <w:rPr>
          <w:rtl/>
          <w:cs/>
          <w:lang w:val="ar_AE" w:bidi="ar_AE"/>
        </w:rPr>
      </w:r>
      <w:r>
        <w:rPr>
          <w:rtl/>
          <w:cs/>
          <w:lang w:val="ar_AE" w:bidi="ar_AE"/>
        </w:rPr>
        <w:t>تذكّروا أنه بعد أن يقول يسوع هذه الصلاة، ينادي بصوت عالٍ: "لعازَرُ، هَلُمَّ خارِجًا!"</w:t>
      </w:r>
    </w:p>
    <w:p>
      <w:pPr>
        <w:bidi/>
      </w:pPr>
      <w:r>
        <w:rPr>
          <w:rtl/>
          <w:cs/>
          <w:lang w:val="ar_AE" w:bidi="ar_AE"/>
        </w:rPr>
      </w:r>
      <w:r>
        <w:rPr>
          <w:rtl/>
          <w:cs/>
          <w:lang w:val="ar_AE" w:bidi="ar_AE"/>
        </w:rPr>
        <w:t xml:space="preserve">فيخرج الرجل الذي مات من القبر حيًّا. تذكّروا أن لعازر يخرج ويداه ورجلاه ملفوفتان بشرائط كتان، ووجهه مغطّى بمنديل. فيقول يسوع: "حُلّوهُ ودَعوهُ يَذهَبْ".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11: 28–44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اليهود الذين جاؤوا ليعزّوا مريم ومرثا</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الذين دحرجوا الحجر</w:t>
      </w:r>
    </w:p>
    <w:p>
      <w:pPr>
        <w:pStyle w:val="ListBullet"/>
        <w:bidi/>
        <w:spacing w:line="240" w:lineRule="auto"/>
        <w:ind w:left="720"/>
      </w:pPr>
      <w:r>
        <w:rPr>
          <w:rtl/>
          <w:cs/>
          <w:lang w:val="ar_AE" w:bidi="ar_AE"/>
        </w:rPr>
      </w:r>
      <w:r>
        <w:rPr>
          <w:rtl/>
          <w:cs/>
          <w:lang w:val="ar_AE" w:bidi="ar_AE"/>
        </w:rPr>
        <w:t>لعازر</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بعد أن تقول مرثا ذلك، تعود إلى البيت وتتحدث بهدوء مع أختها مريم، وتخبرها أن المعلِّم قد جاء، وأنه يطلب أن يقابلها. وعندما تسمع مريم هذا، تقوم بسرعة وتخرج لتقابل يسوع. ولم يكن يسوع قد دخل القرية بعد، بل كان لا يزال في المكان الذي قابل فيه مرثا. ويرى اليهود الذين يواسون مريم في البيت أنها تخرج بسرعة، فيتبعونها لأنهم يظنون أنها تذهب إلى قبر لعازر لتبكي هناك.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من تُمثِّل دور مريم: "ماذا تشعرين أو بمَ تفكرين؟" قد تجيب مثلًا: "أشعر بالفرح لأن المعلّم هنا." أو "يجب أن أسرع لأقابل المعلّم." أو "ليت المعلّم كان هنا من قبل."</w:t>
      </w:r>
    </w:p>
    <w:p>
      <w:pPr>
        <w:pStyle w:val="ListBullet"/>
        <w:bidi/>
        <w:spacing w:line="240" w:lineRule="auto"/>
        <w:ind w:left="720"/>
      </w:pPr>
      <w:r>
        <w:rPr>
          <w:rtl/>
          <w:cs/>
          <w:lang w:val="ar_AE" w:bidi="ar_AE"/>
        </w:rPr>
      </w:r>
      <w:r>
        <w:rPr>
          <w:rtl/>
          <w:cs/>
          <w:lang w:val="ar_AE" w:bidi="ar_AE"/>
        </w:rPr>
        <w:t>واسألوا الأشخاص الذين يُجسدون دور الشعب اليهودي: "بماذا تشعرون أو تفكّرون؟" قد يجيبون مثلًا: "نظن أن مريم ذاهبة إلى القبر لتبكي هناك." أو "نشعر بالحزن من أجل مريم." أو "سنذهب معها لنواسيها."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وعندما تصل مريم إلى المكان الذي فيه يسوع وتراه، تركع عند قدميه وتقول: "يا سيِّدُ، لو كُنتَ ههنا لم يَمُتْ أخي!" </w:t>
      </w:r>
    </w:p>
    <w:p>
      <w:pPr>
        <w:bidi/>
      </w:pPr>
      <w:r>
        <w:rPr>
          <w:rtl/>
          <w:cs/>
          <w:lang w:val="ar_AE" w:bidi="ar_AE"/>
        </w:rPr>
      </w:r>
      <w:r>
        <w:rPr>
          <w:rtl/>
          <w:cs/>
          <w:lang w:val="ar_AE" w:bidi="ar_AE"/>
        </w:rPr>
        <w:t xml:space="preserve">وعندما يرى يسوع مريم تبكي، ويرى اليهود الذين معها يبكون أيضًا، يضطرب بالروح ويتأثر بشدة. ثم يسأل يسوع الناس: "أين وضَعتُموهُ؟" فيُخبره الناس أن يأتي ليرى المكان. ثم يبكي يسوع. ثم يقول بعض اليهود فيما بينهم: "انظُروا كيفَ كانَ يُحِبُّهُ!" لكن آخرون يقولون: "ألَمْ يَقدِرْ هذا الّذي فتحَ عَينَيِ الأعمَى أنْ يَجعَلَ هذا أيضًا لا يَموتُ؟"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من تُمثِّل دور مريم: "ماذا تشعرين أو بمَ تفكرين؟" قد تجيب بعبارات مثل: "أظنّ أنّه لو جاء يسوع هنا في وقت مبكر، لما مات أخي"، أو "أشعر بحزن شديد".</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"أشعر بالغضب بسبب آثار الموت، وأن الناس لا يزالون لا يدركون من أكون"، أو "أشعر بالشفقة على مريم"، أو "أنا منزعج للغاية"، أو "أريد أن أذهب إلى قبر لعازر الآن".</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"يا للعجب! إن يسوع يحب لعازر جدًّا حتى إنه يبكي." أو "نتساءل لماذا لم يأتِ مبكرًا ليشفيه." أو "نحن نشك في قدرته أو في محبته."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يأتي يسوع إلى القبر وهو ما زال مضطربًا. ثم يطلب يسوع من الناس أن يرفعوا الحجر عن باب القبر. لكن مرثا، أخت الميت، تقول له إن الجسد قد بدأ في التحلل، وبالتالي له رائحة سيئة، لأنه مدفون منذ أربعة أيام. لكن يسوع يُذكّرها بلطف: "ألَمْ أقُلْ لكِ: إنْ آمَنتِ ترَينَ مَجدَ اللهِ؟" فيرفع الناس الحجر، وغالبًا هم الرجال الذين جاءوا لتعزية الأختين.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"الوقت قد حان لأُظهر قوة الله ومجده." أو "أنا فرح لأن الناس سيشاهدون قدرة الله." أو "أشعر بخيبة أمل لأنهم ما زالوا لا يؤمنون أني من عند الله."</w:t>
      </w:r>
    </w:p>
    <w:p>
      <w:pPr>
        <w:pStyle w:val="ListBullet"/>
        <w:bidi/>
        <w:spacing w:line="240" w:lineRule="auto"/>
        <w:ind w:left="720"/>
      </w:pPr>
      <w:r>
        <w:rPr>
          <w:rtl/>
          <w:cs/>
          <w:lang w:val="ar_AE" w:bidi="ar_AE"/>
        </w:rPr>
      </w:r>
      <w:r>
        <w:rPr>
          <w:rtl/>
          <w:cs/>
          <w:lang w:val="ar_AE" w:bidi="ar_AE"/>
        </w:rPr>
        <w:t>واسألوا من تؤدي دور مرثا: "بماذا تشعرين أو فيمَ تفكّرين؟" قد يجيب الشخص بعبارات مثل: "لا أظن أن هذه فكرة جيدة أن نفتح القبر لأن رائحته كريهة"، أو "أتساءل لماذا يريد يسوع من الناس أن يفتحوا القبر".</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يرفع يسوع نظره إلى السماء ويصلّي قائلًا:</w:t>
      </w:r>
    </w:p>
    <w:p>
      <w:pPr>
        <w:bidi/>
      </w:pPr>
      <w:r>
        <w:rPr>
          <w:rtl/>
          <w:cs/>
          <w:lang w:val="ar_AE" w:bidi="ar_AE"/>
        </w:rPr>
      </w:r>
      <w:r>
        <w:rPr>
          <w:rtl/>
          <w:cs/>
          <w:lang w:val="ar_AE" w:bidi="ar_AE"/>
        </w:rPr>
        <w:t xml:space="preserve">"أيُّها الآبُ، أشكُرُكَ لأنَّكَ سمِعتَ لي، وأنا عَلِمتُ أنَّكَ في كُلِّ حينٍ تسمَعُ لي. ولكن لأجلِ هذا الجَمعِ الواقِفِ قُلتُ، ليؤمِنوا أنَّكَ أرسَلتَني".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"أنا واثق من أن لعازر سيعود إلى الحياة"، أو "أريد أن يعرف اليهود أنني لا أعمل وحدي بل أنا مع الله الآب"، أو "أريد أن يؤمن الناس هنا بي بسبب ما هو على وشك أن يحدث".</w:t>
      </w:r>
    </w:p>
    <w:p>
      <w:pPr>
        <w:bidi/>
      </w:pPr>
      <w:r>
        <w:rPr>
          <w:rtl/>
          <w:cs/>
          <w:lang w:val="ar_AE" w:bidi="ar_AE"/>
        </w:rPr>
      </w:r>
      <w:r>
        <w:rPr>
          <w:rtl/>
          <w:cs/>
          <w:lang w:val="ar_AE" w:bidi="ar_AE"/>
        </w:rPr>
        <w:t xml:space="preserve">وبعد أن يقول هذا، ينادي بصوت عالٍ: "لعازَرُ، هَلُمَّ خارِجًا!" ويخرج ويداه ورجلاه ملفوفتان بأشرطة من كتان، ووجهه مغطّى بمنديل. فيقول يسوع: "حُلّوهُ ودَعوهُ يَذهَبْ".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يسوع: "بماذا تشعر أو تفكر؟" قد يجيب الشخص بعبارات مثل: "سأحصل أنا وأبي على المجد بسبب قيامة لعازر"، أو "هذه فرصة أخرى لليهود ليؤمنوا بي"، أو "أنا سعيد لأنني جمعت شمل لعازر وأخواته".</w:t>
      </w:r>
    </w:p>
    <w:p>
      <w:pPr>
        <w:pStyle w:val="ListBullet"/>
        <w:bidi/>
        <w:spacing w:line="240" w:lineRule="auto"/>
        <w:ind w:left="720"/>
      </w:pPr>
      <w:r>
        <w:rPr>
          <w:rtl/>
          <w:cs/>
          <w:lang w:val="ar_AE" w:bidi="ar_AE"/>
        </w:rPr>
      </w:r>
      <w:r>
        <w:rPr>
          <w:rtl/>
          <w:cs/>
          <w:lang w:val="ar_AE" w:bidi="ar_AE"/>
        </w:rPr>
        <w:t>اسألوا الأشخاص الذين يؤدون دور الناس هناك: "بماذا تشعرون أو تفكّرون؟" قد يجيب الناس بعبارات مثل: "يا للعجب! نحن مندهشون لرؤية لعازر حيًّا من جديد!" أو "نؤمن أن يسوع قويّ حقًّا." أو "لم نرَ مثل هذا من قبل في إسرائيل."</w:t>
      </w:r>
    </w:p>
    <w:p>
      <w:pPr>
        <w:pStyle w:val="ListBullet"/>
        <w:bidi/>
        <w:spacing w:line="240" w:lineRule="auto"/>
        <w:ind w:left="720"/>
      </w:pPr>
      <w:r>
        <w:rPr>
          <w:rtl/>
          <w:cs/>
          <w:lang w:val="ar_AE" w:bidi="ar_AE"/>
        </w:rPr>
      </w:r>
      <w:r>
        <w:rPr>
          <w:rtl/>
          <w:cs/>
          <w:lang w:val="ar_AE" w:bidi="ar_AE"/>
        </w:rPr>
        <w:t>واسألوا من تُؤدّيان دور مريم ومرثا: "بماذا تشعران أو تفكّران؟" قد تجيبان بعبارات مثل: "نحن فرحتان جدًّا بعودة أخينا إلى الحياة." أو "نحن شاكرَتان ليسوع لأنه أقام لعازر من الموت." أو "إيماننا وثقتنا بيسوع قد تجدّدا."</w:t>
      </w:r>
    </w:p>
    <w:p>
      <w:pPr>
        <w:pStyle w:val="ListBullet"/>
        <w:bidi/>
        <w:spacing w:line="240" w:lineRule="auto"/>
        <w:ind w:left="720"/>
      </w:pPr>
      <w:r>
        <w:rPr>
          <w:rtl/>
          <w:cs/>
          <w:lang w:val="ar_AE" w:bidi="ar_AE"/>
        </w:rPr>
      </w:r>
      <w:r>
        <w:rPr>
          <w:rtl/>
          <w:cs/>
          <w:lang w:val="ar_AE" w:bidi="ar_AE"/>
        </w:rPr>
        <w:t xml:space="preserve">اسألوا من يُؤدّي دور لعازر: "بماذا تشعر أو تفكّر؟" قد يجيب الشخص بعبارات مثل: "أشعر أني مقيّد وأحتاج أن يُفكّ عني الرباط." أو "أنا متحمّس لأن أرى يسوع وأختَيّ من جديد." أو "أؤمن أن يسوع هو المسيّا المرسَل من الله."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11: 28–44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بعد أن تقول مرثا ذلك، تعود إلى البيت وتتحدث بهدوء مع أختها مريم، وتخبرها أن </w:t>
      </w:r>
      <w:r>
        <w:rPr>
          <w:b/>
          <w:rtl/>
          <w:cs/>
          <w:lang w:val="ar_AE" w:bidi="ar_AE"/>
        </w:rPr>
        <w:t>المعلِّم</w:t>
      </w:r>
      <w:r>
        <w:rPr>
          <w:rtl/>
          <w:cs/>
          <w:lang w:val="ar_AE" w:bidi="ar_AE"/>
        </w:rPr>
        <w:t xml:space="preserve"> قد جاء، وأنه يطلب أن يقابلها. وكانت كلمة "معلِّم" لقب احترام لليهودي الذي له سلطة في تعليم أمور الله. استخدموا نفس الكلمة أو العبارة التي استخدمتموها في المقاطع السابقة للدلالة على "المعلّم". لمزيدٍ من المعلومات عن </w:t>
      </w:r>
      <w:r>
        <w:rPr>
          <w:rtl/>
          <w:cs/>
          <w:lang w:val="ar_AE" w:bidi="ar_AE"/>
        </w:rPr>
        <w:t>المُعلِّم</w:t>
      </w:r>
      <w:r>
        <w:rPr>
          <w:rtl/>
          <w:cs/>
          <w:lang w:val="ar_AE" w:bidi="ar_AE"/>
        </w:rPr>
        <w:t>، انظر قاموس الكلمات الرئيسية.</w:t>
      </w:r>
    </w:p>
    <w:p>
      <w:pPr>
        <w:bidi/>
      </w:pPr>
      <w:r>
        <w:rPr>
          <w:rtl/>
          <w:cs/>
          <w:lang w:val="ar_AE" w:bidi="ar_AE"/>
        </w:rPr>
      </w:r>
      <w:r>
        <w:rPr>
          <w:rtl/>
          <w:cs/>
          <w:lang w:val="ar_AE" w:bidi="ar_AE"/>
        </w:rPr>
        <w:t xml:space="preserve">ويرى اليهود الذين يواسون مريم في البيت أنها تخرج بسرعة، فيتبعونها لأنهم يظنون أنها تذهب إلى قبر </w:t>
      </w:r>
      <w:r>
        <w:rPr>
          <w:b/>
          <w:rtl/>
          <w:cs/>
          <w:lang w:val="ar_AE" w:bidi="ar_AE"/>
        </w:rPr>
        <w:t>لعازر</w:t>
      </w:r>
      <w:r>
        <w:rPr>
          <w:rtl/>
          <w:cs/>
          <w:lang w:val="ar_AE" w:bidi="ar_AE"/>
        </w:rPr>
        <w:t xml:space="preserve"> لتبكي هناك. </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"قبر"</w:t>
      </w:r>
      <w:r>
        <w:rPr>
          <w:rtl/>
          <w:cs/>
          <w:lang w:val="ar_AE" w:bidi="ar_AE"/>
        </w:rPr>
        <w:t xml:space="preserve">. وراجعوا قاموس الكلمات الرئيسية للحصول على مزيد من المعلومات عن كلمة </w:t>
      </w:r>
      <w:r>
        <w:rPr>
          <w:rtl/>
          <w:cs/>
          <w:lang w:val="ar_AE" w:bidi="ar_AE"/>
        </w:rPr>
        <w:t>"قبر"</w:t>
      </w:r>
      <w:r>
        <w:rPr>
          <w:rtl/>
          <w:cs/>
          <w:lang w:val="ar_AE" w:bidi="ar_AE"/>
        </w:rPr>
        <w:t>.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عندما تصل مريم إلى المكان الذي فيه يسوع وتراه، تسقط عند قدميه وتقول: "</w:t>
      </w:r>
      <w:r>
        <w:rPr>
          <w:b/>
          <w:rtl/>
          <w:cs/>
          <w:lang w:val="ar_AE" w:bidi="ar_AE"/>
        </w:rPr>
        <w:t>يا سيِّدُ،</w:t>
      </w:r>
      <w:r>
        <w:rPr>
          <w:rtl/>
          <w:cs/>
          <w:lang w:val="ar_AE" w:bidi="ar_AE"/>
        </w:rPr>
        <w:t xml:space="preserve"> لو كُنتَ ههنا لم يَمُتْ أخي!" وكلمة "السيّد" تُستخدم لمن له سلطان كامل على الآخرين ويستحق أن يُقدَّم له الاحترام. استخدِموا الكلمة أو العبارة نفسها التي استخدمتموها في المقاطع السابقة للإشارة إلى كلمة "السيّد". 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وعندما يرى يسوع مريم تبكي، ويرى اليهود الذين معها يبكون أيضًا، يضطرب </w:t>
      </w:r>
      <w:r>
        <w:rPr>
          <w:b/>
          <w:rtl/>
          <w:cs/>
          <w:lang w:val="ar_AE" w:bidi="ar_AE"/>
        </w:rPr>
        <w:t>بالروح</w:t>
      </w:r>
      <w:r>
        <w:rPr>
          <w:rtl/>
          <w:cs/>
          <w:lang w:val="ar_AE" w:bidi="ar_AE"/>
        </w:rPr>
        <w:t xml:space="preserve"> ويتأثر بشدة. استخدموا نفس الكلمة أو العبارة التي استخدمتموها سابقًا لكلمة الروح. ولمزيد من المعلومات بخصوص كلمة </w:t>
      </w:r>
      <w:r>
        <w:rPr>
          <w:rtl/>
          <w:cs/>
          <w:lang w:val="ar_AE" w:bidi="ar_AE"/>
        </w:rPr>
        <w:t>"الروح"</w:t>
      </w:r>
      <w:r>
        <w:rPr>
          <w:rtl/>
          <w:cs/>
          <w:lang w:val="ar_AE" w:bidi="ar_AE"/>
        </w:rPr>
        <w:t>، راجعوا قاموس الكلمات الرئيسية.</w:t>
      </w:r>
    </w:p>
    <w:p>
      <w:pPr>
        <w:bidi/>
      </w:pPr>
      <w:r>
        <w:rPr>
          <w:rtl/>
          <w:cs/>
          <w:lang w:val="ar_AE" w:bidi="ar_AE"/>
        </w:rPr>
      </w:r>
      <w:r>
        <w:rPr>
          <w:rtl/>
          <w:cs/>
          <w:lang w:val="ar_AE" w:bidi="ar_AE"/>
        </w:rPr>
        <w:t xml:space="preserve">لكن يسوع يُذكّرها بلطف: "ألَمْ أقُلْ لكِ: إنْ </w:t>
      </w:r>
      <w:r>
        <w:rPr>
          <w:b/>
          <w:rtl/>
          <w:cs/>
          <w:lang w:val="ar_AE" w:bidi="ar_AE"/>
        </w:rPr>
        <w:t>آمَنتِ</w:t>
      </w:r>
      <w:r>
        <w:rPr>
          <w:rtl/>
          <w:cs/>
          <w:lang w:val="ar_AE" w:bidi="ar_AE"/>
        </w:rPr>
        <w:t xml:space="preserve"> ترَينَ </w:t>
      </w:r>
      <w:r>
        <w:rPr>
          <w:b/>
          <w:rtl/>
          <w:cs/>
          <w:lang w:val="ar_AE" w:bidi="ar_AE"/>
        </w:rPr>
        <w:t>مَجدَ اللهِ</w:t>
      </w:r>
      <w:r>
        <w:rPr>
          <w:rtl/>
          <w:cs/>
          <w:lang w:val="ar_AE" w:bidi="ar_AE"/>
        </w:rPr>
        <w:t xml:space="preserve">؟" فإذا كنت تؤمن بشخص ما، فإنك تؤمن بأن ما يقوله هذا الشخص عن نفسه صحيح. عندئذ تثق بذلك الشخص وتتعهد بأن تفعل كل ما يطلبه منك. استخدموا نفس الكلمة أو العبارة التي استخدمتموها سابقًا لكلمة "آمن". ولمزيد من المعلومات بخصوص </w:t>
      </w:r>
      <w:r>
        <w:rPr>
          <w:rtl/>
          <w:cs/>
          <w:lang w:val="ar_AE" w:bidi="ar_AE"/>
        </w:rPr>
        <w:t>الإيمان</w:t>
      </w:r>
      <w:r>
        <w:rPr>
          <w:rtl/>
          <w:cs/>
          <w:lang w:val="ar_AE" w:bidi="ar_AE"/>
        </w:rPr>
        <w:t>، راجعوا قاموس الكلمات الرئيسية.</w:t>
      </w:r>
    </w:p>
    <w:p>
      <w:pPr>
        <w:bidi/>
      </w:pPr>
      <w:r>
        <w:rPr>
          <w:rtl/>
          <w:cs/>
          <w:lang w:val="ar_AE" w:bidi="ar_AE"/>
        </w:rPr>
      </w:r>
      <w:r>
        <w:rPr>
          <w:rtl/>
          <w:cs/>
          <w:lang w:val="ar_AE" w:bidi="ar_AE"/>
        </w:rPr>
        <w:t>وعندما يُظهر الله</w:t>
      </w:r>
      <w:r>
        <w:rPr>
          <w:b/>
          <w:rtl/>
          <w:cs/>
          <w:lang w:val="ar_AE" w:bidi="ar_AE"/>
        </w:rPr>
        <w:t xml:space="preserve"> مجده</w:t>
      </w:r>
      <w:r>
        <w:rPr>
          <w:rtl/>
          <w:cs/>
          <w:lang w:val="ar_AE" w:bidi="ar_AE"/>
        </w:rPr>
        <w:t xml:space="preserve">، يمكن للناس أن يروا مدى جمال الله وقوته وجلاله. استخدموا نفس الكلمة أو العبارة التي استخدمتموها سابقًا لترجمة عبارة "مجد الله". لمزيد من المعلومات بخصوص عبارة </w:t>
      </w:r>
      <w:r>
        <w:rPr>
          <w:rtl/>
          <w:cs/>
          <w:lang w:val="ar_AE" w:bidi="ar_AE"/>
        </w:rPr>
        <w:t>"مجد الله"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ثم يرفع يسوع عينيه إلى السماء </w:t>
      </w:r>
      <w:r>
        <w:rPr>
          <w:b/>
          <w:rtl/>
          <w:cs/>
          <w:lang w:val="ar_AE" w:bidi="ar_AE"/>
        </w:rPr>
        <w:t xml:space="preserve">ويصلّي </w:t>
      </w:r>
      <w:r>
        <w:rPr>
          <w:rtl/>
          <w:cs/>
          <w:lang w:val="ar_AE" w:bidi="ar_AE"/>
        </w:rPr>
        <w:t>لله الآب. للمزيد من المعلومات عن كلمة "</w:t>
      </w:r>
      <w:r>
        <w:rPr>
          <w:rtl/>
          <w:cs/>
          <w:lang w:val="ar_AE" w:bidi="ar_AE"/>
        </w:rPr>
        <w:t>صلاة</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11:45–57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١١: ٤٥–٥٧ وضعوا كلماته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١١: ٤٥–٥٧ من الترجمة الأسهل فهمًا لكم.</w:t>
      </w:r>
    </w:p>
    <w:p>
      <w:pPr>
        <w:bidi/>
      </w:pPr>
      <w:r>
        <w:rPr>
          <w:rtl/>
          <w:cs/>
          <w:lang w:val="ar_AE" w:bidi="ar_AE"/>
        </w:rPr>
      </w:r>
      <w:r>
        <w:rPr>
          <w:rtl/>
          <w:cs/>
          <w:lang w:val="ar_AE" w:bidi="ar_AE"/>
        </w:rPr>
        <w:t>في المقطع السابق، أقام يسوع رجلاً يُدعى لعازر من الموت. ويُكمل هذا المقطع القصةَ موضحًا ما حدث بعد تلك المعجزة. اختلف ردُّ فعل اليهود تجاه المعجزة التي رأوها: فالبعض آمن أن يسوع كان من عند الله، بينما ذهب آخرون إلى القادة الدينيين اليهود ليخبروهم بما حدث. فاجتمع القادة في مجلسهم، وتناقشوا فيما يجب أن يفعلوه بيسوع.</w:t>
      </w:r>
    </w:p>
    <w:p>
      <w:pPr>
        <w:bidi/>
      </w:pPr>
      <w:r>
        <w:rPr>
          <w:rtl/>
          <w:cs/>
          <w:lang w:val="ar_AE" w:bidi="ar_AE"/>
        </w:rPr>
      </w:r>
      <w:r>
        <w:rPr>
          <w:rtl/>
          <w:cs/>
          <w:lang w:val="ar_AE" w:bidi="ar_AE"/>
        </w:rPr>
        <w:t xml:space="preserve">فكثيرون من اليهود الذين جاؤوا لزيارة مريم، ورأوا يسوع يُقيم لعازر من الموت، آمنوا به وبما فعله. لكن بعض الناس — على الأرجح الذين لم يؤمنوا بيسوع — ذهبوا إلى الفريسيين وأخبروهم بما فعله يسوع. كان الفريسيون جماعة دينية يهودية تعادِي يسوع طوال خدمته. والذين نقلوا الخبر إلى الفريسيين فقد تصرّفوا بعداءٍ تجاه يسوع. حينئذٍ دعا رؤساء الكهنة والفريسيون إلى اجتماعٍ لمجلس السنهدريم وتناقشوا بشأن ما يجب فعله تجاه يسوع. كان السنهدريم المحكمةَ الدينية الأعلى سلطةً على اليهود في ذلك الوقت. وتحدّث أعضاء المجلس بازدراءٍ عن يسوع قائلين: "ماذا نَصنَعُ؟ فإنَّ هذا الإنسانَ يَعمَلُ آياتٍ كثيرَةً. إنْ ترَكناهُ هكذا يؤمِنُ الجميعُ بهِ، فيأتي الرّومانيّونَ ويأخُذونَ مَوْضِعَنا وأُمَّتَنا". </w:t>
      </w:r>
    </w:p>
    <w:p>
      <w:pPr>
        <w:bidi/>
      </w:pPr>
      <w:r>
        <w:rPr>
          <w:rtl/>
          <w:cs/>
          <w:lang w:val="ar_AE" w:bidi="ar_AE"/>
        </w:rPr>
      </w:r>
      <w:r>
        <w:rPr>
          <w:rtl/>
          <w:cs/>
          <w:lang w:val="ar_AE" w:bidi="ar_AE"/>
        </w:rPr>
        <w:t>توقفوا هنا وناقشوا هذا السؤال كمجموعة. احكوا قصة عن موقفٍ صار فيه شخصٌ ما مشهورًا ومؤثرًا أكثر من الزعماء أو الرؤساء أو الشيوخ في مجتمعكم أو مكان عملكم. كيف تفاعل القادة مع هذا الموقف؟ وكيف كانوا يتحدثون عن ذلك الشخص؟ (توقَّفوا هنا عن سماع التسجيل الصوتي)</w:t>
      </w:r>
    </w:p>
    <w:p>
      <w:pPr>
        <w:bidi/>
      </w:pPr>
      <w:r>
        <w:rPr>
          <w:rtl/>
          <w:cs/>
          <w:lang w:val="ar_AE" w:bidi="ar_AE"/>
        </w:rPr>
      </w:r>
      <w:r>
        <w:rPr>
          <w:rtl/>
          <w:cs/>
          <w:lang w:val="ar_AE" w:bidi="ar_AE"/>
        </w:rPr>
        <w:t>في ذلك الوقت كان الرومان هم الذين يحكمون إسرائيل. وكان الرومان يسمحون للشعب اليهودي بممارسة ديانتهم، لكنهم طلبوا منهم أن يعيشوا بسلام ويُطيعوا القوانين الرومانية. كما سمح الرومان لمجلس السنهدريم بإدارة الشؤون الدينية المحلية. لكن كلما ازداد انتشار يسوع وشهرته، تراجعت مكانة القادة اليهود. وقد ظن السنهدريم أنه إن آمن الجميع بيسوع، فسيعتقد الرومان أنهم فقدوا السيطرة على الشعب، وقد يظنّون أن أتباع يسوع سيتمرّدون على الحكم الروماني، فيأتي الرومان لقمع التمرّد ويأخذون من السنهدريم سلطتهم ومناصبهم، وربما يُدمّرون الهيكل والأمة كلها. ولذلك مع أنهم اعترفوا بأن يسوع صنع معجزاتٍ كثيرة حقيقية، إلا أنهم قاوموه بدلًا من أن يؤمنوا به. ثم تحدّث قيافا، أحد أعضاء المجلس، وكان هو رئيس الكهنة في تلك السنة. وحسب الشريعة اليهودية، كان رئيس الكهنة يبقى في منصبه مدى الحياة، لكن الحكومة الرومانية في ذلك الوقت كانت تغيّر من يشغل هذا المنصب كثيرًا. فإذا لم يُرضِ رئيس الكهنة الرومان، عزلوه وعيّنوا غيره. قال قيافا للمجلس إنهم لا يفهمون الموقف جيّدًا، وكان كلامه حادًّا وجافًّا وربما فيه إهانة. نصيحته كانت تهدف إلى حماية مصالح المجلس، إذ رأى أنه إن هلكت الأمة فلن يبقى للمجلس سلطة على أحد، أما يسوع فهو رجلٌ واحد، ويمكنهم التعامل مع أي أزمةٍ قد يسببها موته.</w:t>
      </w:r>
    </w:p>
    <w:p>
      <w:pPr>
        <w:bidi/>
      </w:pPr>
      <w:r>
        <w:rPr>
          <w:rtl/>
          <w:cs/>
          <w:lang w:val="ar_AE" w:bidi="ar_AE"/>
        </w:rPr>
      </w:r>
      <w:r>
        <w:rPr>
          <w:rtl/>
          <w:cs/>
          <w:lang w:val="ar_AE" w:bidi="ar_AE"/>
        </w:rPr>
        <w:t>توقفوا هنا وناقشوا هذا السؤال كمجموعة. في ثقافتكم، كيف يتصرّف القادة عندما يشعرون أن أحدًا يُهدّد سلطتهم أو نفوذهم؟ وكيف يعالج القادة مثل هذه المواقف؟ (توقَّفوا هنا عن سماع التسجيل الصوتي)</w:t>
      </w:r>
    </w:p>
    <w:p>
      <w:pPr>
        <w:bidi/>
      </w:pPr>
      <w:r>
        <w:rPr>
          <w:rtl/>
          <w:cs/>
          <w:lang w:val="ar_AE" w:bidi="ar_AE"/>
        </w:rPr>
      </w:r>
      <w:r>
        <w:rPr>
          <w:rtl/>
          <w:cs/>
          <w:lang w:val="ar_AE" w:bidi="ar_AE"/>
        </w:rPr>
        <w:t>وشرح يوحنا البشير أن قيافا قال هذا لأن الله استخدمه ليتنبّأ أو ينطق برسالةٍ من عند الله. وربما اختار الله أن يتكلّم من خلاله لأنه يشغل منصب رئيس الكهنة. ويُوضّح يوحنا البشير أن يسوع مات بالفعل من أجل الأمة، ولكن أيضًا من أجل جميع شعب الله في كل مكان، فكانت مشيئة الله أن يجمعهم كلهم معًا في جماعةٍ واحدة. بعد كلام قيافا، بدأ المجلس يُخطّط لقتل يسوع.</w:t>
      </w:r>
    </w:p>
    <w:p>
      <w:pPr>
        <w:bidi/>
      </w:pPr>
      <w:r>
        <w:rPr>
          <w:rtl/>
          <w:cs/>
          <w:lang w:val="ar_AE" w:bidi="ar_AE"/>
        </w:rPr>
      </w:r>
      <w:r>
        <w:rPr>
          <w:rtl/>
          <w:cs/>
          <w:lang w:val="ar_AE" w:bidi="ar_AE"/>
        </w:rPr>
        <w:t>لذلك لم يعُد يسوع يتجوّل علنًا بين اليهود في منطقة اليهودية، بل انسحب إلى منطقةٍ قريبة من البرية، إلى قرية تُسمّى أفرايم، وأقام هناك مع تلاميذه. وكانت أفرايم قرية تبعد حوالي عشرين كيلومترًا شمال شرق أورشليم، وكانت بعيدة عن الطرق التجارية الرئيسية.</w:t>
      </w:r>
    </w:p>
    <w:p>
      <w:pPr>
        <w:bidi/>
      </w:pPr>
      <w:r>
        <w:rPr>
          <w:rtl/>
          <w:cs/>
          <w:lang w:val="ar_AE" w:bidi="ar_AE"/>
        </w:rPr>
      </w:r>
      <w:r>
        <w:rPr>
          <w:rtl/>
          <w:cs/>
          <w:lang w:val="ar_AE" w:bidi="ar_AE"/>
        </w:rPr>
        <w:t xml:space="preserve">توقَّفوا هنا وانظروا كمجموعة إلى خريطة توضّح موقع قرية </w:t>
      </w:r>
      <w:r>
        <w:rPr>
          <w:rtl/>
          <w:cs/>
          <w:lang w:val="ar_AE" w:bidi="ar_AE"/>
        </w:rPr>
        <w:t>أفرايم</w:t>
      </w:r>
      <w:r>
        <w:rPr>
          <w:rtl/>
          <w:cs/>
          <w:lang w:val="ar_AE" w:bidi="ar_AE"/>
        </w:rPr>
        <w:t>. (توقَّفوا هنا عن سماع التسجيل الصوتي)</w:t>
      </w:r>
    </w:p>
    <w:p>
      <w:pPr>
        <w:bidi/>
      </w:pPr>
      <w:r>
        <w:rPr>
          <w:rtl/>
          <w:cs/>
          <w:lang w:val="ar_AE" w:bidi="ar_AE"/>
        </w:rPr>
      </w:r>
      <w:r>
        <w:rPr>
          <w:rtl/>
          <w:cs/>
          <w:lang w:val="ar_AE" w:bidi="ar_AE"/>
        </w:rPr>
        <w:t xml:space="preserve">والآن تنتقل القصة إلى ما قبل عيد الفصح بقليل. قبل العيد بنحو أسبوع، صعد كثيرون إلى أورشليم ليستعدّوا للاحتفال بالفصح. وكانت عبارة "فصَعِدَ كثيرونَ مِنَ الكوَرِ إلَى أورُشَليمَ"، تعني السفر إلى المدينة التي تقع على تلٍّ مرتفع. كان عيد الفصح احتفالًا يتذكّر فيه اليهود كيف أنقذ الله أجدادهم من الملاك المهلك عندما كانوا عبيدًا في مصر. وكان يُطلَب من جميع الرجال اليهود أن يصعدوا إلى أورشليم للاحتفال بالفصح. </w:t>
      </w:r>
    </w:p>
    <w:p>
      <w:pPr>
        <w:bidi/>
      </w:pPr>
      <w:r>
        <w:rPr>
          <w:rtl/>
          <w:cs/>
          <w:lang w:val="ar_AE" w:bidi="ar_AE"/>
        </w:rPr>
      </w:r>
      <w:r>
        <w:rPr>
          <w:rtl/>
          <w:cs/>
          <w:lang w:val="ar_AE" w:bidi="ar_AE"/>
        </w:rPr>
        <w:t>وكان عدد الزائرين يتراوح بين ٢٥ ألفًا وأكثر من ١٠٠ ألف شخص. وكان من عادة الذين يأتون من القرى والمناطق البعيدة أن يتطهّروا قبل العيد، وهذا الاستعداد كان يمكن أن يستغرق أسبوعًا كاملًا، وخاصةً لمن عاشوا بالقرب من الأمم أو كانت لهم معاملات معهم. وكان اليهود يمارسون بعض طقوس التطهير حتى يتمكنوا من تناول الفصح. وكانت طقوس التطهير هذه ليست لإزالة الأوساخ الجسدية، بل للتقدّم إلى الله بقلبٍ مستعدّ. ولم يكن يُسمح لأحدٍ أن يحتفل بالفصح ما لم يكن طاهرًا بحسب الشريعة.</w:t>
      </w:r>
    </w:p>
    <w:p>
      <w:pPr>
        <w:bidi/>
      </w:pPr>
      <w:r>
        <w:rPr>
          <w:rtl/>
          <w:cs/>
          <w:lang w:val="ar_AE" w:bidi="ar_AE"/>
        </w:rPr>
      </w:r>
      <w:r>
        <w:rPr>
          <w:rtl/>
          <w:cs/>
          <w:lang w:val="ar_AE" w:bidi="ar_AE"/>
        </w:rPr>
        <w:t>توقَّفوا هنا وناقشوا هذه الأسئلة كمجموعة: ما هي الأعياد أو الاحتفالات الثقافية التي يحتفل بها شعبكم؟ وما هي الطقوس أو الأنشطة التي يجب على الناس القيام بها قبل الاحتفال ليكونوا مستعدّين له؟ (توقَّفوا هنا عن سماع التسجيل الصوتي)</w:t>
      </w:r>
    </w:p>
    <w:p>
      <w:pPr>
        <w:bidi/>
      </w:pPr>
      <w:r>
        <w:rPr>
          <w:rtl/>
          <w:cs/>
          <w:lang w:val="ar_AE" w:bidi="ar_AE"/>
        </w:rPr>
      </w:r>
      <w:r>
        <w:rPr>
          <w:rtl/>
          <w:cs/>
          <w:lang w:val="ar_AE" w:bidi="ar_AE"/>
        </w:rPr>
        <w:t>أما رؤساء الكهنة والفريسيون، فقد أصدروا أمرًا بأن أي شخص يعرف مكان يسوع يجب أن يُبلّغهم به حتى يُلقوا القبض عليه. ولذلك، كان الناس الذين جاؤوا إلى أورشليم للفصح يبحثون عن يسوع، وكانوا يتساءلون بعضهم مع بعض وهم واقفون في الهيكل: "ماذا تظُنّونَ؟ هل هو لا يأتي إلَى العيدِ؟" لم يكونوا ينتظرون إجابة، بل كانوا يشكّون في أنه سيحضر العيد.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١١: ٤٥–٥٧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يرى كثيرون المعجزة التي يصنعها يسوع فيؤمنون به، لكن بعضهم لا يؤمن بيسوع ويُبلِّغ الفريسيين بما حدث.</w:t>
      </w:r>
    </w:p>
    <w:p>
      <w:pPr>
        <w:bidi/>
      </w:pPr>
      <w:r>
        <w:rPr>
          <w:rtl/>
          <w:cs/>
          <w:lang w:val="ar_AE" w:bidi="ar_AE"/>
        </w:rPr>
      </w:r>
      <w:r>
        <w:rPr>
          <w:b/>
          <w:rtl/>
          <w:cs/>
          <w:lang w:val="ar_AE" w:bidi="ar_AE"/>
        </w:rPr>
        <w:t>في المشهد الثاني:</w:t>
      </w:r>
      <w:r>
        <w:rPr>
          <w:rtl/>
          <w:cs/>
          <w:lang w:val="ar_AE" w:bidi="ar_AE"/>
        </w:rPr>
        <w:t xml:space="preserve"> يعقد رؤساء الكهنة والفريسيون ومجلس السنهدريم اجتماعًا ليناقشوا ما يجب أن يفعلوه بيسوع. ثم يُعبِّر رئيس الكهنة قيافا عن رأيه بأنه من الأفضل أن يموت يسوع من أجل الشعب، حفاظًا على نفوذهم وسلطتهم.</w:t>
      </w:r>
    </w:p>
    <w:p>
      <w:pPr>
        <w:bidi/>
      </w:pPr>
      <w:r>
        <w:rPr>
          <w:rtl/>
          <w:cs/>
          <w:lang w:val="ar_AE" w:bidi="ar_AE"/>
        </w:rPr>
      </w:r>
      <w:r>
        <w:rPr>
          <w:b/>
          <w:rtl/>
          <w:cs/>
          <w:lang w:val="ar_AE" w:bidi="ar_AE"/>
        </w:rPr>
        <w:t>في المشهد الثالث:</w:t>
      </w:r>
      <w:r>
        <w:rPr>
          <w:rtl/>
          <w:cs/>
          <w:lang w:val="ar_AE" w:bidi="ar_AE"/>
        </w:rPr>
        <w:t xml:space="preserve"> يتوقَّف يسوع عن الظهور علنًا ويبقى مع تلاميذه.</w:t>
      </w:r>
    </w:p>
    <w:p>
      <w:pPr>
        <w:bidi/>
      </w:pPr>
      <w:r>
        <w:rPr>
          <w:rtl/>
          <w:cs/>
          <w:lang w:val="ar_AE" w:bidi="ar_AE"/>
        </w:rPr>
      </w:r>
      <w:r>
        <w:rPr>
          <w:b/>
          <w:rtl/>
          <w:cs/>
          <w:lang w:val="ar_AE" w:bidi="ar_AE"/>
        </w:rPr>
        <w:t>في المشهد الرابع:</w:t>
      </w:r>
      <w:r>
        <w:rPr>
          <w:rtl/>
          <w:cs/>
          <w:lang w:val="ar_AE" w:bidi="ar_AE"/>
        </w:rPr>
        <w:t xml:space="preserve"> يأتي اليهود إلى أورشليم استعدادًا للفصح، ويتساءلون إن كان يسوع سيأتي أم لا.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قيافا رئيس الكهنة</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السنهدريم</w:t>
      </w:r>
    </w:p>
    <w:p>
      <w:pPr>
        <w:pStyle w:val="ListBullet"/>
        <w:bidi/>
        <w:spacing w:line="240" w:lineRule="auto"/>
        <w:ind w:left="720"/>
      </w:pPr>
      <w:r>
        <w:rPr>
          <w:rtl/>
          <w:cs/>
          <w:lang w:val="ar_AE" w:bidi="ar_AE"/>
        </w:rPr>
      </w:r>
      <w:r>
        <w:rPr>
          <w:rtl/>
          <w:cs/>
          <w:lang w:val="ar_AE" w:bidi="ar_AE"/>
        </w:rPr>
        <w:t>اليهود</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يبدأ المقطع بعد أن يُقيم يسوع لعازر من الموت. بعض الناس الذين يرون هذه المعجزة يؤمنون بيسوع، لكن آخرين يعودون إلى بيوتهم ويُخبرون الفريسيين بما فعله يسوع. لذلك يدعو الفريسيون السلطات اليهودية، أي مجلس السنهدريم، لاجتماع لمناقشة ما يجب أن يفعلوه بخصوص يسوع. ويتساءلون قائلين: "ماذا نَصنَعُ؟ فإنَّ هذا الإنسانَ يَعمَلُ آياتٍ كثيرَةً. إنْ ترَكناهُ هكذا يؤمِنُ الجميعُ بهِ، فيأتي الرّومانيّونَ ويأخُذونَ مَوْضِعَنا وأُمَّتَنا".</w:t>
      </w:r>
    </w:p>
    <w:p>
      <w:pPr>
        <w:bidi/>
      </w:pPr>
      <w:r>
        <w:rPr>
          <w:rtl/>
          <w:cs/>
          <w:lang w:val="ar_AE" w:bidi="ar_AE"/>
        </w:rPr>
      </w:r>
      <w:r>
        <w:rPr>
          <w:rtl/>
          <w:cs/>
          <w:lang w:val="ar_AE" w:bidi="ar_AE"/>
        </w:rPr>
        <w:t>في المشهد الثاني، يتكلَّم قيافا، رئيس الكهنة، مع السلطات اليهودية قائلًا إنهم لا يفهمون الموقف. وكان كلامه حادًّا وجافًّا، وربما فيه إهانة. نصيحته كانت تهدف إلى حماية مصالح المجلس، لأنه كان من الممكن أن تهلك الأمة اليهودية على يد الرومان. إذ يقول إنه من الأفضل أن يموت شخص واحد عن الشعب بدلًا من أن تهلك الأمة كلها. لم يكن قيافا يعلم أن الله يتكلَّم من خلاله بنبوة، تُشير إلى أن يسوع سيموت من أجل الشعب اليهودي، ويشرح يوحنا البشير هنا أن موت المسيح سيكون من أجل جميع شعب الله المتفرّقين في كل مكان. بعد هذا الكلام، يبدأ القادة اليهود في التخطيط لطريقة لقتل يسوع.</w:t>
      </w:r>
    </w:p>
    <w:p>
      <w:pPr>
        <w:bidi/>
      </w:pPr>
      <w:r>
        <w:rPr>
          <w:rtl/>
          <w:cs/>
          <w:lang w:val="ar_AE" w:bidi="ar_AE"/>
        </w:rPr>
      </w:r>
      <w:r>
        <w:rPr>
          <w:rtl/>
          <w:cs/>
          <w:lang w:val="ar_AE" w:bidi="ar_AE"/>
        </w:rPr>
        <w:t>في المشهد الثالث، عندما يُدرِك يسوع أن السلطات اليهودية تُخطِّط لقتله، يتوقَّف عن الظهور علنًا بين اليهود في منطقة اليهودية، ويذهب إلى منطقة قريبة من البرية تُدعى أفرَايِم، وأقام هناك مع تلاميذه. وكانت أفرايم قرية تبعد حوالي عشرين كيلومترًا شمال شرق أورشليم، وكانت بعيدة عن الطرق التجارية الرئيسية.</w:t>
      </w:r>
    </w:p>
    <w:p>
      <w:pPr>
        <w:bidi/>
      </w:pPr>
      <w:r>
        <w:rPr>
          <w:rtl/>
          <w:cs/>
          <w:lang w:val="ar_AE" w:bidi="ar_AE"/>
        </w:rPr>
      </w:r>
      <w:r>
        <w:rPr>
          <w:rtl/>
          <w:cs/>
          <w:lang w:val="ar_AE" w:bidi="ar_AE"/>
        </w:rPr>
        <w:t xml:space="preserve">توقَّفوا هنا وانظروا معًا إلى خريطة توضِّح موقع </w:t>
      </w:r>
      <w:r>
        <w:rPr>
          <w:rtl/>
          <w:cs/>
          <w:lang w:val="ar_AE" w:bidi="ar_AE"/>
        </w:rPr>
        <w:t>أفرَايِم وأورشليم.</w:t>
      </w:r>
      <w:r>
        <w:rPr>
          <w:rtl/>
          <w:cs/>
          <w:lang w:val="ar_AE" w:bidi="ar_AE"/>
        </w:rPr>
        <w:t xml:space="preserve"> (توقَّفوا هنا عن سماع التسجيل الصوتي)</w:t>
      </w:r>
    </w:p>
    <w:p>
      <w:pPr>
        <w:bidi/>
      </w:pPr>
      <w:r>
        <w:rPr>
          <w:rtl/>
          <w:cs/>
          <w:lang w:val="ar_AE" w:bidi="ar_AE"/>
        </w:rPr>
      </w:r>
      <w:r>
        <w:rPr>
          <w:rtl/>
          <w:cs/>
          <w:lang w:val="ar_AE" w:bidi="ar_AE"/>
        </w:rPr>
        <w:t>في المشهد الرابع، يقترب وقت عيد الفصح، فيصعد كثيرون إلى أورشليم ليُطهِّروا أنفسهم استعدادًا للعيد. ولأن أورشليم مبنيّة على تلّ، كان الناس يقولون إنهم "يصعدون إلى أورشليم" عندما يذهبون إليها.</w:t>
      </w:r>
    </w:p>
    <w:p>
      <w:pPr>
        <w:bidi/>
      </w:pPr>
      <w:r>
        <w:rPr>
          <w:rtl/>
          <w:cs/>
          <w:lang w:val="ar_AE" w:bidi="ar_AE"/>
        </w:rPr>
      </w:r>
      <w:r>
        <w:rPr>
          <w:rtl/>
          <w:cs/>
          <w:lang w:val="ar_AE" w:bidi="ar_AE"/>
        </w:rPr>
        <w:t>وكانت السلطات اليهودية قد أصدرت أمرًا بأن أي شخص يعرف مكان يسوع عليه أن يُبلِّغهم ليُلقوا القبض عليه. وحين يسمع الناس القادمون إلى أورشليم بهذا الأمر، يبدأون في البحث عن يسوع ويسألون بعضهم بعضًا وهم واقفون في الهيكل: "ماذا تظُنّونَ؟ بالتأكيد لن يأتي يسوع إلى العيد، أليس كذلك؟" لكن هذا السؤال لم يكن يتطلب إجابة فعلية. بل يُعبِّر عن شكّهم في أن يسوع سيظهر في العيد.</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١١: ٤٥–٥٧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قيافا رئيس الكهنة</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السنهدريم</w:t>
      </w:r>
    </w:p>
    <w:p>
      <w:pPr>
        <w:pStyle w:val="ListBullet"/>
        <w:bidi/>
        <w:spacing w:line="240" w:lineRule="auto"/>
        <w:ind w:left="720"/>
      </w:pPr>
      <w:r>
        <w:rPr>
          <w:rtl/>
          <w:cs/>
          <w:lang w:val="ar_AE" w:bidi="ar_AE"/>
        </w:rPr>
      </w:r>
      <w:r>
        <w:rPr>
          <w:rtl/>
          <w:cs/>
          <w:lang w:val="ar_AE" w:bidi="ar_AE"/>
        </w:rPr>
        <w:t>اليهود</w:t>
      </w:r>
    </w:p>
    <w:p>
      <w:pPr>
        <w:bidi/>
      </w:pPr>
      <w:r>
        <w:rPr>
          <w:rtl/>
          <w:cs/>
          <w:lang w:val="ar_AE" w:bidi="ar_AE"/>
        </w:rPr>
      </w:r>
      <w:r>
        <w:rPr>
          <w:rtl/>
          <w:cs/>
          <w:lang w:val="ar_AE" w:bidi="ar_AE"/>
        </w:rPr>
        <w:t>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المشهد الأول: يؤمن كثيرون من اليهود الذين جاءوا لزيارة مريم بمن هو يسوع وبما فعله. ويرون يسوع وهو يُقيم لعازر من الموت، لكن بعض الذين لا يؤمنون بيسوع يذهبون إلى الفريسيين ويُخبِرونهم بما فعله يسوع.</w:t>
      </w:r>
    </w:p>
    <w:p>
      <w:pPr>
        <w:bidi/>
      </w:pPr>
      <w:r>
        <w:rPr>
          <w:rtl/>
          <w:cs/>
          <w:lang w:val="ar_AE" w:bidi="ar_AE"/>
        </w:rPr>
      </w:r>
      <w:r>
        <w:rPr>
          <w:rtl/>
          <w:cs/>
          <w:lang w:val="ar_AE" w:bidi="ar_AE"/>
        </w:rPr>
        <w:t xml:space="preserve">في المشهد الثاني: يعقد رؤساء الكهنة والفريسيون اجتماعًا لمجلس السنهدريم، ويتناقشون فيما يجب أن يفعلوه بيسوع. فيقول أعضاء المجلس: "ماذا نَصنَعُ؟ فإنَّ هذا الإنسانَ يَعمَلُ آياتٍ كثيرَةً. إنْ ترَكناهُ هكذا يؤمِنُ الجميعُ بهِ، فيأتي الرّومانيّونَ ويأخُذونَ مَوْضِعَنا وأُمَّتَنا".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الأشخاص الذين يُمثِّلون أعضاء السنهدريم: "كيف تشعرون؟ أو فيمَ تفكّرون؟" قد تسمعون إجابات مثل: "نحن قلقون، يجب علينا أن نضع حدًا لشعبيّة يسوع وتأثيره." أو "خائفون من أن نفقد نفوذنا الديني ومكانتنا أمام الشعب والرومان."</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المشهد الثالث: يقف قيافا، رئيس الكهنة في تلك السنة، ويقول لهم بلهجة حازمة: "أنتُمْ لَستُمْ تعرِفونَ شَيئًا، ولا تُفَكِّرونَ أنَّهُ خَيرٌ لنا أنْ يَموتَ إنسانٌ واحِدٌ عن الشَّعبِ ولا تهلِكَ الأُمَّةُ كُلُّها!"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الشخص الذي يمثل قيافا: "ماذا تشعر أو بمَ تفكر؟" قد تسمعون إجابات مثل: "كيف يتردد هؤلاء القادة في اتّخاذ قرار حاسم؟ يجب أن أُريهم أن التخلّص من يسوع هو الحل الأفضل لنا وللأمّة."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بعد هذا الاجتماع، يبدأ المجلس في التخطيط لقتل يسوع. ولذلك، يتوقّف يسوع عن الظهور علنًا بين اليهود، ويذهب إلى منطقة قريبة من البرية، إلى قرية تُدعى أفرَايِم، وهناك يبقى مع تلاميذه.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يسوع: "كيف تشعر أو بماذا تفكر؟" قد تسمعون إجابات مثل: "الوقت لم يحن بعد. يجب أن نبتعد إلى مكان هادئ حتى يُرشدني الله إلى الوقت المناسب للذهاب إلى أورشليم."</w:t>
      </w:r>
    </w:p>
    <w:p>
      <w:pPr>
        <w:bidi/>
      </w:pPr>
      <w:r>
        <w:rPr>
          <w:rtl/>
          <w:cs/>
          <w:lang w:val="ar_AE" w:bidi="ar_AE"/>
        </w:rPr>
      </w:r>
      <w:r>
        <w:rPr>
          <w:rtl/>
          <w:cs/>
          <w:lang w:val="ar_AE" w:bidi="ar_AE"/>
        </w:rPr>
        <w:t>ثم يقترب عيد الفصح، ويذهب كثيرون من المناطق الريفية إلى أورشليم ليُطهِّروا أنفسهم استعدادًا للعيد.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يُمثِّلون اليهود الذين جاؤوا إلى أورشليم ليحضروا عيد الفصح: "كيف تشعرون أو تفكّرون؟" قد تسمعون إجابات مثل: "متحمّسون، فنحن نريد أن نكون مستعدّين للاحتفال بالفصح بعد أن نتطهّر." أو "نشعر بالفضول، ونتساءل أين قد يكون يسوع. ألا ينبغي عليه حضور الاحتفال أيضًا؟"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فيبدأ الناس يبحثون عن يسوع ويسألون بعضهم بعضًا وهم واقفون في الهيكل: "ماذا تظُنّونَ؟ بالتأكيد لن يأتي يسوع إلى العيد، أليس كذلك؟" أما رؤساء الكهنة والفريسيون، فقد أصدروا أمرًا بأن أي شخص يعرف مكان يسوع يجب أن يُبلّغهم به حتى يُلقوا القبض عليه.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الأشخاص الذين يُجسدون دور القادة الدينيين اليهود: "بماذا تشعرون أو تفكّرون؟" "يجب أن نفعل كل ما بوسعنا لنقتل يسوع." أو "نحن واثقون الآن بعد أن أصدرنا أمرًا بالقبض عليه." أو "علينا أن نُنهي تأثيره على شعبنا اليهودي."</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١١: ٤٥–٥٧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كثيرون من </w:t>
      </w:r>
      <w:r>
        <w:rPr>
          <w:b/>
          <w:rtl/>
          <w:cs/>
          <w:lang w:val="ar_AE" w:bidi="ar_AE"/>
        </w:rPr>
        <w:t>اليهود</w:t>
      </w:r>
      <w:r>
        <w:rPr>
          <w:rtl/>
          <w:cs/>
          <w:lang w:val="ar_AE" w:bidi="ar_AE"/>
        </w:rPr>
        <w:t xml:space="preserve"> الذين جاؤوا ليزوروا </w:t>
      </w:r>
      <w:r>
        <w:rPr>
          <w:b/>
          <w:rtl/>
          <w:cs/>
          <w:lang w:val="ar_AE" w:bidi="ar_AE"/>
        </w:rPr>
        <w:t>مريم</w:t>
      </w:r>
      <w:r>
        <w:rPr>
          <w:rtl/>
          <w:cs/>
          <w:lang w:val="ar_AE" w:bidi="ar_AE"/>
        </w:rPr>
        <w:t xml:space="preserve"> آمنوا بيسوع. وفي هذه القصة، تُشير كلمة اليهود إلى الشعب اليهودي الذي يعيش في المنطقة، لا إلى القادة الدينيين فقط. استخدموا نفس الكلمة التي استعملتموها سابقًا لترجمة كلمتَي "اليهود" و"آمنوا"، وللمزيد من المعلومات عن كلمتَي "</w:t>
      </w:r>
      <w:r>
        <w:rPr>
          <w:rtl/>
          <w:cs/>
          <w:lang w:val="ar_AE" w:bidi="ar_AE"/>
        </w:rPr>
        <w:t>اليهود</w:t>
      </w:r>
      <w:r>
        <w:rPr>
          <w:rtl/>
          <w:cs/>
          <w:lang w:val="ar_AE" w:bidi="ar_AE"/>
        </w:rPr>
        <w:t>" و"</w:t>
      </w:r>
      <w:r>
        <w:rPr>
          <w:rtl/>
          <w:cs/>
          <w:lang w:val="ar_AE" w:bidi="ar_AE"/>
        </w:rPr>
        <w:t>آمنوا</w:t>
      </w:r>
      <w:r>
        <w:rPr>
          <w:rtl/>
          <w:cs/>
          <w:lang w:val="ar_AE" w:bidi="ar_AE"/>
        </w:rPr>
        <w:t>"، ارجعوا إلى قاموس الكلمات الرئيسيّة.</w:t>
      </w:r>
    </w:p>
    <w:p>
      <w:pPr>
        <w:bidi/>
      </w:pPr>
      <w:r>
        <w:rPr>
          <w:rtl/>
          <w:cs/>
          <w:lang w:val="ar_AE" w:bidi="ar_AE"/>
        </w:rPr>
      </w:r>
      <w:r>
        <w:rPr>
          <w:rtl/>
          <w:cs/>
          <w:lang w:val="ar_AE" w:bidi="ar_AE"/>
        </w:rPr>
        <w:t xml:space="preserve">وربّما الذين لم يؤمنوا بيسوع مضوا إلى </w:t>
      </w:r>
      <w:r>
        <w:rPr>
          <w:b/>
          <w:rtl/>
          <w:cs/>
          <w:lang w:val="ar_AE" w:bidi="ar_AE"/>
        </w:rPr>
        <w:t>الفريسيين</w:t>
      </w:r>
      <w:r>
        <w:rPr>
          <w:rtl/>
          <w:cs/>
          <w:lang w:val="ar_AE" w:bidi="ar_AE"/>
        </w:rPr>
        <w:t xml:space="preserve"> وأخبروهم بما فعله يسوع. ترجموا كلمة "الفريسيين" بالطريقة نفسها التي استخدمتموها في المقاطع السابقة، وتذكّروا أن كلمة </w:t>
      </w:r>
      <w:r>
        <w:rPr>
          <w:rtl/>
          <w:cs/>
          <w:lang w:val="ar_AE" w:bidi="ar_AE"/>
        </w:rPr>
        <w:t>"الفريسيين"</w:t>
      </w:r>
      <w:r>
        <w:rPr>
          <w:rtl/>
          <w:cs/>
          <w:lang w:val="ar_AE" w:bidi="ar_AE"/>
        </w:rPr>
        <w:t xml:space="preserve"> موجودة في قاموس الكلمات الرئيسيّة.</w:t>
      </w:r>
    </w:p>
    <w:p>
      <w:pPr>
        <w:bidi/>
      </w:pPr>
      <w:r>
        <w:rPr>
          <w:rtl/>
          <w:cs/>
          <w:lang w:val="ar_AE" w:bidi="ar_AE"/>
        </w:rPr>
      </w:r>
      <w:r>
        <w:rPr>
          <w:rtl/>
          <w:cs/>
          <w:lang w:val="ar_AE" w:bidi="ar_AE"/>
        </w:rPr>
        <w:t>حينئذٍ دعا رؤساء</w:t>
      </w:r>
      <w:r>
        <w:rPr>
          <w:b/>
          <w:rtl/>
          <w:cs/>
          <w:lang w:val="ar_AE" w:bidi="ar_AE"/>
        </w:rPr>
        <w:t xml:space="preserve"> الكهنة</w:t>
      </w:r>
      <w:r>
        <w:rPr>
          <w:rtl/>
          <w:cs/>
          <w:lang w:val="ar_AE" w:bidi="ar_AE"/>
        </w:rPr>
        <w:t xml:space="preserve"> والفريسيون إلى اجتماعٍ لمجلس </w:t>
      </w:r>
      <w:r>
        <w:rPr>
          <w:b/>
          <w:rtl/>
          <w:cs/>
          <w:lang w:val="ar_AE" w:bidi="ar_AE"/>
        </w:rPr>
        <w:t>السنهدريم</w:t>
      </w:r>
      <w:r>
        <w:rPr>
          <w:rtl/>
          <w:cs/>
          <w:lang w:val="ar_AE" w:bidi="ar_AE"/>
        </w:rPr>
        <w:t xml:space="preserve"> وتناقشوا بشأن ما يجب فعله تجاه يسوع. ترجموا كلمتَي </w:t>
      </w:r>
      <w:r>
        <w:rPr>
          <w:rtl/>
          <w:cs/>
          <w:lang w:val="ar_AE" w:bidi="ar_AE"/>
        </w:rPr>
        <w:t>"الكهنة"</w:t>
      </w:r>
      <w:r>
        <w:rPr>
          <w:rtl/>
          <w:cs/>
          <w:lang w:val="ar_AE" w:bidi="ar_AE"/>
        </w:rPr>
        <w:t xml:space="preserve"> و</w:t>
      </w:r>
      <w:r>
        <w:rPr>
          <w:rtl/>
          <w:cs/>
          <w:lang w:val="ar_AE" w:bidi="ar_AE"/>
        </w:rPr>
        <w:t>"السنهدريم"</w:t>
      </w:r>
      <w:r>
        <w:rPr>
          <w:rtl/>
          <w:cs/>
          <w:lang w:val="ar_AE" w:bidi="ar_AE"/>
        </w:rPr>
        <w:t xml:space="preserve"> كما في المقاطع السابقة، مع تذكّر أن الكلمتين مذكورتان في قاموس الكلمات الرئيسيّة.</w:t>
      </w:r>
    </w:p>
    <w:p>
      <w:pPr>
        <w:bidi/>
      </w:pPr>
      <w:r>
        <w:rPr>
          <w:rtl/>
          <w:cs/>
          <w:lang w:val="ar_AE" w:bidi="ar_AE"/>
        </w:rPr>
      </w:r>
      <w:r>
        <w:rPr>
          <w:rtl/>
          <w:cs/>
          <w:lang w:val="ar_AE" w:bidi="ar_AE"/>
        </w:rPr>
        <w:t xml:space="preserve">وقال رجال المجلس: "ماذا نَصنَعُ؟ فإنَّ هذا الإنسانَ يَعمَلُ </w:t>
      </w:r>
      <w:r>
        <w:rPr>
          <w:b/>
          <w:rtl/>
          <w:cs/>
          <w:lang w:val="ar_AE" w:bidi="ar_AE"/>
        </w:rPr>
        <w:t>آياتٍ</w:t>
      </w:r>
      <w:r>
        <w:rPr>
          <w:rtl/>
          <w:cs/>
          <w:lang w:val="ar_AE" w:bidi="ar_AE"/>
        </w:rPr>
        <w:t xml:space="preserve"> كثيرَةً. إنْ ترَكناهُ هكذا يؤمِنُ الجميعُ بهِ، فيأتي الرّومانيّونَ ويأخُذونَ مَوْضِعَنا وأُمَّتَنا". والآية أو المعجزة هي أمرٌ غير عاديّ يحدث لسببٍ خاصّ. وقد صنع يسوع الكثير من المعجزات. وهذه المعجزات كانت آيات تُظهر للناس أن يسوع كان حقًا مُرسلًا من الله، وأن الناس ينبغي أن يستمعوا إلى ما كان يقوله الله. استخدموا نفس الكلمة التي استعملتموها سابقًا لترجمة كلمة </w:t>
      </w:r>
      <w:r>
        <w:rPr>
          <w:rtl/>
          <w:cs/>
          <w:lang w:val="ar_AE" w:bidi="ar_AE"/>
        </w:rPr>
        <w:t>"آية"</w:t>
      </w:r>
      <w:r>
        <w:rPr>
          <w:rtl/>
          <w:cs/>
          <w:lang w:val="ar_AE" w:bidi="ar_AE"/>
        </w:rPr>
        <w:t>، وتذكّروا أنّها موجودة في قاموس الكلمات الرئيسيّة.</w:t>
      </w:r>
    </w:p>
    <w:p>
      <w:pPr>
        <w:bidi/>
      </w:pPr>
      <w:r>
        <w:rPr>
          <w:rtl/>
          <w:cs/>
          <w:lang w:val="ar_AE" w:bidi="ar_AE"/>
        </w:rPr>
      </w:r>
      <w:r>
        <w:rPr>
          <w:rtl/>
          <w:cs/>
          <w:lang w:val="ar_AE" w:bidi="ar_AE"/>
        </w:rPr>
        <w:t xml:space="preserve">لكنّ واحدًا من أعضاء المجلس، اسمه قيافا، وكان </w:t>
      </w:r>
      <w:r>
        <w:rPr>
          <w:b/>
          <w:rtl/>
          <w:cs/>
          <w:lang w:val="ar_AE" w:bidi="ar_AE"/>
        </w:rPr>
        <w:t>رئيس الكهنة</w:t>
      </w:r>
      <w:r>
        <w:rPr>
          <w:rtl/>
          <w:cs/>
          <w:lang w:val="ar_AE" w:bidi="ar_AE"/>
        </w:rPr>
        <w:t xml:space="preserve"> في تلك السنة، قال لهم: "أنتُمْ لَستُمْ تعرِفونَ شَيئًا، ولا تُفَكِّرونَ أنَّهُ خَيرٌ لنا أنْ يَموتَ إنسانٌ واحِدٌ عن الشَّعبِ ولا تهلِكَ </w:t>
      </w:r>
      <w:r>
        <w:rPr>
          <w:b/>
          <w:rtl/>
          <w:cs/>
          <w:lang w:val="ar_AE" w:bidi="ar_AE"/>
        </w:rPr>
        <w:t>الأُمَّةُ</w:t>
      </w:r>
      <w:r>
        <w:rPr>
          <w:rtl/>
          <w:cs/>
          <w:lang w:val="ar_AE" w:bidi="ar_AE"/>
        </w:rPr>
        <w:t xml:space="preserve"> كُلُّها!"</w:t>
      </w:r>
    </w:p>
    <w:p>
      <w:pPr>
        <w:bidi/>
      </w:pPr>
      <w:r>
        <w:rPr>
          <w:rtl/>
          <w:cs/>
          <w:lang w:val="ar_AE" w:bidi="ar_AE"/>
        </w:rPr>
      </w:r>
      <w:r>
        <w:rPr>
          <w:rtl/>
          <w:cs/>
          <w:lang w:val="ar_AE" w:bidi="ar_AE"/>
        </w:rPr>
        <w:t>و</w:t>
      </w:r>
      <w:r>
        <w:rPr>
          <w:b/>
          <w:rtl/>
          <w:cs/>
          <w:lang w:val="ar_AE" w:bidi="ar_AE"/>
        </w:rPr>
        <w:t>الأمة</w:t>
      </w:r>
      <w:r>
        <w:rPr>
          <w:rtl/>
          <w:cs/>
          <w:lang w:val="ar_AE" w:bidi="ar_AE"/>
        </w:rPr>
        <w:t xml:space="preserve"> هي مجموعة من الناس الذين ينتمون معًا والذين يعيشون في نفس البلد، كما أن لهم نفس الحاكم. ترجموا كلمة </w:t>
      </w:r>
      <w:r>
        <w:rPr>
          <w:rtl/>
          <w:cs/>
          <w:lang w:val="ar_AE" w:bidi="ar_AE"/>
        </w:rPr>
        <w:t>أمّة</w:t>
      </w:r>
      <w:r>
        <w:rPr>
          <w:rtl/>
          <w:cs/>
          <w:lang w:val="ar_AE" w:bidi="ar_AE"/>
        </w:rPr>
        <w:t xml:space="preserve"> كما في المقاطع السابقة، وتذكّروا أنّها واردة في قاموس الكلمات الرئيسيّة.</w:t>
      </w:r>
    </w:p>
    <w:p>
      <w:pPr>
        <w:bidi/>
      </w:pPr>
      <w:r>
        <w:rPr>
          <w:rtl/>
          <w:cs/>
          <w:lang w:val="ar_AE" w:bidi="ar_AE"/>
        </w:rPr>
      </w:r>
      <w:r>
        <w:rPr>
          <w:rtl/>
          <w:cs/>
          <w:lang w:val="ar_AE" w:bidi="ar_AE"/>
        </w:rPr>
        <w:t xml:space="preserve">وأُطلق على أحد الكهنة اسم </w:t>
      </w:r>
      <w:r>
        <w:rPr>
          <w:b/>
          <w:rtl/>
          <w:cs/>
          <w:lang w:val="ar_AE" w:bidi="ar_AE"/>
        </w:rPr>
        <w:t>رئيس الكهنة</w:t>
      </w:r>
      <w:r>
        <w:rPr>
          <w:rtl/>
          <w:cs/>
          <w:lang w:val="ar_AE" w:bidi="ar_AE"/>
        </w:rPr>
        <w:t>. وكان رئيس الكهنة هو الكاهن الأكثر أهمية. فقد كان لرئيس الكهنة وظيفة مهمة للغاية. فمرة واحدة كل سنة، كان هناك عيدًا يُدعى "يوم الكفارة". وهذا يعني شيئًا مثل "اليوم العظيم للغفران أو المصالحة". في هذا اليوم، يُقَدِّم رئيس الكهنة ذبيحة نيابة عن جميع شعب إسرائيل ليطلب الغفران لجميع خطاياهم التي ارتكبوها في السنة السابقة. وكان على رئيس الكهنة أن يطلب أولًا الغفران لخطيته الخاصة، ثم لخطايا جميع الشعب. وكان رئيس الكهنة يذبح خروفًا، ويأخذ الدم إلى داخل الهيكل، وبسبب ذبيحة الخروف، أصبح من الممكن مرة أخرى لله والشعب أن تكون لهم علاقة معًا.</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"رئيس الكهنة"</w:t>
      </w:r>
      <w:r>
        <w:rPr>
          <w:rtl/>
          <w:cs/>
          <w:lang w:val="ar_AE" w:bidi="ar_AE"/>
        </w:rPr>
        <w:t xml:space="preserve">. وانظروا في </w:t>
      </w:r>
      <w:r>
        <w:rPr>
          <w:rtl/>
          <w:cs/>
          <w:lang w:val="ar_AE" w:bidi="ar_AE"/>
        </w:rPr>
        <w:t>قاموس الكلمات الرئيسيّة</w:t>
      </w:r>
      <w:r>
        <w:rPr>
          <w:rtl/>
          <w:cs/>
          <w:lang w:val="ar_AE" w:bidi="ar_AE"/>
        </w:rPr>
        <w:t xml:space="preserve"> لمزيدٍ من المعلومات عن "رئيس الكهنة"،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وشرح يوحنا البشير أن قيافا قال هذا لأن الله استخدمه </w:t>
      </w:r>
      <w:r>
        <w:rPr>
          <w:b/>
          <w:rtl/>
          <w:cs/>
          <w:lang w:val="ar_AE" w:bidi="ar_AE"/>
        </w:rPr>
        <w:t>ليتنبّأ</w:t>
      </w:r>
      <w:r>
        <w:rPr>
          <w:rtl/>
          <w:cs/>
          <w:lang w:val="ar_AE" w:bidi="ar_AE"/>
        </w:rPr>
        <w:t xml:space="preserve"> أو ينطق برسالةٍ من عند الله. ترجموا كلمة "يتنبّأ" كما في المقاطع السابقة، وتذكّروا أنّها موجودة في </w:t>
      </w:r>
      <w:r>
        <w:rPr>
          <w:b/>
          <w:rtl/>
          <w:cs/>
          <w:lang w:val="ar_AE" w:bidi="ar_AE"/>
        </w:rPr>
        <w:t>قاموس</w:t>
      </w:r>
      <w:r>
        <w:rPr>
          <w:rtl/>
          <w:cs/>
          <w:lang w:val="ar_AE" w:bidi="ar_AE"/>
        </w:rPr>
        <w:t xml:space="preserve"> الكلمات الرئيسيّة.</w:t>
      </w:r>
    </w:p>
    <w:p>
      <w:pPr>
        <w:bidi/>
      </w:pPr>
      <w:r>
        <w:rPr>
          <w:rtl/>
          <w:cs/>
          <w:lang w:val="ar_AE" w:bidi="ar_AE"/>
        </w:rPr>
      </w:r>
      <w:r>
        <w:rPr>
          <w:rtl/>
          <w:cs/>
          <w:lang w:val="ar_AE" w:bidi="ar_AE"/>
        </w:rPr>
        <w:t xml:space="preserve">ولذلك، يتوقّف يسوع عن الظهور علنًا بين اليهود، ويذهب إلى منطقة قريبة من </w:t>
      </w:r>
      <w:r>
        <w:rPr>
          <w:b/>
          <w:rtl/>
          <w:cs/>
          <w:lang w:val="ar_AE" w:bidi="ar_AE"/>
        </w:rPr>
        <w:t>البرية</w:t>
      </w:r>
      <w:r>
        <w:rPr>
          <w:rtl/>
          <w:cs/>
          <w:lang w:val="ar_AE" w:bidi="ar_AE"/>
        </w:rPr>
        <w:t xml:space="preserve">، إلى قرية تُدعى أفرَايِم، وهناك يبقى مع تلاميذه. استخدموا نفس الكلمة أو العبارة التي استعملتموها سابقًا لترجمة كلمة البرّيّة، وللمزيد من المعلومات عن كلمة </w:t>
      </w:r>
      <w:r>
        <w:rPr>
          <w:rtl/>
          <w:cs/>
          <w:lang w:val="ar_AE" w:bidi="ar_AE"/>
        </w:rPr>
        <w:t>البرّيّة</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وكان عيد </w:t>
      </w:r>
      <w:r>
        <w:rPr>
          <w:b/>
          <w:rtl/>
          <w:cs/>
          <w:lang w:val="ar_AE" w:bidi="ar_AE"/>
        </w:rPr>
        <w:t>الفصح</w:t>
      </w:r>
      <w:r>
        <w:rPr>
          <w:rtl/>
          <w:cs/>
          <w:lang w:val="ar_AE" w:bidi="ar_AE"/>
        </w:rPr>
        <w:t xml:space="preserve"> لليهود قريبًا، فصعد كثيرون من المناطق الريفية إلى أورشليم </w:t>
      </w:r>
      <w:r>
        <w:rPr>
          <w:b/>
          <w:rtl/>
          <w:cs/>
          <w:lang w:val="ar_AE" w:bidi="ar_AE"/>
        </w:rPr>
        <w:t>ليُطهِّروا</w:t>
      </w:r>
      <w:r>
        <w:rPr>
          <w:rtl/>
          <w:cs/>
          <w:lang w:val="ar_AE" w:bidi="ar_AE"/>
        </w:rPr>
        <w:t xml:space="preserve"> أنفسهم استعدادًا للعيد.</w:t>
      </w:r>
    </w:p>
    <w:p>
      <w:pPr>
        <w:bidi/>
      </w:pPr>
      <w:r>
        <w:rPr>
          <w:rtl/>
          <w:cs/>
          <w:lang w:val="ar_AE" w:bidi="ar_AE"/>
        </w:rPr>
      </w:r>
      <w:r>
        <w:rPr>
          <w:b/>
          <w:rtl/>
          <w:cs/>
          <w:lang w:val="ar_AE" w:bidi="ar_AE"/>
        </w:rPr>
        <w:t>والفصح</w:t>
      </w:r>
      <w:r>
        <w:rPr>
          <w:rtl/>
          <w:cs/>
          <w:lang w:val="ar_AE" w:bidi="ar_AE"/>
        </w:rPr>
        <w:t xml:space="preserve"> هو عيد يهودي هام، استخدموا نفس الكلمة التي استعملتموها سابقًا لترجمته، وللمزيد من المعلومات عن "عيد </w:t>
      </w:r>
      <w:r>
        <w:rPr>
          <w:rtl/>
          <w:cs/>
          <w:lang w:val="ar_AE" w:bidi="ar_AE"/>
        </w:rPr>
        <w:t>الفصح</w:t>
      </w:r>
      <w:r>
        <w:rPr>
          <w:rtl/>
          <w:cs/>
          <w:lang w:val="ar_AE" w:bidi="ar_AE"/>
        </w:rPr>
        <w:t>" ارجعوا إلى قاموس الكلمات الرئيسيّة.</w:t>
      </w:r>
    </w:p>
    <w:p>
      <w:pPr>
        <w:bidi/>
      </w:pPr>
      <w:r>
        <w:rPr>
          <w:rtl/>
          <w:cs/>
          <w:lang w:val="ar_AE" w:bidi="ar_AE"/>
        </w:rPr>
      </w:r>
      <w:r>
        <w:rPr>
          <w:rtl/>
          <w:cs/>
          <w:lang w:val="ar_AE" w:bidi="ar_AE"/>
        </w:rPr>
        <w:t xml:space="preserve">ومعنى كلمة </w:t>
      </w:r>
      <w:r>
        <w:rPr>
          <w:b/>
          <w:rtl/>
          <w:cs/>
          <w:lang w:val="ar_AE" w:bidi="ar_AE"/>
        </w:rPr>
        <w:t>"تطهير"</w:t>
      </w:r>
      <w:r>
        <w:rPr>
          <w:rtl/>
          <w:cs/>
          <w:lang w:val="ar_AE" w:bidi="ar_AE"/>
        </w:rPr>
        <w:t xml:space="preserve"> أنّهم يمرّون بطقسٍ من الاغتسال أو الغُسل الرمزيّ الذي يُشير إلى إزالة ما يجعل الإنسان نجسًا أو غير لائقٍ لعبادة الله. وهذا يشمل عادةً الاغتسال، والذي قد يكون غسل جزءٍ من الجسد كاليدين أو الوجه، أو قد يكون استحمامًا كاملًا بالغمر في الماء. وكان الناس يغتسلون ويُبدّلون ثيابهم، وكان هذا الفعل رمزًا لإزالة كلّ ما هو دنسٌ أو نجس، أو كلّ ما يفصل الإنسان عن عبادة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"يتطهّر"</w:t>
      </w:r>
      <w:r>
        <w:rPr>
          <w:rtl/>
          <w:cs/>
          <w:lang w:val="ar_AE" w:bidi="ar_AE"/>
        </w:rPr>
        <w:t xml:space="preserve">، وانظروا في قاموس الكلمات الرئيسيّة لمزيدٍ من المعلومات عن كلمة </w:t>
      </w:r>
      <w:r>
        <w:rPr>
          <w:rtl/>
          <w:cs/>
          <w:lang w:val="ar_AE" w:bidi="ar_AE"/>
        </w:rPr>
        <w:t>"يتطهّر"</w:t>
      </w:r>
      <w:r>
        <w:rPr>
          <w:rtl/>
          <w:cs/>
          <w:lang w:val="ar_AE" w:bidi="ar_AE"/>
        </w:rPr>
        <w:t>.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وكان الشعب في </w:t>
      </w:r>
      <w:r>
        <w:rPr>
          <w:b/>
          <w:rtl/>
          <w:cs/>
          <w:lang w:val="ar_AE" w:bidi="ar_AE"/>
        </w:rPr>
        <w:t>الهيكل</w:t>
      </w:r>
      <w:r>
        <w:rPr>
          <w:rtl/>
          <w:cs/>
          <w:lang w:val="ar_AE" w:bidi="ar_AE"/>
        </w:rPr>
        <w:t xml:space="preserve">، أي مكان العبادة، يبحثون عن يسوع. استخدموا نفس الكلمة أو العبارة التي استعملتموها سابقًا لترجمة كلمة "الهيكل"، للمزيد من المعلومات عن </w:t>
      </w:r>
      <w:r>
        <w:rPr>
          <w:rtl/>
          <w:cs/>
          <w:lang w:val="ar_AE" w:bidi="ar_AE"/>
        </w:rPr>
        <w:t>الهيكل</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١٢: ١–١١ وضعوا كلماته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في هذه الخطوة، استمعوا إلى إنجيل يوحنا ١٢: ١–١١ من الترجمة الأسهل فهمًا لكم.</w:t>
      </w:r>
    </w:p>
    <w:p>
      <w:pPr>
        <w:bidi/>
      </w:pPr>
      <w:r>
        <w:rPr>
          <w:rtl/>
          <w:cs/>
          <w:lang w:val="ar_AE" w:bidi="ar_AE"/>
        </w:rPr>
      </w:r>
      <w:r>
        <w:rPr>
          <w:rtl/>
          <w:cs/>
          <w:lang w:val="ar_AE" w:bidi="ar_AE"/>
        </w:rPr>
        <w:t>في المقطع السابق، آمن كثيرون من اليهود بيسوع بعد أن رأوه يقيم لعازر من الموت، لكن آخرين ذهبوا وأبلغوا الفريسيين. فاجتمع مجلس اليهود في أورشليم ليتشاوروا في ما يجب أن يفعلوه بيسوع، إذ خافوا من أن يؤمن به الجميع، فيتدخل الرومانيون ويدمّروا الهيكل والأمة اليهودية. عندئذٍ قال رئيس الكهنة قيافا إن من الأفضل أن يموت يسوع عن الشعب، بدلًا من أن تهلك الأمة كلها. وهكذا قرّر اليهود أن يقتلوا يسوع، فلم يَعُدْ يسوع يتجوّل علنًا بينهم، بل أقام في مدينة تُدعَى أفرايم. ولمّا صعد الناس إلى أورشليم ليتطهّروا قبل عيد الفصح، كانوا يبحثون عن يسوع، وظنّوا أنه لن يأتي إلى هناك، لأن رؤساء الكهنة والفريسيين كانوا قد أصدروا أمرًا بأن يُخبِرهم الناس عن مكانه ليقبضوا عليه.</w:t>
      </w:r>
    </w:p>
    <w:p>
      <w:pPr>
        <w:bidi/>
      </w:pPr>
      <w:r>
        <w:rPr>
          <w:rtl/>
          <w:cs/>
          <w:lang w:val="ar_AE" w:bidi="ar_AE"/>
        </w:rPr>
      </w:r>
      <w:r>
        <w:rPr>
          <w:rtl/>
          <w:cs/>
          <w:lang w:val="ar_AE" w:bidi="ar_AE"/>
        </w:rPr>
        <w:t>وهذا المقطع هو سرد قصصيّ يروي ما حدث بعد ذلك. كان ذلك قبل عيد الفصح بستة أيام، وهو عيد يهوديّ. يحتفل فيه اليهود بالوقت الذي فيه أنقذ اللهُ أسلافهم من عبوديّة مصر. انتقل يسوع من مدينة أفرايم إلى بيت عنيا، وهي قرية تبعد نحو ثلاثة كيلومترات شرق أورشليم، وهناك كان يعيش مريم ومرثا ولعازر، ولعازر هو الرجل الذي أقامه يسوع من الموت. وتقع أفرايم على بُعد عشرين كيلومترًا شمال بيت عنيا، وكان الوصول إليها سيرًا على الأقدام يستغرق يومًا واحدًا تقريبًا.</w:t>
      </w:r>
    </w:p>
    <w:p>
      <w:pPr>
        <w:bidi/>
      </w:pPr>
      <w:r>
        <w:rPr>
          <w:rtl/>
          <w:cs/>
          <w:lang w:val="ar_AE" w:bidi="ar_AE"/>
        </w:rPr>
      </w:r>
      <w:r>
        <w:rPr>
          <w:rtl/>
          <w:cs/>
          <w:lang w:val="ar_AE" w:bidi="ar_AE"/>
        </w:rPr>
        <w:t xml:space="preserve">توقَّفوا هنا وانظروا كمجموعة إلى خريطة لإسرائيل في زمن يسوع، تُظهر مدن </w:t>
      </w:r>
      <w:r>
        <w:rPr>
          <w:rtl/>
          <w:cs/>
          <w:lang w:val="ar_AE" w:bidi="ar_AE"/>
        </w:rPr>
        <w:t>أورشليم وأفرايم وبيت عنيا</w:t>
      </w:r>
      <w:r>
        <w:rPr>
          <w:rtl/>
          <w:cs/>
          <w:lang w:val="ar_AE" w:bidi="ar_AE"/>
        </w:rPr>
        <w:t>. (توقَّفوا هنا عن سماع التسجيل الصوتي)</w:t>
      </w:r>
    </w:p>
    <w:p>
      <w:pPr>
        <w:bidi/>
      </w:pPr>
      <w:r>
        <w:rPr>
          <w:rtl/>
          <w:cs/>
          <w:lang w:val="ar_AE" w:bidi="ar_AE"/>
        </w:rPr>
      </w:r>
      <w:r>
        <w:rPr>
          <w:rtl/>
          <w:cs/>
          <w:lang w:val="ar_AE" w:bidi="ar_AE"/>
        </w:rPr>
        <w:t>ثم يقول يوحنا: "فصَنَعوا لهُ هناكَ عَشاءً". أي إن أفراد عائلة لعازر، أو ربما أصدقاءهم وجيرانهم، أعدّوا مأدبة لتكريم يسوع. كان هؤلاء ممتنّين ليسوع لأنه أقام لعازر من الأموات. نحن نعلم أن العشاء كان في بيت عنيا، لكن يوحنا لا يذكر المكان الدقيق. كانت مرثا، أخت لعازر، تُقدِّم الطعام للضيوف، بينما كان لعازر متّكئًا على المائدة مع الضيوف الآخرين، ومن بينهم يسوع. وكان من عادة الناس في ذلك الوقت أن يأكلوا وهم متّكئون، لا جالسين، وخصوصًا في الولائم والمناسبات الكبرى. كانوا يتمدّدون على حصير أو مقاعد منخفضة حول مائدة قصيرة. إذا كان الناس في ثقافتكم لا يأكلون على المائدة، فلا داعي لذكر المائدة في ترجمتكم.</w:t>
      </w:r>
    </w:p>
    <w:p>
      <w:pPr>
        <w:bidi/>
      </w:pPr>
      <w:r>
        <w:rPr>
          <w:rtl/>
          <w:cs/>
          <w:lang w:val="ar_AE" w:bidi="ar_AE"/>
        </w:rPr>
      </w:r>
      <w:r>
        <w:rPr>
          <w:rtl/>
          <w:cs/>
          <w:lang w:val="ar_AE" w:bidi="ar_AE"/>
        </w:rPr>
        <w:t>توقَّفوا هنا عن سماع التسجيل الصوتي وانظروا كمجموعة إلى</w:t>
      </w:r>
      <w:r>
        <w:rPr>
          <w:rtl/>
          <w:cs/>
          <w:lang w:val="ar_AE" w:bidi="ar_AE"/>
        </w:rPr>
        <w:t xml:space="preserve"> صورة لأشخاص يتكئون على مائدة خلال الطعام</w:t>
      </w:r>
      <w:r>
        <w:rPr>
          <w:rtl/>
          <w:cs/>
          <w:lang w:val="ar_AE" w:bidi="ar_AE"/>
        </w:rPr>
        <w:t>. (توقَّفوا هنا عن سماع التسجيل الصوتي)</w:t>
      </w:r>
    </w:p>
    <w:p>
      <w:pPr>
        <w:bidi/>
      </w:pPr>
      <w:r>
        <w:rPr>
          <w:rtl/>
          <w:cs/>
          <w:lang w:val="ar_AE" w:bidi="ar_AE"/>
        </w:rPr>
      </w:r>
      <w:r>
        <w:rPr>
          <w:rtl/>
          <w:cs/>
          <w:lang w:val="ar_AE" w:bidi="ar_AE"/>
        </w:rPr>
        <w:t>توقّفوا هنا وناقشوا هذا السؤال كمجموعة: ما هي العادات المتّبعة في ثقافتكم أثناء تناول الطعام؟ هل يأكل الناس عندكم على مائدة؟ وهل يستخدمون أيديهم أم أدوات الطعام؟ (توقَّفوا هنا عن سماع التسجيل الصوتي)</w:t>
      </w:r>
    </w:p>
    <w:p>
      <w:pPr>
        <w:bidi/>
      </w:pPr>
      <w:r>
        <w:rPr>
          <w:rtl/>
          <w:cs/>
          <w:lang w:val="ar_AE" w:bidi="ar_AE"/>
        </w:rPr>
      </w:r>
      <w:r>
        <w:rPr>
          <w:rtl/>
          <w:cs/>
          <w:lang w:val="ar_AE" w:bidi="ar_AE"/>
        </w:rPr>
        <w:t>أحضرت مريم نحو نصف لتر من طيب ناردين خالص، وهو عطر ثمين، ودخلت به إلى الغرفة حيث كانت المأدبة. وكان "الناردين" نباتًا يُستخرَج منه عطرٌ جميل الرائحة، غالبًا في شكل زيت أو سائل. عادةً ما تكون زجاجة العطر أصغر من ذلك باثنتي عشرة مرة، وقد مسحت مريم قدمي يسوع بالطيب. وتعني كلمة "يمسح" أن يضع أحدهم الزيت على شخص آخر. وسكبت الكمية كلها على قدمي يسوع. وكان من المعتاد في تلك الأيام أن يُمسَح رأس الضيف المهم بزيت الزيتون، بينما يُقدَّم له الماء لغسل قدميه فقط. أمّا مريم فمسحت قدمي يسوع بعطرها الثمين لتكرمه وتُظهِر إخلاصها له. ثمّ استخدمت شعرها الطويل كمنشفة لتجفّف به قدمي يسوع، وكان هذا دليلًا على تواضعها العميق وإجلالها له. فامتلأ البيت كلّه برائحة الطيب الزكية.</w:t>
      </w:r>
    </w:p>
    <w:p>
      <w:pPr>
        <w:bidi/>
      </w:pPr>
      <w:r>
        <w:rPr>
          <w:rtl/>
          <w:cs/>
          <w:lang w:val="ar_AE" w:bidi="ar_AE"/>
        </w:rPr>
      </w:r>
      <w:r>
        <w:rPr>
          <w:rtl/>
          <w:cs/>
          <w:lang w:val="ar_AE" w:bidi="ar_AE"/>
        </w:rPr>
        <w:t>توقّفوا هنا وناقشوا هذا السؤال كمجموعة: ما هي العادات في ثقافتكم لتكريم الضيوف، وخصوصًا الضيوف المهمين، عندما يزورون بيوتكم؟ (توقَّفوا هنا عن سماع التسجيل الصوتي)</w:t>
      </w:r>
    </w:p>
    <w:p>
      <w:pPr>
        <w:bidi/>
      </w:pPr>
      <w:r>
        <w:rPr>
          <w:rtl/>
          <w:cs/>
          <w:lang w:val="ar_AE" w:bidi="ar_AE"/>
        </w:rPr>
      </w:r>
      <w:r>
        <w:rPr>
          <w:rtl/>
          <w:cs/>
          <w:lang w:val="ar_AE" w:bidi="ar_AE"/>
        </w:rPr>
        <w:t>كان يهوذا الإسخريوطي واحدًا من ضيوف المأدبة، وهو أحد تلاميذ يسوع، والّذي سيسلّمه لاحقًا لأعدائه. وعندما رأى مريم تمسح قدمي يسوع بالعطر الثمين، وجّه نقدًا لها قائلاً أمام الجميع. وقال: "لماذا لم يُبَعْ هذا الطّيبُ بثَلاثَمِئَةِ دينارٍ ويُعطَ للفُقَراءِ؟" كانت "الدنانير" عملةً رومانية مصنوعة من الفضة، يمكنكم ترجمة كلمة ”دينار“ على أنها عملة فضية. وكانت العملة الرسمية في إسرائيل في زمن يسوع. وكان الدينار الواحد يساوي أجر يوم عملٍ كامل لعامل. أي إنّ ثلاثمائة دينار تعادل أجر سنة تقريبًا. كان العطر إذًا ذا قيمة عالية جدًا، ويهوذا رأى أن بيعه كان الأفضل ليُعطى المال للفقراء.</w:t>
      </w:r>
    </w:p>
    <w:p>
      <w:pPr>
        <w:bidi/>
      </w:pPr>
      <w:r>
        <w:rPr>
          <w:rtl/>
          <w:cs/>
          <w:lang w:val="ar_AE" w:bidi="ar_AE"/>
        </w:rPr>
      </w:r>
      <w:r>
        <w:rPr>
          <w:rtl/>
          <w:cs/>
          <w:lang w:val="ar_AE" w:bidi="ar_AE"/>
        </w:rPr>
        <w:t xml:space="preserve">توقّفوا هنا وانظروا معًا في صورةٍ تُظهِر </w:t>
      </w:r>
      <w:r>
        <w:rPr>
          <w:rtl/>
          <w:cs/>
          <w:lang w:val="ar_AE" w:bidi="ar_AE"/>
        </w:rPr>
        <w:t>الدنانير</w:t>
      </w:r>
      <w:r>
        <w:rPr>
          <w:rtl/>
          <w:cs/>
          <w:lang w:val="ar_AE" w:bidi="ar_AE"/>
        </w:rPr>
        <w:t xml:space="preserve"> التي كانت تُستخدم في زمن يسوع. (توقَّفوا هنا عن سماع التسجيل الصوتي)</w:t>
      </w:r>
    </w:p>
    <w:p>
      <w:pPr>
        <w:bidi/>
      </w:pPr>
      <w:r>
        <w:rPr>
          <w:rtl/>
          <w:cs/>
          <w:lang w:val="ar_AE" w:bidi="ar_AE"/>
        </w:rPr>
      </w:r>
      <w:r>
        <w:rPr>
          <w:rtl/>
          <w:cs/>
          <w:lang w:val="ar_AE" w:bidi="ar_AE"/>
        </w:rPr>
        <w:t xml:space="preserve">يُضيف يوحنا الآن ملاحظةً توضّح دافع يهوذا وراء كلامه هذا، إذ لم يقل ذلك بدافع محبّة الفقراء، بل لأنه كان سارقًا. كان مسؤولًا عن كيس النقود الخاص بالتلاميذ، وغالبًا ما كان يسرق منه. كانت تلك الأموال تُقدَّم ليسوع وتلاميذه لشراء احتياجاتهم مثل الطعام. كان يهوذا يشجّع الناس على العطاء بسخاء للفقراء، لكن سبب هذا الكلام لم يكن أنه أراد مساعدة الفقراء. لكن نيّته الحقيقية كانت سرقة بعض المال. </w:t>
      </w:r>
    </w:p>
    <w:p>
      <w:pPr>
        <w:bidi/>
      </w:pPr>
      <w:r>
        <w:rPr>
          <w:rtl/>
          <w:cs/>
          <w:lang w:val="ar_AE" w:bidi="ar_AE"/>
        </w:rPr>
      </w:r>
      <w:r>
        <w:rPr>
          <w:rtl/>
          <w:cs/>
          <w:lang w:val="ar_AE" w:bidi="ar_AE"/>
        </w:rPr>
        <w:t>فقال يسوع ليهوذا أن يترك مريم وشأنها. وكان هذا توبيخًا ليهوذا. إذ لم يُرِد يسوع له أن يُزعج مريم أو يوبّخها. وأراد منه أن يتوقف عن انتقادها. وكلمات يسوع الدقيقة كانت: "اترُكوها! إنَّها ليومِ تكفيني قد حَفِظَتهُ". ويتّفق معظم المفسّرين على أنّ المعنى الدقيق لكلام يسوع ليس واضحًا تمامًا، وهناك تفسيرات متعدّدة له. لكن لا يمكننا أن نتأكد، أي تفسير هو الصحيح. أحد هذه التفسيرات هو أنّ مريم سكبت الطيب على قدمي يسوع استعدادًا لدفنه. ما نعرفه هو أنّ مريم احتفظت بالعطر لتستخدمه قبل دفن يسوع، بحسب عادة اليهود الذين كانوا يمسحون جسد الميت بالعطور والزيوت الطيبة قبل وضعه في القبر. حيث كان من عادة اليهود أن يدهنوا جسد الميت بالعطور أو الزيوت العطرة قبل وضعه في القبر. ربما كانت مريم غير مدركة تمامًا سبب فعلها، لكن الله كان يعلم، وما فعلته كان أمرًا صالحًا، ولهذا لم يكن من حق يهوذا أن ينتقدها.</w:t>
      </w:r>
    </w:p>
    <w:p>
      <w:pPr>
        <w:bidi/>
      </w:pPr>
      <w:r>
        <w:rPr>
          <w:rtl/>
          <w:cs/>
          <w:lang w:val="ar_AE" w:bidi="ar_AE"/>
        </w:rPr>
      </w:r>
      <w:r>
        <w:rPr>
          <w:rtl/>
          <w:cs/>
          <w:lang w:val="ar_AE" w:bidi="ar_AE"/>
        </w:rPr>
        <w:t>توقّفوا هنا وناقشوا هذا السؤال كمجموعة: في ثقافتكم، كيف تحدّدون معنى قصة عندما لا تُذكَر فيها كل التفاصيل؟ (توقَّفوا هنا عن سماع التسجيل الصوتي)</w:t>
      </w:r>
    </w:p>
    <w:p>
      <w:pPr>
        <w:bidi/>
      </w:pPr>
      <w:r>
        <w:rPr>
          <w:rtl/>
          <w:cs/>
          <w:lang w:val="ar_AE" w:bidi="ar_AE"/>
        </w:rPr>
      </w:r>
      <w:r>
        <w:rPr>
          <w:rtl/>
          <w:cs/>
          <w:lang w:val="ar_AE" w:bidi="ar_AE"/>
        </w:rPr>
        <w:t>ثم تابع يسوع كلامه، موجّهًا حديثه لا إلى يهوذا فقط، بل أيضًا إلى سائر تلاميذه ومَن حوله، ويقول إنه سيكون هناك دائمًا بعض الفقراء الذين سيكونون محتاجين إلى المساعدة. وتشير كلمة "الفقراء" إلى الأشخاص الذين لا يملكون المال لشراء ما يكفي من الطعام والملبس. فيقول: "لأنَّ الفُقَراءَ معكُمْ في كُلِّ حينٍ، وأمّا أنا فلَستُ معكُمْ في كُلِّ حينٍ". كان يسوع يُوضّح أنّ الفقراء سيبقون دائمًا بين الناس، أمّا هو فلن يبقى معهم جسديًّا إلى الأبد، فلن تتاح لهم دائمًا فرصة أن يُظهروا له محبتهم ويكرموه.</w:t>
      </w:r>
    </w:p>
    <w:p>
      <w:pPr>
        <w:bidi/>
      </w:pPr>
      <w:r>
        <w:rPr>
          <w:rtl/>
          <w:cs/>
          <w:lang w:val="ar_AE" w:bidi="ar_AE"/>
        </w:rPr>
      </w:r>
      <w:r>
        <w:rPr>
          <w:rtl/>
          <w:cs/>
          <w:lang w:val="ar_AE" w:bidi="ar_AE"/>
        </w:rPr>
        <w:t>سمع جمعٌ كبير من اليهود المقيمين في اليهودية أنّ يسوع في بيت عنيا. وكان بعضهم لا يؤمن به بعد على أنّه المسيا المنتظَر، لكنّهم جاؤوا ليروه لأنه صار مشهورًا بصنع المعجزات، وأرادوا أيضًا أن يروا لعازر الذي أقامه من الأموات بعد أن كان ميتًا أربعة أيام. وهكذا، بعصيانهم أوامر مجلس اليهود في أورشليم، خالفوا ما أُمِروا به من أن يُبلِّغوا عن مكان يسوع لكي يُقبض عليه.</w:t>
      </w:r>
    </w:p>
    <w:p>
      <w:pPr>
        <w:bidi/>
      </w:pPr>
      <w:r>
        <w:rPr>
          <w:rtl/>
          <w:cs/>
          <w:lang w:val="ar_AE" w:bidi="ar_AE"/>
        </w:rPr>
      </w:r>
      <w:r>
        <w:rPr>
          <w:rtl/>
          <w:cs/>
          <w:lang w:val="ar_AE" w:bidi="ar_AE"/>
        </w:rPr>
        <w:t>وأوضح يوحنا البشير أنّ رؤساء الكهنة تآمروا على قتل لعازر أيضًا مع يسوع، لأن حياته كانت برهانًا على قوّة يسوع العظيمة. وقد دبّروا ذلك عندما اجتمع مجلس اليهود في أورشليم. فبسبب إقامة يسوع للعازر، بدأ كثيرون من اليهود في اليهودية يرفضون الكهنة ويؤمنون بيسوع، مقتنعين أنّه المسيا، المخلّص الموعود، وهذا يعني أنهم آمنوا بالحقائق المتعلقة بهوية يسوع وما فعله. واثقين به هو، لا بأنفسهم ولا بغيره.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في هذه الخطوة، استمعوا إلى إنجيل يوحنا ١٢: ١–١١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b/>
          <w:rtl/>
          <w:cs/>
          <w:lang w:val="ar_AE" w:bidi="ar_AE"/>
        </w:rPr>
        <w:t>في المشهد الأول:</w:t>
      </w:r>
      <w:r>
        <w:rPr>
          <w:rtl/>
          <w:cs/>
          <w:lang w:val="ar_AE" w:bidi="ar_AE"/>
        </w:rPr>
        <w:t xml:space="preserve"> يسافر يسوع وتلاميذه من أفرايم إلى بيت عنيا، حيث يعيش مريم ومرثا ولعازر.</w:t>
      </w:r>
    </w:p>
    <w:p>
      <w:pPr>
        <w:bidi/>
      </w:pPr>
      <w:r>
        <w:rPr>
          <w:rtl/>
          <w:cs/>
          <w:lang w:val="ar_AE" w:bidi="ar_AE"/>
        </w:rPr>
      </w:r>
      <w:r>
        <w:rPr>
          <w:b/>
          <w:rtl/>
          <w:cs/>
          <w:lang w:val="ar_AE" w:bidi="ar_AE"/>
        </w:rPr>
        <w:t>في المشهد الثاني:</w:t>
      </w:r>
      <w:r>
        <w:rPr>
          <w:rtl/>
          <w:cs/>
          <w:lang w:val="ar_AE" w:bidi="ar_AE"/>
        </w:rPr>
        <w:t xml:space="preserve"> تُعِدّ عائلة لعازر وأصدقاؤه وليمة لتكريم يسوع لأنه أقام لعازر من بين الأموات.</w:t>
      </w:r>
    </w:p>
    <w:p>
      <w:pPr>
        <w:bidi/>
      </w:pPr>
      <w:r>
        <w:rPr>
          <w:rtl/>
          <w:cs/>
          <w:lang w:val="ar_AE" w:bidi="ar_AE"/>
        </w:rPr>
      </w:r>
      <w:r>
        <w:rPr>
          <w:b/>
          <w:rtl/>
          <w:cs/>
          <w:lang w:val="ar_AE" w:bidi="ar_AE"/>
        </w:rPr>
        <w:t>في المشهد الثالث:</w:t>
      </w:r>
      <w:r>
        <w:rPr>
          <w:rtl/>
          <w:cs/>
          <w:lang w:val="ar_AE" w:bidi="ar_AE"/>
        </w:rPr>
        <w:t xml:space="preserve"> تأتي مريم، أخت مرثا ولعازر، بزجاجة كبيرة من الطيب الثمين، وتَسكُب الطيب على قدمي يسوع، ثم تمسحهما بشعرها.</w:t>
      </w:r>
    </w:p>
    <w:p>
      <w:pPr>
        <w:bidi/>
      </w:pPr>
      <w:r>
        <w:rPr>
          <w:rtl/>
          <w:cs/>
          <w:lang w:val="ar_AE" w:bidi="ar_AE"/>
        </w:rPr>
      </w:r>
      <w:r>
        <w:rPr>
          <w:b/>
          <w:rtl/>
          <w:cs/>
          <w:lang w:val="ar_AE" w:bidi="ar_AE"/>
        </w:rPr>
        <w:t>في المشهد الرابع:</w:t>
      </w:r>
      <w:r>
        <w:rPr>
          <w:rtl/>
          <w:cs/>
          <w:lang w:val="ar_AE" w:bidi="ar_AE"/>
        </w:rPr>
        <w:t xml:space="preserve"> يُعَلِّق يهوذا الإسخريوطي منتقدًا ما فعلته مريم، إذ يقول إنه كان ينبغي أن تُباع الزجاجة ويُعطى ثمنها للفقراء.</w:t>
      </w:r>
    </w:p>
    <w:p>
      <w:pPr>
        <w:bidi/>
      </w:pPr>
      <w:r>
        <w:rPr>
          <w:rtl/>
          <w:cs/>
          <w:lang w:val="ar_AE" w:bidi="ar_AE"/>
        </w:rPr>
      </w:r>
      <w:r>
        <w:rPr>
          <w:b/>
          <w:rtl/>
          <w:cs/>
          <w:lang w:val="ar_AE" w:bidi="ar_AE"/>
        </w:rPr>
        <w:t>في المشهد الخامس:</w:t>
      </w:r>
      <w:r>
        <w:rPr>
          <w:rtl/>
          <w:cs/>
          <w:lang w:val="ar_AE" w:bidi="ar_AE"/>
        </w:rPr>
        <w:t xml:space="preserve"> يدافع يسوع عن مريم ويُوبِّخ يهوذا، موضحًا أن مريم احتفظت بالطيب لتستخدمه في يوم دفنه. ويُضيف يسوع قائلاً إن الفقراء سيكونون دائمًا بين الناس ليعتنوا بهم، لكنه هو لن يكون معهم دائمًا.</w:t>
      </w:r>
    </w:p>
    <w:p>
      <w:pPr>
        <w:bidi/>
      </w:pPr>
      <w:r>
        <w:rPr>
          <w:rtl/>
          <w:cs/>
          <w:lang w:val="ar_AE" w:bidi="ar_AE"/>
        </w:rPr>
      </w:r>
      <w:r>
        <w:rPr>
          <w:b/>
          <w:rtl/>
          <w:cs/>
          <w:lang w:val="ar_AE" w:bidi="ar_AE"/>
        </w:rPr>
        <w:t>في المشهد السادس:</w:t>
      </w:r>
      <w:r>
        <w:rPr>
          <w:rtl/>
          <w:cs/>
          <w:lang w:val="ar_AE" w:bidi="ar_AE"/>
        </w:rPr>
        <w:t xml:space="preserve"> يسمع جمعٌ كبير من اليهود الذين يعيشون في اليهودية أن يسوع في بيت عنيا، فيأتون ليروه، وليروا لعازر الذي كان ميتًا وعاد إلى الحياة بمعجزة يسوع.</w:t>
      </w:r>
    </w:p>
    <w:p>
      <w:pPr>
        <w:bidi/>
      </w:pPr>
      <w:r>
        <w:rPr>
          <w:rtl/>
          <w:cs/>
          <w:lang w:val="ar_AE" w:bidi="ar_AE"/>
        </w:rPr>
      </w:r>
      <w:r>
        <w:rPr>
          <w:b/>
          <w:rtl/>
          <w:cs/>
          <w:lang w:val="ar_AE" w:bidi="ar_AE"/>
        </w:rPr>
        <w:t>في المشهد السابع:</w:t>
      </w:r>
      <w:r>
        <w:rPr>
          <w:rtl/>
          <w:cs/>
          <w:lang w:val="ar_AE" w:bidi="ar_AE"/>
        </w:rPr>
        <w:t xml:space="preserve"> يوضّح يوحنا أن رؤساء الكهنة دبّروا أيضًا أن يقتلوا لعازر إلى جانب يسوع، لأن معجزة إقامة لعازر جعلت كثيرين من اليهود يتركون الكهنة ويؤمنون بيسوع.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لعازر</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يهوذا الإسخریوطي</w:t>
      </w:r>
    </w:p>
    <w:p>
      <w:pPr>
        <w:pStyle w:val="ListBullet"/>
        <w:bidi/>
        <w:spacing w:line="240" w:lineRule="auto"/>
        <w:ind w:left="720"/>
      </w:pPr>
      <w:r>
        <w:rPr>
          <w:rtl/>
          <w:cs/>
          <w:lang w:val="ar_AE" w:bidi="ar_AE"/>
        </w:rPr>
      </w:r>
      <w:r>
        <w:rPr>
          <w:rtl/>
          <w:cs/>
          <w:lang w:val="ar_AE" w:bidi="ar_AE"/>
        </w:rPr>
        <w:t>الضيوف الآخرون على المائدة، ومن بينهم تلاميذ يسوع</w:t>
      </w:r>
    </w:p>
    <w:p>
      <w:pPr>
        <w:pStyle w:val="ListBullet"/>
        <w:bidi/>
        <w:spacing w:line="240" w:lineRule="auto"/>
        <w:ind w:left="720"/>
      </w:pPr>
      <w:r>
        <w:rPr>
          <w:rtl/>
          <w:cs/>
          <w:lang w:val="ar_AE" w:bidi="ar_AE"/>
        </w:rPr>
      </w:r>
      <w:r>
        <w:rPr>
          <w:rtl/>
          <w:cs/>
          <w:lang w:val="ar_AE" w:bidi="ar_AE"/>
        </w:rPr>
        <w:t>جمع كبير من اليهود</w:t>
      </w:r>
    </w:p>
    <w:p>
      <w:pPr>
        <w:pStyle w:val="ListBullet"/>
        <w:bidi/>
        <w:spacing w:line="240" w:lineRule="auto"/>
        <w:ind w:left="720"/>
      </w:pPr>
      <w:r>
        <w:rPr>
          <w:rtl/>
          <w:cs/>
          <w:lang w:val="ar_AE" w:bidi="ar_AE"/>
        </w:rPr>
      </w:r>
      <w:r>
        <w:rPr>
          <w:rtl/>
          <w:cs/>
          <w:lang w:val="ar_AE" w:bidi="ar_AE"/>
        </w:rPr>
        <w:t>ورؤساء الكهنة</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كان ذلك قبل عيد الفصح بستة أيام، وهو عيد يهوديّ. وبحسب مقاطع أخرى في إنجيل يوحنا، بدأ عيد الفصح مساء الجمعة التالية، لذا فلا بد أن أحداث هذا المقطع وقعت مساء السبت السابق. جاء يسوع من بلدة أفرايم إلى بيت عنيا، وهي قرية تقع على بُعد نحو ثلاثة كيلومترات شرقي أورشليم، حيث كان يعيش مريم ومرثا ولعازر الذي أقامه يسوع من بين الأموات. وتقع أفرايم على بُعد عشرين كيلومترًا شمال بيت عنيا، وكان الوصول إليها سيرًا على الأقدام يستغرق يومًا واحدًا تقريبًا.</w:t>
      </w:r>
    </w:p>
    <w:p>
      <w:pPr>
        <w:bidi/>
      </w:pPr>
      <w:r>
        <w:rPr>
          <w:rtl/>
          <w:cs/>
          <w:lang w:val="ar_AE" w:bidi="ar_AE"/>
        </w:rPr>
      </w:r>
      <w:r>
        <w:rPr>
          <w:rtl/>
          <w:cs/>
          <w:lang w:val="ar_AE" w:bidi="ar_AE"/>
        </w:rPr>
        <w:t xml:space="preserve">توقَّفوا هنا وانظروا كمجموعة إلى خريطة لإسرائيل في زمن يسوع، تُظهر مدن </w:t>
      </w:r>
      <w:r>
        <w:rPr>
          <w:rtl/>
          <w:cs/>
          <w:lang w:val="ar_AE" w:bidi="ar_AE"/>
        </w:rPr>
        <w:t>أورشليم وأفرايم وبيت عنيا</w:t>
      </w:r>
      <w:r>
        <w:rPr>
          <w:rtl/>
          <w:cs/>
          <w:lang w:val="ar_AE" w:bidi="ar_AE"/>
        </w:rPr>
        <w:t>. (توقَّفوا هنا عن سماع التسجيل الصوتي)</w:t>
      </w:r>
    </w:p>
    <w:p>
      <w:pPr>
        <w:bidi/>
      </w:pPr>
      <w:r>
        <w:rPr>
          <w:rtl/>
          <w:cs/>
          <w:lang w:val="ar_AE" w:bidi="ar_AE"/>
        </w:rPr>
      </w:r>
      <w:r>
        <w:rPr>
          <w:rtl/>
          <w:cs/>
          <w:lang w:val="ar_AE" w:bidi="ar_AE"/>
        </w:rPr>
        <w:t>ثم يقول يوحنا: "فصَنَعوا لهُ هناكَ عَشاءً". أي إن أفراد عائلة لعازر، أو ربما أصدقاءهم وجيرانهم، أعدّوا مأدبة لتكريم يسوع. نحن نعلم أن الوليمة كانت في بيت عنيا، لكن النص لا يذكر الموقع الدقيق. وكانت مرثا، أخت لعازر، تخدم الطعام للضيوف، بينما كان لعازر متكئًا على المائدة مع يسوع والآخرين. وتُشير كلمة "و" في النص إلى أن مرثا ولعازر كانا يقومان بأمرين مختلفين في الوقت نفسه؛ فبينما كانت مرثا تخدم، كان لعازر متكئًا يتناول الطعام مع الضيوف. وفي تلك العادة، كان الشخص المتكئ يضع رأسه قريبًا من صدر الجالس بجواره.</w:t>
      </w:r>
    </w:p>
    <w:p>
      <w:pPr>
        <w:bidi/>
      </w:pPr>
      <w:r>
        <w:rPr>
          <w:rtl/>
          <w:cs/>
          <w:lang w:val="ar_AE" w:bidi="ar_AE"/>
        </w:rPr>
      </w:r>
      <w:r>
        <w:rPr>
          <w:rtl/>
          <w:cs/>
          <w:lang w:val="ar_AE" w:bidi="ar_AE"/>
        </w:rPr>
        <w:t>ناقشوا معًا هذا السؤال: ما الكلمات أو التعابير التي تستخدمونها في لغتكم عندما تتحدثون عن شخصين يقومان بأمرين مختلفين في الوقت نفسه؟ (توقَّفوا هنا عن سماع التسجيل الصوتي)</w:t>
      </w:r>
    </w:p>
    <w:p>
      <w:pPr>
        <w:bidi/>
      </w:pPr>
      <w:r>
        <w:rPr>
          <w:rtl/>
          <w:cs/>
          <w:lang w:val="ar_AE" w:bidi="ar_AE"/>
        </w:rPr>
      </w:r>
      <w:r>
        <w:rPr>
          <w:rtl/>
          <w:cs/>
          <w:lang w:val="ar_AE" w:bidi="ar_AE"/>
        </w:rPr>
        <w:t>توقَّفوا هنا عن سماع التسجيل الصوتي وانظروا كمجموعة إلى</w:t>
      </w:r>
      <w:r>
        <w:rPr>
          <w:rtl/>
          <w:cs/>
          <w:lang w:val="ar_AE" w:bidi="ar_AE"/>
        </w:rPr>
        <w:t xml:space="preserve"> صورة لأشخاص يتكئون على مائدة خلال الطعام</w:t>
      </w:r>
      <w:r>
        <w:rPr>
          <w:rtl/>
          <w:cs/>
          <w:lang w:val="ar_AE" w:bidi="ar_AE"/>
        </w:rPr>
        <w:t>. (توقَّفوا هنا عن سماع التسجيل الصوتي)</w:t>
      </w:r>
    </w:p>
    <w:p>
      <w:pPr>
        <w:bidi/>
      </w:pPr>
      <w:r>
        <w:rPr>
          <w:rtl/>
          <w:cs/>
          <w:lang w:val="ar_AE" w:bidi="ar_AE"/>
        </w:rPr>
      </w:r>
      <w:r>
        <w:rPr>
          <w:rtl/>
          <w:cs/>
          <w:lang w:val="ar_AE" w:bidi="ar_AE"/>
        </w:rPr>
        <w:t>أحضرت مريم نحو نصف لتر من طيب ناردين خالص، وهو عطر ثمين، ودخلت به إلى الغرفة حيث كانت المأدبة. وقد مسحت مريم قدمي يسوع بالطيب. وسكبت الكمية كلها على قدمي يسوع. فامتلأ البيت كلّه برائحة الطيب الزكية.</w:t>
      </w:r>
    </w:p>
    <w:p>
      <w:pPr>
        <w:bidi/>
      </w:pPr>
      <w:r>
        <w:rPr>
          <w:rtl/>
          <w:cs/>
          <w:lang w:val="ar_AE" w:bidi="ar_AE"/>
        </w:rPr>
      </w:r>
      <w:r>
        <w:rPr>
          <w:rtl/>
          <w:cs/>
          <w:lang w:val="ar_AE" w:bidi="ar_AE"/>
        </w:rPr>
        <w:t>لكن يهوذا الإسخريوطي، أحد التلاميذ الذي كان مزمعًا أن يُسلّم يسوع، وجّه سؤالًا يحمل في طيّاته انتقادًا لمريم، ومن المهم أن نلاحظ أن يوحنا بدأ هذه الجملة بكلمة "لكن"، التي تُمهِّد لما قاله يهوذا بعدما رأى ما فعلته مريم. وقال: "لماذا لم يُبَعْ هذا الطّيبُ بثَلاثَمِئَةِ دينارٍ ويُعطَ للفُقَراءِ؟" وسؤاله هنا كان أقرب إلى تصريحٍ بالنقد، أي أنه يرى أن مريم كان ينبغي أن تبيع الطيب وتُعطي ثمنه للفقراء.</w:t>
      </w:r>
    </w:p>
    <w:p>
      <w:pPr>
        <w:bidi/>
      </w:pPr>
      <w:r>
        <w:rPr>
          <w:rtl/>
          <w:cs/>
          <w:lang w:val="ar_AE" w:bidi="ar_AE"/>
        </w:rPr>
      </w:r>
      <w:r>
        <w:rPr>
          <w:rtl/>
          <w:cs/>
          <w:lang w:val="ar_AE" w:bidi="ar_AE"/>
        </w:rPr>
        <w:t xml:space="preserve">توقّفوا هنا وانظروا معًا في صورةٍ تُظهِر </w:t>
      </w:r>
      <w:r>
        <w:rPr>
          <w:rtl/>
          <w:cs/>
          <w:lang w:val="ar_AE" w:bidi="ar_AE"/>
        </w:rPr>
        <w:t>الدنانير</w:t>
      </w:r>
      <w:r>
        <w:rPr>
          <w:rtl/>
          <w:cs/>
          <w:lang w:val="ar_AE" w:bidi="ar_AE"/>
        </w:rPr>
        <w:t xml:space="preserve"> التي كانت تُستخدم في زمن يسوع. (توقَّفوا هنا عن سماع التسجيل الصوتي)</w:t>
      </w:r>
    </w:p>
    <w:p>
      <w:pPr>
        <w:bidi/>
      </w:pPr>
      <w:r>
        <w:rPr>
          <w:rtl/>
          <w:cs/>
          <w:lang w:val="ar_AE" w:bidi="ar_AE"/>
        </w:rPr>
      </w:r>
      <w:r>
        <w:rPr>
          <w:rtl/>
          <w:cs/>
          <w:lang w:val="ar_AE" w:bidi="ar_AE"/>
        </w:rPr>
        <w:t>بعد ذلك يُضيف يوحنا معلومة جديدة تُساعدنا على فهم سبب قول يهوذا هذا، إذ يقول: "قالَ هذا ليس لأنَّهُ كانَ يُبالي بالفُقَراءِ، بل لأنَّهُ كانَ سارِقًا، وكانَ الصُّندوقُ عِندَهُ، وكانَ يَحمِلُ ما يُلقَى فيهِ".</w:t>
      </w:r>
    </w:p>
    <w:p>
      <w:pPr>
        <w:bidi/>
      </w:pPr>
      <w:r>
        <w:rPr>
          <w:rtl/>
          <w:cs/>
          <w:lang w:val="ar_AE" w:bidi="ar_AE"/>
        </w:rPr>
      </w:r>
      <w:r>
        <w:rPr>
          <w:rtl/>
          <w:cs/>
          <w:lang w:val="ar_AE" w:bidi="ar_AE"/>
        </w:rPr>
        <w:t>توقَّفوا هنا وناقشوا كمجموعة: كيف تُقدِّمون معلومات إضافية ليست جزءًا من القصة، في لغتكم؟ (توقَّفوا هنا عن سماع التسجيل الصوتي)</w:t>
      </w:r>
    </w:p>
    <w:p>
      <w:pPr>
        <w:bidi/>
      </w:pPr>
      <w:r>
        <w:rPr>
          <w:rtl/>
          <w:cs/>
          <w:lang w:val="ar_AE" w:bidi="ar_AE"/>
        </w:rPr>
      </w:r>
      <w:r>
        <w:rPr>
          <w:rtl/>
          <w:cs/>
          <w:lang w:val="ar_AE" w:bidi="ar_AE"/>
        </w:rPr>
        <w:t>ثم قال يسوع ليهوذا أن يترك مريم وشأنها، فوبَّخه على كلامه. لم يُرِد يسوع أن يُزعج يهوذا مريم أو يُضايقها، وأراد منه أن يتوقف عن انتقادها. وكلمات يسوع الدقيقة كانت: "اترُكوها! إنَّها ليومِ تكفيني قد حَفِظَتهُ". ويتّفق معظم المفسّرين على أنّ المعنى الدقيق لكلام يسوع ليس واضحًا تمامًا، لكن من الواضح أن مريم احتفظت بالطيب ولم تبعه لكي تستخدمه في تجهيز جسد يسوع للدفن. ربما كانت مريم غير مدركة تمامًا سبب فعلها، لكن الله كان يعلم، ولهذا لم يكن على يهوذا أن ينتقدها.</w:t>
      </w:r>
    </w:p>
    <w:p>
      <w:pPr>
        <w:bidi/>
      </w:pPr>
      <w:r>
        <w:rPr>
          <w:rtl/>
          <w:cs/>
          <w:lang w:val="ar_AE" w:bidi="ar_AE"/>
        </w:rPr>
      </w:r>
      <w:r>
        <w:rPr>
          <w:rtl/>
          <w:cs/>
          <w:lang w:val="ar_AE" w:bidi="ar_AE"/>
        </w:rPr>
        <w:t>ويواصل يسوع قائلًا: "لأنَّ الفُقَراءَ معكُمْ في كُلِّ حينٍ، وأمّا أنا فلَستُ معكُمْ في كُلِّ حينٍ". ومن المهم أن نلاحظ أن يسوع كان في الجملة السابقة يُخاطب يهوذا، لكنه الآن يستخدم صيغة الجمع "أنتم"، أي إنه يتحدث إلى باقي تلاميذه ومَن حوله. كما أن كلمة "أما" هنا تُقدِّم مقارنة، فالفقراء سيظلون دائمًا موجودين، أما يسوع فلن يكون حاضرًا معهم إلى الأبد.</w:t>
      </w:r>
    </w:p>
    <w:p>
      <w:pPr>
        <w:bidi/>
      </w:pPr>
      <w:r>
        <w:rPr>
          <w:rtl/>
          <w:cs/>
          <w:lang w:val="ar_AE" w:bidi="ar_AE"/>
        </w:rPr>
      </w:r>
      <w:r>
        <w:rPr>
          <w:rtl/>
          <w:cs/>
          <w:lang w:val="ar_AE" w:bidi="ar_AE"/>
        </w:rPr>
        <w:t>ناقشوا معًا هذا السؤال: ما الكلمات التي تستخدمونها في لغتكم لتقديم مقارنة أو تباين بين حقيقتين؟ (توقَّفوا هنا عن سماع التسجيل الصوتي)</w:t>
      </w:r>
    </w:p>
    <w:p>
      <w:pPr>
        <w:bidi/>
      </w:pPr>
      <w:r>
        <w:rPr>
          <w:rtl/>
          <w:cs/>
          <w:lang w:val="ar_AE" w:bidi="ar_AE"/>
        </w:rPr>
      </w:r>
      <w:r>
        <w:rPr>
          <w:rtl/>
          <w:cs/>
          <w:lang w:val="ar_AE" w:bidi="ar_AE"/>
        </w:rPr>
        <w:t>سمع جمعٌ كبير من اليهود المقيمين في اليهودية أنّ يسوع في بيت عنيا. فجاؤوا لأنهم أرادوا أن يروا يسوع، وأيضًا لأنهم أرادوا أن يروا لعازر الذي كان ميتًا أربعة أيام فعاد إلى الحياة بمعجزة يسوع. ومن الجدير بالملاحظة أن كلمة "الآن" كثيرًا ما تُستخدم في النص لتقديم جزء جديد من القصة.</w:t>
      </w:r>
    </w:p>
    <w:p>
      <w:pPr>
        <w:bidi/>
      </w:pPr>
      <w:r>
        <w:rPr>
          <w:rtl/>
          <w:cs/>
          <w:lang w:val="ar_AE" w:bidi="ar_AE"/>
        </w:rPr>
      </w:r>
      <w:r>
        <w:rPr>
          <w:rtl/>
          <w:cs/>
          <w:lang w:val="ar_AE" w:bidi="ar_AE"/>
        </w:rPr>
        <w:t>توقَّفوا هنا وناقشوا مع مجموعة: ما الكلمات التي تستخدمونها في لغتكم لبدء جزء جديد من القصة؟ (توقَّفوا هنا عن سماع التسجيل الصوتي)</w:t>
      </w:r>
    </w:p>
    <w:p>
      <w:pPr>
        <w:bidi/>
      </w:pPr>
      <w:r>
        <w:rPr>
          <w:rtl/>
          <w:cs/>
          <w:lang w:val="ar_AE" w:bidi="ar_AE"/>
        </w:rPr>
      </w:r>
      <w:r>
        <w:rPr>
          <w:rtl/>
          <w:cs/>
          <w:lang w:val="ar_AE" w:bidi="ar_AE"/>
        </w:rPr>
        <w:t>وأوضح يوحنا البشير أنّ رؤساء الكهنة تآمروا على قتل لعازر أيضًا مع يسوع، لأن حياته كانت برهانًا على قوّة يسوع العظيمة. وقد دبّروا ذلك عندما اجتمع مجلس اليهود في أورشليم. فبسبب إقامة يسوع للعازر، بدأ كثيرون من اليهود في اليهودية يرفضون الكهنة ويؤمنون بيسوع،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في هذه الخطوة، استمعوا إلى إنجيل يوحنا ١٢: ١–١١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سبعة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لعازر</w:t>
      </w:r>
    </w:p>
    <w:p>
      <w:pPr>
        <w:pStyle w:val="ListBullet"/>
        <w:bidi/>
        <w:spacing w:line="240" w:lineRule="auto"/>
        <w:ind w:left="720"/>
      </w:pPr>
      <w:r>
        <w:rPr>
          <w:rtl/>
          <w:cs/>
          <w:lang w:val="ar_AE" w:bidi="ar_AE"/>
        </w:rPr>
      </w:r>
      <w:r>
        <w:rPr>
          <w:rtl/>
          <w:cs/>
          <w:lang w:val="ar_AE" w:bidi="ar_AE"/>
        </w:rPr>
        <w:t>مرثا</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يهوذا الإسخریوطي</w:t>
      </w:r>
    </w:p>
    <w:p>
      <w:pPr>
        <w:pStyle w:val="ListBullet"/>
        <w:bidi/>
        <w:spacing w:line="240" w:lineRule="auto"/>
        <w:ind w:left="720"/>
      </w:pPr>
      <w:r>
        <w:rPr>
          <w:rtl/>
          <w:cs/>
          <w:lang w:val="ar_AE" w:bidi="ar_AE"/>
        </w:rPr>
      </w:r>
      <w:r>
        <w:rPr>
          <w:rtl/>
          <w:cs/>
          <w:lang w:val="ar_AE" w:bidi="ar_AE"/>
        </w:rPr>
        <w:t>ضيوف آخرون على المائدة، ومن بينهم تلاميذ يسوع</w:t>
      </w:r>
    </w:p>
    <w:p>
      <w:pPr>
        <w:pStyle w:val="ListBullet"/>
        <w:bidi/>
        <w:spacing w:line="240" w:lineRule="auto"/>
        <w:ind w:left="720"/>
      </w:pPr>
      <w:r>
        <w:rPr>
          <w:rtl/>
          <w:cs/>
          <w:lang w:val="ar_AE" w:bidi="ar_AE"/>
        </w:rPr>
      </w:r>
      <w:r>
        <w:rPr>
          <w:rtl/>
          <w:cs/>
          <w:lang w:val="ar_AE" w:bidi="ar_AE"/>
        </w:rPr>
        <w:t>جمع كبير من اليهود</w:t>
      </w:r>
    </w:p>
    <w:p>
      <w:pPr>
        <w:pStyle w:val="ListBullet"/>
        <w:bidi/>
        <w:spacing w:line="240" w:lineRule="auto"/>
        <w:ind w:left="720"/>
      </w:pPr>
      <w:r>
        <w:rPr>
          <w:rtl/>
          <w:cs/>
          <w:lang w:val="ar_AE" w:bidi="ar_AE"/>
        </w:rPr>
      </w:r>
      <w:r>
        <w:rPr>
          <w:rtl/>
          <w:cs/>
          <w:lang w:val="ar_AE" w:bidi="ar_AE"/>
        </w:rPr>
        <w:t>ورؤساء الكهنة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قبل الفصح بستة أيام، أتى يسوع إلى بيت عنيا، حيث كان لعازر الذي أقامه من الأموات.</w:t>
      </w:r>
    </w:p>
    <w:p>
      <w:pPr>
        <w:bidi/>
      </w:pPr>
      <w:r>
        <w:rPr>
          <w:rtl/>
          <w:cs/>
          <w:lang w:val="ar_AE" w:bidi="ar_AE"/>
        </w:rPr>
      </w:r>
      <w:r>
        <w:rPr>
          <w:rtl/>
          <w:cs/>
          <w:lang w:val="ar_AE" w:bidi="ar_AE"/>
        </w:rPr>
        <w:t>فأقام أصدقاء لعازر وأفراد عائلته وليمة تكريمًا ليسوع. وبينما كانت مرثا تخدم، كان لعازر متكئًا يتناول الطعام مع الضيوف.</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من يُؤدّي دور لعازر: "بماذا تشعر أو تفكّر؟" قد يجيب الشخص بعبارات مثل: "لا أستطيع أن أصدّق أنني ما زلت حيًّا!" أو "كم أنا سعيد بوجودي هنا مع يسوع وعائلتي وأصدقائي!" أو "الآن سيعرف اليهود أن يسوع هو المسيّا!"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جاءت مريم وبيدها قارورة طِيبٍ من ناردينٍ خالصٍ كثير الثمن، ودهنت قدمي يسوع، ومسحتهما بشعرها، فامتلأ البيت من رائحة الطِّيب.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من تُمثِّل دور مريم: "ماذا تشعرين أو بمَ تفكرين؟" قد يجيب الشخص بعبارات مثل: "يا يسوع القدوس! أنت الذي أقمت أخي من الأموات!" أو "يا يسوع، أسجد لك! ليَتمجَّد اسمك!" أو "أنا غير مستحقّة، أنت وحدك المستحق!"</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فقال يهوذا الإسخريوطي، أحد تلاميذ يسوع، الذي كان مزمعًا أن يُسلّمه: "لماذا لم يُبَعْ هذا الطّيبُ بثَلاثَمِئَةِ دينارٍ ويُعطَ للفُقَراءِ؟" قال هذا لا لأنه كان يُبالي بالفقراء، بل لأنه كان سارقًا، وكان الصندوق عنده، وكان يحمل ما يُلقى فيه.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يهوذا: "بماذا تشعر أو تفكّر؟" قد يجيب الشخص بعبارات مثل: "يا له من تبذير!" أو "لقد سكبت كل القارورة على قدميه!" أو "لماذا سمح يسوع بهذا؟" أو "لو باعتها لكان لي ثلاثمائة دينار! أي أجرة سنة كاملة! لقد ضاعت عليَّ فرصة عظيمة!"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فدافع يسوع عن مريم، قائلًا: "اترُكوها! إنَّها ليومِ تكفيني قد حَفِظَتهُ. لأنَّ الفُقَراءَ معكُمْ في كُلِّ حينٍ، وأمّا أنا فلَستُ معكُمْ في كُلِّ حينٍ".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"مريم تدرك حقًا من أكون!" أو "أيها الآب، أشكرك لأنك وضعت في قلب مريم أن تحفظ هذا الطيب ليوم دفني."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فعلم جمع كثير من اليهود أنه هناك، فجاءوا ليس لأجل يسوع فقط، بل لينظروا أيضًا لعازر الذي أقامه من الأموات.</w:t>
      </w:r>
    </w:p>
    <w:p>
      <w:pPr>
        <w:bidi/>
      </w:pPr>
      <w:r>
        <w:rPr>
          <w:rtl/>
          <w:cs/>
          <w:lang w:val="ar_AE" w:bidi="ar_AE"/>
        </w:rPr>
      </w:r>
      <w:r>
        <w:rPr>
          <w:rtl/>
          <w:cs/>
          <w:lang w:val="ar_AE" w:bidi="ar_AE"/>
        </w:rPr>
        <w:t>لكن رؤساء الكهنة كانوا قد خططوا لقتل لعازر، وكذلك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في هذه الخطوة، استمعوا إلى إنجيل يوحنا ١٢: ١–١١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ثم قبل </w:t>
      </w:r>
      <w:r>
        <w:rPr>
          <w:b/>
          <w:rtl/>
          <w:cs/>
          <w:lang w:val="ar_AE" w:bidi="ar_AE"/>
        </w:rPr>
        <w:t>الفصح</w:t>
      </w:r>
      <w:r>
        <w:rPr>
          <w:rtl/>
          <w:cs/>
          <w:lang w:val="ar_AE" w:bidi="ar_AE"/>
        </w:rPr>
        <w:t xml:space="preserve"> بستة أيام أتى يسوع إلى بيت عنيا، حيث كان لعازر الذي أقامه من الأموات. استخدموا نفس الكلمة الخاصة بالفصح التي استخدمتموها في المقاطع السابقة. وللمزيد من المعلومات عن "عيد </w:t>
      </w:r>
      <w:r>
        <w:rPr>
          <w:rtl/>
          <w:cs/>
          <w:lang w:val="ar_AE" w:bidi="ar_AE"/>
        </w:rPr>
        <w:t>الفصح</w:t>
      </w:r>
      <w:r>
        <w:rPr>
          <w:rtl/>
          <w:cs/>
          <w:lang w:val="ar_AE" w:bidi="ar_AE"/>
        </w:rPr>
        <w:t>" ارجعوا إلى قاموس الكلمات الرئيسيّة.</w:t>
      </w:r>
    </w:p>
    <w:p>
      <w:pPr>
        <w:bidi/>
      </w:pPr>
      <w:r>
        <w:rPr>
          <w:rtl/>
          <w:cs/>
          <w:lang w:val="ar_AE" w:bidi="ar_AE"/>
        </w:rPr>
      </w:r>
      <w:r>
        <w:rPr>
          <w:rtl/>
          <w:cs/>
          <w:lang w:val="ar_AE" w:bidi="ar_AE"/>
        </w:rPr>
        <w:t xml:space="preserve">فقال يهوذا الإسخريوطي، أحد </w:t>
      </w:r>
      <w:r>
        <w:rPr>
          <w:b/>
          <w:rtl/>
          <w:cs/>
          <w:lang w:val="ar_AE" w:bidi="ar_AE"/>
        </w:rPr>
        <w:t>تلاميذه</w:t>
      </w:r>
      <w:r>
        <w:rPr>
          <w:rtl/>
          <w:cs/>
          <w:lang w:val="ar_AE" w:bidi="ar_AE"/>
        </w:rPr>
        <w:t xml:space="preserve">، الذي كان مزمعًا أن يُسلِّمه: "لماذا لم يُبَعْ هذا الطّيبُ بثَلاثَمِئَةِ </w:t>
      </w:r>
      <w:r>
        <w:rPr>
          <w:b/>
          <w:rtl/>
          <w:cs/>
          <w:lang w:val="ar_AE" w:bidi="ar_AE"/>
        </w:rPr>
        <w:t>دينارٍ</w:t>
      </w:r>
      <w:r>
        <w:rPr>
          <w:rtl/>
          <w:cs/>
          <w:lang w:val="ar_AE" w:bidi="ar_AE"/>
        </w:rPr>
        <w:t xml:space="preserve"> ويُعطَ للفُقَراءِ؟"</w:t>
      </w:r>
    </w:p>
    <w:p>
      <w:pPr>
        <w:bidi/>
      </w:pPr>
      <w:r>
        <w:rPr>
          <w:rtl/>
          <w:cs/>
          <w:lang w:val="ar_AE" w:bidi="ar_AE"/>
        </w:rPr>
      </w:r>
      <w:r>
        <w:rPr>
          <w:rtl/>
          <w:cs/>
          <w:lang w:val="ar_AE" w:bidi="ar_AE"/>
        </w:rPr>
        <w:t xml:space="preserve">استخدموا الكلمة ذاتها التي استخدمتوها لكلمة </w:t>
      </w:r>
      <w:r>
        <w:rPr>
          <w:b/>
          <w:rtl/>
          <w:cs/>
          <w:lang w:val="ar_AE" w:bidi="ar_AE"/>
        </w:rPr>
        <w:t>التلاميذ</w:t>
      </w:r>
      <w:r>
        <w:rPr>
          <w:rtl/>
          <w:cs/>
          <w:lang w:val="ar_AE" w:bidi="ar_AE"/>
        </w:rPr>
        <w:t xml:space="preserve"> في المقاطع السابقة. 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 xml:space="preserve">كانت </w:t>
      </w:r>
      <w:r>
        <w:rPr>
          <w:b/>
          <w:rtl/>
          <w:cs/>
          <w:lang w:val="ar_AE" w:bidi="ar_AE"/>
        </w:rPr>
        <w:t>"الدنانير"</w:t>
      </w:r>
      <w:r>
        <w:rPr>
          <w:rtl/>
          <w:cs/>
          <w:lang w:val="ar_AE" w:bidi="ar_AE"/>
        </w:rPr>
        <w:t xml:space="preserve"> عملةً رومانية مصنوعة من الفضة، وكانت العملة الرسمية في إسرائيل في زمن يسوع. وكان على كل دينار صورة الإمبراطور الروماني الحاكم في ذلك الوقت. وفي أيام يسوع، كانت الصورة للإمبراطور طيباريوس قيصر. وكان </w:t>
      </w:r>
      <w:r>
        <w:rPr>
          <w:b/>
          <w:rtl/>
          <w:cs/>
          <w:lang w:val="ar_AE" w:bidi="ar_AE"/>
        </w:rPr>
        <w:t>الدينار</w:t>
      </w:r>
      <w:r>
        <w:rPr>
          <w:rtl/>
          <w:cs/>
          <w:lang w:val="ar_AE" w:bidi="ar_AE"/>
        </w:rPr>
        <w:t xml:space="preserve"> الواحد يساوي أجر يوم عملٍ كامل للعامل. وبما أن الدنانير كانت مصنوعة من الفضة، يمكن ترجمة الكلمة إلى عملات فضية. استخدموا نفس الكلمة الخاصة بالدينار التي استخدمتموها في المقاطع السابقة. ولمزيدٍ من المعلومات عن </w:t>
      </w:r>
      <w:r>
        <w:rPr>
          <w:rtl/>
          <w:cs/>
          <w:lang w:val="ar_AE" w:bidi="ar_AE"/>
        </w:rPr>
        <w:t>"الدينار"</w:t>
      </w:r>
      <w:r>
        <w:rPr>
          <w:rtl/>
          <w:cs/>
          <w:lang w:val="ar_AE" w:bidi="ar_AE"/>
        </w:rPr>
        <w:t>، راجعوا قاموس الكلمات الرئيسية.</w:t>
      </w:r>
    </w:p>
    <w:p>
      <w:pPr>
        <w:bidi/>
      </w:pPr>
      <w:r>
        <w:rPr>
          <w:rtl/>
          <w:cs/>
          <w:lang w:val="ar_AE" w:bidi="ar_AE"/>
        </w:rPr>
      </w:r>
      <w:r>
        <w:rPr>
          <w:rtl/>
          <w:cs/>
          <w:lang w:val="ar_AE" w:bidi="ar_AE"/>
        </w:rPr>
        <w:t xml:space="preserve">توقَّفوا هنا، وانظروا معًا إلى صورةٍ </w:t>
      </w:r>
      <w:r>
        <w:rPr>
          <w:rtl/>
          <w:cs/>
          <w:lang w:val="ar_AE" w:bidi="ar_AE"/>
        </w:rPr>
        <w:t>للدنانير</w:t>
      </w:r>
      <w:r>
        <w:rPr>
          <w:rtl/>
          <w:cs/>
          <w:lang w:val="ar_AE" w:bidi="ar_AE"/>
        </w:rPr>
        <w:t xml:space="preserve"> من زمن يسوع. (توقَّفوا هنا عن سماع التسجيل الصوتي)</w:t>
      </w:r>
    </w:p>
    <w:p>
      <w:pPr>
        <w:bidi/>
      </w:pPr>
      <w:r>
        <w:rPr>
          <w:rtl/>
          <w:cs/>
          <w:lang w:val="ar_AE" w:bidi="ar_AE"/>
        </w:rPr>
      </w:r>
      <w:r>
        <w:rPr>
          <w:rtl/>
          <w:cs/>
          <w:lang w:val="ar_AE" w:bidi="ar_AE"/>
        </w:rPr>
        <w:t xml:space="preserve">فتشاور رؤساء الكهنة ليقتلوا لعازر أيضًا، لأن كثيرين من اليهود كانوا بسببه يذهبون ويؤمنون بيسوع. كان </w:t>
      </w:r>
      <w:r>
        <w:rPr>
          <w:b/>
          <w:rtl/>
          <w:cs/>
          <w:lang w:val="ar_AE" w:bidi="ar_AE"/>
        </w:rPr>
        <w:t>رؤساء الكهنة</w:t>
      </w:r>
      <w:r>
        <w:rPr>
          <w:rtl/>
          <w:cs/>
          <w:lang w:val="ar_AE" w:bidi="ar_AE"/>
        </w:rPr>
        <w:t xml:space="preserve"> هم الكهنة القادة الذين كانوا يساعدون في إدارة الهيكل في أورشليم، كما كانوا جزءًا من السنهدريم، أي المجلس اليهودي الحاكم. استخدموا نفس الكلمة الخاصة بالكهنة التي استخدمتموها في المقاطع السابقة. ولمزيدٍ من المعلومات عن "</w:t>
      </w:r>
      <w:r>
        <w:rPr>
          <w:rtl/>
          <w:cs/>
          <w:lang w:val="ar_AE" w:bidi="ar_AE"/>
        </w:rPr>
        <w:t>الكهنة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12:12–19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12: 12–19 واحفظوه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١٢: ١٢–١٩ من الترجمة الأسهل فهمًا لكم.</w:t>
      </w:r>
    </w:p>
    <w:p>
      <w:pPr>
        <w:bidi/>
      </w:pPr>
      <w:r>
        <w:rPr>
          <w:rtl/>
          <w:cs/>
          <w:lang w:val="ar_AE" w:bidi="ar_AE"/>
        </w:rPr>
      </w:r>
      <w:r>
        <w:rPr>
          <w:rtl/>
          <w:cs/>
          <w:lang w:val="ar_AE" w:bidi="ar_AE"/>
        </w:rPr>
        <w:t>في المقطع السابق، جاء يسوع إلى بيت عنيا، حيث أعدّ أصدقاء لعازر وأسرته عشاءً تكريمًا له. ودهنت مريم قدمي يسوع بطيبٍ غالٍ جدًا لتُكرمه، لكن يهوذا الإسخريوطي انتقدها قائلًا إن الطيب كان يجب أن يُباع ويُعطى ثمنه للفقراء. لكن يسوع دافع عن مريم، وقال إن الفقراء سيكونون دائمًا معهم، أما هو فلن يكون معهم دائمًا، وأشاد بمريم لأنها احتفظت بالطيب ليوم دفنه. بعد ذلك، جاء جمعٌ كبير من اليهود المحليين لأنهم سمعوا أن يسوع في بيت عنيا، وأرادوا أن يروا يسوع ولعازر، وكثيرون منهم آمنوا بيسوع لأنه أقام لعازر من الأموات.</w:t>
      </w:r>
    </w:p>
    <w:p>
      <w:pPr>
        <w:bidi/>
      </w:pPr>
      <w:r>
        <w:rPr>
          <w:rtl/>
          <w:cs/>
          <w:lang w:val="ar_AE" w:bidi="ar_AE"/>
        </w:rPr>
      </w:r>
      <w:r>
        <w:rPr>
          <w:rtl/>
          <w:cs/>
          <w:lang w:val="ar_AE" w:bidi="ar_AE"/>
        </w:rPr>
        <w:t>وهذا المقطع هو سرد قصصيّ يروي ما حدث بعد ذلك. في اليوم التالي للعشاء في بيت عنيا، كان هناك جمعٌ غفير جاء إلى أورشليم ليحتفل بعيد الفصح، وهو عيدٌ يهودي. الفصح احتفل بالوقت الذي فيه أنقذ اللهُ أسلاف اليهود من العبودية في مصر. وسمع الجمع أن يسوع قادم، فقد أخبرهم بعض الناس أن يسوع في طريقه إلى أورشليم.</w:t>
      </w:r>
    </w:p>
    <w:p>
      <w:pPr>
        <w:bidi/>
      </w:pPr>
      <w:r>
        <w:rPr>
          <w:rtl/>
          <w:cs/>
          <w:lang w:val="ar_AE" w:bidi="ar_AE"/>
        </w:rPr>
      </w:r>
      <w:r>
        <w:rPr>
          <w:rtl/>
          <w:cs/>
          <w:lang w:val="ar_AE" w:bidi="ar_AE"/>
        </w:rPr>
        <w:t xml:space="preserve">توقَّفوا هنا وانظروا كمجموعة إلى خريطة </w:t>
      </w:r>
      <w:r>
        <w:rPr>
          <w:rtl/>
          <w:cs/>
          <w:lang w:val="ar_AE" w:bidi="ar_AE"/>
        </w:rPr>
        <w:t>لإسرائيل تُظهر موقع أورشليم وبيت عنيا</w:t>
      </w:r>
      <w:r>
        <w:rPr>
          <w:rtl/>
          <w:cs/>
          <w:lang w:val="ar_AE" w:bidi="ar_AE"/>
        </w:rPr>
        <w:t>. (توقَّفوا هنا عن سماع التسجيل الصوتي)</w:t>
      </w:r>
    </w:p>
    <w:p>
      <w:pPr>
        <w:bidi/>
      </w:pPr>
      <w:r>
        <w:rPr>
          <w:rtl/>
          <w:cs/>
          <w:lang w:val="ar_AE" w:bidi="ar_AE"/>
        </w:rPr>
      </w:r>
      <w:r>
        <w:rPr>
          <w:rtl/>
          <w:cs/>
          <w:lang w:val="ar_AE" w:bidi="ar_AE"/>
        </w:rPr>
        <w:t>فأخذ الجمع سعف النخل وخرجوا لاستقبال يسوع. لقد قطعوا سعف النخل التي كانت تنمو هناك، وحملوها بأيديهم ليُلوّحوا بها فرحًا بمجيء يسوع. وكانت هذه عادة في ذلك الوقت، إذ كان الناس يفعلون ذلك تكريمًا لشخصٍ مشهور. وخرجوا من المدينة لاستقبال يسوع وهو في طريقه للدخول إليها، وفرشوا له الطريق ورحّبوا به كما يُرحَّب بالملك المنتصر في الحرب. وبهذا العمل أكرموا يسوع ورحبّوا به كملك.</w:t>
      </w:r>
    </w:p>
    <w:p>
      <w:pPr>
        <w:bidi/>
      </w:pPr>
      <w:r>
        <w:rPr>
          <w:rtl/>
          <w:cs/>
          <w:lang w:val="ar_AE" w:bidi="ar_AE"/>
        </w:rPr>
      </w:r>
      <w:r>
        <w:rPr>
          <w:rtl/>
          <w:cs/>
          <w:lang w:val="ar_AE" w:bidi="ar_AE"/>
        </w:rPr>
        <w:t xml:space="preserve">توقَّفوا هنا وانظروا كمجموعة إلى صورة </w:t>
      </w:r>
      <w:r>
        <w:rPr>
          <w:rtl/>
          <w:cs/>
          <w:lang w:val="ar_AE" w:bidi="ar_AE"/>
        </w:rPr>
        <w:t>لنخلة</w:t>
      </w:r>
      <w:r>
        <w:rPr>
          <w:rtl/>
          <w:cs/>
          <w:lang w:val="ar_AE" w:bidi="ar_AE"/>
        </w:rPr>
        <w:t xml:space="preserve"> </w:t>
      </w:r>
      <w:r>
        <w:rPr>
          <w:rtl/>
          <w:cs/>
          <w:lang w:val="ar_AE" w:bidi="ar_AE"/>
        </w:rPr>
        <w:t>وسعفها</w:t>
      </w:r>
      <w:r>
        <w:rPr>
          <w:rtl/>
          <w:cs/>
          <w:lang w:val="ar_AE" w:bidi="ar_AE"/>
        </w:rPr>
        <w:t>. (توقَّفوا هنا عن سماع التسجيل الصوتي)</w:t>
      </w:r>
    </w:p>
    <w:p>
      <w:pPr>
        <w:bidi/>
      </w:pPr>
      <w:r>
        <w:rPr>
          <w:rtl/>
          <w:cs/>
          <w:lang w:val="ar_AE" w:bidi="ar_AE"/>
        </w:rPr>
      </w:r>
      <w:r>
        <w:rPr>
          <w:rtl/>
          <w:cs/>
          <w:lang w:val="ar_AE" w:bidi="ar_AE"/>
        </w:rPr>
        <w:t>توقَّفوا هنا وناقشوا كمجموعة: ما هي العادات المتّبعة في ثقافتكم لاستقبال الأشخاص المهمين؟ (توقَّفوا هنا عن سماع التسجيل الصوتي)</w:t>
      </w:r>
    </w:p>
    <w:p>
      <w:pPr>
        <w:bidi/>
      </w:pPr>
      <w:r>
        <w:rPr>
          <w:rtl/>
          <w:cs/>
          <w:lang w:val="ar_AE" w:bidi="ar_AE"/>
        </w:rPr>
      </w:r>
      <w:r>
        <w:rPr>
          <w:rtl/>
          <w:cs/>
          <w:lang w:val="ar_AE" w:bidi="ar_AE"/>
        </w:rPr>
        <w:t>وقبل أن يلتقوا بيسوع، بدأ الناس يسبّحونه بصوتٍ عالٍ قائلين: أوصَنّا! مُبارَكٌ الآتي باسمِ الرَّبِّ! مَلِكُ إسرائيلَ!" وكلمة أوصَنّا في اللغة الأصلية تعني "نرجو أن تخلصنا"، لكن هنا استخدمها اليهود بمعنى "لنسبّح الله". أما عبارة "مُبارَكٌ الآتي باسمِ الرَّبِّ!"، فهي مأخوذة من المزامير، وهو سفر الصلاة والتسبيح في العهد القديم، الذي كتبه أناسٌ بوحي من الله قبل ميلاد يسوع بعدة قرون. في ذلك الوقت، كان اليهود يرنّمون هذه الآية وهم يدخلون الهيكل ليحتفلوا بالفصح. وهنا تشير هذه العبارة إلى المسيّا، المخلّص الموعود به. كان الناس في الجمع يكرمون يسوع، الآتي باسم الرب، معترفين بأنه المسيّا والمخلّص الذي أرسله الله. وعندما قالوا إن الله باركه، كانوا يعنون أن الله أظهر له محبّةً خاصة ونعمةً فريدة. وبالإضافة إلى ترحيبهم بيسوع بما ورد في الكتاب المقدس، دعوا الله أن يباركه كملك إسرائيل، أو كمن سيحكم إسرائيل. لقد بارك الشعب يسوع كملك ورحَّب به. بهذا الترحيب منحوه أحد ألقاب المسيّا.</w:t>
      </w:r>
    </w:p>
    <w:p>
      <w:pPr>
        <w:bidi/>
      </w:pPr>
      <w:r>
        <w:rPr>
          <w:rtl/>
          <w:cs/>
          <w:lang w:val="ar_AE" w:bidi="ar_AE"/>
        </w:rPr>
      </w:r>
      <w:r>
        <w:rPr>
          <w:rtl/>
          <w:cs/>
          <w:lang w:val="ar_AE" w:bidi="ar_AE"/>
        </w:rPr>
        <w:t>ثم وجد يسوع جحشًا صغيرًا وجلس عليه. والجحش هو حيوان أليف يشبه الحصان لكنه أصغر حجمًا وله أذنان أطول. وفي زمن يسوع، كان الركوب على الجحش رمزًا للتواضع والسلام، فإذا ركب الحاكم جحشًا، فهذا يدل على أنه جاء بسلام. بخلاف الحصان الذي كان مرتبطًا بالحرب. وقد حدث هذا تمامًا كما تنبأ الله في الكتب المقدسة، إذ كتب النبي زكريا قبل نحو خمسمائة عام من ميلاد يسوع: "لا تخافي يا ابنَةَ صِهيَوْنَ". وتعبير ابنة صهيون يشير إلى مدينة أورشليم وشعبها، وكأن النبي يقول إن على شعب أورشليم أن يفرح ولا يخاف لأن ملكه قادم إليه بسلام. ثم يُضيف: "هوذا مَلِكُكِ يأتي جالِسًا علَى جَحشٍ أتانٍ". وكلمة "هوذا" تدل على أمرٍ مهم يجب أن يلاحظه الناس: هو مجيء الملك نفسه. وركوب الملك على جحشٍ صغير كان علامةً على أنه يأتي بسلام.</w:t>
      </w:r>
    </w:p>
    <w:p>
      <w:pPr>
        <w:bidi/>
      </w:pPr>
      <w:r>
        <w:rPr>
          <w:rtl/>
          <w:cs/>
          <w:lang w:val="ar_AE" w:bidi="ar_AE"/>
        </w:rPr>
      </w:r>
      <w:r>
        <w:rPr>
          <w:rtl/>
          <w:cs/>
          <w:lang w:val="ar_AE" w:bidi="ar_AE"/>
        </w:rPr>
        <w:t xml:space="preserve">توقَّفوا هنا وانظروا كمجموعة إلى صورة أو فيديو </w:t>
      </w:r>
      <w:r>
        <w:rPr>
          <w:rtl/>
          <w:cs/>
          <w:lang w:val="ar_AE" w:bidi="ar_AE"/>
        </w:rPr>
        <w:t>لجحش</w:t>
      </w:r>
      <w:r>
        <w:rPr>
          <w:rtl/>
          <w:cs/>
          <w:lang w:val="ar_AE" w:bidi="ar_AE"/>
        </w:rPr>
        <w:t>. (توقَّفوا هنا عن سماع التسجيل الصوتي)</w:t>
      </w:r>
    </w:p>
    <w:p>
      <w:pPr>
        <w:bidi/>
      </w:pPr>
      <w:r>
        <w:rPr>
          <w:rtl/>
          <w:cs/>
          <w:lang w:val="ar_AE" w:bidi="ar_AE"/>
        </w:rPr>
      </w:r>
      <w:r>
        <w:rPr>
          <w:rtl/>
          <w:cs/>
          <w:lang w:val="ar_AE" w:bidi="ar_AE"/>
        </w:rPr>
        <w:t xml:space="preserve">توقَّفوا هنا وانظروا كمجموعة إلى صورة أو فيديو </w:t>
      </w:r>
      <w:r>
        <w:rPr>
          <w:rtl/>
          <w:cs/>
          <w:lang w:val="ar_AE" w:bidi="ar_AE"/>
        </w:rPr>
        <w:t>لرجل يركب جحشًا</w:t>
      </w:r>
      <w:r>
        <w:rPr>
          <w:rtl/>
          <w:cs/>
          <w:lang w:val="ar_AE" w:bidi="ar_AE"/>
        </w:rPr>
        <w:t>. (توقَّفوا هنا عن سماع التسجيل الصوتي)</w:t>
      </w:r>
    </w:p>
    <w:p>
      <w:pPr>
        <w:bidi/>
      </w:pPr>
      <w:r>
        <w:rPr>
          <w:rtl/>
          <w:cs/>
          <w:lang w:val="ar_AE" w:bidi="ar_AE"/>
        </w:rPr>
      </w:r>
      <w:r>
        <w:rPr>
          <w:rtl/>
          <w:cs/>
          <w:lang w:val="ar_AE" w:bidi="ar_AE"/>
        </w:rPr>
        <w:t>والجزء التالي من النص ليس ضمن الأحداث، بل هو تعليق من يوحنا يقدّم توضيحًا. فعندما كتب يوحنا، تذكّر هذا الحدث ووجده مهمًا، فأضافه إلى القصة. لم يفهم التلاميذ "هذِهِ الأُمورُ" في حينها، أي لم يدركوا في البداية مغزى ما حدث: ترحيب الجمع بيسوع وهو يدخل أورشليم راكبًا جحشًا. فهم لم يعرفوا أن ما حدث كان إتمامًا لنبوءة من الكتاب المقدس. فقط بعد أن مجد الله يسوع، تذكر التلاميذ أن ”هذه الأشياء“ قد كُتبت عن يسوع وأن ”هذه الأشياء“ قد حدثت ليسوع. إن تمجيد شخص ما يعني إعلاء شأنه، ويستخدم الكتاب المقدس هذه العبارة في الغالب فيما يتعلق بتسبيح وتكريم الله. وعندما يذكر الكتاب المقدس أن الله مجد يسوع، فإنه يشير إلى الوقت الذي أقامه الله من الموت ثم أخذه إلى السماء. وفقط بعد أن أقام الله يسوع من الموت وأخذه إلى السماء، أرسل الله الروح القدس، وساعد الروح القدس التلاميذ على الفهم. حينئذٍ فقط تذكّروا ما كُتب في العهد القديم عن المسيّا، وأدركوا أن النبوءات كانت تشير إلى يسوع، وأن ما فعلوه وما فعله الناس له كان تحقيقًا لتلك النبوءات. لقد رحَّبوا به باعتباره المسيّا، المخلص الموعود، عندما دخل أورشليم راكبًا على ظهر حمار كما تنبأت الكتب المقدسة.</w:t>
      </w:r>
    </w:p>
    <w:p>
      <w:pPr>
        <w:bidi/>
      </w:pPr>
      <w:r>
        <w:rPr>
          <w:rtl/>
          <w:cs/>
          <w:lang w:val="ar_AE" w:bidi="ar_AE"/>
        </w:rPr>
      </w:r>
      <w:r>
        <w:rPr>
          <w:rtl/>
          <w:cs/>
          <w:lang w:val="ar_AE" w:bidi="ar_AE"/>
        </w:rPr>
        <w:t>والجزء التالي أيضًا هو تعليق من يوحنا يشرح سبب خروج الجموع للقاء يسوع قبل دخوله المدينة بدلًا من تسليمه لرؤساء الكهنة. فعندما دعا يسوع لعازر ليخرج من القبر وأقامه من الموت، نقل الذين كانوا معه الخبر للآخرين. فقد أقام يسوع لعازر من الموت وأمره أن يخرج من القبر. فعاد لعازر إلى حياته البشرية الطبيعية. كان ذلك معجزةً عظيمة وعلامةً على أن يسوع هو المسيّا، المخلّص الموعود. واليهود الذين شهدوا هذا الحدث استمروا في رواية ما حدث، فانتشرت القصة بين الناس. وعندما سمع الجمع أنَّ يسوع أقام لعازر من الموت، خرجوا للقائه، لأنهم رأوا في ذلك دليلًا على أنّه هو المسيّا، المخلّص الموعود. ولذلك أرادوا أن يكرموه كما يُكرَّم الملك.</w:t>
      </w:r>
    </w:p>
    <w:p>
      <w:pPr>
        <w:bidi/>
      </w:pPr>
      <w:r>
        <w:rPr>
          <w:rtl/>
          <w:cs/>
          <w:lang w:val="ar_AE" w:bidi="ar_AE"/>
        </w:rPr>
      </w:r>
      <w:r>
        <w:rPr>
          <w:rtl/>
          <w:cs/>
          <w:lang w:val="ar_AE" w:bidi="ar_AE"/>
        </w:rPr>
        <w:t>أما الفريسيون، فعندما رأوا كيف استقبلت الجموع يسوع، شعروا بالعجز والغضب لأنهم فشلوا في منعه، ولم ينجحوا بعد في القبض عليه. لقد شعروا بالفشل والهزيمة. وقال بعضهم لبعض: "انظُروا! إنَّكُمْ لا تنفَعونَ شَيئًا! هوذا العالَمُ قد ذَهَبَ وراءَهُ!" لقد بالغوا في كلامهم، إذ لم يكن "العالم" كله يتبع يسوع، لكنهم قصدوا أن عددًا كبيرًا من الناس بدأ يؤمن به ويتبعه.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١٢: ١٢–١٩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المشهد الأول:</w:t>
      </w:r>
      <w:r>
        <w:rPr>
          <w:rtl/>
          <w:cs/>
          <w:lang w:val="ar_AE" w:bidi="ar_AE"/>
        </w:rPr>
        <w:t xml:space="preserve"> في اليوم التالي للعشاء الذي يُقام تكريمًا ليسوع في بيت عنيا، يوجد جمعٌ كبير من الناس في أورشليم، للاحتفال بعيد الفصح. ويُخبرهم أحدهم أن يسوع قادم إلى أورشليم أيضًا.</w:t>
      </w:r>
    </w:p>
    <w:p>
      <w:pPr>
        <w:bidi/>
      </w:pPr>
      <w:r>
        <w:rPr>
          <w:rtl/>
          <w:cs/>
          <w:lang w:val="ar_AE" w:bidi="ar_AE"/>
        </w:rPr>
      </w:r>
      <w:r>
        <w:rPr>
          <w:b/>
          <w:rtl/>
          <w:cs/>
          <w:lang w:val="ar_AE" w:bidi="ar_AE"/>
        </w:rPr>
        <w:t>في المشهد الثاني:</w:t>
      </w:r>
      <w:r>
        <w:rPr>
          <w:rtl/>
          <w:cs/>
          <w:lang w:val="ar_AE" w:bidi="ar_AE"/>
        </w:rPr>
        <w:t xml:space="preserve"> يأخذ الجمع أغصان النخل ويخرجون من المدينة للترحيب بيسوع. وقبل أن يلتقوا بيسوع، يبدأ الناس بتسبيحه بصوتٍ عالٍ قائلين: "أوصَنّا! مُبارَكٌ الآتي باسمِ الرَّبِّ! مَلِكُ إسرائيلَ!" </w:t>
      </w:r>
    </w:p>
    <w:p>
      <w:pPr>
        <w:bidi/>
      </w:pPr>
      <w:r>
        <w:rPr>
          <w:rtl/>
          <w:cs/>
          <w:lang w:val="ar_AE" w:bidi="ar_AE"/>
        </w:rPr>
      </w:r>
      <w:r>
        <w:rPr>
          <w:b/>
          <w:rtl/>
          <w:cs/>
          <w:lang w:val="ar_AE" w:bidi="ar_AE"/>
        </w:rPr>
        <w:t>في المشهد الثالث:</w:t>
      </w:r>
      <w:r>
        <w:rPr>
          <w:rtl/>
          <w:cs/>
          <w:lang w:val="ar_AE" w:bidi="ar_AE"/>
        </w:rPr>
        <w:t xml:space="preserve"> يحصل يسوع على جحش صغير ويركب عليه. وبذلك يُتمّ نبوءة كتبها النبي زكريا قبل نحو خمسمئة عام.</w:t>
      </w:r>
    </w:p>
    <w:p>
      <w:pPr>
        <w:bidi/>
      </w:pPr>
      <w:r>
        <w:rPr>
          <w:rtl/>
          <w:cs/>
          <w:lang w:val="ar_AE" w:bidi="ar_AE"/>
        </w:rPr>
      </w:r>
      <w:r>
        <w:rPr>
          <w:b/>
          <w:rtl/>
          <w:cs/>
          <w:lang w:val="ar_AE" w:bidi="ar_AE"/>
        </w:rPr>
        <w:t>في المشهد الرابع:</w:t>
      </w:r>
      <w:r>
        <w:rPr>
          <w:rtl/>
          <w:cs/>
          <w:lang w:val="ar_AE" w:bidi="ar_AE"/>
        </w:rPr>
        <w:t xml:space="preserve"> عندما يرى الفريسيون كيف يستقبل الجمع يسوع، يشعرون بالعجز والانزعاج لأنهم لم ينجحوا في إيقافه.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الجمع الكبير من اليهود الذين جاؤوا إلى أورشليم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جحش</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اليهود الذين كانوا مع يسوع عندما أقام لعازر من الموت</w:t>
      </w:r>
    </w:p>
    <w:p>
      <w:pPr>
        <w:pStyle w:val="ListBullet"/>
        <w:bidi/>
        <w:spacing w:line="240" w:lineRule="auto"/>
        <w:ind w:left="720"/>
      </w:pPr>
      <w:r>
        <w:rPr>
          <w:rtl/>
          <w:cs/>
          <w:lang w:val="ar_AE" w:bidi="ar_AE"/>
        </w:rPr>
      </w:r>
      <w:r>
        <w:rPr>
          <w:rtl/>
          <w:cs/>
          <w:lang w:val="ar_AE" w:bidi="ar_AE"/>
        </w:rPr>
        <w:t>والفريسيون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اليوم التالي للعشاء في بيت عنيا، كان هناك جمعٌ غفير جاء إلى أورشليم ليحتفل بعيد الفصح، وهو عيدٌ يهودي. وبما أن يسوع كان في العشاء في بيت عنيا يوم السبت، فهذا يعني أن هذا اليوم هو الأحد التالي. وقد سمع الجمع أن يسوع قادم إلى أورشليم.</w:t>
      </w:r>
    </w:p>
    <w:p>
      <w:pPr>
        <w:bidi/>
      </w:pPr>
      <w:r>
        <w:rPr>
          <w:rtl/>
          <w:cs/>
          <w:lang w:val="ar_AE" w:bidi="ar_AE"/>
        </w:rPr>
      </w:r>
      <w:r>
        <w:rPr>
          <w:rtl/>
          <w:cs/>
          <w:lang w:val="ar_AE" w:bidi="ar_AE"/>
        </w:rPr>
        <w:t xml:space="preserve">توقَّفوا هنا وانظروا كمجموعة إلى خريطة </w:t>
      </w:r>
      <w:r>
        <w:rPr>
          <w:rtl/>
          <w:cs/>
          <w:lang w:val="ar_AE" w:bidi="ar_AE"/>
        </w:rPr>
        <w:t>لإسرائيل تُظهر موقع أورشليم وبيت عنيا</w:t>
      </w:r>
      <w:r>
        <w:rPr>
          <w:rtl/>
          <w:cs/>
          <w:lang w:val="ar_AE" w:bidi="ar_AE"/>
        </w:rPr>
        <w:t>. (توقَّفوا هنا عن سماع التسجيل الصوتي)</w:t>
      </w:r>
    </w:p>
    <w:p>
      <w:pPr>
        <w:bidi/>
      </w:pPr>
      <w:r>
        <w:rPr>
          <w:rtl/>
          <w:cs/>
          <w:lang w:val="ar_AE" w:bidi="ar_AE"/>
        </w:rPr>
      </w:r>
      <w:r>
        <w:rPr>
          <w:rtl/>
          <w:cs/>
          <w:lang w:val="ar_AE" w:bidi="ar_AE"/>
        </w:rPr>
        <w:t>ثم يأخذ الناس من الجمع الكبير أغصان النخل ويخرجون للقاء يسوع. ويقطعون سعف النخل الذي كان ينمو هناك، ويحملونه بأيديهم ليُلوّحوا به فرحًا بمجيء يسوع. ويفرشون له الطريق ويرحّبون به كما يُرحَّب بالملك المنتصر في الحرب. وبهذا العمل أكرموا يسوع ورحبّوا به كملك.</w:t>
      </w:r>
    </w:p>
    <w:p>
      <w:pPr>
        <w:bidi/>
      </w:pPr>
      <w:r>
        <w:rPr>
          <w:rtl/>
          <w:cs/>
          <w:lang w:val="ar_AE" w:bidi="ar_AE"/>
        </w:rPr>
      </w:r>
      <w:r>
        <w:rPr>
          <w:rtl/>
          <w:cs/>
          <w:lang w:val="ar_AE" w:bidi="ar_AE"/>
        </w:rPr>
        <w:t xml:space="preserve">توقَّفوا هنا وانظروا كمجموعة إلى صورة </w:t>
      </w:r>
      <w:r>
        <w:rPr>
          <w:rtl/>
          <w:cs/>
          <w:lang w:val="ar_AE" w:bidi="ar_AE"/>
        </w:rPr>
        <w:t>لنخلة</w:t>
      </w:r>
      <w:r>
        <w:rPr>
          <w:rtl/>
          <w:cs/>
          <w:lang w:val="ar_AE" w:bidi="ar_AE"/>
        </w:rPr>
        <w:t xml:space="preserve"> </w:t>
      </w:r>
      <w:r>
        <w:rPr>
          <w:rtl/>
          <w:cs/>
          <w:lang w:val="ar_AE" w:bidi="ar_AE"/>
        </w:rPr>
        <w:t>وسعفها</w:t>
      </w:r>
      <w:r>
        <w:rPr>
          <w:rtl/>
          <w:cs/>
          <w:lang w:val="ar_AE" w:bidi="ar_AE"/>
        </w:rPr>
        <w:t>. (توقَّفوا هنا عن سماع التسجيل الصوتي)</w:t>
      </w:r>
    </w:p>
    <w:p>
      <w:pPr>
        <w:bidi/>
      </w:pPr>
      <w:r>
        <w:rPr>
          <w:rtl/>
          <w:cs/>
          <w:lang w:val="ar_AE" w:bidi="ar_AE"/>
        </w:rPr>
      </w:r>
      <w:r>
        <w:rPr>
          <w:rtl/>
          <w:cs/>
          <w:lang w:val="ar_AE" w:bidi="ar_AE"/>
        </w:rPr>
        <w:t>وقبل أن يلتقوا بيسوع، يبدأ الناس بتسبيحه بصوتٍ عالٍ قائلين: أوصَنّا! مُبارَكٌ الآتي باسمِ الرَّبِّ! مَلِكُ إسرائيلَ!" وتعني كلمة "أوصَنّا" "لنسبّح الله"، ويمكنكم قول ذلك بدلًا منها.</w:t>
      </w:r>
    </w:p>
    <w:p>
      <w:pPr>
        <w:bidi/>
      </w:pPr>
      <w:r>
        <w:rPr>
          <w:rtl/>
          <w:cs/>
          <w:lang w:val="ar_AE" w:bidi="ar_AE"/>
        </w:rPr>
      </w:r>
      <w:r>
        <w:rPr>
          <w:rtl/>
          <w:cs/>
          <w:lang w:val="ar_AE" w:bidi="ar_AE"/>
        </w:rPr>
        <w:t>ثم يأخذ يسوع جحشًا صغيرًا ويجلس عليه. من المهم أن نلاحظ أن ركوب الحمار، وليس الحصان، في زمن يسوع كان يرتبط بالتواضع والسلام. وهذا يُتمّ نبوءة من الأسفار المقدسة، إذ كتب النبي زكريا قبل نحو خمسمائة عام من ميلاد يسوع: "لا تخافي يا ابنَةَ صِهيَوْنَ. هوذا مَلِكُكِ يأتي جالِسًا علَى جَحشٍ أتانٍ". وكلمة هوذا تدل على أمرٍ مهم يجب أن يلاحظه الناس: هو مجيء الملك نفسه. وركوب الملك على جحشٍ صغير كان علامةً على أنه يأتي بسلام.</w:t>
      </w:r>
    </w:p>
    <w:p>
      <w:pPr>
        <w:bidi/>
      </w:pPr>
      <w:r>
        <w:rPr>
          <w:rtl/>
          <w:cs/>
          <w:lang w:val="ar_AE" w:bidi="ar_AE"/>
        </w:rPr>
      </w:r>
      <w:r>
        <w:rPr>
          <w:rtl/>
          <w:cs/>
          <w:lang w:val="ar_AE" w:bidi="ar_AE"/>
        </w:rPr>
        <w:t xml:space="preserve">توقَّفوا هنا وانظروا كمجموعة إلى صورة أو فيديو </w:t>
      </w:r>
      <w:r>
        <w:rPr>
          <w:rtl/>
          <w:cs/>
          <w:lang w:val="ar_AE" w:bidi="ar_AE"/>
        </w:rPr>
        <w:t>لجحش</w:t>
      </w:r>
      <w:r>
        <w:rPr>
          <w:rtl/>
          <w:cs/>
          <w:lang w:val="ar_AE" w:bidi="ar_AE"/>
        </w:rPr>
        <w:t>. (توقَّفوا هنا عن سماع التسجيل الصوتي)</w:t>
      </w:r>
    </w:p>
    <w:p>
      <w:pPr>
        <w:bidi/>
      </w:pPr>
      <w:r>
        <w:rPr>
          <w:rtl/>
          <w:cs/>
          <w:lang w:val="ar_AE" w:bidi="ar_AE"/>
        </w:rPr>
      </w:r>
      <w:r>
        <w:rPr>
          <w:rtl/>
          <w:cs/>
          <w:lang w:val="ar_AE" w:bidi="ar_AE"/>
        </w:rPr>
        <w:t xml:space="preserve">توقَّفوا هنا وانظروا كمجموعة إلى صورة أو فيديو </w:t>
      </w:r>
      <w:r>
        <w:rPr>
          <w:rtl/>
          <w:cs/>
          <w:lang w:val="ar_AE" w:bidi="ar_AE"/>
        </w:rPr>
        <w:t>لرجل يركب جحشًا</w:t>
      </w:r>
      <w:r>
        <w:rPr>
          <w:rtl/>
          <w:cs/>
          <w:lang w:val="ar_AE" w:bidi="ar_AE"/>
        </w:rPr>
        <w:t>. (توقَّفوا هنا عن سماع التسجيل الصوتي)</w:t>
      </w:r>
    </w:p>
    <w:p>
      <w:pPr>
        <w:bidi/>
      </w:pPr>
      <w:r>
        <w:rPr>
          <w:rtl/>
          <w:cs/>
          <w:lang w:val="ar_AE" w:bidi="ar_AE"/>
        </w:rPr>
      </w:r>
      <w:r>
        <w:rPr>
          <w:rtl/>
          <w:cs/>
          <w:lang w:val="ar_AE" w:bidi="ar_AE"/>
        </w:rPr>
        <w:t>توقّفوا هنا كمجموعة، وناقشوا: ما الكلمات التي تستخدمونها في لغتكم لجذب انتباه الناس إلى أمرٍ مهم عند رواية قصة؟ (توقَّفوا هنا عن سماع التسجيل الصوتي)</w:t>
      </w:r>
    </w:p>
    <w:p>
      <w:pPr>
        <w:bidi/>
      </w:pPr>
      <w:r>
        <w:rPr>
          <w:rtl/>
          <w:cs/>
          <w:lang w:val="ar_AE" w:bidi="ar_AE"/>
        </w:rPr>
      </w:r>
      <w:r>
        <w:rPr>
          <w:rtl/>
          <w:cs/>
          <w:lang w:val="ar_AE" w:bidi="ar_AE"/>
        </w:rPr>
        <w:t>والجزء التالي من النص ليس ضمن الأحداث، بل هو تعليق من يوحنا يقدّم توضيحًا. فعندما كتب يوحنا، تذكّر هذا الحدث ووجده مهمًا، فأضافه إلى القصة. ولم يفهم تلاميذ يسوع في ذلك الوقت أن ما حدث كان تحقيقًا للنبوة، لكن بعدما تمجّد يسوع، تذكّروا ما حدث وأدركوا أن هذه الأمور قد كُتبت عنه.</w:t>
      </w:r>
    </w:p>
    <w:p>
      <w:pPr>
        <w:bidi/>
      </w:pPr>
      <w:r>
        <w:rPr>
          <w:rtl/>
          <w:cs/>
          <w:lang w:val="ar_AE" w:bidi="ar_AE"/>
        </w:rPr>
      </w:r>
      <w:r>
        <w:rPr>
          <w:rtl/>
          <w:cs/>
          <w:lang w:val="ar_AE" w:bidi="ar_AE"/>
        </w:rPr>
        <w:t xml:space="preserve">والجزء التالي من النص ليس ضمن الأحداث، بل هو ملاحظة سردية أخرى يضيفها يوحنا ليشرح سبب خروج الجمع الكبير للقاء يسوع قبل دخوله المدينة بدلًا من تسليمه لرؤساء الكهنة. فعندما دعا يسوع لعازر ليخرج من القبر وأقامه من الموت، نقل الذين كانوا معه الخبر للآخرين. وكانوا يستمرّون في الشهادة عمّا فعله يسوع. وعندما سمع الجمع أن يسوع أقام لعازر من الموت، خرجوا للقائه، لأنهم رأوا في ذلك دليلًا على أنه هو المسيّا، المخلّص الموعود. </w:t>
      </w:r>
    </w:p>
    <w:p>
      <w:pPr>
        <w:bidi/>
      </w:pPr>
      <w:r>
        <w:rPr>
          <w:rtl/>
          <w:cs/>
          <w:lang w:val="ar_AE" w:bidi="ar_AE"/>
        </w:rPr>
      </w:r>
      <w:r>
        <w:rPr>
          <w:rtl/>
          <w:cs/>
          <w:lang w:val="ar_AE" w:bidi="ar_AE"/>
        </w:rPr>
        <w:t>توقّفوا هنا كمجموعة، وناقشوا: كيف تعبّرون في لغتكم عن إضافة معلوماتٍ توضيحية ليست جزءًا من القصة نفسها؟ (توقَّفوا هنا عن سماع التسجيل الصوتي)</w:t>
      </w:r>
    </w:p>
    <w:p>
      <w:pPr>
        <w:bidi/>
      </w:pPr>
      <w:r>
        <w:rPr>
          <w:rtl/>
          <w:cs/>
          <w:lang w:val="ar_AE" w:bidi="ar_AE"/>
        </w:rPr>
      </w:r>
      <w:r>
        <w:rPr>
          <w:rtl/>
          <w:cs/>
          <w:lang w:val="ar_AE" w:bidi="ar_AE"/>
        </w:rPr>
        <w:t>وعندما يرى الفريسيون كيف استقبل الجمع يسوع، يشعرون بالعجز والانزعاج لأنهم لم ينجحوا في إيقافه. ولم ينجحوا بعد في القبض عليه. لقد شعروا بالفشل والهزيمة. وقال بعضهم لبعض: "انظُروا! إنَّكُمْ لا تنفَعونَ شَيئًا! هوذا العالَمُ قد ذَهَبَ وراءَهُ!" لقد بالغوا في كلامهم، إذ لم يكن "العالم" كله يتبع يسوع، لكنهم قصدوا أن عددًا كبيرًا من الناس بدأ يؤمن به ويتبعه.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١٢: ١٢–١٩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الجمع الكبير من اليهود الذين جاؤوا إلى أورشليم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جحش</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اليهود الذين كانوا مع يسوع عندما أقام لعازر من الموت</w:t>
      </w:r>
    </w:p>
    <w:p>
      <w:pPr>
        <w:pStyle w:val="ListBullet"/>
        <w:bidi/>
        <w:spacing w:line="240" w:lineRule="auto"/>
        <w:ind w:left="720"/>
      </w:pPr>
      <w:r>
        <w:rPr>
          <w:rtl/>
          <w:cs/>
          <w:lang w:val="ar_AE" w:bidi="ar_AE"/>
        </w:rPr>
      </w:r>
      <w:r>
        <w:rPr>
          <w:rtl/>
          <w:cs/>
          <w:lang w:val="ar_AE" w:bidi="ar_AE"/>
        </w:rPr>
        <w:t>والفريسيون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اليوم التالي للعشاء في بيت عنيا، كان هناك جمعٌ غفير جاء إلى أورشليم ليحتفل بعيد الفصح، وهو عيدٌ يهودي. وقد سمع الجمع أن يسوع قادم إلى أورشليم.</w:t>
      </w:r>
    </w:p>
    <w:p>
      <w:pPr>
        <w:pStyle w:val="ListBullet"/>
        <w:bidi/>
        <w:spacing w:line="240" w:lineRule="auto"/>
        <w:ind w:left="720"/>
      </w:pPr>
      <w:r>
        <w:rPr>
          <w:rtl/>
          <w:cs/>
          <w:lang w:val="ar_AE" w:bidi="ar_AE"/>
        </w:rPr>
      </w:r>
      <w:r>
        <w:rPr>
          <w:rtl/>
          <w:cs/>
          <w:lang w:val="ar_AE" w:bidi="ar_AE"/>
        </w:rPr>
        <w:t>اسألوا من يمثلون دور أفراد الجمع: "بماذا تشعرون أو بماذا تفكرون؟" قد يجيبون مثلاً: "يسوع، الذي أقام لعازر من الموت، قادم إلى العيد! لا بدّ أنه المسيّا!"، أو "لا نطيق الانتظار لمقابلته! فنحن ننتظر مخلّصنا الموعود منذ سنين!"، أو "يجب أن نكرّمه كملك! فهو سيكون حاكماً على إسرائيل!"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يأخذ الناس من الجمع الكبير سعف النخل ويخرجون للقاء يسوع.</w:t>
      </w:r>
    </w:p>
    <w:p>
      <w:pPr>
        <w:bidi/>
      </w:pPr>
      <w:r>
        <w:rPr>
          <w:rtl/>
          <w:cs/>
          <w:lang w:val="ar_AE" w:bidi="ar_AE"/>
        </w:rPr>
      </w:r>
      <w:r>
        <w:rPr>
          <w:rtl/>
          <w:cs/>
          <w:lang w:val="ar_AE" w:bidi="ar_AE"/>
        </w:rPr>
        <w:t xml:space="preserve">وقبل أن يلتقوا بيسوع، يبدأ الناس بتسبيحه بصوتٍ عالٍ قائلين: أوصَنّا! مُبارَكٌ الآتي باسمِ الرَّبِّ! مَلِكُ إسرائيلَ!" </w:t>
      </w:r>
    </w:p>
    <w:p>
      <w:pPr>
        <w:bidi/>
      </w:pPr>
      <w:r>
        <w:rPr>
          <w:rtl/>
          <w:cs/>
          <w:lang w:val="ar_AE" w:bidi="ar_AE"/>
        </w:rPr>
      </w:r>
      <w:r>
        <w:rPr>
          <w:rtl/>
          <w:cs/>
          <w:lang w:val="ar_AE" w:bidi="ar_AE"/>
        </w:rPr>
        <w:t>ثم يأخذ يسوع جحشًا صغيرًا ويجلس عليه. وبهذا تتمّ النبوة: "لا تخافي يا ابنَةَ صِهيَوْنَ. هوذا مَلِكُكِ يأتي جالِسًا علَى جَحشٍ أتانٍ".</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"قد حَانَ وقتي. سأركب الجحش لأُظهر أني آتي بسلام"، أو "أعلم أن أيامًا صعبةً قادمة، لكن لا سبيل آخر"، أو "أشكُرُ الآب لأن هؤلاء يعرفون من أكون".</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وعندما يرى الفريسيون كيف استقبل الجمع يسوع، يشعرون بالعجز والانزعاج لأنهم لم ينجحوا في إيقافه. وقال بعضهم لبعض: "انظُروا! إنَّكُمْ لا تنفَعونَ شَيئًا! هوذا العالَمُ قد ذَهَبَ وراءَهُ!" </w:t>
      </w:r>
    </w:p>
    <w:p>
      <w:pPr>
        <w:pStyle w:val="ListBullet"/>
        <w:bidi/>
        <w:spacing w:line="240" w:lineRule="auto"/>
        <w:ind w:left="720"/>
      </w:pPr>
      <w:r>
        <w:rPr>
          <w:rtl/>
          <w:cs/>
          <w:lang w:val="ar_AE" w:bidi="ar_AE"/>
        </w:rPr>
      </w:r>
      <w:r>
        <w:rPr>
          <w:rtl/>
          <w:cs/>
          <w:lang w:val="ar_AE" w:bidi="ar_AE"/>
        </w:rPr>
        <w:t>واسألوا من يمثلون دور الفريسيين: "بماذا تشعرون أو بماذا تفكرون؟" قد يجيبون مثلاً: "هذا أمر سيئ جدًّا! الجميع يتبع ذلك الشخص!" أو "كنا نريد أن نقتله، لكن لا أحد أطلعنا على مكانه"، أو "الآن كلّهم يظنّون أنه المسيّا بسبب لعازر! يجب أن نقتله هو ولعازر معًا!"</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١٢: ١٢–١٩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فأخذوا سعف النخل وخرجوا للقائه، وهم يهتفون: "</w:t>
      </w:r>
      <w:r>
        <w:rPr>
          <w:b/>
          <w:rtl/>
          <w:cs/>
          <w:lang w:val="ar_AE" w:bidi="ar_AE"/>
        </w:rPr>
        <w:t>أوصَنَّا</w:t>
      </w:r>
      <w:r>
        <w:rPr>
          <w:rtl/>
          <w:cs/>
          <w:lang w:val="ar_AE" w:bidi="ar_AE"/>
        </w:rPr>
        <w:t xml:space="preserve">! </w:t>
      </w:r>
      <w:r>
        <w:rPr>
          <w:b/>
          <w:rtl/>
          <w:cs/>
          <w:lang w:val="ar_AE" w:bidi="ar_AE"/>
        </w:rPr>
        <w:t>مُبارَكٌ</w:t>
      </w:r>
      <w:r>
        <w:rPr>
          <w:rtl/>
          <w:cs/>
          <w:lang w:val="ar_AE" w:bidi="ar_AE"/>
        </w:rPr>
        <w:t xml:space="preserve"> الآتي باسمِ </w:t>
      </w:r>
      <w:r>
        <w:rPr>
          <w:b/>
          <w:rtl/>
          <w:cs/>
          <w:lang w:val="ar_AE" w:bidi="ar_AE"/>
        </w:rPr>
        <w:t>الرَّبِّ</w:t>
      </w:r>
      <w:r>
        <w:rPr>
          <w:rtl/>
          <w:cs/>
          <w:lang w:val="ar_AE" w:bidi="ar_AE"/>
        </w:rPr>
        <w:t>! مَلِكُ إسرائيلَ!" كلمة أوصَنَّا قد تعني "خلِّصنا"، أو "مرحبًا بك"، أو "مجدًا". وفي العهد الجديد، تعني كلمة أوصَنَّا على الأرجح "مرحبًا بك"، وتحمل مشاعر الفرح والمديح الشديد.</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أوصَنَّا</w:t>
      </w:r>
      <w:r>
        <w:rPr>
          <w:rtl/>
          <w:cs/>
          <w:lang w:val="ar_AE" w:bidi="ar_AE"/>
        </w:rPr>
        <w:t xml:space="preserve">. لمزيد من المعلومات عن كلمة </w:t>
      </w:r>
      <w:r>
        <w:rPr>
          <w:rtl/>
          <w:cs/>
          <w:lang w:val="ar_AE" w:bidi="ar_AE"/>
        </w:rPr>
        <w:t>"أوصَنَّا"</w:t>
      </w:r>
      <w:r>
        <w:rPr>
          <w:rtl/>
          <w:cs/>
          <w:lang w:val="ar_AE" w:bidi="ar_AE"/>
        </w:rPr>
        <w:t>، انظروا قاموس الكلمات الرئيسية. (توقَّفوا هنا عن سماع التسجيل الصوتي)</w:t>
      </w:r>
    </w:p>
    <w:p>
      <w:pPr>
        <w:bidi/>
      </w:pPr>
      <w:r>
        <w:rPr>
          <w:rtl/>
          <w:cs/>
          <w:lang w:val="ar_AE" w:bidi="ar_AE"/>
        </w:rPr>
      </w:r>
      <w:r>
        <w:rPr>
          <w:rtl/>
          <w:cs/>
          <w:lang w:val="ar_AE" w:bidi="ar_AE"/>
        </w:rPr>
        <w:t>عندما يبارك الناس الله، فهذا يعني أنهم يعبدونه ويشكرونه على صلاحه وبركاته.</w:t>
      </w:r>
    </w:p>
    <w:p>
      <w:pPr>
        <w:bidi/>
      </w:pPr>
      <w:r>
        <w:rPr>
          <w:rtl/>
          <w:cs/>
          <w:lang w:val="ar_AE" w:bidi="ar_AE"/>
        </w:rPr>
      </w:r>
      <w:r>
        <w:rPr>
          <w:rtl/>
          <w:cs/>
          <w:lang w:val="ar_AE" w:bidi="ar_AE"/>
        </w:rPr>
        <w:t>توقَّفوا هنا وناقشوا معًا كيف ستعبّرون عن كلمة "</w:t>
      </w:r>
      <w:r>
        <w:rPr>
          <w:b/>
          <w:rtl/>
          <w:cs/>
          <w:lang w:val="ar_AE" w:bidi="ar_AE"/>
        </w:rPr>
        <w:t>مُبَارَكٌ</w:t>
      </w:r>
      <w:r>
        <w:rPr>
          <w:rtl/>
          <w:cs/>
          <w:lang w:val="ar_AE" w:bidi="ar_AE"/>
        </w:rPr>
        <w:t xml:space="preserve">" في ترجمتكم. ولمزيدٍ من المعلومات عن كلمة </w:t>
      </w:r>
      <w:r>
        <w:rPr>
          <w:rtl/>
          <w:cs/>
          <w:lang w:val="ar_AE" w:bidi="ar_AE"/>
        </w:rPr>
        <w:t>"يبارك"</w:t>
      </w:r>
      <w:r>
        <w:rPr>
          <w:rtl/>
          <w:cs/>
          <w:lang w:val="ar_AE" w:bidi="ar_AE"/>
        </w:rPr>
        <w:t>، ارجعوا إلى قاموس الكلمات الرئيسية. (توقَّفوا هنا عن سماع التسجيل الصوتي)</w:t>
      </w:r>
    </w:p>
    <w:p>
      <w:pPr>
        <w:bidi/>
      </w:pPr>
      <w:r>
        <w:rPr>
          <w:rtl/>
          <w:cs/>
          <w:lang w:val="ar_AE" w:bidi="ar_AE"/>
        </w:rPr>
      </w:r>
      <w:r>
        <w:rPr>
          <w:rtl/>
          <w:cs/>
          <w:lang w:val="ar_AE" w:bidi="ar_AE"/>
        </w:rPr>
        <w:t xml:space="preserve">استخدموا الكلمة ذاتها التي استخدمتوها في المقاطع السابقة للإشارة إلى </w:t>
      </w:r>
      <w:r>
        <w:rPr>
          <w:b/>
          <w:rtl/>
          <w:cs/>
          <w:lang w:val="ar_AE" w:bidi="ar_AE"/>
        </w:rPr>
        <w:t>الرب (السيد)</w:t>
      </w:r>
      <w:r>
        <w:rPr>
          <w:rtl/>
          <w:cs/>
          <w:lang w:val="ar_AE" w:bidi="ar_AE"/>
        </w:rPr>
        <w:t xml:space="preserve">. 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ويُكمِل النص قائلًا: "وهذِهِ الأُمورُ لم يَفهَمها </w:t>
      </w:r>
      <w:r>
        <w:rPr>
          <w:b/>
          <w:rtl/>
          <w:cs/>
          <w:lang w:val="ar_AE" w:bidi="ar_AE"/>
        </w:rPr>
        <w:t>تلاميذُهُ</w:t>
      </w:r>
      <w:r>
        <w:rPr>
          <w:rtl/>
          <w:cs/>
          <w:lang w:val="ar_AE" w:bidi="ar_AE"/>
        </w:rPr>
        <w:t xml:space="preserve"> أوَّلًا، ولكن لَمّا </w:t>
      </w:r>
      <w:r>
        <w:rPr>
          <w:b/>
          <w:rtl/>
          <w:cs/>
          <w:lang w:val="ar_AE" w:bidi="ar_AE"/>
        </w:rPr>
        <w:t>تمَجَّدَ</w:t>
      </w:r>
      <w:r>
        <w:rPr>
          <w:rtl/>
          <w:cs/>
          <w:lang w:val="ar_AE" w:bidi="ar_AE"/>
        </w:rPr>
        <w:t xml:space="preserve"> يَسوعُ، حينَئذٍ تذَكَّروا أنَّ هذِهِ كانتْ مَكتوبَةً عنهُ، وأنهُم صَنَعوا هذِهِ لهُ". استخدموا الكلمة ذاتها التي استخدمتوها لكلمة "التلاميذ" في المقاطع السابقة. ولمزيدٍ من المعلومات عن كلمة </w:t>
      </w:r>
      <w:r>
        <w:rPr>
          <w:rtl/>
          <w:cs/>
          <w:lang w:val="ar_AE" w:bidi="ar_AE"/>
        </w:rPr>
        <w:t>"تلاميذ"</w:t>
      </w:r>
      <w:r>
        <w:rPr>
          <w:rtl/>
          <w:cs/>
          <w:lang w:val="ar_AE" w:bidi="ar_AE"/>
        </w:rPr>
        <w:t xml:space="preserve">، ارجعوا إلى قاموس الكلمات الرئيسية. واستخدموا نفس الكلمة التي استخدمتموها سابقًا لكلمة </w:t>
      </w:r>
      <w:r>
        <w:rPr>
          <w:b/>
          <w:rtl/>
          <w:cs/>
          <w:lang w:val="ar_AE" w:bidi="ar_AE"/>
        </w:rPr>
        <w:t>"تَمَجَّدَ"</w:t>
      </w:r>
      <w:r>
        <w:rPr>
          <w:rtl/>
          <w:cs/>
          <w:lang w:val="ar_AE" w:bidi="ar_AE"/>
        </w:rPr>
        <w:t xml:space="preserve">. ولمزيدٍ من المعلومات عن كلمة </w:t>
      </w:r>
      <w:r>
        <w:rPr>
          <w:rtl/>
          <w:cs/>
          <w:lang w:val="ar_AE" w:bidi="ar_AE"/>
        </w:rPr>
        <w:t>"يُمَجِّد"</w:t>
      </w:r>
      <w:r>
        <w:rPr>
          <w:rtl/>
          <w:cs/>
          <w:lang w:val="ar_AE" w:bidi="ar_AE"/>
        </w:rPr>
        <w:t>، انظروا قاموس الكلمات الرئيسية.</w:t>
      </w:r>
    </w:p>
    <w:p>
      <w:pPr>
        <w:bidi/>
      </w:pPr>
      <w:r>
        <w:rPr>
          <w:rtl/>
          <w:cs/>
          <w:lang w:val="ar_AE" w:bidi="ar_AE"/>
        </w:rPr>
      </w:r>
      <w:r>
        <w:rPr>
          <w:rtl/>
          <w:cs/>
          <w:lang w:val="ar_AE" w:bidi="ar_AE"/>
        </w:rPr>
        <w:t xml:space="preserve">ويتابع النص: "ووجَدَ يَسوعُ </w:t>
      </w:r>
      <w:r>
        <w:rPr>
          <w:b/>
          <w:rtl/>
          <w:cs/>
          <w:lang w:val="ar_AE" w:bidi="ar_AE"/>
        </w:rPr>
        <w:t>جَحشًا</w:t>
      </w:r>
      <w:r>
        <w:rPr>
          <w:rtl/>
          <w:cs/>
          <w:lang w:val="ar_AE" w:bidi="ar_AE"/>
        </w:rPr>
        <w:t xml:space="preserve"> فجَلَسَ علَيهِ كما هو مَكتوبٌ". والجحش هو حيوان أليف يشبه الحصان لكنه أصغر حجمًا وله أذنان أطول. وفي زمن يسوع، كان الركوب على الجحش رمزًا للتواضع والسلام، </w:t>
      </w:r>
    </w:p>
    <w:p>
      <w:pPr>
        <w:bidi/>
      </w:pPr>
      <w:r>
        <w:rPr>
          <w:rtl/>
          <w:cs/>
          <w:lang w:val="ar_AE" w:bidi="ar_AE"/>
        </w:rPr>
      </w:r>
      <w:r>
        <w:rPr>
          <w:rtl/>
          <w:cs/>
          <w:lang w:val="ar_AE" w:bidi="ar_AE"/>
        </w:rPr>
        <w:t xml:space="preserve">توقَّفوا هنا وانظروا كمجموعة إلى صورة أو فيديو </w:t>
      </w:r>
      <w:r>
        <w:rPr>
          <w:rtl/>
          <w:cs/>
          <w:lang w:val="ar_AE" w:bidi="ar_AE"/>
        </w:rPr>
        <w:t>لجحش</w:t>
      </w:r>
      <w:r>
        <w:rPr>
          <w:rtl/>
          <w:cs/>
          <w:lang w:val="ar_AE" w:bidi="ar_AE"/>
        </w:rPr>
        <w:t>. (توقَّفوا هنا عن سماع التسجيل الصوتي)</w:t>
      </w:r>
    </w:p>
    <w:p>
      <w:pPr>
        <w:bidi/>
      </w:pPr>
      <w:r>
        <w:rPr>
          <w:rtl/>
          <w:cs/>
          <w:lang w:val="ar_AE" w:bidi="ar_AE"/>
        </w:rPr>
      </w:r>
      <w:r>
        <w:rPr>
          <w:rtl/>
          <w:cs/>
          <w:lang w:val="ar_AE" w:bidi="ar_AE"/>
        </w:rPr>
        <w:t xml:space="preserve">ويقول يوحنا البشير أيضًا: "وكانَ الجَمعُ الّذي معهُ يَشهَدُ أنَّهُ دَعا لعازَرَ مِنَ </w:t>
      </w:r>
      <w:r>
        <w:rPr>
          <w:b/>
          <w:rtl/>
          <w:cs/>
          <w:lang w:val="ar_AE" w:bidi="ar_AE"/>
        </w:rPr>
        <w:t>القَبرِ</w:t>
      </w:r>
      <w:r>
        <w:rPr>
          <w:rtl/>
          <w:cs/>
          <w:lang w:val="ar_AE" w:bidi="ar_AE"/>
        </w:rPr>
        <w:t xml:space="preserve"> وأقامَهُ مِنَ الأمواتِ". استخدموا نفس الكلمة التي استعملتموها سابقًا لكلمة "قبر". ولمزيدٍ من المعلومات عن كلمة </w:t>
      </w:r>
      <w:r>
        <w:rPr>
          <w:rtl/>
          <w:cs/>
          <w:lang w:val="ar_AE" w:bidi="ar_AE"/>
        </w:rPr>
        <w:t>"قبر"</w:t>
      </w:r>
      <w:r>
        <w:rPr>
          <w:rtl/>
          <w:cs/>
          <w:lang w:val="ar_AE" w:bidi="ar_AE"/>
        </w:rPr>
        <w:t>، ارجعوا إلى قاموس الكلمات الرئيسية.</w:t>
      </w:r>
    </w:p>
    <w:p>
      <w:pPr>
        <w:bidi/>
      </w:pPr>
      <w:r>
        <w:rPr>
          <w:rtl/>
          <w:cs/>
          <w:lang w:val="ar_AE" w:bidi="ar_AE"/>
        </w:rPr>
      </w:r>
      <w:r>
        <w:rPr>
          <w:rtl/>
          <w:cs/>
          <w:lang w:val="ar_AE" w:bidi="ar_AE"/>
        </w:rPr>
        <w:t xml:space="preserve">والسبب الذي دفع الحشد إلى الذهاب لمقابلته هو أنهم سمعوا أنه صنع هذه </w:t>
      </w:r>
      <w:r>
        <w:rPr>
          <w:b/>
          <w:rtl/>
          <w:cs/>
          <w:lang w:val="ar_AE" w:bidi="ar_AE"/>
        </w:rPr>
        <w:t>الآية</w:t>
      </w:r>
      <w:r>
        <w:rPr>
          <w:rtl/>
          <w:cs/>
          <w:lang w:val="ar_AE" w:bidi="ar_AE"/>
        </w:rPr>
        <w:t xml:space="preserve">. استخدموا نفس الكلمة التي استخدمتموها في المقاطع السابقة لكلمة "آية". ولمزيد من المعلومات بخصوص كلمة </w:t>
      </w:r>
      <w:r>
        <w:rPr>
          <w:rtl/>
          <w:cs/>
          <w:lang w:val="ar_AE" w:bidi="ar_AE"/>
        </w:rPr>
        <w:t>آية</w:t>
      </w:r>
      <w:r>
        <w:rPr>
          <w:rtl/>
          <w:cs/>
          <w:lang w:val="ar_AE" w:bidi="ar_AE"/>
        </w:rPr>
        <w:t>، راجعوا قاموس الكلمات الرئيسية.</w:t>
      </w:r>
    </w:p>
    <w:p>
      <w:pPr>
        <w:bidi/>
      </w:pPr>
      <w:r>
        <w:rPr>
          <w:rtl/>
          <w:cs/>
          <w:lang w:val="ar_AE" w:bidi="ar_AE"/>
        </w:rPr>
      </w:r>
      <w:r>
        <w:rPr>
          <w:rtl/>
          <w:cs/>
          <w:lang w:val="ar_AE" w:bidi="ar_AE"/>
        </w:rPr>
        <w:t xml:space="preserve">ثم قال </w:t>
      </w:r>
      <w:r>
        <w:rPr>
          <w:b/>
          <w:rtl/>
          <w:cs/>
          <w:lang w:val="ar_AE" w:bidi="ar_AE"/>
        </w:rPr>
        <w:t>الفريسيون</w:t>
      </w:r>
      <w:r>
        <w:rPr>
          <w:rtl/>
          <w:cs/>
          <w:lang w:val="ar_AE" w:bidi="ar_AE"/>
        </w:rPr>
        <w:t xml:space="preserve"> بعضهم لبعض: "انظُروا! إنَّكُمْ لا تنفَعونَ شَيئًا! هوذا العالَمُ قد ذَهَبَ وراءَهُ!" استخدموا الكلمة ذاتها التي استخدمتوها في المقاطع السابقة للإشارة إلى الفريسيين. لمزيدٍ من المعلومات عن </w:t>
      </w:r>
      <w:r>
        <w:rPr>
          <w:rtl/>
          <w:cs/>
          <w:lang w:val="ar_AE" w:bidi="ar_AE"/>
        </w:rPr>
        <w:t>الفريسيين</w:t>
      </w:r>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12:20–36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١٢: ٢٠–٣٦ وضعوا كلماته في قلوبكم.</w:t>
      </w:r>
    </w:p>
    <w:p>
      <w:pPr>
        <w:bidi/>
      </w:pPr>
      <w:r>
        <w:rPr>
          <w:rtl/>
          <w:cs/>
          <w:lang w:val="ar_AE" w:bidi="ar_AE"/>
        </w:rPr>
      </w:r>
      <w:r>
        <w:rPr>
          <w:rtl/>
          <w:cs/>
          <w:lang w:val="ar_AE" w:bidi="ar_AE"/>
        </w:rPr>
        <w:t>استمعوا إلى نسخة صوتية من هذا المقطع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يوحنا ١٢: ٢٠–٣٦ من الترجمة الأسهل فهمًا.</w:t>
      </w:r>
    </w:p>
    <w:p>
      <w:pPr>
        <w:bidi/>
      </w:pPr>
      <w:r>
        <w:rPr>
          <w:rtl/>
          <w:cs/>
          <w:lang w:val="ar_AE" w:bidi="ar_AE"/>
        </w:rPr>
      </w:r>
      <w:r>
        <w:rPr>
          <w:rtl/>
          <w:cs/>
          <w:lang w:val="ar_AE" w:bidi="ar_AE"/>
        </w:rPr>
        <w:t>في المقطع السابق، كان يسوع يدخل أورشليم راكبًا على جحش، وقد كرَّمه الناس بهتافاتهم وسعف النخل الذي لوّحوا به. وهكذا تحققت النبوة التي كتبها النبي زكريا عن المسيا، وأظهرت أن يسوع جاء ملكًا وديعًا ومسالمًا. لم يفهم تلاميذ يسوع في ذلك الوقت معنى ما كان يحدث، لكن الناس خرجوا للترحيب به لأنهم سمعوا أنه أقام لعازر من الأموات.</w:t>
      </w:r>
    </w:p>
    <w:p>
      <w:pPr>
        <w:bidi/>
      </w:pPr>
      <w:r>
        <w:rPr>
          <w:rtl/>
          <w:cs/>
          <w:lang w:val="ar_AE" w:bidi="ar_AE"/>
        </w:rPr>
      </w:r>
      <w:r>
        <w:rPr>
          <w:rtl/>
          <w:cs/>
          <w:lang w:val="ar_AE" w:bidi="ar_AE"/>
        </w:rPr>
        <w:t>وكان بين الذين صعدوا إلى أورشليم ليسجدوا لله وقت عيد الفصح بعضُ اليونانيين. وتشير كلمة "اليونانيين" إلى أناس لم يكونوا يهودًا بالميلاد، أي أمميين يتكلمون اللغة اليونانية. وكلمة "اليونانيين" هنا لا تشير إلى سكان اليونان الحديثة، إذ لم تكن الدولة موجودة بعد، ولأنهم جاؤوا إلى العيد اليهودي ليسجدوا لله، فمن المحتمل أنهم كانوا قد تهوّدوا، أي اعتنقوا الديانة اليهودية. وكان عيد الفصح هو العيد الذي يحتفل فيه اليهود بتحررهم من عبودية المصريين.</w:t>
      </w:r>
    </w:p>
    <w:p>
      <w:pPr>
        <w:bidi/>
      </w:pPr>
      <w:r>
        <w:rPr>
          <w:rtl/>
          <w:cs/>
          <w:lang w:val="ar_AE" w:bidi="ar_AE"/>
        </w:rPr>
      </w:r>
      <w:r>
        <w:rPr>
          <w:rtl/>
          <w:cs/>
          <w:lang w:val="ar_AE" w:bidi="ar_AE"/>
        </w:rPr>
        <w:t>اقترب هؤلاء اليونانيون، أي غير اليهود، من فيلبس أحد التلاميذ، وكان فيلبس من بيت صيدا، بلدة في الجليل شمال إسرائيل، حيث كان يعيش كثير من غير اليهود. طلب هؤلاء من فيلبس أن يُريَهم يسوع، إذ كانوا يريدون مقابلته والتحدث إليه. فذهب فيلبس وأخبر أندراوس، بما قاله غير اليهود، وهو شقيق سمعان بطرس، وكان هو الآخر من بيت صيدا. ثم مضى فيلبس وأندراوس معًا وأخبرا يسوع بطلب اليونانيين.</w:t>
      </w:r>
    </w:p>
    <w:p>
      <w:pPr>
        <w:bidi/>
      </w:pPr>
      <w:r>
        <w:rPr>
          <w:rtl/>
          <w:cs/>
          <w:lang w:val="ar_AE" w:bidi="ar_AE"/>
        </w:rPr>
      </w:r>
      <w:r>
        <w:rPr>
          <w:rtl/>
          <w:cs/>
          <w:lang w:val="ar_AE" w:bidi="ar_AE"/>
        </w:rPr>
        <w:t xml:space="preserve">توقَّفوا هنا وانظروا كمجموعة إلى خريطة </w:t>
      </w:r>
      <w:r>
        <w:rPr>
          <w:rtl/>
          <w:cs/>
          <w:lang w:val="ar_AE" w:bidi="ar_AE"/>
        </w:rPr>
        <w:t>لإسرائيل تُظهر موقع أورشليم وبيت صيدا</w:t>
      </w:r>
      <w:r>
        <w:rPr>
          <w:rtl/>
          <w:cs/>
          <w:lang w:val="ar_AE" w:bidi="ar_AE"/>
        </w:rPr>
        <w:t>. (توقَّفوا هنا عن سماع التسجيل الصوتي)</w:t>
      </w:r>
    </w:p>
    <w:p>
      <w:pPr>
        <w:bidi/>
      </w:pPr>
      <w:r>
        <w:rPr>
          <w:rtl/>
          <w:cs/>
          <w:lang w:val="ar_AE" w:bidi="ar_AE"/>
        </w:rPr>
      </w:r>
      <w:r>
        <w:rPr>
          <w:rtl/>
          <w:cs/>
          <w:lang w:val="ar_AE" w:bidi="ar_AE"/>
        </w:rPr>
        <w:t>فأجاب يسوع فيلبس وأندراوس، لكن حديثه كان موجهًا إلى الجميع، بمن فيهم اليونانيون، وقال: "قد أتَتِ السّاعَةُ ليَتَمَجَّدَ ابنُ الإنسانِ". والمقصود بـ"الساعة" هنا ليس ساعة زمنية حرفية، بل الوقت الذي كان يسوع ينتظره، وهو وقت آلامه وموته وقيامته. فهذه هي الساعة التي سيتمجّد فيها من الله. استخدم يسوع لقب "ابن الإنسان" ليشير إلى أمرين: أنه إنسانٌ حقيقي يمثل جميع الناس، وأنه في الوقت نفسه إلهٌ كامل يملك سلطانًا مطلقًا من الله، بما في ذلك سلطان غفران الخطايا. فاللقب يعني أن يسوع كان الله بالكامل وإنسان بالكامل. إن ابن الإنسان هو لقب كان اليهود يربطونه بالمسيا، أو المخلص المُنتظر الذي سيرسله الله لمعونتهم. فالزمن الذي سيتمجّد فيه ابن الإنسان هو نفسه وقت موته وقيامته وصعوده إلى السماء، حين يُعلن الله طبيعته الإلهية وسلطانه على منح الحياة الأبدية.</w:t>
      </w:r>
    </w:p>
    <w:p>
      <w:pPr>
        <w:bidi/>
      </w:pPr>
      <w:r>
        <w:rPr>
          <w:rtl/>
          <w:cs/>
          <w:lang w:val="ar_AE" w:bidi="ar_AE"/>
        </w:rPr>
      </w:r>
      <w:r>
        <w:rPr>
          <w:rtl/>
          <w:cs/>
          <w:lang w:val="ar_AE" w:bidi="ar_AE"/>
        </w:rPr>
        <w:t>ثم قال يسوع: "الحَقَّ الحَقَّ أقولُ لكُمْ: إنْ لم تقَعْ حَبَّةُ الحِنطَةِ في الأرضِ وتَمُتْ فهي تبقَى وحدَها. ولكن إنْ ماتَتْ تأتي بثَمَرٍ كثيرٍ." وتعبير "الحَقَّ الحَقَّ أقولُ لكُمْ" يُقدِّم شيئًا مهمًا أراد يسوع أن يقوله. فكان يشجع مستمعيه على الاستماع بعناية وقبول ما يقوله. كان يسوع يشبّه موته كحبّة الحنطة التي لن تُثمِر إن لم تَمُت. وفقط ستُثمر إذا ماتت ودُفنت. فالحنطة كانت محصولًا رئيسيًا في فلسطين، في زمن يسوع. تُطحن حبوبها لصنع الخبز. والحبَّة هي البذرة الفردية التي يمكن أن تنمو لتصبح نبتة قمح جديدة. وكان يجب على الناس أن يدفنوا بذرة في الأرض، كأنها ميتة، حتى تنتج محصولًا. فكان الرب يسوع يمثِّل موته ودفنه بالطريقة التي يزرع فيه الناس حبَّة الحنطة في الأرض. وأنه من الضروري أن يموت حتى يُثمر. وعندما مات وأقامه الله من الموت، كان بهذه الطريقة يجلب الناس إلى ملكوت الله بمنحهم الحياة الأبدية عندما آمنوا به.</w:t>
      </w:r>
    </w:p>
    <w:p>
      <w:pPr>
        <w:bidi/>
      </w:pPr>
      <w:r>
        <w:rPr>
          <w:rtl/>
          <w:cs/>
          <w:lang w:val="ar_AE" w:bidi="ar_AE"/>
        </w:rPr>
      </w:r>
      <w:r>
        <w:rPr>
          <w:rtl/>
          <w:cs/>
          <w:lang w:val="ar_AE" w:bidi="ar_AE"/>
        </w:rPr>
        <w:t xml:space="preserve">توقَّفوا هنا وانظروا كمجموعة إلى صور </w:t>
      </w:r>
      <w:r>
        <w:rPr>
          <w:rtl/>
          <w:cs/>
          <w:lang w:val="ar_AE" w:bidi="ar_AE"/>
        </w:rPr>
        <w:t>للحنطة في حقل ولحبَّة الحنطة</w:t>
      </w:r>
      <w:r>
        <w:rPr>
          <w:rtl/>
          <w:cs/>
          <w:lang w:val="ar_AE" w:bidi="ar_AE"/>
        </w:rPr>
        <w:t>. (توقَّفوا هنا عن سماع التسجيل الصوتي)</w:t>
      </w:r>
    </w:p>
    <w:p>
      <w:pPr>
        <w:bidi/>
      </w:pPr>
      <w:r>
        <w:rPr>
          <w:rtl/>
          <w:cs/>
          <w:lang w:val="ar_AE" w:bidi="ar_AE"/>
        </w:rPr>
      </w:r>
      <w:r>
        <w:rPr>
          <w:rtl/>
          <w:cs/>
          <w:lang w:val="ar_AE" w:bidi="ar_AE"/>
        </w:rPr>
        <w:t>ثم قال يسوع: "مَنْ يُحِبُّ نَفسَهُ يُهلِكُها، ومَنْ يُبغِضُ نَفسَهُ في هذا العالَمِ يَحفَظُها إلَى حياةٍ أبديَّةٍ". وبقوله "مَنْ يُحِبُّ نَفسَهُ"، كان يقصد من يعيش لأنانيته ويُفضِّل ذاته على الله. فهذا الشخص يعيش حياة أنانية، ويفكر بشكل أساسي في رغباته وأهدافه. وهو يهلك حياته في هذا العالم وفي الأبدية. وستُدمّر حياتهم، ويفقدون تمامًا كل شيء جيد يملكونه. وهم لن يحصلوا على الحياة الحقيقية، أي الحياة الأبدية. أما الذي "يُبغض نفسه"، أي الذي يحب الله أكثر من حياته الأرضية، وبسبب هذا يبدو وكأنهم يكرهون حياتهم على الأرض. وهذا يعني أنهم لا يعتبرون حياتهم على الأرض أهم شيء. وهم لا يعدّون أي شيء يُقدّمه العالم أكثر أهمية من الله، بما في ذلك المال والقوة والصيت. وهم مستعدون للتضحية برغباتهم وطموحهم من أجل خدمة الله والآخرين. يؤمن هؤلاء الناس بأن معرفة الله وخدمته أهم من أنفسهم وما تُقدمه حياتهم على الأرض. ويقول يسوع إن هؤلاء الناس سيحفظون حياتهم إلى الحياة الأبدية. وهذا يعني أن هؤلاء الناس لن يفقدوا أبدًا حياتهم الحقيقية، وهي الحياة الروحية. وتُشير كلمة الأبدية إلى شيء لا ينتهي. ويُشير تعبير الحياة الأبدية إلى الحياة التي لا تنتهي أبدًا مع الله. فيقول يسوع هنا أن الناس الذين يحبون الله أكثر من حياتهم على الأرض سيعيشون مع الله إلى الأبد.</w:t>
      </w:r>
    </w:p>
    <w:p>
      <w:pPr>
        <w:bidi/>
      </w:pPr>
      <w:r>
        <w:rPr>
          <w:rtl/>
          <w:cs/>
          <w:lang w:val="ar_AE" w:bidi="ar_AE"/>
        </w:rPr>
      </w:r>
      <w:r>
        <w:rPr>
          <w:rtl/>
          <w:cs/>
          <w:lang w:val="ar_AE" w:bidi="ar_AE"/>
        </w:rPr>
        <w:t>ثم يُضيف يسوع: إنْ كانَ أحَدٌ يَخدِمُني فليَتبَعني، وحَيثُ أكونُ أنا هناكَ أيضًا يكونُ خادِمي". وخادم يسوع هو كلُّ مَن يريد أن يكون تلميذًا له، أو مَن يعترف به سيدًا على حياته. هذا الخادم لا يعمل ليرضي ذاته أو لينتفع شخصيًّا، بل يُصغي إلى ما يريده منه سيده يسوع وينفّذه بأمانة. والمقصود هنا هو أن خدمة يسوع تعني التشبّه به، أي أن يفعل كما فعل هو عندما خدم الآخرين. فيسوع يطلب من خادمه أن يذهب حيث يذهب هو، أي أن يكون مستعدًّا أن يسلك طريق الصليب والموت، مثل سيده. ثم يضيف يسوع أن الآب سيكرم كلَّ مَن يخدمه، أي أن الله الآب سيمدحه ويكافئه على أمانته في خدمة يسوع.</w:t>
      </w:r>
    </w:p>
    <w:p>
      <w:pPr>
        <w:bidi/>
      </w:pPr>
      <w:r>
        <w:rPr>
          <w:rtl/>
          <w:cs/>
          <w:lang w:val="ar_AE" w:bidi="ar_AE"/>
        </w:rPr>
      </w:r>
      <w:r>
        <w:rPr>
          <w:rtl/>
          <w:cs/>
          <w:lang w:val="ar_AE" w:bidi="ar_AE"/>
        </w:rPr>
        <w:t>ثم يتابع يسوع حديثه، موجِّهًا كلامه إلى الآب في صلاةٍ قائلاً إن نفسه مضطربة. إن النفس هي حياة الشخص الداخلية وفِكره. وهي الجزء الذي يستمر حيًّا بعد موت الجسد. وهنا يتحدّث يسوع عن نفسه في ضيقٍ شديدٍ، إذ كان يعلم أنه سيموت قريبًا موتًا مؤلمًا ومُخزيًا، وكان هذا يملأ نفسه بالحزن، حتى إنه لم يكن يعلم كيف يصلّي. فسأل: "وماذا أقولُ:" أظهر هذا السؤال أن يسوع كان يعتقد أنه لا يعرف ماذا يقول أو كيف يجب أن يصلي إلى الله. فكان يقصد: "كيف أُصلّي؟" ثم يتبع ذلك بسؤال آخر. فيتوجَّه إلى الآب قائلًا: " أيُّها الآبُ نَجِّني مِنْ هذِهِ السّاعَةِ؟" ومعنى "نَجِّني مِنْ هذِهِ السّاعَةِ" هو "أعفِني من احتمال وقت الألم هذا". كان يسوع يطرح احتمالًا يعلم أنه ليس صائبًا، أي احتمال أن يطلب من الله أن يُعفيه من الصليب. لكنه كان يدرك أنه لا ينبغي له أن يصلّي بهذه الطريقة، لأن ساعة آلامه وموته كانت قد اقتربت جدًّا، وإن لم تكن في غضون ستين دقيقة بالضبط. ثم يجيب يسوع نفسه قائلاً: ولكن لأجلِ هذا أتَيتُ إلَى هذِهِ السّاعَةِ". وبقوله "لأجل هذا"، يُشير إلى ما قاله سابقًا عن أن الوقت قد حان ليُمجِّد الله ابن الإنسان. فقد أتى يسوع إلى هذه اللحظة من حياته على الأرض ليُمجَّد الله من خلاله، فيمنح الحياة للآخرين. وعبارة "هذه الساعة" تشير إلى وقت آلام يسوع، حين سيموت على الصليب عن خطايا البشر.</w:t>
      </w:r>
    </w:p>
    <w:p>
      <w:pPr>
        <w:bidi/>
      </w:pPr>
      <w:r>
        <w:rPr>
          <w:rtl/>
          <w:cs/>
          <w:lang w:val="ar_AE" w:bidi="ar_AE"/>
        </w:rPr>
      </w:r>
      <w:r>
        <w:rPr>
          <w:rtl/>
          <w:cs/>
          <w:lang w:val="ar_AE" w:bidi="ar_AE"/>
        </w:rPr>
        <w:t>توقَّفوا هنا واحكوا للمجموعة قصة من حياتكم عندما اخترتم أن تمروا بشيء صعب أو بتحدي في حياتكم حتى يبارك الله الآخرين من خلال فعلكم. وشاركوا مع المجموعة ما صلّيتموه في ذلك الوقت. (توقَّفوا هنا عن سماع التسجيل الصوتي)</w:t>
      </w:r>
    </w:p>
    <w:p>
      <w:pPr>
        <w:bidi/>
      </w:pPr>
      <w:r>
        <w:rPr>
          <w:rtl/>
          <w:cs/>
          <w:lang w:val="ar_AE" w:bidi="ar_AE"/>
        </w:rPr>
      </w:r>
      <w:r>
        <w:rPr>
          <w:rtl/>
          <w:cs/>
          <w:lang w:val="ar_AE" w:bidi="ar_AE"/>
        </w:rPr>
        <w:t xml:space="preserve">ثم يتابع يسوع صلاته لله أبيه، طالبًا أن يُظهِر مجد اسمه الحقيقي لكي يعرف الجميع كم هو عظيمٌ وممجَّد. وتعبير "اسمك" يشير إلى الله نفسه، لأن اسمه يمثّل من هو في جوهره. ثم يتحدث صوتٌ من السماء قائلاً: "مَجَّدتُ، وأُمَجِّدُ أيضًا!" وكان هذا صوت الله معلنًا: "قد أظهرتُ عظمتي، وسأُظهِرها ثانيةً". فقد أعلن الله مجده الحقيقي من خلال الآيات التي صنعها يسوع، وسَيُعلِنه ثانيةً في موته وقيامته. </w:t>
      </w:r>
    </w:p>
    <w:p>
      <w:pPr>
        <w:bidi/>
      </w:pPr>
      <w:r>
        <w:rPr>
          <w:rtl/>
          <w:cs/>
          <w:lang w:val="ar_AE" w:bidi="ar_AE"/>
        </w:rPr>
      </w:r>
      <w:r>
        <w:rPr>
          <w:rtl/>
          <w:cs/>
          <w:lang w:val="ar_AE" w:bidi="ar_AE"/>
        </w:rPr>
        <w:t>وقد سمع الجمع الواقف هناك صوت الله من السماء، لكنهم لم يعرفوا ما هو هذا الصوت. ويقصد بتعبير "الجمع" الناس الذين سمعوا يسوع يتكلّم عن آلامه المقبلة. وظنَّ بعضهم أن الصوت كان رعدًا، بينما قال آخرون إن ملاكًا تكلّم مع يسوع. لقد ظنوا أن الصوت الذي جاء من السماء هو صوت ملاك. وكلمة "ملاك" تعني "رسولًا"، وهنا تشير إلى كائنٍ روحيٍّ يخدم الله، إذ يُرسِله الله أحيانًا ليحمل رسالةً إلى إنسانٍ أو ليؤدّي خدمةً معيّنة.</w:t>
      </w:r>
    </w:p>
    <w:p>
      <w:pPr>
        <w:bidi/>
      </w:pPr>
      <w:r>
        <w:rPr>
          <w:rtl/>
          <w:cs/>
          <w:lang w:val="ar_AE" w:bidi="ar_AE"/>
        </w:rPr>
      </w:r>
      <w:r>
        <w:rPr>
          <w:rtl/>
          <w:cs/>
          <w:lang w:val="ar_AE" w:bidi="ar_AE"/>
        </w:rPr>
        <w:t>قال يسوع للجمع: "ليس مِنْ أجلي صارَ هذا الصَّوْتُ، بل مِنْ أجلِكُمْ". أي إن الصوت من السماء كان لفائدة المستمعين، فالله تكلّم مع يسوع، لكنه قصد أن يُعين أولئك الذين يسمعون. ويشير تعبير "هذا الصوت" إلى ما سمعه الجمع، إذ أراد الله أن يعلموا أنه استجاب لصلاة يسوع، حتى إن لم يفهموا الكلمات نفسها، لأن معرفة أن الله تكلّم مع يسوع كانت بركةً عظيمةً لهم. فالصوت إذن كان لأجل الناس أكثر مما كان لأجل يسوع.</w:t>
      </w:r>
    </w:p>
    <w:p>
      <w:pPr>
        <w:bidi/>
      </w:pPr>
      <w:r>
        <w:rPr>
          <w:rtl/>
          <w:cs/>
          <w:lang w:val="ar_AE" w:bidi="ar_AE"/>
        </w:rPr>
      </w:r>
      <w:r>
        <w:rPr>
          <w:rtl/>
          <w:cs/>
          <w:lang w:val="ar_AE" w:bidi="ar_AE"/>
        </w:rPr>
        <w:t>ويُكمِل يسوع قائلاً: "الآنَ دَينونَةُ هذا العالَمِ. الآنَ يُطرَحُ رَئيسُ هذا العالَمِ خارِجًا." وتشير كلمة "الآن" إلى "الساعة" التي تكلّم عنها يسوع سابقًا، أي ساعة موته على الصليب. فقد اقترب وقت موته، وهو وقت دينونة العالم، لأن الناس حين حكموا على يسوع بالموت صلبًا كانوا في الحقيقة يدينون أنفسهم. إذ بإعدامهم ليسوع أظهروا شرَّ قلوبهم، ومع ذلك كانت الصليب أيضًا دينونة الله للعالم، إذ قبِل يسوع أن يتحمّل هو الدينونة عوضًا عن العالم، مع أن العالم هو المستحقّ، وليس هو. وكانت كلمة "الآن" تشير أيضًا إلى الوقت الذي سيُبيد فيه الآب الشرير الذي يحكم العالم. إذ علم يسوع أنه سيموت قريبًا، وبموته سيهزم الشيطان. و"رئيس هذا العالم" يعني "الذي يملك على الناس في هذا العالم"، ويُقصَد به الشيطان، وسيطيح الله بإبليس، أي يهزمه فيفقد سلطانه على شعوب العالم. فلا تكون له بعدُ القدرة أن يملك عليهم. ولا يعني النص أن الله سيطرده من مكانٍ ماديٍّ مثل السماء أو الأرض.</w:t>
      </w:r>
    </w:p>
    <w:p>
      <w:pPr>
        <w:bidi/>
      </w:pPr>
      <w:r>
        <w:rPr>
          <w:rtl/>
          <w:cs/>
          <w:lang w:val="ar_AE" w:bidi="ar_AE"/>
        </w:rPr>
      </w:r>
      <w:r>
        <w:rPr>
          <w:rtl/>
          <w:cs/>
          <w:lang w:val="ar_AE" w:bidi="ar_AE"/>
        </w:rPr>
        <w:t>ويتابع يسوع قائلاً: "وأنا إنِ ارتَفَعتُ عن الأرضِ أجذِبُ إلَيَّ الجميعَ". كان يتكلّم عن الوقت الذي سيُسمَّر فيه على صليبٍ مرتفعٍ ليموت عليه. وقد فهم السامعون أنه يعني بذلك موته. وربما كان يسوع يشير أيضًا إلى قيامته وصعوده إلى السماء ليكون مع الله، لكن المعنى الأساسي هنا هو الصلب. ومن خلال موته سيجذب يسوع إليه كلَّ نوعٍ من الناس ليؤمنوا به، وكلمة "أجذب" تعني "أدعوهم ليقتربوا". وتعني كلمة "اجذب" هنا "التسبب في المجيء". وهذا يعني أن يسوع سيجذب جميع الناس حتى يريدوا المجيء إليه. وهو سيجذب الناس دون أن يُجبِرهم على الإيمان، وتعني كلمة "الجميع"، جميع الأعراق، — يهودًا وغير يهود، عبيدًا وأحرارًا — دون أن يعني هذا أن كل إنسانٍ سيأتي إليه، بل أن كلَّ مَن يُريد يمكنه أن يأتي.</w:t>
      </w:r>
    </w:p>
    <w:p>
      <w:pPr>
        <w:bidi/>
      </w:pPr>
      <w:r>
        <w:rPr>
          <w:rtl/>
          <w:cs/>
          <w:lang w:val="ar_AE" w:bidi="ar_AE"/>
        </w:rPr>
      </w:r>
      <w:r>
        <w:rPr>
          <w:rtl/>
          <w:cs/>
          <w:lang w:val="ar_AE" w:bidi="ar_AE"/>
        </w:rPr>
        <w:t>ثم يُضيف الكاتب يوحنا ملاحظة تفسيرية، وهي تشير إلى يسوع عندما قال "إنِ ارتَفَعتُ عن الأرضِ". إذ يقول: "قالَ هذا مُشيرًا إلَى أيَّةِ ميتَةٍ كانَ مُزمِعًا أنْ يَموتَ". أي أن يسوع كان يلمّح إلى الطريقة التي سيموت بها، أي الصلب.</w:t>
      </w:r>
    </w:p>
    <w:p>
      <w:pPr>
        <w:bidi/>
      </w:pPr>
      <w:r>
        <w:rPr>
          <w:rtl/>
          <w:cs/>
          <w:lang w:val="ar_AE" w:bidi="ar_AE"/>
        </w:rPr>
      </w:r>
      <w:r>
        <w:rPr>
          <w:rtl/>
          <w:cs/>
          <w:lang w:val="ar_AE" w:bidi="ar_AE"/>
        </w:rPr>
        <w:t>فأجاب الجمع على كلام يسوع بتصريحٍ وسؤال، قائلين: "نَحنُ سمِعنا مِنَ النّاموسِ أنَّ المَسيحَ يَبقَى إلَى الأبدِ". فقد كانوا سمعوا من تعاليم الكتب المقدسة العبرية — أي العهد القديم — أن المسيح، المخلِّص الموعود، لن يموت أبدًا، ولم يقتبسوا هنا نصًّا بعينه بل عبَّروا عن الفهم العام للأسفار. وقد فهموا أن يسوع حين سمّى نفسه "ابن الإنسان" كان يعني أنه المسيح الموعود، المسيح هو المقابل اليوناني للكلمة العبرية المسيا؛ وكان اليهود يستخدمون لقب "المسيا" للدلالة على الشخص الخاص الذي عيّنه الله ووعد أن يرسله ملكًا ومخلّصًا. ثم سأل الناس سؤالًا: "فكيفَ تقولُ أنتَ إنَّهُ يَنبَغي أنْ يَرتَفِعَ ابنُ الإنسانِ؟" كان الناس يستخدمون السؤال ليؤكدوا أو أنه لا يمكنه قول ذلك. فقد افترض الناس أنه بمجرد مجيء المسيح، المخلّص الموعود، فإنه سيعيش إلى الأبد. ولم يفهموا أن هناك أسفار مقدسة أخرى تتحدث عن موته. وبالتالي لم يظنوا أن المسيح، المخلّص الموعود، سيموت، لذلك أربكهم ما قاله يسوع. ثم سأل الجمع السؤال الحقيقي: "مَنْ هو هذا ابنُ الإنسانِ؟" فإذا كان ابن الإنسان هو المسيح، المخلص الموعود، فإن الجماهير لم تفهم كيف يمكن أن يموت. لقد التبست عليهم أقوال يسوع وطلبوا منه توضيحًا، راغبين في معرفة من يكون هذا "ابن الإنسان" الذي يتحدّث عنه، وما هي هويته.</w:t>
      </w:r>
    </w:p>
    <w:p>
      <w:pPr>
        <w:bidi/>
      </w:pPr>
      <w:r>
        <w:rPr>
          <w:rtl/>
          <w:cs/>
          <w:lang w:val="ar_AE" w:bidi="ar_AE"/>
        </w:rPr>
      </w:r>
      <w:r>
        <w:rPr>
          <w:rtl/>
          <w:cs/>
          <w:lang w:val="ar_AE" w:bidi="ar_AE"/>
        </w:rPr>
        <w:t>فأجابهم يسوع قائلًا: "النّورُ معكُمْ زَمانًا قَليلًا بَعدُ". وقد استخدم يسوع تشبيهًا، فالنور يمثّله هو نفسه، لأنه يكشف الأمور كما هي في حقيقتها، ويُعلِن الإله الحقّيقي للناس. وكان يسوع سيبقى معهم قليلًا بعد، ثم لن يكون بينهم بعد ذلك. وتابع يسوع: "فسيروا ما دامَ لكُمُ النّورُ لئَلّا يُدرِكَكُمُ الظَّلامُ". ويأمرهم أن يسيروا في النور ما دام معهم، أي أن يتبعوه ويؤمنوا به طالما الوقت ما زال متاحًا لهم، وكان يسوع يُلمّح إلى أنه لن يكون معهم دائمًا. ثم يستخدم يسوع مقارنةً أخرى. فالظلام يُمثِّل الشر. والظلام سيُدرِك الذين لا يؤمنون به، فلا يعرفون الحقَّ عن الله، ولا كيف يعيشون، فيسلكون في ظلمةٍ روحيةٍ. ثم يستخدم يسوع مرة أخرى استعارة لتوضيح حقيقة روحية: "والّذي يَسيرُ في الظَّلامِ لا يَعلَمُ إلَى أين يَذهَبُ". وهنا يُمثِّل الظلام الشر مرة أخرى. فإن الذين يرفضون أن يؤمنوا بيسوع، الذي هو النور، سيمشون في الظلمة. ولذلك لا يمكنهم معرفة الحق عن الله. ولا يعرفون مدى محبته وقداسه. ولا يمكنهم معرفة كيف يريدهم أن يعيشوا. فيسلكون في ظلمةٍ روحيةٍ.</w:t>
      </w:r>
    </w:p>
    <w:p>
      <w:pPr>
        <w:bidi/>
      </w:pPr>
      <w:r>
        <w:rPr>
          <w:rtl/>
          <w:cs/>
          <w:lang w:val="ar_AE" w:bidi="ar_AE"/>
        </w:rPr>
      </w:r>
      <w:r>
        <w:rPr>
          <w:rtl/>
          <w:cs/>
          <w:lang w:val="ar_AE" w:bidi="ar_AE"/>
        </w:rPr>
        <w:t>وتابع يسوع الحديث عن النور والظلمة. قائلًا: "ما دامَ لكُمُ النّورُ آمِنوا بالنّورِ لتَصيروا أبناءَ النّورِ". ويُشبِّه يسوع نفسه بالنور الذي هو موجود، ومشرق لفترة قصيرة. وهو هنا يدعو السامعين أن يؤمنوا به، فالإيمان بيسوع يعني الإيمان بحقيقته وبما فعله، ويتضمَّن أيضًا الثقة به بدلاً من الاعتماد على الذات أو على الآخرين. فالإيمان بالحقائق المتعلقة بيسوع يجب أن يؤدي إلى الثقة به. وكانت اللغة العبرية تستخدم عبارة "أبناء شخصٌ ما" للدلالة على الذين يشبهونه في صفاته، ولذلك فـ"أبناء النور" هم الذين يعيشون في نور يسوع وينتمون إليه، وتكون شخصيتهم مثل شخصية النور. وتتشكّل فيهم صفات الله فيحبّون ما يحبّه ويبغضون ما يبغضه. وبعد أن قال هذه الأمور، ترك يسوع الجمع ومضى مختفيًا عنهم، إلى مكانٍ لا يعرفونه لكي لا يجدوه.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يوحنا ١٢: ٢٠–٣٦ من الترجمة الأسهل فهمًا.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اثني عشر مشهدًا.</w:t>
      </w:r>
    </w:p>
    <w:p>
      <w:pPr>
        <w:bidi/>
      </w:pPr>
      <w:r>
        <w:rPr>
          <w:rtl/>
          <w:cs/>
          <w:lang w:val="ar_AE" w:bidi="ar_AE"/>
        </w:rPr>
      </w:r>
      <w:r>
        <w:rPr>
          <w:b/>
          <w:rtl/>
          <w:cs/>
          <w:lang w:val="ar_AE" w:bidi="ar_AE"/>
        </w:rPr>
        <w:t>في المشهد الأول:</w:t>
      </w:r>
      <w:r>
        <w:rPr>
          <w:rtl/>
          <w:cs/>
          <w:lang w:val="ar_AE" w:bidi="ar_AE"/>
        </w:rPr>
        <w:t xml:space="preserve"> يأتي بعض اليونانيين، أي غير اليهود، إلى فيلبس ويطلبون منه أن يريهم يسوع.</w:t>
      </w:r>
    </w:p>
    <w:p>
      <w:pPr>
        <w:bidi/>
      </w:pPr>
      <w:r>
        <w:rPr>
          <w:rtl/>
          <w:cs/>
          <w:lang w:val="ar_AE" w:bidi="ar_AE"/>
        </w:rPr>
      </w:r>
      <w:r>
        <w:rPr>
          <w:b/>
          <w:rtl/>
          <w:cs/>
          <w:lang w:val="ar_AE" w:bidi="ar_AE"/>
        </w:rPr>
        <w:t>في المشهد الثاني:</w:t>
      </w:r>
      <w:r>
        <w:rPr>
          <w:rtl/>
          <w:cs/>
          <w:lang w:val="ar_AE" w:bidi="ar_AE"/>
        </w:rPr>
        <w:t xml:space="preserve"> يذهب فيلبس ليخبر أندراوس بأنّ هناك يونانيين، أي غير يهود، يريدون أن يروا يسوع، ثم يذهبان معًا ليخبرا يسوع بذلك.</w:t>
      </w:r>
    </w:p>
    <w:p>
      <w:pPr>
        <w:bidi/>
      </w:pPr>
      <w:r>
        <w:rPr>
          <w:rtl/>
          <w:cs/>
          <w:lang w:val="ar_AE" w:bidi="ar_AE"/>
        </w:rPr>
      </w:r>
      <w:r>
        <w:rPr>
          <w:b/>
          <w:rtl/>
          <w:cs/>
          <w:lang w:val="ar_AE" w:bidi="ar_AE"/>
        </w:rPr>
        <w:t>في المشهد الثالث:</w:t>
      </w:r>
      <w:r>
        <w:rPr>
          <w:rtl/>
          <w:cs/>
          <w:lang w:val="ar_AE" w:bidi="ar_AE"/>
        </w:rPr>
        <w:t xml:space="preserve"> يجيب يسوع فيلبس وأندراوس، ويتحدّث إليهما وإلى جميع الواقفين معه من اليهود وغير اليهود. ويقول لهم إنّ الساعة قد أتت ليمجِّد اللهُ ابنَ الإنسان. ثم يوضّح معنى وضرورة موته بمَثَل عن حبّة الحنطة التي يجب أن تقع في الأرض وتموت لتأتي بثمرٍ كثير.</w:t>
      </w:r>
    </w:p>
    <w:p>
      <w:pPr>
        <w:bidi/>
      </w:pPr>
      <w:r>
        <w:rPr>
          <w:rtl/>
          <w:cs/>
          <w:lang w:val="ar_AE" w:bidi="ar_AE"/>
        </w:rPr>
      </w:r>
      <w:r>
        <w:rPr>
          <w:b/>
          <w:rtl/>
          <w:cs/>
          <w:lang w:val="ar_AE" w:bidi="ar_AE"/>
        </w:rPr>
        <w:t>في المشهد الرابع:</w:t>
      </w:r>
      <w:r>
        <w:rPr>
          <w:rtl/>
          <w:cs/>
          <w:lang w:val="ar_AE" w:bidi="ar_AE"/>
        </w:rPr>
        <w:t xml:space="preserve"> يتبع يسوع المثل بتطبيق عملي على الحياة على الأرض وعلى الحياة الأبدية. فيقول إنّ الذين يحبّون حياتهم الأرضية ويهتمّون بأنفسهم أكثر من الله، يهلكون حياتهم الأرضية ويخسرون حياتهم الأبدية. أمّا الذين يحبّون الله أكثر من حياتهم الأرضية، فيحفظون حياتهم الأبدية. ويؤكد يسوع أنّ الذين يخدمونه أو يتبعونه، يجب أن يفعلوا ما يفعل، ويذهبوا حيث يذهب، وأنّ الآب سيكرم كل من يخدمه.</w:t>
      </w:r>
    </w:p>
    <w:p>
      <w:pPr>
        <w:bidi/>
      </w:pPr>
      <w:r>
        <w:rPr>
          <w:rtl/>
          <w:cs/>
          <w:lang w:val="ar_AE" w:bidi="ar_AE"/>
        </w:rPr>
      </w:r>
      <w:r>
        <w:rPr>
          <w:b/>
          <w:rtl/>
          <w:cs/>
          <w:lang w:val="ar_AE" w:bidi="ar_AE"/>
        </w:rPr>
        <w:t>في المشهد الخامس:</w:t>
      </w:r>
      <w:r>
        <w:rPr>
          <w:rtl/>
          <w:cs/>
          <w:lang w:val="ar_AE" w:bidi="ar_AE"/>
        </w:rPr>
        <w:t xml:space="preserve"> يُعبِّر يسوع عن ضيقٍ واضطرابٍ في نفسه من اقتراب ساعة موته. ويتحدّث إلى الآب، لكن بدلاً من أن يطلب منه أن ينقذه من الموت، يطلب أن يتمجّد اسم الله من خلال موته.</w:t>
      </w:r>
    </w:p>
    <w:p>
      <w:pPr>
        <w:bidi/>
      </w:pPr>
      <w:r>
        <w:rPr>
          <w:rtl/>
          <w:cs/>
          <w:lang w:val="ar_AE" w:bidi="ar_AE"/>
        </w:rPr>
      </w:r>
      <w:r>
        <w:rPr>
          <w:b/>
          <w:rtl/>
          <w:cs/>
          <w:lang w:val="ar_AE" w:bidi="ar_AE"/>
        </w:rPr>
        <w:t>في المشهد السادس:</w:t>
      </w:r>
      <w:r>
        <w:rPr>
          <w:rtl/>
          <w:cs/>
          <w:lang w:val="ar_AE" w:bidi="ar_AE"/>
        </w:rPr>
        <w:t xml:space="preserve"> يجيب اللهُ يسوع ويتكلّم من السماء، قائلاً إنّه قد مجّد اسمه، وسيمجّده أيضًا من جديد.</w:t>
      </w:r>
    </w:p>
    <w:p>
      <w:pPr>
        <w:bidi/>
      </w:pPr>
      <w:r>
        <w:rPr>
          <w:rtl/>
          <w:cs/>
          <w:lang w:val="ar_AE" w:bidi="ar_AE"/>
        </w:rPr>
      </w:r>
      <w:r>
        <w:rPr>
          <w:b/>
          <w:rtl/>
          <w:cs/>
          <w:lang w:val="ar_AE" w:bidi="ar_AE"/>
        </w:rPr>
        <w:t>في المشهد السابع:</w:t>
      </w:r>
      <w:r>
        <w:rPr>
          <w:rtl/>
          <w:cs/>
          <w:lang w:val="ar_AE" w:bidi="ar_AE"/>
        </w:rPr>
        <w:t xml:space="preserve"> يسمع الجمع الواقف قريبًا من يسوع صوت الله، لكنه لا يفهم كلماته. فيظنّ بعضهم أنّه صوت رعد، ويظنّ آخرون أنّ ملاكًا تكلّم مع يسوع.</w:t>
      </w:r>
    </w:p>
    <w:p>
      <w:pPr>
        <w:bidi/>
      </w:pPr>
      <w:r>
        <w:rPr>
          <w:rtl/>
          <w:cs/>
          <w:lang w:val="ar_AE" w:bidi="ar_AE"/>
        </w:rPr>
      </w:r>
      <w:r>
        <w:rPr>
          <w:b/>
          <w:rtl/>
          <w:cs/>
          <w:lang w:val="ar_AE" w:bidi="ar_AE"/>
        </w:rPr>
        <w:t>في المشهد الثامن:</w:t>
      </w:r>
      <w:r>
        <w:rPr>
          <w:rtl/>
          <w:cs/>
          <w:lang w:val="ar_AE" w:bidi="ar_AE"/>
        </w:rPr>
        <w:t xml:space="preserve"> يخبر يسوع الجمع أنّ الصوت الذي سُمع من السماء لم يكن لأجله، بل لأجلهم.</w:t>
      </w:r>
    </w:p>
    <w:p>
      <w:pPr>
        <w:bidi/>
      </w:pPr>
      <w:r>
        <w:rPr>
          <w:rtl/>
          <w:cs/>
          <w:lang w:val="ar_AE" w:bidi="ar_AE"/>
        </w:rPr>
      </w:r>
      <w:r>
        <w:rPr>
          <w:b/>
          <w:rtl/>
          <w:cs/>
          <w:lang w:val="ar_AE" w:bidi="ar_AE"/>
        </w:rPr>
        <w:t>في المشهد التاسع:</w:t>
      </w:r>
      <w:r>
        <w:rPr>
          <w:rtl/>
          <w:cs/>
          <w:lang w:val="ar_AE" w:bidi="ar_AE"/>
        </w:rPr>
        <w:t xml:space="preserve"> يتحدث يسوع إلى الجمع عن موته، فيقول إنّ موته سيجلب دينونة على هذا العالم، وإنّ الشيطان، رئيس هذا العالم، سيفقد سلطانه. ويضيف أنّه عندما يُرفع على الصليب ويموت، سيجذب إليه جميع الناس ليتبعوه.</w:t>
      </w:r>
    </w:p>
    <w:p>
      <w:pPr>
        <w:bidi/>
      </w:pPr>
      <w:r>
        <w:rPr>
          <w:rtl/>
          <w:cs/>
          <w:lang w:val="ar_AE" w:bidi="ar_AE"/>
        </w:rPr>
      </w:r>
      <w:r>
        <w:rPr>
          <w:b/>
          <w:rtl/>
          <w:cs/>
          <w:lang w:val="ar_AE" w:bidi="ar_AE"/>
        </w:rPr>
        <w:t>في المشهد العاشر:</w:t>
      </w:r>
      <w:r>
        <w:rPr>
          <w:rtl/>
          <w:cs/>
          <w:lang w:val="ar_AE" w:bidi="ar_AE"/>
        </w:rPr>
        <w:t xml:space="preserve"> يُجيب الناس يسوع. كانوا متحيّرين، لأنّهم سمعوا أن المسيح، المخلّص الموعود، سيحيا إلى الأبد. وقد فهموا أن يسوع حين سمّى نفسه "ابن الإنسان" كان يعني أنه المسيح الموعود، فسألوه من هو ابن الإنسان هذا الذي يتكلّم عنه.</w:t>
      </w:r>
    </w:p>
    <w:p>
      <w:pPr>
        <w:bidi/>
      </w:pPr>
      <w:r>
        <w:rPr>
          <w:rtl/>
          <w:cs/>
          <w:lang w:val="ar_AE" w:bidi="ar_AE"/>
        </w:rPr>
      </w:r>
      <w:r>
        <w:rPr>
          <w:b/>
          <w:rtl/>
          <w:cs/>
          <w:lang w:val="ar_AE" w:bidi="ar_AE"/>
        </w:rPr>
        <w:t>في المشهد الحادي عشر:</w:t>
      </w:r>
      <w:r>
        <w:rPr>
          <w:rtl/>
          <w:cs/>
          <w:lang w:val="ar_AE" w:bidi="ar_AE"/>
        </w:rPr>
        <w:t xml:space="preserve"> يردّ يسوع على الجمع باستخدام تشبيه، إذ يشبّه نفسه بالنور. ويقول لهم إنّه سيكون معهم وقتًا قليلًا بعد. ويشجّعهم أن يسيروا في النور ما دام ممكنًا، لئلّا يدركهم الظلام الذي يرمز إلى الشر. ويحثّهم أن يؤمنوا به ما داموا يملكون النور، لكي يصيروا هم أيضًا أبناء النور.</w:t>
      </w:r>
    </w:p>
    <w:p>
      <w:pPr>
        <w:bidi/>
      </w:pPr>
      <w:r>
        <w:rPr>
          <w:rtl/>
          <w:cs/>
          <w:lang w:val="ar_AE" w:bidi="ar_AE"/>
        </w:rPr>
      </w:r>
      <w:r>
        <w:rPr>
          <w:b/>
          <w:rtl/>
          <w:cs/>
          <w:lang w:val="ar_AE" w:bidi="ar_AE"/>
        </w:rPr>
        <w:t>في المشهد الثاني عشر:</w:t>
      </w:r>
      <w:r>
        <w:rPr>
          <w:rtl/>
          <w:cs/>
          <w:lang w:val="ar_AE" w:bidi="ar_AE"/>
        </w:rPr>
        <w:t xml:space="preserve"> بعد أن قال يسوع هذا، ترك الجمع واختفى عنهم.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الناس الذين ذهبوا إلى أورشليم للعبادة في عيد الفصح</w:t>
      </w:r>
    </w:p>
    <w:p>
      <w:pPr>
        <w:pStyle w:val="ListBullet"/>
        <w:bidi/>
        <w:spacing w:line="240" w:lineRule="auto"/>
        <w:ind w:left="720"/>
      </w:pPr>
      <w:r>
        <w:rPr>
          <w:rtl/>
          <w:cs/>
          <w:lang w:val="ar_AE" w:bidi="ar_AE"/>
        </w:rPr>
      </w:r>
      <w:r>
        <w:rPr>
          <w:rtl/>
          <w:cs/>
          <w:lang w:val="ar_AE" w:bidi="ar_AE"/>
        </w:rPr>
        <w:t>اليونانيون (أي غير اليهود) الذين جاؤوا للعبادة في العيد،</w:t>
      </w:r>
    </w:p>
    <w:p>
      <w:pPr>
        <w:pStyle w:val="ListBullet"/>
        <w:bidi/>
        <w:spacing w:line="240" w:lineRule="auto"/>
        <w:ind w:left="720"/>
      </w:pPr>
      <w:r>
        <w:rPr>
          <w:rtl/>
          <w:cs/>
          <w:lang w:val="ar_AE" w:bidi="ar_AE"/>
        </w:rPr>
      </w:r>
      <w:r>
        <w:rPr>
          <w:rtl/>
          <w:cs/>
          <w:lang w:val="ar_AE" w:bidi="ar_AE"/>
        </w:rPr>
        <w:t>فيلبس تلميذ يسوع،</w:t>
      </w:r>
    </w:p>
    <w:p>
      <w:pPr>
        <w:pStyle w:val="ListBullet"/>
        <w:bidi/>
        <w:spacing w:line="240" w:lineRule="auto"/>
        <w:ind w:left="720"/>
      </w:pPr>
      <w:r>
        <w:rPr>
          <w:rtl/>
          <w:cs/>
          <w:lang w:val="ar_AE" w:bidi="ar_AE"/>
        </w:rPr>
      </w:r>
      <w:r>
        <w:rPr>
          <w:rtl/>
          <w:cs/>
          <w:lang w:val="ar_AE" w:bidi="ar_AE"/>
        </w:rPr>
        <w:t>أندراوس تلميذ يسوع،</w:t>
      </w:r>
    </w:p>
    <w:p>
      <w:pPr>
        <w:pStyle w:val="ListBullet"/>
        <w:bidi/>
        <w:spacing w:line="240" w:lineRule="auto"/>
        <w:ind w:left="720"/>
      </w:pPr>
      <w:r>
        <w:rPr>
          <w:rtl/>
          <w:cs/>
          <w:lang w:val="ar_AE" w:bidi="ar_AE"/>
        </w:rPr>
      </w:r>
      <w:r>
        <w:rPr>
          <w:rtl/>
          <w:cs/>
          <w:lang w:val="ar_AE" w:bidi="ar_AE"/>
        </w:rPr>
        <w:t>يسوع الذي يصف نفسه في هذا المقطع بـ"ابن الإنسان" و"النور"</w:t>
      </w:r>
    </w:p>
    <w:p>
      <w:pPr>
        <w:pStyle w:val="ListBullet"/>
        <w:bidi/>
        <w:spacing w:line="240" w:lineRule="auto"/>
        <w:ind w:left="720"/>
      </w:pPr>
      <w:r>
        <w:rPr>
          <w:rtl/>
          <w:cs/>
          <w:lang w:val="ar_AE" w:bidi="ar_AE"/>
        </w:rPr>
      </w:r>
      <w:r>
        <w:rPr>
          <w:rtl/>
          <w:cs/>
          <w:lang w:val="ar_AE" w:bidi="ar_AE"/>
        </w:rPr>
        <w:t>حبّة الحنطة</w:t>
      </w:r>
    </w:p>
    <w:p>
      <w:pPr>
        <w:pStyle w:val="ListBullet"/>
        <w:bidi/>
        <w:spacing w:line="240" w:lineRule="auto"/>
        <w:ind w:left="720"/>
      </w:pPr>
      <w:r>
        <w:rPr>
          <w:rtl/>
          <w:cs/>
          <w:lang w:val="ar_AE" w:bidi="ar_AE"/>
        </w:rPr>
      </w:r>
      <w:r>
        <w:rPr>
          <w:rtl/>
          <w:cs/>
          <w:lang w:val="ar_AE" w:bidi="ar_AE"/>
        </w:rPr>
        <w:t>الثمر</w:t>
      </w:r>
    </w:p>
    <w:p>
      <w:pPr>
        <w:pStyle w:val="ListBullet"/>
        <w:bidi/>
        <w:spacing w:line="240" w:lineRule="auto"/>
        <w:ind w:left="720"/>
      </w:pPr>
      <w:r>
        <w:rPr>
          <w:rtl/>
          <w:cs/>
          <w:lang w:val="ar_AE" w:bidi="ar_AE"/>
        </w:rPr>
      </w:r>
      <w:r>
        <w:rPr>
          <w:rtl/>
          <w:cs/>
          <w:lang w:val="ar_AE" w:bidi="ar_AE"/>
        </w:rPr>
        <w:t>الذين يحبون حياتهم</w:t>
      </w:r>
    </w:p>
    <w:p>
      <w:pPr>
        <w:pStyle w:val="ListBullet"/>
        <w:bidi/>
        <w:spacing w:line="240" w:lineRule="auto"/>
        <w:ind w:left="720"/>
      </w:pPr>
      <w:r>
        <w:rPr>
          <w:rtl/>
          <w:cs/>
          <w:lang w:val="ar_AE" w:bidi="ar_AE"/>
        </w:rPr>
      </w:r>
      <w:r>
        <w:rPr>
          <w:rtl/>
          <w:cs/>
          <w:lang w:val="ar_AE" w:bidi="ar_AE"/>
        </w:rPr>
        <w:t>الذين يبغضون حياتهم</w:t>
      </w:r>
    </w:p>
    <w:p>
      <w:pPr>
        <w:pStyle w:val="ListBullet"/>
        <w:bidi/>
        <w:spacing w:line="240" w:lineRule="auto"/>
        <w:ind w:left="720"/>
      </w:pPr>
      <w:r>
        <w:rPr>
          <w:rtl/>
          <w:cs/>
          <w:lang w:val="ar_AE" w:bidi="ar_AE"/>
        </w:rPr>
      </w:r>
      <w:r>
        <w:rPr>
          <w:rtl/>
          <w:cs/>
          <w:lang w:val="ar_AE" w:bidi="ar_AE"/>
        </w:rPr>
        <w:t>الذين يخدمون يسوع (خدّامه)</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صوت الله الآتِ من السماء</w:t>
      </w:r>
    </w:p>
    <w:p>
      <w:pPr>
        <w:pStyle w:val="ListBullet"/>
        <w:bidi/>
        <w:spacing w:line="240" w:lineRule="auto"/>
        <w:ind w:left="720"/>
      </w:pPr>
      <w:r>
        <w:rPr>
          <w:rtl/>
          <w:cs/>
          <w:lang w:val="ar_AE" w:bidi="ar_AE"/>
        </w:rPr>
      </w:r>
      <w:r>
        <w:rPr>
          <w:rtl/>
          <w:cs/>
          <w:lang w:val="ar_AE" w:bidi="ar_AE"/>
        </w:rPr>
        <w:t>الرعد</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الجموع واقفة بالقرب من يسوع ويستمعون إليه</w:t>
      </w:r>
    </w:p>
    <w:p>
      <w:pPr>
        <w:pStyle w:val="ListBullet"/>
        <w:bidi/>
        <w:spacing w:line="240" w:lineRule="auto"/>
        <w:ind w:left="720"/>
      </w:pPr>
      <w:r>
        <w:rPr>
          <w:rtl/>
          <w:cs/>
          <w:lang w:val="ar_AE" w:bidi="ar_AE"/>
        </w:rPr>
      </w:r>
      <w:r>
        <w:rPr>
          <w:rtl/>
          <w:cs/>
          <w:lang w:val="ar_AE" w:bidi="ar_AE"/>
        </w:rPr>
        <w:t>اسم الله</w:t>
      </w:r>
    </w:p>
    <w:p>
      <w:pPr>
        <w:pStyle w:val="ListBullet"/>
        <w:bidi/>
        <w:spacing w:line="240" w:lineRule="auto"/>
        <w:ind w:left="720"/>
      </w:pPr>
      <w:r>
        <w:rPr>
          <w:rtl/>
          <w:cs/>
          <w:lang w:val="ar_AE" w:bidi="ar_AE"/>
        </w:rPr>
      </w:r>
      <w:r>
        <w:rPr>
          <w:rtl/>
          <w:cs/>
          <w:lang w:val="ar_AE" w:bidi="ar_AE"/>
        </w:rPr>
        <w:t>رئيس هذا العالم (الشيطان)</w:t>
      </w:r>
    </w:p>
    <w:p>
      <w:pPr>
        <w:pStyle w:val="ListBullet"/>
        <w:bidi/>
        <w:spacing w:line="240" w:lineRule="auto"/>
        <w:ind w:left="720"/>
      </w:pPr>
      <w:r>
        <w:rPr>
          <w:rtl/>
          <w:cs/>
          <w:lang w:val="ar_AE" w:bidi="ar_AE"/>
        </w:rPr>
      </w:r>
      <w:r>
        <w:rPr>
          <w:rtl/>
          <w:cs/>
          <w:lang w:val="ar_AE" w:bidi="ar_AE"/>
        </w:rPr>
        <w:t>جميع الناس على الأرض</w:t>
      </w:r>
    </w:p>
    <w:p>
      <w:pPr>
        <w:pStyle w:val="ListBullet"/>
        <w:bidi/>
        <w:spacing w:line="240" w:lineRule="auto"/>
        <w:ind w:left="720"/>
      </w:pPr>
      <w:r>
        <w:rPr>
          <w:rtl/>
          <w:cs/>
          <w:lang w:val="ar_AE" w:bidi="ar_AE"/>
        </w:rPr>
      </w:r>
      <w:r>
        <w:rPr>
          <w:rtl/>
          <w:cs/>
          <w:lang w:val="ar_AE" w:bidi="ar_AE"/>
        </w:rPr>
        <w:t>الظلمة (أو الشر)</w:t>
      </w:r>
    </w:p>
    <w:p>
      <w:pPr>
        <w:pStyle w:val="ListBullet"/>
        <w:bidi/>
        <w:spacing w:line="240" w:lineRule="auto"/>
        <w:ind w:left="720"/>
      </w:pPr>
      <w:r>
        <w:rPr>
          <w:rtl/>
          <w:cs/>
          <w:lang w:val="ar_AE" w:bidi="ar_AE"/>
        </w:rPr>
      </w:r>
      <w:r>
        <w:rPr>
          <w:rtl/>
          <w:cs/>
          <w:lang w:val="ar_AE" w:bidi="ar_AE"/>
        </w:rPr>
        <w:t>وأبناء النور</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تحدث هذه القصة خلال الأسبوع الذي يسبق عيد الفصح في أورشليم.</w:t>
      </w:r>
    </w:p>
    <w:p>
      <w:pPr>
        <w:bidi/>
      </w:pPr>
      <w:r>
        <w:rPr>
          <w:rtl/>
          <w:cs/>
          <w:lang w:val="ar_AE" w:bidi="ar_AE"/>
        </w:rPr>
      </w:r>
      <w:r>
        <w:rPr>
          <w:rtl/>
          <w:cs/>
          <w:lang w:val="ar_AE" w:bidi="ar_AE"/>
        </w:rPr>
        <w:t>كان بعض اليونانيين، أي غير اليهود، من بين الذين صعدوا إلى المدينة للعبادة في العيد. وتعبير "كان" في اللغة اليونانية هنا يُشير إلى حدثٍ جديد في السرد. ولا يشير إلى زمنٍ بعينه. ويقول النص أنهم "صعدوا" لأن أورشليم كانت في منطقة جبلية. اقترب هؤلاء اليونانيون من فيلبس وطلبوا منه أن يعرّفهم بيسوع، لأنّهم أرادوا أن يروه ويتحدثوا معه.</w:t>
      </w:r>
    </w:p>
    <w:p>
      <w:pPr>
        <w:bidi/>
      </w:pPr>
      <w:r>
        <w:rPr>
          <w:rtl/>
          <w:cs/>
          <w:lang w:val="ar_AE" w:bidi="ar_AE"/>
        </w:rPr>
      </w:r>
      <w:r>
        <w:rPr>
          <w:rtl/>
          <w:cs/>
          <w:lang w:val="ar_AE" w:bidi="ar_AE"/>
        </w:rPr>
        <w:t xml:space="preserve">توقَّفوا هنا وانظروا كمجموعة إلى خريطة </w:t>
      </w:r>
      <w:r>
        <w:rPr>
          <w:rtl/>
          <w:cs/>
          <w:lang w:val="ar_AE" w:bidi="ar_AE"/>
        </w:rPr>
        <w:t>لإسرائيل تُظهر موقع أورشليم وبيت صيدا</w:t>
      </w:r>
      <w:r>
        <w:rPr>
          <w:rtl/>
          <w:cs/>
          <w:lang w:val="ar_AE" w:bidi="ar_AE"/>
        </w:rPr>
        <w:t>. (توقَّفوا هنا عن سماع التسجيل الصوتي)</w:t>
      </w:r>
    </w:p>
    <w:p>
      <w:pPr>
        <w:bidi/>
      </w:pPr>
      <w:r>
        <w:rPr>
          <w:rtl/>
          <w:cs/>
          <w:lang w:val="ar_AE" w:bidi="ar_AE"/>
        </w:rPr>
      </w:r>
      <w:r>
        <w:rPr>
          <w:rtl/>
          <w:cs/>
          <w:lang w:val="ar_AE" w:bidi="ar_AE"/>
        </w:rPr>
        <w:t xml:space="preserve">ثم ذهب فيلبس وأخبر أندراوس، شقيق سمعان بطرس، ثم ذهبا معًا وأخبرا يسوع. ويبدو أنّ يسوع لم يكن بعيدًا عنهم، لكن النص لا يذكر موقعه بالتحديد. فأجاب يسوع، وكان من الواضح أنّه لا يخاطب فيلبس وأندراوس وحدهما، بل الجمع كله أيضًا، بمن فيهم اليونانيون. وتحدّث إليهم بمَثَلٍ، والمَثَل نوع خاص من القصص التي كان يسوع يرويها. فكان يستخدم الأشياء اليومية لوصف أشياء أعمق عن الله. قال يسوع: "قد أتَتِ السّاعَةُ ليَتَمَجَّدَ ابنُ الإنسانِ. الحَقَّ الحَقَّ أقولُ لكُمْ: إنْ لم تقَعْ حَبَّةُ الحِنطَةِ في الأرضِ وتَمُتْ فهي تبقَى وحدَها. ولكن إنْ ماتَتْ تأتي بثَمَرٍ كثيرٍ". وتعبير "الحَقَّ الحَقَّ أقولُ لكُمْ" يُقدِّم شيئًا مهمًا أراد يسوع أن يقوله. </w:t>
      </w:r>
    </w:p>
    <w:p>
      <w:pPr>
        <w:bidi/>
      </w:pPr>
      <w:r>
        <w:rPr>
          <w:rtl/>
          <w:cs/>
          <w:lang w:val="ar_AE" w:bidi="ar_AE"/>
        </w:rPr>
      </w:r>
      <w:r>
        <w:rPr>
          <w:rtl/>
          <w:cs/>
          <w:lang w:val="ar_AE" w:bidi="ar_AE"/>
        </w:rPr>
        <w:t>وتابع قائلاً: "مَنْ يُحِبُّ نَفسَهُ يُهلِكُها، ومَنْ يُبغِضُ نَفسَهُ في هذا العالَمِ يَحفَظُها إلَى حياةٍ أبديَّةٍ. إنْ كانَ أحَدٌ يَخدِمُني فليَتبَعني، وحَيثُ أكونُ أنا هناكَ أيضًا يكونُ خادِمي. وإنْ كانَ أحَدٌ يَخدِمُني يُكرِمُهُ الآبُ".</w:t>
      </w:r>
    </w:p>
    <w:p>
      <w:pPr>
        <w:bidi/>
      </w:pPr>
      <w:r>
        <w:rPr>
          <w:rtl/>
          <w:cs/>
          <w:lang w:val="ar_AE" w:bidi="ar_AE"/>
        </w:rPr>
      </w:r>
      <w:r>
        <w:rPr>
          <w:rtl/>
          <w:cs/>
          <w:lang w:val="ar_AE" w:bidi="ar_AE"/>
        </w:rPr>
        <w:t>ثم عبّر يسوع عن ضيق نفسه من اقتراب ساعة موته، وقال مصليًا للآب: "الآنَ نَفسي قد اضطَرَبَتْ. وماذا أقولُ: أيُّها الآبُ نَجِّني مِنْ هذِهِ السّاعَةِ؟ ولكن لأجلِ هذا أتَيتُ إلَى هذِهِ السّاعَةِ. أيُّها الآبُ، مَجِّدِ اسمَكَ!" وكلمة "الآن" هنا تُستخدم للدلالة على زمن حديث، وتشير إلى لحظة كلام يسوع. أما كلمة "لكن" فتعبر عن التباين بين فكرة طلب النجاة من الموت ورغبته في تمجيد الله من خلاله.</w:t>
      </w:r>
    </w:p>
    <w:p>
      <w:pPr>
        <w:bidi/>
      </w:pPr>
      <w:r>
        <w:rPr>
          <w:rtl/>
          <w:cs/>
          <w:lang w:val="ar_AE" w:bidi="ar_AE"/>
        </w:rPr>
      </w:r>
      <w:r>
        <w:rPr>
          <w:rtl/>
          <w:cs/>
          <w:lang w:val="ar_AE" w:bidi="ar_AE"/>
        </w:rPr>
        <w:t>عندئذٍ جاء صوت من السماء يقول: "مَجَّدتُ، وأُمَجِّدُ أيضًا!" وسمع الجمع الواقف هناك الصوت، لكنّ بعضهم ظنّه رعدًا، وآخرون ظنّوا أنّ ملاكًا يكلّم يسوع.</w:t>
      </w:r>
    </w:p>
    <w:p>
      <w:pPr>
        <w:bidi/>
      </w:pPr>
      <w:r>
        <w:rPr>
          <w:rtl/>
          <w:cs/>
          <w:lang w:val="ar_AE" w:bidi="ar_AE"/>
        </w:rPr>
      </w:r>
      <w:r>
        <w:rPr>
          <w:rtl/>
          <w:cs/>
          <w:lang w:val="ar_AE" w:bidi="ar_AE"/>
        </w:rPr>
        <w:t>فقال يسوع: "ليس مِنْ أجلي صارَ هذا الصَّوْتُ، بل مِنْ أجلِكُمْ".</w:t>
      </w:r>
    </w:p>
    <w:p>
      <w:pPr>
        <w:bidi/>
      </w:pPr>
      <w:r>
        <w:rPr>
          <w:rtl/>
          <w:cs/>
          <w:lang w:val="ar_AE" w:bidi="ar_AE"/>
        </w:rPr>
      </w:r>
      <w:r>
        <w:rPr>
          <w:rtl/>
          <w:cs/>
          <w:lang w:val="ar_AE" w:bidi="ar_AE"/>
        </w:rPr>
        <w:t>ثم قال: "الآنَ دَينونَةُ هذا العالَمِ. الآنَ يُطرَحُ رَئيسُ هذا العالَمِ خارِجًا". وتعني كلمة "الآن" هنا "قريبًا جدًا".</w:t>
      </w:r>
    </w:p>
    <w:p>
      <w:pPr>
        <w:bidi/>
      </w:pPr>
      <w:r>
        <w:rPr>
          <w:rtl/>
          <w:cs/>
          <w:lang w:val="ar_AE" w:bidi="ar_AE"/>
        </w:rPr>
      </w:r>
      <w:r>
        <w:rPr>
          <w:rtl/>
          <w:cs/>
          <w:lang w:val="ar_AE" w:bidi="ar_AE"/>
        </w:rPr>
        <w:t>ويُضيف يسوع: "وأنا إنِ ارتَفَعتُ عن الأرضِ أجذِبُ إلَيَّ الجميعَ".</w:t>
      </w:r>
    </w:p>
    <w:p>
      <w:pPr>
        <w:bidi/>
      </w:pPr>
      <w:r>
        <w:rPr>
          <w:rtl/>
          <w:cs/>
          <w:lang w:val="ar_AE" w:bidi="ar_AE"/>
        </w:rPr>
      </w:r>
      <w:r>
        <w:rPr>
          <w:rtl/>
          <w:cs/>
          <w:lang w:val="ar_AE" w:bidi="ar_AE"/>
        </w:rPr>
        <w:t>ويضيف يوحنا تعليقًا لشرح كلام يسوع: "قالَ هذا مُشيرًا إلَى أيَّةِ ميتَةٍ كانَ مُزمِعًا أنْ يَموتَ".</w:t>
      </w:r>
    </w:p>
    <w:p>
      <w:pPr>
        <w:bidi/>
      </w:pPr>
      <w:r>
        <w:rPr>
          <w:rtl/>
          <w:cs/>
          <w:lang w:val="ar_AE" w:bidi="ar_AE"/>
        </w:rPr>
      </w:r>
      <w:r>
        <w:rPr>
          <w:rtl/>
          <w:cs/>
          <w:lang w:val="ar_AE" w:bidi="ar_AE"/>
        </w:rPr>
        <w:t>ثم يستأنف يوحنا السرد قائلاً: "فأجابَهُ الجَمعُ:" في اللغة العربية، يستخدم المترجمون حرف الـ "ف" للإشارة إلى العودة إلى الحدث.</w:t>
      </w:r>
    </w:p>
    <w:p>
      <w:pPr>
        <w:bidi/>
      </w:pPr>
      <w:r>
        <w:rPr>
          <w:rtl/>
          <w:cs/>
          <w:lang w:val="ar_AE" w:bidi="ar_AE"/>
        </w:rPr>
      </w:r>
      <w:r>
        <w:rPr>
          <w:rtl/>
          <w:cs/>
          <w:lang w:val="ar_AE" w:bidi="ar_AE"/>
        </w:rPr>
        <w:t>توقفوا هنا وناقشوا مع المجموعة الكلمات التي تستخدمونها في لغتكم للإشارة إلى أنكم تعودون إلى القصة الرئيسية بعد أن ابتعدتم عن الأحداث لشرح أو وصف شيء ما. (توقَّفوا هنا عن سماع التسجيل الصوتي)</w:t>
      </w:r>
    </w:p>
    <w:p>
      <w:pPr>
        <w:bidi/>
      </w:pPr>
      <w:r>
        <w:rPr>
          <w:rtl/>
          <w:cs/>
          <w:lang w:val="ar_AE" w:bidi="ar_AE"/>
        </w:rPr>
      </w:r>
      <w:r>
        <w:rPr>
          <w:rtl/>
          <w:cs/>
          <w:lang w:val="ar_AE" w:bidi="ar_AE"/>
        </w:rPr>
        <w:t>فأجاب الجمع يسوع قائلين: "نَحنُ سمِعنا مِنَ النّاموسِ أنَّ المَسيحَ يَبقَى إلَى الأبدِ، فكيفَ تقولُ أنتَ إنَّهُ يَنبَغي أنْ يَرتَفِعَ ابنُ الإنسانِ؟ مَنْ هو هذا ابنُ الإنسانِ؟" ويُبرز يوحنا البشير هنا ضمير "نحن" للدلالة على أنّ اليهود، أي الشعب عامة، هم الذين يقولون إنهم يفهمون من الكتاب المقدس أن المسيح سيعيش إلى الأبد. وعلى الرغم من أن يسوع كان يهوديًا أيضًا، إلا أن الجموع أكدت على التباين بينهم وبينه.</w:t>
      </w:r>
    </w:p>
    <w:p>
      <w:pPr>
        <w:bidi/>
      </w:pPr>
      <w:r>
        <w:rPr>
          <w:rtl/>
          <w:cs/>
          <w:lang w:val="ar_AE" w:bidi="ar_AE"/>
        </w:rPr>
      </w:r>
      <w:r>
        <w:rPr>
          <w:rtl/>
          <w:cs/>
          <w:lang w:val="ar_AE" w:bidi="ar_AE"/>
        </w:rPr>
        <w:t>وبسبب سؤالهم عن هوية ابن الإنسان، أجاب يسوع وقال للجمع: "النّورُ معكُمْ زَمانًا قَليلًا بَعدُ، فسيروا ما دامَ لكُمُ النّورُ لئَلّا يُدرِكَكُمُ الظَّلامُ. والّذي يَسيرُ في الظَّلامِ لا يَعلَمُ إلَى أين يَذهَبُ. ما دامَ لكُمُ النّورُ آمِنوا بالنّورِ لتَصيروا أبناءَ النّورِ".</w:t>
      </w:r>
    </w:p>
    <w:p>
      <w:pPr>
        <w:bidi/>
      </w:pPr>
      <w:r>
        <w:rPr>
          <w:rtl/>
          <w:cs/>
          <w:lang w:val="ar_AE" w:bidi="ar_AE"/>
        </w:rPr>
      </w:r>
      <w:r>
        <w:rPr>
          <w:rtl/>
          <w:cs/>
          <w:lang w:val="ar_AE" w:bidi="ar_AE"/>
        </w:rPr>
        <w:t>بعد أن قال هذا، ترك يسوع الجمع واختفى عنهم، أي أنّه رحل حالما انتهى من كلامه عن النور.</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يوحنا ١٢: ٢٠–٣٦ من الترجمة الأسهل فهمًا.</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اثني عشر مشهدًا.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الناس الذين ذهبوا إلى أورشليم للعبادة في عيد الفصح</w:t>
      </w:r>
    </w:p>
    <w:p>
      <w:pPr>
        <w:pStyle w:val="ListBullet"/>
        <w:bidi/>
        <w:spacing w:line="240" w:lineRule="auto"/>
        <w:ind w:left="720"/>
      </w:pPr>
      <w:r>
        <w:rPr>
          <w:rtl/>
          <w:cs/>
          <w:lang w:val="ar_AE" w:bidi="ar_AE"/>
        </w:rPr>
      </w:r>
      <w:r>
        <w:rPr>
          <w:rtl/>
          <w:cs/>
          <w:lang w:val="ar_AE" w:bidi="ar_AE"/>
        </w:rPr>
        <w:t>اليونانيون (أي غير اليهود) الذين جاؤوا للعبادة في العيد</w:t>
      </w:r>
    </w:p>
    <w:p>
      <w:pPr>
        <w:pStyle w:val="ListBullet"/>
        <w:bidi/>
        <w:spacing w:line="240" w:lineRule="auto"/>
        <w:ind w:left="720"/>
      </w:pPr>
      <w:r>
        <w:rPr>
          <w:rtl/>
          <w:cs/>
          <w:lang w:val="ar_AE" w:bidi="ar_AE"/>
        </w:rPr>
      </w:r>
      <w:r>
        <w:rPr>
          <w:rtl/>
          <w:cs/>
          <w:lang w:val="ar_AE" w:bidi="ar_AE"/>
        </w:rPr>
        <w:t>فيلبس تلميذ يسوع</w:t>
      </w:r>
    </w:p>
    <w:p>
      <w:pPr>
        <w:pStyle w:val="ListBullet"/>
        <w:bidi/>
        <w:spacing w:line="240" w:lineRule="auto"/>
        <w:ind w:left="720"/>
      </w:pPr>
      <w:r>
        <w:rPr>
          <w:rtl/>
          <w:cs/>
          <w:lang w:val="ar_AE" w:bidi="ar_AE"/>
        </w:rPr>
      </w:r>
      <w:r>
        <w:rPr>
          <w:rtl/>
          <w:cs/>
          <w:lang w:val="ar_AE" w:bidi="ar_AE"/>
        </w:rPr>
        <w:t>أندراوس تلميذ يسوع</w:t>
      </w:r>
    </w:p>
    <w:p>
      <w:pPr>
        <w:pStyle w:val="ListBullet"/>
        <w:bidi/>
        <w:spacing w:line="240" w:lineRule="auto"/>
        <w:ind w:left="720"/>
      </w:pPr>
      <w:r>
        <w:rPr>
          <w:rtl/>
          <w:cs/>
          <w:lang w:val="ar_AE" w:bidi="ar_AE"/>
        </w:rPr>
      </w:r>
      <w:r>
        <w:rPr>
          <w:rtl/>
          <w:cs/>
          <w:lang w:val="ar_AE" w:bidi="ar_AE"/>
        </w:rPr>
        <w:t>يسوع، الذي يعرّف نفسه في هذا المقطع بأنّه ابن الإنسان والنور</w:t>
      </w:r>
    </w:p>
    <w:p>
      <w:pPr>
        <w:pStyle w:val="ListBullet"/>
        <w:bidi/>
        <w:spacing w:line="240" w:lineRule="auto"/>
        <w:ind w:left="720"/>
      </w:pPr>
      <w:r>
        <w:rPr>
          <w:rtl/>
          <w:cs/>
          <w:lang w:val="ar_AE" w:bidi="ar_AE"/>
        </w:rPr>
      </w:r>
      <w:r>
        <w:rPr>
          <w:rtl/>
          <w:cs/>
          <w:lang w:val="ar_AE" w:bidi="ar_AE"/>
        </w:rPr>
        <w:t>حبّة الحنطة</w:t>
      </w:r>
    </w:p>
    <w:p>
      <w:pPr>
        <w:pStyle w:val="ListBullet"/>
        <w:bidi/>
        <w:spacing w:line="240" w:lineRule="auto"/>
        <w:ind w:left="720"/>
      </w:pPr>
      <w:r>
        <w:rPr>
          <w:rtl/>
          <w:cs/>
          <w:lang w:val="ar_AE" w:bidi="ar_AE"/>
        </w:rPr>
      </w:r>
      <w:r>
        <w:rPr>
          <w:rtl/>
          <w:cs/>
          <w:lang w:val="ar_AE" w:bidi="ar_AE"/>
        </w:rPr>
        <w:t>الثمر</w:t>
      </w:r>
    </w:p>
    <w:p>
      <w:pPr>
        <w:pStyle w:val="ListBullet"/>
        <w:bidi/>
        <w:spacing w:line="240" w:lineRule="auto"/>
        <w:ind w:left="720"/>
      </w:pPr>
      <w:r>
        <w:rPr>
          <w:rtl/>
          <w:cs/>
          <w:lang w:val="ar_AE" w:bidi="ar_AE"/>
        </w:rPr>
      </w:r>
      <w:r>
        <w:rPr>
          <w:rtl/>
          <w:cs/>
          <w:lang w:val="ar_AE" w:bidi="ar_AE"/>
        </w:rPr>
        <w:t>الذين يحبون حياتهم</w:t>
      </w:r>
    </w:p>
    <w:p>
      <w:pPr>
        <w:pStyle w:val="ListBullet"/>
        <w:bidi/>
        <w:spacing w:line="240" w:lineRule="auto"/>
        <w:ind w:left="720"/>
      </w:pPr>
      <w:r>
        <w:rPr>
          <w:rtl/>
          <w:cs/>
          <w:lang w:val="ar_AE" w:bidi="ar_AE"/>
        </w:rPr>
      </w:r>
      <w:r>
        <w:rPr>
          <w:rtl/>
          <w:cs/>
          <w:lang w:val="ar_AE" w:bidi="ar_AE"/>
        </w:rPr>
        <w:t>الذين يبغضون حياتهم</w:t>
      </w:r>
    </w:p>
    <w:p>
      <w:pPr>
        <w:pStyle w:val="ListBullet"/>
        <w:bidi/>
        <w:spacing w:line="240" w:lineRule="auto"/>
        <w:ind w:left="720"/>
      </w:pPr>
      <w:r>
        <w:rPr>
          <w:rtl/>
          <w:cs/>
          <w:lang w:val="ar_AE" w:bidi="ar_AE"/>
        </w:rPr>
      </w:r>
      <w:r>
        <w:rPr>
          <w:rtl/>
          <w:cs/>
          <w:lang w:val="ar_AE" w:bidi="ar_AE"/>
        </w:rPr>
        <w:t>الذين يخدمون يسوع (خدّامه)</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صوت الله الآتِ من السماء</w:t>
      </w:r>
    </w:p>
    <w:p>
      <w:pPr>
        <w:pStyle w:val="ListBullet"/>
        <w:bidi/>
        <w:spacing w:line="240" w:lineRule="auto"/>
        <w:ind w:left="720"/>
      </w:pPr>
      <w:r>
        <w:rPr>
          <w:rtl/>
          <w:cs/>
          <w:lang w:val="ar_AE" w:bidi="ar_AE"/>
        </w:rPr>
      </w:r>
      <w:r>
        <w:rPr>
          <w:rtl/>
          <w:cs/>
          <w:lang w:val="ar_AE" w:bidi="ar_AE"/>
        </w:rPr>
        <w:t>الرعد</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الجموع واقفة بالقرب من يسوع ويستمعون إليه</w:t>
      </w:r>
    </w:p>
    <w:p>
      <w:pPr>
        <w:pStyle w:val="ListBullet"/>
        <w:bidi/>
        <w:spacing w:line="240" w:lineRule="auto"/>
        <w:ind w:left="720"/>
      </w:pPr>
      <w:r>
        <w:rPr>
          <w:rtl/>
          <w:cs/>
          <w:lang w:val="ar_AE" w:bidi="ar_AE"/>
        </w:rPr>
      </w:r>
      <w:r>
        <w:rPr>
          <w:rtl/>
          <w:cs/>
          <w:lang w:val="ar_AE" w:bidi="ar_AE"/>
        </w:rPr>
        <w:t>اسم الله</w:t>
      </w:r>
    </w:p>
    <w:p>
      <w:pPr>
        <w:pStyle w:val="ListBullet"/>
        <w:bidi/>
        <w:spacing w:line="240" w:lineRule="auto"/>
        <w:ind w:left="720"/>
      </w:pPr>
      <w:r>
        <w:rPr>
          <w:rtl/>
          <w:cs/>
          <w:lang w:val="ar_AE" w:bidi="ar_AE"/>
        </w:rPr>
      </w:r>
      <w:r>
        <w:rPr>
          <w:rtl/>
          <w:cs/>
          <w:lang w:val="ar_AE" w:bidi="ar_AE"/>
        </w:rPr>
        <w:t>رئيس هذا العالم (الشيطان)</w:t>
      </w:r>
    </w:p>
    <w:p>
      <w:pPr>
        <w:pStyle w:val="ListBullet"/>
        <w:bidi/>
        <w:spacing w:line="240" w:lineRule="auto"/>
        <w:ind w:left="720"/>
      </w:pPr>
      <w:r>
        <w:rPr>
          <w:rtl/>
          <w:cs/>
          <w:lang w:val="ar_AE" w:bidi="ar_AE"/>
        </w:rPr>
      </w:r>
      <w:r>
        <w:rPr>
          <w:rtl/>
          <w:cs/>
          <w:lang w:val="ar_AE" w:bidi="ar_AE"/>
        </w:rPr>
        <w:t>جميع الناس على الأرض</w:t>
      </w:r>
    </w:p>
    <w:p>
      <w:pPr>
        <w:pStyle w:val="ListBullet"/>
        <w:bidi/>
        <w:spacing w:line="240" w:lineRule="auto"/>
        <w:ind w:left="720"/>
      </w:pPr>
      <w:r>
        <w:rPr>
          <w:rtl/>
          <w:cs/>
          <w:lang w:val="ar_AE" w:bidi="ar_AE"/>
        </w:rPr>
      </w:r>
      <w:r>
        <w:rPr>
          <w:rtl/>
          <w:cs/>
          <w:lang w:val="ar_AE" w:bidi="ar_AE"/>
        </w:rPr>
        <w:t>الظلمة (أو الشر)</w:t>
      </w:r>
    </w:p>
    <w:p>
      <w:pPr>
        <w:pStyle w:val="ListBullet"/>
        <w:bidi/>
        <w:spacing w:line="240" w:lineRule="auto"/>
        <w:ind w:left="720"/>
      </w:pPr>
      <w:r>
        <w:rPr>
          <w:rtl/>
          <w:cs/>
          <w:lang w:val="ar_AE" w:bidi="ar_AE"/>
        </w:rPr>
      </w:r>
      <w:r>
        <w:rPr>
          <w:rtl/>
          <w:cs/>
          <w:lang w:val="ar_AE" w:bidi="ar_AE"/>
        </w:rPr>
        <w:t>وأبناء النور</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كان بعض اليونانيين، أي غير اليهود، من بين الذين صعدوا إلى المدينة للعبادة في العيد. اقترب هؤلاء اليونانيون من فيلبس وطلبوا منه أن يعرّفهم بيسوع، لأنّهم أرادوا أن يروه ويتحدثوا معه.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الأشخاص الذين يمثلون اليونانيين (أي غير اليهود): "بماذا تشعرون أو تفكّرون؟" قد يجيب الناس بعبارات مثل: "يمكننا أخيرًا أن نرى يسوع ونتحدث إليه! كم هو عجيب! لقد أقام لعازر من الموت!" أو "ربما يكون هو المسيح! فبعض الناس يظنون ذلك، وقد أجرى آيات كثيرة!"، أو "ولكن، هل الخلاص لليهود فقط؟ ماذا عن أمثالنا؟ سنسأله!"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ذهب فيلبس وأخبر أندراوس، شقيق سمعان بطرس، ثم ذهبا معًا وأخبرا يسوع. فأجابهم يسوع قائلًا: "قد أتَتِ السّاعَةُ ليَتَمَجَّدَ ابنُ الإنسانِ. الحَقَّ الحَقَّ أقولُ لكُمْ: إنْ لم تقَعْ حَبَّةُ الحِنطَةِ في الأرضِ وتَمُتْ فهي تبقَى وحدَها. ولكن إنْ ماتَتْ تأتي بثَمَرٍ كثيرٍ". </w:t>
      </w:r>
    </w:p>
    <w:p>
      <w:pPr>
        <w:bidi/>
      </w:pPr>
      <w:r>
        <w:rPr>
          <w:rtl/>
          <w:cs/>
          <w:lang w:val="ar_AE" w:bidi="ar_AE"/>
        </w:rPr>
      </w:r>
      <w:r>
        <w:rPr>
          <w:rtl/>
          <w:cs/>
          <w:lang w:val="ar_AE" w:bidi="ar_AE"/>
        </w:rPr>
        <w:t>وتابع قائلاً: "مَنْ يُحِبُّ نَفسَهُ يُهلِكُها، ومَنْ يُبغِضُ نَفسَهُ في هذا العالَمِ يَحفَظُها إلَى حياةٍ أبديَّةٍ. إنْ كانَ أحَدٌ يَخدِمُني فليَتبَعني، وحَيثُ أكونُ أنا هناكَ أيضًا يكونُ خادِمي. وإنْ كانَ أحَدٌ يَخدِمُني يُكرِمُهُ الآبُ".</w:t>
      </w:r>
    </w:p>
    <w:p>
      <w:pPr>
        <w:bidi/>
      </w:pPr>
      <w:r>
        <w:rPr>
          <w:rtl/>
          <w:cs/>
          <w:lang w:val="ar_AE" w:bidi="ar_AE"/>
        </w:rPr>
      </w:r>
      <w:r>
        <w:rPr>
          <w:rtl/>
          <w:cs/>
          <w:lang w:val="ar_AE" w:bidi="ar_AE"/>
        </w:rPr>
        <w:t xml:space="preserve">وقال مصليًا للآب: "الآنَ نَفسي قد اضطَرَبَتْ. وماذا أقولُ: أيُّها الآبُ نَجِّني مِنْ هذِهِ السّاعَةِ؟ ولكن لأجلِ هذا أتَيتُ إلَى هذِهِ السّاعَةِ. أيُّها الآبُ، مَجِّدِ اسمَكَ!"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يسوع: "بماذا تشعر أو تفكر؟" قد يجيب الشخص بعبارات مثل: "سيعذبونني ويهينونني، ثم سيقتلونني. هذا مؤلم للغاية." أو "لقد كنت دائمًا مع الآب، فكيف أحتمل أن أنفصل عنه عندما أموت؟" أو "لكن لهذا السبب جئت! يجب أن أموت ليحيا الآخرون! هذا سيمجّد الآب."</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عندئذٍ جاء صوت من السماء يقول: "مَجَّدتُ، وأُمَجِّدُ أيضًا!" وسمع الجمع الواقف هناك الصوت، لكنّ بعضهم ظنّه رعدًا، وآخرون ظنّوا أنّ ملاكًا يكلّم يسوع.</w:t>
      </w:r>
    </w:p>
    <w:p>
      <w:pPr>
        <w:bidi/>
      </w:pPr>
      <w:r>
        <w:rPr>
          <w:rtl/>
          <w:cs/>
          <w:lang w:val="ar_AE" w:bidi="ar_AE"/>
        </w:rPr>
      </w:r>
      <w:r>
        <w:rPr>
          <w:rtl/>
          <w:cs/>
          <w:lang w:val="ar_AE" w:bidi="ar_AE"/>
        </w:rPr>
        <w:t>فقال يسوع: "ليس مِنْ أجلي صارَ هذا الصَّوْتُ، بل مِنْ أجلِكُمْ".</w:t>
      </w:r>
    </w:p>
    <w:p>
      <w:pPr>
        <w:bidi/>
      </w:pPr>
      <w:r>
        <w:rPr>
          <w:rtl/>
          <w:cs/>
          <w:lang w:val="ar_AE" w:bidi="ar_AE"/>
        </w:rPr>
      </w:r>
      <w:r>
        <w:rPr>
          <w:rtl/>
          <w:cs/>
          <w:lang w:val="ar_AE" w:bidi="ar_AE"/>
        </w:rPr>
        <w:t xml:space="preserve">ثم قال: "الآنَ دَينونَةُ هذا العالَمِ. الآنَ يُطرَحُ رَئيسُ هذا العالَمِ خارِجًا". </w:t>
      </w:r>
    </w:p>
    <w:p>
      <w:pPr>
        <w:bidi/>
      </w:pPr>
      <w:r>
        <w:rPr>
          <w:rtl/>
          <w:cs/>
          <w:lang w:val="ar_AE" w:bidi="ar_AE"/>
        </w:rPr>
      </w:r>
      <w:r>
        <w:rPr>
          <w:rtl/>
          <w:cs/>
          <w:lang w:val="ar_AE" w:bidi="ar_AE"/>
        </w:rPr>
        <w:t>ويُضيف يسوع: "وأنا إنِ ارتَفَعتُ عن الأرضِ أجذِبُ إلَيَّ الجميعَ".</w:t>
      </w:r>
    </w:p>
    <w:p>
      <w:pPr>
        <w:bidi/>
      </w:pPr>
      <w:r>
        <w:rPr>
          <w:rtl/>
          <w:cs/>
          <w:lang w:val="ar_AE" w:bidi="ar_AE"/>
        </w:rPr>
      </w:r>
      <w:r>
        <w:rPr>
          <w:rtl/>
          <w:cs/>
          <w:lang w:val="ar_AE" w:bidi="ar_AE"/>
        </w:rPr>
        <w:t>فأجاب الجمع يسوع قائلين: "نَحنُ سمِعنا مِنَ النّاموسِ أنَّ المَسيحَ يَبقَى إلَى الأبدِ، فكيفَ تقولُ أنتَ إنَّهُ يَنبَغي أنْ يَرتَفِعَ ابنُ الإنسانِ؟ مَنْ هو هذا ابنُ الإنسانِ؟"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يجسِّدون الجمع: "بماذا تشعرون أو تفكّرون؟" قد يجيب الناس بعبارات مثل: "نحن في حيرة! ظننا أن يسوع هو ابن الإنسان، أي المسيح، لكنه الآن يقول إنه سيموت!" أو "قال المعلّمون إنّ المسيح سيحيا إلى الأبد، إذًا لا يمكن أن يكون المسيح!" أو "نحن لا نفهم كلامه! فمن هو ابن الإنسان إذًا؟"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أجاب يسوع وقال للجمع: "النّورُ معكُمْ زَمانًا قَليلًا بَعدُ، فسيروا ما دامَ لكُمُ النّورُ لئَلّا يُدرِكَكُمُ الظَّلامُ. والّذي يَسيرُ في الظَّلامِ لا يَعلَمُ إلَى أين يَذهَبُ. ما دامَ لكُمُ النّورُ آمِنوا بالنّورِ لتَصيروا أبناءَ النّورِ".</w:t>
      </w:r>
    </w:p>
    <w:p>
      <w:pPr>
        <w:bidi/>
      </w:pPr>
      <w:r>
        <w:rPr>
          <w:rtl/>
          <w:cs/>
          <w:lang w:val="ar_AE" w:bidi="ar_AE"/>
        </w:rPr>
      </w:r>
      <w:r>
        <w:rPr>
          <w:rtl/>
          <w:cs/>
          <w:lang w:val="ar_AE" w:bidi="ar_AE"/>
        </w:rPr>
        <w:t>وبعد أن قال هذا، ترك يسوع الجمع واختفى عنهم.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يوحنا ١٢: ٢٠–٣٦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"وكانَ أُناسٌ</w:t>
      </w:r>
      <w:r>
        <w:rPr>
          <w:b/>
          <w:rtl/>
          <w:cs/>
          <w:lang w:val="ar_AE" w:bidi="ar_AE"/>
        </w:rPr>
        <w:t xml:space="preserve"> يونانيّونَ</w:t>
      </w:r>
      <w:r>
        <w:rPr>
          <w:rtl/>
          <w:cs/>
          <w:lang w:val="ar_AE" w:bidi="ar_AE"/>
        </w:rPr>
        <w:t xml:space="preserve"> مِنَ الّذينَ صَعِدوا</w:t>
      </w:r>
      <w:r>
        <w:rPr>
          <w:b/>
          <w:rtl/>
          <w:cs/>
          <w:lang w:val="ar_AE" w:bidi="ar_AE"/>
        </w:rPr>
        <w:t xml:space="preserve"> ليَسجُدوا</w:t>
      </w:r>
      <w:r>
        <w:rPr>
          <w:rtl/>
          <w:cs/>
          <w:lang w:val="ar_AE" w:bidi="ar_AE"/>
        </w:rPr>
        <w:t xml:space="preserve"> في العيدِ". استخدموا نفس الكلمة التي استخدمتموها سابقًا للدلالة على كلمة "يسجدوا". ولمزيدٍ من المعلومات حول كلمة </w:t>
      </w:r>
      <w:r>
        <w:rPr>
          <w:rtl/>
          <w:cs/>
          <w:lang w:val="ar_AE" w:bidi="ar_AE"/>
        </w:rPr>
        <w:t>"يسجدوا"</w:t>
      </w:r>
      <w:r>
        <w:rPr>
          <w:rtl/>
          <w:cs/>
          <w:lang w:val="ar_AE" w:bidi="ar_AE"/>
        </w:rPr>
        <w:t xml:space="preserve">، يُرجى الرجوع إلى قاموس الكلمات الرئيسية. وتشير كلمة </w:t>
      </w:r>
      <w:r>
        <w:rPr>
          <w:b/>
          <w:rtl/>
          <w:cs/>
          <w:lang w:val="ar_AE" w:bidi="ar_AE"/>
        </w:rPr>
        <w:t>"اليونانيين"</w:t>
      </w:r>
      <w:r>
        <w:rPr>
          <w:rtl/>
          <w:cs/>
          <w:lang w:val="ar_AE" w:bidi="ar_AE"/>
        </w:rPr>
        <w:t xml:space="preserve"> إلى أناس لم يكونوا يهودًا بالميلاد، أي أمميين يتكلمون اللغة اليونانية. وكلمة "اليونانيين" هنا لا تشير إلى سكان اليونان الحديثة، إذ لم تكن الدولة موجودة بعد، استخدموا نفس الكلمة التي استخدمتموها سابقًا للدلالة على "اليونانيّين"، ولمزيدٍ من المعلومات عن كلمة </w:t>
      </w:r>
      <w:r>
        <w:rPr>
          <w:rtl/>
          <w:cs/>
          <w:lang w:val="ar_AE" w:bidi="ar_AE"/>
        </w:rPr>
        <w:t>"اليونانيّين"،</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فأجابَهُم يسوعُ قائلاً: "قد أتَتِ السّاعَةُ ليَتَمَجَّدَ </w:t>
      </w:r>
      <w:r>
        <w:rPr>
          <w:b/>
          <w:rtl/>
          <w:cs/>
          <w:lang w:val="ar_AE" w:bidi="ar_AE"/>
        </w:rPr>
        <w:t>ابنُ الإنسانِ"</w:t>
      </w:r>
      <w:r>
        <w:rPr>
          <w:rtl/>
          <w:cs/>
          <w:lang w:val="ar_AE" w:bidi="ar_AE"/>
        </w:rPr>
        <w:t xml:space="preserve">. استخدموا نفس الكلمة أو العبارة التي استعملتموها سابقًا للتعبير عن عبارة "ابن الإنسان"، لمزيد من المعلومات بخصوص </w:t>
      </w:r>
      <w:r>
        <w:rPr>
          <w:rtl/>
          <w:cs/>
          <w:lang w:val="ar_AE" w:bidi="ar_AE"/>
        </w:rPr>
        <w:t>ابن الإنسان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"الحَقَّ الحَقَّ أقولُ لكُمْ: إنْ لم تقَعْ حَبَّةُ </w:t>
      </w:r>
      <w:r>
        <w:rPr>
          <w:b/>
          <w:rtl/>
          <w:cs/>
          <w:lang w:val="ar_AE" w:bidi="ar_AE"/>
        </w:rPr>
        <w:t>الحِنطَةِ</w:t>
      </w:r>
      <w:r>
        <w:rPr>
          <w:rtl/>
          <w:cs/>
          <w:lang w:val="ar_AE" w:bidi="ar_AE"/>
        </w:rPr>
        <w:t xml:space="preserve"> في الأرضِ وتَمُتْ فهي تبقَى وحدَها". كانت الحنطة نوعًا من المحاصيل التي يزرعها الناس كثيرًا في فلسطين في زمن يسوع، والتي تُطحن حبوبها لصنع الخبز. والحبَّة هي البذرة الفردية التي يمكن أن تنمو لتصبح نبتة قمح جديدة. ويجب أن تُدفن في الأرض لتُنتج محصولًا.</w:t>
      </w:r>
    </w:p>
    <w:p>
      <w:pPr>
        <w:bidi/>
      </w:pPr>
      <w:r>
        <w:rPr>
          <w:rtl/>
          <w:cs/>
          <w:lang w:val="ar_AE" w:bidi="ar_AE"/>
        </w:rPr>
      </w:r>
      <w:r>
        <w:rPr>
          <w:rtl/>
          <w:cs/>
          <w:lang w:val="ar_AE" w:bidi="ar_AE"/>
        </w:rPr>
        <w:t xml:space="preserve">توقَّفوا هنا وانظروا كمجموعة إلى صور </w:t>
      </w:r>
      <w:r>
        <w:rPr>
          <w:rtl/>
          <w:cs/>
          <w:lang w:val="ar_AE" w:bidi="ar_AE"/>
        </w:rPr>
        <w:t>للحنطة في حقل ولحبَّة الحنطة</w:t>
      </w:r>
      <w:r>
        <w:rPr>
          <w:rtl/>
          <w:cs/>
          <w:lang w:val="ar_AE" w:bidi="ar_AE"/>
        </w:rPr>
        <w:t>. (توقَّفوا هنا عن سماع التسجيل الصوتي)</w:t>
      </w:r>
    </w:p>
    <w:p>
      <w:pPr>
        <w:bidi/>
      </w:pPr>
      <w:r>
        <w:rPr>
          <w:rtl/>
          <w:cs/>
          <w:lang w:val="ar_AE" w:bidi="ar_AE"/>
        </w:rPr>
      </w:r>
      <w:r>
        <w:rPr>
          <w:rtl/>
          <w:cs/>
          <w:lang w:val="ar_AE" w:bidi="ar_AE"/>
        </w:rPr>
        <w:t xml:space="preserve">"مَنْ يُحِبُّ نَفسَهُ يُهلِكُها، ومَنْ يُبغِضُ نَفسَهُ في هذا العالَمِ يَحفَظُها إلَى </w:t>
      </w:r>
      <w:r>
        <w:rPr>
          <w:b/>
          <w:rtl/>
          <w:cs/>
          <w:lang w:val="ar_AE" w:bidi="ar_AE"/>
        </w:rPr>
        <w:t>حياةٍ أبديَّةٍ</w:t>
      </w:r>
      <w:r>
        <w:rPr>
          <w:rtl/>
          <w:cs/>
          <w:lang w:val="ar_AE" w:bidi="ar_AE"/>
        </w:rPr>
        <w:t xml:space="preserve">." استخدموا نفس الكلمة أو العبارة التي استخدمتموها في المقاطع السابقة لـ"الحياة الأبدية". لمزيدٍ من المعلومات عن </w:t>
      </w:r>
      <w:r>
        <w:rPr>
          <w:rtl/>
          <w:cs/>
          <w:lang w:val="ar_AE" w:bidi="ar_AE"/>
        </w:rPr>
        <w:t>الحياة الأبدية</w:t>
      </w:r>
      <w:r>
        <w:rPr>
          <w:rtl/>
          <w:cs/>
          <w:lang w:val="ar_AE" w:bidi="ar_AE"/>
        </w:rPr>
        <w:t>، انظر قاموس الكلمات الرئيسية.</w:t>
      </w:r>
    </w:p>
    <w:p>
      <w:pPr>
        <w:bidi/>
      </w:pPr>
      <w:r>
        <w:rPr>
          <w:rtl/>
          <w:cs/>
          <w:lang w:val="ar_AE" w:bidi="ar_AE"/>
        </w:rPr>
      </w:r>
      <w:r>
        <w:rPr>
          <w:rtl/>
          <w:cs/>
          <w:lang w:val="ar_AE" w:bidi="ar_AE"/>
        </w:rPr>
        <w:t xml:space="preserve">"إنْ كانَ أحَدٌ يَخدِمُني فليَتبَعني، وحَيثُ أكونُ أنا هناكَ أيضًا يكونُ خادِمي. وإنْ كانَ أحَدٌ يَخدِمُني يُكرِمُهُ </w:t>
      </w:r>
      <w:r>
        <w:rPr>
          <w:b/>
          <w:rtl/>
          <w:cs/>
          <w:lang w:val="ar_AE" w:bidi="ar_AE"/>
        </w:rPr>
        <w:t>الآبُ</w:t>
      </w:r>
      <w:r>
        <w:rPr>
          <w:rtl/>
          <w:cs/>
          <w:lang w:val="ar_AE" w:bidi="ar_AE"/>
        </w:rPr>
        <w:t>". استخدموا نفس الكلمة التي استخدمتموها سابقًا لـ"الآب"، فـ"الآب" هو الاسم الذي استخدمه يسوع للإشارة إلى الله.</w:t>
      </w:r>
    </w:p>
    <w:p>
      <w:pPr>
        <w:bidi/>
      </w:pPr>
      <w:r>
        <w:rPr>
          <w:rtl/>
          <w:cs/>
          <w:lang w:val="ar_AE" w:bidi="ar_AE"/>
        </w:rPr>
      </w:r>
      <w:r>
        <w:rPr>
          <w:rtl/>
          <w:cs/>
          <w:lang w:val="ar_AE" w:bidi="ar_AE"/>
        </w:rPr>
        <w:t xml:space="preserve">ثم جاءَ صوتٌ من </w:t>
      </w:r>
      <w:r>
        <w:rPr>
          <w:b/>
          <w:rtl/>
          <w:cs/>
          <w:lang w:val="ar_AE" w:bidi="ar_AE"/>
        </w:rPr>
        <w:t>السماء</w:t>
      </w:r>
      <w:r>
        <w:rPr>
          <w:rtl/>
          <w:cs/>
          <w:lang w:val="ar_AE" w:bidi="ar_AE"/>
        </w:rPr>
        <w:t xml:space="preserve"> قائلاً: "مَجَّدتُ، وأُمَجِّدُ أيضًا!" استخدموا نفس الكلمة التي استعملتموها سابقًا لـ"السماء"، ولمزيدٍ من المعلومات عن كلمة </w:t>
      </w:r>
      <w:r>
        <w:rPr>
          <w:rtl/>
          <w:cs/>
          <w:lang w:val="ar_AE" w:bidi="ar_AE"/>
        </w:rPr>
        <w:t xml:space="preserve"> "السماء"</w:t>
      </w:r>
      <w:r>
        <w:rPr>
          <w:rtl/>
          <w:cs/>
          <w:lang w:val="ar_AE" w:bidi="ar_AE"/>
        </w:rPr>
        <w:t>، ارجعوا إلى قاموس الكلمات الرئيسية.</w:t>
      </w:r>
    </w:p>
    <w:p>
      <w:pPr>
        <w:bidi/>
      </w:pPr>
      <w:r>
        <w:rPr>
          <w:rtl/>
          <w:cs/>
          <w:lang w:val="ar_AE" w:bidi="ar_AE"/>
        </w:rPr>
      </w:r>
      <w:r>
        <w:rPr>
          <w:rtl/>
          <w:cs/>
          <w:lang w:val="ar_AE" w:bidi="ar_AE"/>
        </w:rPr>
        <w:t xml:space="preserve">"الآنَ </w:t>
      </w:r>
      <w:r>
        <w:rPr>
          <w:b/>
          <w:rtl/>
          <w:cs/>
          <w:lang w:val="ar_AE" w:bidi="ar_AE"/>
        </w:rPr>
        <w:t>نَفسي</w:t>
      </w:r>
      <w:r>
        <w:rPr>
          <w:rtl/>
          <w:cs/>
          <w:lang w:val="ar_AE" w:bidi="ar_AE"/>
        </w:rPr>
        <w:t xml:space="preserve"> قد اضطَرَبَتْ". إن النفس هي حياة الشخص الداخلية وفِكره. وهي الجزء الذي يستمر في الوجود بعد موت الجسد. قد تُشير الكلمة إلى الحياة التي في جميع المخلوقات الحيّة — سواء الإنسان أو الحيوان — أو إلى الذات الحقيقيّة للفرد التي لا تفنى بعد الموت. استخدموا نفس الكلمة التي استخدمتموها سابقًا لـ"النَّفس"، ولمزيدٍ من المعلومات عن كلمة </w:t>
      </w:r>
      <w:r>
        <w:rPr>
          <w:rtl/>
          <w:cs/>
          <w:lang w:val="ar_AE" w:bidi="ar_AE"/>
        </w:rPr>
        <w:t>"النَّفس"</w:t>
      </w:r>
      <w:r>
        <w:rPr>
          <w:rtl/>
          <w:cs/>
          <w:lang w:val="ar_AE" w:bidi="ar_AE"/>
        </w:rPr>
        <w:t>، ارجعوا إلى قاموس الكلمات الرئيسية.</w:t>
      </w:r>
    </w:p>
    <w:p>
      <w:pPr>
        <w:bidi/>
      </w:pPr>
      <w:r>
        <w:rPr>
          <w:rtl/>
          <w:cs/>
          <w:lang w:val="ar_AE" w:bidi="ar_AE"/>
        </w:rPr>
      </w:r>
      <w:r>
        <w:rPr>
          <w:rtl/>
          <w:cs/>
          <w:lang w:val="ar_AE" w:bidi="ar_AE"/>
        </w:rPr>
        <w:t xml:space="preserve">"فالجَمعُ الّذي كانَ واقِفًا وسَمِعَ، قالَ: «قد حَدَثَ رَعدٌ!». وآخَرونَ قالوا: «قد كلَّمَهُ </w:t>
      </w:r>
      <w:r>
        <w:rPr>
          <w:b/>
          <w:rtl/>
          <w:cs/>
          <w:lang w:val="ar_AE" w:bidi="ar_AE"/>
        </w:rPr>
        <w:t>مَلاكٌ!</w:t>
      </w:r>
      <w:r>
        <w:rPr>
          <w:rtl/>
          <w:cs/>
          <w:lang w:val="ar_AE" w:bidi="ar_AE"/>
        </w:rPr>
        <w:t xml:space="preserve">»" استخدموا نفس الكلمة التي استخدمتموها سابقًا لـ"ملاك"، ولمزيدٍ من المعلومات عن </w:t>
      </w:r>
      <w:r>
        <w:rPr>
          <w:rtl/>
          <w:cs/>
          <w:lang w:val="ar_AE" w:bidi="ar_AE"/>
        </w:rPr>
        <w:t>"الملائكة"</w:t>
      </w:r>
      <w:r>
        <w:rPr>
          <w:rtl/>
          <w:cs/>
          <w:lang w:val="ar_AE" w:bidi="ar_AE"/>
        </w:rPr>
        <w:t>، ارجعوا إلى قاموس الكلمات الرئيسية.</w:t>
      </w:r>
    </w:p>
    <w:p>
      <w:pPr>
        <w:bidi/>
      </w:pPr>
      <w:r>
        <w:rPr>
          <w:rtl/>
          <w:cs/>
          <w:lang w:val="ar_AE" w:bidi="ar_AE"/>
        </w:rPr>
      </w:r>
      <w:r>
        <w:rPr>
          <w:rtl/>
          <w:cs/>
          <w:lang w:val="ar_AE" w:bidi="ar_AE"/>
        </w:rPr>
        <w:t xml:space="preserve">"الآنَ </w:t>
      </w:r>
      <w:r>
        <w:rPr>
          <w:b/>
          <w:rtl/>
          <w:cs/>
          <w:lang w:val="ar_AE" w:bidi="ar_AE"/>
        </w:rPr>
        <w:t>دَينونَةُ</w:t>
      </w:r>
      <w:r>
        <w:rPr>
          <w:rtl/>
          <w:cs/>
          <w:lang w:val="ar_AE" w:bidi="ar_AE"/>
        </w:rPr>
        <w:t xml:space="preserve"> هذا العالَمِ. الآنَ يُطرَحُ رَئيسُ هذا العالَمِ خارِجًا". استخدموا نفس الكلمة التي استخدمتموها سابقًا لكلمة "الدينونة". وهنا تشير كلمة "الدينونة" إلى الوقت الذي مات فيه يسوع على الصليب ودفع ثمن خطايا جميع الناس في العالم. لقد دانَ اللهُ العالم، ولكن يسوعَ احتمل الدينونة والعقاب عوضًا عن العالم.</w:t>
      </w:r>
    </w:p>
    <w:p>
      <w:pPr>
        <w:bidi/>
      </w:pPr>
      <w:r>
        <w:rPr>
          <w:rtl/>
          <w:cs/>
          <w:lang w:val="ar_AE" w:bidi="ar_AE"/>
        </w:rPr>
      </w:r>
      <w:r>
        <w:rPr>
          <w:rtl/>
          <w:cs/>
          <w:lang w:val="ar_AE" w:bidi="ar_AE"/>
        </w:rPr>
        <w:t xml:space="preserve">فأجابَهُ الجمعُ: "نَحنُ سمِعنا </w:t>
      </w:r>
      <w:r>
        <w:rPr>
          <w:b/>
          <w:rtl/>
          <w:cs/>
          <w:lang w:val="ar_AE" w:bidi="ar_AE"/>
        </w:rPr>
        <w:t>مِنَ</w:t>
      </w:r>
      <w:r>
        <w:rPr>
          <w:rtl/>
          <w:cs/>
          <w:lang w:val="ar_AE" w:bidi="ar_AE"/>
        </w:rPr>
        <w:t xml:space="preserve"> النّاموسِ أنَّ المَسيحَ يَبقَى إلَى الأبدِ". عادةً ما يُشير مصطلح "النّاموس" إلى أسفار موسى الخمسة، لكنّه هنا يشمل جميع أسفار العهد القديم، لذا استخدموا الكلمة التي استعملتموها سابقًا للدلالة على </w:t>
      </w:r>
      <w:r>
        <w:rPr>
          <w:b/>
          <w:rtl/>
          <w:cs/>
          <w:lang w:val="ar_AE" w:bidi="ar_AE"/>
        </w:rPr>
        <w:t>"الأسفار المقدّسة"</w:t>
      </w:r>
      <w:r>
        <w:rPr>
          <w:rtl/>
          <w:cs/>
          <w:lang w:val="ar_AE" w:bidi="ar_AE"/>
        </w:rPr>
        <w:t>. ولمزيدٍ من المعلومات عن "</w:t>
      </w:r>
      <w:r>
        <w:rPr>
          <w:rtl/>
          <w:cs/>
          <w:lang w:val="ar_AE" w:bidi="ar_AE"/>
        </w:rPr>
        <w:t>النّاموس</w:t>
      </w:r>
      <w:r>
        <w:rPr>
          <w:rtl/>
          <w:cs/>
          <w:lang w:val="ar_AE" w:bidi="ar_AE"/>
        </w:rPr>
        <w:t xml:space="preserve">" أو </w:t>
      </w:r>
      <w:r>
        <w:rPr>
          <w:rtl/>
          <w:cs/>
          <w:lang w:val="ar_AE" w:bidi="ar_AE"/>
        </w:rPr>
        <w:t>"الأسفار المقدسة"</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12:37–50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١٢: ٣٧–٥٠، وضعوا كلماته في قلوبكم.</w:t>
      </w:r>
    </w:p>
    <w:p>
      <w:pPr>
        <w:bidi/>
      </w:pPr>
      <w:r>
        <w:rPr>
          <w:rtl/>
          <w:cs/>
          <w:lang w:val="ar_AE" w:bidi="ar_AE"/>
        </w:rPr>
      </w:r>
      <w:r>
        <w:rPr>
          <w:rtl/>
          <w:cs/>
          <w:lang w:val="ar_AE" w:bidi="ar_AE"/>
        </w:rPr>
        <w:t>استمعوا إلى النسخة الصوتية من يوحنا ١٢: ٣٧–٥٠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يوحنا ١٢: ٣٧–٥٠ من الترجمة الأسهل فهمًا.</w:t>
      </w:r>
    </w:p>
    <w:p>
      <w:pPr>
        <w:bidi/>
      </w:pPr>
      <w:r>
        <w:rPr>
          <w:rtl/>
          <w:cs/>
          <w:lang w:val="ar_AE" w:bidi="ar_AE"/>
        </w:rPr>
      </w:r>
      <w:r>
        <w:rPr>
          <w:rtl/>
          <w:cs/>
          <w:lang w:val="ar_AE" w:bidi="ar_AE"/>
        </w:rPr>
        <w:t>في المقطع السابق، جاء بعض اليونانيين (أي غير اليهود) إلى فيلبس وطلبوا أن يلتقوا بيسوع. فأجاب يسوع على طلبهم وتحدّث إليهم وإلى الجموع الواقفة بقربه. تكلّم عن ساعة موته المقبلة، وضرب مثلًا بحبّة الحنطة التي يجب أن تموت لتُثمر. وأوضح أن على الإنسان أن يحبّ الله أكثر من نفسه إن أراد أن ينال الحياة الأبدية. وقال إنّ من أراد أن يخدمه، عليه أن يتبعه أينما ذهب. ثم صلّى إلى الله طالبًا أن يُمجّد اسمَه، فسمع الذين معه صوت الله من السماء.</w:t>
      </w:r>
    </w:p>
    <w:p>
      <w:pPr>
        <w:bidi/>
      </w:pPr>
      <w:r>
        <w:rPr>
          <w:rtl/>
          <w:cs/>
          <w:lang w:val="ar_AE" w:bidi="ar_AE"/>
        </w:rPr>
      </w:r>
      <w:r>
        <w:rPr>
          <w:rtl/>
          <w:cs/>
          <w:lang w:val="ar_AE" w:bidi="ar_AE"/>
        </w:rPr>
        <w:t>ثم شبّه يسوع نفسه بالنور، ودعا الجموع أن يتبعوه ما دام هو بينهم. ثم بعدما قال كل ذلك، تركهم واختفى عنهم.</w:t>
      </w:r>
    </w:p>
    <w:p>
      <w:pPr>
        <w:bidi/>
      </w:pPr>
      <w:r>
        <w:rPr>
          <w:rtl/>
          <w:cs/>
          <w:lang w:val="ar_AE" w:bidi="ar_AE"/>
        </w:rPr>
      </w:r>
      <w:r>
        <w:rPr>
          <w:rtl/>
          <w:cs/>
          <w:lang w:val="ar_AE" w:bidi="ar_AE"/>
        </w:rPr>
        <w:t>هذا المقطع هو رواية يشرح فيها يوحنا لماذا لم يؤمن الناس بيسوع، ويروي ما حدث بعد ذلك.</w:t>
      </w:r>
    </w:p>
    <w:p>
      <w:pPr>
        <w:bidi/>
      </w:pPr>
      <w:r>
        <w:rPr>
          <w:rtl/>
          <w:cs/>
          <w:lang w:val="ar_AE" w:bidi="ar_AE"/>
        </w:rPr>
      </w:r>
      <w:r>
        <w:rPr>
          <w:rtl/>
          <w:cs/>
          <w:lang w:val="ar_AE" w:bidi="ar_AE"/>
        </w:rPr>
        <w:t>فعلى الرغم من أن يسوع أجرى آياتٍ ومعجزاتٍ كثيرة أمام الناس، إلا أنهم لم يؤمنوا به. يتحدث يوحنا هنا عن كل الذين شاهدوا معجزات يسوع حتى ذلك الوقت. كانت "الآيات" تعني الأعمال العجيبة والقوية التي صنعها يسوع، والتي أظهرت أنه هو المسيح، المخلّص الموعود. وقد شهد العديد من الناس، بما في ذلك الجموع والقادة اليهود، هذه الآيات في اليهودية والجليل أثناء خدمته، وقد رأى هؤلاء الناس وسمعوا كل ما فعله يسوع. لكن معظم الذين رأوا هذه الأعمال رفضوا الإيمان به. ولم يصدقوه حين أخبرهم من هو، ولم يضعوا ثقتهم فيه، بل في أنفسهم أو في الآخرين.</w:t>
      </w:r>
    </w:p>
    <w:p>
      <w:pPr>
        <w:bidi/>
      </w:pPr>
      <w:r>
        <w:rPr>
          <w:rtl/>
          <w:cs/>
          <w:lang w:val="ar_AE" w:bidi="ar_AE"/>
        </w:rPr>
      </w:r>
      <w:r>
        <w:rPr>
          <w:rtl/>
          <w:cs/>
          <w:lang w:val="ar_AE" w:bidi="ar_AE"/>
        </w:rPr>
        <w:t>توقَّفوا هنا واحكوا قصة للمجموعة عن كيف آمنتم أنتم بيسوع. هل رأيتم معجزة؟ أو هل سمعتم قصة عن يسوع جعلتكم تؤمنون به؟ (توقَّفوا هنا عن سماع التسجيل الصوتي)</w:t>
      </w:r>
    </w:p>
    <w:p>
      <w:pPr>
        <w:bidi/>
      </w:pPr>
      <w:r>
        <w:rPr>
          <w:rtl/>
          <w:cs/>
          <w:lang w:val="ar_AE" w:bidi="ar_AE"/>
        </w:rPr>
      </w:r>
      <w:r>
        <w:rPr>
          <w:rtl/>
          <w:cs/>
          <w:lang w:val="ar_AE" w:bidi="ar_AE"/>
        </w:rPr>
        <w:t>إن عدم إيمان اليهود بيسوع قد تمَّ ليُتمّ نبوّة النبي إشعياء. كان النبي رجلًا يتكلّم باسم الله، ويخبر الناس بما أعلنه له. فقبل نحو سبعمائة سنة من ولادة يسوع، تنبّأ إشعياء أن الناس لن يكونوا مستعدين للإيمان بيسوع، وقد حدث ذلك فعلًا. طرح إشعياء سؤالًا لله قائلًا: "مَنْ صَدَّقَ خَبَرَنا؟" استخدم إشعياء هذا السؤال ليعبّر عن حقيقة أن عددًا قليلًا فقط صدّق رسالة الله، بينما رفضها أكثر الناس. تُشير عبارة "خَبَرَنا" إلى الرسالة التي أعطاها الله لإشعياء ليعلنها للشعب. ثم يسأل إشعياء سؤالًا آخر: "ولِمَنِ استُعلِنَتْ ذِراعُ الرَّبِّ؟" وتعني عبارة "ذراع الرب" قوّة الله وقدرته، وفي هذا السياق تشير إلى المعجزات التي صنعها يسوع بقوّة الله. ويؤكّد إشعياء أن عددًا قليلًا فقط آمن بأنهم يرون قدرة الله في عمل يسوع.</w:t>
      </w:r>
    </w:p>
    <w:p>
      <w:pPr>
        <w:bidi/>
      </w:pPr>
      <w:r>
        <w:rPr>
          <w:rtl/>
          <w:cs/>
          <w:lang w:val="ar_AE" w:bidi="ar_AE"/>
        </w:rPr>
      </w:r>
      <w:r>
        <w:rPr>
          <w:rtl/>
          <w:cs/>
          <w:lang w:val="ar_AE" w:bidi="ar_AE"/>
        </w:rPr>
        <w:t xml:space="preserve">ثم يقدّم البشير يوحنا اقتباسًا ثانيًا من سفر إشعياء ليشرح لماذا لم يقدر كثيرون أن يؤمنوا بيسوع. فيقول: "لهذا لم يَقدِروا أنْ يؤمِنوا. لأنَّ إشَعياءَ قالَ أيضًا..." يقول يوحنا إن "الناس لم يقدروا أن يؤمنوا"، لكنه لا يذكر في من لم يؤمنوا. وسيوضح يوحنا لاحقًا في كتابته مَن المقصود بكلام إشعياء هذا. أمّا كلمة "لهذا"، التي تعني "لهذا السبب"، فعادةً تشير إلى ما قاله الكاتب قبلها، غير أن يوحنا يستخدمها هنا ليشرح عدم إيمان اليهود بما سيذكره بعد قليل. </w:t>
      </w:r>
    </w:p>
    <w:p>
      <w:pPr>
        <w:bidi/>
      </w:pPr>
      <w:r>
        <w:rPr>
          <w:rtl/>
          <w:cs/>
          <w:lang w:val="ar_AE" w:bidi="ar_AE"/>
        </w:rPr>
      </w:r>
      <w:r>
        <w:rPr>
          <w:rtl/>
          <w:cs/>
          <w:lang w:val="ar_AE" w:bidi="ar_AE"/>
        </w:rPr>
        <w:t>يستشهد يوحنا للمرة الثانية بكلام إشعياء ليُبيِّن سبب عجزهم عن الإيمان، إذ يقول: "قد أعمَى عُيونَهُمْ، وأغلَظَ قُلوبَهُمْ، لئَلّا يُبصِروا بعُيونِهِمْ، ويَشعُروا بقُلوبهِمْ، ويَرجِعوا فأشفيَهُمْ". يقول إشعياء إن شخصًا ما قد أعمى أعين الشعب وأقسى قلوبهم حتى لا يقدروا أن يروا ويفهموا الحق الروحي. فلم يستطيعوا أن يدركوا المعنى الروحي لأعمال يسوع وأقواله، ونتيجة لذلك لم يستطيعوا أن يرجعوا إلى الله ليشفيهم. من الصعب تحديد المقصود بالضمائر في هذا النص، فالكثيرون يرون أنهم يعودون إلى الله، بينما يعتقد آخرون أن الضمير المستتر في كلمة "فأشفيَهُمْ" يُشير بالتأكيد إلى الله، إلا أن من أعمى العيون فربما يكون شخص آخر لم يُذكر بالاسم، فقد يكون الله أو غيره، ولا يوجد تحديد قاطع. غير أن جوهر المقطع هو أن الشعب كان ذا قلوب قاسية وأعين عمياء وعقول لا تفهم، ولذلك لم يتوبوا عن خطاياهم ولم يرجعوا إلى الله لينالوا الشفاء منه. كانوا مسؤولين عن عدم إيمانهم، لكنّ الله أيضًا أتمّ مقاصده من خلال رفضهم للإيمان. أن يُقسِّي الإنسان قلبه يعني أن يجعله صلبًا وقاسيًا. وكان الناس في زمن يسوع يستخدمون كلمة "قلب" للإشارة إلى أفكارهم ومشاعرهم. لقد ثبّت الله الناس في تفكيرهم الخاطئ حتى لا يتغيّروا، فلم يمنحهم حكمة بل تركهم يتبعون أفكارًا باطلة وحمقاء، وبهذا لم يستطيعوا أن يفهموا من هو يسوع حقًا، ولم يدركوا أنه هو المسيح، المخلّص الموعود. وقد علم الله أن هذا سيحدث، وكان جزءًا من دينونته عليهم لأنهم رفضوا الإيمان. ومع ذلك، لم يكن هذا ما يريده الله، إذ كان يفضل أن يتوب الشعب ويرجع إليه ويؤمن به لكي يشفيهم، لكنهم رفضوا الإيمان.</w:t>
      </w:r>
    </w:p>
    <w:p>
      <w:pPr>
        <w:bidi/>
      </w:pPr>
      <w:r>
        <w:rPr>
          <w:rtl/>
          <w:cs/>
          <w:lang w:val="ar_AE" w:bidi="ar_AE"/>
        </w:rPr>
      </w:r>
      <w:r>
        <w:rPr>
          <w:rtl/>
          <w:cs/>
          <w:lang w:val="ar_AE" w:bidi="ar_AE"/>
        </w:rPr>
        <w:t>ويُوضح يوحنا أن إشعياء كتب هذه الأمور لأنه رأى مجد الرب في رؤيا. وهنا يربط يوحنا بين "الرب" ويسوع المسيح، إذ رأى إشعياء مسبقًا المجد الذي سيناله يسوع فيما بعد نتيجة موته وقيامته. لقد رأى عظمة يسوع وجلاله وقدرته.</w:t>
      </w:r>
    </w:p>
    <w:p>
      <w:pPr>
        <w:bidi/>
      </w:pPr>
      <w:r>
        <w:rPr>
          <w:rtl/>
          <w:cs/>
          <w:lang w:val="ar_AE" w:bidi="ar_AE"/>
        </w:rPr>
      </w:r>
      <w:r>
        <w:rPr>
          <w:rtl/>
          <w:cs/>
          <w:lang w:val="ar_AE" w:bidi="ar_AE"/>
        </w:rPr>
        <w:t>ومع ذلك، آمن كثيرون بيسوع، حتى من بين رؤساء اليهود. فمع أن كثيرين رفضوا يسوع، إلا أن عددًا كبيرًا منهم أيضًا آمن به، والمفاجئ أن بعض القادة الدينيين، من أعضاء السنهدريم، أي مجلس الحكم الديني، آمنوا أن يسوع هو المسيح المخلّص الموعود. لكنهم لم يعلنوا إيمانهم علنًا لأنهم خافوا أن يمنعهم الفريسيون من العبادة في المجمع اليهودي. هؤلاء القادة اليهود خافوا أن يرفضهم الفريسيون الذين لم يؤمنوا بيسوع، وأن يطردوهم من جماعتهم الدينية. وكان سبب خوفهم هو أنهم أحبوا مجد الناس أكثر من مجد الله، إذ أرادوا مديح البشر أكثر من رضى الله. لقد اهتموا بما يقوله الناس عنهم أكثر مما يقوله الله.</w:t>
      </w:r>
    </w:p>
    <w:p>
      <w:pPr>
        <w:bidi/>
      </w:pPr>
      <w:r>
        <w:rPr>
          <w:rtl/>
          <w:cs/>
          <w:lang w:val="ar_AE" w:bidi="ar_AE"/>
        </w:rPr>
      </w:r>
      <w:r>
        <w:rPr>
          <w:rtl/>
          <w:cs/>
          <w:lang w:val="ar_AE" w:bidi="ar_AE"/>
        </w:rPr>
        <w:t>حينئذٍ نادى يسوع بصوتٍ عالٍ معلنًا إعلانًا هامًا قائلًا: "الّذي يؤمِنُ بي، ليس يؤمِنُ بي بل بالّذي أرسَلَني". قال يسوع إن كل من يؤمن به، أي من يؤمن أنه هو المسيح المخلّص الموعود، فهو يؤمن بالله أيضًا. فالإيمان بيسوع يعني الإيمان بالحقائق المتعلقة بشخصه وبما فعله، كما يشمل الثقة بيسوع بدلًا من الثقة بالذات أو بآخرين. لذلك، من يؤمن بيسوع يؤمن أيضًا بالله الآب الذي أرسله. وأضاف يسوع قائلًا إن من يراه يرى أيضًا الذي أرسله، أي الله الآب. وهكذا يعلن يسوع أنه واحد مع الله، وأن رؤية يسوع تعني رؤية الآب نفسه.</w:t>
      </w:r>
    </w:p>
    <w:p>
      <w:pPr>
        <w:bidi/>
      </w:pPr>
      <w:r>
        <w:rPr>
          <w:rtl/>
          <w:cs/>
          <w:lang w:val="ar_AE" w:bidi="ar_AE"/>
        </w:rPr>
      </w:r>
      <w:r>
        <w:rPr>
          <w:rtl/>
          <w:cs/>
          <w:lang w:val="ar_AE" w:bidi="ar_AE"/>
        </w:rPr>
        <w:t>ثم شبَّه يسوع نفسه بالنور. فقال: "أنا قد جِئتُ نورًا إلَى العالَمِ". جاء يسوع إلى العالم ليكون نوره، أي ليُظهر للناس الحق، وبالأخص الحق المتعلق بالله والخلاص. ثم أكمل قائلًا: "حتَّى كُلُّ مَنْ يؤمِنُ بي لا يَمكُثُ في الظُّلمَةِ". يشبّه يسوع هنا الظلمة بالشر، فالظلمة تمثل الشر. وقد جاء يسوع لكي لا يعيش المؤمنون به بعدُ في الشر، لأن من يبقى في الشر يشبه من يسكن في الظلمة.</w:t>
      </w:r>
    </w:p>
    <w:p>
      <w:pPr>
        <w:bidi/>
      </w:pPr>
      <w:r>
        <w:rPr>
          <w:rtl/>
          <w:cs/>
          <w:lang w:val="ar_AE" w:bidi="ar_AE"/>
        </w:rPr>
      </w:r>
      <w:r>
        <w:rPr>
          <w:rtl/>
          <w:cs/>
          <w:lang w:val="ar_AE" w:bidi="ar_AE"/>
        </w:rPr>
        <w:t>وتابع يسوع كلامه قائلًا: "وإنْ سمِعَ أحَدٌ كلامي ولَمْ يؤمِنْ فأنا لا أدينُهُ، لأنّي لم آتِ لأدينَ العالَمَ بل لأُخَلِّصَ العالَمَ". يُركّز النص الأصلي على كلمة "أنا" التي تشير إلى يسوع، فهو يوضح أنه ليس هو مَن يدين من يسمع كلامه ويرفض أن يطيعه. فهو لا يدينهم لا في ذلك الوقت ولا في المستقبل، لأن يسوع لم يأتِ إلى العالم ليدين الناس أو ليحكم عليهم، بل جاء لينقذهم من خطاياهم ويخلّصهم. فبموته على الصليب وقيامته من بين الأموات، غلب يسوع الخطية ووهب لكل من يؤمن به فرصة الحياة الأبدية.</w:t>
      </w:r>
    </w:p>
    <w:p>
      <w:pPr>
        <w:bidi/>
      </w:pPr>
      <w:r>
        <w:rPr>
          <w:rtl/>
          <w:cs/>
          <w:lang w:val="ar_AE" w:bidi="ar_AE"/>
        </w:rPr>
      </w:r>
      <w:r>
        <w:rPr>
          <w:rtl/>
          <w:cs/>
          <w:lang w:val="ar_AE" w:bidi="ar_AE"/>
        </w:rPr>
        <w:t>وأضاف يسوع قائلًا: "مَنْ رَذَلَني ولَمْ يَقبَلْ كلامي فلهُ مَنْ يَدينُهُ. الكلامُ الّذي تكلَّمتُ بهِ هو يَدينُهُ في اليومِ الأخيرِ". إن الذي يرفض يسوع ولا يقبل كلامه هو كل من يرفض التعامل مع يسوع، ويُعرض عنه، ولا يقبل تعليمه ولا يعمل بما يقول. فرفض يسوع وعدم قبول كلمته هما أمر واحد. وهناك مَن سيدين مثل هذا الإنسان، إذ يجعل يسوع كلمته نفسها كالقاضي الذي يدين. ويشير هذا إلى الوقت الذي سيدين فيه الله الناس بحسب موقفهم من كلمة يسوع، وسيحدث هذا في اليوم الأخير عندما ينهي الله العالم ويدين جميع البشر.</w:t>
      </w:r>
    </w:p>
    <w:p>
      <w:pPr>
        <w:bidi/>
      </w:pPr>
      <w:r>
        <w:rPr>
          <w:rtl/>
          <w:cs/>
          <w:lang w:val="ar_AE" w:bidi="ar_AE"/>
        </w:rPr>
      </w:r>
      <w:r>
        <w:rPr>
          <w:rtl/>
          <w:cs/>
          <w:lang w:val="ar_AE" w:bidi="ar_AE"/>
        </w:rPr>
        <w:t>توقَّفوا هنا وناقشوا كمجموعة: من الذي يجري العدالة في جماعتكم؟ ومن الذي وضع القوانين التي يُدين الناس بموجبها؟ وهل تُستَخدم القوانين لمعاقبة المذنبين فقط، أم أيضًا لمساعدتهم على معرفة الصواب من الخطأ وتعليمهم ألا يعودوا إلى الجريمة؟ (توقَّفوا هنا عن سماع التسجيل الصوتي)</w:t>
      </w:r>
    </w:p>
    <w:p>
      <w:pPr>
        <w:bidi/>
      </w:pPr>
      <w:r>
        <w:rPr>
          <w:rtl/>
          <w:cs/>
          <w:lang w:val="ar_AE" w:bidi="ar_AE"/>
        </w:rPr>
      </w:r>
      <w:r>
        <w:rPr>
          <w:rtl/>
          <w:cs/>
          <w:lang w:val="ar_AE" w:bidi="ar_AE"/>
        </w:rPr>
        <w:t>ثم يوضح يسوع أنه يعتمد في كلامه على كلام الله الآب، إذ يقول: "أنّي لم أتَكلَّمْ مِنْ نَفسي، لكن الآبَ الّذي أرسَلَني هو أعطاني وصيَّةً: ماذا أقولُ وبماذا أتَكلَّمُ". يشرح يسوع هنا سبب كون كلمته تدين من يرفضها، لأن مصدر كلامه هو الله نفسه. لم يتكلم يسوع بسلطانه الشخصي، ولم يبتدع أفكاره الخاصة، بل كان الله هو الذي أعطاه الرسالة، وأمره بما يقول. فكل ما نطق به يسوع كان بكلام الله وبسلطانه.</w:t>
      </w:r>
    </w:p>
    <w:p>
      <w:pPr>
        <w:bidi/>
      </w:pPr>
      <w:r>
        <w:rPr>
          <w:rtl/>
          <w:cs/>
          <w:lang w:val="ar_AE" w:bidi="ar_AE"/>
        </w:rPr>
      </w:r>
      <w:r>
        <w:rPr>
          <w:rtl/>
          <w:cs/>
          <w:lang w:val="ar_AE" w:bidi="ar_AE"/>
        </w:rPr>
        <w:t>ويضيف يسوع قائلًا إن وصية الله التي أعطاها له تُعطي الحياة الأبدية، لأن وصية الله تمنح حياة لا تنتهي لكل من يطيعها. لذلك، فإن كل ما قاله يسوع أو سيقوله لاحقًا للناس هو عينه ما قاله له الآب.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يوحنا ١٢: ٣٧–٥٠ من الترجمة الأسهل فهمًا.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عشرة مشاهد.</w:t>
      </w:r>
    </w:p>
    <w:p>
      <w:pPr>
        <w:bidi/>
      </w:pPr>
      <w:r>
        <w:rPr>
          <w:rtl/>
          <w:cs/>
          <w:lang w:val="ar_AE" w:bidi="ar_AE"/>
        </w:rPr>
      </w:r>
      <w:r>
        <w:rPr>
          <w:b/>
          <w:rtl/>
          <w:cs/>
          <w:lang w:val="ar_AE" w:bidi="ar_AE"/>
        </w:rPr>
        <w:t>في المشهد الأول:</w:t>
      </w:r>
      <w:r>
        <w:rPr>
          <w:rtl/>
          <w:cs/>
          <w:lang w:val="ar_AE" w:bidi="ar_AE"/>
        </w:rPr>
        <w:t xml:space="preserve"> يذكر يوحنا أنه بالرغم من أن يسوع أجرى العديد من الآيات العجيبة، إلا أن الناس لم يؤمنوا به.</w:t>
      </w:r>
    </w:p>
    <w:p>
      <w:pPr>
        <w:bidi/>
      </w:pPr>
      <w:r>
        <w:rPr>
          <w:rtl/>
          <w:cs/>
          <w:lang w:val="ar_AE" w:bidi="ar_AE"/>
        </w:rPr>
      </w:r>
      <w:r>
        <w:rPr>
          <w:b/>
          <w:rtl/>
          <w:cs/>
          <w:lang w:val="ar_AE" w:bidi="ar_AE"/>
        </w:rPr>
        <w:t>في المشهد الثاني:</w:t>
      </w:r>
      <w:r>
        <w:rPr>
          <w:rtl/>
          <w:cs/>
          <w:lang w:val="ar_AE" w:bidi="ar_AE"/>
        </w:rPr>
        <w:t xml:space="preserve"> يوضّح يوحنا أن عدم إيمان اليهود بيسوع حدث ليتمّ ما تنبأ به إشعياء.</w:t>
      </w:r>
    </w:p>
    <w:p>
      <w:pPr>
        <w:bidi/>
      </w:pPr>
      <w:r>
        <w:rPr>
          <w:rtl/>
          <w:cs/>
          <w:lang w:val="ar_AE" w:bidi="ar_AE"/>
        </w:rPr>
      </w:r>
      <w:r>
        <w:rPr>
          <w:b/>
          <w:rtl/>
          <w:cs/>
          <w:lang w:val="ar_AE" w:bidi="ar_AE"/>
        </w:rPr>
        <w:t>في المشهد الثالث:</w:t>
      </w:r>
      <w:r>
        <w:rPr>
          <w:rtl/>
          <w:cs/>
          <w:lang w:val="ar_AE" w:bidi="ar_AE"/>
        </w:rPr>
        <w:t xml:space="preserve"> يقتبس يوحنا النبوّة الأولى، حيث يقول إشعياء إن عددًا قليلًا فقط من الناس آمنوا بالرسالة التي أعطاه الله إياها ليخبر بها الشعب اليهودي. ويؤكد إشعياء أن عددًا قليلًا فقط آمن بأنهم كانوا يرون قوة الله تعمل أمامهم.</w:t>
      </w:r>
    </w:p>
    <w:p>
      <w:pPr>
        <w:bidi/>
      </w:pPr>
      <w:r>
        <w:rPr>
          <w:rtl/>
          <w:cs/>
          <w:lang w:val="ar_AE" w:bidi="ar_AE"/>
        </w:rPr>
      </w:r>
      <w:r>
        <w:rPr>
          <w:b/>
          <w:rtl/>
          <w:cs/>
          <w:lang w:val="ar_AE" w:bidi="ar_AE"/>
        </w:rPr>
        <w:t>في المشهد الرابع:</w:t>
      </w:r>
      <w:r>
        <w:rPr>
          <w:rtl/>
          <w:cs/>
          <w:lang w:val="ar_AE" w:bidi="ar_AE"/>
        </w:rPr>
        <w:t xml:space="preserve"> يورد يوحنا اقتباسه الثاني من إشعياء، حيث يقول النبي إن شخصًا ما أو شيئًا ما أعمى عيون الناس وقسّى قلوبهم، حتى لا يتمكّنوا من الرؤية والفهم. ونتيجة لذلك لم يستطيعوا أن يرجعوا إلى الرب، ولم يستطع الرب أن يشفيهم.</w:t>
      </w:r>
    </w:p>
    <w:p>
      <w:pPr>
        <w:bidi/>
      </w:pPr>
      <w:r>
        <w:rPr>
          <w:rtl/>
          <w:cs/>
          <w:lang w:val="ar_AE" w:bidi="ar_AE"/>
        </w:rPr>
      </w:r>
      <w:r>
        <w:rPr>
          <w:b/>
          <w:rtl/>
          <w:cs/>
          <w:lang w:val="ar_AE" w:bidi="ar_AE"/>
        </w:rPr>
        <w:t>في المشهد الخامس:</w:t>
      </w:r>
      <w:r>
        <w:rPr>
          <w:rtl/>
          <w:cs/>
          <w:lang w:val="ar_AE" w:bidi="ar_AE"/>
        </w:rPr>
        <w:t xml:space="preserve"> يشرح يوحنا أن إشعياء كتب هذه الأمور لأنه رأى في رؤيا مجد يسوع مسبقًا.</w:t>
      </w:r>
    </w:p>
    <w:p>
      <w:pPr>
        <w:bidi/>
      </w:pPr>
      <w:r>
        <w:rPr>
          <w:rtl/>
          <w:cs/>
          <w:lang w:val="ar_AE" w:bidi="ar_AE"/>
        </w:rPr>
      </w:r>
      <w:r>
        <w:rPr>
          <w:b/>
          <w:rtl/>
          <w:cs/>
          <w:lang w:val="ar_AE" w:bidi="ar_AE"/>
        </w:rPr>
        <w:t>في المشهد السادس:</w:t>
      </w:r>
      <w:r>
        <w:rPr>
          <w:rtl/>
          <w:cs/>
          <w:lang w:val="ar_AE" w:bidi="ar_AE"/>
        </w:rPr>
        <w:t xml:space="preserve"> يذكر يوحنا أنه بالرغم من انتشار عدم الإيمان، إلا أن كثيرين آمنوا بيسوع، حتى عدد من الرؤساء اليهود. لكنهم لم يعلنوا للآخرين أنهم آمنوا بيسوع، لأنهم خافوا أن يمنعهم الفريسيون من العبادة في المجمع، أي مكان العبادة عند اليهود.</w:t>
      </w:r>
    </w:p>
    <w:p>
      <w:pPr>
        <w:bidi/>
      </w:pPr>
      <w:r>
        <w:rPr>
          <w:rtl/>
          <w:cs/>
          <w:lang w:val="ar_AE" w:bidi="ar_AE"/>
        </w:rPr>
      </w:r>
      <w:r>
        <w:rPr>
          <w:b/>
          <w:rtl/>
          <w:cs/>
          <w:lang w:val="ar_AE" w:bidi="ar_AE"/>
        </w:rPr>
        <w:t>في المشهد السابع:</w:t>
      </w:r>
      <w:r>
        <w:rPr>
          <w:rtl/>
          <w:cs/>
          <w:lang w:val="ar_AE" w:bidi="ar_AE"/>
        </w:rPr>
        <w:t xml:space="preserve"> يصرخ يسوع بصوت عالٍ ويعلن إعلانًا هامًا قائلًا: "الّذي يؤمِنُ بي، ليس يؤمِنُ بي بل بالّذي أرسَلَني". ويضيف يسوع أن من يراه يرى الله الذي أرسله.</w:t>
      </w:r>
    </w:p>
    <w:p>
      <w:pPr>
        <w:bidi/>
      </w:pPr>
      <w:r>
        <w:rPr>
          <w:rtl/>
          <w:cs/>
          <w:lang w:val="ar_AE" w:bidi="ar_AE"/>
        </w:rPr>
      </w:r>
      <w:r>
        <w:rPr>
          <w:b/>
          <w:rtl/>
          <w:cs/>
          <w:lang w:val="ar_AE" w:bidi="ar_AE"/>
        </w:rPr>
        <w:t>في المشهد الثامن:</w:t>
      </w:r>
      <w:r>
        <w:rPr>
          <w:rtl/>
          <w:cs/>
          <w:lang w:val="ar_AE" w:bidi="ar_AE"/>
        </w:rPr>
        <w:t xml:space="preserve"> يصرّح يسوع أنه جاء إلى العالم نورًا، لكي لا يبقى في الظلمة كل من يؤمن به.</w:t>
      </w:r>
    </w:p>
    <w:p>
      <w:pPr>
        <w:bidi/>
      </w:pPr>
      <w:r>
        <w:rPr>
          <w:rtl/>
          <w:cs/>
          <w:lang w:val="ar_AE" w:bidi="ar_AE"/>
        </w:rPr>
      </w:r>
      <w:r>
        <w:rPr>
          <w:b/>
          <w:rtl/>
          <w:cs/>
          <w:lang w:val="ar_AE" w:bidi="ar_AE"/>
        </w:rPr>
        <w:t>في المشهد التاسع:</w:t>
      </w:r>
      <w:r>
        <w:rPr>
          <w:rtl/>
          <w:cs/>
          <w:lang w:val="ar_AE" w:bidi="ar_AE"/>
        </w:rPr>
        <w:t xml:space="preserve"> يتابع يسوع قائلًا إنه لن يدين أحدًا يسمع كلامه لكنه يرفض أن يحفظه، لأنّه لم يأتِ إلى العالم ليدينه، بل ليخلّصه. لكن يوجد ديّان للذين يرفضونه ولا يطيعون تعليمه، فالكلمة التي تكلّم بها يسوع هي التي ستدينهم في اليوم الأخير.</w:t>
      </w:r>
    </w:p>
    <w:p>
      <w:pPr>
        <w:bidi/>
      </w:pPr>
      <w:r>
        <w:rPr>
          <w:rtl/>
          <w:cs/>
          <w:lang w:val="ar_AE" w:bidi="ar_AE"/>
        </w:rPr>
      </w:r>
      <w:r>
        <w:rPr>
          <w:b/>
          <w:rtl/>
          <w:cs/>
          <w:lang w:val="ar_AE" w:bidi="ar_AE"/>
        </w:rPr>
        <w:t>في المشهد العاشر:</w:t>
      </w:r>
      <w:r>
        <w:rPr>
          <w:rtl/>
          <w:cs/>
          <w:lang w:val="ar_AE" w:bidi="ar_AE"/>
        </w:rPr>
        <w:t xml:space="preserve"> يوضح يسوع أنه يعتمد على كلمات الله الآب. فيقول إنه لم يتكلم من نفسه، بل إن الله الذي أرسله قد أعطاه وصية بما يقول. وما أوصى به الله يسوع أن يقوله، يمنح حياة أبدية مع الله.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النبي إشعياء</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اليهود الذين لم يؤمنوا بيسوع</w:t>
      </w:r>
    </w:p>
    <w:p>
      <w:pPr>
        <w:pStyle w:val="ListBullet"/>
        <w:bidi/>
        <w:spacing w:line="240" w:lineRule="auto"/>
        <w:ind w:left="720"/>
      </w:pPr>
      <w:r>
        <w:rPr>
          <w:rtl/>
          <w:cs/>
          <w:lang w:val="ar_AE" w:bidi="ar_AE"/>
        </w:rPr>
      </w:r>
      <w:r>
        <w:rPr>
          <w:rtl/>
          <w:cs/>
          <w:lang w:val="ar_AE" w:bidi="ar_AE"/>
        </w:rPr>
        <w:t>اليهود الذين آمنوا بيسوع</w:t>
      </w:r>
    </w:p>
    <w:p>
      <w:pPr>
        <w:pStyle w:val="ListBullet"/>
        <w:bidi/>
        <w:spacing w:line="240" w:lineRule="auto"/>
        <w:ind w:left="720"/>
      </w:pPr>
      <w:r>
        <w:rPr>
          <w:rtl/>
          <w:cs/>
          <w:lang w:val="ar_AE" w:bidi="ar_AE"/>
        </w:rPr>
      </w:r>
      <w:r>
        <w:rPr>
          <w:rtl/>
          <w:cs/>
          <w:lang w:val="ar_AE" w:bidi="ar_AE"/>
        </w:rPr>
        <w:t>القادة اليهود الذين آمنوا بيسوع</w:t>
      </w:r>
    </w:p>
    <w:p>
      <w:pPr>
        <w:pStyle w:val="ListBullet"/>
        <w:bidi/>
        <w:spacing w:line="240" w:lineRule="auto"/>
        <w:ind w:left="720"/>
      </w:pPr>
      <w:r>
        <w:rPr>
          <w:rtl/>
          <w:cs/>
          <w:lang w:val="ar_AE" w:bidi="ar_AE"/>
        </w:rPr>
      </w:r>
      <w:r>
        <w:rPr>
          <w:rtl/>
          <w:cs/>
          <w:lang w:val="ar_AE" w:bidi="ar_AE"/>
        </w:rPr>
        <w:t>والفريسيون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فعلى الرغم من أن يسوع أجرى آياتٍ ومعجزاتٍ كثيرة أمام الناس، إلا أنهم لم يؤمنوا به. تشير كلمة عبارة "ومَعَ أنَّهُ" إلى أن عدم إيمان الناس بيسوع كان أمرًا مفاجئًا.</w:t>
      </w:r>
    </w:p>
    <w:p>
      <w:pPr>
        <w:bidi/>
      </w:pPr>
      <w:r>
        <w:rPr>
          <w:rtl/>
          <w:cs/>
          <w:lang w:val="ar_AE" w:bidi="ar_AE"/>
        </w:rPr>
      </w:r>
      <w:r>
        <w:rPr>
          <w:rtl/>
          <w:cs/>
          <w:lang w:val="ar_AE" w:bidi="ar_AE"/>
        </w:rPr>
        <w:t>حدث ذلك ليتمّ ما تنبّأ به إشعياء النبي حين قال: "يا رَبُّ، مَنْ صَدَّقَ خَبَرَنا؟ ولِمَنِ استُعلِنَتْ ذِراعُ الرَّبِّ؟"</w:t>
      </w:r>
    </w:p>
    <w:p>
      <w:pPr>
        <w:bidi/>
      </w:pPr>
      <w:r>
        <w:rPr>
          <w:rtl/>
          <w:cs/>
          <w:lang w:val="ar_AE" w:bidi="ar_AE"/>
        </w:rPr>
      </w:r>
      <w:r>
        <w:rPr>
          <w:rtl/>
          <w:cs/>
          <w:lang w:val="ar_AE" w:bidi="ar_AE"/>
        </w:rPr>
        <w:t>يستخدم إشعياء هنا أسئلة لتوصيل رسالته. وهذه الأسئلة لا تحتاج إلى إجابة، بل هي أقرب إلى تصريحات منفية.</w:t>
      </w:r>
    </w:p>
    <w:p>
      <w:pPr>
        <w:bidi/>
      </w:pPr>
      <w:r>
        <w:rPr>
          <w:rtl/>
          <w:cs/>
          <w:lang w:val="ar_AE" w:bidi="ar_AE"/>
        </w:rPr>
      </w:r>
      <w:r>
        <w:rPr>
          <w:rtl/>
          <w:cs/>
          <w:lang w:val="ar_AE" w:bidi="ar_AE"/>
        </w:rPr>
        <w:t>ويقدّم يوحنا اقتباسًا آخر من إشعياء النبي، يشرح فيه سبب عدم قدرة الناس على الإيمان بيسوع. إذ يقول: "قد أعمَى عُيونَهُمْ، وأغلَظَ قُلوبَهُمْ، لئَلّا يُبصِروا بعُيونِهِمْ، ويَشعُروا بقُلوبهِمْ، ويَرجِعوا فأشفيَهُمْ". ومن الصعب أن نفهم إلى من تُشير الضمائر المُستترة. فالكثيرون يرون أنهم يعودون إلى الله، بينما يعتقد آخرون أن الضمير المستتر في كلمة "فأشفيَهُمْ" يُشير بالتأكيد إلى الله، إلا أن من أعمى العيون فربما يكون شخص آخر لم يُذكر بالاسم، فقد يكون الله أو غيره، وليس هناك تحديد قاطع. غير أن جوهر المقطع هو أن الشعب كان ذا قلوب قاسية وأعين عمياء وعقول لا تفهم، ولذلك لم يتوبوا عن خطاياهم ولم يرجعوا إلى الله لينالوا الشفاء منه.</w:t>
      </w:r>
    </w:p>
    <w:p>
      <w:pPr>
        <w:bidi/>
      </w:pPr>
      <w:r>
        <w:rPr>
          <w:rtl/>
          <w:cs/>
          <w:lang w:val="ar_AE" w:bidi="ar_AE"/>
        </w:rPr>
      </w:r>
      <w:r>
        <w:rPr>
          <w:rtl/>
          <w:cs/>
          <w:lang w:val="ar_AE" w:bidi="ar_AE"/>
        </w:rPr>
        <w:t>ويُوضح يوحنا أن إشعياء كتب هذه الأمور لأنه رأى مجد الرب في رؤيا. وهنا يربط يوحنا بين "الرب" ويسوع المسيح، في رؤياه، رأى إشعياء مجد يسوع وعظمته وسلطانه قبل أن يتمجّد بالموت والقيامة.</w:t>
      </w:r>
    </w:p>
    <w:p>
      <w:pPr>
        <w:bidi/>
      </w:pPr>
      <w:r>
        <w:rPr>
          <w:rtl/>
          <w:cs/>
          <w:lang w:val="ar_AE" w:bidi="ar_AE"/>
        </w:rPr>
      </w:r>
      <w:r>
        <w:rPr>
          <w:rtl/>
          <w:cs/>
          <w:lang w:val="ar_AE" w:bidi="ar_AE"/>
        </w:rPr>
        <w:t>ومع ذلك، آمن كثيرون بيسوع، حتى من بين رؤساء اليهود. تُدخل عبارة "مع ذلكَ" تباينًا مع الفكرة الرئيسية في الفقرة السابقة التي قالت إن قليلين آمنوا بيسوع. فمع أن الغالبية لم تؤمن، إلا أن كثيرين — وبينهم بعض القادة — آمنوا به.</w:t>
      </w:r>
    </w:p>
    <w:p>
      <w:pPr>
        <w:bidi/>
      </w:pPr>
      <w:r>
        <w:rPr>
          <w:rtl/>
          <w:cs/>
          <w:lang w:val="ar_AE" w:bidi="ar_AE"/>
        </w:rPr>
      </w:r>
      <w:r>
        <w:rPr>
          <w:rtl/>
          <w:cs/>
          <w:lang w:val="ar_AE" w:bidi="ar_AE"/>
        </w:rPr>
        <w:t>لكن، لأنهم كانوا يخافون من الفريسيين، لم يعلنوا إيمانهم علنًا. فكانوا يخشون أن يطردهم الفريسيون من المجمع، وهو مكان العبادة اليهودي. وكان سبب خوفهم أنهم أحبّوا مجد الناس أكثر من مجد الله. ويستخدم يوحنا كلمة "لكن" ليُبرز التباين بين إيمان هؤلاء اليهود بيسوع وبين امتناعهم عن الإعلان عنه.</w:t>
      </w:r>
    </w:p>
    <w:p>
      <w:pPr>
        <w:bidi/>
      </w:pPr>
      <w:r>
        <w:rPr>
          <w:rtl/>
          <w:cs/>
          <w:lang w:val="ar_AE" w:bidi="ar_AE"/>
        </w:rPr>
      </w:r>
      <w:r>
        <w:rPr>
          <w:rtl/>
          <w:cs/>
          <w:lang w:val="ar_AE" w:bidi="ar_AE"/>
        </w:rPr>
        <w:t xml:space="preserve">ثم ينتقل يوحنا سريعًا إلى جزء جديد من القصة، فيخبرنا عن وقتٍ صرخ فيه يسوع بصوت مرتفع أمام الجموع. ولا نعلم أين كان يسوع حينها ولا من كان يخاطب. ثم أعلن يسوع قائلًا: "الّذي يؤمِنُ بي، ليس يؤمِنُ بي بل بالّذي أرسَلَني. والّذي يَراني يَرَى الّذي أرسَلَني". </w:t>
      </w:r>
    </w:p>
    <w:p>
      <w:pPr>
        <w:bidi/>
      </w:pPr>
      <w:r>
        <w:rPr>
          <w:rtl/>
          <w:cs/>
          <w:lang w:val="ar_AE" w:bidi="ar_AE"/>
        </w:rPr>
      </w:r>
      <w:r>
        <w:rPr>
          <w:rtl/>
          <w:cs/>
          <w:lang w:val="ar_AE" w:bidi="ar_AE"/>
        </w:rPr>
        <w:t>توقَّفوا هنا وناقشوا كمجموعة: كيف تُغيِّرون الأحداث فجأة في قصة ما؟ حاولوا أن تحكوا قصة تحتوي على عدة مشاهد مختلفة، وانتبهوا إلى كيفية الانتقال من مشهد إلى آخر. (توقَّفوا هنا عن سماع التسجيل الصوتي)</w:t>
      </w:r>
    </w:p>
    <w:p>
      <w:pPr>
        <w:bidi/>
      </w:pPr>
      <w:r>
        <w:rPr>
          <w:rtl/>
          <w:cs/>
          <w:lang w:val="ar_AE" w:bidi="ar_AE"/>
        </w:rPr>
      </w:r>
      <w:r>
        <w:rPr>
          <w:rtl/>
          <w:cs/>
          <w:lang w:val="ar_AE" w:bidi="ar_AE"/>
        </w:rPr>
        <w:t>ثم شبَّه يسوع نفسه بالنور. فقال: "أنا قد جِئتُ نورًا إلَى العالَمِ". جاء يسوع إلى العالم ليكون نوره، أي ليُظهر للناس الحق، وبالأخص الحق المتعلق بالله والخلاص. ثم أكمل قائلًا: "حتَّى كُلُّ مَنْ يؤمِنُ بي لا يَمكُثُ في الظُّلمَةِ". تمثّل كلمة "الظلمة" الشر. وقد جاء يسوع لكي لا يعيش المؤمنون به بعدُ في الشر، لأن من يبقى في الشر يشبه من يسكن في الظلمة.</w:t>
      </w:r>
    </w:p>
    <w:p>
      <w:pPr>
        <w:bidi/>
      </w:pPr>
      <w:r>
        <w:rPr>
          <w:rtl/>
          <w:cs/>
          <w:lang w:val="ar_AE" w:bidi="ar_AE"/>
        </w:rPr>
      </w:r>
      <w:r>
        <w:rPr>
          <w:rtl/>
          <w:cs/>
          <w:lang w:val="ar_AE" w:bidi="ar_AE"/>
        </w:rPr>
        <w:t>وتابع يسوع كلامه قائلًا: "وإنْ سمِعَ أحَدٌ كلامي ولَمْ يؤمِنْ فأنا لا أدينُهُ، لأنّي لم آتِ لأدينَ العالَمَ بل لأُخَلِّصَ العالَمَ". يقدّم يسوع هنا أمرًا مفاجئًا: فبعض الناس سيسمعون تعليمه ولكنهم لن يطيعوه. قد يظن المرء أن من يسمع تعاليم يسوع الصالحة سيسعى إلى طاعتها! لكن يسوع يقدّم تباينًا قويًا — فهو لم يأتِ ليدين العالم، بل ليخلّصه. ويريد يسوع أن يؤكّد أن هدفه الأساسي كان خلاص العالم.</w:t>
      </w:r>
    </w:p>
    <w:p>
      <w:pPr>
        <w:bidi/>
      </w:pPr>
      <w:r>
        <w:rPr>
          <w:rtl/>
          <w:cs/>
          <w:lang w:val="ar_AE" w:bidi="ar_AE"/>
        </w:rPr>
      </w:r>
      <w:r>
        <w:rPr>
          <w:rtl/>
          <w:cs/>
          <w:lang w:val="ar_AE" w:bidi="ar_AE"/>
        </w:rPr>
        <w:t>توقَّفوا هنا وناقشوا كمجموعة: تحدّثوا عن كيفية شرح أمر مفاجئ. ربما يمكنكم أن تذكروا قصة تصرّف فيها أحدهم بطريقة غير متوقّعة، كيف تحدثتم عن ذلك الموقف؟ ثم تحدّثوا عن وقتٍ أردتم فيه أن تؤكّدوا بشدة سبب قيامكم بأمر معيّن. وكيف عبّرتم عن ذلك؟ (توقَّفوا هنا عن سماع التسجيل الصوتي)</w:t>
      </w:r>
    </w:p>
    <w:p>
      <w:pPr>
        <w:bidi/>
      </w:pPr>
      <w:r>
        <w:rPr>
          <w:rtl/>
          <w:cs/>
          <w:lang w:val="ar_AE" w:bidi="ar_AE"/>
        </w:rPr>
      </w:r>
      <w:r>
        <w:rPr>
          <w:rtl/>
          <w:cs/>
          <w:lang w:val="ar_AE" w:bidi="ar_AE"/>
        </w:rPr>
        <w:t>ويُضيف يسوع قائلًا: "مَنْ رَذَلَني ولَمْ يَقبَلْ كلامي فلهُ مَنْ يَدينُهُ. الكلامُ الّذي تكلَّمتُ بهِ هو يَدينُهُ في اليومِ الأخيرِ". يقول هنا يسوع إن الله سيحكم على الذين يرفضونه مستخدمًا الكلمات التي قالها يسوع نفسه كأداة للحكم.</w:t>
      </w:r>
    </w:p>
    <w:p>
      <w:pPr>
        <w:bidi/>
      </w:pPr>
      <w:r>
        <w:rPr>
          <w:rtl/>
          <w:cs/>
          <w:lang w:val="ar_AE" w:bidi="ar_AE"/>
        </w:rPr>
      </w:r>
      <w:r>
        <w:rPr>
          <w:rtl/>
          <w:cs/>
          <w:lang w:val="ar_AE" w:bidi="ar_AE"/>
        </w:rPr>
        <w:t>ثم يوضح يسوع أنه يعتمد في كلامه على كلام الله الآب، إذ يقول: "أنّي لم أتَكلَّمْ مِنْ نَفسي، لكن الآبَ الّذي أرسَلَني هو أعطاني وصيَّةً: ماذا أقولُ وبماذا أتَكلَّمُ". يريد يسوع أن يبيّن سبب كون كلمته هي التي ستدين الذين يرفضونها، لأن الله نفسه هو مصدر ما قاله. فلم يتكلّم يسوع من ذاته، ويستخدم يسوع التكرار في عبارة "ماذا أقولُ وبماذا أتَكلَّمُ" ليؤكّد أن الله أوصاه تمامًا بما يجب أن يقوله.</w:t>
      </w:r>
    </w:p>
    <w:p>
      <w:pPr>
        <w:bidi/>
      </w:pPr>
      <w:r>
        <w:rPr>
          <w:rtl/>
          <w:cs/>
          <w:lang w:val="ar_AE" w:bidi="ar_AE"/>
        </w:rPr>
      </w:r>
      <w:r>
        <w:rPr>
          <w:rtl/>
          <w:cs/>
          <w:lang w:val="ar_AE" w:bidi="ar_AE"/>
        </w:rPr>
        <w:t>توقَّفوا هنا وناقشوا كمجموعة: في لغتكم، كيف تعبّرون عن فكرة أو مفهوم مهم بطريقة تؤكّد أهميته؟ (توقَّفوا هنا عن سماع التسجيل الصوتي)</w:t>
      </w:r>
    </w:p>
    <w:p>
      <w:pPr>
        <w:bidi/>
      </w:pPr>
      <w:r>
        <w:rPr>
          <w:rtl/>
          <w:cs/>
          <w:lang w:val="ar_AE" w:bidi="ar_AE"/>
        </w:rPr>
      </w:r>
      <w:r>
        <w:rPr>
          <w:rtl/>
          <w:cs/>
          <w:lang w:val="ar_AE" w:bidi="ar_AE"/>
        </w:rPr>
        <w:t>ثم أنهى يسوع حديثه قائلًا: "وأنا أعلَمُ أنَّ وصيَّتَهُ هي حياةٌ أبديَّةٌ. فما أتَكلَّمُ أنا بهِ، فكما قالَ لي الآبُ هكذا أتَكلَّمُ". تُدخل كلمة "فما" السبب الذي من أجله لا يقول يسوع إلا ما سمعه من الآب. لقد علم يسوع أن وصايا الله تمنح الحياة الأبدية.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يوحنا ١٢: ٣٧–٥٠ من الترجمة الأسهل فهمًا.</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عشرة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النبي إشعياء</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اليهود الذين لم يؤمنوا بيسوع</w:t>
      </w:r>
    </w:p>
    <w:p>
      <w:pPr>
        <w:pStyle w:val="ListBullet"/>
        <w:bidi/>
        <w:spacing w:line="240" w:lineRule="auto"/>
        <w:ind w:left="720"/>
      </w:pPr>
      <w:r>
        <w:rPr>
          <w:rtl/>
          <w:cs/>
          <w:lang w:val="ar_AE" w:bidi="ar_AE"/>
        </w:rPr>
      </w:r>
      <w:r>
        <w:rPr>
          <w:rtl/>
          <w:cs/>
          <w:lang w:val="ar_AE" w:bidi="ar_AE"/>
        </w:rPr>
        <w:t>اليهود الذين آمنوا بيسوع</w:t>
      </w:r>
    </w:p>
    <w:p>
      <w:pPr>
        <w:pStyle w:val="ListBullet"/>
        <w:bidi/>
        <w:spacing w:line="240" w:lineRule="auto"/>
        <w:ind w:left="720"/>
      </w:pPr>
      <w:r>
        <w:rPr>
          <w:rtl/>
          <w:cs/>
          <w:lang w:val="ar_AE" w:bidi="ar_AE"/>
        </w:rPr>
      </w:r>
      <w:r>
        <w:rPr>
          <w:rtl/>
          <w:cs/>
          <w:lang w:val="ar_AE" w:bidi="ar_AE"/>
        </w:rPr>
        <w:t>القادة اليهود الذين آمنوا بيسوع</w:t>
      </w:r>
    </w:p>
    <w:p>
      <w:pPr>
        <w:pStyle w:val="ListBullet"/>
        <w:bidi/>
        <w:spacing w:line="240" w:lineRule="auto"/>
        <w:ind w:left="720"/>
      </w:pPr>
      <w:r>
        <w:rPr>
          <w:rtl/>
          <w:cs/>
          <w:lang w:val="ar_AE" w:bidi="ar_AE"/>
        </w:rPr>
      </w:r>
      <w:r>
        <w:rPr>
          <w:rtl/>
          <w:cs/>
          <w:lang w:val="ar_AE" w:bidi="ar_AE"/>
        </w:rPr>
        <w:t>والفريسيون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على الرغم من أن يسوع أجرى آياتٍ ومعجزاتٍ كثيرة أمام الناس، إلا أنهم لم يؤمنوا 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اليهود الذين لم يؤمنوا بيسوع: "بماذا تشعرون أو فيمَ تفكّرون؟" قد يجيب الناس بعبارات مثل: ""يسوع يشفي الناس في يوم السبت! إن المسيّا لا يمكن أن يخالف الشريعة اليهودية!"، أو "لا يأتي نبيٌّ عادةً من الجليل!"، أو "إن يسوع يطرد الشياطين بقوة الشيطان، فهو ليس المسيّا!"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حدث ذلك ليتمّ ما تنبّأ به إشعياء النبي حين قال: "يا رَبُّ، مَنْ صَدَّقَ خَبَرَنا؟ ولِمَنِ استُعلِنَتْ ذِراعُ الرَّبِّ؟"</w:t>
      </w:r>
    </w:p>
    <w:p>
      <w:pPr>
        <w:bidi/>
      </w:pPr>
      <w:r>
        <w:rPr>
          <w:rtl/>
          <w:cs/>
          <w:lang w:val="ar_AE" w:bidi="ar_AE"/>
        </w:rPr>
      </w:r>
      <w:r>
        <w:rPr>
          <w:rtl/>
          <w:cs/>
          <w:lang w:val="ar_AE" w:bidi="ar_AE"/>
        </w:rPr>
        <w:t>لذلك لم يقدروا أن يؤمنوا، لأن إشعياء قال أيضًا: "قد أعمَى عُيونَهُمْ، وأغلَظَ قُلوبَهُمْ، لئَلّا يُبصِروا بعُيونِهِمْ، ويَشعُروا بقُلوبهِمْ، ويَرجِعوا فأشفيَهُمْ".</w:t>
      </w:r>
    </w:p>
    <w:p>
      <w:pPr>
        <w:bidi/>
      </w:pPr>
      <w:r>
        <w:rPr>
          <w:rtl/>
          <w:cs/>
          <w:lang w:val="ar_AE" w:bidi="ar_AE"/>
        </w:rPr>
      </w:r>
      <w:r>
        <w:rPr>
          <w:rtl/>
          <w:cs/>
          <w:lang w:val="ar_AE" w:bidi="ar_AE"/>
        </w:rPr>
        <w:t>لقد كتب إشعياء هذا، لأنه رأى مجد يسوع وتكلّم عنه.</w:t>
      </w:r>
    </w:p>
    <w:p>
      <w:pPr>
        <w:bidi/>
      </w:pPr>
      <w:r>
        <w:rPr>
          <w:rtl/>
          <w:cs/>
          <w:lang w:val="ar_AE" w:bidi="ar_AE"/>
        </w:rPr>
      </w:r>
      <w:r>
        <w:rPr>
          <w:rtl/>
          <w:cs/>
          <w:lang w:val="ar_AE" w:bidi="ar_AE"/>
        </w:rPr>
        <w:t xml:space="preserve">ومع ذلك، آمن كثيرون بيسوع، حتى من بين رؤساء اليهود. </w:t>
      </w:r>
    </w:p>
    <w:p>
      <w:pPr>
        <w:bidi/>
      </w:pPr>
      <w:r>
        <w:rPr>
          <w:rtl/>
          <w:cs/>
          <w:lang w:val="ar_AE" w:bidi="ar_AE"/>
        </w:rPr>
      </w:r>
      <w:r>
        <w:rPr>
          <w:rtl/>
          <w:cs/>
          <w:lang w:val="ar_AE" w:bidi="ar_AE"/>
        </w:rPr>
        <w:t>لكن لأنهم كانوا يخافون من الفريسيين، لم يعلنوا إيمانهم علنًا. فكانوا يخشون أن يطردهم الفريسيون من المجمع، وهو مكان العبادة اليهودي. وكان سبب خوفهم أنهم أحبّوا مجد الناس أكثر من مجد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القادة اليهود الذين آمنوا بيسوع: "بماذا تشعرون أو فيمَ تفكّرون؟" قد يجيب الشخص بعبارات مثل: "يسوع هو المسيّا، المخلّص الموعود! أنظروا كم من الآيات صنع!" أو "لقد أقام لعازر من الأموات! ورآه كثيرون!" أو "لكن إن قلنا للآخرين إننا نؤمن بيسوع سيطردوننا من المجمع! ماذا سنفعل حينها؟ نحن لن نخبرهم."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أعلن يسوع قائلًا: "الّذي يؤمِنُ بي، ليس يؤمِنُ بي بل بالّذي أرسَلَني. والّذي يَراني يَرَى الّذي أرسَلَني". </w:t>
      </w:r>
    </w:p>
    <w:p>
      <w:pPr>
        <w:bidi/>
      </w:pPr>
      <w:r>
        <w:rPr>
          <w:rtl/>
          <w:cs/>
          <w:lang w:val="ar_AE" w:bidi="ar_AE"/>
        </w:rPr>
      </w:r>
      <w:r>
        <w:rPr>
          <w:rtl/>
          <w:cs/>
          <w:lang w:val="ar_AE" w:bidi="ar_AE"/>
        </w:rPr>
        <w:t>ثم ينادى يسوع قائلًا: "أنا قد جِئتُ نورًا إلَى العالَمِ، حتَّى كُلُّ مَنْ يؤمِنُ بي لا يَمكُثُ في الظُّلمَةِ".</w:t>
      </w:r>
    </w:p>
    <w:p>
      <w:pPr>
        <w:bidi/>
      </w:pPr>
      <w:r>
        <w:rPr>
          <w:rtl/>
          <w:cs/>
          <w:lang w:val="ar_AE" w:bidi="ar_AE"/>
        </w:rPr>
      </w:r>
      <w:r>
        <w:rPr>
          <w:rtl/>
          <w:cs/>
          <w:lang w:val="ar_AE" w:bidi="ar_AE"/>
        </w:rPr>
        <w:t>ويتابع يسوع كلامه قائلًا: "وإنْ سمِعَ أحَدٌ كلامي ولَمْ يؤمِنْ فأنا لا أدينُهُ، لأنّي لم آتِ لأدينَ العالَمَ بل لأُخَلِّصَ العالَمَ. مَنْ رَذَلَني ولَمْ يَقبَلْ كلامي فلهُ مَنْ يَدينُهُ الكلامُ الّذي تكلَّمتُ بهِ هو يَدينُهُ في اليومِ الأخيرِ".</w:t>
      </w:r>
    </w:p>
    <w:p>
      <w:pPr>
        <w:bidi/>
      </w:pPr>
      <w:r>
        <w:rPr>
          <w:rtl/>
          <w:cs/>
          <w:lang w:val="ar_AE" w:bidi="ar_AE"/>
        </w:rPr>
      </w:r>
      <w:r>
        <w:rPr>
          <w:rtl/>
          <w:cs/>
          <w:lang w:val="ar_AE" w:bidi="ar_AE"/>
        </w:rPr>
        <w:t>ثم يوضح يسوع أنه يعتمد في كلامه على كلام الله الآب، إذ يقول: "أنّي لم أتَكلَّمْ مِنْ نَفسي، لكن الآبَ الّذي أرسَلَني هو أعطاني وصيَّةً: ماذا أقولُ وبماذا أتَكلَّمُ. وأنا أعلَمُ أنَّ وصيَّتَهُ هي حياةٌ أبديَّةٌ. فما أتَكلَّمُ أنا بهِ، فكما قالَ لي الآبُ هكذا أتَكلَّمُ".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"للآب المجد من أجل حكمته! له المجد لأن وصاياه تمنح الحياة الأبدية!" أو "أنا لا أقول إلا ما يطلبه الآب مني. أتكلم بسلطانه لا بسلطاني"، أو "مشيئة الآب كاملة. لك المجد أيها الآب!"</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يوحنا ١٢: ٣٧–٥٠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"ومَعَ أنَّهُ كانَ قد صَنَعَ أمامَهُمْ </w:t>
      </w:r>
      <w:r>
        <w:rPr>
          <w:b/>
          <w:rtl/>
          <w:cs/>
          <w:lang w:val="ar_AE" w:bidi="ar_AE"/>
        </w:rPr>
        <w:t>آياتٍ</w:t>
      </w:r>
      <w:r>
        <w:rPr>
          <w:rtl/>
          <w:cs/>
          <w:lang w:val="ar_AE" w:bidi="ar_AE"/>
        </w:rPr>
        <w:t xml:space="preserve"> هذا عَدَدُها، لم يؤمِنوا بهِ". استخدموا نفس الكلمة التي استخدمتموها في المقاطع السابقة لكلمة "آية". ولمزيد من المعلومات بخصوص كلمة </w:t>
      </w:r>
      <w:r>
        <w:rPr>
          <w:rtl/>
          <w:cs/>
          <w:lang w:val="ar_AE" w:bidi="ar_AE"/>
        </w:rPr>
        <w:t>"آية"</w:t>
      </w:r>
      <w:r>
        <w:rPr>
          <w:rtl/>
          <w:cs/>
          <w:lang w:val="ar_AE" w:bidi="ar_AE"/>
        </w:rPr>
        <w:t>، راجعوا قاموس الكلمات الرئيسية.</w:t>
      </w:r>
    </w:p>
    <w:p>
      <w:pPr>
        <w:bidi/>
      </w:pPr>
      <w:r>
        <w:rPr>
          <w:rtl/>
          <w:cs/>
          <w:lang w:val="ar_AE" w:bidi="ar_AE"/>
        </w:rPr>
      </w:r>
      <w:r>
        <w:rPr>
          <w:rtl/>
          <w:cs/>
          <w:lang w:val="ar_AE" w:bidi="ar_AE"/>
        </w:rPr>
        <w:t xml:space="preserve">"ليَتِمَّ قَوْلُ إشَعياءَ </w:t>
      </w:r>
      <w:r>
        <w:rPr>
          <w:b/>
          <w:rtl/>
          <w:cs/>
          <w:lang w:val="ar_AE" w:bidi="ar_AE"/>
        </w:rPr>
        <w:t>النَّبيِّ</w:t>
      </w:r>
      <w:r>
        <w:rPr>
          <w:rtl/>
          <w:cs/>
          <w:lang w:val="ar_AE" w:bidi="ar_AE"/>
        </w:rPr>
        <w:t xml:space="preserve"> الّذي قالهُ: «يا</w:t>
      </w:r>
      <w:r>
        <w:rPr>
          <w:b/>
          <w:rtl/>
          <w:cs/>
          <w:lang w:val="ar_AE" w:bidi="ar_AE"/>
        </w:rPr>
        <w:t xml:space="preserve"> رَبُّ</w:t>
      </w:r>
      <w:r>
        <w:rPr>
          <w:rtl/>
          <w:cs/>
          <w:lang w:val="ar_AE" w:bidi="ar_AE"/>
        </w:rPr>
        <w:t xml:space="preserve">، مَنْ صَدَّقَ خَبَرَنا؟ ولِمَنِ استُعلِنَتْ ذِراعُ الرَّبِّ؟" استخدموا الكلمة ذاتها التي استخدمتموها في المقاطع السابقة للإشارة إلى النبي. ولمزيدٍ من المعلومات عن كلمة </w:t>
      </w:r>
      <w:r>
        <w:rPr>
          <w:rtl/>
          <w:cs/>
          <w:lang w:val="ar_AE" w:bidi="ar_AE"/>
        </w:rPr>
        <w:t>"نبيّ"</w:t>
      </w:r>
      <w:r>
        <w:rPr>
          <w:rtl/>
          <w:cs/>
          <w:lang w:val="ar_AE" w:bidi="ar_AE"/>
        </w:rPr>
        <w:t>، انظروا قاموس الكلمات الرئيسية. استخدموا الكلمة ذاتها التي استخدمتوها في المقاطع السابقة للإشارة إلى الرب (السيد). لمزيدٍ من المعلومات عن كلمة</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"قالَ إشَعياءُ هذا حينَ رأى </w:t>
      </w:r>
      <w:r>
        <w:rPr>
          <w:b/>
          <w:rtl/>
          <w:cs/>
          <w:lang w:val="ar_AE" w:bidi="ar_AE"/>
        </w:rPr>
        <w:t>مَجدَهُ</w:t>
      </w:r>
      <w:r>
        <w:rPr>
          <w:rtl/>
          <w:cs/>
          <w:lang w:val="ar_AE" w:bidi="ar_AE"/>
        </w:rPr>
        <w:t xml:space="preserve"> وتَكلَّمَ عنهُ". استخدموا الكلمة نفسها التي استخدمتموها سابقًا لترجمة كلمة "مجد". لمزيدٍ من المعلومات عن كلمة</w:t>
      </w:r>
      <w:r>
        <w:rPr>
          <w:rtl/>
          <w:cs/>
          <w:lang w:val="ar_AE" w:bidi="ar_AE"/>
        </w:rPr>
        <w:t>"المجد"</w:t>
      </w:r>
      <w:r>
        <w:rPr>
          <w:rtl/>
          <w:cs/>
          <w:lang w:val="ar_AE" w:bidi="ar_AE"/>
        </w:rPr>
        <w:t>، انظر قاموس الكلمات الرئيسية.</w:t>
      </w:r>
    </w:p>
    <w:p>
      <w:pPr>
        <w:bidi/>
      </w:pPr>
      <w:r>
        <w:rPr>
          <w:rtl/>
          <w:cs/>
          <w:lang w:val="ar_AE" w:bidi="ar_AE"/>
        </w:rPr>
      </w:r>
      <w:r>
        <w:rPr>
          <w:rtl/>
          <w:cs/>
          <w:lang w:val="ar_AE" w:bidi="ar_AE"/>
        </w:rPr>
        <w:t xml:space="preserve">"ولكن مع ذلكَ آمَنَ بهِ كثيرونَ مِنَ الرّؤَساءِ أيضًا، غَيرَ أنهُم لسَبَبِ </w:t>
      </w:r>
      <w:r>
        <w:rPr>
          <w:b/>
          <w:rtl/>
          <w:cs/>
          <w:lang w:val="ar_AE" w:bidi="ar_AE"/>
        </w:rPr>
        <w:t>الفَرّيسيّينَ</w:t>
      </w:r>
      <w:r>
        <w:rPr>
          <w:rtl/>
          <w:cs/>
          <w:lang w:val="ar_AE" w:bidi="ar_AE"/>
        </w:rPr>
        <w:t xml:space="preserve"> لم يَعتَرِفوا بهِ، لئَلّا يَصيروا خارِجَ </w:t>
      </w:r>
      <w:r>
        <w:rPr>
          <w:b/>
          <w:rtl/>
          <w:cs/>
          <w:lang w:val="ar_AE" w:bidi="ar_AE"/>
        </w:rPr>
        <w:t>المَجمَعِ</w:t>
      </w:r>
      <w:r>
        <w:rPr>
          <w:rtl/>
          <w:cs/>
          <w:lang w:val="ar_AE" w:bidi="ar_AE"/>
        </w:rPr>
        <w:t xml:space="preserve">". استخدموا الكلمة ذاتها التي استخدمتوها في المقاطع السابقة للإشارة إلى الفريسيين. ولمزيدٍ من المعلومات عن </w:t>
      </w:r>
      <w:r>
        <w:rPr>
          <w:rtl/>
          <w:cs/>
          <w:lang w:val="ar_AE" w:bidi="ar_AE"/>
        </w:rPr>
        <w:t>"الفريسيين"</w:t>
      </w:r>
      <w:r>
        <w:rPr>
          <w:rtl/>
          <w:cs/>
          <w:lang w:val="ar_AE" w:bidi="ar_AE"/>
        </w:rPr>
        <w:t>، انظروا قاموس الكلمات الرئيسية. واستخدموا الكلمة نفسها التي استخدمتموها سابقًا لترجمة كلمة "المجمع" لمزيد من المعلومات بخصوص كلمة</w:t>
      </w:r>
      <w:r>
        <w:rPr>
          <w:rtl/>
          <w:cs/>
          <w:lang w:val="ar_AE" w:bidi="ar_AE"/>
        </w:rPr>
        <w:t>"المَجمع"</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"وأنا أعلَمُ أنَّ وصيَّتَهُ هي </w:t>
      </w:r>
      <w:r>
        <w:rPr>
          <w:b/>
          <w:rtl/>
          <w:cs/>
          <w:lang w:val="ar_AE" w:bidi="ar_AE"/>
        </w:rPr>
        <w:t>حياةٌ أبديَّةٌ</w:t>
      </w:r>
      <w:r>
        <w:rPr>
          <w:rtl/>
          <w:cs/>
          <w:lang w:val="ar_AE" w:bidi="ar_AE"/>
        </w:rPr>
        <w:t>". استخدموا الكلمة أو العبارة نفسها التي استخدمتموها سابقًا لترجمة عبارة "الحياة الأبدية". لمزيدٍ من المعلومات عن تعبير</w:t>
      </w:r>
      <w:r>
        <w:rPr>
          <w:rtl/>
          <w:cs/>
          <w:lang w:val="ar_AE" w:bidi="ar_AE"/>
        </w:rPr>
        <w:t>"الحياة الأبدية"</w:t>
      </w:r>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١٣: ١–١١ وضعوه في قلوبكم.</w:t>
      </w:r>
    </w:p>
    <w:p>
      <w:pPr>
        <w:bidi/>
      </w:pPr>
      <w:r>
        <w:rPr>
          <w:rtl/>
          <w:cs/>
          <w:lang w:val="ar_AE" w:bidi="ar_AE"/>
        </w:rPr>
      </w:r>
      <w:r>
        <w:rPr>
          <w:rtl/>
          <w:cs/>
          <w:lang w:val="ar_AE" w:bidi="ar_AE"/>
        </w:rPr>
        <w:t>استمعوا إلى النسخة الصوتية من يوحنا ١٣: ١–١١ ثلاث مرات، بثلاث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يوحنا ١٣: ١–١١ من الترجمة الأسهل فهمًا.</w:t>
      </w:r>
    </w:p>
    <w:p>
      <w:pPr>
        <w:bidi/>
      </w:pPr>
      <w:r>
        <w:rPr>
          <w:rtl/>
          <w:cs/>
          <w:lang w:val="ar_AE" w:bidi="ar_AE"/>
        </w:rPr>
      </w:r>
      <w:r>
        <w:rPr>
          <w:rtl/>
          <w:cs/>
          <w:lang w:val="ar_AE" w:bidi="ar_AE"/>
        </w:rPr>
        <w:t>في المقطع السابق، تحدّث يوحنا عن عدم إيمان كثيرين من اليهود بيسوع، رغم أنهم سمعوه ورأوا معجزاته. كثيرون منهم رفضوه كما تنبأت الأسفار اليهودية، بينما آمن آخرون لكنهم ظلّوا صامتين خوفًا من أن يُرفَضوا هم أيضًا. ثم علّم يسوع الشعب عن نفسه، عن من هو ولماذا أتى إلى العالم. وشجّع الناس أن يؤمنوا به ويقبلوا كلمته، وأكّد أنه جاء من عند الله وأنه يطيع الله في كل ما يقوله.</w:t>
      </w:r>
    </w:p>
    <w:p>
      <w:pPr>
        <w:bidi/>
      </w:pPr>
      <w:r>
        <w:rPr>
          <w:rtl/>
          <w:cs/>
          <w:lang w:val="ar_AE" w:bidi="ar_AE"/>
        </w:rPr>
      </w:r>
      <w:r>
        <w:rPr>
          <w:rtl/>
          <w:cs/>
          <w:lang w:val="ar_AE" w:bidi="ar_AE"/>
        </w:rPr>
        <w:t>وهذا المقطع يروي أحداثًا تلت ذلك مباشرة. كان الوقت قد اقترب من عيد الفصح اليهودي. وكان الفصح عيدًا يحتفل به اليهود كل عام، ليتذكروا كيف أنقذ الله أجدادهم من عبودية المصريين. قبل أن يبدأ عيد الفصح، كان يسوع يعلم أن “الساعة” — أي الوقت الذي سيترك فيه هذا العالم ليذهب إلى الآب — قد جاءت. وكان ذلك هو الوقت الذي سيموت فيه لأجل الناس، وهو السبب الذي من أجله جاء إلى العالم. كان يسوع يعلم منذ البداية أن ساعته قد جاءت، فهو لم يكتشف ذلك في تلك اللحظة فقط. وكلمة “الساعة” هنا لا تعني أنه سيموت خلال ستين دقيقة، بل تشير إلى زمن مغادرته هذا العالم، عندما سيقتله الناس في اليوم التالي. وقد فهم يسوع أن وقته قد حان ليترك العالم ويعود إلى أبيه. فهو لن يعيش بعد الآن على الأرض مع تلاميذه، بل سيعود إلى الله. ويقول يوحنا البشير: "إذ كانَ قد أحَبَّ خاصَّتَهُ الّذينَ في العالَمِ، أحَبَّهُمْ إلَى المُنتَهَى" كان يسوع قد أحبّ تلاميذه طوال خدمته، وما زال يحبّهم. وكان لديه عاطفة قوية نحوهم، وأظهر حبه بأفعاله تجاههم. واهتمّ بهم بعمق واستمر في العمل لأجل خيرهم وبركتهم. وكان التلاميذ "خاصّته" لأن الله أعطاهم له، وهم أحبّوه وأطاعوه وتبعوه. وإذ كان يسوع يعلم أنه بلغ نهاية حياته على الأرض، استمر في محبة أتباعه وإظهار حبه لهم. وقد أظهر موته لهم ذلك، وكان أسمى عمل محبة قدّمه يسوع.</w:t>
      </w:r>
    </w:p>
    <w:p>
      <w:pPr>
        <w:bidi/>
      </w:pPr>
      <w:r>
        <w:rPr>
          <w:rtl/>
          <w:cs/>
          <w:lang w:val="ar_AE" w:bidi="ar_AE"/>
        </w:rPr>
      </w:r>
      <w:r>
        <w:rPr>
          <w:rtl/>
          <w:cs/>
          <w:lang w:val="ar_AE" w:bidi="ar_AE"/>
        </w:rPr>
        <w:t>وقبل العشاء الذي كان يسوع على وشك أن يتناوله مع تلاميذه، كان إبليس قد أعطى يهوذا بن سمعان الإسخريوطي فكرة ورغبة في خيانة يسوع. وأقنعه أن يسلّم يسوع إلى أعدائه. إن الشيطان هو رئيس الأرواح الشريرة، واسم الشيطان يعني المقاوم، أو العدو، أو المُشتكي. وقد خلق الله الشيطان في الأصل كأحد الملائكة، لكنه تمرّد على الله.</w:t>
      </w:r>
    </w:p>
    <w:p>
      <w:pPr>
        <w:bidi/>
      </w:pPr>
      <w:r>
        <w:rPr>
          <w:rtl/>
          <w:cs/>
          <w:lang w:val="ar_AE" w:bidi="ar_AE"/>
        </w:rPr>
      </w:r>
      <w:r>
        <w:rPr>
          <w:rtl/>
          <w:cs/>
          <w:lang w:val="ar_AE" w:bidi="ar_AE"/>
        </w:rPr>
        <w:t>كان يسوع وتلاميذه مجتمعين يأكلون العشاء في المساء. وكانت وجبة العشاء هي الوجبة الأخيرة في اليوم، وكانت عادة وجبة كبيرة تؤكل مساءً. لم يذكر يوحنا أين حدث ذلك، لكننا نعرف من الأناجيل الأخرى أن يسوع والتلاميذ الاثني عشر كانوا في علّيةٍ في أورشليم.</w:t>
      </w:r>
    </w:p>
    <w:p>
      <w:pPr>
        <w:bidi/>
      </w:pPr>
      <w:r>
        <w:rPr>
          <w:rtl/>
          <w:cs/>
          <w:lang w:val="ar_AE" w:bidi="ar_AE"/>
        </w:rPr>
      </w:r>
      <w:r>
        <w:rPr>
          <w:rtl/>
          <w:cs/>
          <w:lang w:val="ar_AE" w:bidi="ar_AE"/>
        </w:rPr>
        <w:t>كان يسوع يعلم أن الله الآب قد أعطاه سلطانًا على كل شيء، وكان يعلم أيضًا أن الله أرسله إلى الأرض، وأنه سيغادرها قريبًا ليعود إلى الله في السماء. كان يسوع يعرف كل هذه الأمور منذ البداية فهو لم يكتشفها في تلك اللحظة. وبكل وعيٍ لمكانته وسلطانه الحقيقي، قام يسوع عن المائدة، وخلع ثيابه الخارجية ووضعها جانبًا. كانت الثياب الخارجية عبارة عن عباءة لها أطراف، وكان يستخدمها كعباءة. أما الثياب الداخلية فكانت قميصًا بسيطًا. وهكذا صار مظهره كمظهر عبدٍ مستعدٍّ للخدمة.</w:t>
      </w:r>
    </w:p>
    <w:p>
      <w:pPr>
        <w:bidi/>
      </w:pPr>
      <w:r>
        <w:rPr>
          <w:rtl/>
          <w:cs/>
          <w:lang w:val="ar_AE" w:bidi="ar_AE"/>
        </w:rPr>
      </w:r>
      <w:r>
        <w:rPr>
          <w:rtl/>
          <w:cs/>
          <w:lang w:val="ar_AE" w:bidi="ar_AE"/>
        </w:rPr>
        <w:t xml:space="preserve">توقفوا هنا وانظروا كمجموعة إلى </w:t>
      </w:r>
      <w:r>
        <w:rPr>
          <w:rtl/>
          <w:cs/>
          <w:lang w:val="ar_AE" w:bidi="ar_AE"/>
        </w:rPr>
        <w:t>صورة لملابس الرجال في زمن يسوع</w:t>
      </w:r>
      <w:r>
        <w:rPr>
          <w:rtl/>
          <w:cs/>
          <w:lang w:val="ar_AE" w:bidi="ar_AE"/>
        </w:rPr>
        <w:t>. (توقَّفوا هنا عن سماع التسجيل الصوتي)</w:t>
      </w:r>
    </w:p>
    <w:p>
      <w:pPr>
        <w:bidi/>
      </w:pPr>
      <w:r>
        <w:rPr>
          <w:rtl/>
          <w:cs/>
          <w:lang w:val="ar_AE" w:bidi="ar_AE"/>
        </w:rPr>
      </w:r>
      <w:r>
        <w:rPr>
          <w:rtl/>
          <w:cs/>
          <w:lang w:val="ar_AE" w:bidi="ar_AE"/>
        </w:rPr>
        <w:t>ثم لفّ يسوع منشفة حول خصره ليحرّر يديه من أجل الغسل. كانت المنشفة قطعة طويلة من الكتّان، كافية ليلفّها حول خصره ويستخدم طرفها الحرّ لتجفيف أرجل التلاميذ.</w:t>
      </w:r>
    </w:p>
    <w:p>
      <w:pPr>
        <w:bidi/>
      </w:pPr>
      <w:r>
        <w:rPr>
          <w:rtl/>
          <w:cs/>
          <w:lang w:val="ar_AE" w:bidi="ar_AE"/>
        </w:rPr>
      </w:r>
      <w:r>
        <w:rPr>
          <w:rtl/>
          <w:cs/>
          <w:lang w:val="ar_AE" w:bidi="ar_AE"/>
        </w:rPr>
        <w:t>ثم صبّ ماءً في مِغسَلٍ. كان المِغسَل إناءً يُستخدم لحمل الماء وصبّه، مثل جرةٍ من الفخّار. وبدأ بغسل أرجل التلاميذ وتجفيفها بالمنشفة التي كان مُتَّزِرًا بها. كان التلاميذ أتباع يسوع، وهنا يشير يوحنا إلى أقرب تلاميذه، أي الاثني عشر الذين اختارهم يسوع بنفسه. وفي تلك الأيام، كان الناس يلبسون الصنادل ويمشون في طرقٍ مغبّرة، وكان من المعتاد أن يغسل عبد أو أحد الأطفال أو زوجة المضيف أرجل الضيوف كعلامة على الضيافة عند دخولهم البيت. وكان ذلك عملاً متواضعًا وغير محبّب. وبغسله أرجل التلاميذ، شغل يسوع أدنى مكانة، أي مكانة العبد.</w:t>
      </w:r>
    </w:p>
    <w:p>
      <w:pPr>
        <w:bidi/>
      </w:pPr>
      <w:r>
        <w:rPr>
          <w:rtl/>
          <w:cs/>
          <w:lang w:val="ar_AE" w:bidi="ar_AE"/>
        </w:rPr>
      </w:r>
      <w:r>
        <w:rPr>
          <w:rtl/>
          <w:cs/>
          <w:lang w:val="ar_AE" w:bidi="ar_AE"/>
        </w:rPr>
        <w:t xml:space="preserve">توقَّفوا هنا وانظروا كمجموعة إلى صورة </w:t>
      </w:r>
      <w:r>
        <w:rPr>
          <w:b/>
          <w:rtl/>
          <w:cs/>
          <w:lang w:val="ar_AE" w:bidi="ar_AE"/>
        </w:rPr>
        <w:t>لغسل الأقدام</w:t>
      </w:r>
      <w:r>
        <w:rPr>
          <w:rtl/>
          <w:cs/>
          <w:lang w:val="ar_AE" w:bidi="ar_AE"/>
        </w:rPr>
        <w:t>. (توقَّفوا هنا عن سماع التسجيل الصوتي)</w:t>
      </w:r>
    </w:p>
    <w:p>
      <w:pPr>
        <w:bidi/>
      </w:pPr>
      <w:r>
        <w:rPr>
          <w:rtl/>
          <w:cs/>
          <w:lang w:val="ar_AE" w:bidi="ar_AE"/>
        </w:rPr>
      </w:r>
      <w:r>
        <w:rPr>
          <w:rtl/>
          <w:cs/>
          <w:lang w:val="ar_AE" w:bidi="ar_AE"/>
        </w:rPr>
        <w:t>ولما وصل يسوع إلى سمعان بطرس، قال بطرس له: "يا سيِّدُ، أنتَ تغسِلُ رِجلَيَّ!" وكلامه هنا يُظهر دهشته، ويحمل نوعًا من الاعتراض المهذّب. فلم يكن بطرس يظن أن يسوع ينبغي أن يغسل رجليه، ولم يرد أن يفعل يسوع ذلك. ولم يشأ أن يرى يسوع في موضع العبد الذي يقوم بهذا العمل المتواضع.</w:t>
      </w:r>
    </w:p>
    <w:p>
      <w:pPr>
        <w:bidi/>
      </w:pPr>
      <w:r>
        <w:rPr>
          <w:rtl/>
          <w:cs/>
          <w:lang w:val="ar_AE" w:bidi="ar_AE"/>
        </w:rPr>
      </w:r>
      <w:r>
        <w:rPr>
          <w:rtl/>
          <w:cs/>
          <w:lang w:val="ar_AE" w:bidi="ar_AE"/>
        </w:rPr>
        <w:t>أجاب يسوع وقال: "لَستَ تعلَمُ أنتَ الآنَ ما أنا أصنَعُ، ولكنكَ ستَفهَمُ فيما بَعدُ". كان يسوع يعلّم تلاميذه التواضع وخدمة بعضهم بعضًا، لكن في ذلك الوقت لم يدركوا لماذا يغسل يسوع أرجلهم. ووعد يسوع أن بطرس سيفهم في وقتٍ لاحق معنى هذا العمل، وربما كان يقصد المستقبل القريب بعد موته، إذ بعد موت يسوع وقيامته فقط سيفهم بطرس وسائر التلاميذ المغزى الكامل من غسله لأرجلهم.</w:t>
      </w:r>
    </w:p>
    <w:p>
      <w:pPr>
        <w:bidi/>
      </w:pPr>
      <w:r>
        <w:rPr>
          <w:rtl/>
          <w:cs/>
          <w:lang w:val="ar_AE" w:bidi="ar_AE"/>
        </w:rPr>
      </w:r>
      <w:r>
        <w:rPr>
          <w:rtl/>
          <w:cs/>
          <w:lang w:val="ar_AE" w:bidi="ar_AE"/>
        </w:rPr>
        <w:t>فاحتجَّ بطرس بشدّة وقال: "لن تغسِلَ رِجلَيَّ أبدًا!" لقد رفض بطرس الفكرة تمامًا. لكن يسوع أجابه قائلًا إن لم يغسله، فلن يكون له نصيبٌ معه. كان يسوع يقصد أن رفض المحبة التي على وشك أن يُظهرها لبطرس من خلال غسله لقدميه، سيُثبت أن بطرس لا ينتمي إلى “خاصّته الذين في العالم”، بل إلى “العالم” نفسه. كان يسوع يُشير إلى أن هذا الغسل شرط ضروري للانتماء إليه، أي للخلاص. وهذا الغسل يرمز إلى التطهير من الخطية، لا إلى غسل القدمين الجسدي.</w:t>
      </w:r>
    </w:p>
    <w:p>
      <w:pPr>
        <w:bidi/>
      </w:pPr>
      <w:r>
        <w:rPr>
          <w:rtl/>
          <w:cs/>
          <w:lang w:val="ar_AE" w:bidi="ar_AE"/>
        </w:rPr>
      </w:r>
      <w:r>
        <w:rPr>
          <w:rtl/>
          <w:cs/>
          <w:lang w:val="ar_AE" w:bidi="ar_AE"/>
        </w:rPr>
        <w:t>فأجاب بطرس بحماسة، مظهرًا رغبته في أن يكون للرب، وقال: "يا سيِّدُ، ليس رِجلَيَّ فقط بل أيضًا يَدَيَّ ورأسي".</w:t>
      </w:r>
    </w:p>
    <w:p>
      <w:pPr>
        <w:bidi/>
      </w:pPr>
      <w:r>
        <w:rPr>
          <w:rtl/>
          <w:cs/>
          <w:lang w:val="ar_AE" w:bidi="ar_AE"/>
        </w:rPr>
      </w:r>
      <w:r>
        <w:rPr>
          <w:rtl/>
          <w:cs/>
          <w:lang w:val="ar_AE" w:bidi="ar_AE"/>
        </w:rPr>
        <w:t>لكن يسوع أجابه بمثال من الحياة اليومية، قائلًا: "الّذي قد اغتَسَلَ ليس لهُ حاجَةٌ إلّا إلَى غَسلِ رِجلَيهِ، بل هو طاهِرٌ كُلُّهُ". فمن اغتسل ثم سار إلى بيتٍ آخر، تتّسخ قدماه فقط دون سائر جسده. وكان كلام يسوع يشير أيضًا إلى العلاقة الصحيحة مع الله. فمن غسله يسوع وغفر له خطاياه، يكون مغفور الخطايا إلى الأبد. وإن أخطأ بعد ذلك، لا يحتاج إلى أن يخلّصه يسوع من جديد، بل فقط أن يأتي إليه ليطلب مغفرة الخطايا التي فعلها بعد خلاصه. وغسل الأقدام يرمز إلى غفران الخطايا التي يرتكبها المؤمنون بعد خلاصهم.</w:t>
      </w:r>
    </w:p>
    <w:p>
      <w:pPr>
        <w:bidi/>
      </w:pPr>
      <w:r>
        <w:rPr>
          <w:rtl/>
          <w:cs/>
          <w:lang w:val="ar_AE" w:bidi="ar_AE"/>
        </w:rPr>
      </w:r>
      <w:r>
        <w:rPr>
          <w:rtl/>
          <w:cs/>
          <w:lang w:val="ar_AE" w:bidi="ar_AE"/>
        </w:rPr>
        <w:t>توقَّفوا هنا وناقشوا في مجموعة ما إذا كانت هناك قصص في ثقافتكم، توضح حقائق أعمق عن الحياة أو الحقائق الروحية مع أمثلة من الحياة اليومية. وشاركوا إحدى هذه القصص. (توقَّفوا هنا عن سماع التسجيل الصوتي)</w:t>
      </w:r>
    </w:p>
    <w:p>
      <w:pPr>
        <w:bidi/>
      </w:pPr>
      <w:r>
        <w:rPr>
          <w:rtl/>
          <w:cs/>
          <w:lang w:val="ar_AE" w:bidi="ar_AE"/>
        </w:rPr>
      </w:r>
      <w:r>
        <w:rPr>
          <w:rtl/>
          <w:cs/>
          <w:lang w:val="ar_AE" w:bidi="ar_AE"/>
        </w:rPr>
        <w:t>ثم استخدم يسوع هذا التشبيه بالغسل بالماء ليتحدّث ليس إلى بطرس وحده، بل إلى جميع التلاميذ في الغرفة، فقال: "وأنتُمْ طاهِرونَ ولكن ليس كُلُّكُمْ". كان يعني أنه غفر لهم خطاياهم، ولذلك صاروا طاهرين. فقد نال التلاميذ هذا الغفران عندما آمنوا بكلام يسوع وآمنوا أنه هو المسيح المخلّص الموعود به. لكن لم يكن جميعهم مؤمنين حقًا بيسوع، لذلك لم يكونوا جميعًا طاهرين.</w:t>
      </w:r>
    </w:p>
    <w:p>
      <w:pPr>
        <w:bidi/>
      </w:pPr>
      <w:r>
        <w:rPr>
          <w:rtl/>
          <w:cs/>
          <w:lang w:val="ar_AE" w:bidi="ar_AE"/>
        </w:rPr>
      </w:r>
      <w:r>
        <w:rPr>
          <w:rtl/>
          <w:cs/>
          <w:lang w:val="ar_AE" w:bidi="ar_AE"/>
        </w:rPr>
        <w:t>ويضيف يوحنا البشير الآن تفسيرًا لذلك، إذ كان يسوع يعلم مَن مِن تلاميذه سيخونه. وتعني كلمة “الخيانة” أن يسلّم أحد صديقه إلى أعدائه، كان يسوع يعلم أن هذا الشخص هو يهوذا. يهوذا لم يطلب من يسوع أن يغفر له ويطهره، بل خانه. ولهذا قال يسوع: "لَستُمْ كُلُّكُمْ طاهِرينَ".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يوحنا ١٣: ١–١١ من الترجمة الأسهل فهمًا.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تسعة مشاهد.</w:t>
      </w:r>
    </w:p>
    <w:p>
      <w:pPr>
        <w:bidi/>
      </w:pPr>
      <w:r>
        <w:rPr>
          <w:rtl/>
          <w:cs/>
          <w:lang w:val="ar_AE" w:bidi="ar_AE"/>
        </w:rPr>
      </w:r>
      <w:r>
        <w:rPr>
          <w:b/>
          <w:rtl/>
          <w:cs/>
          <w:lang w:val="ar_AE" w:bidi="ar_AE"/>
        </w:rPr>
        <w:t>في المشهد الأول:</w:t>
      </w:r>
      <w:r>
        <w:rPr>
          <w:rtl/>
          <w:cs/>
          <w:lang w:val="ar_AE" w:bidi="ar_AE"/>
        </w:rPr>
        <w:t xml:space="preserve"> يقدّم البشير يوحنا الزمن الذي تدور فيه القصة، ويفسّر ما كان يدور في فكر يسوع. كان ذلك قبل عيد الفصح مباشرة، وكان يسوع يعلم أن ساعته قد جاءت ليترك هذا العالم ويذهب إلى الآب. وهو من أحبّ خاصته الذين في العالم، أحبّهم إلى المنتهى.</w:t>
      </w:r>
    </w:p>
    <w:p>
      <w:pPr>
        <w:bidi/>
      </w:pPr>
      <w:r>
        <w:rPr>
          <w:rtl/>
          <w:cs/>
          <w:lang w:val="ar_AE" w:bidi="ar_AE"/>
        </w:rPr>
      </w:r>
      <w:r>
        <w:rPr>
          <w:b/>
          <w:rtl/>
          <w:cs/>
          <w:lang w:val="ar_AE" w:bidi="ar_AE"/>
        </w:rPr>
        <w:t>في المشهد الثاني:</w:t>
      </w:r>
      <w:r>
        <w:rPr>
          <w:rtl/>
          <w:cs/>
          <w:lang w:val="ar_AE" w:bidi="ar_AE"/>
        </w:rPr>
        <w:t xml:space="preserve"> يعطي إبليس يهوذا بن سمعان الإسخريوطي فكرة ورغبة في تسليم يسوع.</w:t>
      </w:r>
    </w:p>
    <w:p>
      <w:pPr>
        <w:bidi/>
      </w:pPr>
      <w:r>
        <w:rPr>
          <w:rtl/>
          <w:cs/>
          <w:lang w:val="ar_AE" w:bidi="ar_AE"/>
        </w:rPr>
      </w:r>
      <w:r>
        <w:rPr>
          <w:b/>
          <w:rtl/>
          <w:cs/>
          <w:lang w:val="ar_AE" w:bidi="ar_AE"/>
        </w:rPr>
        <w:t>في المشهد الثالث:</w:t>
      </w:r>
      <w:r>
        <w:rPr>
          <w:rtl/>
          <w:cs/>
          <w:lang w:val="ar_AE" w:bidi="ar_AE"/>
        </w:rPr>
        <w:t xml:space="preserve"> يتناول يسوع والاثنا عشر تلميذًا العشاء معًا.</w:t>
      </w:r>
    </w:p>
    <w:p>
      <w:pPr>
        <w:bidi/>
      </w:pPr>
      <w:r>
        <w:rPr>
          <w:rtl/>
          <w:cs/>
          <w:lang w:val="ar_AE" w:bidi="ar_AE"/>
        </w:rPr>
      </w:r>
      <w:r>
        <w:rPr>
          <w:b/>
          <w:rtl/>
          <w:cs/>
          <w:lang w:val="ar_AE" w:bidi="ar_AE"/>
        </w:rPr>
        <w:t>في المشهد الرابع:</w:t>
      </w:r>
      <w:r>
        <w:rPr>
          <w:rtl/>
          <w:cs/>
          <w:lang w:val="ar_AE" w:bidi="ar_AE"/>
        </w:rPr>
        <w:t xml:space="preserve"> إذ كان يسوع واعيًا تمامًا بمكانته كمن أرسله الله، قام من على المائدة، وخلع ثوبه الخارجي، واتّزر بمنشفة حول وسطه.</w:t>
      </w:r>
    </w:p>
    <w:p>
      <w:pPr>
        <w:bidi/>
      </w:pPr>
      <w:r>
        <w:rPr>
          <w:rtl/>
          <w:cs/>
          <w:lang w:val="ar_AE" w:bidi="ar_AE"/>
        </w:rPr>
      </w:r>
      <w:r>
        <w:rPr>
          <w:b/>
          <w:rtl/>
          <w:cs/>
          <w:lang w:val="ar_AE" w:bidi="ar_AE"/>
        </w:rPr>
        <w:t>في المشهد الخامس:</w:t>
      </w:r>
      <w:r>
        <w:rPr>
          <w:rtl/>
          <w:cs/>
          <w:lang w:val="ar_AE" w:bidi="ar_AE"/>
        </w:rPr>
        <w:t xml:space="preserve"> صبّ يسوع ماءً في مِغسلة وبدأ يغسل أرجل التلاميذ، ثم جفّفها بالمنشفة التي كانت حول وسطه.</w:t>
      </w:r>
    </w:p>
    <w:p>
      <w:pPr>
        <w:bidi/>
      </w:pPr>
      <w:r>
        <w:rPr>
          <w:rtl/>
          <w:cs/>
          <w:lang w:val="ar_AE" w:bidi="ar_AE"/>
        </w:rPr>
      </w:r>
      <w:r>
        <w:rPr>
          <w:b/>
          <w:rtl/>
          <w:cs/>
          <w:lang w:val="ar_AE" w:bidi="ar_AE"/>
        </w:rPr>
        <w:t>في المشهد السادس:</w:t>
      </w:r>
      <w:r>
        <w:rPr>
          <w:rtl/>
          <w:cs/>
          <w:lang w:val="ar_AE" w:bidi="ar_AE"/>
        </w:rPr>
        <w:t xml:space="preserve"> يقترب يسوع من سمعان بطرس، فيعترض بطرس ويقول إنّه لا يليق أن يغسل يسوع قدميه. فيردّ يسوع على سمعان بطرس قائلًا إنّه لا يفهم الآن ما يفعله، لكنّه سيفهم فيما بعد بعد أن تحدث بعض الأمور.</w:t>
      </w:r>
    </w:p>
    <w:p>
      <w:pPr>
        <w:bidi/>
      </w:pPr>
      <w:r>
        <w:rPr>
          <w:rtl/>
          <w:cs/>
          <w:lang w:val="ar_AE" w:bidi="ar_AE"/>
        </w:rPr>
      </w:r>
      <w:r>
        <w:rPr>
          <w:b/>
          <w:rtl/>
          <w:cs/>
          <w:lang w:val="ar_AE" w:bidi="ar_AE"/>
        </w:rPr>
        <w:t>في المشهد السابع:</w:t>
      </w:r>
      <w:r>
        <w:rPr>
          <w:rtl/>
          <w:cs/>
          <w:lang w:val="ar_AE" w:bidi="ar_AE"/>
        </w:rPr>
        <w:t xml:space="preserve"> يعترض بطرس بشدّة قائلًا إنّه لن يسمح أبدًا ليسوع أن يغسل قدميه. فيردّ يسوع قائلًا إنه إن لم يغسل قدمي بطرس، فلن يكون له نصيب معه.</w:t>
      </w:r>
    </w:p>
    <w:p>
      <w:pPr>
        <w:bidi/>
      </w:pPr>
      <w:r>
        <w:rPr>
          <w:rtl/>
          <w:cs/>
          <w:lang w:val="ar_AE" w:bidi="ar_AE"/>
        </w:rPr>
      </w:r>
      <w:r>
        <w:rPr>
          <w:b/>
          <w:rtl/>
          <w:cs/>
          <w:lang w:val="ar_AE" w:bidi="ar_AE"/>
        </w:rPr>
        <w:t>في المشهد الثامن:</w:t>
      </w:r>
      <w:r>
        <w:rPr>
          <w:rtl/>
          <w:cs/>
          <w:lang w:val="ar_AE" w:bidi="ar_AE"/>
        </w:rPr>
        <w:t xml:space="preserve"> يجيب سمعان بطرس بحماسة قائلًا إنه في هذه الحالة يريد من يسوع أن يغسل يديه ورأسه أيضًا. فيردّ يسوع قائلًا إنّ الذي اغتسل جسده كلّه لا يحتاج أن يغسل أي جزء آخر من جسده، سوى قدميه، لأنّ جسده كلّه نظيف. ويقول لتلاميذه إنّهم أنقياء، ولكن ليس جميعهم.</w:t>
      </w:r>
    </w:p>
    <w:p>
      <w:pPr>
        <w:bidi/>
      </w:pPr>
      <w:r>
        <w:rPr>
          <w:rtl/>
          <w:cs/>
          <w:lang w:val="ar_AE" w:bidi="ar_AE"/>
        </w:rPr>
      </w:r>
      <w:r>
        <w:rPr>
          <w:b/>
          <w:rtl/>
          <w:cs/>
          <w:lang w:val="ar_AE" w:bidi="ar_AE"/>
        </w:rPr>
        <w:t>في المشهد التاسع:</w:t>
      </w:r>
      <w:r>
        <w:rPr>
          <w:rtl/>
          <w:cs/>
          <w:lang w:val="ar_AE" w:bidi="ar_AE"/>
        </w:rPr>
        <w:t xml:space="preserve"> يوضّح يوحنا الكاتب أن يسوع كان يعلم من الذي سيُسلّمه، ولهذا قال إنّهم ليسوا جميعًا أنقياء.</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يهوذا، ابن سمعان الإسخريوطي</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وسمعان بطرس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تبدأ القصة قبل عيد الفصح اليهودي مباشرة. ويُخبرنا مقطع لاحق في إنجيل يوحنا أن الأحداث وقعت في مساء يوم الخميس. وكان يسوع يعلم أن ساعته قد جاءت ليترك هذا العالم ويعود إلى الآب. ويقول يوحنا البشير إنّ يسوع أحبّ خاصته الذين في العالم، الذين أعطاهم له الله، وأحبّهم إلى المنتهى.</w:t>
      </w:r>
    </w:p>
    <w:p>
      <w:pPr>
        <w:bidi/>
      </w:pPr>
      <w:r>
        <w:rPr>
          <w:rtl/>
          <w:cs/>
          <w:lang w:val="ar_AE" w:bidi="ar_AE"/>
        </w:rPr>
      </w:r>
      <w:r>
        <w:rPr>
          <w:rtl/>
          <w:cs/>
          <w:lang w:val="ar_AE" w:bidi="ar_AE"/>
        </w:rPr>
        <w:t>وقبل العشاء الذي كان يسوع على وشك أن يتناوله مع تلاميذه، كان إبليس قد أعطى يهوذا بن سمعان الإسخريوطي فكرة ورغبة في خيانة يسوع.</w:t>
      </w:r>
    </w:p>
    <w:p>
      <w:pPr>
        <w:bidi/>
      </w:pPr>
      <w:r>
        <w:rPr>
          <w:rtl/>
          <w:cs/>
          <w:lang w:val="ar_AE" w:bidi="ar_AE"/>
        </w:rPr>
      </w:r>
      <w:r>
        <w:rPr>
          <w:rtl/>
          <w:cs/>
          <w:lang w:val="ar_AE" w:bidi="ar_AE"/>
        </w:rPr>
        <w:t>كان يسوع والاثنا عشر تلميذًا يتناولون العشاء معًا في المساء. وكانت وجبة العشاء هي الوجبة الأخيرة في اليوم، وكانت عادة وجبة كبيرة تؤكل مساءً. لم يذكر يوحنا أين يحدث ذلك، لكننا نعرف من الأناجيل الأخرى أن يسوع والتلاميذ الاثني عشر كانوا في علّيةٍ في أورشليم.</w:t>
      </w:r>
    </w:p>
    <w:p>
      <w:pPr>
        <w:bidi/>
      </w:pPr>
      <w:r>
        <w:rPr>
          <w:rtl/>
          <w:cs/>
          <w:lang w:val="ar_AE" w:bidi="ar_AE"/>
        </w:rPr>
      </w:r>
      <w:r>
        <w:rPr>
          <w:rtl/>
          <w:cs/>
          <w:lang w:val="ar_AE" w:bidi="ar_AE"/>
        </w:rPr>
        <w:t>ويشرح يوحنا الآن أن يسوع كان يعلم أن الله الآب قد أعطاه سلطانًا على كل شيء. وكان يعلم أيضًا أن الله أرسله إلى الأرض، وأنه سيغادرها قريبًا ليعود إلى الله في السماء. كان يسوع يعرف كل هذه الأمور منذ البداية، وبكل وعيٍ لمكانته وسلطانه الحقيقي، قام يسوع عن المائدة، وخلع ثيابه الخارجية ووضعها جانبًا. وكانت الثياب الخارجية عبارة عن عباءة لها أطراف، وكان يستخدمها كعباءة. أما الثياب الداخلية فكانت قميصًا بسيطًا، ثم اتّزر بمنشفة حول وسطه.</w:t>
      </w:r>
    </w:p>
    <w:p>
      <w:pPr>
        <w:bidi/>
      </w:pPr>
      <w:r>
        <w:rPr>
          <w:rtl/>
          <w:cs/>
          <w:lang w:val="ar_AE" w:bidi="ar_AE"/>
        </w:rPr>
      </w:r>
      <w:r>
        <w:rPr>
          <w:rtl/>
          <w:cs/>
          <w:lang w:val="ar_AE" w:bidi="ar_AE"/>
        </w:rPr>
        <w:t>توقفوا هنا وانظروا كمجموعة إلى صورة لملابس الرجال في زمن يسوع. (توقَّفوا هنا عن سماع التسجيل الصوتي)</w:t>
      </w:r>
    </w:p>
    <w:p>
      <w:pPr>
        <w:bidi/>
      </w:pPr>
      <w:r>
        <w:rPr>
          <w:rtl/>
          <w:cs/>
          <w:lang w:val="ar_AE" w:bidi="ar_AE"/>
        </w:rPr>
      </w:r>
      <w:r>
        <w:rPr>
          <w:rtl/>
          <w:cs/>
          <w:lang w:val="ar_AE" w:bidi="ar_AE"/>
        </w:rPr>
        <w:t>كان التلاميذ مستلقين على الأرائك، يميلون على جانبهم الأيسر. وكانوا يستخدمون أذرعهم اليمنى للوصول إلى الأطعمة الموضوعة على المائدة أو الموائد التي كانت أمام الأرائك. ثم صبّ يسوع ماءً في مِغسَلٍ، وهو إناء مخصّص لغسل الأرجل. ثم بدأ يسوع يدور من خلف الأرائك، حيث كانت أرجل التلاميذ ممتدة خلفهم، وهناك صبّ الماء على أقدامهم من المِغسلة، وجفّفها بالمنشفة التي كان قد اتّزر بها.</w:t>
      </w:r>
    </w:p>
    <w:p>
      <w:pPr>
        <w:bidi/>
      </w:pPr>
      <w:r>
        <w:rPr>
          <w:rtl/>
          <w:cs/>
          <w:lang w:val="ar_AE" w:bidi="ar_AE"/>
        </w:rPr>
      </w:r>
      <w:r>
        <w:rPr>
          <w:rtl/>
          <w:cs/>
          <w:lang w:val="ar_AE" w:bidi="ar_AE"/>
        </w:rPr>
        <w:t>توقَّفوا هنا وانظروا كمجموعة إلى صورة لغسل الأقدام. (توقَّفوا هنا عن سماع التسجيل الصوتي)</w:t>
      </w:r>
    </w:p>
    <w:p>
      <w:pPr>
        <w:bidi/>
      </w:pPr>
      <w:r>
        <w:rPr>
          <w:rtl/>
          <w:cs/>
          <w:lang w:val="ar_AE" w:bidi="ar_AE"/>
        </w:rPr>
      </w:r>
      <w:r>
        <w:rPr>
          <w:rtl/>
          <w:cs/>
          <w:lang w:val="ar_AE" w:bidi="ar_AE"/>
        </w:rPr>
        <w:t xml:space="preserve">ولمّا اقترب يسوع من سمعان بطرس ليغسل قدميه، قال له سمعان بطرس: "يا سيِّدُ، أنتَ تغسِلُ رِجلَيَّ!". وكان بطرس يؤكّد على كلمتي "أنت" و"رِجلَيَّ" ليُبرز أن هذا العمل غير لائق بيسوع. فأجاب يسوع وقال: "لَستَ تعلَمُ أنتَ الآنَ ما أنا أصنَعُ، ولكنكَ ستَفهَمُ فيما بَعدُ". </w:t>
      </w:r>
    </w:p>
    <w:p>
      <w:pPr>
        <w:bidi/>
      </w:pPr>
      <w:r>
        <w:rPr>
          <w:rtl/>
          <w:cs/>
          <w:lang w:val="ar_AE" w:bidi="ar_AE"/>
        </w:rPr>
      </w:r>
      <w:r>
        <w:rPr>
          <w:rtl/>
          <w:cs/>
          <w:lang w:val="ar_AE" w:bidi="ar_AE"/>
        </w:rPr>
        <w:t>فاحتج بطرس بشدّة وقال: "لن تغسِلَ رِجلَيَّ أبدًا!" فأجابه يسوع قائلًا: "إنْ كُنتُ لا أغسِلُكَ فليس لكَ مَعي نَصيبٌ".</w:t>
      </w:r>
    </w:p>
    <w:p>
      <w:pPr>
        <w:bidi/>
      </w:pPr>
      <w:r>
        <w:rPr>
          <w:rtl/>
          <w:cs/>
          <w:lang w:val="ar_AE" w:bidi="ar_AE"/>
        </w:rPr>
      </w:r>
      <w:r>
        <w:rPr>
          <w:rtl/>
          <w:cs/>
          <w:lang w:val="ar_AE" w:bidi="ar_AE"/>
        </w:rPr>
        <w:t>فأجاب بطرس بحماسة، مظهرًا رغبته في أن يكون للرب، وقال: "يا سيِّدُ، ليس رِجلَيَّ فقط بل أيضًا يَدَيَّ ورأسي".</w:t>
      </w:r>
    </w:p>
    <w:p>
      <w:pPr>
        <w:bidi/>
      </w:pPr>
      <w:r>
        <w:rPr>
          <w:rtl/>
          <w:cs/>
          <w:lang w:val="ar_AE" w:bidi="ar_AE"/>
        </w:rPr>
      </w:r>
      <w:r>
        <w:rPr>
          <w:rtl/>
          <w:cs/>
          <w:lang w:val="ar_AE" w:bidi="ar_AE"/>
        </w:rPr>
        <w:t>لكن يسوع أجابه بمثال من الحياة اليومية، فقال: "الّذي قد اغتَسَلَ ليس لهُ حاجَةٌ إلّا إلَى غَسلِ رِجلَيهِ، بل هو طاهِرٌ كُلُّهُ". وكان كلام يسوع أيضًا ذا معنى روحي. فحين يغفر يسوع خطايا شخصٍ ما، لا يحتاج هذا الشخص إلى مغفرةٍ كاملة من جديد، بل فقط مغفرةٍ عن الخطايا التي ارتكبها بعد ذلك. ثم قال يسوع إن التلاميذ أنقياء تمامًا، ولكن ليس جميعهم.</w:t>
      </w:r>
    </w:p>
    <w:p>
      <w:pPr>
        <w:bidi/>
      </w:pPr>
      <w:r>
        <w:rPr>
          <w:rtl/>
          <w:cs/>
          <w:lang w:val="ar_AE" w:bidi="ar_AE"/>
        </w:rPr>
      </w:r>
      <w:r>
        <w:rPr>
          <w:rtl/>
          <w:cs/>
          <w:lang w:val="ar_AE" w:bidi="ar_AE"/>
        </w:rPr>
        <w:t>ويضيف يوحنا البشير الآن تفسيرًا لذلك، إذ كان يسوع يعلم مَن مِن تلاميذه سيخونه. كان يسوع يعلم أن هذا الشخص هو يهوذا. ولهذا قال: "لَستُمْ كُلُّكُمْ طاهِرينَ".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b/>
          <w:rtl/>
          <w:cs/>
          <w:lang w:val="ar_AE" w:bidi="ar_AE"/>
        </w:rPr>
        <w:t>هذه هي نهاية التسجيل.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يوحنا ١٣: ١–١١ من الترجمة الأسهل فهمًا.</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تسعة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يهوذا، ابن سمعان الإسخريوطي</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وسمعان بطرس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 أوقفوا سماع هذا التسجيل الصوتي مؤقتًا هنا، ومثّلوا المقطع مرة ثانية.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تبدأ القصة قبل عيد الفصح اليهودي مباشرة. وكان يسوع يعلم أن ساعته قد جاءت ليترك هذا العالم ويعود إلى الآب. وقد أحبّ يسوع الذين كانوا له في العالم، أي الذين أعطاهم له الله، وأحبّهم إلى المنتهى، حتى آخر لحظة من حياته.</w:t>
      </w:r>
    </w:p>
    <w:p>
      <w:pPr>
        <w:bidi/>
      </w:pPr>
      <w:r>
        <w:rPr>
          <w:rtl/>
          <w:cs/>
          <w:lang w:val="ar_AE" w:bidi="ar_AE"/>
        </w:rPr>
      </w:r>
      <w:r>
        <w:rPr>
          <w:rtl/>
          <w:cs/>
          <w:lang w:val="ar_AE" w:bidi="ar_AE"/>
        </w:rPr>
        <w:t xml:space="preserve">وقبل العشاء الذي كان يسوع على وشك أن يتناوله مع تلاميذه، كان إبليس قد أعطى يهوذا بن سمعان الإسخريوطي فكرة ورغبة في خيانة يسوع. </w:t>
      </w:r>
      <w:r>
        <w:rPr>
          <w:b/>
          <w:rtl/>
          <w:cs/>
          <w:lang w:val="ar_AE" w:bidi="ar_AE"/>
        </w:rPr>
        <w:t>أوقفوا التمثيل</w:t>
      </w:r>
      <w:r>
        <w:rPr>
          <w:rtl/>
          <w:cs/>
          <w:lang w:val="ar_AE" w:bidi="ar_AE"/>
        </w:rPr>
        <w:t xml:space="preserve">. اسألوا يهوذا: "بماذا تشعر أو تفكّر؟" قد يجيب الشخص بعبارات مثل: "أرغب في أن يكون لي المزيد من المال"، أو "أعلم أن اليهود يبحثون عن يسوع"، أو "ربما سيعطونني شيئًا إذا أخبرتهم أين هو؟" واصلوا تمثيل الدراما. </w:t>
      </w:r>
    </w:p>
    <w:p>
      <w:pPr>
        <w:bidi/>
      </w:pPr>
      <w:r>
        <w:rPr>
          <w:rtl/>
          <w:cs/>
          <w:lang w:val="ar_AE" w:bidi="ar_AE"/>
        </w:rPr>
      </w:r>
      <w:r>
        <w:rPr>
          <w:rtl/>
          <w:cs/>
          <w:lang w:val="ar_AE" w:bidi="ar_AE"/>
        </w:rPr>
        <w:t xml:space="preserve">كان يسوع والاثنا عشر تلميذًا يتناولون العشاء معًا في المساء. </w:t>
      </w:r>
    </w:p>
    <w:p>
      <w:pPr>
        <w:bidi/>
      </w:pPr>
      <w:r>
        <w:rPr>
          <w:rtl/>
          <w:cs/>
          <w:lang w:val="ar_AE" w:bidi="ar_AE"/>
        </w:rPr>
      </w:r>
      <w:r>
        <w:rPr>
          <w:rtl/>
          <w:cs/>
          <w:lang w:val="ar_AE" w:bidi="ar_AE"/>
        </w:rPr>
        <w:t xml:space="preserve">كان يسوع يعلم أن الله الآب قد أعطاه سلطانًا على كل شيء، وكان يعلم أيضًا أن الله أرسله إلى الأرض، وأنه سيغادرها قريبًا ليعود إلى الله في السماء. كان يسوع يعرف كل هذه الأمور منذ البداية. وبملء الوعي بمقامه الحقيقي وسلطانه الإلهي، قام يسوع عن المائدة وخلع ثيابه الخارجية ووضعها جانبًا، ثم لفّ منشفة حول وسطه. </w:t>
      </w:r>
      <w:r>
        <w:rPr>
          <w:b/>
          <w:rtl/>
          <w:cs/>
          <w:lang w:val="ar_AE" w:bidi="ar_AE"/>
        </w:rPr>
        <w:t>أوقفوا التمثيل</w:t>
      </w:r>
      <w:r>
        <w:rPr>
          <w:rtl/>
          <w:cs/>
          <w:lang w:val="ar_AE" w:bidi="ar_AE"/>
        </w:rPr>
        <w:t xml:space="preserve">. اسأل الشخص الذي يؤدي دور يسوع: "بماذا تشعر أو تفكر؟" قد يجيب الشخص بعبارات مثل: "ساعتي قد جاءت!" أو "قبل أن أعود إلى الآب يجب أن أعلّم التلاميذ التواضع والخدمة المتبادلة"، أو "يا ترى، هل سيسمحون لي أن أغسل أرجلهم؟" واصلوا تمثيل الدراما. </w:t>
      </w:r>
    </w:p>
    <w:p>
      <w:pPr>
        <w:bidi/>
      </w:pPr>
      <w:r>
        <w:rPr>
          <w:rtl/>
          <w:cs/>
          <w:lang w:val="ar_AE" w:bidi="ar_AE"/>
        </w:rPr>
      </w:r>
      <w:r>
        <w:rPr>
          <w:rtl/>
          <w:cs/>
          <w:lang w:val="ar_AE" w:bidi="ar_AE"/>
        </w:rPr>
        <w:t>ثم صبّ ماءً في مغسل وبدأ يغسل أرجل التلاميذ،</w:t>
      </w:r>
    </w:p>
    <w:p>
      <w:pPr>
        <w:bidi/>
      </w:pPr>
      <w:r>
        <w:rPr>
          <w:rtl/>
          <w:cs/>
          <w:lang w:val="ar_AE" w:bidi="ar_AE"/>
        </w:rPr>
      </w:r>
      <w:r>
        <w:rPr>
          <w:rtl/>
          <w:cs/>
          <w:lang w:val="ar_AE" w:bidi="ar_AE"/>
        </w:rPr>
        <w:t xml:space="preserve">ولمّا اقترب يسوع من سمعان بطرس ليغسل قدميه، قال له سمعان بطرس: "يا سيِّدُ، أنتَ تغسِلُ رِجلَيَّ!". </w:t>
      </w:r>
      <w:r>
        <w:rPr>
          <w:b/>
          <w:rtl/>
          <w:cs/>
          <w:lang w:val="ar_AE" w:bidi="ar_AE"/>
        </w:rPr>
        <w:t>أوقفوا التمثيل</w:t>
      </w:r>
      <w:r>
        <w:rPr>
          <w:rtl/>
          <w:cs/>
          <w:lang w:val="ar_AE" w:bidi="ar_AE"/>
        </w:rPr>
        <w:t xml:space="preserve">. اسأل الشخص الذي يؤدي دور سمعان بطرس: "بماذا تشعر أو تفكر؟" قد يجيب الشخص بعبارات مثل: "يسوع يغسل قدميّ؟! هذا مستحيل!" أو "يسوع هو ربّي، وليس عبدي!" أو "أنا لست مستحقًا أن أغسل قدميه!" واصلوا تمثيل الدراما. </w:t>
      </w:r>
    </w:p>
    <w:p>
      <w:pPr>
        <w:bidi/>
      </w:pPr>
      <w:r>
        <w:rPr>
          <w:rtl/>
          <w:cs/>
          <w:lang w:val="ar_AE" w:bidi="ar_AE"/>
        </w:rPr>
      </w:r>
      <w:r>
        <w:rPr>
          <w:rtl/>
          <w:cs/>
          <w:lang w:val="ar_AE" w:bidi="ar_AE"/>
        </w:rPr>
        <w:t xml:space="preserve">فأجاب يسوع وقال: "لَستَ تعلَمُ أنتَ الآنَ ما أنا أصنَعُ، ولكنكَ ستَفهَمُ فيما بَعدُ". </w:t>
      </w:r>
    </w:p>
    <w:p>
      <w:pPr>
        <w:bidi/>
      </w:pPr>
      <w:r>
        <w:rPr>
          <w:rtl/>
          <w:cs/>
          <w:lang w:val="ar_AE" w:bidi="ar_AE"/>
        </w:rPr>
      </w:r>
      <w:r>
        <w:rPr>
          <w:rtl/>
          <w:cs/>
          <w:lang w:val="ar_AE" w:bidi="ar_AE"/>
        </w:rPr>
        <w:t>فاحتج بطرس بشدّة وقال: "لن تغسِلَ رِجلَيَّ أبدًا!" فأجابه يسوع قائلًا: "إنْ كُنتُ لا أغسِلُكَ فليس لكَ مَعي نَصيبٌ".</w:t>
      </w:r>
    </w:p>
    <w:p>
      <w:pPr>
        <w:bidi/>
      </w:pPr>
      <w:r>
        <w:rPr>
          <w:rtl/>
          <w:cs/>
          <w:lang w:val="ar_AE" w:bidi="ar_AE"/>
        </w:rPr>
      </w:r>
      <w:r>
        <w:rPr>
          <w:rtl/>
          <w:cs/>
          <w:lang w:val="ar_AE" w:bidi="ar_AE"/>
        </w:rPr>
        <w:t>فأجاب بطرس بحماسة، مظهرًا رغبته في أن يكون للرب، وقال: "يا سيِّدُ، ليس رِجلَيَّ فقط بل أيضًا يَدَيَّ ورأسي".</w:t>
      </w:r>
    </w:p>
    <w:p>
      <w:pPr>
        <w:bidi/>
      </w:pPr>
      <w:r>
        <w:rPr>
          <w:rtl/>
          <w:cs/>
          <w:lang w:val="ar_AE" w:bidi="ar_AE"/>
        </w:rPr>
      </w:r>
      <w:r>
        <w:rPr>
          <w:rtl/>
          <w:cs/>
          <w:lang w:val="ar_AE" w:bidi="ar_AE"/>
        </w:rPr>
        <w:t xml:space="preserve">فقال له يسوع: "الّذي قد اغتَسَلَ ليس لهُ حاجَةٌ إلّا إلَى غَسلِ رِجلَيهِ، بل هو طاهِرٌ كُلُّهُ. وأنتُمْ طاهِرونَ ولكن ليس كُلُّكُمْ". </w:t>
      </w:r>
      <w:r>
        <w:rPr>
          <w:b/>
          <w:rtl/>
          <w:cs/>
          <w:lang w:val="ar_AE" w:bidi="ar_AE"/>
        </w:rPr>
        <w:t>أوقفوا التمثيل</w:t>
      </w:r>
      <w:r>
        <w:rPr>
          <w:rtl/>
          <w:cs/>
          <w:lang w:val="ar_AE" w:bidi="ar_AE"/>
        </w:rPr>
        <w:t xml:space="preserve">. اسألوا الأشخاص الذين يؤدون دور التلاميذ: "بماذا تشعرون أو فيمَ تفكرون؟" قد يجيب الناس بعبارات مثل: "ما الذي يقصده يسوع؟ نحن متحيّرون"، أو "ما الذي جعلنا طاهرين؟" أو "هل يقصد يسوع أن الله قد غفر لنا خطايانا؟ ومن هو الذي ليس طاهرًا؟" واصلوا تمثيل الدراما. </w:t>
      </w:r>
    </w:p>
    <w:p>
      <w:pPr>
        <w:bidi/>
      </w:pPr>
      <w:r>
        <w:rPr>
          <w:rtl/>
          <w:cs/>
          <w:lang w:val="ar_AE" w:bidi="ar_AE"/>
        </w:rPr>
      </w:r>
      <w:r>
        <w:rPr>
          <w:rtl/>
          <w:cs/>
          <w:lang w:val="ar_AE" w:bidi="ar_AE"/>
        </w:rPr>
        <w:t>ثم قال يسوع: "لَستُمْ كُلُّكُمْ طاهِرينَ"، لأنه كان يعلم مَن الذي سيخونه.</w:t>
      </w:r>
    </w:p>
    <w:p>
      <w:pPr>
        <w:bidi/>
      </w:pPr>
      <w:r>
        <w:rPr>
          <w:rtl/>
          <w:cs/>
          <w:lang w:val="ar_AE" w:bidi="ar_AE"/>
        </w:rPr>
      </w:r>
      <w:r>
        <w:rPr>
          <w:b/>
          <w:rtl/>
          <w:cs/>
          <w:lang w:val="ar_AE" w:bidi="ar_AE"/>
        </w:rPr>
        <w:t>هذا هو نهاية التسجيل.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يوحنا ١٣: ١–١١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قبل عيد </w:t>
      </w:r>
      <w:r>
        <w:rPr>
          <w:b/>
          <w:rtl/>
          <w:cs/>
          <w:lang w:val="ar_AE" w:bidi="ar_AE"/>
        </w:rPr>
        <w:t>الفصح</w:t>
      </w:r>
      <w:r>
        <w:rPr>
          <w:rtl/>
          <w:cs/>
          <w:lang w:val="ar_AE" w:bidi="ar_AE"/>
        </w:rPr>
        <w:t xml:space="preserve">، عندما علم يسوع أن ساعته قد جاءت ليغادر هذا العالم إلى </w:t>
      </w:r>
      <w:r>
        <w:rPr>
          <w:b/>
          <w:rtl/>
          <w:cs/>
          <w:lang w:val="ar_AE" w:bidi="ar_AE"/>
        </w:rPr>
        <w:t>الآب</w:t>
      </w:r>
      <w:r>
        <w:rPr>
          <w:rtl/>
          <w:cs/>
          <w:lang w:val="ar_AE" w:bidi="ar_AE"/>
        </w:rPr>
        <w:t xml:space="preserve">، وقد أحب خاصته الذين في العالم، أحبهم حتى النهاية. استخدموا نفس الكلمة التي استعملتموها سابقًا لترجمته، وللمزيد من المعلومات عن "عيد </w:t>
      </w:r>
      <w:r>
        <w:rPr>
          <w:b/>
          <w:rtl/>
          <w:cs/>
          <w:lang w:val="ar_AE" w:bidi="ar_AE"/>
        </w:rPr>
        <w:t>الفصح</w:t>
      </w:r>
      <w:r>
        <w:rPr>
          <w:rtl/>
          <w:cs/>
          <w:lang w:val="ar_AE" w:bidi="ar_AE"/>
        </w:rPr>
        <w:t>" ارجعوا إلى قاموس الكلمات الرئيسيّة.</w:t>
      </w:r>
    </w:p>
    <w:p>
      <w:pPr>
        <w:bidi/>
      </w:pPr>
      <w:r>
        <w:rPr>
          <w:rtl/>
          <w:cs/>
          <w:lang w:val="ar_AE" w:bidi="ar_AE"/>
        </w:rPr>
      </w:r>
      <w:r>
        <w:rPr>
          <w:rtl/>
          <w:cs/>
          <w:lang w:val="ar_AE" w:bidi="ar_AE"/>
        </w:rPr>
        <w:t>و</w:t>
      </w:r>
      <w:r>
        <w:rPr>
          <w:b/>
          <w:rtl/>
          <w:cs/>
          <w:lang w:val="ar_AE" w:bidi="ar_AE"/>
        </w:rPr>
        <w:t>"الآب"</w:t>
      </w:r>
      <w:r>
        <w:rPr>
          <w:rtl/>
          <w:cs/>
          <w:lang w:val="ar_AE" w:bidi="ar_AE"/>
        </w:rPr>
        <w:t xml:space="preserve"> هو الاسم الذي استخدمه يسوع للإشارة إلى الله.</w:t>
      </w:r>
    </w:p>
    <w:p>
      <w:pPr>
        <w:bidi/>
      </w:pPr>
      <w:r>
        <w:rPr>
          <w:rtl/>
          <w:cs/>
          <w:lang w:val="ar_AE" w:bidi="ar_AE"/>
        </w:rPr>
      </w:r>
      <w:r>
        <w:rPr>
          <w:rtl/>
          <w:cs/>
          <w:lang w:val="ar_AE" w:bidi="ar_AE"/>
        </w:rPr>
        <w:t xml:space="preserve">وخلال العشاء، حينما وضع </w:t>
      </w:r>
      <w:r>
        <w:rPr>
          <w:b/>
          <w:rtl/>
          <w:cs/>
          <w:lang w:val="ar_AE" w:bidi="ar_AE"/>
        </w:rPr>
        <w:t>الشيطان</w:t>
      </w:r>
      <w:r>
        <w:rPr>
          <w:rtl/>
          <w:cs/>
          <w:lang w:val="ar_AE" w:bidi="ar_AE"/>
        </w:rPr>
        <w:t xml:space="preserve"> في قلب يهوذا الإسخريوطي، ابن سمعان، أن يخونه. إن الشيطان، أو إبليس، في العهد الجديد يُسمى أحيانًا "الشرير". والشيطان يشير إلى قائد الأرواح الشريرة، المسمى "</w:t>
      </w:r>
      <w:r>
        <w:rPr>
          <w:b/>
          <w:rtl/>
          <w:cs/>
          <w:lang w:val="ar_AE" w:bidi="ar_AE"/>
        </w:rPr>
        <w:t>إبليس</w:t>
      </w:r>
      <w:r>
        <w:rPr>
          <w:rtl/>
          <w:cs/>
          <w:lang w:val="ar_AE" w:bidi="ar_AE"/>
        </w:rPr>
        <w:t>". واسم الشيطان يعني المقاوم، أو العدو، أو المُشتكي. وقد خلق الله الشيطان في الأصل كأحد الملائكة، لكنه تمرّد على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"الشيطان"</w:t>
      </w:r>
      <w:r>
        <w:rPr>
          <w:rtl/>
          <w:cs/>
          <w:lang w:val="ar_AE" w:bidi="ar_AE"/>
        </w:rPr>
        <w:t xml:space="preserve">. انظروا كلمة </w:t>
      </w:r>
      <w:r>
        <w:rPr>
          <w:b/>
          <w:rtl/>
          <w:cs/>
          <w:lang w:val="ar_AE" w:bidi="ar_AE"/>
        </w:rPr>
        <w:t>"شيطان"</w:t>
      </w:r>
      <w:r>
        <w:rPr>
          <w:rtl/>
          <w:cs/>
          <w:lang w:val="ar_AE" w:bidi="ar_AE"/>
        </w:rPr>
        <w:t xml:space="preserve"> في قاموس الكلمات الرئيسية لمزيد من المعلومات. (توقَّفوا هنا عن سماع التسجيل الصوتي)</w:t>
      </w:r>
    </w:p>
    <w:p>
      <w:pPr>
        <w:bidi/>
      </w:pPr>
      <w:r>
        <w:rPr>
          <w:rtl/>
          <w:cs/>
          <w:lang w:val="ar_AE" w:bidi="ar_AE"/>
        </w:rPr>
      </w:r>
      <w:r>
        <w:rPr>
          <w:rtl/>
          <w:cs/>
          <w:lang w:val="ar_AE" w:bidi="ar_AE"/>
        </w:rPr>
        <w:t xml:space="preserve">ثم وضع يسوع </w:t>
      </w:r>
      <w:r>
        <w:rPr>
          <w:b/>
          <w:rtl/>
          <w:cs/>
          <w:lang w:val="ar_AE" w:bidi="ar_AE"/>
        </w:rPr>
        <w:t>ثيابه الخارجية جانبًا</w:t>
      </w:r>
      <w:r>
        <w:rPr>
          <w:rtl/>
          <w:cs/>
          <w:lang w:val="ar_AE" w:bidi="ar_AE"/>
        </w:rPr>
        <w:t>، وأخذ منشفة ولفها حول وسطه. وكانت الثياب الخارجية عبارة عن عباءة لها أطراف، وكان يستخدمها كعباءة.</w:t>
      </w:r>
    </w:p>
    <w:p>
      <w:pPr>
        <w:bidi/>
      </w:pPr>
      <w:r>
        <w:rPr>
          <w:rtl/>
          <w:cs/>
          <w:lang w:val="ar_AE" w:bidi="ar_AE"/>
        </w:rPr>
      </w:r>
      <w:r>
        <w:rPr>
          <w:rtl/>
          <w:cs/>
          <w:lang w:val="ar_AE" w:bidi="ar_AE"/>
        </w:rPr>
        <w:t>توقفوا هنا وانظروا كمجموعة إلى صورة لملابس الرجال في زمن يسوع. (توقَّفوا هنا عن سماع التسجيل الصوتي)</w:t>
      </w:r>
    </w:p>
    <w:p>
      <w:pPr>
        <w:bidi/>
      </w:pPr>
      <w:r>
        <w:rPr>
          <w:rtl/>
          <w:cs/>
          <w:lang w:val="ar_AE" w:bidi="ar_AE"/>
        </w:rPr>
      </w:r>
      <w:r>
        <w:rPr>
          <w:rtl/>
          <w:cs/>
          <w:lang w:val="ar_AE" w:bidi="ar_AE"/>
        </w:rPr>
        <w:t xml:space="preserve">ثم سكب الماء في حوض وبدأ يغسل أرجل التلاميذ ويمسحها بالمنشفة التي كانت ملفوفة حوله. استخدموا الكلمة ذاتها التي استخدمتوها لكلمة </w:t>
      </w:r>
      <w:r>
        <w:rPr>
          <w:b/>
          <w:rtl/>
          <w:cs/>
          <w:lang w:val="ar_AE" w:bidi="ar_AE"/>
        </w:rPr>
        <w:t>التلاميذ</w:t>
      </w:r>
      <w:r>
        <w:rPr>
          <w:rtl/>
          <w:cs/>
          <w:lang w:val="ar_AE" w:bidi="ar_AE"/>
        </w:rPr>
        <w:t xml:space="preserve"> في المقاطع السابقة. لمزيدٍ من المعلومات عن </w:t>
      </w:r>
      <w:r>
        <w:rPr>
          <w:b/>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ثم جاء إلى سمعان بطرس، الذي قال له: "</w:t>
      </w:r>
      <w:r>
        <w:rPr>
          <w:b/>
          <w:rtl/>
          <w:cs/>
          <w:lang w:val="ar_AE" w:bidi="ar_AE"/>
        </w:rPr>
        <w:t>يا سيِّدُ</w:t>
      </w:r>
      <w:r>
        <w:rPr>
          <w:rtl/>
          <w:cs/>
          <w:lang w:val="ar_AE" w:bidi="ar_AE"/>
        </w:rPr>
        <w:t xml:space="preserve">، أنتَ تغسِلُ رِجلَيَّ!" استخدِموا الكلمة أو العبارة نفسها التي استخدمتموها في المقاطع السابقة للإشارة إلى كلمة "الربّ". لمزيدٍ من المعلومات عن </w:t>
      </w:r>
      <w:r>
        <w:rPr>
          <w:b/>
          <w:rtl/>
          <w:cs/>
          <w:lang w:val="ar_AE" w:bidi="ar_AE"/>
        </w:rPr>
        <w:t>الرب</w:t>
      </w:r>
      <w:r>
        <w:rPr>
          <w:rtl/>
          <w:cs/>
          <w:lang w:val="ar_AE" w:bidi="ar_AE"/>
        </w:rPr>
        <w:t xml:space="preserve">، انظر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13:12–30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١٣: ١٢–٣٠ وضعوه في قلوبكم.</w:t>
      </w:r>
    </w:p>
    <w:p>
      <w:pPr>
        <w:bidi/>
      </w:pPr>
      <w:r>
        <w:rPr>
          <w:rtl/>
          <w:cs/>
          <w:lang w:val="ar_AE" w:bidi="ar_AE"/>
        </w:rPr>
      </w:r>
      <w:r>
        <w:rPr>
          <w:rtl/>
          <w:cs/>
          <w:lang w:val="ar_AE" w:bidi="ar_AE"/>
        </w:rPr>
        <w:t>استمعوا إلى نسخة صوتية من يوحنا ١٣: ١٢–٣٠ ثلاث مرات، ومن ثلاث ترجمات مختلفة إذا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النسخة الصوتية من يوحنا ١٣: ١٢–٣٠ من الترجمة الأسهل فهمًا.</w:t>
      </w:r>
    </w:p>
    <w:p>
      <w:pPr>
        <w:bidi/>
      </w:pPr>
      <w:r>
        <w:rPr>
          <w:rtl/>
          <w:cs/>
          <w:lang w:val="ar_AE" w:bidi="ar_AE"/>
        </w:rPr>
      </w:r>
      <w:r>
        <w:rPr>
          <w:rtl/>
          <w:cs/>
          <w:lang w:val="ar_AE" w:bidi="ar_AE"/>
        </w:rPr>
        <w:t>في المقطع السابق، شرح يسوع أنه غسل أرجل تلاميذه ليعطيهم مثالًا على كيفية خدمة بعضهم بعضًا. وقال لهم أن واحدًا منهم سيخونه. وأظهر يسوع للتلاميذ من هو هذا الشخص عندما أعطى قطعة خبز ليهوذا. ثم غادر يهوذا الغرفة.</w:t>
      </w:r>
    </w:p>
    <w:p>
      <w:pPr>
        <w:bidi/>
      </w:pPr>
      <w:r>
        <w:rPr>
          <w:rtl/>
          <w:cs/>
          <w:lang w:val="ar_AE" w:bidi="ar_AE"/>
        </w:rPr>
      </w:r>
      <w:r>
        <w:rPr>
          <w:rtl/>
          <w:cs/>
          <w:lang w:val="ar_AE" w:bidi="ar_AE"/>
        </w:rPr>
        <w:t>وهذا المقطع يروي ما حدث بعد ذلك في القصة. وما زال يسوع والتلاميذ في نفس الغرفة في أورشليم حيث تناولوا العشاء في المقطع السابق. بعد أن غسل يسوع أرجل التلاميذ، أعاد ارتداء ثيابه الخارجية وجلس مرة أخرى حيث كان يستند عند الطاولة حول الطعام مع التلاميذ. ثم سأل يسوع تلاميذه: "أتَفهَمونَ ما قد صَنَعتُ بكُم؟" فقد أراد أن يعرف إن كانوا قد فهموا أهمية غسل أرجلهم.</w:t>
      </w:r>
    </w:p>
    <w:p>
      <w:pPr>
        <w:bidi/>
      </w:pPr>
      <w:r>
        <w:rPr>
          <w:rtl/>
          <w:cs/>
          <w:lang w:val="ar_AE" w:bidi="ar_AE"/>
        </w:rPr>
      </w:r>
      <w:r>
        <w:rPr>
          <w:rtl/>
          <w:cs/>
          <w:lang w:val="ar_AE" w:bidi="ar_AE"/>
        </w:rPr>
        <w:t>توقَّفوا هنا وناقشوا هذا السؤال كمجموعة: كيف يقدم المعلمون تفسيرًا في لغتكم؟ (توقَّفوا هنا عن سماع التسجيل الصوتي)</w:t>
      </w:r>
    </w:p>
    <w:p>
      <w:pPr>
        <w:bidi/>
      </w:pPr>
      <w:r>
        <w:rPr>
          <w:rtl/>
          <w:cs/>
          <w:lang w:val="ar_AE" w:bidi="ar_AE"/>
        </w:rPr>
      </w:r>
      <w:r>
        <w:rPr>
          <w:rtl/>
          <w:cs/>
          <w:lang w:val="ar_AE" w:bidi="ar_AE"/>
        </w:rPr>
        <w:t>ثم واصل يسوع: أنتُمْ تدعونَني مُعَلِّمًا وسَيِّدًا، وحَسَنًا تقولونَ، لأنّي أنا كذلكَ". ذكر يسوع تلاميذه أنهم ينادونه بمعلمهم أو ربهم. وقد استخدموا هذه الألقاب لأنهم اعتبروا يسوع معلمهم وربهم. كانت كلمة "معلم" لقبًا محترمًا للقائد الديني اليهودي، ورمزًا للاحترام للرجل اليهودي الذي له سلطان تعليم الناس عن الله. واستخدم التلاميذ كلمة "رب" ليُظهروا إيمانهم بأن يسوع هو سيدهم وهو الله. وأكد يسوع أن من الصواب أن ينادوه معلمهم وربهم، لأنه هو كذلك.</w:t>
      </w:r>
    </w:p>
    <w:p>
      <w:pPr>
        <w:bidi/>
      </w:pPr>
      <w:r>
        <w:rPr>
          <w:rtl/>
          <w:cs/>
          <w:lang w:val="ar_AE" w:bidi="ar_AE"/>
        </w:rPr>
      </w:r>
      <w:r>
        <w:rPr>
          <w:rtl/>
          <w:cs/>
          <w:lang w:val="ar_AE" w:bidi="ar_AE"/>
        </w:rPr>
        <w:t>توقفوا هنا وناقشوا هذا السؤال كمجموعة: في ثقافتكم، ما الألقاب التي تستخدمونها للقادة الدينيين والمعلمين؟ (توقَّفوا هنا عن سماع التسجيل الصوتي)</w:t>
      </w:r>
    </w:p>
    <w:p>
      <w:pPr>
        <w:bidi/>
      </w:pPr>
      <w:r>
        <w:rPr>
          <w:rtl/>
          <w:cs/>
          <w:lang w:val="ar_AE" w:bidi="ar_AE"/>
        </w:rPr>
      </w:r>
      <w:r>
        <w:rPr>
          <w:rtl/>
          <w:cs/>
          <w:lang w:val="ar_AE" w:bidi="ar_AE"/>
        </w:rPr>
        <w:t>ثم قال يسوع للتلاميذ: "فإنْ كُنتُ وأنا السَّيِّدُ والمُعَلِّمُ قد غَسَلتُ أرجُلكُمْ، فأنتُمْ يَجِبُ علَيكُمْ أنْ يَغسِلَ بَعضُكُمْ أرجُلَ بَعضٍ". كان الحاخامات أو المعلمون الروحيون في زمن يسوع يستخدمون طريقة تعليمية تبدأ بالأهم أو الأكبر ثم تنتقل إلى الأقل أهمية. وهنا يُعلمهم أنه إذا كان هو، الأكبر، الرب والمعلم، قد غسل أرجلهم، فيجب على الأقل، التلاميذ، أن يفعلوا الشيء نفسه لبعضهم بعضًا.</w:t>
      </w:r>
    </w:p>
    <w:p>
      <w:pPr>
        <w:bidi/>
      </w:pPr>
      <w:r>
        <w:rPr>
          <w:rtl/>
          <w:cs/>
          <w:lang w:val="ar_AE" w:bidi="ar_AE"/>
        </w:rPr>
      </w:r>
      <w:r>
        <w:rPr>
          <w:rtl/>
          <w:cs/>
          <w:lang w:val="ar_AE" w:bidi="ar_AE"/>
        </w:rPr>
        <w:t>ثم أعطاهم سببًا لغسل أرجل بعضهم بعضًا. فقال: "لأنّي أعطَيتُكُمْ مِثالًا، حتَّى كما صَنَعتُ أنا بكُمْ تصنَعونَ أنتُمْ أيضًا".</w:t>
      </w:r>
    </w:p>
    <w:p>
      <w:pPr>
        <w:bidi/>
      </w:pPr>
      <w:r>
        <w:rPr>
          <w:rtl/>
          <w:cs/>
          <w:lang w:val="ar_AE" w:bidi="ar_AE"/>
        </w:rPr>
      </w:r>
      <w:r>
        <w:rPr>
          <w:rtl/>
          <w:cs/>
          <w:lang w:val="ar_AE" w:bidi="ar_AE"/>
        </w:rPr>
        <w:t>وتعني كلمة "مِثالًا" هنا نمط حياة أو أسلوب يُحتذى به. أظهر يسوع للتلاميذ ما يجب فعله بفعل ذلك بنفسه. لقد غسل أرجلهم ليعطيهم مثالًا على التواضع والخدمة. وكان هذا مثالًا عمليًا لكيفية تصرفهم. فقد أراد يسوع أن يتبعوا مثاله ويخدموا بعضهم بعضًا. وكان هذا أهم من غسل الأرجل نفسه، رغم أن غسل الأرجل كان وسيلة جيدة للخدمة في ذلك الوقت.</w:t>
      </w:r>
    </w:p>
    <w:p>
      <w:pPr>
        <w:bidi/>
      </w:pPr>
      <w:r>
        <w:rPr>
          <w:rtl/>
          <w:cs/>
          <w:lang w:val="ar_AE" w:bidi="ar_AE"/>
        </w:rPr>
      </w:r>
      <w:r>
        <w:rPr>
          <w:rtl/>
          <w:cs/>
          <w:lang w:val="ar_AE" w:bidi="ar_AE"/>
        </w:rPr>
        <w:t>ثم قدم يسوع تصريحًا مهمًا قائلاً: "الحَقَّ الحَقَّ أقولُ لكُمْ"، أي "انتبهوا لما سأقوله الآن". وتبعه بحقيقتين عامتين وقال: "إنَّهُ ليس عَبدٌ أعظَمَ مِنْ سيِّدِهِ، ولا رَسولٌ أعظَمَ مِنْ مُرسِلِهِ". وقد استخدم يسوع هذه الحقائق البسيطة ليقول لتلاميذه أنهم يجب أن يكونوا مستعدين لفعل ما فعله هو. فإذا كان سيدهم قادرًا على التواضع وخدمة الآخرين، فيجب عليهم هم، عبيده، أن يكونوا مستعدين للقيام بالمثل. يعتقد بعض الناس أن كلمة "رَسولٌ" هنا تصف دور التلاميذ كرسل ليسوع في العالم بعد أن يعود إلى الآب. وبالتالي، لا يجب عليهم توقع معاملة أفضل من العالم مما تلقاه سيدهم.</w:t>
      </w:r>
    </w:p>
    <w:p>
      <w:pPr>
        <w:bidi/>
      </w:pPr>
      <w:r>
        <w:rPr>
          <w:rtl/>
          <w:cs/>
          <w:lang w:val="ar_AE" w:bidi="ar_AE"/>
        </w:rPr>
      </w:r>
      <w:r>
        <w:rPr>
          <w:rtl/>
          <w:cs/>
          <w:lang w:val="ar_AE" w:bidi="ar_AE"/>
        </w:rPr>
        <w:t>ثم قال يسوع مرة أخرى مشيرًا إلى أن التلاميذ الآن عرفوا أنه يريد منهم خدمة الآخرين بتواضع. لقد عرف التلاميذ ذلك لأن يسوع أعطاهم مثالًا بغسل أرجلهم وأخبرهم بالتواضع وخدمة الآخرين. وهكذا، سيباركهم الله إذا عاشوا بهذه الطريقة، اي باتباع وصية يسوع في خدمة الآخرين. وهنا معنى بركة الله هو السعادة والاستمتاع برضا الله. وسيرضى الله عن التلاميذ وسيكون وضعهم حسنًا إذا حققوا شرط خدمة الآخرين بتواضع.</w:t>
      </w:r>
    </w:p>
    <w:p>
      <w:pPr>
        <w:bidi/>
      </w:pPr>
      <w:r>
        <w:rPr>
          <w:rtl/>
          <w:cs/>
          <w:lang w:val="ar_AE" w:bidi="ar_AE"/>
        </w:rPr>
      </w:r>
      <w:r>
        <w:rPr>
          <w:rtl/>
          <w:cs/>
          <w:lang w:val="ar_AE" w:bidi="ar_AE"/>
        </w:rPr>
        <w:t>توقفوا هنا وشاركوا المجموعة قصة عن كيفية مباركة الله لكم عندما خدمتوا صديقًا أو شخصًا تعرفونه. (توقَّفوا هنا عن سماع التسجيل الصوتي)</w:t>
      </w:r>
    </w:p>
    <w:p>
      <w:pPr>
        <w:bidi/>
      </w:pPr>
      <w:r>
        <w:rPr>
          <w:rtl/>
          <w:cs/>
          <w:lang w:val="ar_AE" w:bidi="ar_AE"/>
        </w:rPr>
      </w:r>
      <w:r>
        <w:rPr>
          <w:rtl/>
          <w:cs/>
          <w:lang w:val="ar_AE" w:bidi="ar_AE"/>
        </w:rPr>
        <w:t>ثم واصل يسوع الكلام مع التلاميذ الاثني عشر، وقال أن ما أخبرهم به لا ينطبق على جميعهم. فلن يبارك الله الجميع. لأن يسوع كان يعلم أن يهوذا سيخونه. ولم يكن يهوذا من عبيده الحقيقيين. فما قاله يسوع عن خدمة الآخرين لم يشمل يهوذا. وقال إنه يعرف طبيعة الأشخاص الذين اختارهم ليكونوا تلاميذه. فقد اختارهم جميعًا وكان يعرف كل واحد منهم. وقد اختار يسوع يهوذا، وكانت النبوة التي من العهد القديم على وشك أن تتحقق. فقال يسوع: لكن ليَتِمَّ الكِتابُ: الّذي يأكُلُ مَعي الخُبزَ رَفَعَ علَيَّ عَقِبَهُ". هذا النص جاء من سفر المزامير الذي كتبه الملك داود قبل نحو ألف عام من ميلاد يسوع. ويشير النص إلى صديق مقرب أصبح عدوًا. وتعني عبارة "الّذي يأكُلُ مَعي الخُبزَ"، "الشخص الذي أكل معي". وفي الثقافة اليهودية، كان تناول الطعام معًا علامة على الصداقة. وقد تعني كلمة "خبز" أيضًا "طعام" في النص الأصلي في سفر المزامير، حيث كان الخبز هو الغذاء الرئيسي في إسرائيل. وتعني عبارة رَفَعَ علَيَّ عَقِبَهُ" شيئًا مثل "قد عاداني". وفي إسرائيل، إظهار أسفل القدم لشخص ما كان علامة على الاحتقار أو ربما تهديد بالعنف. وكان هذا فعلًا غادرًا بشكل خاص بعد تناول الطعام على مائدة شخص ما. فالأكل مع شخص أرفع مقامًا كان تعهدًا بالولاء لذلك الشخص. وقال يسوع أن نبوة هذا النص ستتحقق من خلال التلميذ الذي سيخونه، وكان ذلك التلميذ هو يهوذا. وستتحقق النبوة بسبب اختيار يسوع ليهوذا.</w:t>
      </w:r>
    </w:p>
    <w:p>
      <w:pPr>
        <w:bidi/>
      </w:pPr>
      <w:r>
        <w:rPr>
          <w:rtl/>
          <w:cs/>
          <w:lang w:val="ar_AE" w:bidi="ar_AE"/>
        </w:rPr>
      </w:r>
      <w:r>
        <w:rPr>
          <w:rtl/>
          <w:cs/>
          <w:lang w:val="ar_AE" w:bidi="ar_AE"/>
        </w:rPr>
        <w:t>توقفوا هنا وناقشوا هذا السؤال كمجموعة: في ثقافتكم، ما الأشياء التي تفعلونها لتُظهروا الولاء لشخص ما؟ وما الإيماءات التي تُظهر عدم الاحترام؟ (توقَّفوا هنا عن سماع التسجيل الصوتي)</w:t>
      </w:r>
    </w:p>
    <w:p>
      <w:pPr>
        <w:bidi/>
      </w:pPr>
      <w:r>
        <w:rPr>
          <w:rtl/>
          <w:cs/>
          <w:lang w:val="ar_AE" w:bidi="ar_AE"/>
        </w:rPr>
      </w:r>
      <w:r>
        <w:rPr>
          <w:rtl/>
          <w:cs/>
          <w:lang w:val="ar_AE" w:bidi="ar_AE"/>
        </w:rPr>
        <w:t xml:space="preserve">ثم قال يسوع: "أقولُ لكُمُ الآنَ قَبلَ أنْ يكونَ، حتَّى مَتَى كانَ تؤمِنونَ أنّي أنا هو". </w:t>
      </w:r>
    </w:p>
    <w:p>
      <w:pPr>
        <w:bidi/>
      </w:pPr>
      <w:r>
        <w:rPr>
          <w:rtl/>
          <w:cs/>
          <w:lang w:val="ar_AE" w:bidi="ar_AE"/>
        </w:rPr>
      </w:r>
      <w:r>
        <w:rPr>
          <w:rtl/>
          <w:cs/>
          <w:lang w:val="ar_AE" w:bidi="ar_AE"/>
        </w:rPr>
        <w:t>لقد شرح يسوع للتلاميذ أنه أخبرهم عن الخيانة قبل وقوعها. لم يكن يهوذا قد خانه بعد، لكن يسوع أخبر التلاميذ أن شخصًا ما سيخونه. وقد فعل ذلك لكي يظل تلاميذه يؤمنون أن يسوع هو المسيح، المخلص الموعود. فيقول: "حتَّى مَتَى كانَ تؤمِنونَ أنّي أنا هو". يعتقد بعض الناس أن تعبير "أنا هو" هنا تُشير إلى الاسم الشخصي لله الذي أعلنه لشعب إسرائيل عند إخراجهم من مصر. وهذا يعني أن يسوع قال هنا إنه الله.</w:t>
      </w:r>
    </w:p>
    <w:p>
      <w:pPr>
        <w:bidi/>
      </w:pPr>
      <w:r>
        <w:rPr>
          <w:rtl/>
          <w:cs/>
          <w:lang w:val="ar_AE" w:bidi="ar_AE"/>
        </w:rPr>
      </w:r>
      <w:r>
        <w:rPr>
          <w:rtl/>
          <w:cs/>
          <w:lang w:val="ar_AE" w:bidi="ar_AE"/>
        </w:rPr>
        <w:t>ثم قدم يسوع تصريحًا مهمًا آخر وطلب من التلاميذ الانتباه. فقال: "الحَقَّ الحَقَّ أقولُ لكُمُ: الّذي يَقبَلُ مَنْ أُرسِلُهُ يَقبَلُني، والّذي يَقبَلُني يَقبَلُ الّذي أرسَلَني". وكان يقصد أن قبول رسل يسوع هو قبول ليسوع نفسه. إن رسل يسوع هم من ينقلون كلمة يسوع للناس. وقبول يسوع يعني أيضًا قبول الله الآب الذي أرسله. والشخص الذي يرحب بيسوع وبرسالته ويؤمن به، يؤمن أيضًا بالله الآب.</w:t>
      </w:r>
    </w:p>
    <w:p>
      <w:pPr>
        <w:bidi/>
      </w:pPr>
      <w:r>
        <w:rPr>
          <w:rtl/>
          <w:cs/>
          <w:lang w:val="ar_AE" w:bidi="ar_AE"/>
        </w:rPr>
      </w:r>
      <w:r>
        <w:rPr>
          <w:rtl/>
          <w:cs/>
          <w:lang w:val="ar_AE" w:bidi="ar_AE"/>
        </w:rPr>
        <w:t>وبعد أن قال يسوع كل هذه الأمور، كان في اضطراب عاطفي وذهني شديد. فكانت روحه في ألم عميق. ثم قال يسوع: "الحَقَّ الحَقَّ أقولُ لكُمْ: إنَّ واحِدًا مِنكُمْ سيُسَلِّمُني!". تحدث يسوع هنا عن شيء كان يعلم أنه سيحدث. وأكد أهمية ما سيقوله بعبارة "الحَقَّ الحَقَّ أقولُ لكُمْ". ثم أشار إلى أن أحد تلاميذه الذين كانوا معه في الغرفة لن يتبعوه بعد الآن، بل سيقدمه لأعدائه. وفي هذا السياق، يعني أن التلميذ سيساعد أعداء يسوع على القبض عليه وقتله.</w:t>
      </w:r>
    </w:p>
    <w:p>
      <w:pPr>
        <w:bidi/>
      </w:pPr>
      <w:r>
        <w:rPr>
          <w:rtl/>
          <w:cs/>
          <w:lang w:val="ar_AE" w:bidi="ar_AE"/>
        </w:rPr>
      </w:r>
      <w:r>
        <w:rPr>
          <w:rtl/>
          <w:cs/>
          <w:lang w:val="ar_AE" w:bidi="ar_AE"/>
        </w:rPr>
        <w:t>توقفوا هنا واحكوا للمجموعة قصة عن كيف خانكم أحدهم وكيف شعرتم في ذلك الوقت. (توقَّفوا هنا عن سماع التسجيل الصوتي)</w:t>
      </w:r>
    </w:p>
    <w:p>
      <w:pPr>
        <w:bidi/>
      </w:pPr>
      <w:r>
        <w:rPr>
          <w:rtl/>
          <w:cs/>
          <w:lang w:val="ar_AE" w:bidi="ar_AE"/>
        </w:rPr>
      </w:r>
      <w:r>
        <w:rPr>
          <w:rtl/>
          <w:cs/>
          <w:lang w:val="ar_AE" w:bidi="ar_AE"/>
        </w:rPr>
        <w:t>بعد أن قال يسوع أن أحدهم سيخونه، نظر التلاميذ إلى بعضهم بعضًا في حيرة: من الذي يقصده؟ وكانوا مرتبكين وقلقين.</w:t>
      </w:r>
    </w:p>
    <w:p>
      <w:pPr>
        <w:bidi/>
      </w:pPr>
      <w:r>
        <w:rPr>
          <w:rtl/>
          <w:cs/>
          <w:lang w:val="ar_AE" w:bidi="ar_AE"/>
        </w:rPr>
      </w:r>
      <w:r>
        <w:rPr>
          <w:rtl/>
          <w:cs/>
          <w:lang w:val="ar_AE" w:bidi="ar_AE"/>
        </w:rPr>
        <w:t>والآن يروي البشير يوحنا ما حدث بعد ذلك. كان يسوع والتلاميذ مستندين عند الطاولة حيث تناولوا العشاء. وكان أحد التلاميذ، الذي أحبّه يسوع، مستندًا بجوار يسوع. في الوجبات الرسمية، كان اليهود يستندون على الأرائك حول الطاولة، مستندين على مرفقهم الأيسر ويستخدمون اليد اليمنى لتناول الطعام. وكان التلميذ الذي يذكره يوحنا بجوار يسوع وظهره نحو يسوع، ليتمكن من الاستناد والتحدث مع يسوع على نحو خاص. ويبدو أنه كان على يمين يسوع، وهو مكان شرفي. وبحسب التقليد، عرّف الناس هذا التلميذ بأنه يوحنا بن زبدي، لكننا لسنا متأكدين من هويته. وتظهر عبارة "كانَ يَسوعُ يُحِبُّهُ" إلى أن يوحنا كان يعلم أن يسوع أحب هذا التلميذ كثيرًا. ولا تعني هذه العبارة أن يسوع لم يحب باقي التلاميذ.</w:t>
      </w:r>
    </w:p>
    <w:p>
      <w:pPr>
        <w:bidi/>
      </w:pPr>
      <w:r>
        <w:rPr>
          <w:rtl/>
          <w:cs/>
          <w:lang w:val="ar_AE" w:bidi="ar_AE"/>
        </w:rPr>
      </w:r>
      <w:r>
        <w:rPr>
          <w:rtl/>
          <w:cs/>
          <w:lang w:val="ar_AE" w:bidi="ar_AE"/>
        </w:rPr>
        <w:t>توقفوا هنا وناقشوا هذا السؤال كمجموعة: في ثقافتكم، كيف تُظهرون الاحترام للأشخاص المهمين خلال الوجبات الاحتفالية؟ (توقَّفوا هنا عن سماع التسجيل الصوتي)</w:t>
      </w:r>
    </w:p>
    <w:p>
      <w:pPr>
        <w:bidi/>
      </w:pPr>
      <w:r>
        <w:rPr>
          <w:rtl/>
          <w:cs/>
          <w:lang w:val="ar_AE" w:bidi="ar_AE"/>
        </w:rPr>
      </w:r>
      <w:r>
        <w:rPr>
          <w:rtl/>
          <w:cs/>
          <w:lang w:val="ar_AE" w:bidi="ar_AE"/>
        </w:rPr>
        <w:t>ثم أشار سمعان بطرس إلى التلميذ المستند بجوار يسوع ليسأل يسوع: "يا سيِّدُ، مَنْ هو؟" كان سمعان على الأرجح جالسًا مقابل هذا التلميذ، وأشار له بيده أو برأسه أو بعينيه ليطرح السؤال على يسوع.</w:t>
      </w:r>
    </w:p>
    <w:p>
      <w:pPr>
        <w:bidi/>
      </w:pPr>
      <w:r>
        <w:rPr>
          <w:rtl/>
          <w:cs/>
          <w:lang w:val="ar_AE" w:bidi="ar_AE"/>
        </w:rPr>
      </w:r>
      <w:r>
        <w:rPr>
          <w:rtl/>
          <w:cs/>
          <w:lang w:val="ar_AE" w:bidi="ar_AE"/>
        </w:rPr>
        <w:t>فقال التلميذالمستند بجوار يسوع: "يا سيِّدُ، مَنْ هو؟" فأجاب يسوع: "هو ذاكَ الّذي أغمِسُ أنا اللُّقمَةَ وأُعطيهِ!" في ذلك الوقت، لم يكن اليهود عادة يأكلون بالسكاكين والشوك والملاعق، بل كانوا يقطعون الخبز ويغمسونه في الحساء أو المرق. أخبر يسوع التلميذ هنا أنه سيجيب عن سؤاله باتباع هذا التقليد ثم ناول الخبز للخائن.</w:t>
      </w:r>
    </w:p>
    <w:p>
      <w:pPr>
        <w:bidi/>
      </w:pPr>
      <w:r>
        <w:rPr>
          <w:rtl/>
          <w:cs/>
          <w:lang w:val="ar_AE" w:bidi="ar_AE"/>
        </w:rPr>
      </w:r>
      <w:r>
        <w:rPr>
          <w:rtl/>
          <w:cs/>
          <w:lang w:val="ar_AE" w:bidi="ar_AE"/>
        </w:rPr>
        <w:t>فغمس يسوع قطعة الخبز في الحساء، وأعطاها ليهوذا بن سمعان الإسخريوطي.</w:t>
      </w:r>
    </w:p>
    <w:p>
      <w:pPr>
        <w:bidi/>
      </w:pPr>
      <w:r>
        <w:rPr>
          <w:rtl/>
          <w:cs/>
          <w:lang w:val="ar_AE" w:bidi="ar_AE"/>
        </w:rPr>
      </w:r>
      <w:r>
        <w:rPr>
          <w:rtl/>
          <w:cs/>
          <w:lang w:val="ar_AE" w:bidi="ar_AE"/>
        </w:rPr>
        <w:t>ثم بمجرد أن أخذ يهوذا الخبز وأكله، دخل الشيطان في يهوذا. والشيطان هو قائد كل الأرواح الشريرة. ويعني اسمه في العبرية، "العدو". هو عدو الله وشعبه. والشيطان هو نفسه "إبليس". ثم قال يسوع ليهوذا: "ما أنتَ تعمَلُهُ فاعمَلهُ بأكثَرِ سُرعَةٍ". تُشير عبارة "ما أنتَ تعمَلُهُ" إلى خيانة يسوع. وقد فهم يهوذا ما كان يسوع يقصد، لكن بقية التلاميذ لم يفهموا شيئًا على الإطلاق. لقد أخبر يسوع يهوذا بأن ينفذ ذلك في أسرع وقت ممكن.</w:t>
      </w:r>
    </w:p>
    <w:p>
      <w:pPr>
        <w:bidi/>
      </w:pPr>
      <w:r>
        <w:rPr>
          <w:rtl/>
          <w:cs/>
          <w:lang w:val="ar_AE" w:bidi="ar_AE"/>
        </w:rPr>
      </w:r>
      <w:r>
        <w:rPr>
          <w:rtl/>
          <w:cs/>
          <w:lang w:val="ar_AE" w:bidi="ar_AE"/>
        </w:rPr>
        <w:t>وهنا يضيف يوحنا معلومة إضافية: "وأمّا هذا فلم يَفهَمْ أحَدٌ مِنَ المُتَّكِئينَ لماذا كلَّمَهُ بهِ". فلم يفهم الآخرون ما يقصده يسوع. ولم يدركوا أن يسوع كان يشير إلى خيانة يهوذا له. وكان يهوذا بحوزته صندوق النقود. لذلك، ظن بعض التلاميذ خطأً أن يسوع قد أمر يهوذا بأمرين محتملين: إما الحصول على مؤن الطعام للعيد، حيث يشير "العيد" إما لعيد الفصح أو عيد الفطير، لكننا لا نعلم أيهما. أو أن يسوع أمره بإعطاء بعض المال للفقراء، فقد كان الناس غالبًا يقدمون المال للفقراء في وقت الفصح.</w:t>
      </w:r>
    </w:p>
    <w:p>
      <w:pPr>
        <w:bidi/>
      </w:pPr>
      <w:r>
        <w:rPr>
          <w:rtl/>
          <w:cs/>
          <w:lang w:val="ar_AE" w:bidi="ar_AE"/>
        </w:rPr>
      </w:r>
      <w:r>
        <w:rPr>
          <w:rtl/>
          <w:cs/>
          <w:lang w:val="ar_AE" w:bidi="ar_AE"/>
        </w:rPr>
        <w:t>وبعد أن أخذ يهوذا قطعة الخبز وقبلها، غادر فورًا العشاء والمنزل الذي كان التلاميذ يقيمون فيه. وكانت قد غربت الشمس وكان الليل قد حلّ. والليل في إنجيل يوحنا يرمز إلى موت يسوع. فلم يكن الظلام قد حلّ فقط عندما خرج يهوذا، بل كان إشارة إلى أن الوقت قد حان لموت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النسخة الصوتية من يوحنا ١٣: ١٢–٣٠ من الترجمة الأسهل فهمًا.</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بعدما يغسل يسوع أقدام التلاميذ، يرتدي ثوبه الخارجي من جديد ويجلس في مكانه عند المائدة، ثم يسأل تلاميذه سؤالًا ليتحقّق ممّا إذا كانوا قد أدركوا معنى ما فعله لهم.</w:t>
      </w:r>
    </w:p>
    <w:p>
      <w:pPr>
        <w:bidi/>
      </w:pPr>
      <w:r>
        <w:rPr>
          <w:rtl/>
          <w:cs/>
          <w:lang w:val="ar_AE" w:bidi="ar_AE"/>
        </w:rPr>
      </w:r>
      <w:r>
        <w:rPr>
          <w:b/>
          <w:rtl/>
          <w:cs/>
          <w:lang w:val="ar_AE" w:bidi="ar_AE"/>
        </w:rPr>
        <w:t>في المشهد الثاني:</w:t>
      </w:r>
      <w:r>
        <w:rPr>
          <w:rtl/>
          <w:cs/>
          <w:lang w:val="ar_AE" w:bidi="ar_AE"/>
        </w:rPr>
        <w:t xml:space="preserve"> يشرح يسوع لماذا غسل أقدام تلاميذه، فمع أنّه سيّدهم، إلا أنه يخدمهم، والآن ينبغي لهم أن يخدم بعضهم بعضًا.</w:t>
      </w:r>
    </w:p>
    <w:p>
      <w:pPr>
        <w:bidi/>
      </w:pPr>
      <w:r>
        <w:rPr>
          <w:rtl/>
          <w:cs/>
          <w:lang w:val="ar_AE" w:bidi="ar_AE"/>
        </w:rPr>
      </w:r>
      <w:r>
        <w:rPr>
          <w:b/>
          <w:rtl/>
          <w:cs/>
          <w:lang w:val="ar_AE" w:bidi="ar_AE"/>
        </w:rPr>
        <w:t>في المشهد الثالث:</w:t>
      </w:r>
      <w:r>
        <w:rPr>
          <w:rtl/>
          <w:cs/>
          <w:lang w:val="ar_AE" w:bidi="ar_AE"/>
        </w:rPr>
        <w:t xml:space="preserve"> يخبر يسوع تلاميذه بأن واحدًا منهم سيعاديه، وبذلك تتمّ نبوة من أسفار العهد القديم.</w:t>
      </w:r>
    </w:p>
    <w:p>
      <w:pPr>
        <w:bidi/>
      </w:pPr>
      <w:r>
        <w:rPr>
          <w:rtl/>
          <w:cs/>
          <w:lang w:val="ar_AE" w:bidi="ar_AE"/>
        </w:rPr>
      </w:r>
      <w:r>
        <w:rPr>
          <w:b/>
          <w:rtl/>
          <w:cs/>
          <w:lang w:val="ar_AE" w:bidi="ar_AE"/>
        </w:rPr>
        <w:t>في المشهد الرابع:</w:t>
      </w:r>
      <w:r>
        <w:rPr>
          <w:rtl/>
          <w:cs/>
          <w:lang w:val="ar_AE" w:bidi="ar_AE"/>
        </w:rPr>
        <w:t xml:space="preserve"> يتألم يسوع ويعلن لتلاميذه أنّ واحدًا منهم سيُسلمه، فيتساءل التلاميذ عمّن يقصد، فيُظهر لهم يسوع ذلك بإعطاء قطعة خبز ليهوذا، ثم يخرج يهوذا من الغرفة.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 الذي كان يسوع يحبّه</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يهوذا، ابن سمعان الإسخريوطي</w:t>
      </w:r>
    </w:p>
    <w:p>
      <w:pPr>
        <w:pStyle w:val="ListBullet"/>
        <w:bidi/>
        <w:spacing w:line="240" w:lineRule="auto"/>
        <w:ind w:left="720"/>
      </w:pPr>
      <w:r>
        <w:rPr>
          <w:rtl/>
          <w:cs/>
          <w:lang w:val="ar_AE" w:bidi="ar_AE"/>
        </w:rPr>
      </w:r>
      <w:r>
        <w:rPr>
          <w:rtl/>
          <w:cs/>
          <w:lang w:val="ar_AE" w:bidi="ar_AE"/>
        </w:rPr>
        <w:t>الشيطان</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وما زال يسوع والتلاميذ في نفس الغرفة في أورشليم حيث تناولوا العشاء في المقطع السابق. بعدما يغسل يسوع أقدام التلاميذ، يرتدي ثيابه الخارجية مجددًا ويرجع إلى المكان الذي كان يتكئ فيه مع التلاميذ عند المائدة حول الطعام. ثم يسأل يسوع تلاميذه: "أتَفهَمونَ ما قد صَنَعتُ بكُم؟" </w:t>
      </w:r>
    </w:p>
    <w:p>
      <w:pPr>
        <w:bidi/>
      </w:pPr>
      <w:r>
        <w:rPr>
          <w:rtl/>
          <w:cs/>
          <w:lang w:val="ar_AE" w:bidi="ar_AE"/>
        </w:rPr>
      </w:r>
      <w:r>
        <w:rPr>
          <w:rtl/>
          <w:cs/>
          <w:lang w:val="ar_AE" w:bidi="ar_AE"/>
        </w:rPr>
        <w:t>ويُذكِّر يسوع تلاميذه أنهم ينادونه بمعلمهم أو ربهم. ويؤكّد يسوع أن من الصواب أن ينادوه معلمهم وربهم، لأنه هو كذلك. فكان يُذكِّرهم بهويّته ليُهيئهم لما سيعلّمهم إياه بعد ذلك.</w:t>
      </w:r>
    </w:p>
    <w:p>
      <w:pPr>
        <w:bidi/>
      </w:pPr>
      <w:r>
        <w:rPr>
          <w:rtl/>
          <w:cs/>
          <w:lang w:val="ar_AE" w:bidi="ar_AE"/>
        </w:rPr>
      </w:r>
      <w:r>
        <w:rPr>
          <w:rtl/>
          <w:cs/>
          <w:lang w:val="ar_AE" w:bidi="ar_AE"/>
        </w:rPr>
        <w:t>ثم يقول يسوع للتلاميذ: "فإنْ كُنتُ وأنا السَّيِّدُ والمُعَلِّمُ قد غَسَلتُ أرجُلكُمْ، فأنتُمْ يَجِبُ علَيكُمْ أنْ يَغسِلَ بَعضُكُمْ أرجُلَ بَعضٍ". كان الحاخامات أو المعلمون الروحيون في زمن يسوع يستخدمون طريقة تعليمية تبدأ بالأهم أو الأكبر ثم تنتقل إلى الأقل أهمية. وهكذا يعلّمهم يسوع أنّه إن كان الأعظم، أي الرب والمعلّم، قد غسل أقدامهم، فالأصغر، أي التلاميذ، عليهم أن يصنعوا الأمر نفسه بعضهم لبعض.</w:t>
      </w:r>
    </w:p>
    <w:p>
      <w:pPr>
        <w:bidi/>
      </w:pPr>
      <w:r>
        <w:rPr>
          <w:rtl/>
          <w:cs/>
          <w:lang w:val="ar_AE" w:bidi="ar_AE"/>
        </w:rPr>
      </w:r>
      <w:r>
        <w:rPr>
          <w:rtl/>
          <w:cs/>
          <w:lang w:val="ar_AE" w:bidi="ar_AE"/>
        </w:rPr>
        <w:t>توقفوا هنا وناقشوا هذا السؤال كمجموعة: كيف تُقدّمون حجّة في لغتكم؟ وما أنواع الحجج التي تقدّمونها؟ (توقَّفوا هنا عن سماع التسجيل الصوتي)</w:t>
      </w:r>
    </w:p>
    <w:p>
      <w:pPr>
        <w:bidi/>
      </w:pPr>
      <w:r>
        <w:rPr>
          <w:rtl/>
          <w:cs/>
          <w:lang w:val="ar_AE" w:bidi="ar_AE"/>
        </w:rPr>
      </w:r>
      <w:r>
        <w:rPr>
          <w:rtl/>
          <w:cs/>
          <w:lang w:val="ar_AE" w:bidi="ar_AE"/>
        </w:rPr>
        <w:t>ثم يُعطي يسوع السبب الذي يجعل التلاميذ يخدمون بعضهم بعضًا، إذ يقول: "لأنّي أعطَيتُكُمْ مِثالًا، حتَّى كما صَنَعتُ أنا بكُمْ تصنَعونَ أنتُمْ أيضًا".</w:t>
      </w:r>
    </w:p>
    <w:p>
      <w:pPr>
        <w:bidi/>
      </w:pPr>
      <w:r>
        <w:rPr>
          <w:rtl/>
          <w:cs/>
          <w:lang w:val="ar_AE" w:bidi="ar_AE"/>
        </w:rPr>
      </w:r>
      <w:r>
        <w:rPr>
          <w:rtl/>
          <w:cs/>
          <w:lang w:val="ar_AE" w:bidi="ar_AE"/>
        </w:rPr>
        <w:t>لقد غسل أرجلهم ليعطيهم مثالًا على التواضع والخدمة. ويحثّهم على أن يخدموا بعضهم بعضًا.</w:t>
      </w:r>
    </w:p>
    <w:p>
      <w:pPr>
        <w:bidi/>
      </w:pPr>
      <w:r>
        <w:rPr>
          <w:rtl/>
          <w:cs/>
          <w:lang w:val="ar_AE" w:bidi="ar_AE"/>
        </w:rPr>
      </w:r>
      <w:r>
        <w:rPr>
          <w:rtl/>
          <w:cs/>
          <w:lang w:val="ar_AE" w:bidi="ar_AE"/>
        </w:rPr>
        <w:t>ثم يقدم يسوع تصريحًا مهمًا قائلاً: "الحَقَّ الحَقَّ أقولُ لكُمْ"، أي "انتبهوا لما سأقوله الآن". وتبعه بحقيقتين عامتين وقال: "إنَّهُ ليس عَبدٌ أعظَمَ مِنْ سيِّدِهِ، ولا رَسولٌ أعظَمَ مِنْ مُرسِلِهِ". ويستخدم هذه الحقائق الواضحة ليؤكّد لتلاميذه أنّه إن كان السيد مستعدًا ليتواضع ويخدم الآخرين، فينبغي للعبيد أن يكونوا مستعدّين لعمل الأمر نفسه، كما لا ينبغي لهم أن يتوقّعوا معاملة أفضل من العالم عمّا لقيه سيدهم.</w:t>
      </w:r>
    </w:p>
    <w:p>
      <w:pPr>
        <w:bidi/>
      </w:pPr>
      <w:r>
        <w:rPr>
          <w:rtl/>
          <w:cs/>
          <w:lang w:val="ar_AE" w:bidi="ar_AE"/>
        </w:rPr>
      </w:r>
      <w:r>
        <w:rPr>
          <w:rtl/>
          <w:cs/>
          <w:lang w:val="ar_AE" w:bidi="ar_AE"/>
        </w:rPr>
        <w:t>توقفوا هنا وناقشوا هذا السؤال كمجموعة: ما العبارات التي تستخدمونها في لغتكم لجذب انتباه شخص ما عندما تريدون قول شيء مهم؟ (توقَّفوا هنا عن سماع التسجيل الصوتي)</w:t>
      </w:r>
    </w:p>
    <w:p>
      <w:pPr>
        <w:bidi/>
      </w:pPr>
      <w:r>
        <w:rPr>
          <w:rtl/>
          <w:cs/>
          <w:lang w:val="ar_AE" w:bidi="ar_AE"/>
        </w:rPr>
      </w:r>
      <w:r>
        <w:rPr>
          <w:rtl/>
          <w:cs/>
          <w:lang w:val="ar_AE" w:bidi="ar_AE"/>
        </w:rPr>
        <w:t>ثم يقول يسوع لتلاميذه إنهم صاروا يعرفون الآن الأمور التي تكلّم بها، أي الحاجة إلى الاتّضاع والخدمة. ويخبرهم أيضًا أنّ الله سيباركهم، بأن يمنحهم الفرح والنعمة إن ساروا على مثال يسوع في خدمة الآخرين، لأن بركة الله مشروطة بطاعتهم تعاليمه.</w:t>
      </w:r>
    </w:p>
    <w:p>
      <w:pPr>
        <w:bidi/>
      </w:pPr>
      <w:r>
        <w:rPr>
          <w:rtl/>
          <w:cs/>
          <w:lang w:val="ar_AE" w:bidi="ar_AE"/>
        </w:rPr>
      </w:r>
      <w:r>
        <w:rPr>
          <w:rtl/>
          <w:cs/>
          <w:lang w:val="ar_AE" w:bidi="ar_AE"/>
        </w:rPr>
        <w:t>ثم يقول يسوع إنه لا يتكلّم عن الجميع، فهو لا يشمل يهوذا الذي سيُسلمه. إذ يعرف يسوع طبيعة الذين اختارهم ليكونوا رسله، وقد اختار يسوع يهوذا، وكانت النبوة التي من العهد القديم على وشك أن تتحقق. فقال يسوع: لكن ليَتِمَّ الكِتابُ: الّذي يأكُلُ مَعي الخُبزَ رَفَعَ علَيَّ عَقِبَهُ". وتتمّ هذه النبوة لأن يسوع اختار يهوذا الذي سيخونه.</w:t>
      </w:r>
    </w:p>
    <w:p>
      <w:pPr>
        <w:bidi/>
      </w:pPr>
      <w:r>
        <w:rPr>
          <w:rtl/>
          <w:cs/>
          <w:lang w:val="ar_AE" w:bidi="ar_AE"/>
        </w:rPr>
      </w:r>
      <w:r>
        <w:rPr>
          <w:rtl/>
          <w:cs/>
          <w:lang w:val="ar_AE" w:bidi="ar_AE"/>
        </w:rPr>
        <w:t xml:space="preserve">ويعلن يسوع لتلاميذه أنّه يخبرهم مُسبقًا بأن واحدًا منهم سيخونه قبل أن يحدث، لم يكن يهوذا قد خانه بعد، لكن يسوع أخبر التلاميذ أن شخصًا ما سيخونه. حتى إذا وقع ما قاله، يؤمنوا أنه هو ما قاله عن نفسه، أي المسيح المخلّص الموعود، فيقول: "حتَّى مَتَى كانَ تؤمِنونَ أنّي أنا هو". </w:t>
      </w:r>
    </w:p>
    <w:p>
      <w:pPr>
        <w:bidi/>
      </w:pPr>
      <w:r>
        <w:rPr>
          <w:rtl/>
          <w:cs/>
          <w:lang w:val="ar_AE" w:bidi="ar_AE"/>
        </w:rPr>
      </w:r>
      <w:r>
        <w:rPr>
          <w:rtl/>
          <w:cs/>
          <w:lang w:val="ar_AE" w:bidi="ar_AE"/>
        </w:rPr>
        <w:t>ثم قدم يسوع تصريحًا مهمًا آخر وطلب من التلاميذ الانتباه. إذ يقول: "الّذي يَقبَلُ مَنْ أُرسِلُهُ يَقبَلُني، والّذي يَقبَلُني يَقبَلُ الّذي أرسَلَني".</w:t>
      </w:r>
    </w:p>
    <w:p>
      <w:pPr>
        <w:bidi/>
      </w:pPr>
      <w:r>
        <w:rPr>
          <w:rtl/>
          <w:cs/>
          <w:lang w:val="ar_AE" w:bidi="ar_AE"/>
        </w:rPr>
      </w:r>
      <w:r>
        <w:rPr>
          <w:rtl/>
          <w:cs/>
          <w:lang w:val="ar_AE" w:bidi="ar_AE"/>
        </w:rPr>
        <w:t>وبعدما يقول يسوع هذا، يضطرب جدًا، ويُصرّح: "الحَقَّ الحَقَّ أقولُ لكُمْ: إنَّ واحِدًا مِنكُمْ سيُسَلِّمُني!". وتُنهي عبارة "لَمّا قالَ يَسوعُ هذا" كلامه وتبدأ جزءًا جديدًا من القصة.</w:t>
      </w:r>
    </w:p>
    <w:p>
      <w:pPr>
        <w:bidi/>
      </w:pPr>
      <w:r>
        <w:rPr>
          <w:rtl/>
          <w:cs/>
          <w:lang w:val="ar_AE" w:bidi="ar_AE"/>
        </w:rPr>
      </w:r>
      <w:r>
        <w:rPr>
          <w:rtl/>
          <w:cs/>
          <w:lang w:val="ar_AE" w:bidi="ar_AE"/>
        </w:rPr>
        <w:t>بعد أن قال يسوع أن أحدهم سيخونه، نظر التلاميذ إلى بعضهم بعضًا في حيرة: من الذي يقصده؟ وكانوا مرتبكين وقلقين.</w:t>
      </w:r>
    </w:p>
    <w:p>
      <w:pPr>
        <w:bidi/>
      </w:pPr>
      <w:r>
        <w:rPr>
          <w:rtl/>
          <w:cs/>
          <w:lang w:val="ar_AE" w:bidi="ar_AE"/>
        </w:rPr>
      </w:r>
      <w:r>
        <w:rPr>
          <w:rtl/>
          <w:cs/>
          <w:lang w:val="ar_AE" w:bidi="ar_AE"/>
        </w:rPr>
        <w:t>والآن يروي البشير يوحنا ما حدث بعد ذلك. كان يسوع والتلاميذ مستندين عند الطاولة حيث تناولوا العشاء. وكان أحد التلاميذ، الذي أحبّه يسوع، مستندًا بجوار يسوع. وكان التلميذ الذي يذكره يوحنا بجوار يسوع وظهره نحو يسوع، ليتمكن من الاستناد والتحدث مع يسوع على نحو خاص. ويبدو أنه كان على يمين يسوع، وهو مكان شرفي.</w:t>
      </w:r>
    </w:p>
    <w:p>
      <w:pPr>
        <w:bidi/>
      </w:pPr>
      <w:r>
        <w:rPr>
          <w:rtl/>
          <w:cs/>
          <w:lang w:val="ar_AE" w:bidi="ar_AE"/>
        </w:rPr>
      </w:r>
      <w:r>
        <w:rPr>
          <w:rtl/>
          <w:cs/>
          <w:lang w:val="ar_AE" w:bidi="ar_AE"/>
        </w:rPr>
        <w:t>ثم أشار سمعان بطرس إلى التلميذ المستند بجوار يسوع ليسأل يسوع: "يا سيِّدُ، مَنْ هو؟" كان سمعان على الأرجح جالسًا مقابل هذا التلميذ، وأشار له بيده أو برأسه أو بعينيه ليطرح السؤال على يسوع.</w:t>
      </w:r>
    </w:p>
    <w:p>
      <w:pPr>
        <w:bidi/>
      </w:pPr>
      <w:r>
        <w:rPr>
          <w:rtl/>
          <w:cs/>
          <w:lang w:val="ar_AE" w:bidi="ar_AE"/>
        </w:rPr>
      </w:r>
      <w:r>
        <w:rPr>
          <w:rtl/>
          <w:cs/>
          <w:lang w:val="ar_AE" w:bidi="ar_AE"/>
        </w:rPr>
        <w:t>توقفوا هنا وناقشوا هذا السؤال كمجموعة: كيف تستخدمون الجسد في لغتكم للتواصل بالإضافة إلى الكلمات؟ (توقَّفوا هنا عن سماع التسجيل الصوتي)</w:t>
      </w:r>
    </w:p>
    <w:p>
      <w:pPr>
        <w:bidi/>
      </w:pPr>
      <w:r>
        <w:rPr>
          <w:rtl/>
          <w:cs/>
          <w:lang w:val="ar_AE" w:bidi="ar_AE"/>
        </w:rPr>
      </w:r>
      <w:r>
        <w:rPr>
          <w:rtl/>
          <w:cs/>
          <w:lang w:val="ar_AE" w:bidi="ar_AE"/>
        </w:rPr>
        <w:t>وتقول القصة إن التلميذ يستجيب لإشارة بطرس، فيميل إلى صدر يسوع ويقول له: "يا سيِّدُ، مَنْ هو؟" وكان التلميذ إمّا متكئًا بالفعل أو مال عند توجيه السؤال.</w:t>
      </w:r>
    </w:p>
    <w:p>
      <w:pPr>
        <w:bidi/>
      </w:pPr>
      <w:r>
        <w:rPr>
          <w:rtl/>
          <w:cs/>
          <w:lang w:val="ar_AE" w:bidi="ar_AE"/>
        </w:rPr>
      </w:r>
      <w:r>
        <w:rPr>
          <w:rtl/>
          <w:cs/>
          <w:lang w:val="ar_AE" w:bidi="ar_AE"/>
        </w:rPr>
        <w:t>ويُجيب يسوع التلميذ قائلًا: "هو ذاكَ الّذي أغمِسُ أنا اللُّقمَةَ وأُعطيهِ!" ثم يغمس اللقمة في الصَحْفة ليُظهر الشخص المقصود، ويعطي اللقمة ليهوذا.</w:t>
      </w:r>
    </w:p>
    <w:p>
      <w:pPr>
        <w:bidi/>
      </w:pPr>
      <w:r>
        <w:rPr>
          <w:rtl/>
          <w:cs/>
          <w:lang w:val="ar_AE" w:bidi="ar_AE"/>
        </w:rPr>
      </w:r>
      <w:r>
        <w:rPr>
          <w:rtl/>
          <w:cs/>
          <w:lang w:val="ar_AE" w:bidi="ar_AE"/>
        </w:rPr>
        <w:t xml:space="preserve">ويأخذ يهوذا اللقمة ويأكلها، وما إن يأكلها حتّى يدخل الشيطان فيه. ويقول النص إن الشيطان دخل في يهوذا "بَعدَ اللُّقمَةِ". وهذا يُشير إلى الوقت لا إلى أن اللقمة سبّبت دخوله أو سيطرته عليه. ثم يقول يسوع ليهوذا: "ما أنتَ تعمَلُهُ فاعمَلهُ بأكثَرِ سُرعَةٍ". تُشير عبارة "ما أنتَ تعمَلُهُ" إلى خيانة يسوع. ويفهم يهوذا ما كان يسوع يقصد، لكن بقية التلاميذ لا يفهموا شيئًا على الإطلاق. </w:t>
      </w:r>
    </w:p>
    <w:p>
      <w:pPr>
        <w:bidi/>
      </w:pPr>
      <w:r>
        <w:rPr>
          <w:rtl/>
          <w:cs/>
          <w:lang w:val="ar_AE" w:bidi="ar_AE"/>
        </w:rPr>
      </w:r>
      <w:r>
        <w:rPr>
          <w:rtl/>
          <w:cs/>
          <w:lang w:val="ar_AE" w:bidi="ar_AE"/>
        </w:rPr>
        <w:t>وهنا يضيف يوحنا معلومة إضافية: "وأمّا هذا فلم يَفهَمْ أحَدٌ مِنَ المُتَّكِئينَ لماذا كلَّمَهُ بهِ". وكلمة "وأمّا" هنا لإيضاح معلومة إضافية عن الأشخاص في القصة، ولا يفهم الآخرون ما يقصده يسوع. ولا يدركوا أن يسوع كان يشير إلى خيانة يهوذا له. وكان يهوذا بحوزته صندوق النقود. فيظنّ بعضهم أنّ يسوع يأمره بشراء ما يحتاجون إليه للعيد، أو أن يعطي شيئًا للفقراء، وكان يهوذا يحتفظ بكل المال الذي كان لدى يسوع والتلاميذ. إذ كان مسؤولًا عن المال وينفق منه عند الحاجة. لذلك، ظن بعض التلاميذ خطأً أن يسوع قد أمر يهوذا بأمرين محتملين: إما الحصول على مؤن الطعام للعيد، حيث يشير "العيد" إما لعيد الفصح أو عيد الفطير، لكننا لا نعلم أيهما. أو أن يسوع أمره بإعطاء بعض المال للفقراء، فقد كان الناس غالبًا يقدمون المال للفقراء في وقت الفصح.</w:t>
      </w:r>
    </w:p>
    <w:p>
      <w:pPr>
        <w:bidi/>
      </w:pPr>
      <w:r>
        <w:rPr>
          <w:rtl/>
          <w:cs/>
          <w:lang w:val="ar_AE" w:bidi="ar_AE"/>
        </w:rPr>
      </w:r>
      <w:r>
        <w:rPr>
          <w:rtl/>
          <w:cs/>
          <w:lang w:val="ar_AE" w:bidi="ar_AE"/>
        </w:rPr>
        <w:t>وبعد أن أخذ يهوذا قطعة الخبز وقبلها، غادر فورًا العشاء والمنزل الذي كان التلاميذ يقيمون فيه. وكانت قد غربت الشمس وكان الليل قد حلّ. والليل في إنجيل يوحنا يرمز إلى موت يسوع. فلم يكن الظلام قد حلّ فقط عندما خرج يهوذا، بل كان إشارة إلى أن الوقت قد حان لموت 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النسخة الصوتية من يوحنا ١٣: ١٢–٣٠ من الترجمة الأسهل فهمًا.</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 الذي كان يسوع يحبّه</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يهوذا، ابن سمعان الإسخريوطي</w:t>
      </w:r>
    </w:p>
    <w:p>
      <w:pPr>
        <w:pStyle w:val="ListBullet"/>
        <w:bidi/>
        <w:spacing w:line="240" w:lineRule="auto"/>
        <w:ind w:left="720"/>
      </w:pPr>
      <w:r>
        <w:rPr>
          <w:rtl/>
          <w:cs/>
          <w:lang w:val="ar_AE" w:bidi="ar_AE"/>
        </w:rPr>
      </w:r>
      <w:r>
        <w:rPr>
          <w:rtl/>
          <w:cs/>
          <w:lang w:val="ar_AE" w:bidi="ar_AE"/>
        </w:rPr>
        <w:t>الشيطان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بعد أن غسل يسوع أقدام التلاميذ، لبس ثوبه وجلس وقال: "أتَفهَمونَ ما قد صَنَعتُ بكُم؟ أنتُمْ تدعونَني مُعَلِّمًا وسَيِّدًا، وحَسَنًا تقولونَ، لأنّي أنا كذلكَ. فإنْ كُنتُ وأنا السَّيِّدُ والمُعَلِّمُ قد غَسَلتُ أرجُلكُمْ، فأنتُمْ يَجِبُ علَيكُمْ أنْ يَغسِلَ بَعضُكُمْ أرجُلَ بَعضٍ، لأنّي أعطَيتُكُمْ مِثالًا، حتَّى كما صَنَعتُ أنا بكُمْ تصنَعونَ أنتُمْ أيضًا. الحَقَّ الحَقَّ أقولُ لكُمْ: إنَّهُ ليس عَبدٌ أعظَمَ مِنْ سيِّدِهِ، ولا رَسولٌ أعظَمَ مِنْ مُرسِلِهِ. إنْ عَلِمتُمْ هذا فطوباكُمْ إنْ عَمِلتُموهُ".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"إذًا الخدمة المتبادلة أمر في غاية الأهمية"، أو "يسوع، ربّنا، قد غسل أقدامنا ليُرينا كيف نتّضع!"، أو "الله سيباركنا إن خدم بعضنا بعضًا"، أو "نريد أن تكون بركة الله علينا".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وقال يسوع: "لَستُ أقولُ عن جميعِكُمْ. أنا أعلَمُ الّذينَ اختَرتُهُمْ. لكن ليَتِمَّ الكِتابُ: الّذي يأكُلُ مَعي الخُبزَ رَفَعَ علَيَّ عَقِبَهُ. أقولُ لكُمُ الآنَ قَبلَ أنْ يكونَ، حتَّى مَتَى كانَ تؤمِنونَ أنّي أنا هو. الحَقَّ الحَقَّ أقولُ لكُمُ: الّذي يَقبَلُ مَنْ أُرسِلُهُ يَقبَلُني، والّذي يَقبَلُني يَقبَلُ الّذي أرسَلَني".</w:t>
      </w:r>
    </w:p>
    <w:p>
      <w:pPr>
        <w:bidi/>
      </w:pPr>
      <w:r>
        <w:rPr>
          <w:rtl/>
          <w:cs/>
          <w:lang w:val="ar_AE" w:bidi="ar_AE"/>
        </w:rPr>
      </w:r>
      <w:r>
        <w:rPr>
          <w:rtl/>
          <w:cs/>
          <w:lang w:val="ar_AE" w:bidi="ar_AE"/>
        </w:rPr>
        <w:t>ثم اضطرب يسوع بالروح وقال: "الحَقَّ الحَقَّ أقولُ لكُمْ: إنَّ واحِدًا مِنكُمْ سيُسَلِّمُني!"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يسوع: "بماذا تشعر أو تفكر؟" قد يجيب الشخص بعبارات مثل: "صديقي سيخونني. أشعر بألم شديد!" أو "يجب أن يعرف التلاميذ الآن، لكي يؤمنوا أني أنا المسيّا عندما أرحل لأكون مع الآب"، أو "الحزن يملأني، لكن نبوة الكتاب ستتحقق عندما يحدث هذا".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ونظر التلاميذ بعضهم إلى بعض متسائلين عمّن يقصده. وكان التلميذ الذي يحبّه يسوع متّكئًا إلى صدره، فأشار إليه سمعان بطرس أن يسأل "مَنْ عَسَى أنْ يكونَ الّذي قالَ عنهُ". فمال ذلك التلميذ إلى يسوع وقال: "يا سيِّدُ، مَنْ هو؟" فأجاب يسوع: "هو ذاكَ الّذي أغمِسُ أنا اللُّقمَةَ وأُعطيهِ!". وحين غمس اللقمة أعطاها ليهوذا بن سمعان الإسخريوطي. وبعدما أخذ يهوذا اللقمة، دخلَه الشيطان، فقال له يسوع: "ما أنتَ تعمَلُهُ فاعمَلهُ بأكثَرِ سُرعَةٍ". ولم يعرف أحد من المتّكئين لماذا قال له هذا، لأن يهوذا كان القيّم على الصندوق، فظنّ البعض أن يسوع قال له أن يمضي ليشتري ما يحتاجه العيد، أو ليعطي شيئًا للفقراء، فخرج يهوذا للوقت وكان الليل قد حلّ.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يهوذا: "بماذا تشعر أو تفكّر؟" قد يجيب الشخص بعبارات مثل: "يجب أن أجد رؤساء اليهود الآن! سأخبرهم أين يوجد يسوع"، أو "يسوع نفسه قال لي أن أخرج. إنه لا يهتم بي"، أو "آمل أن يعطوني مالًا مقابل تسليمي له".</w:t>
      </w:r>
    </w:p>
    <w:p>
      <w:pPr>
        <w:pStyle w:val="ListBullet"/>
        <w:bidi/>
        <w:spacing w:line="240" w:lineRule="auto"/>
        <w:ind w:left="720"/>
      </w:pPr>
      <w:r>
        <w:rPr>
          <w:rtl/>
          <w:cs/>
          <w:lang w:val="ar_AE" w:bidi="ar_AE"/>
        </w:rPr>
      </w:r>
      <w:r>
        <w:rPr>
          <w:rtl/>
          <w:cs/>
          <w:lang w:val="ar_AE" w:bidi="ar_AE"/>
        </w:rPr>
        <w:t>اسأل الشخص الذي يؤدي دور التلاميذ: "بماذا تشعر أو تفكر؟" قد يجيب الشخص بعبارات مثل: "إلى أين يذهب يهوذا؟ ربما كان يسوع قد طلب منه أن يشتري طعامًا للعيد.</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النسخة الصوتية من يوحنا ١٣: ١٢–٣٠ من الترجمة الأسهل فهمًا.</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قال يسوع لتلاميذه: "أنتُمْ تدعونَني </w:t>
      </w:r>
      <w:r>
        <w:rPr>
          <w:b/>
          <w:rtl/>
          <w:cs/>
          <w:lang w:val="ar_AE" w:bidi="ar_AE"/>
        </w:rPr>
        <w:t>مُعَلِّمًا</w:t>
      </w:r>
      <w:r>
        <w:rPr>
          <w:rtl/>
          <w:cs/>
          <w:lang w:val="ar_AE" w:bidi="ar_AE"/>
        </w:rPr>
        <w:t xml:space="preserve"> </w:t>
      </w:r>
      <w:r>
        <w:rPr>
          <w:b/>
          <w:rtl/>
          <w:cs/>
          <w:lang w:val="ar_AE" w:bidi="ar_AE"/>
        </w:rPr>
        <w:t>وسَيِّدًا،</w:t>
      </w:r>
      <w:r>
        <w:rPr>
          <w:rtl/>
          <w:cs/>
          <w:lang w:val="ar_AE" w:bidi="ar_AE"/>
        </w:rPr>
        <w:t xml:space="preserve"> وحَسَنًا تقولونَ، لأنّي أنا كذلكَ".</w:t>
      </w:r>
    </w:p>
    <w:p>
      <w:pPr>
        <w:bidi/>
      </w:pPr>
      <w:r>
        <w:rPr>
          <w:rtl/>
          <w:cs/>
          <w:lang w:val="ar_AE" w:bidi="ar_AE"/>
        </w:rPr>
      </w:r>
      <w:r>
        <w:rPr>
          <w:rtl/>
          <w:cs/>
          <w:lang w:val="ar_AE" w:bidi="ar_AE"/>
        </w:rPr>
        <w:t xml:space="preserve">استخدِموا الكلمة أو العبارة نفسها التي استخدمتموها في المقاطع </w:t>
      </w:r>
      <w:r>
        <w:rPr>
          <w:b/>
          <w:rtl/>
          <w:cs/>
          <w:lang w:val="ar_AE" w:bidi="ar_AE"/>
        </w:rPr>
        <w:t>السابقة</w:t>
      </w:r>
      <w:r>
        <w:rPr>
          <w:rtl/>
          <w:cs/>
          <w:lang w:val="ar_AE" w:bidi="ar_AE"/>
        </w:rPr>
        <w:t xml:space="preserve"> للإشارة إلى كلمة "المعلّم". لمزيدٍ من المعلومات عن </w:t>
      </w:r>
      <w:r>
        <w:rPr>
          <w:rtl/>
          <w:cs/>
          <w:lang w:val="ar_AE" w:bidi="ar_AE"/>
        </w:rPr>
        <w:t>المُعلِّم</w:t>
      </w:r>
      <w:r>
        <w:rPr>
          <w:rtl/>
          <w:cs/>
          <w:lang w:val="ar_AE" w:bidi="ar_AE"/>
        </w:rPr>
        <w:t>، انظر قاموس الكلمات الرئيسية.</w:t>
      </w:r>
    </w:p>
    <w:p>
      <w:pPr>
        <w:bidi/>
      </w:pPr>
      <w:r>
        <w:rPr>
          <w:rtl/>
          <w:cs/>
          <w:lang w:val="ar_AE" w:bidi="ar_AE"/>
        </w:rPr>
      </w:r>
      <w:r>
        <w:rPr>
          <w:rtl/>
          <w:cs/>
          <w:lang w:val="ar_AE" w:bidi="ar_AE"/>
        </w:rPr>
        <w:t xml:space="preserve">استخدِموا الكلمة أو العبارة نفسها التي استخدمتموها في المقاطع السابقة للإشارة إلى كلمة </w:t>
      </w:r>
      <w:r>
        <w:rPr>
          <w:b/>
          <w:rtl/>
          <w:cs/>
          <w:lang w:val="ar_AE" w:bidi="ar_AE"/>
        </w:rPr>
        <w:t>"الربّ"</w:t>
      </w:r>
      <w:r>
        <w:rPr>
          <w:rtl/>
          <w:cs/>
          <w:lang w:val="ar_AE" w:bidi="ar_AE"/>
        </w:rPr>
        <w:t xml:space="preserve">. 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وقال يسوع أيضًا: "الحَقَّ الحَقَّ أقولُ لكُمْ: إنَّهُ ليس </w:t>
      </w:r>
      <w:r>
        <w:rPr>
          <w:b/>
          <w:rtl/>
          <w:cs/>
          <w:lang w:val="ar_AE" w:bidi="ar_AE"/>
        </w:rPr>
        <w:t>عَبدٌ</w:t>
      </w:r>
      <w:r>
        <w:rPr>
          <w:rtl/>
          <w:cs/>
          <w:lang w:val="ar_AE" w:bidi="ar_AE"/>
        </w:rPr>
        <w:t xml:space="preserve"> أعظَمَ مِنْ سيِّدِهِ، ولا رَسولٌ أعظَمَ مِنْ مُرسِلِهِ". استخدِموا الكلمة أو العبارة نفسها التي استخدمتموها في المقاطع السابقة لترجمة كلمة "عبد". ولمزيدٍ من المعلومات عن كلمة </w:t>
      </w:r>
      <w:r>
        <w:rPr>
          <w:rtl/>
          <w:cs/>
          <w:lang w:val="ar_AE" w:bidi="ar_AE"/>
        </w:rPr>
        <w:t>"عبد"</w:t>
      </w:r>
      <w:r>
        <w:rPr>
          <w:rtl/>
          <w:cs/>
          <w:lang w:val="ar_AE" w:bidi="ar_AE"/>
        </w:rPr>
        <w:t>، ارجعوا إلى قاموس الكلمات الرئيسية.</w:t>
      </w:r>
    </w:p>
    <w:p>
      <w:pPr>
        <w:bidi/>
      </w:pPr>
      <w:r>
        <w:rPr>
          <w:rtl/>
          <w:cs/>
          <w:lang w:val="ar_AE" w:bidi="ar_AE"/>
        </w:rPr>
      </w:r>
      <w:r>
        <w:rPr>
          <w:rtl/>
          <w:cs/>
          <w:lang w:val="ar_AE" w:bidi="ar_AE"/>
        </w:rPr>
        <w:t xml:space="preserve">وقال يسوع: إنْ عَلِمتُمْ هذا </w:t>
      </w:r>
      <w:r>
        <w:rPr>
          <w:b/>
          <w:rtl/>
          <w:cs/>
          <w:lang w:val="ar_AE" w:bidi="ar_AE"/>
        </w:rPr>
        <w:t>فطوباكُمْ</w:t>
      </w:r>
      <w:r>
        <w:rPr>
          <w:rtl/>
          <w:cs/>
          <w:lang w:val="ar_AE" w:bidi="ar_AE"/>
        </w:rPr>
        <w:t xml:space="preserve"> إنْ عَمِلتُموهُ". وعندما يبارك الله شخصًا ما، فهذا يعني أن الله يفعل أو يعد بأن يفعل شيئًا صالحًا لذلك الشخص. فقد بارك الله إبراهيم ومنحه عمرًا طويلًا، وأملاكًا كثيرة، وابنًا، لكن الأهم هو أن بركة الله تعني وجود علاقة صالحة بين الشخص والله، وقد بارك الله البشر بصورةٍ خاصة بإرساله يسوع ليخلّصهم.</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"يبارك/طوبى"</w:t>
      </w:r>
      <w:r>
        <w:rPr>
          <w:rtl/>
          <w:cs/>
          <w:lang w:val="ar_AE" w:bidi="ar_AE"/>
        </w:rPr>
        <w:t xml:space="preserve">. وراجعوا قاموس الكلمات الرئيسية للحصول على مزيد من المعلومات عن كلمة </w:t>
      </w:r>
      <w:r>
        <w:rPr>
          <w:rtl/>
          <w:cs/>
          <w:lang w:val="ar_AE" w:bidi="ar_AE"/>
        </w:rPr>
        <w:t>"يبارك/طوبى".</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"لَستُ أقولُ عن جميعِكُمْ. أنا أعلَمُ الّذينَ اختَرتُهُمْ. لكن ليَتِمَّ </w:t>
      </w:r>
      <w:r>
        <w:rPr>
          <w:b/>
          <w:rtl/>
          <w:cs/>
          <w:lang w:val="ar_AE" w:bidi="ar_AE"/>
        </w:rPr>
        <w:t>الكِتابُ</w:t>
      </w:r>
      <w:r>
        <w:rPr>
          <w:rtl/>
          <w:cs/>
          <w:lang w:val="ar_AE" w:bidi="ar_AE"/>
        </w:rPr>
        <w:t xml:space="preserve">: الّذي يأكُلُ مَعي الخُبزَ رَفَعَ علَيَّ عَقِبَهُ". استخدِموا الكلمة أو العبارة نفسها التي استعملتموها سابقًا لكلمة "الكتاب". ولمزيدٍ من المعلومات عن </w:t>
      </w:r>
      <w:r>
        <w:rPr>
          <w:rtl/>
          <w:cs/>
          <w:lang w:val="ar_AE" w:bidi="ar_AE"/>
        </w:rPr>
        <w:t>"الكتاب"</w:t>
      </w:r>
      <w:r>
        <w:rPr>
          <w:rtl/>
          <w:cs/>
          <w:lang w:val="ar_AE" w:bidi="ar_AE"/>
        </w:rPr>
        <w:t>، ارجعوا إلى قاموس الكلمات الرئيسية.</w:t>
      </w:r>
    </w:p>
    <w:p>
      <w:pPr>
        <w:bidi/>
      </w:pPr>
      <w:r>
        <w:rPr>
          <w:rtl/>
          <w:cs/>
          <w:lang w:val="ar_AE" w:bidi="ar_AE"/>
        </w:rPr>
      </w:r>
      <w:r>
        <w:rPr>
          <w:rtl/>
          <w:cs/>
          <w:lang w:val="ar_AE" w:bidi="ar_AE"/>
        </w:rPr>
        <w:t xml:space="preserve">"أقولُ لكُمُ الآنَ قَبلَ أنْ يكونَ، حتَّى مَتَى كانَ تؤمِنونَ أنّي </w:t>
      </w:r>
      <w:r>
        <w:rPr>
          <w:b/>
          <w:rtl/>
          <w:cs/>
          <w:lang w:val="ar_AE" w:bidi="ar_AE"/>
        </w:rPr>
        <w:t>أنا هو</w:t>
      </w:r>
      <w:r>
        <w:rPr>
          <w:rtl/>
          <w:cs/>
          <w:lang w:val="ar_AE" w:bidi="ar_AE"/>
        </w:rPr>
        <w:t>". وكلمتي "أنا هو" مهمتان. وهاتان الكلمتان تُذكّران المستمعين اليهود باسم الله في العهد القديم. فقد أخبر الله موسى أن اسمه هو "أنا هو" (أهيه). وعندما يقول يسوع: "أنا هو"، فإنه يقول أنه هو الله. ترجموا هذه العبارة بالطريقة نفسها التي اتبعتموها في المقاطع السابقة، وانظروا قاموس الكلمات الرئيسية لمزيدٍ من المعلومات عن عبارة "</w:t>
      </w:r>
      <w:r>
        <w:rPr>
          <w:rtl/>
          <w:cs/>
          <w:lang w:val="ar_AE" w:bidi="ar_AE"/>
        </w:rPr>
        <w:t>أنا هو</w:t>
      </w:r>
      <w:r>
        <w:rPr>
          <w:rtl/>
          <w:cs/>
          <w:lang w:val="ar_AE" w:bidi="ar_AE"/>
        </w:rPr>
        <w:t>".</w:t>
      </w:r>
    </w:p>
    <w:p>
      <w:pPr>
        <w:bidi/>
      </w:pPr>
      <w:r>
        <w:rPr>
          <w:rtl/>
          <w:cs/>
          <w:lang w:val="ar_AE" w:bidi="ar_AE"/>
        </w:rPr>
      </w:r>
      <w:r>
        <w:rPr>
          <w:rtl/>
          <w:cs/>
          <w:lang w:val="ar_AE" w:bidi="ar_AE"/>
        </w:rPr>
        <w:t xml:space="preserve">ثم نظر </w:t>
      </w:r>
      <w:r>
        <w:rPr>
          <w:b/>
          <w:rtl/>
          <w:cs/>
          <w:lang w:val="ar_AE" w:bidi="ar_AE"/>
        </w:rPr>
        <w:t>التلاميذ</w:t>
      </w:r>
      <w:r>
        <w:rPr>
          <w:rtl/>
          <w:cs/>
          <w:lang w:val="ar_AE" w:bidi="ar_AE"/>
        </w:rPr>
        <w:t xml:space="preserve"> بعضهم إلى بعض وهم غير متأكدين عمّن يقصد. استخدموا الكلمة ذاتها التي استخدمتوها لكلمة التلاميذ في المقاطع السابقة. 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 xml:space="preserve">وبعدما أخذ اللقمة، دخلَه </w:t>
      </w:r>
      <w:r>
        <w:rPr>
          <w:b/>
          <w:rtl/>
          <w:cs/>
          <w:lang w:val="ar_AE" w:bidi="ar_AE"/>
        </w:rPr>
        <w:t>الشيطان</w:t>
      </w:r>
      <w:r>
        <w:rPr>
          <w:rtl/>
          <w:cs/>
          <w:lang w:val="ar_AE" w:bidi="ar_AE"/>
        </w:rPr>
        <w:t>. وتُشير كلمة "شيطان" إلى الكائن الروحي، الذي خلقه الله، وهو رئيس الكائنات الروحية الشريرة التي قررت أن تتمرد على الله. وإذا كان اسم الشيطان غير مألوف لجمهورك، فيمكنك وصفه بأنه "رئيس الأرواح الشريرة".</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"الشيطان"</w:t>
      </w:r>
      <w:r>
        <w:rPr>
          <w:rtl/>
          <w:cs/>
          <w:lang w:val="ar_AE" w:bidi="ar_AE"/>
        </w:rPr>
        <w:t xml:space="preserve">. ابحث في قاموس الكلمات الرئيسية عن كلمة </w:t>
      </w:r>
      <w:r>
        <w:rPr>
          <w:rtl/>
          <w:cs/>
          <w:lang w:val="ar_AE" w:bidi="ar_AE"/>
        </w:rPr>
        <w:t>الشيطان</w:t>
      </w:r>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13:31–38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١٣: ٣١–٣٨ وضعوه في قلوبكم.</w:t>
      </w:r>
    </w:p>
    <w:p>
      <w:pPr>
        <w:bidi/>
      </w:pPr>
      <w:r>
        <w:rPr>
          <w:rtl/>
          <w:cs/>
          <w:lang w:val="ar_AE" w:bidi="ar_AE"/>
        </w:rPr>
      </w:r>
      <w:r>
        <w:rPr>
          <w:rtl/>
          <w:cs/>
          <w:lang w:val="ar_AE" w:bidi="ar_AE"/>
        </w:rPr>
        <w:t>استمعوا إلى نسخة صوتية من يوحنا ١٣: ٣١–٣٨ ثلاث مرات، ومن ثلاث ترجمات مختلفة إن كان ممكنًا.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١٣: ٣١–٣٨ من الترجمة الأسهل فهمًا لكم.</w:t>
      </w:r>
    </w:p>
    <w:p>
      <w:pPr>
        <w:bidi/>
      </w:pPr>
      <w:r>
        <w:rPr>
          <w:rtl/>
          <w:cs/>
          <w:lang w:val="ar_AE" w:bidi="ar_AE"/>
        </w:rPr>
      </w:r>
      <w:r>
        <w:rPr>
          <w:rtl/>
          <w:cs/>
          <w:lang w:val="ar_AE" w:bidi="ar_AE"/>
        </w:rPr>
        <w:t>في المقطع السابق، شرح يسوع سبب غسله لأرجل تلاميذه، فمع أنّه سيّدهم، إلا أنه يخدمهم، والآن ينبغي لهم أن يخدم بعضهم بعضًا. أخبر يسوع تلاميذه أن واحدًا منهم سيُعاديه، وبهذا يتمّ ما سبق وتنبأت به أسفار العهد القديم. وكان يسوع في ضيق داخلي وأعلن لتلاميذه أن أحدهم سيخونه، فبدأ التلاميذ يتساءلون عمّن يقصده. ثم أراهم يسوع الشخص الذي سيخونه بأن قدّم قطعة خبز ليهوذا، ثم غادر يهوذا الغرفة.</w:t>
      </w:r>
    </w:p>
    <w:p>
      <w:pPr>
        <w:bidi/>
      </w:pPr>
      <w:r>
        <w:rPr>
          <w:rtl/>
          <w:cs/>
          <w:lang w:val="ar_AE" w:bidi="ar_AE"/>
        </w:rPr>
      </w:r>
      <w:r>
        <w:rPr>
          <w:rtl/>
          <w:cs/>
          <w:lang w:val="ar_AE" w:bidi="ar_AE"/>
        </w:rPr>
        <w:t>وتجري أحداث هذا المقطع في الغرفة نفسها في أورشليم حيث كان يسوع مع تلاميذه في القصة السابقة، وغالبًا كان يسوع والتلاميذ الأحد عشر ينهون طعام العشاء. بعد أن خرج يهوذا من الغرفة، بدأ يسوع يتحدث مع تلاميذه، لكن كلماته في البداية بدت كأنها خطاب عام لا يوجَّه لشخص معيّن. قال يسوع: "الآنَ تمَجَّدَ ابنُ الإنسانِ". أي أنّهم سيرون قريبًا روعة ابن الإنسان، ويرون الكرامة التي سيمنحها له الله. واستخدم يسوع هذا اللقب ليُشير إلى أمرين: أنه إنسان حقيقي يمثّل جميع البشر، وأنه جاء من عند الله وله سلطان من الله. كان يسوع يتحدث عن وقت موته وقيامته وصعوده إلى السماء، وهي الأحداث التي تُظهر مجده الحقيقي وتُعلن عظمته. وكلمة “الآن” هنا تعني أن زمان هذه الأحداث قد اقترب جدًا. ثم أضاف: "وتَمَجَّدَ اللهُ فيهِ". أي أنّ الناس سيرون عظمة الله من خلال ما سيفعله يسوع.</w:t>
      </w:r>
    </w:p>
    <w:p>
      <w:pPr>
        <w:bidi/>
      </w:pPr>
      <w:r>
        <w:rPr>
          <w:rtl/>
          <w:cs/>
          <w:lang w:val="ar_AE" w:bidi="ar_AE"/>
        </w:rPr>
      </w:r>
      <w:r>
        <w:rPr>
          <w:rtl/>
          <w:cs/>
          <w:lang w:val="ar_AE" w:bidi="ar_AE"/>
        </w:rPr>
        <w:t>وتابع يسوع قائلاً: "إنْ كانَ اللهُ قد تمَجَّدَ فيهِ، فإنَّ اللهَ سيُمَجِّدُهُ في ذاتِهِ، ويُمَجِّدُهُ سريعًا". فكما أن يسوع يعمل لمجد الله، كذلك يعمل الله لمجد يسوع، وسيُظهر مجده بلا تأخير لأن الأحداث التي ستُكرم يسوع ستحدث قريبًا جدًا.</w:t>
      </w:r>
    </w:p>
    <w:p>
      <w:pPr>
        <w:bidi/>
      </w:pPr>
      <w:r>
        <w:rPr>
          <w:rtl/>
          <w:cs/>
          <w:lang w:val="ar_AE" w:bidi="ar_AE"/>
        </w:rPr>
      </w:r>
      <w:r>
        <w:rPr>
          <w:rtl/>
          <w:cs/>
          <w:lang w:val="ar_AE" w:bidi="ar_AE"/>
        </w:rPr>
        <w:t>وبعد ذلك توجّه يسوع بكلام شخصي مباشر لتلاميذه قائلاً: "يا أولادي، أنا معكُمْ زَمانًا قَليلًا بَعدُ. ستَطلُبونَني، وكما قُلتُ لليَهودِ: حَيثُ أذهَبُ أنا لا تقدِرونَ أنتُمْ أنْ تأتوا". وبوصفه لتلاميذه بـ“يا أولادي”، عبّر يسوع عن محبته واهتمامه بهم. ويشير بقوله: "زَمانًا قَليلًا بَعدُ" إلى موته في الغد وصعوده بعد أقل من شهرين. وكما قال لليهود أو للفريسيين من قبل، هكذا قال لتلاميذه إنه يذهب إلى مكان لا يستطيعون هم أن يتبعوه إليه. فكان يسوع يشير إلى موته وذهابه إلى السماء؛ أمّا تلاميذه فلن يموتوا الآن ولن يصعدوا بعد، وسيتبعونه فيما بعد. أمّا اليهود فسيموتون في خطاياهم ولن يذهبوا إلى السماء.</w:t>
      </w:r>
    </w:p>
    <w:p>
      <w:pPr>
        <w:bidi/>
      </w:pPr>
      <w:r>
        <w:rPr>
          <w:rtl/>
          <w:cs/>
          <w:lang w:val="ar_AE" w:bidi="ar_AE"/>
        </w:rPr>
      </w:r>
      <w:r>
        <w:rPr>
          <w:rtl/>
          <w:cs/>
          <w:lang w:val="ar_AE" w:bidi="ar_AE"/>
        </w:rPr>
        <w:t>توقّفوا هنا وناقشوا مع المجموعة: تخيّل أنك تريد توصيل رسالة صعبة لأشخاص تحبهم حبًا شديدًا، وتريدهم أن يشعروا بمحبتك لهم. ما الكلمات التي ستستخدمها وأنت تتحدث معهم؟ وكيف ستخاطبهم؟ أوقِفوا الاستماع إلى التسجيل الصوتي هنا.</w:t>
      </w:r>
    </w:p>
    <w:p>
      <w:pPr>
        <w:bidi/>
      </w:pPr>
      <w:r>
        <w:rPr>
          <w:rtl/>
          <w:cs/>
          <w:lang w:val="ar_AE" w:bidi="ar_AE"/>
        </w:rPr>
      </w:r>
      <w:r>
        <w:rPr>
          <w:rtl/>
          <w:cs/>
          <w:lang w:val="ar_AE" w:bidi="ar_AE"/>
        </w:rPr>
        <w:t>ثم واصل يسوع حديثه قائلاً: وصيَّةً جديدَةً أنا أُعطيكُمْ: أنْ تُحِبّوا بَعضُكُمْ بَعضًا. كما أحبَبتُكُمْ أنا تُحِبّونَ أنتُمْ أيضًا بَعضُكُمْ بَعضًا. بهذا يَعرِفُ الجميعُ أنَّكُمْ تلاميذي: إنْ كانَ لكُمْ حُبٌّ بَعضًا لبَعضٍ". كان يسوع قد طلب من قبل أن يحبوا بعضهم بعضًا، لكنّ هذه الوصية أصبحت جديدة في نوعيتها، لأن يسوع قدّم نفسه معيارًا للمحبة ومثالاً لها. فقد أوصى تلاميذه أن يحبّ بعضهم بعضًا كما أحبّهم هو، محبة متواضعة وباذلة تقوده إلى الصليب. لقد أراد يسوع منهم أن يقتدوا به، فيخدم بعضهم بعضًا ويبذلوا حياتهم لأجل بعضهم كما فعل هو معهم. وبسبب هذا الحب الذي يظهر بينهم، سيرى الآخرون أنهم تلاميذ يسوع، وأنّ محبتهم بعضهم لبعض تشهد لجيرانهم وأصدقائهم بأنهم يتبعون يسوع.</w:t>
      </w:r>
    </w:p>
    <w:p>
      <w:pPr>
        <w:bidi/>
      </w:pPr>
      <w:r>
        <w:rPr>
          <w:rtl/>
          <w:cs/>
          <w:lang w:val="ar_AE" w:bidi="ar_AE"/>
        </w:rPr>
      </w:r>
      <w:r>
        <w:rPr>
          <w:rtl/>
          <w:cs/>
          <w:lang w:val="ar_AE" w:bidi="ar_AE"/>
        </w:rPr>
        <w:t>توقّفوا هنا وشاركوا المجموعة قصة عن مرة لاحظ فيها أصدقاؤك أو جيرانك المحبة التي بينك وبين أشخاص من كنيستك. هل جعلهم ما رأوه يفكرون في يسوع؟ (توقَّفوا هنا عن سماع التسجيل الصوتي)</w:t>
      </w:r>
    </w:p>
    <w:p>
      <w:pPr>
        <w:bidi/>
      </w:pPr>
      <w:r>
        <w:rPr>
          <w:rtl/>
          <w:cs/>
          <w:lang w:val="ar_AE" w:bidi="ar_AE"/>
        </w:rPr>
      </w:r>
      <w:r>
        <w:rPr>
          <w:rtl/>
          <w:cs/>
          <w:lang w:val="ar_AE" w:bidi="ar_AE"/>
        </w:rPr>
        <w:t>فسأل سمعان بطرس يسوع: "يا سيِّدُ، إلَى أين تذهَبُ؟" فلم يكن التلاميذ يفهمون كلامه حين قال إنه ذاهب. وكان سمعان بطرس أحد أقرب التلاميذ إليه، وغالبًا ما يُدعى "بطرس". فأجابه يسوع: "حَيثُ أذهَبُ لا تقدِرُ الآنَ أنْ تتبَعَني، ولكنكَ ستَتبَعُني أخيرًا". كان يسوع يتحدث عن ذهابه إلى الله في السماء، لكنه لم يذكر ذلك بصراحة. لم يستطع بطرس أن يذهب معه في ذلك الوقت، لكنه سيتبعه يومًا ما.</w:t>
      </w:r>
    </w:p>
    <w:p>
      <w:pPr>
        <w:bidi/>
      </w:pPr>
      <w:r>
        <w:rPr>
          <w:rtl/>
          <w:cs/>
          <w:lang w:val="ar_AE" w:bidi="ar_AE"/>
        </w:rPr>
      </w:r>
      <w:r>
        <w:rPr>
          <w:rtl/>
          <w:cs/>
          <w:lang w:val="ar_AE" w:bidi="ar_AE"/>
        </w:rPr>
        <w:t xml:space="preserve">فقال له بطرس: "يا سيِّدُ، لماذا لا أقدِرُ أنْ أتبَعَكَ الآنَ؟ إنّي أضَعُ نَفسي عنكَ!" كان بطرس يطلب توضيحًا إضافيًا، ولم يكن يفهم أن يسوع سيموت ليفدي العالم من خطاياه. فقد ظن بطرس أنه يستطيع أن يذهب مع يسوع، بل أعلن استعداده لأن يموت من أجله، أي أن يبذل حياته نيابة عنه. </w:t>
      </w:r>
    </w:p>
    <w:p>
      <w:pPr>
        <w:bidi/>
      </w:pPr>
      <w:r>
        <w:rPr>
          <w:rtl/>
          <w:cs/>
          <w:lang w:val="ar_AE" w:bidi="ar_AE"/>
        </w:rPr>
      </w:r>
      <w:r>
        <w:rPr>
          <w:rtl/>
          <w:cs/>
          <w:lang w:val="ar_AE" w:bidi="ar_AE"/>
        </w:rPr>
        <w:t>فأجابه يسوع: "أتَضَعُ نَفسَكَ عَنّي؟ الحَقَّ الحَقَّ أقولُ لكَ: لا يَصيحُ الدّيكُ حتَّى تُنكِرَني ثَلاثَ مَرّاتٍ." كان يسوع يعرف بطرس جيدًا، ويعرف أن التزامه لم يكن بالقوة التي يظنّها. وعبارة "الحقّ الحقّ أقول لك" تأتي دائمًا في مقدّمة أمر شديد الأهمية وتدعونا للانتباه. وقد قال يسوع إن بطرس، قبل صياح الديك في الصباح الباكر، سينكر ثلاث مرات أنه يعرفه. والديك هو ذكر الدجاج، وكانت عادة الديوك أن تصيح بقوة في وقت مبكر من الصباح. وبحلول الوقت الذي يصيح فيه أحد الديكة، سيكون بطرس قد أنكر يسوع ثلاث مرات في ثلاث مواقف منفصلة.</w:t>
      </w:r>
    </w:p>
    <w:p>
      <w:pPr>
        <w:bidi/>
      </w:pPr>
      <w:r>
        <w:rPr>
          <w:rtl/>
          <w:cs/>
          <w:lang w:val="ar_AE" w:bidi="ar_AE"/>
        </w:rPr>
      </w:r>
      <w:r>
        <w:rPr>
          <w:rtl/>
          <w:cs/>
          <w:lang w:val="ar_AE" w:bidi="ar_AE"/>
        </w:rPr>
        <w:t xml:space="preserve">توقّفوا هنا وكَمجموعة شاهدوا صورة </w:t>
      </w:r>
      <w:r>
        <w:rPr>
          <w:rtl/>
          <w:cs/>
          <w:lang w:val="ar_AE" w:bidi="ar_AE"/>
        </w:rPr>
        <w:t>لديك</w:t>
      </w:r>
      <w:r>
        <w:rPr>
          <w:rtl/>
          <w:cs/>
          <w:lang w:val="ar_AE" w:bidi="ar_AE"/>
        </w:rPr>
        <w:t xml:space="preserve">، ثم استمعوا إلى صوت ديك أو شاهدوا فيديو </w:t>
      </w:r>
      <w:r>
        <w:rPr>
          <w:rtl/>
          <w:cs/>
          <w:lang w:val="ar_AE" w:bidi="ar_AE"/>
        </w:rPr>
        <w:t>لصياحه.</w:t>
      </w:r>
      <w:r>
        <w:rPr>
          <w:rtl/>
          <w:cs/>
          <w:lang w:val="ar_AE" w:bidi="ar_AE"/>
        </w:rPr>
        <w:t xml:space="preserve">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١٣: ٣١–٣٨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يتحدث يسوع عن أن الناس سيرون قريبًا مجد ابن الإنسان، وأن الله سيتمجّد بسبب ابن الإنسان، وأن الله سيُمجّد يسوع بلا تأخير.</w:t>
      </w:r>
    </w:p>
    <w:p>
      <w:pPr>
        <w:bidi/>
      </w:pPr>
      <w:r>
        <w:rPr>
          <w:rtl/>
          <w:cs/>
          <w:lang w:val="ar_AE" w:bidi="ar_AE"/>
        </w:rPr>
      </w:r>
      <w:r>
        <w:rPr>
          <w:b/>
          <w:rtl/>
          <w:cs/>
          <w:lang w:val="ar_AE" w:bidi="ar_AE"/>
        </w:rPr>
        <w:t>في المشهد الثاني:</w:t>
      </w:r>
      <w:r>
        <w:rPr>
          <w:rtl/>
          <w:cs/>
          <w:lang w:val="ar_AE" w:bidi="ar_AE"/>
        </w:rPr>
        <w:t xml:space="preserve"> يخبر يسوع تلاميذه أنه سيتركهم قريبًا، ويقول إنهم لا يقدرون أن يأتوا حيث يذهب هو.</w:t>
      </w:r>
    </w:p>
    <w:p>
      <w:pPr>
        <w:bidi/>
      </w:pPr>
      <w:r>
        <w:rPr>
          <w:rtl/>
          <w:cs/>
          <w:lang w:val="ar_AE" w:bidi="ar_AE"/>
        </w:rPr>
      </w:r>
      <w:r>
        <w:rPr>
          <w:b/>
          <w:rtl/>
          <w:cs/>
          <w:lang w:val="ar_AE" w:bidi="ar_AE"/>
        </w:rPr>
        <w:t>في المشهد الثالث:</w:t>
      </w:r>
      <w:r>
        <w:rPr>
          <w:rtl/>
          <w:cs/>
          <w:lang w:val="ar_AE" w:bidi="ar_AE"/>
        </w:rPr>
        <w:t xml:space="preserve"> يعطي يسوع تلاميذه وصية جديدة بأن يحبّوا بعضهم بعضًا كما أحبّهم، ويقول إن الآخرين سيعرفون أنهم تلاميذه عندما يرون محبتهم بعضهم لبعض.</w:t>
      </w:r>
    </w:p>
    <w:p>
      <w:pPr>
        <w:bidi/>
      </w:pPr>
      <w:r>
        <w:rPr>
          <w:rtl/>
          <w:cs/>
          <w:lang w:val="ar_AE" w:bidi="ar_AE"/>
        </w:rPr>
      </w:r>
      <w:r>
        <w:rPr>
          <w:b/>
          <w:rtl/>
          <w:cs/>
          <w:lang w:val="ar_AE" w:bidi="ar_AE"/>
        </w:rPr>
        <w:t>في المشهد الرابع:</w:t>
      </w:r>
      <w:r>
        <w:rPr>
          <w:rtl/>
          <w:cs/>
          <w:lang w:val="ar_AE" w:bidi="ar_AE"/>
        </w:rPr>
        <w:t xml:space="preserve"> يعلن سمعان بطرس رغبته في أن يتبع يسوع ويقول إنه مستعد أن يموت لأجله، فيتنبأ يسوع أنه قبل صياح الديك في صباح الغد سينكر بطرس ثلاث مرات أنه يعرفه.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الأحد عشر الذين يناديهم هنا "يا أولادي"</w:t>
      </w:r>
    </w:p>
    <w:p>
      <w:pPr>
        <w:pStyle w:val="ListBullet"/>
        <w:bidi/>
        <w:spacing w:line="240" w:lineRule="auto"/>
        <w:ind w:left="720"/>
      </w:pPr>
      <w:r>
        <w:rPr>
          <w:rtl/>
          <w:cs/>
          <w:lang w:val="ar_AE" w:bidi="ar_AE"/>
        </w:rPr>
      </w:r>
      <w:r>
        <w:rPr>
          <w:rtl/>
          <w:cs/>
          <w:lang w:val="ar_AE" w:bidi="ar_AE"/>
        </w:rPr>
        <w:t>وسمعان بطرس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وتجري أحداث هذا المقطع في الغرفة نفسها في أورشليم حيث كان يسوع مع تلاميذه في القصة السابقة، وغالبًا كان يسوع والتلاميذ الأحد عشر ينهون طعام العشاء. بعد أن خرج يهوذا من الغرفة، بدأ يسوع يتحدث مع تلاميذه، لكن كلماته في البداية بدت كأنها خطاب عام لا يوجَّه لشخص معيّن. قال يسوع: "الآنَ تمَجَّدَ ابنُ الإنسانِ وتَمَجَّدَ اللهُ فيهِ". وكلمة “الآن” هنا تعني أن زمان هذه الأحداث قد اقترب جدًا.</w:t>
      </w:r>
    </w:p>
    <w:p>
      <w:pPr>
        <w:bidi/>
      </w:pPr>
      <w:r>
        <w:rPr>
          <w:rtl/>
          <w:cs/>
          <w:lang w:val="ar_AE" w:bidi="ar_AE"/>
        </w:rPr>
      </w:r>
      <w:r>
        <w:rPr>
          <w:rtl/>
          <w:cs/>
          <w:lang w:val="ar_AE" w:bidi="ar_AE"/>
        </w:rPr>
        <w:t>وتابع يسوع قائلاً: "إنْ كانَ اللهُ قد تمَجَّدَ فيهِ، فإنَّ اللهَ سيُمَجِّدُهُ في ذاتِهِ، ويُمَجِّدُهُ سريعًا". فكما أن يسوع يعمل لمجد الله، كذلك يعمل الله لمجد يسوع، وسيُظهر مجده بلا تأخير لأن الأحداث التي ستُكرم يسوع ستحدث قريبًا جدًا.</w:t>
      </w:r>
    </w:p>
    <w:p>
      <w:pPr>
        <w:bidi/>
      </w:pPr>
      <w:r>
        <w:rPr>
          <w:rtl/>
          <w:cs/>
          <w:lang w:val="ar_AE" w:bidi="ar_AE"/>
        </w:rPr>
      </w:r>
      <w:r>
        <w:rPr>
          <w:rtl/>
          <w:cs/>
          <w:lang w:val="ar_AE" w:bidi="ar_AE"/>
        </w:rPr>
        <w:t xml:space="preserve">وبعد ذلك توجّه يسوع بكلام شخصي مباشر لتلاميذه قائلاً: "يا أولادي، أنا معكُمْ زَمانًا قَليلًا بَعدُ. ستَطلُبونَني، وكما قُلتُ لليَهودِ: حَيثُ أذهَبُ أنا لا تقدِرونَ أنتُمْ أنْ تأتوا". </w:t>
      </w:r>
    </w:p>
    <w:p>
      <w:pPr>
        <w:bidi/>
      </w:pPr>
      <w:r>
        <w:rPr>
          <w:rtl/>
          <w:cs/>
          <w:lang w:val="ar_AE" w:bidi="ar_AE"/>
        </w:rPr>
      </w:r>
      <w:r>
        <w:rPr>
          <w:rtl/>
          <w:cs/>
          <w:lang w:val="ar_AE" w:bidi="ar_AE"/>
        </w:rPr>
        <w:t xml:space="preserve">ثم واصل يسوع حديثه قائلاً: وصيَّةً جديدَةً أنا أُعطيكُمْ: أنْ تُحِبّوا بَعضُكُمْ بَعضًا. كما أحبَبتُكُمْ أنا تُحِبّونَ أنتُمْ أيضًا بَعضُكُمْ بَعضًا. بهذا يَعرِفُ الجميعُ أنَّكُمْ تلاميذي: إنْ كانَ لكُمْ حُبٌّ بَعضًا لبَعضٍ". </w:t>
      </w:r>
    </w:p>
    <w:p>
      <w:pPr>
        <w:bidi/>
      </w:pPr>
      <w:r>
        <w:rPr>
          <w:rtl/>
          <w:cs/>
          <w:lang w:val="ar_AE" w:bidi="ar_AE"/>
        </w:rPr>
      </w:r>
      <w:r>
        <w:rPr>
          <w:rtl/>
          <w:cs/>
          <w:lang w:val="ar_AE" w:bidi="ar_AE"/>
        </w:rPr>
        <w:t>فسأل سمعان بطرس يسوع: "يا سيِّدُ، إلَى أين تذهَبُ؟" فلم يكن التلاميذ يفهمون كلامه حين قال إنه ذاهب. فأجابه يسوع: "حَيثُ أذهَبُ لا تقدِرُ الآنَ أنْ تتبَعَني، ولكنكَ ستَتبَعُني أخيرًا".</w:t>
      </w:r>
    </w:p>
    <w:p>
      <w:pPr>
        <w:bidi/>
      </w:pPr>
      <w:r>
        <w:rPr>
          <w:rtl/>
          <w:cs/>
          <w:lang w:val="ar_AE" w:bidi="ar_AE"/>
        </w:rPr>
      </w:r>
      <w:r>
        <w:rPr>
          <w:rtl/>
          <w:cs/>
          <w:lang w:val="ar_AE" w:bidi="ar_AE"/>
        </w:rPr>
        <w:t>فقال له بطرس: "يا سيِّدُ، لماذا لا أقدِرُ أنْ أتبَعَكَ الآنَ؟ إنّي أضَعُ نَفسي عنكَ!" كان بطرس يطلب توضيحًا إضافيًا، ولم يكن يفهم أن يسوع سيموت ليفدي العالم من خطاياه. فقد ظن بطرس أنه يستطيع أن يذهب مع يسوع، ثم أعلن استعداده لأن يموت لأجل يسوع أو يبذل حياته نيابة عنه. ولم يكن هنا يتنبأ بموته من أجل يسوع، بل كان يقول إنه مستعد للموت من أجل يسوع أو نيابة عن يسوع.</w:t>
      </w:r>
    </w:p>
    <w:p>
      <w:pPr>
        <w:bidi/>
      </w:pPr>
      <w:r>
        <w:rPr>
          <w:rtl/>
          <w:cs/>
          <w:lang w:val="ar_AE" w:bidi="ar_AE"/>
        </w:rPr>
      </w:r>
      <w:r>
        <w:rPr>
          <w:rtl/>
          <w:cs/>
          <w:lang w:val="ar_AE" w:bidi="ar_AE"/>
        </w:rPr>
        <w:t xml:space="preserve">فأجابه يسوع: "أتَضَعُ نَفسَكَ عَنّي؟ الحَقَّ الحَقَّ أقولُ لكَ: لا يَصيحُ الدّيكُ حتَّى تُنكِرَني ثَلاثَ مَرّاتٍ." كان يسوع يعرف أن التزام بطرس لم يكن بالثبات الذي كان يظنه. وعبارة "الحقّ الحقّ أقول لك" تأتي دائمًا في مقدّمة أمر شديد الأهمية وتدعونا للانتباه. وقد قال يسوع إن بطرس، قبل صياح الديك في الصباح الباكر، سينكر ثلاث مرات أنه يعرفه. </w:t>
      </w:r>
    </w:p>
    <w:p>
      <w:pPr>
        <w:bidi/>
      </w:pPr>
      <w:r>
        <w:rPr>
          <w:rtl/>
          <w:cs/>
          <w:lang w:val="ar_AE" w:bidi="ar_AE"/>
        </w:rPr>
      </w:r>
      <w:r>
        <w:rPr>
          <w:rtl/>
          <w:cs/>
          <w:lang w:val="ar_AE" w:bidi="ar_AE"/>
        </w:rPr>
        <w:t>توقفوا هنا وناقشوا هذا السؤال كمجموعة: ما العبارات التي تستخدمونها في لغتكم لجذب انتباه شخص ما عندما تريدون قول شيء مهم؟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١٣: ٣١–٣٨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الأحد عشر الذين يناديهم هنا "يا أولادي"</w:t>
      </w:r>
    </w:p>
    <w:p>
      <w:pPr>
        <w:pStyle w:val="ListBullet"/>
        <w:bidi/>
        <w:spacing w:line="240" w:lineRule="auto"/>
        <w:ind w:left="720"/>
      </w:pPr>
      <w:r>
        <w:rPr>
          <w:rtl/>
          <w:cs/>
          <w:lang w:val="ar_AE" w:bidi="ar_AE"/>
        </w:rPr>
      </w:r>
      <w:r>
        <w:rPr>
          <w:rtl/>
          <w:cs/>
          <w:lang w:val="ar_AE" w:bidi="ar_AE"/>
        </w:rPr>
        <w:t>وسمعان بطرس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بعد أن خرج يهوذا من الغرفة، بدأ يسوع يتحدث مع تلاميذه، قال يسوع: "الآنَ تمَجَّدَ ابنُ الإنسانِ وتَمَجَّدَ اللهُ فيهِ". وتابع يسوع قائلاً: "إنْ كانَ اللهُ قد تمَجَّدَ فيهِ، فإنَّ اللهَ سيُمَجِّدُهُ في ذاتِهِ، ويُمَجِّدُهُ سريعًا".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"موتي قريب، لكن عندما أموت سيرى الناس مجدي، وعندما يقيمُني الآب من الموت سيرون مجدي مرة أخرى!"، أو "سيرى الجميع أيضًا مدى عظمة الله بسبب موتي وإحيائي من جديد! ومعاناتي ستكون ذات قيمة"، أو "سوف يكرمني الآب فورًا، فخطة الله كاملة".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وبعد ذلك توجّه يسوع بكلام شخصي مباشر لتلاميذه قائلاً: "يا أولادي، أنا معكُمْ زَمانًا قَليلًا بَعدُ. ستَطلُبونَني، وكما قُلتُ لليَهودِ: حَيثُ أذهَبُ أنا لا تقدِرونَ أنتُمْ أنْ تأتوا".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الذين يؤدّون دور التلاميذ: “بماذا تشعرون أو فيما تفكّرون؟” قد يجيب الناس بعبارات مثل: "ما الذي يقصده يسوع؟ إلى أين يذهب ولا نستطيع أن نذهب نحن؟" أو: "إنه يحدثنا بمحبة شديدة، فقد نادانا أولاده!"، أو "نرجو ألا يغيب طويلًا، فسوف نشتاق إليه كثيرًا”.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ثم واصل يسوع حديثه قائلاً: وصيَّةً جديدَةً أنا أُعطيكُمْ: أنْ تُحِبّوا بَعضُكُمْ بَعضًا. كما أحبَبتُكُمْ أنا تُحِبّونَ أنتُمْ أيضًا بَعضُكُمْ بَعضًا. بهذا يَعرِفُ الجميعُ أنَّكُمْ تلاميذي: إنْ كانَ لكُمْ حُبٌّ بَعضًا لبَعضٍ". </w:t>
      </w:r>
    </w:p>
    <w:p>
      <w:pPr>
        <w:bidi/>
      </w:pPr>
      <w:r>
        <w:rPr>
          <w:rtl/>
          <w:cs/>
          <w:lang w:val="ar_AE" w:bidi="ar_AE"/>
        </w:rPr>
      </w:r>
      <w:r>
        <w:rPr>
          <w:rtl/>
          <w:cs/>
          <w:lang w:val="ar_AE" w:bidi="ar_AE"/>
        </w:rPr>
        <w:t xml:space="preserve">فسأل سمعان بطرس يسوع: "يا سيِّدُ، إلَى أين تذهَبُ؟" فأجابه يسوع: "حَيثُ أذهَبُ لا تقدِرُ الآنَ أنْ تتبَعَني، ولكنكَ ستَتبَعُني أخيرًا". فقال له بطرس: "يا سيِّدُ، لماذا لا أقدِرُ أنْ أتبَعَكَ الآنَ؟ إنّي أضَعُ نَفسي عنكَ!" </w:t>
      </w:r>
    </w:p>
    <w:p>
      <w:pPr>
        <w:bidi/>
      </w:pPr>
      <w:r>
        <w:rPr>
          <w:rtl/>
          <w:cs/>
          <w:lang w:val="ar_AE" w:bidi="ar_AE"/>
        </w:rPr>
      </w:r>
      <w:r>
        <w:rPr>
          <w:rtl/>
          <w:cs/>
          <w:lang w:val="ar_AE" w:bidi="ar_AE"/>
        </w:rPr>
        <w:t xml:space="preserve">فأجابه يسوع: "أتَضَعُ نَفسَكَ عَنّي؟ الحَقَّ الحَقَّ أقولُ لكَ: لا يَصيحُ الدّيكُ حتَّى تُنكِرَني ثَلاثَ مَرّاتٍ."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يجيب الشخص بعبارات مثل: "سأذهب حيث يذهب الرب! وإن اضطررت أن أموت لأجله فأنا مستعد!"، أو “لن أنكر يسوع أبدًا! كيف يقول هذا عني؟” أو "أنا أحبّ ربي، إنه المسيّا، ابن الله”.</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١٣: ٣١–٣٨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وعندما خرج، يهوذا قال يسوع: "الآنَ تمَجَّدَ </w:t>
      </w:r>
      <w:r>
        <w:rPr>
          <w:b/>
          <w:rtl/>
          <w:cs/>
          <w:lang w:val="ar_AE" w:bidi="ar_AE"/>
        </w:rPr>
        <w:t>ابنُ الإنسانِ</w:t>
      </w:r>
      <w:r>
        <w:rPr>
          <w:rtl/>
          <w:cs/>
          <w:lang w:val="ar_AE" w:bidi="ar_AE"/>
        </w:rPr>
        <w:t xml:space="preserve"> </w:t>
      </w:r>
      <w:r>
        <w:rPr>
          <w:b/>
          <w:rtl/>
          <w:cs/>
          <w:lang w:val="ar_AE" w:bidi="ar_AE"/>
        </w:rPr>
        <w:t>وتَمَجَّدَ</w:t>
      </w:r>
      <w:r>
        <w:rPr>
          <w:rtl/>
          <w:cs/>
          <w:lang w:val="ar_AE" w:bidi="ar_AE"/>
        </w:rPr>
        <w:t xml:space="preserve"> اللهُ فيهِ".</w:t>
      </w:r>
    </w:p>
    <w:p>
      <w:pPr>
        <w:bidi/>
      </w:pPr>
      <w:r>
        <w:rPr>
          <w:rtl/>
          <w:cs/>
          <w:lang w:val="ar_AE" w:bidi="ar_AE"/>
        </w:rPr>
      </w:r>
      <w:r>
        <w:rPr>
          <w:rtl/>
          <w:cs/>
          <w:lang w:val="ar_AE" w:bidi="ar_AE"/>
        </w:rPr>
        <w:t xml:space="preserve">استخدموا نفس الكلمة أو العبارة التي استخدمتموها سابقًا للتعبير عن مصطلح </w:t>
      </w:r>
      <w:r>
        <w:rPr>
          <w:b/>
          <w:rtl/>
          <w:cs/>
          <w:lang w:val="ar_AE" w:bidi="ar_AE"/>
        </w:rPr>
        <w:t>"ابن الإنسان".</w:t>
      </w:r>
      <w:r>
        <w:rPr>
          <w:rtl/>
          <w:cs/>
          <w:lang w:val="ar_AE" w:bidi="ar_AE"/>
        </w:rPr>
        <w:t xml:space="preserve"> لمزيد من المعلومات بخصوص </w:t>
      </w:r>
      <w:r>
        <w:rPr>
          <w:rtl/>
          <w:cs/>
          <w:lang w:val="ar_AE" w:bidi="ar_AE"/>
        </w:rPr>
        <w:t>ابن الإنسان</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واستخدموا أيضًا نفس الكلمة أو العبارة التي استخدمتموها سابقًا للتعبير عن كلمة </w:t>
      </w:r>
      <w:r>
        <w:rPr>
          <w:b/>
          <w:rtl/>
          <w:cs/>
          <w:lang w:val="ar_AE" w:bidi="ar_AE"/>
        </w:rPr>
        <w:t>"يُمَجَّد"</w:t>
      </w:r>
      <w:r>
        <w:rPr>
          <w:rtl/>
          <w:cs/>
          <w:lang w:val="ar_AE" w:bidi="ar_AE"/>
        </w:rPr>
        <w:t xml:space="preserve">. ولمزيدٍ من المعلومات عن كلمة </w:t>
      </w:r>
      <w:r>
        <w:rPr>
          <w:rtl/>
          <w:cs/>
          <w:lang w:val="ar_AE" w:bidi="ar_AE"/>
        </w:rPr>
        <w:t>"يُمَجِّد"</w:t>
      </w:r>
      <w:r>
        <w:rPr>
          <w:rtl/>
          <w:cs/>
          <w:lang w:val="ar_AE" w:bidi="ar_AE"/>
        </w:rPr>
        <w:t>، انظروا قاموس الكلمات الرئيسية.</w:t>
      </w:r>
    </w:p>
    <w:p>
      <w:pPr>
        <w:bidi/>
      </w:pPr>
      <w:r>
        <w:rPr>
          <w:rtl/>
          <w:cs/>
          <w:lang w:val="ar_AE" w:bidi="ar_AE"/>
        </w:rPr>
      </w:r>
      <w:r>
        <w:rPr>
          <w:rtl/>
          <w:cs/>
          <w:lang w:val="ar_AE" w:bidi="ar_AE"/>
        </w:rPr>
        <w:t xml:space="preserve">وقال يسوع: "يا أولادي، أنا معكُمْ زَمانًا قَليلًا بَعدُ. ستَطلُبونَني، وكما قُلتُ </w:t>
      </w:r>
      <w:r>
        <w:rPr>
          <w:b/>
          <w:rtl/>
          <w:cs/>
          <w:lang w:val="ar_AE" w:bidi="ar_AE"/>
        </w:rPr>
        <w:t>لليَهودِ</w:t>
      </w:r>
      <w:r>
        <w:rPr>
          <w:rtl/>
          <w:cs/>
          <w:lang w:val="ar_AE" w:bidi="ar_AE"/>
        </w:rPr>
        <w:t xml:space="preserve">: حَيثُ أذهَبُ أنا لا تقدِرونَ أنتُمْ أنْ تأتوا". وتُشير كلمة اليهود عند يوحنا البشير عادةً إلى القادة الدينيين اليهود. استخدموا نفس الكلمة أو العبارة التي استخدمتموها في المقاطع السابقة. ولمزيد من المعلومات عن </w:t>
      </w:r>
      <w:r>
        <w:rPr>
          <w:rtl/>
          <w:cs/>
          <w:lang w:val="ar_AE" w:bidi="ar_AE"/>
        </w:rPr>
        <w:t>اليهود</w:t>
      </w:r>
      <w:r>
        <w:rPr>
          <w:rtl/>
          <w:cs/>
          <w:lang w:val="ar_AE" w:bidi="ar_AE"/>
        </w:rPr>
        <w:t>، انظروا قاموس الكلمات الرئيسية.</w:t>
      </w:r>
    </w:p>
    <w:p>
      <w:pPr>
        <w:bidi/>
      </w:pPr>
      <w:r>
        <w:rPr>
          <w:rtl/>
          <w:cs/>
          <w:lang w:val="ar_AE" w:bidi="ar_AE"/>
        </w:rPr>
      </w:r>
      <w:r>
        <w:rPr>
          <w:rtl/>
          <w:cs/>
          <w:lang w:val="ar_AE" w:bidi="ar_AE"/>
        </w:rPr>
        <w:t xml:space="preserve">وقال يسوع إن الناس سيعرفون أنهم </w:t>
      </w:r>
      <w:r>
        <w:rPr>
          <w:b/>
          <w:rtl/>
          <w:cs/>
          <w:lang w:val="ar_AE" w:bidi="ar_AE"/>
        </w:rPr>
        <w:t>تلاميذه</w:t>
      </w:r>
      <w:r>
        <w:rPr>
          <w:rtl/>
          <w:cs/>
          <w:lang w:val="ar_AE" w:bidi="ar_AE"/>
        </w:rPr>
        <w:t xml:space="preserve"> عندما يحبّون بعضهم بعضًا. استخدموا نفس الكلمة أو العبارة لـ التلاميذ كما في المقاطع السابقة، 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ثم قال سمعان بطرس له: "</w:t>
      </w:r>
      <w:r>
        <w:rPr>
          <w:b/>
          <w:rtl/>
          <w:cs/>
          <w:lang w:val="ar_AE" w:bidi="ar_AE"/>
        </w:rPr>
        <w:t>يا سيِّدُ</w:t>
      </w:r>
      <w:r>
        <w:rPr>
          <w:rtl/>
          <w:cs/>
          <w:lang w:val="ar_AE" w:bidi="ar_AE"/>
        </w:rPr>
        <w:t xml:space="preserve">، إلَى أين تذهَبُ؟" استخدِموا الكلمة أو العبارة نفسها التي استخدمتموها في المقاطع السابقة للإشارة إلى كلمة "الربّ". 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وفي وقتٍ لاحق في القصة قال يسوع لسمعان بطرس: "الحَقَّ الحَقَّ أقولُ لكَ: لا </w:t>
      </w:r>
      <w:r>
        <w:rPr>
          <w:b/>
          <w:rtl/>
          <w:cs/>
          <w:lang w:val="ar_AE" w:bidi="ar_AE"/>
        </w:rPr>
        <w:t>يَصيحُ</w:t>
      </w:r>
      <w:r>
        <w:rPr>
          <w:rtl/>
          <w:cs/>
          <w:lang w:val="ar_AE" w:bidi="ar_AE"/>
        </w:rPr>
        <w:t xml:space="preserve"> </w:t>
      </w:r>
      <w:r>
        <w:rPr>
          <w:b/>
          <w:rtl/>
          <w:cs/>
          <w:lang w:val="ar_AE" w:bidi="ar_AE"/>
        </w:rPr>
        <w:t>الدّيكُ</w:t>
      </w:r>
      <w:r>
        <w:rPr>
          <w:rtl/>
          <w:cs/>
          <w:lang w:val="ar_AE" w:bidi="ar_AE"/>
        </w:rPr>
        <w:t xml:space="preserve"> حتَّى تُنكِرَني ثَلاثَ مَرّاتٍ". إن الديك هو الذكَر من الدجاج. وصياحه هو النداء العالي الذي يُسمَع في الصباح الباكر.</w:t>
      </w:r>
    </w:p>
    <w:p>
      <w:pPr>
        <w:bidi/>
      </w:pPr>
      <w:r>
        <w:rPr>
          <w:rtl/>
          <w:cs/>
          <w:lang w:val="ar_AE" w:bidi="ar_AE"/>
        </w:rPr>
      </w:r>
      <w:r>
        <w:rPr>
          <w:rtl/>
          <w:cs/>
          <w:lang w:val="ar_AE" w:bidi="ar_AE"/>
        </w:rPr>
        <w:t xml:space="preserve">توقّفوا هنا كمجموعة، وانظروا إلى صورة </w:t>
      </w:r>
      <w:r>
        <w:rPr>
          <w:rtl/>
          <w:cs/>
          <w:lang w:val="ar_AE" w:bidi="ar_AE"/>
        </w:rPr>
        <w:t>لديك</w:t>
      </w:r>
      <w:r>
        <w:rPr>
          <w:rtl/>
          <w:cs/>
          <w:lang w:val="ar_AE" w:bidi="ar_AE"/>
        </w:rPr>
        <w:t xml:space="preserve">، وشاهدوا فيديو أو استمعوا إلى تسجيل لصوت </w:t>
      </w:r>
      <w:r>
        <w:rPr>
          <w:rtl/>
          <w:cs/>
          <w:lang w:val="ar_AE" w:bidi="ar_AE"/>
        </w:rPr>
        <w:t>صياحه</w:t>
      </w:r>
      <w:r>
        <w:rPr>
          <w:rtl/>
          <w:cs/>
          <w:lang w:val="ar_AE" w:bidi="ar_AE"/>
        </w:rPr>
        <w:t>.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١٤: ١–١٤ وضعوا كلمات المقطع في قلوبكم.</w:t>
      </w:r>
    </w:p>
    <w:p>
      <w:pPr>
        <w:bidi/>
      </w:pPr>
      <w:r>
        <w:rPr>
          <w:rtl/>
          <w:cs/>
          <w:lang w:val="ar_AE" w:bidi="ar_AE"/>
        </w:rPr>
      </w:r>
      <w:r>
        <w:rPr>
          <w:rtl/>
          <w:cs/>
          <w:lang w:val="ar_AE" w:bidi="ar_AE"/>
        </w:rPr>
        <w:t>استمعوا إلى نسخة صوتية من يوحنا ١٤: ١–١٤ ثلاث مرات، وبثلاث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١٤: ١–١٤ من الترجمة الأسهل فهمًا لكم.</w:t>
      </w:r>
    </w:p>
    <w:p>
      <w:pPr>
        <w:bidi/>
      </w:pPr>
      <w:r>
        <w:rPr>
          <w:rtl/>
          <w:cs/>
          <w:lang w:val="ar_AE" w:bidi="ar_AE"/>
        </w:rPr>
      </w:r>
      <w:r>
        <w:rPr>
          <w:rtl/>
          <w:cs/>
          <w:lang w:val="ar_AE" w:bidi="ar_AE"/>
        </w:rPr>
        <w:t>في المقطع السابق، قال يسوع لبطرس إن بطرس على وشك أن ينكر معرفته به. فاضطرب بطرس وقلق بسبب ما قاله يسوع. وقال يسوع للتلاميذ إنه سيتركهم قريبًا، فامتلأ التلاميذ بالاضطراب والحيرة. كان يسوع يعرف ما يشعر به تلاميذه، وفي هذا المقطع يتحدث يسوع إلى جميع تلاميذه. ويهيئهم للوقت الذي سيموت فيه، ويريد أن يطمئنهم.</w:t>
      </w:r>
    </w:p>
    <w:p>
      <w:pPr>
        <w:bidi/>
      </w:pPr>
      <w:r>
        <w:rPr>
          <w:rtl/>
          <w:cs/>
          <w:lang w:val="ar_AE" w:bidi="ar_AE"/>
        </w:rPr>
      </w:r>
      <w:r>
        <w:rPr>
          <w:rtl/>
          <w:cs/>
          <w:lang w:val="ar_AE" w:bidi="ar_AE"/>
        </w:rPr>
        <w:t>كان يسوع يعلم أن تلاميذه مضطربون لأنه سيغادرهم، ولذلك عندما قال لهم: "لا تضطَرِبْ قُلوبُكُمْ"، كان يأمرهم أن يتوقفوا عن القلق ويكونوا في سلام. تذكّروا أن القلب في الثقافة اليهودية هو مركز المشاعر والقرارات. وبما أن التلاميذ يعرفون أن يسوع على وشك أن يموت، فمن الطبيعي أن يشعروا بالقلق والاضطراب.</w:t>
      </w:r>
    </w:p>
    <w:p>
      <w:pPr>
        <w:bidi/>
      </w:pPr>
      <w:r>
        <w:rPr>
          <w:rtl/>
          <w:cs/>
          <w:lang w:val="ar_AE" w:bidi="ar_AE"/>
        </w:rPr>
      </w:r>
      <w:r>
        <w:rPr>
          <w:rtl/>
          <w:cs/>
          <w:lang w:val="ar_AE" w:bidi="ar_AE"/>
        </w:rPr>
        <w:t>توقّفوا هنا وناقشوا هذا السؤال كمجموعة: احكوا قصة عن وقت كنتم فيه، أو كان فيه أحد ممن تعرفون، قلقًا أو خائفًا. كيف عرف الآخرون أنكم كنتم قلقين؟ وكيف تشجعون مجموعة من الناس ألا يقلقوا حتى لو كانوا في ظروف صعبة؟ (توقَّفوا هنا عن سماع التسجيل الصوتي)</w:t>
      </w:r>
    </w:p>
    <w:p>
      <w:pPr>
        <w:bidi/>
      </w:pPr>
      <w:r>
        <w:rPr>
          <w:rtl/>
          <w:cs/>
          <w:lang w:val="ar_AE" w:bidi="ar_AE"/>
        </w:rPr>
      </w:r>
      <w:r>
        <w:rPr>
          <w:rtl/>
          <w:cs/>
          <w:lang w:val="ar_AE" w:bidi="ar_AE"/>
        </w:rPr>
        <w:t>ويواصل يسوع حديثه قائلًا: "أنتُمْ تؤمِنونَ باللهِ فآمِنوا بي". فهو يطلب من تلاميذه أن يثقوا بالله ويثقوا به بدلًا من أن يضطربوا. ومثلما في المقاطع السابقة، يؤكد يوحنا على الرابط بين الإيمان بالله والإيمان بيسوع؛ فكل من يؤمن بالله يجب أيضًا أن يؤمن بيسوع، لأنه ابن الله الموعود، وبالإيمان بيسوع يستطيع الناس أن يعرفوا الله ويثقوا بكل ما يقوله ويفعله.</w:t>
      </w:r>
    </w:p>
    <w:p>
      <w:pPr>
        <w:bidi/>
      </w:pPr>
      <w:r>
        <w:rPr>
          <w:rtl/>
          <w:cs/>
          <w:lang w:val="ar_AE" w:bidi="ar_AE"/>
        </w:rPr>
      </w:r>
      <w:r>
        <w:rPr>
          <w:rtl/>
          <w:cs/>
          <w:lang w:val="ar_AE" w:bidi="ar_AE"/>
        </w:rPr>
        <w:t>ثم يصف يسوع رجاء السماء لتلاميذه، فيقول إن "بيت أبي"، أي السماء، حيث يسكن الله، فيه منازل كثيرة أو أماكن للسكن. وهذه صورة مجازية تعني أن السماء فيها مكان كافٍ لكل من يثق بيسوع، والله هو الذي يهيئ هذا المكان. والسؤال الذي يطرحه يسوع لا يحتاج إلى إجابة.</w:t>
      </w:r>
    </w:p>
    <w:p>
      <w:pPr>
        <w:bidi/>
      </w:pPr>
      <w:r>
        <w:rPr>
          <w:rtl/>
          <w:cs/>
          <w:lang w:val="ar_AE" w:bidi="ar_AE"/>
        </w:rPr>
      </w:r>
      <w:r>
        <w:rPr>
          <w:rtl/>
          <w:cs/>
          <w:lang w:val="ar_AE" w:bidi="ar_AE"/>
        </w:rPr>
        <w:t>توقّفوا هنا وناقشوا هذا السؤال كمجموعة: في لغتكم، كيف تصفون المكان الذي يعيش فيه شخص ويكون آمنًا وفي راحة؟ وكيف تعبرون عن أن هذه الأماكن كثيرة وتكفي للجميع؟ (توقَّفوا هنا عن سماع التسجيل الصوتي)</w:t>
      </w:r>
    </w:p>
    <w:p>
      <w:pPr>
        <w:bidi/>
      </w:pPr>
      <w:r>
        <w:rPr>
          <w:rtl/>
          <w:cs/>
          <w:lang w:val="ar_AE" w:bidi="ar_AE"/>
        </w:rPr>
      </w:r>
      <w:r>
        <w:rPr>
          <w:rtl/>
          <w:cs/>
          <w:lang w:val="ar_AE" w:bidi="ar_AE"/>
        </w:rPr>
        <w:t>ثم يتابع يسوع: "وإنْ مَضَيتُ وأعدَدتُ لكُمْ مَكانًا"، أي عندما أو بعد أن يذهب ليعد لهم المكان، سيعود ليأخذهم إليه. وهذا يعني أن يسوع سيذهب حتمًا ليُعِد مكانًا لكل شخص، وبعد أن يُعد المكان سيأتي بالتأكيد ليأخذ أتباعه، فيكونون معه إلى الأبد. وكان يسوع يشير إلى مجيئه الثاني، أي عودته إلى الأرض. وقال يسوع لتلاميذه إنهم يعرفون الطريق إلى بيت الآب؛ وكلمة "الطريق" يمكن أن تُفهم بمعنى "السبيل" أو "الطريق الواضح". ولا توجد تفاصيل عن شكل المكان الذي سيعدّه يسوع، لكن يكفي أنهم سيكونون مع يسوع هناك.</w:t>
      </w:r>
    </w:p>
    <w:p>
      <w:pPr>
        <w:bidi/>
      </w:pPr>
      <w:r>
        <w:rPr>
          <w:rtl/>
          <w:cs/>
          <w:lang w:val="ar_AE" w:bidi="ar_AE"/>
        </w:rPr>
      </w:r>
      <w:r>
        <w:rPr>
          <w:rtl/>
          <w:cs/>
          <w:lang w:val="ar_AE" w:bidi="ar_AE"/>
        </w:rPr>
        <w:t>توقّفوا هنا وناقشوا هذا السؤال: إن تعبير "لكُمْ مَكانًا" يعني وجود مساحة كافية لكل أتباع يسوع ليسكنوا معه دائمًا. في ثقافتكم، كيف تصفون أماكن تتسع للجميع للسكن الدائم؟ أوقِفوا الاستماع إلى التسجيل الصوتي هنا.</w:t>
      </w:r>
    </w:p>
    <w:p>
      <w:pPr>
        <w:bidi/>
      </w:pPr>
      <w:r>
        <w:rPr>
          <w:rtl/>
          <w:cs/>
          <w:lang w:val="ar_AE" w:bidi="ar_AE"/>
        </w:rPr>
      </w:r>
      <w:r>
        <w:rPr>
          <w:rtl/>
          <w:cs/>
          <w:lang w:val="ar_AE" w:bidi="ar_AE"/>
        </w:rPr>
        <w:t>لم يفهم توما، أحد تلاميذ يسوع، ما قاله يسوع. وكان صريحًا بما يكفي أن يسأل يسوع، ليحدد له الطريق بوضوح وكيف سيصلون إليه. فنادَى توما يسوع قائلًا: "يا سيِّدُ". ثم قال إنه لا يعرف إلى أين يذهب يسوع، مع أنه سمع في المقطع السابق قول يسوع لبطرس إنه لا يستطيع أن يتبعه الآن لكنه سيتبعه فيما بعد. فتوما يريد من يسوع أن يوضح ما يقصده. فسأل: "فكيفَ نَقدِرُ أنْ نَعرِفَ الطريقَ؟" وكان يسوع قد قال لهم للتو: "وتَعلَمونَ الطريقَ".</w:t>
      </w:r>
    </w:p>
    <w:p>
      <w:pPr>
        <w:bidi/>
      </w:pPr>
      <w:r>
        <w:rPr>
          <w:rtl/>
          <w:cs/>
          <w:lang w:val="ar_AE" w:bidi="ar_AE"/>
        </w:rPr>
      </w:r>
      <w:r>
        <w:rPr>
          <w:rtl/>
          <w:cs/>
          <w:lang w:val="ar_AE" w:bidi="ar_AE"/>
        </w:rPr>
        <w:t>توقّفوا هنا واحكوا قصة عن موقف ظنّ فيه أحدهم أنه شرح أمرًا لكم بوضوح، لكنكم لم تفهموا. أوقِفوا الاستماع إلى التسجيل الصوتي هنا.</w:t>
      </w:r>
    </w:p>
    <w:p>
      <w:pPr>
        <w:bidi/>
      </w:pPr>
      <w:r>
        <w:rPr>
          <w:rtl/>
          <w:cs/>
          <w:lang w:val="ar_AE" w:bidi="ar_AE"/>
        </w:rPr>
      </w:r>
      <w:r>
        <w:rPr>
          <w:rtl/>
          <w:cs/>
          <w:lang w:val="ar_AE" w:bidi="ar_AE"/>
        </w:rPr>
        <w:t xml:space="preserve">فقال يسوع: "أنا هو الطَّريقُ والحَقُّ والحياةُ". وكلمتي "أنا هو" مهمتان. وهاتان الكلمتان تُذكّران المستمعين اليهود باسم الله في العهد القديم. كان الله قد أخبر موسى أن اسمه هو "أنا هو" (أهيه). وعندما يقول يسوع: "أنا هو"، فإنه يقول أنه هو الله. </w:t>
      </w:r>
    </w:p>
    <w:p>
      <w:pPr>
        <w:bidi/>
      </w:pPr>
      <w:r>
        <w:rPr>
          <w:rtl/>
          <w:cs/>
          <w:lang w:val="ar_AE" w:bidi="ar_AE"/>
        </w:rPr>
      </w:r>
      <w:r>
        <w:rPr>
          <w:rtl/>
          <w:cs/>
          <w:lang w:val="ar_AE" w:bidi="ar_AE"/>
        </w:rPr>
        <w:t>وشرح يسوع لتوما أنه هو الطريق إلى الله، وهو السبيل لمعرفة الله معرفة كاملة؛ فمن يعرف يسوع يستطيع أن يعرف الله. ويذكّر يسوع التلاميذ بأنه المخلّص الموعود.</w:t>
      </w:r>
    </w:p>
    <w:p>
      <w:pPr>
        <w:bidi/>
      </w:pPr>
      <w:r>
        <w:rPr>
          <w:rtl/>
          <w:cs/>
          <w:lang w:val="ar_AE" w:bidi="ar_AE"/>
        </w:rPr>
      </w:r>
      <w:r>
        <w:rPr>
          <w:rtl/>
          <w:cs/>
          <w:lang w:val="ar_AE" w:bidi="ar_AE"/>
        </w:rPr>
        <w:t>وعندما يقول إنه "الحق"، يؤكد أنه أمين وجدير بالثقة. ويكشف حقيقة الله. فيسوع يأتي بالحق.</w:t>
      </w:r>
    </w:p>
    <w:p>
      <w:pPr>
        <w:bidi/>
      </w:pPr>
      <w:r>
        <w:rPr>
          <w:rtl/>
          <w:cs/>
          <w:lang w:val="ar_AE" w:bidi="ar_AE"/>
        </w:rPr>
      </w:r>
      <w:r>
        <w:rPr>
          <w:rtl/>
          <w:cs/>
          <w:lang w:val="ar_AE" w:bidi="ar_AE"/>
        </w:rPr>
        <w:t>وعندما يقول إنه "الحياة"، يعلن أنه الوحيد الذي يعطي الحياة الأبدية. ثم يضيف أنه لا أحد يأتي إلى الآب إلا من خلاله، أي إن الطريق إلى معرفة الحق عن الله والتمتع بالحياة الأبدية هو الإيمان بيسوع وحده.</w:t>
      </w:r>
    </w:p>
    <w:p>
      <w:pPr>
        <w:bidi/>
      </w:pPr>
      <w:r>
        <w:rPr>
          <w:rtl/>
          <w:cs/>
          <w:lang w:val="ar_AE" w:bidi="ar_AE"/>
        </w:rPr>
      </w:r>
      <w:r>
        <w:rPr>
          <w:rtl/>
          <w:cs/>
          <w:lang w:val="ar_AE" w:bidi="ar_AE"/>
        </w:rPr>
        <w:t>فهو الطريق الوحيد لمعرفة الله وإقامة علاقة معه.</w:t>
      </w:r>
    </w:p>
    <w:p>
      <w:pPr>
        <w:bidi/>
      </w:pPr>
      <w:r>
        <w:rPr>
          <w:rtl/>
          <w:cs/>
          <w:lang w:val="ar_AE" w:bidi="ar_AE"/>
        </w:rPr>
      </w:r>
      <w:r>
        <w:rPr>
          <w:rtl/>
          <w:cs/>
          <w:lang w:val="ar_AE" w:bidi="ar_AE"/>
        </w:rPr>
        <w:t>توقّفوا هنا وناقشوا هذا السؤال: لماذا تعتقدون أن يسوع وصف نفسه بأنه "الطريق والحق والحياة"؟ أوقِفوا الاستماع إلى التسجيل الصوتي هنا.</w:t>
      </w:r>
    </w:p>
    <w:p>
      <w:pPr>
        <w:bidi/>
      </w:pPr>
      <w:r>
        <w:rPr>
          <w:rtl/>
          <w:cs/>
          <w:lang w:val="ar_AE" w:bidi="ar_AE"/>
        </w:rPr>
      </w:r>
      <w:r>
        <w:rPr>
          <w:rtl/>
          <w:cs/>
          <w:lang w:val="ar_AE" w:bidi="ar_AE"/>
        </w:rPr>
        <w:t>بعد إجابته لسؤال توما، قال يسوع لجميع التلاميذ: "لو كنتُم قد عَرَفتُموني لَعَرَفتُمْ أبي أيضًا." وهذه الجملة يمكن أن تكون وعدًا أو توبيخًا لطيفًا، لكن أغلب المفسرين يرون أنها وعد بأن معرفة يسوع تقود إلى معرفة الله.</w:t>
      </w:r>
    </w:p>
    <w:p>
      <w:pPr>
        <w:bidi/>
      </w:pPr>
      <w:r>
        <w:rPr>
          <w:rtl/>
          <w:cs/>
          <w:lang w:val="ar_AE" w:bidi="ar_AE"/>
        </w:rPr>
      </w:r>
      <w:r>
        <w:rPr>
          <w:rtl/>
          <w:cs/>
          <w:lang w:val="ar_AE" w:bidi="ar_AE"/>
        </w:rPr>
        <w:t>توقّفوا هنا واحكوا قصة عن وقت بدأتم فيه تتعرفون إلى شخص ما. ما الأمور التي فعلتموها أو تحدثتم عنها قبل أن تشعروا بأنكم "تعرفونه" حقًا؟ أوقِفوا الاستماع إلى التسجيل الصوتي هنا.</w:t>
      </w:r>
    </w:p>
    <w:p>
      <w:pPr>
        <w:bidi/>
      </w:pPr>
      <w:r>
        <w:rPr>
          <w:rtl/>
          <w:cs/>
          <w:lang w:val="ar_AE" w:bidi="ar_AE"/>
        </w:rPr>
      </w:r>
      <w:r>
        <w:rPr>
          <w:rtl/>
          <w:cs/>
          <w:lang w:val="ar_AE" w:bidi="ar_AE"/>
        </w:rPr>
        <w:t>ثم قال يسوع: "ومِنَ الآنَ تعرِفونَهُ وقَدْ رأيتُموهُ".</w:t>
      </w:r>
    </w:p>
    <w:p>
      <w:pPr>
        <w:bidi/>
      </w:pPr>
      <w:r>
        <w:rPr>
          <w:rtl/>
          <w:cs/>
          <w:lang w:val="ar_AE" w:bidi="ar_AE"/>
        </w:rPr>
      </w:r>
      <w:r>
        <w:rPr>
          <w:rtl/>
          <w:cs/>
          <w:lang w:val="ar_AE" w:bidi="ar_AE"/>
        </w:rPr>
        <w:t>وتعبير "من الآن" يُشير إلى الوقت الذي يلي موت يسوع، حين يفهم التلاميذ بالكامل من هو يسوع: المخلّص الموعود وابن الله. وهم لن يروا الله بعيونهم، لكنهم بمعرفتهم الكاملة بيسوع "سيرون" الله، أي يفهمونه ويعرفون كيف يعمل في العالم وفي حياة البشر. وفي الأسفار المقدسة، لم يجرؤ أحد أن يقول إنه يعرف الله، لكن يسوع يغير هذا، فمعرفة يسوع معرفة حقيقية تُمكّن الإنسان من معرفة الله معرفة حقيقية.</w:t>
      </w:r>
    </w:p>
    <w:p>
      <w:pPr>
        <w:bidi/>
      </w:pPr>
      <w:r>
        <w:rPr>
          <w:rtl/>
          <w:cs/>
          <w:lang w:val="ar_AE" w:bidi="ar_AE"/>
        </w:rPr>
      </w:r>
      <w:r>
        <w:rPr>
          <w:rtl/>
          <w:cs/>
          <w:lang w:val="ar_AE" w:bidi="ar_AE"/>
        </w:rPr>
        <w:t>توقّفوا هنا وناقشوا هذا السؤال: في ثقافتكم، أعطوا أمثلة لأشخاص تعرفونهم معرفة شخصية، وآخرين تعرفون "عنهم" فقط. وما الفرق؟ أوقِفوا الاستماع إلى التسجيل الصوتي هنا.</w:t>
      </w:r>
    </w:p>
    <w:p>
      <w:pPr>
        <w:bidi/>
      </w:pPr>
      <w:r>
        <w:rPr>
          <w:rtl/>
          <w:cs/>
          <w:lang w:val="ar_AE" w:bidi="ar_AE"/>
        </w:rPr>
      </w:r>
      <w:r>
        <w:rPr>
          <w:rtl/>
          <w:cs/>
          <w:lang w:val="ar_AE" w:bidi="ar_AE"/>
        </w:rPr>
        <w:t>وسأل فيلبس، أحد التلاميذ، يسوع أن يُريهم الآب. فكان يطلب أن يرى الله الآب بعينيه، وقال إنه إن رأوا الآب فسوف يكتفون بذلك ولن يحتاجوا إلى شيء آخر. وبينما تستمر المحادثة، يستخدم يسوع هذا السؤال ليُظهر العلاقة الوثيقة بينه وبين الآب. فأجاب يسوع إجابة صادمة قليلًا، إذ ذكّره بأنه أمضى معه وقتًا طويلًا، ربما ثلاث سنوات، وكان ينبغي له أن يعرفه. وقال يسوع إن من يرى يسوع يرى الآب؛ فكل من يؤمن بيسوع يعرف الآب، لأن يسوع يعلن الآب. ثم قال: "ألَستَ تؤمِنُ أنّي أنا في الآبِ والآبَ فيَّ؟" وهذه هي المرة الثانية التي يعلن فيها يسوع وحدته مع الآب. فهما واحد. وهذه المرة، يقدم يسوع هذا الإعلان لأصدقائه المقربين، الذين من المفترض أن يعرفوه جيدًا.</w:t>
      </w:r>
    </w:p>
    <w:p>
      <w:pPr>
        <w:bidi/>
      </w:pPr>
      <w:r>
        <w:rPr>
          <w:rtl/>
          <w:cs/>
          <w:lang w:val="ar_AE" w:bidi="ar_AE"/>
        </w:rPr>
      </w:r>
      <w:r>
        <w:rPr>
          <w:rtl/>
          <w:cs/>
          <w:lang w:val="ar_AE" w:bidi="ar_AE"/>
        </w:rPr>
        <w:t>وشرح لهم أن ما يقوله يأتي مما يفعله الآب، فالآب يعمل، ويسوع يتكلم بما يعمله الآب. وهو لا يعمل من نفسه بل يفعل ما يفعله الآب، وأقواله وأعماله تُظهر من هو الآب.</w:t>
      </w:r>
    </w:p>
    <w:p>
      <w:pPr>
        <w:bidi/>
      </w:pPr>
      <w:r>
        <w:rPr>
          <w:rtl/>
          <w:cs/>
          <w:lang w:val="ar_AE" w:bidi="ar_AE"/>
        </w:rPr>
      </w:r>
      <w:r>
        <w:rPr>
          <w:rtl/>
          <w:cs/>
          <w:lang w:val="ar_AE" w:bidi="ar_AE"/>
        </w:rPr>
        <w:t>توقّفوا هنا والعبوا هذه اللعبة: قفوا في أزواج، احضروا حبلاً أو أي شيء يمكنكم استخدامه كرباط. واربطوا الساقين المتجاورتين بحبل، بحيث يربط الشخص الذي يقف على اليمين ساقه اليسرى بساق الشخص الذي يقف على اليسار. ثم حاولوا السير معًا، وانظروا إن كان يمكنكم العمل معًا كأنكم شخص واحد. أوقِفوا الاستماع إلى التسجيل الصوتي هنا.</w:t>
      </w:r>
    </w:p>
    <w:p>
      <w:pPr>
        <w:bidi/>
      </w:pPr>
      <w:r>
        <w:rPr>
          <w:rtl/>
          <w:cs/>
          <w:lang w:val="ar_AE" w:bidi="ar_AE"/>
        </w:rPr>
      </w:r>
      <w:r>
        <w:rPr>
          <w:rtl/>
          <w:cs/>
          <w:lang w:val="ar_AE" w:bidi="ar_AE"/>
        </w:rPr>
        <w:t>ثم كرر يسوع هذا الإعلان فقال: "صَدِّقوني أنّي في الآبِ والآبَ فيَّ، وإلّا فصَدِّقوني لسَبَبِ الأعمالِ نَفسِها". فيسوع يطلب منهم أن يؤمنوا بكلامه، لكنه يقبل أيضًا أن يؤمنوا به بسبب معجزاته إن لم يقدروا أن يصدقوا كلامه وحده.</w:t>
      </w:r>
    </w:p>
    <w:p>
      <w:pPr>
        <w:bidi/>
      </w:pPr>
      <w:r>
        <w:rPr>
          <w:rtl/>
          <w:cs/>
          <w:lang w:val="ar_AE" w:bidi="ar_AE"/>
        </w:rPr>
      </w:r>
      <w:r>
        <w:rPr>
          <w:rtl/>
          <w:cs/>
          <w:lang w:val="ar_AE" w:bidi="ar_AE"/>
        </w:rPr>
        <w:t>ثم قال يسوع أمرًا مهمًا جدًا، وعلى التلاميذ أن ينتبهوا: فكل من يقرر أن يتبع يسوع ويثق به سيعمل ليس فقط مثل أعماله، بل أعمالًا أعظم. فعندما يذهب يسوع إلى الآب سيرسل الروح القدس لأتباعه، والروح القدس سيعطيهم القدرة على أن يخبروا العالم كله عن يسوع، وأن يصنعوا معجزات. لم يكن يسوع يعني أنهم سيصنعون معجزات أعظم من معجزاته في القوة، بل في الاتساع، لأنهم سينشرون أعماله في العالم كله.</w:t>
      </w:r>
    </w:p>
    <w:p>
      <w:pPr>
        <w:bidi/>
      </w:pPr>
      <w:r>
        <w:rPr>
          <w:rtl/>
          <w:cs/>
          <w:lang w:val="ar_AE" w:bidi="ar_AE"/>
        </w:rPr>
      </w:r>
      <w:r>
        <w:rPr>
          <w:rtl/>
          <w:cs/>
          <w:lang w:val="ar_AE" w:bidi="ar_AE"/>
        </w:rPr>
        <w:t>توقّفوا هنا واحكوا قصة عن وقت علمتم فيه شخصًا مهارة فأصبح أفضل منكم فيها. ربما في الطبخ أو الزراعة أو البناء أو غيرها.</w:t>
      </w:r>
    </w:p>
    <w:p>
      <w:pPr>
        <w:bidi/>
      </w:pPr>
      <w:r>
        <w:rPr>
          <w:rtl/>
          <w:cs/>
          <w:lang w:val="ar_AE" w:bidi="ar_AE"/>
        </w:rPr>
      </w:r>
      <w:r>
        <w:rPr>
          <w:rtl/>
          <w:cs/>
          <w:lang w:val="ar_AE" w:bidi="ar_AE"/>
        </w:rPr>
        <w:t>ثم ناقشوا هذا السؤال كمجموعة: في ثقافتكم، كيف تشعرون إذا قام شخص أصغر أو أقل شأنًا بأعمال أكثر أو "أعظم" من القائد أو من الشخص الأكبر؟ أوقِفوا الاستماع إلى التسجيل الصوتي هنا.</w:t>
      </w:r>
    </w:p>
    <w:p>
      <w:pPr>
        <w:bidi/>
      </w:pPr>
      <w:r>
        <w:rPr>
          <w:rtl/>
          <w:cs/>
          <w:lang w:val="ar_AE" w:bidi="ar_AE"/>
        </w:rPr>
      </w:r>
      <w:r>
        <w:rPr>
          <w:rtl/>
          <w:cs/>
          <w:lang w:val="ar_AE" w:bidi="ar_AE"/>
        </w:rPr>
        <w:t>ثم قال يسوع لتلاميذه: "ومَهما سألتُمْ باسمي فذلكَ أفعَلُهُ ليَتَمَجَّدَ الآبُ بالِابنِ".</w:t>
      </w:r>
    </w:p>
    <w:p>
      <w:pPr>
        <w:bidi/>
      </w:pPr>
      <w:r>
        <w:rPr>
          <w:rtl/>
          <w:cs/>
          <w:lang w:val="ar_AE" w:bidi="ar_AE"/>
        </w:rPr>
      </w:r>
      <w:r>
        <w:rPr>
          <w:rtl/>
          <w:cs/>
          <w:lang w:val="ar_AE" w:bidi="ar_AE"/>
        </w:rPr>
        <w:t>و"باسمي" ليست صيغة سحرية للحصول على ما يريدونه؛ فالاسم في ثقافة يسوع يمثل الشخص نفسه. والتلاميذ مرتبطون بيسوع لأنهم يتبعونه، وعندما يطلبون شيئًا "باسمه" فهم يطلبونه بناءً على سلطانه وقوته وبسبب علاقتهم به كتلاميذ له. ويسوع يقول إن قوة الصلاة بلا حدود، وإنه قادر أن يفعل كل شيء.</w:t>
      </w:r>
    </w:p>
    <w:p>
      <w:pPr>
        <w:bidi/>
      </w:pPr>
      <w:r>
        <w:rPr>
          <w:rtl/>
          <w:cs/>
          <w:lang w:val="ar_AE" w:bidi="ar_AE"/>
        </w:rPr>
      </w:r>
      <w:r>
        <w:rPr>
          <w:rtl/>
          <w:cs/>
          <w:lang w:val="ar_AE" w:bidi="ar_AE"/>
        </w:rPr>
        <w:t>توقّفوا هنا واحكوا قصة عن مرة طلبتم فيها شيئًا "باسم يسوع". ماذا حدث؟ وكيف جلبت الإجابة مجدًا أو كرامة لله؟ أوقِفوا الاستماع إلى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١٤: ١–١٤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يخبر يسوع تلاميذه ألا يضطربوا. ويخبرهم أنّه مُنطلق ليُعِدّ لهم مكانًا. ويقول لهم إنّه سيعود إليهم، وإنّهم يعرفون الطريق إلى حيث يذهب.</w:t>
      </w:r>
    </w:p>
    <w:p>
      <w:pPr>
        <w:bidi/>
      </w:pPr>
      <w:r>
        <w:rPr>
          <w:rtl/>
          <w:cs/>
          <w:lang w:val="ar_AE" w:bidi="ar_AE"/>
        </w:rPr>
      </w:r>
      <w:r>
        <w:rPr>
          <w:b/>
          <w:rtl/>
          <w:cs/>
          <w:lang w:val="ar_AE" w:bidi="ar_AE"/>
        </w:rPr>
        <w:t>في المشهد الثاني:</w:t>
      </w:r>
      <w:r>
        <w:rPr>
          <w:rtl/>
          <w:cs/>
          <w:lang w:val="ar_AE" w:bidi="ar_AE"/>
        </w:rPr>
        <w:t xml:space="preserve"> يقول توما ليسوع إنّهم لا يعرفون الطريق إلى حيث هو ذاهب. فيقول يسوع: "أنا هو الطَّريقُ والحَقُّ والحياةُ. ليس أحَدٌ يأتي إلَى الآبِ إلّا بي." ويخبر يسوع التلاميذ أنّهم يعرفون الآب لأنّهم يعرفون يسوع.</w:t>
      </w:r>
    </w:p>
    <w:p>
      <w:pPr>
        <w:bidi/>
      </w:pPr>
      <w:r>
        <w:rPr>
          <w:rtl/>
          <w:cs/>
          <w:lang w:val="ar_AE" w:bidi="ar_AE"/>
        </w:rPr>
      </w:r>
      <w:r>
        <w:rPr>
          <w:b/>
          <w:rtl/>
          <w:cs/>
          <w:lang w:val="ar_AE" w:bidi="ar_AE"/>
        </w:rPr>
        <w:t>في المشهد الثالث:</w:t>
      </w:r>
      <w:r>
        <w:rPr>
          <w:rtl/>
          <w:cs/>
          <w:lang w:val="ar_AE" w:bidi="ar_AE"/>
        </w:rPr>
        <w:t xml:space="preserve"> يطلب فيلبس من يسوع أن يريهم الآب. ويُصرّح يسوع مرتين: "أنا في الآب والآب فيَّ." وحين يتكلم يسوع، يكون الآب الذي فيه هو الذي يعمل أعماله. ويريد يسوع من التلاميذ أن يؤمنوا به، أو على الأقل أن يؤمنوا بسبب الأعمال التي صنعها.</w:t>
      </w:r>
    </w:p>
    <w:p>
      <w:pPr>
        <w:bidi/>
      </w:pPr>
      <w:r>
        <w:rPr>
          <w:rtl/>
          <w:cs/>
          <w:lang w:val="ar_AE" w:bidi="ar_AE"/>
        </w:rPr>
      </w:r>
      <w:r>
        <w:rPr>
          <w:b/>
          <w:rtl/>
          <w:cs/>
          <w:lang w:val="ar_AE" w:bidi="ar_AE"/>
        </w:rPr>
        <w:t>في المشهد الرابع:</w:t>
      </w:r>
      <w:r>
        <w:rPr>
          <w:rtl/>
          <w:cs/>
          <w:lang w:val="ar_AE" w:bidi="ar_AE"/>
        </w:rPr>
        <w:t xml:space="preserve"> يقول يسوع إنّه بعد أن يمضي، سيصنع الذين يؤمنون به أعمالًا أعظم ممّا صنع. وسيفعل يسوع كل ما يطلبه التلاميذ باسمه، لكي يتمجّد الآب.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والتلاميذ</w:t>
      </w:r>
    </w:p>
    <w:p>
      <w:pPr>
        <w:bidi/>
      </w:pPr>
      <w:r>
        <w:rPr>
          <w:rtl/>
          <w:cs/>
          <w:lang w:val="ar_AE" w:bidi="ar_AE"/>
        </w:rPr>
      </w:r>
      <w:r>
        <w:rPr>
          <w:rtl/>
          <w:cs/>
          <w:lang w:val="ar_AE" w:bidi="ar_AE"/>
        </w:rPr>
        <w:t>وكمجموعة، انتبهوا إلى أجزاء الخلفية في هذا المقطع: في المقطع السابق قال يسوع للتلاميذ إنّه سيتركهم قريبًا. فالتلاميذ الآن مضطربون، ومشوشون، وغالبًا قلقون. وهذا يحدث أثناء وجبة الفصح.</w:t>
      </w:r>
    </w:p>
    <w:p>
      <w:pPr>
        <w:bidi/>
      </w:pPr>
      <w:r>
        <w:rPr>
          <w:rtl/>
          <w:cs/>
          <w:lang w:val="ar_AE" w:bidi="ar_AE"/>
        </w:rPr>
      </w:r>
      <w:r>
        <w:rPr>
          <w:rtl/>
          <w:cs/>
          <w:lang w:val="ar_AE" w:bidi="ar_AE"/>
        </w:rPr>
        <w:t>تخيّلوا يسوع وتلاميذه يجلسون حول المائدة، ويُكمِلون الحديث. ولأن تلاميذ يسوع قلقون، فيقول يسوع: "لا تضطَرِبْ قُلوبُكُمْ." يستخدم يسوع كلمة "قلوبكم" ليشير إلى ما يشعر به التلاميذ وما يفكرون فيه. وكان التلاميذ يفهمون "القلب" على أنّه مركز ومصدر المشاعر والرغبات.</w:t>
      </w:r>
    </w:p>
    <w:p>
      <w:pPr>
        <w:bidi/>
      </w:pPr>
      <w:r>
        <w:rPr>
          <w:rtl/>
          <w:cs/>
          <w:lang w:val="ar_AE" w:bidi="ar_AE"/>
        </w:rPr>
      </w:r>
      <w:r>
        <w:rPr>
          <w:rtl/>
          <w:cs/>
          <w:lang w:val="ar_AE" w:bidi="ar_AE"/>
        </w:rPr>
        <w:t>يبدأ يسوع بأن يخبر تلاميذه بألا يقلقوا، وهو فعل سلبي حيث قال: "لا" تقلقوا. ثم يخبرهم أن يفعلوا شيئًا إيجابيًا: "آمنوا بالله" و"آمنوا بي". ويُبيّن هذا النمط — نهي يتبعه أمر — أهميّة ما يقوله يسوع. ويعني الإيمان "الاستمرار في الثقة".</w:t>
      </w:r>
    </w:p>
    <w:p>
      <w:pPr>
        <w:bidi/>
      </w:pPr>
      <w:r>
        <w:rPr>
          <w:rtl/>
          <w:cs/>
          <w:lang w:val="ar_AE" w:bidi="ar_AE"/>
        </w:rPr>
      </w:r>
      <w:r>
        <w:rPr>
          <w:rtl/>
          <w:cs/>
          <w:lang w:val="ar_AE" w:bidi="ar_AE"/>
        </w:rPr>
        <w:t>ثم يقول يسوع: "في بَيتِ أبي مَنازِلُ كثيرَةٌ"، أو "هناك متّسع كبير في بيت أبي." و"بيت أبي" هو تعبير يشير إلى السماء حيث يسكن الله. ولا يقول يسوع هنا إنّ الآب يسكن في بيتٍ حرفي، بل يشير إلى المكان الذي يكون فيه الله مع شعبه. ويوضح يسوع أنّ هناك مكانًا كافيًا لكل شخص في السماء.</w:t>
      </w:r>
    </w:p>
    <w:p>
      <w:pPr>
        <w:bidi/>
      </w:pPr>
      <w:r>
        <w:rPr>
          <w:rtl/>
          <w:cs/>
          <w:lang w:val="ar_AE" w:bidi="ar_AE"/>
        </w:rPr>
      </w:r>
      <w:r>
        <w:rPr>
          <w:rtl/>
          <w:cs/>
          <w:lang w:val="ar_AE" w:bidi="ar_AE"/>
        </w:rPr>
        <w:t>توقّفوا هنا وناقشوا هذا السؤال كمجموعة: كيف يمكنك أن تقول "بيت أبي" أو "مكان سكن" في منطقتكم؟ أوقِفوا الاستماع إلى التسجيل الصوتي هنا.</w:t>
      </w:r>
    </w:p>
    <w:p>
      <w:pPr>
        <w:bidi/>
      </w:pPr>
      <w:r>
        <w:rPr>
          <w:rtl/>
          <w:cs/>
          <w:lang w:val="ar_AE" w:bidi="ar_AE"/>
        </w:rPr>
      </w:r>
      <w:r>
        <w:rPr>
          <w:rtl/>
          <w:cs/>
          <w:lang w:val="ar_AE" w:bidi="ar_AE"/>
        </w:rPr>
        <w:t>"وإلّا فإنّي كُنتُ قد قُلتُ لكُمْ. أنا أمضي لأُعِدَّ لكُمْ مَكانًا"</w:t>
      </w:r>
    </w:p>
    <w:p>
      <w:pPr>
        <w:bidi/>
      </w:pPr>
      <w:r>
        <w:rPr>
          <w:rtl/>
          <w:cs/>
          <w:lang w:val="ar_AE" w:bidi="ar_AE"/>
        </w:rPr>
      </w:r>
      <w:r>
        <w:rPr>
          <w:rtl/>
          <w:cs/>
          <w:lang w:val="ar_AE" w:bidi="ar_AE"/>
        </w:rPr>
        <w:t>ويعني تعبير "وإلّا": "لو لم يكن هناك غرف كافية." وهذا النوع من العبارات لا يحتاج ردًا. فاستخدام هذا النوع من الأسئلة هو طريقة يسوع ليُعلِم التلاميذ شيئًا. فيسوع يخبر التلاميذ أنّ هناك متّسعًا، وأنّ كل مَن يؤمن بيسوع له مكان هناك.</w:t>
      </w:r>
    </w:p>
    <w:p>
      <w:pPr>
        <w:bidi/>
      </w:pPr>
      <w:r>
        <w:rPr>
          <w:rtl/>
          <w:cs/>
          <w:lang w:val="ar_AE" w:bidi="ar_AE"/>
        </w:rPr>
      </w:r>
      <w:r>
        <w:rPr>
          <w:rtl/>
          <w:cs/>
          <w:lang w:val="ar_AE" w:bidi="ar_AE"/>
        </w:rPr>
        <w:t>توقّفوا هنا وناقشوا هذا السؤال كمجموعة: احكوا موقفًا تستخدمون فيه سؤالًا تتوقعون أن يجيب عليه المستمعون بـ"لا". وإن لم تستحضروا مثالًا، صفوا كيف تذكّرون مستمعيكم ألّا يشكّوا في كلامكم. أوقِفوا الاستماع إلى التسجيل الصوتي هنا.</w:t>
      </w:r>
    </w:p>
    <w:p>
      <w:pPr>
        <w:bidi/>
      </w:pPr>
      <w:r>
        <w:rPr>
          <w:rtl/>
          <w:cs/>
          <w:lang w:val="ar_AE" w:bidi="ar_AE"/>
        </w:rPr>
      </w:r>
      <w:r>
        <w:rPr>
          <w:rtl/>
          <w:cs/>
          <w:lang w:val="ar_AE" w:bidi="ar_AE"/>
        </w:rPr>
        <w:t>ثم يخبر يسوع تلاميذه أنّه سيذهب ليُعِدّ لهم مكانًا، ثم سيعود إليهم. وسيأخذ يسوع الذين يعرفونه ليكونوا معه إلى الأبد. ومن المحتمل أنّ يسوع يشير هنا إلى "المجيء الثاني"، حين يعود يسوع إلى الأرض في مجده الكامل. ولم يحدث هذا بعد، لذلك حين يقول يسوع: "سآتي أيضًا"، فهو يشير إلى وقتٍ في المستقبل.</w:t>
      </w:r>
    </w:p>
    <w:p>
      <w:pPr>
        <w:bidi/>
      </w:pPr>
      <w:r>
        <w:rPr>
          <w:rtl/>
          <w:cs/>
          <w:lang w:val="ar_AE" w:bidi="ar_AE"/>
        </w:rPr>
      </w:r>
      <w:r>
        <w:rPr>
          <w:rtl/>
          <w:cs/>
          <w:lang w:val="ar_AE" w:bidi="ar_AE"/>
        </w:rPr>
        <w:t>توقّفوا هنا وناقشوا هذا السؤال كمجموعة: احكوا قصة عن خطة للعودة وأخذ شخص ما معكم في رحلة. كيف تخبرون هذا الشخص أنكم ستعودون في وقتٍ لاحق لتأخذوه؟ انتبهوا للكلمات التي تستخدمونها للتعبير عن الرجوع وأخذ شخص معكم. أوقِفوا الاستماع إلى التسجيل الصوتي هنا.</w:t>
      </w:r>
    </w:p>
    <w:p>
      <w:pPr>
        <w:bidi/>
      </w:pPr>
      <w:r>
        <w:rPr>
          <w:rtl/>
          <w:cs/>
          <w:lang w:val="ar_AE" w:bidi="ar_AE"/>
        </w:rPr>
      </w:r>
      <w:r>
        <w:rPr>
          <w:rtl/>
          <w:cs/>
          <w:lang w:val="ar_AE" w:bidi="ar_AE"/>
        </w:rPr>
        <w:t>ثم يقول يسوع: "وتَعلَمونَ حَيثُ أنا أذهَبُ وتَعلَمونَ الطريقَ". وكلمة "الطريق" هنا تعني الوسيلة أو السبيل للوصول إلى مكانٍ ما مثل طريق أو ممر.</w:t>
      </w:r>
    </w:p>
    <w:p>
      <w:pPr>
        <w:bidi/>
      </w:pPr>
      <w:r>
        <w:rPr>
          <w:rtl/>
          <w:cs/>
          <w:lang w:val="ar_AE" w:bidi="ar_AE"/>
        </w:rPr>
      </w:r>
      <w:r>
        <w:rPr>
          <w:rtl/>
          <w:cs/>
          <w:lang w:val="ar_AE" w:bidi="ar_AE"/>
        </w:rPr>
        <w:t>توقّفوا هنا وناقشوا هذا السؤال كمجموعة: أعطوا مثالًا لكيفية إرشادكم لشخص ما ليصل إلى مكانٍ معين. انتبهوا إلى كيفية وصفكم للطريق أو للخطوات التي يجب أن يتبعها الشخص ليصل إلى وجهته الأخيرة. أوقِفوا الاستماع إلى التسجيل الصوتي هنا.</w:t>
      </w:r>
    </w:p>
    <w:p>
      <w:pPr>
        <w:bidi/>
      </w:pPr>
      <w:r>
        <w:rPr>
          <w:rtl/>
          <w:cs/>
          <w:lang w:val="ar_AE" w:bidi="ar_AE"/>
        </w:rPr>
      </w:r>
      <w:r>
        <w:rPr>
          <w:rtl/>
          <w:cs/>
          <w:lang w:val="ar_AE" w:bidi="ar_AE"/>
        </w:rPr>
        <w:t>في المشهد الثاني، يردّ التلاميذ على ما قاله يسوع. ويُرجَّح أن توما يعبّر عمّا يفكر فيه الجميع. يقول توما: "يا سيِّدُ"، ويُخاطب توما — ولاحقًا فيلبس — يسوع بلقب الاحترام هذا. فهم يعاملون يسوع كقائدهم الموقر ومعلمهم.</w:t>
      </w:r>
    </w:p>
    <w:p>
      <w:pPr>
        <w:bidi/>
      </w:pPr>
      <w:r>
        <w:rPr>
          <w:rtl/>
          <w:cs/>
          <w:lang w:val="ar_AE" w:bidi="ar_AE"/>
        </w:rPr>
      </w:r>
      <w:r>
        <w:rPr>
          <w:rtl/>
          <w:cs/>
          <w:lang w:val="ar_AE" w:bidi="ar_AE"/>
        </w:rPr>
        <w:t>ثم يطرح توما سؤالًا لا يحتاج ردًا. فهو لا يفهم إلى أين يذهب يسوع، لذلك لا يمكنه أن يعرف الطريق. ويستخدم توما نفس الكلمة: "الطريق".</w:t>
      </w:r>
    </w:p>
    <w:p>
      <w:pPr>
        <w:bidi/>
      </w:pPr>
      <w:r>
        <w:rPr>
          <w:rtl/>
          <w:cs/>
          <w:lang w:val="ar_AE" w:bidi="ar_AE"/>
        </w:rPr>
      </w:r>
      <w:r>
        <w:rPr>
          <w:rtl/>
          <w:cs/>
          <w:lang w:val="ar_AE" w:bidi="ar_AE"/>
        </w:rPr>
        <w:t>ثم يأتي الجزء شديد الأهمية من هذا المقطع: يتحدث يسوع إلى توما. ويقول: "أنا هو الطَّريقُ والحَقُّ والحياةُ. ليس أحَدٌ يأتي إلَى الآبِ إلّا بي." وهذه هي المرة السادسة التي يخبرنا فيها يوحنا أن يسوع يصف نفسه بعبارة "أنا هو". ويقول يسوع إنّه الطريق الذي يستطيع الناس من خلاله أن يدخلوا في علاقة صحيحة مع الله. ويكشف يسوع الحق عن الله، أي من هو. ويسوع هو أيضًا الشخص الوحيد الذي يستطيع أن يمنح الحياة الأبدية للناس.</w:t>
      </w:r>
    </w:p>
    <w:p>
      <w:pPr>
        <w:bidi/>
      </w:pPr>
      <w:r>
        <w:rPr>
          <w:rtl/>
          <w:cs/>
          <w:lang w:val="ar_AE" w:bidi="ar_AE"/>
        </w:rPr>
      </w:r>
      <w:r>
        <w:rPr>
          <w:rtl/>
          <w:cs/>
          <w:lang w:val="ar_AE" w:bidi="ar_AE"/>
        </w:rPr>
        <w:t>توقّفوا هنا وناقشوا كمجموعة: ما الكلمات أو العبارات التي تستخدمونها لشرح كل من هذه العناصر؟ كيف تساعدون الناس في ثقافتكم على فهم ما يقوله يسوع؟ أوقِفوا الاستماع إلى التسجيل الصوتي هنا.</w:t>
      </w:r>
    </w:p>
    <w:p>
      <w:pPr>
        <w:bidi/>
      </w:pPr>
      <w:r>
        <w:rPr>
          <w:rtl/>
          <w:cs/>
          <w:lang w:val="ar_AE" w:bidi="ar_AE"/>
        </w:rPr>
      </w:r>
      <w:r>
        <w:rPr>
          <w:rtl/>
          <w:cs/>
          <w:lang w:val="ar_AE" w:bidi="ar_AE"/>
        </w:rPr>
        <w:t>ويُكمل يسوع: "لو كنتُم قد عَرَفتُموني لَعَرَفتُمْ أبي أيضًا. ومِنَ الآنَ تعرِفونَهُ وقَدْ رأيتُموهُ". وهذا تصريح صادم! لأنه يقول إنّه الطريق الوحيد لمعرفة الله، وأكثر من ذلك: إن عرفتم يسوع فقد عرفتم الآب. ويسوع يعلن أنّه الوحيد الذي يقدر أن يُرجِع الناس إلى الله. والأكثر عجبًا أنّهم إن رأوا يسوع، فقد رأوا الآب، أي أنّ يسوع والآب واحد.</w:t>
      </w:r>
    </w:p>
    <w:p>
      <w:pPr>
        <w:bidi/>
      </w:pPr>
      <w:r>
        <w:rPr>
          <w:rtl/>
          <w:cs/>
          <w:lang w:val="ar_AE" w:bidi="ar_AE"/>
        </w:rPr>
      </w:r>
      <w:r>
        <w:rPr>
          <w:rtl/>
          <w:cs/>
          <w:lang w:val="ar_AE" w:bidi="ar_AE"/>
        </w:rPr>
        <w:t>توقّفوا هنا وناقشوا كمجموعة: صفوا شخصًا يكون هو الطريق للوصول إلى شيء ما، وهو أيضًا الذي يقدّم الحق والحياة. ما الأمور التي تتوقعون أن يفعلها هذا الشخص؟ وكيف سيتصرف الناس في ثقافتكم إذا التقوا بشخص يفعل هذه الأمور؟ أوقِفوا الاستماع إلى التسجيل الصوتي هنا.</w:t>
      </w:r>
    </w:p>
    <w:p>
      <w:pPr>
        <w:bidi/>
      </w:pPr>
      <w:r>
        <w:rPr>
          <w:rtl/>
          <w:cs/>
          <w:lang w:val="ar_AE" w:bidi="ar_AE"/>
        </w:rPr>
      </w:r>
      <w:r>
        <w:rPr>
          <w:rtl/>
          <w:cs/>
          <w:lang w:val="ar_AE" w:bidi="ar_AE"/>
        </w:rPr>
        <w:t>في المشهد الثالث، يتكلم فيلبس. يسأل فيلبس يسوع سؤالًا بينما بقي التلاميذ الآخرون يستمعون للحوار. ويُنادي فيلبس يسوع بـ"يا سيِّدُ". ويطلب من يسوع أن يُريهم الآب، ويقول إنّهم إن رأوه فسيرضون. وهو لا يفهم الأمور التي سبق أن شرحها يسوع.</w:t>
      </w:r>
    </w:p>
    <w:p>
      <w:pPr>
        <w:bidi/>
      </w:pPr>
      <w:r>
        <w:rPr>
          <w:rtl/>
          <w:cs/>
          <w:lang w:val="ar_AE" w:bidi="ar_AE"/>
        </w:rPr>
      </w:r>
      <w:r>
        <w:rPr>
          <w:rtl/>
          <w:cs/>
          <w:lang w:val="ar_AE" w:bidi="ar_AE"/>
        </w:rPr>
        <w:t>توقّفوا هنا وناقشوا كمجموعة: احكوا عن وقت كان عندكم فيه بعض المعلومات، لكنكم أردتم أن تعرفوا المزيد، فاستمررتم في طرح الأسئلة طلبًا لمزيد من المعلومات أو البرهان. أوقِفوا الاستماع إلى التسجيل الصوتي هنا.</w:t>
      </w:r>
    </w:p>
    <w:p>
      <w:pPr>
        <w:bidi/>
      </w:pPr>
      <w:r>
        <w:rPr>
          <w:rtl/>
          <w:cs/>
          <w:lang w:val="ar_AE" w:bidi="ar_AE"/>
        </w:rPr>
      </w:r>
      <w:r>
        <w:rPr>
          <w:rtl/>
          <w:cs/>
          <w:lang w:val="ar_AE" w:bidi="ar_AE"/>
        </w:rPr>
        <w:t>ثم يردّ يسوع على فيلبس، مع نوع من العتاب الرقيق. ويستخدم يسوع سؤالًا لا يحتاج إجابة، ويتوقع أن يدرك فيلبس خطأه. فيقول له: "أنا معكُمْ زَمانًا هذِهِ مُدَّتُهُ ولَمْ تعرِفني يا فيلُبُّسُ!" يقول يسوع هنا إنّه كان مع فيلبس لمدة طويلة — ثلاث سنوات — وقد رأى فيلبس كل ما قاله يسوع وفعله، ومع ذلك لم يفهم بعد مَن يكون يسوع. ويؤكد أنّه طوال هذه المدة كان يُظهِر لفيلبس (ولجميع التلاميذ) مَن هو الله.</w:t>
      </w:r>
    </w:p>
    <w:p>
      <w:pPr>
        <w:bidi/>
      </w:pPr>
      <w:r>
        <w:rPr>
          <w:rtl/>
          <w:cs/>
          <w:lang w:val="ar_AE" w:bidi="ar_AE"/>
        </w:rPr>
      </w:r>
      <w:r>
        <w:rPr>
          <w:rtl/>
          <w:cs/>
          <w:lang w:val="ar_AE" w:bidi="ar_AE"/>
        </w:rPr>
        <w:t>ويُضيف إنّ كل مَن رآه فقد رأى الآب، فطلب رؤية الآب لم يعد ذا معنى. ثم يقول يسوع شيئًا مذهلًا: إنّه في الآب، والآب فيه. ويقول يسوع إنّ سبب قدرته على قول هذا هو أنّ الآب، الذي يسكن في يسوع، هو الذي يقوم بعمله، ويسوع بدوره يعمل. وليس ما يفعله يسوع مجرد تقليد ما يفعله الآب، بل يريد أن يفعل ما يفعله الآب لأنّهما واحد. والآب هو مصدر الحكمة والقوة لأعمال يسوع. ويريد يسوع أيضًا أن يُمجِّد الآب. ثم يطلب يسوع من التلاميذ أن ينظروا إلى أعماله، فهي دليل كافٍ أن الآب في يسوع، ويسوع في الآب.</w:t>
      </w:r>
    </w:p>
    <w:p>
      <w:pPr>
        <w:bidi/>
      </w:pPr>
      <w:r>
        <w:rPr>
          <w:rtl/>
          <w:cs/>
          <w:lang w:val="ar_AE" w:bidi="ar_AE"/>
        </w:rPr>
      </w:r>
      <w:r>
        <w:rPr>
          <w:rtl/>
          <w:cs/>
          <w:lang w:val="ar_AE" w:bidi="ar_AE"/>
        </w:rPr>
        <w:t>توقّفوا هنا وناقشوا كمجموعة: في ثقافتكم، كيف تصفون شخصًا يمثّل شخصًا آخر؟ يمكنكم إعادة ترتيب جمل يسوع. فمثلًا، إن كان من الأنسب أن تبدأوا بأن يسوع يقول إنّ كلماته ليست كلماته بل كلمات الآب، يمكنكم البدء بهذا. ويمكنكم بعد ذلك الانتقال إلى عبارة يسوع: كل من رآني فقد رأى الآب. أوقِفوا الاستماع إلى التسجيل الصوتي هنا.</w:t>
      </w:r>
    </w:p>
    <w:p>
      <w:pPr>
        <w:bidi/>
      </w:pPr>
      <w:r>
        <w:rPr>
          <w:rtl/>
          <w:cs/>
          <w:lang w:val="ar_AE" w:bidi="ar_AE"/>
        </w:rPr>
      </w:r>
      <w:r>
        <w:rPr>
          <w:rtl/>
          <w:cs/>
          <w:lang w:val="ar_AE" w:bidi="ar_AE"/>
        </w:rPr>
        <w:t>في المشهد الرابع، يبدأ يسوع بقوله: "الحَقَّ الحَقَّ أقولُ لكُمْ". ويسوع هنا يقول: "انتبهوا جيدًا لما سأقوله الآن."</w:t>
      </w:r>
    </w:p>
    <w:p>
      <w:pPr>
        <w:bidi/>
      </w:pPr>
      <w:r>
        <w:rPr>
          <w:rtl/>
          <w:cs/>
          <w:lang w:val="ar_AE" w:bidi="ar_AE"/>
        </w:rPr>
      </w:r>
      <w:r>
        <w:rPr>
          <w:rtl/>
          <w:cs/>
          <w:lang w:val="ar_AE" w:bidi="ar_AE"/>
        </w:rPr>
        <w:t>ثم يقول أنّ كل مَن يؤمن به، أو يثق به، سيُجري أيضًا نفس الأشياء التي صنعها يسوع. أي "الأعمال" نفسها التي عملها هو. ويواصل يسوع قائلاً إن الذين يؤمنون به سيفعلون أعمالاً عظيمة، لأن يسوع ذاهب إلى الآب!</w:t>
      </w:r>
    </w:p>
    <w:p>
      <w:pPr>
        <w:bidi/>
      </w:pPr>
      <w:r>
        <w:rPr>
          <w:rtl/>
          <w:cs/>
          <w:lang w:val="ar_AE" w:bidi="ar_AE"/>
        </w:rPr>
      </w:r>
      <w:r>
        <w:rPr>
          <w:rtl/>
          <w:cs/>
          <w:lang w:val="ar_AE" w:bidi="ar_AE"/>
        </w:rPr>
        <w:t>توقّفوا هنا وناقشوا كمجموعة: كيف ستشرحون عمل الروح القدس الذي يعطي القوة للذين يثقون بيسوع؟ ما الكلمات التي تستخدمونها لشرح هذا؟ أوقِفوا الاستماع إلى التسجيل الصوتي هنا.</w:t>
      </w:r>
    </w:p>
    <w:p>
      <w:pPr>
        <w:bidi/>
      </w:pPr>
      <w:r>
        <w:rPr>
          <w:rtl/>
          <w:cs/>
          <w:lang w:val="ar_AE" w:bidi="ar_AE"/>
        </w:rPr>
      </w:r>
      <w:r>
        <w:rPr>
          <w:rtl/>
          <w:cs/>
          <w:lang w:val="ar_AE" w:bidi="ar_AE"/>
        </w:rPr>
        <w:t>ويختتم يسوع كل ما قاله بإخبار التلاميذ أنّه يمكنهم الاستمرار في الطلب منه أي شيء حين يكون في السماء مع الآب. ويخبرهم أنّهم إن طلبوا أي شيء باسمه، أي بقوته وسلطانه، فسيُجريه لهم.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١٤: ١–١٤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والتلاميذ</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لا تحتاجون إلى تمثيل ما يلي، ما لم يساعدكم هذا على تذكر هذا المقطع: في المقطع السابق رأينا يسوع يقول لبطرس أن بطرس كان على وشك إنكار معرفته به. كان بطرس مضطرب وقلق بسبب ما قاله يسوع. وقد أخبر يسوع التلاميذ بأنه على وشك أن يتركهم. فامتلأ التلاميذ بالاضطراب والحيرة. كان يسوع يعرف ما يشعر به تلاميذه، وفي هذا المقطع يتحدث يسوع إلى جميع تلاميذه. ويهيئهم للوقت الذي سيموت فيه، ويريد أن يطمئنهم.</w:t>
      </w:r>
    </w:p>
    <w:p>
      <w:pPr>
        <w:bidi/>
      </w:pPr>
      <w:r>
        <w:rPr>
          <w:rtl/>
          <w:cs/>
          <w:lang w:val="ar_AE" w:bidi="ar_AE"/>
        </w:rPr>
      </w:r>
      <w:r>
        <w:rPr>
          <w:rtl/>
          <w:cs/>
          <w:lang w:val="ar_AE" w:bidi="ar_AE"/>
        </w:rPr>
        <w:t>الآن يبدأ المقطع.</w:t>
      </w:r>
    </w:p>
    <w:p>
      <w:pPr>
        <w:bidi/>
      </w:pPr>
      <w:r>
        <w:rPr>
          <w:rtl/>
          <w:cs/>
          <w:lang w:val="ar_AE" w:bidi="ar_AE"/>
        </w:rPr>
      </w:r>
      <w:r>
        <w:rPr>
          <w:rtl/>
          <w:cs/>
          <w:lang w:val="ar_AE" w:bidi="ar_AE"/>
        </w:rPr>
        <w:t>المشهد الأول</w:t>
      </w:r>
    </w:p>
    <w:p>
      <w:pPr>
        <w:bidi/>
      </w:pPr>
      <w:r>
        <w:rPr>
          <w:rtl/>
          <w:cs/>
          <w:lang w:val="ar_AE" w:bidi="ar_AE"/>
        </w:rPr>
      </w:r>
      <w:r>
        <w:rPr>
          <w:rtl/>
          <w:cs/>
          <w:lang w:val="ar_AE" w:bidi="ar_AE"/>
        </w:rPr>
        <w:t>يقول يسوع: "لا تضطَرِبْ قُلوبُكُمْ. أنتُمْ تؤمِنونَ باللهِ فآمِنوا بي. في بَيتِ أبي مَنازِلُ كثيرَةٌ، وإلّا فإنّي كُنتُ قد قُلتُ لكُمْ. أنا أمضي لأُعِدَّ لكُمْ مَكانًا، وإنْ مَضَيتُ وأعدَدتُ لكُمْ مَكانًا آتي أيضًا وآخُذُكُمْ إلَيَّ، حتَّى حَيثُ أكونُ أنا تكونونَ أنتُمْ أيضًا، وتَعلَمونَ حَيثُ أنا أذهَبُ وتَعلَمونَ الطريقَ".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"أنا أشتاق إلى أن يعرفوا الآب كما أعرفه أنا"، أو "أحتاج إلى أن يسمعوا هذه الحقيقة، لأنها ستساعدهم في أوقات الصعوبة"، أو "ألا يتعلمون أبداً؟"</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"ماذا يقصده بقوله إن الله يسكن في بيت؟" أو "لماذا يجب أن يذهب الآن على أية حال؟" أو "لا يزال هناك الكثير من العمل الذي يجب أن أفعله"، أو "أنا أحاول ألا أشعر بالخوف ولا أدري ماذا أفعل".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المشهد الثاني</w:t>
      </w:r>
    </w:p>
    <w:p>
      <w:pPr>
        <w:bidi/>
      </w:pPr>
      <w:r>
        <w:rPr>
          <w:rtl/>
          <w:cs/>
          <w:lang w:val="ar_AE" w:bidi="ar_AE"/>
        </w:rPr>
      </w:r>
      <w:r>
        <w:rPr>
          <w:rtl/>
          <w:cs/>
          <w:lang w:val="ar_AE" w:bidi="ar_AE"/>
        </w:rPr>
        <w:t>يقول توما، أحد التلاميذ، ليسوع: "يا سيِّدُ، لَسنا نَعلَمُ أين تذهَبُ، فكيفَ نَقدِرُ أنْ نَعرِفَ الطريقَ؟"</w:t>
      </w:r>
    </w:p>
    <w:p>
      <w:pPr>
        <w:bidi/>
      </w:pPr>
      <w:r>
        <w:rPr>
          <w:rtl/>
          <w:cs/>
          <w:lang w:val="ar_AE" w:bidi="ar_AE"/>
        </w:rPr>
      </w:r>
      <w:r>
        <w:rPr>
          <w:rtl/>
          <w:cs/>
          <w:lang w:val="ar_AE" w:bidi="ar_AE"/>
        </w:rPr>
        <w:t>فيجيب يسوع توما: "أنا هو الطَّريقُ والحَقُّ والحياةُ. ليس أحَدٌ يأتي إلَى الآبِ إلّا بي".</w:t>
      </w:r>
    </w:p>
    <w:p>
      <w:pPr>
        <w:bidi/>
      </w:pPr>
      <w:r>
        <w:rPr>
          <w:rtl/>
          <w:cs/>
          <w:lang w:val="ar_AE" w:bidi="ar_AE"/>
        </w:rPr>
      </w:r>
      <w:r>
        <w:rPr>
          <w:rtl/>
          <w:cs/>
          <w:lang w:val="ar_AE" w:bidi="ar_AE"/>
        </w:rPr>
        <w:t>ثم يقول يسوع لجميع التلاميذ: "لو كنتُم قد عَرَفتُموني لَعَرَفتُمْ أبي أيضًا. ومِنَ الآنَ تعرِفونَهُ وقَدْ رأيتُموهُ"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يُمثّل توما: “بماذا تشعر أو فيمَ تفكّر؟” قد يجيب الشخص بعبارات مثل: "أنا منزعج ومحبط لأن يسوع لا يستطيع أن يتكلم بوضوح." لا أعلم إلى أين يذهب، فكيف أعرف كيف أصل إلى هناك؟ أو "لقد رأيت يسوع بعيني، هل هذا يعني أن الله هنا أيضاً؟" أو "أنا متحيّر، يبدو أن يسوع كان يقول إننا لأننا نتبعه فإننا الآن عرفنا الله".</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"أنا أعطي أصدقائي الحياة، لكنهم لا يفهمون. كم أشتاق أن يفهموا ذلك"، أو "أنا حزين جداً أن أصدقائي لا يزالون لا يفهمون."، أو "يا أبي أنت وأنا واحد فسأعمل ما يجب أن أفعله."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المشهد الثالث</w:t>
      </w:r>
    </w:p>
    <w:p>
      <w:pPr>
        <w:bidi/>
      </w:pPr>
      <w:r>
        <w:rPr>
          <w:rtl/>
          <w:cs/>
          <w:lang w:val="ar_AE" w:bidi="ar_AE"/>
        </w:rPr>
      </w:r>
      <w:r>
        <w:rPr>
          <w:rtl/>
          <w:cs/>
          <w:lang w:val="ar_AE" w:bidi="ar_AE"/>
        </w:rPr>
        <w:t>قال فيليبس: "يا سيِّدُ، أرِنا الآبَ وكفانا".</w:t>
      </w:r>
    </w:p>
    <w:p>
      <w:pPr>
        <w:bidi/>
      </w:pPr>
      <w:r>
        <w:rPr>
          <w:rtl/>
          <w:cs/>
          <w:lang w:val="ar_AE" w:bidi="ar_AE"/>
        </w:rPr>
      </w:r>
      <w:r>
        <w:rPr>
          <w:rtl/>
          <w:cs/>
          <w:lang w:val="ar_AE" w:bidi="ar_AE"/>
        </w:rPr>
        <w:t>أجاب يسوع: "أنا معكُمْ زَمانًا هذِهِ مُدَّتُهُ ولَمْ تعرِفني يا فيلُبُّسُ! الّذي رآني فقد رأى الآبَ، فكيفَ تقولُ أنتَ: أرِنا الآبَ؟ ألَستَ تؤمِنُ أنّي أنا في الآبِ والآبَ فيَّ؟"</w:t>
      </w:r>
    </w:p>
    <w:p>
      <w:pPr>
        <w:bidi/>
      </w:pPr>
      <w:r>
        <w:rPr>
          <w:rtl/>
          <w:cs/>
          <w:lang w:val="ar_AE" w:bidi="ar_AE"/>
        </w:rPr>
      </w:r>
      <w:r>
        <w:rPr>
          <w:rtl/>
          <w:cs/>
          <w:lang w:val="ar_AE" w:bidi="ar_AE"/>
        </w:rPr>
        <w:t>ثم تحدث يسوع إلى جميع التلاميذ: "الكلامُ الّذي أُكلِّمُكُمْ بهِ لَستُ أتَكلَّمُ بهِ مِنْ نَفسي، لكن الآبَ الحالَّ فيَّ هو يَعمَلُ الأعمالَ. صَدِّقوني أنّي في الآبِ والآبَ فيَّ، وإلّا فصَدِّقوني لسَبَبِ الأعمالِ نَفسِها".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فيلبس: "بماذا تشعر أو تفكر؟" قد يجيب الشخص بعبارات مثل: "يا ليتني لم أطرح هذا السؤال، فأنا أعرف يسوع، لكني فقط أريد أن أرى الآب أيضاً"، أو "هل يسوع يقول إنه هو والآب واحد؟" أو "لقد رأيت يسوع يشفي الناس، ويستردهم، ويعلم أشياء لم يكن يعلمها، هل هذا عمل الآب؟"</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"أيها الآب، شددهم لما سيأتي"، أو "أيها الآب، اجعلهم يفهمون يوماً ما"، أو "أيها الآب، ساعد أصدقائي".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المشهد الرابع</w:t>
      </w:r>
    </w:p>
    <w:p>
      <w:pPr>
        <w:bidi/>
      </w:pPr>
      <w:r>
        <w:rPr>
          <w:rtl/>
          <w:cs/>
          <w:lang w:val="ar_AE" w:bidi="ar_AE"/>
        </w:rPr>
      </w:r>
      <w:r>
        <w:rPr>
          <w:rtl/>
          <w:cs/>
          <w:lang w:val="ar_AE" w:bidi="ar_AE"/>
        </w:rPr>
        <w:t>يستمر يسوع قائلًا: "الحَقَّ الحَقَّ أقولُ لكُمْ: مَنْ يؤمِنُ بي فالأعمالُ الّتي أنا أعمَلُها يَعمَلُها هو أيضًا، ويَعمَلُ أعظَمَ مِنها، لأنّي ماضٍ إلَى أبي. ومَهما سألتُمْ باسمي فذلكَ أفعَلُهُ ليَتَمَجَّدَ الآبُ بالِابنِ. إنْ سألتُمْ شَيئًا باسمي فإنّي أفعَلُهُ."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شخص بعبارات مثل: "أنا أعاني لكي أفهم كل ما قاله يسوع"، أو "ربما أحتاج أن أصلي لكي يساعدني الآب على فهم كل هذا"، أو "من سيساعدنا بعد رحيل يسوع، وكم سيستغرق حتى يعود؟ أنا عاجز عن الفهم".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١٤: ١–١٤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يسوع: "لا تضطَرِبْ </w:t>
      </w:r>
      <w:r>
        <w:rPr>
          <w:b/>
          <w:rtl/>
          <w:cs/>
          <w:lang w:val="ar_AE" w:bidi="ar_AE"/>
        </w:rPr>
        <w:t>قُلوبُكُمْ</w:t>
      </w:r>
      <w:r>
        <w:rPr>
          <w:rtl/>
          <w:cs/>
          <w:lang w:val="ar_AE" w:bidi="ar_AE"/>
        </w:rPr>
        <w:t xml:space="preserve">." ترجموا كلمة "قلب" بالطريقة نفسها التي استخدمتموها سابقًا. للمزيد من المعلومات بخصوص </w:t>
      </w:r>
      <w:r>
        <w:rPr>
          <w:rtl/>
          <w:cs/>
          <w:lang w:val="ar_AE" w:bidi="ar_AE"/>
        </w:rPr>
        <w:t>القلب</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"في </w:t>
      </w:r>
      <w:r>
        <w:rPr>
          <w:b/>
          <w:rtl/>
          <w:cs/>
          <w:lang w:val="ar_AE" w:bidi="ar_AE"/>
        </w:rPr>
        <w:t>بَيتِ أبي</w:t>
      </w:r>
      <w:r>
        <w:rPr>
          <w:rtl/>
          <w:cs/>
          <w:lang w:val="ar_AE" w:bidi="ar_AE"/>
        </w:rPr>
        <w:t xml:space="preserve"> مَنازِلُ كثيرَةٌ". يُشير هذا التعبير إلى </w:t>
      </w:r>
      <w:r>
        <w:rPr>
          <w:b/>
          <w:rtl/>
          <w:cs/>
          <w:lang w:val="ar_AE" w:bidi="ar_AE"/>
        </w:rPr>
        <w:t>السماء</w:t>
      </w:r>
      <w:r>
        <w:rPr>
          <w:rtl/>
          <w:cs/>
          <w:lang w:val="ar_AE" w:bidi="ar_AE"/>
        </w:rPr>
        <w:t>، أي المكان الذي يسكن فيه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w:t>
      </w:r>
      <w:r>
        <w:rPr>
          <w:b/>
          <w:rtl/>
          <w:cs/>
          <w:lang w:val="ar_AE" w:bidi="ar_AE"/>
        </w:rPr>
        <w:t>"بيت أبي" أو "منزل أبي"</w:t>
      </w:r>
      <w:r>
        <w:rPr>
          <w:rtl/>
          <w:cs/>
          <w:lang w:val="ar_AE" w:bidi="ar_AE"/>
        </w:rPr>
        <w:t>. (توقَّفوا هنا عن سماع التسجيل الصوتي)</w:t>
      </w:r>
    </w:p>
    <w:p>
      <w:pPr>
        <w:bidi/>
      </w:pPr>
      <w:r>
        <w:rPr>
          <w:rtl/>
          <w:cs/>
          <w:lang w:val="ar_AE" w:bidi="ar_AE"/>
        </w:rPr>
      </w:r>
      <w:r>
        <w:rPr>
          <w:rtl/>
          <w:cs/>
          <w:lang w:val="ar_AE" w:bidi="ar_AE"/>
        </w:rPr>
        <w:t xml:space="preserve">قال يسوع: "وتَعلَمونَ حَيثُ أنا أذهَبُ وتَعلَمونَ </w:t>
      </w:r>
      <w:r>
        <w:rPr>
          <w:b/>
          <w:rtl/>
          <w:cs/>
          <w:lang w:val="ar_AE" w:bidi="ar_AE"/>
        </w:rPr>
        <w:t>الطريقَ"</w:t>
      </w:r>
      <w:r>
        <w:rPr>
          <w:rtl/>
          <w:cs/>
          <w:lang w:val="ar_AE" w:bidi="ar_AE"/>
        </w:rPr>
        <w:t>.</w:t>
      </w:r>
    </w:p>
    <w:p>
      <w:pPr>
        <w:bidi/>
      </w:pPr>
      <w:r>
        <w:rPr>
          <w:rtl/>
          <w:cs/>
          <w:lang w:val="ar_AE" w:bidi="ar_AE"/>
        </w:rPr>
      </w:r>
      <w:r>
        <w:rPr>
          <w:rtl/>
          <w:cs/>
          <w:lang w:val="ar_AE" w:bidi="ar_AE"/>
        </w:rPr>
        <w:t>توقفوا هنا وناقشوا كمجموعة الكلمة أو العبارة التي ستستخدمونها لترجمة كلمة "</w:t>
      </w:r>
      <w:r>
        <w:rPr>
          <w:b/>
          <w:rtl/>
          <w:cs/>
          <w:lang w:val="ar_AE" w:bidi="ar_AE"/>
        </w:rPr>
        <w:t>الطريق</w:t>
      </w:r>
      <w:r>
        <w:rPr>
          <w:rtl/>
          <w:cs/>
          <w:lang w:val="ar_AE" w:bidi="ar_AE"/>
        </w:rPr>
        <w:t>".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يقول توما، أحد التلاميذ، ليسوع: "</w:t>
      </w:r>
      <w:r>
        <w:rPr>
          <w:b/>
          <w:rtl/>
          <w:cs/>
          <w:lang w:val="ar_AE" w:bidi="ar_AE"/>
        </w:rPr>
        <w:t>يا سيِّدُ</w:t>
      </w:r>
      <w:r>
        <w:rPr>
          <w:rtl/>
          <w:cs/>
          <w:lang w:val="ar_AE" w:bidi="ar_AE"/>
        </w:rPr>
        <w:t xml:space="preserve">، لَسنا نَعلَمُ أين تذهَبُ". وتعني كلمة "السيد" هنا "رب" أو "رئيس". لمزيدٍ من المعلومات عن كلمة </w:t>
      </w:r>
      <w:r>
        <w:rPr>
          <w:rtl/>
          <w:cs/>
          <w:lang w:val="ar_AE" w:bidi="ar_AE"/>
        </w:rPr>
        <w:t>"الرب/السيد"</w:t>
      </w:r>
      <w:r>
        <w:rPr>
          <w:rtl/>
          <w:cs/>
          <w:lang w:val="ar_AE" w:bidi="ar_AE"/>
        </w:rPr>
        <w:t>، انظروا قاموس الكلمات الرئيسية. استخدموا الكلمة نفسها أو العبارة نفسها لكلمة "سيد" التي استخدمتموها في مقاطع أخرى.</w:t>
      </w:r>
    </w:p>
    <w:p>
      <w:pPr>
        <w:bidi/>
      </w:pPr>
      <w:r>
        <w:rPr>
          <w:rtl/>
          <w:cs/>
          <w:lang w:val="ar_AE" w:bidi="ar_AE"/>
        </w:rPr>
      </w:r>
      <w:r>
        <w:rPr>
          <w:rtl/>
          <w:cs/>
          <w:lang w:val="ar_AE" w:bidi="ar_AE"/>
        </w:rPr>
        <w:t>فيجيب يسوع توما: "</w:t>
      </w:r>
      <w:r>
        <w:rPr>
          <w:b/>
          <w:rtl/>
          <w:cs/>
          <w:lang w:val="ar_AE" w:bidi="ar_AE"/>
        </w:rPr>
        <w:t>أنا هو</w:t>
      </w:r>
      <w:r>
        <w:rPr>
          <w:rtl/>
          <w:cs/>
          <w:lang w:val="ar_AE" w:bidi="ar_AE"/>
        </w:rPr>
        <w:t xml:space="preserve"> الطَّريقُ والحَقُّ والحياةُ". وكلمتي "أنا هو" مهمتان. وهاتان الكلمتان تُذكّران المستمعين اليهود باسم الله في العهد القديم. فقد أخبر الله موسى أن اسمه هو "أنا هو" (أهيه) وعندما يقول يسوع: "أنا هو"، فإنه يقول أنه هو الله. استخدموا الكلمة نفسها أو العبارة نفسها لعبارة "أنا هو" كما استخدمتموها في مقاطع سابقة. ولمزيد من المعلومات بخصوص عبارة </w:t>
      </w:r>
      <w:r>
        <w:rPr>
          <w:rtl/>
          <w:cs/>
          <w:lang w:val="ar_AE" w:bidi="ar_AE"/>
        </w:rPr>
        <w:t>"أنا هو"</w:t>
      </w:r>
      <w:r>
        <w:rPr>
          <w:rtl/>
          <w:cs/>
          <w:lang w:val="ar_AE" w:bidi="ar_AE"/>
        </w:rPr>
        <w:t>، راجعوا قاموس الكلمات الرئيسية.</w:t>
      </w:r>
    </w:p>
    <w:p>
      <w:pPr>
        <w:bidi/>
      </w:pPr>
      <w:r>
        <w:rPr>
          <w:rtl/>
          <w:cs/>
          <w:lang w:val="ar_AE" w:bidi="ar_AE"/>
        </w:rPr>
      </w:r>
      <w:r>
        <w:rPr>
          <w:rtl/>
          <w:cs/>
          <w:lang w:val="ar_AE" w:bidi="ar_AE"/>
        </w:rPr>
        <w:t>"</w:t>
      </w:r>
      <w:r>
        <w:rPr>
          <w:b/>
          <w:rtl/>
          <w:cs/>
          <w:lang w:val="ar_AE" w:bidi="ar_AE"/>
        </w:rPr>
        <w:t xml:space="preserve">الحَقَّ الحَقَّ </w:t>
      </w:r>
      <w:r>
        <w:rPr>
          <w:rtl/>
          <w:cs/>
          <w:lang w:val="ar_AE" w:bidi="ar_AE"/>
        </w:rPr>
        <w:t>أقولُ لكُمْ: مَنْ يؤمِنُ بي فالأعمالُ الّتي أنا أعمَلُها يَعمَلُها هو أيضًا، ويَعمَلُ أعظَمَ مِنها، لأنّي ماضٍ إلَى أبي". ترجموا كلمة "الحق" بنفس الطريقة التي استخدمتموها من قبل.</w:t>
      </w:r>
    </w:p>
    <w:p>
      <w:pPr>
        <w:bidi/>
      </w:pPr>
      <w:r>
        <w:rPr>
          <w:rtl/>
          <w:cs/>
          <w:lang w:val="ar_AE" w:bidi="ar_AE"/>
        </w:rPr>
      </w:r>
      <w:r>
        <w:rPr>
          <w:rtl/>
          <w:cs/>
          <w:lang w:val="ar_AE" w:bidi="ar_AE"/>
        </w:rPr>
        <w:t xml:space="preserve">"ومَهما سألتُمْ </w:t>
      </w:r>
      <w:r>
        <w:rPr>
          <w:b/>
          <w:rtl/>
          <w:cs/>
          <w:lang w:val="ar_AE" w:bidi="ar_AE"/>
        </w:rPr>
        <w:t>باسمي</w:t>
      </w:r>
      <w:r>
        <w:rPr>
          <w:rtl/>
          <w:cs/>
          <w:lang w:val="ar_AE" w:bidi="ar_AE"/>
        </w:rPr>
        <w:t xml:space="preserve"> فذلكَ أفعَلُهُ ليَتَمَجَّدَ الآبُ </w:t>
      </w:r>
      <w:r>
        <w:rPr>
          <w:b/>
          <w:rtl/>
          <w:cs/>
          <w:lang w:val="ar_AE" w:bidi="ar_AE"/>
        </w:rPr>
        <w:t>بالِابنِ</w:t>
      </w:r>
      <w:r>
        <w:rPr>
          <w:rtl/>
          <w:cs/>
          <w:lang w:val="ar_AE" w:bidi="ar_AE"/>
        </w:rPr>
        <w:t>. إنْ سألتُمْ شَيئًا باسمي فإنّي أفعَلُهُ."</w:t>
      </w:r>
    </w:p>
    <w:p>
      <w:pPr>
        <w:bidi/>
      </w:pPr>
      <w:r>
        <w:rPr>
          <w:rtl/>
          <w:cs/>
          <w:lang w:val="ar_AE" w:bidi="ar_AE"/>
        </w:rPr>
      </w:r>
      <w:r>
        <w:rPr>
          <w:rtl/>
          <w:cs/>
          <w:lang w:val="ar_AE" w:bidi="ar_AE"/>
        </w:rPr>
        <w:t>تعني كلمة "باسمي" "بسلطتي" أو "لأنك تثق بي." ترجموا كلمة "الاسم" بنفس الطريقة التي استخدمتموها من قبل.</w:t>
      </w:r>
    </w:p>
    <w:p>
      <w:pPr>
        <w:bidi/>
      </w:pPr>
      <w:r>
        <w:rPr>
          <w:rtl/>
          <w:cs/>
          <w:lang w:val="ar_AE" w:bidi="ar_AE"/>
        </w:rPr>
      </w:r>
      <w:r>
        <w:rPr>
          <w:rtl/>
          <w:cs/>
          <w:lang w:val="ar_AE" w:bidi="ar_AE"/>
        </w:rPr>
        <w:t xml:space="preserve">إن جلب المجد أو تمجيد شخص ما يعني أن تعطيه، المديح أو الكرامة. ترجموا كلمة "يَتَمَجَّدَ" بنفس الطريقة التي استخدمتموها من قبل. ولمزيدٍ من المعلومات عن كلمة </w:t>
      </w:r>
      <w:r>
        <w:rPr>
          <w:rtl/>
          <w:cs/>
          <w:lang w:val="ar_AE" w:bidi="ar_AE"/>
        </w:rPr>
        <w:t>"يَتَمَجَّدَ"</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14:15–21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١٤: ١٥–٢١ وضعوه في قلوبكم.</w:t>
      </w:r>
    </w:p>
    <w:p>
      <w:pPr>
        <w:bidi/>
      </w:pPr>
      <w:r>
        <w:rPr>
          <w:rtl/>
          <w:cs/>
          <w:lang w:val="ar_AE" w:bidi="ar_AE"/>
        </w:rPr>
      </w:r>
      <w:r>
        <w:rPr>
          <w:rtl/>
          <w:cs/>
          <w:lang w:val="ar_AE" w:bidi="ar_AE"/>
        </w:rPr>
        <w:t>استمعوا إلى نسخة صوتية من يوحنا ١٤: ١٥–٢١ ثلاث مرات، من ثلاث ترجمات مختلفة إذا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١٤: ١٥–٢١ من الترجمة الأسهل فهمًا لكم.</w:t>
      </w:r>
    </w:p>
    <w:p>
      <w:pPr>
        <w:bidi/>
      </w:pPr>
      <w:r>
        <w:rPr>
          <w:rtl/>
          <w:cs/>
          <w:lang w:val="ar_AE" w:bidi="ar_AE"/>
        </w:rPr>
      </w:r>
      <w:r>
        <w:rPr>
          <w:rtl/>
          <w:cs/>
          <w:lang w:val="ar_AE" w:bidi="ar_AE"/>
        </w:rPr>
        <w:t>في هذا السرد، يتحدث يسوع إلى تلاميذه الأحد عشر قبل موته، بعد أن غادر يهوذا ليخونه، وما زال يسوع وتلاميذه في العلية بعد أن تناولوا العشاء الأخير معًا. كان التلاميذ يطرحون على يسوع العديد من الأسئلة، وهو يعطيهم تعليماته الأخيرة قبل أن يموت على الصليب.</w:t>
      </w:r>
    </w:p>
    <w:p>
      <w:pPr>
        <w:bidi/>
      </w:pPr>
      <w:r>
        <w:rPr>
          <w:rtl/>
          <w:cs/>
          <w:lang w:val="ar_AE" w:bidi="ar_AE"/>
        </w:rPr>
      </w:r>
      <w:r>
        <w:rPr>
          <w:rtl/>
          <w:cs/>
          <w:lang w:val="ar_AE" w:bidi="ar_AE"/>
        </w:rPr>
        <w:t>ويخبر يسوع تلاميذه بأنه إذا أحبوه، فسيطيعون وصاياه أي يحفظون ما أمرهم به، ويقول يسوع إنه سيطلب من الآب أن يرسل لهم معينًا آخر أو "مدافعًا" ليكون معهم إلى الأبد. هذا المدافع هو روح الحق، أي الروح القدس، ويُسمى روح الحق لأنه يكشف الحق عن الله، ويرشدهم إلى معرفة الحق وتصديقه. كما يسميه يسوع “مدافعًا” أو “معينًا”. والمدافع، أو الممثل النيابي، هو شخص يدافع عن قضية ما نيابة عن شخص آخر. والروح القدس هو أيضا معين. يقول يسوع إن الروح القدس سيذكر التلاميذ بما علمهم إياه في تلك الليلة ويشرح لهم هذه الأمور. وعلى الرغم من أن بعض الترجمات تصف الروح القدس بالـ“مُعزي” في هذا المقطع، فإن البشير يوحنا لا يتحدث عادة عن الروح القدس كمُعزي.</w:t>
      </w:r>
    </w:p>
    <w:p>
      <w:pPr>
        <w:bidi/>
      </w:pPr>
      <w:r>
        <w:rPr>
          <w:rtl/>
          <w:cs/>
          <w:lang w:val="ar_AE" w:bidi="ar_AE"/>
        </w:rPr>
      </w:r>
      <w:r>
        <w:rPr>
          <w:rtl/>
          <w:cs/>
          <w:lang w:val="ar_AE" w:bidi="ar_AE"/>
        </w:rPr>
        <w:t>توقَّفوا هنا وناقشوا كمجموعة: كيف يحدد الناس في ثقافتكم ما هو الحق؟ (توقَّفوا هنا عن سماع التسجيل الصوتي)</w:t>
      </w:r>
    </w:p>
    <w:p>
      <w:pPr>
        <w:bidi/>
      </w:pPr>
      <w:r>
        <w:rPr>
          <w:rtl/>
          <w:cs/>
          <w:lang w:val="ar_AE" w:bidi="ar_AE"/>
        </w:rPr>
      </w:r>
      <w:r>
        <w:rPr>
          <w:rtl/>
          <w:cs/>
          <w:lang w:val="ar_AE" w:bidi="ar_AE"/>
        </w:rPr>
        <w:t>ما بعض الأدوار في ثقافتكم حيث يُعتبر الأشخاص معينين أو مدافعين؟ احكوا قصة عن وقت كان فيه شخص ما مدافعًا أو مساعدًا لكم. كيف يحترم الناس في ثقافتكم هؤلاء المعينين أو المدافعين؟ (توقَّفوا هنا عن سماع التسجيل الصوتي)</w:t>
      </w:r>
    </w:p>
    <w:p>
      <w:pPr>
        <w:bidi/>
      </w:pPr>
      <w:r>
        <w:rPr>
          <w:rtl/>
          <w:cs/>
          <w:lang w:val="ar_AE" w:bidi="ar_AE"/>
        </w:rPr>
      </w:r>
      <w:r>
        <w:rPr>
          <w:rtl/>
          <w:cs/>
          <w:lang w:val="ar_AE" w:bidi="ar_AE"/>
        </w:rPr>
        <w:t>إن العالم، أو أولئك الذين ليسوا من أتباع يسوع، لن يقبلوا روح الحق لأنهم لا يعرفونه ولا يرونه، بمعنى أنهم لن يعترفوا بالروح كمعين لهم، أو حتى يقبلوا بوجود روح الحق. لكن التلاميذ يعرفونه لأنه يسكن معهم، وفي النهاية سيسكن الروح فيهم. وفي هذا الوقت كان الروح القدس يظهر تأثيرا خارجيا، ويمكنهم رؤية عمله من خلالهم ومن خلال المعجزات التي قاموا بها، وأيضًا من خلال يسوع والمعجزات التي كان يقوم بها، ولكن لم يكن حتى وقت لاحق أن الروح القدس حلّ في داخلهم.</w:t>
      </w:r>
    </w:p>
    <w:p>
      <w:pPr>
        <w:bidi/>
      </w:pPr>
      <w:r>
        <w:rPr>
          <w:rtl/>
          <w:cs/>
          <w:lang w:val="ar_AE" w:bidi="ar_AE"/>
        </w:rPr>
      </w:r>
      <w:r>
        <w:rPr>
          <w:rtl/>
          <w:cs/>
          <w:lang w:val="ar_AE" w:bidi="ar_AE"/>
        </w:rPr>
        <w:t>توقَّفوا هنا وناقشوا كمجموعة: احكوا قصة عن شخص في ثقافتكم كان يعيش معه أو داخله روح. كيف كان يتصرف؟ وكيف كان رد فعل المجتمع؟ (توقَّفوا هنا عن سماع التسجيل الصوتي)</w:t>
      </w:r>
    </w:p>
    <w:p>
      <w:pPr>
        <w:bidi/>
      </w:pPr>
      <w:r>
        <w:rPr>
          <w:rtl/>
          <w:cs/>
          <w:lang w:val="ar_AE" w:bidi="ar_AE"/>
        </w:rPr>
      </w:r>
      <w:r>
        <w:rPr>
          <w:rtl/>
          <w:cs/>
          <w:lang w:val="ar_AE" w:bidi="ar_AE"/>
        </w:rPr>
        <w:t>ويخبر يسوع تلاميذه أنه لن يهجرهم، أو يتركهم يتامى. الأيتام هم الأطفال الذين تركهم آباؤهم بطريقة ما أو توفوا. فهو يقول أنه لن يترك التلاميذ أطفالا دون آباء ليرشدوهم الطريق أو يساعدوهم على النمو والتعلم. ويقول يسوع إنه سيعود إليهم مرة أخرى. لكن يسوع لم يحدد متى سيحدث هذا أو إلى أي حدث يشير، فقد يكون مقصده قدوم الروح القدس، أو قيامة يسوع، أو عودته في نهاية الزمان.</w:t>
      </w:r>
    </w:p>
    <w:p>
      <w:pPr>
        <w:bidi/>
      </w:pPr>
      <w:r>
        <w:rPr>
          <w:rtl/>
          <w:cs/>
          <w:lang w:val="ar_AE" w:bidi="ar_AE"/>
        </w:rPr>
      </w:r>
      <w:r>
        <w:rPr>
          <w:rtl/>
          <w:cs/>
          <w:lang w:val="ar_AE" w:bidi="ar_AE"/>
        </w:rPr>
        <w:t>توقفوا هنا وناقشوا هذا السؤال كمجموعة: كيف يُنظَر إلى الأيتام في ثقافتكم؟ ومن هم الأشخاص الذين يعتنون بالأيتام؟ (توقَّفوا هنا عن سماع التسجيل الصوتي)</w:t>
      </w:r>
    </w:p>
    <w:p>
      <w:pPr>
        <w:bidi/>
      </w:pPr>
      <w:r>
        <w:rPr>
          <w:rtl/>
          <w:cs/>
          <w:lang w:val="ar_AE" w:bidi="ar_AE"/>
        </w:rPr>
      </w:r>
      <w:r>
        <w:rPr>
          <w:rtl/>
          <w:cs/>
          <w:lang w:val="ar_AE" w:bidi="ar_AE"/>
        </w:rPr>
        <w:t>توقفوا هنا وناقشوا هذا السؤال كمجموعة: ما دور الآباء في مساعدة الأطفال على النمو والتعلم في ثقافتكم؟ (توقَّفوا هنا عن سماع التسجيل الصوتي)</w:t>
      </w:r>
    </w:p>
    <w:p>
      <w:pPr>
        <w:bidi/>
      </w:pPr>
      <w:r>
        <w:rPr>
          <w:rtl/>
          <w:cs/>
          <w:lang w:val="ar_AE" w:bidi="ar_AE"/>
        </w:rPr>
      </w:r>
      <w:r>
        <w:rPr>
          <w:rtl/>
          <w:cs/>
          <w:lang w:val="ar_AE" w:bidi="ar_AE"/>
        </w:rPr>
        <w:t xml:space="preserve">يخبر يسوع تلاميذه أنه بعد قليل، لن يراه العالم أو غير المؤمنين، في إشارة إلى موته على الصليب، حين لن يستطيع غير المؤمنين رؤيته، ومع ذلك سيرونه التلاميذ بعد قيامته، إذ سيظهر لهم بعد القيامة، وسيعيش التلاميذ بفضل قيامة يسوع. </w:t>
      </w:r>
    </w:p>
    <w:p>
      <w:pPr>
        <w:bidi/>
      </w:pPr>
      <w:r>
        <w:rPr>
          <w:rtl/>
          <w:cs/>
          <w:lang w:val="ar_AE" w:bidi="ar_AE"/>
        </w:rPr>
      </w:r>
      <w:r>
        <w:rPr>
          <w:rtl/>
          <w:cs/>
          <w:lang w:val="ar_AE" w:bidi="ar_AE"/>
        </w:rPr>
        <w:t>في ذلك اليوم، عندما يرون يسوع مجددًا، سيدركون أن يسوع في الآب، أي أن يسوع والآب واحد، كما سيدركون أنهم في يسوع ويسوع فيهم، في إشارة إلى ارتباطهم الوثيق أو اتحادهم معًا.</w:t>
      </w:r>
    </w:p>
    <w:p>
      <w:pPr>
        <w:bidi/>
      </w:pPr>
      <w:r>
        <w:rPr>
          <w:rtl/>
          <w:cs/>
          <w:lang w:val="ar_AE" w:bidi="ar_AE"/>
        </w:rPr>
      </w:r>
      <w:r>
        <w:rPr>
          <w:rtl/>
          <w:cs/>
          <w:lang w:val="ar_AE" w:bidi="ar_AE"/>
        </w:rPr>
        <w:t>توقَّفوا هنا وناقشوا كمجموعة: كيف ومتى يتحدث الناس في ثقافتكم عن شخصين مرتبطين ارتباطًا وثيقًا أو متحدين؟ (توقَّفوا هنا عن سماع التسجيل الصوتي)</w:t>
      </w:r>
    </w:p>
    <w:p>
      <w:pPr>
        <w:bidi/>
      </w:pPr>
      <w:r>
        <w:rPr>
          <w:rtl/>
          <w:cs/>
          <w:lang w:val="ar_AE" w:bidi="ar_AE"/>
        </w:rPr>
      </w:r>
      <w:r>
        <w:rPr>
          <w:rtl/>
          <w:cs/>
          <w:lang w:val="ar_AE" w:bidi="ar_AE"/>
        </w:rPr>
        <w:t>ثم يكرر يسوع للتأكيد أن من قبل أو يقبل وصاياه ويتبعها، فإنه يحب يسوع، وأن من يحب يسوع سيحبه أيضًا أبوه الذي هو الله نفسه، وسيظهر لهم يسوع.</w:t>
      </w:r>
    </w:p>
    <w:p>
      <w:pPr>
        <w:bidi/>
      </w:pPr>
      <w:r>
        <w:rPr>
          <w:rtl/>
          <w:cs/>
          <w:lang w:val="ar_AE" w:bidi="ar_AE"/>
        </w:rPr>
      </w:r>
      <w:r>
        <w:rPr>
          <w:rtl/>
          <w:cs/>
          <w:lang w:val="ar_AE" w:bidi="ar_AE"/>
        </w:rPr>
        <w:t>توقَّفوا هنا وناقشوا كمجموعة: ما بعض الوصايا التي يُتوقع من الناس في ثقافتكم أن يطيعوها؟ لماذا يختار الناس طاعة الوصايا؟ وكيف يشعر الأشخاص الذين تُطاع وصاياهم تجاه من يطيعون؟ وكيف يشعر الذين يطيعون تجاه هؤلاء الأشخاص؟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١٤: ١٥–٢١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يتحدث يسوع مع تلاميذه ويخبرهم أنه إذا أحبوه، فإنهم سيطيعون وصاياه. ويعدهم يسوع بأنه سيطلب من الآب أن يرسل لهم المعين، أو روح الحق، ليكون معهم إلى الأبد. ويشير يسوع إلى أن العالم لا يستطيع أن يقبل روح الحق، لأنه لا يعرفه ولا يراه. بينما التلاميذ فإنهم يعرفون الروح لأنه يسكن معهم وسيحل فيهم لاحقًا.</w:t>
      </w:r>
    </w:p>
    <w:p>
      <w:pPr>
        <w:bidi/>
      </w:pPr>
      <w:r>
        <w:rPr>
          <w:rtl/>
          <w:cs/>
          <w:lang w:val="ar_AE" w:bidi="ar_AE"/>
        </w:rPr>
      </w:r>
      <w:r>
        <w:rPr>
          <w:b/>
          <w:rtl/>
          <w:cs/>
          <w:lang w:val="ar_AE" w:bidi="ar_AE"/>
        </w:rPr>
        <w:t>في المشهد الثاني:</w:t>
      </w:r>
      <w:r>
        <w:rPr>
          <w:rtl/>
          <w:cs/>
          <w:lang w:val="ar_AE" w:bidi="ar_AE"/>
        </w:rPr>
        <w:t xml:space="preserve"> يعد يسوع التلاميذ بأنه لن يتركهم كأيتام بلا مساعدة أو توجيه أو رعاية، بل سيعود إليهم في وقت ما. ويخبر يسوع التلاميذ أنه بعد وقت قصير لن يرى العالم يسوع. لكن يسوع يقول إن التلاميذ سيرونه. ولأن يسوع يعيش بعد قيامته، فإن التلاميذ أيضًا قادرون على العيش أيضًا. ويخبر يسوع التلاميذ أنهم عندما يرونه مرة أخرى، سيدركون أن يسوع في الآب، والتلاميذ في يسوع ويسوع فيهم.</w:t>
      </w:r>
    </w:p>
    <w:p>
      <w:pPr>
        <w:bidi/>
      </w:pPr>
      <w:r>
        <w:rPr>
          <w:rtl/>
          <w:cs/>
          <w:lang w:val="ar_AE" w:bidi="ar_AE"/>
        </w:rPr>
      </w:r>
      <w:r>
        <w:rPr>
          <w:b/>
          <w:rtl/>
          <w:cs/>
          <w:lang w:val="ar_AE" w:bidi="ar_AE"/>
        </w:rPr>
        <w:t>في المشهد الثالث:</w:t>
      </w:r>
      <w:r>
        <w:rPr>
          <w:rtl/>
          <w:cs/>
          <w:lang w:val="ar_AE" w:bidi="ar_AE"/>
        </w:rPr>
        <w:t xml:space="preserve"> يكرر يسوع أن من يقبل وصاياه ويطيعها، فهو يحب يسوع، ويخبر التلاميذ أن من يحب يسوع سيحبه الآب، وسيحبهم يسوع ويُظهر لهم ذاته.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الآب، وهو الله</w:t>
      </w:r>
    </w:p>
    <w:p>
      <w:pPr>
        <w:pStyle w:val="ListBullet"/>
        <w:bidi/>
        <w:spacing w:line="240" w:lineRule="auto"/>
        <w:ind w:left="720"/>
      </w:pPr>
      <w:r>
        <w:rPr>
          <w:rtl/>
          <w:cs/>
          <w:lang w:val="ar_AE" w:bidi="ar_AE"/>
        </w:rPr>
      </w:r>
      <w:r>
        <w:rPr>
          <w:rtl/>
          <w:cs/>
          <w:lang w:val="ar_AE" w:bidi="ar_AE"/>
        </w:rPr>
        <w:t>المعين، أو المدافع، أو روح الحق، أي الروح القدس</w:t>
      </w:r>
    </w:p>
    <w:p>
      <w:pPr>
        <w:pStyle w:val="ListBullet"/>
        <w:bidi/>
        <w:spacing w:line="240" w:lineRule="auto"/>
        <w:ind w:left="720"/>
      </w:pPr>
      <w:r>
        <w:rPr>
          <w:rtl/>
          <w:cs/>
          <w:lang w:val="ar_AE" w:bidi="ar_AE"/>
        </w:rPr>
      </w:r>
      <w:r>
        <w:rPr>
          <w:rtl/>
          <w:cs/>
          <w:lang w:val="ar_AE" w:bidi="ar_AE"/>
        </w:rPr>
        <w:t>العالم، أي الناس الذين لا يتبعون يسوع.</w:t>
      </w:r>
    </w:p>
    <w:p>
      <w:pPr>
        <w:bidi/>
      </w:pPr>
      <w:r>
        <w:rPr>
          <w:rtl/>
          <w:cs/>
          <w:lang w:val="ar_AE" w:bidi="ar_AE"/>
        </w:rPr>
      </w:r>
      <w:r>
        <w:rPr>
          <w:rtl/>
          <w:cs/>
          <w:lang w:val="ar_AE" w:bidi="ar_AE"/>
        </w:rPr>
        <w:t xml:space="preserve">كمجموعة، انتبهوا إلى هذه الأجزاء من سياق المقطع: تذكروا أن يسوع ما زال يتحدث مع تلاميذه الأحد عشر في العلية بعد أن تناولوا العشاء الأخير، ويجيب على أسئلتهم ويعطيهم التعليمات قبل موته. </w:t>
      </w:r>
    </w:p>
    <w:p>
      <w:pPr>
        <w:bidi/>
      </w:pPr>
      <w:r>
        <w:rPr>
          <w:rtl/>
          <w:cs/>
          <w:lang w:val="ar_AE" w:bidi="ar_AE"/>
        </w:rPr>
      </w:r>
      <w:r>
        <w:rPr>
          <w:rtl/>
          <w:cs/>
          <w:lang w:val="ar_AE" w:bidi="ar_AE"/>
        </w:rPr>
        <w:t>ويخبرهم أن حبهم له سيجعلهم قادرين على طاعة وصاياه، وهذا يعني أن من المهم أن يحبوا يسوع حتى يتمكنوا من حفظ وصاياه. ويعدهم يسوع بأنه سيطلب من الآب أن يرسل لهم المعين، أو روح الحق، ليكون معهم إلى الأبد. ويقارن بين العالم الذي لا يعرف يسوع والتلاميذ الذين يتبعونه، ويشير يسوع إلى أن العالم لا يستطيع أن يقبل روح الحق، لأنه لا يعرفه ولا يراه. بينما التلاميذ فإنهم يعرفون الروح لأنه يسكن معهم وسيحل فيهم لاحقًا.</w:t>
      </w:r>
    </w:p>
    <w:p>
      <w:pPr>
        <w:bidi/>
      </w:pPr>
      <w:r>
        <w:rPr>
          <w:rtl/>
          <w:cs/>
          <w:lang w:val="ar_AE" w:bidi="ar_AE"/>
        </w:rPr>
      </w:r>
      <w:r>
        <w:rPr>
          <w:rtl/>
          <w:cs/>
          <w:lang w:val="ar_AE" w:bidi="ar_AE"/>
        </w:rPr>
        <w:t>توقَّفوا هنا وناقشوا كمجموعة: هل يمكنكم إعطاء أمثلة عن مواقف يَعِد فيها شخص بعمل شيء جيد لشخص آخر إذا قام بعمل معين؟ فالشخص الذي يعد بالشيء الجيد يتوقع من الآخر أن يطيع ما طلبه، والشخص الذي يطيع يتوقع أن يحصل على شيء جيد في المقابل. انتبهوا للطريقة التي تتحدثون بها عن هذه التوقعات من كلا الطرفين. (توقَّفوا هنا عن سماع التسجيل الصوتي)</w:t>
      </w:r>
    </w:p>
    <w:p>
      <w:pPr>
        <w:bidi/>
      </w:pPr>
      <w:r>
        <w:rPr>
          <w:rtl/>
          <w:cs/>
          <w:lang w:val="ar_AE" w:bidi="ar_AE"/>
        </w:rPr>
      </w:r>
      <w:r>
        <w:rPr>
          <w:rtl/>
          <w:cs/>
          <w:lang w:val="ar_AE" w:bidi="ar_AE"/>
        </w:rPr>
        <w:t>في المشهد الثاني، لا تحدد وعود يسوع جدولًا زمنيًا، لكنه يؤكد أنه لن يترك التلاميذ كأيتام بلا رعاية، وأنه سيعود إليهم لاحقًا. ولا نعلم إن كان يشير إلى قدوم الروح القدس، أو ظهوره بعد قيامته، أو عودته في نهاية الزمان.</w:t>
      </w:r>
    </w:p>
    <w:p>
      <w:pPr>
        <w:bidi/>
      </w:pPr>
      <w:r>
        <w:rPr>
          <w:rtl/>
          <w:cs/>
          <w:lang w:val="ar_AE" w:bidi="ar_AE"/>
        </w:rPr>
      </w:r>
      <w:r>
        <w:rPr>
          <w:rtl/>
          <w:cs/>
          <w:lang w:val="ar_AE" w:bidi="ar_AE"/>
        </w:rPr>
        <w:t>توقَّفوا هنا وناقشوا كمجموعة: كيف تفرقون بين الأحداث التي ستحدث قريبًا أو في المستقبل القريب، وتلك التي ستحدث في المستقبل البعيد؟ (توقَّفوا هنا عن سماع التسجيل الصوتي)</w:t>
      </w:r>
    </w:p>
    <w:p>
      <w:pPr>
        <w:bidi/>
      </w:pPr>
      <w:r>
        <w:rPr>
          <w:rtl/>
          <w:cs/>
          <w:lang w:val="ar_AE" w:bidi="ar_AE"/>
        </w:rPr>
      </w:r>
      <w:r>
        <w:rPr>
          <w:rtl/>
          <w:cs/>
          <w:lang w:val="ar_AE" w:bidi="ar_AE"/>
        </w:rPr>
        <w:t>ثم يتحول يسوع للحديث عن لحظة محددة: موته وقيامته. حيث يخبر التلاميذ أنه بعد قليل، لن يراه العالم، في إشارة إلى موته في اليوم التالي، إلا أن التلاميذ سيرونه بعد قيامته، ولأن يسوع يعيش بعد قيامته، فإن التلاميذ أيضًا قادرون على العيش أيضًا. ويخبر يسوع التلاميذ أنهم عندما يرونه مرة أخرى، سيدركون أن يسوع في الآب، والتلاميذ في يسوع ويسوع فيهم. وهو مفهوم يدل على الاتحاد الكامل بينهم.</w:t>
      </w:r>
    </w:p>
    <w:p>
      <w:pPr>
        <w:bidi/>
      </w:pPr>
      <w:r>
        <w:rPr>
          <w:rtl/>
          <w:cs/>
          <w:lang w:val="ar_AE" w:bidi="ar_AE"/>
        </w:rPr>
      </w:r>
      <w:r>
        <w:rPr>
          <w:rtl/>
          <w:cs/>
          <w:lang w:val="ar_AE" w:bidi="ar_AE"/>
        </w:rPr>
        <w:t>توقَّفوا هنا وناقشوا كمجموعة: تمرّنوا على شرح هذه العلاقة بين الله الآب، ويسوع، وتلاميذه. (توقَّفوا هنا عن سماع التسجيل الصوتي)</w:t>
      </w:r>
    </w:p>
    <w:p>
      <w:pPr>
        <w:bidi/>
      </w:pPr>
      <w:r>
        <w:rPr>
          <w:rtl/>
          <w:cs/>
          <w:lang w:val="ar_AE" w:bidi="ar_AE"/>
        </w:rPr>
      </w:r>
      <w:r>
        <w:rPr>
          <w:rtl/>
          <w:cs/>
          <w:lang w:val="ar_AE" w:bidi="ar_AE"/>
        </w:rPr>
        <w:t>في المشهد الثالث، يكرر يسوع أن من يقبل وصاياه ويطيعها، فهو يحب يسوع، ويخبر التلاميذ أن من يحب يسوع سيحبه الآب، وسيحبهم يسوع ويُظهر لهم ذاته.</w:t>
      </w:r>
    </w:p>
    <w:p>
      <w:pPr>
        <w:bidi/>
      </w:pPr>
      <w:r>
        <w:rPr>
          <w:rtl/>
          <w:cs/>
          <w:lang w:val="ar_AE" w:bidi="ar_AE"/>
        </w:rPr>
      </w:r>
      <w:r>
        <w:rPr>
          <w:rtl/>
          <w:cs/>
          <w:lang w:val="ar_AE" w:bidi="ar_AE"/>
        </w:rPr>
        <w:t>توقَّفوا هنا وناقشوا كمجموعة: ما الطرق المختلفة التي يظهر بها الله أو الآلهة أو الأرواح للناس في ثقافتكم؟ انتبه إلى الطريقة التي تتحدثون بها عن الأرواح التي تكشف عن نفسها للناس.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١٤: ١٥–٢١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الآب، الذي هو الله</w:t>
      </w:r>
    </w:p>
    <w:p>
      <w:pPr>
        <w:pStyle w:val="ListBullet"/>
        <w:bidi/>
        <w:spacing w:line="240" w:lineRule="auto"/>
        <w:ind w:left="720"/>
      </w:pPr>
      <w:r>
        <w:rPr>
          <w:rtl/>
          <w:cs/>
          <w:lang w:val="ar_AE" w:bidi="ar_AE"/>
        </w:rPr>
      </w:r>
      <w:r>
        <w:rPr>
          <w:rtl/>
          <w:cs/>
          <w:lang w:val="ar_AE" w:bidi="ar_AE"/>
        </w:rPr>
        <w:t>المعين، أو المدافع، أو روح الحق، أي الروح القدس</w:t>
      </w:r>
    </w:p>
    <w:p>
      <w:pPr>
        <w:pStyle w:val="ListBullet"/>
        <w:bidi/>
        <w:spacing w:line="240" w:lineRule="auto"/>
        <w:ind w:left="720"/>
      </w:pPr>
      <w:r>
        <w:rPr>
          <w:rtl/>
          <w:cs/>
          <w:lang w:val="ar_AE" w:bidi="ar_AE"/>
        </w:rPr>
      </w:r>
      <w:r>
        <w:rPr>
          <w:rtl/>
          <w:cs/>
          <w:lang w:val="ar_AE" w:bidi="ar_AE"/>
        </w:rPr>
        <w:t>العالم، أي الناس الذين لا يتبعون الروح القدس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يتحدث يسوع إلى تلاميذه ويخبرهم أنه إذا أحبوه، فسيطيعون وصاياه. ويعدهم يسوع بأنه سيطلب من الآب أن يرسل لهم المعين، أو روح الحق، ليكون معهم إلى الأبد.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التلاميذ: "بماذا تشعر أو تفكر؟" قد يجيب الشخص بعبارات مثل: "ماذا يعني هذا؟ هل يعني أن يسوع لن يكون معنا؟" "أنا ممتن لأن لدينا من يعيننا إلى الأبد، فلا أظن أنني أستطيع فعل ذلك وحدي!" "بالطبع أحب يسوع! سأطيع كل ما قاله لنا." </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 العالم لا يمكنه قبول روح الحق لأنه لا يعرفه ولا يراه، بينما التلاميذ فإنهم يعرفون الروح لأنه يسكن معهم وسيحل فيهم لاحقًا. ويعدهم يسوع بأنه لن يتركهم كأيتام، بل سيعود إليهم في وقت 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التلاميذ: "بماذا تشعر أو تفكر؟" قد يجيب الشخص بعبارات مثل: "لماذا يجب أن يتركنا يسوع في المقام الأول؟ فأنا لا أريده أن يذهب!" "أنا مرتبك وحزين ولدي الكثير من الأسئلة حول إلى أين يذهب يسوع. متى سيعود؟ وكم من الوقت سيغيب؟"</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 xml:space="preserve">يخبر يسوع التلاميذ أنه بعد قليل، لن يراه العالم بعد ذلك، لكن يسوع يقول إن التلاميذ سيرونه. لأنه بعد قيامته سوف يحيا، وبالتالي يستطيعون هم أيضًا أن يحيوا. ويخبرهم أنه عندما يرون يسوع مجددًا، سيدركون أن يسوع في الآب، والتلاميذ في يسوع، ويسوع فيهم. </w:t>
      </w:r>
    </w:p>
    <w:p>
      <w:pPr>
        <w:bidi/>
      </w:pPr>
      <w:r>
        <w:rPr>
          <w:rtl/>
          <w:cs/>
          <w:lang w:val="ar_AE" w:bidi="ar_AE"/>
        </w:rPr>
      </w:r>
      <w:r>
        <w:rPr>
          <w:rtl/>
          <w:cs/>
          <w:lang w:val="ar_AE" w:bidi="ar_AE"/>
        </w:rPr>
        <w:t>ويكرر يسوع أن من يقبل وصاياه ويطيعها فهو يحب يسوع، وأن من يحب يسوع سيحبه الآب، وسيظهر له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التلاميذ: "بماذا تشعر أو تفكر؟" قد يجيب الشخص بعبارات مثل: "لماذا لا يستطيع يسوع أن يظهر نفسه للجميع ليؤمنوا؟" "أشعر بالفخر والبركة لأني محبوب من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١٤: ١٥–٢١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يتحدث يسوع مع تلاميذه ويخبرهم أنه إذا أحبوه، </w:t>
      </w:r>
      <w:r>
        <w:rPr>
          <w:b/>
          <w:rtl/>
          <w:cs/>
          <w:lang w:val="ar_AE" w:bidi="ar_AE"/>
        </w:rPr>
        <w:t>فسيطيعون</w:t>
      </w:r>
      <w:r>
        <w:rPr>
          <w:rtl/>
          <w:cs/>
          <w:lang w:val="ar_AE" w:bidi="ar_AE"/>
        </w:rPr>
        <w:t xml:space="preserve"> أو </w:t>
      </w:r>
      <w:r>
        <w:rPr>
          <w:b/>
          <w:rtl/>
          <w:cs/>
          <w:lang w:val="ar_AE" w:bidi="ar_AE"/>
        </w:rPr>
        <w:t xml:space="preserve">يحفظون </w:t>
      </w:r>
      <w:r>
        <w:rPr>
          <w:b/>
          <w:rtl/>
          <w:cs/>
          <w:lang w:val="ar_AE" w:bidi="ar_AE"/>
        </w:rPr>
        <w:t>وصاياه</w:t>
      </w:r>
      <w:r>
        <w:rPr>
          <w:rtl/>
          <w:cs/>
          <w:lang w:val="ar_AE" w:bidi="ar_AE"/>
        </w:rPr>
        <w:t xml:space="preserve"> التي قالها لهم. والطاعة أو الحفظ تعني الاهتمام بشيء معين أو القيام بما أمرهم به شخص ما. استخدموا نفس الكلمات التي استخدمتموها سابقًا لترجمة كلمات "طاعة أو حفظ" و"الوصايا".</w:t>
      </w:r>
    </w:p>
    <w:p>
      <w:pPr>
        <w:bidi/>
      </w:pPr>
      <w:r>
        <w:rPr>
          <w:rtl/>
          <w:cs/>
          <w:lang w:val="ar_AE" w:bidi="ar_AE"/>
        </w:rPr>
      </w:r>
      <w:r>
        <w:rPr>
          <w:rtl/>
          <w:cs/>
          <w:lang w:val="ar_AE" w:bidi="ar_AE"/>
        </w:rPr>
        <w:t xml:space="preserve">ويقول يسوع إنه سيطلب من </w:t>
      </w:r>
      <w:r>
        <w:rPr>
          <w:b/>
          <w:rtl/>
          <w:cs/>
          <w:lang w:val="ar_AE" w:bidi="ar_AE"/>
        </w:rPr>
        <w:t>الآب</w:t>
      </w:r>
      <w:r>
        <w:rPr>
          <w:rtl/>
          <w:cs/>
          <w:lang w:val="ar_AE" w:bidi="ar_AE"/>
        </w:rPr>
        <w:t xml:space="preserve"> أن يرسل لهم </w:t>
      </w:r>
      <w:r>
        <w:rPr>
          <w:b/>
          <w:rtl/>
          <w:cs/>
          <w:lang w:val="ar_AE" w:bidi="ar_AE"/>
        </w:rPr>
        <w:t>معينًا</w:t>
      </w:r>
      <w:r>
        <w:rPr>
          <w:rtl/>
          <w:cs/>
          <w:lang w:val="ar_AE" w:bidi="ar_AE"/>
        </w:rPr>
        <w:t xml:space="preserve"> آخر أو “</w:t>
      </w:r>
      <w:r>
        <w:rPr>
          <w:b/>
          <w:rtl/>
          <w:cs/>
          <w:lang w:val="ar_AE" w:bidi="ar_AE"/>
        </w:rPr>
        <w:t>مدافعًا</w:t>
      </w:r>
      <w:r>
        <w:rPr>
          <w:rtl/>
          <w:cs/>
          <w:lang w:val="ar_AE" w:bidi="ar_AE"/>
        </w:rPr>
        <w:t>” ليكون معهم إلى الأبد. وكلمة الآب هنا تُشير إلى الله الآب، فاستعملوا نفس المصطلح الذي استخدمتموه سابقًا للإشارة إلى الله الآب. أما كلمة "مدافع" فغالبًا ما تعني ممثلًا قانونيًا، أي شخصًا يدافع عن قضية شخص آخر أمام القضاء، ولكن في هذا السياق، يكون هذا المدافع أقرب إلى مساعد، يذكّر ويشرح للتلاميذ ما علّمهم يسوع.</w:t>
      </w:r>
    </w:p>
    <w:p>
      <w:pPr>
        <w:bidi/>
      </w:pPr>
      <w:r>
        <w:rPr>
          <w:rtl/>
          <w:cs/>
          <w:lang w:val="ar_AE" w:bidi="ar_AE"/>
        </w:rPr>
      </w:r>
      <w:r>
        <w:rPr>
          <w:rtl/>
          <w:cs/>
          <w:lang w:val="ar_AE" w:bidi="ar_AE"/>
        </w:rPr>
        <w:t xml:space="preserve">توقَّفوا هنا وناقشوا كمجموعة: ما الكلمة أو العبارة التي ستستخدمونها لترجمة </w:t>
      </w:r>
      <w:r>
        <w:rPr>
          <w:b/>
          <w:rtl/>
          <w:cs/>
          <w:lang w:val="ar_AE" w:bidi="ar_AE"/>
        </w:rPr>
        <w:t>"المعين"</w:t>
      </w:r>
      <w:r>
        <w:rPr>
          <w:rtl/>
          <w:cs/>
          <w:lang w:val="ar_AE" w:bidi="ar_AE"/>
        </w:rPr>
        <w:t xml:space="preserve"> أو </w:t>
      </w:r>
      <w:r>
        <w:rPr>
          <w:b/>
          <w:rtl/>
          <w:cs/>
          <w:lang w:val="ar_AE" w:bidi="ar_AE"/>
        </w:rPr>
        <w:t>"المدافع"؟</w:t>
      </w:r>
      <w:r>
        <w:rPr>
          <w:rtl/>
          <w:cs/>
          <w:lang w:val="ar_AE" w:bidi="ar_AE"/>
        </w:rPr>
        <w:t xml:space="preserve"> ستجدون مصطلح </w:t>
      </w:r>
      <w:r>
        <w:rPr>
          <w:rtl/>
          <w:cs/>
          <w:lang w:val="ar_AE" w:bidi="ar_AE"/>
        </w:rPr>
        <w:t>"المدافع"</w:t>
      </w:r>
      <w:r>
        <w:rPr>
          <w:rtl/>
          <w:cs/>
          <w:lang w:val="ar_AE" w:bidi="ar_AE"/>
        </w:rPr>
        <w:t xml:space="preserve"> في قاموس الكلمات الرئيسية.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هذا المعين هو </w:t>
      </w:r>
      <w:r>
        <w:rPr>
          <w:b/>
          <w:rtl/>
          <w:cs/>
          <w:lang w:val="ar_AE" w:bidi="ar_AE"/>
        </w:rPr>
        <w:t>روح الحق</w:t>
      </w:r>
      <w:r>
        <w:rPr>
          <w:rtl/>
          <w:cs/>
          <w:lang w:val="ar_AE" w:bidi="ar_AE"/>
        </w:rPr>
        <w:t xml:space="preserve">، ويُسمى روح الحق لأنه يكشف الحق عن الله، ويرشد الناس إلى معرفة الحق وتصديقه. وروح الحق هو اسم آخر للروح القدس، ومع أن </w:t>
      </w:r>
      <w:r>
        <w:rPr>
          <w:rtl/>
          <w:cs/>
          <w:lang w:val="ar_AE" w:bidi="ar_AE"/>
        </w:rPr>
        <w:t>"الروح القدس"</w:t>
      </w:r>
      <w:r>
        <w:rPr>
          <w:rtl/>
          <w:cs/>
          <w:lang w:val="ar_AE" w:bidi="ar_AE"/>
        </w:rPr>
        <w:t xml:space="preserve"> لم يُذكر في هذا المقطع، يمكنكم الرجوع إليه في قاموس الكلمات الرئيسية لمزيد من المعلومات.</w:t>
      </w:r>
    </w:p>
    <w:p>
      <w:pPr>
        <w:bidi/>
      </w:pPr>
      <w:r>
        <w:rPr>
          <w:rtl/>
          <w:cs/>
          <w:lang w:val="ar_AE" w:bidi="ar_AE"/>
        </w:rPr>
      </w:r>
      <w:r>
        <w:rPr>
          <w:rtl/>
          <w:cs/>
          <w:lang w:val="ar_AE" w:bidi="ar_AE"/>
        </w:rPr>
        <w:t xml:space="preserve">إن </w:t>
      </w:r>
      <w:r>
        <w:rPr>
          <w:b/>
          <w:rtl/>
          <w:cs/>
          <w:lang w:val="ar_AE" w:bidi="ar_AE"/>
        </w:rPr>
        <w:t>العالم</w:t>
      </w:r>
      <w:r>
        <w:rPr>
          <w:rtl/>
          <w:cs/>
          <w:lang w:val="ar_AE" w:bidi="ar_AE"/>
        </w:rPr>
        <w:t>، أي أولئك الذين ليسوا من أتباع يسوع، لن يقبلوا روح الحق لأنهم لا يعرفونه ولا يرونه، بينما يعرفه التلاميذ لأنه ساكن معهم وفي النهاية سيحلّ فيهم.</w:t>
      </w:r>
    </w:p>
    <w:p>
      <w:pPr>
        <w:bidi/>
      </w:pPr>
      <w:r>
        <w:rPr>
          <w:rtl/>
          <w:cs/>
          <w:lang w:val="ar_AE" w:bidi="ar_AE"/>
        </w:rPr>
      </w:r>
      <w:r>
        <w:rPr>
          <w:rtl/>
          <w:cs/>
          <w:lang w:val="ar_AE" w:bidi="ar_AE"/>
        </w:rPr>
        <w:t xml:space="preserve">ويخبر يسوع تلاميذه أنه لن يتركهم مهجورين أو </w:t>
      </w:r>
      <w:r>
        <w:rPr>
          <w:b/>
          <w:rtl/>
          <w:cs/>
          <w:lang w:val="ar_AE" w:bidi="ar_AE"/>
        </w:rPr>
        <w:t>كأيتام</w:t>
      </w:r>
      <w:r>
        <w:rPr>
          <w:rtl/>
          <w:cs/>
          <w:lang w:val="ar_AE" w:bidi="ar_AE"/>
        </w:rPr>
        <w:t>، أي الأطفال الذين تركهم آباؤهم بطريقة ما، ويقول إنه سيعود إليهم مرة أخرى. ويقول للتلاميذ أن بعد قليل، لن يراه العالم، بينما سيرونه هم بعد قيامته من الموت، إذ أن التلاميذ سيعيشون لأن يسوع حيّ.</w:t>
      </w:r>
    </w:p>
    <w:p>
      <w:pPr>
        <w:bidi/>
      </w:pPr>
      <w:r>
        <w:rPr>
          <w:rtl/>
          <w:cs/>
          <w:lang w:val="ar_AE" w:bidi="ar_AE"/>
        </w:rPr>
      </w:r>
      <w:r>
        <w:rPr>
          <w:rtl/>
          <w:cs/>
          <w:lang w:val="ar_AE" w:bidi="ar_AE"/>
        </w:rPr>
        <w:t>في ذلك اليوم، عندما يرون يسوع مجددًا، سيدركون أن يسوع في الآب، وأن التلاميذ في يسوع، ويسوع فيهم، وتذكّروا كيف تحدثتم عن هذه العلاقة في الخطوات السابقة.</w:t>
      </w:r>
    </w:p>
    <w:p>
      <w:pPr>
        <w:bidi/>
      </w:pPr>
      <w:r>
        <w:rPr>
          <w:rtl/>
          <w:cs/>
          <w:lang w:val="ar_AE" w:bidi="ar_AE"/>
        </w:rPr>
      </w:r>
      <w:r>
        <w:rPr>
          <w:rtl/>
          <w:cs/>
          <w:lang w:val="ar_AE" w:bidi="ar_AE"/>
        </w:rPr>
        <w:t>ويكرر يسوع مرة أخرى أن من يقبل وصاياه ويطيعها، فهو يحب يسوع، ويخبرهم أن من يحب يسوع سيحبه أيضًا الآب، وسيُظهر له يسوع. ويتحدث الله ويسوع عن "إظهار أنفسهم" للناس لأنهما يريدان أن يبرزا شخصيتهما ويُظهرا من هما حقًا، ويرغبان في المجيء والتواجد مع الناس بشكل شخصي.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14:22–31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١٤: ٢٢–٣١ وضعوه في قلوبكم.</w:t>
      </w:r>
    </w:p>
    <w:p>
      <w:pPr>
        <w:bidi/>
      </w:pPr>
      <w:r>
        <w:rPr>
          <w:rtl/>
          <w:cs/>
          <w:lang w:val="ar_AE" w:bidi="ar_AE"/>
        </w:rPr>
      </w:r>
      <w:r>
        <w:rPr>
          <w:rtl/>
          <w:cs/>
          <w:lang w:val="ar_AE" w:bidi="ar_AE"/>
        </w:rPr>
        <w:t>استمعوا إلى نسخة صوتية من يوحنا ١٤: ٢٢–٣١ ثلاث مرات، من ثلاث ترجمات مختلفة إذا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١٤: ٢٢–٣١ من الترجمة الأسهل فهمًا لكم.</w:t>
      </w:r>
    </w:p>
    <w:p>
      <w:pPr>
        <w:bidi/>
      </w:pPr>
      <w:r>
        <w:rPr>
          <w:rtl/>
          <w:cs/>
          <w:lang w:val="ar_AE" w:bidi="ar_AE"/>
        </w:rPr>
      </w:r>
      <w:r>
        <w:rPr>
          <w:rtl/>
          <w:cs/>
          <w:lang w:val="ar_AE" w:bidi="ar_AE"/>
        </w:rPr>
        <w:t>في المقطع السابق، كان يسوع يتحدث مع تلاميذه، وهم جميعًا مجتمعون في الغرفة التي تناولوا فيها معًا وجبة الفصح. إذ كان يواسي تلاميذه لأنه يعلم أنهم سيحزنون عند تنفيذ الناس حكم الموت عليه. لأنه يعرف أن صلبه سيحدث قريبًا جدًا. وقد وعد يسوع تلاميذه بأنه سيرسل لهم روح الحق ليكون معهم إلى الأبد. وأكّد لهم أن الله الآب سيحب الذين يحبون يسوع. وأن يسوع سيُظهِر نفسه، أي سيُعلن هويته، لهؤلاء الأشخاص.</w:t>
      </w:r>
    </w:p>
    <w:p>
      <w:pPr>
        <w:bidi/>
      </w:pPr>
      <w:r>
        <w:rPr>
          <w:rtl/>
          <w:cs/>
          <w:lang w:val="ar_AE" w:bidi="ar_AE"/>
        </w:rPr>
      </w:r>
      <w:r>
        <w:rPr>
          <w:rtl/>
          <w:cs/>
          <w:lang w:val="ar_AE" w:bidi="ar_AE"/>
        </w:rPr>
        <w:t>والآن، مرة أخرى، يقاطعه أحد تلاميذ يسوع وهو يعلّم. وكان التلاميذ يشعرون بالحرية في مقاطعة كلامه لأنهم عاشوا معه فترة طويلة، ولأنهم أصدقاؤه. وفي هذه المرة يسأل يهوذا يسوع لماذا سيظهر نفسه لتلاميذه فقط وليس لبقية العالم. ويوضح يوحنا البشير أن التلميذ الذي يطرح السؤال ليس يهوذا الإسخريوطي، وهو التلميذ الذي سيسلّم يسوع. ستذكرون من المقطع السابق أن يهوذا الإسخريوطي قد ترك المجموعة ليذهب إلى القادة الدينيين لتسليم يسوع.</w:t>
      </w:r>
    </w:p>
    <w:p>
      <w:pPr>
        <w:bidi/>
      </w:pPr>
      <w:r>
        <w:rPr>
          <w:rtl/>
          <w:cs/>
          <w:lang w:val="ar_AE" w:bidi="ar_AE"/>
        </w:rPr>
      </w:r>
      <w:r>
        <w:rPr>
          <w:rtl/>
          <w:cs/>
          <w:lang w:val="ar_AE" w:bidi="ar_AE"/>
        </w:rPr>
        <w:t>وقد شرح يسوع لتلاميذه بالفعل أن الذين يحبون يسوع سيظهرون ذلك بطاعته. والآن يشرح يسوع هذا مرة أخرى. ويُظهِر سؤال يهوذا أن التلاميذ لا يزالون لا يفهمون أن الناس يطيعون يسوع عندما يحبونه. ويُظهر سؤال يهوذا أيضاً أنه يعتقد أن يسوع سيُظهر نفسه جسديًا للتلاميذ. لكن على الأرجح كان يسوع سيقصد أنه سيُظهر المزيد من شخصيته والمزيد من قوته للتلاميذ.</w:t>
      </w:r>
    </w:p>
    <w:p>
      <w:pPr>
        <w:bidi/>
      </w:pPr>
      <w:r>
        <w:rPr>
          <w:rtl/>
          <w:cs/>
          <w:lang w:val="ar_AE" w:bidi="ar_AE"/>
        </w:rPr>
      </w:r>
      <w:r>
        <w:rPr>
          <w:rtl/>
          <w:cs/>
          <w:lang w:val="ar_AE" w:bidi="ar_AE"/>
        </w:rPr>
        <w:t>وتبقى المحبة هي محور تعليم يسوع. إذ يقول يسوع إن أحبه أحدٌ فإنه يطيع وصاياه. فيحبه الآب لأنه يحب يسوع. ثم يأتي الآب ويسوع ويصنعان عنده منزلًا أو مسكنًا. ويشبّه يسوع هذا الأمر بشخصٍ يأتي ليسكن مع شخصٍ آخر. وهذا ما يحدث عندما يحب شخص ما يسوع. فعندما يحب شخص يسوع، فإنه سيختبر حضور الله نفسه في حياته. فيكون الأمر كأن الآب ويسوع جاءا ليسكنا في ذلك الإنسان ومعه.</w:t>
      </w:r>
    </w:p>
    <w:p>
      <w:pPr>
        <w:bidi/>
      </w:pPr>
      <w:r>
        <w:rPr>
          <w:rtl/>
          <w:cs/>
          <w:lang w:val="ar_AE" w:bidi="ar_AE"/>
        </w:rPr>
      </w:r>
      <w:r>
        <w:rPr>
          <w:rtl/>
          <w:cs/>
          <w:lang w:val="ar_AE" w:bidi="ar_AE"/>
        </w:rPr>
        <w:t>ولأهمية المحبة في هذا التعليم، يكرر يسوع الفكرة بطريقةٍ عكسية. فيقول يسوع: "الّذي لا يُحِبُّني لا يَحفَظُ كلامي". ويُذكّر يسوع تلاميذه بأن كل ما يفعله هو لأن الله الآب, الذي أرسله، أمره بأن يفعل ذلك. وقد كرّر يسوع كثيراً في تعاليمه أن الله هو الذي أرسله، وأنه يعمل فقط ما يطلبه منه الآب. وهذا أمرٌ مهمٌ لفهم أن يسوع أطاع الله الآب بمحض إرادته عندما كان على الأرض.</w:t>
      </w:r>
    </w:p>
    <w:p>
      <w:pPr>
        <w:bidi/>
      </w:pPr>
      <w:r>
        <w:rPr>
          <w:rtl/>
          <w:cs/>
          <w:lang w:val="ar_AE" w:bidi="ar_AE"/>
        </w:rPr>
      </w:r>
      <w:r>
        <w:rPr>
          <w:rtl/>
          <w:cs/>
          <w:lang w:val="ar_AE" w:bidi="ar_AE"/>
        </w:rPr>
        <w:t>ثم يُعطي يسوع تلاميذه خبراً سارًا آخر، إذ سيُرسل الله الآب “الروح القدس” باسم يسوع، أي بصفته ممثلًا عنه، وبسلطانه وقوّته. وكان يسوع قد سمّى الروحَ سابقًا "روح الحق"، كما يُسمِّيه أيضًا "مدافعًا" أو "معينًا". وتُسمِّي بعض الترجمات هذا الروح "المُعزَّي". ومع ذلك، فإن الروح القدس على الأرجح يتصرَفّ مثل مدافع أو مساعد. والمدافع، أو الممثل النيابي، هو شخص يدافع عن قضية ما نيابة عن شخص آخر. والروح القدس هو أيضا معين. يقول يسوع إن الروح القدس سيذكر التلاميذ بما علمهم إياه في تلك الليلة ويشرح لهم هذه الأمور. وعلى الرغم من أن بعض الترجمات تصف الروح القدس بالـ“مُعزي” في هذا المقطع، فإن البشير يوحنا لا يتحدث عادة عن الروح القدس كمُعزي.</w:t>
      </w:r>
    </w:p>
    <w:p>
      <w:pPr>
        <w:bidi/>
      </w:pPr>
      <w:r>
        <w:rPr>
          <w:rtl/>
          <w:cs/>
          <w:lang w:val="ar_AE" w:bidi="ar_AE"/>
        </w:rPr>
      </w:r>
      <w:r>
        <w:rPr>
          <w:rtl/>
          <w:cs/>
          <w:lang w:val="ar_AE" w:bidi="ar_AE"/>
        </w:rPr>
        <w:t xml:space="preserve">ويعطي يسوع السلام لتلاميذه. في تلك الأزمنة كان معظم الناس يعتقدون أن السلام يعني فقط عدم وجود حرب. أمّا يسوع فيقول إن سلامه ليس مثلما يعطيه “العالم”، لأن سلام يسوع هو </w:t>
      </w:r>
      <w:r>
        <w:rPr>
          <w:b/>
          <w:rtl/>
          <w:cs/>
          <w:lang w:val="ar_AE" w:bidi="ar_AE"/>
        </w:rPr>
        <w:t>الشيئين</w:t>
      </w:r>
      <w:r>
        <w:rPr>
          <w:rtl/>
          <w:cs/>
          <w:lang w:val="ar_AE" w:bidi="ar_AE"/>
        </w:rPr>
        <w:t xml:space="preserve"> معًا، أي غياب الحرب </w:t>
      </w:r>
      <w:r>
        <w:rPr>
          <w:b/>
          <w:rtl/>
          <w:cs/>
          <w:lang w:val="ar_AE" w:bidi="ar_AE"/>
        </w:rPr>
        <w:t>و</w:t>
      </w:r>
      <w:r>
        <w:rPr>
          <w:rtl/>
          <w:cs/>
          <w:lang w:val="ar_AE" w:bidi="ar_AE"/>
        </w:rPr>
        <w:t>امتلاء قلب الإنسان بحضور الله الذي يمنحه حياةً كاملةً وفرحًا. ولذلك، يقول يسوع إن تلاميذه لا ينبغي أن يقلقوا أو يحزنوا أو يخافوا عندما يتركهم. وكان الناس يعتبرون القلب هو مركز المشاعر، لذلك قال يسوع لهم ألا يقلقوا "في قلوبهم".</w:t>
      </w:r>
    </w:p>
    <w:p>
      <w:pPr>
        <w:bidi/>
      </w:pPr>
      <w:r>
        <w:rPr>
          <w:rtl/>
          <w:cs/>
          <w:lang w:val="ar_AE" w:bidi="ar_AE"/>
        </w:rPr>
      </w:r>
      <w:r>
        <w:rPr>
          <w:rtl/>
          <w:cs/>
          <w:lang w:val="ar_AE" w:bidi="ar_AE"/>
        </w:rPr>
        <w:t>توقّفوا هنا وناقشوا الأمر كمجموعة: عندما تسمعون كلمة “سلام”، ماذا يخطر ببالكم؟ وماذا يحدث في مجتمعكم عندما يعمّ السلام؟ وكيف تصفون هذا النوع من السلام الذي لا يقتصر على غياب الحروب، بل يشمل أيضًا الفرح؟ (توقَّفوا هنا عن سماع التسجيل الصوتي)</w:t>
      </w:r>
    </w:p>
    <w:p>
      <w:pPr>
        <w:bidi/>
      </w:pPr>
      <w:r>
        <w:rPr>
          <w:rtl/>
          <w:cs/>
          <w:lang w:val="ar_AE" w:bidi="ar_AE"/>
        </w:rPr>
      </w:r>
      <w:r>
        <w:rPr>
          <w:rtl/>
          <w:cs/>
          <w:lang w:val="ar_AE" w:bidi="ar_AE"/>
        </w:rPr>
        <w:t>ويذكِر يسوع تلاميذه بأنه قال لهم إنه سيغادر لكنه سيعود مرة أخرى. ولأن تلاميذه يحبونه، كان ينبغي لهم أن يفرحوا لأنه ماضٍ إلى الله الآب. ويقول يسوع إن الآب أعظم منه، وليس المقصود أن يسوع أقل من الآب، بل إنه حين كان على الأرض إنسانًا، كان يفعل عمدًا ما يطلبه الآب منه، فقد أطاعه بمحض إرادته، ولهذا قال إن الآب أعظم منه.</w:t>
      </w:r>
    </w:p>
    <w:p>
      <w:pPr>
        <w:bidi/>
      </w:pPr>
      <w:r>
        <w:rPr>
          <w:rtl/>
          <w:cs/>
          <w:lang w:val="ar_AE" w:bidi="ar_AE"/>
        </w:rPr>
      </w:r>
      <w:r>
        <w:rPr>
          <w:rtl/>
          <w:cs/>
          <w:lang w:val="ar_AE" w:bidi="ar_AE"/>
        </w:rPr>
        <w:t>ويتابع يسوع فيُذكّرهم مرة أخرى بأنه يخبرهم بأنه سيذهب، وأن الآب سيرسل الروح القدس، لكي يتذكروا عندما تحدث هذه الأمور أن يسوع هو فعلًا من قال إنه هو. ثم يقول يسوع أن رئيس هذا العالم آتِ. وقد أشار يسوع في تعاليمٍ سابقة إلى حاكم هذا العالم، أو رئيسه، باعتباره الشيطان. وكان يسوع يعلم أن الشيطان على وشك أن يجعله يتألم ويموت، لكن يسوع يطمئن تلاميذه بأن الشيطان لن ينتصر، أو كما قال: "وليس لهُ فيَّ شَيءٌ". وستحدث هذه الأمور الصعبة لأن الناس يحتاجون أن يروا أن يسوع مستعد أن يطيع الآب في كل ما يطلبه منه.</w:t>
      </w:r>
    </w:p>
    <w:p>
      <w:pPr>
        <w:bidi/>
      </w:pPr>
      <w:r>
        <w:rPr>
          <w:rtl/>
          <w:cs/>
          <w:lang w:val="ar_AE" w:bidi="ar_AE"/>
        </w:rPr>
      </w:r>
      <w:r>
        <w:rPr>
          <w:rtl/>
          <w:cs/>
          <w:lang w:val="ar_AE" w:bidi="ar_AE"/>
        </w:rPr>
        <w:t>توقّفوا هنا وناقشوا الأمر كمجموعة: كيف يكون شعوركم عندما تضطرون لفعل شيء صعب لكي تكونوا مثالًا صالحًا لغيركم؟ احكوا قصة عن شخصٍ فعل أمرًا صعبًا ليمنح الآخرين فرحًا أو حياةً أفضل. (توقَّفوا هنا عن سماع التسجيل الصوتي)</w:t>
      </w:r>
    </w:p>
    <w:p>
      <w:pPr>
        <w:bidi/>
      </w:pPr>
      <w:r>
        <w:rPr>
          <w:rtl/>
          <w:cs/>
          <w:lang w:val="ar_AE" w:bidi="ar_AE"/>
        </w:rPr>
      </w:r>
      <w:r>
        <w:rPr>
          <w:rtl/>
          <w:cs/>
          <w:lang w:val="ar_AE" w:bidi="ar_AE"/>
        </w:rPr>
        <w:t>والآن يقول يسوع أمرًا لافتًا، إذ يقول: "قوموا نَنطَلِقْ مِنْ ههنا". ومع ذلك، سنرى في المقطع التالي أن يسوع يواصل التعليم! ولا نعرف تحديدًا لماذا قال يسوع هذا هنا. وعلينا أن نتذكر أن يسوع وتلاميذه كانوا حتى هذه اللحظة في الغرفة التي أكلوا فيها وجبة الفصح. وربما كان يسوع يخبر تلاميذه بأن عليهم مغادرة الغرفة والبدء في السير عائدين إلى بيت عنيا حيث يقيمون. وليس غريبًا على يسوع أن يقول شيئًا كهذا، ثم يواصل التعليم لفترة أطول، ومن الممكن أيضًا أن يكون يسوع قد علّم ما يلي وهم في طريقهم. على أي حال، تشكّل عبارة "قوموا نَنطَلِقْ مِنْ ههنا" نهاية هذا القسم من تعليم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١٤: ٢٢–٣١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يسأل يهوذا يسوع لماذا سيظهر نفسه للتلاميذ فقط وليس للجميع. يجيب يسوع بأن من يحب يسوع سيطيع تعاليمه.</w:t>
      </w:r>
    </w:p>
    <w:p>
      <w:pPr>
        <w:bidi/>
      </w:pPr>
      <w:r>
        <w:rPr>
          <w:rtl/>
          <w:cs/>
          <w:lang w:val="ar_AE" w:bidi="ar_AE"/>
        </w:rPr>
      </w:r>
      <w:r>
        <w:rPr>
          <w:b/>
          <w:rtl/>
          <w:cs/>
          <w:lang w:val="ar_AE" w:bidi="ar_AE"/>
        </w:rPr>
        <w:t>في المشهد الثاني:</w:t>
      </w:r>
      <w:r>
        <w:rPr>
          <w:rtl/>
          <w:cs/>
          <w:lang w:val="ar_AE" w:bidi="ar_AE"/>
        </w:rPr>
        <w:t xml:space="preserve"> يخبر يسوع تلاميذه أن الروح القدس سيأتي ليعلمهم وأنه سيعطي سلامًا لتلاميذه. وهذا السلام ليس مثل السلام الذي يتمتع به الناس في العالم. لأنه أفضل منه بكثير.</w:t>
      </w:r>
    </w:p>
    <w:p>
      <w:pPr>
        <w:bidi/>
      </w:pPr>
      <w:r>
        <w:rPr>
          <w:rtl/>
          <w:cs/>
          <w:lang w:val="ar_AE" w:bidi="ar_AE"/>
        </w:rPr>
      </w:r>
      <w:r>
        <w:rPr>
          <w:b/>
          <w:rtl/>
          <w:cs/>
          <w:lang w:val="ar_AE" w:bidi="ar_AE"/>
        </w:rPr>
        <w:t>في المشهد الثالث:</w:t>
      </w:r>
      <w:r>
        <w:rPr>
          <w:rtl/>
          <w:cs/>
          <w:lang w:val="ar_AE" w:bidi="ar_AE"/>
        </w:rPr>
        <w:t xml:space="preserve"> يتحدث يسوع عن رحيله، ويُعلن أن رئيس هذا العالم، أي الشيطان، قادم، ثم يطلب منهم أن يخرجوا.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أقرب 11 تلميذًا ليسوع، باستثناء يهوذا الإسخريوطي الذي كان قد غادر بالفعل.</w:t>
      </w:r>
    </w:p>
    <w:p>
      <w:pPr>
        <w:pStyle w:val="ListBullet"/>
        <w:bidi/>
        <w:spacing w:line="240" w:lineRule="auto"/>
        <w:ind w:left="720"/>
      </w:pPr>
      <w:r>
        <w:rPr>
          <w:rtl/>
          <w:cs/>
          <w:lang w:val="ar_AE" w:bidi="ar_AE"/>
        </w:rPr>
      </w:r>
      <w:r>
        <w:rPr>
          <w:rtl/>
          <w:cs/>
          <w:lang w:val="ar_AE" w:bidi="ar_AE"/>
        </w:rPr>
        <w:t>وأي تلاميذ آخرين قد يكونون في وجبة الفصح مع يسوع وأقرب التلاميذ.</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يبدأ هذا المقطع بسؤال يهوذا ليسوع، ويوضّح البشير يوحنا أن التلميذ السائل ليس يهوذا الإسخريوطي الذي رحل بالفعل، ويريد يوحنا أن يتأكد من أننا لا نظن أنه الشخص نفسه، رغم أن اسمه هو أيضًا، يهوذا. يقاطع يهوذا تعليم الرب يسوع بسؤال، ويستخدم الرب يسوع هذا السؤال ليعلّم المزيد.</w:t>
      </w:r>
    </w:p>
    <w:p>
      <w:pPr>
        <w:bidi/>
      </w:pPr>
      <w:r>
        <w:rPr>
          <w:rtl/>
          <w:cs/>
          <w:lang w:val="ar_AE" w:bidi="ar_AE"/>
        </w:rPr>
      </w:r>
      <w:r>
        <w:rPr>
          <w:rtl/>
          <w:cs/>
          <w:lang w:val="ar_AE" w:bidi="ar_AE"/>
        </w:rPr>
        <w:t>ثم يسأل يهوذا لماذا لا يظهر يسوع نفسه للجميع، بل يظهر نفسه فقط للتلاميذ. يعلم يهوذا أن يسوع رائع وأنه سيظهر مجده للتلاميذ. ويتساءل لماذا لا يتمكّن بقية العالم من رؤية مدى عجائبه.</w:t>
      </w:r>
    </w:p>
    <w:p>
      <w:pPr>
        <w:bidi/>
      </w:pPr>
      <w:r>
        <w:rPr>
          <w:rtl/>
          <w:cs/>
          <w:lang w:val="ar_AE" w:bidi="ar_AE"/>
        </w:rPr>
      </w:r>
      <w:r>
        <w:rPr>
          <w:rtl/>
          <w:cs/>
          <w:lang w:val="ar_AE" w:bidi="ar_AE"/>
        </w:rPr>
        <w:t>توقفوا هنا وناقشوا كمجموعة: في ثقافتكم، كيف يسأل تلاميذ معلم ديني أسئلة له عندما لا يفهمون شيئًا ما؟ وكيف يستجيب المعلمون الدينيون عادة؟ (توقَّفوا هنا عن سماع التسجيل الصوتي)</w:t>
      </w:r>
    </w:p>
    <w:p>
      <w:pPr>
        <w:bidi/>
      </w:pPr>
      <w:r>
        <w:rPr>
          <w:rtl/>
          <w:cs/>
          <w:lang w:val="ar_AE" w:bidi="ar_AE"/>
        </w:rPr>
      </w:r>
      <w:r>
        <w:rPr>
          <w:rtl/>
          <w:cs/>
          <w:lang w:val="ar_AE" w:bidi="ar_AE"/>
        </w:rPr>
        <w:t>ويُواصل الرب يسوع التعليم، فيقول إن الذين يحبّونه سيُطيعون تعاليمه، وإن الله الآب سيُحبّ هؤلاء أيضًا، وسيأتي الآب والابن ليسكنا عندهم أو يكونا معهم.</w:t>
      </w:r>
    </w:p>
    <w:p>
      <w:pPr>
        <w:bidi/>
      </w:pPr>
      <w:r>
        <w:rPr>
          <w:rtl/>
          <w:cs/>
          <w:lang w:val="ar_AE" w:bidi="ar_AE"/>
        </w:rPr>
      </w:r>
      <w:r>
        <w:rPr>
          <w:rtl/>
          <w:cs/>
          <w:lang w:val="ar_AE" w:bidi="ar_AE"/>
        </w:rPr>
        <w:t xml:space="preserve">ثم يُتبع ذلك بقولٍ مشابه لكن بطريقة سلبية، إذ يُعلن أن الذين </w:t>
      </w:r>
      <w:r>
        <w:rPr>
          <w:b/>
          <w:rtl/>
          <w:cs/>
          <w:lang w:val="ar_AE" w:bidi="ar_AE"/>
        </w:rPr>
        <w:t>لا</w:t>
      </w:r>
      <w:r>
        <w:rPr>
          <w:rtl/>
          <w:cs/>
          <w:lang w:val="ar_AE" w:bidi="ar_AE"/>
        </w:rPr>
        <w:t xml:space="preserve"> يحبّونه </w:t>
      </w:r>
      <w:r>
        <w:rPr>
          <w:b/>
          <w:rtl/>
          <w:cs/>
          <w:lang w:val="ar_AE" w:bidi="ar_AE"/>
        </w:rPr>
        <w:t>لن</w:t>
      </w:r>
      <w:r>
        <w:rPr>
          <w:rtl/>
          <w:cs/>
          <w:lang w:val="ar_AE" w:bidi="ar_AE"/>
        </w:rPr>
        <w:t xml:space="preserve"> يطيعوا تعاليمه. </w:t>
      </w:r>
    </w:p>
    <w:p>
      <w:pPr>
        <w:bidi/>
      </w:pPr>
      <w:r>
        <w:rPr>
          <w:rtl/>
          <w:cs/>
          <w:lang w:val="ar_AE" w:bidi="ar_AE"/>
        </w:rPr>
      </w:r>
      <w:r>
        <w:rPr>
          <w:rtl/>
          <w:cs/>
          <w:lang w:val="ar_AE" w:bidi="ar_AE"/>
        </w:rPr>
        <w:t>ويُوضِّح للتلاميذ أن ما يقوله أو يفعله يأتي مباشرةً من الله الآب، وأنه هو نفسه يُطيع الله الآب.</w:t>
      </w:r>
    </w:p>
    <w:p>
      <w:pPr>
        <w:bidi/>
      </w:pPr>
      <w:r>
        <w:rPr>
          <w:rtl/>
          <w:cs/>
          <w:lang w:val="ar_AE" w:bidi="ar_AE"/>
        </w:rPr>
      </w:r>
      <w:r>
        <w:rPr>
          <w:rtl/>
          <w:cs/>
          <w:lang w:val="ar_AE" w:bidi="ar_AE"/>
        </w:rPr>
        <w:t>وفي المشهد الثاني، يركّز الرب يسوع على الروح القدس، الذي يدعوه "مُعينًا" أو "مُحاميًا". ومع اقتراب رحيله عن تلاميذه، يُخبرهم بالطريقة التي سيُساعدهم بها الروح القدس بعد ذهابه. فالمدافع أو الممثل عادةً ما يُساعد شخصًا محتاجًا عن طريق التماس قضيته أمام صاحب سلطة، وربما هذا ما يفعله الروح القدس من أجلنا. وربما يقصد يسوع أن الروح القدس يُساعدنا بتذكيرنا بما علّمنا إياه وشرح كل ما علمه يسوع. لأن عبارة "كُلَّ شَيءٍ" تُشير غالبًا إلى تعاليمه لهم في تلك الأمسية. وتذكّروا أن بعض الترجمات تُسمّي الروح القدس هنا "المُعزّي"، لكن هذا ليس المعنى الأرجح للكلمة. ويرسل الله الروح القدس باسم يسوع، لأن التلاميذ ينتمون إلى يسوع، ولأن يسوع يملك كل سلطان وقدرة.</w:t>
      </w:r>
    </w:p>
    <w:p>
      <w:pPr>
        <w:bidi/>
      </w:pPr>
      <w:r>
        <w:rPr>
          <w:rtl/>
          <w:cs/>
          <w:lang w:val="ar_AE" w:bidi="ar_AE"/>
        </w:rPr>
      </w:r>
      <w:r>
        <w:rPr>
          <w:rtl/>
          <w:cs/>
          <w:lang w:val="ar_AE" w:bidi="ar_AE"/>
        </w:rPr>
        <w:t>ويُتابع يسوع كلامه ليُعلن أنه سيمنح تلاميذه سلامًا، لكنه يُشدّد على أنه ليس مثل السلام الذي يُعطيه العالم، لأن سلام يسوع ليس مجرد غياب الحروب، كما يظن معظم الناس. وأحيانًا يحتاج "السلام" إلى أن نُقدّمه كفعل، فيمكن القول إن يسوع يجعل تلاميذه ينالون "فرحًا في القلب" أو "فرحًا بلا قلق". ثم يُضيف يسوع معلومات أخرى، إذ يقول إن على تلاميذه ألا يقلقوا أو يضطربوا، وألا يخافوا مما سيحدث. وتذكّروا أن القلب في الثقافة اليهودية هو المكان الذي قالوا إنهم يختبرون فيه العواطف.</w:t>
      </w:r>
    </w:p>
    <w:p>
      <w:pPr>
        <w:bidi/>
      </w:pPr>
      <w:r>
        <w:rPr>
          <w:rtl/>
          <w:cs/>
          <w:lang w:val="ar_AE" w:bidi="ar_AE"/>
        </w:rPr>
      </w:r>
      <w:r>
        <w:rPr>
          <w:rtl/>
          <w:cs/>
          <w:lang w:val="ar_AE" w:bidi="ar_AE"/>
        </w:rPr>
        <w:t>توقّفوا هنا وناقشوا الأمر كمجموعة: عندما تتحدّثون عن شعوركم بالسلام، كيف تعبّرون عنه؟ ربما يمكن لأحدكم أن يروي قصة عن وقت شعر فيه بالسلام حين غابت الحروب، ووقت شعر فيه بحضور الله يملأه فرحًا. انتبهوا إلى الكلمات التي تستخدمونها لوصف ذلك "السلام". هل تتحدّثون عن "السلام" في القلب؟ أم لديكم أسلوب آخر للتعبير عن المشاعر؟ (توقَّفوا هنا عن سماع التسجيل الصوتي)</w:t>
      </w:r>
    </w:p>
    <w:p>
      <w:pPr>
        <w:bidi/>
      </w:pPr>
      <w:r>
        <w:rPr>
          <w:rtl/>
          <w:cs/>
          <w:lang w:val="ar_AE" w:bidi="ar_AE"/>
        </w:rPr>
      </w:r>
      <w:r>
        <w:rPr>
          <w:rtl/>
          <w:cs/>
          <w:lang w:val="ar_AE" w:bidi="ar_AE"/>
        </w:rPr>
        <w:t xml:space="preserve">في المشهد الثالث، يُحوّل يسوع انتباهه إلى رحيله، ويُشير إلى أن تلاميذه لا يحبّونه بعد كما ينبغي، لأنه لو أحبّوه حقًا لفرحوا بذهابه. لكنه يعلم أنهم ليسوا فرحين. غير أن يسوع يقول إن الآب أعظم منه، وليس معنى ذلك أنه أقل ألوهية، بل لأنه كان في حالةٍ بشرية آنذاك، وكان الأفضل له أن يكون في السماء مع الله حيث لا تُقيّده الطبيعة البشرية. ويُخبِر يسوع تلاميذه بكل هذا لكي، عندما يحدث، يعرفوا أنه قال الحق فيؤمنوا بكلامه. </w:t>
      </w:r>
    </w:p>
    <w:p>
      <w:pPr>
        <w:bidi/>
      </w:pPr>
      <w:r>
        <w:rPr>
          <w:rtl/>
          <w:cs/>
          <w:lang w:val="ar_AE" w:bidi="ar_AE"/>
        </w:rPr>
      </w:r>
      <w:r>
        <w:rPr>
          <w:rtl/>
          <w:cs/>
          <w:lang w:val="ar_AE" w:bidi="ar_AE"/>
        </w:rPr>
        <w:t>وبعد ذلك ينتبه يسوع إلى الوقت، فيُعلن أنه لن يُطيل الكلام معهم، وهذا صحيح، ففي غضون ساعات قليلة سيُسلِّمه يهوذا، وسيمضي القادة الدينيون ليقبضوا عليه ويقتلوه. ويعتبر يسوع هذه الأعمال من "رَئيسَ هذا العالَمِ"، أي الشيطان. ومع أنه يبدو أن الشيطان هو حاكم العالم، يُطمئن يسوع تلاميذه بأن الشيطان "ليس لهُ فيَّ شَيءٌ"، أي ليس له سلطان عليه. ومع ذلك، فعندما يعمل الشيطان عمله الشرير، سيُطيع يسوع الله الآب ويموت، وبذلك يُظهِر للعالم أنه يُحبّ الآب، ولذلك يُطيع وصيته. لاحظوا أن يسوع يفعل بالتمام ما قال لتلاميذه أن يفعلوه: أن يحبّوا الآب فيُطيعوا وصاياه.</w:t>
      </w:r>
    </w:p>
    <w:p>
      <w:pPr>
        <w:bidi/>
      </w:pPr>
      <w:r>
        <w:rPr>
          <w:rtl/>
          <w:cs/>
          <w:lang w:val="ar_AE" w:bidi="ar_AE"/>
        </w:rPr>
      </w:r>
      <w:r>
        <w:rPr>
          <w:rtl/>
          <w:cs/>
          <w:lang w:val="ar_AE" w:bidi="ar_AE"/>
        </w:rPr>
        <w:t>ويقول يسوع شيئًا لافتًا هنا، إذ يقول: "قوموا نَنطَلِقْ مِنْ ههنا". ومع أنه يستمرّ في التعليم، من الممكن أنهم بدأوا بالفعل السير خارج أورشليم في الطريق، أو ربما كان يسوع يقول إنه ينبغي أن ينطلقوا قريبًا. وفي كل الأحوال، يجب أن تترجموا العبارة كما وردت.</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١٤: ٢٢–٣١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الأحد عشر المقربون من يسوع، باستثناء يهوذا الإسخريوطي الذي غادر بالفعل.</w:t>
      </w:r>
    </w:p>
    <w:p>
      <w:pPr>
        <w:pStyle w:val="ListBullet"/>
        <w:bidi/>
        <w:spacing w:line="240" w:lineRule="auto"/>
        <w:ind w:left="720"/>
      </w:pPr>
      <w:r>
        <w:rPr>
          <w:rtl/>
          <w:cs/>
          <w:lang w:val="ar_AE" w:bidi="ar_AE"/>
        </w:rPr>
      </w:r>
      <w:r>
        <w:rPr>
          <w:rtl/>
          <w:cs/>
          <w:lang w:val="ar_AE" w:bidi="ar_AE"/>
        </w:rPr>
        <w:t>وأي تلاميذ آخرين ربما حضروا وجبة الفصح مع يسوع والتلاميذ المقربين.</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يقاطع يهوذا تعليم يسوع. ويسأله: "لماذا تخطط أن تُظهر نفسك لنا فقط, ولا تُظهر نفسك لبقية الناس في العالم؟" فيقول إن الذين يحبّونه سيُطيعون تعاليمه، وحينئذ سيحب الله الآب هؤلاء الناس أيضاً، وسيأتي يسوع والله الآب ويسكنان معهم. أما الذين لا يحبون يسوع فلن يطيعوا تعاليمه. ثم يقول يسوع لتلاميذه إن كل ما يقوله يأتي مباشرة من الله 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يهوذا: "بماذا تشعر أو تفكّر؟" قد يجيب الشخص بعبارات مثل: "أنا محبط قليلًّا. فأنا أريد حقًا أن يرى الجميع كم هو رائع! أظن أنهم جميعًا سيؤمنون إذا أظهر لهم يسوع مجده!" أو "أنا لا أفهم ما يقوله يسوع. هل يعرف أنني أحبه؟"</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"أنا حقًا أريد لتلاميذي أن يفهموا من أنا وأن يحبونني حقًا. وهذا أكثر أهمية من أي شيء آخر!" أو "أنا أعرف أن تلاميذي يريدونني أن أكون ملكًا منتصرًا. لماذا لا يفهمون؟"</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يواصل يسوع حديثه فيقول إنه علّمهم وهو ما يزال في العالم، ولكن عندما يغادر سترسل لهم السماء الروح القدس. ويسميه المعزي أو المعين. وهو سيذكّر تلاميذه بكل ما علّمهم إياه. ويقول إنه سيعطي السلام لتلاميذه، أي أن يُفرِح قلوبهم. ويجنبهم القلق أو الاضطراب أو الخوف.</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التلاميذ: "بماذا تشعر أو تفكر؟" قد تسمعون عبارات مثل: "أنا سعيد بأن يسوع سيرسل شخصًا لمساعدتنا! لكنني حزين". أو "أنا متحيّر. فأنا لا أفهم لماذا سيذهب يسوع بعيدًا". أو "أنا خائف جدًا، مع أن يسوع قال لي أن لا أخاف."</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يذكّر يسوع تلاميذه بأنه سيرحل. ولا يبدو أن يسوع يعتقد أن التلاميذ يحبونه. فلو أحبوه، لكانوا سعداء لأنه ذاهب إلى الآب، لأن الآب أعظم منه. فالآب في السماء، وليس مقيدًا بجسد الإنسان. ويواصل يسوع قائلاً إنه يخبرهم بهذه الأمور الآن حتى يؤمنوا أخيراً عندما يحدث كل شيء. ثم يحذرهم أن رئيس العالم، أي الشيطان، قادم. وعلى الرغم من أن رئيس العالم ليس له سلطان على يسوع، سيخضع يسوع لمخططات الشر ليُظهر للجميع أنه يطيع الله الآب ويحب الله الآب. ثم يقول يسوع: "قوموا نَنطَلِقْ مِنْ ههنا".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تسمعون عبارات مثل: "أنا حزين لأنني سأترك تلاميذي. وحزين لما سيفعله الشيطان. لكنني أتطلع إلى العودة إلى السماء مرة أخرى! فأنا أحب أبي كثيرًا!"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١٤: ٢٢–٣١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يطرح يهوذا سؤالًا على يسوع قائلًا: "</w:t>
      </w:r>
      <w:r>
        <w:rPr>
          <w:b/>
          <w:rtl/>
          <w:cs/>
          <w:lang w:val="ar_AE" w:bidi="ar_AE"/>
        </w:rPr>
        <w:t>يا سيِّدُ</w:t>
      </w:r>
      <w:r>
        <w:rPr>
          <w:rtl/>
          <w:cs/>
          <w:lang w:val="ar_AE" w:bidi="ar_AE"/>
        </w:rPr>
        <w:t xml:space="preserve">، ماذا حَدَثَ حتَّى إنَّكَ مُزمِعٌ أنْ تُظهِرَ ذاتَكَ لنا وليس للعالَمِ؟" استخدم نفس الكلمة التي استخدمتها في الفقرات السابقة للإشارة إلى "الرب/السيد"، وتذكر أن تعبير </w:t>
      </w:r>
      <w:r>
        <w:rPr>
          <w:rtl/>
          <w:cs/>
          <w:lang w:val="ar_AE" w:bidi="ar_AE"/>
        </w:rPr>
        <w:t>الرب</w:t>
      </w:r>
      <w:r>
        <w:rPr>
          <w:rtl/>
          <w:cs/>
          <w:lang w:val="ar_AE" w:bidi="ar_AE"/>
        </w:rPr>
        <w:t xml:space="preserve"> يُناقَش في قاموس الكلمات الرئيسية.</w:t>
      </w:r>
    </w:p>
    <w:p>
      <w:pPr>
        <w:bidi/>
      </w:pPr>
      <w:r>
        <w:rPr>
          <w:rtl/>
          <w:cs/>
          <w:lang w:val="ar_AE" w:bidi="ar_AE"/>
        </w:rPr>
      </w:r>
      <w:r>
        <w:rPr>
          <w:rtl/>
          <w:cs/>
          <w:lang w:val="ar_AE" w:bidi="ar_AE"/>
        </w:rPr>
        <w:t>يقول يسوع إن الآب سيحب الأشخاص الذين يحبّون يسوع ويطيعون تعاليمه. ويذكر يسوع الله باسم الآب ليُظهر الاحترام والمحبّة والعلاقة الخاصة التي تربطه بالله الآب.</w:t>
      </w:r>
    </w:p>
    <w:p>
      <w:pPr>
        <w:bidi/>
      </w:pPr>
      <w:r>
        <w:rPr>
          <w:rtl/>
          <w:cs/>
          <w:lang w:val="ar_AE" w:bidi="ar_AE"/>
        </w:rPr>
      </w:r>
      <w:r>
        <w:rPr>
          <w:rtl/>
          <w:cs/>
          <w:lang w:val="ar_AE" w:bidi="ar_AE"/>
        </w:rPr>
        <w:t xml:space="preserve">يقول يسوع إن الآب سيرسل </w:t>
      </w:r>
      <w:r>
        <w:rPr>
          <w:b/>
          <w:rtl/>
          <w:cs/>
          <w:lang w:val="ar_AE" w:bidi="ar_AE"/>
        </w:rPr>
        <w:t>"المُعَزّي"</w:t>
      </w:r>
      <w:r>
        <w:rPr>
          <w:rtl/>
          <w:cs/>
          <w:lang w:val="ar_AE" w:bidi="ar_AE"/>
        </w:rPr>
        <w:t xml:space="preserve"> الذي يُسمّى أيضًا </w:t>
      </w:r>
      <w:r>
        <w:rPr>
          <w:b/>
          <w:rtl/>
          <w:cs/>
          <w:lang w:val="ar_AE" w:bidi="ar_AE"/>
        </w:rPr>
        <w:t>الروح القدس</w:t>
      </w:r>
      <w:r>
        <w:rPr>
          <w:rtl/>
          <w:cs/>
          <w:lang w:val="ar_AE" w:bidi="ar_AE"/>
        </w:rPr>
        <w:t>، لكي يعلّم تلاميذه كل ما علّمهم إياه تلك الليلة. غالبًا ما تشير كلمة "المُعَزّي" إلى الشخص الذي يقف بجانب المتَّهَم، ويقدّم حجته أمام القاضي. لكن في هذا السياق، يبدو أن "المُعَزّي" هو أشبه بالمساعد الذي يذكر التلاميذ بما قاله يسوع، ويشرح لهم كل ما علّمه لهم يسوع.</w:t>
      </w:r>
    </w:p>
    <w:p>
      <w:pPr>
        <w:bidi/>
      </w:pPr>
      <w:r>
        <w:rPr>
          <w:rtl/>
          <w:cs/>
          <w:lang w:val="ar_AE" w:bidi="ar_AE"/>
        </w:rPr>
      </w:r>
      <w:r>
        <w:rPr>
          <w:rtl/>
          <w:cs/>
          <w:lang w:val="ar_AE" w:bidi="ar_AE"/>
        </w:rPr>
        <w:t xml:space="preserve">توقفَوا هنا وناقشوا كمجموعة: ما الكلمة أو العبارة التي ستستخدمونها لترجمة كلمة </w:t>
      </w:r>
      <w:r>
        <w:rPr>
          <w:b/>
          <w:rtl/>
          <w:cs/>
          <w:lang w:val="ar_AE" w:bidi="ar_AE"/>
        </w:rPr>
        <w:t>"المُعَزّي"</w:t>
      </w:r>
      <w:r>
        <w:rPr>
          <w:rtl/>
          <w:cs/>
          <w:lang w:val="ar_AE" w:bidi="ar_AE"/>
        </w:rPr>
        <w:t xml:space="preserve">؟ ستجدون كلمة </w:t>
      </w:r>
      <w:r>
        <w:rPr>
          <w:rtl/>
          <w:cs/>
          <w:lang w:val="ar_AE" w:bidi="ar_AE"/>
        </w:rPr>
        <w:t>"المُعَزّي"</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استخدموا نفس الكلمة التي استخدمتموها سابقًا لترجمة تعبير </w:t>
      </w:r>
      <w:r>
        <w:rPr>
          <w:b/>
          <w:rtl/>
          <w:cs/>
          <w:lang w:val="ar_AE" w:bidi="ar_AE"/>
        </w:rPr>
        <w:t>"الروح القدس"</w:t>
      </w:r>
      <w:r>
        <w:rPr>
          <w:rtl/>
          <w:cs/>
          <w:lang w:val="ar_AE" w:bidi="ar_AE"/>
        </w:rPr>
        <w:t xml:space="preserve">، وتذكرَوا أن </w:t>
      </w:r>
      <w:r>
        <w:rPr>
          <w:rtl/>
          <w:cs/>
          <w:lang w:val="ar_AE" w:bidi="ar_AE"/>
        </w:rPr>
        <w:t>"الروح القدس"</w:t>
      </w:r>
      <w:r>
        <w:rPr>
          <w:rtl/>
          <w:cs/>
          <w:lang w:val="ar_AE" w:bidi="ar_AE"/>
        </w:rPr>
        <w:t xml:space="preserve"> موجود أيضًا في قاموس الكلمات الرئيسية.</w:t>
      </w:r>
    </w:p>
    <w:p>
      <w:pPr>
        <w:bidi/>
      </w:pPr>
      <w:r>
        <w:rPr>
          <w:rtl/>
          <w:cs/>
          <w:lang w:val="ar_AE" w:bidi="ar_AE"/>
        </w:rPr>
      </w:r>
      <w:r>
        <w:rPr>
          <w:rtl/>
          <w:cs/>
          <w:lang w:val="ar_AE" w:bidi="ar_AE"/>
        </w:rPr>
        <w:t xml:space="preserve">يقول يسوع إنه يمنح تلاميذه </w:t>
      </w:r>
      <w:r>
        <w:rPr>
          <w:b/>
          <w:rtl/>
          <w:cs/>
          <w:lang w:val="ar_AE" w:bidi="ar_AE"/>
        </w:rPr>
        <w:t>السلام</w:t>
      </w:r>
      <w:r>
        <w:rPr>
          <w:rtl/>
          <w:cs/>
          <w:lang w:val="ar_AE" w:bidi="ar_AE"/>
        </w:rPr>
        <w:t>، لكنه ليس مثل السلام الذي يعرفه الناس في العالم. فسلام يسوع هو أكثر من غياب الحرب، فهو امتلاء بالحياة، وامتلاء بالفرح.</w:t>
      </w:r>
    </w:p>
    <w:p>
      <w:pPr>
        <w:bidi/>
      </w:pPr>
      <w:r>
        <w:rPr>
          <w:rtl/>
          <w:cs/>
          <w:lang w:val="ar_AE" w:bidi="ar_AE"/>
        </w:rPr>
      </w:r>
      <w:r>
        <w:rPr>
          <w:rtl/>
          <w:cs/>
          <w:lang w:val="ar_AE" w:bidi="ar_AE"/>
        </w:rPr>
        <w:t xml:space="preserve">توقفَوا هنا وناقشوا كمجموعة: ما الكلمة أو العبارة التي ستستخدمونها لترجمة كلمة </w:t>
      </w:r>
      <w:r>
        <w:rPr>
          <w:b/>
          <w:rtl/>
          <w:cs/>
          <w:lang w:val="ar_AE" w:bidi="ar_AE"/>
        </w:rPr>
        <w:t>"سلام"</w:t>
      </w:r>
      <w:r>
        <w:rPr>
          <w:rtl/>
          <w:cs/>
          <w:lang w:val="ar_AE" w:bidi="ar_AE"/>
        </w:rPr>
        <w:t xml:space="preserve">؟ وستجدون كلمة </w:t>
      </w:r>
      <w:r>
        <w:rPr>
          <w:rtl/>
          <w:cs/>
          <w:lang w:val="ar_AE" w:bidi="ar_AE"/>
        </w:rPr>
        <w:t>سلام</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١٥: ١–١٧ وضعوا هذا المقطع في قلوبكم.</w:t>
      </w:r>
    </w:p>
    <w:p>
      <w:pPr>
        <w:bidi/>
      </w:pPr>
      <w:r>
        <w:rPr>
          <w:rtl/>
          <w:cs/>
          <w:lang w:val="ar_AE" w:bidi="ar_AE"/>
        </w:rPr>
      </w:r>
      <w:r>
        <w:rPr>
          <w:rtl/>
          <w:cs/>
          <w:lang w:val="ar_AE" w:bidi="ar_AE"/>
        </w:rPr>
        <w:t>استمعوا إلى نسخة صوتية من يوحنا ١٥: ١–١٧ ثلاث مرات، ومن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١٥: ١–١٧ من الترجمة الأسهل فهمًا لكم.</w:t>
      </w:r>
    </w:p>
    <w:p>
      <w:pPr>
        <w:bidi/>
      </w:pPr>
      <w:r>
        <w:rPr>
          <w:rtl/>
          <w:cs/>
          <w:lang w:val="ar_AE" w:bidi="ar_AE"/>
        </w:rPr>
      </w:r>
      <w:r>
        <w:rPr>
          <w:rtl/>
          <w:cs/>
          <w:lang w:val="ar_AE" w:bidi="ar_AE"/>
        </w:rPr>
        <w:t>في هذا المقطع، يواصل يسوع حديثه مع تلاميذه في العليّة، حيث كانوا مجتمعين معًا للاحتفال بعيد الفصح. وهذه هي المرة السابعة والأخيرة في إنجيل يوحنا التي يقول فيها يسوع: "أنا هو". يستخدم يسوع هذا التعبير ليُشبِه نفسه بشيء مألوف لتلاميذه، ليساعدهم على معرفته أكثر، كما يستخدم الكلمات نفسها التي قالها الله للنبي موسى عندما أعلن له اسمه: "أنا هو". وحين يسمع التلاميذ هذه الكلمات، يفهمون أنّ يسوع يعلن أنّه هو الله.</w:t>
      </w:r>
    </w:p>
    <w:p>
      <w:pPr>
        <w:bidi/>
      </w:pPr>
      <w:r>
        <w:rPr>
          <w:rtl/>
          <w:cs/>
          <w:lang w:val="ar_AE" w:bidi="ar_AE"/>
        </w:rPr>
      </w:r>
      <w:r>
        <w:rPr>
          <w:rtl/>
          <w:cs/>
          <w:lang w:val="ar_AE" w:bidi="ar_AE"/>
        </w:rPr>
        <w:t>في هذا المقطع، يقول يسوع إنه الكرمة الحقيقية. وفي أسفار اليهود، كانت إسرائيل تُشبَّه بالكرمة أحيانًا، لكنهم لم يكن لديهم إيمان. فهم لم يثقوا بالله ولم يطيعوه. أما يسوع فهو الكرمة الأمينة التي أطاعت الله طاعة كاملة. ويقول يسوع إنّ أباه هو الكرّام الذي يعتني بالكرمة.</w:t>
      </w:r>
    </w:p>
    <w:p>
      <w:pPr>
        <w:bidi/>
      </w:pPr>
      <w:r>
        <w:rPr>
          <w:rtl/>
          <w:cs/>
          <w:lang w:val="ar_AE" w:bidi="ar_AE"/>
        </w:rPr>
      </w:r>
      <w:r>
        <w:rPr>
          <w:rtl/>
          <w:cs/>
          <w:lang w:val="ar_AE" w:bidi="ar_AE"/>
        </w:rPr>
        <w:t xml:space="preserve">توقّفوا هنا، وانظروا معًا إلى صورة </w:t>
      </w:r>
      <w:r>
        <w:rPr>
          <w:rtl/>
          <w:cs/>
          <w:lang w:val="ar_AE" w:bidi="ar_AE"/>
        </w:rPr>
        <w:t>كرمة عنب</w:t>
      </w:r>
      <w:r>
        <w:rPr>
          <w:rtl/>
          <w:cs/>
          <w:lang w:val="ar_AE" w:bidi="ar_AE"/>
        </w:rPr>
        <w:t>. (توقَّفوا هنا عن سماع التسجيل الصوتي)</w:t>
      </w:r>
    </w:p>
    <w:p>
      <w:pPr>
        <w:bidi/>
      </w:pPr>
      <w:r>
        <w:rPr>
          <w:rtl/>
          <w:cs/>
          <w:lang w:val="ar_AE" w:bidi="ar_AE"/>
        </w:rPr>
      </w:r>
      <w:r>
        <w:rPr>
          <w:rtl/>
          <w:cs/>
          <w:lang w:val="ar_AE" w:bidi="ar_AE"/>
        </w:rPr>
        <w:t>يعتني الله الآب بالكرمة لكي تُثمر ثمرًا كثيرًا. فهو يقطع كل غصن في يسوع لا يُنتج ثمرًا، ويُهذّب ويُنقّي كل غصن مُثمر لكي يُثمر أكثر. وفي مقاطع أخرى، أوضح يسوع أنّ الذين ينتمون إليه حقًا لن يُنتزعوا منه، لذلك فالأغصان المقطوعة هنا تُشير على الأرجح إلى الذين يدّعون أنهم يتبعون يسوع ولكنهم ليسوا أتباعًا حقيقيين. فأعمالهم، أو ثمرهم، تُظهر أنهم ليسوا في الواقع في يسوع.</w:t>
      </w:r>
    </w:p>
    <w:p>
      <w:pPr>
        <w:bidi/>
      </w:pPr>
      <w:r>
        <w:rPr>
          <w:rtl/>
          <w:cs/>
          <w:lang w:val="ar_AE" w:bidi="ar_AE"/>
        </w:rPr>
      </w:r>
      <w:r>
        <w:rPr>
          <w:rtl/>
          <w:cs/>
          <w:lang w:val="ar_AE" w:bidi="ar_AE"/>
        </w:rPr>
        <w:t>توقّفوا هنا وناقشوا هذا السؤال كمجموعة: هل في مجتمعكم، أي نباتات تُنتج ثمرًا عامًا بعد عام؟ وكيف تساعدون النباتات على إنتاج المزيد من الثمر؟ ماذا تفعلون بالنباتات التي تعتنون بها ولا تنتج ثمارًا؟ (توقَّفوا هنا عن سماع التسجيل الصوتي)</w:t>
      </w:r>
    </w:p>
    <w:p>
      <w:pPr>
        <w:bidi/>
      </w:pPr>
      <w:r>
        <w:rPr>
          <w:rtl/>
          <w:cs/>
          <w:lang w:val="ar_AE" w:bidi="ar_AE"/>
        </w:rPr>
      </w:r>
      <w:r>
        <w:rPr>
          <w:rtl/>
          <w:cs/>
          <w:lang w:val="ar_AE" w:bidi="ar_AE"/>
        </w:rPr>
        <w:t>يقول يسوع إن الكلمة التي قالها لتلاميذه قد جعلتهم أنقياءً. ويستخدم كلمة "أنقياء" ليُظهر أنّ تهذيب الله يجعل أتباع يسوع أبرارًا، أي في علاقة صحيحة مع الله. كما أنه يطمئن تلاميذه الحقيقيين أنهم أنقياء، ولذلك ليس عليهم أن يخافوا من أن يُقطعوا عنه. ويقول لهم أن يثبتوا فيه، أو يبقوا متّحدين به، وهو سيبقى متّحدًا بهم. لا يستطيع الغصن أن يُنتج ثمرًا إن لم يكن متّصلًا بالكرمة، وكذلك لا يستطيع أتباع يسوع أن يُنتجوا ثمرًا روحيًا إن لم يبقوا متّحدين بيسوع. الثمر الروحي هو الخير الذي يظهر حين يطيع التلاميذ الله، فيصبحون أكثر شبهًا بيسوع. والثمر الروحي يمكن أن يكون أيضًا أشخاصًا آخرين يضعون إيمانهم بيسوع لأن التلاميذ شاركوا معهم كلمة الله.</w:t>
      </w:r>
    </w:p>
    <w:p>
      <w:pPr>
        <w:bidi/>
      </w:pPr>
      <w:r>
        <w:rPr>
          <w:rtl/>
          <w:cs/>
          <w:lang w:val="ar_AE" w:bidi="ar_AE"/>
        </w:rPr>
      </w:r>
      <w:r>
        <w:rPr>
          <w:rtl/>
          <w:cs/>
          <w:lang w:val="ar_AE" w:bidi="ar_AE"/>
        </w:rPr>
        <w:t>ومع أن يسوع وأتباعه متّحدون معًا، إلا أنه يوضح الأدوار حين يقول إنه هو الكرمة وتلاميذه هم الأغصان. فهو مصدر الحياة، لا هم. ولا يستطيعون أن ينتجوا ثمرًا روحيًا من دون مساعدته. وإن ثبتوا فيه، فسوف يُنتجون بالتأكيد ثمرًا روحيًا كثيرًا.</w:t>
      </w:r>
    </w:p>
    <w:p>
      <w:pPr>
        <w:bidi/>
      </w:pPr>
      <w:r>
        <w:rPr>
          <w:rtl/>
          <w:cs/>
          <w:lang w:val="ar_AE" w:bidi="ar_AE"/>
        </w:rPr>
      </w:r>
      <w:r>
        <w:rPr>
          <w:rtl/>
          <w:cs/>
          <w:lang w:val="ar_AE" w:bidi="ar_AE"/>
        </w:rPr>
        <w:t>أمّا الشخص الذي لا يثبت في يسوع، فهو مثل الغصن الذي يُقطع من الكرمة. فيجف الغصن ويموت لأنه ليس له حياة من ذاته. ثم تُجمع الأغصان اليابسة وتُلقى في النار حيث تُحرَق. وفي جميع أسفار الكتاب، ترمز النار إلى دينونة الله ضد الخطية.</w:t>
      </w:r>
    </w:p>
    <w:p>
      <w:pPr>
        <w:bidi/>
      </w:pPr>
      <w:r>
        <w:rPr>
          <w:rtl/>
          <w:cs/>
          <w:lang w:val="ar_AE" w:bidi="ar_AE"/>
        </w:rPr>
      </w:r>
      <w:r>
        <w:rPr>
          <w:rtl/>
          <w:cs/>
          <w:lang w:val="ar_AE" w:bidi="ar_AE"/>
        </w:rPr>
        <w:t>توقّفوا هنا وناقشوا هذا السؤال كمجموعة: احكوا قصة من ثقافتكم عما سيحدث للناس في نهاية الزمن. كيف سيُجازى الصالحون وكيف سيُعاقَب الأشرار بعد موتهم؟ أوقِفوا الاستماع إلى التسجيل الصوتي هنا.</w:t>
      </w:r>
    </w:p>
    <w:p>
      <w:pPr>
        <w:bidi/>
      </w:pPr>
      <w:r>
        <w:rPr>
          <w:rtl/>
          <w:cs/>
          <w:lang w:val="ar_AE" w:bidi="ar_AE"/>
        </w:rPr>
      </w:r>
      <w:r>
        <w:rPr>
          <w:rtl/>
          <w:cs/>
          <w:lang w:val="ar_AE" w:bidi="ar_AE"/>
        </w:rPr>
        <w:t>يقول يسوع إنه إن ثبت أتباعه فيه، وثبتت كلماته فيهم، أي آمنوا بما علّمهم، يمكنهم أن يسألوا الآب ما يريدون في الصلاة، وهو سيستجيب لهم. وعندما يُثمر أتباع يسوع ثمرًا روحيًا كثيرًا، يظهر أنهم متّحدون به كأتباع حقيقيين، ويمجّدون، أو يكرّمون، الله الآب.</w:t>
      </w:r>
    </w:p>
    <w:p>
      <w:pPr>
        <w:bidi/>
      </w:pPr>
      <w:r>
        <w:rPr>
          <w:rtl/>
          <w:cs/>
          <w:lang w:val="ar_AE" w:bidi="ar_AE"/>
        </w:rPr>
      </w:r>
      <w:r>
        <w:rPr>
          <w:rtl/>
          <w:cs/>
          <w:lang w:val="ar_AE" w:bidi="ar_AE"/>
        </w:rPr>
        <w:t>وبعد أن أخبرهم بما يجب أن يفعلوه، يقول يسوع إنه يحبهم كما يحب الآب ابنه. ويطلب منهم أن يثبتوا في محبته لهم، ثم يخبرهم كيف يفعلون ذلك. فإن حفظوا وصاياه، أو أطاعوه، وبقوا قريبين منه، معتمدين عليه وعاشوا في وعي دائم بحضرته، فسوف يثبتون في محبته. وهذا هو المثال الذي أعطاهم إياه: فقد أطاع يسوع وصايا أبيه، وثبت في محبة أبيه.</w:t>
      </w:r>
    </w:p>
    <w:p>
      <w:pPr>
        <w:bidi/>
      </w:pPr>
      <w:r>
        <w:rPr>
          <w:rtl/>
          <w:cs/>
          <w:lang w:val="ar_AE" w:bidi="ar_AE"/>
        </w:rPr>
      </w:r>
      <w:r>
        <w:rPr>
          <w:rtl/>
          <w:cs/>
          <w:lang w:val="ar_AE" w:bidi="ar_AE"/>
        </w:rPr>
        <w:t>وعندما يقول يسوع: "كلَّمتُكُمْ بهذا"، فهو يُشير إلى التعليم الخاص بالكرمة والأغصان. قال يسوع هذه الأمور لتلاميذه لكي يكون فرحه فيهم، ويكون فرحهم كاملًا أو تامًا. لقد اختبر يسوع فرح الثمر الكامل، وفرح الطاعة الكاملة للآب، وفرح محبة الآب له. وهو يريد لتلاميذه أن يختبروا هذا الفرح الكامل أيضًا.</w:t>
      </w:r>
    </w:p>
    <w:p>
      <w:pPr>
        <w:bidi/>
      </w:pPr>
      <w:r>
        <w:rPr>
          <w:rtl/>
          <w:cs/>
          <w:lang w:val="ar_AE" w:bidi="ar_AE"/>
        </w:rPr>
      </w:r>
      <w:r>
        <w:rPr>
          <w:rtl/>
          <w:cs/>
          <w:lang w:val="ar_AE" w:bidi="ar_AE"/>
        </w:rPr>
        <w:t>ثم يأمر يسوع أتباعه أن يحبّوا بعضهم باستمرار كما أحبّهم هو. وفي أماكن أخرى من الكتاب، تأمر الشريعة الناس أن يحبّوا قريبهم كنفسهم، لكن هنا يطلب يسوع منهم أن يحبّوا بعضهم كما أحبّهم هو. ويقول إن أعظم محبة هي أن يبذل الإنسان حياته عن أصدقائه. ويسوع يحب أتباعه بأن أعطى حياته لأجلهم. ويجب عليهم أن يحبّوا بعضهم بالطريقة نفسها.</w:t>
      </w:r>
    </w:p>
    <w:p>
      <w:pPr>
        <w:bidi/>
      </w:pPr>
      <w:r>
        <w:rPr>
          <w:rtl/>
          <w:cs/>
          <w:lang w:val="ar_AE" w:bidi="ar_AE"/>
        </w:rPr>
      </w:r>
      <w:r>
        <w:rPr>
          <w:rtl/>
          <w:cs/>
          <w:lang w:val="ar_AE" w:bidi="ar_AE"/>
        </w:rPr>
        <w:t>توقّفوا هنا وناقشوا هذا السؤال كمجموعة: شاركوا أي قصص من ثقافتكم عن شخص أحب آخر لدرجة أنه مات لأجله. (توقَّفوا هنا عن سماع التسجيل الصوتي)</w:t>
      </w:r>
    </w:p>
    <w:p>
      <w:pPr>
        <w:bidi/>
      </w:pPr>
      <w:r>
        <w:rPr>
          <w:rtl/>
          <w:cs/>
          <w:lang w:val="ar_AE" w:bidi="ar_AE"/>
        </w:rPr>
      </w:r>
      <w:r>
        <w:rPr>
          <w:rtl/>
          <w:cs/>
          <w:lang w:val="ar_AE" w:bidi="ar_AE"/>
        </w:rPr>
        <w:t>يقول يسوع إنهم أصدقاؤه إن أطاعوه. ويقول إنه لا يدعوهم بعد الآن عبيدًا. لا يوجد مكان في الكتاب حيث يدعو يسوع تلاميذه عبيدًا، لكنه يقول لهم: "ليس عَبدٌ أعظَمَ مِنْ سيِّدِهِ"، ويقول إنهم محقّون حين يدعونه معلّمًا وسيّدًا. ويقول إنهم ليسوا عبيدًا لأن العبد يطيع دون أن يعرف خطة سيده، لكن يسوع عاملهم كأصدقاء لأنه أخبرهم بكل ما سمعه من أبيه.</w:t>
      </w:r>
    </w:p>
    <w:p>
      <w:pPr>
        <w:bidi/>
      </w:pPr>
      <w:r>
        <w:rPr>
          <w:rtl/>
          <w:cs/>
          <w:lang w:val="ar_AE" w:bidi="ar_AE"/>
        </w:rPr>
      </w:r>
      <w:r>
        <w:rPr>
          <w:rtl/>
          <w:cs/>
          <w:lang w:val="ar_AE" w:bidi="ar_AE"/>
        </w:rPr>
        <w:t>توقّفوا هنا وناقشوا هذا السؤال كمجموعة: كيف يعامل الناس في ثقافتكم الذين يعملون لديهم بالطريقة نفسها التي يعاملون بها أصدقائهم؟ وفي أي طرق يعاملونهم بشكل مختلف؟ ولماذا من الأفضل أن تكون صديقًا لشخص بدلًا من أن تكون مجرّد عامل لديه؟ (توقَّفوا هنا عن سماع التسجيل الصوتي)</w:t>
      </w:r>
    </w:p>
    <w:p>
      <w:pPr>
        <w:bidi/>
      </w:pPr>
      <w:r>
        <w:rPr>
          <w:rtl/>
          <w:cs/>
          <w:lang w:val="ar_AE" w:bidi="ar_AE"/>
        </w:rPr>
      </w:r>
      <w:r>
        <w:rPr>
          <w:rtl/>
          <w:cs/>
          <w:lang w:val="ar_AE" w:bidi="ar_AE"/>
        </w:rPr>
        <w:t>يقول يسوع إن تلاميذه لم يختاروه، بل هو الذي اختارهم أولًا. لا يعني هذا أنهم لم يختاروه فعليًا، لكنه يُظهر أن مبادرته جاءت أولًا. وقد عيّن لهم عملاً محددًا ليقوموا به: أن يذهبوا ويُثمروا ثمرًا يبقى. وعندما يفعلون ذلك، يعطيهم الآب كل ما يطلبونه باسم يسوع، أي لأنهم متّحدون به. ثم يأمر يسوع تلاميذه أن يحبّوا بعضهم.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15: 1–17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يسوع يتحدث إلى تلاميذه في العلية حيث يتناولون معًا عشاء عيد الفصح. ويشرح يسوع لتلاميذه أنّه مثل "الكرمة الحقيقية"، وأنّ أباه مثل "الكرّام" الذي يعتني بالكرمة. ويُبيّن يسوع أنّ أباه يقطع كل غصن فيه لا يُثمر، وأمّا الغصن الذي يُثمر فيُنقّيه ليُثمر أكثر. ويؤكّد يسوع أنّ كلمته التي قالها لتلاميذه قد جعلتهم أنقياء، أي قد نقّاهم الله ليكونوا له. ويدعوهم إلى الثبات فيه، وكما لا يقدر الغصن أن يُثمر إلا إذا كان متّصلًا بالكرمة، كذلك لا يقدر تلاميذ يسوع أن يُثمروا ثمرًا روحيًا ما لم يكونوا ثابتين فيه.</w:t>
      </w:r>
    </w:p>
    <w:p>
      <w:pPr>
        <w:bidi/>
      </w:pPr>
      <w:r>
        <w:rPr>
          <w:rtl/>
          <w:cs/>
          <w:lang w:val="ar_AE" w:bidi="ar_AE"/>
        </w:rPr>
      </w:r>
      <w:r>
        <w:rPr>
          <w:b/>
          <w:rtl/>
          <w:cs/>
          <w:lang w:val="ar_AE" w:bidi="ar_AE"/>
        </w:rPr>
        <w:t>في المشهد الثاني،</w:t>
      </w:r>
      <w:r>
        <w:rPr>
          <w:rtl/>
          <w:cs/>
          <w:lang w:val="ar_AE" w:bidi="ar_AE"/>
        </w:rPr>
        <w:t xml:space="preserve"> يتابع يسوع تشبيه الكرمة والأغصان، ويقول إنّ تلاميذه، إن ثبتوا فيه، سيُثمرون كثيرًا، أمّا بعيدًا عنه فلا يقدرون أن يُنتجوا أيّ ثمر صالح. وأمّا الذي لا يثبت فيه، فهو مثل غصنٍ يُطرح جانبًا، فيذبل ويموت، ثم يُجمع ويُلقى في النار فيُحرَق، لأنّه لا حياة له منفصلًا عن الكرمة، أي عن يسوع. وبعد أن يذبل الغصن، يأخذه شخص ما فيطرحه في النار فتحرقه. ويعلن يسوع أنّ من يثبت فيه ويسلك بكلمته، يقدر أن يطلب من الله ما يريد فيستجيب له. وعندما يُظهِر التلاميذ ارتباطهم بيسوع بإنتاج الثمر الصالح، فإنهم يُمجّدون الله.</w:t>
      </w:r>
    </w:p>
    <w:p>
      <w:pPr>
        <w:bidi/>
      </w:pPr>
      <w:r>
        <w:rPr>
          <w:rtl/>
          <w:cs/>
          <w:lang w:val="ar_AE" w:bidi="ar_AE"/>
        </w:rPr>
      </w:r>
      <w:r>
        <w:rPr>
          <w:b/>
          <w:rtl/>
          <w:cs/>
          <w:lang w:val="ar_AE" w:bidi="ar_AE"/>
        </w:rPr>
        <w:t>وفي المشهد الثالث:</w:t>
      </w:r>
      <w:r>
        <w:rPr>
          <w:rtl/>
          <w:cs/>
          <w:lang w:val="ar_AE" w:bidi="ar_AE"/>
        </w:rPr>
        <w:t xml:space="preserve"> يخبر يسوع تلاميذه أنّه يحبّهم كما يحبّه أبوه، ويدعوهم إلى الثبات في محبّته. وإن أطاعوا يسوع، فسيثبتون في محبّته. وبالطريقة نفسها، أطاع يسوع وصايا أبيه وثبت في محبّة أبيه. ويخبرهم بهذه الأمور المتعلّقة بالكرمة والأغصان، لأنّه يريد أن يكون فيهم الفرح الذي له، وأن يكون فرحهم كاملًا. يقول يسوع إنهم أصدقاؤه إن أطاعوه. ولا يدعوهم عبيدًا، لأن العبد لا يعرف ما يفعله سيّده، أمّا هو فقد أخبرهم بكلّ ما قاله له أبوه. ويؤكّد أنّه هو الذي اختارهم قبل أن يختاروه هم، وأعطاهم عملًا يؤدّونه. وهو أن يذهبوا ويُثمروا ثمرًا يبقى. وإن فعلوا، يُعطيهم الآب كلّ ما يطلبونه لأنّهم مرتبطون بيسوع. ثم يأمرهم يسوع أن يحبّ بعضهم بعضًا.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الأحد عشر، لأن يهوذا كان قد غادر المجموعة تلك الليلة</w:t>
      </w:r>
    </w:p>
    <w:p>
      <w:pPr>
        <w:pStyle w:val="ListBullet"/>
        <w:bidi/>
        <w:spacing w:line="240" w:lineRule="auto"/>
        <w:ind w:left="720"/>
      </w:pPr>
      <w:r>
        <w:rPr>
          <w:rtl/>
          <w:cs/>
          <w:lang w:val="ar_AE" w:bidi="ar_AE"/>
        </w:rPr>
      </w:r>
      <w:r>
        <w:rPr>
          <w:rtl/>
          <w:cs/>
          <w:lang w:val="ar_AE" w:bidi="ar_AE"/>
        </w:rPr>
        <w:t>كرمة</w:t>
      </w:r>
    </w:p>
    <w:p>
      <w:pPr>
        <w:pStyle w:val="ListBullet"/>
        <w:bidi/>
        <w:spacing w:line="240" w:lineRule="auto"/>
        <w:ind w:left="720"/>
      </w:pPr>
      <w:r>
        <w:rPr>
          <w:rtl/>
          <w:cs/>
          <w:lang w:val="ar_AE" w:bidi="ar_AE"/>
        </w:rPr>
      </w:r>
      <w:r>
        <w:rPr>
          <w:rtl/>
          <w:cs/>
          <w:lang w:val="ar_AE" w:bidi="ar_AE"/>
        </w:rPr>
        <w:t>كرّام أو بستاني</w:t>
      </w:r>
    </w:p>
    <w:p>
      <w:pPr>
        <w:pStyle w:val="ListBullet"/>
        <w:bidi/>
        <w:spacing w:line="240" w:lineRule="auto"/>
        <w:ind w:left="720"/>
      </w:pPr>
      <w:r>
        <w:rPr>
          <w:rtl/>
          <w:cs/>
          <w:lang w:val="ar_AE" w:bidi="ar_AE"/>
        </w:rPr>
      </w:r>
      <w:r>
        <w:rPr>
          <w:rtl/>
          <w:cs/>
          <w:lang w:val="ar_AE" w:bidi="ar_AE"/>
        </w:rPr>
        <w:t>أغصان الكرمة</w:t>
      </w:r>
    </w:p>
    <w:p>
      <w:pPr>
        <w:pStyle w:val="ListBullet"/>
        <w:bidi/>
        <w:spacing w:line="240" w:lineRule="auto"/>
        <w:ind w:left="720"/>
      </w:pPr>
      <w:r>
        <w:rPr>
          <w:rtl/>
          <w:cs/>
          <w:lang w:val="ar_AE" w:bidi="ar_AE"/>
        </w:rPr>
      </w:r>
      <w:r>
        <w:rPr>
          <w:rtl/>
          <w:cs/>
          <w:lang w:val="ar_AE" w:bidi="ar_AE"/>
        </w:rPr>
        <w:t>وأشياء تمثّل الثمر</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إنّ توقيت حدوث هذه القصة مساء، ويسوع مع تلاميذه في العلّية داخل بيتٍ يجلسون فيه حول مائدة طعام، يتناولون معًا عيد الفصح. ويوجد على المائدة أنواع كثيرة من الطعام، منها الخبز والخمر. ولا يتغيّر المكان، لكن يسوع يعلّم تلاميذه مستخدمًا تشبيه الكرمة والكرّام والأغصان والثمر. </w:t>
      </w:r>
    </w:p>
    <w:p>
      <w:pPr>
        <w:bidi/>
      </w:pPr>
      <w:r>
        <w:rPr>
          <w:rtl/>
          <w:cs/>
          <w:lang w:val="ar_AE" w:bidi="ar_AE"/>
        </w:rPr>
      </w:r>
      <w:r>
        <w:rPr>
          <w:rtl/>
          <w:cs/>
          <w:lang w:val="ar_AE" w:bidi="ar_AE"/>
        </w:rPr>
        <w:t>ومن المهم تمثيل أغصان متّصلة بالكرمة وهي تُثمر، وأغصان أخرى لا تُثمر. ويُفضَّل اختيار شيء يتوفّر لديكم بكثرة لتمثيل الثمر، مثل حصى صغيرة أو بذور أو ثِمار صغيرة. إذ ستكون هناك أغصان بلا ثمر، وأخرى تحمل بعض الثمر، ثم تحمل أكثر بعد أن يُقَلِّمها الكرّام. ويُزيل الكرّام الأغصان التي لا تنتج ثمرًا، لكنّه يُنقّي الأغصان التي تُثمر حتى تُثمر أكثر. وكان "التقليم" يعني قطع أجزاء من الغصن مع إبقاء الخشب السليم والبراعم الصحيّة، مما يساعد الكرمة على إنتاج أكبر محصول ممكن. وبعد التقليم، تحمل الأغصان الثمر بوفرة. وأمّا الأغصان المقطوعة فتذبل وتموت لأنّها لم تَعُد تتلقّى الحياة من الكرمة. ثم يأخذها شخص ما ويطرحها في النار فتحرقها النار.</w:t>
      </w:r>
    </w:p>
    <w:p>
      <w:pPr>
        <w:bidi/>
      </w:pPr>
      <w:r>
        <w:rPr>
          <w:rtl/>
          <w:cs/>
          <w:lang w:val="ar_AE" w:bidi="ar_AE"/>
        </w:rPr>
      </w:r>
      <w:r>
        <w:rPr>
          <w:rtl/>
          <w:cs/>
          <w:lang w:val="ar_AE" w:bidi="ar_AE"/>
        </w:rPr>
        <w:t>توقَّفوا هنا وناقشوا هذا السؤال كمجموعة: شاركوا قصة من ثقافتكم تقارنون فيها بين أشياء مختلفة. لماذا اخترتم المقارنة بين هذه الأشياء؟ وكيف يساعدكم هذا على فهم كلّ شيء بشكل أفضل؟ (توقَّفوا هنا عن سماع التسجيل الصوتي)</w:t>
      </w:r>
    </w:p>
    <w:p>
      <w:pPr>
        <w:bidi/>
      </w:pPr>
      <w:r>
        <w:rPr>
          <w:rtl/>
          <w:cs/>
          <w:lang w:val="ar_AE" w:bidi="ar_AE"/>
        </w:rPr>
      </w:r>
      <w:r>
        <w:rPr>
          <w:rtl/>
          <w:cs/>
          <w:lang w:val="ar_AE" w:bidi="ar_AE"/>
        </w:rPr>
        <w:t>ولا يصبح التلاميذ تلاميذ لأنّهم يُثمرون، بل هم تلاميذ أصلًا، ولكنّهم يُظهرون أنّهم تلاميذ بإنتاجهم الثمر. ولا نعرف تحديدًا ما هو هذا الثمر، لكنّه أمر يراه الناس في حياتهم فيعرفون أنّهم تلاميذ. وفي موضع آخر من الكتاب المقدس، يقول أحد الرسل إنّ «ثمر الروح» هو: "مَحَبَّةٌ، فَرَحٌ، سَلاَمٌ، طُولُ أَنَاةٍ، لُطْفٌ، صَلاَحٌ، إِيمَانٌ، وَدَاعَةٌ، تَعَفُّفٌ". وهذه صفات يسوع نفسه، ويُظهِر التلاميذ أنّهم يتبعونه عندما تكون فيهم صفاته.</w:t>
      </w:r>
    </w:p>
    <w:p>
      <w:pPr>
        <w:bidi/>
      </w:pPr>
      <w:r>
        <w:rPr>
          <w:rtl/>
          <w:cs/>
          <w:lang w:val="ar_AE" w:bidi="ar_AE"/>
        </w:rPr>
      </w:r>
      <w:r>
        <w:rPr>
          <w:rtl/>
          <w:cs/>
          <w:lang w:val="ar_AE" w:bidi="ar_AE"/>
        </w:rPr>
        <w:t>وفي بقية المقطع، يشرح يسوع لماذا من الضروري أن يكون التلاميذ مثل الأغصان الثابتة في الكرمة، أي فيه هو. ويؤكّد أنّه هو الكرمة، أي مصدر الحياة، وأنّهم هم الأغصان. فهم يعتمدون عليه، أمّا هو فلا يعتمد عليهم. ثم يخبرهم بما سيحدث لمن يثبتون فيه بطاعة وصاياه، ولمن لا يثبتون فيه أو يرفضون طاعة وصاياه. ويعطيهم وصيّة أن يحبّ بعضهم بعضًا، لكن وصيّته تختلف عمّا علّمته الأسفار اليهودية، إذ كانت الكتب تأمرهم بأن يحبّوا قريبهم كنفسهم، أمّا هو فيأمرهم بأن يحبّوا بعضهم بعضًا كما أحبّهم هو وكما أحبّه أبوه. ويُظهر يسوع محبّته لهم بأن يبذل حياته عنهم، ويأمرهم أن يحبّوا بعضهم بالطريقة نفسها.</w:t>
      </w:r>
    </w:p>
    <w:p>
      <w:pPr>
        <w:bidi/>
      </w:pPr>
      <w:r>
        <w:rPr>
          <w:rtl/>
          <w:cs/>
          <w:lang w:val="ar_AE" w:bidi="ar_AE"/>
        </w:rPr>
      </w:r>
      <w:r>
        <w:rPr>
          <w:rtl/>
          <w:cs/>
          <w:lang w:val="ar_AE" w:bidi="ar_AE"/>
        </w:rPr>
        <w:t>ويقول يسوع إنّ تلاميذه هم أصدقاؤه إن أطاعوا وصاياه. ولا يدعوهم عبيدًا، لأنّ العبد يطيع سيّده دون أن يعرف ما يفعله سيّده، أمّا هو فقد عاملهم كأصدقاء لأنّه أخبرهم بكلّ ما قاله له أبوه. ويشدّد على أنّه هو الذي اختارهم ودعاهم ليتبعوه، وأعطاهم عملًا يؤدّونه، وهو أن يذهبوا ويُثمروا ثمرًا يدوم. وإن فعلوا، يُعطيهم الآب ما يطلبونه في الصلاة لأنّهم مرتبطون بيسوع. وآخر ما يأمرهم به في هذا المقطع هو أن يحبّ بعضهم بعضًا.</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15: 1–17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الأحد عشر، لأن يهوذا كان قد غادر المجموعة تلك الليلة</w:t>
      </w:r>
    </w:p>
    <w:p>
      <w:pPr>
        <w:pStyle w:val="ListBullet"/>
        <w:bidi/>
        <w:spacing w:line="240" w:lineRule="auto"/>
        <w:ind w:left="720"/>
      </w:pPr>
      <w:r>
        <w:rPr>
          <w:rtl/>
          <w:cs/>
          <w:lang w:val="ar_AE" w:bidi="ar_AE"/>
        </w:rPr>
      </w:r>
      <w:r>
        <w:rPr>
          <w:rtl/>
          <w:cs/>
          <w:lang w:val="ar_AE" w:bidi="ar_AE"/>
        </w:rPr>
        <w:t>كرمة</w:t>
      </w:r>
    </w:p>
    <w:p>
      <w:pPr>
        <w:pStyle w:val="ListBullet"/>
        <w:bidi/>
        <w:spacing w:line="240" w:lineRule="auto"/>
        <w:ind w:left="720"/>
      </w:pPr>
      <w:r>
        <w:rPr>
          <w:rtl/>
          <w:cs/>
          <w:lang w:val="ar_AE" w:bidi="ar_AE"/>
        </w:rPr>
      </w:r>
      <w:r>
        <w:rPr>
          <w:rtl/>
          <w:cs/>
          <w:lang w:val="ar_AE" w:bidi="ar_AE"/>
        </w:rPr>
        <w:t>كرّام</w:t>
      </w:r>
    </w:p>
    <w:p>
      <w:pPr>
        <w:pStyle w:val="ListBullet"/>
        <w:bidi/>
        <w:spacing w:line="240" w:lineRule="auto"/>
        <w:ind w:left="720"/>
      </w:pPr>
      <w:r>
        <w:rPr>
          <w:rtl/>
          <w:cs/>
          <w:lang w:val="ar_AE" w:bidi="ar_AE"/>
        </w:rPr>
      </w:r>
      <w:r>
        <w:rPr>
          <w:rtl/>
          <w:cs/>
          <w:lang w:val="ar_AE" w:bidi="ar_AE"/>
        </w:rPr>
        <w:t>أغصان الكرمة</w:t>
      </w:r>
    </w:p>
    <w:p>
      <w:pPr>
        <w:pStyle w:val="ListBullet"/>
        <w:bidi/>
        <w:spacing w:line="240" w:lineRule="auto"/>
        <w:ind w:left="720"/>
      </w:pPr>
      <w:r>
        <w:rPr>
          <w:rtl/>
          <w:cs/>
          <w:lang w:val="ar_AE" w:bidi="ar_AE"/>
        </w:rPr>
      </w:r>
      <w:r>
        <w:rPr>
          <w:rtl/>
          <w:cs/>
          <w:lang w:val="ar_AE" w:bidi="ar_AE"/>
        </w:rPr>
        <w:t>وأشياء تمثّل الثمر</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يسوع وتلاميذه في العلّية داخل البيت حيث كانوا يأكلون معًا عيد الفصح. يوجد طعام على المائدة، بما في ذلك الخبز والخمر، ومن المحتمل أنّ يسوع وتلاميذه كانوا مستلقين حول المائدة حيث كانوا يأكلون ويتحدثون معًا. وفي هذا المقطع، يعلّم يسوع تلاميذه من خلال تشبيه نفسه بالكرمة، وأبيه بالكرّام، وتلاميذه بالأغصان. ولا يتغيّر المكان طوال هذا المقطع، ولكن قد يساعدكم تمثيل هذا التشبيه بأن يقوم بعض الممثلين بدور الكرمة، والكرّام، والأغصان، مع استخدام أشياء لتمثيل الثمر.</w:t>
      </w:r>
    </w:p>
    <w:p>
      <w:pPr>
        <w:bidi/>
      </w:pPr>
      <w:r>
        <w:rPr>
          <w:rtl/>
          <w:cs/>
          <w:lang w:val="ar_AE" w:bidi="ar_AE"/>
        </w:rPr>
      </w:r>
      <w:r>
        <w:rPr>
          <w:rtl/>
          <w:cs/>
          <w:lang w:val="ar_AE" w:bidi="ar_AE"/>
        </w:rPr>
        <w:t>ويقول يسوع إنّه الكرمة الحقيقية وإنّ أباه هو الكرّام.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أحد الذين يمثّلون دور تلميذ: "بماذا تشعر أو فيمَ تفكّر؟" قد يجيب الشخص بعبارات مثل: "أعتقد أنّ يسوع يقول إنه أفضل من إسرائيل"، أو "في الأنبياء كان يُقال إنّ إسرائيل هي كرمة، ولكنها كانت كرمة ذابلة لا تُثمر"، أو "أتساءل ما الذي يجعل يسوع هو الكرمة الحقيقية بينما إسرائيل لم تكن كرمة حقيقية؟"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 أباه هو الكرّام أو البستاني، وإنّه يقطع كل غصن فيه لا يُنتج ثمرًا، وأمّا الغصن الذي يُثمر فيُنقّيه أو يُقَلّمه حتى يُنتج ثمرًا أكثر. ويقول يسوع إنّ التلاميذ طاهرون بالفعل بسبب الكلمة التي قالها لهم عن نفسه.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يمثّل تلميذًا: "بماذا تشعر أو فيمَ تفكّر؟" قد يجيب الشخص بعبارات مثل: "أشعر بالارتياح لأنّ يسوع قال إنني طاهر، فأنا لا أريد أن أُقطع عنه"، أو "أتساءل ما هو الثمر الذي يتحدّث عنه؟"، أو "أتساءل كيف تجعلني كلمة يسوع طاهرًا؟"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يقول يسوع إنّه هو الكرمة وإنّ تلاميذه هم الأغصان. فلا يقدرون أن يُنتجوا ثمرًا بعيدًا عنه. وإن لم يثبت أحد في يسوع، يكون مثل غصن يُلقى جانبًا ويذبل. ثم يأتي شخص ما ويلتقط ذلك الغصن ويطرحه في النار، فتحرقه النار.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يمثّل تلميذًا: "بماذا تشعر أو فيمَ تفكّر؟" قد يجيب الشخص بعبارات مثل: "أظن أن يسوع يقول إننا نأخذ الحياة منه"، أو "يبدو أنّ الثمر مهم جدًا، ولا نستطيع إنتاجه دون معونة يسوع"، أو "تبدو النار مثل نار دينونة الله. سأحرص كثيرًا على أن أبقى ثابتًا في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إنه إن ثبت التلاميذ فيه وثبتت كلماته فيهم، سيقدرون أن يطلبوا من الآب ما يريدون في الصلاة، وسيعطيهم ما يطلبونه. وعندما يثمرون، يُظهرون أنّهم تلاميذ يسوع، وبذلك يمجّدون 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يمثّل تلميذًا: "بماذا تشعر أو فيمَ تفكّر؟" قد يجيب الشخص بعبارات مثل: "أظن أن يسوع يقول إننا لو واصلنا الإيمان بما علّمنا إياه، يمكننا أن نطلب من الله ما نريد، وهو سيعطينا"، أو "أظن أنّ الثمر هو شيء ننتجه عندما نؤمن بما علّمنا يسوع عن نفسه"، أو "أنا مندهش جدًا أنّ الآب يعطي ما نطلبه إن بقينا مرتبطين بيسوع!"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إنّه أحبّ تلاميذه كما أحبّه الآب. ويخبرهم أن يثبتوا في محبته بأن يطيعوا وصاياه كما أطاع هو وصايا أبيه وثبت في محبته. وقد قال لهم هذا حتى يكون فرحه هو فيهم، وحتى يكتمل فرحهم.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يمثّل تلميذًا: "بماذا تشعر أو فيمَ تفكّر؟" قد يجيب الشخص بعبارات مثل: "أنا مندهش وشاكر لأنّ يسوع يحبّنا كما يحبّه أبوه! فأنا لا أستحقّ محبته"، أو "سيكون من الصعب جدًا أن نطيع يسوع كما أطاع هو أباه. أستطيع أن أرى لماذا نحتاج مساعدته"، أو "أعتقد أنّ يسوع يريدنا أن نختبر الفرح نفسه الذي اختبره هو بطاعة أبيه. وأنا أريد أن يكون لدي ذلك الفرح!"</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يأمر يسوع تلاميذه أن يحبّ بعضهم بعضًا كما أحبّهم هو. وأعظم محبة يمكن أن يُظهرها شخص هي أن يبذل حياته لأجل أصدقائه. والتلاميذ هم أصدقاء يسوع إن كانوا يعملون بما يوصيهم به. ولم يعاملهم يسوع كعبيد، لأنّ العبد يطيع سيده دون أن يعرف ما يفعله سيده. لكن يسوع عامل تلاميذه كأصدقاء لأنّه أخبرهم بكل ما قاله له أبوه.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يمثّل تلميذًا: "بماذا تشعر أو فيمَ تفكّر؟" قد يجيب الشخص بعبارات مثل: "سيكون الأمر صعبًا جدًا أن نحب بعضنا كما أحبّنا يسوع! هل يجب فعلًا أن نكون مستعدّين أن نبذل حياتنا لأجل بعضنا؟ هذا أكبر تضحية ممكنة"، أو "أريد أن أكون صديقًا ليسوع، لذلك سأطيع وصاياه"، أو "أنا شاكر لأنّ يسوع عاملنا كأصدقاء مع أننا لا نستحق إلا أن نكون عبيدًا."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 التلاميذ لم يختاروه، بل هو اختارهم وعيّنهم ليذهبوا ويُثمروا ثمرًا يبقى. وإن فعلوا ذلك، سيعطيهم الآب ما يطلبونه لأنهم مرتبطون بيسوع. ثم يأمرهم يسوع أن يحبّ بعضهم بعضًا.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أحد الذين يمثّلون تلميذًا: "بماذا تشعر أو فيمَ تفكّر؟" قد يجيب الشخص بعبارات مثل: "أشعر أنّي اخترت يسوع، لكنّه محقّ في أنه هو اختارني أولًا. كثيرون أرادوا أن يتبعوه، لكنه هو الذي اختارني. وأنا ممتن جدًا لذلك!" أو "أنا شاكر لأنّ يسوع أعطاني عملًا مهمًا لأقوم به"، أو "أظن أنّ يسوع يقول إنه إن أطعتُه سأنتج ثمرًا يدوم، ثم يمنحني الله ما أطلبه لأنني ثابت فيه كما يثبت الغصن في الكرمة."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15: 1–17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يقول يسوع: "</w:t>
      </w:r>
      <w:r>
        <w:rPr>
          <w:b/>
          <w:rtl/>
          <w:cs/>
          <w:lang w:val="ar_AE" w:bidi="ar_AE"/>
        </w:rPr>
        <w:t>أَنا</w:t>
      </w:r>
      <w:r>
        <w:rPr>
          <w:rtl/>
          <w:cs/>
          <w:lang w:val="ar_AE" w:bidi="ar_AE"/>
        </w:rPr>
        <w:t xml:space="preserve"> الكَرمَةُ الحَقيقيَّةُ". وهو يستخدم كلمة "أنا" بطريقتين؛ الأولى يقارن فيها نفسه بأمر مألوف لديهم، إذ يشبّه نفسه بالكرمة. أمّا الثانية فيربط بها نفسه بالله الآب. لأن الله قال لموسى في الأسفار المقدسة إن اسمه هو "أَهْيَه". ولذلك، عندما يستخدم يسوع هذه الكلمات، يفهم التلاميذ أنه يعلن لاهوته ويوضح أنه هو الله. ويجب ترجمة هذه العبارة بالطريقة نفسها في كل إنجيل يوحنا.</w:t>
      </w:r>
    </w:p>
    <w:p>
      <w:pPr>
        <w:bidi/>
      </w:pPr>
      <w:r>
        <w:rPr>
          <w:rtl/>
          <w:cs/>
          <w:lang w:val="ar_AE" w:bidi="ar_AE"/>
        </w:rPr>
      </w:r>
      <w:r>
        <w:rPr>
          <w:rtl/>
          <w:cs/>
          <w:lang w:val="ar_AE" w:bidi="ar_AE"/>
        </w:rPr>
        <w:t xml:space="preserve">ويعلن يسوع أنه </w:t>
      </w:r>
      <w:r>
        <w:rPr>
          <w:b/>
          <w:rtl/>
          <w:cs/>
          <w:lang w:val="ar_AE" w:bidi="ar_AE"/>
        </w:rPr>
        <w:t>الكرمة الحقيقية</w:t>
      </w:r>
      <w:r>
        <w:rPr>
          <w:rtl/>
          <w:cs/>
          <w:lang w:val="ar_AE" w:bidi="ar_AE"/>
        </w:rPr>
        <w:t xml:space="preserve"> على النقيض من إسرائيل، الكرمة غير الأمينة. وقد شُبِّهت إسرائيل بالكرمة مرات عديدة في الأسفار اليهودية، لكنهم كانوا الكرمة التي أدانها الله لأنها لم تثمر. أمّا يسوع فهو الكرمة التي تُثمر، أي أنه يطيع الله طاعة كاملة، لذلك فهو الكرمة </w:t>
      </w:r>
      <w:r>
        <w:rPr>
          <w:b/>
          <w:rtl/>
          <w:cs/>
          <w:lang w:val="ar_AE" w:bidi="ar_AE"/>
        </w:rPr>
        <w:t>الحقيقية</w:t>
      </w:r>
      <w:r>
        <w:rPr>
          <w:rtl/>
          <w:cs/>
          <w:lang w:val="ar_AE" w:bidi="ar_AE"/>
        </w:rPr>
        <w:t xml:space="preserve"> الأمينة الجديرة بالثقة.</w:t>
      </w:r>
    </w:p>
    <w:p>
      <w:pPr>
        <w:bidi/>
      </w:pPr>
      <w:r>
        <w:rPr>
          <w:rtl/>
          <w:cs/>
          <w:lang w:val="ar_AE" w:bidi="ar_AE"/>
        </w:rPr>
      </w:r>
      <w:r>
        <w:rPr>
          <w:rtl/>
          <w:cs/>
          <w:lang w:val="ar_AE" w:bidi="ar_AE"/>
        </w:rPr>
        <w:t>و</w:t>
      </w:r>
      <w:r>
        <w:rPr>
          <w:b/>
          <w:rtl/>
          <w:cs/>
          <w:lang w:val="ar_AE" w:bidi="ar_AE"/>
        </w:rPr>
        <w:t>الكرمة</w:t>
      </w:r>
      <w:r>
        <w:rPr>
          <w:rtl/>
          <w:cs/>
          <w:lang w:val="ar_AE" w:bidi="ar_AE"/>
        </w:rPr>
        <w:t xml:space="preserve"> هي نبات يمتدّ ويتشبّث بدعامة تحمله. وربما يفكّر يسوع وتلاميذه هنا في </w:t>
      </w:r>
      <w:r>
        <w:rPr>
          <w:b/>
          <w:rtl/>
          <w:cs/>
          <w:lang w:val="ar_AE" w:bidi="ar_AE"/>
        </w:rPr>
        <w:t>كرمة العنب</w:t>
      </w:r>
      <w:r>
        <w:rPr>
          <w:rtl/>
          <w:cs/>
          <w:lang w:val="ar_AE" w:bidi="ar_AE"/>
        </w:rPr>
        <w:t xml:space="preserve"> لأنها كانت شائعة جدّا في إسرائيل ولأن الأسفار المقدسة ذكرتها مرارًا. وقد كانت كرمة العنب تُنتِج عنبًا يؤكل، كما كان يتم عصره ليصنعوا منه خمرًا للشرب. وعندما تترجمون هذا المقطع، إن لم تكن ثقافتكم تعرف نباتًا يُثمر عامًا بعد عام، فربما تفضّلون استخدام كلمة شجرة، لأن الإثمار جزء مهم من الصورة التي يقدّمها يسوع هنا.</w:t>
      </w:r>
    </w:p>
    <w:p>
      <w:pPr>
        <w:bidi/>
      </w:pPr>
      <w:r>
        <w:rPr>
          <w:rtl/>
          <w:cs/>
          <w:lang w:val="ar_AE" w:bidi="ar_AE"/>
        </w:rPr>
      </w:r>
      <w:r>
        <w:rPr>
          <w:rtl/>
          <w:cs/>
          <w:lang w:val="ar_AE" w:bidi="ar_AE"/>
        </w:rPr>
        <w:t xml:space="preserve">توقّفوا هنا وانظروا معًا إلى صورة </w:t>
      </w:r>
      <w:r>
        <w:rPr>
          <w:rtl/>
          <w:cs/>
          <w:lang w:val="ar_AE" w:bidi="ar_AE"/>
        </w:rPr>
        <w:t>كرمة عنب</w:t>
      </w:r>
      <w:r>
        <w:rPr>
          <w:rtl/>
          <w:cs/>
          <w:lang w:val="ar_AE" w:bidi="ar_AE"/>
        </w:rPr>
        <w:t xml:space="preserve"> كمجموعة. (توقَّفوا هنا عن سماع التسجيل الصوتي)</w:t>
      </w:r>
    </w:p>
    <w:p>
      <w:pPr>
        <w:bidi/>
      </w:pPr>
      <w:r>
        <w:rPr>
          <w:rtl/>
          <w:cs/>
          <w:lang w:val="ar_AE" w:bidi="ar_AE"/>
        </w:rPr>
      </w:r>
      <w:r>
        <w:rPr>
          <w:rtl/>
          <w:cs/>
          <w:lang w:val="ar_AE" w:bidi="ar_AE"/>
        </w:rPr>
        <w:t xml:space="preserve">وفي بعض الترجمات يدعو يسوع الله الآب </w:t>
      </w:r>
      <w:r>
        <w:rPr>
          <w:b/>
          <w:rtl/>
          <w:cs/>
          <w:lang w:val="ar_AE" w:bidi="ar_AE"/>
        </w:rPr>
        <w:t>كرّامًا</w:t>
      </w:r>
      <w:r>
        <w:rPr>
          <w:rtl/>
          <w:cs/>
          <w:lang w:val="ar_AE" w:bidi="ar_AE"/>
        </w:rPr>
        <w:t xml:space="preserve">. والكرّام هو المزارع الذي يعتني بالكروم. وكانت الكروم تحتاج إلى </w:t>
      </w:r>
      <w:r>
        <w:rPr>
          <w:b/>
          <w:rtl/>
          <w:cs/>
          <w:lang w:val="ar_AE" w:bidi="ar_AE"/>
        </w:rPr>
        <w:t>التنقية</w:t>
      </w:r>
      <w:r>
        <w:rPr>
          <w:rtl/>
          <w:cs/>
          <w:lang w:val="ar_AE" w:bidi="ar_AE"/>
        </w:rPr>
        <w:t xml:space="preserve"> لِتُنتِج أكبر كمية ممكنة من الثمر. وتعني التنقية قطع أجزاء من الغصن مع إبقاء الأغصان الصحية والبراعم، مما يساعد الكرمة أن تثمر بوفرة.</w:t>
      </w:r>
    </w:p>
    <w:p>
      <w:pPr>
        <w:bidi/>
      </w:pPr>
      <w:r>
        <w:rPr>
          <w:rtl/>
          <w:cs/>
          <w:lang w:val="ar_AE" w:bidi="ar_AE"/>
        </w:rPr>
      </w:r>
      <w:r>
        <w:rPr>
          <w:rtl/>
          <w:cs/>
          <w:lang w:val="ar_AE" w:bidi="ar_AE"/>
        </w:rPr>
        <w:t xml:space="preserve">توقَفوا هنا عن سماع التسجيل الصوتي وانظروا إلى صورة </w:t>
      </w:r>
      <w:r>
        <w:rPr>
          <w:rtl/>
          <w:cs/>
          <w:lang w:val="ar_AE" w:bidi="ar_AE"/>
        </w:rPr>
        <w:t>لكرمة غير مُقَلَّمَة وأخرى مُقَلَّمَة.</w:t>
      </w:r>
      <w:r>
        <w:rPr>
          <w:rtl/>
          <w:cs/>
          <w:lang w:val="ar_AE" w:bidi="ar_AE"/>
        </w:rPr>
        <w:t>. (توقَّفوا هنا عن سماع التسجيل الصوتي)</w:t>
      </w:r>
    </w:p>
    <w:p>
      <w:pPr>
        <w:bidi/>
      </w:pPr>
      <w:r>
        <w:rPr>
          <w:rtl/>
          <w:cs/>
          <w:lang w:val="ar_AE" w:bidi="ar_AE"/>
        </w:rPr>
      </w:r>
      <w:r>
        <w:rPr>
          <w:rtl/>
          <w:cs/>
          <w:lang w:val="ar_AE" w:bidi="ar_AE"/>
        </w:rPr>
        <w:t xml:space="preserve">ويخبر يسوع تلاميذه بأنهم </w:t>
      </w:r>
      <w:r>
        <w:rPr>
          <w:b/>
          <w:rtl/>
          <w:cs/>
          <w:lang w:val="ar_AE" w:bidi="ar_AE"/>
        </w:rPr>
        <w:t>أنقياء</w:t>
      </w:r>
      <w:r>
        <w:rPr>
          <w:rtl/>
          <w:cs/>
          <w:lang w:val="ar_AE" w:bidi="ar_AE"/>
        </w:rPr>
        <w:t xml:space="preserve"> بسبب الكلمة التي كلّمهم بها. إن كلمة أنقياء في هذه العبارة تحمل معنيين. فالغصون تكون نقيّة من الأجزاء الميتة بعد أن يقلمها الكرّام. ويقصد يسوع أيضًا معنى البرّ. فالتلاميذ أبرار، أي في علاقة صحيحة مع الله، لأنهم صدّقوا ما علّمهم إياه عن نفسه.</w:t>
      </w:r>
    </w:p>
    <w:p>
      <w:pPr>
        <w:bidi/>
      </w:pPr>
      <w:r>
        <w:rPr>
          <w:rtl/>
          <w:cs/>
          <w:lang w:val="ar_AE" w:bidi="ar_AE"/>
        </w:rPr>
      </w:r>
      <w:r>
        <w:rPr>
          <w:rtl/>
          <w:cs/>
          <w:lang w:val="ar_AE" w:bidi="ar_AE"/>
        </w:rPr>
        <w:t xml:space="preserve">وفي بعض الترجمات يأمر يسوع تلاميذه أن </w:t>
      </w:r>
      <w:r>
        <w:rPr>
          <w:b/>
          <w:rtl/>
          <w:cs/>
          <w:lang w:val="ar_AE" w:bidi="ar_AE"/>
        </w:rPr>
        <w:t>يثبتوا</w:t>
      </w:r>
      <w:r>
        <w:rPr>
          <w:rtl/>
          <w:cs/>
          <w:lang w:val="ar_AE" w:bidi="ar_AE"/>
        </w:rPr>
        <w:t xml:space="preserve"> فيه. وفي ترجمات أخرى يقول </w:t>
      </w:r>
      <w:r>
        <w:rPr>
          <w:b/>
          <w:rtl/>
          <w:cs/>
          <w:lang w:val="ar_AE" w:bidi="ar_AE"/>
        </w:rPr>
        <w:t>أقيموا</w:t>
      </w:r>
      <w:r>
        <w:rPr>
          <w:rtl/>
          <w:cs/>
          <w:lang w:val="ar_AE" w:bidi="ar_AE"/>
        </w:rPr>
        <w:t xml:space="preserve">. وتعني عبارة "اُثبُتوا فيَّ"، "عيشوا فيَّ". فيسوع يريد لتلاميذه أن يجدوا حياتهم فيه وأن يقيموا فيه. وتعني الكلمة ابقوا أو استمرّوا. ولذلك يجب عليهم أن يثبتوا في يسوع دائمًا لا أحيانًا، إذ لا يقدرون أن يعيشوا أو يثمروا ثمرًا روحيًا إن لم يكونوا متّحدين به. وعندما يقول يسوع: "اُثبُتوا فيَّ وأنا فيكُم" فهو يعني "ابقوا فيّ" </w:t>
      </w:r>
      <w:r>
        <w:rPr>
          <w:b/>
          <w:rtl/>
          <w:cs/>
          <w:lang w:val="ar_AE" w:bidi="ar_AE"/>
        </w:rPr>
        <w:t>حتى كما</w:t>
      </w:r>
      <w:r>
        <w:rPr>
          <w:rtl/>
          <w:cs/>
          <w:lang w:val="ar_AE" w:bidi="ar_AE"/>
        </w:rPr>
        <w:t xml:space="preserve"> "أنا أبقى فيكم" أو "</w:t>
      </w:r>
      <w:r>
        <w:rPr>
          <w:b/>
          <w:rtl/>
          <w:cs/>
          <w:lang w:val="ar_AE" w:bidi="ar_AE"/>
        </w:rPr>
        <w:t>إذا</w:t>
      </w:r>
      <w:r>
        <w:rPr>
          <w:rtl/>
          <w:cs/>
          <w:lang w:val="ar_AE" w:bidi="ar_AE"/>
        </w:rPr>
        <w:t xml:space="preserve"> بقيتم فيّ، أنا سأبقى فيكم."</w:t>
      </w:r>
    </w:p>
    <w:p>
      <w:pPr>
        <w:bidi/>
      </w:pPr>
      <w:r>
        <w:rPr>
          <w:rtl/>
          <w:cs/>
          <w:lang w:val="ar_AE" w:bidi="ar_AE"/>
        </w:rPr>
      </w:r>
      <w:r>
        <w:rPr>
          <w:b/>
          <w:rtl/>
          <w:cs/>
          <w:lang w:val="ar_AE" w:bidi="ar_AE"/>
        </w:rPr>
        <w:t>والثمر</w:t>
      </w:r>
      <w:r>
        <w:rPr>
          <w:rtl/>
          <w:cs/>
          <w:lang w:val="ar_AE" w:bidi="ar_AE"/>
        </w:rPr>
        <w:t xml:space="preserve"> الذي يتحدث عنه يسوع هو النتيجة الروحية لحياة الطاعة لله الآب. وعندما يحبّ أتباع يسوع الآخرين كما يأمرهم، يشبّه نتائج طاعتهم بثمر الكرمة. ويقول يسوع أيضا إنه قد عيّن التلاميذ وأمرهم أن يذهبوا ويأتوا بثمر. وللثمر احتمالان في هذا السياق: الأول هو ما ينتج من طاعة كل تلميذ لله، مما يجعله أكثر شبهًا بيسوع. والثاني هو الأشخاص الذين يؤمنون بيسوع حين يشاركهم التلاميذ الكلمة.</w:t>
      </w:r>
    </w:p>
    <w:p>
      <w:pPr>
        <w:bidi/>
      </w:pPr>
      <w:r>
        <w:rPr>
          <w:rtl/>
          <w:cs/>
          <w:lang w:val="ar_AE" w:bidi="ar_AE"/>
        </w:rPr>
      </w:r>
      <w:r>
        <w:rPr>
          <w:rtl/>
          <w:cs/>
          <w:lang w:val="ar_AE" w:bidi="ar_AE"/>
        </w:rPr>
        <w:t xml:space="preserve">ويقول يسوع إن الآب ينزع كل غصن فيه لا يأتي بثمر؛ وهو كغصن يذبل فيطرحه أحدهم في </w:t>
      </w:r>
      <w:r>
        <w:rPr>
          <w:b/>
          <w:rtl/>
          <w:cs/>
          <w:lang w:val="ar_AE" w:bidi="ar_AE"/>
        </w:rPr>
        <w:t>النار</w:t>
      </w:r>
      <w:r>
        <w:rPr>
          <w:rtl/>
          <w:cs/>
          <w:lang w:val="ar_AE" w:bidi="ar_AE"/>
        </w:rPr>
        <w:t xml:space="preserve"> فتحرقه. وفي كل الكتاب، تُعَدّ النار رمزًا لدينونة الله. وهنا يتحدث يسوع عن دينونة الله لأولئك الذين يزعمون أنهم ينتمون إليه بينما هم ليسوا كذلك. ولذلك من المهم استخدام كلمة النار هنا لأنها تشير إلى دينونة الله.</w:t>
      </w:r>
    </w:p>
    <w:p>
      <w:pPr>
        <w:bidi/>
      </w:pPr>
      <w:r>
        <w:rPr>
          <w:rtl/>
          <w:cs/>
          <w:lang w:val="ar_AE" w:bidi="ar_AE"/>
        </w:rPr>
      </w:r>
      <w:r>
        <w:rPr>
          <w:rtl/>
          <w:cs/>
          <w:lang w:val="ar_AE" w:bidi="ar_AE"/>
        </w:rPr>
        <w:t xml:space="preserve">ويعلن يسوع أنه عندما يثمر </w:t>
      </w:r>
      <w:r>
        <w:rPr>
          <w:b/>
          <w:rtl/>
          <w:cs/>
          <w:lang w:val="ar_AE" w:bidi="ar_AE"/>
        </w:rPr>
        <w:t>التلاميذ</w:t>
      </w:r>
      <w:r>
        <w:rPr>
          <w:rtl/>
          <w:cs/>
          <w:lang w:val="ar_AE" w:bidi="ar_AE"/>
        </w:rPr>
        <w:t xml:space="preserve"> ثمرًا كثيرًا فيظهرون أنهم تلاميذه، </w:t>
      </w:r>
      <w:r>
        <w:rPr>
          <w:b/>
          <w:rtl/>
          <w:cs/>
          <w:lang w:val="ar_AE" w:bidi="ar_AE"/>
        </w:rPr>
        <w:t>يتمجّد</w:t>
      </w:r>
      <w:r>
        <w:rPr>
          <w:rtl/>
          <w:cs/>
          <w:lang w:val="ar_AE" w:bidi="ar_AE"/>
        </w:rPr>
        <w:t xml:space="preserve"> الآب. و"تمجيد" شخص ما أو إعطاؤه "المجد" يعني الثناء عليه أو تكريمه. وغالبًا ما يُستخدم هذا التعبير عند الحديث عن مدح الله وإكرامه والتحدث عنه بالخير. ويجب ترجمة كلمة مجد أو مجِّد بالطريقة نفسها التي استخدمتموها في المقاطع السابقة، وكلمة </w:t>
      </w:r>
      <w:r>
        <w:rPr>
          <w:rtl/>
          <w:cs/>
          <w:lang w:val="ar_AE" w:bidi="ar_AE"/>
        </w:rPr>
        <w:t>"يتَمَجَّدُ"</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وتتذكرون أن </w:t>
      </w:r>
      <w:r>
        <w:rPr>
          <w:b/>
          <w:rtl/>
          <w:cs/>
          <w:lang w:val="ar_AE" w:bidi="ar_AE"/>
        </w:rPr>
        <w:t>التلميذ</w:t>
      </w:r>
      <w:r>
        <w:rPr>
          <w:rtl/>
          <w:cs/>
          <w:lang w:val="ar_AE" w:bidi="ar_AE"/>
        </w:rPr>
        <w:t xml:space="preserve"> هو من يتبع معلمًا دينيًا معينًا ويتعلم منه أمور الله والإيمان والحياة، وقد اختار يسوع اثني عشر رجلًا ليتبعوه ويكونوا تلاميذه. ويجب ترجمة كلمة تلاميذ كما فعلتم سابقًا، وستجدون كلمة </w:t>
      </w:r>
      <w:r>
        <w:rPr>
          <w:rtl/>
          <w:cs/>
          <w:lang w:val="ar_AE" w:bidi="ar_AE"/>
        </w:rPr>
        <w:t>تلميذ</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يقول يسوع: "كلَّمتُكُمْ </w:t>
      </w:r>
      <w:r>
        <w:rPr>
          <w:b/>
          <w:rtl/>
          <w:cs/>
          <w:lang w:val="ar_AE" w:bidi="ar_AE"/>
        </w:rPr>
        <w:t>بهذا</w:t>
      </w:r>
      <w:r>
        <w:rPr>
          <w:rtl/>
          <w:cs/>
          <w:lang w:val="ar_AE" w:bidi="ar_AE"/>
        </w:rPr>
        <w:t>" فهو يُشير إلى ما علّمهم إياه في هذا المقطع عن الكرمة والأغصان بوصفها صورة لطريقة ارتباط التلاميذ بيسوع وضرورة ثباتهم فيه.</w:t>
      </w:r>
    </w:p>
    <w:p>
      <w:pPr>
        <w:bidi/>
      </w:pPr>
      <w:r>
        <w:rPr>
          <w:rtl/>
          <w:cs/>
          <w:lang w:val="ar_AE" w:bidi="ar_AE"/>
        </w:rPr>
      </w:r>
      <w:r>
        <w:rPr>
          <w:rtl/>
          <w:cs/>
          <w:lang w:val="ar_AE" w:bidi="ar_AE"/>
        </w:rPr>
        <w:t>ويريد يسوع أن يكون فرح تلاميذه كاملًا، وعبارة "</w:t>
      </w:r>
      <w:r>
        <w:rPr>
          <w:b/>
          <w:rtl/>
          <w:cs/>
          <w:lang w:val="ar_AE" w:bidi="ar_AE"/>
        </w:rPr>
        <w:t>ويُكمَلَ فرَحُكُمْ</w:t>
      </w:r>
      <w:r>
        <w:rPr>
          <w:rtl/>
          <w:cs/>
          <w:lang w:val="ar_AE" w:bidi="ar_AE"/>
        </w:rPr>
        <w:t>" شائعة في إنجيل يوحنا، وتشير إلى فرح ممتلئ لا نقص فيه. ويجب ترجمتها بالطريقة نفسها كلما وردت في إنجيل يوحنا.</w:t>
      </w:r>
    </w:p>
    <w:p>
      <w:pPr>
        <w:bidi/>
      </w:pPr>
      <w:r>
        <w:rPr>
          <w:rtl/>
          <w:cs/>
          <w:lang w:val="ar_AE" w:bidi="ar_AE"/>
        </w:rPr>
      </w:r>
      <w:r>
        <w:rPr>
          <w:rtl/>
          <w:cs/>
          <w:lang w:val="ar_AE" w:bidi="ar_AE"/>
        </w:rPr>
        <w:t xml:space="preserve">ويقول يسوع إنه لا يدعو تلاميذه بعد </w:t>
      </w:r>
      <w:r>
        <w:rPr>
          <w:b/>
          <w:rtl/>
          <w:cs/>
          <w:lang w:val="ar_AE" w:bidi="ar_AE"/>
        </w:rPr>
        <w:t>عبيدًا</w:t>
      </w:r>
      <w:r>
        <w:rPr>
          <w:rtl/>
          <w:cs/>
          <w:lang w:val="ar_AE" w:bidi="ar_AE"/>
        </w:rPr>
        <w:t xml:space="preserve">، مع أنه لا يوجد موضع في الكتاب يدعوهم فيه عبيدًا، لكنه يقول لهم إن العبد ليس أعظم من سيده، وإنهم يفعلون حسنًا حين يدعونه معلمًا وربًا. وهنا يؤكد أنه عاملهم كأصدقاء لأنه أطلعهم على كل ما سمعه من أبيه. وكلمة </w:t>
      </w:r>
      <w:r>
        <w:rPr>
          <w:rtl/>
          <w:cs/>
          <w:lang w:val="ar_AE" w:bidi="ar_AE"/>
        </w:rPr>
        <w:t>عبيد</w:t>
      </w:r>
      <w:r>
        <w:rPr>
          <w:rtl/>
          <w:cs/>
          <w:lang w:val="ar_AE" w:bidi="ar_AE"/>
        </w:rPr>
        <w:t xml:space="preserve"> موجودة في قاموس الكلمات الرئيسية.</w:t>
      </w:r>
    </w:p>
    <w:p>
      <w:pPr>
        <w:bidi/>
      </w:pPr>
      <w:r>
        <w:rPr>
          <w:rtl/>
          <w:cs/>
          <w:lang w:val="ar_AE" w:bidi="ar_AE"/>
        </w:rPr>
      </w:r>
      <w:r>
        <w:rPr>
          <w:rtl/>
          <w:cs/>
          <w:lang w:val="ar_AE" w:bidi="ar_AE"/>
        </w:rPr>
        <w:t>وعندما يقول يسوع: "</w:t>
      </w:r>
      <w:r>
        <w:rPr>
          <w:b/>
          <w:rtl/>
          <w:cs/>
          <w:lang w:val="ar_AE" w:bidi="ar_AE"/>
        </w:rPr>
        <w:t>ليس أنتُمُ اختَرتُموني</w:t>
      </w:r>
      <w:r>
        <w:rPr>
          <w:rtl/>
          <w:cs/>
          <w:lang w:val="ar_AE" w:bidi="ar_AE"/>
        </w:rPr>
        <w:t>" فهو لا يقصد أنها لم تحدث حرفيًا، لأن التلاميذ بالفعل اختاروه، لكنه يشدد على أنه هو من اختارهم أولًا. فقد بدأ يسوع العلاقة وجعل من الممكن أن يكونوا أصدقاءه. ولذلك يجب ترجمة هذه العبارة بطريقة تُظهر الأمرين معًا: فالتلاميذ اختاروا يسوع، لكنه كان البادئ باختيارهم أولًا.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15:18–27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اسمعوا يوحنا ١٥: ١٨–٢٧ وضعوه في قلوبكم.</w:t>
      </w:r>
    </w:p>
    <w:p>
      <w:pPr>
        <w:bidi/>
      </w:pPr>
      <w:r>
        <w:rPr>
          <w:rtl/>
          <w:cs/>
          <w:lang w:val="ar_AE" w:bidi="ar_AE"/>
        </w:rPr>
      </w:r>
      <w:r>
        <w:rPr>
          <w:rtl/>
          <w:cs/>
          <w:lang w:val="ar_AE" w:bidi="ar_AE"/>
        </w:rPr>
        <w:t>استمعوا إلى نسخة صوتية من يوحنا ١٥: ١٨–٢٧ ثلاث مرات، ويفضَل أن تكون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١٥: ١٨–٢٧ من الترجمة الأسهل فهمًا لكم.</w:t>
      </w:r>
    </w:p>
    <w:p>
      <w:pPr>
        <w:bidi/>
      </w:pPr>
      <w:r>
        <w:rPr>
          <w:rtl/>
          <w:cs/>
          <w:lang w:val="ar_AE" w:bidi="ar_AE"/>
        </w:rPr>
      </w:r>
      <w:r>
        <w:rPr>
          <w:rtl/>
          <w:cs/>
          <w:lang w:val="ar_AE" w:bidi="ar_AE"/>
        </w:rPr>
        <w:t>يستمر يسوع هنا في الحديث مع تلاميذه الأحد عشر في العلية، حيث يحتفلون معًا بعيد الفصح. وكان يهوذا قد غادر المجموعة لكي يخون يسوع لحساب القادة الدينيين. وقد أخبر يسوع تلاميذه منذ قليل أن يظلّوا متحدين به كالغصن بالكرمة، وأن يحبّ بعضهم بعضًا، ثم يبدأ الآن الحديث عمّا سيحدث لهم عندما يطيعون هذه الوصايا.</w:t>
      </w:r>
    </w:p>
    <w:p>
      <w:pPr>
        <w:bidi/>
      </w:pPr>
      <w:r>
        <w:rPr>
          <w:rtl/>
          <w:cs/>
          <w:lang w:val="ar_AE" w:bidi="ar_AE"/>
        </w:rPr>
      </w:r>
      <w:r>
        <w:rPr>
          <w:rtl/>
          <w:cs/>
          <w:lang w:val="ar_AE" w:bidi="ar_AE"/>
        </w:rPr>
        <w:t>ويقول يسوع: "إنْ كانَ العالَمُ يُبغِضُكُمْ فاعلَموا أنَّهُ قد أبغَضَني قَبلكُمْ"، وهو لا يقصد أن العالم قد لا يبغضهم، بل يؤكد أن العالم سيبغضهم حتمًا لأنه أبغض يسوع أولًا. ويُقصَد بـ"العالم" جميع الذين يقاومون الله ولا يؤمنون برسالة يسوع عنه.</w:t>
      </w:r>
    </w:p>
    <w:p>
      <w:pPr>
        <w:bidi/>
      </w:pPr>
      <w:r>
        <w:rPr>
          <w:rtl/>
          <w:cs/>
          <w:lang w:val="ar_AE" w:bidi="ar_AE"/>
        </w:rPr>
      </w:r>
      <w:r>
        <w:rPr>
          <w:rtl/>
          <w:cs/>
          <w:lang w:val="ar_AE" w:bidi="ar_AE"/>
        </w:rPr>
        <w:t>توقَّفوا هنا وناقشوا هذا السؤال كمجموعة: كيف تتحدث ثقافتكم عن الناس الذين لا يشاركونكم الإيمان بالله؟ (توقَّفوا هنا عن سماع التسجيل الصوتي)</w:t>
      </w:r>
    </w:p>
    <w:p>
      <w:pPr>
        <w:bidi/>
      </w:pPr>
      <w:r>
        <w:rPr>
          <w:rtl/>
          <w:cs/>
          <w:lang w:val="ar_AE" w:bidi="ar_AE"/>
        </w:rPr>
      </w:r>
      <w:r>
        <w:rPr>
          <w:rtl/>
          <w:cs/>
          <w:lang w:val="ar_AE" w:bidi="ar_AE"/>
        </w:rPr>
        <w:t>فالناس الذين لا يؤمنون بالله يحبّون الآخرين الذين يشاركونهم الموقف نفسه. وكان هؤلاء سيحبّون التلاميذ لو أنهم تبنّوا معتقداتهم نفسها. وكان التلاميذ فيما مضى يشبهون أهل العالم، لكن يسوع اختارهم ليكونوا متحدين به، ولذلك صاروا مختلفين عن الناس الذين في العالم، فصار هؤلاء يبغضون التلاميذ. ولا يجب أن يتعجّب التلاميذ من بغضة العالم لهم لأن العالم أبغض يسوع أيضًا.</w:t>
      </w:r>
    </w:p>
    <w:p>
      <w:pPr>
        <w:bidi/>
      </w:pPr>
      <w:r>
        <w:rPr>
          <w:rtl/>
          <w:cs/>
          <w:lang w:val="ar_AE" w:bidi="ar_AE"/>
        </w:rPr>
      </w:r>
      <w:r>
        <w:rPr>
          <w:rtl/>
          <w:cs/>
          <w:lang w:val="ar_AE" w:bidi="ar_AE"/>
        </w:rPr>
        <w:t>توقَّفوا هنا وناقشوا هذا السؤال: كيف تتحدث ثقافتكم عن شخص ينتمي لجماعة لكنه يؤمن ويعيش بطريقة مختلفة داخل هذه الجماعة؟ (توقَّفوا هنا عن سماع التسجيل الصوتي)</w:t>
      </w:r>
    </w:p>
    <w:p>
      <w:pPr>
        <w:bidi/>
      </w:pPr>
      <w:r>
        <w:rPr>
          <w:rtl/>
          <w:cs/>
          <w:lang w:val="ar_AE" w:bidi="ar_AE"/>
        </w:rPr>
      </w:r>
      <w:r>
        <w:rPr>
          <w:rtl/>
          <w:cs/>
          <w:lang w:val="ar_AE" w:bidi="ar_AE"/>
        </w:rPr>
        <w:t>ويذكّر يسوع تلاميذه بما قاله لهم سابقًا: "ليس عَبدٌ أعظَمَ مِنْ سيِّدِهِ". فلا ينبغي لتلاميذ يسوع أن يتوقعوا معاملة أفضل مما لقيه هو، فبقدر ما اضطهد العالم يسوع سيضطهدهم، وبقدر ما أطاع البعض تعاليم يسوع سيطيعون تعليم التلاميذ.</w:t>
      </w:r>
    </w:p>
    <w:p>
      <w:pPr>
        <w:bidi/>
      </w:pPr>
      <w:r>
        <w:rPr>
          <w:rtl/>
          <w:cs/>
          <w:lang w:val="ar_AE" w:bidi="ar_AE"/>
        </w:rPr>
      </w:r>
      <w:r>
        <w:rPr>
          <w:rtl/>
          <w:cs/>
          <w:lang w:val="ar_AE" w:bidi="ar_AE"/>
        </w:rPr>
        <w:t>ويقول يسوع إن الناس سيفعلون كل هذه الأمور تجاه التلاميذ "من أجل اسم يسوع" لأن التلاميذ مرتبطون به، ولأن العالم لا يعرف الله الذي أرسله. فعندما يضطهد الناس التلاميذ، فهم يرفضون الله الآب.</w:t>
      </w:r>
    </w:p>
    <w:p>
      <w:pPr>
        <w:bidi/>
      </w:pPr>
      <w:r>
        <w:rPr>
          <w:rtl/>
          <w:cs/>
          <w:lang w:val="ar_AE" w:bidi="ar_AE"/>
        </w:rPr>
      </w:r>
      <w:r>
        <w:rPr>
          <w:rtl/>
          <w:cs/>
          <w:lang w:val="ar_AE" w:bidi="ar_AE"/>
        </w:rPr>
        <w:t xml:space="preserve">ثم يحوِّل يسوع تركيزه ليتحدث عن عدم إيمان الناس به، فيقول إنه لو لم يتكلم مع الناس عن هويته ومن أرسله، لما حُسِبوا مذنبين بهذا النوع من الخطية. وهو لا يقصد أنهم ما كانوا ليذنبوا بأي خطية أخرى، بل يقصد أن الله لم يكن ليعتبرهم مذنبين برفض رسالة يسوع لو أنهم لم يسمعوها. لكن يسوع </w:t>
      </w:r>
      <w:r>
        <w:rPr>
          <w:b/>
          <w:rtl/>
          <w:cs/>
          <w:lang w:val="ar_AE" w:bidi="ar_AE"/>
        </w:rPr>
        <w:t>تكلّم</w:t>
      </w:r>
      <w:r>
        <w:rPr>
          <w:rtl/>
          <w:cs/>
          <w:lang w:val="ar_AE" w:bidi="ar_AE"/>
        </w:rPr>
        <w:t>، ولذلك لا يستطيعون أن يعذروا أنفسهم. ويسوع والآب واحد، فمن يبغض يسوع يبغض الآب أيضًا.</w:t>
      </w:r>
    </w:p>
    <w:p>
      <w:pPr>
        <w:bidi/>
      </w:pPr>
      <w:r>
        <w:rPr>
          <w:rtl/>
          <w:cs/>
          <w:lang w:val="ar_AE" w:bidi="ar_AE"/>
        </w:rPr>
      </w:r>
      <w:r>
        <w:rPr>
          <w:rtl/>
          <w:cs/>
          <w:lang w:val="ar_AE" w:bidi="ar_AE"/>
        </w:rPr>
        <w:t>توقَّفوا هنا وناقشوا هذا السؤال: احكوا قصة عمّا يحدث في ثقافتكم لشخص يخالف قاعدة لا يعرفها، كأن يكون شخصًا جديدًا لم يسمع بها من قبل. ماذا يحدث له؟ وكيف يعامله الناس؟ (توقَّفوا هنا عن سماع التسجيل الصوتي)</w:t>
      </w:r>
    </w:p>
    <w:p>
      <w:pPr>
        <w:bidi/>
      </w:pPr>
      <w:r>
        <w:rPr>
          <w:rtl/>
          <w:cs/>
          <w:lang w:val="ar_AE" w:bidi="ar_AE"/>
        </w:rPr>
      </w:r>
      <w:r>
        <w:rPr>
          <w:rtl/>
          <w:cs/>
          <w:lang w:val="ar_AE" w:bidi="ar_AE"/>
        </w:rPr>
        <w:t>وبالطريقة نفسها يقول يسوع إنه لو لم يعمل أمام الناس الأعمال التي لم يعملها أحد غيره، لما حُسِبوا مذنبين برفضها. وتشمل أعمال يسوع تعليمه ومعجزاته. ومرة أخرى لا يقصد أنهم بلا خطية، بل يقصد أنهم ما كانوا ليكونوا مذنبين برفض أعماله. لكنهم رأوا أعماله التي كانت فريدة تمامًا، وقد أظهرت أن يسوع هو الله. وفي مواضع أخرى من الكتاب يؤكد يسوع أن أعماله هي من الآب. ولذلك، عندما رفض الناس يسوع رغم رؤيتهم لأعماله، رفضوا يسوع ورفضوا الآب أيضًا. فقد أعطتهم أعماله برهانًا ليؤمنوا بما علّمهم، لكنهم رفضوا.</w:t>
      </w:r>
    </w:p>
    <w:p>
      <w:pPr>
        <w:bidi/>
      </w:pPr>
      <w:r>
        <w:rPr>
          <w:rtl/>
          <w:cs/>
          <w:lang w:val="ar_AE" w:bidi="ar_AE"/>
        </w:rPr>
      </w:r>
      <w:r>
        <w:rPr>
          <w:rtl/>
          <w:cs/>
          <w:lang w:val="ar_AE" w:bidi="ar_AE"/>
        </w:rPr>
        <w:t>ويقول يسوع: "لكن لكَيْ تتِمَّ الكلِمَةُ المَكتوبَةُ في ناموسِهِمْ"، أي لتتحقق النبوّة. وكان اليهود يعتبرون أنفسهم حُماة الناموس. وعادة ما يشير الناموس إلى الأسفار الخمسة الأولى من الأسفار اليهودية، لكن يسوع هنا يقتبس من المزامير، لذلك يستخدم كلمة الناموس ليشير إلى كل الأسفار المقدسة عندهم. وقد تنبّأ الناموس عن يسوع، لكن حفظة الناموس لم يؤمنوا برسالة يسوع عن نفسه. والآية "إنهُم أبغَضوني بلا سبَبٍ" كانت صادقة بالنسبة لداود الملك، لكنها تنطبق على يسوع بصورة أعظم، إذ لم يعطِ العالم أي سبب ليبغضه. وبرفضهم يسوع، جعل اليهود هذه النبوّة تتحقق، لكنهم صاروا مذنبين لأنهم رفضوا يسوع الذي تنبّأ عنه الناموس.</w:t>
      </w:r>
    </w:p>
    <w:p>
      <w:pPr>
        <w:bidi/>
      </w:pPr>
      <w:r>
        <w:rPr>
          <w:rtl/>
          <w:cs/>
          <w:lang w:val="ar_AE" w:bidi="ar_AE"/>
        </w:rPr>
      </w:r>
      <w:r>
        <w:rPr>
          <w:rtl/>
          <w:cs/>
          <w:lang w:val="ar_AE" w:bidi="ar_AE"/>
        </w:rPr>
        <w:t>ويقول يسوع إنه عندما يأتي المعزّي فهو سيشهد عنه. والمعزّي لقب آخر للروح القدس، وهو يعني "الشخص الذي يُدعَى ليعين إنسانًا في المحكمة". فالمعزّي، أو المُدافع، يعمل كمعين قانوني يدافع عن شخص ما في المحكمة. وهو يساعد المؤمنين بطرق كثيرة، منها أنه يدافع عنهم أمام الله الآب، كما يذكّرهم بما علّمهم إياه يسوع. ويقول يسوع إن المعزّي هو روح الحق الذي يأتي من الآب، وإنه سيرسله إلى تلاميذه عندما يصعد إلى السماء، وسيبقى المعزّي معهم دائمًا. وقد رأى الروح القدس يسوع واختبره منذ الأزل، لأنه واحد مع الآب والابن. وسيشهد الروح القدس للحقائق العظيمة التي يعرفها عن يسوع. أمّا بالنسبة لغير المؤمنين، فهو يبكّتهم على الخطية والبرّ والدينونة، والروح القدس لا يتكلم عادة بكلمات تُسمَع بالأذن، لكنه يجعل الناس يفهمون الحق الذي يسمعونه. وكان التلاميذ مع يسوع منذ بداية خدمته على الأرض، وسيخبرون الآخرين بما رأوه وتعلّموه عن يسوع. ولذلك، فالروح القدس والتلاميذ كليهما يقومان بعمل مهم في إظهار الحق عن هوية يسوع.</w:t>
      </w:r>
    </w:p>
    <w:p>
      <w:pPr>
        <w:bidi/>
      </w:pPr>
      <w:r>
        <w:rPr>
          <w:rtl/>
          <w:cs/>
          <w:lang w:val="ar_AE" w:bidi="ar_AE"/>
        </w:rPr>
      </w:r>
      <w:r>
        <w:rPr>
          <w:rtl/>
          <w:cs/>
          <w:lang w:val="ar_AE" w:bidi="ar_AE"/>
        </w:rPr>
        <w:t>توقَّفوا هنا وناقشوا هذا السؤال: كيف يصف الناس في ثقافتكم طريقة تحدّث الكائنات الروحية للبشر؟ (توقَّفوا هنا عن سماع التسجيل الصوتي)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١٥: ١٨–٢٧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يخبر يسوع تلاميذه أنه إن كان العالم يُبغِضهم، فعليهم أن يتذكّروا أنّ العالم أبغضه هو أوّلًا. فالعالم كان سيُحبّهم لو كانوا يُشبهونه وينتمون إليه، لكن يسوع اختارهم لينتموا إليه هو، لذلك يُبغِضهم العالم. ويُذكّرهم بما قاله سابقًا: "ليس عَبدٌ أعظَمَ مِنْ سيِّدِهِ". فبما أنّ بعض الناس في العالم اضطهدوا يسوع، فسوف يضطهدون التلاميذ أيضًا، وكما أطاع البعضُ تعاليم يسوع، فسوف يطيع البعضُ تعاليم التلاميذ. ويُؤكّد أنّهم سيعاملون التلاميذ بهذه الطريقة لأنّهم مرتبطون بيسوع، ولأنّهم لا يعرفون الآب الذي أرسله.</w:t>
      </w:r>
    </w:p>
    <w:p>
      <w:pPr>
        <w:bidi/>
      </w:pPr>
      <w:r>
        <w:rPr>
          <w:rtl/>
          <w:cs/>
          <w:lang w:val="ar_AE" w:bidi="ar_AE"/>
        </w:rPr>
      </w:r>
      <w:r>
        <w:rPr>
          <w:b/>
          <w:rtl/>
          <w:cs/>
          <w:lang w:val="ar_AE" w:bidi="ar_AE"/>
        </w:rPr>
        <w:t>في المشهد الثاني:</w:t>
      </w:r>
      <w:r>
        <w:rPr>
          <w:rtl/>
          <w:cs/>
          <w:lang w:val="ar_AE" w:bidi="ar_AE"/>
        </w:rPr>
        <w:t xml:space="preserve"> يقول يسوع إنه لو لم يأتِ ويُكلّمهم، لما كان ذنبُ رفضهم له واقعًا عليهم، لكنّه جاء وعلّمهم، لذلك لم يَعُد لديهم عُذر. وكلُّ مَن يُبغِض يسوع يُبغِض الآب أيضًا. ويقول إنه لو لم يقم بينهم بأعمال لم يقم بها أحد غيره، لما كانوا مذنبين بخطية رفض يسوع. لكنهم رأوا أعماله، لذلك لا عُذر لهم. لقد أبغضوا يسوع وأبغضوا الآب. وهُم، ببغضهم يسوع، يُحقّقون نبوةً من سفر المزامير. والتي تقول: "إنهُم أبغَضوني بلا سبَبٍ". </w:t>
      </w:r>
    </w:p>
    <w:p>
      <w:pPr>
        <w:bidi/>
      </w:pPr>
      <w:r>
        <w:rPr>
          <w:rtl/>
          <w:cs/>
          <w:lang w:val="ar_AE" w:bidi="ar_AE"/>
        </w:rPr>
      </w:r>
      <w:r>
        <w:rPr>
          <w:b/>
          <w:rtl/>
          <w:cs/>
          <w:lang w:val="ar_AE" w:bidi="ar_AE"/>
        </w:rPr>
        <w:t>وفي المشهد الثالث:</w:t>
      </w:r>
      <w:r>
        <w:rPr>
          <w:rtl/>
          <w:cs/>
          <w:lang w:val="ar_AE" w:bidi="ar_AE"/>
        </w:rPr>
        <w:t xml:space="preserve"> يعلن يسوع أنّه سيرسل "المُعَزّي" لتلاميذه من عند الآب. وعندما يأتي المُعَزّي، سيشهد عن يسوع. ويقول إنّ على التلاميذ أيضًا أن يشهدوا للحق، لأنهم كانوا معه منذ بداية خدمته، ولأنّهم سيشهدون بما رأوه وسمعوه بأنفسهم.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أحد عشر من تلاميذه (لأن يهوذا كان قد غادر)</w:t>
      </w:r>
    </w:p>
    <w:p>
      <w:pPr>
        <w:pStyle w:val="ListBullet"/>
        <w:bidi/>
        <w:spacing w:line="240" w:lineRule="auto"/>
        <w:ind w:left="720"/>
      </w:pPr>
      <w:r>
        <w:rPr>
          <w:rtl/>
          <w:cs/>
          <w:lang w:val="ar_AE" w:bidi="ar_AE"/>
        </w:rPr>
      </w:r>
      <w:r>
        <w:rPr>
          <w:rtl/>
          <w:cs/>
          <w:lang w:val="ar_AE" w:bidi="ar_AE"/>
        </w:rPr>
        <w:t>الناس الذين في العالم</w:t>
      </w:r>
    </w:p>
    <w:p>
      <w:pPr>
        <w:pStyle w:val="ListBullet"/>
        <w:bidi/>
        <w:spacing w:line="240" w:lineRule="auto"/>
        <w:ind w:left="720"/>
      </w:pPr>
      <w:r>
        <w:rPr>
          <w:rtl/>
          <w:cs/>
          <w:lang w:val="ar_AE" w:bidi="ar_AE"/>
        </w:rPr>
      </w:r>
      <w:r>
        <w:rPr>
          <w:rtl/>
          <w:cs/>
          <w:lang w:val="ar_AE" w:bidi="ar_AE"/>
        </w:rPr>
        <w:t>المُعزِّي (وهو لقبٌ آخر للروح القدس)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كما في المقطع السابق، يجلس يسوع حول المائدة مع تلاميذه بينما يأكلون فصحهم معًا، ويتحدّث إليهم أثناء تناولهم الطعام. وكانت المائدة تحتوي على خبزٍ وخمرٍ، ولم يكن يهوذا حاضرًا حين قال يسوع هذا الكلام. </w:t>
      </w:r>
    </w:p>
    <w:p>
      <w:pPr>
        <w:bidi/>
      </w:pPr>
      <w:r>
        <w:rPr>
          <w:rtl/>
          <w:cs/>
          <w:lang w:val="ar_AE" w:bidi="ar_AE"/>
        </w:rPr>
      </w:r>
      <w:r>
        <w:rPr>
          <w:rtl/>
          <w:cs/>
          <w:lang w:val="ar_AE" w:bidi="ar_AE"/>
        </w:rPr>
        <w:t>ومع أنّ المكان لا يتغيّر، فقد يكون من المفيد تمثيل ما يعلّمه يسوع لتلاميذه هنا.</w:t>
      </w:r>
    </w:p>
    <w:p>
      <w:pPr>
        <w:bidi/>
      </w:pPr>
      <w:r>
        <w:rPr>
          <w:rtl/>
          <w:cs/>
          <w:lang w:val="ar_AE" w:bidi="ar_AE"/>
        </w:rPr>
      </w:r>
      <w:r>
        <w:rPr>
          <w:rtl/>
          <w:cs/>
          <w:lang w:val="ar_AE" w:bidi="ar_AE"/>
        </w:rPr>
        <w:t>يُعلّم يسوع أنه إن أبغض أهلُ العالم التلاميذ، فعليهم أن يتذكّروا أنّ أهل العالم أبغضوه أوّلًا. ولعلّكم ترغبون في إظهار الطريقة التي أبغض بها العالمُ يسوع، ثمّ كيف يُبغِض العالمُ التلاميذ بينما يتحدّث يسوع عن ذلك. وتذكّروا أنّ بعض الناس اضطهدوا يسوع، لذلك سيضطهد البعضُ التلاميذ، بينما أطاع آخرون تعاليمه، وبالتالي سيطيع البعضُ أيضًا تعاليم التلاميذ. وقد ترغبون في تجسيد أمور تتذكّرونها ممّا فعله الناس بيسوع في مواضع سابقة من إنجيل يوحنا، وتُظهِر كيف أنّ البعض أبغضه ورفض رسالته، بينما أطاعه آخرون.</w:t>
      </w:r>
    </w:p>
    <w:p>
      <w:pPr>
        <w:bidi/>
      </w:pPr>
      <w:r>
        <w:rPr>
          <w:rtl/>
          <w:cs/>
          <w:lang w:val="ar_AE" w:bidi="ar_AE"/>
        </w:rPr>
      </w:r>
      <w:r>
        <w:rPr>
          <w:rtl/>
          <w:cs/>
          <w:lang w:val="ar_AE" w:bidi="ar_AE"/>
        </w:rPr>
        <w:t>ويستخدم يسوع كلمة "إنْ/لو" عدة مرات في هذا المقطع ليُشير إلى أمور ليست مجرد احتمال، بل هي أمور حدثت بالفعل. فهو يقول: "</w:t>
      </w:r>
      <w:r>
        <w:rPr>
          <w:b/>
          <w:rtl/>
          <w:cs/>
          <w:lang w:val="ar_AE" w:bidi="ar_AE"/>
        </w:rPr>
        <w:t>إنْ</w:t>
      </w:r>
      <w:r>
        <w:rPr>
          <w:rtl/>
          <w:cs/>
          <w:lang w:val="ar_AE" w:bidi="ar_AE"/>
        </w:rPr>
        <w:t xml:space="preserve"> كانَ العالَمُ يُبغِضُكُمْ" بينما هم بالفعل يُبغِضون التلاميذ، ويقول: "</w:t>
      </w:r>
      <w:r>
        <w:rPr>
          <w:b/>
          <w:rtl/>
          <w:cs/>
          <w:lang w:val="ar_AE" w:bidi="ar_AE"/>
        </w:rPr>
        <w:t>لو</w:t>
      </w:r>
      <w:r>
        <w:rPr>
          <w:rtl/>
          <w:cs/>
          <w:lang w:val="ar_AE" w:bidi="ar_AE"/>
        </w:rPr>
        <w:t xml:space="preserve"> لم أكُنْ قد جِئتُ وكلَّمتُهُمْ" مع أنّه قد كلّمهم بالفعل، كما يقول: "</w:t>
      </w:r>
      <w:r>
        <w:rPr>
          <w:b/>
          <w:rtl/>
          <w:cs/>
          <w:lang w:val="ar_AE" w:bidi="ar_AE"/>
        </w:rPr>
        <w:t>لو</w:t>
      </w:r>
      <w:r>
        <w:rPr>
          <w:rtl/>
          <w:cs/>
          <w:lang w:val="ar_AE" w:bidi="ar_AE"/>
        </w:rPr>
        <w:t xml:space="preserve"> لم أكُنْ قد عَمِلتُ بَينَهُمْ أعمالًا لم يَعمَلها أحَدٌ غَيري"، مع أنّه فعل بينهم ما لم يفعله أحد. وهذا استخدام غير معتاد لكلمة "إنْ/لو".</w:t>
      </w:r>
    </w:p>
    <w:p>
      <w:pPr>
        <w:bidi/>
      </w:pPr>
      <w:r>
        <w:rPr>
          <w:rtl/>
          <w:cs/>
          <w:lang w:val="ar_AE" w:bidi="ar_AE"/>
        </w:rPr>
      </w:r>
      <w:r>
        <w:rPr>
          <w:rtl/>
          <w:cs/>
          <w:lang w:val="ar_AE" w:bidi="ar_AE"/>
        </w:rPr>
        <w:t>توقّفوا هنا كمجموعة لمناقشة هذا السؤال: كيف تعبّر ثقافتكم عن الأمور الحقيقية كما لو أنّها قد لا تكون حقيقة؟ (توقَّفوا هنا عن سماع التسجيل الصوتي)</w:t>
      </w:r>
    </w:p>
    <w:p>
      <w:pPr>
        <w:bidi/>
      </w:pPr>
      <w:r>
        <w:rPr>
          <w:rtl/>
          <w:cs/>
          <w:lang w:val="ar_AE" w:bidi="ar_AE"/>
        </w:rPr>
      </w:r>
      <w:r>
        <w:rPr>
          <w:rtl/>
          <w:cs/>
          <w:lang w:val="ar_AE" w:bidi="ar_AE"/>
        </w:rPr>
        <w:t>ويشرح يسوع أنّه لو لم يتحدّث إليهم عن شخصه وعن الآب، أو لو لم يعمل أعمالًا بين الناس لا يعملها أحدٌ غيره، لما كان الذنب واقعًا عليهم. لكن يسوع أخبرهم عمّن هو ومن هو الآب، وعلّمهم أمورًا، وصنع معجزات لم يصنعها أحد غيره. وقد ترغبون في إظهار يسوع وهو يتحدّث إلى العالم ويعمل أعماله بينهم، وإظهار العالم وهو يرفض يسوع. وقد ترغبون أيضًا في تجسيد بعض الأمور التي قالها يسوع وفعلها في مواضع سابقة من إنجيل يوحنا.</w:t>
      </w:r>
    </w:p>
    <w:p>
      <w:pPr>
        <w:bidi/>
      </w:pPr>
      <w:r>
        <w:rPr>
          <w:rtl/>
          <w:cs/>
          <w:lang w:val="ar_AE" w:bidi="ar_AE"/>
        </w:rPr>
      </w:r>
      <w:r>
        <w:rPr>
          <w:rtl/>
          <w:cs/>
          <w:lang w:val="ar_AE" w:bidi="ar_AE"/>
        </w:rPr>
        <w:t>ويَعِد يسوع بأن يُرسل المُعَزّي لتلاميذه من الآب، وسيشهد المُعين والتلاميذ معًا عن يسوع لأنّ الروح القدس والتلاميذ قد رأوه وسمعوه شخصيًا، لذلك سيُخبِرون الآخرين بالحق عنه. وبما أنّ الروح القدس لا يملك جسدًا ولا يتكلّم عادةً بصوتٍ مسموعٍ بالأذن البشرية، فعليكم التفكير في طريقة تُظهر كيف يشهد الروح القدس عن يسوع.</w:t>
      </w:r>
    </w:p>
    <w:p>
      <w:pPr>
        <w:bidi/>
      </w:pPr>
      <w:r>
        <w:rPr>
          <w:rtl/>
          <w:cs/>
          <w:lang w:val="ar_AE" w:bidi="ar_AE"/>
        </w:rPr>
      </w:r>
      <w:r>
        <w:rPr>
          <w:rtl/>
          <w:cs/>
          <w:lang w:val="ar_AE" w:bidi="ar_AE"/>
        </w:rPr>
        <w:t>توقّفوا هنا وناقشوا هذا السؤال كمجموعة: احكوا قصة من ثقافتكم عن أمرٍ تَنبّأ به شخص ما ثم حدث فعلًا. كيف تتحدّثون عن ذلك؟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١٥: ١٨–٢٧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أحد عشر من تلاميذه (لأن يهوذا كان قد غادر)</w:t>
      </w:r>
    </w:p>
    <w:p>
      <w:pPr>
        <w:pStyle w:val="ListBullet"/>
        <w:bidi/>
        <w:spacing w:line="240" w:lineRule="auto"/>
        <w:ind w:left="720"/>
      </w:pPr>
      <w:r>
        <w:rPr>
          <w:rtl/>
          <w:cs/>
          <w:lang w:val="ar_AE" w:bidi="ar_AE"/>
        </w:rPr>
      </w:r>
      <w:r>
        <w:rPr>
          <w:rtl/>
          <w:cs/>
          <w:lang w:val="ar_AE" w:bidi="ar_AE"/>
        </w:rPr>
        <w:t>الناس الذين في العالم</w:t>
      </w:r>
    </w:p>
    <w:p>
      <w:pPr>
        <w:pStyle w:val="ListBullet"/>
        <w:bidi/>
        <w:spacing w:line="240" w:lineRule="auto"/>
        <w:ind w:left="720"/>
      </w:pPr>
      <w:r>
        <w:rPr>
          <w:rtl/>
          <w:cs/>
          <w:lang w:val="ar_AE" w:bidi="ar_AE"/>
        </w:rPr>
      </w:r>
      <w:r>
        <w:rPr>
          <w:rtl/>
          <w:cs/>
          <w:lang w:val="ar_AE" w:bidi="ar_AE"/>
        </w:rPr>
        <w:t>المُعزِّي (وهو لقبٌ آخر للروح القدس)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يقول يسوع: "إنْ كانَ العالَمُ يُبغِضُكُمْ فاعلَموا أنَّهُ قد أبغَضَني قَبلكُمْ". ويشرح أنّه لو كان التلاميذ ينتمون إلى العالم، لكان العالم أحبّهم، لكنّه اختارهم من العالم لينتموا إليه هو، ولذلك يُبغِضهم العالم. ويطلب منهم أن يتذكّروا قوله السابق: "ليس عَبدٌ أعظَمَ مِنْ سيِّدِهِ".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التلاميذ: "بماذا تشعر أو تفكر؟" قد يجيب الشخص بعبارات مثل: "هذا أمر يُعزّيني"، أو "أنا ممتنّ لأنّ يسوع اختارني لأكون له. وأنا مستعدّ أن يُبغِضني العالم لأجل الارتباط بيسوع"، أو "أشعر الآن براحةٍ تجاه آلامي، فأنا أُعامَل كما عومل يسوع، وهذا شرف لي".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ويقول يسوع إنّه إن كان العالم قد اضطهده، فسوف يضطهد التلاميذ أيضًا، وإن كان بعض الناس قد أطاعوا تعاليمه، فسوف يطيع البعضُ تعاليم التلاميذ. وسيفعل الناس هذا لأنّ التلاميذ مرتبطون بيسوع، ولأنّ العالم لا يعرف الآب الذي أرسل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أحد التلاميذ: "بماذا تشعر أو تفكّر؟" قد يجيب الشخص بعبارات مثل: "أشعر بالراحة لأنّ الناس حين يسيئون معاملتي ولا يطيعون تعليمي عن يسوع، فذلك لا يعني أنّني مخطئ، بل لأنهم يرفضون يسوع والآب"، أو "حين يجعلني الناس أتألّم، يساعدني أن أعرف أنّ الأمر ليس لأنهم يكرهونني، بل لأنهم يكرهون يسوع والآب"، أو "كما أطاع بعض الناس تعليم يسوع، أستطيع أن أُخبر الناس عنه بثقة، لأنّ البعض سيؤمنون بما أعلّمه".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ويقول يسوع إنّه لو لم يأتِ ويُكلّم الناس، لَمَا كانوا مذنبين بخطيّة رفضه، لكنّه جاء وتكلّم إليهم، ولذلك لم يَعُد لهم عذر. ويقول أيضًا إنّه لو لم يعمل بينهم أعمالًا لم يعملها أحد غيره، لَمَا كانوا مذنبين بخطيّة رفضه، لكنّه فعل أعمالًا لم يفعلها أحد، ولذلك لا عذر لهم. وكلُّ مَن يُبغِض يسوع يُبغِض الآب أيضًا، ومن يرفض يسوع يتمّم نبوةً وردت في سفر المزامير، والتي تقول: "إنهُم أبغَضوني بلا سبَبٍ".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أحد التلاميذ: "بماذا تشعر أو تفكّر؟" قد يجيب الشخص بعبارات مثل: "إن العالم يُسبّب لي الألم، لكنهم سيُدانون لأنهم رفضوا يسوع، وسيكون عقابهم أقسى من ألمي"، أو "أُفضِّل أن أتألّم بسبب ارتباطي بيسوع على أن أكون مثل الذين يرفضونه، فالله سيُعاقبهم"، أو "يسوع هو الشخص الذي تحدّثت عنه الشريعة والأنبياء! فكل النبوات عنه صادقة!".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ويقول يسوع لتلاميذه إنه سيرسل لهم "المُعَزّي" من عند الآب. والمُعزّي هو روح الحق الذي سيشهد عن يسوع، وعلى التلاميذ أيضًا أن يشهدوا عن يسوع لأنهم كانوا معه منذ بداية خدمته.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أحد التلاميذ: "بماذا تشعر أو تفكّر؟" قد يجيب الشخص بعبارات مثل: "أتساءل كيف سيكون المُعزّي؟ وأنا ممتنّ لأنّ يسوع لن يتركنا وحدنا في عالمٍ يُبغِضنا"، أو "يسوع يُعطينا عملًا مهمًا: أن نخبر الآخرين بالحق الذي رأيناه وسمعناه ونحن نتبعه كل هذه السنين"، أو "أنا ممتنّ لأنّ يسوع اختارني منذ بداية خدمته، وأنا سعيد لأنّني أستطيع أن أُخبر الآخرين بما رأيتُه يفعله وما سمعتُه يقوله بينما كنا معه".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١٥: ١٨–٢٧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يسوع: "إنْ كانَ </w:t>
      </w:r>
      <w:r>
        <w:rPr>
          <w:b/>
          <w:rtl/>
          <w:cs/>
          <w:lang w:val="ar_AE" w:bidi="ar_AE"/>
        </w:rPr>
        <w:t>العالَمُ</w:t>
      </w:r>
      <w:r>
        <w:rPr>
          <w:rtl/>
          <w:cs/>
          <w:lang w:val="ar_AE" w:bidi="ar_AE"/>
        </w:rPr>
        <w:t xml:space="preserve"> يُبغِضُكُمْ فاعلَموا أنَّهُ قد أبغَضَني قَبلكُمْ". ويستخدم كلمة "العالم" ليُشير إلى جميع الناس الذين يقفون ضدّ الله ويرفضون تعليم يسوع عنه. ويُكرّر يسوع استخدام العبارة نفسها بالمعنى نفسه في مواضع أخرى من إنجيل يوحنا. وعليكم أن تترجموا هذه العبارة بالطريقة نفسها التي ترجمتموها بها في تلك المقاطع السابقة.</w:t>
      </w:r>
    </w:p>
    <w:p>
      <w:pPr>
        <w:bidi/>
      </w:pPr>
      <w:r>
        <w:rPr>
          <w:rtl/>
          <w:cs/>
          <w:lang w:val="ar_AE" w:bidi="ar_AE"/>
        </w:rPr>
      </w:r>
      <w:r>
        <w:rPr>
          <w:rtl/>
          <w:cs/>
          <w:lang w:val="ar_AE" w:bidi="ar_AE"/>
        </w:rPr>
        <w:t xml:space="preserve">ويستخدم يسوع كلمة </w:t>
      </w:r>
      <w:r>
        <w:rPr>
          <w:b/>
          <w:rtl/>
          <w:cs/>
          <w:lang w:val="ar_AE" w:bidi="ar_AE"/>
        </w:rPr>
        <w:t>"إنْ/لو"</w:t>
      </w:r>
      <w:r>
        <w:rPr>
          <w:rtl/>
          <w:cs/>
          <w:lang w:val="ar_AE" w:bidi="ar_AE"/>
        </w:rPr>
        <w:t xml:space="preserve"> عدة مرات في هذا المقطع ليُشير إلى أمور ليست مجرد احتمال، بل هي أمور حدثت بالفعل. فهو يقول: "</w:t>
      </w:r>
      <w:r>
        <w:rPr>
          <w:b/>
          <w:rtl/>
          <w:cs/>
          <w:lang w:val="ar_AE" w:bidi="ar_AE"/>
        </w:rPr>
        <w:t>إنْ</w:t>
      </w:r>
      <w:r>
        <w:rPr>
          <w:rtl/>
          <w:cs/>
          <w:lang w:val="ar_AE" w:bidi="ar_AE"/>
        </w:rPr>
        <w:t xml:space="preserve"> كانَ العالَمُ يُبغِضُكُمْ" بينما هم </w:t>
      </w:r>
      <w:r>
        <w:rPr>
          <w:b/>
          <w:rtl/>
          <w:cs/>
          <w:lang w:val="ar_AE" w:bidi="ar_AE"/>
        </w:rPr>
        <w:t>بالفعل</w:t>
      </w:r>
      <w:r>
        <w:rPr>
          <w:rtl/>
          <w:cs/>
          <w:lang w:val="ar_AE" w:bidi="ar_AE"/>
        </w:rPr>
        <w:t xml:space="preserve"> يُبغِضون التلاميذ، ويقول: "</w:t>
      </w:r>
      <w:r>
        <w:rPr>
          <w:b/>
          <w:rtl/>
          <w:cs/>
          <w:lang w:val="ar_AE" w:bidi="ar_AE"/>
        </w:rPr>
        <w:t>لو</w:t>
      </w:r>
      <w:r>
        <w:rPr>
          <w:rtl/>
          <w:cs/>
          <w:lang w:val="ar_AE" w:bidi="ar_AE"/>
        </w:rPr>
        <w:t xml:space="preserve"> لم أكُنْ قد جِئتُ وكلَّمتُهُمْ" مع أنّه </w:t>
      </w:r>
      <w:r>
        <w:rPr>
          <w:b/>
          <w:rtl/>
          <w:cs/>
          <w:lang w:val="ar_AE" w:bidi="ar_AE"/>
        </w:rPr>
        <w:t>قد</w:t>
      </w:r>
      <w:r>
        <w:rPr>
          <w:rtl/>
          <w:cs/>
          <w:lang w:val="ar_AE" w:bidi="ar_AE"/>
        </w:rPr>
        <w:t xml:space="preserve"> كلّمهم بالفعل، كما يقول: "</w:t>
      </w:r>
      <w:r>
        <w:rPr>
          <w:b/>
          <w:rtl/>
          <w:cs/>
          <w:lang w:val="ar_AE" w:bidi="ar_AE"/>
        </w:rPr>
        <w:t>لو</w:t>
      </w:r>
      <w:r>
        <w:rPr>
          <w:rtl/>
          <w:cs/>
          <w:lang w:val="ar_AE" w:bidi="ar_AE"/>
        </w:rPr>
        <w:t xml:space="preserve"> لم أكُنْ قد عَمِلتُ بَينَهُمْ أعمالًا لم يَعمَلها أحَدٌ غَيري"، مع </w:t>
      </w:r>
      <w:r>
        <w:rPr>
          <w:b/>
          <w:rtl/>
          <w:cs/>
          <w:lang w:val="ar_AE" w:bidi="ar_AE"/>
        </w:rPr>
        <w:t>أنّه</w:t>
      </w:r>
      <w:r>
        <w:rPr>
          <w:rtl/>
          <w:cs/>
          <w:lang w:val="ar_AE" w:bidi="ar_AE"/>
        </w:rPr>
        <w:t xml:space="preserve"> فعل بينهم ما لم يفعله أحد. وهذا استخدام غير معتاد لكلمة "إنْ/لو".</w:t>
      </w:r>
    </w:p>
    <w:p>
      <w:pPr>
        <w:bidi/>
      </w:pPr>
      <w:r>
        <w:rPr>
          <w:rtl/>
          <w:cs/>
          <w:lang w:val="ar_AE" w:bidi="ar_AE"/>
        </w:rPr>
      </w:r>
      <w:r>
        <w:rPr>
          <w:rtl/>
          <w:cs/>
          <w:lang w:val="ar_AE" w:bidi="ar_AE"/>
        </w:rPr>
        <w:t xml:space="preserve">ويقول يسوع: "أنا اختَرتُكُمْ </w:t>
      </w:r>
      <w:r>
        <w:rPr>
          <w:b/>
          <w:rtl/>
          <w:cs/>
          <w:lang w:val="ar_AE" w:bidi="ar_AE"/>
        </w:rPr>
        <w:t>مِنَ العالَمِ</w:t>
      </w:r>
      <w:r>
        <w:rPr>
          <w:rtl/>
          <w:cs/>
          <w:lang w:val="ar_AE" w:bidi="ar_AE"/>
        </w:rPr>
        <w:t>". ولا يعني بذلك أنّه يُخرِجهم من العالم، بل يعني أنّه اختارهم ليكونوا له، وهذا يجعلهم مختلفين عن العالم.</w:t>
      </w:r>
    </w:p>
    <w:p>
      <w:pPr>
        <w:bidi/>
      </w:pPr>
      <w:r>
        <w:rPr>
          <w:rtl/>
          <w:cs/>
          <w:lang w:val="ar_AE" w:bidi="ar_AE"/>
        </w:rPr>
      </w:r>
      <w:r>
        <w:rPr>
          <w:rtl/>
          <w:cs/>
          <w:lang w:val="ar_AE" w:bidi="ar_AE"/>
        </w:rPr>
        <w:t>ويطلب يسوع من تلاميذه أن يتذكّروا، أو أن يفكّروا في، ما قاله لهم عندما غسل أرجلهم: "ليس عَبدٌ أعظَمَ مِنْ سيِّدِهِ". يجب أن تترجموا هذه العبارة بالطريقة نفسها التي ترجمتموها بها في ذلك المقطع السابق من إنجيل يوحنا.</w:t>
      </w:r>
    </w:p>
    <w:p>
      <w:pPr>
        <w:bidi/>
      </w:pPr>
      <w:r>
        <w:rPr>
          <w:rtl/>
          <w:cs/>
          <w:lang w:val="ar_AE" w:bidi="ar_AE"/>
        </w:rPr>
      </w:r>
      <w:r>
        <w:rPr>
          <w:rtl/>
          <w:cs/>
          <w:lang w:val="ar_AE" w:bidi="ar_AE"/>
        </w:rPr>
        <w:t xml:space="preserve">ويقول يسوع إنّه إن كان العالم قد اضطهده، فسوف يضطهد التلاميذ أيضًا، وكلمة </w:t>
      </w:r>
      <w:r>
        <w:rPr>
          <w:b/>
          <w:rtl/>
          <w:cs/>
          <w:lang w:val="ar_AE" w:bidi="ar_AE"/>
        </w:rPr>
        <w:t>"اضطهاد"</w:t>
      </w:r>
      <w:r>
        <w:rPr>
          <w:rtl/>
          <w:cs/>
          <w:lang w:val="ar_AE" w:bidi="ar_AE"/>
        </w:rPr>
        <w:t xml:space="preserve"> تعني إيذاء شخصٍ ما أو التسبّب له في معاناة، وقد تشير إلى معاناة جسدية أو إلى معاناة بسبب عدم القدرة على الحصول على المال الكافي. وستجدون كلمة "</w:t>
      </w:r>
      <w:r>
        <w:rPr>
          <w:rtl/>
          <w:cs/>
          <w:lang w:val="ar_AE" w:bidi="ar_AE"/>
        </w:rPr>
        <w:t>اضطهاد</w:t>
      </w:r>
      <w:r>
        <w:rPr>
          <w:rtl/>
          <w:cs/>
          <w:lang w:val="ar_AE" w:bidi="ar_AE"/>
        </w:rPr>
        <w:t>" في قاموس الكلمات الرئيسية.</w:t>
      </w:r>
    </w:p>
    <w:p>
      <w:pPr>
        <w:bidi/>
      </w:pPr>
      <w:r>
        <w:rPr>
          <w:rtl/>
          <w:cs/>
          <w:lang w:val="ar_AE" w:bidi="ar_AE"/>
        </w:rPr>
      </w:r>
      <w:r>
        <w:rPr>
          <w:rtl/>
          <w:cs/>
          <w:lang w:val="ar_AE" w:bidi="ar_AE"/>
        </w:rPr>
        <w:t xml:space="preserve">توقفوا هنا وناقشوا كمجموعة أي كلمة ستستخدمون لترجمة كلمة </w:t>
      </w:r>
      <w:r>
        <w:rPr>
          <w:b/>
          <w:rtl/>
          <w:cs/>
          <w:lang w:val="ar_AE" w:bidi="ar_AE"/>
        </w:rPr>
        <w:t>"اضطهاد"</w:t>
      </w:r>
      <w:r>
        <w:rPr>
          <w:rtl/>
          <w:cs/>
          <w:lang w:val="ar_AE" w:bidi="ar_AE"/>
        </w:rPr>
        <w:t>. واذكروا قصة من ثقافتكم عن شخصٍ أو مجموعةٍ تسبّبوا في معاناة شخصٍ آخر أو مجموعةٍ أخرى بإيذائهم جسديًا أو بحرمانهم من العمل الذي يحتاجون إليه ليعولوا أنفسهم. (توقَّفوا هنا عن سماع التسجيل الصوتي)</w:t>
      </w:r>
    </w:p>
    <w:p>
      <w:pPr>
        <w:bidi/>
      </w:pPr>
      <w:r>
        <w:rPr>
          <w:rtl/>
          <w:cs/>
          <w:lang w:val="ar_AE" w:bidi="ar_AE"/>
        </w:rPr>
      </w:r>
      <w:r>
        <w:rPr>
          <w:rtl/>
          <w:cs/>
          <w:lang w:val="ar_AE" w:bidi="ar_AE"/>
        </w:rPr>
        <w:t xml:space="preserve">ويقول يسوع إنّه لو لم يتكلّم مع الناس، أو لو لم يعمل بينهم أعمالًا لم يعملها أحد غيره، لَمَا كانوا مذنبين </w:t>
      </w:r>
      <w:r>
        <w:rPr>
          <w:b/>
          <w:rtl/>
          <w:cs/>
          <w:lang w:val="ar_AE" w:bidi="ar_AE"/>
        </w:rPr>
        <w:t>بخطيّة</w:t>
      </w:r>
      <w:r>
        <w:rPr>
          <w:rtl/>
          <w:cs/>
          <w:lang w:val="ar_AE" w:bidi="ar_AE"/>
        </w:rPr>
        <w:t xml:space="preserve"> رفضه. ترجموا كلمة "خطيّة" هنا بالطريقة نفسها التي ترجمتموها بها سابقًا، ستجد مصطلح </w:t>
      </w:r>
      <w:r>
        <w:rPr>
          <w:rtl/>
          <w:cs/>
          <w:lang w:val="ar_AE" w:bidi="ar_AE"/>
        </w:rPr>
        <w:t>خطية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يسوع: "لكن لكَيْ تتِمَّ </w:t>
      </w:r>
      <w:r>
        <w:rPr>
          <w:b/>
          <w:rtl/>
          <w:cs/>
          <w:lang w:val="ar_AE" w:bidi="ar_AE"/>
        </w:rPr>
        <w:t>الكلِمَةُ المَكتوبَةُ</w:t>
      </w:r>
      <w:r>
        <w:rPr>
          <w:rtl/>
          <w:cs/>
          <w:lang w:val="ar_AE" w:bidi="ar_AE"/>
        </w:rPr>
        <w:t xml:space="preserve"> في ناموسِهِمْ". ويقول عباراتٍ مشابهة في مواضع أخرى من إنجيل يوحنا عندما يُشير إلى مقاطع من الأسفار المقدسة لدى اليهود. فعلى سبيل المثال قال: "لِيَتِمَّ </w:t>
      </w:r>
      <w:r>
        <w:rPr>
          <w:b/>
          <w:rtl/>
          <w:cs/>
          <w:lang w:val="ar_AE" w:bidi="ar_AE"/>
        </w:rPr>
        <w:t>قَوْلُ</w:t>
      </w:r>
      <w:r>
        <w:rPr>
          <w:rtl/>
          <w:cs/>
          <w:lang w:val="ar_AE" w:bidi="ar_AE"/>
        </w:rPr>
        <w:t xml:space="preserve"> إِشَعْيَاءَ النَّبِيِّ"، قبل أن يقتبس من إشعياء، وقال: "لكِنْ </w:t>
      </w:r>
      <w:r>
        <w:rPr>
          <w:b/>
          <w:rtl/>
          <w:cs/>
          <w:lang w:val="ar_AE" w:bidi="ar_AE"/>
        </w:rPr>
        <w:t>لِيَتِمَّ الْكِتَابُ</w:t>
      </w:r>
      <w:r>
        <w:rPr>
          <w:rtl/>
          <w:cs/>
          <w:lang w:val="ar_AE" w:bidi="ar_AE"/>
        </w:rPr>
        <w:t>"، قبل أن يقتبس مزمورًا عن الذي سيُسلّمه. وقد ترغبون في استخدام كلماتٍ متشابهة في كل هذه المواضع في ترجمتكم.</w:t>
      </w:r>
    </w:p>
    <w:p>
      <w:pPr>
        <w:bidi/>
      </w:pPr>
      <w:r>
        <w:rPr>
          <w:rtl/>
          <w:cs/>
          <w:lang w:val="ar_AE" w:bidi="ar_AE"/>
        </w:rPr>
      </w:r>
      <w:r>
        <w:rPr>
          <w:rtl/>
          <w:cs/>
          <w:lang w:val="ar_AE" w:bidi="ar_AE"/>
        </w:rPr>
        <w:t xml:space="preserve">ويقول يسوع إنه عندما يأتي </w:t>
      </w:r>
      <w:r>
        <w:rPr>
          <w:b/>
          <w:rtl/>
          <w:cs/>
          <w:lang w:val="ar_AE" w:bidi="ar_AE"/>
        </w:rPr>
        <w:t>"المُعزّي"</w:t>
      </w:r>
      <w:r>
        <w:rPr>
          <w:rtl/>
          <w:cs/>
          <w:lang w:val="ar_AE" w:bidi="ar_AE"/>
        </w:rPr>
        <w:t xml:space="preserve"> أو "</w:t>
      </w:r>
      <w:r>
        <w:rPr>
          <w:b/>
          <w:rtl/>
          <w:cs/>
          <w:lang w:val="ar_AE" w:bidi="ar_AE"/>
        </w:rPr>
        <w:t>المدافع</w:t>
      </w:r>
      <w:r>
        <w:rPr>
          <w:rtl/>
          <w:cs/>
          <w:lang w:val="ar_AE" w:bidi="ar_AE"/>
        </w:rPr>
        <w:t>" فسوف</w:t>
      </w:r>
      <w:r>
        <w:rPr>
          <w:b/>
          <w:rtl/>
          <w:cs/>
          <w:lang w:val="ar_AE" w:bidi="ar_AE"/>
        </w:rPr>
        <w:t xml:space="preserve"> يشهد</w:t>
      </w:r>
      <w:r>
        <w:rPr>
          <w:rtl/>
          <w:cs/>
          <w:lang w:val="ar_AE" w:bidi="ar_AE"/>
        </w:rPr>
        <w:t xml:space="preserve"> أو </w:t>
      </w:r>
      <w:r>
        <w:rPr>
          <w:b/>
          <w:rtl/>
          <w:cs/>
          <w:lang w:val="ar_AE" w:bidi="ar_AE"/>
        </w:rPr>
        <w:t>يقدم شهادة</w:t>
      </w:r>
      <w:r>
        <w:rPr>
          <w:rtl/>
          <w:cs/>
          <w:lang w:val="ar_AE" w:bidi="ar_AE"/>
        </w:rPr>
        <w:t xml:space="preserve"> عن يسوع. وقد استخدم يسوع اللقب نفسه </w:t>
      </w:r>
      <w:r>
        <w:rPr>
          <w:rtl/>
          <w:cs/>
          <w:lang w:val="ar_AE" w:bidi="ar_AE"/>
        </w:rPr>
        <w:t>للروح القدس</w:t>
      </w:r>
      <w:r>
        <w:rPr>
          <w:rtl/>
          <w:cs/>
          <w:lang w:val="ar_AE" w:bidi="ar_AE"/>
        </w:rPr>
        <w:t xml:space="preserve"> في موضع سابق من إنجيل يوحنا عندما وعد تلاميذه بأنّه سيرسل إليهم الروح القدس. و"المُعَزّي" أو "المدافع" هو الشخص الذي يتكلّم دفاعًا عن أحدٍ اتُّهِم بشيءٍ ما في المحكمة، فيدافع عنه أمام القاضي والناس الذين يسمعون الاتهام. والروح القدس يساعد التلاميذ أيضًا بتذكيرهم بما علّمهم يسوع، ويساعد غير المؤمنين بإقناعهم بالحق المتعلّق بالخطية والبرّ والدينونة. واستخدموا العبارة نفسها التي استخدمتموها سابقًا عند ترجمة كلمة "المُعزّي" أو "المدافع". وإن كان ذلك يساعدكم، يمكنكم ترجمتها بـ "الذي يُدعى مُعزّيًا". ومعنى </w:t>
      </w:r>
      <w:r>
        <w:rPr>
          <w:b/>
          <w:rtl/>
          <w:cs/>
          <w:lang w:val="ar_AE" w:bidi="ar_AE"/>
        </w:rPr>
        <w:t>"يشهد"</w:t>
      </w:r>
      <w:r>
        <w:rPr>
          <w:rtl/>
          <w:cs/>
          <w:lang w:val="ar_AE" w:bidi="ar_AE"/>
        </w:rPr>
        <w:t xml:space="preserve"> أو </w:t>
      </w:r>
      <w:r>
        <w:rPr>
          <w:b/>
          <w:rtl/>
          <w:cs/>
          <w:lang w:val="ar_AE" w:bidi="ar_AE"/>
        </w:rPr>
        <w:t>"يقدّم شهادة"</w:t>
      </w:r>
      <w:r>
        <w:rPr>
          <w:rtl/>
          <w:cs/>
          <w:lang w:val="ar_AE" w:bidi="ar_AE"/>
        </w:rPr>
        <w:t xml:space="preserve"> هو أن يُعلن شخصٌ ما الحقيقة التي عرفها من خبرته الشخصية. والروح القدس والتلاميذ كليهما يقدّمون شهادةً عن يسوع بناءً على ما رأوه وسمعوه منه.</w:t>
      </w:r>
    </w:p>
    <w:p>
      <w:pPr>
        <w:bidi/>
      </w:pPr>
      <w:r>
        <w:rPr>
          <w:rtl/>
          <w:cs/>
          <w:lang w:val="ar_AE" w:bidi="ar_AE"/>
        </w:rPr>
      </w:r>
      <w:r>
        <w:rPr>
          <w:rtl/>
          <w:cs/>
          <w:lang w:val="ar_AE" w:bidi="ar_AE"/>
        </w:rPr>
        <w:t>توقّفوا هنا وناقشوا هذا السؤال كمجموعة: كيف تتحدّث ثقافتكم عن الحقائق التي يعلنها شخصٌ ما عن آخر بناءً على ما رآه أو سمعه بنفسه؟ وما الكلمة أو الكلمات التي ستستخدمونها لترجمة كلمة "يشهد"؟ (توقَّفوا هنا عن سماع التسجيل الصوتي)</w:t>
      </w:r>
    </w:p>
    <w:p>
      <w:pPr>
        <w:bidi/>
      </w:pPr>
      <w:r>
        <w:rPr>
          <w:rtl/>
          <w:cs/>
          <w:lang w:val="ar_AE" w:bidi="ar_AE"/>
        </w:rPr>
      </w:r>
      <w:r>
        <w:rPr>
          <w:rtl/>
          <w:cs/>
          <w:lang w:val="ar_AE" w:bidi="ar_AE"/>
        </w:rPr>
        <w:t xml:space="preserve">ويسمّي يسوع الروح القدس </w:t>
      </w:r>
      <w:r>
        <w:rPr>
          <w:b/>
          <w:rtl/>
          <w:cs/>
          <w:lang w:val="ar_AE" w:bidi="ar_AE"/>
        </w:rPr>
        <w:t>"روحُ الحَقِّ"</w:t>
      </w:r>
      <w:r>
        <w:rPr>
          <w:rtl/>
          <w:cs/>
          <w:lang w:val="ar_AE" w:bidi="ar_AE"/>
        </w:rPr>
        <w:t>، أي الروح الذي يُعلن الحقيقة عن الله. ويعرف الروح القدس الحقيقة عن الله لأنّه واحدٌ مع يسوع والآب، وهو يشرح حقيقة الله للآخرين.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اسمعوا يوحنا ١٦: ١–١٥ وضعوه في قلوبكم.</w:t>
      </w:r>
    </w:p>
    <w:p>
      <w:pPr>
        <w:bidi/>
      </w:pPr>
      <w:r>
        <w:rPr>
          <w:rtl/>
          <w:cs/>
          <w:lang w:val="ar_AE" w:bidi="ar_AE"/>
        </w:rPr>
      </w:r>
      <w:r>
        <w:rPr>
          <w:rtl/>
          <w:cs/>
          <w:lang w:val="ar_AE" w:bidi="ar_AE"/>
        </w:rPr>
        <w:t>استمعوا إلى نسخة صوتية من يوحنا ١٦: ١–١٥ ثلاث مرات، ومن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١٦: ١–١٥ من الترجمة الأسهل فهمًا لكم.</w:t>
      </w:r>
    </w:p>
    <w:p>
      <w:pPr>
        <w:bidi/>
      </w:pPr>
      <w:r>
        <w:rPr>
          <w:rtl/>
          <w:cs/>
          <w:lang w:val="ar_AE" w:bidi="ar_AE"/>
        </w:rPr>
      </w:r>
      <w:r>
        <w:rPr>
          <w:rtl/>
          <w:cs/>
          <w:lang w:val="ar_AE" w:bidi="ar_AE"/>
        </w:rPr>
        <w:t>لا يزال يسوع في العلية في البيت حيث يأكل مع تلاميذه الأحد عشر عيد الفصح. وقد خرج يهوذا بالفعل ليُسلِّمه. ويواصل يسوع إعداد تلاميذه لِما سيحدث لهم عندما يموت ويقيمه الله من بين الأموات.</w:t>
      </w:r>
    </w:p>
    <w:p>
      <w:pPr>
        <w:bidi/>
      </w:pPr>
      <w:r>
        <w:rPr>
          <w:rtl/>
          <w:cs/>
          <w:lang w:val="ar_AE" w:bidi="ar_AE"/>
        </w:rPr>
      </w:r>
      <w:r>
        <w:rPr>
          <w:rtl/>
          <w:cs/>
          <w:lang w:val="ar_AE" w:bidi="ar_AE"/>
        </w:rPr>
        <w:t>فيقول إنه أخبر التلاميذ "بهذا" لكي لا "يعثروا"، أي لا يتخلّوا عن إيمانهم به. وهو يشير إلى ما كان قد قاله لهم لتوّه عن كراهية العالم لهم لأنهم متحدون به. فهو يعرف أنه إن لم يُعِدَّهم قبل أن يحدث هذا، فقد يفاجأ التلاميذ، وقد يسبب لهم ذلك الشك في الحق.</w:t>
      </w:r>
    </w:p>
    <w:p>
      <w:pPr>
        <w:bidi/>
      </w:pPr>
      <w:r>
        <w:rPr>
          <w:rtl/>
          <w:cs/>
          <w:lang w:val="ar_AE" w:bidi="ar_AE"/>
        </w:rPr>
      </w:r>
      <w:r>
        <w:rPr>
          <w:rtl/>
          <w:cs/>
          <w:lang w:val="ar_AE" w:bidi="ar_AE"/>
        </w:rPr>
        <w:t>ويقول يسوع لتلاميذه: "سيُخرِجونَكُمْ مِنَ المجامعِ". وعندما يقول "سيُخرِجونَكُمْ"، فهو يُشير إلى القادة الدينيين اليهود. فالقادة الدينيون لن يطردوا التلاميذ من المبنى وقت العبادة فقط، بل سيرفضونهم من المجتمع أيضًا. ويقول يسوع إن الوقت سيأتي حين يقتل الناس التلاميذ وهم يظنون أنهم يقدّمون خدمة لله.</w:t>
      </w:r>
    </w:p>
    <w:p>
      <w:pPr>
        <w:bidi/>
      </w:pPr>
      <w:r>
        <w:rPr>
          <w:rtl/>
          <w:cs/>
          <w:lang w:val="ar_AE" w:bidi="ar_AE"/>
        </w:rPr>
      </w:r>
      <w:r>
        <w:rPr>
          <w:rtl/>
          <w:cs/>
          <w:lang w:val="ar_AE" w:bidi="ar_AE"/>
        </w:rPr>
        <w:t>توقّفوا هنا وناقشوا هذا السؤال كمجموعة: ما الأمور التي قد تتسبّب، في ثقافتكم، في إخراج شخص ما خارج المجتمع بحيث لا يستطيع أن يشارك الناس حياتهم؟ وما الذي يحدث للأشخاص الذين يُطردون من المجتمع؟ (توقَّفوا هنا عن سماع التسجيل الصوتي)</w:t>
      </w:r>
    </w:p>
    <w:p>
      <w:pPr>
        <w:bidi/>
      </w:pPr>
      <w:r>
        <w:rPr>
          <w:rtl/>
          <w:cs/>
          <w:lang w:val="ar_AE" w:bidi="ar_AE"/>
        </w:rPr>
      </w:r>
      <w:r>
        <w:rPr>
          <w:rtl/>
          <w:cs/>
          <w:lang w:val="ar_AE" w:bidi="ar_AE"/>
        </w:rPr>
        <w:t>يقول يسوع إن الناس سيفعلون هذه الأمور لأنهم لا يعرفون الآب ولا يسوع. وتعني عبارة "لم يَعرِفوا" هنا أنهم لم يعرفوا الآب أو يسوع قط، وهي معرفة وثيقة من خلال علاقة معه. كان ينبغي لليهود أن يميزوا الآب من خلال أعمال يسوع وسماته، لكنهم لم يفعلوا. وكان ينبغي لهم أن يفهموا أن الآب قد أرسل يسوع من الطريقة التي عاش بها.</w:t>
      </w:r>
    </w:p>
    <w:p>
      <w:pPr>
        <w:bidi/>
      </w:pPr>
      <w:r>
        <w:rPr>
          <w:rtl/>
          <w:cs/>
          <w:lang w:val="ar_AE" w:bidi="ar_AE"/>
        </w:rPr>
      </w:r>
      <w:r>
        <w:rPr>
          <w:rtl/>
          <w:cs/>
          <w:lang w:val="ar_AE" w:bidi="ar_AE"/>
        </w:rPr>
        <w:t>يُخبِر يسوع تلاميذه بهذه الأمور لكي عندما تحدث، يتذكّر التلاميذ أنّ يسوع سبق وأنذَرهم بما سيحدث. وهو لا يعني أنهم سينسون كلامه ثم يتذكّرونه لاحقًا، بل يطلب منهم أن يُبقوا ما قاله في أذهانهم ويفكّروا فيه باستمرار.</w:t>
      </w:r>
    </w:p>
    <w:p>
      <w:pPr>
        <w:bidi/>
      </w:pPr>
      <w:r>
        <w:rPr>
          <w:rtl/>
          <w:cs/>
          <w:lang w:val="ar_AE" w:bidi="ar_AE"/>
        </w:rPr>
      </w:r>
      <w:r>
        <w:rPr>
          <w:rtl/>
          <w:cs/>
          <w:lang w:val="ar_AE" w:bidi="ar_AE"/>
        </w:rPr>
        <w:t>لم يُخبِرهم يسوع بهذه الأمور عندما بدأ يعلّمهم، لأنه كان معهم. فعندما كان يسوع مع التلاميذ، كان أعداؤه يوجّهون كراهيتهم نحوه هو، وكان قادرًا على إرشاد التلاميذ في كيفية الاستجابة. أمّا الآن، فبما أنه سيذهب، فسيوجّه أعداء يسوع كراهيتهم نحو التلاميذ لأنهم متحدون به.</w:t>
      </w:r>
    </w:p>
    <w:p>
      <w:pPr>
        <w:bidi/>
      </w:pPr>
      <w:r>
        <w:rPr>
          <w:rtl/>
          <w:cs/>
          <w:lang w:val="ar_AE" w:bidi="ar_AE"/>
        </w:rPr>
      </w:r>
      <w:r>
        <w:rPr>
          <w:rtl/>
          <w:cs/>
          <w:lang w:val="ar_AE" w:bidi="ar_AE"/>
        </w:rPr>
        <w:t>ويقول يسوع: "وأمّا الآنَ"، ليُشير إلى أن الأمور قد تغيّرت. فالآن هو ماضٍ إلى الذي أرسله، أي إلى أبيه، الله. ويقول أنه لم يسأله أحد من التلاميذ إلى أين هو ذاهب، على الرغم من أن بطرس سأله قبلًا. لكن يسوع يعرف أن بطرس لم يكن يسأل حقًا أين يذهب يسوع، بل كان قلقًا من فكرة أن يسوع سيتركهم، ولم يكن فضوليًا بشأن المكان الذي سيذهب إليه. يعرف يسوع أن التلاميذ يشعرون بحزن شديد لأنّه قال لهم إنه سيرحل.</w:t>
      </w:r>
    </w:p>
    <w:p>
      <w:pPr>
        <w:bidi/>
      </w:pPr>
      <w:r>
        <w:rPr>
          <w:rtl/>
          <w:cs/>
          <w:lang w:val="ar_AE" w:bidi="ar_AE"/>
        </w:rPr>
      </w:r>
      <w:r>
        <w:rPr>
          <w:rtl/>
          <w:cs/>
          <w:lang w:val="ar_AE" w:bidi="ar_AE"/>
        </w:rPr>
        <w:t>توقّفوا وناقشوا هذا السؤال كمجموعة: في ثقافتكم، كيف تتحدّثون عن الشخص الذي يشعر بحزن شديد؟ (توقَّفوا هنا عن سماع التسجيل الصوتي)</w:t>
      </w:r>
    </w:p>
    <w:p>
      <w:pPr>
        <w:bidi/>
      </w:pPr>
      <w:r>
        <w:rPr>
          <w:rtl/>
          <w:cs/>
          <w:lang w:val="ar_AE" w:bidi="ar_AE"/>
        </w:rPr>
      </w:r>
      <w:r>
        <w:rPr>
          <w:rtl/>
          <w:cs/>
          <w:lang w:val="ar_AE" w:bidi="ar_AE"/>
        </w:rPr>
        <w:t>ثم يقول يسوع: "أقولُ لكُمُ الحَقَّ"، فهو يريد من التلاميذ أن يُصغوا جيدًا لما سيقوله لاحقًا لأنه حق ومهم. وعلى الرغم مما قاله للتو عن أمور حزينة ستحدث للتلاميذ، إلا أنه يقول إن ذهابه هو الأفضل لهم.</w:t>
      </w:r>
    </w:p>
    <w:p>
      <w:pPr>
        <w:bidi/>
      </w:pPr>
      <w:r>
        <w:rPr>
          <w:rtl/>
          <w:cs/>
          <w:lang w:val="ar_AE" w:bidi="ar_AE"/>
        </w:rPr>
      </w:r>
      <w:r>
        <w:rPr>
          <w:rtl/>
          <w:cs/>
          <w:lang w:val="ar_AE" w:bidi="ar_AE"/>
        </w:rPr>
        <w:t>توقّفوا هنا وناقشوا هذا السؤال كمجموعة: في ثقافتكم، كيف يُظهِر القائد أو المعلّم أن ما سيقوله مهم جدًا ويجب الإصغاء إليه بعناية؟ (توقَّفوا هنا عن سماع التسجيل الصوتي)</w:t>
      </w:r>
    </w:p>
    <w:p>
      <w:pPr>
        <w:bidi/>
      </w:pPr>
      <w:r>
        <w:rPr>
          <w:rtl/>
          <w:cs/>
          <w:lang w:val="ar_AE" w:bidi="ar_AE"/>
        </w:rPr>
      </w:r>
      <w:r>
        <w:rPr>
          <w:rtl/>
          <w:cs/>
          <w:lang w:val="ar_AE" w:bidi="ar_AE"/>
        </w:rPr>
        <w:t>ثم يقول يسوع: "إنْ لم أنطَلِقْ لا يأتيكُمُ المُعَزّي ولكن إنْ ذَهَبتُ أُرسِلُهُ إلَيكُمْ". وهو يستخدم كلمة "إن" بالطريقة نفسها التي استخدمها في المقطع السابق؛ فهي لا تعني أن هناك احتمالًا ألا يذهب، بل إنه سيذهب بالتأكيد، وعندما يذهب، سيرسل المعزّي إلى تلاميذه، وسيكون هذا أفضل لهم. فعندما كان يسوع على الأرض، كان يمكنه أن يكون في مكان واحد فقط في كل مرة مثل أي إنسان. لكن عندما يصعد إلى الآب، سيكون الروح القدس مع جميع التلاميذ في كل وقت وأينما كانوا.</w:t>
      </w:r>
    </w:p>
    <w:p>
      <w:pPr>
        <w:bidi/>
      </w:pPr>
      <w:r>
        <w:rPr>
          <w:rtl/>
          <w:cs/>
          <w:lang w:val="ar_AE" w:bidi="ar_AE"/>
        </w:rPr>
      </w:r>
      <w:r>
        <w:rPr>
          <w:rtl/>
          <w:cs/>
          <w:lang w:val="ar_AE" w:bidi="ar_AE"/>
        </w:rPr>
        <w:t>وعندما يأتي المعزّي، سيبكّت العالم، أو سيُظهِر للعالم خطأه، بخصوص الخطية والبر والدينونة. وسيُثبت الروح القدس للناس أنهم يخطئون لأنهم يرفضون أن يؤمنوا بيسوع. وسيُظهِر لهم أن يسوع بار، أو مستقيم أمام الله، لأن يسوع سيذهب إلى الآب، وهذا يبرهن أنه بريء وأن الآب يقبله. وقد يعني هذا أيضًا أن الروح القدس سيُظهِر للعالم أنه لا يمكنهم أن يكونوا على حق مع الله إلا بالإيمان بيسوع. وعندما يقول يسوع إن التلاميذ لن يروه بعد، غالبًا ما يشير إلى الوقت الذي سيرتفع فيه إلى السماء بجسده الجديد بعد أن يقيمه الله من بين الأموات. وبما أن يسوع لن يكون على الأرض ليعلّم الناس بعد ذلك، فالروح القدس هو الذي سيعلّمهم. وسيُظهِر الروح القدس للعالم أنهم حكموا على يسوع حكمًا خاطئًا. وعندما يصعد يسوع إلى الآب في السماء، سيثبت الروح القدس أن يسوع كان بريئًا، وأن الله قد حكم على الشيطان، رئيس هذا العالم، بأنه مذنب.</w:t>
      </w:r>
    </w:p>
    <w:p>
      <w:pPr>
        <w:bidi/>
      </w:pPr>
      <w:r>
        <w:rPr>
          <w:rtl/>
          <w:cs/>
          <w:lang w:val="ar_AE" w:bidi="ar_AE"/>
        </w:rPr>
      </w:r>
      <w:r>
        <w:rPr>
          <w:rtl/>
          <w:cs/>
          <w:lang w:val="ar_AE" w:bidi="ar_AE"/>
        </w:rPr>
        <w:t>توقّفوا هنا وناقشوا هذا السؤال كمجموعة: في ثقافتكم، مَن الذي يساعد الأشخاص عندما يكون بينهم نزاع؟ هل لديكم قصة عن شخص اتهم آخر بعمل خطأ وقدّم الدليل على ما قاله؟ (توقَّفوا هنا عن سماع التسجيل الصوتي)</w:t>
      </w:r>
    </w:p>
    <w:p>
      <w:pPr>
        <w:bidi/>
      </w:pPr>
      <w:r>
        <w:rPr>
          <w:rtl/>
          <w:cs/>
          <w:lang w:val="ar_AE" w:bidi="ar_AE"/>
        </w:rPr>
      </w:r>
      <w:r>
        <w:rPr>
          <w:rtl/>
          <w:cs/>
          <w:lang w:val="ar_AE" w:bidi="ar_AE"/>
        </w:rPr>
        <w:t>يقول يسوع إنه لا يزال لديه أمور كثيرة ليقولها للتلاميذ، لكنهم لا يستطيعون احتمالها الآن. وغالبًا ما يعني أنهم لا يستطيعون فهم كل ما يمكن أن يخبرهم به في تلك اللحظة. وعندما يأتي روح الحق، أي المعزّي، سيجعل التلاميذ يفهمون حقًا أكثر من الله. فالروح لن يعلّمهم أفكاره الخاصة، بل سيعلّمهم فقط ما يقوله له يسوع والآب. وسيخبر التلاميذ بالأمور التي ستحدث في المستقبل. وسيمجّد الروحُ يسوع، لأنه سيأخذ كلام يسوع ويخبر به التلاميذ. فكل ما للآب هو ليسوع أيضًا، ولهذا قال يسوع إن الروح سيأخذ كلامه ويخبر به التلاميذ.</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١٦: ١–١٥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يُحذِّر يسوع تلاميذه من أن الوقت آتٍ حين لن يسمح لهم القادة الدينيون اليهود بدخول المجامع للعبادة، بل سيقتل الناس التلاميذ وهم يظنّون أنهم يُرضون الله. وسيفعلون هذه الأمور لأنهم لا يعرفون الآب ولا يسوع. ويُنبّههم يسوع بهذه الأمور حتى يتذكّر التلاميذ، عندما تحدث، أنه سبق وأخبرهم بها.</w:t>
      </w:r>
    </w:p>
    <w:p>
      <w:pPr>
        <w:bidi/>
      </w:pPr>
      <w:r>
        <w:rPr>
          <w:rtl/>
          <w:cs/>
          <w:lang w:val="ar_AE" w:bidi="ar_AE"/>
        </w:rPr>
      </w:r>
      <w:r>
        <w:rPr>
          <w:b/>
          <w:rtl/>
          <w:cs/>
          <w:lang w:val="ar_AE" w:bidi="ar_AE"/>
        </w:rPr>
        <w:t>وفي المشهد الثاني:</w:t>
      </w:r>
      <w:r>
        <w:rPr>
          <w:rtl/>
          <w:cs/>
          <w:lang w:val="ar_AE" w:bidi="ar_AE"/>
        </w:rPr>
        <w:t xml:space="preserve"> يُخبِر يسوع التلاميذ أنه ذاهب إلى الآب، مع أنه لم يسأله أحد من التلاميذ إلى أين هو ذاهب، على الرغم من أن بطرس سأله مرة واحدة. ويعرف أنهم ممتلئون بالحزن لأنه قال لهم إنه سيتركهم، لكنه يقول إن ذهابه هو الأفضل لهم. وعندما يذهب سيُرسل إليهم "المعزّي" أو "المدافع". وسيبكّت المدافعُ العالمَ، أي سيُظهِر له خطأه، بخصوص الخطية والبر والدينونة، لأن يسوع ماضٍ إلى الآب ولأن الله يحكم على الشيطان بأنه مذنب.</w:t>
      </w:r>
    </w:p>
    <w:p>
      <w:pPr>
        <w:bidi/>
      </w:pPr>
      <w:r>
        <w:rPr>
          <w:rtl/>
          <w:cs/>
          <w:lang w:val="ar_AE" w:bidi="ar_AE"/>
        </w:rPr>
      </w:r>
      <w:r>
        <w:rPr>
          <w:b/>
          <w:rtl/>
          <w:cs/>
          <w:lang w:val="ar_AE" w:bidi="ar_AE"/>
        </w:rPr>
        <w:t>وفي المشهد الثالث:</w:t>
      </w:r>
      <w:r>
        <w:rPr>
          <w:rtl/>
          <w:cs/>
          <w:lang w:val="ar_AE" w:bidi="ar_AE"/>
        </w:rPr>
        <w:t xml:space="preserve"> يقول يسوع إن لديه أمورًا كثيرة يتمنى أن يخبر تلاميذه بها، لكنهم الآن لا يستطيعون فَهمها. وعندما يأتي "روح الحق"، سيجعل التلاميذ يفهمون كل الحق الذي يريد يسوع أن يعرّفهم إياه. ولن يتكلم الروح بأفكار من عنده، بل سيقول فقط ما يسمعه من يسوع، وسيُخبر التلاميذ بما سيحدث في المستقبل. وسيُمجّد الروحُ يسوعَ لأنه سيأخذ كلام يسوع ويُخبِر به التلاميذ. فكل ما للآب هو ليسوع، وكل ما يعطيه الآب ليسوع سيعطيه يسوع للروح، والروح سيُعطيه للتلاميذ.</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أحد عشر من تلاميذ يسوع (لأن يهوذا كان قد غادر المجموعة)</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الناس الذين يكرهون التلاميذ</w:t>
      </w:r>
    </w:p>
    <w:p>
      <w:pPr>
        <w:pStyle w:val="ListBullet"/>
        <w:bidi/>
        <w:spacing w:line="240" w:lineRule="auto"/>
        <w:ind w:left="720"/>
      </w:pPr>
      <w:r>
        <w:rPr>
          <w:rtl/>
          <w:cs/>
          <w:lang w:val="ar_AE" w:bidi="ar_AE"/>
        </w:rPr>
      </w:r>
      <w:r>
        <w:rPr>
          <w:rtl/>
          <w:cs/>
          <w:lang w:val="ar_AE" w:bidi="ar_AE"/>
        </w:rPr>
        <w:t>الآب</w:t>
      </w:r>
    </w:p>
    <w:p>
      <w:pPr>
        <w:pStyle w:val="ListBullet"/>
        <w:bidi/>
        <w:spacing w:line="240" w:lineRule="auto"/>
        <w:ind w:left="720"/>
      </w:pPr>
      <w:r>
        <w:rPr>
          <w:rtl/>
          <w:cs/>
          <w:lang w:val="ar_AE" w:bidi="ar_AE"/>
        </w:rPr>
      </w:r>
      <w:r>
        <w:rPr>
          <w:rtl/>
          <w:cs/>
          <w:lang w:val="ar_AE" w:bidi="ar_AE"/>
        </w:rPr>
        <w:t>الروح القدس (ويُسمّى أيضًا: المعزّي، أو المدافع، أو روح الحق)</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يحدث هذا المقطع في العلية في البيت حيث يأكل يسوع وتلاميذه عيد الفصح. ويجلس يسوع وتلاميذه حول مائدة عليها طعام، بما في ذلك الخبز والخمر. وكل أحداث المقطع تجري في هذا المكان بينما يعلّم يسوع تلاميذه، ولكن قد يساعدكم أن تُمثِّلوا ما يقوله لهم. وربما يواصل يسوع وتلاميذه الأكل والشرب أثناء حديثه إليهم.</w:t>
      </w:r>
    </w:p>
    <w:p>
      <w:pPr>
        <w:bidi/>
      </w:pPr>
      <w:r>
        <w:rPr>
          <w:rtl/>
          <w:cs/>
          <w:lang w:val="ar_AE" w:bidi="ar_AE"/>
        </w:rPr>
      </w:r>
      <w:r>
        <w:rPr>
          <w:rtl/>
          <w:cs/>
          <w:lang w:val="ar_AE" w:bidi="ar_AE"/>
        </w:rPr>
        <w:t>يقول يسوع: "قد كلَّمتُكُمْ بهذا لكَيْ لا تعثُروا" مشيرًا إلى الأمور التي أخبرهم بها في المقطع السابق. عندما قال لهم إنه الكرمة وهم الأغصان، وأن عليهم أن يثبتوا فيه لكي لا تُقطع أغصانهم. كما حذّرهم من أن العالم سيبغضهم لأنه أبغضه هو، ووعدهم أيضًا بأنه سيرسل إليهم "المدافع" أو "المعزّي". وقد أخبرهم بكل هذه الأمور لكي لا يتعثّروا.</w:t>
      </w:r>
    </w:p>
    <w:p>
      <w:pPr>
        <w:bidi/>
      </w:pPr>
      <w:r>
        <w:rPr>
          <w:rtl/>
          <w:cs/>
          <w:lang w:val="ar_AE" w:bidi="ar_AE"/>
        </w:rPr>
      </w:r>
      <w:r>
        <w:rPr>
          <w:rtl/>
          <w:cs/>
          <w:lang w:val="ar_AE" w:bidi="ar_AE"/>
        </w:rPr>
        <w:t>ويقول يسوع إن القادة الدينيين سيطردون التلاميذ من المجمع. وقد يساعدكم أن تُظهِروا القادة وهم يمنعون التلاميذ من دخول المبنى، ثم يرفضونهم ويُخبرون باقي أعضاء المجمع أن يرفضوهم أيضًا. فاليهود الذين يرفضون يسوع سيرفضون تلاميذه أيضًا، وهكذا سيفقد التلاميذ مجتمعاتهم.</w:t>
      </w:r>
    </w:p>
    <w:p>
      <w:pPr>
        <w:bidi/>
      </w:pPr>
      <w:r>
        <w:rPr>
          <w:rtl/>
          <w:cs/>
          <w:lang w:val="ar_AE" w:bidi="ar_AE"/>
        </w:rPr>
      </w:r>
      <w:r>
        <w:rPr>
          <w:rtl/>
          <w:cs/>
          <w:lang w:val="ar_AE" w:bidi="ar_AE"/>
        </w:rPr>
        <w:t xml:space="preserve">ويقول يسوع إن الناس سيفعلون هذه الأمور لأنهم لا يعرفون الآب ولا يسوع. وتعني عبارة "لم يَعرِفوا" هنا أنهم لم يعرفوا الآب أو يسوع قط، وهي معرفة وثيقة من خلال علاقة معه. </w:t>
      </w:r>
    </w:p>
    <w:p>
      <w:pPr>
        <w:bidi/>
      </w:pPr>
      <w:r>
        <w:rPr>
          <w:rtl/>
          <w:cs/>
          <w:lang w:val="ar_AE" w:bidi="ar_AE"/>
        </w:rPr>
      </w:r>
      <w:r>
        <w:rPr>
          <w:rtl/>
          <w:cs/>
          <w:lang w:val="ar_AE" w:bidi="ar_AE"/>
        </w:rPr>
        <w:t>توقّفوا هنا وناقشوا هذا السؤال كمجموعة: كيف تُظهِر ثقافتكم الفرق بين معرفة المعلومات ومعرفة الأشخاص الذين تربطكم بهم علاقة، مثل الأصدقاء المقرّبين أو أفراد العائلة؟ (توقَّفوا هنا عن سماع التسجيل الصوتي)</w:t>
      </w:r>
    </w:p>
    <w:p>
      <w:pPr>
        <w:bidi/>
      </w:pPr>
      <w:r>
        <w:rPr>
          <w:rtl/>
          <w:cs/>
          <w:lang w:val="ar_AE" w:bidi="ar_AE"/>
        </w:rPr>
      </w:r>
      <w:r>
        <w:rPr>
          <w:rtl/>
          <w:cs/>
          <w:lang w:val="ar_AE" w:bidi="ar_AE"/>
        </w:rPr>
        <w:t>ثم يقول يسوع: "بل" أو "وفوق ذلك" ليُظهر أن الناس سيفعلون أكثر من مجرد طرد التلاميذ من المجمع أو منعهم من الشركة مع الآخرين؛ فهم سيقتلون التلاميذ ويظنّون أنهم يقدّمون خدمة لله. وستحتاجون إلى إظهار أن الناس يعتقدون أنهم فعلوا أمرًا صالحًا يُرضي الله عندما يقتلون تلميذًا.</w:t>
      </w:r>
    </w:p>
    <w:p>
      <w:pPr>
        <w:bidi/>
      </w:pPr>
      <w:r>
        <w:rPr>
          <w:rtl/>
          <w:cs/>
          <w:lang w:val="ar_AE" w:bidi="ar_AE"/>
        </w:rPr>
      </w:r>
      <w:r>
        <w:rPr>
          <w:rtl/>
          <w:cs/>
          <w:lang w:val="ar_AE" w:bidi="ar_AE"/>
        </w:rPr>
        <w:t>وبعدما يُخبِر يسوع تلاميذه بأنه ذاهب إلى الآب، يمتلئون حزنًا شديدًا. فحزن التلاميذ هنا حزن شديد، إذ يقول يسوع "مَلأ الحُزنُ قُلوبَكُمْ" ويعني أنهم بلغوا أقصى درجات الحزن ولا يستطيعون أن يكونوا أكثر حزنًا مما هم عليه.</w:t>
      </w:r>
    </w:p>
    <w:p>
      <w:pPr>
        <w:bidi/>
      </w:pPr>
      <w:r>
        <w:rPr>
          <w:rtl/>
          <w:cs/>
          <w:lang w:val="ar_AE" w:bidi="ar_AE"/>
        </w:rPr>
      </w:r>
      <w:r>
        <w:rPr>
          <w:rtl/>
          <w:cs/>
          <w:lang w:val="ar_AE" w:bidi="ar_AE"/>
        </w:rPr>
        <w:t>توقّفوا وناقشوا هذا السؤال كمجموعة: في ثقافتكم، كيف تتحدّثون عن شخص بلغ أقصى درجات الحزن ولا يستطيع أن يحزن أكثر مما هو عليه؟ (توقَّفوا هنا عن سماع التسجيل الصوتي)</w:t>
      </w:r>
    </w:p>
    <w:p>
      <w:pPr>
        <w:bidi/>
      </w:pPr>
      <w:r>
        <w:rPr>
          <w:rtl/>
          <w:cs/>
          <w:lang w:val="ar_AE" w:bidi="ar_AE"/>
        </w:rPr>
      </w:r>
      <w:r>
        <w:rPr>
          <w:rtl/>
          <w:cs/>
          <w:lang w:val="ar_AE" w:bidi="ar_AE"/>
        </w:rPr>
        <w:t>ويقول يسوع "أقولُ لكُمُ الحَقَّ" ليُظهر للتلاميذ أن ما سيقوله الآن مهم جدًا وعليهم أن يُصغوا جيدًا. ترجموا هذه العبارة بالطريقة نفسها التي استخدمتموها سابقًا عندما قالها يسوع.</w:t>
      </w:r>
    </w:p>
    <w:p>
      <w:pPr>
        <w:bidi/>
      </w:pPr>
      <w:r>
        <w:rPr>
          <w:rtl/>
          <w:cs/>
          <w:lang w:val="ar_AE" w:bidi="ar_AE"/>
        </w:rPr>
      </w:r>
      <w:r>
        <w:rPr>
          <w:rtl/>
          <w:cs/>
          <w:lang w:val="ar_AE" w:bidi="ar_AE"/>
        </w:rPr>
        <w:t>توقّفوا هنا وناقشوا هذا السؤال كمجموعة: في ثقافتكم، ما الذي يقوله القائد أو المعلّم ليُظهِر أن ما سيقوله مهم للغاية ويجب الإنصات إليه بعناية؟ (توقَّفوا هنا عن سماع التسجيل الصوتي)</w:t>
      </w:r>
    </w:p>
    <w:p>
      <w:pPr>
        <w:bidi/>
      </w:pPr>
      <w:r>
        <w:rPr>
          <w:rtl/>
          <w:cs/>
          <w:lang w:val="ar_AE" w:bidi="ar_AE"/>
        </w:rPr>
      </w:r>
      <w:r>
        <w:rPr>
          <w:rtl/>
          <w:cs/>
          <w:lang w:val="ar_AE" w:bidi="ar_AE"/>
        </w:rPr>
        <w:t>يقول يسوع إن "المُعَزّي" سيُظهِر للعالم أنه مخطئ بشأن الخطية والبر والدينونة. وتذكّروا أن "المُعَزّي" هو الروح القدس، وأنه بلا جسد، ولا يتكلم عادة بصوت مسموع للأذن البشرية. ولذلك ستحتاجون إلى التفكير بحرص في كيفية إظهار الروح وهو يكشف للناس أنهم مخطئون. كما ستحتاجون إلى إظهار صعود يسوع إلى السماء ليكون مع أبيه، لأنه الدليل على أن العالم كان مخطئًا بشأن الخطية والبر والدينونة.</w:t>
      </w:r>
    </w:p>
    <w:p>
      <w:pPr>
        <w:bidi/>
      </w:pPr>
      <w:r>
        <w:rPr>
          <w:rtl/>
          <w:cs/>
          <w:lang w:val="ar_AE" w:bidi="ar_AE"/>
        </w:rPr>
      </w:r>
      <w:r>
        <w:rPr>
          <w:rtl/>
          <w:cs/>
          <w:lang w:val="ar_AE" w:bidi="ar_AE"/>
        </w:rPr>
        <w:t>ويُخبِر يسوع تلاميذه أن "روح الحق" لن يتكلم من نفسه، بل سيقول ما يسمعه من يسوع. ويقول أيضًا إن كل ما للآب هو له، وأن الروح سيأخذ ما يقوله يسوع ويُخبر به التلاميذ. ويريد يسوع من التلاميذ أن يفهموا أن الآب والابن والروح القدس متحدون، وأن كل ما سيعلّمه الروح للتلاميذ يأتي من يسوع والآب.</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١٦: ١–١٥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أحد عشر من تلاميذ يسوع (لأن يهوذا كان قد غادر المجموعة)</w:t>
      </w:r>
    </w:p>
    <w:p>
      <w:pPr>
        <w:pStyle w:val="ListBullet"/>
        <w:bidi/>
        <w:spacing w:line="240" w:lineRule="auto"/>
        <w:ind w:left="720"/>
      </w:pPr>
      <w:r>
        <w:rPr>
          <w:rtl/>
          <w:cs/>
          <w:lang w:val="ar_AE" w:bidi="ar_AE"/>
        </w:rPr>
      </w:r>
      <w:r>
        <w:rPr>
          <w:rtl/>
          <w:cs/>
          <w:lang w:val="ar_AE" w:bidi="ar_AE"/>
        </w:rPr>
        <w:t>القادة الدينيون اليهود</w:t>
      </w:r>
    </w:p>
    <w:p>
      <w:pPr>
        <w:pStyle w:val="ListBullet"/>
        <w:bidi/>
        <w:spacing w:line="240" w:lineRule="auto"/>
        <w:ind w:left="720"/>
      </w:pPr>
      <w:r>
        <w:rPr>
          <w:rtl/>
          <w:cs/>
          <w:lang w:val="ar_AE" w:bidi="ar_AE"/>
        </w:rPr>
      </w:r>
      <w:r>
        <w:rPr>
          <w:rtl/>
          <w:cs/>
          <w:lang w:val="ar_AE" w:bidi="ar_AE"/>
        </w:rPr>
        <w:t>الناس الذين يكرهون التلاميذ</w:t>
      </w:r>
    </w:p>
    <w:p>
      <w:pPr>
        <w:pStyle w:val="ListBullet"/>
        <w:bidi/>
        <w:spacing w:line="240" w:lineRule="auto"/>
        <w:ind w:left="720"/>
      </w:pPr>
      <w:r>
        <w:rPr>
          <w:rtl/>
          <w:cs/>
          <w:lang w:val="ar_AE" w:bidi="ar_AE"/>
        </w:rPr>
      </w:r>
      <w:r>
        <w:rPr>
          <w:rtl/>
          <w:cs/>
          <w:lang w:val="ar_AE" w:bidi="ar_AE"/>
        </w:rPr>
        <w:t>الآب</w:t>
      </w:r>
    </w:p>
    <w:p>
      <w:pPr>
        <w:pStyle w:val="ListBullet"/>
        <w:bidi/>
        <w:spacing w:line="240" w:lineRule="auto"/>
        <w:ind w:left="720"/>
      </w:pPr>
      <w:r>
        <w:rPr>
          <w:rtl/>
          <w:cs/>
          <w:lang w:val="ar_AE" w:bidi="ar_AE"/>
        </w:rPr>
      </w:r>
      <w:r>
        <w:rPr>
          <w:rtl/>
          <w:cs/>
          <w:lang w:val="ar_AE" w:bidi="ar_AE"/>
        </w:rPr>
        <w:t>الروح القدس (ويُسمّى أيضًا: المعزّي، أو المدافع، أو روح الحق)</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 xml:space="preserve">ويقول يسوع إن القادة الدينيين سيطردون التلاميذ من المجمع.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أحد التلاميذ: "بماذا تشعر أو تفكّر؟" قد يجيب الشخص بعبارات مثل: "لا أصدق أنّهم سيطردوننا من المجمع ونحن نؤمن بما قاله الأنبياء! نحن ننتمي إلى المجمع أكثر منهم!"، أو "أين سنعبد إذا لم نعد نستطيع دخول المجامع؟"، أو "كيف ستكون حياتنا حين لا يعدنا أصدقاؤنا وجيراننا جزءًا من حياتهم؟"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ويقول يسوع إن الوقت سيأتي حين يقتل الناس التلاميذ وهم يظنون أنهم يقدّمون خدمة 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أحد التلاميذ: "بماذا تشعر أو تفكّر؟" قد يجيب الشخص بعبارات مثل: "أنا خائف! فإذا لم يعد الناس يعتبرون قتلنا خطأً، وإذا ظنّوا أنّهم يرضون الله بقتلنا، فلا شيء سيوقفهم." أو "أين سنكون في أمان إذا ظنّ الناس أنّ قتلنا خدمة لله؟" أو "كيف أحمي عائلتي؟ إن قتلوني، فربما يقتلون عائلتي أيضًا."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 التلاميذ امتلأوا حزنًا لأنّه أخبرهم أنه ذاهب إلى 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أحد التلاميذ: "بماذا تشعر أو تفكّر؟" قد يجيب الشخص بعبارات مثل: "كانت السنوات الثلاث الماضية مع يسوع مليئة بالحماسة والعزاء. سأفتقده كثيرًا!"، أو "يسوع حكيم للغاية وتعلمت منه الكثير. لا أشعر أنني جاهز لأعيش بدونه." أو "عندما يغادر يسوع، سيتحوّل الكراهية إليّ. سأصبح وحيدًا وخائفًا."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يسوع إن المعزّي سيُظهر للعالم أنّه مخطئ بشأن الخطية والبر والدينونة لأن يسوع ذاهب إلى الآب ولن يروه التلاميذ بعد الآن.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أحد التلاميذ: "بماذا تشعر أو تفكّر؟" قد يجيب الشخص بعبارات مثل: "كيف سيذهب يسوع إلى الآب في السماء؟" "هل سيؤمن الناس أخيرًا بما علّمه يسوع عن نفسه عندما يروا أنّ الله يقبله؟" "أتساءل لماذا سيستمر الناس في بغضنا حتى بعد أن يحكم الله على الشيطان بأنه مذنب؟"</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ويُخبِر يسوع تلاميذه أن "روح الحق" لن يتكلم من نفسه، بل سيقول ما يسمعه من يسوع. ويقول أيضًا إن كل ما للآب هو له، وأن الروح سيأخذ ما يقوله يسوع ويُخبر به التلاميذ. ويريد يسوع من التلاميذ أن يفهموا أن الآب والابن والروح القدس متحدون، وأن كل ما سيعلّمه الروح للتلاميذ يأتي من يسوع والآب.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يقوم بدور أحد التلاميذ: "بماذا تشعر أو تفكّر؟" قد يجيب الشخص بعبارات مثل: "يا له من سر عظيم! كيف يكون الآب والابن والروح أشخاصًا متميزين ومع ذلك موحّدين بهذه الطريقة؟"، أو "أنا مندهش وشاكر لأن الروح القدس سيخبرنا بالحق الذي يسمعه من يسوع والآب!"، أو "أنا مطمئن لأنّ يسوع، عندما يغادر، لن يتركنا وحدنا؛ فهو يرسل لنا روح الحق!"</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١٦: ١–١٥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عندما يقول يسوع: "</w:t>
      </w:r>
      <w:r>
        <w:rPr>
          <w:b/>
          <w:rtl/>
          <w:cs/>
          <w:lang w:val="ar_AE" w:bidi="ar_AE"/>
        </w:rPr>
        <w:t>قد كلَّمتُكُمْ بهذا</w:t>
      </w:r>
      <w:r>
        <w:rPr>
          <w:rtl/>
          <w:cs/>
          <w:lang w:val="ar_AE" w:bidi="ar_AE"/>
        </w:rPr>
        <w:t xml:space="preserve"> لكَيْ لا </w:t>
      </w:r>
      <w:r>
        <w:rPr>
          <w:b/>
          <w:rtl/>
          <w:cs/>
          <w:lang w:val="ar_AE" w:bidi="ar_AE"/>
        </w:rPr>
        <w:t>تعثُروا</w:t>
      </w:r>
      <w:r>
        <w:rPr>
          <w:rtl/>
          <w:cs/>
          <w:lang w:val="ar_AE" w:bidi="ar_AE"/>
        </w:rPr>
        <w:t>"، فإن كلمة "بهذا" تُشير إلى ما قاله لهم للتو، أي إلى كون العالم سيبغضهم لأنهم ينتمون إليه. وتعني كلمة "تعثُروا" أن يتوقف الشخص عن الإيمان بالحق المتعلّق بيسوع. وتظهر عبارة "قد كلَّمتُكُمْ بهذا" أيضًا في مقطعين سابقين. عليكم ترجمة العبارة بالطريقة نفسها التي ترجمتموها بها في تلك المواضع السابقة.</w:t>
      </w:r>
    </w:p>
    <w:p>
      <w:pPr>
        <w:bidi/>
      </w:pPr>
      <w:r>
        <w:rPr>
          <w:rtl/>
          <w:cs/>
          <w:lang w:val="ar_AE" w:bidi="ar_AE"/>
        </w:rPr>
      </w:r>
      <w:r>
        <w:rPr>
          <w:rtl/>
          <w:cs/>
          <w:lang w:val="ar_AE" w:bidi="ar_AE"/>
        </w:rPr>
        <w:t>وعندما يقول يسوع: "</w:t>
      </w:r>
      <w:r>
        <w:rPr>
          <w:b/>
          <w:rtl/>
          <w:cs/>
          <w:lang w:val="ar_AE" w:bidi="ar_AE"/>
        </w:rPr>
        <w:t>سيُخرِجونَكُمْ</w:t>
      </w:r>
      <w:r>
        <w:rPr>
          <w:rtl/>
          <w:cs/>
          <w:lang w:val="ar_AE" w:bidi="ar_AE"/>
        </w:rPr>
        <w:t xml:space="preserve"> مِنَ </w:t>
      </w:r>
      <w:r>
        <w:rPr>
          <w:b/>
          <w:rtl/>
          <w:cs/>
          <w:lang w:val="ar_AE" w:bidi="ar_AE"/>
        </w:rPr>
        <w:t>المجامعِ</w:t>
      </w:r>
      <w:r>
        <w:rPr>
          <w:rtl/>
          <w:cs/>
          <w:lang w:val="ar_AE" w:bidi="ar_AE"/>
        </w:rPr>
        <w:t xml:space="preserve">"، فإن كلمة "سيُخرِجونَكُمْ" تُشير إلى القادة الدينيين اليهود. ومعنى "سيُخرِجونَكُمْ مِنَ المجامعِ" هو أنّهم لن يسمحوا لهم بالعبادة مع بقية الشعب اليهودي في المجمع، ولن يسمحوا لهم أيضًا بالقيام بالأمور التي يمارسها أفراد المجتمع معًا. ترجموا كلمة "مجامع" بالطريقة ذاتها التي ترجمتموها بها في مقاطع سابقة، وتذكَّروا أنَّ </w:t>
      </w:r>
      <w:r>
        <w:rPr>
          <w:rtl/>
          <w:cs/>
          <w:lang w:val="ar_AE" w:bidi="ar_AE"/>
        </w:rPr>
        <w:t>"المجمع اليهوديّ"</w:t>
      </w:r>
      <w:r>
        <w:rPr>
          <w:rtl/>
          <w:cs/>
          <w:lang w:val="ar_AE" w:bidi="ar_AE"/>
        </w:rPr>
        <w:t xml:space="preserve"> تعبير موجود في قاموس الكلمات الرئيسية.</w:t>
      </w:r>
    </w:p>
    <w:p>
      <w:pPr>
        <w:bidi/>
      </w:pPr>
      <w:r>
        <w:rPr>
          <w:rtl/>
          <w:cs/>
          <w:lang w:val="ar_AE" w:bidi="ar_AE"/>
        </w:rPr>
      </w:r>
      <w:r>
        <w:rPr>
          <w:rtl/>
          <w:cs/>
          <w:lang w:val="ar_AE" w:bidi="ar_AE"/>
        </w:rPr>
        <w:t xml:space="preserve">في بعض الترجمات، يقول يسوع: "تأتي </w:t>
      </w:r>
      <w:r>
        <w:rPr>
          <w:b/>
          <w:rtl/>
          <w:cs/>
          <w:lang w:val="ar_AE" w:bidi="ar_AE"/>
        </w:rPr>
        <w:t>ساعَةٌ</w:t>
      </w:r>
      <w:r>
        <w:rPr>
          <w:rtl/>
          <w:cs/>
          <w:lang w:val="ar_AE" w:bidi="ar_AE"/>
        </w:rPr>
        <w:t>". وهو يستخدم كلمة "ساعة" بمعنى "وقت"، كما في عبارة: "يأتي الوقت".</w:t>
      </w:r>
    </w:p>
    <w:p>
      <w:pPr>
        <w:bidi/>
      </w:pPr>
      <w:r>
        <w:rPr>
          <w:rtl/>
          <w:cs/>
          <w:lang w:val="ar_AE" w:bidi="ar_AE"/>
        </w:rPr>
      </w:r>
      <w:r>
        <w:rPr>
          <w:rtl/>
          <w:cs/>
          <w:lang w:val="ar_AE" w:bidi="ar_AE"/>
        </w:rPr>
        <w:t xml:space="preserve">ويقول يسوع إن الناس سيفعلون هذه الأمور لأنهم "لم </w:t>
      </w:r>
      <w:r>
        <w:rPr>
          <w:b/>
          <w:rtl/>
          <w:cs/>
          <w:lang w:val="ar_AE" w:bidi="ar_AE"/>
        </w:rPr>
        <w:t>يَعرِفوا الآبَ ولا عَرَفوني</w:t>
      </w:r>
      <w:r>
        <w:rPr>
          <w:rtl/>
          <w:cs/>
          <w:lang w:val="ar_AE" w:bidi="ar_AE"/>
        </w:rPr>
        <w:t xml:space="preserve">". وكلمة "الآبَ" هنا تشير إلى الله. استخدموا الكلمة نفسها التي استعملتموها سابقًا في الإشارة إلى الله الآب. وتعني عبارة "لم يَعرِفوا" هنا أنهم لم يعرفوا الآب أو يسوع قط، وهي معرفة وثيقة من خلال علاقة معه. </w:t>
      </w:r>
    </w:p>
    <w:p>
      <w:pPr>
        <w:bidi/>
      </w:pPr>
      <w:r>
        <w:rPr>
          <w:rtl/>
          <w:cs/>
          <w:lang w:val="ar_AE" w:bidi="ar_AE"/>
        </w:rPr>
      </w:r>
      <w:r>
        <w:rPr>
          <w:rtl/>
          <w:cs/>
          <w:lang w:val="ar_AE" w:bidi="ar_AE"/>
        </w:rPr>
        <w:t xml:space="preserve">ويقول يسوع للتلاميذ أن </w:t>
      </w:r>
      <w:r>
        <w:rPr>
          <w:b/>
          <w:rtl/>
          <w:cs/>
          <w:lang w:val="ar_AE" w:bidi="ar_AE"/>
        </w:rPr>
        <w:t>يتذكروا</w:t>
      </w:r>
      <w:r>
        <w:rPr>
          <w:rtl/>
          <w:cs/>
          <w:lang w:val="ar_AE" w:bidi="ar_AE"/>
        </w:rPr>
        <w:t>، لكنّه لا يقصد أنهم سينسون ثم يتذكرون لاحقًا، بل يطلب منهم أن يُبقوا ما قاله في أذهانهم ويفكّروا فيه باستمرار.</w:t>
      </w:r>
    </w:p>
    <w:p>
      <w:pPr>
        <w:bidi/>
      </w:pPr>
      <w:r>
        <w:rPr>
          <w:rtl/>
          <w:cs/>
          <w:lang w:val="ar_AE" w:bidi="ar_AE"/>
        </w:rPr>
      </w:r>
      <w:r>
        <w:rPr>
          <w:rtl/>
          <w:cs/>
          <w:lang w:val="ar_AE" w:bidi="ar_AE"/>
        </w:rPr>
        <w:t>ثم يقول يسوع "</w:t>
      </w:r>
      <w:r>
        <w:rPr>
          <w:b/>
          <w:rtl/>
          <w:cs/>
          <w:lang w:val="ar_AE" w:bidi="ar_AE"/>
        </w:rPr>
        <w:t>فأنا ماضٍ إلَى الّذي أرسَلَني</w:t>
      </w:r>
      <w:r>
        <w:rPr>
          <w:rtl/>
          <w:cs/>
          <w:lang w:val="ar_AE" w:bidi="ar_AE"/>
        </w:rPr>
        <w:t>"، والمقصود هو الله الآب.</w:t>
      </w:r>
    </w:p>
    <w:p>
      <w:pPr>
        <w:bidi/>
      </w:pPr>
      <w:r>
        <w:rPr>
          <w:rtl/>
          <w:cs/>
          <w:lang w:val="ar_AE" w:bidi="ar_AE"/>
        </w:rPr>
      </w:r>
      <w:r>
        <w:rPr>
          <w:rtl/>
          <w:cs/>
          <w:lang w:val="ar_AE" w:bidi="ar_AE"/>
        </w:rPr>
        <w:t>ويقول يسوع: "</w:t>
      </w:r>
      <w:r>
        <w:rPr>
          <w:b/>
          <w:rtl/>
          <w:cs/>
          <w:lang w:val="ar_AE" w:bidi="ar_AE"/>
        </w:rPr>
        <w:t>إنْ</w:t>
      </w:r>
      <w:r>
        <w:rPr>
          <w:rtl/>
          <w:cs/>
          <w:lang w:val="ar_AE" w:bidi="ar_AE"/>
        </w:rPr>
        <w:t xml:space="preserve"> لم أنطَلِقْ"، و "</w:t>
      </w:r>
      <w:r>
        <w:rPr>
          <w:b/>
          <w:rtl/>
          <w:cs/>
          <w:lang w:val="ar_AE" w:bidi="ar_AE"/>
        </w:rPr>
        <w:t>إنْ</w:t>
      </w:r>
      <w:r>
        <w:rPr>
          <w:rtl/>
          <w:cs/>
          <w:lang w:val="ar_AE" w:bidi="ar_AE"/>
        </w:rPr>
        <w:t xml:space="preserve"> ذَهَبتُ". وفي الحالتين يستخدم كلمة "إن" بالطريقة نفسها التي استخدمها في المقطع السابق عندما تحدّث عن أمر سيحدث يقينًا. ترجموا كلمة "إن" هنا بالطريقة نفسها التي ترجمتموها بها في المقطع السابق عندما كانت تشير إلى أمور مؤكّدة الحدوث.</w:t>
      </w:r>
    </w:p>
    <w:p>
      <w:pPr>
        <w:bidi/>
      </w:pPr>
      <w:r>
        <w:rPr>
          <w:rtl/>
          <w:cs/>
          <w:lang w:val="ar_AE" w:bidi="ar_AE"/>
        </w:rPr>
      </w:r>
      <w:r>
        <w:rPr>
          <w:rtl/>
          <w:cs/>
          <w:lang w:val="ar_AE" w:bidi="ar_AE"/>
        </w:rPr>
        <w:t xml:space="preserve">يقول يسوع إن </w:t>
      </w:r>
      <w:r>
        <w:rPr>
          <w:b/>
          <w:rtl/>
          <w:cs/>
          <w:lang w:val="ar_AE" w:bidi="ar_AE"/>
        </w:rPr>
        <w:t>المعزّي</w:t>
      </w:r>
      <w:r>
        <w:rPr>
          <w:rtl/>
          <w:cs/>
          <w:lang w:val="ar_AE" w:bidi="ar_AE"/>
        </w:rPr>
        <w:t xml:space="preserve"> أو </w:t>
      </w:r>
      <w:r>
        <w:rPr>
          <w:b/>
          <w:rtl/>
          <w:cs/>
          <w:lang w:val="ar_AE" w:bidi="ar_AE"/>
        </w:rPr>
        <w:t>المدافع</w:t>
      </w:r>
      <w:r>
        <w:rPr>
          <w:rtl/>
          <w:cs/>
          <w:lang w:val="ar_AE" w:bidi="ar_AE"/>
        </w:rPr>
        <w:t xml:space="preserve">، ويُسمّى أيضًا </w:t>
      </w:r>
      <w:r>
        <w:rPr>
          <w:b/>
          <w:rtl/>
          <w:cs/>
          <w:lang w:val="ar_AE" w:bidi="ar_AE"/>
        </w:rPr>
        <w:t>روح الحق</w:t>
      </w:r>
      <w:r>
        <w:rPr>
          <w:rtl/>
          <w:cs/>
          <w:lang w:val="ar_AE" w:bidi="ar_AE"/>
        </w:rPr>
        <w:t xml:space="preserve">، </w:t>
      </w:r>
      <w:r>
        <w:rPr>
          <w:b/>
          <w:rtl/>
          <w:cs/>
          <w:lang w:val="ar_AE" w:bidi="ar_AE"/>
        </w:rPr>
        <w:t>سيُبكّت</w:t>
      </w:r>
      <w:r>
        <w:rPr>
          <w:rtl/>
          <w:cs/>
          <w:lang w:val="ar_AE" w:bidi="ar_AE"/>
        </w:rPr>
        <w:t xml:space="preserve"> العالم بخصوص الخطية والبر والدينونة. وكلمة "المعزّي/المدافع" هي لقب آخر للروح القدس، لأنّه يعضد أتباع يسوع ويدافع عنهم كما يفعل المستشار القانوني لشخص في المحكمة. أما لقب "روح الحق" فهو لقب آخر للروح القدس، لأنه يعلن الحق عن الله. وكلمة "يُبكّت" تعني أن يعلن أن شخصًا ما مخطئ في أمرٍ ما، مع تقديم الدليل الذي يثبت خطأه. وهنا، يُعلن الروح القدس أنّ العالم مخطئ بشأن الخطية والبر والدينونة، ويُظهِر بالدليل أنهم مخطئون. ستجدون كلمة </w:t>
      </w:r>
      <w:r>
        <w:rPr>
          <w:rtl/>
          <w:cs/>
          <w:lang w:val="ar_AE" w:bidi="ar_AE"/>
        </w:rPr>
        <w:t>"يُبَكِّتُ"</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يقول يسوع إنه يريد أن يخبر التلاميذ بأمور أكثر، لكنّهم لا يستطيعون </w:t>
      </w:r>
      <w:r>
        <w:rPr>
          <w:b/>
          <w:rtl/>
          <w:cs/>
          <w:lang w:val="ar_AE" w:bidi="ar_AE"/>
        </w:rPr>
        <w:t>احتمالها</w:t>
      </w:r>
      <w:r>
        <w:rPr>
          <w:rtl/>
          <w:cs/>
          <w:lang w:val="ar_AE" w:bidi="ar_AE"/>
        </w:rPr>
        <w:t xml:space="preserve"> الآن. وكلمة "تحتَمِلوا" تعني أن يحمل شخص وزن شيء ما أو أن يتحمّل أمرًا صعبًا. وقد يقصد يسوع أنّ التلاميذ غير قادرين بعد على فهم كل ما يريد أن يخبرهم به، أو أنّه سيكون محزنًا أو مخيفًا جدًا لهم إلى أن يرسل الروح القدس لمساعدتهم.</w:t>
      </w:r>
    </w:p>
    <w:p>
      <w:pPr>
        <w:bidi/>
      </w:pPr>
      <w:r>
        <w:rPr>
          <w:rtl/>
          <w:cs/>
          <w:lang w:val="ar_AE" w:bidi="ar_AE"/>
        </w:rPr>
      </w:r>
      <w:r>
        <w:rPr>
          <w:rtl/>
          <w:cs/>
          <w:lang w:val="ar_AE" w:bidi="ar_AE"/>
        </w:rPr>
        <w:t xml:space="preserve">يقول يسوع إن روح الحق </w:t>
      </w:r>
      <w:r>
        <w:rPr>
          <w:b/>
          <w:rtl/>
          <w:cs/>
          <w:lang w:val="ar_AE" w:bidi="ar_AE"/>
        </w:rPr>
        <w:t>سيمجّده</w:t>
      </w:r>
      <w:r>
        <w:rPr>
          <w:rtl/>
          <w:cs/>
          <w:lang w:val="ar_AE" w:bidi="ar_AE"/>
        </w:rPr>
        <w:t xml:space="preserve">. وكلمة "يمجّد" تعني أن يتحدّث عنه حديثًا حسنًا أو أن يكرّمه. ترجموا هذه الكلمة بالطريقة نفسها التي ترجمتموها بها سابقًا. تذكَروا أن كلمة </w:t>
      </w:r>
      <w:r>
        <w:rPr>
          <w:rtl/>
          <w:cs/>
          <w:lang w:val="ar_AE" w:bidi="ar_AE"/>
        </w:rPr>
        <w:t>"يمجّد"</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16:16–24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16: 16–24 واحفظوه في قلوبكم.</w:t>
      </w:r>
    </w:p>
    <w:p>
      <w:pPr>
        <w:bidi/>
      </w:pPr>
      <w:r>
        <w:rPr>
          <w:rtl/>
          <w:cs/>
          <w:lang w:val="ar_AE" w:bidi="ar_AE"/>
        </w:rPr>
      </w:r>
      <w:r>
        <w:rPr>
          <w:rtl/>
          <w:cs/>
          <w:lang w:val="ar_AE" w:bidi="ar_AE"/>
        </w:rPr>
        <w:t>استمعوا إلى نسخة صوتية من يوحنا 16: 16–24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16: 16–24 من الترجمة الأسهل فهمًا لكم.</w:t>
      </w:r>
    </w:p>
    <w:p>
      <w:pPr>
        <w:bidi/>
      </w:pPr>
      <w:r>
        <w:rPr>
          <w:rtl/>
          <w:cs/>
          <w:lang w:val="ar_AE" w:bidi="ar_AE"/>
        </w:rPr>
      </w:r>
      <w:r>
        <w:rPr>
          <w:rtl/>
          <w:cs/>
          <w:lang w:val="ar_AE" w:bidi="ar_AE"/>
        </w:rPr>
        <w:t>لا يزال الرب يسوع يأكل وليمة عيد الفصح في الغرفة العليا في بيت مع تلاميذه الأحد عشر بعد أن غادر يهوذا. وهو لا يزال يعلّمهم ويُعدّهم، لأنه سيموت قريبًا، وسيقيمه الله إلى الحياة مرة أخرى بعد ثلاثة أيام.</w:t>
      </w:r>
    </w:p>
    <w:p>
      <w:pPr>
        <w:bidi/>
      </w:pPr>
      <w:r>
        <w:rPr>
          <w:rtl/>
          <w:cs/>
          <w:lang w:val="ar_AE" w:bidi="ar_AE"/>
        </w:rPr>
      </w:r>
      <w:r>
        <w:rPr>
          <w:rtl/>
          <w:cs/>
          <w:lang w:val="ar_AE" w:bidi="ar_AE"/>
        </w:rPr>
        <w:t>يقول الرب يسوع: "بعد وقت قصير لن ترونني، ثم بعد فترة قصيرة ترونني أيضًا". كلمة "قليل" تعني وقت قصير، مثل أيام قليلة أو بضع أسابيع. يعلم الرب يسوع أن القادة الدينيين سيطلبون صلبه في اليوم التالي وأن الله سيقيمه حيًا مرة أخرى بعد ثلاثة أيام.</w:t>
      </w:r>
    </w:p>
    <w:p>
      <w:pPr>
        <w:bidi/>
      </w:pPr>
      <w:r>
        <w:rPr>
          <w:rtl/>
          <w:cs/>
          <w:lang w:val="ar_AE" w:bidi="ar_AE"/>
        </w:rPr>
      </w:r>
      <w:r>
        <w:rPr>
          <w:rtl/>
          <w:cs/>
          <w:lang w:val="ar_AE" w:bidi="ar_AE"/>
        </w:rPr>
        <w:t>استخدم الرب يسوع هذه العبارة "لوقت قصير" عدة مرات أخرى في وقت سابق في إنجيل يوحنا. ذات مرة، عندما قال الرب يسوع للجمع من حوله أن النور سيبقى معهم لوقت قليل. ومرة أخرى بعد أن أخبر التلاميذ أن يهوذا سيخونه، قال إنه سيبقى معهم لفترة قليلة. كما استخدم هذا التعبير أيضًا بعد أن وعد بإرسال الروح القدس، عندما قال لهم بعد وقت قليل لن يراه العالم فيما بعد.</w:t>
      </w:r>
    </w:p>
    <w:p>
      <w:pPr>
        <w:bidi/>
      </w:pPr>
      <w:r>
        <w:rPr>
          <w:rtl/>
          <w:cs/>
          <w:lang w:val="ar_AE" w:bidi="ar_AE"/>
        </w:rPr>
      </w:r>
      <w:r>
        <w:rPr>
          <w:rtl/>
          <w:cs/>
          <w:lang w:val="ar_AE" w:bidi="ar_AE"/>
        </w:rPr>
        <w:t>توقَّفوا هنا وناقشوا هذا السؤال كمجموعة: كيف تتحدث ثقافتكم عن فترة زمنية قصيرة غير محددة؟ (توقَّفوا هنا عن سماع التسجيل الصوتي)</w:t>
      </w:r>
    </w:p>
    <w:p>
      <w:pPr>
        <w:bidi/>
      </w:pPr>
      <w:r>
        <w:rPr>
          <w:rtl/>
          <w:cs/>
          <w:lang w:val="ar_AE" w:bidi="ar_AE"/>
        </w:rPr>
      </w:r>
      <w:r>
        <w:rPr>
          <w:rtl/>
          <w:cs/>
          <w:lang w:val="ar_AE" w:bidi="ar_AE"/>
        </w:rPr>
        <w:t>وعندما يقول الرب يسوع: "لن ترونني بعد قليل"، يبدو من الواضح أنه يتحدث عن الوقت القريب الذي سيطلب فيه قادة اليهود صلبه. وعندما يقول: "ستروني بعد قليل"، كان الرب يسوع على الأرجح يتحدث عن الوقت الذي سيقيمه فيه الله من الموت إلى الحياة بعد ثلاثة أيام من صلب قادة اليهود له. إلا أن الرب يسوع ربما يتحدث أيضًا عن التلاميذ الذين سيرونه في شخص الروح القدس وعمله عندما يأتي بعد صعود الرب يسوع إلى السماء. أو ربما يتحدث عن عودته النهائية عندما يأتي ليدين العالم. إن أمكن، فمن الأفضل ترجمة هذا بطريقة تُجعل كل هذه الأفكار ممكنة. كما أنه من المناسب أيضًا استخدام عبارة تعني حرفيًا "بعد وقت قصير" أو فترة قصيرة من الزمن.</w:t>
      </w:r>
    </w:p>
    <w:p>
      <w:pPr>
        <w:bidi/>
      </w:pPr>
      <w:r>
        <w:rPr>
          <w:rtl/>
          <w:cs/>
          <w:lang w:val="ar_AE" w:bidi="ar_AE"/>
        </w:rPr>
      </w:r>
      <w:r>
        <w:rPr>
          <w:rtl/>
          <w:cs/>
          <w:lang w:val="ar_AE" w:bidi="ar_AE"/>
        </w:rPr>
        <w:t>يشعر التلاميذ بالحيرة بشأن ما يقوله الرب يسوع، فيسألون بعضهم البعض عما يقصده عندما قال: "بعد وقت قصير لن ترونني" ثم "بعد وقت قصير ترونني" و"لأني سأذهب إلى الآب". قال الرب يسوع في المقطع السابق: "لأني سأذهب إلى الآب"، لكن التلاميذ يشيرون إلى أن السبب في أنهم لن يروه بعد وقت قصير هو أنه سيذهب إلى الله الآب. وهم يفهمون أنه يقصد الله عندما يقول "الآب"، لكن على الأرجح لا يزالوا يكافحون في فهم كيف سيؤسس الرب يسوع ملكوته بالذهاب إلى الآب.</w:t>
      </w:r>
    </w:p>
    <w:p>
      <w:pPr>
        <w:bidi/>
      </w:pPr>
      <w:r>
        <w:rPr>
          <w:rtl/>
          <w:cs/>
          <w:lang w:val="ar_AE" w:bidi="ar_AE"/>
        </w:rPr>
      </w:r>
      <w:r>
        <w:rPr>
          <w:rtl/>
          <w:cs/>
          <w:lang w:val="ar_AE" w:bidi="ar_AE"/>
        </w:rPr>
        <w:t>تقول بعض الترجمات "رأى الرب يسوع"، بينما يقول الترجمات الأخرى "عَلِم الرب يسوع" أنهم أرادوا سؤاله عما قاله. وليس من الواضح إذا كان الرب يسوع يرى أو يسمع التلاميذ يسألون بعضهم بعضًا عن كلماته، أم أنه عرف ما يقولونه لأنه يعرف أفكار الناس. فقال لهم: "هل تسألون بعضكم بعضًا عما قصدت عندما قلت: "بعد وقت قصير لن ترونني ثم بعد فترة قصيرة ترونني مرة أخرى؟" وهذه هي المرة الثالثة التي تُتكرر فيها هذه العبارة في هذا المقطع.</w:t>
      </w:r>
    </w:p>
    <w:p>
      <w:pPr>
        <w:bidi/>
      </w:pPr>
      <w:r>
        <w:rPr>
          <w:rtl/>
          <w:cs/>
          <w:lang w:val="ar_AE" w:bidi="ar_AE"/>
        </w:rPr>
      </w:r>
      <w:r>
        <w:rPr>
          <w:rtl/>
          <w:cs/>
          <w:lang w:val="ar_AE" w:bidi="ar_AE"/>
        </w:rPr>
        <w:t>وكما يفعل في كثير من الأحيان، يجيب الرب يسوع على ما يزعج التلاميذ حقًا بدلًا من الرد على سؤالهم الفعلي. ويقول: "الحق أقول لكم"، وهي عبارة يستخدمها عندما يريد من التلاميذ أن يستمعوا بعناية إلى ما يقوله بعد ذلك. ويقول "</w:t>
      </w:r>
      <w:r>
        <w:rPr>
          <w:b/>
          <w:rtl/>
          <w:cs/>
          <w:lang w:val="ar_AE" w:bidi="ar_AE"/>
        </w:rPr>
        <w:t>ستبكون</w:t>
      </w:r>
      <w:r>
        <w:rPr>
          <w:rtl/>
          <w:cs/>
          <w:lang w:val="ar_AE" w:bidi="ar_AE"/>
        </w:rPr>
        <w:t xml:space="preserve"> وتنوحون بينما يفرح العالم". الضمير الذي يستخدمه للإشارة إلى "الجمع الغائب" يشدد على المقابلة بين تلاميذ الرب يسوع والعالم بأسره. سيكون رد فعل التلاميذ على عدم رؤية الرب يسوع معاكسًا لرد فعل العالم. تشير الكلمات التي يستخدمها بمعنى البكاء والنوح إلى الصوت العالي للنوح والبكاء، المعتاد من الندابين عند موت شخص في إسرائيل في ذلك الوقت. ثم يقول الشيء نفسه بكلمات مختلفة، ويخبرهم أنهم سيحزنون للغاية، لكنه يتبع كلامه بسرعة بوعد بأن حزنهم سيتحوّل إلى فرح.</w:t>
      </w:r>
    </w:p>
    <w:p>
      <w:pPr>
        <w:bidi/>
      </w:pPr>
      <w:r>
        <w:rPr>
          <w:rtl/>
          <w:cs/>
          <w:lang w:val="ar_AE" w:bidi="ar_AE"/>
        </w:rPr>
      </w:r>
      <w:r>
        <w:rPr>
          <w:rtl/>
          <w:cs/>
          <w:lang w:val="ar_AE" w:bidi="ar_AE"/>
        </w:rPr>
        <w:t>توقَّفوا وناقشوا هذا السؤال كمجموعة: شاركوا بقصة من ثقافتكم عن وقت حداد عظيم. ماذا يفعل الناس في ثقافتكم عندما ينوحون على شيء حزين للغاية، مثل فقدان طفل أو أحد الأبوين؟ (توقَّفوا هنا عن سماع التسجيل الصوتي)</w:t>
      </w:r>
    </w:p>
    <w:p>
      <w:pPr>
        <w:bidi/>
      </w:pPr>
      <w:r>
        <w:rPr>
          <w:rtl/>
          <w:cs/>
          <w:lang w:val="ar_AE" w:bidi="ar_AE"/>
        </w:rPr>
      </w:r>
      <w:r>
        <w:rPr>
          <w:rtl/>
          <w:cs/>
          <w:lang w:val="ar_AE" w:bidi="ar_AE"/>
        </w:rPr>
        <w:t>وهنا ينتقل إلى مشاركة صورة ستساعد التلاميذ على فهم الحزن الذي سيشعرون به عندما لا يرونه فيما بعد. ويشبّه حزنهم بامرأة حبلى تشعر بالألم والخوف عندما يحين وقت الولادة. فهي تشعر بألم شديد وخوف في تلك اللحظة، لكن بمجرد أن تلد طفلها، لا تعد تفكر في الألم الذي شعرت به قبل لحظات فقط، لأنها تفرح للغاية بإيصال طفل إلى العالم. والأمر يشبه ذلك بالنسبة للتلاميذ الآن. وسيبكون وينوحون عندما لا يرون الرب يسوع فيما بعد، لكن الرب يسوع يعزّيهم بوعده بأنه سيراهم مرة أخرى وسيفرحون حينها. وأحيانًا يجب أن يمر الناس بمعاناة شديدة قبل أن يتمكنوا من أن يفرحوا فرحًا عظيمًا. والشيء نفسه الذي يسبب الحزن يمكن أن يسبب الفرح لاحقًا. ويضيف الرب يسوع أنه لن ينزع أحد فرحهم. وهو لا يقصد أنهم لن يحزنوا مرة أخرى أبدًا، لكن بعد قيامته سيفرحون بفرح عميق لا يمكن للعالم أن ينزعه.</w:t>
      </w:r>
    </w:p>
    <w:p>
      <w:pPr>
        <w:bidi/>
      </w:pPr>
      <w:r>
        <w:rPr>
          <w:rtl/>
          <w:cs/>
          <w:lang w:val="ar_AE" w:bidi="ar_AE"/>
        </w:rPr>
      </w:r>
      <w:r>
        <w:rPr>
          <w:rtl/>
          <w:cs/>
          <w:lang w:val="ar_AE" w:bidi="ar_AE"/>
        </w:rPr>
        <w:t>توقَّفوا وناقشوا هذا السؤال كمجموعة: كيف تتحدثون عن الوقت الذي يسبق ولادة المرأة لطفلها؟ كيف تتحدثون عن مشاعرها في ذلك الوقت؟ هل يمكنكم التفكير في مواقف أخرى يعاني فيها الناس معاناة شديدة تؤدي إلى فرح عظيم؟ (توقَّفوا هنا عن سماع التسجيل الصوتي)</w:t>
      </w:r>
    </w:p>
    <w:p>
      <w:pPr>
        <w:bidi/>
      </w:pPr>
      <w:r>
        <w:rPr>
          <w:rtl/>
          <w:cs/>
          <w:lang w:val="ar_AE" w:bidi="ar_AE"/>
        </w:rPr>
      </w:r>
      <w:r>
        <w:rPr>
          <w:rtl/>
          <w:cs/>
          <w:lang w:val="ar_AE" w:bidi="ar_AE"/>
        </w:rPr>
        <w:t>توقَّفوا وناقشوا هذا السؤال كمجموعة: شاركوا قصة من ثقافتكم عن شخص سعيد جدًا بشأن شيء ما. كيف تصفون سعادته؟ (توقَّفوا هنا عن سماع التسجيل الصوتي)</w:t>
      </w:r>
    </w:p>
    <w:p>
      <w:pPr>
        <w:bidi/>
      </w:pPr>
      <w:r>
        <w:rPr>
          <w:rtl/>
          <w:cs/>
          <w:lang w:val="ar_AE" w:bidi="ar_AE"/>
        </w:rPr>
      </w:r>
      <w:r>
        <w:rPr>
          <w:rtl/>
          <w:cs/>
          <w:lang w:val="ar_AE" w:bidi="ar_AE"/>
        </w:rPr>
        <w:t>ثم ينتقل الرب يسوع مرة أخرى إلى إخبار التلاميذ بما هو على وشك الحدوث. فيقول إنه عندما يأتي ذلك اليوم البهيج، لن يسأل التلاميذ الرب يسوع عن أي شيء فيما بعد. الكلمة المستخدمة هنا بمعنى "يسأل" يمكن أن تعني إما طرح سؤالًا أو طلب شيء ما. ثم يقول "الحق أقول لكم"، وهي العبارة التي يستخدمها عندما يريدهم أن يستمعوا إليه بعناية. قد تُظهر هذه العبارة أيضًا فرقًا في نوع السؤال الذي يتحدث عنه الرب يسوع. لن يطرح التلاميذ أسئلة على الرب يسوع فيما بعد، لأن الروح القدس سيقودهم. وسيطلبون من الآب ما يريدونه، وسيعطهم الآب كل ما يطلبونه، باسم الرب يسوع، لأنهم مرتبطون به. ولكونهم مرتبطون بالرب يسوع، فسيطلبون الأشياء التي يريدها، وفقًا لإرادته.</w:t>
      </w:r>
    </w:p>
    <w:p>
      <w:pPr>
        <w:bidi/>
      </w:pPr>
      <w:r>
        <w:rPr>
          <w:rtl/>
          <w:cs/>
          <w:lang w:val="ar_AE" w:bidi="ar_AE"/>
        </w:rPr>
      </w:r>
      <w:r>
        <w:rPr>
          <w:rtl/>
          <w:cs/>
          <w:lang w:val="ar_AE" w:bidi="ar_AE"/>
        </w:rPr>
        <w:t>توقَّفوا وناقشوا هذا السؤال كمجموعة: شاركوا بعض القصص من ثقافتكم التي يسأل فيها الناس شخصًا سؤالًا أو يطلبون من شخص ما أن يعطيهم شيئًا ما. هل لديك طرق مختلفة للتحدث عن أنواع مختلفة من السؤال؟ (توقَّفوا هنا عن سماع التسجيل الصوتي)</w:t>
      </w:r>
    </w:p>
    <w:p>
      <w:pPr>
        <w:bidi/>
      </w:pPr>
      <w:r>
        <w:rPr>
          <w:rtl/>
          <w:cs/>
          <w:lang w:val="ar_AE" w:bidi="ar_AE"/>
        </w:rPr>
      </w:r>
      <w:r>
        <w:rPr>
          <w:rtl/>
          <w:cs/>
          <w:lang w:val="ar_AE" w:bidi="ar_AE"/>
        </w:rPr>
        <w:t>يقول الرب يسوع إن التلاميذ لم يطلبوا أي شيء من الآب حتى الآن باسم الرب يسوع، أو لكونهم تلاميذه. ويقول لهم أن يسألوا، والكلمة التي يستخدمها تعني الاستمرار في السؤال. وسيعطهم الآب ما يطلبونه، فيكون فرحهم كاملا.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16: 16–24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يسوع وأحد عشر من تلاميذه يأكلون وجبة عيد الفصح في العليا في بيت. ويقول يسوع لتلاميذه أنهم بعد وقت قصير لن يروه، ثم بعد وقت أطول قليلًا سيرونه مرة أخرى. تحير التلاميذ بشأن ما يقصده، فسألوا بعضهم البعض عن عبارتي "بعد قليل" و"لأني أذهب إلى الآب." يقول الرب يسوع: "هل تسألون بعضكم بعضًا عما قصدت عندما قلت: "بعد وقت قصير لن ترونني، ثم بعد فترة أطول قليلًا ترونني مرة أخرى؟"</w:t>
      </w:r>
    </w:p>
    <w:p>
      <w:pPr>
        <w:bidi/>
      </w:pPr>
      <w:r>
        <w:rPr>
          <w:rtl/>
          <w:cs/>
          <w:lang w:val="ar_AE" w:bidi="ar_AE"/>
        </w:rPr>
      </w:r>
      <w:r>
        <w:rPr>
          <w:b/>
          <w:rtl/>
          <w:cs/>
          <w:lang w:val="ar_AE" w:bidi="ar_AE"/>
        </w:rPr>
        <w:t>في المشهد الثاني:</w:t>
      </w:r>
      <w:r>
        <w:rPr>
          <w:rtl/>
          <w:cs/>
          <w:lang w:val="ar_AE" w:bidi="ar_AE"/>
        </w:rPr>
        <w:t xml:space="preserve"> يقول الرب يسوع: "الحقّ أقول لكم" ويشارك التلاميذ بتوضيح لمساعدتهم على فهم ما يقصده. ويقارن وضعهم بحالة امرأة تلد طفلًا. تشعر المرأة بألم عظيم وخوف وهي تلد الطفل، لكن بمجرد أن يولد الطفل، تتوقف عن التفكير في الألم؛ لأنها تفرح للغاية بأنها أحضرت طفلًا إلى العالم. مثلها، يشعر التلاميذ بحزن شديد الآن، لكن حزنهم سيتحوَّل إلى فرح عندما يرون الرب يسوع مرة أخرى. وعندما يأتي ذلك اليوم، لن يأخذ أحد فرحهم.</w:t>
      </w:r>
    </w:p>
    <w:p>
      <w:pPr>
        <w:bidi/>
      </w:pPr>
      <w:r>
        <w:rPr>
          <w:rtl/>
          <w:cs/>
          <w:lang w:val="ar_AE" w:bidi="ar_AE"/>
        </w:rPr>
      </w:r>
      <w:r>
        <w:rPr>
          <w:b/>
          <w:rtl/>
          <w:cs/>
          <w:lang w:val="ar_AE" w:bidi="ar_AE"/>
        </w:rPr>
        <w:t>في المشهد الثالث:</w:t>
      </w:r>
      <w:r>
        <w:rPr>
          <w:rtl/>
          <w:cs/>
          <w:lang w:val="ar_AE" w:bidi="ar_AE"/>
        </w:rPr>
        <w:t xml:space="preserve"> يقول الرب يسوع إنه عندما يأتي ذلك اليوم البهيج، لن يسأل التلاميذ الرب يسوع أسئلة بعد. بل سيطلبون من الآب ما يريدون، وسيعطهم الآب كل ما يطلبون، لأنهم مرتبطون بالرب يسوع. حتى الآن لم يطلبوا من الآب أشياء لأنهم مرتبطون بالرب يسوع، لكن الآن يمكنهم أن يطلبوا أي شيء وسيعطيهم الله، ويُكمل فرحهم.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 الأحد عشر (وكان يهوذا قد رحل بالفعل)</w:t>
      </w:r>
    </w:p>
    <w:p>
      <w:pPr>
        <w:pStyle w:val="ListBullet"/>
        <w:bidi/>
        <w:spacing w:line="240" w:lineRule="auto"/>
        <w:ind w:left="720"/>
      </w:pPr>
      <w:r>
        <w:rPr>
          <w:rtl/>
          <w:cs/>
          <w:lang w:val="ar_AE" w:bidi="ar_AE"/>
        </w:rPr>
      </w:r>
      <w:r>
        <w:rPr>
          <w:rtl/>
          <w:cs/>
          <w:lang w:val="ar_AE" w:bidi="ar_AE"/>
        </w:rPr>
        <w:t>امرأة تلد</w:t>
      </w:r>
    </w:p>
    <w:p>
      <w:pPr>
        <w:pStyle w:val="ListBullet"/>
        <w:bidi/>
        <w:spacing w:line="240" w:lineRule="auto"/>
        <w:ind w:left="720"/>
      </w:pPr>
      <w:r>
        <w:rPr>
          <w:rtl/>
          <w:cs/>
          <w:lang w:val="ar_AE" w:bidi="ar_AE"/>
        </w:rPr>
      </w:r>
      <w:r>
        <w:rPr>
          <w:rtl/>
          <w:cs/>
          <w:lang w:val="ar_AE" w:bidi="ar_AE"/>
        </w:rPr>
        <w:t>طفل</w:t>
      </w:r>
    </w:p>
    <w:p>
      <w:pPr>
        <w:pStyle w:val="ListBullet"/>
        <w:bidi/>
        <w:spacing w:line="240" w:lineRule="auto"/>
        <w:ind w:left="720"/>
      </w:pPr>
      <w:r>
        <w:rPr>
          <w:rtl/>
          <w:cs/>
          <w:lang w:val="ar_AE" w:bidi="ar_AE"/>
        </w:rPr>
      </w:r>
      <w:r>
        <w:rPr>
          <w:rtl/>
          <w:cs/>
          <w:lang w:val="ar_AE" w:bidi="ar_AE"/>
        </w:rPr>
        <w:t>العالم</w:t>
      </w:r>
    </w:p>
    <w:p>
      <w:pPr>
        <w:pStyle w:val="ListBullet"/>
        <w:bidi/>
        <w:spacing w:line="240" w:lineRule="auto"/>
        <w:ind w:left="720"/>
      </w:pPr>
      <w:r>
        <w:rPr>
          <w:rtl/>
          <w:cs/>
          <w:lang w:val="ar_AE" w:bidi="ar_AE"/>
        </w:rPr>
      </w:r>
      <w:r>
        <w:rPr>
          <w:rtl/>
          <w:cs/>
          <w:lang w:val="ar_AE" w:bidi="ar_AE"/>
        </w:rPr>
        <w:t>الله الآب (لكنه لا يُرى)</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لا يزال الرب يسوع في العليا يتحدث مع تلاميذه. ويواصل محادثته معهم، ويُعدّهم للوقت الذي يصلبه فيه القادة الدينيون. ويقول للتلاميذ أنهم بعد "وقت قصير" لن يروه، ثم "بعد وقت قصير" سيرونه مرة أخرى. استخدم الرب يسوع هذه العبارة "لوقت قصير" عدة مرات أخرى في وقت سابق في إنجيل يوحنا. ذات مرة، عندما قال الرب يسوع للجمع من حوله أن النور سيبقى معهم لوقت قليل. ومرة أخرى بعد أن أخبر التلاميذ أن يهوذا سيخونه، قال إنه سيبقى معهم لفترة قليلة. كما استخدم هذا التعبير بعد أن وعد بإرسال الروح القدس، عندما أخبرهم بعد وقت قليل لن يراه العالم فيما بعد. ربما يريد أن يؤكد أن وقت الحزن الذي يتحدث عنه سيأتي قريبًا جدًا، لكن وقت الفرح سيأتي سريعًا أيضًا.</w:t>
      </w:r>
    </w:p>
    <w:p>
      <w:pPr>
        <w:bidi/>
      </w:pPr>
      <w:r>
        <w:rPr>
          <w:rtl/>
          <w:cs/>
          <w:lang w:val="ar_AE" w:bidi="ar_AE"/>
        </w:rPr>
      </w:r>
      <w:r>
        <w:rPr>
          <w:rtl/>
          <w:cs/>
          <w:lang w:val="ar_AE" w:bidi="ar_AE"/>
        </w:rPr>
        <w:t>يسأل التلاميذ بعضهم البعض عما قصده الرب يسوع عندما قال: "بعد قليل لن ترونني بعد، ثم بعد وقت قصير ترونني" وعن سبب قوله: "لأني سأذهب إلى الآب." هم لا يسألون الرب يسوع هذه الأسئلة؛ بل يسألون بعضهم بعضًا. ربما بدأوا يدركون أنه بسبب ذهاب الرب يسوع إلى الآب، فلن يروه بعد الآن.</w:t>
      </w:r>
    </w:p>
    <w:p>
      <w:pPr>
        <w:bidi/>
      </w:pPr>
      <w:r>
        <w:rPr>
          <w:rtl/>
          <w:cs/>
          <w:lang w:val="ar_AE" w:bidi="ar_AE"/>
        </w:rPr>
      </w:r>
      <w:r>
        <w:rPr>
          <w:rtl/>
          <w:cs/>
          <w:lang w:val="ar_AE" w:bidi="ar_AE"/>
        </w:rPr>
        <w:t>توقَّفوا هنا وناقشوا هذا السؤال كفريق: ما رد فعل الناس في ثقافتكم عندما لا يفهمون شيئًا علّمه لهم معلمهم للتو؟ شاركوا بقصة عن وقت حدوث ذلك. هل سأل الناس المُعلّم مباشرة عما يقصده، أم سألوا بعضهم البعض؟ (توقَّفوا هنا عن سماع التسجيل الصوتي)</w:t>
      </w:r>
    </w:p>
    <w:p>
      <w:pPr>
        <w:bidi/>
      </w:pPr>
      <w:r>
        <w:rPr>
          <w:rtl/>
          <w:cs/>
          <w:lang w:val="ar_AE" w:bidi="ar_AE"/>
        </w:rPr>
      </w:r>
      <w:r>
        <w:rPr>
          <w:rtl/>
          <w:cs/>
          <w:lang w:val="ar_AE" w:bidi="ar_AE"/>
        </w:rPr>
        <w:t>رأى الرب يسوع أو علم أنهم أرادوا سؤاله عن هذه الأمور. كانوا جميعًا جالسين معًا إلى المائدة، لكن الإنجيل لا يقول إنه سمعهم يسألون بعضهم البعض. رأى الرب يسوع أو علم بطريقة ما أنهم أرادوا سؤاله عن هذه الأمور.</w:t>
      </w:r>
    </w:p>
    <w:p>
      <w:pPr>
        <w:bidi/>
      </w:pPr>
      <w:r>
        <w:rPr>
          <w:rtl/>
          <w:cs/>
          <w:lang w:val="ar_AE" w:bidi="ar_AE"/>
        </w:rPr>
      </w:r>
      <w:r>
        <w:rPr>
          <w:rtl/>
          <w:cs/>
          <w:lang w:val="ar_AE" w:bidi="ar_AE"/>
        </w:rPr>
        <w:t>فيقول للتلاميذ: "ستبكون وتنوحون" في الوقت نفسه الذي يفرح فيه العالم. وهو يصف نوع البكاء والنوح الذي فعله بنو إسرائيل لينوحوا على موت أحدهم. سيبكي التلاميذ وينوحون، لكن الرب يسوع يقول إن العالم سيفرح. سيكون رد فعل العالم معاكسًا لرد فعل التلاميذ.</w:t>
      </w:r>
    </w:p>
    <w:p>
      <w:pPr>
        <w:bidi/>
      </w:pPr>
      <w:r>
        <w:rPr>
          <w:rtl/>
          <w:cs/>
          <w:lang w:val="ar_AE" w:bidi="ar_AE"/>
        </w:rPr>
      </w:r>
      <w:r>
        <w:rPr>
          <w:rtl/>
          <w:cs/>
          <w:lang w:val="ar_AE" w:bidi="ar_AE"/>
        </w:rPr>
        <w:t>ويكرر أن التلاميذ سينوحون. "لكن حزنهم سيتحوَّل إلى فرح." لا يتحول النوح عادةً إلى فرح، لكن الرب يسوع يشاركهم توضيحًا من شأنه أن يساعدهم على فهم ما يقوله. لا يتغير السياق، لكن قد يكون من المفيد أن تُظهر بطريقة ما الرسم التوضيحي الذي يشاركهم به.</w:t>
      </w:r>
    </w:p>
    <w:p>
      <w:pPr>
        <w:bidi/>
      </w:pPr>
      <w:r>
        <w:rPr>
          <w:rtl/>
          <w:cs/>
          <w:lang w:val="ar_AE" w:bidi="ar_AE"/>
        </w:rPr>
      </w:r>
      <w:r>
        <w:rPr>
          <w:rtl/>
          <w:cs/>
          <w:lang w:val="ar_AE" w:bidi="ar_AE"/>
        </w:rPr>
        <w:t>إذ يقول أنهم سيكونون مثل المرأة عندما تلد طفلها. فهي تتألم؛ لأن وقتها قد حان. يشير تعبير "قد حان وقتها" إلى الوقت الذي يسبق الولادة مباشرة ووقت الولادة.</w:t>
      </w:r>
    </w:p>
    <w:p>
      <w:pPr>
        <w:bidi/>
      </w:pPr>
      <w:r>
        <w:rPr>
          <w:rtl/>
          <w:cs/>
          <w:lang w:val="ar_AE" w:bidi="ar_AE"/>
        </w:rPr>
      </w:r>
      <w:r>
        <w:rPr>
          <w:rtl/>
          <w:cs/>
          <w:lang w:val="ar_AE" w:bidi="ar_AE"/>
        </w:rPr>
        <w:t>توقفوا وناقشوا هذا السؤال كمجموعة: كيف تتحدث ثقافتكم عن الوقت الذي يسبق وقت الولادة مباشرة، عندما تعاني المرأة من ألم شديد وتعلم أنها ستلد قريبًا؟ (توقَّفوا هنا عن سماع التسجيل الصوتي)</w:t>
      </w:r>
    </w:p>
    <w:p>
      <w:pPr>
        <w:bidi/>
      </w:pPr>
      <w:r>
        <w:rPr>
          <w:rtl/>
          <w:cs/>
          <w:lang w:val="ar_AE" w:bidi="ar_AE"/>
        </w:rPr>
      </w:r>
      <w:r>
        <w:rPr>
          <w:rtl/>
          <w:cs/>
          <w:lang w:val="ar_AE" w:bidi="ar_AE"/>
        </w:rPr>
        <w:t>بمجرد أن يولد طفلها، تتوقف عن التفكير في الألم الشديد الذي احتملته؛ لأنها تفرح أنها أحضرت طفلًا إلى العالم. يقول الرب يسوع إن هذا هو ما يشبه حال التلاميذ. الآن يشعرون بالحزن الشديد، لكنه سيراهم مرة أخرى وسيفرحون. في الواقع سيكون فرحهم فرحًا عميقًا لدرجة أنه لن يتمكن أحد من منعهم من الفرح حتى عندما تظل الأحداث المؤلمة تحدث.</w:t>
      </w:r>
    </w:p>
    <w:p>
      <w:pPr>
        <w:bidi/>
      </w:pPr>
      <w:r>
        <w:rPr>
          <w:rtl/>
          <w:cs/>
          <w:lang w:val="ar_AE" w:bidi="ar_AE"/>
        </w:rPr>
      </w:r>
      <w:r>
        <w:rPr>
          <w:rtl/>
          <w:cs/>
          <w:lang w:val="ar_AE" w:bidi="ar_AE"/>
        </w:rPr>
        <w:t>توقَّفوا هنا وناقشوا هذا السؤال كمجموعة: شاركوا بقصة من ثقافتكم عن وقت حاول فيه شخص أو مجموعة من الناس منع شخص آخر أو مجموعة من الناس من الفرح. (توقَّفوا هنا عن سماع التسجيل الصوتي)</w:t>
      </w:r>
    </w:p>
    <w:p>
      <w:pPr>
        <w:bidi/>
      </w:pPr>
      <w:r>
        <w:rPr>
          <w:rtl/>
          <w:cs/>
          <w:lang w:val="ar_AE" w:bidi="ar_AE"/>
        </w:rPr>
      </w:r>
      <w:r>
        <w:rPr>
          <w:rtl/>
          <w:cs/>
          <w:lang w:val="ar_AE" w:bidi="ar_AE"/>
        </w:rPr>
        <w:t>عندما يأتي ذلك اليوم البهيج، لن يسألوا الرب يسوع أي أسئلة بعد. قد يعني هذا أنهم لن يسألوا الرب يسوع أي أسئلة؛ لأن الروح القدس سيعلّمهم ما يحتاجون لمعرفته، أو قد يعني أنهم لن يطلبوا شيئًا من الرب يسوع. يقول "الحقّ أقول لكم" ليؤكد أنه ينبغي أن يستمعوا بعناية لما سيقوله بعد ذلك، لأنه حقيقي ومهم. ويقول إنه عندما يأتي ذلك الوقت البهيج، سيعطي الآب نفسه، وليس الرب يسوع، التلاميذ ما يطلبون، لأنهم في علاقة بالرب يسوع. أن تكون في علاقة بالرب يسوع يعني أنهم أيضًا في علاقة مباشرة بالله الآب.</w:t>
      </w:r>
    </w:p>
    <w:p>
      <w:pPr>
        <w:bidi/>
      </w:pPr>
      <w:r>
        <w:rPr>
          <w:rtl/>
          <w:cs/>
          <w:lang w:val="ar_AE" w:bidi="ar_AE"/>
        </w:rPr>
      </w:r>
      <w:r>
        <w:rPr>
          <w:rtl/>
          <w:cs/>
          <w:lang w:val="ar_AE" w:bidi="ar_AE"/>
        </w:rPr>
        <w:t>حتى هذا الوقت لم يطلبوا من الآب أي شيء باسم الرب يسوع، أو لأنهم منضمون إليه، لكن في وقت الفرح، يقول الرب يسوع إن عليهم أن يطلبوا أي شيء من الآب وسيحصلون على ما يطلبون، فيكون فرحهم كاملاً أو تامًا.</w:t>
      </w:r>
    </w:p>
    <w:p>
      <w:pPr>
        <w:bidi/>
      </w:pPr>
      <w:r>
        <w:rPr>
          <w:rtl/>
          <w:cs/>
          <w:lang w:val="ar_AE" w:bidi="ar_AE"/>
        </w:rPr>
      </w:r>
      <w:r>
        <w:rPr>
          <w:rtl/>
          <w:cs/>
          <w:lang w:val="ar_AE" w:bidi="ar_AE"/>
        </w:rPr>
        <w:t>توقَّفوا وناقشوا هذا السؤال كمجموعة: شاركوا بقصة لوقت كان فيه شخص أو مجموعة من الناس فرحين فرحًا شديدًا حتى أن فرحهم كان كاملًا. (توقَّفوا هنا عن سماع التسجيل الصوتي)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16: 16–24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 الأحد عشر (وكان يهوذا قد رحل بالفعل)</w:t>
      </w:r>
    </w:p>
    <w:p>
      <w:pPr>
        <w:pStyle w:val="ListBullet"/>
        <w:bidi/>
        <w:spacing w:line="240" w:lineRule="auto"/>
        <w:ind w:left="720"/>
      </w:pPr>
      <w:r>
        <w:rPr>
          <w:rtl/>
          <w:cs/>
          <w:lang w:val="ar_AE" w:bidi="ar_AE"/>
        </w:rPr>
      </w:r>
      <w:r>
        <w:rPr>
          <w:rtl/>
          <w:cs/>
          <w:lang w:val="ar_AE" w:bidi="ar_AE"/>
        </w:rPr>
        <w:t>امرأة تلد</w:t>
      </w:r>
    </w:p>
    <w:p>
      <w:pPr>
        <w:pStyle w:val="ListBullet"/>
        <w:bidi/>
        <w:spacing w:line="240" w:lineRule="auto"/>
        <w:ind w:left="720"/>
      </w:pPr>
      <w:r>
        <w:rPr>
          <w:rtl/>
          <w:cs/>
          <w:lang w:val="ar_AE" w:bidi="ar_AE"/>
        </w:rPr>
      </w:r>
      <w:r>
        <w:rPr>
          <w:rtl/>
          <w:cs/>
          <w:lang w:val="ar_AE" w:bidi="ar_AE"/>
        </w:rPr>
        <w:t>طفل</w:t>
      </w:r>
    </w:p>
    <w:p>
      <w:pPr>
        <w:pStyle w:val="ListBullet"/>
        <w:bidi/>
        <w:spacing w:line="240" w:lineRule="auto"/>
        <w:ind w:left="720"/>
      </w:pPr>
      <w:r>
        <w:rPr>
          <w:rtl/>
          <w:cs/>
          <w:lang w:val="ar_AE" w:bidi="ar_AE"/>
        </w:rPr>
      </w:r>
      <w:r>
        <w:rPr>
          <w:rtl/>
          <w:cs/>
          <w:lang w:val="ar_AE" w:bidi="ar_AE"/>
        </w:rPr>
        <w:t>العالم</w:t>
      </w:r>
    </w:p>
    <w:p>
      <w:pPr>
        <w:pStyle w:val="ListBullet"/>
        <w:bidi/>
        <w:spacing w:line="240" w:lineRule="auto"/>
        <w:ind w:left="720"/>
      </w:pPr>
      <w:r>
        <w:rPr>
          <w:rtl/>
          <w:cs/>
          <w:lang w:val="ar_AE" w:bidi="ar_AE"/>
        </w:rPr>
      </w:r>
      <w:r>
        <w:rPr>
          <w:rtl/>
          <w:cs/>
          <w:lang w:val="ar_AE" w:bidi="ar_AE"/>
        </w:rPr>
        <w:t>الآب (لكنه لا يرى)</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لا يزال الرب يسوع يأكل وليمة عيد الفصح مع تلاميذه الأحد عشر في العليا في منزل بعد أن غادر يهوذا ليخونه. هم يتكئون حول مائدة، يأكلون الطعام ويشربون الخمر معًا.</w:t>
      </w:r>
    </w:p>
    <w:p>
      <w:pPr>
        <w:bidi/>
      </w:pPr>
      <w:r>
        <w:rPr>
          <w:rtl/>
          <w:cs/>
          <w:lang w:val="ar_AE" w:bidi="ar_AE"/>
        </w:rPr>
      </w:r>
      <w:r>
        <w:rPr>
          <w:rtl/>
          <w:cs/>
          <w:lang w:val="ar_AE" w:bidi="ar_AE"/>
        </w:rPr>
        <w:t>يقول الرب يسوع: "بعد وقت قصير لن ترونني بعد، ثم بعد فترة قصيرة ترونني".</w:t>
      </w:r>
    </w:p>
    <w:p>
      <w:pPr>
        <w:bidi/>
      </w:pPr>
      <w:r>
        <w:rPr>
          <w:rtl/>
          <w:cs/>
          <w:lang w:val="ar_AE" w:bidi="ar_AE"/>
        </w:rPr>
      </w:r>
      <w:r>
        <w:rPr>
          <w:rtl/>
          <w:cs/>
          <w:lang w:val="ar_AE" w:bidi="ar_AE"/>
        </w:rPr>
        <w:t>يسأل التلاميذ بعضهم البعض عما قصده الرب يسوع عندما قال: "بعد وقت قصير لن ترونني، ثم بعد وقت قصير أيضًا ترونني" و"لأني ذاهب إلى الآب".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الأشخاص الذين يؤدون دور التلاميذ: "بماذا تشعرون وفيما تفكرون؟" قد يجيب الشخص بعبارات مثل: "تفكيري مشوش. ما الذي يقصده الرب يسوع بقوله "بعد قليل؟" هل يقصد خلال ساعات أو أيام أو شهور؟" أو "قبيل هذا قال الرب يسوع إنه ذاهب إلى الآب، والآن يقول بعد وقت قصير لا نراه، ثم بعد وقت قصير ترونني. هل لأنه ذاهب إلى الآب لن نراه مرة أخرى؟ لكن إن كان سيذهب إلى الآب، فكيف سنراه مرة أخرى بعد ذلك؟" أو "متى ستحدث كل هذه الأمور؟ أنا حزين جدًا من التفكير في أنني لن أرى الرب يسوع بعد الآن!"</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ويخبر الرب يسوع التلاميذ أنهم سيبكون وينوحون بحق بينما يفرح العالم. وسينوحون، لكن حزنهم سيتحوَّل إلى فرح. ثم يشارك بتشبيه المرأة التي تلد طفلًا، والتي تمر بألم شديد قبل الولادة، لكن عندما تلد طفلها تنسى آلامها لأنها تفرح فرحًا عظيمًا بأنها أحضرت طفلًا إلى العالم.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"لماذا يفرح العالم بأمر سيجعلني أبكي وأنوح؟" أو "من الصعب تخيل البكاء والنوح يتحولان إلى فرح" أو "يساعدني توضيح الرب يسوع على فهم كيف أن الحزن العميق يمكن أن يتحول إلى فرح". وهذا يمنحني الرجاء في أن أعرف أنه سيكون لنا فرح الأم بعد أن تلد طفلها".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إن الأمر هكذا مع التلاميذ. الآن يحزنون، لكنه سيراهم مرة أخرى وسيفرحون ولن يسلب أحد فرحهم منهم.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"أشعر بالارتياح لأني عرفت أننا لن نحزن إلى الأبد"، أو "أنا سعيد جدًا لأني سمعت أننا سنرى الرب يسوع مرة أخرى وسنبتهج"، أو "لابد وأن فرحنا سيكون عظيمًا إذا كان أحد لن يتمكن من خطفه منا!"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إنه عندما يأتي ذلك اليوم البهيج، لن يسأل التلاميذ الرب يسوع عن أي شيء فيما بعد.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"أتساءل لماذا لن نسأل الرب يسوع أي شيء فيما بعد. ألن يكون لدينا المزيد من الأسئلة؟" أو "أتساءل إذا كان ما يجلب لنا الفرح العظيم سيجيب أيضًا على العديد من أسئلتنا؟" أو "أتساءل إن كان روح الحق سيجيب على أسئلتنا بدلًا من 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للتلاميذ: "الحق الحق أقول لكم: الآب سيعطيكم كل ما تطلبونه باسمي. إلى الآن لم تطلبوا شيئًا باسمي. اسألوا فتأخذوا ويكون فرحكم كاملًا".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"أنا مندهشٌ أن الآب سيعطينا كل ما نطلبه لأننا مرتبطين بالرب يسوع"، أو "أتساءل إن كان الآب سيعطينا كل ما نطلبه لأننا عندما نرتبط بالرب يسوع سنطلب ما يطلبه الرب يسوع؟" أو "يمكنني أن أتخيّل كم سيكون فرحي عظيمًا عندما يعطيني الآب ما أطلبه منه".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16: 16–24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ويقول الرب يسوع: </w:t>
      </w:r>
      <w:r>
        <w:rPr>
          <w:b/>
          <w:rtl/>
          <w:cs/>
          <w:lang w:val="ar_AE" w:bidi="ar_AE"/>
        </w:rPr>
        <w:t>بعد قليل</w:t>
      </w:r>
      <w:r>
        <w:rPr>
          <w:rtl/>
          <w:cs/>
          <w:lang w:val="ar_AE" w:bidi="ar_AE"/>
        </w:rPr>
        <w:t xml:space="preserve"> لن يراه التلاميذ فيما بعد، ثم "بعد وقت قصير" يرونه. وهذه العبارة "بعد قليل" تعني بعد وقت قصير، لكنها غير محددة. تظهر عبارة "وقت قصير" هذه عدة مرات في جميع أنحاء إنجيل يوحنا. استخدموا الكلمة أو العبارة ذاتها لترجمة تعبير "بعد قليل" في جميع أنحاء هذا المقطع.</w:t>
      </w:r>
    </w:p>
    <w:p>
      <w:pPr>
        <w:bidi/>
      </w:pPr>
      <w:r>
        <w:rPr>
          <w:rtl/>
          <w:cs/>
          <w:lang w:val="ar_AE" w:bidi="ar_AE"/>
        </w:rPr>
      </w:r>
      <w:r>
        <w:rPr>
          <w:rtl/>
          <w:cs/>
          <w:lang w:val="ar_AE" w:bidi="ar_AE"/>
        </w:rPr>
        <w:t>توقفوا هنا وناقشوا كمجموعة الكلمة أو العبارة التي ستستخدمونها لترجمة تعبير "بعد قليل". (توقَّفوا هنا عن سماع التسجيل الصوتي)</w:t>
      </w:r>
    </w:p>
    <w:p>
      <w:pPr>
        <w:bidi/>
      </w:pPr>
      <w:r>
        <w:rPr>
          <w:rtl/>
          <w:cs/>
          <w:lang w:val="ar_AE" w:bidi="ar_AE"/>
        </w:rPr>
      </w:r>
      <w:r>
        <w:rPr>
          <w:rtl/>
          <w:cs/>
          <w:lang w:val="ar_AE" w:bidi="ar_AE"/>
        </w:rPr>
        <w:t>يقول الرب يسوع: "</w:t>
      </w:r>
      <w:r>
        <w:rPr>
          <w:b/>
          <w:rtl/>
          <w:cs/>
          <w:lang w:val="ar_AE" w:bidi="ar_AE"/>
        </w:rPr>
        <w:t>الحق الحق أقول لكم</w:t>
      </w:r>
      <w:r>
        <w:rPr>
          <w:rtl/>
          <w:cs/>
          <w:lang w:val="ar_AE" w:bidi="ar_AE"/>
        </w:rPr>
        <w:t>" لأنه يريد من تلاميذه أن يستمعوا بعناية إلى ما سيقوله بعد ذلك. وقد استخدم هذه العبارة بالطريقة ذاتها في المقاطع السابقة في إنجيل يوحنا. وفي بعض الحالات، يقول "الحقَّ أَقُولُ لَكُمْ". وهذه المرة يضيف كلمة "الحق" مما يضيف المزيد من التأكيد. استخدموا الكلمة أو العبارة ذاتها التي استخدمتموها في المقاطع السابقة للتعبير عن "الحقّ أقول لكم".</w:t>
      </w:r>
    </w:p>
    <w:p>
      <w:pPr>
        <w:bidi/>
      </w:pPr>
      <w:r>
        <w:rPr>
          <w:rtl/>
          <w:cs/>
          <w:lang w:val="ar_AE" w:bidi="ar_AE"/>
        </w:rPr>
      </w:r>
      <w:r>
        <w:rPr>
          <w:rtl/>
          <w:cs/>
          <w:lang w:val="ar_AE" w:bidi="ar_AE"/>
        </w:rPr>
        <w:t xml:space="preserve">يقول الرب يسوع إن التلاميذ </w:t>
      </w:r>
      <w:r>
        <w:rPr>
          <w:b/>
          <w:rtl/>
          <w:cs/>
          <w:lang w:val="ar_AE" w:bidi="ar_AE"/>
        </w:rPr>
        <w:t>سيبكون وينوحون</w:t>
      </w:r>
      <w:r>
        <w:rPr>
          <w:rtl/>
          <w:cs/>
          <w:lang w:val="ar_AE" w:bidi="ar_AE"/>
        </w:rPr>
        <w:t>. وسيفهم التلاميذ أنه يتحدث عن البكاء والنوح بصوت عالٍ، الذي كان عادة في إسرائيل في وقت موت أحدهم.</w:t>
      </w:r>
    </w:p>
    <w:p>
      <w:pPr>
        <w:bidi/>
      </w:pPr>
      <w:r>
        <w:rPr>
          <w:rtl/>
          <w:cs/>
          <w:lang w:val="ar_AE" w:bidi="ar_AE"/>
        </w:rPr>
      </w:r>
      <w:r>
        <w:rPr>
          <w:rtl/>
          <w:cs/>
          <w:lang w:val="ar_AE" w:bidi="ar_AE"/>
        </w:rPr>
        <w:t>توقفوا هنا وناقشوا كمجموعة الكلمة أو العبارة الأنسب للإشارة إلى البكاء والنوح. (توقَّفوا هنا عن سماع التسجيل الصوتي)</w:t>
      </w:r>
    </w:p>
    <w:p>
      <w:pPr>
        <w:bidi/>
      </w:pPr>
      <w:r>
        <w:rPr>
          <w:rtl/>
          <w:cs/>
          <w:lang w:val="ar_AE" w:bidi="ar_AE"/>
        </w:rPr>
      </w:r>
      <w:r>
        <w:rPr>
          <w:rtl/>
          <w:cs/>
          <w:lang w:val="ar_AE" w:bidi="ar_AE"/>
        </w:rPr>
        <w:t xml:space="preserve">ويقول الرب يسوع إن "المرأة التي تلد تشعر بالألم لأن </w:t>
      </w:r>
      <w:r>
        <w:rPr>
          <w:b/>
          <w:rtl/>
          <w:cs/>
          <w:lang w:val="ar_AE" w:bidi="ar_AE"/>
        </w:rPr>
        <w:t>ساعتها قد جاءت</w:t>
      </w:r>
      <w:r>
        <w:rPr>
          <w:rtl/>
          <w:cs/>
          <w:lang w:val="ar_AE" w:bidi="ar_AE"/>
        </w:rPr>
        <w:t>".</w:t>
      </w:r>
    </w:p>
    <w:p>
      <w:pPr>
        <w:bidi/>
      </w:pPr>
      <w:r>
        <w:rPr>
          <w:rtl/>
          <w:cs/>
          <w:lang w:val="ar_AE" w:bidi="ar_AE"/>
        </w:rPr>
      </w:r>
      <w:r>
        <w:rPr>
          <w:rtl/>
          <w:cs/>
          <w:lang w:val="ar_AE" w:bidi="ar_AE"/>
        </w:rPr>
        <w:t>توقفوا هنا وناقشوا كمجموعة الكلمة أو العبارة الأنسب للإشارة إلى "ساعتها قد جاءت". (توقَّفوا هنا عن سماع التسجيل الصوتي)</w:t>
      </w:r>
    </w:p>
    <w:p>
      <w:pPr>
        <w:bidi/>
      </w:pPr>
      <w:r>
        <w:rPr>
          <w:rtl/>
          <w:cs/>
          <w:lang w:val="ar_AE" w:bidi="ar_AE"/>
        </w:rPr>
      </w:r>
      <w:r>
        <w:rPr>
          <w:rtl/>
          <w:cs/>
          <w:lang w:val="ar_AE" w:bidi="ar_AE"/>
        </w:rPr>
        <w:t xml:space="preserve">ويقول الرب يسوع: عندما يأتي ذلك اليوم، "لن </w:t>
      </w:r>
      <w:r>
        <w:rPr>
          <w:b/>
          <w:rtl/>
          <w:cs/>
          <w:lang w:val="ar_AE" w:bidi="ar_AE"/>
        </w:rPr>
        <w:t>ينزع أحد فرحكم منكم</w:t>
      </w:r>
      <w:r>
        <w:rPr>
          <w:rtl/>
          <w:cs/>
          <w:lang w:val="ar_AE" w:bidi="ar_AE"/>
        </w:rPr>
        <w:t>".</w:t>
      </w:r>
    </w:p>
    <w:p>
      <w:pPr>
        <w:bidi/>
      </w:pPr>
      <w:r>
        <w:rPr>
          <w:rtl/>
          <w:cs/>
          <w:lang w:val="ar_AE" w:bidi="ar_AE"/>
        </w:rPr>
      </w:r>
      <w:r>
        <w:rPr>
          <w:rtl/>
          <w:cs/>
          <w:lang w:val="ar_AE" w:bidi="ar_AE"/>
        </w:rPr>
        <w:t>توقفوا هنا وناقشوا كمجموعة الكلمة أو العبارة الأنسب للإشارة إلى تعبير "ينزع فرحكم منكم". (توقَّفوا هنا عن سماع التسجيل الصوتي)</w:t>
      </w:r>
    </w:p>
    <w:p>
      <w:pPr>
        <w:bidi/>
      </w:pPr>
      <w:r>
        <w:rPr>
          <w:rtl/>
          <w:cs/>
          <w:lang w:val="ar_AE" w:bidi="ar_AE"/>
        </w:rPr>
      </w:r>
      <w:r>
        <w:rPr>
          <w:rtl/>
          <w:cs/>
          <w:lang w:val="ar_AE" w:bidi="ar_AE"/>
        </w:rPr>
        <w:t xml:space="preserve">ويقول الرب يسوع إنه في ذلك اليوم لن </w:t>
      </w:r>
      <w:r>
        <w:rPr>
          <w:b/>
          <w:rtl/>
          <w:cs/>
          <w:lang w:val="ar_AE" w:bidi="ar_AE"/>
        </w:rPr>
        <w:t>يسأله</w:t>
      </w:r>
      <w:r>
        <w:rPr>
          <w:rtl/>
          <w:cs/>
          <w:lang w:val="ar_AE" w:bidi="ar_AE"/>
        </w:rPr>
        <w:t xml:space="preserve"> التلاميذ أي شيء فيما بعد. والكلمة التي يستخدمها هنا بمعنى "يسأل" تعني طرح سؤال. إذا كانت لغتكم تستخدم كلمات مختلفة لتشير إلى طرح سؤال وطلب شيئًا، استخدموا هنا الكلمة التي تشير إلى طرح سؤال.</w:t>
      </w:r>
    </w:p>
    <w:p>
      <w:pPr>
        <w:bidi/>
      </w:pPr>
      <w:r>
        <w:rPr>
          <w:rtl/>
          <w:cs/>
          <w:lang w:val="ar_AE" w:bidi="ar_AE"/>
        </w:rPr>
      </w:r>
      <w:r>
        <w:rPr>
          <w:rtl/>
          <w:cs/>
          <w:lang w:val="ar_AE" w:bidi="ar_AE"/>
        </w:rPr>
        <w:t xml:space="preserve">يقول الرب يسوع: "سيعطيكم الآب كل ما </w:t>
      </w:r>
      <w:r>
        <w:rPr>
          <w:b/>
          <w:rtl/>
          <w:cs/>
          <w:lang w:val="ar_AE" w:bidi="ar_AE"/>
        </w:rPr>
        <w:t>طلبتم</w:t>
      </w:r>
      <w:r>
        <w:rPr>
          <w:rtl/>
          <w:cs/>
          <w:lang w:val="ar_AE" w:bidi="ar_AE"/>
        </w:rPr>
        <w:t xml:space="preserve"> باسمي". وهذه المرة يستخدم كلمة تعني طلب شيء ما. إذا كانت لغتكم تستخدم كلمات مختلفة لتشير إلى طرح سؤال وطلب شيئًا، استخدموا هنا الكلمة التي تشير إلى طلب شيء.</w:t>
      </w:r>
    </w:p>
    <w:p>
      <w:pPr>
        <w:bidi/>
      </w:pPr>
      <w:r>
        <w:rPr>
          <w:rtl/>
          <w:cs/>
          <w:lang w:val="ar_AE" w:bidi="ar_AE"/>
        </w:rPr>
      </w:r>
      <w:r>
        <w:rPr>
          <w:rtl/>
          <w:cs/>
          <w:lang w:val="ar_AE" w:bidi="ar_AE"/>
        </w:rPr>
        <w:t>ويقول الرب يسوع للتلاميذ أن يطلبوا أي شيء "</w:t>
      </w:r>
      <w:r>
        <w:rPr>
          <w:b/>
          <w:rtl/>
          <w:cs/>
          <w:lang w:val="ar_AE" w:bidi="ar_AE"/>
        </w:rPr>
        <w:t>باسمي</w:t>
      </w:r>
      <w:r>
        <w:rPr>
          <w:rtl/>
          <w:cs/>
          <w:lang w:val="ar_AE" w:bidi="ar_AE"/>
        </w:rPr>
        <w:t>" و"إلى الآن لم تطلبوا شيئًا باسمي". أن تطلب شيئًا "باسم يسوع" يعني أن تطلب لأنك تلميذه ولأنك مرتبط به. وأن تكون مرتبطًا بالرب يسوع يعني أيضًا أن تتغير رغباتكم لتصبح مثل رغباته، حتى تريدون نفس الأشياء التي يريدها، وتطلبون من الآب نفس الأشياء التي يطلبها هو.</w:t>
      </w:r>
    </w:p>
    <w:p>
      <w:pPr>
        <w:bidi/>
      </w:pPr>
      <w:r>
        <w:rPr>
          <w:rtl/>
          <w:cs/>
          <w:lang w:val="ar_AE" w:bidi="ar_AE"/>
        </w:rPr>
      </w:r>
      <w:r>
        <w:rPr>
          <w:rtl/>
          <w:cs/>
          <w:lang w:val="ar_AE" w:bidi="ar_AE"/>
        </w:rPr>
        <w:t xml:space="preserve">ويقول الرب يسوع إن الآب سيعطي التلاميذ ما يطلبون </w:t>
      </w:r>
      <w:r>
        <w:rPr>
          <w:b/>
          <w:rtl/>
          <w:cs/>
          <w:lang w:val="ar_AE" w:bidi="ar_AE"/>
        </w:rPr>
        <w:t>وسيكمل فرحهم</w:t>
      </w:r>
      <w:r>
        <w:rPr>
          <w:rtl/>
          <w:cs/>
          <w:lang w:val="ar_AE" w:bidi="ar_AE"/>
        </w:rPr>
        <w:t>.</w:t>
      </w:r>
    </w:p>
    <w:p>
      <w:pPr>
        <w:bidi/>
      </w:pPr>
      <w:r>
        <w:rPr>
          <w:rtl/>
          <w:cs/>
          <w:lang w:val="ar_AE" w:bidi="ar_AE"/>
        </w:rPr>
      </w:r>
      <w:r>
        <w:rPr>
          <w:rtl/>
          <w:cs/>
          <w:lang w:val="ar_AE" w:bidi="ar_AE"/>
        </w:rPr>
        <w:t>توقفوا هنا وناقشوا كمجموعة الكلمة أو العبارة التي ستستخدمونها لترجمة تعبير "سيكمل فرحهم".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16:25–33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16: 25–33 واحفظوه في قلوبكم.</w:t>
      </w:r>
    </w:p>
    <w:p>
      <w:pPr>
        <w:bidi/>
      </w:pPr>
      <w:r>
        <w:rPr>
          <w:rtl/>
          <w:cs/>
          <w:lang w:val="ar_AE" w:bidi="ar_AE"/>
        </w:rPr>
      </w:r>
      <w:r>
        <w:rPr>
          <w:rtl/>
          <w:cs/>
          <w:lang w:val="ar_AE" w:bidi="ar_AE"/>
        </w:rPr>
        <w:t>استمعوا إلى نسخة صوتية من يوحنا 16: 25–33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16: 25 -33 من الترجمة الأكثر فهمًا لكم.</w:t>
      </w:r>
    </w:p>
    <w:p>
      <w:pPr>
        <w:bidi/>
      </w:pPr>
      <w:r>
        <w:rPr>
          <w:rtl/>
          <w:cs/>
          <w:lang w:val="ar_AE" w:bidi="ar_AE"/>
        </w:rPr>
      </w:r>
      <w:r>
        <w:rPr>
          <w:rtl/>
          <w:cs/>
          <w:lang w:val="ar_AE" w:bidi="ar_AE"/>
        </w:rPr>
        <w:t>لا يزال الرب يسوع في العلية يأكل وجبة عيد الفصح مع أحد عشر من تلاميذه بعد أن غادر يهوذا ليخونه. وهو يعلم أن القادة الدينيين سيصلبونه في اليوم التالي، وهو يُعد تلاميذه لذلك الوقت.</w:t>
      </w:r>
    </w:p>
    <w:p>
      <w:pPr>
        <w:bidi/>
      </w:pPr>
      <w:r>
        <w:rPr>
          <w:rtl/>
          <w:cs/>
          <w:lang w:val="ar_AE" w:bidi="ar_AE"/>
        </w:rPr>
      </w:r>
      <w:r>
        <w:rPr>
          <w:rtl/>
          <w:cs/>
          <w:lang w:val="ar_AE" w:bidi="ar_AE"/>
        </w:rPr>
        <w:t>ويُخبر الرب يسوع تلاميذه أنه كان يتحدث إليهم "بلغة بلاغية" أو بأمثال. وهو يعني أنه لم يكن يُخبرهم بوضوح وصراحة بما يقصده. فقد قال أشياء لم تكن واضحة المعنى، بل وغامضة ويجب البحث عنها والتفكر فيها بعناية أكبر. وهو يشير إلى الطريقة التي كان يتحدث بها إليهم طوال وقتهم في العلية، وليس فقط عن صورة المرأة التي تلد. لهذا السبب كان التلاميذ متحيرين بشأن ما يقصده في كثير من الأحيان.</w:t>
      </w:r>
    </w:p>
    <w:p>
      <w:pPr>
        <w:bidi/>
      </w:pPr>
      <w:r>
        <w:rPr>
          <w:rtl/>
          <w:cs/>
          <w:lang w:val="ar_AE" w:bidi="ar_AE"/>
        </w:rPr>
      </w:r>
      <w:r>
        <w:rPr>
          <w:rtl/>
          <w:cs/>
          <w:lang w:val="ar_AE" w:bidi="ar_AE"/>
        </w:rPr>
        <w:t>توقّفوا هنا وناقشوا هذا السؤال كمجموعة: كيف يشير الناس في ثقافتكم إلى الكلام غير الواضح والصريح، بل والغامض الذي له معنى خفي يجب على المستمع أن يبحث عنه؟ متى يستخدم الناس في ثقافتكم هذا النوع من اللغة؟ شاركوا بقصة من ثقافتكم حيث تجعل اللغة المعنى أكثر صعوبة في الفهم، ما لم يفكر المستمع فيه بعناية أكبر. (توقَّفوا هنا عن سماع التسجيل الصوتي)</w:t>
      </w:r>
    </w:p>
    <w:p>
      <w:pPr>
        <w:bidi/>
      </w:pPr>
      <w:r>
        <w:rPr>
          <w:rtl/>
          <w:cs/>
          <w:lang w:val="ar_AE" w:bidi="ar_AE"/>
        </w:rPr>
      </w:r>
      <w:r>
        <w:rPr>
          <w:rtl/>
          <w:cs/>
          <w:lang w:val="ar_AE" w:bidi="ar_AE"/>
        </w:rPr>
        <w:t>يقول الرب يسوع إن وقتًا، أو ساعة، تأتي لن يتحدث فيها إليهم بأمثال بعد، بل سيخبرهم بصراحة وبوضوح عن أبيه. ولن تخفي كلماته المعنى عنهم. يبدو أن التلاميذ يعتقدون أن الوقت، أو الساعة، ستحل فورًا، لكن يبدو أن الرب يسوع يتحدث عن الوقت بعد إقامة الله له من الموت إلى الحياة، الأمر الذي سيحدث خلال ثلاث أيام تقريبًا.</w:t>
      </w:r>
    </w:p>
    <w:p>
      <w:pPr>
        <w:bidi/>
      </w:pPr>
      <w:r>
        <w:rPr>
          <w:rtl/>
          <w:cs/>
          <w:lang w:val="ar_AE" w:bidi="ar_AE"/>
        </w:rPr>
      </w:r>
      <w:r>
        <w:rPr>
          <w:rtl/>
          <w:cs/>
          <w:lang w:val="ar_AE" w:bidi="ar_AE"/>
        </w:rPr>
        <w:t>في ذلك اليوم، أو في ذلك الوقت، عندما يتحدث الرب يسوع بوضوح إلى تلاميذه، سيطلبون من الله أشياء باسم يسوع. وهو يعني أنهم سيصلّون إلى الله الآب ويطلبون منه الأشياء لأنهم ينتمون إلى الرب يسوع. ويعلم الرب يسوع أنه سيموت ليحمل عقاب خطاياهم ويعطهم الخلاص. ولأنهم يقبلون ذلك الخلاص، فإنهم ينتمون إلى الرب يسوع. ويقول الرب يسوع إنه هو نفسه لن يطلب من الآب من أجلهم، لأنه لن يحتاج إلى ذلك. بل سيسألون هم الآب بأنفسهم، لأن الله الآب يحب تلاميذ الرب يسوع تمامًا كما يحبهم يسوع. فإن الله الآب يحبهم لأنهم أحبوا الرب يسوع وآمنوا أنه مرسل من الله حقًا. ويكرر الرب يسوع أنه جاء إلى الأرض من عند الله الآب، والآن سيترك العالم ويعود إلى الآب.</w:t>
      </w:r>
    </w:p>
    <w:p>
      <w:pPr>
        <w:bidi/>
      </w:pPr>
      <w:r>
        <w:rPr>
          <w:rtl/>
          <w:cs/>
          <w:lang w:val="ar_AE" w:bidi="ar_AE"/>
        </w:rPr>
      </w:r>
      <w:r>
        <w:rPr>
          <w:rtl/>
          <w:cs/>
          <w:lang w:val="ar_AE" w:bidi="ar_AE"/>
        </w:rPr>
        <w:t>وردًا على هذا، يقول التلاميذ إنه يتحدث الآن بصراحة ولا يستخدم تعبيرات بلاغية في الكلام. ولأن الرب يسوع كان يعرف أسئلتهم حتى دون أن يطرحوها، فقد أصبحوا متأكدين الآن أنه يعرف كل شيء وأنه لا يحتاج أن يسأله أي شخص أي سؤال. فهو يعرف ما في عقول الناس. ولهذا السبب يؤمنون أنه جاء من عند الله.</w:t>
      </w:r>
    </w:p>
    <w:p>
      <w:pPr>
        <w:bidi/>
      </w:pPr>
      <w:r>
        <w:rPr>
          <w:rtl/>
          <w:cs/>
          <w:lang w:val="ar_AE" w:bidi="ar_AE"/>
        </w:rPr>
      </w:r>
      <w:r>
        <w:rPr>
          <w:rtl/>
          <w:cs/>
          <w:lang w:val="ar_AE" w:bidi="ar_AE"/>
        </w:rPr>
        <w:t>وسيتضح في الأيام القليلة المقبلة أن هناك الكثير الذي لم يفهمه التلاميذ حقًا مما كان الرب يسوع يقوله لهم في العلية. وهم لا يقولون هنا إنهم يفهمونه تمامًا، بل إنهم متأكدون أنه يعرف كل شيء وأنه جاء من عند الله. ولم يكن الرب يسوع بحاجة إلى أن يسأله التلاميذ عما يقصده، فقد كان يعرف ما في قلوبهم وأجاب عليهم. وهذا يُظهر لهم قوته ويثبت أنه جاء من عند الله الآب.</w:t>
      </w:r>
    </w:p>
    <w:p>
      <w:pPr>
        <w:bidi/>
      </w:pPr>
      <w:r>
        <w:rPr>
          <w:rtl/>
          <w:cs/>
          <w:lang w:val="ar_AE" w:bidi="ar_AE"/>
        </w:rPr>
      </w:r>
      <w:r>
        <w:rPr>
          <w:rtl/>
          <w:cs/>
          <w:lang w:val="ar_AE" w:bidi="ar_AE"/>
        </w:rPr>
        <w:t>يسأل الرب يسوع التلاميذ: "هل تؤمنون بي الآن حقًا؟" وهو لا يسأل سؤالًا حقًا. فهو يعرف ضعف إيمانهم، أفضل منهم شخصيًا. ثم يقول "هوذا" لأنه يريد منهم أن يستمعوا بعناية إلى ما سيقوله بعد ذلك. ويخبرهم أن الساعة أو الوقت، قَرُب، بل وقد أتى بالفعل، الذي فيه يتشتت تلاميذ الرب يسوع، كل واحد إلى بيته. لقد عبّروا للتو عن إيمانهم بيسوع، لكن الرب يسوع يعرف أنه عندما يُقبَض عليه ويُصلب في اليوم التالي، فإنهم سيهربون ويتركوه وحيدًا. ومع أن أي من تلاميذه لن يبقى معه، إلا أن الرب يسوع يقول إنه ليس وحيدًا حقًا أبدًا؛ لأن أبوه معه دائمًا. تنبأ زكريا النبي بأن التلاميذ سيتشتتون، عندما قال: "اضربوا الراعي فتتشتت الخراف". وعندما ألقي القبض على الرب يسوع وهرب التلاميذ، تحققت هذه النبوة.</w:t>
      </w:r>
    </w:p>
    <w:p>
      <w:pPr>
        <w:bidi/>
      </w:pPr>
      <w:r>
        <w:rPr>
          <w:rtl/>
          <w:cs/>
          <w:lang w:val="ar_AE" w:bidi="ar_AE"/>
        </w:rPr>
      </w:r>
      <w:r>
        <w:rPr>
          <w:rtl/>
          <w:cs/>
          <w:lang w:val="ar_AE" w:bidi="ar_AE"/>
        </w:rPr>
        <w:t>توقّفوا هنا وناقشوا هذا السؤال كمجموعة: كيف يتحدث الناس في ثقافتكم عن شيء سيحدث خلال فترة قصيرة من الزمن، مثل أن يحدث شيء في غضون عدة ساعات أو بعض الأيام القليلة؟ (توقَّفوا هنا عن سماع التسجيل الصوتي)</w:t>
      </w:r>
    </w:p>
    <w:p>
      <w:pPr>
        <w:bidi/>
      </w:pPr>
      <w:r>
        <w:rPr>
          <w:rtl/>
          <w:cs/>
          <w:lang w:val="ar_AE" w:bidi="ar_AE"/>
        </w:rPr>
      </w:r>
      <w:r>
        <w:rPr>
          <w:rtl/>
          <w:cs/>
          <w:lang w:val="ar_AE" w:bidi="ar_AE"/>
        </w:rPr>
        <w:t>ويشرح الرب يسوع أنه قال لهم كل هذه الأمور، حتى يكون لهم سلام إذا اتّحدوا به. والكلمة المُستخدمة هنا للإشارة إلى السلام لا تعني غياب المشاكل بل وجود الفرح العميق. وربما تجلب الأشياء التي قالها الرب يسوع للتلاميذ السلام لهم، لأنهم لن يتفاجئوا عندما تحدث الأحداث المحزنة، بل سيتذكرون أن الله قد خطّط لهم أن يحدثوا. وسيُصلب الرب يسوع قريبًا. ومع ذلك، فإن التلاميذ سيفرحون فرحًا عميقًا؛ لأن الرب يسوع سيريهم بوضوح شديد كيف أنه انتصر على خطية الناس، وعلى الموت، عندما يُقيمه الله إلى الحياة مرة أخرى.</w:t>
      </w:r>
    </w:p>
    <w:p>
      <w:pPr>
        <w:bidi/>
      </w:pPr>
      <w:r>
        <w:rPr>
          <w:rtl/>
          <w:cs/>
          <w:lang w:val="ar_AE" w:bidi="ar_AE"/>
        </w:rPr>
      </w:r>
      <w:r>
        <w:rPr>
          <w:rtl/>
          <w:cs/>
          <w:lang w:val="ar_AE" w:bidi="ar_AE"/>
        </w:rPr>
        <w:t>توقّفوا وناقشوا هذا السؤال كمجموعة: شاركوا بقصة من ثقافتكم عن وقت كان فيه الشخص فرحًا وراضيًا حتى مع اختباره المشاكل. ما الكلمة أو العبارة التي تستخدموها للتعبير عن هذا الشعور؟ (توقَّفوا هنا عن سماع التسجيل الصوتي)</w:t>
      </w:r>
    </w:p>
    <w:p>
      <w:pPr>
        <w:bidi/>
      </w:pPr>
      <w:r>
        <w:rPr>
          <w:rtl/>
          <w:cs/>
          <w:lang w:val="ar_AE" w:bidi="ar_AE"/>
        </w:rPr>
      </w:r>
      <w:r>
        <w:rPr>
          <w:rtl/>
          <w:cs/>
          <w:lang w:val="ar_AE" w:bidi="ar_AE"/>
        </w:rPr>
        <w:t>ويختم الرب يسوع بقوله إنه في هذا العالم سيكون للتلاميذ ضيق، ولكن ثقوا أو كونوا شجعانًا! فقد تغلب الرب يسوع على قوة الشر في العالم. وكل من في العالم سيواجه الضيق، لأن العالم ملعون بالخطية، لكن الذين هم في الرب يسوع يمكنهم أن ينالوا السلام حتى في خضم الاضطراب.</w:t>
      </w:r>
    </w:p>
    <w:p>
      <w:pPr>
        <w:bidi/>
      </w:pPr>
      <w:r>
        <w:rPr>
          <w:rtl/>
          <w:cs/>
          <w:lang w:val="ar_AE" w:bidi="ar_AE"/>
        </w:rPr>
      </w:r>
      <w:r>
        <w:rPr>
          <w:rtl/>
          <w:cs/>
          <w:lang w:val="ar_AE" w:bidi="ar_AE"/>
        </w:rPr>
        <w:t>توقّفوا هنا وناقشوا هذا السؤال كمجموعة: كيف يشجع القادة في ثقافتكم شعبهم أن يكونوا شجعان عندما يتعين عليهم أن يواجهوا شيئًا صعبًا أو مخيفًا؟ هل هناك كلمة أو عبارة يستخدمونها لتشجيع الناس في تلك اللحظات؟ (توقَّفوا هنا عن سماع التسجيل الصوتي)</w:t>
      </w:r>
    </w:p>
    <w:p>
      <w:pPr>
        <w:bidi/>
      </w:pPr>
      <w:r>
        <w:rPr>
          <w:rtl/>
          <w:cs/>
          <w:lang w:val="ar_AE" w:bidi="ar_AE"/>
        </w:rPr>
      </w:r>
      <w:r>
        <w:rPr>
          <w:rtl/>
          <w:cs/>
          <w:lang w:val="ar_AE" w:bidi="ar_AE"/>
        </w:rPr>
        <w:t>توقّفوا وناقشوا هذا السؤال كمجموعة: كيف تتحدث ثقافتكم عن القوى الشريرة والأرواح الشريرة في العالم؟ ما الكلمة أو العبارة التي تستخدمونها عندما تتحدثون عنها؟ (توقَّفوا هنا عن سماع التسجيل الصوتي)</w:t>
      </w:r>
    </w:p>
    <w:p>
      <w:pPr>
        <w:bidi/>
      </w:pPr>
      <w:r>
        <w:rPr>
          <w:rtl/>
          <w:cs/>
          <w:lang w:val="ar_AE" w:bidi="ar_AE"/>
        </w:rPr>
      </w:r>
      <w:r>
        <w:rPr>
          <w:rtl/>
          <w:cs/>
          <w:lang w:val="ar_AE" w:bidi="ar_AE"/>
        </w:rPr>
        <w:t>وهذه الكلمات ستُشكل عزاءً عظيمًا للتلاميذ عندما تتحقق نبوات الرب يسوع. فالقادة الدينيون سيصلبون الرب يسوع في اليوم التالي. وسيبدو أن الرب يسوع قد هُزم، لكنه لن يُهزم حقًا. فإن موته وقيامته لاحقًا ستكون انتصاره العظيم على الخطية والموت عن جميع الذين يؤمنون به. وهو يطلب من التلاميذ أن يكونوا شجعان، لأنه قد تغلب على قوة الشر في العالم. وتُظهر الكلمة التي يستخدمها أن انتصاره ثابت ومستمر. الرب يسوع منتصر، والتلاميذ يشاركون في انتصاره لأنهم مرتبطون به، فيكون لهم السلام والفرح حتى عندما يختبرون الصعاب.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16: 25 -33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المشهد الأول:</w:t>
      </w:r>
      <w:r>
        <w:rPr>
          <w:rtl/>
          <w:cs/>
          <w:lang w:val="ar_AE" w:bidi="ar_AE"/>
        </w:rPr>
        <w:t xml:space="preserve"> يخبر الرب يسوع التلاميذ أنه سيخبرهم قريبًا بوضوح عن الآب. وعندما يأتي ذلك الوقت، سيسأل التلاميذ الآب مباشرة عما يريدون؛ لأنهم أحبوا الرب يسوع ويؤمنون أنه جاء من عند الله. وقد حذّرهم مما سيحدث حتى يكون لهم سلام؛ لأنه قد غلب قوى الشر في العالم.</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 الأحد عشر (وكان يهوذا قد رحل بالفعل)</w:t>
      </w:r>
    </w:p>
    <w:p>
      <w:pPr>
        <w:bidi/>
      </w:pPr>
      <w:r>
        <w:rPr>
          <w:rtl/>
          <w:cs/>
          <w:lang w:val="ar_AE" w:bidi="ar_AE"/>
        </w:rPr>
      </w:r>
      <w:r>
        <w:rPr>
          <w:rtl/>
          <w:cs/>
          <w:lang w:val="ar_AE" w:bidi="ar_AE"/>
        </w:rPr>
        <w:t>انتبهوا معًا كمجموعة إلى هذه الأجزاء من مشهد المقطع: لا يزال الرب يسوع يتحدث مع تلاميذه الأحد عشر في العلية بعد أن غادر يهوذا ليسلمه. يكاد عيد الفصح أن ينتهي.</w:t>
      </w:r>
    </w:p>
    <w:p>
      <w:pPr>
        <w:bidi/>
      </w:pPr>
      <w:r>
        <w:rPr>
          <w:rtl/>
          <w:cs/>
          <w:lang w:val="ar_AE" w:bidi="ar_AE"/>
        </w:rPr>
      </w:r>
      <w:r>
        <w:rPr>
          <w:rtl/>
          <w:cs/>
          <w:lang w:val="ar_AE" w:bidi="ar_AE"/>
        </w:rPr>
        <w:t>ويخبر الرب يسوع تلاميذه أنه كان يتحدث إليهم باستخدام "الأمثال"، لكنه سرعان ما يتوقف عن استخدام التشبيهات ويكلمهم عن الله الآب صراحة وبوضوح. وعندما يأتي ذلك الوقت، سيسأل التلاميذ الآب مباشرة عما يريدون باسم يسوع، لأنهم مرتبطون به. لن يطلب الرب يسوع من الآب من أجلهم؛ لأنه لا يحتاج إلى ذلك، فالآب نفسه يحب التلاميذ؛ لأنهم أحبوا الرب يسوع وآمنوا أنه جاء من الآب. جاء الرب يسوع من الآب إلى العالم، وهو الآن سيترك العالم ليعود إلى الآب.</w:t>
      </w:r>
    </w:p>
    <w:p>
      <w:pPr>
        <w:bidi/>
      </w:pPr>
      <w:r>
        <w:rPr>
          <w:rtl/>
          <w:cs/>
          <w:lang w:val="ar_AE" w:bidi="ar_AE"/>
        </w:rPr>
      </w:r>
      <w:r>
        <w:rPr>
          <w:rtl/>
          <w:cs/>
          <w:lang w:val="ar_AE" w:bidi="ar_AE"/>
        </w:rPr>
        <w:t>يقول التلاميذ هذا؛ لأن الرب يسوع عرف أسئلتهم دون أن يسألوه، فقد رأوا الآن أنه لا يحتاج أن يطرح الناس الأسئلة عليه ليعرف ما هي أسئلتهم. ولأنه يعرف الأمور دون أن يُخبَر بها، فقد آمنوا أنه جاء من عند الله.</w:t>
      </w:r>
    </w:p>
    <w:p>
      <w:pPr>
        <w:bidi/>
      </w:pPr>
      <w:r>
        <w:rPr>
          <w:rtl/>
          <w:cs/>
          <w:lang w:val="ar_AE" w:bidi="ar_AE"/>
        </w:rPr>
      </w:r>
      <w:r>
        <w:rPr>
          <w:rtl/>
          <w:cs/>
          <w:lang w:val="ar_AE" w:bidi="ar_AE"/>
        </w:rPr>
        <w:t>ثم يسألهم الرب يسوع: "أتؤمنون الآن؟" وهو لا يتساءل حقًا عما إذا كانوا يؤمنون. فهو يعلم أنهم يؤمنون، لكن إيمانهم ضعيف. ويقول "هُوَذَا تَأْتِي سَاعَةٌ، وَقَدْ أَتَتِ الآنَ" ليُظهر أن شيئًا ما سيحدث قريبًا جدًا. ويتنبأ الرب يسوع بأن التلاميذ سيتفرقون قريبًا. وهو يعلم أنه عندما يُقبَض عليه ويُصلب في اليوم التالي، سيهربُ جميع التلاميذ منه ومن بعضهم البعض. وسيذهب كل واحد إلى بيته؛ لأنهم سيحزنون ويخافون. وسيُترك الرب يسوع وحيدًا، لكنه ليس وحيدًا أبدًا فعليًا؛ لأن أبوه، الله معه دائمًا.</w:t>
      </w:r>
    </w:p>
    <w:p>
      <w:pPr>
        <w:bidi/>
      </w:pPr>
      <w:r>
        <w:rPr>
          <w:rtl/>
          <w:cs/>
          <w:lang w:val="ar_AE" w:bidi="ar_AE"/>
        </w:rPr>
      </w:r>
      <w:r>
        <w:rPr>
          <w:rtl/>
          <w:cs/>
          <w:lang w:val="ar_AE" w:bidi="ar_AE"/>
        </w:rPr>
        <w:t>توقَّفوا وناقشوا هذا السؤال كمجموعة: كيف يصف الناس في ثقافتكم ما يحدث حين تهربُ مجموعةٌ من الأشخاص أو الحيوانات، كانوا معًا، وفجأة يتفرّقون في اتجاهاتٍ مختلفة بسبب أمرٍ أخافهم؟ (توقَّفوا هنا عن سماع التسجيل الصوتي)</w:t>
      </w:r>
    </w:p>
    <w:p>
      <w:pPr>
        <w:bidi/>
      </w:pPr>
      <w:r>
        <w:rPr>
          <w:rtl/>
          <w:cs/>
          <w:lang w:val="ar_AE" w:bidi="ar_AE"/>
        </w:rPr>
      </w:r>
      <w:r>
        <w:rPr>
          <w:rtl/>
          <w:cs/>
          <w:lang w:val="ar_AE" w:bidi="ar_AE"/>
        </w:rPr>
        <w:t>وقد أخبر التلاميذ بكل ما قاله لهم حتى يكون لهم سلامًا وفرحًا. وفي العالم سيواجهون المشاكل؛ لأن العالم ملعون بالخطية. يمكن لتلاميذ الرب يسوع أن ينالوا السلام والفرح حتى في خضم المشكلة، لأنهم ينضمون إلى الرب يسوع الذي هزم قوى الشر في العالم بالفعل. ويخبر الرب يسوع التلاميذ أن يتحلّوا بالشجاعة أو أن يكونوا شجعانًا. فالتلاميذ منضمين إلى الرب يسوع، لذلك يشاركونه في انتصاره.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16: 25 -33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 الأحد عشر (وكان يهوذا قد رحل بالفعل)</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يخبر الرب يسوع تلاميذه أنه كان يتحدث إليهم باستخدام "التشبيهات"، لكنه سرعان ما يتوقف عن استخدام التشبيهات ويكلمهم عن الله الآب صراحة.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"الآن أفهم لماذا تحيَّرت كثيرًا مما كان الرب يسوع يقوله!" أو "أشعر بالراحة الشديدة؛ لأنّه قريبًا سيتحدث الرب يسوع معنا بصراحة عن الآب. كنت متحيَّر للغاية لكنني أريد أن أفهم حقًا"، أو "أرجو أن أفهم أخيرًا ما يحاول الرب يسوع تعليمه لنا".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إنه عندما يأتي ذلك الوقت، سيطلب التلاميذ ما يريدونه من الآب مباشرة؛ لأنهم منضمون إلى الرب يسوع. لن يطلب الرب يسوع من الآب من أجلهم؛ لأنه لا يحتاج إلى ذلك، فالآب بنفسه يحب التلاميذ؛ لأنهم أحبوا الرب يسوع وآمنوا أنه جاء من عند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"أنا مندهش؛ لأننا سنتمكن من طلب الأمور من الآب بأنفسنا!" أو "أكاد لا أصدق أن الآب نفسه يحبنا لمجرد أننا نحب الرب يسوع ونؤمن بأنه جاء من الله!" أو "هل يعني هذا أن الله الآب سيجيب صلواتنا بالطريقة التي كان يجيب بها صلوات 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التلاميذ، أنهم يرون الآن أن الرب يسوع يعرف كل شيء وأنه لا يحتاج إلى أحد ليسأله أسئلة. ولهذا السبب يؤمنون بأنه جاء من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الشخص بعبارات مثل: "كنت مندهشًا من أن الرب يسوع يعرف سؤالنا رغم أننا لم نسأله!" أو "لابد وأن الرب يسوع جاء من الله كما قال، وإلا لما كان يستطيع أن يعرف أفكارنا"، أو "أؤمن أن الرب يسوع جاء من الله، لكنني ما زلت لا أفهم هذا الأمر حقًا".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"الآن تؤمن؟"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"أنا حزين على تلاميذي، فهم لا يدركون أن إيمانهم سيُختبر بشدة عندما أموت غدًا"، أو "أنا أحب تلاميذي. وهم يؤمنون، لكن إيمانهم ضعيف للغاية. سيكون صلبي صعبًا للغاية عليهم"، أو "أعلم أن تلاميذي يعتقدون أنهم يؤمنون، لكن هناك الكثير مما لا يزالون بحاجة إلى فهمه. سيتعجبون عندما أتمكن من التحدث إليهم بوضوح بعد أن يقيمني الآب من الموت إلى الحياة".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قال الرب يسوع إن وقتًا سيأتي يتشتت فيه التلاميذ. سيهربون من بعضهم البعض ومن الرب يسوع، وهو سيكون وحيدًا. لكنه ليس وحيدًا أبدًا فعليًا؛ لأن الله الآب معه دائمًا.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شخصًا ممن يمثلون التلاميذ: "بمَ تشعر أو تفكر؟" قد يجيب الشخص بعبارات مثل: "أنا قلق، فنحن معًا منذ ثلاث سنوات. ما الذي سيحدث ليجعلنا نترك بعضنا البعض فجأة؟" أو "متى سيأتي هذا الوقت الرهيب الذي سيجعلنا نتخلى عن الرب يسوع وعن بعضنا البعض؟" أو "هذا يقلقني. ماذا سأفعل عندما أذهب إلى البيت؟ لقد تخليت عن وظيفتي لأتبع الرب يسوع خلال السنوات الثلاث الماضية".</w:t>
      </w:r>
    </w:p>
    <w:p>
      <w:pPr>
        <w:pStyle w:val="ListBullet"/>
        <w:bidi/>
        <w:spacing w:line="240" w:lineRule="auto"/>
        <w:ind w:left="720"/>
      </w:pPr>
      <w:r>
        <w:rPr>
          <w:rtl/>
          <w:cs/>
          <w:lang w:val="ar_AE" w:bidi="ar_AE"/>
        </w:rPr>
      </w:r>
      <w:r>
        <w:rPr>
          <w:rtl/>
          <w:cs/>
          <w:lang w:val="ar_AE" w:bidi="ar_AE"/>
        </w:rPr>
        <w:t xml:space="preserve">واصلوا تمثيل الدراما.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16: 25 -33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يقول الرب يسوع إنه كان يتحدث إلى التلاميذ باستخدام </w:t>
      </w:r>
      <w:r>
        <w:rPr>
          <w:b/>
          <w:rtl/>
          <w:cs/>
          <w:lang w:val="ar_AE" w:bidi="ar_AE"/>
        </w:rPr>
        <w:t>تعبيرات بلاغية</w:t>
      </w:r>
      <w:r>
        <w:rPr>
          <w:rtl/>
          <w:cs/>
          <w:lang w:val="ar_AE" w:bidi="ar_AE"/>
        </w:rPr>
        <w:t>، والتي يمكن أن تشير إلى الأمثال، وإلى أنواع أخرى من البلاغة أيضًا حيث يكون المعنى مخفيًا. وهي لغة تستخدم التشبيهات، أو المقارنات، أو القصص لتعليم شيء ما. وتدعو بعض اللغات هذا النوع من الكلام "كلمات تصويرية" أو "كلمات تشبيه". ويستخدم الرب يسوع هذا التعبير مرة أخرى في نهاية هذا المقطع. استخدموا الكلمة أو العبارة ذاتها لترجمة تعبير "الصور البلاغية" في جميع أنحاء هذا المقطع.</w:t>
      </w:r>
    </w:p>
    <w:p>
      <w:pPr>
        <w:bidi/>
      </w:pPr>
      <w:r>
        <w:rPr>
          <w:rtl/>
          <w:cs/>
          <w:lang w:val="ar_AE" w:bidi="ar_AE"/>
        </w:rPr>
      </w:r>
      <w:r>
        <w:rPr>
          <w:rtl/>
          <w:cs/>
          <w:lang w:val="ar_AE" w:bidi="ar_AE"/>
        </w:rPr>
        <w:t>توقفوا هنا وناقشوا كمجموعة الكلمة أو العبارة الأنسب لتستخدموها للتعبير عن "الصور البلاغية". (توقَّفوا هنا عن سماع التسجيل الصوتي)</w:t>
      </w:r>
    </w:p>
    <w:p>
      <w:pPr>
        <w:bidi/>
      </w:pPr>
      <w:r>
        <w:rPr>
          <w:rtl/>
          <w:cs/>
          <w:lang w:val="ar_AE" w:bidi="ar_AE"/>
        </w:rPr>
      </w:r>
      <w:r>
        <w:rPr>
          <w:rtl/>
          <w:cs/>
          <w:lang w:val="ar_AE" w:bidi="ar_AE"/>
        </w:rPr>
        <w:t xml:space="preserve">ويقول الرب يسوع إن </w:t>
      </w:r>
      <w:r>
        <w:rPr>
          <w:b/>
          <w:rtl/>
          <w:cs/>
          <w:lang w:val="ar_AE" w:bidi="ar_AE"/>
        </w:rPr>
        <w:t>الساعة</w:t>
      </w:r>
      <w:r>
        <w:rPr>
          <w:rtl/>
          <w:cs/>
          <w:lang w:val="ar_AE" w:bidi="ar_AE"/>
        </w:rPr>
        <w:t xml:space="preserve"> تأتي، أو </w:t>
      </w:r>
      <w:r>
        <w:rPr>
          <w:b/>
          <w:rtl/>
          <w:cs/>
          <w:lang w:val="ar_AE" w:bidi="ar_AE"/>
        </w:rPr>
        <w:t>الوقت</w:t>
      </w:r>
      <w:r>
        <w:rPr>
          <w:rtl/>
          <w:cs/>
          <w:lang w:val="ar_AE" w:bidi="ar_AE"/>
        </w:rPr>
        <w:t xml:space="preserve"> يأتي، وسيخبر التلاميذ عن الآب </w:t>
      </w:r>
      <w:r>
        <w:rPr>
          <w:b/>
          <w:rtl/>
          <w:cs/>
          <w:lang w:val="ar_AE" w:bidi="ar_AE"/>
        </w:rPr>
        <w:t>صراحة</w:t>
      </w:r>
      <w:r>
        <w:rPr>
          <w:rtl/>
          <w:cs/>
          <w:lang w:val="ar_AE" w:bidi="ar_AE"/>
        </w:rPr>
        <w:t>. والساعة هي مقياس للزمن، وتُستخدم هنا لتُمثل فترة زمنية أكبر. ويقول الرب يسوع إنه سيتحدث عن الآب صراحةً عن قريب. وقد استُخدمت كلمة "صراحةً" سابقًا في إنجيل يوحنا، ويمكن أن تعني أيضًا "علنًا" أو "بجرأة". وفي بعض اللغات، تُستخدم هذه الكلمة للإشارة إلى كيفية فهم السامع لشيء ما وليس كيفية قول المتكلم له. وتُستخدم هذه الكلمة مرة أخرى في نهاية هذا المقطع أيضًا. استخدموا نفس الكلمة أو العبارة للإشارة إلى "صراحة" في جميع أنحاء هذا المقطع.</w:t>
      </w:r>
    </w:p>
    <w:p>
      <w:pPr>
        <w:bidi/>
      </w:pPr>
      <w:r>
        <w:rPr>
          <w:rtl/>
          <w:cs/>
          <w:lang w:val="ar_AE" w:bidi="ar_AE"/>
        </w:rPr>
      </w:r>
      <w:r>
        <w:rPr>
          <w:rtl/>
          <w:cs/>
          <w:lang w:val="ar_AE" w:bidi="ar_AE"/>
        </w:rPr>
        <w:t>توقفوا هنا وناقشوا كمجموعة الكلمة أو العبارة الأنسب لتستخدموها للتعبير عن "ستأتي الساعة". (توقَّفوا هنا عن سماع التسجيل الصوتي)</w:t>
      </w:r>
    </w:p>
    <w:p>
      <w:pPr>
        <w:bidi/>
      </w:pPr>
      <w:r>
        <w:rPr>
          <w:rtl/>
          <w:cs/>
          <w:lang w:val="ar_AE" w:bidi="ar_AE"/>
        </w:rPr>
      </w:r>
      <w:r>
        <w:rPr>
          <w:rtl/>
          <w:cs/>
          <w:lang w:val="ar_AE" w:bidi="ar_AE"/>
        </w:rPr>
        <w:t>توقفوا هنا وناقشوا كمجموعة الكلمة أو العبارة التي ستستخدمونها لترجمة كلمة "صراحة". (توقَّفوا هنا عن سماع التسجيل الصوتي)</w:t>
      </w:r>
    </w:p>
    <w:p>
      <w:pPr>
        <w:bidi/>
      </w:pPr>
      <w:r>
        <w:rPr>
          <w:rtl/>
          <w:cs/>
          <w:lang w:val="ar_AE" w:bidi="ar_AE"/>
        </w:rPr>
      </w:r>
      <w:r>
        <w:rPr>
          <w:rtl/>
          <w:cs/>
          <w:lang w:val="ar_AE" w:bidi="ar_AE"/>
        </w:rPr>
        <w:t xml:space="preserve">يقول الرب يسوع إنه قال للتلاميذ كل ما قاله لهم ليكون لهم </w:t>
      </w:r>
      <w:r>
        <w:rPr>
          <w:b/>
          <w:rtl/>
          <w:cs/>
          <w:lang w:val="ar_AE" w:bidi="ar_AE"/>
        </w:rPr>
        <w:t>سلامًا</w:t>
      </w:r>
      <w:r>
        <w:rPr>
          <w:rtl/>
          <w:cs/>
          <w:lang w:val="ar_AE" w:bidi="ar_AE"/>
        </w:rPr>
        <w:t xml:space="preserve">. والكلمة التي يستخدمها للإشارة إلى السلام هنا تعني أكثر من مجرد غياب المشاكل بل تعني وجود الفرح أيضًا. استخدموا الكلمة ذاتها التي استخدمتموها سابقًا للتعبير عن السلام. </w:t>
      </w:r>
      <w:r>
        <w:rPr>
          <w:rtl/>
          <w:cs/>
          <w:lang w:val="ar_AE" w:bidi="ar_AE"/>
        </w:rPr>
        <w:t>سلام</w:t>
      </w:r>
      <w:r>
        <w:rPr>
          <w:rtl/>
          <w:cs/>
          <w:lang w:val="ar_AE" w:bidi="ar_AE"/>
        </w:rPr>
        <w:t xml:space="preserve"> كلمة تجدها في "قاموس الكلمات الرئيسية".</w:t>
      </w:r>
    </w:p>
    <w:p>
      <w:pPr>
        <w:bidi/>
      </w:pPr>
      <w:r>
        <w:rPr>
          <w:rtl/>
          <w:cs/>
          <w:lang w:val="ar_AE" w:bidi="ar_AE"/>
        </w:rPr>
      </w:r>
      <w:r>
        <w:rPr>
          <w:rtl/>
          <w:cs/>
          <w:lang w:val="ar_AE" w:bidi="ar_AE"/>
        </w:rPr>
        <w:t xml:space="preserve">قال الرب يسوع للتلاميذ أن </w:t>
      </w:r>
      <w:r>
        <w:rPr>
          <w:b/>
          <w:rtl/>
          <w:cs/>
          <w:lang w:val="ar_AE" w:bidi="ar_AE"/>
        </w:rPr>
        <w:t>يتحلّوا بالشجاعة</w:t>
      </w:r>
      <w:r>
        <w:rPr>
          <w:rtl/>
          <w:cs/>
          <w:lang w:val="ar_AE" w:bidi="ar_AE"/>
        </w:rPr>
        <w:t xml:space="preserve">، أي أن يكونوا شجعان؛ لأنه قد غلب </w:t>
      </w:r>
      <w:r>
        <w:rPr>
          <w:b/>
          <w:rtl/>
          <w:cs/>
          <w:lang w:val="ar_AE" w:bidi="ar_AE"/>
        </w:rPr>
        <w:t>العالم</w:t>
      </w:r>
      <w:r>
        <w:rPr>
          <w:rtl/>
          <w:cs/>
          <w:lang w:val="ar_AE" w:bidi="ar_AE"/>
        </w:rPr>
        <w:t xml:space="preserve"> بالفعل. وفي هذه الحالة، لا تعني كلمة العالم "شعوب العالم"، بل تعني قوى الشر في العالم، بما في ذلك الشيطان وشياطينه والخطية.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17: 1–19 واحفظوه في قلوبكم.</w:t>
      </w:r>
    </w:p>
    <w:p>
      <w:pPr>
        <w:bidi/>
      </w:pPr>
      <w:r>
        <w:rPr>
          <w:rtl/>
          <w:cs/>
          <w:lang w:val="ar_AE" w:bidi="ar_AE"/>
        </w:rPr>
      </w:r>
      <w:r>
        <w:rPr>
          <w:rtl/>
          <w:cs/>
          <w:lang w:val="ar_AE" w:bidi="ar_AE"/>
        </w:rPr>
        <w:t>استمع إلى نسخة صوتية من يوحنا 17: 1–19 ثلاث مرات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وعن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17: 1–19 من الترجمة الأسهل فهمًا لكم.</w:t>
      </w:r>
    </w:p>
    <w:p>
      <w:pPr>
        <w:bidi/>
      </w:pPr>
      <w:r>
        <w:rPr>
          <w:rtl/>
          <w:cs/>
          <w:lang w:val="ar_AE" w:bidi="ar_AE"/>
        </w:rPr>
      </w:r>
      <w:r>
        <w:rPr>
          <w:rtl/>
          <w:cs/>
          <w:lang w:val="ar_AE" w:bidi="ar_AE"/>
        </w:rPr>
        <w:t>هل تذكّرتم في المقطع السابق كيف كان الرب يسوع يتحدث إلى تلاميذه؟ وكان يسوع يخبرهم أنه مع أنه ستكون هناك مشاكل في العالم، إلا الرب يسوع شخصيًا قد غلب العالم.</w:t>
      </w:r>
    </w:p>
    <w:p>
      <w:pPr>
        <w:bidi/>
      </w:pPr>
      <w:r>
        <w:rPr>
          <w:rtl/>
          <w:cs/>
          <w:lang w:val="ar_AE" w:bidi="ar_AE"/>
        </w:rPr>
      </w:r>
      <w:r>
        <w:rPr>
          <w:rtl/>
          <w:cs/>
          <w:lang w:val="ar_AE" w:bidi="ar_AE"/>
        </w:rPr>
        <w:t>بما أن الرب يسوع انتهى للتو من الكلام مع تلاميذه، فهنا نبدأ المقطع التالي.</w:t>
      </w:r>
    </w:p>
    <w:p>
      <w:pPr>
        <w:bidi/>
      </w:pPr>
      <w:r>
        <w:rPr>
          <w:rtl/>
          <w:cs/>
          <w:lang w:val="ar_AE" w:bidi="ar_AE"/>
        </w:rPr>
      </w:r>
      <w:r>
        <w:rPr>
          <w:rtl/>
          <w:cs/>
          <w:lang w:val="ar_AE" w:bidi="ar_AE"/>
        </w:rPr>
        <w:t>بعدما انتهى الرب يسوع من الحديث مع تلاميذه، رفع عينيه نحو السماء وبدأ يصلّي إلى الله. كان رفع العينين، إلى السماء للصلاة، عادة يهودية في ذلك الوقت،</w:t>
      </w:r>
    </w:p>
    <w:p>
      <w:pPr>
        <w:bidi/>
      </w:pPr>
      <w:r>
        <w:rPr>
          <w:rtl/>
          <w:cs/>
          <w:lang w:val="ar_AE" w:bidi="ar_AE"/>
        </w:rPr>
      </w:r>
      <w:r>
        <w:rPr>
          <w:rtl/>
          <w:cs/>
          <w:lang w:val="ar_AE" w:bidi="ar_AE"/>
        </w:rPr>
        <w:t>توقَّفوا هنا وناقشوا هذا السؤال كمجموعة: في ثقافتكم، ما الوضعَ الجسدي الذي تتخذونه عندما تصلّون؟ ما نوع الكلمان التي تستخدمونها؟ (توقَّفوا هنا عن سماع التسجيل الصوتي)</w:t>
      </w:r>
    </w:p>
    <w:p>
      <w:pPr>
        <w:bidi/>
      </w:pPr>
      <w:r>
        <w:rPr>
          <w:rtl/>
          <w:cs/>
          <w:lang w:val="ar_AE" w:bidi="ar_AE"/>
        </w:rPr>
      </w:r>
      <w:r>
        <w:rPr>
          <w:rtl/>
          <w:cs/>
          <w:lang w:val="ar_AE" w:bidi="ar_AE"/>
        </w:rPr>
        <w:t>ينظر الرب يسوع إلى السماء ليُبيّن أنه يتحدث إلى الله الآب، الساكن السماء. ثم يقول: "يا أبتاه، قد جاءت الساعة. مجد ابنك فيُمجدك هو أيضًا"، أي أن الوقت حان ليموت الرب يسوع على الصليب وليُظهر مجد الله والرب يسوع للعالم. وهذا يعني أن كثيرين سيرون قوة الله المهيبة.</w:t>
      </w:r>
    </w:p>
    <w:p>
      <w:pPr>
        <w:bidi/>
      </w:pPr>
      <w:r>
        <w:rPr>
          <w:rtl/>
          <w:cs/>
          <w:lang w:val="ar_AE" w:bidi="ar_AE"/>
        </w:rPr>
      </w:r>
      <w:r>
        <w:rPr>
          <w:rtl/>
          <w:cs/>
          <w:lang w:val="ar_AE" w:bidi="ar_AE"/>
        </w:rPr>
        <w:t xml:space="preserve">لقد أعطى الله الرب يسوع كل سلطان، أى إنه أعطاه الحق على جميع الناس حتى يعطي الحياة الأبدية للناس الذين أعطاهم له الله ليكونوا أتباعه. وأتباع الرب يسوع هم الذين تابوا، أي ابتعدوا عن خطاياهم ويطيعون الله. </w:t>
      </w:r>
    </w:p>
    <w:p>
      <w:pPr>
        <w:bidi/>
      </w:pPr>
      <w:r>
        <w:rPr>
          <w:rtl/>
          <w:cs/>
          <w:lang w:val="ar_AE" w:bidi="ar_AE"/>
        </w:rPr>
      </w:r>
      <w:r>
        <w:rPr>
          <w:rtl/>
          <w:cs/>
          <w:lang w:val="ar_AE" w:bidi="ar_AE"/>
        </w:rPr>
        <w:t>ثم يستمر الرب يسوع في شرح معنى كلمة "الحياة الأبدية"، بأن اليهود والأمم، أي غير اليهود، يمكنهم أن ينالوا الحياة الأبدية، أو يمكنهم العيش مع الله في حياة أبدية. كما يقول إن معرفة الله وعبادته تعني أن تستمتعوا بحضوره إلى الأبد. وبمعرفة الله، وأنه هو الإله الحقيقي الوحيد الموجود، وبمعرفة يسوع المسيح، الذي أرسله الله ليُخلّص الناس من خطاياهم، يمكن لأي شخص أن ينال هذه الحياة الأبدية مع الله.</w:t>
      </w:r>
    </w:p>
    <w:p>
      <w:pPr>
        <w:bidi/>
      </w:pPr>
      <w:r>
        <w:rPr>
          <w:rtl/>
          <w:cs/>
          <w:lang w:val="ar_AE" w:bidi="ar_AE"/>
        </w:rPr>
      </w:r>
      <w:r>
        <w:rPr>
          <w:rtl/>
          <w:cs/>
          <w:lang w:val="ar_AE" w:bidi="ar_AE"/>
        </w:rPr>
        <w:t>ثم يستكمل الرب يسوع كلامه، قائلًا: إنه مجد الله على الأرض بإكماله العمل الذي أعطاه الله له ليفعله. ويطلب من الله أن يعطيه مجدًا. لم يكن الرب يسوع يطلب هذا المجد ليجعل منظره حسنًا، بل أراد الرب يسوع أن يُظهر للعالم روعة الله. كان الرب يسوع يتوق أن يُمجده الله، حتى يدهش كل من يرى المسيح ويعبد الله. يطلب الرب يسوع من الله أن يكرمه كما فعل قبل خلق العالم.</w:t>
      </w:r>
    </w:p>
    <w:p>
      <w:pPr>
        <w:bidi/>
      </w:pPr>
      <w:r>
        <w:rPr>
          <w:rtl/>
          <w:cs/>
          <w:lang w:val="ar_AE" w:bidi="ar_AE"/>
        </w:rPr>
      </w:r>
      <w:r>
        <w:rPr>
          <w:rtl/>
          <w:cs/>
          <w:lang w:val="ar_AE" w:bidi="ar_AE"/>
        </w:rPr>
        <w:t>لقد خلق الله العالم، لذلك من المنطقي أن يكون موجودًا قبل وجود العالم. وبما أن الرب يسوع هو الله، فقد كان موجودًا أيضًا مع الله قبل خلق العالم.</w:t>
      </w:r>
    </w:p>
    <w:p>
      <w:pPr>
        <w:bidi/>
      </w:pPr>
      <w:r>
        <w:rPr>
          <w:rtl/>
          <w:cs/>
          <w:lang w:val="ar_AE" w:bidi="ar_AE"/>
        </w:rPr>
      </w:r>
      <w:r>
        <w:rPr>
          <w:rtl/>
          <w:cs/>
          <w:lang w:val="ar_AE" w:bidi="ar_AE"/>
        </w:rPr>
        <w:t>ثم يبدأ الرب يسوع في الصلاة إلى الله من أجل تلاميذه. كل ما في العالم هو ملك لله، وقد أعطى الله للرب يسوع أناسًا. أعلن الرب يسوع الله لهؤلاء الناس بإعطاهم كلمات الله أو رسالته. ولأن الرب يسوع أعلن لهم عن الله، فقد وثقوا بالله وأحبوه وأطاعوه.</w:t>
      </w:r>
    </w:p>
    <w:p>
      <w:pPr>
        <w:bidi/>
      </w:pPr>
      <w:r>
        <w:rPr>
          <w:rtl/>
          <w:cs/>
          <w:lang w:val="ar_AE" w:bidi="ar_AE"/>
        </w:rPr>
      </w:r>
      <w:r>
        <w:rPr>
          <w:rtl/>
          <w:cs/>
          <w:lang w:val="ar_AE" w:bidi="ar_AE"/>
        </w:rPr>
        <w:t>لقد أعلن الرب يسوع الله للناس، الذين أعطاهم الله للرب يسوع من العالم. وجميع الناس هم في العالم، لأن الجميع يعيشون على هذه الأرض. لكن بعض الناس هم "من" العالَم، أي أنهم يهتمون أكثر باللذات التي يعطيها العالم لهم مثل المال، والطمع، والسلطة. وعندما يفهم الناس من هو الرب يسوع ويتبعون الله، يستمرون في العيش في العالم. إلا إنهم لا ينتمون إلى العالم فيما بعد، بل ينتمون إلى الله وملكوته. والله يريد أن يُخلِّصَ الذين يهتمون بالعالم ويجعلهم شعبه.</w:t>
      </w:r>
    </w:p>
    <w:p>
      <w:pPr>
        <w:bidi/>
      </w:pPr>
      <w:r>
        <w:rPr>
          <w:rtl/>
          <w:cs/>
          <w:lang w:val="ar_AE" w:bidi="ar_AE"/>
        </w:rPr>
      </w:r>
      <w:r>
        <w:rPr>
          <w:rtl/>
          <w:cs/>
          <w:lang w:val="ar_AE" w:bidi="ar_AE"/>
        </w:rPr>
        <w:t>توقَّفوا هنا وجربوا النشاط التالي كمجموعة. وانظروا إن كان بإمكانكم العثور على زهرة أو زرعة وسط بعض الأعشاب. وانظروا إلى الزهرة فترون أنها تكافح غالبًا لتنمو لأن النباتات الأخرى ذات الشوك تزحمها، كما أنها في الظل. والآن هذه النبتة هي "في" عالم من الشوك وليس فيه نور النهار، وهي حزينة حقًا. فإذا أخذتم تلك الزهرة وزرعتوها في مكان به نور النهار وحميتوها من الرياح كما يحمينا الله، فستُشمى وتنمو أفضل. والآن، لا تزال النبتة الفرحة "في" العالم؛ لأنها مازالت موجودة، لكنها لم تعد "من" العالم الشائك والمظلم الذي كانت منه في السابق. بينما تنظر الزهور الأخرى إلى الزهرة السعيدة، ستريد أن تكون جزءًا من هذا العالم الجديد والأفضل أيضًا. والآن تخيّلوا أن الزهرة هي شخص. (توقَّفوا هنا عن سماع التسجيل الصوتي)</w:t>
      </w:r>
    </w:p>
    <w:p>
      <w:pPr>
        <w:bidi/>
      </w:pPr>
      <w:r>
        <w:rPr>
          <w:rtl/>
          <w:cs/>
          <w:lang w:val="ar_AE" w:bidi="ar_AE"/>
        </w:rPr>
      </w:r>
      <w:r>
        <w:rPr>
          <w:rtl/>
          <w:cs/>
          <w:lang w:val="ar_AE" w:bidi="ar_AE"/>
        </w:rPr>
        <w:t>كل ما كان لدى الرب يسوع أتى من الله، وكان التلاميذ يعرفون ذلك، لأن الرب يسوع شاركهم بكلمة الله أي رسالته، وقد قبلها التلاميذ وآمنوا بها. كما يعلم التلاميذ أيضًا أن الله هو من أرسل الرب يسوع.</w:t>
      </w:r>
    </w:p>
    <w:p>
      <w:pPr>
        <w:bidi/>
      </w:pPr>
      <w:r>
        <w:rPr>
          <w:rtl/>
          <w:cs/>
          <w:lang w:val="ar_AE" w:bidi="ar_AE"/>
        </w:rPr>
      </w:r>
      <w:r>
        <w:rPr>
          <w:rtl/>
          <w:cs/>
          <w:lang w:val="ar_AE" w:bidi="ar_AE"/>
        </w:rPr>
        <w:t>ويواصل الرب يسوع الصلاة من أجل التلاميذ لأنهم ينتمون لله، لكنه لا يصلّي لأجل "العالَم". وكلمة "العالم" هنا تعني الذين يرفضون الإيمان بيسوع، بل يعيشون في الخطية ويعصون الله.</w:t>
      </w:r>
    </w:p>
    <w:p>
      <w:pPr>
        <w:bidi/>
      </w:pPr>
      <w:r>
        <w:rPr>
          <w:rtl/>
          <w:cs/>
          <w:lang w:val="ar_AE" w:bidi="ar_AE"/>
        </w:rPr>
      </w:r>
      <w:r>
        <w:rPr>
          <w:rtl/>
          <w:cs/>
          <w:lang w:val="ar_AE" w:bidi="ar_AE"/>
        </w:rPr>
        <w:t>وعلى الرغم من أن الرب يسوع لا يصلّي من أجل العالم، إلا أنه لا يزال يهتم بالذين لا يؤمنون به. كان الناس الذين في "العالم" معادين للرب يسوع وأتباعه. إلا أن محور هذه الصلاة هو أن ينقل تلاميذ الرب يسوع رسالة الخلاص لشعوب العالم الذين لا يؤمنون به.</w:t>
      </w:r>
    </w:p>
    <w:p>
      <w:pPr>
        <w:bidi/>
      </w:pPr>
      <w:r>
        <w:rPr>
          <w:rtl/>
          <w:cs/>
          <w:lang w:val="ar_AE" w:bidi="ar_AE"/>
        </w:rPr>
      </w:r>
      <w:r>
        <w:rPr>
          <w:rtl/>
          <w:cs/>
          <w:lang w:val="ar_AE" w:bidi="ar_AE"/>
        </w:rPr>
        <w:t xml:space="preserve">ثم يقول الرب يسوع: "كُلَّ ما هو لي هو لك، وكل ما هو لك هو لي." يقصد الرب يسوع هنا أن "جميع الذين </w:t>
      </w:r>
      <w:r>
        <w:rPr>
          <w:b/>
          <w:rtl/>
          <w:cs/>
          <w:lang w:val="ar_AE" w:bidi="ar_AE"/>
        </w:rPr>
        <w:t>يؤمنون ويتبعون رسالة الله</w:t>
      </w:r>
      <w:r>
        <w:rPr>
          <w:rtl/>
          <w:cs/>
          <w:lang w:val="ar_AE" w:bidi="ar_AE"/>
        </w:rPr>
        <w:t>، والذين هم لي، هم لك، وجميع الذين هم لك هم لي." ويظهر التلاميذ مجد الله والرب يسوع وهم يبيّنون هذا للآخرين. يقول الرب يسوع إن مجده أُظهر من خلال التلاميذ.</w:t>
      </w:r>
    </w:p>
    <w:p>
      <w:pPr>
        <w:bidi/>
      </w:pPr>
      <w:r>
        <w:rPr>
          <w:rtl/>
          <w:cs/>
          <w:lang w:val="ar_AE" w:bidi="ar_AE"/>
        </w:rPr>
      </w:r>
      <w:r>
        <w:rPr>
          <w:rtl/>
          <w:cs/>
          <w:lang w:val="ar_AE" w:bidi="ar_AE"/>
        </w:rPr>
        <w:t>توقَّفوا هنا وجربوا النشاط التالي كمجموعة. ستحتاجون إلى مشعل، أو مصباح يدوي، لتمثيل مجد الله، وشيء آخر يعكس نور المشعل، مثل مرآة أو عاء معدني. اجعل شخصًا يمثل دور الله، والشخص الثاني يمثل دور الرب يسوع. اطلبوا من الشخص الذي يؤدي دور الرب يسوع أن يمسك الشيء الذي يعكس النور. اطلب من الشخص الذي يؤدي دور الله أن يوجعه الشعلة إلى الشيء العاكس الذي يحمله الشخص الذي يؤدي دور الرب يسوع – وهذا هو مجد الله الذي يذهب إلى الرب يسوع. ثم يحرك الشخص الذي يؤدي دور الرب يسوع العلبة المعدنية بحيث يسقط الضوء المنعكس على كل شخص في المجموعة. (توقَّفوا هنا عن سماع التسجيل الصوتي)</w:t>
      </w:r>
    </w:p>
    <w:p>
      <w:pPr>
        <w:bidi/>
      </w:pPr>
      <w:r>
        <w:rPr>
          <w:rtl/>
          <w:cs/>
          <w:lang w:val="ar_AE" w:bidi="ar_AE"/>
        </w:rPr>
      </w:r>
      <w:r>
        <w:rPr>
          <w:rtl/>
          <w:cs/>
          <w:lang w:val="ar_AE" w:bidi="ar_AE"/>
        </w:rPr>
        <w:t>آمل أن يساعد هذا على فهم كيفية عمل مجد الله. فنحن نعكس مجده عندما نتبعه، ويرى ذلك الآخرون.</w:t>
      </w:r>
    </w:p>
    <w:p>
      <w:pPr>
        <w:bidi/>
      </w:pPr>
      <w:r>
        <w:rPr>
          <w:rtl/>
          <w:cs/>
          <w:lang w:val="ar_AE" w:bidi="ar_AE"/>
        </w:rPr>
      </w:r>
      <w:r>
        <w:rPr>
          <w:rtl/>
          <w:cs/>
          <w:lang w:val="ar_AE" w:bidi="ar_AE"/>
        </w:rPr>
        <w:t>ورغم أن الرب يسوع سيترك هذا العالم قريبًا لينضم إلى أبيه في السماء، إلا أن تلاميذه سيبقون في العالم ليستمروا في نشر رسالة الرب يسوع. يقول الرب يسوع لله: "أنا آتي إليك"، أي أنه عائد إلى الآب في السماء، ليكون بجانب الله. وسيحدث هذا بعد أن ينتهي الرب يسوع من وقته على الأرض.</w:t>
      </w:r>
    </w:p>
    <w:p>
      <w:pPr>
        <w:bidi/>
      </w:pPr>
      <w:r>
        <w:rPr>
          <w:rtl/>
          <w:cs/>
          <w:lang w:val="ar_AE" w:bidi="ar_AE"/>
        </w:rPr>
      </w:r>
      <w:r>
        <w:rPr>
          <w:rtl/>
          <w:cs/>
          <w:lang w:val="ar_AE" w:bidi="ar_AE"/>
        </w:rPr>
        <w:t>يقول الرب يسوع: "أبي القدوس". لا يزال يخاطب الله هنا، وبقوله "أبي القدوس"، يُظهر الرب يسوع احترامه وإكرامه لله. يطلب الرب يسوع من الله أن يحمي التلاميذ حتى يظلوا مترابطين معًا بالإيمان، كما أن الله والرب يسوع مترابطان معًا بالإيمان. ويقول إنه حَمِى التلاميذ بينما كان على الأرض، ولم يُفقد واحد منهم. ولا يقصد الرب يسوع أنهم ضلوا بمعنى أنهم لا يعرفون الطريق إلى مكان ما. بل يقصد أنهم سيستمرون في اتباعه وسيبقون في مجتمع أتباعه. ثم يطلب الرب يسوع من الله أن يحمي التلاميذ بنفس القوة التي أعطاها له ليحميهم. "احمهم بقوة اسمك". وعندما يتحدث الرب يسوع عن اسم الله، فهو يقول إن الله قدير للغاية بحيث يستطيع أن يحمي أي شخص من الضرر. ويطلب الرب يسوع أيضًا من الله أن يحمي التلاميذ حتى يطيعوا كلمة الله ويشجعوا ويقووا بعضهم بعضًا.</w:t>
      </w:r>
    </w:p>
    <w:p>
      <w:pPr>
        <w:bidi/>
      </w:pPr>
      <w:r>
        <w:rPr>
          <w:rtl/>
          <w:cs/>
          <w:lang w:val="ar_AE" w:bidi="ar_AE"/>
        </w:rPr>
      </w:r>
      <w:r>
        <w:rPr>
          <w:rtl/>
          <w:cs/>
          <w:lang w:val="ar_AE" w:bidi="ar_AE"/>
        </w:rPr>
        <w:t>والتلميذ الوحيد الذي سيضل ولن يتبع الرب يسوع بعد ذلك هو الذي سيخونه، يهوذا الإسخريوطي. كان يهوذا على طريق اتباع الرب يسوع، لكنه قرّر أن يسلك طريقًا آخر. وهذا لتحقيق لما ورد في الأسفار المقدسة. إذ تنبأ الأنبياء اليهود بأن واحد سيُسلِّم المُخلّص الموعود من الله بعد تناول الطعام معه. وتتحقق الأسفار المقدسة عندما يفعل يهوذا الإسخريوطي هذا عينه.</w:t>
      </w:r>
    </w:p>
    <w:p>
      <w:pPr>
        <w:bidi/>
      </w:pPr>
      <w:r>
        <w:rPr>
          <w:rtl/>
          <w:cs/>
          <w:lang w:val="ar_AE" w:bidi="ar_AE"/>
        </w:rPr>
      </w:r>
      <w:r>
        <w:rPr>
          <w:rtl/>
          <w:cs/>
          <w:lang w:val="ar_AE" w:bidi="ar_AE"/>
        </w:rPr>
        <w:t>وقد رأينا في مقطع سابق أن الرب يسوع قال في وقت سابق من ذلك المساء "الذي يأكل معي خبزًا رفع عليَّ عقِبَه". كان الرب يسوع وتلاميذه يأكلون هذه الوجبة معًا، وفي الغالب يعيدون رواية قصة الفداء من العبودية في مصر. ويأكلون الخبز بغمس جزء منه في وعاء، ويقول الرب يسوع: "واحد منكم أنتم الذين تأكلون معي سيُساعد أعدائي للقبض عليّ". ثم غمس الرب يسوع قطعة الخبز، وأعطاها ليهوذا الإسخريوطي، الذي سيُسلمه. في الثقافة اليهودية، فقط الناس الذين يثقون بعضهم ببعض هم الذين كانوا يأكلون معًا. إنها الخيانة الأسوأ أن تأكل مع أحدهم، ثم تترك الطعام، وتذهب لتخون الشخص. يبيّن الرب يسوع بذلك عمق خطية مُسلِّمه.</w:t>
      </w:r>
    </w:p>
    <w:p>
      <w:pPr>
        <w:bidi/>
      </w:pPr>
      <w:r>
        <w:rPr>
          <w:rtl/>
          <w:cs/>
          <w:lang w:val="ar_AE" w:bidi="ar_AE"/>
        </w:rPr>
      </w:r>
      <w:r>
        <w:rPr>
          <w:rtl/>
          <w:cs/>
          <w:lang w:val="ar_AE" w:bidi="ar_AE"/>
        </w:rPr>
        <w:t>لقد اقترب الوقت الذي سيُسلم فيه يهوذا الإسخريوطي الرب يسوع. ومرة أخرى يقول الرب يسوع إنه سيكون قريبًا مع الله، لكنه يقول هذه الصلوات الآن "ليتشجع التلاميذ وليفرحوا في قلوبهم كما أبتهج أنا في قلبي".</w:t>
      </w:r>
    </w:p>
    <w:p>
      <w:pPr>
        <w:bidi/>
      </w:pPr>
      <w:r>
        <w:rPr>
          <w:rtl/>
          <w:cs/>
          <w:lang w:val="ar_AE" w:bidi="ar_AE"/>
        </w:rPr>
      </w:r>
      <w:r>
        <w:rPr>
          <w:rtl/>
          <w:cs/>
          <w:lang w:val="ar_AE" w:bidi="ar_AE"/>
        </w:rPr>
        <w:t>توقَّفوا هنا وناقشوا هذا السؤال كمجموعة: ما الذي يجعلكم تفرحون في قلوبكم وتسعدون في ثقافتكم؟ (توقَّفوا هنا عن سماع التسجيل الصوتي)</w:t>
      </w:r>
    </w:p>
    <w:p>
      <w:pPr>
        <w:bidi/>
      </w:pPr>
      <w:r>
        <w:rPr>
          <w:rtl/>
          <w:cs/>
          <w:lang w:val="ar_AE" w:bidi="ar_AE"/>
        </w:rPr>
      </w:r>
      <w:r>
        <w:rPr>
          <w:rtl/>
          <w:cs/>
          <w:lang w:val="ar_AE" w:bidi="ar_AE"/>
        </w:rPr>
        <w:t>لقد أعطى الرب يسوع الكلمة، أو رسالة من الله، للتلاميذ. ولأن التلاميذ أصبحوا الآن مؤمنين بالرب يسوع، بدأ العالم يبغضهم لأنهم لم يعودوا "من" العالم. لا يريد الرب يسوع أن يأخذ الله التلاميذ من الأرض، بل يطلب مرة أخرى حماية الله للتلاميذ من الشرير، أي الشيطان، ما داموا يبقون "في" العالم على الأرض.</w:t>
      </w:r>
    </w:p>
    <w:p>
      <w:pPr>
        <w:bidi/>
      </w:pPr>
      <w:r>
        <w:rPr>
          <w:rtl/>
          <w:cs/>
          <w:lang w:val="ar_AE" w:bidi="ar_AE"/>
        </w:rPr>
      </w:r>
      <w:r>
        <w:rPr>
          <w:rtl/>
          <w:cs/>
          <w:lang w:val="ar_AE" w:bidi="ar_AE"/>
        </w:rPr>
        <w:t>توقفوا هنا وناقشوا هذا السؤال كمجموعة: في ثقافتكم، إذا فعلتم شيئًا تشعرون أنه حقيقي وصائب لكنه جعل الآخرين يكرهونكم أو يغضبون منكم، فماذا تفعلون؟ (توقَّفوا هنا عن سماع التسجيل الصوتي)</w:t>
      </w:r>
    </w:p>
    <w:p>
      <w:pPr>
        <w:bidi/>
      </w:pPr>
      <w:r>
        <w:rPr>
          <w:rtl/>
          <w:cs/>
          <w:lang w:val="ar_AE" w:bidi="ar_AE"/>
        </w:rPr>
      </w:r>
      <w:r>
        <w:rPr>
          <w:rtl/>
          <w:cs/>
          <w:lang w:val="ar_AE" w:bidi="ar_AE"/>
        </w:rPr>
        <w:t>يقول الرب يسوع مرة أخرى إنه ليس "من" العالم، والتلاميذ أيضًا ليسوا "من" هذا العالم والآن لكونهم يؤمنون بالرب يسوع ويتبعوه.</w:t>
      </w:r>
    </w:p>
    <w:p>
      <w:pPr>
        <w:bidi/>
      </w:pPr>
      <w:r>
        <w:rPr>
          <w:rtl/>
          <w:cs/>
          <w:lang w:val="ar_AE" w:bidi="ar_AE"/>
        </w:rPr>
      </w:r>
      <w:r>
        <w:rPr>
          <w:rtl/>
          <w:cs/>
          <w:lang w:val="ar_AE" w:bidi="ar_AE"/>
        </w:rPr>
        <w:t>يطلب الرب يسوع من الله أن يُقدّس التلاميذ أو يخصصهم باستخدام كلماته أو رسالته التي هي حق دائمًا. لقد قدّس الرب يسوع نفسه، أي خصص نفسه لمقاصد الله باستعداده أن يكون ذبيحة عن خطايانا. وعندما فعل ذلك، جعلنا مقدسين، أي قدسنا.</w:t>
      </w:r>
    </w:p>
    <w:p>
      <w:pPr>
        <w:bidi/>
      </w:pPr>
      <w:r>
        <w:rPr>
          <w:rtl/>
          <w:cs/>
          <w:lang w:val="ar_AE" w:bidi="ar_AE"/>
        </w:rPr>
      </w:r>
      <w:r>
        <w:rPr>
          <w:rtl/>
          <w:cs/>
          <w:lang w:val="ar_AE" w:bidi="ar_AE"/>
        </w:rPr>
        <w:t>يقول الرب يسوع: "كما أرسلتني إلى العالم، أرسلتهم أنا"، أي أنه كما أرسل الله يسوع المسيح ليتحدث إلى غير المؤمنين، فيسوع الآن يرسل التلاميذ إلى غير المؤمنين في هذا العالم لينشروا الرسالة المتعلقة بالله.</w:t>
      </w:r>
    </w:p>
    <w:p>
      <w:pPr>
        <w:bidi/>
      </w:pPr>
      <w:r>
        <w:rPr>
          <w:rtl/>
          <w:cs/>
          <w:lang w:val="ar_AE" w:bidi="ar_AE"/>
        </w:rPr>
      </w:r>
      <w:r>
        <w:rPr>
          <w:rtl/>
          <w:cs/>
          <w:lang w:val="ar_AE" w:bidi="ar_AE"/>
        </w:rPr>
        <w:t>توقَّفوا هنا وناقشوا هذا السؤال كمجموعة: هل يمكنكم أن تخبرونا عن وقت سمعتم فيه أخبارًا فرحة ومثيرة حقًا؟ ومن كان أول شخص أخبرته بذلك؟ (توقَّفوا هنا عن سماع التسجيل الصوتي)</w:t>
      </w:r>
    </w:p>
    <w:p>
      <w:pPr>
        <w:bidi/>
      </w:pPr>
      <w:r>
        <w:rPr>
          <w:rtl/>
          <w:cs/>
          <w:lang w:val="ar_AE" w:bidi="ar_AE"/>
        </w:rPr>
      </w:r>
      <w:r>
        <w:rPr>
          <w:rtl/>
          <w:cs/>
          <w:lang w:val="ar_AE" w:bidi="ar_AE"/>
        </w:rPr>
        <w:t>إن تخيلت شمعة وأضأتها ثم وضعتها تحت وعاء، فلن ترى نورها. لكن إذا وجدت وعاء أو جرة من الفخار، وفرغت فيها بعض الثقوب، سيشع النور من خلال الثقوب. والمؤمنون مثل هذه الجرار، ومجد الله هو الشمعة، ونوره يسطع من داخلنا.</w:t>
      </w:r>
    </w:p>
    <w:p>
      <w:pPr>
        <w:bidi/>
      </w:pPr>
      <w:r>
        <w:rPr>
          <w:rtl/>
          <w:cs/>
          <w:lang w:val="ar_AE" w:bidi="ar_AE"/>
        </w:rPr>
      </w:r>
      <w:r>
        <w:rPr>
          <w:rtl/>
          <w:cs/>
          <w:lang w:val="ar_AE" w:bidi="ar_AE"/>
        </w:rPr>
        <w:t>أوقفوا هذا التسجيل الصوتي هنا وناقشوا وقتًا رأيتم فيه مجد الله أو قدرة الله يعمل داخل شخص ما، ورأى الناس من حولهم ذلك أيضًا، مثل هذا النور الذي يشع من خلال الثقوب الموجودة في الجرة. (توقَّفوا هنا عن سماع التسجيل الصوتي)</w:t>
      </w:r>
    </w:p>
    <w:p>
      <w:pPr>
        <w:bidi/>
      </w:pPr>
      <w:r>
        <w:rPr>
          <w:rtl/>
          <w:cs/>
          <w:lang w:val="ar_AE" w:bidi="ar_AE"/>
        </w:rPr>
      </w:r>
      <w:r>
        <w:rPr>
          <w:rtl/>
          <w:cs/>
          <w:lang w:val="ar_AE" w:bidi="ar_AE"/>
        </w:rPr>
        <w:t>آمل أن يساعد هذا على إظهار أننا جميعًا نستطيع أن نصبح قديسين لأن الله قدوس.</w:t>
      </w:r>
    </w:p>
    <w:p>
      <w:pPr>
        <w:bidi/>
      </w:pPr>
      <w:r>
        <w:rPr>
          <w:rtl/>
          <w:cs/>
          <w:lang w:val="ar_AE" w:bidi="ar_AE"/>
        </w:rPr>
      </w:r>
      <w:r>
        <w:rPr>
          <w:rtl/>
          <w:cs/>
          <w:lang w:val="ar_AE" w:bidi="ar_AE"/>
        </w:rPr>
        <w:t>بينما يموت الرب يسوع على الصليب، سيصبح ذبيحة مقدسة عن التلاميذ، حتى يمكن أن يتقدسوا هم أيضًا بكلمة الله، التي هي حق دائمًا. والرب يسوع يدرك تمامًا ما سيحدث له. وهو يثق بالله ويعلم أن ما سيحدث بعد ذلك هو تحقيق النبوة التي من القِدم. وما كان الرب يسوع على وشك أن يفعله يعني أن كل من يؤمن به سيصبح مقدسًا. هذه الصلاة هي صلاة الرجاء في الحصول على القداسة التي أصبحت متاحة لنا جميعًا الآن.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17: 1–19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المشهد الأول:</w:t>
      </w:r>
      <w:r>
        <w:rPr>
          <w:rtl/>
          <w:cs/>
          <w:lang w:val="ar_AE" w:bidi="ar_AE"/>
        </w:rPr>
        <w:t xml:space="preserve"> كان الرب يسوع قد انتهى للتو من الحديث إلى التلاميذ. ثم ينظر الرب يسوع إلى السماء ويصلّي إلى الله. يصلي الرب يسوع أن يُظهر الله عظمة الرب يسوع، كما أظهر الرب يسوع عظمة الله.</w:t>
      </w:r>
    </w:p>
    <w:p>
      <w:pPr>
        <w:bidi/>
      </w:pPr>
      <w:r>
        <w:rPr>
          <w:rtl/>
          <w:cs/>
          <w:lang w:val="ar_AE" w:bidi="ar_AE"/>
        </w:rPr>
      </w:r>
      <w:r>
        <w:rPr>
          <w:b/>
          <w:rtl/>
          <w:cs/>
          <w:lang w:val="ar_AE" w:bidi="ar_AE"/>
        </w:rPr>
        <w:t>في المشهد الثاني:</w:t>
      </w:r>
      <w:r>
        <w:rPr>
          <w:rtl/>
          <w:cs/>
          <w:lang w:val="ar_AE" w:bidi="ar_AE"/>
        </w:rPr>
        <w:t xml:space="preserve"> يصلي الرب يسوع من أجل التلاميذ.</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لا يتحدث، لكنه موجود ويستمع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11 تلميذًا</w:t>
      </w:r>
    </w:p>
    <w:p>
      <w:pPr>
        <w:pStyle w:val="ListBullet"/>
        <w:bidi/>
        <w:spacing w:line="240" w:lineRule="auto"/>
        <w:ind w:left="720"/>
      </w:pPr>
      <w:r>
        <w:rPr>
          <w:rtl/>
          <w:cs/>
          <w:lang w:val="ar_AE" w:bidi="ar_AE"/>
        </w:rPr>
      </w:r>
      <w:r>
        <w:rPr>
          <w:rtl/>
          <w:cs/>
          <w:lang w:val="ar_AE" w:bidi="ar_AE"/>
        </w:rPr>
        <w:t>يهوذا الإسخريوطي، التلميذ الثاني عشر، يُذكر هنا فقط بأنه الذي ضل لكنه لم يكن حاضرًا في المشهد</w:t>
      </w:r>
    </w:p>
    <w:p>
      <w:pPr>
        <w:pStyle w:val="ListBullet"/>
        <w:bidi/>
        <w:spacing w:line="240" w:lineRule="auto"/>
        <w:ind w:left="720"/>
      </w:pPr>
      <w:r>
        <w:rPr>
          <w:rtl/>
          <w:cs/>
          <w:lang w:val="ar_AE" w:bidi="ar_AE"/>
        </w:rPr>
      </w:r>
      <w:r>
        <w:rPr>
          <w:rtl/>
          <w:cs/>
          <w:lang w:val="ar_AE" w:bidi="ar_AE"/>
        </w:rPr>
        <w:t>بضعة أشخاص يمثلون العالم</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كان الرب يسوع يتحدث مع تلاميذه في ليلة عيد الفصح. إما إنهم مازالوا في الغرفة حيث أكلوا وجبة العيد، أو إنهم يسيرون في طريقهم إلى خارج المدينة.</w:t>
      </w:r>
    </w:p>
    <w:p>
      <w:pPr>
        <w:bidi/>
      </w:pPr>
      <w:r>
        <w:rPr>
          <w:rtl/>
          <w:cs/>
          <w:lang w:val="ar_AE" w:bidi="ar_AE"/>
        </w:rPr>
      </w:r>
      <w:r>
        <w:rPr>
          <w:rtl/>
          <w:cs/>
          <w:lang w:val="ar_AE" w:bidi="ar_AE"/>
        </w:rPr>
        <w:t>ولأن الرب يسوع كان سيصلّي إلى الله، فعلى الأرجح، رفع عينيه وهو يصلي، كما كانت العادة اليهودية.</w:t>
      </w:r>
    </w:p>
    <w:p>
      <w:pPr>
        <w:bidi/>
      </w:pPr>
      <w:r>
        <w:rPr>
          <w:rtl/>
          <w:cs/>
          <w:lang w:val="ar_AE" w:bidi="ar_AE"/>
        </w:rPr>
      </w:r>
      <w:r>
        <w:rPr>
          <w:rtl/>
          <w:cs/>
          <w:lang w:val="ar_AE" w:bidi="ar_AE"/>
        </w:rPr>
        <w:t>وليس من الواضح إذا كان التلاميذ واقفين أو جالسين بالقرب من الرب يسوع ليسمعوه وهو يصلي، أم إنهم كانوا يقفون بعيدًا عن الرب يسوع. وربما كانت هذه صلاة خاصة بين الآب والرب يسوع، وأن الرب يسوع شجع التلاميذ في وقت مختلف بقوله كلمات مختلفة.</w:t>
      </w:r>
    </w:p>
    <w:p>
      <w:pPr>
        <w:bidi/>
      </w:pPr>
      <w:r>
        <w:rPr>
          <w:rtl/>
          <w:cs/>
          <w:lang w:val="ar_AE" w:bidi="ar_AE"/>
        </w:rPr>
      </w:r>
      <w:r>
        <w:rPr>
          <w:rtl/>
          <w:cs/>
          <w:lang w:val="ar_AE" w:bidi="ar_AE"/>
        </w:rPr>
        <w:t>يبدأ الرب يسوع بالصلاة إلى الله الآب، وهذه الصلاة محورها في الأساس نفسه، وكيف يطلب الرب يسوع من الله أن يكرمه، بالكرامة التي يستحقها الرب يسوع حتى يُرى مجد الله ومجد الرب يسوع في العالم.</w:t>
      </w:r>
    </w:p>
    <w:p>
      <w:pPr>
        <w:bidi/>
      </w:pPr>
      <w:r>
        <w:rPr>
          <w:rtl/>
          <w:cs/>
          <w:lang w:val="ar_AE" w:bidi="ar_AE"/>
        </w:rPr>
      </w:r>
      <w:r>
        <w:rPr>
          <w:rtl/>
          <w:cs/>
          <w:lang w:val="ar_AE" w:bidi="ar_AE"/>
        </w:rPr>
        <w:t>توقفوا هنا وجربوا النشاط التالي كمجموعة: استخدموا شعلة، أو مصباح يدوي، يضيئه شخص ما ويسلط ضوءه على شخصية الرب يسوع وهو يصلي. وخلال هذه الصلاة، يمكن للناس أن يمثّلوا ما يجري، ويجلبون القصة إلى الحياة حتى نتمكن من أن نرى ما يجري بوضوح.</w:t>
      </w:r>
    </w:p>
    <w:p>
      <w:pPr>
        <w:bidi/>
      </w:pPr>
      <w:r>
        <w:rPr>
          <w:rtl/>
          <w:cs/>
          <w:lang w:val="ar_AE" w:bidi="ar_AE"/>
        </w:rPr>
      </w:r>
      <w:r>
        <w:rPr>
          <w:rtl/>
          <w:cs/>
          <w:lang w:val="ar_AE" w:bidi="ar_AE"/>
        </w:rPr>
        <w:t>ابحثوا على بعض الأشياء التي يمكن أن تُمثّل "الحياة الأبدية" واطلبوا من شخص أن يسلم هذه إلى التلاميذ بينما يصلي الرب يسوع، قائلًا: "لكي أعطي الحياة الأبدية لكل الذين أعطاني الله". فكّروا فيما قاله الرب يسوع عن الحياة الأبدية – أن المؤمنين سيعرفون الله الحقيقي الوحيد ويسوع المخلّص الذي أرسله. ويطلب الرب يسوع من الله أن يُمجّده حتى يتمجَّد الله. ويمكنكم تكرار النشاط السابق إذا أردتم، حيث تستخدمون عنصر عاكس ومشعل أو مصباح يدوي لإظهار مجد الله. (توقَّفوا هنا عن سماع التسجيل الصوتي)</w:t>
      </w:r>
    </w:p>
    <w:p>
      <w:pPr>
        <w:bidi/>
      </w:pPr>
      <w:r>
        <w:rPr>
          <w:rtl/>
          <w:cs/>
          <w:lang w:val="ar_AE" w:bidi="ar_AE"/>
        </w:rPr>
      </w:r>
      <w:r>
        <w:rPr>
          <w:rtl/>
          <w:cs/>
          <w:lang w:val="ar_AE" w:bidi="ar_AE"/>
        </w:rPr>
        <w:t>ثم ينهي الرب يسوع تلك الصلاة ويبدأ في الصلاة من أجل التلاميذ.</w:t>
      </w:r>
    </w:p>
    <w:p>
      <w:pPr>
        <w:bidi/>
      </w:pPr>
      <w:r>
        <w:rPr>
          <w:rtl/>
          <w:cs/>
          <w:lang w:val="ar_AE" w:bidi="ar_AE"/>
        </w:rPr>
      </w:r>
      <w:r>
        <w:rPr>
          <w:rtl/>
          <w:cs/>
          <w:lang w:val="ar_AE" w:bidi="ar_AE"/>
        </w:rPr>
        <w:t>ويمكن تقسيم الصلاة التالية إلى أربعة أقسام.</w:t>
      </w:r>
    </w:p>
    <w:p>
      <w:pPr>
        <w:bidi/>
      </w:pPr>
      <w:r>
        <w:rPr>
          <w:rtl/>
          <w:cs/>
          <w:lang w:val="ar_AE" w:bidi="ar_AE"/>
        </w:rPr>
      </w:r>
      <w:r>
        <w:rPr>
          <w:rtl/>
          <w:cs/>
          <w:lang w:val="ar_AE" w:bidi="ar_AE"/>
        </w:rPr>
        <w:t>يتحدث القسم الأول عن كيف يتمجَّد الرب يسوع ليُمجّد الله أيضًا، وكيف سيتمم الرب يسوع قريبًا العمل الذي أرسله الله ليعمله.</w:t>
      </w:r>
    </w:p>
    <w:p>
      <w:pPr>
        <w:bidi/>
      </w:pPr>
      <w:r>
        <w:rPr>
          <w:rtl/>
          <w:cs/>
          <w:lang w:val="ar_AE" w:bidi="ar_AE"/>
        </w:rPr>
      </w:r>
      <w:r>
        <w:rPr>
          <w:rtl/>
          <w:cs/>
          <w:lang w:val="ar_AE" w:bidi="ar_AE"/>
        </w:rPr>
        <w:t>ويتحدث الرب يسوع عن العمل الذي قام به حتى الآن في إخبار الناس عن الله وكيف أنهم الآن مؤمنين بيسوع المسيح. وهؤلاء المؤمنون يعرفون أن كل ما لدى الرب يسوع هو من الله، وأن الله قد أرسل يسوع. ويواصل الرب يسوع الصلاة من أجل المجد الذي حصل عليه من الله.</w:t>
      </w:r>
    </w:p>
    <w:p>
      <w:pPr>
        <w:bidi/>
      </w:pPr>
      <w:r>
        <w:rPr>
          <w:rtl/>
          <w:cs/>
          <w:lang w:val="ar_AE" w:bidi="ar_AE"/>
        </w:rPr>
      </w:r>
      <w:r>
        <w:rPr>
          <w:rtl/>
          <w:cs/>
          <w:lang w:val="ar_AE" w:bidi="ar_AE"/>
        </w:rPr>
        <w:t>ويتحدث القسم الثاني عن كيف أعلن الله الرب يسوع للتلاميذ وأنهم تجاوبوا بطاعة الله.</w:t>
      </w:r>
    </w:p>
    <w:p>
      <w:pPr>
        <w:bidi/>
      </w:pPr>
      <w:r>
        <w:rPr>
          <w:rtl/>
          <w:cs/>
          <w:lang w:val="ar_AE" w:bidi="ar_AE"/>
        </w:rPr>
      </w:r>
      <w:r>
        <w:rPr>
          <w:rtl/>
          <w:cs/>
          <w:lang w:val="ar_AE" w:bidi="ar_AE"/>
        </w:rPr>
        <w:t xml:space="preserve">"كانوا لك، وقد أعطيتهم لي، </w:t>
      </w:r>
      <w:r>
        <w:rPr>
          <w:b/>
          <w:rtl/>
          <w:cs/>
          <w:lang w:val="ar_AE" w:bidi="ar_AE"/>
        </w:rPr>
        <w:t>[أي التلاميذ]</w:t>
      </w:r>
      <w:r>
        <w:rPr>
          <w:rtl/>
          <w:cs/>
          <w:lang w:val="ar_AE" w:bidi="ar_AE"/>
        </w:rPr>
        <w:t>، وقد اطاعوا كلامك". لقد آمن التلاميذ أن الرب يسوع مرسل من الله. وعرف التلاميذ أن كلّ ما كان لدى الرب يسوع، أتى كله من الله.</w:t>
      </w:r>
    </w:p>
    <w:p>
      <w:pPr>
        <w:bidi/>
      </w:pPr>
      <w:r>
        <w:rPr>
          <w:rtl/>
          <w:cs/>
          <w:lang w:val="ar_AE" w:bidi="ar_AE"/>
        </w:rPr>
      </w:r>
      <w:r>
        <w:rPr>
          <w:rtl/>
          <w:cs/>
          <w:lang w:val="ar_AE" w:bidi="ar_AE"/>
        </w:rPr>
        <w:t xml:space="preserve">ينشغل القسم الثالث بعلاقة التلاميذ والعالم. </w:t>
      </w:r>
    </w:p>
    <w:p>
      <w:pPr>
        <w:bidi/>
      </w:pPr>
      <w:r>
        <w:rPr>
          <w:rtl/>
          <w:cs/>
          <w:lang w:val="ar_AE" w:bidi="ar_AE"/>
        </w:rPr>
      </w:r>
      <w:r>
        <w:rPr>
          <w:rtl/>
          <w:cs/>
          <w:lang w:val="ar_AE" w:bidi="ar_AE"/>
        </w:rPr>
        <w:t>يصلي الرب يسوع من أجل التلاميذ حيث سيبقون في العالم، أن يحميهم الله ويحفظهم من الشر.</w:t>
      </w:r>
    </w:p>
    <w:p>
      <w:pPr>
        <w:bidi/>
      </w:pPr>
      <w:r>
        <w:rPr>
          <w:rtl/>
          <w:cs/>
          <w:lang w:val="ar_AE" w:bidi="ar_AE"/>
        </w:rPr>
      </w:r>
      <w:r>
        <w:rPr>
          <w:rtl/>
          <w:cs/>
          <w:lang w:val="ar_AE" w:bidi="ar_AE"/>
        </w:rPr>
        <w:t>ثم يقول الرب يسوع لله: "لم يُهلك أحد إلا المحكوم عليه بالهلاك"، وهذا الشخص هو يهوذا الإسخريوطي.</w:t>
      </w:r>
    </w:p>
    <w:p>
      <w:pPr>
        <w:bidi/>
      </w:pPr>
      <w:r>
        <w:rPr>
          <w:rtl/>
          <w:cs/>
          <w:lang w:val="ar_AE" w:bidi="ar_AE"/>
        </w:rPr>
      </w:r>
      <w:r>
        <w:rPr>
          <w:rtl/>
          <w:cs/>
          <w:lang w:val="ar_AE" w:bidi="ar_AE"/>
        </w:rPr>
        <w:t>ويصلي الرب يسوع من أجل التلاميذ حتى "يفرحوا في قلوبهم كما أبتهج أنا في قلبي".</w:t>
      </w:r>
    </w:p>
    <w:p>
      <w:pPr>
        <w:bidi/>
      </w:pPr>
      <w:r>
        <w:rPr>
          <w:rtl/>
          <w:cs/>
          <w:lang w:val="ar_AE" w:bidi="ar_AE"/>
        </w:rPr>
      </w:r>
      <w:r>
        <w:rPr>
          <w:rtl/>
          <w:cs/>
          <w:lang w:val="ar_AE" w:bidi="ar_AE"/>
        </w:rPr>
        <w:t>لا يريد الرب يسوع أن يأخذ الله التلاميذ من الأرض، بل يطلب مرة أخرى حماية الله لهم من الشرير، ما داموا يبقون "في" العالم على الأرض.</w:t>
      </w:r>
    </w:p>
    <w:p>
      <w:pPr>
        <w:bidi/>
      </w:pPr>
      <w:r>
        <w:rPr>
          <w:rtl/>
          <w:cs/>
          <w:lang w:val="ar_AE" w:bidi="ar_AE"/>
        </w:rPr>
      </w:r>
      <w:r>
        <w:rPr>
          <w:rtl/>
          <w:cs/>
          <w:lang w:val="ar_AE" w:bidi="ar_AE"/>
        </w:rPr>
        <w:t>ينظر القسم الرابع إلى تكريس التلاميذ للآب. يطلب الرب يسوع أن يُقدَّس التلاميذ ويصبحون مقدسين، كما أن الرب يسوع قدوس.</w:t>
      </w:r>
    </w:p>
    <w:p>
      <w:pPr>
        <w:bidi/>
      </w:pPr>
      <w:r>
        <w:rPr>
          <w:rtl/>
          <w:cs/>
          <w:lang w:val="ar_AE" w:bidi="ar_AE"/>
        </w:rPr>
      </w:r>
      <w:r>
        <w:rPr>
          <w:rtl/>
          <w:cs/>
          <w:lang w:val="ar_AE" w:bidi="ar_AE"/>
        </w:rPr>
        <w:t>يصلي الرب يسوع قائلًا أنه بما أنه سيصبح ذبيحة مقدسة لخدمة الله بالموت على الصليب، فإن التلاميذ أيضًا يمكن أن يصبحوا مقدسين. ثم يمكن للتلاميذ أن يخدموا الله أيضًا بنشر الحق وجعله معروفًا.</w:t>
      </w:r>
    </w:p>
    <w:p>
      <w:pPr>
        <w:bidi/>
      </w:pPr>
      <w:r>
        <w:rPr>
          <w:rtl/>
          <w:cs/>
          <w:lang w:val="ar_AE" w:bidi="ar_AE"/>
        </w:rPr>
      </w:r>
      <w:r>
        <w:rPr>
          <w:rtl/>
          <w:cs/>
          <w:lang w:val="ar_AE" w:bidi="ar_AE"/>
        </w:rPr>
        <w:t>وهناك الكثير من الكلمات المتكررة في هذا المقطع، مثل العالم، والمجد، وقدّس (أو اجعله مقدسًا). وربما عندما تسمعون هذه الكلمات أو تقولونها، عندما تعيدون سرد المقطع، يمكنكم أن تقوموا بحركة خاصة بأيديكم.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17: 1–19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مشهدين.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لا يتحدث، لكنه موجود ويستمع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11 تلميذًا</w:t>
      </w:r>
    </w:p>
    <w:p>
      <w:pPr>
        <w:pStyle w:val="ListBullet"/>
        <w:bidi/>
        <w:spacing w:line="240" w:lineRule="auto"/>
        <w:ind w:left="720"/>
      </w:pPr>
      <w:r>
        <w:rPr>
          <w:rtl/>
          <w:cs/>
          <w:lang w:val="ar_AE" w:bidi="ar_AE"/>
        </w:rPr>
      </w:r>
      <w:r>
        <w:rPr>
          <w:rtl/>
          <w:cs/>
          <w:lang w:val="ar_AE" w:bidi="ar_AE"/>
        </w:rPr>
        <w:t>يهوذا الإسخريوطي، التلميذ الثاني عشر، يُذكر هنا فقط بأنه الذي ضل لكنه لم يكن حاضرًا في المشهد.</w:t>
      </w:r>
    </w:p>
    <w:p>
      <w:pPr>
        <w:pStyle w:val="ListBullet"/>
        <w:bidi/>
        <w:spacing w:line="240" w:lineRule="auto"/>
        <w:ind w:left="720"/>
      </w:pPr>
      <w:r>
        <w:rPr>
          <w:rtl/>
          <w:cs/>
          <w:lang w:val="ar_AE" w:bidi="ar_AE"/>
        </w:rPr>
      </w:r>
      <w:r>
        <w:rPr>
          <w:rtl/>
          <w:cs/>
          <w:lang w:val="ar_AE" w:bidi="ar_AE"/>
        </w:rPr>
        <w:t>بضعة أشخاص يمثلون العالم</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بمَ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يصلّي الرب يسوع في معظم هذا المقطع. بينما يصلّي، يمكن للآخرين أن يمثّلوا ما يقوله.</w:t>
      </w:r>
    </w:p>
    <w:p>
      <w:pPr>
        <w:bidi/>
      </w:pPr>
      <w:r>
        <w:rPr>
          <w:rtl/>
          <w:cs/>
          <w:lang w:val="ar_AE" w:bidi="ar_AE"/>
        </w:rPr>
      </w:r>
      <w:r>
        <w:rPr>
          <w:rtl/>
          <w:cs/>
          <w:lang w:val="ar_AE" w:bidi="ar_AE"/>
        </w:rPr>
        <w:t>المشهد الأول</w:t>
      </w:r>
    </w:p>
    <w:p>
      <w:pPr>
        <w:bidi/>
      </w:pPr>
      <w:r>
        <w:rPr>
          <w:rtl/>
          <w:cs/>
          <w:lang w:val="ar_AE" w:bidi="ar_AE"/>
        </w:rPr>
      </w:r>
      <w:r>
        <w:rPr>
          <w:rtl/>
          <w:cs/>
          <w:lang w:val="ar_AE" w:bidi="ar_AE"/>
        </w:rPr>
        <w:t>يمكنكم البدء بجعل الناس الذين يمثلون أدوار الرب يسوع والتلاميذ يتحدثون في ليلة عيد الفصح. إما إنهم ساكنون في الغرفة التي كانوا يأكلون فيها وجبة العيد، أو يسيرون في طريقهم إلى خارج المدينة. ليس المشهد هنا بأهمية الكلمات التي قالها الرب يسوع. كان بإمكان الرب يسوع استخدام يده كعلامة ليجلس التلاميذ. يمشي الرب يسوع للأمام قليلًا ثم يلتفت إلى الله ويبدأ في الصلاة.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الممثلين الذين يؤدون دور التلاميذ: "بماذا تشعرون أو فيمَ تفكرون؟" قد يجيب الشخص بعبارات مثل: "كان من الجيد أن نتحدث مع الرب يسوع وأن نتعلم المزيد عنه"، أو "لقد أعطانا الكثير لنفكر فيه."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المشهد الثاني</w:t>
      </w:r>
    </w:p>
    <w:p>
      <w:pPr>
        <w:bidi/>
      </w:pPr>
      <w:r>
        <w:rPr>
          <w:rtl/>
          <w:cs/>
          <w:lang w:val="ar_AE" w:bidi="ar_AE"/>
        </w:rPr>
      </w:r>
      <w:r>
        <w:rPr>
          <w:rtl/>
          <w:cs/>
          <w:lang w:val="ar_AE" w:bidi="ar_AE"/>
        </w:rPr>
        <w:t>ثم يمشي الرب يسوع للأمام قليلًا بعيدًا عن التلاميذ ويرفع نظره إلى السماء ويصلّي إلى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"كان من الجيد أن أسير وأتحدث مع التلاميذ"، أو "حان وقت صلاتي إلى أبي الأن"، و"أعلم أن مقصدي على الأرض شارف على التحقق".</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تسليم أشياء الحياة الأبدية للتلميذ كما يقول الرب يسوع: "حتى يعطيهم حياة أبدية".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"أعلم أنني أعطيتُ الحياة الأبدية لجميع الذين أمرني الله أن أعطيها لهم"، أو "أنا سعيد جدًا أن هؤلاء التلاميذ سينضمون إليّ في السماء، يومًا ما".</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"نحن سعداء جدًا لأننا سنعيش مع الرب يسوع إلى الأبد"، أو "أتساءل ما شكل الحياة في السماء"، و"أتساءل عن نوع الطعام الذي سنأكله، هل سنحتاج أن نأكل على الإطلاق؟"</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مثِّلوا مجد الله وهو يضيء، حيث يضيء شخص شعلة، أو مصباحًا يدويًا ويوجهه على شخصية الرب يسوع وهو يقول: "والآن يا أبتِ مجدني في حضورك بالمجد الذي كان لي معك قبل أن يُخلق العالم" إذا كان من الممكن جعل الشعلة أكثر سطوعًا، أو إذا كان بإمكانك تسليط المزيد من المشاعل في الوقت نفسه لإظهار مجد الله على الرب يسوع، افعل هذا. وفي تلك اللحظة، كان التلاميذ جميعًا يمكنهم الدوران والنظر إلى الرب يسوع في تعجب.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"أعلم أن مقصدي على الأرض شارف على التحقق"، أو "أتطلع إلى العودة إلى السماء لأكون، بجانب أبي"، و"أتطلع أن يظهر مجدي ومجد أبي لمزيد من الناس".</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"مجد الله مدهش"، أو "إنه مشرق جدًا حتى إنه يمكننا أن نراه على وجه الرب يسوع"، و"نتطلع إلى أن نُخبر المزيد من الناس عن مجد الله والرب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المشهد الثالث</w:t>
      </w:r>
    </w:p>
    <w:p>
      <w:pPr>
        <w:bidi/>
      </w:pPr>
      <w:r>
        <w:rPr>
          <w:rtl/>
          <w:cs/>
          <w:lang w:val="ar_AE" w:bidi="ar_AE"/>
        </w:rPr>
      </w:r>
      <w:r>
        <w:rPr>
          <w:rtl/>
          <w:cs/>
          <w:lang w:val="ar_AE" w:bidi="ar_AE"/>
        </w:rPr>
        <w:t>يصلّي الرب يسوع الآن من أجل تلاميذه. والشخص الذي يؤدي دور الرب يسوع يمكن أن يتفاعل مع التلاميذ في هذا المشهد.</w:t>
      </w:r>
    </w:p>
    <w:p>
      <w:pPr>
        <w:bidi/>
      </w:pPr>
      <w:r>
        <w:rPr>
          <w:rtl/>
          <w:cs/>
          <w:lang w:val="ar_AE" w:bidi="ar_AE"/>
        </w:rPr>
      </w:r>
      <w:r>
        <w:rPr>
          <w:rtl/>
          <w:cs/>
          <w:lang w:val="ar_AE" w:bidi="ar_AE"/>
        </w:rPr>
        <w:t>مثِّلوا الرب يسوع وهو يقترب من التلاميذ وهو يقول: "لقد أعلنتك للذين أعطيتني:، ثم يمكن للشخص الذي يؤدي دور الله أن يعطي كومة من أوراق الشجر إلى الرب يسوع ثم يمكن أن يوزعها الرب يسوع على التلاميذ ليُمثلوا جملة "أعطيتهم الكلام الذي أعطيتني وهم قبلوه".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"أريد أن يعرف هؤلاء التلاميذ أن ما أملكه يأتي من الله"، أو "أحب أن أشارك كلمة الله مع هؤلاء التلاميذ"، و"أنا سعيد جدًا لأن التلاميذ قبلوا هذه الكلمة مني ومن الله".</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"نحن سعداء لأننا سمعنا كلمات الله ومسرورون أن الرب يسوع شارك الكلمات معنا"، أو "نتطلع إلى مشاركة هذه الكلمات مع الآخرين"، و"نحن متحمسون لإخبار المزيد من الناس عن 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وعندما يقول الرب يسوع: "قريبًا لن أكون في العالم، لكن التلاميذ سيبقون"، يمكن للشخص الذي يؤدي دور الرب يسوع أن ينظر إلى تلاميذه.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"أنا حزين قليلًا لأنني سأترك هؤلاء التلاميذ"، أو "أنا فخور جدًا بمدى أمانتهم"، و"أنا متحمس بشأن التأثير الذي سيحدثونه على الآخرين أثناء نشر الرسالة عن الله".</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"لسنا متأكدين تمامًا من الوقت الذي سيتركنا فيه الرب يسوع، أو من شكل رحيله"، أو "سنفتقد الرب يسوع حقًا، فقد كان صديقًا أمينًا"، و"نتساءل عما سيحدث بعد ذلك وما الذي سيفعله 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بينما يطلب الرب يسوع من الله أن يحمي التلاميذ، يمكنكم أن تجعلوا بعض الناس يشكلون دائرة حول التلاميذ ويتصرفون كحاجز واقي. يمكن للتلاميذ جميعًا أن يمسكوا بأذرع بعضهم البعض ليُظهروا "أنهم واحد".</w:t>
      </w:r>
    </w:p>
    <w:p>
      <w:pPr>
        <w:bidi/>
      </w:pPr>
      <w:r>
        <w:rPr>
          <w:rtl/>
          <w:cs/>
          <w:lang w:val="ar_AE" w:bidi="ar_AE"/>
        </w:rPr>
      </w:r>
      <w:r>
        <w:rPr>
          <w:rtl/>
          <w:cs/>
          <w:lang w:val="ar_AE" w:bidi="ar_AE"/>
        </w:rPr>
        <w:t>وعندما يقول الرب يسوع: "ليكون للتلاميذ فرحي كاملًا في داخلهم"، يمكن للتلاميذ أن يقفوا ويبتسموا ويرفعوا أيديهم إلى الأعلى في العبادة.</w:t>
      </w:r>
    </w:p>
    <w:p>
      <w:pPr>
        <w:bidi/>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"لدينا هذا الفرح في قلوبنا"، أو "نأمل أن نشارك هذا الفرح مع الآخرين عندما نخبرهم عن الرب يسوع"، و"لا يوجد شيء آخر يجلب لنا هذا المقدار الكبير من الفرح". [! النهاية] واصلوا التمثيل.</w:t>
      </w:r>
    </w:p>
    <w:p>
      <w:pPr>
        <w:bidi/>
      </w:pPr>
      <w:r>
        <w:rPr>
          <w:rtl/>
          <w:cs/>
          <w:lang w:val="ar_AE" w:bidi="ar_AE"/>
        </w:rPr>
      </w:r>
      <w:r>
        <w:rPr>
          <w:rtl/>
          <w:cs/>
          <w:lang w:val="ar_AE" w:bidi="ar_AE"/>
        </w:rPr>
        <w:t>اجعل بضعة الأشخاص يمثلون العالم. والشخص الذي يؤدي دور الرب يسوع يمكن أن يعطي التلاميذ المزيد من أوراق الشجر لتمثيل الكلمة مرة أخرى، ويمكن أن يغضب الناس، الذين يمثلون دور العالم، من التلاميذ ويحاولون مهاجمتهم. الآخرون، الذين وقفوا في دائرة حول التلاميذ من قبل، يمكنهم أن يفعلوا ذلك مرة أخرى، ليشكلوا حلقة حماية من حولهم. ثم يمكن لهؤلاء الناس أنفسهم أن يصارعوا "العالم" ويقاتلونهم ليُظهروا حماية الله للتلاميذ. يمكن "للعالم" أن يتوقفوا عن القتال، لكن ليظلوا في المشهد حتى يكون من الواضح أنهم سيكونون حاضرين دائمًا.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"أريد أن يبقى التلاميذ آمنين بعد رحيلي"، أو "بعض الناس في العالم لن يحبّوهم"، و"على الرغم من هذه الحقيقة الصعبة، إلا أن الرب يسوع سعيد لأن التلاميذ اختاروا أن يسلكوا الطريق الصعب، ليتبعوه، ويساعدوا في خلاص الآخرين من خطاياهم".</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"نحن خائفون قليلًا مما سيفعله بنا بعض الناس في العالم"، أو "ستكون هناك أوقات صعبة أمامنا"، و"لكن العيش للرب يسوع يستحق العناء".</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يقول الرب يسوع: "لأجلهم أُقدّس أنا ذاتي لهم. ليتقدسوا هم أيضًا حقًا."</w:t>
      </w:r>
    </w:p>
    <w:p>
      <w:pPr>
        <w:bidi/>
      </w:pPr>
      <w:r>
        <w:rPr>
          <w:rtl/>
          <w:cs/>
          <w:lang w:val="ar_AE" w:bidi="ar_AE"/>
        </w:rPr>
      </w:r>
      <w:r>
        <w:rPr>
          <w:rtl/>
          <w:cs/>
          <w:lang w:val="ar_AE" w:bidi="ar_AE"/>
        </w:rPr>
        <w:t>مثِّلوا التمرين الذي ذُكر في وقت سابق باستخدام الشعلة، أو المصباح، الذي يُضيء على الرب يسوع، ويحمل الرب يسوع مرآة أو علبة معدنية، فيضيء النور المنعكس على التلاميذ. كما أن الله قدوس، فإن الرب يسوع قدوس، وهو يجعل التلاميذ مقدّسين.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17: 1–19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يرفع الرب يسوع نظره إلى </w:t>
      </w:r>
      <w:r>
        <w:rPr>
          <w:b/>
          <w:rtl/>
          <w:cs/>
          <w:lang w:val="ar_AE" w:bidi="ar_AE"/>
        </w:rPr>
        <w:t>السماء</w:t>
      </w:r>
      <w:r>
        <w:rPr>
          <w:rtl/>
          <w:cs/>
          <w:lang w:val="ar_AE" w:bidi="ar_AE"/>
        </w:rPr>
        <w:t xml:space="preserve"> ليًصلي، وليُظهر أنه يتحدث إلى الله الآب، الساكن السماء. ترجموا كلمة الصلاة كما فعلتم في المقاطع السابقة. </w:t>
      </w:r>
      <w:r>
        <w:rPr>
          <w:rtl/>
          <w:cs/>
          <w:lang w:val="ar_AE" w:bidi="ar_AE"/>
        </w:rPr>
        <w:t>صلاة</w:t>
      </w:r>
      <w:r>
        <w:rPr>
          <w:rtl/>
          <w:cs/>
          <w:lang w:val="ar_AE" w:bidi="ar_AE"/>
        </w:rPr>
        <w:t xml:space="preserve"> كلمة يُمكن العثور عليها في "قاموس الكلمات الرئيسية". </w:t>
      </w:r>
    </w:p>
    <w:p>
      <w:pPr>
        <w:bidi/>
      </w:pPr>
      <w:r>
        <w:rPr>
          <w:rtl/>
          <w:cs/>
          <w:lang w:val="ar_AE" w:bidi="ar_AE"/>
        </w:rPr>
      </w:r>
      <w:r>
        <w:rPr>
          <w:rtl/>
          <w:cs/>
          <w:lang w:val="ar_AE" w:bidi="ar_AE"/>
        </w:rPr>
        <w:t>ثم يقول: "يا أبتاه، قد جاءت الساعة. مجد ابنك فيُمجدك ابنك"، أي إنه سيحل الوقت سريعًا، ليُؤخذ الرب يسوع للموت على الصليب، فيُعلن مجد الله والرب يسوع للعالم.</w:t>
      </w:r>
    </w:p>
    <w:p>
      <w:pPr>
        <w:bidi/>
      </w:pPr>
      <w:r>
        <w:rPr>
          <w:rtl/>
          <w:cs/>
          <w:lang w:val="ar_AE" w:bidi="ar_AE"/>
        </w:rPr>
      </w:r>
      <w:r>
        <w:rPr>
          <w:rtl/>
          <w:cs/>
          <w:lang w:val="ar_AE" w:bidi="ar_AE"/>
        </w:rPr>
        <w:t xml:space="preserve">لقد أعطى الله الرب يسوع كل </w:t>
      </w:r>
      <w:r>
        <w:rPr>
          <w:b/>
          <w:rtl/>
          <w:cs/>
          <w:lang w:val="ar_AE" w:bidi="ar_AE"/>
        </w:rPr>
        <w:t>السلطان</w:t>
      </w:r>
      <w:r>
        <w:rPr>
          <w:rtl/>
          <w:cs/>
          <w:lang w:val="ar_AE" w:bidi="ar_AE"/>
        </w:rPr>
        <w:t xml:space="preserve"> أو كل حق على جميع الناس. ترجموا كلمة سلطان كما فعلتم في المقاطع السابقة، وتذكّروا أن كلمة </w:t>
      </w:r>
      <w:r>
        <w:rPr>
          <w:rtl/>
          <w:cs/>
          <w:lang w:val="ar_AE" w:bidi="ar_AE"/>
        </w:rPr>
        <w:t>سلطان</w:t>
      </w:r>
      <w:r>
        <w:rPr>
          <w:rtl/>
          <w:cs/>
          <w:lang w:val="ar_AE" w:bidi="ar_AE"/>
        </w:rPr>
        <w:t xml:space="preserve"> موجودة في قاموس الكلمات الرئيسية. وكان هذا ليتمكن الرب يسوع من إعطاء </w:t>
      </w:r>
      <w:r>
        <w:rPr>
          <w:b/>
          <w:rtl/>
          <w:cs/>
          <w:lang w:val="ar_AE" w:bidi="ar_AE"/>
        </w:rPr>
        <w:t>الحياة الأبدية</w:t>
      </w:r>
      <w:r>
        <w:rPr>
          <w:rtl/>
          <w:cs/>
          <w:lang w:val="ar_AE" w:bidi="ar_AE"/>
        </w:rPr>
        <w:t xml:space="preserve"> للأشخاص الذين أعطاهم له الله ليكونوا أتباعه. ترجموا مصطلح "الحياة الأبدية" بالطريقة ذاتها التي استخدمتموها في المقاطع السابقة. وتعبير </w:t>
      </w:r>
      <w:r>
        <w:rPr>
          <w:rtl/>
          <w:cs/>
          <w:lang w:val="ar_AE" w:bidi="ar_AE"/>
        </w:rPr>
        <w:t>"الحياة الأبدية"</w:t>
      </w:r>
      <w:r>
        <w:rPr>
          <w:rtl/>
          <w:cs/>
          <w:lang w:val="ar_AE" w:bidi="ar_AE"/>
        </w:rPr>
        <w:t xml:space="preserve"> موجود في قاموس الكلمات الرئيسية. والحياة الأبدية هي عندما يعرف الناس الله الحقيقي الوحيد، ويسوع </w:t>
      </w:r>
      <w:r>
        <w:rPr>
          <w:b/>
          <w:rtl/>
          <w:cs/>
          <w:lang w:val="ar_AE" w:bidi="ar_AE"/>
        </w:rPr>
        <w:t>المسيح</w:t>
      </w:r>
      <w:r>
        <w:rPr>
          <w:rtl/>
          <w:cs/>
          <w:lang w:val="ar_AE" w:bidi="ar_AE"/>
        </w:rPr>
        <w:t xml:space="preserve"> الذي أرسله. ترجموا كلمة المسيح أو المسيَّا كما فعلتم في المقاطع السابقة. ستجد مصطلح </w:t>
      </w:r>
      <w:r>
        <w:rPr>
          <w:rtl/>
          <w:cs/>
          <w:lang w:val="ar_AE" w:bidi="ar_AE"/>
        </w:rPr>
        <w:t>المسيح</w:t>
      </w:r>
      <w:r>
        <w:rPr>
          <w:rtl/>
          <w:cs/>
          <w:lang w:val="ar_AE" w:bidi="ar_AE"/>
        </w:rPr>
        <w:t xml:space="preserve"> أو </w:t>
      </w:r>
      <w:r>
        <w:rPr>
          <w:rtl/>
          <w:cs/>
          <w:lang w:val="ar_AE" w:bidi="ar_AE"/>
        </w:rPr>
        <w:t>المسيا</w:t>
      </w:r>
      <w:r>
        <w:rPr>
          <w:rtl/>
          <w:cs/>
          <w:lang w:val="ar_AE" w:bidi="ar_AE"/>
        </w:rPr>
        <w:t xml:space="preserve"> كليهما في قاموس الكلمات الرئيسية.</w:t>
      </w:r>
    </w:p>
    <w:p>
      <w:pPr>
        <w:bidi/>
      </w:pPr>
      <w:r>
        <w:rPr>
          <w:rtl/>
          <w:cs/>
          <w:lang w:val="ar_AE" w:bidi="ar_AE"/>
        </w:rPr>
      </w:r>
      <w:r>
        <w:rPr>
          <w:rtl/>
          <w:cs/>
          <w:lang w:val="ar_AE" w:bidi="ar_AE"/>
        </w:rPr>
        <w:t xml:space="preserve">ثم يستكمل الرب يسوع كلامه، قائلًا إنه قد مجد الله على الأرض بإتمام </w:t>
      </w:r>
      <w:r>
        <w:rPr>
          <w:b/>
          <w:rtl/>
          <w:cs/>
          <w:lang w:val="ar_AE" w:bidi="ar_AE"/>
        </w:rPr>
        <w:t>العمل</w:t>
      </w:r>
      <w:r>
        <w:rPr>
          <w:rtl/>
          <w:cs/>
          <w:lang w:val="ar_AE" w:bidi="ar_AE"/>
        </w:rPr>
        <w:t xml:space="preserve">، أو المهام التي أعطاها الله له ليفعلها. ويطلب الرب يسوع من الله أن يعطيه </w:t>
      </w:r>
      <w:r>
        <w:rPr>
          <w:b/>
          <w:rtl/>
          <w:cs/>
          <w:lang w:val="ar_AE" w:bidi="ar_AE"/>
        </w:rPr>
        <w:t>مجدًا</w:t>
      </w:r>
      <w:r>
        <w:rPr>
          <w:rtl/>
          <w:cs/>
          <w:lang w:val="ar_AE" w:bidi="ar_AE"/>
        </w:rPr>
        <w:t xml:space="preserve">. والعمل هنا هو مشاركة رسالة الله مع الناس الذين على الأرض حتى تكون لهم الفرصة أن يخلصوا من خطاياهم ويطيعوا الرب يسوع. لم يكن الرب يسوع يطلب المجد ليظهر بشكل حسن، بل ليُظهر للعالم عظمة الله. ترجموا كلمة مجد كما فعلتم في المقاطع السابقة. </w:t>
      </w:r>
      <w:r>
        <w:rPr>
          <w:rtl/>
          <w:cs/>
          <w:lang w:val="ar_AE" w:bidi="ar_AE"/>
        </w:rPr>
        <w:t>مجد</w:t>
      </w:r>
      <w:r>
        <w:rPr>
          <w:rtl/>
          <w:cs/>
          <w:lang w:val="ar_AE" w:bidi="ar_AE"/>
        </w:rPr>
        <w:t xml:space="preserve"> مصطلح تجده في "قاموس الكلمات الرئيسية".</w:t>
      </w:r>
    </w:p>
    <w:p>
      <w:pPr>
        <w:bidi/>
      </w:pPr>
      <w:r>
        <w:rPr>
          <w:rtl/>
          <w:cs/>
          <w:lang w:val="ar_AE" w:bidi="ar_AE"/>
        </w:rPr>
      </w:r>
      <w:r>
        <w:rPr>
          <w:rtl/>
          <w:cs/>
          <w:lang w:val="ar_AE" w:bidi="ar_AE"/>
        </w:rPr>
        <w:t xml:space="preserve">قال الرب يسوع لله: "لقد أعطيتهم لي، وقد اطاعوا </w:t>
      </w:r>
      <w:r>
        <w:rPr>
          <w:b/>
          <w:rtl/>
          <w:cs/>
          <w:lang w:val="ar_AE" w:bidi="ar_AE"/>
        </w:rPr>
        <w:t>كلامك</w:t>
      </w:r>
      <w:r>
        <w:rPr>
          <w:rtl/>
          <w:cs/>
          <w:lang w:val="ar_AE" w:bidi="ar_AE"/>
        </w:rPr>
        <w:t xml:space="preserve">." كل ما كان لدى الرب يسوع أتى من الله، وعرف التلاميذ هذا؛ لأن الرب يسوع شارك بكلام الله، أو رسالة الأخبار الإلهية السارة، معهم. ترجموا الكلمة كما فعلتم في المقاطع السابقة، وتذكّروا أن </w:t>
      </w:r>
      <w:r>
        <w:rPr>
          <w:rtl/>
          <w:cs/>
          <w:lang w:val="ar_AE" w:bidi="ar_AE"/>
        </w:rPr>
        <w:t>"الكلمة"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ويواصل الرب يسوع الصلاة من أجل التلاميذ لأنهم ينتمون لله، لكنه لا يصلّي لأجل </w:t>
      </w:r>
      <w:r>
        <w:rPr>
          <w:b/>
          <w:rtl/>
          <w:cs/>
          <w:lang w:val="ar_AE" w:bidi="ar_AE"/>
        </w:rPr>
        <w:t>العالم</w:t>
      </w:r>
      <w:r>
        <w:rPr>
          <w:rtl/>
          <w:cs/>
          <w:lang w:val="ar_AE" w:bidi="ar_AE"/>
        </w:rPr>
        <w:t>. وكلمة "العالم" هنا تعني الذين يرفضون الإيمان بالرب يسوع، بل يعيشون في الخطية وعصيان الله بدلًا من ذلك.</w:t>
      </w:r>
    </w:p>
    <w:p>
      <w:pPr>
        <w:bidi/>
      </w:pPr>
      <w:r>
        <w:rPr>
          <w:rtl/>
          <w:cs/>
          <w:lang w:val="ar_AE" w:bidi="ar_AE"/>
        </w:rPr>
      </w:r>
      <w:r>
        <w:rPr>
          <w:rtl/>
          <w:cs/>
          <w:lang w:val="ar_AE" w:bidi="ar_AE"/>
        </w:rPr>
        <w:t xml:space="preserve">يقول الرب يسوع: "أبي القدوس" أي "أبي الذي هو قدوس." يُظهر الرب يسوع احترامه وإكرامه لله. ترجموا كلمة </w:t>
      </w:r>
      <w:r>
        <w:rPr>
          <w:b/>
          <w:rtl/>
          <w:cs/>
          <w:lang w:val="ar_AE" w:bidi="ar_AE"/>
        </w:rPr>
        <w:t>قدوس</w:t>
      </w:r>
      <w:r>
        <w:rPr>
          <w:rtl/>
          <w:cs/>
          <w:lang w:val="ar_AE" w:bidi="ar_AE"/>
        </w:rPr>
        <w:t xml:space="preserve"> كما فعلتم في المقاطع السابقة، وتذكّروا أن كلمة </w:t>
      </w:r>
      <w:r>
        <w:rPr>
          <w:rtl/>
          <w:cs/>
          <w:lang w:val="ar_AE" w:bidi="ar_AE"/>
        </w:rPr>
        <w:t>قدوس</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يطلب الرب يسوع من الله أن يحمي التلاميذ حتى يظلوا مترابطين معًا في الإيمان، أي أن </w:t>
      </w:r>
      <w:r>
        <w:rPr>
          <w:b/>
          <w:rtl/>
          <w:cs/>
          <w:lang w:val="ar_AE" w:bidi="ar_AE"/>
        </w:rPr>
        <w:t>يكونوا واحدًا</w:t>
      </w:r>
      <w:r>
        <w:rPr>
          <w:rtl/>
          <w:cs/>
          <w:lang w:val="ar_AE" w:bidi="ar_AE"/>
        </w:rPr>
        <w:t xml:space="preserve">، كما أن الله والرب يسوع مترابطان </w:t>
      </w:r>
      <w:r>
        <w:rPr>
          <w:b/>
          <w:rtl/>
          <w:cs/>
          <w:lang w:val="ar_AE" w:bidi="ar_AE"/>
        </w:rPr>
        <w:t>معًا</w:t>
      </w:r>
      <w:r>
        <w:rPr>
          <w:rtl/>
          <w:cs/>
          <w:lang w:val="ar_AE" w:bidi="ar_AE"/>
        </w:rPr>
        <w:t xml:space="preserve"> كواحد في الإيمان، أي أنهم متحدين في أفكارهم. يفكرون بنفس الطريقة ولهم نفس النوايا.</w:t>
      </w:r>
    </w:p>
    <w:p>
      <w:pPr>
        <w:bidi/>
      </w:pPr>
      <w:r>
        <w:rPr>
          <w:rtl/>
          <w:cs/>
          <w:lang w:val="ar_AE" w:bidi="ar_AE"/>
        </w:rPr>
      </w:r>
      <w:r>
        <w:rPr>
          <w:rtl/>
          <w:cs/>
          <w:lang w:val="ar_AE" w:bidi="ar_AE"/>
        </w:rPr>
        <w:t xml:space="preserve">ويقول الرب يسوع إنه حَمِى التلاميذ بينما كان على الأرض، وأن واحدًا منهم لم </w:t>
      </w:r>
      <w:r>
        <w:rPr>
          <w:b/>
          <w:rtl/>
          <w:cs/>
          <w:lang w:val="ar_AE" w:bidi="ar_AE"/>
        </w:rPr>
        <w:t>يهلك</w:t>
      </w:r>
      <w:r>
        <w:rPr>
          <w:rtl/>
          <w:cs/>
          <w:lang w:val="ar_AE" w:bidi="ar_AE"/>
        </w:rPr>
        <w:t>. يهلك تعني أنه لم يعد تابعًا للرب يسوع.</w:t>
      </w:r>
    </w:p>
    <w:p>
      <w:pPr>
        <w:bidi/>
      </w:pPr>
      <w:r>
        <w:rPr>
          <w:rtl/>
          <w:cs/>
          <w:lang w:val="ar_AE" w:bidi="ar_AE"/>
        </w:rPr>
      </w:r>
      <w:r>
        <w:rPr>
          <w:rtl/>
          <w:cs/>
          <w:lang w:val="ar_AE" w:bidi="ar_AE"/>
        </w:rPr>
        <w:t xml:space="preserve">والشخص الوحيد الذي سيهلك هو الشخص "المُعيّن للهلاك"، أي الشخص الذي سيُسلم الرب يسوع. كان هذا الشخص ضالًا "لتتم </w:t>
      </w:r>
      <w:r>
        <w:rPr>
          <w:b/>
          <w:rtl/>
          <w:cs/>
          <w:lang w:val="ar_AE" w:bidi="ar_AE"/>
        </w:rPr>
        <w:t>الأسفار المقدسة</w:t>
      </w:r>
      <w:r>
        <w:rPr>
          <w:rtl/>
          <w:cs/>
          <w:lang w:val="ar_AE" w:bidi="ar_AE"/>
        </w:rPr>
        <w:t xml:space="preserve">." كانت الأسفار المُقدَّسة هي الأسفار اليهودية المقدسة التي نعرفها الآن باسم العهد القديم. تضمنت الأسفار اليهودية المقدسة كتابات أنبياء اليهود. ترجموا تعبير الأسفار المقدسة كما فعلتم في المقاطع السابقة. كلمة </w:t>
      </w:r>
      <w:r>
        <w:rPr>
          <w:rtl/>
          <w:cs/>
          <w:lang w:val="ar_AE" w:bidi="ar_AE"/>
        </w:rPr>
        <w:t>كتاب مقدس</w:t>
      </w:r>
      <w:r>
        <w:rPr>
          <w:rtl/>
          <w:cs/>
          <w:lang w:val="ar_AE" w:bidi="ar_AE"/>
        </w:rPr>
        <w:t xml:space="preserve"> موجودة بقاموس الكلمات الرئيسية.</w:t>
      </w:r>
    </w:p>
    <w:p>
      <w:pPr>
        <w:bidi/>
      </w:pPr>
      <w:r>
        <w:rPr>
          <w:rtl/>
          <w:cs/>
          <w:lang w:val="ar_AE" w:bidi="ar_AE"/>
        </w:rPr>
      </w:r>
      <w:r>
        <w:rPr>
          <w:rtl/>
          <w:cs/>
          <w:lang w:val="ar_AE" w:bidi="ar_AE"/>
        </w:rPr>
        <w:t>يقول الرب يسوع مرة أخرى إنه ليس "من" العالم، والتلاميذ أيضًا ليسوا "من" هذا العالم والآن لكونهم يؤمنون بالرب يسوع ويتبعوه.</w:t>
      </w:r>
    </w:p>
    <w:p>
      <w:pPr>
        <w:bidi/>
      </w:pPr>
      <w:r>
        <w:rPr>
          <w:rtl/>
          <w:cs/>
          <w:lang w:val="ar_AE" w:bidi="ar_AE"/>
        </w:rPr>
      </w:r>
      <w:r>
        <w:rPr>
          <w:rtl/>
          <w:cs/>
          <w:lang w:val="ar_AE" w:bidi="ar_AE"/>
        </w:rPr>
        <w:t xml:space="preserve">ويصلي الرب يسوع كي يحمي الله التلاميذ من "الشرير"، وهو اسم آخر للشيطان. ترجموا كلمة </w:t>
      </w:r>
      <w:r>
        <w:rPr>
          <w:b/>
          <w:rtl/>
          <w:cs/>
          <w:lang w:val="ar_AE" w:bidi="ar_AE"/>
        </w:rPr>
        <w:t>الشيطان</w:t>
      </w:r>
      <w:r>
        <w:rPr>
          <w:rtl/>
          <w:cs/>
          <w:lang w:val="ar_AE" w:bidi="ar_AE"/>
        </w:rPr>
        <w:t xml:space="preserve"> كما فعلتم في المقاطع السابقة. </w:t>
      </w:r>
      <w:r>
        <w:rPr>
          <w:rtl/>
          <w:cs/>
          <w:lang w:val="ar_AE" w:bidi="ar_AE"/>
        </w:rPr>
        <w:t>الشيطان</w:t>
      </w:r>
      <w:r>
        <w:rPr>
          <w:rtl/>
          <w:cs/>
          <w:lang w:val="ar_AE" w:bidi="ar_AE"/>
        </w:rPr>
        <w:t xml:space="preserve"> مُصطلح مذكور في "قاموس الكلمات الرئيسية".</w:t>
      </w:r>
    </w:p>
    <w:p>
      <w:pPr>
        <w:bidi/>
      </w:pPr>
      <w:r>
        <w:rPr>
          <w:rtl/>
          <w:cs/>
          <w:lang w:val="ar_AE" w:bidi="ar_AE"/>
        </w:rPr>
      </w:r>
      <w:r>
        <w:rPr>
          <w:rtl/>
          <w:cs/>
          <w:lang w:val="ar_AE" w:bidi="ar_AE"/>
        </w:rPr>
        <w:t xml:space="preserve">يطلب الرب يسوع من الله أن </w:t>
      </w:r>
      <w:r>
        <w:rPr>
          <w:b/>
          <w:rtl/>
          <w:cs/>
          <w:lang w:val="ar_AE" w:bidi="ar_AE"/>
        </w:rPr>
        <w:t>يُقدّس</w:t>
      </w:r>
      <w:r>
        <w:rPr>
          <w:rtl/>
          <w:cs/>
          <w:lang w:val="ar_AE" w:bidi="ar_AE"/>
        </w:rPr>
        <w:t xml:space="preserve"> التلاميذ، أي أن "يجعلهم مقدّسين" باستخدام كلمات الله أو رسالته التي هي حق دائمًا.</w:t>
      </w:r>
    </w:p>
    <w:p>
      <w:pPr>
        <w:bidi/>
      </w:pPr>
      <w:r>
        <w:rPr>
          <w:rtl/>
          <w:cs/>
          <w:lang w:val="ar_AE" w:bidi="ar_AE"/>
        </w:rPr>
      </w:r>
      <w:r>
        <w:rPr>
          <w:rtl/>
          <w:cs/>
          <w:lang w:val="ar_AE" w:bidi="ar_AE"/>
        </w:rPr>
        <w:t xml:space="preserve">توقّفوا هنا وناقشوا كيف ستصفون تعبير التقديس، أي جعل الشيء مقدسًا. تظهر كلمتي </w:t>
      </w:r>
      <w:r>
        <w:rPr>
          <w:rtl/>
          <w:cs/>
          <w:lang w:val="ar_AE" w:bidi="ar_AE"/>
        </w:rPr>
        <w:t>التقديس</w:t>
      </w:r>
      <w:r>
        <w:rPr>
          <w:rtl/>
          <w:cs/>
          <w:lang w:val="ar_AE" w:bidi="ar_AE"/>
        </w:rPr>
        <w:t xml:space="preserve"> و</w:t>
      </w:r>
      <w:r>
        <w:rPr>
          <w:rtl/>
          <w:cs/>
          <w:lang w:val="ar_AE" w:bidi="ar_AE"/>
        </w:rPr>
        <w:t>قدوس</w:t>
      </w:r>
      <w:r>
        <w:rPr>
          <w:rtl/>
          <w:cs/>
          <w:lang w:val="ar_AE" w:bidi="ar_AE"/>
        </w:rPr>
        <w:t xml:space="preserve"> في قاموس الكلمات الرئيسية. (توقَّفوا هنا عن سماع التسجيل الصوتي)</w:t>
      </w:r>
    </w:p>
    <w:p>
      <w:pPr>
        <w:bidi/>
      </w:pPr>
      <w:r>
        <w:rPr>
          <w:rtl/>
          <w:cs/>
          <w:lang w:val="ar_AE" w:bidi="ar_AE"/>
        </w:rPr>
      </w:r>
      <w:r>
        <w:rPr>
          <w:rtl/>
          <w:cs/>
          <w:lang w:val="ar_AE" w:bidi="ar_AE"/>
        </w:rPr>
        <w:t xml:space="preserve">يقول الرب يسوع: "كما </w:t>
      </w:r>
      <w:r>
        <w:rPr>
          <w:b/>
          <w:rtl/>
          <w:cs/>
          <w:lang w:val="ar_AE" w:bidi="ar_AE"/>
        </w:rPr>
        <w:t>أرسلتني</w:t>
      </w:r>
      <w:r>
        <w:rPr>
          <w:rtl/>
          <w:cs/>
          <w:lang w:val="ar_AE" w:bidi="ar_AE"/>
        </w:rPr>
        <w:t xml:space="preserve"> إلى العالم </w:t>
      </w:r>
      <w:r>
        <w:rPr>
          <w:b/>
          <w:rtl/>
          <w:cs/>
          <w:lang w:val="ar_AE" w:bidi="ar_AE"/>
        </w:rPr>
        <w:t>أرسلتهم أنا</w:t>
      </w:r>
      <w:r>
        <w:rPr>
          <w:rtl/>
          <w:cs/>
          <w:lang w:val="ar_AE" w:bidi="ar_AE"/>
        </w:rPr>
        <w:t>"، أي أنه كما أرسل الله الرب يسوع ليتحدث إلى غير المؤمنين، فإن الرب يسوع يرسل الآن التلاميذ إلى غير المؤمنين في هذا العالم لينشروا الرسالة المتعلقة بالله.</w:t>
      </w:r>
    </w:p>
    <w:p>
      <w:pPr>
        <w:bidi/>
      </w:pPr>
      <w:r>
        <w:rPr>
          <w:rtl/>
          <w:cs/>
          <w:lang w:val="ar_AE" w:bidi="ar_AE"/>
        </w:rPr>
      </w:r>
      <w:r>
        <w:rPr>
          <w:rtl/>
          <w:cs/>
          <w:lang w:val="ar_AE" w:bidi="ar_AE"/>
        </w:rPr>
        <w:t xml:space="preserve">ويقول الرب يسوع إنه سيقدس نفسه من أجل التلاميذ. الرب يسوع يقول إنه سيكرس نفسه لله بتقديم نفسه ذبيحة مقدسة أي خاصة، بموته عن أتباعه. يقول الرب يسوع: "أنا أعطي نفسي كذبيحة مقدسة عنهم، لكي يجعلهم حقك مقدسين." وتظهر كل من كلمتي </w:t>
      </w:r>
      <w:r>
        <w:rPr>
          <w:rtl/>
          <w:cs/>
          <w:lang w:val="ar_AE" w:bidi="ar_AE"/>
        </w:rPr>
        <w:t>مُقدّس</w:t>
      </w:r>
      <w:r>
        <w:rPr>
          <w:rtl/>
          <w:cs/>
          <w:lang w:val="ar_AE" w:bidi="ar_AE"/>
        </w:rPr>
        <w:t xml:space="preserve"> و</w:t>
      </w:r>
      <w:r>
        <w:rPr>
          <w:rtl/>
          <w:cs/>
          <w:lang w:val="ar_AE" w:bidi="ar_AE"/>
        </w:rPr>
        <w:t>ذبيحة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17:20–26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17: 20–26 واحفظوه في قلوبكم.</w:t>
      </w:r>
    </w:p>
    <w:p>
      <w:pPr>
        <w:bidi/>
      </w:pPr>
      <w:r>
        <w:rPr>
          <w:rtl/>
          <w:cs/>
          <w:lang w:val="ar_AE" w:bidi="ar_AE"/>
        </w:rPr>
      </w:r>
      <w:r>
        <w:rPr>
          <w:rtl/>
          <w:cs/>
          <w:lang w:val="ar_AE" w:bidi="ar_AE"/>
        </w:rPr>
        <w:t>استمعوا إلى نسخة صوتية من يوحنا 17: 20–26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وعن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17: 20–26 من الترجمة الأسهل فهمًا لكم.</w:t>
      </w:r>
    </w:p>
    <w:p>
      <w:pPr>
        <w:bidi/>
      </w:pPr>
      <w:r>
        <w:rPr>
          <w:rtl/>
          <w:cs/>
          <w:lang w:val="ar_AE" w:bidi="ar_AE"/>
        </w:rPr>
      </w:r>
      <w:r>
        <w:rPr>
          <w:rtl/>
          <w:cs/>
          <w:lang w:val="ar_AE" w:bidi="ar_AE"/>
        </w:rPr>
        <w:t>هل تتذكرون في المقطع السابق أنه بعد أن انتهى الرب يسوع من الحديث إلى تلاميذه، نظر إلى السماء وبدأ يصلّي إلى الله من أجل تلاميذه الذين كانوا معه في ذلك الوقت؟</w:t>
      </w:r>
    </w:p>
    <w:p>
      <w:pPr>
        <w:bidi/>
      </w:pPr>
      <w:r>
        <w:rPr>
          <w:rtl/>
          <w:cs/>
          <w:lang w:val="ar_AE" w:bidi="ar_AE"/>
        </w:rPr>
      </w:r>
      <w:r>
        <w:rPr>
          <w:rtl/>
          <w:cs/>
          <w:lang w:val="ar_AE" w:bidi="ar_AE"/>
        </w:rPr>
        <w:t xml:space="preserve">لا يزال الرب يسوع ينظر إلى السماء ليُبيّن أنه يتحدث إلى الله الآب، الساكن السماء. لا يزال التلاميذ الأحد عشر معه، لكن هذه المرة يصلّي الرب يسوع من أجل </w:t>
      </w:r>
      <w:r>
        <w:rPr>
          <w:b/>
          <w:rtl/>
          <w:cs/>
          <w:lang w:val="ar_AE" w:bidi="ar_AE"/>
        </w:rPr>
        <w:t>جميع</w:t>
      </w:r>
      <w:r>
        <w:rPr>
          <w:rtl/>
          <w:cs/>
          <w:lang w:val="ar_AE" w:bidi="ar_AE"/>
        </w:rPr>
        <w:t xml:space="preserve"> المؤمنين، بما في ذلك الذين لم يسمعوا به بعد.</w:t>
      </w:r>
    </w:p>
    <w:p>
      <w:pPr>
        <w:bidi/>
      </w:pPr>
      <w:r>
        <w:rPr>
          <w:rtl/>
          <w:cs/>
          <w:lang w:val="ar_AE" w:bidi="ar_AE"/>
        </w:rPr>
      </w:r>
      <w:r>
        <w:rPr>
          <w:rtl/>
          <w:cs/>
          <w:lang w:val="ar_AE" w:bidi="ar_AE"/>
        </w:rPr>
        <w:t>يصلّي الرب يسوع من أجل الذين يؤمنون به بسبب الرسالة التي شاركها الرب يسوع مع التلاميذ؛ والتي سيشاركها التلاميذ مع الآخرين، فيؤمن هؤلاء الناس بالرب يسوع.</w:t>
      </w:r>
    </w:p>
    <w:p>
      <w:pPr>
        <w:bidi/>
      </w:pPr>
      <w:r>
        <w:rPr>
          <w:rtl/>
          <w:cs/>
          <w:lang w:val="ar_AE" w:bidi="ar_AE"/>
        </w:rPr>
      </w:r>
      <w:r>
        <w:rPr>
          <w:rtl/>
          <w:cs/>
          <w:lang w:val="ar_AE" w:bidi="ar_AE"/>
        </w:rPr>
        <w:t>توقَّفوا هنا وناقشوا ما يلي كمجموعة: احكوا قصة عن وقت نشر فيه الناس في مجتمعكم الأخبار السارة حتى سمعها الجميع في المجتمع. كيف نقل الناس الأخبار؟ هل كان ذلك عن طريق الراديو، أم المكالمات الهاتفية، أم زيارة الناس في البيوت؟ كيف تنقلون الأخبار السارة عادة في مجتمعكم؟ (توقَّفوا هنا عن سماع التسجيل الصوتي)</w:t>
      </w:r>
    </w:p>
    <w:p>
      <w:pPr>
        <w:bidi/>
      </w:pPr>
      <w:r>
        <w:rPr>
          <w:rtl/>
          <w:cs/>
          <w:lang w:val="ar_AE" w:bidi="ar_AE"/>
        </w:rPr>
      </w:r>
      <w:r>
        <w:rPr>
          <w:rtl/>
          <w:cs/>
          <w:lang w:val="ar_AE" w:bidi="ar_AE"/>
        </w:rPr>
        <w:t>يصلّي الرب يسوع إلى الله أن يكون جميع المؤمنين من المستقبل واحدًا. يصلي الرب يسوع أن يعملوا معًا وكأنهم شخص واحد.</w:t>
      </w:r>
    </w:p>
    <w:p>
      <w:pPr>
        <w:bidi/>
      </w:pPr>
      <w:r>
        <w:rPr>
          <w:rtl/>
          <w:cs/>
          <w:lang w:val="ar_AE" w:bidi="ar_AE"/>
        </w:rPr>
      </w:r>
      <w:r>
        <w:rPr>
          <w:rtl/>
          <w:cs/>
          <w:lang w:val="ar_AE" w:bidi="ar_AE"/>
        </w:rPr>
        <w:t>توقَّفوا هنا وناقشوا هذا السؤال كمجموعة: كيف تعملون في مجتمعكم معًا كما لو كنتم جميعًا شخص واحد؟ أعطوا مثالًا عن وقت عمل فيه الجميع معًا. ماذا فعلتم؟ كيف شعر الجميع عندما كانوا يعملون معًا؟ (توقَّفوا هنا عن سماع التسجيل الصوتي)</w:t>
      </w:r>
    </w:p>
    <w:p>
      <w:pPr>
        <w:bidi/>
      </w:pPr>
      <w:r>
        <w:rPr>
          <w:rtl/>
          <w:cs/>
          <w:lang w:val="ar_AE" w:bidi="ar_AE"/>
        </w:rPr>
      </w:r>
      <w:r>
        <w:rPr>
          <w:rtl/>
          <w:cs/>
          <w:lang w:val="ar_AE" w:bidi="ar_AE"/>
        </w:rPr>
        <w:t>يرتبط الرب يسوع والله بشكل وثيق ببعضهم لدرجة أنهم "واحد".</w:t>
      </w:r>
    </w:p>
    <w:p>
      <w:pPr>
        <w:bidi/>
      </w:pPr>
      <w:r>
        <w:rPr>
          <w:rtl/>
          <w:cs/>
          <w:lang w:val="ar_AE" w:bidi="ar_AE"/>
        </w:rPr>
      </w:r>
      <w:r>
        <w:rPr>
          <w:rtl/>
          <w:cs/>
          <w:lang w:val="ar_AE" w:bidi="ar_AE"/>
        </w:rPr>
        <w:t>يطلب الرب يسوع من الله أن يسمح لتلاميذ المستقبل أن يكونوا في اتحاد معهم، حتى يؤمن العالم بأن الله أرسل الرب يسوع. إن الله والرب يسوع مرتبطان معًا في الوحدة والمحبة، لكنهما يريدان أيضًا أن يرتبط التلاميذ معهم، ويختبرون نفس الوحدة والمحبة التي أعطاها الآب للرب يسوع.</w:t>
      </w:r>
    </w:p>
    <w:p>
      <w:pPr>
        <w:bidi/>
      </w:pPr>
      <w:r>
        <w:rPr>
          <w:rtl/>
          <w:cs/>
          <w:lang w:val="ar_AE" w:bidi="ar_AE"/>
        </w:rPr>
      </w:r>
      <w:r>
        <w:rPr>
          <w:rtl/>
          <w:cs/>
          <w:lang w:val="ar_AE" w:bidi="ar_AE"/>
        </w:rPr>
        <w:t>توقَّفوا هنا وناقشوا هذا السؤال كمجموعة: حدثونا عن وقت رأيتم فيه قادة مجتمعكم يعملون معًا في وحدة، وأردتم الانضمام إليهم والعمل معهم. ماذا فعلتم؟ (توقَّفوا هنا عن سماع التسجيل الصوتي)</w:t>
      </w:r>
    </w:p>
    <w:p>
      <w:pPr>
        <w:bidi/>
      </w:pPr>
      <w:r>
        <w:rPr>
          <w:rtl/>
          <w:cs/>
          <w:lang w:val="ar_AE" w:bidi="ar_AE"/>
        </w:rPr>
      </w:r>
      <w:r>
        <w:rPr>
          <w:rtl/>
          <w:cs/>
          <w:lang w:val="ar_AE" w:bidi="ar_AE"/>
        </w:rPr>
        <w:t>يصلّي الرب يسوع، قائلًا: "ليكونوا فينا" و "ليكونوا متحدين معنا". يريد الرب يسوع من التلاميذ أن يعملوا معهم!</w:t>
      </w:r>
    </w:p>
    <w:p>
      <w:pPr>
        <w:bidi/>
      </w:pPr>
      <w:r>
        <w:rPr>
          <w:rtl/>
          <w:cs/>
          <w:lang w:val="ar_AE" w:bidi="ar_AE"/>
        </w:rPr>
      </w:r>
      <w:r>
        <w:rPr>
          <w:rtl/>
          <w:cs/>
          <w:lang w:val="ar_AE" w:bidi="ar_AE"/>
        </w:rPr>
        <w:t>ثم يقول: "أعطيتهم المجد الذي أعطيتني". يقول الرب يسوع إنه أعطى تلاميذه المجد، أي الحياة الرائعة، التي أعطاها الله الآب للرب يسوع. على الأرجح يتحدث الرب يسوع عن كيف أن الحياة تكون أفضل عندما يجتمع تلاميذه والله معًا في وحدة. وهذه الوحدة تجلب المجد لله، ولذلك فقد أحضر الرب يسوع ذلك المجد للتلاميذ!</w:t>
      </w:r>
    </w:p>
    <w:p>
      <w:pPr>
        <w:bidi/>
      </w:pPr>
      <w:r>
        <w:rPr>
          <w:rtl/>
          <w:cs/>
          <w:lang w:val="ar_AE" w:bidi="ar_AE"/>
        </w:rPr>
      </w:r>
      <w:r>
        <w:rPr>
          <w:rtl/>
          <w:cs/>
          <w:lang w:val="ar_AE" w:bidi="ar_AE"/>
        </w:rPr>
        <w:t>هل تتذكرون النشاط الذي فعلتموه في المقطع السابق حيث كانت لديكم المرآة والشعلة؟ فلتشعروا بحرية لتكرار النشاط التالي ليُذكركم بأننا نعكس مجد الله.</w:t>
      </w:r>
    </w:p>
    <w:p>
      <w:pPr>
        <w:bidi/>
      </w:pPr>
      <w:r>
        <w:rPr>
          <w:rtl/>
          <w:cs/>
          <w:lang w:val="ar_AE" w:bidi="ar_AE"/>
        </w:rPr>
      </w:r>
      <w:r>
        <w:rPr>
          <w:rtl/>
          <w:cs/>
          <w:lang w:val="ar_AE" w:bidi="ar_AE"/>
        </w:rPr>
        <w:t>توقَّفوا هنا وجربوا النشاط التالي كمجموعة. ستحتاجون إلى مشعل، أو مصباح يدوي، لتمثيل مجد الله، وشيء آخر يعكس نور المشعل، مثل مرآة أو وعاء معدني. اجعل شخصًا يمثل دور الله، والشخص الثاني يمثل دور الرب يسوع. اطلبوا من الشخص الذي يؤدي دور الرب يسوع أن يمسك الشيء الذي يعكس النور. اطلب من الشخص الذي يؤدي دور الله أن يوجّه الشعلة إلى الشيء العاكس الذي يحمله الشخص الذي يؤدي دور الرب يسوع – وهذا هو مجد الله الذي يذهب إلى الرب يسوع. ثم يحرك الشخص الذي يؤدي دور الرب يسوع العلبة المعدنية بحيث يسقط الضوء المنعكس على كل شخص في المجموعة. (توقَّفوا هنا عن سماع التسجيل الصوتي)</w:t>
      </w:r>
    </w:p>
    <w:p>
      <w:pPr>
        <w:bidi/>
      </w:pPr>
      <w:r>
        <w:rPr>
          <w:rtl/>
          <w:cs/>
          <w:lang w:val="ar_AE" w:bidi="ar_AE"/>
        </w:rPr>
      </w:r>
      <w:r>
        <w:rPr>
          <w:rtl/>
          <w:cs/>
          <w:lang w:val="ar_AE" w:bidi="ar_AE"/>
        </w:rPr>
        <w:t>إن وحدة تلاميذ الرب يسوع مع بعضهم البعض، ومع الرب يسوع، تُظهر للعالم أن الآب أرسل ابنه، يسوع المسيح، وأن الآب يحب التلاميذ بنفس الطريقة التي يحب بها ابنه.</w:t>
      </w:r>
    </w:p>
    <w:p>
      <w:pPr>
        <w:bidi/>
      </w:pPr>
      <w:r>
        <w:rPr>
          <w:rtl/>
          <w:cs/>
          <w:lang w:val="ar_AE" w:bidi="ar_AE"/>
        </w:rPr>
      </w:r>
      <w:r>
        <w:rPr>
          <w:rtl/>
          <w:cs/>
          <w:lang w:val="ar_AE" w:bidi="ar_AE"/>
        </w:rPr>
        <w:t xml:space="preserve">ثم يصلّي الرب يسوع من </w:t>
      </w:r>
      <w:r>
        <w:rPr>
          <w:b/>
          <w:rtl/>
          <w:cs/>
          <w:lang w:val="ar_AE" w:bidi="ar_AE"/>
        </w:rPr>
        <w:t>أجل</w:t>
      </w:r>
      <w:r>
        <w:rPr>
          <w:rtl/>
          <w:cs/>
          <w:lang w:val="ar_AE" w:bidi="ar_AE"/>
        </w:rPr>
        <w:t xml:space="preserve"> جميع الناس الذين أعطاهم الله للرب يسوع الذين سيؤمنون به في النهاية. يصلي الرب يسوع طالبًا أنه عندما يعود إلى السماء، أن يتمكن هؤلاء المؤمنون في المستقبل من الانضمام إليه في يوم من الأيام في السماء.</w:t>
      </w:r>
    </w:p>
    <w:p>
      <w:pPr>
        <w:bidi/>
      </w:pPr>
      <w:r>
        <w:rPr>
          <w:rtl/>
          <w:cs/>
          <w:lang w:val="ar_AE" w:bidi="ar_AE"/>
        </w:rPr>
      </w:r>
      <w:r>
        <w:rPr>
          <w:rtl/>
          <w:cs/>
          <w:lang w:val="ar_AE" w:bidi="ar_AE"/>
        </w:rPr>
        <w:t>يريد الرب يسوع أيضًا أن يرى العالم أن الآب يحب التلاميذ بنفس قدر محبة الآب للرب يسوع. يقول الرب يسوع إن الآب أحبه قبل خلق العالم. يدعو الرب يسوع الله بلقب الآب كعلامة على المحبة والاحترام.</w:t>
      </w:r>
    </w:p>
    <w:p>
      <w:pPr>
        <w:bidi/>
      </w:pPr>
      <w:r>
        <w:rPr>
          <w:rtl/>
          <w:cs/>
          <w:lang w:val="ar_AE" w:bidi="ar_AE"/>
        </w:rPr>
      </w:r>
      <w:r>
        <w:rPr>
          <w:rtl/>
          <w:cs/>
          <w:lang w:val="ar_AE" w:bidi="ar_AE"/>
        </w:rPr>
        <w:t>لقد أعطى الله الرب يسوع المجد، أو الشهرة، حتى قبل أن يخلق العالم، لأنه أحب الرب يسوع قبل أن يخلق العالم. كان الرب يسوع موجودًا قبل وجود العالم.</w:t>
      </w:r>
    </w:p>
    <w:p>
      <w:pPr>
        <w:bidi/>
      </w:pPr>
      <w:r>
        <w:rPr>
          <w:rtl/>
          <w:cs/>
          <w:lang w:val="ar_AE" w:bidi="ar_AE"/>
        </w:rPr>
      </w:r>
      <w:r>
        <w:rPr>
          <w:rtl/>
          <w:cs/>
          <w:lang w:val="ar_AE" w:bidi="ar_AE"/>
        </w:rPr>
        <w:t>والآن يدعو الرب يسوع الله بلقب "الآب البار". ويريد أن يعرف الناس أن الله الآب بار؛ لأنه يفعل ما هو حق ويدين بالعدل.</w:t>
      </w:r>
    </w:p>
    <w:p>
      <w:pPr>
        <w:bidi/>
      </w:pPr>
      <w:r>
        <w:rPr>
          <w:rtl/>
          <w:cs/>
          <w:lang w:val="ar_AE" w:bidi="ar_AE"/>
        </w:rPr>
      </w:r>
      <w:r>
        <w:rPr>
          <w:rtl/>
          <w:cs/>
          <w:lang w:val="ar_AE" w:bidi="ar_AE"/>
        </w:rPr>
        <w:t>يوجد أشخاص في العالم لا يعرفون عن الرب يسوع وعن الآب بعد. إلا أن الرب يسوع يعرف الآب، وتلاميذ الرب يسوع يعرفون أن الآب هو الذي أرسله، وبهذه الطريقة سيعرف المزيد من الناس في العالم عن الرب يسوع وعن الآب.</w:t>
      </w:r>
    </w:p>
    <w:p>
      <w:pPr>
        <w:bidi/>
      </w:pPr>
      <w:r>
        <w:rPr>
          <w:rtl/>
          <w:cs/>
          <w:lang w:val="ar_AE" w:bidi="ar_AE"/>
        </w:rPr>
      </w:r>
      <w:r>
        <w:rPr>
          <w:rtl/>
          <w:cs/>
          <w:lang w:val="ar_AE" w:bidi="ar_AE"/>
        </w:rPr>
        <w:t>يحب الرب يسوع التلاميذ بنفس مقدار محبة الآب للرب يسوع. ينبغي للتلاميذ أيضًا أن يحبوا الآخرين بالمقدار نفسه الذي أحبَّ به الآبُ الربَّ يسوع.</w:t>
      </w:r>
    </w:p>
    <w:p>
      <w:pPr>
        <w:bidi/>
      </w:pPr>
      <w:r>
        <w:rPr>
          <w:rtl/>
          <w:cs/>
          <w:lang w:val="ar_AE" w:bidi="ar_AE"/>
        </w:rPr>
      </w:r>
      <w:r>
        <w:rPr>
          <w:rtl/>
          <w:cs/>
          <w:lang w:val="ar_AE" w:bidi="ar_AE"/>
        </w:rPr>
        <w:t>توقَّفوا هنا وناقشوا هذا السؤال كمجموعة: كيف تُظهرون محبتكم وعنايتكم لبعضكم البعض في مجتمعكم؟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17: 20–26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b/>
          <w:rtl/>
          <w:cs/>
          <w:lang w:val="ar_AE" w:bidi="ar_AE"/>
        </w:rPr>
        <w:t>في هذا المشهد:</w:t>
      </w:r>
      <w:r>
        <w:rPr>
          <w:rtl/>
          <w:cs/>
          <w:lang w:val="ar_AE" w:bidi="ar_AE"/>
        </w:rPr>
        <w:t xml:space="preserve"> يواصل الرب يسوع الصلاة، لكنه الآن يصلي من أجل الذين سيؤمنون به في المستقبل. يطلب الرب يسوع أن يتصرف المؤمنون كشخص واحد، وأن يظلوا في وحدة مع الله الآب والرب يسوع. وسيُظهر هذا للعالم أن الله أرسل الرب يسوع. يريد الرب يسوع أن يكون المؤمنون في المستقبل معه يومًا ما، ويرون مجده. كما يقول الرب يسوع إنه سيستمر في جعل الله الآب معروفًا للناس.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حاضر ويسمع، لكنه لا يتحدث.</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11 تلميذًا</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 xml:space="preserve">لا يزال الرب يسوع ينظر إلى السماء ليُبيّن أنه يتحدث إلى الله الآب، الساكن السماء. لا يزال التلاميذ الأحد عشر معه، لكن هذه المرة يصلّي الرب يسوع من أجل </w:t>
      </w:r>
      <w:r>
        <w:rPr>
          <w:b/>
          <w:rtl/>
          <w:cs/>
          <w:lang w:val="ar_AE" w:bidi="ar_AE"/>
        </w:rPr>
        <w:t>جميع</w:t>
      </w:r>
      <w:r>
        <w:rPr>
          <w:rtl/>
          <w:cs/>
          <w:lang w:val="ar_AE" w:bidi="ar_AE"/>
        </w:rPr>
        <w:t xml:space="preserve"> المؤمنين، بما في ذلك الذين لم يسمعوا به بعد.</w:t>
      </w:r>
    </w:p>
    <w:p>
      <w:pPr>
        <w:bidi/>
      </w:pPr>
      <w:r>
        <w:rPr>
          <w:rtl/>
          <w:cs/>
          <w:lang w:val="ar_AE" w:bidi="ar_AE"/>
        </w:rPr>
      </w:r>
      <w:r>
        <w:rPr>
          <w:rtl/>
          <w:cs/>
          <w:lang w:val="ar_AE" w:bidi="ar_AE"/>
        </w:rPr>
        <w:t>ليس من الواضح أي وقت من اليوم هو، لكنهم إما أنهم كانوا لا يزالون في الغرفة حيث كانوا يأكلون وجبة العيد، أو إنهم يسيرون في طريقهم إلى خارج المدينة.</w:t>
      </w:r>
    </w:p>
    <w:p>
      <w:pPr>
        <w:bidi/>
      </w:pPr>
      <w:r>
        <w:rPr>
          <w:rtl/>
          <w:cs/>
          <w:lang w:val="ar_AE" w:bidi="ar_AE"/>
        </w:rPr>
      </w:r>
      <w:r>
        <w:rPr>
          <w:rtl/>
          <w:cs/>
          <w:lang w:val="ar_AE" w:bidi="ar_AE"/>
        </w:rPr>
        <w:t>وعندما يصلي الرب يسوع، قائلًا "ليكونوا واحدًا"، يمكنكم أن تجعلوا مجموعة من الناس يتحرّكون مع في الوقت نفسه مع بعضهم البعض، لإظهار الوحدة.</w:t>
      </w:r>
    </w:p>
    <w:p>
      <w:pPr>
        <w:bidi/>
      </w:pPr>
      <w:r>
        <w:rPr>
          <w:rtl/>
          <w:cs/>
          <w:lang w:val="ar_AE" w:bidi="ar_AE"/>
        </w:rPr>
      </w:r>
      <w:r>
        <w:rPr>
          <w:rtl/>
          <w:cs/>
          <w:lang w:val="ar_AE" w:bidi="ar_AE"/>
        </w:rPr>
        <w:t>توقفوا هنا وناقشوا هذا السؤال كمجموعة: كيف تعبرون عن الوحدة في لغتكم؟ ما الأشياء التي تفعلونها لتخلق شعورًا بأن الجميع يتصرّف بفكر واحد أو يسلكون في توافق، أو يعيشون متفقين مع بعضهم البعض؟ (توقَّفوا هنا عن سماع التسجيل الصوتي)</w:t>
      </w:r>
    </w:p>
    <w:p>
      <w:pPr>
        <w:bidi/>
      </w:pPr>
      <w:r>
        <w:rPr>
          <w:rtl/>
          <w:cs/>
          <w:lang w:val="ar_AE" w:bidi="ar_AE"/>
        </w:rPr>
      </w:r>
      <w:r>
        <w:rPr>
          <w:rtl/>
          <w:cs/>
          <w:lang w:val="ar_AE" w:bidi="ar_AE"/>
        </w:rPr>
        <w:t>يصلي الرب يسوع مخبرًا عن ارتباطه الوثيق بالآب، وعلاقته به، وعن رغبته في ارتباط التلاميذ بهما.</w:t>
      </w:r>
    </w:p>
    <w:p>
      <w:pPr>
        <w:bidi/>
      </w:pPr>
      <w:r>
        <w:rPr>
          <w:rtl/>
          <w:cs/>
          <w:lang w:val="ar_AE" w:bidi="ar_AE"/>
        </w:rPr>
      </w:r>
      <w:r>
        <w:rPr>
          <w:rtl/>
          <w:cs/>
          <w:lang w:val="ar_AE" w:bidi="ar_AE"/>
        </w:rPr>
        <w:t>توقَّفوا هنا وناقشوا هذا السؤال كمجموعة: في ثقافتكم، ماذا تفعلون لجعل شخص ما من خارج المجموعة يشعر بأنه مشمول؟ كيف تجعلوهم يشعرون أنهم ينتمون الآن إلى مجتمعكم أو مجموعتكم؟ أوقِفوا الاستماع إلى التسجيل الصوتي هنا.</w:t>
      </w:r>
    </w:p>
    <w:p>
      <w:pPr>
        <w:bidi/>
      </w:pPr>
      <w:r>
        <w:rPr>
          <w:rtl/>
          <w:cs/>
          <w:lang w:val="ar_AE" w:bidi="ar_AE"/>
        </w:rPr>
      </w:r>
      <w:r>
        <w:rPr>
          <w:rtl/>
          <w:cs/>
          <w:lang w:val="ar_AE" w:bidi="ar_AE"/>
        </w:rPr>
        <w:t>ثم يصلي الرب يسوع، قائلًا: "لقد أعطيتهم المجد". يشير الرب يسوع إلى إعطاء تلاميذه، الآن وفي المستقبل، المجد الذي أعطاه له الله.</w:t>
      </w:r>
    </w:p>
    <w:p>
      <w:pPr>
        <w:bidi/>
      </w:pPr>
      <w:r>
        <w:rPr>
          <w:rtl/>
          <w:cs/>
          <w:lang w:val="ar_AE" w:bidi="ar_AE"/>
        </w:rPr>
      </w:r>
      <w:r>
        <w:rPr>
          <w:rtl/>
          <w:cs/>
          <w:lang w:val="ar_AE" w:bidi="ar_AE"/>
        </w:rPr>
        <w:t>هل تذكرون النشاط الذي ذُكر سابقًا ذا المرآة والمصباح اليدوي؟ اشعروا بالحرية في تكرار هذا النشاط لتذكيركم بمجد الله الذي ينعكس على التلاميذ. أوقِفوا الاستماع إلى التسجيل الصوتي هنا.</w:t>
      </w:r>
    </w:p>
    <w:p>
      <w:pPr>
        <w:bidi/>
      </w:pPr>
      <w:r>
        <w:rPr>
          <w:rtl/>
          <w:cs/>
          <w:lang w:val="ar_AE" w:bidi="ar_AE"/>
        </w:rPr>
      </w:r>
      <w:r>
        <w:rPr>
          <w:rtl/>
          <w:cs/>
          <w:lang w:val="ar_AE" w:bidi="ar_AE"/>
        </w:rPr>
        <w:t>ثم يصلّي الرب يسوع من أجل الذين أعطاهم له الآب، أي جميع الذين سيؤمنون بالرب يسوع في المستقبل. ويريد الرب يسوع أن يكون هؤلاء التلاميذ المستقبليين معه في السماء أيضًا، ويريدهم أن يروا ويختبروا المجد نفسه الذي يتمتع به الرب يسوع، أي الوحدة مع الله.</w:t>
      </w:r>
    </w:p>
    <w:p>
      <w:pPr>
        <w:bidi/>
      </w:pPr>
      <w:r>
        <w:rPr>
          <w:rtl/>
          <w:cs/>
          <w:lang w:val="ar_AE" w:bidi="ar_AE"/>
        </w:rPr>
      </w:r>
      <w:r>
        <w:rPr>
          <w:rtl/>
          <w:cs/>
          <w:lang w:val="ar_AE" w:bidi="ar_AE"/>
        </w:rPr>
        <w:t xml:space="preserve">والغرض من ذلك هو أن يتحد التلاميذ ببعضهم البعض بنفس الطريقة التي كان هو، أي الرب يسوع، متحد بأبيه. إذ يشارك الرب يسوع في بهاء الله وعظمته. وسيرى التلاميذ كيف يشارك الرب يسوع الله في مكانة السامية وعظمته؛ لأن الله أعطاها للرب يسوع. وقد أعطى الله مجده للرب يسوع؛ لأنه يحبه كثيرًا وقد أحبه من قبل تأسيس العالم. </w:t>
      </w:r>
    </w:p>
    <w:p>
      <w:pPr>
        <w:bidi/>
      </w:pPr>
      <w:r>
        <w:rPr>
          <w:rtl/>
          <w:cs/>
          <w:lang w:val="ar_AE" w:bidi="ar_AE"/>
        </w:rPr>
      </w:r>
      <w:r>
        <w:rPr>
          <w:rtl/>
          <w:cs/>
          <w:lang w:val="ar_AE" w:bidi="ar_AE"/>
        </w:rPr>
        <w:t xml:space="preserve">يصلّي الرب يسوع إلى "أبيه البار"، أي الذي يحكم بالعدل. والآن يقول الرب يسوع مقابلة، فيقول إن العالم، أي الناس الذين في العالم، لا يعرفون الله. لكن الرب يسوع يقول إنه </w:t>
      </w:r>
      <w:r>
        <w:rPr>
          <w:b/>
          <w:rtl/>
          <w:cs/>
          <w:lang w:val="ar_AE" w:bidi="ar_AE"/>
        </w:rPr>
        <w:t>هو</w:t>
      </w:r>
      <w:r>
        <w:rPr>
          <w:rtl/>
          <w:cs/>
          <w:lang w:val="ar_AE" w:bidi="ar_AE"/>
        </w:rPr>
        <w:t xml:space="preserve"> يعرف الله. ثم يقول إن تلاميذه، أي الذين يؤمنون بالرب يسوع، يعرفون أن الله أرسله.</w:t>
      </w:r>
    </w:p>
    <w:p>
      <w:pPr>
        <w:bidi/>
      </w:pPr>
      <w:r>
        <w:rPr>
          <w:rtl/>
          <w:cs/>
          <w:lang w:val="ar_AE" w:bidi="ar_AE"/>
        </w:rPr>
      </w:r>
      <w:r>
        <w:rPr>
          <w:rtl/>
          <w:cs/>
          <w:lang w:val="ar_AE" w:bidi="ar_AE"/>
        </w:rPr>
        <w:t>ويذكّر الرب يسوع الله الآب بأنه أعلن الله للتلاميذ. ثم يقول الرب يسوع إنه سيستمر في إعلان الله للبشر في المستقبل. وسيفعل الرب يسوع هذا حتى يتمكن الناس في المستقبل من اختبار المحبة نفسها التي يكنها الله الآب له. فسيحب التلاميذ الناس بنفس الطريقة التي يحب الله الرب يسوع بها. وعندما يختبر التلاميذ هذه المحبة، سيكونون "في الرب يسوع"، أي أنهم سيرتبطون به ارتباطًا وثيقًا، ويتبعونه، ويطيعونه.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17: 20–26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الله حاضر ويستمع، لكنه لا يتحدث.</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11 تلميذًا</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يصلّي الرب يسوع من أجل الذين يؤمنون به حاليًا، كما إنه يصلّي من أجل المؤمنين في المستقبل أيضًا. سيسمع المؤمنون في المستقبل برسالة الله من التلاميذ الأحد عشر الذين مع الرب يسوع في هذا المقطع.</w:t>
      </w:r>
    </w:p>
    <w:p>
      <w:pPr>
        <w:bidi/>
      </w:pPr>
      <w:r>
        <w:rPr>
          <w:rtl/>
          <w:cs/>
          <w:lang w:val="ar_AE" w:bidi="ar_AE"/>
        </w:rPr>
      </w:r>
      <w:r>
        <w:rPr>
          <w:rtl/>
          <w:cs/>
          <w:lang w:val="ar_AE" w:bidi="ar_AE"/>
        </w:rPr>
        <w:t>يصلّي الرب يسوع من أجل الوحدة بين التلاميذ، وأن يعملوا كفريق جيد.</w:t>
      </w:r>
    </w:p>
    <w:p>
      <w:pPr>
        <w:bidi/>
      </w:pPr>
      <w:r>
        <w:rPr>
          <w:rtl/>
          <w:cs/>
          <w:lang w:val="ar_AE" w:bidi="ar_AE"/>
        </w:rPr>
      </w:r>
      <w:r>
        <w:rPr>
          <w:rtl/>
          <w:cs/>
          <w:lang w:val="ar_AE" w:bidi="ar_AE"/>
        </w:rPr>
        <w:t>وكما أن الرب يسوع والله واحد، يصلّي الرب يسوع أن يتحد التلاميذ أيضًا مع الله والرب يسوع. وهذا لكي يؤمن العالم بأن رسالة الله حقيقية. يقول الرب يسوع إنه أعطى التلاميذ المجد الذي أعطاه الله للرب يسوع، حتى يتحدّوا جميعها ويُحضروا معًا كواحد. وهذا ليرى العالم المجد في التلاميذ، ويعلم أنه جاء من شيء ما خارج هذا العالم؛ لأنه جاء من الله.</w:t>
      </w:r>
    </w:p>
    <w:p>
      <w:pPr>
        <w:bidi/>
      </w:pPr>
      <w:r>
        <w:rPr>
          <w:rtl/>
          <w:cs/>
          <w:lang w:val="ar_AE" w:bidi="ar_AE"/>
        </w:rPr>
      </w:r>
      <w:r>
        <w:rPr>
          <w:rtl/>
          <w:cs/>
          <w:lang w:val="ar_AE" w:bidi="ar_AE"/>
        </w:rPr>
        <w:t>يريد الرب يسوع أن يرى العالم أن الآب يحب التلاميذ بنفس قدر محبة الآب للرب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يجيبون بعبارات مثل: "إنه لأمر مذهل، كيف أن الله يحبنا بهذا القدر ويستأمننا على رسالته"، أو "من الرائع أننا نستطيع أن نختبر محبة الله بقوة بحيث يمكننا مشاركتها مع الآخرين"، أو "نحن متحمسون لمشاركة رسالة محبة الله هذه مع أشخاص لا يعرفون الرب يسوع بعد".</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لقد أعطى الله الرب يسوع المجد، أو الشهرة، حتى قبل أن يخلق العالم، لأنه أحب الرب يسوع قبل أن يخلق العالم. كان الرب يسوع موجودًا قبل وجود العالم.</w:t>
      </w:r>
    </w:p>
    <w:p>
      <w:pPr>
        <w:bidi/>
      </w:pPr>
      <w:r>
        <w:rPr>
          <w:rtl/>
          <w:cs/>
          <w:lang w:val="ar_AE" w:bidi="ar_AE"/>
        </w:rPr>
      </w:r>
      <w:r>
        <w:rPr>
          <w:rtl/>
          <w:cs/>
          <w:lang w:val="ar_AE" w:bidi="ar_AE"/>
        </w:rPr>
        <w:t>والآن يدعو الرب يسوع الله بطريقة محترمة ومحبة؛ لأنه يعلم أن طرق الله عادلة ونزيهة.</w:t>
      </w:r>
    </w:p>
    <w:p>
      <w:pPr>
        <w:bidi/>
      </w:pPr>
      <w:r>
        <w:rPr>
          <w:rtl/>
          <w:cs/>
          <w:lang w:val="ar_AE" w:bidi="ar_AE"/>
        </w:rPr>
      </w:r>
      <w:r>
        <w:rPr>
          <w:rtl/>
          <w:cs/>
          <w:lang w:val="ar_AE" w:bidi="ar_AE"/>
        </w:rPr>
        <w:t>يوجد أشخاص في العالم لا يعرفون عن الرب يسوع وعن الآب بعد. إلا أن الرب يسوع يعرف الآب، وتلاميذ الرب يسوع يعرفون أن الآب هو الذي أرسله، وبهذه الطريقة سيعرف المزيد من الناس في العالم عن الرب يسوع وعن الآب.</w:t>
      </w:r>
    </w:p>
    <w:p>
      <w:pPr>
        <w:bidi/>
      </w:pPr>
      <w:r>
        <w:rPr>
          <w:rtl/>
          <w:cs/>
          <w:lang w:val="ar_AE" w:bidi="ar_AE"/>
        </w:rPr>
      </w:r>
      <w:r>
        <w:rPr>
          <w:rtl/>
          <w:cs/>
          <w:lang w:val="ar_AE" w:bidi="ar_AE"/>
        </w:rPr>
        <w:t>يحب الرب يسوع التلاميذ بنفس مقدار محبة الآب للرب يسوع. ينبغي للتلاميذ أيضًا أن يحبوا الآخرين بنفس مقدار محبة الله الآب للرب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"يرغب الرب يسوع في أن يشعر التلاميذ المستقبليين بأنه مرتبطون به وبالله"، أو "قلبي ممتلئ بالمحبة جدًا حتى إنه يفيض على هؤلاء التلاميذ المستقبليين"، أو "لدي رغبة في أن أشعر بالارتباط بهؤلاء التلاميذ المستقبليين كما أشعر بارتباطي بهؤلاء التلاميذ الذين معي الآن".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17: 20–26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وفي هذا المقطع، يواصل الرب يسوع قوله إن </w:t>
      </w:r>
      <w:r>
        <w:rPr>
          <w:b/>
          <w:rtl/>
          <w:cs/>
          <w:lang w:val="ar_AE" w:bidi="ar_AE"/>
        </w:rPr>
        <w:t>صلاته</w:t>
      </w:r>
      <w:r>
        <w:rPr>
          <w:rtl/>
          <w:cs/>
          <w:lang w:val="ar_AE" w:bidi="ar_AE"/>
        </w:rPr>
        <w:t xml:space="preserve"> ليست للتلاميذ فقط. استخدموا نفس الكلمة التي استخدمتموها في المقاطع السابقة للإشارة إلى </w:t>
      </w:r>
      <w:r>
        <w:rPr>
          <w:rtl/>
          <w:cs/>
          <w:lang w:val="ar_AE" w:bidi="ar_AE"/>
        </w:rPr>
        <w:t>الصلاة</w:t>
      </w:r>
      <w:r>
        <w:rPr>
          <w:rtl/>
          <w:cs/>
          <w:lang w:val="ar_AE" w:bidi="ar_AE"/>
        </w:rPr>
        <w:t>.</w:t>
      </w:r>
    </w:p>
    <w:p>
      <w:pPr>
        <w:bidi/>
      </w:pPr>
      <w:r>
        <w:rPr>
          <w:rtl/>
          <w:cs/>
          <w:lang w:val="ar_AE" w:bidi="ar_AE"/>
        </w:rPr>
      </w:r>
      <w:r>
        <w:rPr>
          <w:rtl/>
          <w:cs/>
          <w:lang w:val="ar_AE" w:bidi="ar_AE"/>
        </w:rPr>
        <w:t xml:space="preserve">يصلّي الرب يسوع من أجل الذين سيؤمنون به من خلال </w:t>
      </w:r>
      <w:r>
        <w:rPr>
          <w:b/>
          <w:rtl/>
          <w:cs/>
          <w:lang w:val="ar_AE" w:bidi="ar_AE"/>
        </w:rPr>
        <w:t>رسالة</w:t>
      </w:r>
      <w:r>
        <w:rPr>
          <w:rtl/>
          <w:cs/>
          <w:lang w:val="ar_AE" w:bidi="ar_AE"/>
        </w:rPr>
        <w:t xml:space="preserve"> </w:t>
      </w:r>
      <w:r>
        <w:rPr>
          <w:b/>
          <w:rtl/>
          <w:cs/>
          <w:lang w:val="ar_AE" w:bidi="ar_AE"/>
        </w:rPr>
        <w:t>تلاميذه</w:t>
      </w:r>
      <w:r>
        <w:rPr>
          <w:rtl/>
          <w:cs/>
          <w:lang w:val="ar_AE" w:bidi="ar_AE"/>
        </w:rPr>
        <w:t xml:space="preserve">. تشير كلمة الرسالة إلى رسالة الله التي سيشاركها التلاميذ مع الذين لم يؤمنوا بالرب يسوع بعد ولا يعرفون عنه. استخدمْ نفس الكلمة التي استخدمتها في المقاطع السابقة للإشارة إلى التلاميذ. تُذكَر كلمة </w:t>
      </w:r>
      <w:r>
        <w:rPr>
          <w:rtl/>
          <w:cs/>
          <w:lang w:val="ar_AE" w:bidi="ar_AE"/>
        </w:rPr>
        <w:t>التلاميذ</w:t>
      </w:r>
      <w:r>
        <w:rPr>
          <w:rtl/>
          <w:cs/>
          <w:lang w:val="ar_AE" w:bidi="ar_AE"/>
        </w:rPr>
        <w:t xml:space="preserve"> في "قاموس الكلمات الرئيسية". </w:t>
      </w:r>
    </w:p>
    <w:p>
      <w:pPr>
        <w:bidi/>
      </w:pPr>
      <w:r>
        <w:rPr>
          <w:rtl/>
          <w:cs/>
          <w:lang w:val="ar_AE" w:bidi="ar_AE"/>
        </w:rPr>
      </w:r>
      <w:r>
        <w:rPr>
          <w:rtl/>
          <w:cs/>
          <w:lang w:val="ar_AE" w:bidi="ar_AE"/>
        </w:rPr>
        <w:t>يصلّي الرب يسوع: "لِيَكُونَ الْجَمِيعُ وَاحِدًا، أَيُّهَا الآبُ". يصلّي الرب يسوع من أجل أن يعمل التلاميذ معًا في وحدة، كما يعمل الله والرب يسوع في وحدة بعضهم البعض. يدعو الرب يسوع الله بلقب الآب كعلامة على المحبة والاحترام.</w:t>
      </w:r>
    </w:p>
    <w:p>
      <w:pPr>
        <w:bidi/>
      </w:pPr>
      <w:r>
        <w:rPr>
          <w:rtl/>
          <w:cs/>
          <w:lang w:val="ar_AE" w:bidi="ar_AE"/>
        </w:rPr>
      </w:r>
      <w:r>
        <w:rPr>
          <w:rtl/>
          <w:cs/>
          <w:lang w:val="ar_AE" w:bidi="ar_AE"/>
        </w:rPr>
        <w:t xml:space="preserve">ويواصل الرب يسوع القول: "ليكونوا أيضًا فينا، ليؤمن </w:t>
      </w:r>
      <w:r>
        <w:rPr>
          <w:b/>
          <w:rtl/>
          <w:cs/>
          <w:lang w:val="ar_AE" w:bidi="ar_AE"/>
        </w:rPr>
        <w:t>العالم</w:t>
      </w:r>
      <w:r>
        <w:rPr>
          <w:rtl/>
          <w:cs/>
          <w:lang w:val="ar_AE" w:bidi="ar_AE"/>
        </w:rPr>
        <w:t xml:space="preserve"> أنك </w:t>
      </w:r>
      <w:r>
        <w:rPr>
          <w:b/>
          <w:rtl/>
          <w:cs/>
          <w:lang w:val="ar_AE" w:bidi="ar_AE"/>
        </w:rPr>
        <w:t>أرسلتني</w:t>
      </w:r>
      <w:r>
        <w:rPr>
          <w:rtl/>
          <w:cs/>
          <w:lang w:val="ar_AE" w:bidi="ar_AE"/>
        </w:rPr>
        <w:t xml:space="preserve">". ويتحدث الرب يسوع عن "العالم"، أي الناس الذين في العالم. ويصلّي أن يؤمن به كل شخص في العالم. كما يصلّي الرب يسوع من أجل الذين سيؤمنون به في المستقبل. </w:t>
      </w:r>
    </w:p>
    <w:p>
      <w:pPr>
        <w:bidi/>
      </w:pPr>
      <w:r>
        <w:rPr>
          <w:rtl/>
          <w:cs/>
          <w:lang w:val="ar_AE" w:bidi="ar_AE"/>
        </w:rPr>
      </w:r>
      <w:r>
        <w:rPr>
          <w:rtl/>
          <w:cs/>
          <w:lang w:val="ar_AE" w:bidi="ar_AE"/>
        </w:rPr>
        <w:t xml:space="preserve">ويقول: "أعطيتهم </w:t>
      </w:r>
      <w:r>
        <w:rPr>
          <w:b/>
          <w:rtl/>
          <w:cs/>
          <w:lang w:val="ar_AE" w:bidi="ar_AE"/>
        </w:rPr>
        <w:t>المجد</w:t>
      </w:r>
      <w:r>
        <w:rPr>
          <w:rtl/>
          <w:cs/>
          <w:lang w:val="ar_AE" w:bidi="ar_AE"/>
        </w:rPr>
        <w:t xml:space="preserve"> الذي أعطيتَني". استخدموا نفس الكلمة أو العبارة التي استعملتموها سابقًا لترجمة كلمة "المجد"، لمزيدٍ من المعلومات عن </w:t>
      </w:r>
      <w:r>
        <w:rPr>
          <w:rtl/>
          <w:cs/>
          <w:lang w:val="ar_AE" w:bidi="ar_AE"/>
        </w:rPr>
        <w:t>المجد</w:t>
      </w:r>
      <w:r>
        <w:rPr>
          <w:rtl/>
          <w:cs/>
          <w:lang w:val="ar_AE" w:bidi="ar_AE"/>
        </w:rPr>
        <w:t xml:space="preserve">، انظر قاموس الكلمات الرئيسية. </w:t>
      </w:r>
    </w:p>
    <w:p>
      <w:pPr>
        <w:bidi/>
      </w:pPr>
      <w:r>
        <w:rPr>
          <w:rtl/>
          <w:cs/>
          <w:lang w:val="ar_AE" w:bidi="ar_AE"/>
        </w:rPr>
      </w:r>
      <w:r>
        <w:rPr>
          <w:rtl/>
          <w:cs/>
          <w:lang w:val="ar_AE" w:bidi="ar_AE"/>
        </w:rPr>
        <w:t>ويدعو الرب يسوع الله بلقب "</w:t>
      </w:r>
      <w:r>
        <w:rPr>
          <w:b/>
          <w:rtl/>
          <w:cs/>
          <w:lang w:val="ar_AE" w:bidi="ar_AE"/>
        </w:rPr>
        <w:t>الآب البار</w:t>
      </w:r>
      <w:r>
        <w:rPr>
          <w:rtl/>
          <w:cs/>
          <w:lang w:val="ar_AE" w:bidi="ar_AE"/>
        </w:rPr>
        <w:t>". إن الآب بار؛ لأنه يفعل الصواب ويدين بالعدل. استخدموا نفس الكلمة أو العبارة التي استعملتموها سابقًا لترجمة كلمة "بار"، ولمزيد من المعلومات عن "</w:t>
      </w:r>
      <w:r>
        <w:rPr>
          <w:rtl/>
          <w:cs/>
          <w:lang w:val="ar_AE" w:bidi="ar_AE"/>
        </w:rPr>
        <w:t>البر</w:t>
      </w:r>
      <w:r>
        <w:rPr>
          <w:rtl/>
          <w:cs/>
          <w:lang w:val="ar_AE" w:bidi="ar_AE"/>
        </w:rPr>
        <w:t>"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18: 1–14 واحفظوه في قلوبكم.</w:t>
      </w:r>
    </w:p>
    <w:p>
      <w:pPr>
        <w:bidi/>
      </w:pPr>
      <w:r>
        <w:rPr>
          <w:rtl/>
          <w:cs/>
          <w:lang w:val="ar_AE" w:bidi="ar_AE"/>
        </w:rPr>
      </w:r>
      <w:r>
        <w:rPr>
          <w:rtl/>
          <w:cs/>
          <w:lang w:val="ar_AE" w:bidi="ar_AE"/>
        </w:rPr>
        <w:t>استمعوا إلى نسخة صوتية من يوحنا 18: 1–14 ثلاث مرات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18: 1–14 من الترجمة الأكثر فهمًا لكم.</w:t>
      </w:r>
    </w:p>
    <w:p>
      <w:pPr>
        <w:bidi/>
      </w:pPr>
      <w:r>
        <w:rPr>
          <w:rtl/>
          <w:cs/>
          <w:lang w:val="ar_AE" w:bidi="ar_AE"/>
        </w:rPr>
      </w:r>
      <w:r>
        <w:rPr>
          <w:rtl/>
          <w:cs/>
          <w:lang w:val="ar_AE" w:bidi="ar_AE"/>
        </w:rPr>
        <w:t>هل تتذكرون في المقطع السابق كيف كان الرب يسوع يُصلّي إلى الله أثناء تواجد تلاميذه معه؟ انتهى الرب يسوع للتو من الصلاة إلى الله، ويغادر هو وتلاميذه مدينة أورشليم ليعبروا وادي قدرون. وكان وادي قدرون يحتوي أحيانًا نهرًا يجري فيه، ولكن في هذا الوقت كان جافًا ولم يكن فيه ماء، لذلك كان بإمكان الرب يسوع وتلاميذه أن يعبروه بسهولة.</w:t>
      </w:r>
    </w:p>
    <w:p>
      <w:pPr>
        <w:bidi/>
      </w:pPr>
      <w:r>
        <w:rPr>
          <w:rtl/>
          <w:cs/>
          <w:lang w:val="ar_AE" w:bidi="ar_AE"/>
        </w:rPr>
      </w:r>
      <w:r>
        <w:rPr>
          <w:rtl/>
          <w:cs/>
          <w:lang w:val="ar_AE" w:bidi="ar_AE"/>
        </w:rPr>
        <w:t>وعلى الجانب الآخر من وادي قدرون كان هناك بستان مليء بالأشجار، يُعرف أيضًا بالبستان. وكان الناس يزرعون بساتين الأشجار ليحصدوا ثمرها. وكان البستان، على الأرجح، بالقرب من سفح التل الذي يُدعى جبل الزيتون خارج أورشليم مباشرة.</w:t>
      </w:r>
    </w:p>
    <w:p>
      <w:pPr>
        <w:bidi/>
      </w:pPr>
      <w:r>
        <w:rPr>
          <w:rtl/>
          <w:cs/>
          <w:lang w:val="ar_AE" w:bidi="ar_AE"/>
        </w:rPr>
      </w:r>
      <w:r>
        <w:rPr>
          <w:rtl/>
          <w:cs/>
          <w:lang w:val="ar_AE" w:bidi="ar_AE"/>
        </w:rPr>
        <w:t xml:space="preserve">توقَّفوا هنا وانظروا معًا إلى صورة </w:t>
      </w:r>
      <w:r>
        <w:rPr>
          <w:rtl/>
          <w:cs/>
          <w:lang w:val="ar_AE" w:bidi="ar_AE"/>
        </w:rPr>
        <w:t>بستان الأشجار</w:t>
      </w:r>
      <w:r>
        <w:rPr>
          <w:rtl/>
          <w:cs/>
          <w:lang w:val="ar_AE" w:bidi="ar_AE"/>
        </w:rPr>
        <w:t xml:space="preserve">. انظروا أيضًا إلى صورة لخريطة </w:t>
      </w:r>
      <w:r>
        <w:rPr>
          <w:rtl/>
          <w:cs/>
          <w:lang w:val="ar_AE" w:bidi="ar_AE"/>
        </w:rPr>
        <w:t>أورشليم، ووادي قدرون وجبل الزيتون</w:t>
      </w:r>
      <w:r>
        <w:rPr>
          <w:rtl/>
          <w:cs/>
          <w:lang w:val="ar_AE" w:bidi="ar_AE"/>
        </w:rPr>
        <w:t>. (توقَّفوا هنا عن سماع التسجيل الصوتي)</w:t>
      </w:r>
    </w:p>
    <w:p>
      <w:pPr>
        <w:bidi/>
      </w:pPr>
      <w:r>
        <w:rPr>
          <w:rtl/>
          <w:cs/>
          <w:lang w:val="ar_AE" w:bidi="ar_AE"/>
        </w:rPr>
      </w:r>
      <w:r>
        <w:rPr>
          <w:rtl/>
          <w:cs/>
          <w:lang w:val="ar_AE" w:bidi="ar_AE"/>
        </w:rPr>
        <w:t>يدخل الرب يسوع وتلاميذه إلى بستان الأشجار.</w:t>
      </w:r>
    </w:p>
    <w:p>
      <w:pPr>
        <w:bidi/>
      </w:pPr>
      <w:r>
        <w:rPr>
          <w:rtl/>
          <w:cs/>
          <w:lang w:val="ar_AE" w:bidi="ar_AE"/>
        </w:rPr>
      </w:r>
      <w:r>
        <w:rPr>
          <w:rtl/>
          <w:cs/>
          <w:lang w:val="ar_AE" w:bidi="ar_AE"/>
        </w:rPr>
        <w:t>كان الرب يسوع يذهب كثيرًا أو بانتظام ليجتمع مع يهوذا والتلاميذ الآخرين عند بستان الأشجار. وهذا يعني أن يهوذا، التلميذ الذي أسلَّم الرب يسوع، يعرف المكان وكيفية الوصول إليه. إذا تذكّرتم من المقاطع السابقة أنه بالرغم من كون يهوذا واحدًا من تلاميذ الرب يسوع، إلا إنه بدأ يعارضه، ووافق على مساعدة أعدائه. حصل يهوذا على المال مكافأةً لوعده بقيادة الجنود الرومان والمسئولين اليهود إلى الرب يسوع ليقبضوا عليه.</w:t>
      </w:r>
    </w:p>
    <w:p>
      <w:pPr>
        <w:bidi/>
      </w:pPr>
      <w:r>
        <w:rPr>
          <w:rtl/>
          <w:cs/>
          <w:lang w:val="ar_AE" w:bidi="ar_AE"/>
        </w:rPr>
      </w:r>
      <w:r>
        <w:rPr>
          <w:rtl/>
          <w:cs/>
          <w:lang w:val="ar_AE" w:bidi="ar_AE"/>
        </w:rPr>
        <w:t>رؤساء الكهنة والفريسيون، أي القادة الدينيون، أعطوا ليهوذا بعض حراس الهيكل الذين قاموا بدور الأمن للحفاظ على الهيكل اليهودي. كما أعطوا يهوذا عددًا صغيرًا من الجنود الرومان أيضًا، ربما حوالي عشرين رجلًا أو أقل. أتي يهوذا إلى البستان مع هذه المجموعة من الرجال ليقبضوا على الرب يسوع.</w:t>
      </w:r>
    </w:p>
    <w:p>
      <w:pPr>
        <w:bidi/>
      </w:pPr>
      <w:r>
        <w:rPr>
          <w:rtl/>
          <w:cs/>
          <w:lang w:val="ar_AE" w:bidi="ar_AE"/>
        </w:rPr>
      </w:r>
      <w:r>
        <w:rPr>
          <w:rtl/>
          <w:cs/>
          <w:lang w:val="ar_AE" w:bidi="ar_AE"/>
        </w:rPr>
        <w:t>توقَّفوا هنا وناقشوا هذا السؤال كمجموعة: في ثقافتكم، مَن يساعد في الحفاظ على أمن أماكن العبادة الخاصة بكم؟ مَن الذي يعتقل الناس عندما يفعلون أشياء غير قانونية؟ (توقَّفوا هنا عن سماع التسجيل الصوتي)</w:t>
      </w:r>
    </w:p>
    <w:p>
      <w:pPr>
        <w:bidi/>
      </w:pPr>
      <w:r>
        <w:rPr>
          <w:rtl/>
          <w:cs/>
          <w:lang w:val="ar_AE" w:bidi="ar_AE"/>
        </w:rPr>
      </w:r>
      <w:r>
        <w:rPr>
          <w:rtl/>
          <w:cs/>
          <w:lang w:val="ar_AE" w:bidi="ar_AE"/>
        </w:rPr>
        <w:t>وكان رؤساء الكهنة عادةً ليسوا من الفريسيين، بل ينتمون إلى مجموعة دينية مختلفة، تُدعى الصدوقيون. وكانوا يقدّمون الذبائح، إذ كانوا المسؤولون عن الطقوس الدينية في الهيكل. وهم الأشخاص الأكثر أهمية بين الكهنة اليهود. وكان الفريسيون جماعة دينية يهودية. كان من المهم جدًا للفريسيين أن يطيع اليهود جميع الشرائع الدينية اليهودية بعناية شديدة.</w:t>
      </w:r>
    </w:p>
    <w:p>
      <w:pPr>
        <w:bidi/>
      </w:pPr>
      <w:r>
        <w:rPr>
          <w:rtl/>
          <w:cs/>
          <w:lang w:val="ar_AE" w:bidi="ar_AE"/>
        </w:rPr>
      </w:r>
      <w:r>
        <w:rPr>
          <w:rtl/>
          <w:cs/>
          <w:lang w:val="ar_AE" w:bidi="ar_AE"/>
        </w:rPr>
        <w:t>ولأنه كان ليل وقد حل الظلام. كان الجنود والمسؤولون يحملون المصابيح والمشاعل. من الممكن أن تكون الفوانيس مصنوعة من الطين المحروق أو المعدن مع وجود مكان للزيت ولفتيل. والفتيل هو خيط مصنوع من نبات يُدعى الكتّان. كان الناس يشعلون الفتيل مثل شمعة ليعطي النور. كما كان الناس يصنعون لمصابيح من عصي، حيث يربطون قطعة قماش بطرف العصي، ثم يغمسونها في الزيت. ثم يشعلون النار في الزيت.</w:t>
      </w:r>
    </w:p>
    <w:p>
      <w:pPr>
        <w:bidi/>
      </w:pPr>
      <w:r>
        <w:rPr>
          <w:rtl/>
          <w:cs/>
          <w:lang w:val="ar_AE" w:bidi="ar_AE"/>
        </w:rPr>
      </w:r>
      <w:r>
        <w:rPr>
          <w:rtl/>
          <w:cs/>
          <w:lang w:val="ar_AE" w:bidi="ar_AE"/>
        </w:rPr>
        <w:t xml:space="preserve">توقَّفوا هنا وانظروا معًا إلى بعض صور </w:t>
      </w:r>
      <w:r>
        <w:rPr>
          <w:rtl/>
          <w:cs/>
          <w:lang w:val="ar_AE" w:bidi="ar_AE"/>
        </w:rPr>
        <w:t>المصابيح</w:t>
      </w:r>
      <w:r>
        <w:rPr>
          <w:rtl/>
          <w:cs/>
          <w:lang w:val="ar_AE" w:bidi="ar_AE"/>
        </w:rPr>
        <w:t xml:space="preserve"> </w:t>
      </w:r>
      <w:r>
        <w:rPr>
          <w:b/>
          <w:rtl/>
          <w:cs/>
          <w:lang w:val="ar_AE" w:bidi="ar_AE"/>
        </w:rPr>
        <w:t>والمشاعل</w:t>
      </w:r>
      <w:r>
        <w:rPr>
          <w:rtl/>
          <w:cs/>
          <w:lang w:val="ar_AE" w:bidi="ar_AE"/>
        </w:rPr>
        <w:t>. (توقَّفوا هنا عن سماع التسجيل الصوتي)</w:t>
      </w:r>
    </w:p>
    <w:p>
      <w:pPr>
        <w:bidi/>
      </w:pPr>
      <w:r>
        <w:rPr>
          <w:rtl/>
          <w:cs/>
          <w:lang w:val="ar_AE" w:bidi="ar_AE"/>
        </w:rPr>
      </w:r>
      <w:r>
        <w:rPr>
          <w:rtl/>
          <w:cs/>
          <w:lang w:val="ar_AE" w:bidi="ar_AE"/>
        </w:rPr>
        <w:t>كما كان الجنود والضباط يحملون الأسلحة معهم أيضًا. وكانوا مستعدين للقتال في حال قاومهم الرب يسوع. والأسلحة التي حملوها كانت، على الأرجح، مجموعة من السيوف والرماح والسكاكين.</w:t>
      </w:r>
    </w:p>
    <w:p>
      <w:pPr>
        <w:bidi/>
      </w:pPr>
      <w:r>
        <w:rPr>
          <w:rtl/>
          <w:cs/>
          <w:lang w:val="ar_AE" w:bidi="ar_AE"/>
        </w:rPr>
      </w:r>
      <w:r>
        <w:rPr>
          <w:rtl/>
          <w:cs/>
          <w:lang w:val="ar_AE" w:bidi="ar_AE"/>
        </w:rPr>
        <w:t xml:space="preserve">توقَّفوا هنا وانظروا معًا إلى بعض صور </w:t>
      </w:r>
      <w:r>
        <w:rPr>
          <w:rtl/>
          <w:cs/>
          <w:lang w:val="ar_AE" w:bidi="ar_AE"/>
        </w:rPr>
        <w:t>السيوف</w:t>
      </w:r>
      <w:r>
        <w:rPr>
          <w:rtl/>
          <w:cs/>
          <w:lang w:val="ar_AE" w:bidi="ar_AE"/>
        </w:rPr>
        <w:t xml:space="preserve"> </w:t>
      </w:r>
      <w:r>
        <w:rPr>
          <w:rtl/>
          <w:cs/>
          <w:lang w:val="ar_AE" w:bidi="ar_AE"/>
        </w:rPr>
        <w:t>والرماح</w:t>
      </w:r>
      <w:r>
        <w:rPr>
          <w:rtl/>
          <w:cs/>
          <w:lang w:val="ar_AE" w:bidi="ar_AE"/>
        </w:rPr>
        <w:t xml:space="preserve"> و</w:t>
      </w:r>
      <w:r>
        <w:rPr>
          <w:rtl/>
          <w:cs/>
          <w:lang w:val="ar_AE" w:bidi="ar_AE"/>
        </w:rPr>
        <w:t>السكاكين</w:t>
      </w:r>
      <w:r>
        <w:rPr>
          <w:rtl/>
          <w:cs/>
          <w:lang w:val="ar_AE" w:bidi="ar_AE"/>
        </w:rPr>
        <w:t>. (توقَّفوا هنا عن سماع التسجيل الصوتي)</w:t>
      </w:r>
    </w:p>
    <w:p>
      <w:pPr>
        <w:bidi/>
      </w:pPr>
      <w:r>
        <w:rPr>
          <w:rtl/>
          <w:cs/>
          <w:lang w:val="ar_AE" w:bidi="ar_AE"/>
        </w:rPr>
      </w:r>
      <w:r>
        <w:rPr>
          <w:rtl/>
          <w:cs/>
          <w:lang w:val="ar_AE" w:bidi="ar_AE"/>
        </w:rPr>
        <w:t>كان الرب يسوع مستعدًا أن يُسلَّم نفسه بهدوء لأنه كان يعرف كل ما سيحدث له، وكل ما سيفعلونه ليعذبوه، والألم الذي سيتحمله. فتقدم للأمام ليُحيَّ الجنود والمسؤولين.</w:t>
      </w:r>
    </w:p>
    <w:p>
      <w:pPr>
        <w:bidi/>
      </w:pPr>
      <w:r>
        <w:rPr>
          <w:rtl/>
          <w:cs/>
          <w:lang w:val="ar_AE" w:bidi="ar_AE"/>
        </w:rPr>
      </w:r>
      <w:r>
        <w:rPr>
          <w:rtl/>
          <w:cs/>
          <w:lang w:val="ar_AE" w:bidi="ar_AE"/>
        </w:rPr>
        <w:t>كما أراد الرب يسوع أيضًا حماية التلاميذ من الأذى بأن يُقدِّم نفسه للمسؤولين والجنود. وكان يريد أن يتركهم ليقبضون عليه دون أي مقاومة أو قتال.</w:t>
      </w:r>
    </w:p>
    <w:p>
      <w:pPr>
        <w:bidi/>
      </w:pPr>
      <w:r>
        <w:rPr>
          <w:rtl/>
          <w:cs/>
          <w:lang w:val="ar_AE" w:bidi="ar_AE"/>
        </w:rPr>
      </w:r>
      <w:r>
        <w:rPr>
          <w:rtl/>
          <w:cs/>
          <w:lang w:val="ar_AE" w:bidi="ar_AE"/>
        </w:rPr>
        <w:t>بعد أن يتقدم الرب يسوع إلى الأمام تجاه هؤلاء الرجال، سأل: "مَنْ تطلبون؟" قد يبدو هذا سؤالًا غريبًا؛ لأن الرب يسوع يعرف أنهم يبحثون عنه. وهو على الأرجح يقول هذا حتى يتوجب على الجنود والمسؤولين أن يقولوه بصوت عالٍ حتى يكون واضحًا أنهم يبحثون عن الرب يسوع. وعندما يقول الجنود والمسؤولون "يسوع الناصري"، فإنهم يوضحون أنهم يبحثون عن رجل يُدعى يسوع من القرية التي تُدعى الناصرة. كان اسم يسوع اسمًا شائعًا بين اليهود في ذلك الوقت. تساعد كلمة الناصرة هؤلاء الرجال على التأكد من أنهم وجدوا الشخص الصحيح المدعو يسوع. ومن ثم يستطيع الرب يسوع أن يتقدم إلى الأمام ويذهبوا معهم وسيبقى تلاميذه آمنين؛ لأن الجنود والمسؤولين قد وجدوا الآن الرجل الذي يبحثون عنه.</w:t>
      </w:r>
    </w:p>
    <w:p>
      <w:pPr>
        <w:bidi/>
      </w:pPr>
      <w:r>
        <w:rPr>
          <w:rtl/>
          <w:cs/>
          <w:lang w:val="ar_AE" w:bidi="ar_AE"/>
        </w:rPr>
      </w:r>
      <w:r>
        <w:rPr>
          <w:rtl/>
          <w:cs/>
          <w:lang w:val="ar_AE" w:bidi="ar_AE"/>
        </w:rPr>
        <w:t>وكانت الناصرة مدينة صغيرة في مقاطعة الجليل.</w:t>
      </w:r>
    </w:p>
    <w:p>
      <w:pPr>
        <w:bidi/>
      </w:pPr>
      <w:r>
        <w:rPr>
          <w:rtl/>
          <w:cs/>
          <w:lang w:val="ar_AE" w:bidi="ar_AE"/>
        </w:rPr>
      </w:r>
      <w:r>
        <w:rPr>
          <w:rtl/>
          <w:cs/>
          <w:lang w:val="ar_AE" w:bidi="ar_AE"/>
        </w:rPr>
        <w:t xml:space="preserve">توقَّفوا هنا وانظروا إلى صورة خريطة تُظهر مكان الناصرة الذي أتى </w:t>
      </w:r>
      <w:r>
        <w:rPr>
          <w:rtl/>
          <w:cs/>
          <w:lang w:val="ar_AE" w:bidi="ar_AE"/>
        </w:rPr>
        <w:t>الرب</w:t>
      </w:r>
      <w:r>
        <w:rPr>
          <w:rtl/>
          <w:cs/>
          <w:lang w:val="ar_AE" w:bidi="ar_AE"/>
        </w:rPr>
        <w:t xml:space="preserve"> يسوع منه. (توقَّفوا هنا عن سماع التسجيل الصوتي)</w:t>
      </w:r>
    </w:p>
    <w:p>
      <w:pPr>
        <w:bidi/>
      </w:pPr>
      <w:r>
        <w:rPr>
          <w:rtl/>
          <w:cs/>
          <w:lang w:val="ar_AE" w:bidi="ar_AE"/>
        </w:rPr>
      </w:r>
      <w:r>
        <w:rPr>
          <w:rtl/>
          <w:cs/>
          <w:lang w:val="ar_AE" w:bidi="ar_AE"/>
        </w:rPr>
        <w:t>ثم يقول لهم الرب يسوع: "أنا هو". في هذا المقطع، ربما كان الرب يسوع يقول "أنا هو" بنفس الطريقة التي قال بها الله اسمه في العهد القديم. وربما كان الرب يسوع يشير إلى نفسه بأنه ذا طبيعة إلهية. كما يؤكد الرب يسوع أيضًا أنه هو الشخص الذي يبحثون عنه.</w:t>
      </w:r>
    </w:p>
    <w:p>
      <w:pPr>
        <w:bidi/>
      </w:pPr>
      <w:r>
        <w:rPr>
          <w:rtl/>
          <w:cs/>
          <w:lang w:val="ar_AE" w:bidi="ar_AE"/>
        </w:rPr>
      </w:r>
      <w:r>
        <w:rPr>
          <w:rtl/>
          <w:cs/>
          <w:lang w:val="ar_AE" w:bidi="ar_AE"/>
        </w:rPr>
        <w:t>وكان يهوذا الخائن واقفًا مع الجنود والمسؤولين. خطى الجنود والمسؤولون إلى الوراء وسقطوا على الأرض عندما سمعوا الرب يسوع يقول: "أنا هو". وربما كان هذا بسبب الخوف أو الرهبة؛ لأنهم على الأرجح سمعوا بكل ما فعله الرب يسوع والمعجزات التي صنعها. ولعلهم أدركوا أن الرب يسوع يُعرّف نفسه بأنه الله. وعلى الأرجح، سقط يهوذا، الخائن، الذي كان واقفًا مع الجنود والمسؤولين، أيضًا إلى الأرض.</w:t>
      </w:r>
    </w:p>
    <w:p>
      <w:pPr>
        <w:bidi/>
      </w:pPr>
      <w:r>
        <w:rPr>
          <w:rtl/>
          <w:cs/>
          <w:lang w:val="ar_AE" w:bidi="ar_AE"/>
        </w:rPr>
      </w:r>
      <w:r>
        <w:rPr>
          <w:rtl/>
          <w:cs/>
          <w:lang w:val="ar_AE" w:bidi="ar_AE"/>
        </w:rPr>
        <w:t>ثم يسألهم الرب يسوع مرة أخرى من هو الذي يبحثون عنه، فيجيبون بنفس الإجابة "يسوع الناصري". ويريد الرب يسوع أن يحمي تلاميذه، لذلك يقول للجنود والمسؤولين إنه هو يسوع الناصري كما أخبرهم من قبل، وهو الرجل الذي يريدون حقًا، فعليهم أن يتركوا التلاميذ ليرحلوا بسلام. يريد الرب يسوع من التلاميذ أن يكونوا قادرين على الرحيل والذهاب إلى مكان آمن.</w:t>
      </w:r>
    </w:p>
    <w:p>
      <w:pPr>
        <w:bidi/>
      </w:pPr>
      <w:r>
        <w:rPr>
          <w:rtl/>
          <w:cs/>
          <w:lang w:val="ar_AE" w:bidi="ar_AE"/>
        </w:rPr>
      </w:r>
      <w:r>
        <w:rPr>
          <w:rtl/>
          <w:cs/>
          <w:lang w:val="ar_AE" w:bidi="ar_AE"/>
        </w:rPr>
        <w:t>هل تذكرون في المقطع السابق أن الرب يسوع قال "لن يضيع مني أحد من كل الذين أعطاهم لي الله"؟ والآن نرى أن الرب يسوع سيحمي التلاميذ الذين أعطاهم له الله. يذكّرنا الكاتب يوحنا بأن الرب يسوع قال من قبل إنه لن يفقد أحدًا من الناس الذين أعطاهم له الله.</w:t>
      </w:r>
    </w:p>
    <w:p>
      <w:pPr>
        <w:bidi/>
      </w:pPr>
      <w:r>
        <w:rPr>
          <w:rtl/>
          <w:cs/>
          <w:lang w:val="ar_AE" w:bidi="ar_AE"/>
        </w:rPr>
      </w:r>
      <w:r>
        <w:rPr>
          <w:rtl/>
          <w:cs/>
          <w:lang w:val="ar_AE" w:bidi="ar_AE"/>
        </w:rPr>
        <w:t>كان سمعان بطرس، وهو واحد من تلاميذ الرب يسوع، يحمل سيفًا أو سكينًا طويلًا معه أيضًا. على الأرجح ارتعب من الموقف، ولم يكن يريد أن يُأخذَ الرب يسوع، فسحب سمعان بطرس سيفه من غمده. وعلى الأرجح كان الغمد مرتبطًا بحزام مربوطًا حول خصره.</w:t>
      </w:r>
    </w:p>
    <w:p>
      <w:pPr>
        <w:bidi/>
      </w:pPr>
      <w:r>
        <w:rPr>
          <w:rtl/>
          <w:cs/>
          <w:lang w:val="ar_AE" w:bidi="ar_AE"/>
        </w:rPr>
      </w:r>
      <w:r>
        <w:rPr>
          <w:rtl/>
          <w:cs/>
          <w:lang w:val="ar_AE" w:bidi="ar_AE"/>
        </w:rPr>
        <w:t xml:space="preserve">توقَّفوا هنا وانظروا إلى صورة </w:t>
      </w:r>
      <w:r>
        <w:rPr>
          <w:rtl/>
          <w:cs/>
          <w:lang w:val="ar_AE" w:bidi="ar_AE"/>
        </w:rPr>
        <w:t>سيف في غمده</w:t>
      </w:r>
      <w:r>
        <w:rPr>
          <w:rtl/>
          <w:cs/>
          <w:lang w:val="ar_AE" w:bidi="ar_AE"/>
        </w:rPr>
        <w:t xml:space="preserve"> يرتديه شخص حول خصره بحزام (توقَّفوا هنا عن سماع التسجيل الصوتي)</w:t>
      </w:r>
    </w:p>
    <w:p>
      <w:pPr>
        <w:bidi/>
      </w:pPr>
      <w:r>
        <w:rPr>
          <w:rtl/>
          <w:cs/>
          <w:lang w:val="ar_AE" w:bidi="ar_AE"/>
        </w:rPr>
      </w:r>
      <w:r>
        <w:rPr>
          <w:rtl/>
          <w:cs/>
          <w:lang w:val="ar_AE" w:bidi="ar_AE"/>
        </w:rPr>
        <w:t>ثم استخدم سمعان بطرس السيف وضرب خادم أو عبد رئيس الكهنة، وهو رجل يُدعى ملخس، وقطع أذنه اليمنى.</w:t>
      </w:r>
    </w:p>
    <w:p>
      <w:pPr>
        <w:bidi/>
      </w:pPr>
      <w:r>
        <w:rPr>
          <w:rtl/>
          <w:cs/>
          <w:lang w:val="ar_AE" w:bidi="ar_AE"/>
        </w:rPr>
      </w:r>
      <w:r>
        <w:rPr>
          <w:rtl/>
          <w:cs/>
          <w:lang w:val="ar_AE" w:bidi="ar_AE"/>
        </w:rPr>
        <w:t>يأمر الرب يسوع سمعان بطرس، أو يخبره أن يضع سيفه في غمده. ويقول: "ألا أشرب الكأس التي أعطاني أبي؟" يذكِّر الرب يسوع تلاميذه بأن هذا الموقف الحالي كان من المفترض أن يحدث. ومن المفترض أن يُقبض على الرب يسوع، ويُستهزأ به، ويُعذب، ثم يموت على الصليب. والرب يسوع يريد أن يطيع وينفذ ما خطّطه الله له. ربما نسي سمعان بطرس هذا في ذعره كي يحمي الرب يسوع.</w:t>
      </w:r>
    </w:p>
    <w:p>
      <w:pPr>
        <w:bidi/>
      </w:pPr>
      <w:r>
        <w:rPr>
          <w:rtl/>
          <w:cs/>
          <w:lang w:val="ar_AE" w:bidi="ar_AE"/>
        </w:rPr>
      </w:r>
      <w:r>
        <w:rPr>
          <w:rtl/>
          <w:cs/>
          <w:lang w:val="ar_AE" w:bidi="ar_AE"/>
        </w:rPr>
        <w:t>ثم يقبض الجنود وقائدهم والمسئولون على الرب يسوع، ويربطوه، مما يعني على الأرجح أنهم ربطوا يديه بحبل، وعلى الأرجح حتى تكون يديه مربوطتين إما خلفه أو أمامه.</w:t>
      </w:r>
    </w:p>
    <w:p>
      <w:pPr>
        <w:bidi/>
      </w:pPr>
      <w:r>
        <w:rPr>
          <w:rtl/>
          <w:cs/>
          <w:lang w:val="ar_AE" w:bidi="ar_AE"/>
        </w:rPr>
      </w:r>
      <w:r>
        <w:rPr>
          <w:rtl/>
          <w:cs/>
          <w:lang w:val="ar_AE" w:bidi="ar_AE"/>
        </w:rPr>
        <w:t>وأخذوا الرب يسوع إلى حنّان الذي كان رئيس الكهنة السابق، ولا يزال يحظى باحترام كبير بصفته قائدًا أو حاكمًا. وكان حنان هو حمو قيافا أيضًا.</w:t>
      </w:r>
    </w:p>
    <w:p>
      <w:pPr>
        <w:bidi/>
      </w:pPr>
      <w:r>
        <w:rPr>
          <w:rtl/>
          <w:cs/>
          <w:lang w:val="ar_AE" w:bidi="ar_AE"/>
        </w:rPr>
      </w:r>
      <w:r>
        <w:rPr>
          <w:rtl/>
          <w:cs/>
          <w:lang w:val="ar_AE" w:bidi="ar_AE"/>
        </w:rPr>
        <w:t>كان قيافا رئيس الكهنة في ذلك الوقت. وستتذكرون أن قيافا كان قد قال قبلًا لقادة اليهود الآخرين أنه من الجيد أن يموت رجل واحد عن الشعب. أي أنه في ذلك الوقت، ظن قيافا أن الرب يسوع يجب أن يموت ليُخلّص جميع الشعب اليهودي. كان قيافا خائفًا من أنه إذا استمر الرب يسوع في تعليم رسالة الله، قد يتمرد أتباعه ضد الرومان. ثم قد يعني هذا أن الرومان يأتون ويدمرون الأمة اليهودية.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18: 1–14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يغادر الرب يسوع وتلاميذه من المكان الذي كانوا فيه ويبدأون في عبور وادي قدرون. على الجانب الآخر من الوادي، كان هناك بستان من الأشجار، دخله الرب يسوع وتلاميذه.</w:t>
      </w:r>
    </w:p>
    <w:p>
      <w:pPr>
        <w:bidi/>
      </w:pPr>
      <w:r>
        <w:rPr>
          <w:rtl/>
          <w:cs/>
          <w:lang w:val="ar_AE" w:bidi="ar_AE"/>
        </w:rPr>
      </w:r>
      <w:r>
        <w:rPr>
          <w:b/>
          <w:rtl/>
          <w:cs/>
          <w:lang w:val="ar_AE" w:bidi="ar_AE"/>
        </w:rPr>
        <w:t>في المشهد الثاني:</w:t>
      </w:r>
      <w:r>
        <w:rPr>
          <w:rtl/>
          <w:cs/>
          <w:lang w:val="ar_AE" w:bidi="ar_AE"/>
        </w:rPr>
        <w:t xml:space="preserve"> كان يهوذا الإسخريوطي الذي سيسلم، يعرف بالفعل أن الرب يسوع وتلاميذه سيذهبون نحو بستان الأشجار. فيقود يهوذا مجموعة من الجنود الرومان والمسؤولين اليهود إلى البستان. بعد أن يؤكدوا أن الرب يسوع هو الرجل الذي يريدونه، يلقون عليه القبض. يهاجم سمعان بطرس عبدًا لرئيس الكهنة. ثم يقبضون على الرب يسوع.</w:t>
      </w:r>
    </w:p>
    <w:p>
      <w:pPr>
        <w:bidi/>
      </w:pPr>
      <w:r>
        <w:rPr>
          <w:rtl/>
          <w:cs/>
          <w:lang w:val="ar_AE" w:bidi="ar_AE"/>
        </w:rPr>
      </w:r>
      <w:r>
        <w:rPr>
          <w:b/>
          <w:rtl/>
          <w:cs/>
          <w:lang w:val="ar_AE" w:bidi="ar_AE"/>
        </w:rPr>
        <w:t>في المشهد الثالث:</w:t>
      </w:r>
      <w:r>
        <w:rPr>
          <w:rtl/>
          <w:cs/>
          <w:lang w:val="ar_AE" w:bidi="ar_AE"/>
        </w:rPr>
        <w:t xml:space="preserve"> يربط الجنود الرومان والمسؤولون اليهود الرب يسوع ويأخذوه إلى حنّان رئيس الكهنة، ليستجوبه.</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الأحد عشر تلميذًا، بما في ذلك سمعان بطرس</w:t>
      </w:r>
    </w:p>
    <w:p>
      <w:pPr>
        <w:pStyle w:val="ListBullet"/>
        <w:bidi/>
        <w:spacing w:line="240" w:lineRule="auto"/>
        <w:ind w:left="720"/>
      </w:pPr>
      <w:r>
        <w:rPr>
          <w:rtl/>
          <w:cs/>
          <w:lang w:val="ar_AE" w:bidi="ar_AE"/>
        </w:rPr>
      </w:r>
      <w:r>
        <w:rPr>
          <w:rtl/>
          <w:cs/>
          <w:lang w:val="ar_AE" w:bidi="ar_AE"/>
        </w:rPr>
        <w:t>يهوذا الإسخريوطي، الخائن</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الضباط اليهود، أو حراس الهيكل</w:t>
      </w:r>
    </w:p>
    <w:p>
      <w:pPr>
        <w:pStyle w:val="ListBullet"/>
        <w:bidi/>
        <w:spacing w:line="240" w:lineRule="auto"/>
        <w:ind w:left="720"/>
      </w:pPr>
      <w:r>
        <w:rPr>
          <w:rtl/>
          <w:cs/>
          <w:lang w:val="ar_AE" w:bidi="ar_AE"/>
        </w:rPr>
      </w:r>
      <w:r>
        <w:rPr>
          <w:rtl/>
          <w:cs/>
          <w:lang w:val="ar_AE" w:bidi="ar_AE"/>
        </w:rPr>
        <w:t>شخص يُدعى ملخس، الذي ستُقطع أذنه</w:t>
      </w:r>
    </w:p>
    <w:p>
      <w:pPr>
        <w:pStyle w:val="ListBullet"/>
        <w:bidi/>
        <w:spacing w:line="240" w:lineRule="auto"/>
        <w:ind w:left="720"/>
      </w:pPr>
      <w:r>
        <w:rPr>
          <w:rtl/>
          <w:cs/>
          <w:lang w:val="ar_AE" w:bidi="ar_AE"/>
        </w:rPr>
      </w:r>
      <w:r>
        <w:rPr>
          <w:rtl/>
          <w:cs/>
          <w:lang w:val="ar_AE" w:bidi="ar_AE"/>
        </w:rPr>
        <w:t>لا يقول حناّن، حمو قيافا، شيئًا لكن الرب يسوع يُحضَر إليه في نهاية المقطع.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هذا المقطع لا يُذكر في أي وقت من اليوم هم، لكن بما أن بعض الشخصيات تصل ومعها المصابيح والمشاعل، فإن هذا يحدث على الأرجح بعد حلول الظلام؛ لأنهم يستخدمونها لإنارة الطريق حتى يستطيعون الرؤية.</w:t>
      </w:r>
    </w:p>
    <w:p>
      <w:pPr>
        <w:bidi/>
      </w:pPr>
      <w:r>
        <w:rPr>
          <w:rtl/>
          <w:cs/>
          <w:lang w:val="ar_AE" w:bidi="ar_AE"/>
        </w:rPr>
      </w:r>
      <w:r>
        <w:rPr>
          <w:rtl/>
          <w:cs/>
          <w:lang w:val="ar_AE" w:bidi="ar_AE"/>
        </w:rPr>
        <w:t>ينتهي الرب يسوع من الصلاة إلى الله، ثم يغادر هو وتلاميذه مدينة أورشليم ليعبروا وادي قدرون. على الأرجح كان الوقت مساءًا، لكن وادي قدرون كان جافًا في ذلك الوقت، ولم يكن فيه ماء، لذلك كان يمكن للرب يسوع وتلاميذه أن يعبروا فيه بسهولة. كانت هذه مسافة كيلومتر واحد تقريبًا، أو 3/4 ميل.</w:t>
      </w:r>
    </w:p>
    <w:p>
      <w:pPr>
        <w:bidi/>
      </w:pPr>
      <w:r>
        <w:rPr>
          <w:rtl/>
          <w:cs/>
          <w:lang w:val="ar_AE" w:bidi="ar_AE"/>
        </w:rPr>
      </w:r>
      <w:r>
        <w:rPr>
          <w:rtl/>
          <w:cs/>
          <w:lang w:val="ar_AE" w:bidi="ar_AE"/>
        </w:rPr>
        <w:t>وبمجرد عبورهم وادي قدرون، يصل الرب يسوع وتلاميذه إلى حديقة مليئة بالأشجار تُدعى بستان. كان هذا على الأرجح في سفح التل الذي يُدعى "جبل الزيتون".</w:t>
      </w:r>
    </w:p>
    <w:p>
      <w:pPr>
        <w:bidi/>
      </w:pPr>
      <w:r>
        <w:rPr>
          <w:rtl/>
          <w:cs/>
          <w:lang w:val="ar_AE" w:bidi="ar_AE"/>
        </w:rPr>
      </w:r>
      <w:r>
        <w:rPr>
          <w:rtl/>
          <w:cs/>
          <w:lang w:val="ar_AE" w:bidi="ar_AE"/>
        </w:rPr>
        <w:t xml:space="preserve">توقّفوا هنا وانظروا مرة أخرى إلى صورة </w:t>
      </w:r>
      <w:r>
        <w:rPr>
          <w:rtl/>
          <w:cs/>
          <w:lang w:val="ar_AE" w:bidi="ar_AE"/>
        </w:rPr>
        <w:t>بستان من الأشجار</w:t>
      </w:r>
      <w:r>
        <w:rPr>
          <w:rtl/>
          <w:cs/>
          <w:lang w:val="ar_AE" w:bidi="ar_AE"/>
        </w:rPr>
        <w:t xml:space="preserve"> وخريطة تُظهر </w:t>
      </w:r>
      <w:r>
        <w:rPr>
          <w:rtl/>
          <w:cs/>
          <w:lang w:val="ar_AE" w:bidi="ar_AE"/>
        </w:rPr>
        <w:t>أورشليم، ووادي قدرون، وجبل الزيتون</w:t>
      </w:r>
      <w:r>
        <w:rPr>
          <w:rtl/>
          <w:cs/>
          <w:lang w:val="ar_AE" w:bidi="ar_AE"/>
        </w:rPr>
        <w:t>. (توقَّفوا هنا عن سماع التسجيل الصوتي)</w:t>
      </w:r>
    </w:p>
    <w:p>
      <w:pPr>
        <w:bidi/>
      </w:pPr>
      <w:r>
        <w:rPr>
          <w:rtl/>
          <w:cs/>
          <w:lang w:val="ar_AE" w:bidi="ar_AE"/>
        </w:rPr>
      </w:r>
      <w:r>
        <w:rPr>
          <w:rtl/>
          <w:cs/>
          <w:lang w:val="ar_AE" w:bidi="ar_AE"/>
        </w:rPr>
        <w:t>كان يهوذا، الرجل الذي خان الرب يسوع، يعرف مكان البستان وكيف يصل إليه. يذكر الكاتب يوحنا مرتين أن يهوذا كان "مُسلمه". يريد يوحنا منا أن نتذكر ما فعله يهوذا.</w:t>
      </w:r>
    </w:p>
    <w:p>
      <w:pPr>
        <w:bidi/>
      </w:pPr>
      <w:r>
        <w:rPr>
          <w:rtl/>
          <w:cs/>
          <w:lang w:val="ar_AE" w:bidi="ar_AE"/>
        </w:rPr>
      </w:r>
      <w:r>
        <w:rPr>
          <w:rtl/>
          <w:cs/>
          <w:lang w:val="ar_AE" w:bidi="ar_AE"/>
        </w:rPr>
        <w:t>تلقى يهوذا المال مكافأةً لوعده بإرشاد الجنود الرومان والمسئولين اليهود إلى الرب يسوع في بستان الزيتون ليقبضوا عليه. نحن لا نعرف عدد الرجال الذين جاؤوا للقبض على الرب يسوع. على الأرجح كان المسؤولون اليهود هم من حراس الهيكل أيضًا الذين أرسلهم رؤساء الكهنة والفريسيون.</w:t>
      </w:r>
    </w:p>
    <w:p>
      <w:pPr>
        <w:bidi/>
      </w:pPr>
      <w:r>
        <w:rPr>
          <w:rtl/>
          <w:cs/>
          <w:lang w:val="ar_AE" w:bidi="ar_AE"/>
        </w:rPr>
      </w:r>
      <w:r>
        <w:rPr>
          <w:rtl/>
          <w:cs/>
          <w:lang w:val="ar_AE" w:bidi="ar_AE"/>
        </w:rPr>
        <w:t>توقّفوا هنا وناقشوا هذا السؤال كمجموعة: احكوا قصة من ثقافتكم عن شخص خان شخصًا آخر وأسلمه. كيف تتحدثون عنه؟ كيف يشعر الناس تجاهه؟ (توقَّفوا هنا عن سماع التسجيل الصوتي)</w:t>
      </w:r>
    </w:p>
    <w:p>
      <w:pPr>
        <w:bidi/>
      </w:pPr>
      <w:r>
        <w:rPr>
          <w:rtl/>
          <w:cs/>
          <w:lang w:val="ar_AE" w:bidi="ar_AE"/>
        </w:rPr>
      </w:r>
      <w:r>
        <w:rPr>
          <w:rtl/>
          <w:cs/>
          <w:lang w:val="ar_AE" w:bidi="ar_AE"/>
        </w:rPr>
        <w:t>وبما أن الجنود والمسؤولون كانوا يحملون المصابيح والمشاعل، فمن المرجح أن الوقت كان ليلًا. كانت كل من المصابيح والمشاعل توفر النور للجنود والمسؤولين لرؤية طريقهم في الظلام.</w:t>
      </w:r>
    </w:p>
    <w:p>
      <w:pPr>
        <w:bidi/>
      </w:pPr>
      <w:r>
        <w:rPr>
          <w:rtl/>
          <w:cs/>
          <w:lang w:val="ar_AE" w:bidi="ar_AE"/>
        </w:rPr>
      </w:r>
      <w:r>
        <w:rPr>
          <w:rtl/>
          <w:cs/>
          <w:lang w:val="ar_AE" w:bidi="ar_AE"/>
        </w:rPr>
        <w:t>كان هؤلاء الجنود والمسؤولون مستعدين للقتال في حال قاومهم الرب يسوع. والأسلحة التي حملوها كانت، على الأرجح، مجموعة من السيوف والرماح والسكاكين.</w:t>
      </w:r>
    </w:p>
    <w:p>
      <w:pPr>
        <w:bidi/>
      </w:pPr>
      <w:r>
        <w:rPr>
          <w:rtl/>
          <w:cs/>
          <w:lang w:val="ar_AE" w:bidi="ar_AE"/>
        </w:rPr>
      </w:r>
      <w:r>
        <w:rPr>
          <w:rtl/>
          <w:cs/>
          <w:lang w:val="ar_AE" w:bidi="ar_AE"/>
        </w:rPr>
        <w:t>وكان الرب يسوع مستعدًا للذهاب مع هؤلاء الرجال في سلام. كما أراد الرب يسوع أيضًا حماية التلاميذ من الأذى بأن يُقدِّم نفسه للمسؤولين والجنود. لم يكن الرب يسوع يريد أن يقاوم أو يخوض قتالًا.</w:t>
      </w:r>
    </w:p>
    <w:p>
      <w:pPr>
        <w:bidi/>
      </w:pPr>
      <w:r>
        <w:rPr>
          <w:rtl/>
          <w:cs/>
          <w:lang w:val="ar_AE" w:bidi="ar_AE"/>
        </w:rPr>
      </w:r>
      <w:r>
        <w:rPr>
          <w:rtl/>
          <w:cs/>
          <w:lang w:val="ar_AE" w:bidi="ar_AE"/>
        </w:rPr>
        <w:t>كانت الناصرة مدينة صغيرة في مقاطعة الجليل، وكان الرب يسوع من هناك. وعندما يطلب الجنود والمسؤولون "يسوع الناصري"، فإنهم يوضحون أنهم يبحثون عن رجل يُدعى يسوع. ثم يؤكد الرب يسوع لهم أنه هو الرجل الذي يبحثون عنه.</w:t>
      </w:r>
    </w:p>
    <w:p>
      <w:pPr>
        <w:bidi/>
      </w:pPr>
      <w:r>
        <w:rPr>
          <w:rtl/>
          <w:cs/>
          <w:lang w:val="ar_AE" w:bidi="ar_AE"/>
        </w:rPr>
      </w:r>
      <w:r>
        <w:rPr>
          <w:rtl/>
          <w:cs/>
          <w:lang w:val="ar_AE" w:bidi="ar_AE"/>
        </w:rPr>
        <w:t>لأن الرب يسوع قال "أنا هو"، على الأرجح سقط الجنود والمسؤولون على الأرض في خوف. فالطريقة التي قال بها الرب يسوع "أنا هو" كانت تُظهر سلطانه، في بعض الأحيان، مما جعل المسؤولين يرهبون منه.</w:t>
      </w:r>
    </w:p>
    <w:p>
      <w:pPr>
        <w:bidi/>
      </w:pPr>
      <w:r>
        <w:rPr>
          <w:rtl/>
          <w:cs/>
          <w:lang w:val="ar_AE" w:bidi="ar_AE"/>
        </w:rPr>
      </w:r>
      <w:r>
        <w:rPr>
          <w:rtl/>
          <w:cs/>
          <w:lang w:val="ar_AE" w:bidi="ar_AE"/>
        </w:rPr>
        <w:t>يخطو الجنود والمسؤولون إلى الوراء ويسقطون على الأرض؛ لأنهم، على الأرجح، سمعوا بكل ما فعله الرب يسوع والمعجزات التي صنعها. يسقط يهوذا أيضًا على الأرض.</w:t>
      </w:r>
    </w:p>
    <w:p>
      <w:pPr>
        <w:bidi/>
      </w:pPr>
      <w:r>
        <w:rPr>
          <w:rtl/>
          <w:cs/>
          <w:lang w:val="ar_AE" w:bidi="ar_AE"/>
        </w:rPr>
      </w:r>
      <w:r>
        <w:rPr>
          <w:rtl/>
          <w:cs/>
          <w:lang w:val="ar_AE" w:bidi="ar_AE"/>
        </w:rPr>
        <w:t>وسألهم الرب يسوع للمرة الثانية من الذي يبحثون عنه. وللمرة الثانية يقولون يسوع الناصري. وللمرة الثانية، يؤكد الرب يسوع أنه هو.</w:t>
      </w:r>
    </w:p>
    <w:p>
      <w:pPr>
        <w:bidi/>
      </w:pPr>
      <w:r>
        <w:rPr>
          <w:rtl/>
          <w:cs/>
          <w:lang w:val="ar_AE" w:bidi="ar_AE"/>
        </w:rPr>
      </w:r>
      <w:r>
        <w:rPr>
          <w:rtl/>
          <w:cs/>
          <w:lang w:val="ar_AE" w:bidi="ar_AE"/>
        </w:rPr>
        <w:t>يريد الرب يسوع أن يحمي تلاميذه، لذلك يقول للجنود والمسؤولين الهيكل إنه كما قال لهم إنه هو يسوع الناصري، وإنه ينبغي عليهم أن يتركوا التلاميذ يرحلون بسلام. يريد الرب يسوع من التلاميذ أن يكونوا قادرين على الرحيل والذهاب إلى مكان آمن.</w:t>
      </w:r>
    </w:p>
    <w:p>
      <w:pPr>
        <w:bidi/>
      </w:pPr>
      <w:r>
        <w:rPr>
          <w:rtl/>
          <w:cs/>
          <w:lang w:val="ar_AE" w:bidi="ar_AE"/>
        </w:rPr>
      </w:r>
      <w:r>
        <w:rPr>
          <w:rtl/>
          <w:cs/>
          <w:lang w:val="ar_AE" w:bidi="ar_AE"/>
        </w:rPr>
        <w:t>وهذا تحقق أو أتم ما قاله الرب يسوع، أنه لم يفقد أي شخص ممن أعطاهم له الله.</w:t>
      </w:r>
    </w:p>
    <w:p>
      <w:pPr>
        <w:bidi/>
      </w:pPr>
      <w:r>
        <w:rPr>
          <w:rtl/>
          <w:cs/>
          <w:lang w:val="ar_AE" w:bidi="ar_AE"/>
        </w:rPr>
      </w:r>
      <w:r>
        <w:rPr>
          <w:rtl/>
          <w:cs/>
          <w:lang w:val="ar_AE" w:bidi="ar_AE"/>
        </w:rPr>
        <w:t>توقّفوا هنا وناقشوا هذا السؤال كمجموعة: احكوا قصة عن شخص حمى أصدقائه. ما الذي فعله؟ (توقَّفوا هنا عن سماع التسجيل الصوتي)</w:t>
      </w:r>
    </w:p>
    <w:p>
      <w:pPr>
        <w:bidi/>
      </w:pPr>
      <w:r>
        <w:rPr>
          <w:rtl/>
          <w:cs/>
          <w:lang w:val="ar_AE" w:bidi="ar_AE"/>
        </w:rPr>
      </w:r>
      <w:r>
        <w:rPr>
          <w:rtl/>
          <w:cs/>
          <w:lang w:val="ar_AE" w:bidi="ar_AE"/>
        </w:rPr>
        <w:t>وكان لسمعان بطرس أيضًا سيفًا معه، فاستلَّه وضرب واحدًا من خدام رئيس الكهنة، وهو رجلًا يُدعى ملخس. عندما ضرب سمعان بطرس الخادم، قطع أذنه اليمنى.</w:t>
      </w:r>
    </w:p>
    <w:p>
      <w:pPr>
        <w:bidi/>
      </w:pPr>
      <w:r>
        <w:rPr>
          <w:rtl/>
          <w:cs/>
          <w:lang w:val="ar_AE" w:bidi="ar_AE"/>
        </w:rPr>
      </w:r>
      <w:r>
        <w:rPr>
          <w:rtl/>
          <w:cs/>
          <w:lang w:val="ar_AE" w:bidi="ar_AE"/>
        </w:rPr>
        <w:t>يقول الرب يسوع لسمعان بطرس أن يضع سيفه في غمده. ويذكِّر التلاميذ بأن هذا الموقف الحالي كان من المفترض أن يحدث، وأن الرب يسوع أراد أن يطيع ما خطّطه الله له وأن ينفذه. يطرح الرب يسوع سؤالًا لا ينتظر إجابة. فيسأل، قائلًا: "ألاَ أشرب هذه الكأس التي أعطاها لي الآب؟" يستخدم الرب يسوع لغة خاصة هنا – في تلك الثقافة كان "الكأس" يرمز إلى المعاناة. فيقول الرب يسوع إنه ينبغي أن يتألم، لأن الله أبيه طلب منه ذلك.</w:t>
      </w:r>
    </w:p>
    <w:p>
      <w:pPr>
        <w:bidi/>
      </w:pPr>
      <w:r>
        <w:rPr>
          <w:rtl/>
          <w:cs/>
          <w:lang w:val="ar_AE" w:bidi="ar_AE"/>
        </w:rPr>
      </w:r>
      <w:r>
        <w:rPr>
          <w:rtl/>
          <w:cs/>
          <w:lang w:val="ar_AE" w:bidi="ar_AE"/>
        </w:rPr>
        <w:t>ثم يُربط الجنود وقائدهم ومسؤوليهم الرب يسوع ويقبضون عليه ويأخذونه إلى حَّنان، القائد المُحترم. كان حنّان حمو قيافا أيضًا. نحن لا نعرف مكان حنّان، لكنهم على الأرجح أخذوا الرب يسوع رجوعًا عبر وادي قدرون وإلى أورشليم.</w:t>
      </w:r>
    </w:p>
    <w:p>
      <w:pPr>
        <w:bidi/>
      </w:pPr>
      <w:r>
        <w:rPr>
          <w:rtl/>
          <w:cs/>
          <w:lang w:val="ar_AE" w:bidi="ar_AE"/>
        </w:rPr>
      </w:r>
      <w:r>
        <w:rPr>
          <w:rtl/>
          <w:cs/>
          <w:lang w:val="ar_AE" w:bidi="ar_AE"/>
        </w:rPr>
        <w:t>كان قيافا رئيس الكهنة في ذلك الوقت. يحدد الكاتب يوحنا قيافا بأنه الشخص الذي قال في وقت سابق للقادة اليهود الآخرين أنه من الجيد أن يموت رجل واحد عن الشعب. كان يعتقد أن الرب يسوع يجب أن يموت ليُخلّص جميع الشعب اليهودي. كان قيافا خائفًا من أنه إذا استمر الرب يسوع في تعليم رسالة الله، قد يتمرد أتباعه ضد الرومان. ثم قد يعني هذا أن الرومان يأتون ويدمرون الأمة اليهودية.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18: 1–14 من الترجمة الأكثر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الأحد عشر تلميذًا، بما في ذلك سمعان بطرس</w:t>
      </w:r>
    </w:p>
    <w:p>
      <w:pPr>
        <w:pStyle w:val="ListBullet"/>
        <w:bidi/>
        <w:spacing w:line="240" w:lineRule="auto"/>
        <w:ind w:left="720"/>
      </w:pPr>
      <w:r>
        <w:rPr>
          <w:rtl/>
          <w:cs/>
          <w:lang w:val="ar_AE" w:bidi="ar_AE"/>
        </w:rPr>
      </w:r>
      <w:r>
        <w:rPr>
          <w:rtl/>
          <w:cs/>
          <w:lang w:val="ar_AE" w:bidi="ar_AE"/>
        </w:rPr>
        <w:t>يهوذا الإسخريوطي، الخائن</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الضباط اليهود، أو حراس الهيكل</w:t>
      </w:r>
    </w:p>
    <w:p>
      <w:pPr>
        <w:pStyle w:val="ListBullet"/>
        <w:bidi/>
        <w:spacing w:line="240" w:lineRule="auto"/>
        <w:ind w:left="720"/>
      </w:pPr>
      <w:r>
        <w:rPr>
          <w:rtl/>
          <w:cs/>
          <w:lang w:val="ar_AE" w:bidi="ar_AE"/>
        </w:rPr>
      </w:r>
      <w:r>
        <w:rPr>
          <w:rtl/>
          <w:cs/>
          <w:lang w:val="ar_AE" w:bidi="ar_AE"/>
        </w:rPr>
        <w:t>شخص يُدعى ملخس، الذي ستُقطع أذنه</w:t>
      </w:r>
    </w:p>
    <w:p>
      <w:pPr>
        <w:pStyle w:val="ListBullet"/>
        <w:bidi/>
        <w:spacing w:line="240" w:lineRule="auto"/>
        <w:ind w:left="720"/>
      </w:pPr>
      <w:r>
        <w:rPr>
          <w:rtl/>
          <w:cs/>
          <w:lang w:val="ar_AE" w:bidi="ar_AE"/>
        </w:rPr>
      </w:r>
      <w:r>
        <w:rPr>
          <w:rtl/>
          <w:cs/>
          <w:lang w:val="ar_AE" w:bidi="ar_AE"/>
        </w:rPr>
        <w:t>لا يقول حناّن، حمو قيافا، شيئًا لكن الرب يسوع يُحضَر إليه في نهاية المقطع.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المشهد الأول</w:t>
      </w:r>
    </w:p>
    <w:p>
      <w:pPr>
        <w:bidi/>
      </w:pPr>
      <w:r>
        <w:rPr>
          <w:rtl/>
          <w:cs/>
          <w:lang w:val="ar_AE" w:bidi="ar_AE"/>
        </w:rPr>
      </w:r>
      <w:r>
        <w:rPr>
          <w:rtl/>
          <w:cs/>
          <w:lang w:val="ar_AE" w:bidi="ar_AE"/>
        </w:rPr>
        <w:t>ينتهي الرب يسوع من الصلاة إلى الله، ثم يغادر هو وتلاميذه مدينة أورشليم ليعبروا وادي قدرون. وبمجرد عبورهم وادي قدرون، يصل الرب يسوع وتلاميذه إلى حديقة مليئة بالأشجار.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"أنا أعرف ما يجب أن أفعله عندما أصل إلى الحديقة"، أو "أنا بحاجة إلى الذهاب مع هؤلاء الرجال وأن أذهب بسلام"، أو "أنا أعلم أن مقصدي على الأرض شارف على التحقق".</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المشهد الثاني</w:t>
      </w:r>
    </w:p>
    <w:p>
      <w:pPr>
        <w:bidi/>
      </w:pPr>
      <w:r>
        <w:rPr>
          <w:rtl/>
          <w:cs/>
          <w:lang w:val="ar_AE" w:bidi="ar_AE"/>
        </w:rPr>
      </w:r>
      <w:r>
        <w:rPr>
          <w:rtl/>
          <w:cs/>
          <w:lang w:val="ar_AE" w:bidi="ar_AE"/>
        </w:rPr>
        <w:t>كان يهوذا، الرجل الذي خان الرب يسوع، يعرف مكان البستان وكيف يصل إليه. كما أحضر معه مجموعة من الجنود الرومان والمسؤولين اليهود حاملي الأسلحة أيضًا.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ربما يجيب الناس بعبارات مثل: "نحن مندهشون من مجيء يهوذا. لماذا جاء؟ نحن نشعر بخيبة أمل كبيرة منه!" أو "لماذا يقف مع هؤلاء الجنود وخدام الهيكل؟ أهذا هو الذي سيسلِّم الرب يسوع؟" "نحن خائفون لكننا نريد أن نحمي الرب يسوع".</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"أعلم أن هؤلاء الرجال هنا ليقبضوا عليَّ"، أو "سأذهب بسلام"، و "لا أريد مقاتلتهم".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يسأل الرب يسوع الرجال من يريدون. يقول الجنود والضباط إنهم يريدون "يسوع الناصري". ويُوضحون أنهم يبحثون عن رجل يُدعى يسوع. ثم يؤكد الرب يسوع لهم أنه هو الرجل الذي يبحثون عنه. يقول الرب يسوع: "أنا هو". يخطو الجنود والضباط إلى الوراء ويسقطون إلى الخلف على الأرض في خوف ورهبة. على الأرجح، سمعوا بكل ما فعله والمعجزات التي صنع. يسقط يهوذا أيضًا على الأرض.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"نحن سعداء لأنهم يتقون الرب يسوع ويدركون قوته"، أو "نشعر بالقليل من الأمان؛ لأننا نعلم أنهم يخشون الرب يسوع الآن"، و"هل يمكننا أن نثق بهؤلاء الجنود، هل يجب أن نكون مستعدين للهجوم أيضًا؟"</w:t>
      </w:r>
    </w:p>
    <w:p>
      <w:pPr>
        <w:pStyle w:val="ListBullet"/>
        <w:bidi/>
        <w:spacing w:line="240" w:lineRule="auto"/>
        <w:ind w:left="720"/>
      </w:pPr>
      <w:r>
        <w:rPr>
          <w:rtl/>
          <w:cs/>
          <w:lang w:val="ar_AE" w:bidi="ar_AE"/>
        </w:rPr>
      </w:r>
      <w:r>
        <w:rPr>
          <w:rtl/>
          <w:cs/>
          <w:lang w:val="ar_AE" w:bidi="ar_AE"/>
        </w:rPr>
        <w:t>اسأل الممثلين الذي يمثلون دور الجنود والضباط: "بماذا تشعرون أو تفكرون؟" قد يجيب الناس بعبارات مثل: "هذا هو الذي سمعنا عنه، إنه قوي!" أو "نعلم أنه يجب علينا اعتقاله، لكن يجب أن نكون حذرين"، و "يجب أن نكون مستعدين للهجوم إذا لم يأت معنا".</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"يجب أن أحمي تلاميذي"، أو "بمجرد أن يعرفوا أني أنا الرجل الذي يبحثون عنه، يمكن للتلاميذ أن يذهبوا إلى مكان آمن"، و"يجب أن نبقى جميعًا هادئين ونطيع التعليمات".</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يريد الرب يسوع أن يحمي تلاميذه، لذلك يقول للجنود وظباط الهيكل إنه كما قال لهم إنه هو يسوع الناصري، وينبغي أن يتركوا التلاميذ يرحلون بحرية. وهذا تحقق أو أتم ما قاله الرب يسوع، أنه لم يفقد أي شخص ممن أعطاهم له الله.</w:t>
      </w:r>
    </w:p>
    <w:p>
      <w:pPr>
        <w:bidi/>
      </w:pPr>
      <w:r>
        <w:rPr>
          <w:rtl/>
          <w:cs/>
          <w:lang w:val="ar_AE" w:bidi="ar_AE"/>
        </w:rPr>
      </w:r>
      <w:r>
        <w:rPr>
          <w:rtl/>
          <w:cs/>
          <w:lang w:val="ar_AE" w:bidi="ar_AE"/>
        </w:rPr>
        <w:t>وكان لسمعان بطرس أيضًا سيفًا معه، فاستلَّه وضرب واحدًا من خدم رئيس الكهنة، وهو رجلًا يُدعى ملخس، وقطع أذنه اليمنى.</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سمعان بطرس: "بماذا تشعر أو تفكر؟" قد يجيب الشخص بعبارات مثل: "يجب أن أحافظ على الرب يسوع آمنًا"، أو "سأغتنم هذه الفرصة لمهاجمة أحدهم"، و"أنا خائف لكنني أشعر بالذعر ولا أعرف ماذا أفعل غير ذلك".</w:t>
      </w:r>
    </w:p>
    <w:p>
      <w:pPr>
        <w:pStyle w:val="ListBullet"/>
        <w:bidi/>
        <w:spacing w:line="240" w:lineRule="auto"/>
        <w:ind w:left="720"/>
      </w:pPr>
      <w:r>
        <w:rPr>
          <w:rtl/>
          <w:cs/>
          <w:lang w:val="ar_AE" w:bidi="ar_AE"/>
        </w:rPr>
      </w:r>
      <w:r>
        <w:rPr>
          <w:rtl/>
          <w:cs/>
          <w:lang w:val="ar_AE" w:bidi="ar_AE"/>
        </w:rPr>
        <w:t>اسألوا الشخص الذي يؤدي دور ملخس: "بماذا تشعر أو تفكّر؟" قد يجيب الشخص بعبارات مثل: "كان الرب يسوع مستعدًا أن يأتي بسلام"، أو "لم أكن أتوقع أن يهاجم التلاميذ"، و"هل نحارب أم نرحل في سلام آخذين يسوع معنا؟"</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"لا يمكننا أن نصدق ما فعله سمعان بطرس،" أو "يجب أن نكون حذرين، ماذا لو قاتلون، هل نحتاج إلى مهاجمتهم؟" و"هل نسمح لهم بأخذ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يطلب الرب يسوع من سمعان بطرس أن يضع سيفه في غمده، ويذكّر التلاميذ بأن هذا الموقف الحالي كان لابد أن يحدث، وأنه يُريد أن يطيع الله ويفعل ما خطّطه له.</w:t>
      </w:r>
    </w:p>
    <w:p>
      <w:pPr>
        <w:bidi/>
      </w:pPr>
      <w:r>
        <w:rPr>
          <w:rtl/>
          <w:cs/>
          <w:lang w:val="ar_AE" w:bidi="ar_AE"/>
        </w:rPr>
      </w:r>
      <w:r>
        <w:rPr>
          <w:rtl/>
          <w:cs/>
          <w:lang w:val="ar_AE" w:bidi="ar_AE"/>
        </w:rPr>
        <w:t>المشهد الثالث</w:t>
      </w:r>
    </w:p>
    <w:p>
      <w:pPr>
        <w:bidi/>
      </w:pPr>
      <w:r>
        <w:rPr>
          <w:rtl/>
          <w:cs/>
          <w:lang w:val="ar_AE" w:bidi="ar_AE"/>
        </w:rPr>
      </w:r>
      <w:r>
        <w:rPr>
          <w:rtl/>
          <w:cs/>
          <w:lang w:val="ar_AE" w:bidi="ar_AE"/>
        </w:rPr>
        <w:t>ثم يُربط الجنود وقائدهم ومسؤوليهم الرب يسوع ويقبضون عليه ويأخذونه إلى حَّنان، القائد المُحترم. وكان حنان هو حمو قيافا أيضًا.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"نحن حزانى؛ لأنهم يأخذون الرب يسوع بعيدًا،" أو "هل سنراه مرة أخرى؟" "نحن متحيّرون، لم نعتقد أن الأمور ستسير هكذا؟"</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"أنا حزين لأنني سأترك تلاميذي،" أو "أنا سعيد لأنهم بأمان،" و"في الوقت المناسب سيفهمون السبب وراء هذه الأحداث".</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كان قيافا رئيس الكهنة في ذلك الوقت. وهو الذي كان قد أخبر قادة اليهود الآخرين أنه سيكون من الجيد إذا مات رجل واحد، أي يسوع، بدلًا من الشعب.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حنّان: "بماذا تشعر أو تفكّر؟" قد يجيب الشخص بعبارات مثل: "يمكننا أن نستجوب يسوع، أخيرًا،" أو "كيف سيتعامل مع هذا الموقف؟" و "نشعر بالرضا لأننا قادرون أخيرًا على الإمساك به ولن نسمح له بالفرار!"</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"أنا لا أخشى هذا الرجل"، أو "سأجيب على أسئلتهم"، و"سأكون هادئًا ومسالمًا، فأنا أعلم ما الذي يجب أن يحدث لكي أتّبع خطة الله للعالم."</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18: 1–14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وحين انتهى من الصلاة، غادر الرب يسوع وتلاميذه، استخدموا الكلمة ذاتها التي استخدمتموها لكلمة </w:t>
      </w:r>
      <w:r>
        <w:rPr>
          <w:b/>
          <w:rtl/>
          <w:cs/>
          <w:lang w:val="ar_AE" w:bidi="ar_AE"/>
        </w:rPr>
        <w:t>التلاميذ</w:t>
      </w:r>
      <w:r>
        <w:rPr>
          <w:rtl/>
          <w:cs/>
          <w:lang w:val="ar_AE" w:bidi="ar_AE"/>
        </w:rPr>
        <w:t xml:space="preserve"> و</w:t>
      </w:r>
      <w:r>
        <w:rPr>
          <w:b/>
          <w:rtl/>
          <w:cs/>
          <w:lang w:val="ar_AE" w:bidi="ar_AE"/>
        </w:rPr>
        <w:t>الصلاة</w:t>
      </w:r>
      <w:r>
        <w:rPr>
          <w:rtl/>
          <w:cs/>
          <w:lang w:val="ar_AE" w:bidi="ar_AE"/>
        </w:rPr>
        <w:t xml:space="preserve"> في المقاطع السابقة. ولمزيدٍ من المعلومات عن </w:t>
      </w:r>
      <w:r>
        <w:rPr>
          <w:rtl/>
          <w:cs/>
          <w:lang w:val="ar_AE" w:bidi="ar_AE"/>
        </w:rPr>
        <w:t>التلاميذ</w:t>
      </w:r>
      <w:r>
        <w:rPr>
          <w:rtl/>
          <w:cs/>
          <w:lang w:val="ar_AE" w:bidi="ar_AE"/>
        </w:rPr>
        <w:t xml:space="preserve">، وعن </w:t>
      </w:r>
      <w:r>
        <w:rPr>
          <w:rtl/>
          <w:cs/>
          <w:lang w:val="ar_AE" w:bidi="ar_AE"/>
        </w:rPr>
        <w:t>الصلاة</w:t>
      </w:r>
      <w:r>
        <w:rPr>
          <w:rtl/>
          <w:cs/>
          <w:lang w:val="ar_AE" w:bidi="ar_AE"/>
        </w:rPr>
        <w:t>، انظروا قاموس الكلمات الرئيسية.</w:t>
      </w:r>
    </w:p>
    <w:p>
      <w:pPr>
        <w:bidi/>
      </w:pPr>
      <w:r>
        <w:rPr>
          <w:rtl/>
          <w:cs/>
          <w:lang w:val="ar_AE" w:bidi="ar_AE"/>
        </w:rPr>
      </w:r>
      <w:r>
        <w:rPr>
          <w:rtl/>
          <w:cs/>
          <w:lang w:val="ar_AE" w:bidi="ar_AE"/>
        </w:rPr>
        <w:t xml:space="preserve">وعلى الجانب الآخر من وادي قدرون كان هناك </w:t>
      </w:r>
      <w:r>
        <w:rPr>
          <w:b/>
          <w:rtl/>
          <w:cs/>
          <w:lang w:val="ar_AE" w:bidi="ar_AE"/>
        </w:rPr>
        <w:t>بستان</w:t>
      </w:r>
      <w:r>
        <w:rPr>
          <w:rtl/>
          <w:cs/>
          <w:lang w:val="ar_AE" w:bidi="ar_AE"/>
        </w:rPr>
        <w:t xml:space="preserve"> مليء بالأشجار. استخدموا المصطلح الذي تستخدمونه للإشارة إلى منطقة مُخصصة لزراعة فاكهة محددة أو شجر أو نبات معين.</w:t>
      </w:r>
    </w:p>
    <w:p>
      <w:pPr>
        <w:bidi/>
      </w:pPr>
      <w:r>
        <w:rPr>
          <w:rtl/>
          <w:cs/>
          <w:lang w:val="ar_AE" w:bidi="ar_AE"/>
        </w:rPr>
      </w:r>
      <w:r>
        <w:rPr>
          <w:rtl/>
          <w:cs/>
          <w:lang w:val="ar_AE" w:bidi="ar_AE"/>
        </w:rPr>
        <w:t>توقفوا هنا وناقشوا أي كلمة ستستخدمون للإشارة إلى "البستان". (توقَّفوا هنا عن سماع التسجيل الصوتي)</w:t>
      </w:r>
    </w:p>
    <w:p>
      <w:pPr>
        <w:bidi/>
      </w:pPr>
      <w:r>
        <w:rPr>
          <w:rtl/>
          <w:cs/>
          <w:lang w:val="ar_AE" w:bidi="ar_AE"/>
        </w:rPr>
      </w:r>
      <w:r>
        <w:rPr>
          <w:rtl/>
          <w:cs/>
          <w:lang w:val="ar_AE" w:bidi="ar_AE"/>
        </w:rPr>
        <w:t xml:space="preserve">حصل يهوذا على المال مكافأةً لوعده باقتياد مجموعة من الجنود والمسؤولين إلى الرب يسوع ليقبضوا عليه. وكانت </w:t>
      </w:r>
      <w:r>
        <w:rPr>
          <w:b/>
          <w:rtl/>
          <w:cs/>
          <w:lang w:val="ar_AE" w:bidi="ar_AE"/>
        </w:rPr>
        <w:t>مجموعة</w:t>
      </w:r>
      <w:r>
        <w:rPr>
          <w:rtl/>
          <w:cs/>
          <w:lang w:val="ar_AE" w:bidi="ar_AE"/>
        </w:rPr>
        <w:t xml:space="preserve"> الجنود على الأرجح، مجموعة أصغر من الحراس الرومان، ما يقرب من 20 فردًا غالبًا. وفي الغالب كان </w:t>
      </w:r>
      <w:r>
        <w:rPr>
          <w:b/>
          <w:rtl/>
          <w:cs/>
          <w:lang w:val="ar_AE" w:bidi="ar_AE"/>
        </w:rPr>
        <w:t>المسؤولون</w:t>
      </w:r>
      <w:r>
        <w:rPr>
          <w:rtl/>
          <w:cs/>
          <w:lang w:val="ar_AE" w:bidi="ar_AE"/>
        </w:rPr>
        <w:t xml:space="preserve"> هم حراس الهيكل اليهود الذين ساعدوا في الحفاظ على أمن الهيكل اليهودي.</w:t>
      </w:r>
    </w:p>
    <w:p>
      <w:pPr>
        <w:bidi/>
      </w:pPr>
      <w:r>
        <w:rPr>
          <w:rtl/>
          <w:cs/>
          <w:lang w:val="ar_AE" w:bidi="ar_AE"/>
        </w:rPr>
      </w:r>
      <w:r>
        <w:rPr>
          <w:rtl/>
          <w:cs/>
          <w:lang w:val="ar_AE" w:bidi="ar_AE"/>
        </w:rPr>
        <w:t xml:space="preserve">وأرسل رؤساء الكهنة والفريسيون المسؤولين اليهود. كان </w:t>
      </w:r>
      <w:r>
        <w:rPr>
          <w:b/>
          <w:rtl/>
          <w:cs/>
          <w:lang w:val="ar_AE" w:bidi="ar_AE"/>
        </w:rPr>
        <w:t>رؤساء الكهنة</w:t>
      </w:r>
      <w:r>
        <w:rPr>
          <w:rtl/>
          <w:cs/>
          <w:lang w:val="ar_AE" w:bidi="ar_AE"/>
        </w:rPr>
        <w:t xml:space="preserve"> هم من يقدمون الذبائح وهم المسؤولين عن الطقوس الدينية في الهيكل. وهم الأشخاص الأكثر أهمية من بين الكهنة اليهود. وكان </w:t>
      </w:r>
      <w:r>
        <w:rPr>
          <w:b/>
          <w:rtl/>
          <w:cs/>
          <w:lang w:val="ar_AE" w:bidi="ar_AE"/>
        </w:rPr>
        <w:t>الفريسيون</w:t>
      </w:r>
      <w:r>
        <w:rPr>
          <w:rtl/>
          <w:cs/>
          <w:lang w:val="ar_AE" w:bidi="ar_AE"/>
        </w:rPr>
        <w:t xml:space="preserve"> جماعة دينية يهودية. وكان من المهم جدًا بالنسبة لهم أن يطيعوا جميع الشرائع الدينية اليهودية بدقة شديدة. راجعوا قاموس الكلمات الرئيسية لمصطلحي </w:t>
      </w:r>
      <w:r>
        <w:rPr>
          <w:rtl/>
          <w:cs/>
          <w:lang w:val="ar_AE" w:bidi="ar_AE"/>
        </w:rPr>
        <w:t>الكهنة</w:t>
      </w:r>
      <w:r>
        <w:rPr>
          <w:rtl/>
          <w:cs/>
          <w:lang w:val="ar_AE" w:bidi="ar_AE"/>
        </w:rPr>
        <w:t xml:space="preserve"> و</w:t>
      </w:r>
      <w:r>
        <w:rPr>
          <w:rtl/>
          <w:cs/>
          <w:lang w:val="ar_AE" w:bidi="ar_AE"/>
        </w:rPr>
        <w:t>الفريسيين</w:t>
      </w:r>
      <w:r>
        <w:rPr>
          <w:rtl/>
          <w:cs/>
          <w:lang w:val="ar_AE" w:bidi="ar_AE"/>
        </w:rPr>
        <w:t xml:space="preserve"> واستخدموا الكلمات نفسها التي استخدمتموها في المقاطع السابقة.</w:t>
      </w:r>
    </w:p>
    <w:p>
      <w:pPr>
        <w:bidi/>
      </w:pPr>
      <w:r>
        <w:rPr>
          <w:rtl/>
          <w:cs/>
          <w:lang w:val="ar_AE" w:bidi="ar_AE"/>
        </w:rPr>
      </w:r>
      <w:r>
        <w:rPr>
          <w:rtl/>
          <w:cs/>
          <w:lang w:val="ar_AE" w:bidi="ar_AE"/>
        </w:rPr>
        <w:t xml:space="preserve">ولأنه كان ليل وقد حل الظلام. كان الجنود والمسؤولون يحملون المصابيح. </w:t>
      </w:r>
      <w:r>
        <w:rPr>
          <w:b/>
          <w:rtl/>
          <w:cs/>
          <w:lang w:val="ar_AE" w:bidi="ar_AE"/>
        </w:rPr>
        <w:t>والمصابيح</w:t>
      </w:r>
      <w:r>
        <w:rPr>
          <w:rtl/>
          <w:cs/>
          <w:lang w:val="ar_AE" w:bidi="ar_AE"/>
        </w:rPr>
        <w:t xml:space="preserve"> هي شعلة نار محاطة بشيء ما. وهذا حتى يتمكن النور من الخروج ليبين لهم الطريق في الظلام، لكنه يحمي اللهب أيضًا حتى لا ينطفئ. من الممكن أن تكون المصابيح مصنوعة من الطين المحروق أو المعدن مع وجود مكان للزيت ولفتيل. والفتيل هو خيط مصنوع من نبات يُدعى الكتّان. كان الناس يشعلون الفتيل مثل شمعة ليعطي النور. كما كان الناس </w:t>
      </w:r>
      <w:r>
        <w:rPr>
          <w:b/>
          <w:rtl/>
          <w:cs/>
          <w:lang w:val="ar_AE" w:bidi="ar_AE"/>
        </w:rPr>
        <w:t>يصنعون</w:t>
      </w:r>
      <w:r>
        <w:rPr>
          <w:rtl/>
          <w:cs/>
          <w:lang w:val="ar_AE" w:bidi="ar_AE"/>
        </w:rPr>
        <w:t xml:space="preserve"> المصابيح من عُصيّ، حيث يربطون قطعة قماش بطرف العصى، ثم يغمسونها في الزيت. ثم يشعلون النار في الزيت.</w:t>
      </w:r>
    </w:p>
    <w:p>
      <w:pPr>
        <w:bidi/>
      </w:pPr>
      <w:r>
        <w:rPr>
          <w:rtl/>
          <w:cs/>
          <w:lang w:val="ar_AE" w:bidi="ar_AE"/>
        </w:rPr>
      </w:r>
      <w:r>
        <w:rPr>
          <w:rtl/>
          <w:cs/>
          <w:lang w:val="ar_AE" w:bidi="ar_AE"/>
        </w:rPr>
        <w:t xml:space="preserve">كما كان الجنود والضباط يحملون </w:t>
      </w:r>
      <w:r>
        <w:rPr>
          <w:b/>
          <w:rtl/>
          <w:cs/>
          <w:lang w:val="ar_AE" w:bidi="ar_AE"/>
        </w:rPr>
        <w:t>الأسلحة</w:t>
      </w:r>
      <w:r>
        <w:rPr>
          <w:rtl/>
          <w:cs/>
          <w:lang w:val="ar_AE" w:bidi="ar_AE"/>
        </w:rPr>
        <w:t xml:space="preserve"> معهم أيضًا. وكانوا مستعدين للقتال في حال قاومهم الرب يسوع. والأسلحة التي حملوها كانت، على الأرجح، مجموعة من السيوف والرماح والسكاكين.</w:t>
      </w:r>
    </w:p>
    <w:p>
      <w:pPr>
        <w:bidi/>
      </w:pPr>
      <w:r>
        <w:rPr>
          <w:rtl/>
          <w:cs/>
          <w:lang w:val="ar_AE" w:bidi="ar_AE"/>
        </w:rPr>
      </w:r>
      <w:r>
        <w:rPr>
          <w:rtl/>
          <w:cs/>
          <w:lang w:val="ar_AE" w:bidi="ar_AE"/>
        </w:rPr>
        <w:t>وعندما يقول الجنود والمسؤولون "</w:t>
      </w:r>
      <w:r>
        <w:rPr>
          <w:b/>
          <w:rtl/>
          <w:cs/>
          <w:lang w:val="ar_AE" w:bidi="ar_AE"/>
        </w:rPr>
        <w:t>يسوع الناصري</w:t>
      </w:r>
      <w:r>
        <w:rPr>
          <w:rtl/>
          <w:cs/>
          <w:lang w:val="ar_AE" w:bidi="ar_AE"/>
        </w:rPr>
        <w:t>"، فإنهم يوضحون أنهم يبحثون عن رجل يُدعى يسوع من قرية تدعى الناصرة، وهي مدينة صغيرة في مقاطعة الجليل. كان اسم يسوع اسمًا شائعًا بين اليهود في ذلك الوقت. وتساعد كلمة الناصرة هؤلاء الرجال على التأكد من أنهم وجدوا يسوع الصحيح.</w:t>
      </w:r>
    </w:p>
    <w:p>
      <w:pPr>
        <w:bidi/>
      </w:pPr>
      <w:r>
        <w:rPr>
          <w:rtl/>
          <w:cs/>
          <w:lang w:val="ar_AE" w:bidi="ar_AE"/>
        </w:rPr>
      </w:r>
      <w:r>
        <w:rPr>
          <w:rtl/>
          <w:cs/>
          <w:lang w:val="ar_AE" w:bidi="ar_AE"/>
        </w:rPr>
        <w:t>ثم يخبرهم الرب يسوع أنه هو الشخص الذي يبحثون عنه. ويجيب الرب يسوع: "أنا هو". فقد أعلن الله نفسه لموسى على الجبل بقوله: "أنا هو الذي أنا هو" (أو "أهيه الذي أهيه"). في العهد الجديد، وخصوصًا في إنجيل يوحنا، قال الرب يسوع "أنا هو" عدة مرات. وأحيانًا كان الرب يسوع يقول "أنا هو" ليُعَرِّف نفسه بأنه هو الإله الحقيقي الوحيد. في هذا المقطع، ربما كان الرب يسوع يقول "أنا هو" بنفس الطريقة التي قال بها الله اسمه في العهد القديم. قولوا "أنا هو" بنفس الطريقة التي استخدمتموها في المقاطع السابقة من إنجيل يوحنا، وانظروا قاموس الكلمات الرئيسية لمزيد من المعلومات عن لقب "</w:t>
      </w:r>
      <w:r>
        <w:rPr>
          <w:rtl/>
          <w:cs/>
          <w:lang w:val="ar_AE" w:bidi="ar_AE"/>
        </w:rPr>
        <w:t>أنا هو</w:t>
      </w:r>
      <w:r>
        <w:rPr>
          <w:rtl/>
          <w:cs/>
          <w:lang w:val="ar_AE" w:bidi="ar_AE"/>
        </w:rPr>
        <w:t>".</w:t>
      </w:r>
    </w:p>
    <w:p>
      <w:pPr>
        <w:bidi/>
      </w:pPr>
      <w:r>
        <w:rPr>
          <w:rtl/>
          <w:cs/>
          <w:lang w:val="ar_AE" w:bidi="ar_AE"/>
        </w:rPr>
      </w:r>
      <w:r>
        <w:rPr>
          <w:rtl/>
          <w:cs/>
          <w:lang w:val="ar_AE" w:bidi="ar_AE"/>
        </w:rPr>
        <w:t xml:space="preserve">وكان لدى سمعان بطرس أيضًا سيفًا معه، </w:t>
      </w:r>
      <w:r>
        <w:rPr>
          <w:b/>
          <w:rtl/>
          <w:cs/>
          <w:lang w:val="ar_AE" w:bidi="ar_AE"/>
        </w:rPr>
        <w:t>واستله</w:t>
      </w:r>
      <w:r>
        <w:rPr>
          <w:rtl/>
          <w:cs/>
          <w:lang w:val="ar_AE" w:bidi="ar_AE"/>
        </w:rPr>
        <w:t xml:space="preserve"> </w:t>
      </w:r>
      <w:r>
        <w:rPr>
          <w:b/>
          <w:rtl/>
          <w:cs/>
          <w:lang w:val="ar_AE" w:bidi="ar_AE"/>
        </w:rPr>
        <w:t>وضرب</w:t>
      </w:r>
      <w:r>
        <w:rPr>
          <w:rtl/>
          <w:cs/>
          <w:lang w:val="ar_AE" w:bidi="ar_AE"/>
        </w:rPr>
        <w:t xml:space="preserve"> عبد </w:t>
      </w:r>
      <w:r>
        <w:rPr>
          <w:b/>
          <w:rtl/>
          <w:cs/>
          <w:lang w:val="ar_AE" w:bidi="ar_AE"/>
        </w:rPr>
        <w:t>رئيس</w:t>
      </w:r>
      <w:r>
        <w:rPr>
          <w:rtl/>
          <w:cs/>
          <w:lang w:val="ar_AE" w:bidi="ar_AE"/>
        </w:rPr>
        <w:t xml:space="preserve"> الكهنة، الذي يُدعى ملخس. يستل، أو يسحب شيئًا هنا يعني إخراجه من غمده. لابد وأن السيف كان في جراب لحماية النصل حتى يُحمَل حول الخصر. كلمة "ضرب" تعني إنه أصاب شيئًا أو شخصًا. </w:t>
      </w:r>
      <w:r>
        <w:rPr>
          <w:rtl/>
          <w:cs/>
          <w:lang w:val="ar_AE" w:bidi="ar_AE"/>
        </w:rPr>
        <w:t>والعبد</w:t>
      </w:r>
      <w:r>
        <w:rPr>
          <w:rtl/>
          <w:cs/>
          <w:lang w:val="ar_AE" w:bidi="ar_AE"/>
        </w:rPr>
        <w:t xml:space="preserve"> مُصطلح مُتضمن في "قاموس الكلمات الرئيسية". استخدموا نفس الكلمة التي استخدمتموها في المقاطع السابقة.</w:t>
      </w:r>
    </w:p>
    <w:p>
      <w:pPr>
        <w:bidi/>
      </w:pPr>
      <w:r>
        <w:rPr>
          <w:rtl/>
          <w:cs/>
          <w:lang w:val="ar_AE" w:bidi="ar_AE"/>
        </w:rPr>
      </w:r>
      <w:r>
        <w:rPr>
          <w:rtl/>
          <w:cs/>
          <w:lang w:val="ar_AE" w:bidi="ar_AE"/>
        </w:rPr>
        <w:t xml:space="preserve">مجموعة الجنود وقائدها: </w:t>
      </w:r>
      <w:r>
        <w:rPr>
          <w:b/>
          <w:rtl/>
          <w:cs/>
          <w:lang w:val="ar_AE" w:bidi="ar_AE"/>
        </w:rPr>
        <w:t>القائد</w:t>
      </w:r>
      <w:r>
        <w:rPr>
          <w:rtl/>
          <w:cs/>
          <w:lang w:val="ar_AE" w:bidi="ar_AE"/>
        </w:rPr>
        <w:t xml:space="preserve"> هو شخص مسؤول عن مجموعة كبيرة من الجنود. وكان القائد هو الذي يعطي الأوامر والتعليمات للجنود بشأن ما يجب عليهم فعله.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18:15–27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18: 15–27 واحفظوه في قلوبكم.</w:t>
      </w:r>
    </w:p>
    <w:p>
      <w:pPr>
        <w:bidi/>
      </w:pPr>
      <w:r>
        <w:rPr>
          <w:rtl/>
          <w:cs/>
          <w:lang w:val="ar_AE" w:bidi="ar_AE"/>
        </w:rPr>
      </w:r>
      <w:r>
        <w:rPr>
          <w:rtl/>
          <w:cs/>
          <w:lang w:val="ar_AE" w:bidi="ar_AE"/>
        </w:rPr>
        <w:t>استمعوا إلى نسخة صوتية من يوحنا 18: 15–27 ثلاث مرات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18: 15–27 من الترجمة الأسهل فهمًا لكم.</w:t>
      </w:r>
    </w:p>
    <w:p>
      <w:pPr>
        <w:bidi/>
      </w:pPr>
      <w:r>
        <w:rPr>
          <w:rtl/>
          <w:cs/>
          <w:lang w:val="ar_AE" w:bidi="ar_AE"/>
        </w:rPr>
      </w:r>
      <w:r>
        <w:rPr>
          <w:rtl/>
          <w:cs/>
          <w:lang w:val="ar_AE" w:bidi="ar_AE"/>
        </w:rPr>
        <w:t>هل تتذكّرون في المقطع السابق كيف ألقي الجنود الرومان والضباط اليهود القبض على الرب يسوع للتو؟ يأخذ هؤلاء الجنود الرومان والضباط اليهود الرب يسوع ليرى حنّان، رئيس الكهنة، في بيته. وكان حنّان قائدًا محترمًا، وهو حمو قيافا، رئيسِ الكهنة. وكان حنّان رئيس الكهنة السابق، ثم عيَّن الرومان قيافا رئيسًا للكهنة. إلا أن الناس كانوا لا يزالون يكنون بكثير من الاحترام لحنّان، وربما كان يدعونه هو وقيافا كليهما بلقب رئيس الكهنة. وكان بيت حنّان محاطًا بساحة يحيط بها جدار. كان هناك بابٌ في الجدار يُمكِّنُ الناسَ أن يدخلوا إلى الساحة ويخرجوا منها. لابد وإنه كان هناك عبد أو حارس يتأكد من الناس قبل السماح لهم بالدخول من الباب، أو أن يتأكد من بقاؤهم في الخارج إذا لم يكن مرحبًا بهم. لم يكن هناك سقف فوق الساحة، مما يعني أنه يمكنك رؤية السماء.</w:t>
      </w:r>
    </w:p>
    <w:p>
      <w:pPr>
        <w:bidi/>
      </w:pPr>
      <w:r>
        <w:rPr>
          <w:rtl/>
          <w:cs/>
          <w:lang w:val="ar_AE" w:bidi="ar_AE"/>
        </w:rPr>
      </w:r>
      <w:r>
        <w:rPr>
          <w:rtl/>
          <w:cs/>
          <w:lang w:val="ar_AE" w:bidi="ar_AE"/>
        </w:rPr>
        <w:t xml:space="preserve">توقّفوا هنا وانظروا إلى صورة </w:t>
      </w:r>
      <w:r>
        <w:rPr>
          <w:rtl/>
          <w:cs/>
          <w:lang w:val="ar_AE" w:bidi="ar_AE"/>
        </w:rPr>
        <w:t>الساحة</w:t>
      </w:r>
      <w:r>
        <w:rPr>
          <w:rtl/>
          <w:cs/>
          <w:lang w:val="ar_AE" w:bidi="ar_AE"/>
        </w:rPr>
        <w:t>. (توقَّفوا هنا عن سماع التسجيل الصوتي)</w:t>
      </w:r>
    </w:p>
    <w:p>
      <w:pPr>
        <w:bidi/>
      </w:pPr>
      <w:r>
        <w:rPr>
          <w:rtl/>
          <w:cs/>
          <w:lang w:val="ar_AE" w:bidi="ar_AE"/>
        </w:rPr>
      </w:r>
      <w:r>
        <w:rPr>
          <w:rtl/>
          <w:cs/>
          <w:lang w:val="ar_AE" w:bidi="ar_AE"/>
        </w:rPr>
        <w:t>تبعَ اثنان من تلاميذ الرب يسوع جموع الجنود الرومان والضباط اليهود الذين ألقوا القبض على الرب يسوع وهم يذهبون إلى بيت حنّان. وكان التلميذ الأول هو سمعان بطرس. ولا نعلم من كان التلميذ الثاني. ولأنهم تبعوا الرب يسوع بعد أن ألقي القبض عليه مباشرة، فمن المرجح أن هذا الشخص كان معه في البستان عندما ألقي القبض عليه. في هذه التفسيرات سنُسمي التلميذ "الآخر" "التلميذ الثاني" ببساطة.</w:t>
      </w:r>
    </w:p>
    <w:p>
      <w:pPr>
        <w:bidi/>
      </w:pPr>
      <w:r>
        <w:rPr>
          <w:rtl/>
          <w:cs/>
          <w:lang w:val="ar_AE" w:bidi="ar_AE"/>
        </w:rPr>
      </w:r>
      <w:r>
        <w:rPr>
          <w:rtl/>
          <w:cs/>
          <w:lang w:val="ar_AE" w:bidi="ar_AE"/>
        </w:rPr>
        <w:t>ولأن التلميذ الثاني كان معروفًا لدى حنّان رئيس الكهنة، وكذلك لدى الجارية التي كانت تحرس الباب، فإنها تسمح للتلميذ الثاني بالدخول مع الرب يسوع إلى ساحة بيت حنّان. وليس من الواضح كيف كانوا يعرفون بعضهم البعض. وما كان واضحًا هو أن حنّان والجارية كانا على دراية كافية بالتلميذ الثاني حتى يسمحا له بالدخول إلى ساحة بيت حنّان.</w:t>
      </w:r>
    </w:p>
    <w:p>
      <w:pPr>
        <w:bidi/>
      </w:pPr>
      <w:r>
        <w:rPr>
          <w:rtl/>
          <w:cs/>
          <w:lang w:val="ar_AE" w:bidi="ar_AE"/>
        </w:rPr>
      </w:r>
      <w:r>
        <w:rPr>
          <w:rtl/>
          <w:cs/>
          <w:lang w:val="ar_AE" w:bidi="ar_AE"/>
        </w:rPr>
        <w:t>ولم يُسمح لسمعان بطرس بالدخول من الباب؛ لأنه لم يكن يعرف حنَّان، رئيس الكهنة، ولم تكن الجارية على الباب تعرفه. وكان على سمعان بطرس أن ينتظر خارج الساحة المسورة، بالقرب من الباب.</w:t>
      </w:r>
    </w:p>
    <w:p>
      <w:pPr>
        <w:bidi/>
      </w:pPr>
      <w:r>
        <w:rPr>
          <w:rtl/>
          <w:cs/>
          <w:lang w:val="ar_AE" w:bidi="ar_AE"/>
        </w:rPr>
      </w:r>
      <w:r>
        <w:rPr>
          <w:rtl/>
          <w:cs/>
          <w:lang w:val="ar_AE" w:bidi="ar_AE"/>
        </w:rPr>
        <w:t>ثم يعود التلميذ الثاني ويتحدث مع الجارية عند الباب، وعلى الأرجح طالبًا الإذن منها لكي تدخل سمعان بطرس. ثم تسمح الجارية لسمعان بطرس بالدخول من الباب وإلى الساحة. ثم تسأل الجارية نفسها سمعان بطرس إذا كان واحد من تلاميذ ذلك الرجل، أي يسوع. فيقول سمعان بطرس للجارية: "كلا، أنا لست تلميذ ذلك الرجل المدعو يسوع."</w:t>
      </w:r>
    </w:p>
    <w:p>
      <w:pPr>
        <w:bidi/>
      </w:pPr>
      <w:r>
        <w:rPr>
          <w:rtl/>
          <w:cs/>
          <w:lang w:val="ar_AE" w:bidi="ar_AE"/>
        </w:rPr>
      </w:r>
      <w:r>
        <w:rPr>
          <w:rtl/>
          <w:cs/>
          <w:lang w:val="ar_AE" w:bidi="ar_AE"/>
        </w:rPr>
        <w:t>ولأن الطقس كان بارد، أضرم الخدم العاملون عند حنّان مع الضباط أو حراس الهيكل، نارًا في الفحم. وكانت النار تُصنع بحرق الفحم، ثم يقفوا حول النار ليستدفئوا. تذكّروا أن الساحة في الخارج، ومع اقتراب المساء ستكون أبرد. وفي الغالب ستكون مظلمة أيضًا، وليس من السهل رؤية بعضهم البعض. وقف سمعان بطرس أيضًا معهم ليُستدفئ بجانب النار. وليس من الواضح أين التلميذ الثاني في هذه المرحلة، لكنه على الأرجح كان في مكان ما في الساحة.</w:t>
      </w:r>
    </w:p>
    <w:p>
      <w:pPr>
        <w:bidi/>
      </w:pPr>
      <w:r>
        <w:rPr>
          <w:rtl/>
          <w:cs/>
          <w:lang w:val="ar_AE" w:bidi="ar_AE"/>
        </w:rPr>
      </w:r>
      <w:r>
        <w:rPr>
          <w:rtl/>
          <w:cs/>
          <w:lang w:val="ar_AE" w:bidi="ar_AE"/>
        </w:rPr>
        <w:t xml:space="preserve">توقَّفوا هنا وانظروا إلى صورة </w:t>
      </w:r>
      <w:r>
        <w:rPr>
          <w:rtl/>
          <w:cs/>
          <w:lang w:val="ar_AE" w:bidi="ar_AE"/>
        </w:rPr>
        <w:t>لنار تحرق الفحم</w:t>
      </w:r>
      <w:r>
        <w:rPr>
          <w:rtl/>
          <w:cs/>
          <w:lang w:val="ar_AE" w:bidi="ar_AE"/>
        </w:rPr>
        <w:t>. (توقَّفوا هنا عن سماع التسجيل الصوتي)</w:t>
      </w:r>
    </w:p>
    <w:p>
      <w:pPr>
        <w:bidi/>
      </w:pPr>
      <w:r>
        <w:rPr>
          <w:rtl/>
          <w:cs/>
          <w:lang w:val="ar_AE" w:bidi="ar_AE"/>
        </w:rPr>
      </w:r>
      <w:r>
        <w:rPr>
          <w:rtl/>
          <w:cs/>
          <w:lang w:val="ar_AE" w:bidi="ar_AE"/>
        </w:rPr>
        <w:t>وفي الوقت نفسه الذي كان يحدث فيه هذا، كان حنَّان، رئيس الكهنة في بيته ويسأل الرب يسوع العديد من الأسئلة. إذ كان يحاول أن يجد سببًا يحكم به على الرب يسوع بالموت.</w:t>
      </w:r>
    </w:p>
    <w:p>
      <w:pPr>
        <w:bidi/>
      </w:pPr>
      <w:r>
        <w:rPr>
          <w:rtl/>
          <w:cs/>
          <w:lang w:val="ar_AE" w:bidi="ar_AE"/>
        </w:rPr>
      </w:r>
      <w:r>
        <w:rPr>
          <w:rtl/>
          <w:cs/>
          <w:lang w:val="ar_AE" w:bidi="ar_AE"/>
        </w:rPr>
        <w:t>وطرح حَنّان أسئلة عن أتباع الرب يسوع وعن تعليمه. وكان حنّان قلقًا بشأن عدد الناس الذين يتبعون الرب يسوع، وربما أراد معرفة عدد أتباعه.</w:t>
      </w:r>
    </w:p>
    <w:p>
      <w:pPr>
        <w:bidi/>
      </w:pPr>
      <w:r>
        <w:rPr>
          <w:rtl/>
          <w:cs/>
          <w:lang w:val="ar_AE" w:bidi="ar_AE"/>
        </w:rPr>
      </w:r>
      <w:r>
        <w:rPr>
          <w:rtl/>
          <w:cs/>
          <w:lang w:val="ar_AE" w:bidi="ar_AE"/>
        </w:rPr>
        <w:t>كما أراد حنّان أيضًا معرفة ما كان الرب يسوع يُعلِّمه لتلاميذه. وربما يقترح حنّان أن الرب يسوع كان يُعلِّم سرًا بأفكار كاذبة وخطيرة. وإذا استطاع حنّان أن يُثبت هذا، فسيكون له سبب لقتل الرب يسوع.</w:t>
      </w:r>
    </w:p>
    <w:p>
      <w:pPr>
        <w:bidi/>
      </w:pPr>
      <w:r>
        <w:rPr>
          <w:rtl/>
          <w:cs/>
          <w:lang w:val="ar_AE" w:bidi="ar_AE"/>
        </w:rPr>
      </w:r>
      <w:r>
        <w:rPr>
          <w:rtl/>
          <w:cs/>
          <w:lang w:val="ar_AE" w:bidi="ar_AE"/>
        </w:rPr>
        <w:t>ويقول الرب يسوع لحنّان: "كلمت العالم علنًا." أي أنه كان يتحدث في الأماكن العامة، ويكرز إلى الذين تواصل معهم. والرسالة التي علَّم بها الرب يسوع كانت ثابتة، سواء كان مع بعض من تلاميذه أو كان يُعلِّم جمعًا كبيرًا. "كنت دائمًا أعلّم في المجامع أو في ساحة الهيكل، حيث يجتمع جميع اليهود".</w:t>
      </w:r>
    </w:p>
    <w:p>
      <w:pPr>
        <w:bidi/>
      </w:pPr>
      <w:r>
        <w:rPr>
          <w:rtl/>
          <w:cs/>
          <w:lang w:val="ar_AE" w:bidi="ar_AE"/>
        </w:rPr>
      </w:r>
      <w:r>
        <w:rPr>
          <w:rtl/>
          <w:cs/>
          <w:lang w:val="ar_AE" w:bidi="ar_AE"/>
        </w:rPr>
        <w:t>يقول الرب يسوع: "لم اقل شيئًا في الخفاء". وهو يقول هذا ليوضح أنه تحدث علانية ولم يُخفي نفسه أو أفعاله. ولم يكن الرب يسوع يحاول التسبب في أي مشاكل. ويقول الرب يسوع: "لماذا تستجوبني؟ اسألوا الذين سمعوني، لابد وأنهم يعرفون ما قلته". كان الرب يسوع يحاول أن يُخبر حنّان، رئيس الكهنة، أنه ينبغي لهم أن يتحدثوا مع الآخرين أو الشهود، حتى يتمكنوا من دعم الرب يسوع ويؤكدوا أن ما يقوله صحيح.</w:t>
      </w:r>
    </w:p>
    <w:p>
      <w:pPr>
        <w:bidi/>
      </w:pPr>
      <w:r>
        <w:rPr>
          <w:rtl/>
          <w:cs/>
          <w:lang w:val="ar_AE" w:bidi="ar_AE"/>
        </w:rPr>
      </w:r>
      <w:r>
        <w:rPr>
          <w:rtl/>
          <w:cs/>
          <w:lang w:val="ar_AE" w:bidi="ar_AE"/>
        </w:rPr>
        <w:t>وتنص الشريعة اليهودية أنه يجب استجواب الشهود وليس الشخص الذي يُحاكم. فالرب يسوع يطالب أن تُجرى المحاكمة التي يواجهها بطريقة قانونية، بشهادة الشهود.</w:t>
      </w:r>
    </w:p>
    <w:p>
      <w:pPr>
        <w:bidi/>
      </w:pPr>
      <w:r>
        <w:rPr>
          <w:rtl/>
          <w:cs/>
          <w:lang w:val="ar_AE" w:bidi="ar_AE"/>
        </w:rPr>
      </w:r>
      <w:r>
        <w:rPr>
          <w:rtl/>
          <w:cs/>
          <w:lang w:val="ar_AE" w:bidi="ar_AE"/>
        </w:rPr>
        <w:t>توقفوا هنا وناقشوا هذا السؤال كمجموعة: في ثقافتكم، كيف تعاملون الذين تشكون في أنهم ارتكبوا جريمة؟ وكيف تكتشفون ما فعلوه؟ ومن الذي تسألونه عما فعلوا؟ هل تحصلون على محاكمة عادلة إذا اشتُبه في ارتكابك جريمة؟ وما هي أنواع الحماية المُتاحة لهؤلاء المشتبه فيهم؟ (توقَّفوا هنا عن سماع التسجيل الصوتي)</w:t>
      </w:r>
    </w:p>
    <w:p>
      <w:pPr>
        <w:bidi/>
      </w:pPr>
      <w:r>
        <w:rPr>
          <w:rtl/>
          <w:cs/>
          <w:lang w:val="ar_AE" w:bidi="ar_AE"/>
        </w:rPr>
      </w:r>
      <w:r>
        <w:rPr>
          <w:rtl/>
          <w:cs/>
          <w:lang w:val="ar_AE" w:bidi="ar_AE"/>
        </w:rPr>
        <w:t>فصفع أحدُ حُرّاسِ الهيكلِ الربَّ يسوعَ، وكان واقفًا بجانبه، ربما على خده. ثم قال حارس الهيكل للرب يسوع: "لا تجيب رئيس الكهنة بهذه الطريقة المُهينة." فيجيب الرب يسوع على حارس الهيكل، قائلًا: "إن قلت شيئًا خاطئًا، فعليك أن تُثبت ذلك. قل للجميع هنا الخطأ الذي قلته، أو ما يشير إلى عدم الاحترام".</w:t>
      </w:r>
    </w:p>
    <w:p>
      <w:pPr>
        <w:bidi/>
      </w:pPr>
      <w:r>
        <w:rPr>
          <w:rtl/>
          <w:cs/>
          <w:lang w:val="ar_AE" w:bidi="ar_AE"/>
        </w:rPr>
      </w:r>
      <w:r>
        <w:rPr>
          <w:rtl/>
          <w:cs/>
          <w:lang w:val="ar_AE" w:bidi="ar_AE"/>
        </w:rPr>
        <w:t>توقفوا هنا وناقشوا هذا السؤال كمجموعة: في ثقافتكم، كيف تعاملون من يظهر منهم عدم احترام لمن هم في موضع سلطة؟ ما هو العقاب؟ (توقَّفوا هنا عن سماع التسجيل الصوتي)</w:t>
      </w:r>
    </w:p>
    <w:p>
      <w:pPr>
        <w:bidi/>
      </w:pPr>
      <w:r>
        <w:rPr>
          <w:rtl/>
          <w:cs/>
          <w:lang w:val="ar_AE" w:bidi="ar_AE"/>
        </w:rPr>
      </w:r>
      <w:r>
        <w:rPr>
          <w:rtl/>
          <w:cs/>
          <w:lang w:val="ar_AE" w:bidi="ar_AE"/>
        </w:rPr>
        <w:t>ولأن الرب يسوع لم يقل شيئًا خاطئًا أو مهينًا، لم يكن لدى حارس الهيكل أي رد. يسأل الرب يسوع حارس الهيكل، لما صفَّعه وهو يقول الحقيقة، ومرة أخرى، في الغالب لم يجد حارس الهيكل إجابة. ثم يطلب حنَّان من حراس الهيكل أن يأخذوا الرب يسوع الذي لا تزال يديه مربوطتين، إلى قيافا، رئيس الكهنة الأساسي. وسيُحاكم الرب يسوع أمام قيافا، رئيس الكهنة الرئيسي، وأمام السنهدرين. وكان السنهدرين هو مجمع اليهود الرئيسي. وكان قيافا، رئيس الكهنة الرئيسي، وحده الذي يستطيع أن يدعو إلى انعقاد السنهدرين.</w:t>
      </w:r>
    </w:p>
    <w:p>
      <w:pPr>
        <w:bidi/>
      </w:pPr>
      <w:r>
        <w:rPr>
          <w:rtl/>
          <w:cs/>
          <w:lang w:val="ar_AE" w:bidi="ar_AE"/>
        </w:rPr>
      </w:r>
      <w:r>
        <w:rPr>
          <w:rtl/>
          <w:cs/>
          <w:lang w:val="ar_AE" w:bidi="ar_AE"/>
        </w:rPr>
        <w:t>في هذه الأثناء، كان سمعان بطرس وعبيد حنّان والضباط جميعهم مازالوا واقفين بجانب النار المشتعلة في الفحم ليستدفئوا في الساحة. يسأل العبيد والضباط سمعان بطرس إذا كان أحد تلاميذ ذلك الرجل، يسوع. فيقول سمعان بطرس للخدم والضباط: "لا لست تلميذ ذلك الرجل الذي يُدعى يسوع."</w:t>
      </w:r>
    </w:p>
    <w:p>
      <w:pPr>
        <w:bidi/>
      </w:pPr>
      <w:r>
        <w:rPr>
          <w:rtl/>
          <w:cs/>
          <w:lang w:val="ar_AE" w:bidi="ar_AE"/>
        </w:rPr>
      </w:r>
      <w:r>
        <w:rPr>
          <w:rtl/>
          <w:cs/>
          <w:lang w:val="ar_AE" w:bidi="ar_AE"/>
        </w:rPr>
        <w:t>هل تتذكّرون ما حدث في وقت سابق من ذلك المساء في بستان الزيتون، عندما قطع بطرس أذن مَلخس خادم رئيس الكهنة؟ كان أحد أقارب ملخس، وهو خادم آخر لرئيس الكهنة، واقفًا بالقرب من سمعان بطرس في الساحة. وأصر هذا الخادم سائلًا بطرس: "لقد رأيتك في البستان مع يسوع، أليس كذلك؟" وفي هذه المرة، يطرح الخادم السؤال بطريقة أكثر تهديدًا، فهو متأكد أنه رأى سمعان بطرس، ويتوقع من سمعان بطرس أن يقول "نعم". ويُنكر سمعان بطرس ذلك مرة أخرى. وفي تلك اللحظة صاح ديك. والديك هو طائر يشبه الدجاجة. ويصيح الديك في الساعات الأولى من الصباح.</w:t>
      </w:r>
    </w:p>
    <w:p>
      <w:pPr>
        <w:bidi/>
      </w:pPr>
      <w:r>
        <w:rPr>
          <w:rtl/>
          <w:cs/>
          <w:lang w:val="ar_AE" w:bidi="ar_AE"/>
        </w:rPr>
      </w:r>
      <w:r>
        <w:rPr>
          <w:rtl/>
          <w:cs/>
          <w:lang w:val="ar_AE" w:bidi="ar_AE"/>
        </w:rPr>
        <w:t xml:space="preserve">توقّفوا هنا وانظروا إلى صورة </w:t>
      </w:r>
      <w:r>
        <w:rPr>
          <w:rtl/>
          <w:cs/>
          <w:lang w:val="ar_AE" w:bidi="ar_AE"/>
        </w:rPr>
        <w:t>ديك</w:t>
      </w:r>
      <w:r>
        <w:rPr>
          <w:rtl/>
          <w:cs/>
          <w:lang w:val="ar_AE" w:bidi="ar_AE"/>
        </w:rPr>
        <w:t>. (توقَّفوا هنا عن سماع التسجيل الصوتي)</w:t>
      </w:r>
    </w:p>
    <w:p>
      <w:pPr>
        <w:bidi/>
      </w:pPr>
      <w:r>
        <w:rPr>
          <w:rtl/>
          <w:cs/>
          <w:lang w:val="ar_AE" w:bidi="ar_AE"/>
        </w:rPr>
      </w:r>
      <w:r>
        <w:rPr>
          <w:rtl/>
          <w:cs/>
          <w:lang w:val="ar_AE" w:bidi="ar_AE"/>
        </w:rPr>
        <w:t>وفي أورشليم، يصيح الديك بين الساعة الثالثة والخامسة صباحًا. وهذا يعني أن استجواب الرب يسوع، على الأرجح، استمر حتى الساعة الثالثة صباحًا.</w:t>
      </w:r>
    </w:p>
    <w:p>
      <w:pPr>
        <w:bidi/>
      </w:pPr>
      <w:r>
        <w:rPr>
          <w:rtl/>
          <w:cs/>
          <w:lang w:val="ar_AE" w:bidi="ar_AE"/>
        </w:rPr>
      </w:r>
      <w:r>
        <w:rPr>
          <w:rtl/>
          <w:cs/>
          <w:lang w:val="ar_AE" w:bidi="ar_AE"/>
        </w:rPr>
        <w:t>وهذا يتمم ما قاله الرب يسوع في وقت سابق لسمعان بطرس: "الحقّ الحقّ أقول لك إنه قبل أن يصيح الديك تنكرني ثلاث مرات!"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18: 15–27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يُؤخذ الرب يسوع الآن إلى بيت حنّان، رئيس الكهنة. ويتبعه اثنان من التلاميذ، سمعان بطرس وتلميذ ثان، إلى الساحة. ثم تسأل الجارية سمعان بطرس إذا هو تلميذ ليسوع. ولكن بطرس يقول إنه ليس تلميذًا ليسوع، ويذهب ليقف بجانب النار في الساحة مع الخدم.</w:t>
      </w:r>
    </w:p>
    <w:p>
      <w:pPr>
        <w:bidi/>
      </w:pPr>
      <w:r>
        <w:rPr>
          <w:rtl/>
          <w:cs/>
          <w:lang w:val="ar_AE" w:bidi="ar_AE"/>
        </w:rPr>
      </w:r>
      <w:r>
        <w:rPr>
          <w:b/>
          <w:rtl/>
          <w:cs/>
          <w:lang w:val="ar_AE" w:bidi="ar_AE"/>
        </w:rPr>
        <w:t>في المشهد الثاني:</w:t>
      </w:r>
      <w:r>
        <w:rPr>
          <w:rtl/>
          <w:cs/>
          <w:lang w:val="ar_AE" w:bidi="ar_AE"/>
        </w:rPr>
        <w:t xml:space="preserve"> يستجوب حنّان رئيس الكهنة الرب يسوع محاولًا إيجاد سبب للحكم عليه بالموت. يتحدّاههم الرب يسوع ويطالب بمحاكمة عادلة، فيصفع حارس من حراس الهيكل الرب يسوع، ويرسل حنّان الرب يسوع إلى قيافا ليُحاكم.</w:t>
      </w:r>
    </w:p>
    <w:p>
      <w:pPr>
        <w:bidi/>
      </w:pPr>
      <w:r>
        <w:rPr>
          <w:rtl/>
          <w:cs/>
          <w:lang w:val="ar_AE" w:bidi="ar_AE"/>
        </w:rPr>
      </w:r>
      <w:r>
        <w:rPr>
          <w:b/>
          <w:rtl/>
          <w:cs/>
          <w:lang w:val="ar_AE" w:bidi="ar_AE"/>
        </w:rPr>
        <w:t>في المشهد الثالث:</w:t>
      </w:r>
      <w:r>
        <w:rPr>
          <w:rtl/>
          <w:cs/>
          <w:lang w:val="ar_AE" w:bidi="ar_AE"/>
        </w:rPr>
        <w:t xml:space="preserve"> في غضون ذلك، يُسئل سمعان بطرس، الذي لا يزال في الساحة، مرتين أخرتين إذا كان تلميذًا ليسوع. وفي كلتا المرتين يقول إنه ليس تابعًا للرب يسوع. وبعد ذلك يصيح ديك.</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تلميذ ثان</w:t>
      </w:r>
    </w:p>
    <w:p>
      <w:pPr>
        <w:pStyle w:val="ListBullet"/>
        <w:bidi/>
        <w:spacing w:line="240" w:lineRule="auto"/>
        <w:ind w:left="720"/>
      </w:pPr>
      <w:r>
        <w:rPr>
          <w:rtl/>
          <w:cs/>
          <w:lang w:val="ar_AE" w:bidi="ar_AE"/>
        </w:rPr>
      </w:r>
      <w:r>
        <w:rPr>
          <w:rtl/>
          <w:cs/>
          <w:lang w:val="ar_AE" w:bidi="ar_AE"/>
        </w:rPr>
        <w:t>جارية عند الباب</w:t>
      </w:r>
    </w:p>
    <w:p>
      <w:pPr>
        <w:pStyle w:val="ListBullet"/>
        <w:bidi/>
        <w:spacing w:line="240" w:lineRule="auto"/>
        <w:ind w:left="720"/>
      </w:pPr>
      <w:r>
        <w:rPr>
          <w:rtl/>
          <w:cs/>
          <w:lang w:val="ar_AE" w:bidi="ar_AE"/>
        </w:rPr>
      </w:r>
      <w:r>
        <w:rPr>
          <w:rtl/>
          <w:cs/>
          <w:lang w:val="ar_AE" w:bidi="ar_AE"/>
        </w:rPr>
        <w:t>خادم قريب ملخس.</w:t>
      </w:r>
    </w:p>
    <w:p>
      <w:pPr>
        <w:pStyle w:val="ListBullet"/>
        <w:bidi/>
        <w:spacing w:line="240" w:lineRule="auto"/>
        <w:ind w:left="720"/>
      </w:pPr>
      <w:r>
        <w:rPr>
          <w:rtl/>
          <w:cs/>
          <w:lang w:val="ar_AE" w:bidi="ar_AE"/>
        </w:rPr>
      </w:r>
      <w:r>
        <w:rPr>
          <w:rtl/>
          <w:cs/>
          <w:lang w:val="ar_AE" w:bidi="ar_AE"/>
        </w:rPr>
        <w:t>خدم بيت حنّان</w:t>
      </w:r>
    </w:p>
    <w:p>
      <w:pPr>
        <w:pStyle w:val="ListBullet"/>
        <w:bidi/>
        <w:spacing w:line="240" w:lineRule="auto"/>
        <w:ind w:left="720"/>
      </w:pPr>
      <w:r>
        <w:rPr>
          <w:rtl/>
          <w:cs/>
          <w:lang w:val="ar_AE" w:bidi="ar_AE"/>
        </w:rPr>
      </w:r>
      <w:r>
        <w:rPr>
          <w:rtl/>
          <w:cs/>
          <w:lang w:val="ar_AE" w:bidi="ar_AE"/>
        </w:rPr>
        <w:t>الضباط في بيت حنّان</w:t>
      </w:r>
    </w:p>
    <w:p>
      <w:pPr>
        <w:pStyle w:val="ListBullet"/>
        <w:bidi/>
        <w:spacing w:line="240" w:lineRule="auto"/>
        <w:ind w:left="720"/>
      </w:pPr>
      <w:r>
        <w:rPr>
          <w:rtl/>
          <w:cs/>
          <w:lang w:val="ar_AE" w:bidi="ar_AE"/>
        </w:rPr>
      </w:r>
      <w:r>
        <w:rPr>
          <w:rtl/>
          <w:cs/>
          <w:lang w:val="ar_AE" w:bidi="ar_AE"/>
        </w:rPr>
        <w:t>حنّان (حمو قيافا)</w:t>
      </w:r>
    </w:p>
    <w:p>
      <w:pPr>
        <w:pStyle w:val="ListBullet"/>
        <w:bidi/>
        <w:spacing w:line="240" w:lineRule="auto"/>
        <w:ind w:left="720"/>
      </w:pPr>
      <w:r>
        <w:rPr>
          <w:rtl/>
          <w:cs/>
          <w:lang w:val="ar_AE" w:bidi="ar_AE"/>
        </w:rPr>
      </w:r>
      <w:r>
        <w:rPr>
          <w:rtl/>
          <w:cs/>
          <w:lang w:val="ar_AE" w:bidi="ar_AE"/>
        </w:rPr>
        <w:t>حارس الهيكل الذي يصفع الرب يسوع.</w:t>
      </w:r>
    </w:p>
    <w:p>
      <w:pPr>
        <w:pStyle w:val="ListBullet"/>
        <w:bidi/>
        <w:spacing w:line="240" w:lineRule="auto"/>
        <w:ind w:left="720"/>
      </w:pPr>
      <w:r>
        <w:rPr>
          <w:rtl/>
          <w:cs/>
          <w:lang w:val="ar_AE" w:bidi="ar_AE"/>
        </w:rPr>
      </w:r>
      <w:r>
        <w:rPr>
          <w:rtl/>
          <w:cs/>
          <w:lang w:val="ar_AE" w:bidi="ar_AE"/>
        </w:rPr>
        <w:t>قيافا (لا يقول أي شيء لكن الرب يسوع يُجلب إليه في نهاية المقطع)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هل تذكّرون في المقطع السابق كيف ألقي الجنود الرومان والضباط اليهود القبض على الرب يسوع للتو؟ يأخذ هؤلاء الجنود الرومان والضباط اليهود الرب يسوع ليرى حنّان، رئيس الكهنة، في بيته. وبما أن المقطع السابق كان في الليل، فقد أصبح الوقت الآن متأخرًا جدًا في المساء.</w:t>
      </w:r>
    </w:p>
    <w:p>
      <w:pPr>
        <w:bidi/>
      </w:pPr>
      <w:r>
        <w:rPr>
          <w:rtl/>
          <w:cs/>
          <w:lang w:val="ar_AE" w:bidi="ar_AE"/>
        </w:rPr>
      </w:r>
      <w:r>
        <w:rPr>
          <w:rtl/>
          <w:cs/>
          <w:lang w:val="ar_AE" w:bidi="ar_AE"/>
        </w:rPr>
        <w:t>كان بيت حنّان محاطًا بساحة يحيط بها جدار به باب للدخول والخروج.</w:t>
      </w:r>
    </w:p>
    <w:p>
      <w:pPr>
        <w:bidi/>
      </w:pPr>
      <w:r>
        <w:rPr>
          <w:rtl/>
          <w:cs/>
          <w:lang w:val="ar_AE" w:bidi="ar_AE"/>
        </w:rPr>
      </w:r>
      <w:r>
        <w:rPr>
          <w:rtl/>
          <w:cs/>
          <w:lang w:val="ar_AE" w:bidi="ar_AE"/>
        </w:rPr>
        <w:t xml:space="preserve">توقَّفوا هنا وانظروا مرة أخرى إلى صورة </w:t>
      </w:r>
      <w:r>
        <w:rPr>
          <w:rtl/>
          <w:cs/>
          <w:lang w:val="ar_AE" w:bidi="ar_AE"/>
        </w:rPr>
        <w:t>الساحة</w:t>
      </w:r>
      <w:r>
        <w:rPr>
          <w:rtl/>
          <w:cs/>
          <w:lang w:val="ar_AE" w:bidi="ar_AE"/>
        </w:rPr>
        <w:t xml:space="preserve"> كمجموعة معًا. (توقَّفوا هنا عن سماع التسجيل الصوتي)</w:t>
      </w:r>
    </w:p>
    <w:p>
      <w:pPr>
        <w:bidi/>
      </w:pPr>
      <w:r>
        <w:rPr>
          <w:rtl/>
          <w:cs/>
          <w:lang w:val="ar_AE" w:bidi="ar_AE"/>
        </w:rPr>
      </w:r>
      <w:r>
        <w:rPr>
          <w:rtl/>
          <w:cs/>
          <w:lang w:val="ar_AE" w:bidi="ar_AE"/>
        </w:rPr>
        <w:t>يتبع الرب يسوع اثنان من التلاميذ إلى ساحة بيت حنّان. أحد التلاميذ هو سمعان بطرس، ولا نعرف اسم التلميذ الآخر. يمر التلميذ الذي لا يُسمى عبر الباب ويدخل الساحة لأنه يعرف رئيس الكهنة، لكن الحارسة تمنع سمعان بطرس من الدخول. سمعان بطرس ينتظر خارج البوابة.</w:t>
      </w:r>
    </w:p>
    <w:p>
      <w:pPr>
        <w:bidi/>
      </w:pPr>
      <w:r>
        <w:rPr>
          <w:rtl/>
          <w:cs/>
          <w:lang w:val="ar_AE" w:bidi="ar_AE"/>
        </w:rPr>
      </w:r>
      <w:r>
        <w:rPr>
          <w:rtl/>
          <w:cs/>
          <w:lang w:val="ar_AE" w:bidi="ar_AE"/>
        </w:rPr>
        <w:t>ثم يعود التلميذ الثاني ويتحدث مع الجارية التي عند الباب، وعلى الأرجح طالبًا الإذن منها لكي تُدخل سمعان بطرس. لا نعرف ما قاله التلميذ الثاني، لكنه كان كافيًا لإقناع الجارية بأن تُدخل سمعان بطرس!</w:t>
      </w:r>
    </w:p>
    <w:p>
      <w:pPr>
        <w:bidi/>
      </w:pPr>
      <w:r>
        <w:rPr>
          <w:rtl/>
          <w:cs/>
          <w:lang w:val="ar_AE" w:bidi="ar_AE"/>
        </w:rPr>
      </w:r>
      <w:r>
        <w:rPr>
          <w:rtl/>
          <w:cs/>
          <w:lang w:val="ar_AE" w:bidi="ar_AE"/>
        </w:rPr>
        <w:t>توقَّفوا هنا وناقشوا هذا السؤال كمجموعة: لا نعرف من هو التلميذ الثاني، لكننا نعلم أنه كان يعرف رئيس الكهنة بطريقة ما. كيف ستتحدثون عن التلميذ الذي لا يُسمَّى في ترجمتكم؟ ماذا ستسمونه؟ (توقَّفوا هنا عن سماع التسجيل الصوتي)</w:t>
      </w:r>
    </w:p>
    <w:p>
      <w:pPr>
        <w:bidi/>
      </w:pPr>
      <w:r>
        <w:rPr>
          <w:rtl/>
          <w:cs/>
          <w:lang w:val="ar_AE" w:bidi="ar_AE"/>
        </w:rPr>
      </w:r>
      <w:r>
        <w:rPr>
          <w:rtl/>
          <w:cs/>
          <w:lang w:val="ar_AE" w:bidi="ar_AE"/>
        </w:rPr>
        <w:t>ثم تسأل الجارية نفسها سمعان بطرس إذا كان واحد من تلاميذ ذلك الرجل، أي يسوع. كانت الجارية تطرح السؤال بطريقة عابرة، بدون إتهام، وربما كانت تتوقع أن يجيب سمعان بطرس بالنفي. يقول سمعان بطرس للجارية: "كلا، أنا لست تلميذ ذلك الرجل المدعو يسوع." ربما كان سمعان بطرس مندهشًا من السؤال وأجاب بسرعة دون تفكير.</w:t>
      </w:r>
    </w:p>
    <w:p>
      <w:pPr>
        <w:bidi/>
      </w:pPr>
      <w:r>
        <w:rPr>
          <w:rtl/>
          <w:cs/>
          <w:lang w:val="ar_AE" w:bidi="ar_AE"/>
        </w:rPr>
      </w:r>
      <w:r>
        <w:rPr>
          <w:rtl/>
          <w:cs/>
          <w:lang w:val="ar_AE" w:bidi="ar_AE"/>
        </w:rPr>
        <w:t>ولأن الطقس كان باردًا وظلامًا، يضع الخدم الذين يعملون لدى حنّان مع الضباط أو الحراس نارا من الفحم ويقفون حول النار ليستدفئوا. وقف سمعان بطرس أيضًا معهم ليُستدفئ بجانب النار. وليس من الواضح أين التلميذ الثاني في هذه المرحلة، لكنه على الأرجح كان في مكان ما في الساحة.</w:t>
      </w:r>
    </w:p>
    <w:p>
      <w:pPr>
        <w:bidi/>
      </w:pPr>
      <w:r>
        <w:rPr>
          <w:rtl/>
          <w:cs/>
          <w:lang w:val="ar_AE" w:bidi="ar_AE"/>
        </w:rPr>
      </w:r>
      <w:r>
        <w:rPr>
          <w:rtl/>
          <w:cs/>
          <w:lang w:val="ar_AE" w:bidi="ar_AE"/>
        </w:rPr>
        <w:t>وفي تلك الأثناء، كان حنّان، رئيس الكهنة في بيته يسأل الرب يسوع العديد من الأسئلة عن أتباعه وتعاليمه. عندما استجوب حنّان الرب يسوع، على الأرجح كان يتحدث بقسوة مثل الجنود أو الشرطة التي تستجوب أحدًا يشتبه في أنه يقوم بشيء غير قانوني. إذ كان يحاول أن يجد سببًا يحكم بموجبه على الرب يسوع بالموت. لا نعرف عدد الأشخاص الذين كانوا في البيت، لكن على الأرجح كان هناك حارسان من حراس الهيكل على الأقل، اللذان أحضرا الرب يسوع.</w:t>
      </w:r>
    </w:p>
    <w:p>
      <w:pPr>
        <w:bidi/>
      </w:pPr>
      <w:r>
        <w:rPr>
          <w:rtl/>
          <w:cs/>
          <w:lang w:val="ar_AE" w:bidi="ar_AE"/>
        </w:rPr>
      </w:r>
      <w:r>
        <w:rPr>
          <w:rtl/>
          <w:cs/>
          <w:lang w:val="ar_AE" w:bidi="ar_AE"/>
        </w:rPr>
        <w:t>يتجاهل الرب يسوع أسئلة حنّان عن تلاميذه، ويخاطب، بدلًا من ذلك، قضية التعليم في السر. يطلب الرب يسوع من حنّان أن يسأل الذين سمعوه في المجامع والهيكل، ليشرحوا ما علّم به. يعلم الرب يسوع أن الشريعة اليهودية تنص على أنه في المحاكمة، يجب أن يثير الشهود قضيتهم ضد الشخص المتهم في المحكمة. ولا يتحدث الشخص الذي يُحاكم عن نفسه، لذلك فإن استجواب حنّان ليس محاكمة مشروعة. يقول الرب يسوع: "لم اقل شيئًا في الخفاء". وهو يقول هذا ليوضح أنه تحدث علانية ولم يُخفي نفسه أو أفعاله. يسأل الرب يسوع السؤال: "لماذا تسألونني هذا السؤال؟ اسألوا الذين سمعوني". ولكن الرب يسوع يقول حقًا: "لا يجب أن تسألوني هذا السؤال". يعلم الرب يسوع أن الشهود على تعليمه وحدهم هم الذين يجب أن يجيبوا على رئيس الكهنة وفقًا للشريعة اليهودية.</w:t>
      </w:r>
    </w:p>
    <w:p>
      <w:pPr>
        <w:bidi/>
      </w:pPr>
      <w:r>
        <w:rPr>
          <w:rtl/>
          <w:cs/>
          <w:lang w:val="ar_AE" w:bidi="ar_AE"/>
        </w:rPr>
      </w:r>
      <w:r>
        <w:rPr>
          <w:rtl/>
          <w:cs/>
          <w:lang w:val="ar_AE" w:bidi="ar_AE"/>
        </w:rPr>
        <w:t>فصفع أحدُ حُرّاسِ الهيكلِ الربَّ يسوعَ، وكان واقفًا بجانبه، ربما على خده، لأنه ظنَّ أنه يهين حنّان، رئيس الكهنة.</w:t>
      </w:r>
    </w:p>
    <w:p>
      <w:pPr>
        <w:bidi/>
      </w:pPr>
      <w:r>
        <w:rPr>
          <w:rtl/>
          <w:cs/>
          <w:lang w:val="ar_AE" w:bidi="ar_AE"/>
        </w:rPr>
      </w:r>
      <w:r>
        <w:rPr>
          <w:rtl/>
          <w:cs/>
          <w:lang w:val="ar_AE" w:bidi="ar_AE"/>
        </w:rPr>
        <w:t>فيجيب الرب يسوع على حارس الهيكل قائلًا: "إن قلت شيئًا خاطئًا، فعليك أن تُثبت ذلك، وتخبر الجميع هنا بالخطأ الذي قلته أو ما يشير إلى عدم احترام".</w:t>
      </w:r>
    </w:p>
    <w:p>
      <w:pPr>
        <w:bidi/>
      </w:pPr>
      <w:r>
        <w:rPr>
          <w:rtl/>
          <w:cs/>
          <w:lang w:val="ar_AE" w:bidi="ar_AE"/>
        </w:rPr>
      </w:r>
      <w:r>
        <w:rPr>
          <w:rtl/>
          <w:cs/>
          <w:lang w:val="ar_AE" w:bidi="ar_AE"/>
        </w:rPr>
        <w:t>ولأن الرب يسوع لم يقل شيئًا خاطئًا أو مهينًا، ففي الغالب، لم يكن لدى حارس الهيكل أي ردّ يقوله عن سبب صفعه للرب يسوع. ثم يطلب حنَّان من حراس الهيكل أن يأخذوا الرب يسوع الذي لا تزال يديه مقيدتين، إلى قيافا، رئيس الكهنة الأساسي، حيث سيُحاكم الرب يسوع. لسنا متأكدين من مكان وجود قيافا، لكنه قد يكون في نفس البيت الذي يضم حنّان، أو ربما في مبنى مختلف في أورشليم.</w:t>
      </w:r>
    </w:p>
    <w:p>
      <w:pPr>
        <w:bidi/>
      </w:pPr>
      <w:r>
        <w:rPr>
          <w:rtl/>
          <w:cs/>
          <w:lang w:val="ar_AE" w:bidi="ar_AE"/>
        </w:rPr>
      </w:r>
      <w:r>
        <w:rPr>
          <w:rtl/>
          <w:cs/>
          <w:lang w:val="ar_AE" w:bidi="ar_AE"/>
        </w:rPr>
        <w:t>في تلك الأثناء، وفي الوقت نفسه الذي يستجوب فيه حنّان الرب يسوع، يقف سمعان بطرس عند النار المشتعلة في الفحم، مع خدم حنّان وحراس الهيكل،</w:t>
      </w:r>
    </w:p>
    <w:p>
      <w:pPr>
        <w:bidi/>
      </w:pPr>
      <w:r>
        <w:rPr>
          <w:rtl/>
          <w:cs/>
          <w:lang w:val="ar_AE" w:bidi="ar_AE"/>
        </w:rPr>
      </w:r>
      <w:r>
        <w:rPr>
          <w:rtl/>
          <w:cs/>
          <w:lang w:val="ar_AE" w:bidi="ar_AE"/>
        </w:rPr>
        <w:t>يسأل العبيد والضباط سمعان بطرس إذا كان أحد تلاميذ ذلك الرجل، يسوع. على الأرجح كانوا يتوقعون أن يجيب سمعان بطرس بالنفي. ينكر سمعان بطرس مرة أخرى أنه من أتباع الرب يسوع. لا نعرف كم من الوقت مر بعد ذلك، لكن أحد خدم رئيس الكهنة الذي كان قريبًا للرجل الذي قطع بطرس أذنه، كان يقف بالقرب من سمعان بطرس في الساحة. كان هذا الخادم يُصر على أنه رأى سمعان بطرس في البستان قائلًا لسمعان بطرس: "لقد رأيتك في البستان مع الرب يسوع، أليس كذلك؟" هذا الخادم متأكد جدًا حتى أنه يتوقع أن يجيب سمعان بطرس بكلمة "نعم".</w:t>
      </w:r>
    </w:p>
    <w:p>
      <w:pPr>
        <w:bidi/>
      </w:pPr>
      <w:r>
        <w:rPr>
          <w:rtl/>
          <w:cs/>
          <w:lang w:val="ar_AE" w:bidi="ar_AE"/>
        </w:rPr>
      </w:r>
      <w:r>
        <w:rPr>
          <w:rtl/>
          <w:cs/>
          <w:lang w:val="ar_AE" w:bidi="ar_AE"/>
        </w:rPr>
        <w:t>توقَّفوا هنا وناقشوا هذا السؤال كمجموعة: كيف تطرحون سؤالًا تتوقعون أن تحصلوا على ردًا عليه بالإيجاب؟ أم يتوجب عليكم أن تدلوا ببيان بدلًا من طرح سؤال؟ على سبيل المثال، كان يمكن للعبد أن يقول لسمعان بطرس: "أنا رأيتك في البستان". (توقَّفوا هنا عن سماع التسجيل الصوتي)</w:t>
      </w:r>
    </w:p>
    <w:p>
      <w:pPr>
        <w:bidi/>
      </w:pPr>
      <w:r>
        <w:rPr>
          <w:rtl/>
          <w:cs/>
          <w:lang w:val="ar_AE" w:bidi="ar_AE"/>
        </w:rPr>
      </w:r>
      <w:r>
        <w:rPr>
          <w:rtl/>
          <w:cs/>
          <w:lang w:val="ar_AE" w:bidi="ar_AE"/>
        </w:rPr>
        <w:t>ينكر سمعان بطرس في كلتا المرتين أنه من أتباع الرب يسوع.</w:t>
      </w:r>
    </w:p>
    <w:p>
      <w:pPr>
        <w:bidi/>
      </w:pPr>
      <w:r>
        <w:rPr>
          <w:rtl/>
          <w:cs/>
          <w:lang w:val="ar_AE" w:bidi="ar_AE"/>
        </w:rPr>
      </w:r>
      <w:r>
        <w:rPr>
          <w:rtl/>
          <w:cs/>
          <w:lang w:val="ar_AE" w:bidi="ar_AE"/>
        </w:rPr>
        <w:t>وفي تلك اللحظة صاح ديك.</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18: 15–27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تلميذ ثان</w:t>
      </w:r>
    </w:p>
    <w:p>
      <w:pPr>
        <w:pStyle w:val="ListBullet"/>
        <w:bidi/>
        <w:spacing w:line="240" w:lineRule="auto"/>
        <w:ind w:left="720"/>
      </w:pPr>
      <w:r>
        <w:rPr>
          <w:rtl/>
          <w:cs/>
          <w:lang w:val="ar_AE" w:bidi="ar_AE"/>
        </w:rPr>
      </w:r>
      <w:r>
        <w:rPr>
          <w:rtl/>
          <w:cs/>
          <w:lang w:val="ar_AE" w:bidi="ar_AE"/>
        </w:rPr>
        <w:t>جارية عند الباب</w:t>
      </w:r>
    </w:p>
    <w:p>
      <w:pPr>
        <w:pStyle w:val="ListBullet"/>
        <w:bidi/>
        <w:spacing w:line="240" w:lineRule="auto"/>
        <w:ind w:left="720"/>
      </w:pPr>
      <w:r>
        <w:rPr>
          <w:rtl/>
          <w:cs/>
          <w:lang w:val="ar_AE" w:bidi="ar_AE"/>
        </w:rPr>
      </w:r>
      <w:r>
        <w:rPr>
          <w:rtl/>
          <w:cs/>
          <w:lang w:val="ar_AE" w:bidi="ar_AE"/>
        </w:rPr>
        <w:t>خادم قريب من ملخس</w:t>
      </w:r>
    </w:p>
    <w:p>
      <w:pPr>
        <w:pStyle w:val="ListBullet"/>
        <w:bidi/>
        <w:spacing w:line="240" w:lineRule="auto"/>
        <w:ind w:left="720"/>
      </w:pPr>
      <w:r>
        <w:rPr>
          <w:rtl/>
          <w:cs/>
          <w:lang w:val="ar_AE" w:bidi="ar_AE"/>
        </w:rPr>
      </w:r>
      <w:r>
        <w:rPr>
          <w:rtl/>
          <w:cs/>
          <w:lang w:val="ar_AE" w:bidi="ar_AE"/>
        </w:rPr>
        <w:t>خدم بيت حنّان</w:t>
      </w:r>
    </w:p>
    <w:p>
      <w:pPr>
        <w:pStyle w:val="ListBullet"/>
        <w:bidi/>
        <w:spacing w:line="240" w:lineRule="auto"/>
        <w:ind w:left="720"/>
      </w:pPr>
      <w:r>
        <w:rPr>
          <w:rtl/>
          <w:cs/>
          <w:lang w:val="ar_AE" w:bidi="ar_AE"/>
        </w:rPr>
      </w:r>
      <w:r>
        <w:rPr>
          <w:rtl/>
          <w:cs/>
          <w:lang w:val="ar_AE" w:bidi="ar_AE"/>
        </w:rPr>
        <w:t>الضباط في بيت حنّان</w:t>
      </w:r>
    </w:p>
    <w:p>
      <w:pPr>
        <w:pStyle w:val="ListBullet"/>
        <w:bidi/>
        <w:spacing w:line="240" w:lineRule="auto"/>
        <w:ind w:left="720"/>
      </w:pPr>
      <w:r>
        <w:rPr>
          <w:rtl/>
          <w:cs/>
          <w:lang w:val="ar_AE" w:bidi="ar_AE"/>
        </w:rPr>
      </w:r>
      <w:r>
        <w:rPr>
          <w:rtl/>
          <w:cs/>
          <w:lang w:val="ar_AE" w:bidi="ar_AE"/>
        </w:rPr>
        <w:t>حنّان (حمو قيافا)</w:t>
      </w:r>
    </w:p>
    <w:p>
      <w:pPr>
        <w:pStyle w:val="ListBullet"/>
        <w:bidi/>
        <w:spacing w:line="240" w:lineRule="auto"/>
        <w:ind w:left="720"/>
      </w:pPr>
      <w:r>
        <w:rPr>
          <w:rtl/>
          <w:cs/>
          <w:lang w:val="ar_AE" w:bidi="ar_AE"/>
        </w:rPr>
      </w:r>
      <w:r>
        <w:rPr>
          <w:rtl/>
          <w:cs/>
          <w:lang w:val="ar_AE" w:bidi="ar_AE"/>
        </w:rPr>
        <w:t>حارس الهيكل الذي يصفع الرب يسوع.</w:t>
      </w:r>
    </w:p>
    <w:p>
      <w:pPr>
        <w:pStyle w:val="ListBullet"/>
        <w:bidi/>
        <w:spacing w:line="240" w:lineRule="auto"/>
        <w:ind w:left="720"/>
      </w:pPr>
      <w:r>
        <w:rPr>
          <w:rtl/>
          <w:cs/>
          <w:lang w:val="ar_AE" w:bidi="ar_AE"/>
        </w:rPr>
      </w:r>
      <w:r>
        <w:rPr>
          <w:rtl/>
          <w:cs/>
          <w:lang w:val="ar_AE" w:bidi="ar_AE"/>
        </w:rPr>
        <w:t>قيافا (لا يقول أي شيء لكن الرب يسوع يُجلب إليه في نهاية المقطع)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يتبع الرب يسوع بعد أن أُلقي القبض عليه، تلميذان هما سمعان بطرس وتلميذ ثان. ولأن التلميذ الثاني كان معروفًا لدى حنّان رئيس الكهنة، وكذلك لدى الجارية التي كانت تحرس الباب، فإنها سمحت للتلميذ الثاني بالدخول مع الرب يسوع إلى ساحة بيت حنّان.</w:t>
      </w:r>
    </w:p>
    <w:p>
      <w:pPr>
        <w:bidi/>
      </w:pPr>
      <w:r>
        <w:rPr>
          <w:rtl/>
          <w:cs/>
          <w:lang w:val="ar_AE" w:bidi="ar_AE"/>
        </w:rPr>
      </w:r>
      <w:r>
        <w:rPr>
          <w:rtl/>
          <w:cs/>
          <w:lang w:val="ar_AE" w:bidi="ar_AE"/>
        </w:rPr>
        <w:t>ولم يُسمح لسمعان بطرس بالدخول من الباب وكان عليه الانتظار خارجًا؛ لأنه لم يكن يعرف حنَّان، رئيس الكهنة، ولم تكن الجارية التي على الباب تعرفه.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سمعان بطرس: "بماذا تشعر أو تفكر؟" قد يجيب الشخص بعبارات مثل: "لا أصدق أنه غير مسموح لي بالدخول، ألا يروا أنني مع التلميذ الثاني؟" أو "كأحد أتباع الرب يسوع كنت أظن أنه سيسمح لي بالذهاب مع يسوع"، و"أشعر بالخوف قليلاً والضعف هنا بمفردي".</w:t>
      </w:r>
    </w:p>
    <w:p>
      <w:pPr>
        <w:pStyle w:val="ListBullet"/>
        <w:bidi/>
        <w:spacing w:line="240" w:lineRule="auto"/>
        <w:ind w:left="720"/>
      </w:pPr>
      <w:r>
        <w:rPr>
          <w:rtl/>
          <w:cs/>
          <w:lang w:val="ar_AE" w:bidi="ar_AE"/>
        </w:rPr>
      </w:r>
      <w:r>
        <w:rPr>
          <w:rtl/>
          <w:cs/>
          <w:lang w:val="ar_AE" w:bidi="ar_AE"/>
        </w:rPr>
        <w:t>اسألوا الشخص الذي يؤدي دور التلميذ الثاني: "بما تشعر أو فيم تفكر؟" قد يجيب الشخص بعبارات مثل: "أشعر بالأسف لعدم السماح لسمعان بطرس بالدخول"، أو "أشعر بالقلق من أنه قد لا يكون في أمان إذا اكتشف شخص ما أنه أحد تلاميذ الرب يسوع"، و"سأتحدث إلى الجارية وأرى إن كانت ستسمح لسمعان بطرس بالدخول".</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يعود التلميذ الثاني ويتحدث إلى الجارية التي عند الباب وتسمح لسمعان بطرس بالدخول. ثم تسأل الجارية نفسها سمعان بطرس إذا كان واحد من تلاميذ ذلك الرجل، أي يسوع. فيقول سمعان بطرس للجارية: "كلا، أنا لست تلميذ ذلك الرجل المدعو يسوع."</w:t>
      </w:r>
    </w:p>
    <w:p>
      <w:pPr>
        <w:bidi/>
      </w:pPr>
      <w:r>
        <w:rPr>
          <w:rtl/>
          <w:cs/>
          <w:lang w:val="ar_AE" w:bidi="ar_AE"/>
        </w:rPr>
      </w:r>
      <w:r>
        <w:rPr>
          <w:rtl/>
          <w:cs/>
          <w:lang w:val="ar_AE" w:bidi="ar_AE"/>
        </w:rPr>
        <w:t>ولأن الطقس كان باردًا وظلامًا، يضع الخدم الذين يعملون لدى حنّان مع الضباط أو الحراس نارا من الفحم ويقفون حول النار ليستدفئوا. وقف سمعان بطرس أيضًا معهم ليُستدفئ بجانب النار.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سمعان بطرس: "بماذا تشعر أو تفكر؟" قد يجيب الشخص بعبارات مثل: "أشعر بالخوف مما سيحدث لي إذا اكتشف الناس أنني أحد أتباع الرب يسوع"، أو "سأبقى منعزل فقط حتى يُطلَقون الرب يسوع حرًا"، و"أتمنى أن أكون بعيدًا عن هؤلاء الناس لكن الجوّ دافئ هنا بالقرب من النار".</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وفي الوقت نفسه، كان حنَّان، رئيس الكهنة في بيته يسأل الرب يسوع العديد من الأسئلة. إذ كان يحاول أن يجد سببًا يحكم به على الرب يسوع بالموت.</w:t>
      </w:r>
    </w:p>
    <w:p>
      <w:pPr>
        <w:bidi/>
      </w:pPr>
      <w:r>
        <w:rPr>
          <w:rtl/>
          <w:cs/>
          <w:lang w:val="ar_AE" w:bidi="ar_AE"/>
        </w:rPr>
      </w:r>
      <w:r>
        <w:rPr>
          <w:rtl/>
          <w:cs/>
          <w:lang w:val="ar_AE" w:bidi="ar_AE"/>
        </w:rPr>
        <w:t>يستجوب حنّان الرب يسوع وهو قلقٌ بشأن عدد أتباع يسوع وما كان يسوع يُعلّم به. إذا استطاع حنّان أن يُثبت أن ما يُعلّمه الرب يسوع مخالف للشريعة، فسيكون لديه سبب لقتل الرب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حنّان، رئيس الكهنة: "ما الذي تشعر به أو تفكر فيه الآن؟" قد يجيب الشخص بعبارات مثل: "إذا استطعت أن أجد شيئًا أتهم به الرب يسوع بطريقة ما، فقط"، أو "إنه يمثل تهديدًا لنا، أنا قلق بشأن عدد أتباعه الذي لديه"، و"إذا أطلقنا يسوع حرًا، فقد يتسبب ذلك في فوضى. يجب أن نُحاكمه". اسأل الشخص الذي يؤدي دور يسوع: "بماذا تشعر أو تفكر؟" قد يجيب الشخص بعبارات مثل: "أعلم ما يحاولون فعله، وهو أن يتهمونني كذبًا حتى يتمكنوا من قتلي"، أو "إنهم خائفون مني"، و"أعلم أنني لم أفعل شيئًا خاطئًا، لدي سلام في داخلي".</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لحنَّان، رئيس الكهنة: "لقد تكلمت علنًا للعالم"، أي أنه كان يتحدث في الأماكن العامة ويكرز لأولئك الذين قابلهم. كانت الرسالة التي علّم الرب يسوع بها ثابتة دائمًا، أينما كان يُعلّم.</w:t>
      </w:r>
    </w:p>
    <w:p>
      <w:pPr>
        <w:bidi/>
      </w:pPr>
      <w:r>
        <w:rPr>
          <w:rtl/>
          <w:cs/>
          <w:lang w:val="ar_AE" w:bidi="ar_AE"/>
        </w:rPr>
      </w:r>
      <w:r>
        <w:rPr>
          <w:rtl/>
          <w:cs/>
          <w:lang w:val="ar_AE" w:bidi="ar_AE"/>
        </w:rPr>
        <w:t>يقول الرب يسوع: "لم اقل شيئًا في الخفاء". لماذا تسألونني أنا؟" وهو يقول هذا ليوضح أنه تحدث علانية ولم يُخفي نفسه أو أفعاله. ولم يكن الرب يسوع يحاول التسبب في أي مشاكل. يطلب الرب يسوع محاكمة عادلة ويطلب منهم أن يتحدثوا إلى شهود يعرفون ما قاله الرب يسوع.</w:t>
      </w:r>
    </w:p>
    <w:p>
      <w:pPr>
        <w:bidi/>
      </w:pPr>
      <w:r>
        <w:rPr>
          <w:rtl/>
          <w:cs/>
          <w:lang w:val="ar_AE" w:bidi="ar_AE"/>
        </w:rPr>
      </w:r>
      <w:r>
        <w:rPr>
          <w:rtl/>
          <w:cs/>
          <w:lang w:val="ar_AE" w:bidi="ar_AE"/>
        </w:rPr>
        <w:t>فصفع أحد حراس الهيكل الواقف بجانب الرب يسوع، الرب يسوع على خده غالبًا، لأنه ظنَّ أنه يهين حنّان، رئيس الكهنة.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حارس الهيكل: "بما تشعر أو فيم تفكر؟" قد يجيب الشخص بعبارات مثل: "لا أصدق أن يسوع يتحدث إلى حنّان رئيس الكهنة بهذه الطريقة!" أو "هل يتهم يسوع حنَّان بأنه لا يفعل الأمور بالطريقة الصحيحة؟" و"سأصفعه وأعلّمه درسًا".</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"أشعر بالصدمة من الصفع على وجهي"، أو "لن أرد بغضب بل بفضول عن الخطأ الذي قلته أو فعلته"، و "حارس الهيكل لا يفهم ما أقوله".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فيجيب الرب يسوع على حارس الهيكل، قائلًا: "إن قلت شيئًا خاطئًا، فعليك أن تُثبت ذلك. قل للجميع هنا الخطأ الذي قلته، أو أشر إلى عدم الاحترام".</w:t>
      </w:r>
    </w:p>
    <w:p>
      <w:pPr>
        <w:bidi/>
      </w:pPr>
      <w:r>
        <w:rPr>
          <w:rtl/>
          <w:cs/>
          <w:lang w:val="ar_AE" w:bidi="ar_AE"/>
        </w:rPr>
      </w:r>
      <w:r>
        <w:rPr>
          <w:rtl/>
          <w:cs/>
          <w:lang w:val="ar_AE" w:bidi="ar_AE"/>
        </w:rPr>
        <w:t>وبما أن الرب يسوع لم يقل شيئًا خاطئًا أو مهينًا، ففي الغالب، لم يكن لدى حارس الهيكل أي ردّ يقوله عن سبب صفعه للرب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حارس الهيكل: "بما تشعر أو فيم تفكر؟" قد يجيب الشخص بعبارات مثل: "لا أصدق أن يسوع هادئ لهذه الدرجة!" أو "ألا يدرك أنه في حضور شخص يمكنه إنهاء حياته؟" و"لا أستطيع الآن أن أبرر سبب صفعي للرب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ثم يطلب حنَّان من حراس الهيكل أن يأخذوا الرب يسوع الذي لا تزال يديه مقيدتين، إلى قيافا، رئيس الكهنة الأساسي، حيث سيُحاكم.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حنّان، رئيس الكهنة: "ما الذي تشعر به أو تفكر فيه الآن؟" قد يجيب الشخص بعبارات مثل: "أنا متعب من إجاباته وغاضب لدرجة أنني لا أستطيع أن أجد سبب لإتهامه"، أو "لا أصدق أنه هادئ لهذه الدرجة في كل هذا"، و"سأرسل يسوع إلى قيافا ليتعامل معه".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في هذه الأثناء، كان سمعان بطرس وعبيد حنّان والضباط جميعهم مازالوا واقفين بجانب النار المشتعلة في الفحم ليستدفئوا في الساحة. يسأل العبيد والضباط سمعان بطرس إذا كان أحد تلاميذ ذلك الرجل، أي يسوع.</w:t>
      </w:r>
    </w:p>
    <w:p>
      <w:pPr>
        <w:bidi/>
      </w:pPr>
      <w:r>
        <w:rPr>
          <w:rtl/>
          <w:cs/>
          <w:lang w:val="ar_AE" w:bidi="ar_AE"/>
        </w:rPr>
      </w:r>
      <w:r>
        <w:rPr>
          <w:rtl/>
          <w:cs/>
          <w:lang w:val="ar_AE" w:bidi="ar_AE"/>
        </w:rPr>
        <w:t>فيقول سمعان بطرس للخدم والضباط: "لا لست تلميذ ذلك الرجل الذي يُدعى يسوع."</w:t>
      </w:r>
    </w:p>
    <w:p>
      <w:pPr>
        <w:bidi/>
      </w:pPr>
      <w:r>
        <w:rPr>
          <w:rtl/>
          <w:cs/>
          <w:lang w:val="ar_AE" w:bidi="ar_AE"/>
        </w:rPr>
      </w:r>
      <w:r>
        <w:rPr>
          <w:rtl/>
          <w:cs/>
          <w:lang w:val="ar_AE" w:bidi="ar_AE"/>
        </w:rPr>
        <w:t>كان أحد أقارب ملخس، وهو خادم آخر لرئيس الكهنة، واقفًا بالقرب من سمعان بطرس في الساحة. وأصر هذا الخادم على سؤاله لسمعان بطرس، قائلًا: "لقد رأيتك في البستان مع يسوع، أليس كذلك؟"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سمعان بطرس: "بماذا تشعر أو تفكر؟" قد يجيب الشخص بعبارات مثل: "أنا خائف الآن من أن يتعرفوا عليّ من بستان الزيتون"، أو "هل سأعاقب لأني قطعت أذن ملخس؟" و"أشعر بالضياع والخوف ولا أريد أن يلحقني الأذى؛ لذلك سأواصل الكذب".</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ينكر سمعان بطرس في كلتا المرتين أنه من أتباع الرب يسوع.</w:t>
      </w:r>
    </w:p>
    <w:p>
      <w:pPr>
        <w:bidi/>
      </w:pPr>
      <w:r>
        <w:rPr>
          <w:rtl/>
          <w:cs/>
          <w:lang w:val="ar_AE" w:bidi="ar_AE"/>
        </w:rPr>
      </w:r>
      <w:r>
        <w:rPr>
          <w:rtl/>
          <w:cs/>
          <w:lang w:val="ar_AE" w:bidi="ar_AE"/>
        </w:rPr>
        <w:t>وفي تلك اللحظة صاح ديك.</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18: 15–27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اثنان من </w:t>
      </w:r>
      <w:r>
        <w:rPr>
          <w:b/>
          <w:rtl/>
          <w:cs/>
          <w:lang w:val="ar_AE" w:bidi="ar_AE"/>
        </w:rPr>
        <w:t>تلاميذ</w:t>
      </w:r>
      <w:r>
        <w:rPr>
          <w:rtl/>
          <w:cs/>
          <w:lang w:val="ar_AE" w:bidi="ar_AE"/>
        </w:rPr>
        <w:t xml:space="preserve"> الرب يسوع، سمعان بطرس وتلميذ آخر، تبعا الرب يسوع إلى ساحة دار حنّان. ليس من المعروف من التلميذ الثاني. استخدموا الكلمة ذاتها التي استخدمتوها لكلمة التلاميذ في المقاطع السابقة. 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 xml:space="preserve">اصطحبوا الرب يسوع إلى </w:t>
      </w:r>
      <w:r>
        <w:rPr>
          <w:b/>
          <w:rtl/>
          <w:cs/>
          <w:lang w:val="ar_AE" w:bidi="ar_AE"/>
        </w:rPr>
        <w:t>ساحة بيت حنّان</w:t>
      </w:r>
      <w:r>
        <w:rPr>
          <w:rtl/>
          <w:cs/>
          <w:lang w:val="ar_AE" w:bidi="ar_AE"/>
        </w:rPr>
        <w:t xml:space="preserve">. كان حنّان رئيس الكهنة ولا يزال يحظى باحترام كبير بصفته قائد، أو حاكم. على الرغم من أن اسم حنّان لم يُستخدم حتى نهاية القصة، فإننا نعلم أن هذا هو الشخص الذي يستجوب الرب يسوع لأنه يرسله إلى قيافا في نهاية القصة. </w:t>
      </w:r>
      <w:r>
        <w:rPr>
          <w:b/>
          <w:rtl/>
          <w:cs/>
          <w:lang w:val="ar_AE" w:bidi="ar_AE"/>
        </w:rPr>
        <w:t>الساحة</w:t>
      </w:r>
      <w:r>
        <w:rPr>
          <w:rtl/>
          <w:cs/>
          <w:lang w:val="ar_AE" w:bidi="ar_AE"/>
        </w:rPr>
        <w:t xml:space="preserve"> هي منطقة خارجية في البيت، تكون في العادة مُحاطة بسور له باب. كان حنّان حمو </w:t>
      </w:r>
      <w:r>
        <w:rPr>
          <w:b/>
          <w:rtl/>
          <w:cs/>
          <w:lang w:val="ar_AE" w:bidi="ar_AE"/>
        </w:rPr>
        <w:t>قيافا</w:t>
      </w:r>
      <w:r>
        <w:rPr>
          <w:rtl/>
          <w:cs/>
          <w:lang w:val="ar_AE" w:bidi="ar_AE"/>
        </w:rPr>
        <w:t xml:space="preserve"> أيضًا</w:t>
      </w:r>
      <w:r>
        <w:rPr>
          <w:b/>
          <w:rtl/>
          <w:cs/>
          <w:lang w:val="ar_AE" w:bidi="ar_AE"/>
        </w:rPr>
        <w:t>.</w:t>
      </w:r>
      <w:r>
        <w:rPr>
          <w:rtl/>
          <w:cs/>
          <w:lang w:val="ar_AE" w:bidi="ar_AE"/>
        </w:rPr>
        <w:t xml:space="preserve"> كان قيافا رئيس الكهنة في ذلك الوقت. ترجِموا كلمة الكاهن بالطريقة عينها كما فعلتم في المقاطع السابقة. </w:t>
      </w:r>
      <w:r>
        <w:rPr>
          <w:rtl/>
          <w:cs/>
          <w:lang w:val="ar_AE" w:bidi="ar_AE"/>
        </w:rPr>
        <w:t>كاهن</w:t>
      </w:r>
      <w:r>
        <w:rPr>
          <w:rtl/>
          <w:cs/>
          <w:lang w:val="ar_AE" w:bidi="ar_AE"/>
        </w:rPr>
        <w:t xml:space="preserve"> تعبير مذكور في "قاموس الكلمات الرئيسية".</w:t>
      </w:r>
    </w:p>
    <w:p>
      <w:pPr>
        <w:bidi/>
      </w:pPr>
      <w:r>
        <w:rPr>
          <w:rtl/>
          <w:cs/>
          <w:lang w:val="ar_AE" w:bidi="ar_AE"/>
        </w:rPr>
      </w:r>
      <w:r>
        <w:rPr>
          <w:rtl/>
          <w:cs/>
          <w:lang w:val="ar_AE" w:bidi="ar_AE"/>
        </w:rPr>
        <w:t xml:space="preserve">كانت هناك </w:t>
      </w:r>
      <w:r>
        <w:rPr>
          <w:b/>
          <w:rtl/>
          <w:cs/>
          <w:lang w:val="ar_AE" w:bidi="ar_AE"/>
        </w:rPr>
        <w:t>جارية تقوم</w:t>
      </w:r>
      <w:r>
        <w:rPr>
          <w:rtl/>
          <w:cs/>
          <w:lang w:val="ar_AE" w:bidi="ar_AE"/>
        </w:rPr>
        <w:t xml:space="preserve"> بواجبها هناك. لابد وأن هذه جارية في بيت حنّان، كانت وظيفتها أن تقف بالقرب من الباب، مثل حارس الأمن. ترجموا كلمة "جارية" بالطريقة عينها كما فعلتم في المقاطع السابقة. </w:t>
      </w:r>
      <w:r>
        <w:rPr>
          <w:rtl/>
          <w:cs/>
          <w:lang w:val="ar_AE" w:bidi="ar_AE"/>
        </w:rPr>
        <w:t>عبد</w:t>
      </w:r>
      <w:r>
        <w:rPr>
          <w:rtl/>
          <w:cs/>
          <w:lang w:val="ar_AE" w:bidi="ar_AE"/>
        </w:rPr>
        <w:t xml:space="preserve"> مُصطلَح مذكور في "قاموس الكلمات الرئيسية". </w:t>
      </w:r>
    </w:p>
    <w:p>
      <w:pPr>
        <w:bidi/>
      </w:pPr>
      <w:r>
        <w:rPr>
          <w:rtl/>
          <w:cs/>
          <w:lang w:val="ar_AE" w:bidi="ar_AE"/>
        </w:rPr>
      </w:r>
      <w:r>
        <w:rPr>
          <w:rtl/>
          <w:cs/>
          <w:lang w:val="ar_AE" w:bidi="ar_AE"/>
        </w:rPr>
        <w:t xml:space="preserve">الخدم وضباط الهيكل كانوا </w:t>
      </w:r>
      <w:r>
        <w:rPr>
          <w:b/>
          <w:rtl/>
          <w:cs/>
          <w:lang w:val="ar_AE" w:bidi="ar_AE"/>
        </w:rPr>
        <w:t>يستدفئون</w:t>
      </w:r>
      <w:r>
        <w:rPr>
          <w:rtl/>
          <w:cs/>
          <w:lang w:val="ar_AE" w:bidi="ar_AE"/>
        </w:rPr>
        <w:t>. وهذا يعني أنهم كانوا يقفون بالقرب من النار ليستدفئوا. كانت النار مصنوعة من الفحم الذي يحرقوه.</w:t>
      </w:r>
    </w:p>
    <w:p>
      <w:pPr>
        <w:bidi/>
      </w:pPr>
      <w:r>
        <w:rPr>
          <w:rtl/>
          <w:cs/>
          <w:lang w:val="ar_AE" w:bidi="ar_AE"/>
        </w:rPr>
      </w:r>
      <w:r>
        <w:rPr>
          <w:rtl/>
          <w:cs/>
          <w:lang w:val="ar_AE" w:bidi="ar_AE"/>
        </w:rPr>
        <w:t>يقول الرب يسوع: "تكلمت علنًا إلى العالم"، مما يعني أنه تحدث إلى الجميع علنًا. ثم يقول الرب يسوع: "كنت أُعلِّم دائمًا في المجامع وفي منطقة الهيكل". كان الرب يسوع يُعلِّم في أماكن تجمع اليهود. ترجموا كلمة "</w:t>
      </w:r>
      <w:r>
        <w:rPr>
          <w:b/>
          <w:rtl/>
          <w:cs/>
          <w:lang w:val="ar_AE" w:bidi="ar_AE"/>
        </w:rPr>
        <w:t>اليهود</w:t>
      </w:r>
      <w:r>
        <w:rPr>
          <w:rtl/>
          <w:cs/>
          <w:lang w:val="ar_AE" w:bidi="ar_AE"/>
        </w:rPr>
        <w:t xml:space="preserve"> </w:t>
      </w:r>
      <w:r>
        <w:rPr>
          <w:b/>
          <w:rtl/>
          <w:cs/>
          <w:lang w:val="ar_AE" w:bidi="ar_AE"/>
        </w:rPr>
        <w:t>والمجمع</w:t>
      </w:r>
      <w:r>
        <w:rPr>
          <w:rtl/>
          <w:cs/>
          <w:lang w:val="ar_AE" w:bidi="ar_AE"/>
        </w:rPr>
        <w:t xml:space="preserve">" بالطريقة ذاتها كما فعلتم في المقاطع السابقة. </w:t>
      </w:r>
      <w:r>
        <w:rPr>
          <w:rtl/>
          <w:cs/>
          <w:lang w:val="ar_AE" w:bidi="ar_AE"/>
        </w:rPr>
        <w:t>اليهود والمجمع</w:t>
      </w:r>
      <w:r>
        <w:rPr>
          <w:rtl/>
          <w:cs/>
          <w:lang w:val="ar_AE" w:bidi="ar_AE"/>
        </w:rPr>
        <w:t xml:space="preserve">: كلمات موجودة بقاموس </w:t>
      </w:r>
      <w:r>
        <w:rPr>
          <w:rtl/>
          <w:cs/>
          <w:lang w:val="ar_AE" w:bidi="ar_AE"/>
        </w:rPr>
        <w:t>الكلمات</w:t>
      </w:r>
      <w:r>
        <w:rPr>
          <w:rtl/>
          <w:cs/>
          <w:lang w:val="ar_AE" w:bidi="ar_AE"/>
        </w:rPr>
        <w:t xml:space="preserve"> الرئيسية.</w:t>
      </w:r>
    </w:p>
    <w:p>
      <w:pPr>
        <w:bidi/>
      </w:pPr>
      <w:r>
        <w:rPr>
          <w:rtl/>
          <w:cs/>
          <w:lang w:val="ar_AE" w:bidi="ar_AE"/>
        </w:rPr>
      </w:r>
      <w:r>
        <w:rPr>
          <w:rtl/>
          <w:cs/>
          <w:lang w:val="ar_AE" w:bidi="ar_AE"/>
        </w:rPr>
        <w:t xml:space="preserve">يقول الرب يسوع: "إن قلت شيئًا خاطئًا، </w:t>
      </w:r>
      <w:r>
        <w:rPr>
          <w:b/>
          <w:rtl/>
          <w:cs/>
          <w:lang w:val="ar_AE" w:bidi="ar_AE"/>
        </w:rPr>
        <w:t>فاشهدوا</w:t>
      </w:r>
      <w:r>
        <w:rPr>
          <w:rtl/>
          <w:cs/>
          <w:lang w:val="ar_AE" w:bidi="ar_AE"/>
        </w:rPr>
        <w:t xml:space="preserve"> على الخطأ". الشهادة تعني الإدلاء بالأدلة كشاهد في المحكمة. ترجموا كلمة "الشهادة" بالطريقة عينها كما فعلتم في المقاطع السابقة. كلمة </w:t>
      </w:r>
      <w:r>
        <w:rPr>
          <w:rtl/>
          <w:cs/>
          <w:lang w:val="ar_AE" w:bidi="ar_AE"/>
        </w:rPr>
        <w:t>"الشهادة"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أرسل حنَّان الرب يسوع </w:t>
      </w:r>
      <w:r>
        <w:rPr>
          <w:b/>
          <w:rtl/>
          <w:cs/>
          <w:lang w:val="ar_AE" w:bidi="ar_AE"/>
        </w:rPr>
        <w:t>موثقًا</w:t>
      </w:r>
      <w:r>
        <w:rPr>
          <w:rtl/>
          <w:cs/>
          <w:lang w:val="ar_AE" w:bidi="ar_AE"/>
        </w:rPr>
        <w:t xml:space="preserve"> إلى قيافا. خلال هذا المشهد لا تزال يدا الرب يسوع مربوطتين معًا.</w:t>
      </w:r>
    </w:p>
    <w:p>
      <w:pPr>
        <w:bidi/>
      </w:pPr>
      <w:r>
        <w:rPr>
          <w:rtl/>
          <w:cs/>
          <w:lang w:val="ar_AE" w:bidi="ar_AE"/>
        </w:rPr>
      </w:r>
      <w:r>
        <w:rPr>
          <w:rtl/>
          <w:cs/>
          <w:lang w:val="ar_AE" w:bidi="ar_AE"/>
        </w:rPr>
        <w:t xml:space="preserve">بينما كان حنَّان يستجوب الرب يسوع، سأل خادم بطرس، قائلًا: "لقد رأيتك في </w:t>
      </w:r>
      <w:r>
        <w:rPr>
          <w:b/>
          <w:rtl/>
          <w:cs/>
          <w:lang w:val="ar_AE" w:bidi="ar_AE"/>
        </w:rPr>
        <w:t>البستان</w:t>
      </w:r>
      <w:r>
        <w:rPr>
          <w:rtl/>
          <w:cs/>
          <w:lang w:val="ar_AE" w:bidi="ar_AE"/>
        </w:rPr>
        <w:t xml:space="preserve"> مع الرب يسوع، أليس كذلك؟" وكان البستان حديقة ممتلئة بالأشجار، وفي هذه الحالة كانت ممتلئة بأشجار الزيتون. كان الناس يزرعون بساتين الزيتون من أجل حصاد ثمار الأشجار. هذا البستان هو المكان الذي كان فيه الرب يسوع وتلاميذه عندما جاء الجنود والضباط للقبض عليه.</w:t>
      </w:r>
    </w:p>
    <w:p>
      <w:pPr>
        <w:bidi/>
      </w:pPr>
      <w:r>
        <w:rPr>
          <w:rtl/>
          <w:cs/>
          <w:lang w:val="ar_AE" w:bidi="ar_AE"/>
        </w:rPr>
      </w:r>
      <w:r>
        <w:rPr>
          <w:rtl/>
          <w:cs/>
          <w:lang w:val="ar_AE" w:bidi="ar_AE"/>
        </w:rPr>
        <w:t xml:space="preserve">وبعد أن أنكر بطرس الرب يسوع، بدأ </w:t>
      </w:r>
      <w:r>
        <w:rPr>
          <w:b/>
          <w:rtl/>
          <w:cs/>
          <w:lang w:val="ar_AE" w:bidi="ar_AE"/>
        </w:rPr>
        <w:t>الديك</w:t>
      </w:r>
      <w:r>
        <w:rPr>
          <w:rtl/>
          <w:cs/>
          <w:lang w:val="ar_AE" w:bidi="ar_AE"/>
        </w:rPr>
        <w:t xml:space="preserve"> يصيح. والديك هو طائر يشبه الدجاجة. ويصيح الديك في الساعات الأولى من الصباح. ويقال إن وقت صياح الديك في أورشليم يكون بين الساعة الثالثة والخامسة صباحًا.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18:28–40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18: 28–40 واحفظوه في قلوبكم.</w:t>
      </w:r>
    </w:p>
    <w:p>
      <w:pPr>
        <w:bidi/>
      </w:pPr>
      <w:r>
        <w:rPr>
          <w:rtl/>
          <w:cs/>
          <w:lang w:val="ar_AE" w:bidi="ar_AE"/>
        </w:rPr>
      </w:r>
      <w:r>
        <w:rPr>
          <w:rtl/>
          <w:cs/>
          <w:lang w:val="ar_AE" w:bidi="ar_AE"/>
        </w:rPr>
        <w:t>استمعوا إلى نسخة صوتية من يوحنا 18: 28–40 ثلاث مرات من ثلاث ترجمات مختلفة، إن أمكن.</w:t>
      </w:r>
    </w:p>
    <w:p>
      <w:pPr>
        <w:bidi/>
      </w:pPr>
      <w:r>
        <w:rPr>
          <w:rtl/>
          <w:cs/>
          <w:lang w:val="ar_AE" w:bidi="ar_AE"/>
        </w:rPr>
      </w:r>
      <w:r>
        <w:rPr>
          <w:rtl/>
          <w:cs/>
          <w:lang w:val="ar_AE" w:bidi="ar_AE"/>
        </w:rPr>
        <w:t>(توقَّفوا هنا عن سماع التسجيل الصوتي)</w:t>
      </w:r>
    </w:p>
    <w:p>
      <w:pPr>
        <w:bidi/>
      </w:pPr>
      <w:r>
        <w:rPr>
          <w:rtl/>
          <w:cs/>
          <w:lang w:val="ar_AE" w:bidi="ar_AE"/>
        </w:rPr>
      </w:r>
      <w:r>
        <w:rPr>
          <w:rtl/>
          <w:cs/>
          <w:lang w:val="ar_AE" w:bidi="ar_AE"/>
        </w:rPr>
        <w:t>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لم يُعجبك أو لم تفهمه في هذا المقطع؟ (توقَّفوا هنا عن سماع التسجيل الصوتي)</w:t>
      </w:r>
    </w:p>
    <w:p>
      <w:pPr>
        <w:pStyle w:val="ListBullet"/>
        <w:bidi/>
        <w:spacing w:line="240" w:lineRule="auto"/>
        <w:ind w:left="720"/>
      </w:pPr>
      <w:r>
        <w:rPr>
          <w:rtl/>
          <w:cs/>
          <w:lang w:val="ar_AE" w:bidi="ar_AE"/>
        </w:rPr>
      </w:r>
      <w:r>
        <w:rPr>
          <w:rtl/>
          <w:cs/>
          <w:lang w:val="ar_AE" w:bidi="ar_AE"/>
        </w:rPr>
        <w:t>ما الذي يخبرنا به هذا المقطع عن الله أو عن الرب يسوع؟ (توقَّفوا هنا عن سماع التسجيل الصوتي)</w:t>
      </w:r>
    </w:p>
    <w:p>
      <w:pPr>
        <w:pStyle w:val="ListBullet"/>
        <w:bidi/>
        <w:spacing w:line="240" w:lineRule="auto"/>
        <w:ind w:left="720"/>
      </w:pPr>
      <w:r>
        <w:rPr>
          <w:rtl/>
          <w:cs/>
          <w:lang w:val="ar_AE" w:bidi="ar_AE"/>
        </w:rPr>
      </w:r>
      <w:r>
        <w:rPr>
          <w:rtl/>
          <w:cs/>
          <w:lang w:val="ar_AE" w:bidi="ar_AE"/>
        </w:rPr>
        <w:t>ماذا يُخبرنا هذا المقطع عن البشر؟ (توقَّفوا هنا عن سماع التسجيل الصوتي)</w:t>
      </w:r>
    </w:p>
    <w:p>
      <w:pPr>
        <w:pStyle w:val="ListBullet"/>
        <w:bidi/>
        <w:spacing w:line="240" w:lineRule="auto"/>
        <w:ind w:left="720"/>
      </w:pPr>
      <w:r>
        <w:rPr>
          <w:rtl/>
          <w:cs/>
          <w:lang w:val="ar_AE" w:bidi="ar_AE"/>
        </w:rPr>
      </w:r>
      <w:r>
        <w:rPr>
          <w:rtl/>
          <w:cs/>
          <w:lang w:val="ar_AE" w:bidi="ar_AE"/>
        </w:rPr>
        <w:t>كيف يؤثر هذا المقطع على حياتنا اليومية؟ (توقَّفوا هنا عن سماع التسجيل الصوتي)</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18: 28–40 من الترجمة الأكثر فهمًا لكم.</w:t>
      </w:r>
    </w:p>
    <w:p>
      <w:pPr>
        <w:bidi/>
      </w:pPr>
      <w:r>
        <w:rPr>
          <w:rtl/>
          <w:cs/>
          <w:lang w:val="ar_AE" w:bidi="ar_AE"/>
        </w:rPr>
      </w:r>
      <w:r>
        <w:rPr>
          <w:rtl/>
          <w:cs/>
          <w:lang w:val="ar_AE" w:bidi="ar_AE"/>
        </w:rPr>
        <w:t>في هذا السرد، تذكروا أن الجنود الرومان والمسؤولين اليهود كانوا قد قبضوا على الرب يسوع وأخذوه أمام حنّان ليستجوبه. كان حنّان رئيس الكهنة قبل قيافا، وكان لا يزال يُحترم في المجتمع. وبعد ذلك، أُخذ الرب يسوع إلى قيافا. وكان قيافا هو الذي عُيّن رئيسًا للكهنة في ذلك الوقت. وفي ذلك الوقت، أنكر بطرس الرب يسوع ثلاث مرات وصاح الديك، مما أتم كلمات الرب يسوع القائلة بأن بطرس سينكر الرب يسوع ثلاث مرات قبل أن يصيح الديك.</w:t>
      </w:r>
    </w:p>
    <w:p>
      <w:pPr>
        <w:bidi/>
      </w:pPr>
      <w:r>
        <w:rPr>
          <w:rtl/>
          <w:cs/>
          <w:lang w:val="ar_AE" w:bidi="ar_AE"/>
        </w:rPr>
      </w:r>
      <w:r>
        <w:rPr>
          <w:rtl/>
          <w:cs/>
          <w:lang w:val="ar_AE" w:bidi="ar_AE"/>
        </w:rPr>
        <w:t>والآن في الساعات الباكرة، يُقتاد الرب يسوع بنفس الجنود الرومان والحراس اليهود والقادة الدينيين من بيت قيافا، وهو بيت رئيس الكهنة، إلى بيت الحاكم أو مقر الحُكم، الذي يُدعى "بريتوريوم". وفي بعض الترجمات، يبدأ هذه السرد بالقول إن محاكمة الرب يسوع في بيت قيافا انتهت في الصباح الباكر. وكان هذا على الأرجح ما بين الثالثة والسادسة صباحًا. وكان هذا أمر غير معتاد وربما غير قانوني بالنسبة لليهود أن يقوموا بإجراء المحاكمات في منتصف الليل.</w:t>
      </w:r>
    </w:p>
    <w:p>
      <w:pPr>
        <w:bidi/>
      </w:pPr>
      <w:r>
        <w:rPr>
          <w:rtl/>
          <w:cs/>
          <w:lang w:val="ar_AE" w:bidi="ar_AE"/>
        </w:rPr>
      </w:r>
      <w:r>
        <w:rPr>
          <w:rtl/>
          <w:cs/>
          <w:lang w:val="ar_AE" w:bidi="ar_AE"/>
        </w:rPr>
        <w:t>توقفوا هنا وناقشوا هذا السؤال كمجموعة: متى وأين يُجري الناس عادة المحاكمات والحكم على الأشخاص، في ثقافتكم؟ (توقَّفوا هنا عن سماع التسجيل الصوتي)</w:t>
      </w:r>
    </w:p>
    <w:p>
      <w:pPr>
        <w:bidi/>
      </w:pPr>
      <w:r>
        <w:rPr>
          <w:rtl/>
          <w:cs/>
          <w:lang w:val="ar_AE" w:bidi="ar_AE"/>
        </w:rPr>
      </w:r>
      <w:r>
        <w:rPr>
          <w:rtl/>
          <w:cs/>
          <w:lang w:val="ar_AE" w:bidi="ar_AE"/>
        </w:rPr>
        <w:t>وعندما وصلت المجموعة إلى بيت الوالي، لم يدخل قادة اليهود إلى الداخل؛ لأن بيلاطس، الوالي كان رومانيًا وليس يهوديًا. ولم يكن اليهود يريدون أن يصبحوا نجسين طقسيًا بدخول مقر الحكم الروماني، أو بيت شخص أممي. ولو كان اليهود قد فعلوا ذلك، لكانوا تنجسوا ولم يتمكنوا من تناول وجبة الفصح.</w:t>
      </w:r>
    </w:p>
    <w:p>
      <w:pPr>
        <w:bidi/>
      </w:pPr>
      <w:r>
        <w:rPr>
          <w:rtl/>
          <w:cs/>
          <w:lang w:val="ar_AE" w:bidi="ar_AE"/>
        </w:rPr>
      </w:r>
      <w:r>
        <w:rPr>
          <w:rtl/>
          <w:cs/>
          <w:lang w:val="ar_AE" w:bidi="ar_AE"/>
        </w:rPr>
        <w:t>توقفوا هنا وناقشوا هذا السؤال كمجموعة. ما أنواع الأنشطة أو الأماكن التي يعتقد الناس في ثقافتكم أنها تجعلهم نجسين أو غير جديرين بالقيام بالأنشطة الدينية؟ (توقَّفوا هنا عن سماع التسجيل الصوتي)</w:t>
      </w:r>
    </w:p>
    <w:p>
      <w:pPr>
        <w:bidi/>
      </w:pPr>
      <w:r>
        <w:rPr>
          <w:rtl/>
          <w:cs/>
          <w:lang w:val="ar_AE" w:bidi="ar_AE"/>
        </w:rPr>
      </w:r>
      <w:r>
        <w:rPr>
          <w:rtl/>
          <w:cs/>
          <w:lang w:val="ar_AE" w:bidi="ar_AE"/>
        </w:rPr>
        <w:t>وكان بيلاطس البنطي هو حاكم مقاطعة اليهودية. وهذا يعني أن بيلاطس كان قد مُنح إقليمًا ليسيطر عليه ويحكمه من قِبَل السلطات الرومانية العليا. وكان بيلاطس عادة يُقيم في مدينة أخرى. إلا أن بيلاطس كان في أورشليم في ذلك الوقت، ليسيطر على أي اضطرابات أو انتفاضات قد تحدث خلال عيد الفصح، أي العيد اليهودي.</w:t>
      </w:r>
    </w:p>
    <w:p>
      <w:pPr>
        <w:bidi/>
      </w:pPr>
      <w:r>
        <w:rPr>
          <w:rtl/>
          <w:cs/>
          <w:lang w:val="ar_AE" w:bidi="ar_AE"/>
        </w:rPr>
      </w:r>
      <w:r>
        <w:rPr>
          <w:rtl/>
          <w:cs/>
          <w:lang w:val="ar_AE" w:bidi="ar_AE"/>
        </w:rPr>
        <w:t>توقفوا هنا وناقشوا هذا السؤال كمجموعة: ما هي الهياكل الحكومية الموجودة والتي تنظم الجماعات الدينية في منطقتكم؟ كيف يكون توجه المسؤولين الحكوميين المُعيَّنين الذين لا ينتمون إلى المعتقدات نفسها التي تؤمن بها الجماعات الدينية ولا يشاركونها؟ (توقَّفوا هنا عن سماع التسجيل الصوتي)</w:t>
      </w:r>
    </w:p>
    <w:p>
      <w:pPr>
        <w:bidi/>
      </w:pPr>
      <w:r>
        <w:rPr>
          <w:rtl/>
          <w:cs/>
          <w:lang w:val="ar_AE" w:bidi="ar_AE"/>
        </w:rPr>
      </w:r>
      <w:r>
        <w:rPr>
          <w:rtl/>
          <w:cs/>
          <w:lang w:val="ar_AE" w:bidi="ar_AE"/>
        </w:rPr>
        <w:t>توقفوا هنا وناقشوا هذا السؤال كمجموعة: احكوا قصة عن وقت جاء فيه مسؤولون حكوميون إلى مجموعة لممارسة سلطتهم بشأن قضية دينية. (توقَّفوا هنا عن سماع التسجيل الصوتي)</w:t>
      </w:r>
    </w:p>
    <w:p>
      <w:pPr>
        <w:bidi/>
      </w:pPr>
      <w:r>
        <w:rPr>
          <w:rtl/>
          <w:cs/>
          <w:lang w:val="ar_AE" w:bidi="ar_AE"/>
        </w:rPr>
      </w:r>
      <w:r>
        <w:rPr>
          <w:rtl/>
          <w:cs/>
          <w:lang w:val="ar_AE" w:bidi="ar_AE"/>
        </w:rPr>
        <w:t>خرج بيلاطس ليقابل المجموعة ويسأل قادة اليهود عن اتهاماتهم ليسوع. ولم يجيب قادة اليهود على سؤال بيلاطس بشأن الاتهامات. وبدلًا من ذلك، أخبروا بيلاطس أن يسوع يفعل أشياء شريرة، أو أنه مجرم، ولو لم يكن كذلك، لما أحضروه إلى بيلاطس. لكي يحكم بيلاطس على الرب يسوع، كان لابد أن يكسر الرب يسوع قانونًا رومانيًا، وليس بسبب كسر الشريعة اليهودية. وبما أن قادة اليهود لم يخبروا بيلاطس أن يسوع كسر قانون روماني، فقال لهم بيلاطس أن يحاكموا يسوع بموجب شريعتهم الخاصة.</w:t>
      </w:r>
    </w:p>
    <w:p>
      <w:pPr>
        <w:bidi/>
      </w:pPr>
      <w:r>
        <w:rPr>
          <w:rtl/>
          <w:cs/>
          <w:lang w:val="ar_AE" w:bidi="ar_AE"/>
        </w:rPr>
      </w:r>
      <w:r>
        <w:rPr>
          <w:rtl/>
          <w:cs/>
          <w:lang w:val="ar_AE" w:bidi="ar_AE"/>
        </w:rPr>
        <w:t>وفي ذلك الوقت، بما أن اليهودية كانت تحت القانون الروماني، لم تسمح الحكومة الرومانية لليهود بإعدام أحد. وكان هذا هو السبب الرئيسي الذي جعل قادة اليهود يحضرون الرب يسوع إلى بيلاطس – ليُعدم. كانت كلمات الرب يسوع شخصيًا أنه سيُعدم بالصلب، لذلك كان من الضروري أن يُسلِّم اليهود الرب يسوع إلى الرومان ليتم ما قاله يسوع عن موته. فالرومان وحدهم هم الذين سينفذون عملية الصلب.</w:t>
      </w:r>
    </w:p>
    <w:p>
      <w:pPr>
        <w:bidi/>
      </w:pPr>
      <w:r>
        <w:rPr>
          <w:rtl/>
          <w:cs/>
          <w:lang w:val="ar_AE" w:bidi="ar_AE"/>
        </w:rPr>
      </w:r>
      <w:r>
        <w:rPr>
          <w:rtl/>
          <w:cs/>
          <w:lang w:val="ar_AE" w:bidi="ar_AE"/>
        </w:rPr>
        <w:t>توقفوا هنا وناقشوا هذا السؤال كمجموعة: ما هي الاختلافات بين الحكومة والسلطات الدينية والقوانين في ثقافتكم ومجتمعكم؟ ما العقاب المحدد الذي يمكن للسلطات الدينية أن تنفذه؟ و ما العقاب الذي لا يمكن أن تنفذه؟ ماذا سيحدث إذا نفذت السلطات الدينية عقابًا لا يسمح لهم القانون تنفيذه. (توقَّفوا هنا عن سماع التسجيل الصوتي)</w:t>
      </w:r>
    </w:p>
    <w:p>
      <w:pPr>
        <w:bidi/>
      </w:pPr>
      <w:r>
        <w:rPr>
          <w:rtl/>
          <w:cs/>
          <w:lang w:val="ar_AE" w:bidi="ar_AE"/>
        </w:rPr>
      </w:r>
      <w:r>
        <w:rPr>
          <w:rtl/>
          <w:cs/>
          <w:lang w:val="ar_AE" w:bidi="ar_AE"/>
        </w:rPr>
        <w:t>ويعود بيلاطس إلى مقر الحكم، أي البريتوريوم. ثم يطلب بيلاطس من الرب يسوع أن يتبعه ويتحدث معه. يسأل بيلاطس الرب يسوع: "هل أنت ملك اليهود؟" وهذا يشير إلى أن قادة اليهود كانوا يحاولون جعل الأمر يبدو وكأن الرب يسوع يرتكب جريمة الخيانة ضد إمبراطور روما. لم يكن الإمبراطور الروماني ليسمح بملك آخر داخل منطقة حكمه. يجيب الرب يسوع على بيلاطس بسؤال خاص به. ومن المحتمل أن الرب يسوع يحاول تذكير بيلاطس بأن عليه أن يتخذ قرارًا يستند إلى الحق، وليس إلى ما قاله له اليهود. يسأل الرب يسوع بيلاطس: "هل تسأل هذا من نفسك، أم لأن آخرين قالوا لك هذا عني؟"</w:t>
      </w:r>
    </w:p>
    <w:p>
      <w:pPr>
        <w:bidi/>
      </w:pPr>
      <w:r>
        <w:rPr>
          <w:rtl/>
          <w:cs/>
          <w:lang w:val="ar_AE" w:bidi="ar_AE"/>
        </w:rPr>
      </w:r>
      <w:r>
        <w:rPr>
          <w:rtl/>
          <w:cs/>
          <w:lang w:val="ar_AE" w:bidi="ar_AE"/>
        </w:rPr>
        <w:t>فيجيب بيلاطس بأنه ليس يهوديًا. وهذه طريقة لإبعاد نفسه عن كل ما يملكه قادة اليهود ضد الرب يسوع. ويستمر الرب يسوع في توضيح أنه ليس ملكًا سياسيًا بل ملكًا روحيًا، وأن مملكته ليست مملكة أرضية. لو كانت مملكة الرب يسوع أرضية لكان أتباعه يقاتلون من أجله. فيقول بيلاطس: "إذًا أنت ملك!" إن رد الرب يسوع لا يؤكد ولا ينكر، لكنه على الأرجح يقول لبيلاطس شيئًا مثل: "أنت مَن يستخدم كلمة ملك، وليس أنا". يقول الرب يسوع إن غرضه من مجيئه إلى العالم هو أن يشهد لحقيقة من هو الله، وكيفية العيش في ملكوت الله. والذين يعرفون الحق سيستمعون إلى الرب يسوع، أو سيسمعون صوته.</w:t>
      </w:r>
    </w:p>
    <w:p>
      <w:pPr>
        <w:bidi/>
      </w:pPr>
      <w:r>
        <w:rPr>
          <w:rtl/>
          <w:cs/>
          <w:lang w:val="ar_AE" w:bidi="ar_AE"/>
        </w:rPr>
      </w:r>
      <w:r>
        <w:rPr>
          <w:rtl/>
          <w:cs/>
          <w:lang w:val="ar_AE" w:bidi="ar_AE"/>
        </w:rPr>
        <w:t>ثم يسأل بيلاطس الرب يسوع سؤالًا لا يريد إجابة عنه. إذ يسأل: "ما هو الحق؟" ثم يخرج بيلاطس من البريتوريوم ويرجع إلى القادة اليهود الذين كانوا ينتظرون جواب بيلاطس. ويخبرهم بيلاطس أن الرب يسوع لم يرتكب أي خطأ. وفي ذلك الوقت كان بيلاطس معتادًا أن يطلق سراح سجين يهودي واحد خلال احتفال عيد الفصح ليسعد اليهود، وليساعدهم على الاحتفال بيومهم المقدس. لذلك يسأل بيلاطس إذا كان قادة اليهود يريدون منه إطلاق سراح يسوع، ملك اليهود. إلا أن قادة اليهود أصروا أن يطلق سراح باراباس الذي كان سارقًا أو لصًا. وتقول بعض النُسخ إن باراباس كان قد شارك في انتفاضة مما جعله مذنبًا بتهمة الخيانة العظمى، وهو الشيء نفسه الذي كان اليهود يحاولون اتهام الرب يسوع به. وهذا كان سيجعل باراباس محبوبًا بين اليهود؛ لأنهم لم يحبّوا الرومان.</w:t>
      </w:r>
    </w:p>
    <w:p>
      <w:pPr>
        <w:bidi/>
      </w:pPr>
      <w:r>
        <w:rPr>
          <w:rtl/>
          <w:cs/>
          <w:lang w:val="ar_AE" w:bidi="ar_AE"/>
        </w:rPr>
      </w:r>
      <w:r>
        <w:rPr>
          <w:rtl/>
          <w:cs/>
          <w:lang w:val="ar_AE" w:bidi="ar_AE"/>
        </w:rPr>
        <w:t>توقفوا هنا وناقشوا هذا السؤال كمجموعة: احكوا قصة شخص ما من ثقافتكم كان مذنبًا لكنه حصل على الحرية، أو شخص كان بريئًا واتُهم ظلمًا. (توقَّفوا هنا عن سماع التسجيل الصوتي)</w:t>
      </w:r>
    </w:p>
    <w:p>
      <w:pPr>
        <w:bidi/>
      </w:pPr>
      <w:r>
        <w:rPr>
          <w:rtl/>
          <w:cs/>
          <w:lang w:val="ar_AE" w:bidi="ar_AE"/>
        </w:rPr>
      </w:r>
      <w:r>
        <w:rPr>
          <w:rtl/>
          <w:cs/>
          <w:lang w:val="ar_AE" w:bidi="ar_AE"/>
        </w:rPr>
        <w:t>توقفوا هنا وناقشوا هذا السؤال كمجموعة: ما هي بعض النعم التي يتوقع الناس في ثقافتكم الحصول عليها خلال الأعياد التي يُحتفل بها في المجتمع؟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18: 28–40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في الصباح الباكر، تقود السلطات اليهودية والجنود الرومان الرب يسوع من بيت قيافا إلى قصر الحاكم الروماني أو مقر الحكم في أورشليم. ولم يدخل اليهود إلى قصر الوالي ليحافظوا على طهارتهم، وليشاركوا في عشاء الفصح.</w:t>
      </w:r>
    </w:p>
    <w:p>
      <w:pPr>
        <w:bidi/>
      </w:pPr>
      <w:r>
        <w:rPr>
          <w:rtl/>
          <w:cs/>
          <w:lang w:val="ar_AE" w:bidi="ar_AE"/>
        </w:rPr>
      </w:r>
      <w:r>
        <w:rPr>
          <w:b/>
          <w:rtl/>
          <w:cs/>
          <w:lang w:val="ar_AE" w:bidi="ar_AE"/>
        </w:rPr>
        <w:t>في المشهد الثاني:</w:t>
      </w:r>
      <w:r>
        <w:rPr>
          <w:rtl/>
          <w:cs/>
          <w:lang w:val="ar_AE" w:bidi="ar_AE"/>
        </w:rPr>
        <w:t xml:space="preserve"> يخرج بيلاطس الوالي ليقابل المجموعة ويسألهم عما يتهمون الرب يسوع به. ويخبر اليهود بيلاطس أن الرب يسوع مجرم؛ وإلا لما أحضروه إلى بيلاطس. يطلب بيلاطس من قادة اليهود أن يأخذوا الرب يسوع ويحاكموه بموجب الشرائع اليهودية. ولكن قادة اليهود يخبرون بيلاطس أنهم لا يستطيعون قتل أحد. قيل هذا ليتمَّ ما قاله الرب يسوع عن نوع الميتة التي سيموتها.</w:t>
      </w:r>
    </w:p>
    <w:p>
      <w:pPr>
        <w:bidi/>
      </w:pPr>
      <w:r>
        <w:rPr>
          <w:rtl/>
          <w:cs/>
          <w:lang w:val="ar_AE" w:bidi="ar_AE"/>
        </w:rPr>
      </w:r>
      <w:r>
        <w:rPr>
          <w:b/>
          <w:rtl/>
          <w:cs/>
          <w:lang w:val="ar_AE" w:bidi="ar_AE"/>
        </w:rPr>
        <w:t>في المشهد الثالث:</w:t>
      </w:r>
      <w:r>
        <w:rPr>
          <w:rtl/>
          <w:cs/>
          <w:lang w:val="ar_AE" w:bidi="ar_AE"/>
        </w:rPr>
        <w:t xml:space="preserve"> يعود بيلاطس إلى القصر ويطلب من الرب يسوع أن يأتي معه ليستجوبه. يسأل بيلاطس الرب يسوع إذا كان هو ملك اليهود. فيسأله الرب يسوع عن سبب سؤاله. هل لأنه يريد أن يعرف أم لأن أحدهم أخبره عن الرب يسوع. يجيب بيلاطس بالقول إنه ليس يهوديًا وأن شعب الرب يسوع هم الذين أسلّموه إليه. لذلك يسأل بيلاطس عمّا فعله يسوع. يقول الرب يسوع لبيلاطس إن ملكوته ليس من العالم الأرضي، وإلا لكان خدامه يقاتلون عنه الآن. إذًا، فبيلاطس يُقر أن الرب يسوع ملكًا. يجيب الرب يسوع أن بيلاطس هو الذي يستخدم كلمة "ملك". يقول الرب يسوع إن غرضه من الولادة والمجيء إلى العالم هو أن يشهد للحق، وأن جميع الذين يعرفون الحق يستمعون إلى صوته. يسأل بيلاطس: "وما الحق؟"</w:t>
      </w:r>
    </w:p>
    <w:p>
      <w:pPr>
        <w:bidi/>
      </w:pPr>
      <w:r>
        <w:rPr>
          <w:rtl/>
          <w:cs/>
          <w:lang w:val="ar_AE" w:bidi="ar_AE"/>
        </w:rPr>
      </w:r>
      <w:r>
        <w:rPr>
          <w:b/>
          <w:rtl/>
          <w:cs/>
          <w:lang w:val="ar_AE" w:bidi="ar_AE"/>
        </w:rPr>
        <w:t>في المشهد الرابع:</w:t>
      </w:r>
      <w:r>
        <w:rPr>
          <w:rtl/>
          <w:cs/>
          <w:lang w:val="ar_AE" w:bidi="ar_AE"/>
        </w:rPr>
        <w:t xml:space="preserve"> يخرج بيلاطس إلى قادة اليهود مرة أخرى، ويخبرهم أنه يؤمن بأن الرب يسوع بريء. لكن بيلاطس يعرض أن يتخلى عن يهوديًا واحد في عيد الفصح، كما هي العادة. يسأل بيلاطس قادة اليهود إذا كانوا يريدون أن يكون هذا ملك اليهود. لكن قادة اليهود كانوا يصرخون ليطلبوا من بيلاطس أن يُطلَّق باراباس اللص.</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القادة اليهود</w:t>
      </w:r>
    </w:p>
    <w:p>
      <w:pPr>
        <w:pStyle w:val="ListBullet"/>
        <w:bidi/>
        <w:spacing w:line="240" w:lineRule="auto"/>
        <w:ind w:left="720"/>
      </w:pPr>
      <w:r>
        <w:rPr>
          <w:rtl/>
          <w:cs/>
          <w:lang w:val="ar_AE" w:bidi="ar_AE"/>
        </w:rPr>
      </w:r>
      <w:r>
        <w:rPr>
          <w:rtl/>
          <w:cs/>
          <w:lang w:val="ar_AE" w:bidi="ar_AE"/>
        </w:rPr>
        <w:t>الحرس الروماني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قيافا</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باراباس</w:t>
      </w:r>
    </w:p>
    <w:p>
      <w:pPr>
        <w:bidi/>
      </w:pPr>
      <w:r>
        <w:rPr>
          <w:rtl/>
          <w:cs/>
          <w:lang w:val="ar_AE" w:bidi="ar_AE"/>
        </w:rPr>
      </w:r>
      <w:r>
        <w:rPr>
          <w:rtl/>
          <w:cs/>
          <w:lang w:val="ar_AE" w:bidi="ar_AE"/>
        </w:rPr>
        <w:t>كمجموعة، انتبهوا إلى هذه الأجزاء من سياق المقطع: هذا المقطع يحدث في أورشليم خلال وقت عيد الفصح، في الساعات الأولى من الصباح الباكر. في معظم ترجمات الكتاب المُقدَّس، يبدأ المقطع بكلمة تشير إلى عمل مختلف عما كان قبله. تبدأ مجموعة الجنود مسيرتها من بيت رئيس الكهنة ثم يسيرون أو يقودون الرب يسوع إلى قصر الوالي، المكان الذي يُدعى "بريتوريوم". كان هذا هو المكان الذي أقام فيه الوالي بينما كان في أورشليم. وشمل مكاتب الرومان وقاعة المحكمة لمحاكمة المجرمين. ولم يرغب قادة اليهود أن يتنجسوا بالدخول إلى بيت شخص أممي. فلو تنجسوا طقسيًا لما تمكنوا من تناول وجبة الفصح خلال موسم الاحتفال بالعيد.</w:t>
      </w:r>
    </w:p>
    <w:p>
      <w:pPr>
        <w:bidi/>
      </w:pPr>
      <w:r>
        <w:rPr>
          <w:rtl/>
          <w:cs/>
          <w:lang w:val="ar_AE" w:bidi="ar_AE"/>
        </w:rPr>
      </w:r>
      <w:r>
        <w:rPr>
          <w:rtl/>
          <w:cs/>
          <w:lang w:val="ar_AE" w:bidi="ar_AE"/>
        </w:rPr>
        <w:t>في المشهد الثاني، تحدث الأحداث خارج قصر الوالي. وبما أن قادة اليهود لم يريدوا أن يدخلوا إلى قصر الوالي، يخرج الوالي ليتحدث معهم. هنا يُذكر بيلاطس اسمًا للوالي.</w:t>
      </w:r>
    </w:p>
    <w:p>
      <w:pPr>
        <w:bidi/>
      </w:pPr>
      <w:r>
        <w:rPr>
          <w:rtl/>
          <w:cs/>
          <w:lang w:val="ar_AE" w:bidi="ar_AE"/>
        </w:rPr>
      </w:r>
      <w:r>
        <w:rPr>
          <w:rtl/>
          <w:cs/>
          <w:lang w:val="ar_AE" w:bidi="ar_AE"/>
        </w:rPr>
        <w:t xml:space="preserve">تدور أحداث المشهد الثالث داخل قصر الوالي وأبطاله هم بيلاطس والرب يسوع فقط. يسأل بيلاطس الرب يسوع: "هل </w:t>
      </w:r>
      <w:r>
        <w:rPr>
          <w:b/>
          <w:rtl/>
          <w:cs/>
          <w:lang w:val="ar_AE" w:bidi="ar_AE"/>
        </w:rPr>
        <w:t>أنت</w:t>
      </w:r>
      <w:r>
        <w:rPr>
          <w:rtl/>
          <w:cs/>
          <w:lang w:val="ar_AE" w:bidi="ar_AE"/>
        </w:rPr>
        <w:t xml:space="preserve"> ملك اليهود؟" عندما يسأل بيلاطس الرب يسوع هذا السؤال، يشدد على "أنت" بطريقة ساخرة، وكأنه لا يصدق كيف يمكن لشخص مثل يسوع أن يكون ملكًا. يقول الرب يسوع إنه يشهد لحقيقة من هو الله وكيفية أن يكون المرء جزءًا من ملكوت الله. سؤال بيلاطس: "وما هو الحق؟" يشير مباشرة إلى الطريقة التي شرح بها يسوع أنه يشهد للحق. ينبغي أن يعكس سؤال بيلاطس ما قاله الرب يسوع عن الحق. لكن بيلاطس لا ينتظر إجابة على هذا السؤال. في الواقع، هذه طريقة لفض الموقف وإنهاء الحديث.</w:t>
      </w:r>
    </w:p>
    <w:p>
      <w:pPr>
        <w:bidi/>
      </w:pPr>
      <w:r>
        <w:rPr>
          <w:rtl/>
          <w:cs/>
          <w:lang w:val="ar_AE" w:bidi="ar_AE"/>
        </w:rPr>
      </w:r>
      <w:r>
        <w:rPr>
          <w:rtl/>
          <w:cs/>
          <w:lang w:val="ar_AE" w:bidi="ar_AE"/>
        </w:rPr>
        <w:t>توقفوا هنا وخذوا الوقت لفعل هذا النشاط: اجلسوا في مكان الحكم، واتهموا أحدكم بتهمة مختلقة واستجوه، محاولين إثبات أنه مذنب، بينما ينجح القاضي في الإشارة إلى الثغرات الموجودة في مثل هذه الاتهامات. (توقَّفوا هنا عن سماع التسجيل الصوتي)</w:t>
      </w:r>
    </w:p>
    <w:p>
      <w:pPr>
        <w:bidi/>
      </w:pPr>
      <w:r>
        <w:rPr>
          <w:rtl/>
          <w:cs/>
          <w:lang w:val="ar_AE" w:bidi="ar_AE"/>
        </w:rPr>
      </w:r>
      <w:r>
        <w:rPr>
          <w:rtl/>
          <w:cs/>
          <w:lang w:val="ar_AE" w:bidi="ar_AE"/>
        </w:rPr>
        <w:t>المشهد الرابع يحدث خارج قصر الوالي مرة أخرى. يخرج بيلاطس مرة أخرى إلى مجموعة قادة اليهود ويصدر حكمه على يسوع. ويعرض بيلاطس الحفاظ على عادة الإفراج عن أحد السجناء اليهود. يبدو أن بيلاطس كان يأمل أن يطلب اليهود إطلاق سراح الرب يسوع. إلا أن اليهود يصيحون طالبين إطلاق سراح باراباس. والصياح هو طريقة أخرى لقول أنهم صرخوا بصوتٍ عالٍ. لم يسمع جمهور يوحنا باسم باراباس من قبل، لذلك ينهي يوحنا هذه القصة بشرح لمن هو باراباس – اللص الذي كان جزءًا من انتفاضة.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18: 28–40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القادة اليهود</w:t>
      </w:r>
    </w:p>
    <w:p>
      <w:pPr>
        <w:pStyle w:val="ListBullet"/>
        <w:bidi/>
        <w:spacing w:line="240" w:lineRule="auto"/>
        <w:ind w:left="720"/>
      </w:pPr>
      <w:r>
        <w:rPr>
          <w:rtl/>
          <w:cs/>
          <w:lang w:val="ar_AE" w:bidi="ar_AE"/>
        </w:rPr>
      </w:r>
      <w:r>
        <w:rPr>
          <w:rtl/>
          <w:cs/>
          <w:lang w:val="ar_AE" w:bidi="ar_AE"/>
        </w:rPr>
        <w:t>الحرس الروماني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قيافا</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باراباس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في الصباح الباكر، قادت السُلطات اليهودية والحراس الرومان الرب يسوع من بيت قيافا إلى قصر الوالي الروماني أو المقر الرئيسي في أورشليم. ولم يدخل اليهود إلى قصر الوالي ليحافظوا على طهارتهم، وليشاركوا في عشاء الفصح.</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القادة الدينيين: "بماذا تشعر أو تفكر؟" قد يجيب الشخص قائلًأ، "من الأفضل أن ينجح هذا. نحن بحاجة للرومان لنتأكد من قتل يسوع"، أو "يبدو أن شيئًا ما خطأً في فعلنا هذا في منتصف الليل"، أو "يريد بيلاطس أن يحفظ السلام، لذلك أراهن أنه إن أثرنا ما يكفي من المشاكل سنحصل على ما نريد، وسيُقتل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يأتي بيلاطس الوالي إلى الخارج ليقابل الجمع ويسأل بما يتهمون يسوع. ويقول اليهود لبيلاطس إنه مجرم، وإلا لم يكونوا يحضروه إلى بيلاطس.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يمثل بيلاطس: "ماذا تشعر أو بمَ تفكر؟" قد يجيب الشخص بعبارات مثل: "أنا محبط الآن؛ لأننا في الصباح الباكر، وهم لا يجيبون على سؤالي"، أو "لا يبدو أن هذا موضوع يهمنا كرومان". أتساءل عما يريده اليهود حقًا".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يطلب بيلاطس من قادة اليهود أن يأخذوا الرب يسوع ويحاكموه بموجب الشرائع اليهودية. ولكن قادة اليهود يخبرون بيلاطس أنهم لا يستطيعون قتل أحد. قيل هذا ليتمَّ ما قاله الرب يسوع عن نوع الميتة التي سيموتها. ثم يعود بيلاطس إلى القصر ويطلب من الرب يسوع أن يأتي معه ليُستجوبه. يسأل بيلاطس الرب يسوع إذا كان هو ملك اليهود. فيسأله الرب يسوع عن سبب سؤاله. هل لأنه يريد أن يعرف أم لأن أحدهم أخبره عن الرب يسوع. يجيب بيلاطس بالقول إنه ليس يهوديًا وأن شعب الرب يسوع هم الذين أسلّموه إليه. لذلك يسأل بيلاطس عمّا فعله الرب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يمثل بيلاطس: "ماذا تشعر أو بمَ تفكر؟" قد يجيب الشخص بعبارات مثل: "أتساءل من هو هذا الرجل حقًا؟" أو "يبدو أنه غير مؤذى، أتساءل لماذا يكرهه اليهود لهذه الدرجة"، أو "أشعر أن هذا مضيعة لوقتي. ولا يبدو أنه فعل أي خطأ".</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يقول الرب يسوع لبيلاطس إن ملكوته ليس من العالم الأرضي، وإلا لكان خدامه يقاتلون عنه الآن. إذًا، فبيلاطس يُقر أن الرب يسوع ملكًا. يجيب الرب يسوع أن بيلاطس هو الذي يستخدم كلمة "ملك". يقول الرب يسوع إن غرضه من الولادة والمجيء إلى العالم هو أن يشهد للحق، وأن جميع الذين يعرفون الحق يستمعون إلى صوته. يسأل بيلاطس: "وما الحق؟"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"أتمنى أن يفهم بيلاطس من أنا حقًا حتى يعرف الحق"، أو "أعلم أن بيلاطس يحاول أن يفعل الصواب، لكنه لا يفهم كل ما يحدث".</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يخرج بيلاطس إلى قادة اليهود مرة أخرى، ويخبرهم أنه يؤمن بأن الرب يسوع بريء. لكن بيلاطس يعرض أن يتخلى عن يهوديًا واحد في عيد الفصح، كما هي العادة. يسأل بيلاطس قادة اليهود إذا كانوا يريدون أن يكون هذا ملك اليهود. لكن قادة اليهود كانوا يصرخون ليطلبوا من بيلاطس أن يُطلَّق باراباس اللص.</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القادة الدينيين: "بماذا تشعر أو تفكر؟" قد يجيب الشخص بعبارات مثل: "أجل! لقد انتصرنا!" أو "كنت أعلم أن الخطة ستنجح! يمكننا الآن أن نتخلّص من الرب يسوع!"</w:t>
      </w:r>
    </w:p>
    <w:p>
      <w:pPr>
        <w:pStyle w:val="ListBullet"/>
        <w:bidi/>
        <w:spacing w:line="240" w:lineRule="auto"/>
        <w:ind w:left="720"/>
      </w:pPr>
      <w:r>
        <w:rPr>
          <w:rtl/>
          <w:cs/>
          <w:lang w:val="ar_AE" w:bidi="ar_AE"/>
        </w:rPr>
      </w:r>
      <w:r>
        <w:rPr>
          <w:rtl/>
          <w:cs/>
          <w:lang w:val="ar_AE" w:bidi="ar_AE"/>
        </w:rPr>
        <w:t>اسأل الشخص الذي يلعب يؤدي يسوع: "بماذا تشعر أو تفكر؟" قد يجيب الشخص بعبارات مثل: "قد حَانَ وقتي. يا أبتِ، قوني"، أو "ليس لهؤلاء القادة أي فكرة عما يفعلون. لكن هذا لابد أن يحدث لخلاص العالم بأسره".</w:t>
      </w:r>
    </w:p>
    <w:p>
      <w:pPr>
        <w:pStyle w:val="ListBullet"/>
        <w:bidi/>
        <w:spacing w:line="240" w:lineRule="auto"/>
        <w:ind w:left="720"/>
      </w:pPr>
      <w:r>
        <w:rPr>
          <w:rtl/>
          <w:cs/>
          <w:lang w:val="ar_AE" w:bidi="ar_AE"/>
        </w:rPr>
      </w:r>
      <w:r>
        <w:rPr>
          <w:rtl/>
          <w:cs/>
          <w:lang w:val="ar_AE" w:bidi="ar_AE"/>
        </w:rPr>
        <w:t>اسألوا الشخص الذي يمثل بيلاطس: "ماذا تشعر أو بمَ تفكر؟" قد يجيب الشخص بعبارات مثل: "أشعر بالأسف على الرب يسوع. لم يرتكب أي خطأ، لكنه من المؤكد إنه أثار استياء قادة اليهود بطريقة ما"، أو "لا يمكن لومي على هذا الأمر. هذا فعل قادة اليهود. لا أصدق أنهم يختارون باراباس".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18: 28–40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في الصباح الباكر، يقود المسؤولون اليهود والجنود الرومان الرب يسوع من عند قيافا، أي من بيت رئيس الكهنة، إلى قصر الوالي الروماني، أو مقر الحكم في أورشليم الذي يُدعى </w:t>
      </w:r>
      <w:r>
        <w:rPr>
          <w:b/>
          <w:rtl/>
          <w:cs/>
          <w:lang w:val="ar_AE" w:bidi="ar_AE"/>
        </w:rPr>
        <w:t>البريتوريوم</w:t>
      </w:r>
      <w:r>
        <w:rPr>
          <w:rtl/>
          <w:cs/>
          <w:lang w:val="ar_AE" w:bidi="ar_AE"/>
        </w:rPr>
        <w:t xml:space="preserve">. ولم يدخل اليهود إلى قصر الوالي ليحافظوا على أنفسهم من الدنس، أي </w:t>
      </w:r>
      <w:r>
        <w:rPr>
          <w:b/>
          <w:rtl/>
          <w:cs/>
          <w:lang w:val="ar_AE" w:bidi="ar_AE"/>
        </w:rPr>
        <w:t>التنجس</w:t>
      </w:r>
      <w:r>
        <w:rPr>
          <w:rtl/>
          <w:cs/>
          <w:lang w:val="ar_AE" w:bidi="ar_AE"/>
        </w:rPr>
        <w:t xml:space="preserve"> طقسيًا، وحتى يشاركوا في وليمة الفصح. وكلمة نجس تعني أن شخصًا ما أو شيئًا ما غير لائق لخدمة الله.</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نجس</w:t>
      </w:r>
      <w:r>
        <w:rPr>
          <w:rtl/>
          <w:cs/>
          <w:lang w:val="ar_AE" w:bidi="ar_AE"/>
        </w:rPr>
        <w:t xml:space="preserve">. ابحثوا في قاموس الكلمات الرئيسية عن كلمة </w:t>
      </w:r>
      <w:r>
        <w:rPr>
          <w:rtl/>
          <w:cs/>
          <w:lang w:val="ar_AE" w:bidi="ar_AE"/>
        </w:rPr>
        <w:t>نجس</w:t>
      </w:r>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w:t>
      </w:r>
    </w:p>
    <w:p>
      <w:pPr>
        <w:bidi/>
      </w:pPr>
      <w:r>
        <w:rPr>
          <w:rtl/>
          <w:cs/>
          <w:lang w:val="ar_AE" w:bidi="ar_AE"/>
        </w:rPr>
      </w:r>
      <w:r>
        <w:rPr>
          <w:rtl/>
          <w:cs/>
          <w:lang w:val="ar_AE" w:bidi="ar_AE"/>
        </w:rPr>
        <w:t xml:space="preserve">كان عيد </w:t>
      </w:r>
      <w:r>
        <w:rPr>
          <w:b/>
          <w:rtl/>
          <w:cs/>
          <w:lang w:val="ar_AE" w:bidi="ar_AE"/>
        </w:rPr>
        <w:t>الفصح</w:t>
      </w:r>
      <w:r>
        <w:rPr>
          <w:rtl/>
          <w:cs/>
          <w:lang w:val="ar_AE" w:bidi="ar_AE"/>
        </w:rPr>
        <w:t xml:space="preserve"> عيدًا يهوديًا مهمًا يُذكِّر بني إسرائيل بوقت إخراج الله لهم من مصر. استخدموا الكلمة نفسها لترجمة كلمة الفصح التي استخدمتموها في المقاطع السابقة. لمزيد من المعلومات عن كلمة </w:t>
      </w:r>
      <w:r>
        <w:rPr>
          <w:rtl/>
          <w:cs/>
          <w:lang w:val="ar_AE" w:bidi="ar_AE"/>
        </w:rPr>
        <w:t>الفصح</w:t>
      </w:r>
      <w:r>
        <w:rPr>
          <w:rtl/>
          <w:cs/>
          <w:lang w:val="ar_AE" w:bidi="ar_AE"/>
        </w:rPr>
        <w:t>، انظروا قاموس الكلمات الرئيسية.</w:t>
      </w:r>
    </w:p>
    <w:p>
      <w:pPr>
        <w:bidi/>
      </w:pPr>
      <w:r>
        <w:rPr>
          <w:rtl/>
          <w:cs/>
          <w:lang w:val="ar_AE" w:bidi="ar_AE"/>
        </w:rPr>
      </w:r>
      <w:r>
        <w:rPr>
          <w:rtl/>
          <w:cs/>
          <w:lang w:val="ar_AE" w:bidi="ar_AE"/>
        </w:rPr>
        <w:t xml:space="preserve">يأتي بيلاطس الوالي إلى الخارج ليقابل الجمع ويسأل بما يتهمون يسوع. ويقول اليهود لبيلاطس إنه مجرم، وإلا لما كانوا يحضروه إلى بيلاطس. ويطلب بيلاطس من قادة اليهود أن يأخذوا الرب يسوع ويحاكموه بموجب </w:t>
      </w:r>
      <w:r>
        <w:rPr>
          <w:b/>
          <w:rtl/>
          <w:cs/>
          <w:lang w:val="ar_AE" w:bidi="ar_AE"/>
        </w:rPr>
        <w:t>الشريعة</w:t>
      </w:r>
      <w:r>
        <w:rPr>
          <w:rtl/>
          <w:cs/>
          <w:lang w:val="ar_AE" w:bidi="ar_AE"/>
        </w:rPr>
        <w:t xml:space="preserve"> اليهودية. والشريعة كانت مجموعة التعليمات التي أعطاها الله لبني إسرائيل من خلال موسى. استخدموا الكلمة نفسها التي استخدمتموها في المقاطع السابقة للإشارة إلى الشريعة. ولمزيد من المعلومات عن </w:t>
      </w:r>
      <w:r>
        <w:rPr>
          <w:rtl/>
          <w:cs/>
          <w:lang w:val="ar_AE" w:bidi="ar_AE"/>
        </w:rPr>
        <w:t>الشريعة</w:t>
      </w:r>
      <w:r>
        <w:rPr>
          <w:rtl/>
          <w:cs/>
          <w:lang w:val="ar_AE" w:bidi="ar_AE"/>
        </w:rPr>
        <w:t>، انظروا قاموس الكلمات الرئيسية.</w:t>
      </w:r>
    </w:p>
    <w:p>
      <w:pPr>
        <w:bidi/>
      </w:pPr>
      <w:r>
        <w:rPr>
          <w:rtl/>
          <w:cs/>
          <w:lang w:val="ar_AE" w:bidi="ar_AE"/>
        </w:rPr>
      </w:r>
      <w:r>
        <w:rPr>
          <w:rtl/>
          <w:cs/>
          <w:lang w:val="ar_AE" w:bidi="ar_AE"/>
        </w:rPr>
        <w:t xml:space="preserve">ولكن قادة اليهود يخبرون بيلاطس أنهم لا يستطيعون قتل أحد. يعود بيلاطس إلى القصر ويسأل الرب يسوع إذا كان هو </w:t>
      </w:r>
      <w:r>
        <w:rPr>
          <w:b/>
          <w:rtl/>
          <w:cs/>
          <w:lang w:val="ar_AE" w:bidi="ar_AE"/>
        </w:rPr>
        <w:t>ملك اليهود</w:t>
      </w:r>
      <w:r>
        <w:rPr>
          <w:rtl/>
          <w:cs/>
          <w:lang w:val="ar_AE" w:bidi="ar_AE"/>
        </w:rPr>
        <w:t xml:space="preserve">. </w:t>
      </w:r>
      <w:r>
        <w:rPr>
          <w:b/>
          <w:rtl/>
          <w:cs/>
          <w:lang w:val="ar_AE" w:bidi="ar_AE"/>
        </w:rPr>
        <w:t>والملك</w:t>
      </w:r>
      <w:r>
        <w:rPr>
          <w:rtl/>
          <w:cs/>
          <w:lang w:val="ar_AE" w:bidi="ar_AE"/>
        </w:rPr>
        <w:t xml:space="preserve"> هو شخص يحكم مدينة أو بلد أو إقليم. </w:t>
      </w:r>
      <w:r>
        <w:rPr>
          <w:b/>
          <w:rtl/>
          <w:cs/>
          <w:lang w:val="ar_AE" w:bidi="ar_AE"/>
        </w:rPr>
        <w:t>واليهود</w:t>
      </w:r>
      <w:r>
        <w:rPr>
          <w:rtl/>
          <w:cs/>
          <w:lang w:val="ar_AE" w:bidi="ar_AE"/>
        </w:rPr>
        <w:t xml:space="preserve"> هم نسل إبراهيم الذين يشار إليهم أيضًا باسم بني إسرائيل. استخدموا الكلمات نفسها التي استخدمتموها في المقاطع السابقة للإشارة إلى الملك واليهود. ولمزيد من المعلومات عن </w:t>
      </w:r>
      <w:r>
        <w:rPr>
          <w:rtl/>
          <w:cs/>
          <w:lang w:val="ar_AE" w:bidi="ar_AE"/>
        </w:rPr>
        <w:t>الملِك</w:t>
      </w:r>
      <w:r>
        <w:rPr>
          <w:rtl/>
          <w:cs/>
          <w:lang w:val="ar_AE" w:bidi="ar_AE"/>
        </w:rPr>
        <w:t xml:space="preserve"> و</w:t>
      </w:r>
      <w:r>
        <w:rPr>
          <w:rtl/>
          <w:cs/>
          <w:lang w:val="ar_AE" w:bidi="ar_AE"/>
        </w:rPr>
        <w:t>اليهود</w:t>
      </w:r>
      <w:r>
        <w:rPr>
          <w:rtl/>
          <w:cs/>
          <w:lang w:val="ar_AE" w:bidi="ar_AE"/>
        </w:rPr>
        <w:t>، راجعوا قاموس الكلمات الرئيسية.</w:t>
      </w:r>
    </w:p>
    <w:p>
      <w:pPr>
        <w:bidi/>
      </w:pPr>
      <w:r>
        <w:rPr>
          <w:rtl/>
          <w:cs/>
          <w:lang w:val="ar_AE" w:bidi="ar_AE"/>
        </w:rPr>
      </w:r>
      <w:r>
        <w:rPr>
          <w:rtl/>
          <w:cs/>
          <w:lang w:val="ar_AE" w:bidi="ar_AE"/>
        </w:rPr>
        <w:t xml:space="preserve">يسأل بيلاطس عما فعل الرب يسوع، ثم يقول إن الناس ورئيس الكهنة، أو </w:t>
      </w:r>
      <w:r>
        <w:rPr>
          <w:b/>
          <w:rtl/>
          <w:cs/>
          <w:lang w:val="ar_AE" w:bidi="ar_AE"/>
        </w:rPr>
        <w:t>الكهنة</w:t>
      </w:r>
      <w:r>
        <w:rPr>
          <w:rtl/>
          <w:cs/>
          <w:lang w:val="ar_AE" w:bidi="ar_AE"/>
        </w:rPr>
        <w:t xml:space="preserve"> القادة، سلموا الرب يسوع إليه. يُخبر الرب يسوع بيلاطس أن </w:t>
      </w:r>
      <w:r>
        <w:rPr>
          <w:b/>
          <w:rtl/>
          <w:cs/>
          <w:lang w:val="ar_AE" w:bidi="ar_AE"/>
        </w:rPr>
        <w:t>مملكته</w:t>
      </w:r>
      <w:r>
        <w:rPr>
          <w:rtl/>
          <w:cs/>
          <w:lang w:val="ar_AE" w:bidi="ar_AE"/>
        </w:rPr>
        <w:t xml:space="preserve"> ليست من العالم الأرضي، وإلا لكان عبيد الرب يسوع يقاتلون الآن من أجله. والمملكة هي منطقة يحكم عليها الملك. استخدموا الكلمة نفسها التي استخدمتموها في المقاطع السابقة للإشارة إلى الملكوت. ولمزيد من المعلومات عن </w:t>
      </w:r>
      <w:r>
        <w:rPr>
          <w:rtl/>
          <w:cs/>
          <w:lang w:val="ar_AE" w:bidi="ar_AE"/>
        </w:rPr>
        <w:t>المملكة</w:t>
      </w:r>
      <w:r>
        <w:rPr>
          <w:rtl/>
          <w:cs/>
          <w:lang w:val="ar_AE" w:bidi="ar_AE"/>
        </w:rPr>
        <w:t xml:space="preserve"> و</w:t>
      </w:r>
      <w:r>
        <w:rPr>
          <w:rtl/>
          <w:cs/>
          <w:lang w:val="ar_AE" w:bidi="ar_AE"/>
        </w:rPr>
        <w:t>الكاهن</w:t>
      </w:r>
      <w:r>
        <w:rPr>
          <w:rtl/>
          <w:cs/>
          <w:lang w:val="ar_AE" w:bidi="ar_AE"/>
        </w:rPr>
        <w:t>، انظروا في قاموس الكلمات الرئيسية.</w:t>
      </w:r>
    </w:p>
    <w:p>
      <w:pPr>
        <w:bidi/>
      </w:pPr>
      <w:r>
        <w:rPr>
          <w:rtl/>
          <w:cs/>
          <w:lang w:val="ar_AE" w:bidi="ar_AE"/>
        </w:rPr>
      </w:r>
      <w:r>
        <w:rPr>
          <w:rtl/>
          <w:cs/>
          <w:lang w:val="ar_AE" w:bidi="ar_AE"/>
        </w:rPr>
        <w:t>إذًا، فبيلاطس يُقر أن الرب يسوع ملكًا. يجيب الرب يسوع أن بيلاطس هو الذي يستخدم كلمة "ملك". ويقول الرب يسوع إن غرضه الذي جعله يُولد، ومجيئه إلى العالم، كان لكي يشهد للحق المختص بمن هو الله، وأن جميع الذين يعرفون الحق يستمعون إلى صوت الرب يسوع. يسأل بيلاطس: "وما الحق؟"</w:t>
      </w:r>
    </w:p>
    <w:p>
      <w:pPr>
        <w:bidi/>
      </w:pPr>
      <w:r>
        <w:rPr>
          <w:rtl/>
          <w:cs/>
          <w:lang w:val="ar_AE" w:bidi="ar_AE"/>
        </w:rPr>
      </w:r>
      <w:r>
        <w:rPr>
          <w:rtl/>
          <w:cs/>
          <w:lang w:val="ar_AE" w:bidi="ar_AE"/>
        </w:rPr>
        <w:t>يخرج بيلاطس إلى قادة اليهود مرة أخرى، ويخبرهم أنه يؤمن بأن الرب يسوع بريء. لكن بيلاطس يعرض أن يتخلى عن يهوديًا واحد من المسجونين، خلال عيد الفصح، كما جرت العادة. يسأل بيلاطس قادة اليهود إذا كانوا يريدون أن يكون هذا ملك اليهود. لكن قادة اليهود صرخوا لبيلاطس أن يُطلق سراح باراباس الذي كان رجلًا عنيفًا.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19: 1–16 واحفظوه في قلوبكم.</w:t>
      </w:r>
    </w:p>
    <w:p>
      <w:pPr>
        <w:bidi/>
      </w:pPr>
      <w:r>
        <w:rPr>
          <w:rtl/>
          <w:cs/>
          <w:lang w:val="ar_AE" w:bidi="ar_AE"/>
        </w:rPr>
      </w:r>
      <w:r>
        <w:rPr>
          <w:rtl/>
          <w:cs/>
          <w:lang w:val="ar_AE" w:bidi="ar_AE"/>
        </w:rPr>
        <w:t>استمع إلى نسخة صوتية من يوحنا 19: 1–16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إنجيل يوحنا 19: 1–16 من الترجمة الأكثر فهمًا بالنسبة لكم.</w:t>
      </w:r>
    </w:p>
    <w:p>
      <w:pPr>
        <w:bidi/>
      </w:pPr>
      <w:r>
        <w:rPr>
          <w:rtl/>
          <w:cs/>
          <w:lang w:val="ar_AE" w:bidi="ar_AE"/>
        </w:rPr>
      </w:r>
      <w:r>
        <w:rPr>
          <w:rtl/>
          <w:cs/>
          <w:lang w:val="ar_AE" w:bidi="ar_AE"/>
        </w:rPr>
        <w:t>قُبض على الرب يسوع وأُحضر إلى قيافا، رئيس الكهنة اليهودي، وحنَّان، حموه. ثم أخذ اليهود الرب يسوع إلى قصر بيلاطس الحاكم الروماني. تحدث بيلاطس مع اليهود في الخارج، ثم تحدث مع الرب يسوع داخل القصر. ثم عاد بيلاطس إلى الخارج وأخبر اليهود أنه لم يجد أي ذنب في يسوع. لقد أراد بيلاطس إطلاق سراح يسوع، لكن اليهود طالبوا بإطلاق سراح باراباس، اللص بدلًا منه. فقد أراد اليهود موت الرب يسوع. يأمر بيلاطس الجنود بضرب الرب يسوع، ثم يتحدث مرة أخرى مع كل من اليهود والرب يسوع عن سبب الإفراج عن يسوع. ولكن قادة اليهود يستمرون في الصراخ، قائلين: "اصلبه!" وأخيرًا، يسلم بيلاطس الرب يسوع ليُصلب.</w:t>
      </w:r>
    </w:p>
    <w:p>
      <w:pPr>
        <w:bidi/>
      </w:pPr>
      <w:r>
        <w:rPr>
          <w:rtl/>
          <w:cs/>
          <w:lang w:val="ar_AE" w:bidi="ar_AE"/>
        </w:rPr>
      </w:r>
      <w:r>
        <w:rPr>
          <w:rtl/>
          <w:cs/>
          <w:lang w:val="ar_AE" w:bidi="ar_AE"/>
        </w:rPr>
        <w:t>يبدأ هذا المقطع بأمر بيلاطس للجنود أن يضربوا يسوع. وفي اللغة الأصلية، مكتوب إن بيلاطس ضرب يسوع. إلا إنه، من الواضح أنه لكون بيلاطس الوالي، فقد أمر جنوده الرومان بضرب الرب يسوع. استخدم الجنود سوطًا ليضربوا الرب يسوع بقسوة. وكان هذا السوط عبارة عن شرائح طويلة من الجلد، تحمل مسامير أو عظام أو قطع رصاص لتصيب المجرم بشكل أكبر. كان هذا النوع من الضرب يحدث عادةً قبل إعدام المجرم، لكن في هذه الحالة، ضربوا الرب يسوع قبل أن يقروا ذنبه. وكان الضرب شديدًا جدًا في بعض الأحيان لدرجة أنه كان يقتل الشخص.</w:t>
      </w:r>
    </w:p>
    <w:p>
      <w:pPr>
        <w:bidi/>
      </w:pPr>
      <w:r>
        <w:rPr>
          <w:rtl/>
          <w:cs/>
          <w:lang w:val="ar_AE" w:bidi="ar_AE"/>
        </w:rPr>
      </w:r>
      <w:r>
        <w:rPr>
          <w:rtl/>
          <w:cs/>
          <w:lang w:val="ar_AE" w:bidi="ar_AE"/>
        </w:rPr>
        <w:t xml:space="preserve">توقفوا هنا وانظروا معًا كمجموعة إلى صورة </w:t>
      </w:r>
      <w:r>
        <w:rPr>
          <w:rtl/>
          <w:cs/>
          <w:lang w:val="ar_AE" w:bidi="ar_AE"/>
        </w:rPr>
        <w:t>السوط</w:t>
      </w:r>
      <w:r>
        <w:rPr>
          <w:rtl/>
          <w:cs/>
          <w:lang w:val="ar_AE" w:bidi="ar_AE"/>
        </w:rPr>
        <w:t>. (توقَّفوا هنا عن سماع التسجيل الصوتي)</w:t>
      </w:r>
    </w:p>
    <w:p>
      <w:pPr>
        <w:bidi/>
      </w:pPr>
      <w:r>
        <w:rPr>
          <w:rtl/>
          <w:cs/>
          <w:lang w:val="ar_AE" w:bidi="ar_AE"/>
        </w:rPr>
      </w:r>
      <w:r>
        <w:rPr>
          <w:rtl/>
          <w:cs/>
          <w:lang w:val="ar_AE" w:bidi="ar_AE"/>
        </w:rPr>
        <w:t>وصنع الجنود أيضًا تاجًا من الأغصان الشائكة. ففي خلال زمن الرب يسوع، كان الإمبراطور الروماني أو القادة الرومانيون الآخرون يرتدون التيجان لتمثل الكرامة. وكان للتاج عادةً حواف تُشير إلى الأعلى. وكانت الأشواك على التاج تشير إلى الأعلى أيضًا. وضع الجنود التاج على رأس الرب يسوع ليسخروا منه. كما وضعوا ثوبًا أرجوانيًا عليه أيضًا. والثوب هو رداء طويل أو عباءة. وكان الملوك يرتدون الثياب المصنوعة بالصبغة الأرجوانية؛ لأنها كانت أكثر تكلفة وتُعتبر ثمينة. فقد أراد الجنود أن يُشبه الرب يسوع الملوك حتى يسخروا منه.</w:t>
      </w:r>
    </w:p>
    <w:p>
      <w:pPr>
        <w:bidi/>
      </w:pPr>
      <w:r>
        <w:rPr>
          <w:rtl/>
          <w:cs/>
          <w:lang w:val="ar_AE" w:bidi="ar_AE"/>
        </w:rPr>
      </w:r>
      <w:r>
        <w:rPr>
          <w:rtl/>
          <w:cs/>
          <w:lang w:val="ar_AE" w:bidi="ar_AE"/>
        </w:rPr>
        <w:t xml:space="preserve">توقفوا هنا وانظروا معًا كمجموعة إلى صور </w:t>
      </w:r>
      <w:r>
        <w:rPr>
          <w:rtl/>
          <w:cs/>
          <w:lang w:val="ar_AE" w:bidi="ar_AE"/>
        </w:rPr>
        <w:t>لتاج من الشوك</w:t>
      </w:r>
      <w:r>
        <w:rPr>
          <w:rtl/>
          <w:cs/>
          <w:lang w:val="ar_AE" w:bidi="ar_AE"/>
        </w:rPr>
        <w:t xml:space="preserve"> </w:t>
      </w:r>
      <w:r>
        <w:rPr>
          <w:rtl/>
          <w:cs/>
          <w:lang w:val="ar_AE" w:bidi="ar_AE"/>
        </w:rPr>
        <w:t>ورداء أرجواني</w:t>
      </w:r>
      <w:r>
        <w:rPr>
          <w:rtl/>
          <w:cs/>
          <w:lang w:val="ar_AE" w:bidi="ar_AE"/>
        </w:rPr>
        <w:t>. (توقَّفوا هنا عن سماع التسجيل الصوتي)</w:t>
      </w:r>
    </w:p>
    <w:p>
      <w:pPr>
        <w:bidi/>
      </w:pPr>
      <w:r>
        <w:rPr>
          <w:rtl/>
          <w:cs/>
          <w:lang w:val="ar_AE" w:bidi="ar_AE"/>
        </w:rPr>
      </w:r>
      <w:r>
        <w:rPr>
          <w:rtl/>
          <w:cs/>
          <w:lang w:val="ar_AE" w:bidi="ar_AE"/>
        </w:rPr>
        <w:t>كما قال الجنود الرومان أيضًا للرب يسوع: "مرحبًا يا ملك اليهود" كطريقة أخرى للسخرية منه. إن قول: "مرحبًا أيها الملك"، كانت الطريقة الشائعة لتحية الرومان للإمبراطور الروماني. لم يكن الجنود يكرمون الرب يسوع حقًا عندما قالوا "ملك اليهود". كما ضربوه أيضًا على الوجه مرارًا وتكرارًا بينما كانوا يسخرون منه. وكل هذه الأشياء – تاج الشوك، والرداء الأرجواني، وتسميته بملك اليهود، وضربه – كانت لإهانته. وكان الرومان في موضع سلطة على اليهود، لذلك ظنوا أنه من المضحك أن يتظاهروا بأن الرب يسوع ملك على الشعب اليهودي العاجز.</w:t>
      </w:r>
    </w:p>
    <w:p>
      <w:pPr>
        <w:bidi/>
      </w:pPr>
      <w:r>
        <w:rPr>
          <w:rtl/>
          <w:cs/>
          <w:lang w:val="ar_AE" w:bidi="ar_AE"/>
        </w:rPr>
      </w:r>
      <w:r>
        <w:rPr>
          <w:rtl/>
          <w:cs/>
          <w:lang w:val="ar_AE" w:bidi="ar_AE"/>
        </w:rPr>
        <w:t>توقفوا هنا وناقشوا هذا السؤال كمجموعة: كيف تحيَّون الرئيس أو الملك، أو أي قائد آخر في ثقافتكم؟ ماذا تقولون أو تفعلون لإكرامه؟ (توقَّفوا هنا عن سماع التسجيل الصوتي)</w:t>
      </w:r>
    </w:p>
    <w:p>
      <w:pPr>
        <w:bidi/>
      </w:pPr>
      <w:r>
        <w:rPr>
          <w:rtl/>
          <w:cs/>
          <w:lang w:val="ar_AE" w:bidi="ar_AE"/>
        </w:rPr>
      </w:r>
      <w:r>
        <w:rPr>
          <w:rtl/>
          <w:cs/>
          <w:lang w:val="ar_AE" w:bidi="ar_AE"/>
        </w:rPr>
        <w:t>ثم عاد بيلاطس إلى الخارج إلى اليهود وأخبرهم أنه لم يجد أي ذنب في يسوع. بقي قادة اليهود خارج بيت بيلاطس حتى لا يتنجسوا فيكونوا غير قادرين على تناول وليمة الفصح. ثم يأمر بيلاطس الجنود أن يُخرجوا يسوع إلى اليهود. وعندما خرج الرب يسوع، كان لا يزال يرتدي تاج الشوك والرداء الأرجواني. وعلى الأرجح كان الرب يسوع ينزف أيضًا بسبب الضرب الشديد. ويقول بيلاطس للناس: "ها هو الرجل!" وعلى الأرجح أراد بيلاطس أن يرى الناس أن يسوع لم يكن يشكل تهديدًا على الحكومة الرومانية، وأنه لم يكن هناك سبب لقتله. ومن المحتمل أن بيلاطس كان يأمل أن يأخذ اليهود يسوع ويقوموا بإنهاء عملية إعدامه بأنفسهم.</w:t>
      </w:r>
    </w:p>
    <w:p>
      <w:pPr>
        <w:bidi/>
      </w:pPr>
      <w:r>
        <w:rPr>
          <w:rtl/>
          <w:cs/>
          <w:lang w:val="ar_AE" w:bidi="ar_AE"/>
        </w:rPr>
      </w:r>
      <w:r>
        <w:rPr>
          <w:rtl/>
          <w:cs/>
          <w:lang w:val="ar_AE" w:bidi="ar_AE"/>
        </w:rPr>
        <w:t>وعندما رأى رؤساء الكهنة والمسؤولون الرب يسوع، صرخوا فورًا: "اصلبه! اصلبه!" كان رؤساء الكهنة هم القادة الدينيين الرئيسين لليهود. والمسؤولون هم حراس الهيكل الذين عملوا تحت رؤساء الكهنة. أراد رؤساء الكهنة والمسؤولون موت الرب يسوع بالصلب، الذي كان أشد عقاب استخدمه الرومان لإعدام المجرمين. يتم ربط جذعين شجرة معًا على شكل صليب، ثم يسمّر الجنود المجرمين على الصليب أو يربطوهم. ويرفعوا الصليب، فيموت المجرم موتًا طويلًا ومؤلمًا وهو معلق على الصليب. قال رؤساء الكهنة والمسؤولون "اصلبه" مرتين ليبينوا مدى رغبتهم في موت الرب يسوع. ولم يكن مسموحًا لليهود قتل شخص بالصلب بسبب شريعتهم الدينية. فأرادوا أن يأخذ الرومان الرب يسوع ويصلبوه.</w:t>
      </w:r>
    </w:p>
    <w:p>
      <w:pPr>
        <w:bidi/>
      </w:pPr>
      <w:r>
        <w:rPr>
          <w:rtl/>
          <w:cs/>
          <w:lang w:val="ar_AE" w:bidi="ar_AE"/>
        </w:rPr>
      </w:r>
      <w:r>
        <w:rPr>
          <w:rtl/>
          <w:cs/>
          <w:lang w:val="ar_AE" w:bidi="ar_AE"/>
        </w:rPr>
        <w:t>توقفوا هنا وناقشوا هذا السؤال كمجموعة: كيف تعاقبون المجرمين في ثقافتكم؟ ما هو أسوأ عقاب لمجرم؟ وإذا كان الأمر يتعلق بالإعدام، أي عقوبة الموت، فاصفوا نوع الإعدام المسموح به أو الشائع في ثقافتكم. (توقَّفوا هنا عن سماع التسجيل الصوتي)</w:t>
      </w:r>
    </w:p>
    <w:p>
      <w:pPr>
        <w:bidi/>
      </w:pPr>
      <w:r>
        <w:rPr>
          <w:rtl/>
          <w:cs/>
          <w:lang w:val="ar_AE" w:bidi="ar_AE"/>
        </w:rPr>
      </w:r>
      <w:r>
        <w:rPr>
          <w:rtl/>
          <w:cs/>
          <w:lang w:val="ar_AE" w:bidi="ar_AE"/>
        </w:rPr>
        <w:t>ولم يرد بيلاطس أن يصلب الرب يسوع، فطلب من رؤساء الكهنة والمسؤولين أن يصلبوه بأنفسهم، أي أن يتحملوا هم مسؤولية موته. وكان بيلاطس يعرف أن الشريعة اليهودية تنص على أن اليهود لا يمكنهم أن يصلبوا أحدًا. كما يقول بيلاطس أيضًا للمرة الثالثة إنه لا يجد أي علة في يسوع. لكن اليهود يقولون لبيلاطس أن لديهم شريعة دينية يهودية تقضي بأن كل من يسيء استخدام اسم الله يجب أن يموت. ويقولون إن الرب يسوع ادعى كونه ابن الله، وهذه إساءة استخدام لاسم الله لأنها تجعله مساويًا لله. ويظهر قادة اليهود مدى عدم اتساقهم. ففي وقت سابق قالوا لبيلاطس أنهم لا يستطيعون قتل يسوع بسبب شريعتهم اليهودية، ولكنهم يقولون الآن إن الرب يسوع يجب أن يموت بسبب شريعتهم اليهودية. كما يُظهرون السبب الحقيقي وراء رغبتهم في موت يسوع – ليس لأنه يشكل تهديدًا على روما، بل لأنه يدّعي أنه ابن الله. في الماضي، حاولوا قتل الرب يسوع مرتين، لكن ليس بالصلب.</w:t>
      </w:r>
    </w:p>
    <w:p>
      <w:pPr>
        <w:bidi/>
      </w:pPr>
      <w:r>
        <w:rPr>
          <w:rtl/>
          <w:cs/>
          <w:lang w:val="ar_AE" w:bidi="ar_AE"/>
        </w:rPr>
      </w:r>
      <w:r>
        <w:rPr>
          <w:rtl/>
          <w:cs/>
          <w:lang w:val="ar_AE" w:bidi="ar_AE"/>
        </w:rPr>
        <w:t>عاد بيلاطس إلى داخل القصر ليتحدث مع الرب يسوع. والقصر هو مقر الحكومة الرومانية في تلك المنطقة. كما كان بيلاطس يسكن القصر أيضًا. تحدث بيلاطس مع اليهود في الخارج، وتحدث مع الرب يسوع داخل القصر.</w:t>
      </w:r>
    </w:p>
    <w:p>
      <w:pPr>
        <w:bidi/>
      </w:pPr>
      <w:r>
        <w:rPr>
          <w:rtl/>
          <w:cs/>
          <w:lang w:val="ar_AE" w:bidi="ar_AE"/>
        </w:rPr>
      </w:r>
      <w:r>
        <w:rPr>
          <w:rtl/>
          <w:cs/>
          <w:lang w:val="ar_AE" w:bidi="ar_AE"/>
        </w:rPr>
        <w:t xml:space="preserve">توقّفوا هنا وانظروا معًا إلى صورة </w:t>
      </w:r>
      <w:r>
        <w:rPr>
          <w:rtl/>
          <w:cs/>
          <w:lang w:val="ar_AE" w:bidi="ar_AE"/>
        </w:rPr>
        <w:t>القصر</w:t>
      </w:r>
      <w:r>
        <w:rPr>
          <w:rtl/>
          <w:cs/>
          <w:lang w:val="ar_AE" w:bidi="ar_AE"/>
        </w:rPr>
        <w:t>. (توقَّفوا هنا عن سماع التسجيل الصوتي)</w:t>
      </w:r>
    </w:p>
    <w:p>
      <w:pPr>
        <w:bidi/>
      </w:pPr>
      <w:r>
        <w:rPr>
          <w:rtl/>
          <w:cs/>
          <w:lang w:val="ar_AE" w:bidi="ar_AE"/>
        </w:rPr>
      </w:r>
      <w:r>
        <w:rPr>
          <w:rtl/>
          <w:cs/>
          <w:lang w:val="ar_AE" w:bidi="ar_AE"/>
        </w:rPr>
        <w:t>وفي اللغة الأصلية، نقرأ إن بيلاطس "خاف أكثر"، أي أن بيلاطس كان على الأرجح خائفًا بالفعل من إدانة الرب يسوع. ويسأل بيلاطس الرب يسوع، قائلًا: "مِن أين أنت؟" وعلى الأرجح يُظهر هذا السؤال أن بيلاطس يريد معرفة إن كان الرب يسوع من مكان آخر في إسرائيل حتى يتمكن شخص آخر من تحمل مسؤولية محاكمته. ومن المحتمل أيضًا أن بيلاطس يريد معرفة إن كان الرب يسوع من الأرض أم من السماء. ولكن لا يجيب الرب يسوع بيلاطس. توقع بيلاطس دفاع الرب يسوع عن نفسه، ويسأل بيلاطس الرب يسوع سؤالين: "لماذا لا تتحدث معي؟" و"ألا تعلم أن لدي القدرة على إطلاقك وعلى صلبك؟" ولا ينتظر إجابة عن هذه الأسئلة. يشعر بيلاطس بالإهانة؛ لرفض الرب يسوع الكلام. ويريد أن يُثبت أن لديه السلطان لإطلاق الرب يسوع أو أن يأمر الجنود بقتله.</w:t>
      </w:r>
    </w:p>
    <w:p>
      <w:pPr>
        <w:bidi/>
      </w:pPr>
      <w:r>
        <w:rPr>
          <w:rtl/>
          <w:cs/>
          <w:lang w:val="ar_AE" w:bidi="ar_AE"/>
        </w:rPr>
      </w:r>
      <w:r>
        <w:rPr>
          <w:rtl/>
          <w:cs/>
          <w:lang w:val="ar_AE" w:bidi="ar_AE"/>
        </w:rPr>
        <w:t>فيجيب الرب يسوع بيلاطس بقوله إن الله هو من أعطى بيلاطس السلطة. وتعبير "من فوق" هو طريقة للإشارة إلى أن الله هو من يعطي القوة للناس. ومن الممكن أن يكون بيلاطس فهم تعبير "من فوق" ليعني سلسلة القيادة العسكرية الرومانية. ويؤكد الرب يسوع أنه ما كان لبيلاطس أي سلطان على الرب يسوع إن لم يعطه الله هذا السلطان. وهذا حديث عن موقف غير صحيح. فلبيلاطس سلطان على الرب يسوع، لكن فقط لأن الله أعطى بيلاطس هذه السلطان بصفته الوالي. فالله وحده هو الذي له القوة والسلطان حقًا على كل المواقف.</w:t>
      </w:r>
    </w:p>
    <w:p>
      <w:pPr>
        <w:bidi/>
      </w:pPr>
      <w:r>
        <w:rPr>
          <w:rtl/>
          <w:cs/>
          <w:lang w:val="ar_AE" w:bidi="ar_AE"/>
        </w:rPr>
      </w:r>
      <w:r>
        <w:rPr>
          <w:rtl/>
          <w:cs/>
          <w:lang w:val="ar_AE" w:bidi="ar_AE"/>
        </w:rPr>
        <w:t>توقّفوا هنا وناقشوا هذا السؤال كمجموعة: ناقشوا السلسلة السياسية أو العسكرية للرتب في ثقافتكم. من هو المسؤول، ومن هم الناس الذين تحت سلطانهم؟ (توقَّفوا هنا عن سماع التسجيل الصوتي)</w:t>
      </w:r>
    </w:p>
    <w:p>
      <w:pPr>
        <w:bidi/>
      </w:pPr>
      <w:r>
        <w:rPr>
          <w:rtl/>
          <w:cs/>
          <w:lang w:val="ar_AE" w:bidi="ar_AE"/>
        </w:rPr>
      </w:r>
      <w:r>
        <w:rPr>
          <w:rtl/>
          <w:cs/>
          <w:lang w:val="ar_AE" w:bidi="ar_AE"/>
        </w:rPr>
        <w:t>ويقول الرب يسوع أيضًا إن "الذي أسلمني إليك" قد ارتكب خطية أكبر من بيلاطس. بيلاطس مذنب بالخطية لإدانة الرب يسوع، لكن شخصًا آخر أخطأ أكثر. رؤساء الكهنة والمسؤولون سلموا الرب يسوع إلى بيلاطس، لكن في اللغة الأصلية كلمة "الذي أسلمني" هي في صيغة المفرد. ويظن بعض الناس أن هذا يشير إلى يهوذا الذي خان الرب يسوع. ومن الممكن أيضًا أنه يشير إلى الشيطان، حيث إنه هو الذي أغوى يهوذا. إلا أن هذا الشخص هو على الأرجح قيافا، رئيس الكهنة. لقد اختار قيافا إرسال الرب يسوع إلى بيلاطس، فأخطأ قيافا أكثر من بيلاطس.</w:t>
      </w:r>
    </w:p>
    <w:p>
      <w:pPr>
        <w:bidi/>
      </w:pPr>
      <w:r>
        <w:rPr>
          <w:rtl/>
          <w:cs/>
          <w:lang w:val="ar_AE" w:bidi="ar_AE"/>
        </w:rPr>
      </w:r>
      <w:r>
        <w:rPr>
          <w:rtl/>
          <w:cs/>
          <w:lang w:val="ar_AE" w:bidi="ar_AE"/>
        </w:rPr>
        <w:t>وبسبب ما يقوله الرب يسوع، يعود بيلاطس إلى اليهود ويحاول مرة أخرى أن يُحرر الرب يسوع. ولكن القادة اليهود يقولون لبيلاطس إنه إن أطلق سراح الرب يسوع، لن يكون صديقًا مخلصًا لقيصر، إمبراطور روما. كان قيصر هو اسم الإمبراطور الروماني، أي قائد روما كلها. وقد أصبح القيصر لقب الإمبراطور لاحقًا. وتعني عبارة "صديق قيصر" شخصًا أعطاه الإمبراطور كرامة خاصة وعامله جيدًا. ويشير اليهود ضمنيًا إلى أن الإمبراطور سيغضب من بيلاطس، بل وسيعاقبه أيضًا إذا لم يعاقب هذا المدعو ملكًا، يسوع. وكان اليهود يهددون بيلاطس بالعواقب السياسية لكونه الرب يسوع ملكًا، ولم يتحدثوا عن أقوال الرب يسوع بأنه ابن الله. ويظهر اليهود أن ادعاءات الرب يسوع بأنه ملك اليهود ستكون تهديدًا لقيصر، وأن بيلاطس يحتاج أن يعتني بهذا التهديد فورًا.</w:t>
      </w:r>
    </w:p>
    <w:p>
      <w:pPr>
        <w:bidi/>
      </w:pPr>
      <w:r>
        <w:rPr>
          <w:rtl/>
          <w:cs/>
          <w:lang w:val="ar_AE" w:bidi="ar_AE"/>
        </w:rPr>
      </w:r>
      <w:r>
        <w:rPr>
          <w:rtl/>
          <w:cs/>
          <w:lang w:val="ar_AE" w:bidi="ar_AE"/>
        </w:rPr>
        <w:t>وأخيرًا، يُخرج بيلاطس الرب يسوع إلى أمام القصر، ويجلس بيلاطس على كرسي القاضي في الساحة. وكان مقعد القاضي عبارة عن منصة مرتفعة ذات مقعد. وهناك سيُعلن بيلاطس قراراته. وهذا يُظهر أن بيلاطس يجلس على كرسي الحكم؛ لأنه على وشك أن يُعلن قراره للناس. وكان هذا الكرسي في مكان مرصوف بالأحجار الكبيرة. والموقع الدقيق لهذا الكرسي غير معروف. واسم هذا المكان جباثا في إحدى اللغات الأصلية التي تحدّث بها اليهود.</w:t>
      </w:r>
    </w:p>
    <w:p>
      <w:pPr>
        <w:bidi/>
      </w:pPr>
      <w:r>
        <w:rPr>
          <w:rtl/>
          <w:cs/>
          <w:lang w:val="ar_AE" w:bidi="ar_AE"/>
        </w:rPr>
      </w:r>
      <w:r>
        <w:rPr>
          <w:rtl/>
          <w:cs/>
          <w:lang w:val="ar_AE" w:bidi="ar_AE"/>
        </w:rPr>
        <w:t>توقفوا هنا وناقشوا هذا السؤال كمجموعة: صفوا المكان الذي يجلس فيه القاضي أو الحاكم، أو يقف فيه عندما يتخذ قراره بشأن المحاكمات الكبرى في ثقافتك. (توقَّفوا هنا عن سماع التسجيل الصوتي)</w:t>
      </w:r>
    </w:p>
    <w:p>
      <w:pPr>
        <w:bidi/>
      </w:pPr>
      <w:r>
        <w:rPr>
          <w:rtl/>
          <w:cs/>
          <w:lang w:val="ar_AE" w:bidi="ar_AE"/>
        </w:rPr>
      </w:r>
      <w:r>
        <w:rPr>
          <w:rtl/>
          <w:cs/>
          <w:lang w:val="ar_AE" w:bidi="ar_AE"/>
        </w:rPr>
        <w:t>كما يعطي يوحنا الكاتب بعض المعلومات الخلفية التي تشير إلى أنه كان يوم التحضير لعيد الفصح. وهذا يعني على الأرجح أنه كان يوم الجمعة، أي اليوم الذي يسبق يوم السبت. وكان عيد الفصح عيدًا دينيًا يهوديًا. وكان يمكن لعيد الفصح أن يقع في أي يوم من أيام الأسبوع، وفي هذا العام وقع في يوم السبت.</w:t>
      </w:r>
    </w:p>
    <w:p>
      <w:pPr>
        <w:bidi/>
      </w:pPr>
      <w:r>
        <w:rPr>
          <w:rtl/>
          <w:cs/>
          <w:lang w:val="ar_AE" w:bidi="ar_AE"/>
        </w:rPr>
      </w:r>
      <w:r>
        <w:rPr>
          <w:rtl/>
          <w:cs/>
          <w:lang w:val="ar_AE" w:bidi="ar_AE"/>
        </w:rPr>
        <w:t>ويقول يوحنا أيضًا إن هذه كانت الساعة السادسة، التي كانت حوالي الساعة الثانية عشرة ظهرا، بحسب الطريقة الرومانية في عَدّ ساعات اليوم ابتداء من الساعة السادسة صباحًا. ويرى بعض الناس أن هذا التوقيت إشكاليًا؛ لأن كُتّاب الأناجيل الآخرين يقولون إن الرب يسوع صُلب في الساعة الثالثة، أي الساعة التاسعة صباحًا. إلا إنه من المرجح أن الساعة السادسة تشير إلى وقت تقديم الرب يسوع كملك، ووقت صلبه.</w:t>
      </w:r>
    </w:p>
    <w:p>
      <w:pPr>
        <w:bidi/>
      </w:pPr>
      <w:r>
        <w:rPr>
          <w:rtl/>
          <w:cs/>
          <w:lang w:val="ar_AE" w:bidi="ar_AE"/>
        </w:rPr>
      </w:r>
      <w:r>
        <w:rPr>
          <w:rtl/>
          <w:cs/>
          <w:lang w:val="ar_AE" w:bidi="ar_AE"/>
        </w:rPr>
        <w:t>ثم يقول بيلاطس لليهود: "ها هو ملككم!" وهذا هو رد بيلاطس على تهديد الشعب القائل: "إن لم تُعاقب الرب يسوع فلستَ صديقًا لقيصر". ويؤكد بيلاطس أن الرب يسوع هو ملكهم وأن بيلاطس ليس مسؤولًا. لا يؤمن بيلاطس بأن الرب يسوع ملك. بل يسخر بيلاطس من اليهود. لكن الناس رفضوا الرب يسوع وصرخوا قائلين: "خذه!" مرتين. ويتكرر هذا للتوكيد. قد تستخدم بعض اللغات كلمة مشابهة لكلمة "دمره!" أو "أزيحه بعيدًا!" بدلًا من أن يقولوا: "خُذُه!" مرتين. يصرخون مرة أخرى مطالبين بموت الرب يسوع. ويريدون أن يأخذ بيلاطس الرب يسوع بعيدًا ويصلبه. وهذه هي المرة الرابعة التي يصرخون فيها ليصلبوا الرب يسوع.</w:t>
      </w:r>
    </w:p>
    <w:p>
      <w:pPr>
        <w:bidi/>
      </w:pPr>
      <w:r>
        <w:rPr>
          <w:rtl/>
          <w:cs/>
          <w:lang w:val="ar_AE" w:bidi="ar_AE"/>
        </w:rPr>
      </w:r>
      <w:r>
        <w:rPr>
          <w:rtl/>
          <w:cs/>
          <w:lang w:val="ar_AE" w:bidi="ar_AE"/>
        </w:rPr>
        <w:t>توقفوا هنا وناقشوا هذا السؤال كمجموعة: كيف تعبرون عن التوكيد في لغتكم؟ هل تكررون الكلمات ذاتها مرة أخرى، أم تستخدمون كلمتين متشابهتين؟ (توقَّفوا هنا عن سماع التسجيل الصوتي)</w:t>
      </w:r>
    </w:p>
    <w:p>
      <w:pPr>
        <w:bidi/>
      </w:pPr>
      <w:r>
        <w:rPr>
          <w:rtl/>
          <w:cs/>
          <w:lang w:val="ar_AE" w:bidi="ar_AE"/>
        </w:rPr>
      </w:r>
      <w:r>
        <w:rPr>
          <w:rtl/>
          <w:cs/>
          <w:lang w:val="ar_AE" w:bidi="ar_AE"/>
        </w:rPr>
        <w:t>ويسأل بيلاطس مرة أخرى إن كان الجمع يريد حقًا أن يصلب الرب يسوع. فيجيب رؤساء الكهنة أنه ليس لهم ملك إلا قيصر. فينكر قادة اليهود يهوديتهم ويلتصقون بروما بدلًا من الله. ويقرر بيلاطس أخيرًا أن يترك الرب يسوع ليُصلب. ويسلم بيلاطس الرب يسوع لهم. وفي هذه الجملة، ضمير الغائب "هم" -على الأرجح- يعني الجنود الرومان لأن رؤساء الكهنة لم يكن مسموحًا لهم أن يصلبوا الرب يسوع. كان الصلب شكلًا من أشكال العقاب الروماني. ومن المحتمل أن يوحنا الكاتب ترك أمر من "هم" مبهمًا؛ لأنه أراد أن يُظهر إن رؤساء الكهنة كانوا المسؤولين عن موت الرب يسوع. لكن، على الأرجح، يشير ضمير الغائب "هم" إلى الجنود الرومان.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يوحنا 19: 1–16 من الترجمة الأكثر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يأمر بيلاطس الجنود الرومان أن يضربوا الرب يسوع. كما وضعوا عليه تاج من الشوك ورداء أرجواني، وسخروا منه لكونه "ملك اليهود".</w:t>
      </w:r>
    </w:p>
    <w:p>
      <w:pPr>
        <w:bidi/>
      </w:pPr>
      <w:r>
        <w:rPr>
          <w:rtl/>
          <w:cs/>
          <w:lang w:val="ar_AE" w:bidi="ar_AE"/>
        </w:rPr>
      </w:r>
      <w:r>
        <w:rPr>
          <w:b/>
          <w:rtl/>
          <w:cs/>
          <w:lang w:val="ar_AE" w:bidi="ar_AE"/>
        </w:rPr>
        <w:t>في المشهد الثاني:</w:t>
      </w:r>
      <w:r>
        <w:rPr>
          <w:rtl/>
          <w:cs/>
          <w:lang w:val="ar_AE" w:bidi="ar_AE"/>
        </w:rPr>
        <w:t xml:space="preserve"> يُخرج بيلاطس الرب يسوع إلى قادة اليهود والجمع. يريد بيلاطس إطلاق سراح الرب يسوع. ويصرخ قادة اليهود والجمع قائلين: "اصلبه! اصلبه!" </w:t>
      </w:r>
    </w:p>
    <w:p>
      <w:pPr>
        <w:bidi/>
      </w:pPr>
      <w:r>
        <w:rPr>
          <w:rtl/>
          <w:cs/>
          <w:lang w:val="ar_AE" w:bidi="ar_AE"/>
        </w:rPr>
      </w:r>
      <w:r>
        <w:rPr>
          <w:b/>
          <w:rtl/>
          <w:cs/>
          <w:lang w:val="ar_AE" w:bidi="ar_AE"/>
        </w:rPr>
        <w:t>في المشهد الثالث:</w:t>
      </w:r>
      <w:r>
        <w:rPr>
          <w:rtl/>
          <w:cs/>
          <w:lang w:val="ar_AE" w:bidi="ar_AE"/>
        </w:rPr>
        <w:t xml:space="preserve"> يسأل بيلاطس الرب يسوع من أين هو، فيرفض الرب يسوع الإجابة. يوبخ بيلاطس الرب يسوع لعدم إجابته، فيجيب الرب يسوع أن بيلاطس لديه سلطان عليه فقط لأن الله أعطاه هذا السلطان.</w:t>
      </w:r>
    </w:p>
    <w:p>
      <w:pPr>
        <w:bidi/>
      </w:pPr>
      <w:r>
        <w:rPr>
          <w:rtl/>
          <w:cs/>
          <w:lang w:val="ar_AE" w:bidi="ar_AE"/>
        </w:rPr>
      </w:r>
      <w:r>
        <w:rPr>
          <w:b/>
          <w:rtl/>
          <w:cs/>
          <w:lang w:val="ar_AE" w:bidi="ar_AE"/>
        </w:rPr>
        <w:t>في المشهد الرابع:</w:t>
      </w:r>
      <w:r>
        <w:rPr>
          <w:rtl/>
          <w:cs/>
          <w:lang w:val="ar_AE" w:bidi="ar_AE"/>
        </w:rPr>
        <w:t xml:space="preserve"> يجلس بيلاطس على كرسي القاضي ويقدّم الرب يسوع إلى الجمع بصفته ملكهم. ولكنهم يرفضون الرب يسوع ويصرخون قائلين: "اصلبه!" وأخيرًا، يسلم بيلاطس الرب يسوع ليُصلب على يد الجنود الرومان.</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رؤساء الكهنة اليهود</w:t>
      </w:r>
    </w:p>
    <w:p>
      <w:pPr>
        <w:pStyle w:val="ListBullet"/>
        <w:bidi/>
        <w:spacing w:line="240" w:lineRule="auto"/>
        <w:ind w:left="720"/>
      </w:pPr>
      <w:r>
        <w:rPr>
          <w:rtl/>
          <w:cs/>
          <w:lang w:val="ar_AE" w:bidi="ar_AE"/>
        </w:rPr>
      </w:r>
      <w:r>
        <w:rPr>
          <w:rtl/>
          <w:cs/>
          <w:lang w:val="ar_AE" w:bidi="ar_AE"/>
        </w:rPr>
        <w:t>المسؤولون اليهود (حراس الهيكل)</w:t>
      </w:r>
    </w:p>
    <w:p>
      <w:pPr>
        <w:pStyle w:val="ListBullet"/>
        <w:bidi/>
        <w:spacing w:line="240" w:lineRule="auto"/>
        <w:ind w:left="720"/>
      </w:pPr>
      <w:r>
        <w:rPr>
          <w:rtl/>
          <w:cs/>
          <w:lang w:val="ar_AE" w:bidi="ar_AE"/>
        </w:rPr>
      </w:r>
      <w:r>
        <w:rPr>
          <w:rtl/>
          <w:cs/>
          <w:lang w:val="ar_AE" w:bidi="ar_AE"/>
        </w:rPr>
        <w:t>والجمع اليهودي</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يأمر بيلاطس الجنود الرومان بضرب الرب يسوع بقسوة. تذكّروا أن بيلاطس ليس هو الذي يضرب الرب يسوع. بل يضرب الجنود الرب يسوع. من المحتمل أن هذا النوع من الضرب الشديد حدث كخطوة أولى في عملية الإعدام. تذكّروا أن الجنود الرومان وضعوا على الرب يسوع تاجًا من الشوك ورداءً أرجوانيًا أيضًا. وسخروا منه قائلين: "مرحبًا يا ملك اليهود!" كما لطموه على وجهه. تذكّروا أنهم لا يعتقدون أنه ملك حقًا. بل يسخرون منه؛ لأنه أمر سخيف أن يكون الملك رجلاً يهوديًا عاجزًا.</w:t>
      </w:r>
    </w:p>
    <w:p>
      <w:pPr>
        <w:bidi/>
      </w:pPr>
      <w:r>
        <w:rPr>
          <w:rtl/>
          <w:cs/>
          <w:lang w:val="ar_AE" w:bidi="ar_AE"/>
        </w:rPr>
      </w:r>
      <w:r>
        <w:rPr>
          <w:rtl/>
          <w:cs/>
          <w:lang w:val="ar_AE" w:bidi="ar_AE"/>
        </w:rPr>
        <w:t xml:space="preserve">توقَّفوا هنا وانظروا إلى صور </w:t>
      </w:r>
      <w:r>
        <w:rPr>
          <w:rtl/>
          <w:cs/>
          <w:lang w:val="ar_AE" w:bidi="ar_AE"/>
        </w:rPr>
        <w:t>للسوط</w:t>
      </w:r>
      <w:r>
        <w:rPr>
          <w:rtl/>
          <w:cs/>
          <w:lang w:val="ar_AE" w:bidi="ar_AE"/>
        </w:rPr>
        <w:t xml:space="preserve"> وتاج </w:t>
      </w:r>
      <w:r>
        <w:rPr>
          <w:rtl/>
          <w:cs/>
          <w:lang w:val="ar_AE" w:bidi="ar_AE"/>
        </w:rPr>
        <w:t>الشواك</w:t>
      </w:r>
      <w:r>
        <w:rPr>
          <w:rtl/>
          <w:cs/>
          <w:lang w:val="ar_AE" w:bidi="ar_AE"/>
        </w:rPr>
        <w:t xml:space="preserve"> و</w:t>
      </w:r>
      <w:r>
        <w:rPr>
          <w:rtl/>
          <w:cs/>
          <w:lang w:val="ar_AE" w:bidi="ar_AE"/>
        </w:rPr>
        <w:t>الرداء الأرجواني</w:t>
      </w:r>
      <w:r>
        <w:rPr>
          <w:rtl/>
          <w:cs/>
          <w:lang w:val="ar_AE" w:bidi="ar_AE"/>
        </w:rPr>
        <w:t xml:space="preserve"> مرة أخرى كمجموعة إن لزم الأمر. (توقَّفوا هنا عن سماع التسجيل الصوتي)</w:t>
      </w:r>
    </w:p>
    <w:p>
      <w:pPr>
        <w:bidi/>
      </w:pPr>
      <w:r>
        <w:rPr>
          <w:rtl/>
          <w:cs/>
          <w:lang w:val="ar_AE" w:bidi="ar_AE"/>
        </w:rPr>
      </w:r>
      <w:r>
        <w:rPr>
          <w:rtl/>
          <w:cs/>
          <w:lang w:val="ar_AE" w:bidi="ar_AE"/>
        </w:rPr>
        <w:t>تذكّروا أن هذا المشهد الأول يحدث على الأرجح داخل قصر بيلاطس. من المهم تذكُّر أن الأحداث في هذا المقطع تسير بين أحداث تحدث داخل القصر وخارجه. يبقى قادة اليهود خارج القصر؛ لأن بيلاطس روماني، ولم يرغب قادة اليهود في أن يصبحوا نجسين بالدخول إلى بيت رجل أممي. كان من المهم بشكل خاص بالنسبة لهم أن يظلوا طاهرين دينيًا قبل عيد الفصح الديني اليهودي.</w:t>
      </w:r>
    </w:p>
    <w:p>
      <w:pPr>
        <w:bidi/>
      </w:pPr>
      <w:r>
        <w:rPr>
          <w:rtl/>
          <w:cs/>
          <w:lang w:val="ar_AE" w:bidi="ar_AE"/>
        </w:rPr>
      </w:r>
      <w:r>
        <w:rPr>
          <w:rtl/>
          <w:cs/>
          <w:lang w:val="ar_AE" w:bidi="ar_AE"/>
        </w:rPr>
        <w:t>في المشهد الثاني، يعود بيلاطس إلى الخارج ويتحدث مع رؤساء الكهنة والمسؤولين اليهود. تذكّروا أن هذه هي المرة الثانية التي يخبر فيها بيلاطس قادة اليهود أنه لا يجد أي ذنب في الرب يسوع. تذكّروا أيضًا أن بيلاطس روماني، لكنه هو الذي يقول إن الرب يسوع ليس مذنبًا. ثم يأمر بيلاطس الرب يسوع بأن يخرج حتى يتمكن قادة اليهود من رؤيته. تذكّروا أن الرب يسوع لا يزال يرتدي تاج الشوك والرداء الأرجواني. يريد بيلاطس من اليهود أن يروا الرب يسوع مُهانًا وأنه لا يشكل تهديدًا لأحد. تذكّروا أن بيلاطس، على الأرجح، يريد من قادة اليهود أن يأخذوا الرب يسوع ويعاقبوه بأنفسهم.</w:t>
      </w:r>
    </w:p>
    <w:p>
      <w:pPr>
        <w:bidi/>
      </w:pPr>
      <w:r>
        <w:rPr>
          <w:rtl/>
          <w:cs/>
          <w:lang w:val="ar_AE" w:bidi="ar_AE"/>
        </w:rPr>
      </w:r>
      <w:r>
        <w:rPr>
          <w:rtl/>
          <w:cs/>
          <w:lang w:val="ar_AE" w:bidi="ar_AE"/>
        </w:rPr>
        <w:t>وتذكّروا أن رؤساء الكهنة والمسؤولين يرفضون الرب يسوع عندما يروه. فالرب يسوع ليس ملكهم. وبدلًا من ذلك، يصرخون مرتين: "اصلبه! اصلبه!" تذكّروا أنهم قالوا ذلك مرتين ليؤكدوا مدى رغبتهم في موته. من المهم تذكُّر أن اليهود لا يقدرون أن يصلبوا أحدًا، ولهذا السبب كانوا يصرخون لبيلاطس، الروماني، أن يصلب الرب يسوع.</w:t>
      </w:r>
    </w:p>
    <w:p>
      <w:pPr>
        <w:bidi/>
      </w:pPr>
      <w:r>
        <w:rPr>
          <w:rtl/>
          <w:cs/>
          <w:lang w:val="ar_AE" w:bidi="ar_AE"/>
        </w:rPr>
      </w:r>
      <w:r>
        <w:rPr>
          <w:rtl/>
          <w:cs/>
          <w:lang w:val="ar_AE" w:bidi="ar_AE"/>
        </w:rPr>
        <w:t>يقول بيلاطس مرة أخرى إنه لم يجد أي ذنب في الرب يسوع – تذكّروا أن هذه هي المرة الثالثة التي يقول فيها بيلاطس هذا. يقترح بيلاطس أن يصلب قادة اليهود الرب يسوع بأنفسهم. وهذا يعني أن بيلاطس يريد منهم أن يتحملوا مسؤولية موت الرب يسوع. تذكّروا أيضًا أن قادة اليهود قالوا إن الرب يسوع يجب أن يموت؛ لأن كسر الناموس: "لا تنطق باسم الله باطلًا." فهم يقولون إن الرب يسوع ادعى أنه ابن الله، لذلك يعتقدون أنه يجب أن يموت.</w:t>
      </w:r>
    </w:p>
    <w:p>
      <w:pPr>
        <w:bidi/>
      </w:pPr>
      <w:r>
        <w:rPr>
          <w:rtl/>
          <w:cs/>
          <w:lang w:val="ar_AE" w:bidi="ar_AE"/>
        </w:rPr>
      </w:r>
      <w:r>
        <w:rPr>
          <w:rtl/>
          <w:cs/>
          <w:lang w:val="ar_AE" w:bidi="ar_AE"/>
        </w:rPr>
        <w:t>في المشهد الثالث، يعود بيلاطس إلى الداخل ليتحدث مع الرب يسوع على انفراد. تذكّروا أن بيلاطس "خاف أكثر" بعد أن سمع أن الرب يسوع يدعو نفسه ابن الله. تذكّروا أن بيلاطس كان على الأرجح خائفًا من إدانة الرب يسوع. ويسأل بيلاطس الرب يسوع: "مِن أين أنت؟" تذكّروا إنه من الممكن أن هذا كان سؤالًا عن المنطقة التي نشأ فيها الرب يسوع. أو ربما أظهر قلق بيلاطس بشأن ادعاء الرب يسوع أنه ابن الله. تذكّروا أن الرب يسوع لم يقل أي شيء.</w:t>
      </w:r>
    </w:p>
    <w:p>
      <w:pPr>
        <w:bidi/>
      </w:pPr>
      <w:r>
        <w:rPr>
          <w:rtl/>
          <w:cs/>
          <w:lang w:val="ar_AE" w:bidi="ar_AE"/>
        </w:rPr>
      </w:r>
      <w:r>
        <w:rPr>
          <w:rtl/>
          <w:cs/>
          <w:lang w:val="ar_AE" w:bidi="ar_AE"/>
        </w:rPr>
        <w:t>يسأل بيلاطس الرب يسوع سؤالين: "لماذا لا تتحدث معي؟" و"ألا تعلم أن لدي القدرة على إطلاقك وعلى صلبك؟" ولا ينتظر إجابة عن هذه الأسئلة. يستخدم بيلاطس هذه الأسئلة ليتحدث بشدة وليوبخ الرب يسوع لعدم إجابته على أسئلته.</w:t>
      </w:r>
    </w:p>
    <w:p>
      <w:pPr>
        <w:bidi/>
      </w:pPr>
      <w:r>
        <w:rPr>
          <w:rtl/>
          <w:cs/>
          <w:lang w:val="ar_AE" w:bidi="ar_AE"/>
        </w:rPr>
      </w:r>
      <w:r>
        <w:rPr>
          <w:rtl/>
          <w:cs/>
          <w:lang w:val="ar_AE" w:bidi="ar_AE"/>
        </w:rPr>
        <w:t>أوقفوا سماع التسجيل الصوتي هنا، وناقشوا هذا السؤال كمجموعة: هل ستستخدمون الأسئلة هنا، أم شكل آخر من أشكال العبارات لإظهار دهشة بيلاطس وشعوره بالإهانة من رفض الرب يسوع الإجابة؟ (توقَّفوا هنا عن سماع التسجيل الصوتي)</w:t>
      </w:r>
    </w:p>
    <w:p>
      <w:pPr>
        <w:bidi/>
      </w:pPr>
      <w:r>
        <w:rPr>
          <w:rtl/>
          <w:cs/>
          <w:lang w:val="ar_AE" w:bidi="ar_AE"/>
        </w:rPr>
      </w:r>
      <w:r>
        <w:rPr>
          <w:rtl/>
          <w:cs/>
          <w:lang w:val="ar_AE" w:bidi="ar_AE"/>
        </w:rPr>
        <w:t>تذكّروا أن الرب يسوع أجاب بيلاطس بقوله إن الله هو من أعطى بيلاطس القوة والسلطان على الرب يسوع. من المهم تذكُّر أن الرب يسوع لم يجيب على سؤال بيلاطس بعد، القائل: "مِن أين أنت؟" فقد قال الرب يسوع لبيلاطس بالفعل: "مملكتي ليست من هذا العالم." يوضح الرب يسوع أن الله وحده هو الذي يملك القوة والسلطان الكاملين.</w:t>
      </w:r>
    </w:p>
    <w:p>
      <w:pPr>
        <w:bidi/>
      </w:pPr>
      <w:r>
        <w:rPr>
          <w:rtl/>
          <w:cs/>
          <w:lang w:val="ar_AE" w:bidi="ar_AE"/>
        </w:rPr>
      </w:r>
      <w:r>
        <w:rPr>
          <w:rtl/>
          <w:cs/>
          <w:lang w:val="ar_AE" w:bidi="ar_AE"/>
        </w:rPr>
        <w:t>من المهم تذكُّر أن الرب يسوع يقول أيضًا إن "مُسلمني لك" قد ارتكب خطية أكبر من بيلاطس. تذكّروا أن هذا يشير على الأرجح إلى قيافا، رئيس الكهنة.</w:t>
      </w:r>
    </w:p>
    <w:p>
      <w:pPr>
        <w:bidi/>
      </w:pPr>
      <w:r>
        <w:rPr>
          <w:rtl/>
          <w:cs/>
          <w:lang w:val="ar_AE" w:bidi="ar_AE"/>
        </w:rPr>
      </w:r>
      <w:r>
        <w:rPr>
          <w:rtl/>
          <w:cs/>
          <w:lang w:val="ar_AE" w:bidi="ar_AE"/>
        </w:rPr>
        <w:t>وتذكّروا أن المشهد الثالث ينتهي وبيلاطس لا يزال يحاول إطلاق سراح الرب يسوع. استمر قادة اليهود في الصراخ مطالبين بموت الرب يسوع. تذكّروا أنهم أخبروا بيلاطس أن الإمبراطور سيغضب منه إذا سمح بإطلاق سراح الرب يسوع. يتحدث قادة اليهود الآن عن كون الرب يسوع يشكل تهديدًا لروما مرة أخرى، وليس عن ادعاء الرب يسوع أنه ابن الله.</w:t>
      </w:r>
    </w:p>
    <w:p>
      <w:pPr>
        <w:bidi/>
      </w:pPr>
      <w:r>
        <w:rPr>
          <w:rtl/>
          <w:cs/>
          <w:lang w:val="ar_AE" w:bidi="ar_AE"/>
        </w:rPr>
      </w:r>
      <w:r>
        <w:rPr>
          <w:rtl/>
          <w:cs/>
          <w:lang w:val="ar_AE" w:bidi="ar_AE"/>
        </w:rPr>
        <w:t>في المشهد الرابع، يُخرج بيلاطس الرب يسوع ويجلس على كرسي القاضي. تذكّروا أن بيلاطس كان مستعدًا لاتخاذ قرار بشأن الرب يسوع. وتذكّروا أن هذا مكان به أحجار رصف كبيرة، وكان يُدعى جباثا. وتذكّروا أيضًا أنه اليوم الذي يسبق السبت، كما إنه اليوم السابق لعيد الفصح. كان الوقت حوالي الساعة الثانية عشرة ظهرًا، مما يشير على الأرجح إلى الوقت الذي قدم فيه بيلاطس الرب يسوع كملك، ووقت صلبه. من المهم تذكُّر أن يوحنا كان محددًا جدًا في ذكر وقت ومكان إتخاذ هذا القرار. يُظهر هذا أن هذه لحظة مهمة في المقطع.</w:t>
      </w:r>
    </w:p>
    <w:p>
      <w:pPr>
        <w:bidi/>
      </w:pPr>
      <w:r>
        <w:rPr>
          <w:rtl/>
          <w:cs/>
          <w:lang w:val="ar_AE" w:bidi="ar_AE"/>
        </w:rPr>
      </w:r>
      <w:r>
        <w:rPr>
          <w:rtl/>
          <w:cs/>
          <w:lang w:val="ar_AE" w:bidi="ar_AE"/>
        </w:rPr>
        <w:t>قال بيلاطس: "ها هو ملككم!" وأجاب اليهود بقولهم: "خُذُه! ابعده! اصلبه!" تذكّروا أن هذه هي المرة الرابعة التي يصرخوا فيها قائلين: "اصلبه!" ويسألهم بيلاطس مرة أخرى إذا كانوا يريدون صلب ملكهم. يجيبه رؤساء الكهنة، قائلين: "ليس لنا ملكًا إلا قيصر." تذكّروا أن الشعب اليهودي يقول عادةً إن الله هو ملكهم. ويقولون هنا، إن قيصر، الإمبراطور، هو ملكهم الوحيد.</w:t>
      </w:r>
    </w:p>
    <w:p>
      <w:pPr>
        <w:bidi/>
      </w:pPr>
      <w:r>
        <w:rPr>
          <w:rtl/>
          <w:cs/>
          <w:lang w:val="ar_AE" w:bidi="ar_AE"/>
        </w:rPr>
      </w:r>
      <w:r>
        <w:rPr>
          <w:rtl/>
          <w:cs/>
          <w:lang w:val="ar_AE" w:bidi="ar_AE"/>
        </w:rPr>
        <w:t>وأخيرًا، يسلمهم بيلاطس الرب يسوع ليُصلب. تذكّروا أن هذا يعني على الأرجح أن بيلاطس يعطي الرب يسوع للجنود الرومان ليًصلب. تذكّروا أن رؤساء الكهنة لا يمكنهم صلب الرب يسوع وفقًا للقانون الروماني. تذكّروا أن قادة اليهود هم الذين صرخوا: "اصلبه!" مرات عديدة، وكان بيلاطس، الوالي الروماني، هو من يحاول إطلاق صراح الرب يسوع.</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إنجيل يوحنا 19: 1–16 من الترجمة الأكثر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رؤساء الكهنة اليهود</w:t>
      </w:r>
    </w:p>
    <w:p>
      <w:pPr>
        <w:pStyle w:val="ListBullet"/>
        <w:bidi/>
        <w:spacing w:line="240" w:lineRule="auto"/>
        <w:ind w:left="720"/>
      </w:pPr>
      <w:r>
        <w:rPr>
          <w:rtl/>
          <w:cs/>
          <w:lang w:val="ar_AE" w:bidi="ar_AE"/>
        </w:rPr>
      </w:r>
      <w:r>
        <w:rPr>
          <w:rtl/>
          <w:cs/>
          <w:lang w:val="ar_AE" w:bidi="ar_AE"/>
        </w:rPr>
        <w:t>المسؤولون اليهود (حراس الهيكل)</w:t>
      </w:r>
    </w:p>
    <w:p>
      <w:pPr>
        <w:pStyle w:val="ListBullet"/>
        <w:bidi/>
        <w:spacing w:line="240" w:lineRule="auto"/>
        <w:ind w:left="720"/>
      </w:pPr>
      <w:r>
        <w:rPr>
          <w:rtl/>
          <w:cs/>
          <w:lang w:val="ar_AE" w:bidi="ar_AE"/>
        </w:rPr>
      </w:r>
      <w:r>
        <w:rPr>
          <w:rtl/>
          <w:cs/>
          <w:lang w:val="ar_AE" w:bidi="ar_AE"/>
        </w:rPr>
        <w:t>والجمع اليهودي</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يأمر بيلاطس جنوده أن يضربوا الرب يسوع بقسوة. ويضربون يسوع ويعطونه تاجًا من الشوك ورداءً أرجوانيًا ليلبسه. ويقولون: "مرحبًا يا ملك اليهود!" كما يضرب الجنود الرب يسوع على وجهه. ويسخرون منه ويستهزئون 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الجنود الرومان: "بما تشعرون؟" قد يجيب الناس بعبارات مثل: "أنا مستمتع بإهانة هذا الرجل اليهودي" أو "أحاول التفكير في طرق أخرى لجعل هذا الرجل بائسًا، مثل أشياء أخرى نلبسها له أو نفعلها به" أو "أنا مسرور لأن بيلاطس أعطانا الإذن لضرب الرب يسوع ولنسخر منه".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يخرج بيلاطس مرة أخرى ويتحدث مع قادة اليهود. يقول بيلاطس إنه لا يجد أي ذنب في يسوع. ويأمر الرب يسوع أن يخرج إلى الخارج. لا يزال الرب يسوع يرتدي تاج الشوك والرداء الأرجواني. يقول بيلاطس: "ها هو الرجل!" ويصرخ رؤساء الكهنة والمسؤولون، قائلين: "اصلبه! اصلبه!" فهم يريدون موت الرب يسوع. ثم يخبر بيلاطس قادة اليهود أن يصلبوا يسوع بأنفسهم، وأنه لا يجد أي ذنب فيه. فيجيب قادة اليهود بقولهم إن لهم شريعة تحتم موت يسوع؛ لأنه ادعى أنه ابن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الناس الذين يؤدون دور رؤساء الكهنة والمسؤولين: "بماذا تشعرون؟" قد يجيب الناس بعبارات مثل: "أشعر بالغضب؛ لأن يسوع يدعي أنه ابن الله"، أو "نريد أن يستمع إلينا هذا الوالي الروماني، ويساعدنا على التخلص من يسوع هذا"، أو "نشعر بالإحباط من بيلاطس؛ لأنه مستمر في قول إنه لا يجد أي ذنب في يسوع".</w:t>
      </w:r>
    </w:p>
    <w:p>
      <w:pPr>
        <w:pStyle w:val="ListBullet"/>
        <w:bidi/>
        <w:spacing w:line="240" w:lineRule="auto"/>
        <w:ind w:left="720"/>
      </w:pPr>
      <w:r>
        <w:rPr>
          <w:rtl/>
          <w:cs/>
          <w:lang w:val="ar_AE" w:bidi="ar_AE"/>
        </w:rPr>
      </w:r>
      <w:r>
        <w:rPr>
          <w:rtl/>
          <w:cs/>
          <w:lang w:val="ar_AE" w:bidi="ar_AE"/>
        </w:rPr>
        <w:t>واسألوا الشخص الذي يؤدي دور بيلاطس أيضًا: "بما تشعر؟" قد يجيب الشخص بعبارات مثل: "مصدوم من انزعاج قادة اليهود إلى هذه الدرجة من هذا الرجل الشقي"، أو "خائف من هذا الرجل وأتساءل إذا كان من الممكن أن يكون ابن الله حقًا"، أو "خائف من الناس أن يتهجموا عليّ إذا أطلقت سراح يسوع"، أو "أشعر بالقلق من كيفية حسم القضية بينما يبدو بوضوح أن يسوع بريء".</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يعود بيلاطس إلى داخل القصر مرة أخرى. ويسأل يسوع: "مِن أين أنت؟" لكن يسوع لا يقول أي شيء. يشعر بيلاطس بالإهانة؛ لأن يسوع لا يجيب بشيء. يقول بيلاطس: "لماذا لا تتحدث معي؟" و"ألا تعلم أن لدي القدرة على إطلاقك وعلى صلبك؟" ويخبر الرب يسوع بيلاطس أن الله وحده هو الذي يملك القوة والسلطان. ويتمتع بيلاطس فقط بالسلطة على الرب يسوع؛ لأن الله أعطى بيلاطس تلك السلطة.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بيلاطس أيضًا: "بما تشعر؟" قد يجيب الشخص بعبارات مثل: "مصدوم من إجابات هذا الرجل"، أو "أتساءل من هو هذا الرجل حقًا، ولماذا لا يدافع عن نفسه؟" أو "أريد أن أُطلق سراح هذا الرجل؛ لأنه من الواضح أنه غير مذنب بأي جريمة".</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يحاول بيلاطس أن يُطلق سراح يسوع، لكن قادة اليهود يقاومونه. ويقولون إن بيلاطس ليس صديقًا لقيصر إذا أطلق سراح يسوع. وهم يقصدون أن قيصر، الإمبراطور، سيرغب في عقاب الرب يسوع لأنه يدعي أنه هو الملك.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بيلاطس أيضًا: "بما تشعر؟" قد يجيب الشخص بعبارات مثل: "أشعر بالقلق مما قاله الناس عن عدم كون قيصر صديقي إذا لم أعاقب يسوع"، أو "أتساءل إن كان الناس يعرفون أن يسوع كان يتحدث عن سلطان من فوق"، أو "أتساءل إن كان ينبغي أن أستسلم لما يريده الناس ببساطة، خاصة إذا كان هذا سيساعدني سياسيًا".</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يخرج بيلاطس الرب يسوع ويجلس على كرسي القاضي في الساحة. يُعد بيلاطس نفسه لإتخاذ قرار بشأن الرب يسوع. ثم يقول لليهود: "ها هو ملككم!" وهم يجيبوه، قائلين: "خُذُه! ابعده! اصلبه!" يقول بيلاطس مرة أخرى: "أأصلب ملككم؟" يجيبه رؤساء الكهنة: "ليس لنا ملكًا إلا قيصر". وأخيرًا، يسلم بيلاطس الرب يسوع إلى الجنود الرومان ليُصلب.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"لم أكن مندهشًا من رد فعل رؤساء الكهنة والمسؤولين، وجميع الشعب اليهودي"، أو "أشعر بالحزن أن شعبي لاخاص يرفضني"، أو "أشعر بالألم بسبب الضرب وتاج الشوك والسخرية والاتهامات والإهانات".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إنجيل يوحنا 19: 1–16 من الترجمة الأكثر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كان بيلاطس الوالي الروماني حاكم كل منطقة اليهودية. ويعمل تحت الإمبراطور الروماني. لم يكن بيلاطس يهوديًا، لذلك لم يُرِد اليهود أن يدخلوا قصره. استخدموا نفس الاسم بيلاطس الذي استخدمتموه في المقاطع السابقة.</w:t>
      </w:r>
    </w:p>
    <w:p>
      <w:pPr>
        <w:bidi/>
      </w:pPr>
      <w:r>
        <w:rPr>
          <w:rtl/>
          <w:cs/>
          <w:lang w:val="ar_AE" w:bidi="ar_AE"/>
        </w:rPr>
      </w:r>
      <w:r>
        <w:rPr>
          <w:rtl/>
          <w:cs/>
          <w:lang w:val="ar_AE" w:bidi="ar_AE"/>
        </w:rPr>
        <w:t>وكان بيلاطس يسكن قصرًا. وهو مقر الحكومة الرومانية في تلك المنطقة أيضًا. وعندما كان بيلاطس في أورشليم، كان يسكن هذا القصر. استخدموا الكلمة ذاتها التي استخدمتموها في المقاطع السابقة للإشارة إلى القصر.</w:t>
      </w:r>
    </w:p>
    <w:p>
      <w:pPr>
        <w:bidi/>
      </w:pPr>
      <w:r>
        <w:rPr>
          <w:rtl/>
          <w:cs/>
          <w:lang w:val="ar_AE" w:bidi="ar_AE"/>
        </w:rPr>
      </w:r>
      <w:r>
        <w:rPr>
          <w:rtl/>
          <w:cs/>
          <w:lang w:val="ar_AE" w:bidi="ar_AE"/>
        </w:rPr>
        <w:t xml:space="preserve">توقّفوا هنا وانظروا إلى صورة </w:t>
      </w:r>
      <w:r>
        <w:rPr>
          <w:rtl/>
          <w:cs/>
          <w:lang w:val="ar_AE" w:bidi="ar_AE"/>
        </w:rPr>
        <w:t>القصر</w:t>
      </w:r>
      <w:r>
        <w:rPr>
          <w:rtl/>
          <w:cs/>
          <w:lang w:val="ar_AE" w:bidi="ar_AE"/>
        </w:rPr>
        <w:t xml:space="preserve"> مرة أخرى كمجموعة إذا دعت الحاجة لذلك. (توقَّفوا هنا عن سماع التسجيل الصوتي).</w:t>
      </w:r>
    </w:p>
    <w:p>
      <w:pPr>
        <w:bidi/>
      </w:pPr>
      <w:r>
        <w:rPr>
          <w:rtl/>
          <w:cs/>
          <w:lang w:val="ar_AE" w:bidi="ar_AE"/>
        </w:rPr>
      </w:r>
      <w:r>
        <w:rPr>
          <w:rtl/>
          <w:cs/>
          <w:lang w:val="ar_AE" w:bidi="ar_AE"/>
        </w:rPr>
        <w:t>أمر بيلاطس الجنود الرومان أن يضربوا الرب يسوع بقسوة. وكلمة "يضرب" في اللغة الأصلية تعني الضرب بشدة، أو الجلد. وتعني ضرب شخص بسوط.</w:t>
      </w:r>
    </w:p>
    <w:p>
      <w:pPr>
        <w:bidi/>
      </w:pPr>
      <w:r>
        <w:rPr>
          <w:rtl/>
          <w:cs/>
          <w:lang w:val="ar_AE" w:bidi="ar_AE"/>
        </w:rPr>
      </w:r>
      <w:r>
        <w:rPr>
          <w:rtl/>
          <w:cs/>
          <w:lang w:val="ar_AE" w:bidi="ar_AE"/>
        </w:rPr>
        <w:t>كان الجنود الرومان يخدمون بيلاطس، الوالي الروماني. وكانوا يتقاضون أجرًا مقابل خدمتهم العسكرية. لم يكن يُسمح بجلد الجنود الرومان بالسوط دون محاكمة على جرائمهم.</w:t>
      </w:r>
    </w:p>
    <w:p>
      <w:pPr>
        <w:bidi/>
      </w:pPr>
      <w:r>
        <w:rPr>
          <w:rtl/>
          <w:cs/>
          <w:lang w:val="ar_AE" w:bidi="ar_AE"/>
        </w:rPr>
      </w:r>
      <w:r>
        <w:rPr>
          <w:rtl/>
          <w:cs/>
          <w:lang w:val="ar_AE" w:bidi="ar_AE"/>
        </w:rPr>
        <w:t xml:space="preserve">وضع الجنود الرومان تاجًا من </w:t>
      </w:r>
      <w:r>
        <w:rPr>
          <w:b/>
          <w:rtl/>
          <w:cs/>
          <w:lang w:val="ar_AE" w:bidi="ar_AE"/>
        </w:rPr>
        <w:t>الشوك</w:t>
      </w:r>
      <w:r>
        <w:rPr>
          <w:rtl/>
          <w:cs/>
          <w:lang w:val="ar_AE" w:bidi="ar_AE"/>
        </w:rPr>
        <w:t xml:space="preserve"> على رأس الرب يسوع وألبسوه </w:t>
      </w:r>
      <w:r>
        <w:rPr>
          <w:b/>
          <w:rtl/>
          <w:cs/>
          <w:lang w:val="ar_AE" w:bidi="ar_AE"/>
        </w:rPr>
        <w:t>رداءً أرجوانيًا</w:t>
      </w:r>
      <w:r>
        <w:rPr>
          <w:rtl/>
          <w:cs/>
          <w:lang w:val="ar_AE" w:bidi="ar_AE"/>
        </w:rPr>
        <w:t>.</w:t>
      </w:r>
    </w:p>
    <w:p>
      <w:pPr>
        <w:bidi/>
      </w:pPr>
      <w:r>
        <w:rPr>
          <w:rtl/>
          <w:cs/>
          <w:lang w:val="ar_AE" w:bidi="ar_AE"/>
        </w:rPr>
      </w:r>
      <w:r>
        <w:rPr>
          <w:rtl/>
          <w:cs/>
          <w:lang w:val="ar_AE" w:bidi="ar_AE"/>
        </w:rPr>
        <w:t xml:space="preserve">توقَّفوا هنا وانظروا إلى صور </w:t>
      </w:r>
      <w:r>
        <w:rPr>
          <w:rtl/>
          <w:cs/>
          <w:lang w:val="ar_AE" w:bidi="ar_AE"/>
        </w:rPr>
        <w:t>للسوط</w:t>
      </w:r>
      <w:r>
        <w:rPr>
          <w:rtl/>
          <w:cs/>
          <w:lang w:val="ar_AE" w:bidi="ar_AE"/>
        </w:rPr>
        <w:t xml:space="preserve"> وتاج </w:t>
      </w:r>
      <w:r>
        <w:rPr>
          <w:rtl/>
          <w:cs/>
          <w:lang w:val="ar_AE" w:bidi="ar_AE"/>
        </w:rPr>
        <w:t>الشواك</w:t>
      </w:r>
      <w:r>
        <w:rPr>
          <w:rtl/>
          <w:cs/>
          <w:lang w:val="ar_AE" w:bidi="ar_AE"/>
        </w:rPr>
        <w:t xml:space="preserve"> و</w:t>
      </w:r>
      <w:r>
        <w:rPr>
          <w:rtl/>
          <w:cs/>
          <w:lang w:val="ar_AE" w:bidi="ar_AE"/>
        </w:rPr>
        <w:t>الرداء الأرجواني</w:t>
      </w:r>
      <w:r>
        <w:rPr>
          <w:rtl/>
          <w:cs/>
          <w:lang w:val="ar_AE" w:bidi="ar_AE"/>
        </w:rPr>
        <w:t xml:space="preserve"> مرة أخرى كمجموعة إن لزم الأمر. (توقَّفوا هنا عن سماع التسجيل الصوتي).</w:t>
      </w:r>
    </w:p>
    <w:p>
      <w:pPr>
        <w:bidi/>
      </w:pPr>
      <w:r>
        <w:rPr>
          <w:rtl/>
          <w:cs/>
          <w:lang w:val="ar_AE" w:bidi="ar_AE"/>
        </w:rPr>
      </w:r>
      <w:r>
        <w:rPr>
          <w:rtl/>
          <w:cs/>
          <w:lang w:val="ar_AE" w:bidi="ar_AE"/>
        </w:rPr>
        <w:t>كما لقّب الجنود الرومان الرب يسوع بلقب "</w:t>
      </w:r>
      <w:r>
        <w:rPr>
          <w:b/>
          <w:rtl/>
          <w:cs/>
          <w:lang w:val="ar_AE" w:bidi="ar_AE"/>
        </w:rPr>
        <w:t>ملك</w:t>
      </w:r>
      <w:r>
        <w:rPr>
          <w:rtl/>
          <w:cs/>
          <w:lang w:val="ar_AE" w:bidi="ar_AE"/>
        </w:rPr>
        <w:t xml:space="preserve"> اليهود". إذ كانوا يسخرون منه لأنه كان من الواضح للرومان أنه لا ملك لليهود وأنهم شعب عاجز يحكمهم الرومان. وكان الملك عادة يرتدي تاجًا، ويحمل صولجانًا، ويلبس ملابس ملكية، ويجلس على عرشٍ. استخدموا الكلمة ذاتها التي استخدمتموها في المقاطع السابقة للإشارة إلى الملك. ولمزيدٍ من المعلومات عن كلمة "</w:t>
      </w:r>
      <w:r>
        <w:rPr>
          <w:rtl/>
          <w:cs/>
          <w:lang w:val="ar_AE" w:bidi="ar_AE"/>
        </w:rPr>
        <w:t>ملك</w:t>
      </w:r>
      <w:r>
        <w:rPr>
          <w:rtl/>
          <w:cs/>
          <w:lang w:val="ar_AE" w:bidi="ar_AE"/>
        </w:rPr>
        <w:t>"، انظروا قاموس الكلمات الرئيسية.</w:t>
      </w:r>
    </w:p>
    <w:p>
      <w:pPr>
        <w:bidi/>
      </w:pPr>
      <w:r>
        <w:rPr>
          <w:rtl/>
          <w:cs/>
          <w:lang w:val="ar_AE" w:bidi="ar_AE"/>
        </w:rPr>
      </w:r>
      <w:r>
        <w:rPr>
          <w:rtl/>
          <w:cs/>
          <w:lang w:val="ar_AE" w:bidi="ar_AE"/>
        </w:rPr>
        <w:t xml:space="preserve">أمر بيلاطس الجنود الرومان بأن يُخرجوا الرب يسوع إلى خارج القصر. أراد بيلاطس أن يرى </w:t>
      </w:r>
      <w:r>
        <w:rPr>
          <w:b/>
          <w:rtl/>
          <w:cs/>
          <w:lang w:val="ar_AE" w:bidi="ar_AE"/>
        </w:rPr>
        <w:t>رؤساء الكهنة</w:t>
      </w:r>
      <w:r>
        <w:rPr>
          <w:rtl/>
          <w:cs/>
          <w:lang w:val="ar_AE" w:bidi="ar_AE"/>
        </w:rPr>
        <w:t xml:space="preserve"> و</w:t>
      </w:r>
      <w:r>
        <w:rPr>
          <w:b/>
          <w:rtl/>
          <w:cs/>
          <w:lang w:val="ar_AE" w:bidi="ar_AE"/>
        </w:rPr>
        <w:t>المسؤولين</w:t>
      </w:r>
      <w:r>
        <w:rPr>
          <w:rtl/>
          <w:cs/>
          <w:lang w:val="ar_AE" w:bidi="ar_AE"/>
        </w:rPr>
        <w:t xml:space="preserve"> الرب يسوع مرتديًا تاج الشوك والرداء الأرجواني.</w:t>
      </w:r>
    </w:p>
    <w:p>
      <w:pPr>
        <w:bidi/>
      </w:pPr>
      <w:r>
        <w:rPr>
          <w:rtl/>
          <w:cs/>
          <w:lang w:val="ar_AE" w:bidi="ar_AE"/>
        </w:rPr>
      </w:r>
      <w:r>
        <w:rPr>
          <w:rtl/>
          <w:cs/>
          <w:lang w:val="ar_AE" w:bidi="ar_AE"/>
        </w:rPr>
        <w:t xml:space="preserve">كان </w:t>
      </w:r>
      <w:r>
        <w:rPr>
          <w:b/>
          <w:rtl/>
          <w:cs/>
          <w:lang w:val="ar_AE" w:bidi="ar_AE"/>
        </w:rPr>
        <w:t>رؤساء الكهنة</w:t>
      </w:r>
      <w:r>
        <w:rPr>
          <w:rtl/>
          <w:cs/>
          <w:lang w:val="ar_AE" w:bidi="ar_AE"/>
        </w:rPr>
        <w:t xml:space="preserve"> هم القادة الدينيين اليهود. وكانوا جزءًا من مجلس الحُكم اليهودي. وكان الكهنة بمثابة المُمثِّلين عن الله في إسرائيل. استخدموا الكلمة ذاتها التي استخدمتموها في المقاطع السابقة للإشارة إلى رؤساء الكهنة. ولمزيدٍ من المعلومات عن كلمة </w:t>
      </w:r>
      <w:r>
        <w:rPr>
          <w:rtl/>
          <w:cs/>
          <w:lang w:val="ar_AE" w:bidi="ar_AE"/>
        </w:rPr>
        <w:t>"كهنة"</w:t>
      </w:r>
      <w:r>
        <w:rPr>
          <w:rtl/>
          <w:cs/>
          <w:lang w:val="ar_AE" w:bidi="ar_AE"/>
        </w:rPr>
        <w:t>، انظروا قاموس الكلمات الرئيسية.</w:t>
      </w:r>
    </w:p>
    <w:p>
      <w:pPr>
        <w:bidi/>
      </w:pPr>
      <w:r>
        <w:rPr>
          <w:rtl/>
          <w:cs/>
          <w:lang w:val="ar_AE" w:bidi="ar_AE"/>
        </w:rPr>
      </w:r>
      <w:r>
        <w:rPr>
          <w:rtl/>
          <w:cs/>
          <w:lang w:val="ar_AE" w:bidi="ar_AE"/>
        </w:rPr>
        <w:t xml:space="preserve">وكان </w:t>
      </w:r>
      <w:r>
        <w:rPr>
          <w:b/>
          <w:rtl/>
          <w:cs/>
          <w:lang w:val="ar_AE" w:bidi="ar_AE"/>
        </w:rPr>
        <w:t>المسؤولون</w:t>
      </w:r>
      <w:r>
        <w:rPr>
          <w:rtl/>
          <w:cs/>
          <w:lang w:val="ar_AE" w:bidi="ar_AE"/>
        </w:rPr>
        <w:t xml:space="preserve"> هم حراس هيكل الشعب اليهودي. وكانوا يعملون لدى رؤساء الكهنة. قبض المسؤولون مع بعض الجنود الرومان على الرب يسوع، وأحضروه إلى حنّان وقيافا والآن إلى بيلاطس أيضًا.</w:t>
      </w:r>
    </w:p>
    <w:p>
      <w:pPr>
        <w:bidi/>
      </w:pPr>
      <w:r>
        <w:rPr>
          <w:rtl/>
          <w:cs/>
          <w:lang w:val="ar_AE" w:bidi="ar_AE"/>
        </w:rPr>
      </w:r>
      <w:r>
        <w:rPr>
          <w:rtl/>
          <w:cs/>
          <w:lang w:val="ar_AE" w:bidi="ar_AE"/>
        </w:rPr>
        <w:t xml:space="preserve">وعندما رأى رؤساء الكهنة والمسؤولون الرب يسوع، صرخوا: "اصلبه! اصلبه!" كان </w:t>
      </w:r>
      <w:r>
        <w:rPr>
          <w:b/>
          <w:rtl/>
          <w:cs/>
          <w:lang w:val="ar_AE" w:bidi="ar_AE"/>
        </w:rPr>
        <w:t>الصلب</w:t>
      </w:r>
      <w:r>
        <w:rPr>
          <w:rtl/>
          <w:cs/>
          <w:lang w:val="ar_AE" w:bidi="ar_AE"/>
        </w:rPr>
        <w:t xml:space="preserve"> هو أشد أشكال إعدام المجرمين التي استخدمها الرومان. وكان الجنود الرومان يضربون المجرم بسوط ثم يسمّرونه أو يربطونه على صليب خشبي. فكانت طريقة مؤلمة للغاية للموت. استخدموا نفس الكلمة التي استخدمتموها في المقاطع السابقة للإشارة إلى "الصلب". ولمزيدٍ من المعلومات عن كلمة</w:t>
      </w:r>
      <w:r>
        <w:rPr>
          <w:rtl/>
          <w:cs/>
          <w:lang w:val="ar_AE" w:bidi="ar_AE"/>
        </w:rPr>
        <w:t>صلب</w:t>
      </w:r>
      <w:r>
        <w:rPr>
          <w:rtl/>
          <w:cs/>
          <w:lang w:val="ar_AE" w:bidi="ar_AE"/>
        </w:rPr>
        <w:t xml:space="preserve">، ارجعوا إلى قاموس الكلمات الرئيسية. </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"الصلب"</w:t>
      </w:r>
      <w:r>
        <w:rPr>
          <w:rtl/>
          <w:cs/>
          <w:lang w:val="ar_AE" w:bidi="ar_AE"/>
        </w:rPr>
        <w:t xml:space="preserve">. وراجعوا قاموس الكلمات الرئيسية للحصول على مزيد من المعلومات عن كلمة </w:t>
      </w:r>
      <w:r>
        <w:rPr>
          <w:rtl/>
          <w:cs/>
          <w:lang w:val="ar_AE" w:bidi="ar_AE"/>
        </w:rPr>
        <w:t>الصلب</w:t>
      </w:r>
      <w:r>
        <w:rPr>
          <w:rtl/>
          <w:cs/>
          <w:lang w:val="ar_AE" w:bidi="ar_AE"/>
        </w:rPr>
        <w:t>. (توقَّفوا هنا عن سماع التسجيل الصوتي).</w:t>
      </w:r>
    </w:p>
    <w:p>
      <w:pPr>
        <w:bidi/>
      </w:pPr>
      <w:r>
        <w:rPr>
          <w:rtl/>
          <w:cs/>
          <w:lang w:val="ar_AE" w:bidi="ar_AE"/>
        </w:rPr>
      </w:r>
      <w:r>
        <w:rPr>
          <w:rtl/>
          <w:cs/>
          <w:lang w:val="ar_AE" w:bidi="ar_AE"/>
        </w:rPr>
        <w:t xml:space="preserve">ويخبر </w:t>
      </w:r>
      <w:r>
        <w:rPr>
          <w:b/>
          <w:rtl/>
          <w:cs/>
          <w:lang w:val="ar_AE" w:bidi="ar_AE"/>
        </w:rPr>
        <w:t>اليهود</w:t>
      </w:r>
      <w:r>
        <w:rPr>
          <w:rtl/>
          <w:cs/>
          <w:lang w:val="ar_AE" w:bidi="ar_AE"/>
        </w:rPr>
        <w:t xml:space="preserve"> بيلاطس أن لديهم </w:t>
      </w:r>
      <w:r>
        <w:rPr>
          <w:b/>
          <w:rtl/>
          <w:cs/>
          <w:lang w:val="ar_AE" w:bidi="ar_AE"/>
        </w:rPr>
        <w:t>شريعة</w:t>
      </w:r>
      <w:r>
        <w:rPr>
          <w:rtl/>
          <w:cs/>
          <w:lang w:val="ar_AE" w:bidi="ar_AE"/>
        </w:rPr>
        <w:t xml:space="preserve"> تحتم موت يسوع. والشريعة موجودة في ناموس موسى. وتقول إن أي شخص يسيء استخدام اسم الله لابد أن يموت. يُرجى الحفاظ على اتساق ترجمة لقب "اليهود" وكلمة "الشريعة" ووحدتها في كل المقاطع السابقة. ولمزيد من المعلومات عن كلمتَي </w:t>
      </w:r>
      <w:r>
        <w:rPr>
          <w:rtl/>
          <w:cs/>
          <w:lang w:val="ar_AE" w:bidi="ar_AE"/>
        </w:rPr>
        <w:t>"اليهود"</w:t>
      </w:r>
      <w:r>
        <w:rPr>
          <w:rtl/>
          <w:cs/>
          <w:lang w:val="ar_AE" w:bidi="ar_AE"/>
        </w:rPr>
        <w:t xml:space="preserve"> و</w:t>
      </w:r>
      <w:r>
        <w:rPr>
          <w:rtl/>
          <w:cs/>
          <w:lang w:val="ar_AE" w:bidi="ar_AE"/>
        </w:rPr>
        <w:t>"الشريعة"</w:t>
      </w:r>
      <w:r>
        <w:rPr>
          <w:rtl/>
          <w:cs/>
          <w:lang w:val="ar_AE" w:bidi="ar_AE"/>
        </w:rPr>
        <w:t>، ارجعوا إلى قاموس الكلمات الرئيسيّة.</w:t>
      </w:r>
    </w:p>
    <w:p>
      <w:pPr>
        <w:bidi/>
      </w:pPr>
      <w:r>
        <w:rPr>
          <w:rtl/>
          <w:cs/>
          <w:lang w:val="ar_AE" w:bidi="ar_AE"/>
        </w:rPr>
      </w:r>
      <w:r>
        <w:rPr>
          <w:rtl/>
          <w:cs/>
          <w:lang w:val="ar_AE" w:bidi="ar_AE"/>
        </w:rPr>
        <w:t>وكان اليهود الذين تحدثوا مع بيلاطس يضمون رؤساء الكهنة والمسؤولين. وربما كان هناك يهود آخرون أيضًا بين الجمع يقاومون الرب يسوع.</w:t>
      </w:r>
    </w:p>
    <w:p>
      <w:pPr>
        <w:bidi/>
      </w:pPr>
      <w:r>
        <w:rPr>
          <w:rtl/>
          <w:cs/>
          <w:lang w:val="ar_AE" w:bidi="ar_AE"/>
        </w:rPr>
      </w:r>
      <w:r>
        <w:rPr>
          <w:rtl/>
          <w:cs/>
          <w:lang w:val="ar_AE" w:bidi="ar_AE"/>
        </w:rPr>
        <w:t xml:space="preserve">قال اليهود إن الرب يسوع ادعى أنه </w:t>
      </w:r>
      <w:r>
        <w:rPr>
          <w:b/>
          <w:rtl/>
          <w:cs/>
          <w:lang w:val="ar_AE" w:bidi="ar_AE"/>
        </w:rPr>
        <w:t>ابن الله</w:t>
      </w:r>
      <w:r>
        <w:rPr>
          <w:rtl/>
          <w:cs/>
          <w:lang w:val="ar_AE" w:bidi="ar_AE"/>
        </w:rPr>
        <w:t xml:space="preserve">. إن ادعاء الرب يسوع يعني أنه هو المسيَّا المرسل من الله، وأنه هو الله نفسه، ويتمتع بعلاقة خاصة بالله. أراد اليهود قتل الرب يسوع لأنه ادعى أنه ابن الله. استخدموا الكلمة نفسها التي استخدمتموها في المقاطع السابقة للإشارة إلى تعبير ابن الله، لمزيد من المعلومات بخصوص </w:t>
      </w:r>
      <w:r>
        <w:rPr>
          <w:rtl/>
          <w:cs/>
          <w:lang w:val="ar_AE" w:bidi="ar_AE"/>
        </w:rPr>
        <w:t>ابن الله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يقول الرب يسوع لبيلاطس إن "الذي يُسلِّمني" قد ارتكب خطية أكبر. </w:t>
      </w:r>
      <w:r>
        <w:rPr>
          <w:b/>
          <w:rtl/>
          <w:cs/>
          <w:lang w:val="ar_AE" w:bidi="ar_AE"/>
        </w:rPr>
        <w:t>الخطية</w:t>
      </w:r>
      <w:r>
        <w:rPr>
          <w:rtl/>
          <w:cs/>
          <w:lang w:val="ar_AE" w:bidi="ar_AE"/>
        </w:rPr>
        <w:t xml:space="preserve"> تعني عصيان الله. استخدموا نفس الكلمة التي استخدمتموها في المقاطع السابقة للإشارة إلى كلمة "خطية". للمزيد من المعلومات بخصوص </w:t>
      </w:r>
      <w:r>
        <w:rPr>
          <w:rtl/>
          <w:cs/>
          <w:lang w:val="ar_AE" w:bidi="ar_AE"/>
        </w:rPr>
        <w:t>الخطية</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اليهود لبيلاطس إن بيلاطس ليس صديقًا لقيصر إن أطلق الرب يسوع. </w:t>
      </w:r>
      <w:r>
        <w:rPr>
          <w:b/>
          <w:rtl/>
          <w:cs/>
          <w:lang w:val="ar_AE" w:bidi="ar_AE"/>
        </w:rPr>
        <w:t>وقيصر</w:t>
      </w:r>
      <w:r>
        <w:rPr>
          <w:rtl/>
          <w:cs/>
          <w:lang w:val="ar_AE" w:bidi="ar_AE"/>
        </w:rPr>
        <w:t xml:space="preserve"> كان لقب الإمبراطور الروماني، الذي كان قائدًا على روما كلها.</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قيصر</w:t>
      </w:r>
      <w:r>
        <w:rPr>
          <w:rtl/>
          <w:cs/>
          <w:lang w:val="ar_AE" w:bidi="ar_AE"/>
        </w:rPr>
        <w:t xml:space="preserve">. لمزيدٍ من المعلومات، ابحث في قاموس الكلمات الرئيسية عن كلمة </w:t>
      </w:r>
      <w:r>
        <w:rPr>
          <w:rtl/>
          <w:cs/>
          <w:lang w:val="ar_AE" w:bidi="ar_AE"/>
        </w:rPr>
        <w:t>قيصر</w:t>
      </w:r>
      <w:r>
        <w:rPr>
          <w:rtl/>
          <w:cs/>
          <w:lang w:val="ar_AE" w:bidi="ar_AE"/>
        </w:rPr>
        <w:t>. (توقَّفوا هنا عن سماع التسجيل الصوتي).</w:t>
      </w:r>
    </w:p>
    <w:p>
      <w:pPr>
        <w:bidi/>
      </w:pPr>
      <w:r>
        <w:rPr>
          <w:rtl/>
          <w:cs/>
          <w:lang w:val="ar_AE" w:bidi="ar_AE"/>
        </w:rPr>
      </w:r>
      <w:r>
        <w:rPr>
          <w:rtl/>
          <w:cs/>
          <w:lang w:val="ar_AE" w:bidi="ar_AE"/>
        </w:rPr>
        <w:t>جلس بيلاطس على كرسي القاضي في ساحة قصره. كانت هناك حجارة كبيرة، وكان اسم المكان جباثا في إحدى اللغات الأصلية.</w:t>
      </w:r>
    </w:p>
    <w:p>
      <w:pPr>
        <w:bidi/>
      </w:pPr>
      <w:r>
        <w:rPr>
          <w:rtl/>
          <w:cs/>
          <w:lang w:val="ar_AE" w:bidi="ar_AE"/>
        </w:rPr>
      </w:r>
      <w:r>
        <w:rPr>
          <w:rtl/>
          <w:cs/>
          <w:lang w:val="ar_AE" w:bidi="ar_AE"/>
        </w:rPr>
        <w:t xml:space="preserve">وكان هذا يوم التحضير لعيد الفصح اليهودي. كان عيد </w:t>
      </w:r>
      <w:r>
        <w:rPr>
          <w:b/>
          <w:rtl/>
          <w:cs/>
          <w:lang w:val="ar_AE" w:bidi="ar_AE"/>
        </w:rPr>
        <w:t>الفصح</w:t>
      </w:r>
      <w:r>
        <w:rPr>
          <w:rtl/>
          <w:cs/>
          <w:lang w:val="ar_AE" w:bidi="ar_AE"/>
        </w:rPr>
        <w:t xml:space="preserve"> عيدًا دينيًا يهوديًا هامًا يستمر لمدة ثمان أيام. كما شمل عيد الفطير أيضًا. وكلا الاحتفالين يحتفلان بإنقاذ الله لبني إسرائيل من العبودية في مصر. استخدموا نفس الكلمة الخاصة بالفصح التي استخدمتموها في المقاطع السابقة. وللمزيد من المعلومات عن "عيد </w:t>
      </w:r>
      <w:r>
        <w:rPr>
          <w:rtl/>
          <w:cs/>
          <w:lang w:val="ar_AE" w:bidi="ar_AE"/>
        </w:rPr>
        <w:t>الفصح</w:t>
      </w:r>
      <w:r>
        <w:rPr>
          <w:rtl/>
          <w:cs/>
          <w:lang w:val="ar_AE" w:bidi="ar_AE"/>
        </w:rPr>
        <w:t>" ارجعوا إلى قاموس الكلمات الرئيسيّة.</w:t>
      </w:r>
    </w:p>
    <w:p>
      <w:pPr>
        <w:bidi/>
      </w:pPr>
      <w:r>
        <w:rPr>
          <w:rtl/>
          <w:cs/>
          <w:lang w:val="ar_AE" w:bidi="ar_AE"/>
        </w:rPr>
      </w:r>
      <w:r>
        <w:rPr>
          <w:rtl/>
          <w:cs/>
          <w:lang w:val="ar_AE" w:bidi="ar_AE"/>
        </w:rPr>
        <w:t>وعندما قال بيلاطس لليهود: "هذا ملككم" وأرسل الرب يسوع ليُصلب، كان هذا في الساعة السادسة تقريبًا. بدأ اليهود في عد ساعات اليوم في الساعة السادسة صباحًا، أي إن الساعة السادسة هي الساعة الثانية عشرة ظهرًا.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19:17–30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19: 17- 30 واحفظوه في قلوبكم.</w:t>
      </w:r>
    </w:p>
    <w:p>
      <w:pPr>
        <w:bidi/>
      </w:pPr>
      <w:r>
        <w:rPr>
          <w:rtl/>
          <w:cs/>
          <w:lang w:val="ar_AE" w:bidi="ar_AE"/>
        </w:rPr>
      </w:r>
      <w:r>
        <w:rPr>
          <w:rtl/>
          <w:cs/>
          <w:lang w:val="ar_AE" w:bidi="ar_AE"/>
        </w:rPr>
        <w:t>استمعوا إلى نسخة صوتية من يوحنا 19: 17–30 ثلاث مرات من ثلاث ترجمات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بماذا يُخبرنا هذا المقطع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19: 17–30 من الترجمة الأسهل فهمًا لكم.</w:t>
      </w:r>
    </w:p>
    <w:p>
      <w:pPr>
        <w:bidi/>
      </w:pPr>
      <w:r>
        <w:rPr>
          <w:rtl/>
          <w:cs/>
          <w:lang w:val="ar_AE" w:bidi="ar_AE"/>
        </w:rPr>
      </w:r>
      <w:r>
        <w:rPr>
          <w:rtl/>
          <w:cs/>
          <w:lang w:val="ar_AE" w:bidi="ar_AE"/>
        </w:rPr>
        <w:t>أُحضر الرب يسوع إلى قادة اليهود، قيافا وحنّان. ثم أُحضر إلى بيلاطس الوالي الروماني. وبعد أن تحدث مع اليهود ومع الرب يسوع، أمر بيلاطس الجنود بضرب الرب يسوع. صرخ القادة اليهود قائلين: "اصلبه!" وأسلم بيلاطس الرب يسوع ليُصلب. والآن، يحمل الرب يسوع صليبه شخصيًا إلى مكان الصلب خارج المدينة. يصلب الجنود الرومان الرب يسوع. ويقتسموا ثيابه، ويقول الرب يسوع كلماته الأخيرة قبل أن يموت.</w:t>
      </w:r>
    </w:p>
    <w:p>
      <w:pPr>
        <w:bidi/>
      </w:pPr>
      <w:r>
        <w:rPr>
          <w:rtl/>
          <w:cs/>
          <w:lang w:val="ar_AE" w:bidi="ar_AE"/>
        </w:rPr>
      </w:r>
      <w:r>
        <w:rPr>
          <w:rtl/>
          <w:cs/>
          <w:lang w:val="ar_AE" w:bidi="ar_AE"/>
        </w:rPr>
        <w:t>سلّم بيلاطس الرب يسوع "لهم" ليُصلب. ومن المحتمل أن ضمير الغائب "هم" يشير إلى رؤساء الكهنة ليُظهر أنهم المسؤولون حقًا عن موت الرب يسوع. إلا إنه لم يكن يُسمح لليهود بصلب أحدًا، لذلك كان الجنود الرومان هم الذين سمّروا الرب يسوع على الصليب فعليًا. وقد أخذ الجنود الرومان الرب يسوع. وحمل الرب يسوع صليبه الشخصي خارج المدينة إلى مكان الصلب. كان هذا أمرًا طبيعيًا للرومان أن يطلبوا من المجرم أن يحمل صليبه. كما كان الرومان يصلبون الناس خارج المدينة، أو أحيانًا على الطرق المزدحمة حتى يتمكن العديد من الناس من رؤيتهم. وتقول الأناجيل الأخرى إن سمعان القيرواني حمل الصليب عن الرب يسوع في جزء من الطريق، لكن يوحنا الكاتب يقول هنا فقط إن الرب يسوع حمل الصليب جزء من الطريق. على الأرجح، كان الرب يسوع يحمل أحد العارضتين الخشبيتين على كتفيه، والعارضة الخشبية الأخرى كانت واقفة بالفعل في الأرض عند مكان الصلب. وكان المكان يُدعى "مكان الجمجمة"، على الأرجح، لأن التل يبدو مثل رأس بشري مستدير. الكلمة التي تعني "جمجمة" في اللغة التي يتحدث بها اليهود هي "جلجثة".</w:t>
      </w:r>
    </w:p>
    <w:p>
      <w:pPr>
        <w:bidi/>
      </w:pPr>
      <w:r>
        <w:rPr>
          <w:rtl/>
          <w:cs/>
          <w:lang w:val="ar_AE" w:bidi="ar_AE"/>
        </w:rPr>
      </w:r>
      <w:r>
        <w:rPr>
          <w:rtl/>
          <w:cs/>
          <w:lang w:val="ar_AE" w:bidi="ar_AE"/>
        </w:rPr>
        <w:t>عندما وصلوا إلى الجلجثة، صلب الجنود الرومان الرب يسوع ومجرمين آخرين على كلا جانبيه. وكان لكل من الرب يسوع والمجرمين الآخرين صليبه الخشبي الخاص به. فسمرّوا يديه إلى عارضة الصليب ويداه ممدودتين للخارج، ثم رفعوا العارضة ليسمّروها على العارضة الخشبية العمودية. وعلى الأرجح، كان طول هذه العارضة الرأسية حوالي 10 أقدام، أي 3 أمتار. وفي بعض الأحيان كان الناس يسمّرون قدمي المجرم على الخشبة أيضًا. وفي بعض الأحيان كان هناك مسندًا للأرجل أو مقعدًا ليسند المجرم وزن جسده عليه. وعادةً كان الأمر يستغرق يومين أو ثلاثة أيام حتى يموت المجرم إذا كان هناك مكان للمجرم ليسند جسده عليه. وكان يمكن للمجرم أن يستند على المسند، فيكون الموت أبطأ؛ لأنه سيستطيع أن يتنفس بسهولة ودمه سيكون قادرًا على التحرك حول جسده بحرية أكبر. لقد كان الصلب شكل من أشكال الإعدام الذي يُستخدم على العبيد أو المجرمين الآخرين فقط.</w:t>
      </w:r>
    </w:p>
    <w:p>
      <w:pPr>
        <w:bidi/>
      </w:pPr>
      <w:r>
        <w:rPr>
          <w:rtl/>
          <w:cs/>
          <w:lang w:val="ar_AE" w:bidi="ar_AE"/>
        </w:rPr>
      </w:r>
      <w:r>
        <w:rPr>
          <w:rtl/>
          <w:cs/>
          <w:lang w:val="ar_AE" w:bidi="ar_AE"/>
        </w:rPr>
        <w:t xml:space="preserve">توقَّفوا هنا وانظروا كمجموعة إلى صورة </w:t>
      </w:r>
      <w:r>
        <w:rPr>
          <w:rtl/>
          <w:cs/>
          <w:lang w:val="ar_AE" w:bidi="ar_AE"/>
        </w:rPr>
        <w:t>صليب</w:t>
      </w:r>
      <w:r>
        <w:rPr>
          <w:rtl/>
          <w:cs/>
          <w:lang w:val="ar_AE" w:bidi="ar_AE"/>
        </w:rPr>
        <w:t xml:space="preserve"> وصورة </w:t>
      </w:r>
      <w:r>
        <w:rPr>
          <w:rtl/>
          <w:cs/>
          <w:lang w:val="ar_AE" w:bidi="ar_AE"/>
        </w:rPr>
        <w:t>رجل يحمل عارضة صليب</w:t>
      </w:r>
      <w:r>
        <w:rPr>
          <w:rtl/>
          <w:cs/>
          <w:lang w:val="ar_AE" w:bidi="ar_AE"/>
        </w:rPr>
        <w:t>. (توقَّفوا هنا عن سماع التسجيل الصوتي)</w:t>
      </w:r>
    </w:p>
    <w:p>
      <w:pPr>
        <w:bidi/>
      </w:pPr>
      <w:r>
        <w:rPr>
          <w:rtl/>
          <w:cs/>
          <w:lang w:val="ar_AE" w:bidi="ar_AE"/>
        </w:rPr>
      </w:r>
      <w:r>
        <w:rPr>
          <w:rtl/>
          <w:cs/>
          <w:lang w:val="ar_AE" w:bidi="ar_AE"/>
        </w:rPr>
        <w:t>كان من الشائع أن تُكتب جريمة المجرم على لافتة وتُعلق حول عنقه. وفي بعض الأحيان، كان الرومان يسمّرون اللافتة أيضًا على الصليب حتى يقرأ الجميع الجريمة. أمر بيلاطس الجنود أن يكتبوا "يسوع الناصري، ملك اليهود" على اللافتة ويعلقوها على صليب الرب يسوع. أمرهم بيلاطس أن يكتبوا اللافتة ثلاث مرات بثلاث لغات – العبرية واللاتينية واليونانية – حتى يتمكن الجميع من قراءة جريمة الرب يسوع. فقرأها اليهود باللغة العبرية. والعديد من غير اليهود قرأوها باللغة اللاتينية بالنسبة للرومان أو في اللغة اليونانية بالنسبة لليونانيين. وقد قرأها اليهود لأن العديد منهم كانوا يعيشون بالقرب من مدينة أورشليم أو فيها، أو جاؤوا إلى أورشليم من أجل عيد الفصح. وكان الناس يصلبون المجرمين في مكان عام ليحذروا الآخرين من ارتكاب جرائم مشابهة.</w:t>
      </w:r>
    </w:p>
    <w:p>
      <w:pPr>
        <w:bidi/>
      </w:pPr>
      <w:r>
        <w:rPr>
          <w:rtl/>
          <w:cs/>
          <w:lang w:val="ar_AE" w:bidi="ar_AE"/>
        </w:rPr>
      </w:r>
      <w:r>
        <w:rPr>
          <w:rtl/>
          <w:cs/>
          <w:lang w:val="ar_AE" w:bidi="ar_AE"/>
        </w:rPr>
        <w:t>وكلمة "الناصري" تعني أن الرب يسوع كان من الناصرة، وهي بلدة في منطقة الجليل. محاكمة الرب يسوع وصلبه حدثت في أورشليم. كما قالت اللافتة أيضًا: "ملك اليهود"، وهو ما لا يعني، على الأرجح، أن بيلاطس آمن بالرب يسوع ملكًا لليهود. على الأرجح، كان بيلاطس يستهزئ باليهود، أو جعل الجنود يكتبون هذا لأن هذا هو السبب الذي أراد اليهود قتل الرب يسوع من أجله.</w:t>
      </w:r>
    </w:p>
    <w:p>
      <w:pPr>
        <w:bidi/>
      </w:pPr>
      <w:r>
        <w:rPr>
          <w:rtl/>
          <w:cs/>
          <w:lang w:val="ar_AE" w:bidi="ar_AE"/>
        </w:rPr>
      </w:r>
      <w:r>
        <w:rPr>
          <w:rtl/>
          <w:cs/>
          <w:lang w:val="ar_AE" w:bidi="ar_AE"/>
        </w:rPr>
        <w:t xml:space="preserve">توقّفوا هنا وانظروا معًا إلى خريطة تتضمن </w:t>
      </w:r>
      <w:r>
        <w:rPr>
          <w:rtl/>
          <w:cs/>
          <w:lang w:val="ar_AE" w:bidi="ar_AE"/>
        </w:rPr>
        <w:t>الناصرة وأورشليم</w:t>
      </w:r>
      <w:r>
        <w:rPr>
          <w:rtl/>
          <w:cs/>
          <w:lang w:val="ar_AE" w:bidi="ar_AE"/>
        </w:rPr>
        <w:t>. (توقَّفوا هنا عن سماع التسجيل الصوتي)</w:t>
      </w:r>
    </w:p>
    <w:p>
      <w:pPr>
        <w:bidi/>
      </w:pPr>
      <w:r>
        <w:rPr>
          <w:rtl/>
          <w:cs/>
          <w:lang w:val="ar_AE" w:bidi="ar_AE"/>
        </w:rPr>
      </w:r>
      <w:r>
        <w:rPr>
          <w:rtl/>
          <w:cs/>
          <w:lang w:val="ar_AE" w:bidi="ar_AE"/>
        </w:rPr>
        <w:t>ولم يكن رؤساء الكهنة سعداء، لكون بيلاطس طلب من الجنود الرومان أن يكتبوا "ملك اليهود" على لافتة الرب يسوع. كان رؤساء الكهنة هم القادة الدينيين الرئيسين لليهود. أراد رؤساء الكهنة أن يغيِّر بيلاطس اللافتة. فقد كانوا يعرفون أنهم لا يستطيعون أن يطلبوا من بيلاطس إزالة اللافتة تمامًا. وقد أرادوا من بيلاطس أن يضع لافتة جديدة تقول: "هذا الرجل ادعى أنه ملك اليهود". أشار رؤساء الكهنة إلى الرب يسوع باسم "هذا الرجل"؛ لأنهم لم يحترموه ولم يؤمنوا به. لم يقل الرب يسوع قط أنه مُلك اليهود، لكن هذا هو ما اتَّهمه رؤساء الكهنة به. أجاب بيلاطس رؤساء الكهنة، قائلًا: "ما كتبت، قد كتبت". رفض بيلاطس تغيير اللافتة.</w:t>
      </w:r>
    </w:p>
    <w:p>
      <w:pPr>
        <w:bidi/>
      </w:pPr>
      <w:r>
        <w:rPr>
          <w:rtl/>
          <w:cs/>
          <w:lang w:val="ar_AE" w:bidi="ar_AE"/>
        </w:rPr>
      </w:r>
      <w:r>
        <w:rPr>
          <w:rtl/>
          <w:cs/>
          <w:lang w:val="ar_AE" w:bidi="ar_AE"/>
        </w:rPr>
        <w:t>وقبل أن يصلب الجنود الرب يسوع، خلعوا عنه ثيابه. وبعد أن صلبوه، اقتسموا ثيابه. كان من الطبيعي أن يأخذ الجنود ثياب المجرم. فتصبح الثياب ملكًا للجنود الذين قتلوا المجرم. على الأرجح، كانت الثياب تحتوي على الحزام والنعال أيضًا. قسّم الجنود ثياب الرب يسوع إلى أربعة أجزاء، جزء لكل واحد من الجنود الأربعة. على الأرجح، كانوا الأربعة جميعًا في المجموعة العسكرية نفسها. وبعد أن اقتسموا القطع الأربعة من الثياب بينهم، كان هناك ثوب أيضًا. والثوب كان على الأرجح قميصًا طويلًا يتم ارتداؤه تحت ملابس أخرى. كان كل من الرجال والنساء يرتدون الأثواب. كان ثوب الرب يسوع مُنسوجًا من قطعة قماش واحدة. والثوب المصنوع من قطعة واحدة من القماش كان أكثر قيمة من الثوب المصنوع من قطع منفصلة من القماش.</w:t>
      </w:r>
    </w:p>
    <w:p>
      <w:pPr>
        <w:bidi/>
      </w:pPr>
      <w:r>
        <w:rPr>
          <w:rtl/>
          <w:cs/>
          <w:lang w:val="ar_AE" w:bidi="ar_AE"/>
        </w:rPr>
      </w:r>
      <w:r>
        <w:rPr>
          <w:rtl/>
          <w:cs/>
          <w:lang w:val="ar_AE" w:bidi="ar_AE"/>
        </w:rPr>
        <w:t xml:space="preserve">توقّفوا هنا وانظروا معًا إلى صورة </w:t>
      </w:r>
      <w:r>
        <w:rPr>
          <w:rtl/>
          <w:cs/>
          <w:lang w:val="ar_AE" w:bidi="ar_AE"/>
        </w:rPr>
        <w:t>ثوب</w:t>
      </w:r>
      <w:r>
        <w:rPr>
          <w:rtl/>
          <w:cs/>
          <w:lang w:val="ar_AE" w:bidi="ar_AE"/>
        </w:rPr>
        <w:t>. (توقَّفوا هنا عن سماع التسجيل الصوتي)</w:t>
      </w:r>
    </w:p>
    <w:p>
      <w:pPr>
        <w:bidi/>
      </w:pPr>
      <w:r>
        <w:rPr>
          <w:rtl/>
          <w:cs/>
          <w:lang w:val="ar_AE" w:bidi="ar_AE"/>
        </w:rPr>
      </w:r>
      <w:r>
        <w:rPr>
          <w:rtl/>
          <w:cs/>
          <w:lang w:val="ar_AE" w:bidi="ar_AE"/>
        </w:rPr>
        <w:t>قرّر الجنود إلقاء القرعة على ثوب الرب يسوع؛ لأنه كان ذا قيمة أكبر وهو قطعة واحدة، من أن يمزّقوه إلى أربعة أجزاء، ويعطون جزءًا لكل واحد منهم. إلقاء القرعة يعني الرمي أو استخدام القرعة لإتخاذ قرار ما. وربما استخدم الجنود الأحجار الصغيرة ليقرروا لمن سيكون الثوب. يُلقي الناس القرعة لأنهم يعتقدون أن القرعة ستُعلن إرادة آلهتهم وكانت هناك نبوة في العهد القديم تشير إلى أن الناس اقتسموا ثياب الرب يسوع وألقوا قرعة على ملابسه. وقد حقَّقت أفعال الجنود هذه النبوة من العهد القديم بشأن تقسيم ثياب الرب يسوع وإلقاء قرعة عليها. كان الرب يسوع الآن عريانًا ومُجرِّدًا من جميع ممتلكاته المادية، حتى ثيابه.</w:t>
      </w:r>
    </w:p>
    <w:p>
      <w:pPr>
        <w:bidi/>
      </w:pPr>
      <w:r>
        <w:rPr>
          <w:rtl/>
          <w:cs/>
          <w:lang w:val="ar_AE" w:bidi="ar_AE"/>
        </w:rPr>
      </w:r>
      <w:r>
        <w:rPr>
          <w:rtl/>
          <w:cs/>
          <w:lang w:val="ar_AE" w:bidi="ar_AE"/>
        </w:rPr>
        <w:t>توقّفوا هنا وناقشوا هذا السؤال معًا كمجموعة: ما أنواع القمار أو القاء القرعة الموجود في ثقافتكم؟ (توقَّفوا هنا عن سماع التسجيل الصوتي)</w:t>
      </w:r>
    </w:p>
    <w:p>
      <w:pPr>
        <w:bidi/>
      </w:pPr>
      <w:r>
        <w:rPr>
          <w:rtl/>
          <w:cs/>
          <w:lang w:val="ar_AE" w:bidi="ar_AE"/>
        </w:rPr>
      </w:r>
      <w:r>
        <w:rPr>
          <w:rtl/>
          <w:cs/>
          <w:lang w:val="ar_AE" w:bidi="ar_AE"/>
        </w:rPr>
        <w:t>ثم يتحدث الرب يسوع إلى أمه وإلى التلميذ الذي أحبه، وهو مُعلِّقًا على الصليب. يعتقد بعض الناس أن هذا كان جزءًا من عملية الموت: أولًا فقد الرب يسوع ثيابه، ثم فقد أقرب علاقاته، وأخيرًأ فقد الحياة نفسها. كانت هناك أربعة نساء واقفات بالقرب من صليب الرب يسوع: أم يسوع، وأخت أمه، وامرأة اسمها مريم زوجة كليوباس، ومريم المجدلية. يعتقد بعض الناس أن المرأة التي تُدعى مريم، زوجة كليوباس، هي خالة الرب يسوع نفسها. إلا أن هذا غير مرجح، لأن أمّ الرب يسوع كانت تُدعى مريم أيضًا. ولا تُحمل أختان في العادة نفس الاسم. وكانت مريم المجدلية من قرية مجدل. يتحدث الرب يسوع إلى كل من أمه و"التلميذ الذي أحبه". وعلى الأرجح، كان هذا التلميذ هو يوحنا، الذي كتب هذا السفر. لا يُستهين الرب يسوع بأمه عندما يدعوها "امرأة". بل يُظهر الاحترام، وهو يعتني بأمه؛ لأنه هو الابن البكر. وأراد من مريم أن تعتني بيوحنا كأنه ابنها. وبالطريقة نفسها، يريد الرب يسوع من يوحنا أن يعتني بأمه بعد موته وأن يكون ابنًا لها. تعبير "من تلك الساعة" يعني منذ ذلك الوقت، رحّب يوحنا بأمّ الرب يسوع في بيته واعتنى بها. أطاع يوحنا مريم أم الرب يسوع واعتنى بها.</w:t>
      </w:r>
    </w:p>
    <w:p>
      <w:pPr>
        <w:bidi/>
      </w:pPr>
      <w:r>
        <w:rPr>
          <w:rtl/>
          <w:cs/>
          <w:lang w:val="ar_AE" w:bidi="ar_AE"/>
        </w:rPr>
      </w:r>
      <w:r>
        <w:rPr>
          <w:rtl/>
          <w:cs/>
          <w:lang w:val="ar_AE" w:bidi="ar_AE"/>
        </w:rPr>
        <w:t>توقّفوا هنا وناقشوا هذا السؤال معًا كمجموعة: صِفوا من يعتني بالأمهات والآباء المسنين في ثقافتكم. وماذا يحدث إذا مات الابن/الابنة قبل أبواه؟ ومن يعتني بالآباء إذن؟ (توقَّفوا هنا عن سماع التسجيل الصوتي)</w:t>
      </w:r>
    </w:p>
    <w:p>
      <w:pPr>
        <w:bidi/>
      </w:pPr>
      <w:r>
        <w:rPr>
          <w:rtl/>
          <w:cs/>
          <w:lang w:val="ar_AE" w:bidi="ar_AE"/>
        </w:rPr>
      </w:r>
      <w:r>
        <w:rPr>
          <w:rtl/>
          <w:cs/>
          <w:lang w:val="ar_AE" w:bidi="ar_AE"/>
        </w:rPr>
        <w:t>الخطوة الأخيرة في الموت تحدث بعد ذلك. عَلِمَ الرب يسوع أن كل شيء قد أُكمل، أي أن الرب يسوع أكمل كل ما أرسله الله إلى العالم ليعمله. ثم قال: "أنا عطشان". يعتقد بعض الناس أن الرب يسوع كان عطشًا للماء الفعلي؛ لأنه كان ينزف ويموت تحت الشمس الحارقة. بينما يعتقد آخرون أن الرب يسوع يعني أنه عطشان لله؛ لأنه كان منفصلًا عن الله أثناء موته على الصليب. ويعتقد آخرون أيضًا أن الرب يسوع كان يشير إلى نبوة من سفر المزامير تقول: "لما عطشت قدموا لي خلًا." هؤلاء يؤمنون أن الرب يسوع قال: "أنا عطشان" ليُحقق هذه النبوة. وكانت هناك جرة من الخمر الحامض بالقرب من الصليب. الخمر الحامض كان خمرًا رخيصًا مُختلط بالماء أو الخل يشربه الجنود أو الفقراء. وعلى الأرجح، كان الخمر للجنود الرومان ليشربوها.</w:t>
      </w:r>
    </w:p>
    <w:p>
      <w:pPr>
        <w:bidi/>
      </w:pPr>
      <w:r>
        <w:rPr>
          <w:rtl/>
          <w:cs/>
          <w:lang w:val="ar_AE" w:bidi="ar_AE"/>
        </w:rPr>
      </w:r>
      <w:r>
        <w:rPr>
          <w:rtl/>
          <w:cs/>
          <w:lang w:val="ar_AE" w:bidi="ar_AE"/>
        </w:rPr>
        <w:t xml:space="preserve">توقّفوا هنا وانظروا معًا إلى صورة </w:t>
      </w:r>
      <w:r>
        <w:rPr>
          <w:b/>
          <w:rtl/>
          <w:cs/>
          <w:lang w:val="ar_AE" w:bidi="ar_AE"/>
        </w:rPr>
        <w:t>جرة من الخمر الحامض</w:t>
      </w:r>
      <w:r>
        <w:rPr>
          <w:rtl/>
          <w:cs/>
          <w:lang w:val="ar_AE" w:bidi="ar_AE"/>
        </w:rPr>
        <w:t>. (توقَّفوا هنا عن سماع التسجيل الصوتي)</w:t>
      </w:r>
    </w:p>
    <w:p>
      <w:pPr>
        <w:bidi/>
      </w:pPr>
      <w:r>
        <w:rPr>
          <w:rtl/>
          <w:cs/>
          <w:lang w:val="ar_AE" w:bidi="ar_AE"/>
        </w:rPr>
      </w:r>
      <w:r>
        <w:rPr>
          <w:rtl/>
          <w:cs/>
          <w:lang w:val="ar_AE" w:bidi="ar_AE"/>
        </w:rPr>
        <w:t xml:space="preserve">اعتقد أحدهم، على الأرجح، أحد الجنود أن الرب يسوع كان عطشًا للماء. وضع الجندي إسفنجة على غصن من شجيرة الزوفا وغمسها في جرة الخمر الحامض. امتصت الإسفنجة الخمر الحامض. ثم رفعها الجندي إلى فم الرب يسوع ليشرب بعض منها. </w:t>
      </w:r>
    </w:p>
    <w:p>
      <w:pPr>
        <w:bidi/>
      </w:pPr>
      <w:r>
        <w:rPr>
          <w:rtl/>
          <w:cs/>
          <w:lang w:val="ar_AE" w:bidi="ar_AE"/>
        </w:rPr>
      </w:r>
      <w:r>
        <w:rPr>
          <w:rtl/>
          <w:cs/>
          <w:lang w:val="ar_AE" w:bidi="ar_AE"/>
        </w:rPr>
        <w:t xml:space="preserve">توقّفوا هنا وانظروا كمجموعة إلى صور </w:t>
      </w:r>
      <w:r>
        <w:rPr>
          <w:rtl/>
          <w:cs/>
          <w:lang w:val="ar_AE" w:bidi="ar_AE"/>
        </w:rPr>
        <w:t>لإسفنجة</w:t>
      </w:r>
      <w:r>
        <w:rPr>
          <w:rtl/>
          <w:cs/>
          <w:lang w:val="ar_AE" w:bidi="ar_AE"/>
        </w:rPr>
        <w:t xml:space="preserve"> </w:t>
      </w:r>
      <w:r>
        <w:rPr>
          <w:rtl/>
          <w:cs/>
          <w:lang w:val="ar_AE" w:bidi="ar_AE"/>
        </w:rPr>
        <w:t>وفرع من شجرة الزوفا</w:t>
      </w:r>
      <w:r>
        <w:rPr>
          <w:rtl/>
          <w:cs/>
          <w:lang w:val="ar_AE" w:bidi="ar_AE"/>
        </w:rPr>
        <w:t>. (توقَّفوا هنا عن سماع التسجيل الصوتي)</w:t>
      </w:r>
    </w:p>
    <w:p>
      <w:pPr>
        <w:bidi/>
      </w:pPr>
      <w:r>
        <w:rPr>
          <w:rtl/>
          <w:cs/>
          <w:lang w:val="ar_AE" w:bidi="ar_AE"/>
        </w:rPr>
      </w:r>
      <w:r>
        <w:rPr>
          <w:rtl/>
          <w:cs/>
          <w:lang w:val="ar_AE" w:bidi="ar_AE"/>
        </w:rPr>
        <w:t>وشرب الرب يسوع بعض الخمر من الإسفنجة. ثم قال: "قد أُكمل!" مما يعني أن الرب يسوع انتهى من عمل كل ما أرسله الله ليفعله. وأحنى الرب يسوع رأسه إلى الأمام، مما يعني أنه ارتاح أخيرًا ووصل بيته. في وقت سابق، قال الرب يسوع: "لا مكان لابن الإنسان ليسند رأسه." ثم أسلِّم الرب يسوع روحه. وهذا يعني أن الرب يسوع مات وسمح لروحه بالعودة إلى الله.</w:t>
      </w:r>
    </w:p>
    <w:p>
      <w:pPr>
        <w:bidi/>
      </w:pPr>
      <w:r>
        <w:rPr>
          <w:rtl/>
          <w:cs/>
          <w:lang w:val="ar_AE" w:bidi="ar_AE"/>
        </w:rPr>
      </w:r>
      <w:r>
        <w:rPr>
          <w:rtl/>
          <w:cs/>
          <w:lang w:val="ar_AE" w:bidi="ar_AE"/>
        </w:rPr>
        <w:t>توقّفوا هنا وناقشوا هذا السؤال كمجموعة: كيف تتحدثون عن الموت في لغتكم وثقافتكم؟ ما هي الطرق الشائعة لوصف موت شخص ما أو ما يحدث له بعد موته؟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19: 17–30 من الترجمة الأسهل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يصلب الجنود الرومان الرب يسوع. ويطلب منهم بيلاطس أن يكتبوا "يسوع الناصري. ملك اليهود" على لافتة ويسمروها على الصليب.</w:t>
      </w:r>
    </w:p>
    <w:p>
      <w:pPr>
        <w:bidi/>
      </w:pPr>
      <w:r>
        <w:rPr>
          <w:rtl/>
          <w:cs/>
          <w:lang w:val="ar_AE" w:bidi="ar_AE"/>
        </w:rPr>
      </w:r>
      <w:r>
        <w:rPr>
          <w:b/>
          <w:rtl/>
          <w:cs/>
          <w:lang w:val="ar_AE" w:bidi="ar_AE"/>
        </w:rPr>
        <w:t>في المشهد الثاني:</w:t>
      </w:r>
      <w:r>
        <w:rPr>
          <w:rtl/>
          <w:cs/>
          <w:lang w:val="ar_AE" w:bidi="ar_AE"/>
        </w:rPr>
        <w:t xml:space="preserve"> يقتسم الجنود الرومان ثيابَ الرب يسوع.</w:t>
      </w:r>
    </w:p>
    <w:p>
      <w:pPr>
        <w:bidi/>
      </w:pPr>
      <w:r>
        <w:rPr>
          <w:rtl/>
          <w:cs/>
          <w:lang w:val="ar_AE" w:bidi="ar_AE"/>
        </w:rPr>
      </w:r>
      <w:r>
        <w:rPr>
          <w:b/>
          <w:rtl/>
          <w:cs/>
          <w:lang w:val="ar_AE" w:bidi="ar_AE"/>
        </w:rPr>
        <w:t>في المشهد الثالث:</w:t>
      </w:r>
      <w:r>
        <w:rPr>
          <w:rtl/>
          <w:cs/>
          <w:lang w:val="ar_AE" w:bidi="ar_AE"/>
        </w:rPr>
        <w:t xml:space="preserve"> يتحدث الرب يسوع إلى التلميذ الذي يحبه وإلى أمه.</w:t>
      </w:r>
    </w:p>
    <w:p>
      <w:pPr>
        <w:bidi/>
      </w:pPr>
      <w:r>
        <w:rPr>
          <w:rtl/>
          <w:cs/>
          <w:lang w:val="ar_AE" w:bidi="ar_AE"/>
        </w:rPr>
      </w:r>
      <w:r>
        <w:rPr>
          <w:b/>
          <w:rtl/>
          <w:cs/>
          <w:lang w:val="ar_AE" w:bidi="ar_AE"/>
        </w:rPr>
        <w:t>في المشهد الرابع:</w:t>
      </w:r>
      <w:r>
        <w:rPr>
          <w:rtl/>
          <w:cs/>
          <w:lang w:val="ar_AE" w:bidi="ar_AE"/>
        </w:rPr>
        <w:t xml:space="preserve"> يشرب الرب يسوع شرابه الأخير ثم يموت.</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أربعة جنود رومان</w:t>
      </w:r>
    </w:p>
    <w:p>
      <w:pPr>
        <w:pStyle w:val="ListBullet"/>
        <w:bidi/>
        <w:spacing w:line="240" w:lineRule="auto"/>
        <w:ind w:left="720"/>
      </w:pPr>
      <w:r>
        <w:rPr>
          <w:rtl/>
          <w:cs/>
          <w:lang w:val="ar_AE" w:bidi="ar_AE"/>
        </w:rPr>
      </w:r>
      <w:r>
        <w:rPr>
          <w:rtl/>
          <w:cs/>
          <w:lang w:val="ar_AE" w:bidi="ar_AE"/>
        </w:rPr>
        <w:t>الرجلان الآخران اللذان صلبا</w:t>
      </w:r>
    </w:p>
    <w:p>
      <w:pPr>
        <w:pStyle w:val="ListBullet"/>
        <w:bidi/>
        <w:spacing w:line="240" w:lineRule="auto"/>
        <w:ind w:left="720"/>
      </w:pPr>
      <w:r>
        <w:rPr>
          <w:rtl/>
          <w:cs/>
          <w:lang w:val="ar_AE" w:bidi="ar_AE"/>
        </w:rPr>
      </w:r>
      <w:r>
        <w:rPr>
          <w:rtl/>
          <w:cs/>
          <w:lang w:val="ar_AE" w:bidi="ar_AE"/>
        </w:rPr>
        <w:t>اليهود وغير اليهود الذين يرون الصلبان</w:t>
      </w:r>
    </w:p>
    <w:p>
      <w:pPr>
        <w:pStyle w:val="ListBullet"/>
        <w:bidi/>
        <w:spacing w:line="240" w:lineRule="auto"/>
        <w:ind w:left="720"/>
      </w:pPr>
      <w:r>
        <w:rPr>
          <w:rtl/>
          <w:cs/>
          <w:lang w:val="ar_AE" w:bidi="ar_AE"/>
        </w:rPr>
      </w:r>
      <w:r>
        <w:rPr>
          <w:rtl/>
          <w:cs/>
          <w:lang w:val="ar_AE" w:bidi="ar_AE"/>
        </w:rPr>
        <w:t>رؤساء الكهنة اليهود</w:t>
      </w:r>
    </w:p>
    <w:p>
      <w:pPr>
        <w:pStyle w:val="ListBullet"/>
        <w:bidi/>
        <w:spacing w:line="240" w:lineRule="auto"/>
        <w:ind w:left="720"/>
      </w:pPr>
      <w:r>
        <w:rPr>
          <w:rtl/>
          <w:cs/>
          <w:lang w:val="ar_AE" w:bidi="ar_AE"/>
        </w:rPr>
      </w:r>
      <w:r>
        <w:rPr>
          <w:rtl/>
          <w:cs/>
          <w:lang w:val="ar_AE" w:bidi="ar_AE"/>
        </w:rPr>
        <w:t>مريم، أُم يسوع</w:t>
      </w:r>
    </w:p>
    <w:p>
      <w:pPr>
        <w:pStyle w:val="ListBullet"/>
        <w:bidi/>
        <w:spacing w:line="240" w:lineRule="auto"/>
        <w:ind w:left="720"/>
      </w:pPr>
      <w:r>
        <w:rPr>
          <w:rtl/>
          <w:cs/>
          <w:lang w:val="ar_AE" w:bidi="ar_AE"/>
        </w:rPr>
      </w:r>
      <w:r>
        <w:rPr>
          <w:rtl/>
          <w:cs/>
          <w:lang w:val="ar_AE" w:bidi="ar_AE"/>
        </w:rPr>
        <w:t>أخت أم يسوع</w:t>
      </w:r>
    </w:p>
    <w:p>
      <w:pPr>
        <w:pStyle w:val="ListBullet"/>
        <w:bidi/>
        <w:spacing w:line="240" w:lineRule="auto"/>
        <w:ind w:left="720"/>
      </w:pPr>
      <w:r>
        <w:rPr>
          <w:rtl/>
          <w:cs/>
          <w:lang w:val="ar_AE" w:bidi="ar_AE"/>
        </w:rPr>
      </w:r>
      <w:r>
        <w:rPr>
          <w:rtl/>
          <w:cs/>
          <w:lang w:val="ar_AE" w:bidi="ar_AE"/>
        </w:rPr>
        <w:t>مريم، زوجة كليوباس</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ويوحنا، التلميذ الذي أحبه الرب يسوع</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يسلم بيلاطس الرب يسوع إلى الجنود الرومان ليُصلب. تذكّروا أن الجنود والرب يسوع غادروا المدينة؛ لأن الصلب كان يحدث خارج المدينة فقط. وذهبوا إلى مكان يُدعى جلجثة الذي يبدو على الأرجح مثل تل مستدير. تذكّروا أيضًا أن الرب يسوع كان يحمل صليبه شخصيًا، ومن المحتمل أن الرب يسوع كان يحمل عارضة الصليب فقط.</w:t>
      </w:r>
    </w:p>
    <w:p>
      <w:pPr>
        <w:bidi/>
      </w:pPr>
      <w:r>
        <w:rPr>
          <w:rtl/>
          <w:cs/>
          <w:lang w:val="ar_AE" w:bidi="ar_AE"/>
        </w:rPr>
      </w:r>
      <w:r>
        <w:rPr>
          <w:rtl/>
          <w:cs/>
          <w:lang w:val="ar_AE" w:bidi="ar_AE"/>
        </w:rPr>
        <w:t xml:space="preserve">توقّفوا هنا وانظروا إلى صورة </w:t>
      </w:r>
      <w:r>
        <w:rPr>
          <w:rtl/>
          <w:cs/>
          <w:lang w:val="ar_AE" w:bidi="ar_AE"/>
        </w:rPr>
        <w:t>رجُل يحمل عارضة صليب</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في الجلجثة، صلب الجنود الرب يسوع ومجرمين آخرين. تذكّروا أن هذه كانت على الأرجح منطقة مزدحمة يمر بها العديد من الناس. كان الرومان يصلبون الناس في مكان عام ليكونوا عبرة للآخرين عما يحدث عندما يرتكبون جرائم خطيرة. سمروا الرب يسوع على صليبه، وسمروا المجرمين على صلبانهما. وأقام الجنود جميع الصلبان الثلاثة، وكان الرب يسوع في وسط المجرمين. تذكّروا أن الذين يصلبون يمكن أن يستغرقوا أيامًا حتى يموتوا، وكان هذا مؤلمًا للغاية. ربما كان هناك مسندًا للأرجل أو مقعدًا ليحمل وزن الرب يسوع واللصين، وكان من شأن هذا أن يبقيهم على قيد الحياة لفترة أطول.</w:t>
      </w:r>
    </w:p>
    <w:p>
      <w:pPr>
        <w:bidi/>
      </w:pPr>
      <w:r>
        <w:rPr>
          <w:rtl/>
          <w:cs/>
          <w:lang w:val="ar_AE" w:bidi="ar_AE"/>
        </w:rPr>
      </w:r>
      <w:r>
        <w:rPr>
          <w:rtl/>
          <w:cs/>
          <w:lang w:val="ar_AE" w:bidi="ar_AE"/>
        </w:rPr>
        <w:t>من المهم تذكُّر أن بيلاطس طلب من الجنود الرومان أن يكتبوا لافتة ويعلقوها على صليب الرب يسوع. كُتب على اللافتة: "يسوع الناصري، ملك اليهود". وتذكّروا أن يوحنا يعطينا المعلومات الإضافية بأن العديد من اليهود وغير اليهود قرأوا اللافتة، لأن الجنود صلبوا الرب يسوع في مكان عام. وكُتبت اللافتة بثلاث لغات مختلفة، فكان بإمكان العديد من الناس المختلفة قراءتها أثناء دخولهم إلى المدينة والخروج منها. تذكّروا أن كتابة جريمة المجرمين على علامة مثل هذه كان معتادًا في الصلب.</w:t>
      </w:r>
    </w:p>
    <w:p>
      <w:pPr>
        <w:bidi/>
      </w:pPr>
      <w:r>
        <w:rPr>
          <w:rtl/>
          <w:cs/>
          <w:lang w:val="ar_AE" w:bidi="ar_AE"/>
        </w:rPr>
      </w:r>
      <w:r>
        <w:rPr>
          <w:rtl/>
          <w:cs/>
          <w:lang w:val="ar_AE" w:bidi="ar_AE"/>
        </w:rPr>
        <w:t>وتذكّروا أن رؤساء الكهنة كانوا منزعجين من الكلمات التي على اللافتة المُسمرة على صليب الرب يسوع. أراد رؤساء الكهنة من بيلاطس أن يُغيِّر اللافتة لتقول: "هذا الرجل ادعى أنه ملك اليهود". تذكّروا أن رؤساء الكهنة لم يحترموا الرب يسوع، بل هم من أرادوا موته. رفض بيلاطس تغيير اللافتة.</w:t>
      </w:r>
    </w:p>
    <w:p>
      <w:pPr>
        <w:bidi/>
      </w:pPr>
      <w:r>
        <w:rPr>
          <w:rtl/>
          <w:cs/>
          <w:lang w:val="ar_AE" w:bidi="ar_AE"/>
        </w:rPr>
      </w:r>
      <w:r>
        <w:rPr>
          <w:rtl/>
          <w:cs/>
          <w:lang w:val="ar_AE" w:bidi="ar_AE"/>
        </w:rPr>
        <w:t>في المشهد الثاني، يقتسم الجنود الرومان ثيابَ الرب يسوع. وقبل أن يُسمِّروا الرب يسوع والمجرمين الآخرين على صلبانهم، أزالوا ثيابهم. كان المجرمون عادةً يُصلبون عراة. تذكّروا أن الجنود الأربعة أصبحوا الآن يمتلكون ثيابَ الرب يسوع والمجرمين الآخرين لأنهم صلبوهم. أخذ كل جندي جزءًا من ثياب الرب يسوع، وبقي ثوبه. لم يرغب الجنود في تمزيق الثوب لأنه كان مصنوعًا من قطعة واحدة من القماش، فألقوا القرعة عليه. كان الثوب أكثر قيمة في قطعة واحدة من أن يُمزق إلى أربع قطع منفصلة. لا يذكر المقطع أي الجندي ربح الثوب. تذكّروا أيضًا أن أفعال الجنود أتمت نبوة العهد القديم.</w:t>
      </w:r>
    </w:p>
    <w:p>
      <w:pPr>
        <w:bidi/>
      </w:pPr>
      <w:r>
        <w:rPr>
          <w:rtl/>
          <w:cs/>
          <w:lang w:val="ar_AE" w:bidi="ar_AE"/>
        </w:rPr>
      </w:r>
      <w:r>
        <w:rPr>
          <w:rtl/>
          <w:cs/>
          <w:lang w:val="ar_AE" w:bidi="ar_AE"/>
        </w:rPr>
        <w:t xml:space="preserve">توقّفوا هنا وانظروا إلى صورة </w:t>
      </w:r>
      <w:r>
        <w:rPr>
          <w:rtl/>
          <w:cs/>
          <w:lang w:val="ar_AE" w:bidi="ar_AE"/>
        </w:rPr>
        <w:t>ثوب</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في المشهد الثالث، يتحدث الرب يسوع إلى أمه وإلى التلميذ الذي يحبه. تذكّروا أنه كان هناك على الأرجح أربعة نساء بالقرب من الصليب: والدة الرب يسوع، وأخت والدته، وامرأة اسمها مريم زوجة كليوباس، ومريم المجدلية. وتذكّروا أن الرب يسوع هو الابن البكر، ومسؤوليته ترتيب أمور الاعتناء بأمه بعد موته. والتلميذ الذي يحبه الرب يسوع هو على الأرجح يوحنا، الذي يكتب هذا السفر. يقول الرب يسوع ليوحنا أن يعتني بأمه. يدعو الرب يسوع أمه "امرأة"، وهي كانت الطريقة المحترمة للتحدث إلى المرأة في زمن الرب يسوع.</w:t>
      </w:r>
    </w:p>
    <w:p>
      <w:pPr>
        <w:bidi/>
      </w:pPr>
      <w:r>
        <w:rPr>
          <w:rtl/>
          <w:cs/>
          <w:lang w:val="ar_AE" w:bidi="ar_AE"/>
        </w:rPr>
      </w:r>
      <w:r>
        <w:rPr>
          <w:rtl/>
          <w:cs/>
          <w:lang w:val="ar_AE" w:bidi="ar_AE"/>
        </w:rPr>
        <w:t>توقّفوا هنا وناقشوا هذا السؤال كمجموعة: تحدثوا عن الألقاب التي تلقبون بها والدتكم أو أي امرأة مسنة تعرفونها. ما هو لقب الاحترام الذي تلقبونهم به؟ (توقَّفوا هنا عن سماع التسجيل الصوتي)</w:t>
      </w:r>
    </w:p>
    <w:p>
      <w:pPr>
        <w:bidi/>
      </w:pPr>
      <w:r>
        <w:rPr>
          <w:rtl/>
          <w:cs/>
          <w:lang w:val="ar_AE" w:bidi="ar_AE"/>
        </w:rPr>
      </w:r>
      <w:r>
        <w:rPr>
          <w:rtl/>
          <w:cs/>
          <w:lang w:val="ar_AE" w:bidi="ar_AE"/>
        </w:rPr>
        <w:t>ويطلب الرب يسوع من أمه أن تكون أمًا ليوحنا. فيأخذ يوحنا أم الرب يسوع إلى بيته ويعتتني بها وكأنها أمه.</w:t>
      </w:r>
    </w:p>
    <w:p>
      <w:pPr>
        <w:bidi/>
      </w:pPr>
      <w:r>
        <w:rPr>
          <w:rtl/>
          <w:cs/>
          <w:lang w:val="ar_AE" w:bidi="ar_AE"/>
        </w:rPr>
      </w:r>
      <w:r>
        <w:rPr>
          <w:rtl/>
          <w:cs/>
          <w:lang w:val="ar_AE" w:bidi="ar_AE"/>
        </w:rPr>
        <w:t>في المشهد الرابع، أنهي الرب يسوع كل ما أعطاه الله ليفعله. ويقول أمرينَ أخيرين. أولًا، يقول: "أنا عطشان". يعتقد الجنود أن الرب يسوع عطش للماء المادي، فيعطوه بعض الخمر الحامض ليشرب. فيضعون إسفنجة على نهاية غصن الزوفا ويغمسونها في جرة من الخمر الحامض الموجودة بالقرب من الصليب. ثم يرفع الجنود الغصن والإسفنجة ليشرب الرب يسوع. تذكّروا أن الخمر الحامض كان الخمر الرخيص الذي يشربه عادةً الفقراء أو الجنود.</w:t>
      </w:r>
    </w:p>
    <w:p>
      <w:pPr>
        <w:bidi/>
      </w:pPr>
      <w:r>
        <w:rPr>
          <w:rtl/>
          <w:cs/>
          <w:lang w:val="ar_AE" w:bidi="ar_AE"/>
        </w:rPr>
      </w:r>
      <w:r>
        <w:rPr>
          <w:rtl/>
          <w:cs/>
          <w:lang w:val="ar_AE" w:bidi="ar_AE"/>
        </w:rPr>
        <w:t xml:space="preserve">توقّفوا هنا وانظروا إلى صور </w:t>
      </w:r>
      <w:r>
        <w:rPr>
          <w:b/>
          <w:rtl/>
          <w:cs/>
          <w:lang w:val="ar_AE" w:bidi="ar_AE"/>
        </w:rPr>
        <w:t>جرة من الخمر الحامض</w:t>
      </w:r>
      <w:r>
        <w:rPr>
          <w:rtl/>
          <w:cs/>
          <w:lang w:val="ar_AE" w:bidi="ar_AE"/>
        </w:rPr>
        <w:t>، و</w:t>
      </w:r>
      <w:r>
        <w:rPr>
          <w:rtl/>
          <w:cs/>
          <w:lang w:val="ar_AE" w:bidi="ar_AE"/>
        </w:rPr>
        <w:t>إسفنجة</w:t>
      </w:r>
      <w:r>
        <w:rPr>
          <w:rtl/>
          <w:cs/>
          <w:lang w:val="ar_AE" w:bidi="ar_AE"/>
        </w:rPr>
        <w:t>، و</w:t>
      </w:r>
      <w:r>
        <w:rPr>
          <w:rtl/>
          <w:cs/>
          <w:lang w:val="ar_AE" w:bidi="ar_AE"/>
        </w:rPr>
        <w:t>غصن الزوفا</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بعد أن يشرب الرب يسوع الخمر الحامض من الإسفنج، يقول كلماته الأخيرة. فيقول: "قد أُكمل!" لقد أكمل الرب يسوع كل ما أعطاه الله ليفعله. تذكّروا أن أفعال الرب يسوع تسببت في إتمام الأسفار المُقدَّسة. أحني الرب يسوع رأسه وسلّم روحه. "تسليم روحه" يعني أن الرب يسوع مات، وأن روحه عادت إلى الله. ليس من المعتاد أن نتحدث عن الموت بهذه الطريقة. قد يُظهر هذا أن الرب يسوع كان لديه خيار بشأن وقت موته.</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19: 17–30 من الترجمة الأسهل فهمًا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أربعة جنود رومان</w:t>
      </w:r>
    </w:p>
    <w:p>
      <w:pPr>
        <w:pStyle w:val="ListBullet"/>
        <w:bidi/>
        <w:spacing w:line="240" w:lineRule="auto"/>
        <w:ind w:left="720"/>
      </w:pPr>
      <w:r>
        <w:rPr>
          <w:rtl/>
          <w:cs/>
          <w:lang w:val="ar_AE" w:bidi="ar_AE"/>
        </w:rPr>
      </w:r>
      <w:r>
        <w:rPr>
          <w:rtl/>
          <w:cs/>
          <w:lang w:val="ar_AE" w:bidi="ar_AE"/>
        </w:rPr>
        <w:t>الرجلان الآخران اللذان صلبا</w:t>
      </w:r>
    </w:p>
    <w:p>
      <w:pPr>
        <w:pStyle w:val="ListBullet"/>
        <w:bidi/>
        <w:spacing w:line="240" w:lineRule="auto"/>
        <w:ind w:left="720"/>
      </w:pPr>
      <w:r>
        <w:rPr>
          <w:rtl/>
          <w:cs/>
          <w:lang w:val="ar_AE" w:bidi="ar_AE"/>
        </w:rPr>
      </w:r>
      <w:r>
        <w:rPr>
          <w:rtl/>
          <w:cs/>
          <w:lang w:val="ar_AE" w:bidi="ar_AE"/>
        </w:rPr>
        <w:t>اليهود وغير اليهود الذين يرون الصلبان</w:t>
      </w:r>
    </w:p>
    <w:p>
      <w:pPr>
        <w:pStyle w:val="ListBullet"/>
        <w:bidi/>
        <w:spacing w:line="240" w:lineRule="auto"/>
        <w:ind w:left="720"/>
      </w:pPr>
      <w:r>
        <w:rPr>
          <w:rtl/>
          <w:cs/>
          <w:lang w:val="ar_AE" w:bidi="ar_AE"/>
        </w:rPr>
      </w:r>
      <w:r>
        <w:rPr>
          <w:rtl/>
          <w:cs/>
          <w:lang w:val="ar_AE" w:bidi="ar_AE"/>
        </w:rPr>
        <w:t>رؤساء الكهنة اليهود</w:t>
      </w:r>
    </w:p>
    <w:p>
      <w:pPr>
        <w:pStyle w:val="ListBullet"/>
        <w:bidi/>
        <w:spacing w:line="240" w:lineRule="auto"/>
        <w:ind w:left="720"/>
      </w:pPr>
      <w:r>
        <w:rPr>
          <w:rtl/>
          <w:cs/>
          <w:lang w:val="ar_AE" w:bidi="ar_AE"/>
        </w:rPr>
      </w:r>
      <w:r>
        <w:rPr>
          <w:rtl/>
          <w:cs/>
          <w:lang w:val="ar_AE" w:bidi="ar_AE"/>
        </w:rPr>
        <w:t>مريم، أُم يسوع</w:t>
      </w:r>
    </w:p>
    <w:p>
      <w:pPr>
        <w:pStyle w:val="ListBullet"/>
        <w:bidi/>
        <w:spacing w:line="240" w:lineRule="auto"/>
        <w:ind w:left="720"/>
      </w:pPr>
      <w:r>
        <w:rPr>
          <w:rtl/>
          <w:cs/>
          <w:lang w:val="ar_AE" w:bidi="ar_AE"/>
        </w:rPr>
      </w:r>
      <w:r>
        <w:rPr>
          <w:rtl/>
          <w:cs/>
          <w:lang w:val="ar_AE" w:bidi="ar_AE"/>
        </w:rPr>
        <w:t>أخت أم يسوع</w:t>
      </w:r>
    </w:p>
    <w:p>
      <w:pPr>
        <w:pStyle w:val="ListBullet"/>
        <w:bidi/>
        <w:spacing w:line="240" w:lineRule="auto"/>
        <w:ind w:left="720"/>
      </w:pPr>
      <w:r>
        <w:rPr>
          <w:rtl/>
          <w:cs/>
          <w:lang w:val="ar_AE" w:bidi="ar_AE"/>
        </w:rPr>
      </w:r>
      <w:r>
        <w:rPr>
          <w:rtl/>
          <w:cs/>
          <w:lang w:val="ar_AE" w:bidi="ar_AE"/>
        </w:rPr>
        <w:t>مريم، زوجة كليوباس</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ويوحنا، التلميذ الذي أحبه الرب يسوع</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يأخذ الجنود الرومان الرب يسوع ليصلبوه. فيحمل الرب يسوع صليبه، ويخرجون إلى خارج المدينة إلى مكان يُدعى الجلجثة.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"أشعر بالألم من الضرب"، أو "مصمّم على إنهاء هذا الموت الذي أمر به الله"، أو "أكافح تحت وزن صليبٍ ثقيل مصنوع من عرق خشب".</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ويسمِّر الجنود الرب يسوع على الصليب وينصبون الصليب. هناك مجرمان لهما صليبيهما، واحد مصلوب على كل جانب من جانبي الرب يسوع. ثم يأمر بيلاطس الجنود أن يصنعوا لافتة ويضعونها على صليب الرب يسوع. وتقول اللافتة: "يسوع الناصري، ملك اليهود". وتُترجم العلامة إلى ثلاث لغات مختلفة حتى يتمكن الجميع من قراءتها وفهمها. توجد الصلبان الثلاثة في مكان عام بالقرب من مدينة أورشليم، حتى يتمكن كل من اليهود وغير اليهود أن يروا الصلبان واللافتة التي على صليب الرب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يُمثلون دور اليهود وغير اليهود الذين يرون الصلبان: "بما تشعرون؟" قد يجيب الناس بعبارات مثل: "لا نرغب في ارتكاب أي جرائم ضد الرومان إذا كان هذا هو ما يحدث للمجرمين"، أو "نتساءل من هو يسوع الناصري"، أو "لا نرغب في النظر إلى الرجال الثلاثة الذين يموتون على الصلبان لأن المشهد دموي ومريع.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رؤساء الكهنة غير سعداء بما هو مكتوب على لافتة الرب يسوع. يحاول رؤساء الكهنة أن يجعلوا بيلاطس يُغيِّر اللافتة قائلًا: "هذا الرجل ادعى أنه ملك اليهود". يرفض بيلاطس تغيير اللافتة.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رؤساء الكهنة: "بما تشعرون؟" قد يجيب الناس بعبارات مثل: "أشعر بالصدمة؛ لأن بيلاطس كتب ملك اليهود على لافتة الرب يسوع"، أو "أشعر بالقلق من أن الناس سيُسيئون فهم العلامة؛ لأن الرب يسوع ليس ملكنا حقًا!" أو "نحن غاضبين من بيلاطس؛ لأنه لم يفعل ما نريد".</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يقتسم الجنود الرومان ثيابَ الرب يسوع. هناك أربعة جنود، لذلك يأخذ كل واحد قطعة من ثياب الرب يسوع. ويقررون أن يُلقّوا قرعة على ثوبه؛ لأنه كان قطعة واحدة من القماش وهو أكثر قيمة كقطعة واحدة.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الجنود الرومان: "بما تشعرون؟" قد يجيب الناس بعبارات مثل: "آمل أن أفوز أنا بالثوب الثمين" أو "آمل أن يموت هؤلاء المجرمون سريعًا حتى ينتهي عملنا"، أو "أنا سعيد لأننا ألقينا القرعة حتى يكون لدينا شيء نفعله أثناء موت المجرمين على صلبانهم".</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كانت أمّ الرب يسوع، وأخت أمه، وامرأة اسمها مريم زوجة كليوباس، ومريم المجدلية واقفين هم الأربعة بالقرب من الصليب. ويوحنا، التلميذ الذي يحبه الرب يسوع، واقف أيضًا بالقرب من الصليب. يتحدث الرب يسوع إلى أمه وإلى يوحنا، حيث يخبر أمه أن تعتبر يوحنا ابنًا لها. كما يقول ليوحنا أيضًا أن يعتبر أم يسوع أمه. يُطيع يوحنا الرب يسوع ويرحب بأمه في بيته ليعتني بها،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الشخصية التي تؤدي دور أم يسوع: "بمَ تُفكِّرين؟" قد تجيب بعبارات مثل: "أنا حزينة جدًا؛ لأن ابني يسوع يموت"، أو "أتساءل لماذا يسمح الله ليسوع أن يموت بينما يسوع هو ابن الله"، أو "أشعر بالتعزية؛ لأن يسوع تكلّم معي مرة أخيرة"، أو "سعيدة لأن يوحنا سيهتم بي بعد موت يسوع".</w:t>
      </w:r>
    </w:p>
    <w:p>
      <w:pPr>
        <w:pStyle w:val="ListBullet"/>
        <w:bidi/>
        <w:spacing w:line="240" w:lineRule="auto"/>
        <w:ind w:left="720"/>
      </w:pPr>
      <w:r>
        <w:rPr>
          <w:rtl/>
          <w:cs/>
          <w:lang w:val="ar_AE" w:bidi="ar_AE"/>
        </w:rPr>
      </w:r>
      <w:r>
        <w:rPr>
          <w:rtl/>
          <w:cs/>
          <w:lang w:val="ar_AE" w:bidi="ar_AE"/>
        </w:rPr>
        <w:t>واسألوا الشخص الذي يؤدي دور يوحنا أيضًا: "بما تشعر؟" قد يجيب الشخص بعبارات مثل: "أشعر بالحيرة بشأن حاجة الرب يسوع لأن يموت"، أو "أنا سعيد؛ لأن لي دور في الاهتمام بأم يسوع"، أو "أشعر بالصدمة؛ لأن الرب يسوع يسمح لهؤلاء الجنود بقتله".</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يعلم الرب يسوع أنه قد أكمل كل ما أعطاه الله ليفعله، فيقول: "أنا عطشان". يضع أحد الجنود الرومان إسفنجة في نهاية غصن الزوفا. ويغمس الإسفنجة في إناء من الخمر الحامض. ويرفع الجندي الإسفنجة ليشرب الرب يسوع الخمر الحامض منها. وبعدما يشرب الرب يسوع، يقول: "قد أُكمل". ثم يحني الرب يسوع رأسه ويسلِّم روحه، أي أنه يموت.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قد يجيب الشخص بعبارات مثل: "أنا فرح بأنني أستطيع إتمام كل ما أعطاني الله لأتممه"، أو "أنا مستعد للموت"، أو "أسلم روحي 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19: 17–30 من الترجمة الأسهل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يحمل الرب يسوع </w:t>
      </w:r>
      <w:r>
        <w:rPr>
          <w:b/>
          <w:rtl/>
          <w:cs/>
          <w:lang w:val="ar_AE" w:bidi="ar_AE"/>
        </w:rPr>
        <w:t>صليبه</w:t>
      </w:r>
      <w:r>
        <w:rPr>
          <w:rtl/>
          <w:cs/>
          <w:lang w:val="ar_AE" w:bidi="ar_AE"/>
        </w:rPr>
        <w:t xml:space="preserve"> أو </w:t>
      </w:r>
      <w:r>
        <w:rPr>
          <w:b/>
          <w:rtl/>
          <w:cs/>
          <w:lang w:val="ar_AE" w:bidi="ar_AE"/>
        </w:rPr>
        <w:t>عارضة صليبه</w:t>
      </w:r>
      <w:r>
        <w:rPr>
          <w:rtl/>
          <w:cs/>
          <w:lang w:val="ar_AE" w:bidi="ar_AE"/>
        </w:rPr>
        <w:t xml:space="preserve"> على الطريق </w:t>
      </w:r>
      <w:r>
        <w:rPr>
          <w:b/>
          <w:rtl/>
          <w:cs/>
          <w:lang w:val="ar_AE" w:bidi="ar_AE"/>
        </w:rPr>
        <w:t>لصلبه</w:t>
      </w:r>
      <w:r>
        <w:rPr>
          <w:rtl/>
          <w:cs/>
          <w:lang w:val="ar_AE" w:bidi="ar_AE"/>
        </w:rPr>
        <w:t xml:space="preserve"> على يد الجنود الرومان. كان </w:t>
      </w:r>
      <w:r>
        <w:rPr>
          <w:b/>
          <w:rtl/>
          <w:cs/>
          <w:lang w:val="ar_AE" w:bidi="ar_AE"/>
        </w:rPr>
        <w:t>الصلب أسوأ</w:t>
      </w:r>
      <w:r>
        <w:rPr>
          <w:rtl/>
          <w:cs/>
          <w:lang w:val="ar_AE" w:bidi="ar_AE"/>
        </w:rPr>
        <w:t xml:space="preserve"> شكل من أشكال الإعدام الذي استخدمه الجنود الرومان على المجرمين. استخدموا نفس الكلمة التي استخدمتموها في المقاطع السابقة للإشارة إلى "الصلب". ولمزيدٍ من المعلومات عن كلمة</w:t>
      </w:r>
      <w:r>
        <w:rPr>
          <w:rtl/>
          <w:cs/>
          <w:lang w:val="ar_AE" w:bidi="ar_AE"/>
        </w:rPr>
        <w:t>صلب</w:t>
      </w:r>
      <w:r>
        <w:rPr>
          <w:rtl/>
          <w:cs/>
          <w:lang w:val="ar_AE" w:bidi="ar_AE"/>
        </w:rPr>
        <w:t xml:space="preserve">، ارجعوا إلى قاموس الكلمات الرئيسية. </w:t>
      </w:r>
    </w:p>
    <w:p>
      <w:pPr>
        <w:bidi/>
      </w:pPr>
      <w:r>
        <w:rPr>
          <w:rtl/>
          <w:cs/>
          <w:lang w:val="ar_AE" w:bidi="ar_AE"/>
        </w:rPr>
      </w:r>
      <w:r>
        <w:rPr>
          <w:rtl/>
          <w:cs/>
          <w:lang w:val="ar_AE" w:bidi="ar_AE"/>
        </w:rPr>
        <w:t xml:space="preserve">توقّفوا هنا وانظروا إلى صورة </w:t>
      </w:r>
      <w:r>
        <w:rPr>
          <w:rtl/>
          <w:cs/>
          <w:lang w:val="ar_AE" w:bidi="ar_AE"/>
        </w:rPr>
        <w:t>صليب</w:t>
      </w:r>
      <w:r>
        <w:rPr>
          <w:rtl/>
          <w:cs/>
          <w:lang w:val="ar_AE" w:bidi="ar_AE"/>
        </w:rPr>
        <w:t xml:space="preserve"> مستخدم للصلب مرة أخرى كمجموعة إذا لزم الأمر. (توقَّفوا هنا عن سماع التسجيل الصوتي) توقّفوا هنا وناقشوا كمجموعة الكلمة أو العبارة التي ستستخدمونها لترجمة كلمة </w:t>
      </w:r>
      <w:r>
        <w:rPr>
          <w:b/>
          <w:rtl/>
          <w:cs/>
          <w:lang w:val="ar_AE" w:bidi="ar_AE"/>
        </w:rPr>
        <w:t>صليب</w:t>
      </w:r>
      <w:r>
        <w:rPr>
          <w:rtl/>
          <w:cs/>
          <w:lang w:val="ar_AE" w:bidi="ar_AE"/>
        </w:rPr>
        <w:t xml:space="preserve">. انظروا كلمة </w:t>
      </w:r>
      <w:r>
        <w:rPr>
          <w:rtl/>
          <w:cs/>
          <w:lang w:val="ar_AE" w:bidi="ar_AE"/>
        </w:rPr>
        <w:t>صليب</w:t>
      </w:r>
      <w:r>
        <w:rPr>
          <w:rtl/>
          <w:cs/>
          <w:lang w:val="ar_AE" w:bidi="ar_AE"/>
        </w:rPr>
        <w:t xml:space="preserve"> في قاموس الكلمات الرئيسية لمزيد من المعلومات. (توقَّفوا هنا عن سماع التسجيل الصوتي)</w:t>
      </w:r>
    </w:p>
    <w:p>
      <w:pPr>
        <w:bidi/>
      </w:pPr>
      <w:r>
        <w:rPr>
          <w:rtl/>
          <w:cs/>
          <w:lang w:val="ar_AE" w:bidi="ar_AE"/>
        </w:rPr>
      </w:r>
      <w:r>
        <w:rPr>
          <w:rtl/>
          <w:cs/>
          <w:lang w:val="ar_AE" w:bidi="ar_AE"/>
        </w:rPr>
        <w:t xml:space="preserve">أخذ الجنود الرومان الرب يسوع إلى مكان الجمجمة. كان هذا هو مكان الصلب خارج مدينة أورشليم. كان على الأرجح يُدعى مكان الجمجمة؛ لأنه كان على تل يبدو مثل رأس مستدير. في </w:t>
      </w:r>
      <w:r>
        <w:rPr>
          <w:b/>
          <w:rtl/>
          <w:cs/>
          <w:lang w:val="ar_AE" w:bidi="ar_AE"/>
        </w:rPr>
        <w:t>اللغة العبرية</w:t>
      </w:r>
      <w:r>
        <w:rPr>
          <w:rtl/>
          <w:cs/>
          <w:lang w:val="ar_AE" w:bidi="ar_AE"/>
        </w:rPr>
        <w:t>، كان هذا المكان يُدعى جلجثة. العبرية هي اللغة التي تحدث بها اليهود.</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العبرية</w:t>
      </w:r>
      <w:r>
        <w:rPr>
          <w:rtl/>
          <w:cs/>
          <w:lang w:val="ar_AE" w:bidi="ar_AE"/>
        </w:rPr>
        <w:t xml:space="preserve">. ابحثوا في </w:t>
      </w:r>
      <w:r>
        <w:rPr>
          <w:rtl/>
          <w:cs/>
          <w:lang w:val="ar_AE" w:bidi="ar_AE"/>
        </w:rPr>
        <w:t>قاموس الكلمات الرئيسية</w:t>
      </w:r>
      <w:r>
        <w:rPr>
          <w:rtl/>
          <w:cs/>
          <w:lang w:val="ar_AE" w:bidi="ar_AE"/>
        </w:rPr>
        <w:t xml:space="preserve"> عن كلمة العبرية لمزيد من المعلومات. (توقَّفوا هنا عن سماع التسجيل الصوتي)</w:t>
      </w:r>
    </w:p>
    <w:p>
      <w:pPr>
        <w:bidi/>
      </w:pPr>
      <w:r>
        <w:rPr>
          <w:rtl/>
          <w:cs/>
          <w:lang w:val="ar_AE" w:bidi="ar_AE"/>
        </w:rPr>
      </w:r>
      <w:r>
        <w:rPr>
          <w:rtl/>
          <w:cs/>
          <w:lang w:val="ar_AE" w:bidi="ar_AE"/>
        </w:rPr>
        <w:t>صلب الجنود الرومان الرب يسوع ومجرمين آخرين، ثم علقوا لافتة على صليب الرب يسوع. قال بيلاطس للجنود الرومان ما يكتبوه على اللافتة. كان بيلاطس الوالي الروماني حاكم كل منطقة اليهودية. استخدموا نفس الكلمة التي استخدمتموها في المقاطع السابقة للإشارة إلى اسم "بيلاطس".</w:t>
      </w:r>
    </w:p>
    <w:p>
      <w:pPr>
        <w:bidi/>
      </w:pPr>
      <w:r>
        <w:rPr>
          <w:rtl/>
          <w:cs/>
          <w:lang w:val="ar_AE" w:bidi="ar_AE"/>
        </w:rPr>
      </w:r>
      <w:r>
        <w:rPr>
          <w:rtl/>
          <w:cs/>
          <w:lang w:val="ar_AE" w:bidi="ar_AE"/>
        </w:rPr>
        <w:t>كُتب على اللافتة: "يسوع الناصري، ملك اليهود".</w:t>
      </w:r>
    </w:p>
    <w:p>
      <w:pPr>
        <w:bidi/>
      </w:pPr>
      <w:r>
        <w:rPr>
          <w:rtl/>
          <w:cs/>
          <w:lang w:val="ar_AE" w:bidi="ar_AE"/>
        </w:rPr>
      </w:r>
      <w:r>
        <w:rPr>
          <w:rtl/>
          <w:cs/>
          <w:lang w:val="ar_AE" w:bidi="ar_AE"/>
        </w:rPr>
        <w:t xml:space="preserve">"الناصري" تعني أن الرب يسوع كان من </w:t>
      </w:r>
      <w:r>
        <w:rPr>
          <w:b/>
          <w:rtl/>
          <w:cs/>
          <w:lang w:val="ar_AE" w:bidi="ar_AE"/>
        </w:rPr>
        <w:t>الناصرة</w:t>
      </w:r>
      <w:r>
        <w:rPr>
          <w:rtl/>
          <w:cs/>
          <w:lang w:val="ar_AE" w:bidi="ar_AE"/>
        </w:rPr>
        <w:t xml:space="preserve">. وكانت الناصرة مدينة صغيرة في منطقة الجليل. استخدموا الكلمة ذاتها التي استخدمتوها في المقاطع السابقة للإشارة إلى الناصرة. لمزيد من المعلومات عن </w:t>
      </w:r>
      <w:r>
        <w:rPr>
          <w:rtl/>
          <w:cs/>
          <w:lang w:val="ar_AE" w:bidi="ar_AE"/>
        </w:rPr>
        <w:t>الناصرة</w:t>
      </w:r>
      <w:r>
        <w:rPr>
          <w:rtl/>
          <w:cs/>
          <w:lang w:val="ar_AE" w:bidi="ar_AE"/>
        </w:rPr>
        <w:t>، انظروا في قاموس الكلمات الرئيسية.</w:t>
      </w:r>
    </w:p>
    <w:p>
      <w:pPr>
        <w:bidi/>
      </w:pPr>
      <w:r>
        <w:rPr>
          <w:rtl/>
          <w:cs/>
          <w:lang w:val="ar_AE" w:bidi="ar_AE"/>
        </w:rPr>
      </w:r>
      <w:r>
        <w:rPr>
          <w:rtl/>
          <w:cs/>
          <w:lang w:val="ar_AE" w:bidi="ar_AE"/>
        </w:rPr>
        <w:t xml:space="preserve">توقّفوا هنا وانظروا إلى خريطة تُظهر </w:t>
      </w:r>
      <w:r>
        <w:rPr>
          <w:rtl/>
          <w:cs/>
          <w:lang w:val="ar_AE" w:bidi="ar_AE"/>
        </w:rPr>
        <w:t>الناصرة وأورشليم</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وتقول اللافتة أيضًا: "</w:t>
      </w:r>
      <w:r>
        <w:rPr>
          <w:b/>
          <w:rtl/>
          <w:cs/>
          <w:lang w:val="ar_AE" w:bidi="ar_AE"/>
        </w:rPr>
        <w:t>ملك</w:t>
      </w:r>
      <w:r>
        <w:rPr>
          <w:rtl/>
          <w:cs/>
          <w:lang w:val="ar_AE" w:bidi="ar_AE"/>
        </w:rPr>
        <w:t xml:space="preserve"> اليهود". الملِك شخص يحكم مدينة أو إقليم. استخدموا الكلمة ذاتها التي استخدمتموها في المقاطع السابقة للإشارة إلى الملك. ولمزيدٍ من المعلومات عن كلمة "</w:t>
      </w:r>
      <w:r>
        <w:rPr>
          <w:rtl/>
          <w:cs/>
          <w:lang w:val="ar_AE" w:bidi="ar_AE"/>
        </w:rPr>
        <w:t>ملك</w:t>
      </w:r>
      <w:r>
        <w:rPr>
          <w:rtl/>
          <w:cs/>
          <w:lang w:val="ar_AE" w:bidi="ar_AE"/>
        </w:rPr>
        <w:t>"، انظروا قاموس الكلمات الرئيسية.</w:t>
      </w:r>
    </w:p>
    <w:p>
      <w:pPr>
        <w:bidi/>
      </w:pPr>
      <w:r>
        <w:rPr>
          <w:rtl/>
          <w:cs/>
          <w:lang w:val="ar_AE" w:bidi="ar_AE"/>
        </w:rPr>
      </w:r>
      <w:r>
        <w:rPr>
          <w:rtl/>
          <w:cs/>
          <w:lang w:val="ar_AE" w:bidi="ar_AE"/>
        </w:rPr>
        <w:t>كتب الجنود الرومان اللافتة ثلاث مرات: مرة في كل من العبرية واللاتينية واليونانية. كانت اللغة اللاتينية هي اللغة التي تحدّث بها الرومان. وكانت اللغة اليونانية هي اللغة التي تحدث بها اليونانيون. كان بإمكان جميع الناس الذين يمرون على الصلبان قراءة اللافتة في لغتهم الشخصية.</w:t>
      </w:r>
    </w:p>
    <w:p>
      <w:pPr>
        <w:bidi/>
      </w:pPr>
      <w:r>
        <w:rPr>
          <w:rtl/>
          <w:cs/>
          <w:lang w:val="ar_AE" w:bidi="ar_AE"/>
        </w:rPr>
      </w:r>
      <w:r>
        <w:rPr>
          <w:rtl/>
          <w:cs/>
          <w:lang w:val="ar_AE" w:bidi="ar_AE"/>
        </w:rPr>
        <w:t xml:space="preserve">لم يكن </w:t>
      </w:r>
      <w:r>
        <w:rPr>
          <w:b/>
          <w:rtl/>
          <w:cs/>
          <w:lang w:val="ar_AE" w:bidi="ar_AE"/>
        </w:rPr>
        <w:t>رؤساء الكهنة</w:t>
      </w:r>
      <w:r>
        <w:rPr>
          <w:rtl/>
          <w:cs/>
          <w:lang w:val="ar_AE" w:bidi="ar_AE"/>
        </w:rPr>
        <w:t xml:space="preserve"> راضين بما كتبه بيلاطس على اللافتة. كان رؤساء الكهنة هم القادة الدينيين اليهود، وكانوا الممثلين لله بالنسبة لإسرائيل. استخدموا الكلمة ذاتها التي استخدمتموها في المقاطع السابقة للإشارة إلى رؤساء الكهنة. ولمزيدٍ من المعلومات عن كلمة </w:t>
      </w:r>
      <w:r>
        <w:rPr>
          <w:rtl/>
          <w:cs/>
          <w:lang w:val="ar_AE" w:bidi="ar_AE"/>
        </w:rPr>
        <w:t>"كهنة"</w:t>
      </w:r>
      <w:r>
        <w:rPr>
          <w:rtl/>
          <w:cs/>
          <w:lang w:val="ar_AE" w:bidi="ar_AE"/>
        </w:rPr>
        <w:t>، انظروا قاموس الكلمات الرئيسية.</w:t>
      </w:r>
    </w:p>
    <w:p>
      <w:pPr>
        <w:bidi/>
      </w:pPr>
      <w:r>
        <w:rPr>
          <w:rtl/>
          <w:cs/>
          <w:lang w:val="ar_AE" w:bidi="ar_AE"/>
        </w:rPr>
      </w:r>
      <w:r>
        <w:rPr>
          <w:rtl/>
          <w:cs/>
          <w:lang w:val="ar_AE" w:bidi="ar_AE"/>
        </w:rPr>
        <w:t xml:space="preserve">اقتسم الجنود الرومان ثيابَ الرب يسوع. وكانوا خدمون بيلاطس الوالي الروماني. وكانوا يتقاضون أجرًا مقابل خدمتهم العسكرية. وألقوا قرعة على </w:t>
      </w:r>
      <w:r>
        <w:rPr>
          <w:b/>
          <w:rtl/>
          <w:cs/>
          <w:lang w:val="ar_AE" w:bidi="ar_AE"/>
        </w:rPr>
        <w:t>ثوب الرب</w:t>
      </w:r>
      <w:r>
        <w:rPr>
          <w:rtl/>
          <w:cs/>
          <w:lang w:val="ar_AE" w:bidi="ar_AE"/>
        </w:rPr>
        <w:t xml:space="preserve"> يسوع؛ لأنه كان مصنوعًا من قطعة واحدة من القماش، وكان أكثر قيمة كقطعة واحدة من الثياب. والثوب كان قميصًا طويلًا يتم ارتداؤه تحت ملابس أخرى. استخدموا الكلمة ذاتها التي استخدمتوها في المقاطع السابقة للإشارة إلى الثوب لمزيد من المعلومات عن كلمة </w:t>
      </w:r>
      <w:r>
        <w:rPr>
          <w:rtl/>
          <w:cs/>
          <w:lang w:val="ar_AE" w:bidi="ar_AE"/>
        </w:rPr>
        <w:t>الثوب</w:t>
      </w:r>
      <w:r>
        <w:rPr>
          <w:rtl/>
          <w:cs/>
          <w:lang w:val="ar_AE" w:bidi="ar_AE"/>
        </w:rPr>
        <w:t>، انظروا قاموس الكلمات الرئيسية.</w:t>
      </w:r>
    </w:p>
    <w:p>
      <w:pPr>
        <w:bidi/>
      </w:pPr>
      <w:r>
        <w:rPr>
          <w:rtl/>
          <w:cs/>
          <w:lang w:val="ar_AE" w:bidi="ar_AE"/>
        </w:rPr>
      </w:r>
      <w:r>
        <w:rPr>
          <w:rtl/>
          <w:cs/>
          <w:lang w:val="ar_AE" w:bidi="ar_AE"/>
        </w:rPr>
        <w:t xml:space="preserve">توقّفوا هنا وانظروا إلى صورة </w:t>
      </w:r>
      <w:r>
        <w:rPr>
          <w:rtl/>
          <w:cs/>
          <w:lang w:val="ar_AE" w:bidi="ar_AE"/>
        </w:rPr>
        <w:t>ثوب</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 xml:space="preserve">إن </w:t>
      </w:r>
      <w:r>
        <w:rPr>
          <w:b/>
          <w:rtl/>
          <w:cs/>
          <w:lang w:val="ar_AE" w:bidi="ar_AE"/>
        </w:rPr>
        <w:t>إلقاء القرعة</w:t>
      </w:r>
      <w:r>
        <w:rPr>
          <w:rtl/>
          <w:cs/>
          <w:lang w:val="ar_AE" w:bidi="ar_AE"/>
        </w:rPr>
        <w:t xml:space="preserve"> يعني استخدام القرعة لتقرير شيء ما. ربما استخدم الجنود الأحجار الصغيرة أو قطع فخار مكسورة لإجراء قرعتهم. واعتمادًا على الطريقة التي تسقطت بها الأحجار أو بناء على الحجر الذي يتم اختياره، يفوز هذا الشخص بالثوب.</w:t>
      </w:r>
    </w:p>
    <w:p>
      <w:pPr>
        <w:bidi/>
      </w:pPr>
      <w:r>
        <w:rPr>
          <w:rtl/>
          <w:cs/>
          <w:lang w:val="ar_AE" w:bidi="ar_AE"/>
        </w:rPr>
      </w:r>
      <w:r>
        <w:rPr>
          <w:rtl/>
          <w:cs/>
          <w:lang w:val="ar_AE" w:bidi="ar_AE"/>
        </w:rPr>
        <w:t>توقّفوا هنا وناقشوا الكلمة أو العبارة التي ستستخدمونها للإشارة إلى إلقاء القرعة. (توقَّفوا هنا عن سماع التسجيل الصوتي)</w:t>
      </w:r>
    </w:p>
    <w:p>
      <w:pPr>
        <w:bidi/>
      </w:pPr>
      <w:r>
        <w:rPr>
          <w:rtl/>
          <w:cs/>
          <w:lang w:val="ar_AE" w:bidi="ar_AE"/>
        </w:rPr>
      </w:r>
      <w:r>
        <w:rPr>
          <w:rtl/>
          <w:cs/>
          <w:lang w:val="ar_AE" w:bidi="ar_AE"/>
        </w:rPr>
        <w:t>ألقى الجنود قرعة على ثياب الرب يسوع ل</w:t>
      </w:r>
      <w:r>
        <w:rPr>
          <w:b/>
          <w:rtl/>
          <w:cs/>
          <w:lang w:val="ar_AE" w:bidi="ar_AE"/>
        </w:rPr>
        <w:t>تحقيق</w:t>
      </w:r>
      <w:r>
        <w:rPr>
          <w:rtl/>
          <w:cs/>
          <w:lang w:val="ar_AE" w:bidi="ar_AE"/>
        </w:rPr>
        <w:t xml:space="preserve"> نبوة العهد القديم. "تحقيق" يعني الإتمام أو الإكمال، أو تحقيق الوعد.</w:t>
      </w:r>
    </w:p>
    <w:p>
      <w:pPr>
        <w:bidi/>
      </w:pPr>
      <w:r>
        <w:rPr>
          <w:rtl/>
          <w:cs/>
          <w:lang w:val="ar_AE" w:bidi="ar_AE"/>
        </w:rPr>
      </w:r>
      <w:r>
        <w:rPr>
          <w:rtl/>
          <w:cs/>
          <w:lang w:val="ar_AE" w:bidi="ar_AE"/>
        </w:rPr>
        <w:t>كانت أم الرب يسوع واقفة بالقرب من الصليب. ونحن نعلم أن اسمها مريم من الأناجيل الأخرى. كما كانت أخت والدة الرب يسوع أيضًا بالقرب من الصليب. ونحن لا نعرف اسمها. وكانت هناك امرأة أخرى تُدعى مريم أيضًا، وكانت زوجة رجل يُدعى كليوباس. كانت مريم المجدلية المرأة الرابعة الواقفة بالقرب من الصليب. وكانت من قرية تُدعى مجدلة.</w:t>
      </w:r>
    </w:p>
    <w:p>
      <w:pPr>
        <w:bidi/>
      </w:pPr>
      <w:r>
        <w:rPr>
          <w:rtl/>
          <w:cs/>
          <w:lang w:val="ar_AE" w:bidi="ar_AE"/>
        </w:rPr>
      </w:r>
      <w:r>
        <w:rPr>
          <w:rtl/>
          <w:cs/>
          <w:lang w:val="ar_AE" w:bidi="ar_AE"/>
        </w:rPr>
        <w:t xml:space="preserve">كما كان التلميذ الذي أحبه الرب يسوع بالقرب من الصليب أيضًا. واسمه يوحنا، وهو من كتب هذا السفر. وكان صديقًا مقربًا للرب يسوع. طلب الرب يسوع من يوحنا أن يأخذ أم الرب يسوع ضمن </w:t>
      </w:r>
      <w:r>
        <w:rPr>
          <w:b/>
          <w:rtl/>
          <w:cs/>
          <w:lang w:val="ar_AE" w:bidi="ar_AE"/>
        </w:rPr>
        <w:t>أهل بيته</w:t>
      </w:r>
      <w:r>
        <w:rPr>
          <w:rtl/>
          <w:cs/>
          <w:lang w:val="ar_AE" w:bidi="ar_AE"/>
        </w:rPr>
        <w:t xml:space="preserve">. استخدموا الكلمة ذاتها التي استخدمتوها في المقاطع السابقة للإشارة إلى أهل البيت. لمزيد من المعلومات عن </w:t>
      </w:r>
      <w:r>
        <w:rPr>
          <w:rtl/>
          <w:cs/>
          <w:lang w:val="ar_AE" w:bidi="ar_AE"/>
        </w:rPr>
        <w:t>أهل البيت</w:t>
      </w:r>
      <w:r>
        <w:rPr>
          <w:rtl/>
          <w:cs/>
          <w:lang w:val="ar_AE" w:bidi="ar_AE"/>
        </w:rPr>
        <w:t>، انظروا قاموس الكلمات الرئيسية.</w:t>
      </w:r>
    </w:p>
    <w:p>
      <w:pPr>
        <w:bidi/>
      </w:pPr>
      <w:r>
        <w:rPr>
          <w:rtl/>
          <w:cs/>
          <w:lang w:val="ar_AE" w:bidi="ar_AE"/>
        </w:rPr>
      </w:r>
      <w:r>
        <w:rPr>
          <w:rtl/>
          <w:cs/>
          <w:lang w:val="ar_AE" w:bidi="ar_AE"/>
        </w:rPr>
        <w:t>قال الرب يسوع: "أنا عطشان". فوضع أحد الجنود الرومان إسفنجة في نهاية غصن الزوفا. وغمس الإسفنجة في إناء من الخمر الحامض. ورفع الجندي الإسفنجة ليشرب الرب يسوع الخمر الحامض منها. كان الخمر الحامض خمرًا رخيصًا. وكان في جرة، مصنوع على الأرجح من الطين.</w:t>
      </w:r>
    </w:p>
    <w:p>
      <w:pPr>
        <w:bidi/>
      </w:pPr>
      <w:r>
        <w:rPr>
          <w:rtl/>
          <w:cs/>
          <w:lang w:val="ar_AE" w:bidi="ar_AE"/>
        </w:rPr>
      </w:r>
      <w:r>
        <w:rPr>
          <w:rtl/>
          <w:cs/>
          <w:lang w:val="ar_AE" w:bidi="ar_AE"/>
        </w:rPr>
        <w:t xml:space="preserve">توقّفوا هنا وانظروا إلى صورة </w:t>
      </w:r>
      <w:r>
        <w:rPr>
          <w:b/>
          <w:rtl/>
          <w:cs/>
          <w:lang w:val="ar_AE" w:bidi="ar_AE"/>
        </w:rPr>
        <w:t>جرة من الخمر الحامض</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كانت الإسفنجة عبارة عن مخلوق يشبه النبات به ثقوب. امتصت الإسفنجة الخمر الحامض. وكان غصن الزوفا من نبات شائع يُدعى شجيرة الزوفا.</w:t>
      </w:r>
    </w:p>
    <w:p>
      <w:pPr>
        <w:bidi/>
      </w:pPr>
      <w:r>
        <w:rPr>
          <w:rtl/>
          <w:cs/>
          <w:lang w:val="ar_AE" w:bidi="ar_AE"/>
        </w:rPr>
      </w:r>
      <w:r>
        <w:rPr>
          <w:rtl/>
          <w:cs/>
          <w:lang w:val="ar_AE" w:bidi="ar_AE"/>
        </w:rPr>
        <w:t xml:space="preserve">توقّفوا هنا وانظروا إلى صور </w:t>
      </w:r>
      <w:r>
        <w:rPr>
          <w:rtl/>
          <w:cs/>
          <w:lang w:val="ar_AE" w:bidi="ar_AE"/>
        </w:rPr>
        <w:t>الإسفنج</w:t>
      </w:r>
      <w:r>
        <w:rPr>
          <w:rtl/>
          <w:cs/>
          <w:lang w:val="ar_AE" w:bidi="ar_AE"/>
        </w:rPr>
        <w:t xml:space="preserve"> </w:t>
      </w:r>
      <w:r>
        <w:rPr>
          <w:rtl/>
          <w:cs/>
          <w:lang w:val="ar_AE" w:bidi="ar_AE"/>
        </w:rPr>
        <w:t>وفرع من شجرة الزوفا</w:t>
      </w:r>
      <w:r>
        <w:rPr>
          <w:rtl/>
          <w:cs/>
          <w:lang w:val="ar_AE" w:bidi="ar_AE"/>
        </w:rPr>
        <w:t xml:space="preserve"> مرة أخرى كمجموعة إذا لزم الأمر. (توقَّفوا هنا عن سماع التسجيل الصوتي)</w:t>
      </w:r>
    </w:p>
    <w:p>
      <w:pPr>
        <w:bidi/>
      </w:pPr>
      <w:r>
        <w:rPr>
          <w:rtl/>
          <w:cs/>
          <w:lang w:val="ar_AE" w:bidi="ar_AE"/>
        </w:rPr>
      </w:r>
      <w:r>
        <w:rPr>
          <w:rtl/>
          <w:cs/>
          <w:lang w:val="ar_AE" w:bidi="ar_AE"/>
        </w:rPr>
        <w:t xml:space="preserve">قال الرب يسوع: "قد أُكمل!" وأُكمل تعني أن الرب يسوع أنهى كل ما أرسله الله ليفعله. وكان آخر شيء يحتاج الرب يسوع أن يفعله هو الموت. فأسلِّم الرب يسوع </w:t>
      </w:r>
      <w:r>
        <w:rPr>
          <w:b/>
          <w:rtl/>
          <w:cs/>
          <w:lang w:val="ar_AE" w:bidi="ar_AE"/>
        </w:rPr>
        <w:t>روحه</w:t>
      </w:r>
      <w:r>
        <w:rPr>
          <w:rtl/>
          <w:cs/>
          <w:lang w:val="ar_AE" w:bidi="ar_AE"/>
        </w:rPr>
        <w:t xml:space="preserve">، مما يعني أنه مات. قد تكون كلمة روح مشابهة لكلمة نفس. ويمكن أن يشير مصطلح الروح أيضًا إلى الطبيعة الروحية لله. استخدموا الكلمة ذاتها التي استخدمتوها في المقاطع السابقة للإشارة إلى الروح. ولمزيد من المعلومات بخصوص كلمة </w:t>
      </w:r>
      <w:r>
        <w:rPr>
          <w:rtl/>
          <w:cs/>
          <w:lang w:val="ar_AE" w:bidi="ar_AE"/>
        </w:rPr>
        <w:t>الروح</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19:31–42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19: 31–42 واحفظوه في قلوبكم.</w:t>
      </w:r>
    </w:p>
    <w:p>
      <w:pPr>
        <w:bidi/>
      </w:pPr>
      <w:r>
        <w:rPr>
          <w:rtl/>
          <w:cs/>
          <w:lang w:val="ar_AE" w:bidi="ar_AE"/>
        </w:rPr>
      </w:r>
      <w:r>
        <w:rPr>
          <w:rtl/>
          <w:cs/>
          <w:lang w:val="ar_AE" w:bidi="ar_AE"/>
        </w:rPr>
        <w:t>استمعوا إلى نسخة صوتية من يوحنا 19: 31–42 ثلاث مرات من ثلاث ترجمات صوتية مختلفة، إن أمكن. ثم كمجموعة قوموا بمناقشة الأسئلة التالية:</w:t>
      </w:r>
    </w:p>
    <w:p>
      <w:pPr>
        <w:pStyle w:val="ListBullet"/>
        <w:bidi/>
        <w:spacing w:line="240" w:lineRule="auto"/>
        <w:ind w:left="720"/>
      </w:pPr>
      <w:r>
        <w:rPr>
          <w:rtl/>
          <w:cs/>
          <w:lang w:val="ar_AE" w:bidi="ar_AE"/>
        </w:rPr>
      </w:r>
      <w:r>
        <w:rPr>
          <w:rtl/>
          <w:cs/>
          <w:lang w:val="ar_AE" w:bidi="ar_AE"/>
        </w:rPr>
        <w:t>ما الذي أعجبك في هذا المقطع؟</w:t>
      </w:r>
    </w:p>
    <w:p>
      <w:pPr>
        <w:pStyle w:val="ListBullet"/>
        <w:bidi/>
        <w:spacing w:line="240" w:lineRule="auto"/>
        <w:ind w:left="720"/>
      </w:pPr>
      <w:r>
        <w:rPr>
          <w:rtl/>
          <w:cs/>
          <w:lang w:val="ar_AE" w:bidi="ar_AE"/>
        </w:rPr>
      </w:r>
      <w:r>
        <w:rPr>
          <w:rtl/>
          <w:cs/>
          <w:lang w:val="ar_AE" w:bidi="ar_AE"/>
        </w:rPr>
        <w:t>ما الذي لم يُعجبك أو لم تفهمه في هذا المقطع؟</w:t>
      </w:r>
    </w:p>
    <w:p>
      <w:pPr>
        <w:pStyle w:val="ListBullet"/>
        <w:bidi/>
        <w:spacing w:line="240" w:lineRule="auto"/>
        <w:ind w:left="720"/>
      </w:pPr>
      <w:r>
        <w:rPr>
          <w:rtl/>
          <w:cs/>
          <w:lang w:val="ar_AE" w:bidi="ar_AE"/>
        </w:rPr>
      </w:r>
      <w:r>
        <w:rPr>
          <w:rtl/>
          <w:cs/>
          <w:lang w:val="ar_AE" w:bidi="ar_AE"/>
        </w:rPr>
        <w:t>بماذا يُخبرنا هذا المقطع عن يسوع؟</w:t>
      </w:r>
    </w:p>
    <w:p>
      <w:pPr>
        <w:pStyle w:val="ListBullet"/>
        <w:bidi/>
        <w:spacing w:line="240" w:lineRule="auto"/>
        <w:ind w:left="720"/>
      </w:pPr>
      <w:r>
        <w:rPr>
          <w:rtl/>
          <w:cs/>
          <w:lang w:val="ar_AE" w:bidi="ar_AE"/>
        </w:rPr>
      </w:r>
      <w:r>
        <w:rPr>
          <w:rtl/>
          <w:cs/>
          <w:lang w:val="ar_AE" w:bidi="ar_AE"/>
        </w:rPr>
        <w:t>عمّا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19: 31–42 من الترجمة الأسهل فهمًا بالنسبة لكم.</w:t>
      </w:r>
    </w:p>
    <w:p>
      <w:pPr>
        <w:bidi/>
      </w:pPr>
      <w:r>
        <w:rPr>
          <w:rtl/>
          <w:cs/>
          <w:lang w:val="ar_AE" w:bidi="ar_AE"/>
        </w:rPr>
      </w:r>
      <w:r>
        <w:rPr>
          <w:rtl/>
          <w:cs/>
          <w:lang w:val="ar_AE" w:bidi="ar_AE"/>
        </w:rPr>
        <w:t>يُقبض على الرب يسوع، وفي النهاية يرسله بيلاطس الوالي الروماني، ليُصلب على يد الجنود الرومان. كما يصلب الجنود رجلين آخرين أيضًا، واحد على كل جانب من جانبي الرب يسوع. ويقتسم الجنود ثياب الرب يسوع، وهو يتحدث إلى أمه والتلميذ الذي يحبّه. ثم يقول الرب يسوع أيضًا: "قد أُكمل"، ثم يموت. والآن، يطلب اليهود من بيلاطس أن يكسر الجنود أرجلَ الرجال الثلاثة على الصلبان حتى يموتون أسرع. ويجد الجنود أن الرب يسوع مات بالفعل، لذلك لا يكسرون ساقيه. يأخذ يوسف الذي من الرامة ونيقوديموس جسد الرب يسوع عن الصليب ويدفنان يسوع في قبر جديد في حديقة قريبة.</w:t>
      </w:r>
    </w:p>
    <w:p>
      <w:pPr>
        <w:bidi/>
      </w:pPr>
      <w:r>
        <w:rPr>
          <w:rtl/>
          <w:cs/>
          <w:lang w:val="ar_AE" w:bidi="ar_AE"/>
        </w:rPr>
      </w:r>
      <w:r>
        <w:rPr>
          <w:rtl/>
          <w:cs/>
          <w:lang w:val="ar_AE" w:bidi="ar_AE"/>
        </w:rPr>
        <w:t>لم يكن اليهود يريدون أن تبقى الأجساد الثلاثة للرجال المصلوبين على الصلبان؛ لأن يوم السبت، يوم الراحة كان في اليوم التالي. وهناك بعض الأسباب لهذا. أولًا، كانت الشريعة اليهودية تنص على أنه لا ينبغي أن يبقى جسد ميت معلقًا على شجرة بين عشية وضحاها، وإلا فإن هذا يعني لعنة على هذا الشخص. وثانيًا، كان يوم السبت يومًا مقدسًا للراحة، وكان هذا هو اليوم التالي لصلب الرب يسوع. وكان يوم الجمعة هو يوم التحضير للسبت، والسبت يبدأ مع غروب شمس يوم الجمعة. وأخيرًا، كان هذا السبت سبتًا مهمًا؛ لأنه كان خلال أسبوع الفصح. كان عيد الفصح احتفالًا دينيًا يهوديًا مهمًا.</w:t>
      </w:r>
    </w:p>
    <w:p>
      <w:pPr>
        <w:bidi/>
      </w:pPr>
      <w:r>
        <w:rPr>
          <w:rtl/>
          <w:cs/>
          <w:lang w:val="ar_AE" w:bidi="ar_AE"/>
        </w:rPr>
      </w:r>
      <w:r>
        <w:rPr>
          <w:rtl/>
          <w:cs/>
          <w:lang w:val="ar_AE" w:bidi="ar_AE"/>
        </w:rPr>
        <w:t>توقفوا هنا وناقشوا هذا السؤال كمجموعة: ما هي الممارسات الشائعة للموت والدفن في ثقافتكم؟ ماذا يحدث إذا تُرك الجثمان في الخارج بين عشية وضحاها دون أن يُدفَن؟ (توقَّفوا هنا عن سماع التسجيل الصوتي)</w:t>
      </w:r>
    </w:p>
    <w:p>
      <w:pPr>
        <w:bidi/>
      </w:pPr>
      <w:r>
        <w:rPr>
          <w:rtl/>
          <w:cs/>
          <w:lang w:val="ar_AE" w:bidi="ar_AE"/>
        </w:rPr>
      </w:r>
      <w:r>
        <w:rPr>
          <w:rtl/>
          <w:cs/>
          <w:lang w:val="ar_AE" w:bidi="ar_AE"/>
        </w:rPr>
        <w:t>ولهذه الأسباب كلها طلب اليهود، أي قادة اليهود، من بيلاطس الوالي الروماني، أن يكسر ساقي الرب يسوع والرجلين الآخرين. أراد اليهود أن يموت الرجال الثلاثة بشكل أسرع حتى يمكن إنزال أجسادهم عن الصلبان قبل غروب شمس يوم الجمعة. وفي العادة، إذا كان الشخص يستطيع أن يرفع نفسه على المسامير على الصليب، فإنه يمكنه أن يبقى حيًا لبضعة أيام أخرى. وباستخدام دعامة مثل المسامير أو مقعد معلق على الصليب، يمكن لدم الشخص أن يستمر في التدفق بحرية أكثر فيعيش أطول. كسر أرجلهم بمطرقة كبيرة أو هراوة من شأنه أن ينهي عذاب الشخص الذي يحتضر سريعًا، لذلك اعتبر بعض الناس هذا أمرًا رحيمًا. إلا إنه ليس من الواضح أن اليهود كانوا يفكرون في الرحمة. وكان الأشخاص الذين يُصلبون يُتركون في الغالب على الصلبان حتى تتعفن أجسادهم، ثم يُضَعون في قبر مشترك مع أجساد الموتى الآخرين.</w:t>
      </w:r>
    </w:p>
    <w:p>
      <w:pPr>
        <w:bidi/>
      </w:pPr>
      <w:r>
        <w:rPr>
          <w:rtl/>
          <w:cs/>
          <w:lang w:val="ar_AE" w:bidi="ar_AE"/>
        </w:rPr>
      </w:r>
      <w:r>
        <w:rPr>
          <w:rtl/>
          <w:cs/>
          <w:lang w:val="ar_AE" w:bidi="ar_AE"/>
        </w:rPr>
        <w:t>وقد أطاع الجنود الرومان ما أمرهم به بيلاطس. وكسروا ساقيّ الرجلين الآخرين، على الصلبان بجوار الرب يسوع. فيرى الجنود أن الرب يسوع قد مات بالفعل، لذلك لم يكسروا ساقيه. يطعن أحد الجنود جنب الرب يسوع برمح. والرمح هو سلاح طويل به رأس معدنية حادة. وكان هذا سلاحًا شائعًا لدى الجنود الرومان. يخرج الدم والماء من جسد الرب يسوع. على الأرجح كان الجندي يتوقع أن يرى الدم، لكن الماء كان مُفاجئًا له. ربما كان هناك دم وماء يخرجان معًا من الرب يسوع عندما طعن الجندي جنبه. ومن الممكن أيضًا أن الدم والماء كانا رمزين لحياة الرب يسوع، أو أنه هو الماء الحي. نحن لا نعرف لماذا يُضيف يوحنا هذه التفاصيل عن الدم والماء اللذان خرجا من جسد الرب يسوع.</w:t>
      </w:r>
    </w:p>
    <w:p>
      <w:pPr>
        <w:bidi/>
      </w:pPr>
      <w:r>
        <w:rPr>
          <w:rtl/>
          <w:cs/>
          <w:lang w:val="ar_AE" w:bidi="ar_AE"/>
        </w:rPr>
      </w:r>
      <w:r>
        <w:rPr>
          <w:rtl/>
          <w:cs/>
          <w:lang w:val="ar_AE" w:bidi="ar_AE"/>
        </w:rPr>
        <w:t xml:space="preserve">توقّفوا هنا وانظروا معًا إلى صورة </w:t>
      </w:r>
      <w:r>
        <w:rPr>
          <w:rtl/>
          <w:cs/>
          <w:lang w:val="ar_AE" w:bidi="ar_AE"/>
        </w:rPr>
        <w:t>الرمح</w:t>
      </w:r>
      <w:r>
        <w:rPr>
          <w:rtl/>
          <w:cs/>
          <w:lang w:val="ar_AE" w:bidi="ar_AE"/>
        </w:rPr>
        <w:t>. (توقَّفوا هنا عن سماع التسجيل الصوتي)</w:t>
      </w:r>
    </w:p>
    <w:p>
      <w:pPr>
        <w:bidi/>
      </w:pPr>
      <w:r>
        <w:rPr>
          <w:rtl/>
          <w:cs/>
          <w:lang w:val="ar_AE" w:bidi="ar_AE"/>
        </w:rPr>
      </w:r>
      <w:r>
        <w:rPr>
          <w:rtl/>
          <w:cs/>
          <w:lang w:val="ar_AE" w:bidi="ar_AE"/>
        </w:rPr>
        <w:t>وعلى الأرجح إن العبارة التالية قالها يوحنا كاتب هذا السفر. يعتقد بعض الناس أنه ربما أحد الجنود الرومان هو من شهد أنه رأى الرب يسوع يموت ويُطعَن بالرمَح في جنبه. وهذا ممكن؛ حيث أن هناك قائد مئة روماني في إنجيل مرقس يقول إن الرب يسوع هو "ابن الله". ومع ذلك، فمن الأفضل أن تترك الشهادة على إنها من شخص مجهول الهوية. والشهادة تُخبر بما رآه أحدهم. والسبب في هذه الشهادة هو أن يؤمن قراء إنجيل يوحنا بالرب يسوع. في اللغة الأصلية، لا يتضح إذا كانت هذه الشهادة بهدف مساعدة المؤمنين الحاليين على توطيد إيمانهم بالرب يسوع، أم إنها تساعد الآخرين على الإيمان والثقة بيسوع للمرة الأولى. في كل حال، فإن الشخص الذي يشهد يريد أن يعرف القراء أن الرب يسوع قد مات حقًا، وأن هذا تقرير دقيق لما حدث.</w:t>
      </w:r>
    </w:p>
    <w:p>
      <w:pPr>
        <w:bidi/>
      </w:pPr>
      <w:r>
        <w:rPr>
          <w:rtl/>
          <w:cs/>
          <w:lang w:val="ar_AE" w:bidi="ar_AE"/>
        </w:rPr>
      </w:r>
      <w:r>
        <w:rPr>
          <w:rtl/>
          <w:cs/>
          <w:lang w:val="ar_AE" w:bidi="ar_AE"/>
        </w:rPr>
        <w:t>وقد حدثت "هذه الأمور" – أي موت الرب يسوع وطعن الجندي الروماني لجنبه بالرمح، لتتم الكتب، أي لتحقيق ما ورد في أسفار العهد القديم. وعلى الأرجح يأتي الاقتباس الأول من الأسفار المقدسة من سفر الخروج، والذي يقول إنه لا ينبغي كسر عظام أي حَمَل من حملان الفصح. مات الرب يسوع في اليوم السابق لعيد الفصح، لذلك فمن الممكن أن يكون الرب يسوع مثل حَمَل الفصح في هذه الآية. فلم يكسر الجنود أي عظمة من عظام الرب يسوع، مما يتمم الأسفار الكتابية. كما إنه من الممكن أيضًا أن يكون الشاهد الكتابي من سفر المزامير، والذي يقول إنه لن يُكسر عظم من عظام الرجل البار.</w:t>
      </w:r>
    </w:p>
    <w:p>
      <w:pPr>
        <w:bidi/>
      </w:pPr>
      <w:r>
        <w:rPr>
          <w:rtl/>
          <w:cs/>
          <w:lang w:val="ar_AE" w:bidi="ar_AE"/>
        </w:rPr>
      </w:r>
      <w:r>
        <w:rPr>
          <w:rtl/>
          <w:cs/>
          <w:lang w:val="ar_AE" w:bidi="ar_AE"/>
        </w:rPr>
        <w:t>والآية الثانية هي: "سينظرون إلى الذي طعنوه". هذه الآية مكتوبة في سفر النبي زكريا، وكان بإمكان الناس قراءة هذه الآية. وكلمة "طعن" تعني اختراق الجسد عن طريق إدخال شيئًا حادًا فيه. كان الناس يرون الجنود وهم يطعنون جنب الرب يسوع بالرمح، لذلك تحققت هذه الآية التي من العهد القديم أيضًا.</w:t>
      </w:r>
    </w:p>
    <w:p>
      <w:pPr>
        <w:bidi/>
      </w:pPr>
      <w:r>
        <w:rPr>
          <w:rtl/>
          <w:cs/>
          <w:lang w:val="ar_AE" w:bidi="ar_AE"/>
        </w:rPr>
      </w:r>
      <w:r>
        <w:rPr>
          <w:rtl/>
          <w:cs/>
          <w:lang w:val="ar_AE" w:bidi="ar_AE"/>
        </w:rPr>
        <w:t>وبعد ذلك، سأل يوسف بيلاطس إذا كان يستطيع أن يأتي ويأخذ جسد الرب يسوع من على الصليب حتى يدفنه. وكان يوسف من مدينة الرامة، وكان من أتباع الرب يسوع. وعلى الأرجح كانت الرامة مدينة في اليهودية، لكن الناس لا يعرفون مكانها بالضبط. وكان يوسف واحدًا من المسؤولين اليهود، لكنه لم يخبر اليهود علنًا أنه يتبع الرب يسوع. على الأرجح كان يوسف خائفًا أنه إن عرف اليهود أنه تلميذ ليسوع، فإن القادة الدينيون سيجردونه من منصبه كمسؤول ديني. أعطى بيلاطس الإذن ليوسف، وهو أمر غير عادي. ولم يكن بيلاطسُ يمنحُ الإذنَ عادةً لأحدٍ بدفنٍ خاصٍّ كهذا. جاء يوسف ليأخذ جسد الرب يسوع حتى يدفنه. وعلى الأرجح حمل يوسف جسد الرب يسوع على فراش أو على شيء آخر يمكن استخدامه لحمل الجسد.</w:t>
      </w:r>
    </w:p>
    <w:p>
      <w:pPr>
        <w:bidi/>
      </w:pPr>
      <w:r>
        <w:rPr>
          <w:rtl/>
          <w:cs/>
          <w:lang w:val="ar_AE" w:bidi="ar_AE"/>
        </w:rPr>
      </w:r>
      <w:r>
        <w:rPr>
          <w:rtl/>
          <w:cs/>
          <w:lang w:val="ar_AE" w:bidi="ar_AE"/>
        </w:rPr>
        <w:t>توقفوا هنا وناقشوا هذا السؤال كمجموعة: تحدثوا عن عادات الدفن في ثقافتكم. كيف يدفن الناس موتاهم؟ ما الذي يستخدمونه لمنع الروائح الكريهة؟ أين يدفن الناس موتاهم؟ (توقَّفوا هنا عن سماع التسجيل الصوتي)</w:t>
      </w:r>
    </w:p>
    <w:p>
      <w:pPr>
        <w:bidi/>
      </w:pPr>
      <w:r>
        <w:rPr>
          <w:rtl/>
          <w:cs/>
          <w:lang w:val="ar_AE" w:bidi="ar_AE"/>
        </w:rPr>
      </w:r>
      <w:r>
        <w:rPr>
          <w:rtl/>
          <w:cs/>
          <w:lang w:val="ar_AE" w:bidi="ar_AE"/>
        </w:rPr>
        <w:t>وجاء نيقوديموس أيضًا ليساعد في إنزال جسد الرب يسوع ودفنه. وكان نيقوديموس هو نفسه الرجل الذي جاء إلى الرب يسوع ليلًا ليتحدث إليه. وكان نيقوديموس أيضًا واحدًا من المسؤولين الدينيين اليهود. أحضر نيقوديموس خليطًا من المر والحنوط ليضعها على جسد الرب يسوع. وكان المر مادة صمغية تُصنع من شجيرة وتُطحن إلى مسحوق. وقد كان نفيسًا للغاية. على الأرجح كان الحنوط مسحوقًا مصنوع من شجرة الصندل. كان المر والحنوط كلاهما توابل عطرية تُستخدم لإخفاء الروائح الكريهة للجسد الميت. ومن الممكن أن هذه التوابل كانت مُختلطة بالزيت.</w:t>
      </w:r>
    </w:p>
    <w:p>
      <w:pPr>
        <w:bidi/>
      </w:pPr>
      <w:r>
        <w:rPr>
          <w:rtl/>
          <w:cs/>
          <w:lang w:val="ar_AE" w:bidi="ar_AE"/>
        </w:rPr>
      </w:r>
      <w:r>
        <w:rPr>
          <w:rtl/>
          <w:cs/>
          <w:lang w:val="ar_AE" w:bidi="ar_AE"/>
        </w:rPr>
        <w:t xml:space="preserve">توقّفوا هنا وانظروا معًا إلى صور </w:t>
      </w:r>
      <w:r>
        <w:rPr>
          <w:rtl/>
          <w:cs/>
          <w:lang w:val="ar_AE" w:bidi="ar_AE"/>
        </w:rPr>
        <w:t>شجرة خشب الصندل</w:t>
      </w:r>
      <w:r>
        <w:rPr>
          <w:rtl/>
          <w:cs/>
          <w:lang w:val="ar_AE" w:bidi="ar_AE"/>
        </w:rPr>
        <w:t xml:space="preserve"> </w:t>
      </w:r>
      <w:r>
        <w:rPr>
          <w:rtl/>
          <w:cs/>
          <w:lang w:val="ar_AE" w:bidi="ar_AE"/>
        </w:rPr>
        <w:t>وشجيرة المر</w:t>
      </w:r>
      <w:r>
        <w:rPr>
          <w:rtl/>
          <w:cs/>
          <w:lang w:val="ar_AE" w:bidi="ar_AE"/>
        </w:rPr>
        <w:t>. (توقَّفوا هنا عن سماع التسجيل الصوتي)</w:t>
      </w:r>
    </w:p>
    <w:p>
      <w:pPr>
        <w:bidi/>
      </w:pPr>
      <w:r>
        <w:rPr>
          <w:rtl/>
          <w:cs/>
          <w:lang w:val="ar_AE" w:bidi="ar_AE"/>
        </w:rPr>
      </w:r>
      <w:r>
        <w:rPr>
          <w:rtl/>
          <w:cs/>
          <w:lang w:val="ar_AE" w:bidi="ar_AE"/>
        </w:rPr>
        <w:t>كان لدى نيقوديموس 75 رطلاً أو نحو 30 كيلوجرامًا، من الحنوط، وهو ما يكفي لدفن شخص غني. كان نيقوديموس غنيًا، وفي الغالب كان له خدم يساعدونه في حمل الحنوط. لف نيقوديموس ويوسف جسد الرب يسوع في كتان مع وضع الحنوط حول الجسد. كان الكتان قماش أبيض وقيِّم. كانت هذه هي الطريقة المعتادة التي يدفن بها اليهود موتاهم، لكن كمية الحنوط كانت أكثر من المعتاد.</w:t>
      </w:r>
    </w:p>
    <w:p>
      <w:pPr>
        <w:bidi/>
      </w:pPr>
      <w:r>
        <w:rPr>
          <w:rtl/>
          <w:cs/>
          <w:lang w:val="ar_AE" w:bidi="ar_AE"/>
        </w:rPr>
      </w:r>
      <w:r>
        <w:rPr>
          <w:rtl/>
          <w:cs/>
          <w:lang w:val="ar_AE" w:bidi="ar_AE"/>
        </w:rPr>
        <w:t xml:space="preserve">توقّفوا هنا وانظروا معًا إلى صورة </w:t>
      </w:r>
      <w:r>
        <w:rPr>
          <w:b/>
          <w:rtl/>
          <w:cs/>
          <w:lang w:val="ar_AE" w:bidi="ar_AE"/>
        </w:rPr>
        <w:t>الكتان</w:t>
      </w:r>
      <w:r>
        <w:rPr>
          <w:rtl/>
          <w:cs/>
          <w:lang w:val="ar_AE" w:bidi="ar_AE"/>
        </w:rPr>
        <w:t>. (توقَّفوا هنا عن سماع التسجيل الصوتي)</w:t>
      </w:r>
    </w:p>
    <w:p>
      <w:pPr>
        <w:bidi/>
      </w:pPr>
      <w:r>
        <w:rPr>
          <w:rtl/>
          <w:cs/>
          <w:lang w:val="ar_AE" w:bidi="ar_AE"/>
        </w:rPr>
      </w:r>
      <w:r>
        <w:rPr>
          <w:rtl/>
          <w:cs/>
          <w:lang w:val="ar_AE" w:bidi="ar_AE"/>
        </w:rPr>
        <w:t>وقد وضع يوسف ونيقوديموس جسد الرب يسوع في قبر قريب من المكان الذي صلب فيه يسوع. وكان القبر في بستان. وقد اختاروا هذا القبر لأنه كان قريبًا ولم يكن لديهم الكثير من الوقت قبل مغيب الشمس وبدء السبت. على الأرجح كان القبر مثل كهف محفور في تل. وكان هناك حجر كبير أمام القبر لحماية الجسد في القبر. ولم يُدفن أي شخص آخر في ذلك القبر قط. وفي العادة، يضع اليهود جثمان الموتى في قبر، وبعد أن يفسد الجسد، يضعون العظام في صندوق في القبر. ثم يضعون جثمان ميتًا آخر في القبر. أما قبر الرب يسوع، فلم تكن فيه أجساد أخرى في القبر، فهو لم يُستخدم قط من قبل.</w:t>
      </w:r>
    </w:p>
    <w:p>
      <w:pPr>
        <w:bidi/>
      </w:pPr>
      <w:r>
        <w:rPr>
          <w:rtl/>
          <w:cs/>
          <w:lang w:val="ar_AE" w:bidi="ar_AE"/>
        </w:rPr>
      </w:r>
      <w:r>
        <w:rPr>
          <w:rtl/>
          <w:cs/>
          <w:lang w:val="ar_AE" w:bidi="ar_AE"/>
        </w:rPr>
        <w:t xml:space="preserve">توقَّفوا هنا وانظروا معًا إلى صورة </w:t>
      </w:r>
      <w:r>
        <w:rPr>
          <w:rtl/>
          <w:cs/>
          <w:lang w:val="ar_AE" w:bidi="ar_AE"/>
        </w:rPr>
        <w:t>لقبرٍ مع حجر كبير أمامه</w:t>
      </w:r>
      <w:r>
        <w:rPr>
          <w:rtl/>
          <w:cs/>
          <w:lang w:val="ar_AE" w:bidi="ar_AE"/>
        </w:rPr>
        <w:t>.</w:t>
      </w:r>
    </w:p>
    <w:p>
      <w:pPr>
        <w:bidi/>
      </w:pPr>
      <w:r>
        <w:rPr>
          <w:rtl/>
          <w:cs/>
          <w:lang w:val="ar_AE" w:bidi="ar_AE"/>
        </w:rPr>
      </w:r>
      <w:r>
        <w:rPr>
          <w:rtl/>
          <w:cs/>
          <w:lang w:val="ar_AE" w:bidi="ar_AE"/>
        </w:rPr>
        <w:t>كسر الجنود ساقيّ المجرمان اللذان صلبا على كل جانب من جانبي الرب يسوع، ثم مات هذان المجرمان في وقت لاحق. لا نعرف بالضبط ما حدث لأجسادهم بعد ذلك، لكن على الأرجح أن أحدهم جاء وأخذ أجسادهم. وهذا ما طلبه اليهود من بيلاطس في بداية هذا المقطع. ومن الممكن أنهم دُفنوا في قبر عام مع مجرمين آخرين.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19: 31–42 من الترجمة الأسهل فهمًا بالنسبة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3 مشاهد.</w:t>
      </w:r>
    </w:p>
    <w:p>
      <w:pPr>
        <w:bidi/>
      </w:pPr>
      <w:r>
        <w:rPr>
          <w:rtl/>
          <w:cs/>
          <w:lang w:val="ar_AE" w:bidi="ar_AE"/>
        </w:rPr>
      </w:r>
      <w:r>
        <w:rPr>
          <w:b/>
          <w:rtl/>
          <w:cs/>
          <w:lang w:val="ar_AE" w:bidi="ar_AE"/>
        </w:rPr>
        <w:t>في المشهد الأول:</w:t>
      </w:r>
      <w:r>
        <w:rPr>
          <w:rtl/>
          <w:cs/>
          <w:lang w:val="ar_AE" w:bidi="ar_AE"/>
        </w:rPr>
        <w:t xml:space="preserve"> يكسر الجنود ساقيّ المجرمين المصلوبين على جانبي الرب يسوع. ويطعن الجنود جنب الرب يسوع بحربة بدلًا من كسر ساقيه.</w:t>
      </w:r>
    </w:p>
    <w:p>
      <w:pPr>
        <w:bidi/>
      </w:pPr>
      <w:r>
        <w:rPr>
          <w:rtl/>
          <w:cs/>
          <w:lang w:val="ar_AE" w:bidi="ar_AE"/>
        </w:rPr>
      </w:r>
      <w:r>
        <w:rPr>
          <w:b/>
          <w:rtl/>
          <w:cs/>
          <w:lang w:val="ar_AE" w:bidi="ar_AE"/>
        </w:rPr>
        <w:t>في المشهد الثاني:</w:t>
      </w:r>
      <w:r>
        <w:rPr>
          <w:rtl/>
          <w:cs/>
          <w:lang w:val="ar_AE" w:bidi="ar_AE"/>
        </w:rPr>
        <w:t xml:space="preserve"> يأتي يوسف إلى بيلاطس ليطلب الإذن بدفن جسد الرب يسوع. ويمنح بيلاطس الإذن ليوسف.</w:t>
      </w:r>
    </w:p>
    <w:p>
      <w:pPr>
        <w:bidi/>
      </w:pPr>
      <w:r>
        <w:rPr>
          <w:rtl/>
          <w:cs/>
          <w:lang w:val="ar_AE" w:bidi="ar_AE"/>
        </w:rPr>
      </w:r>
      <w:r>
        <w:rPr>
          <w:b/>
          <w:rtl/>
          <w:cs/>
          <w:lang w:val="ar_AE" w:bidi="ar_AE"/>
        </w:rPr>
        <w:t>وفي المشهد الثالث:</w:t>
      </w:r>
      <w:r>
        <w:rPr>
          <w:rtl/>
          <w:cs/>
          <w:lang w:val="ar_AE" w:bidi="ar_AE"/>
        </w:rPr>
        <w:t xml:space="preserve"> يأتي يوسف الرامي ونقوديموس ليأخذوا جسد يسوع المسيح ليدفناه. فيُعدّون جسد الرب يسوع للدفن ثم يدفناه في قبر جديد في بستان قريب.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اليهود أو قادة اليهود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الرجلان الآخران اللذان صلبا</w:t>
      </w:r>
    </w:p>
    <w:p>
      <w:pPr>
        <w:pStyle w:val="ListBullet"/>
        <w:bidi/>
        <w:spacing w:line="240" w:lineRule="auto"/>
        <w:ind w:left="720"/>
      </w:pPr>
      <w:r>
        <w:rPr>
          <w:rtl/>
          <w:cs/>
          <w:lang w:val="ar_AE" w:bidi="ar_AE"/>
        </w:rPr>
      </w:r>
      <w:r>
        <w:rPr>
          <w:rtl/>
          <w:cs/>
          <w:lang w:val="ar_AE" w:bidi="ar_AE"/>
        </w:rPr>
        <w:t>الذي شهد بهذه الأمور</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ونيقوديموس</w:t>
      </w:r>
    </w:p>
    <w:p>
      <w:pPr>
        <w:bidi/>
      </w:pPr>
      <w:r>
        <w:rPr>
          <w:rtl/>
          <w:cs/>
          <w:lang w:val="ar_AE" w:bidi="ar_AE"/>
        </w:rPr>
      </w:r>
      <w:r>
        <w:rPr>
          <w:rtl/>
          <w:cs/>
          <w:lang w:val="ar_AE" w:bidi="ar_AE"/>
        </w:rPr>
        <w:t>كمجموعة، انتبهوا إلى هذه الأفكار من سياق المقطع:</w:t>
      </w:r>
    </w:p>
    <w:p>
      <w:pPr>
        <w:bidi/>
      </w:pPr>
      <w:r>
        <w:rPr>
          <w:rtl/>
          <w:cs/>
          <w:lang w:val="ar_AE" w:bidi="ar_AE"/>
        </w:rPr>
      </w:r>
      <w:r>
        <w:rPr>
          <w:rtl/>
          <w:cs/>
          <w:lang w:val="ar_AE" w:bidi="ar_AE"/>
        </w:rPr>
        <w:t>في المشهد الأول، يطلب اليهود من بيلاطس أن يكسر ساقي الرجال الثلاثة الذين على الصلبان. تذكّروا أن كسر أرجلهم سيجعلهم يموتون أسرع، ومن ثم يمكن إنزال أجسادهم عن الصلبان. وتذكّروا أيضًا أن اليهود -في الغالب- لم يكونوا يفكرون في إنهاء عذاب الرجال الذين على الصلبان. بل أرادوا تجنب كسر ناموسهم المتعلق بترك أجساد معلقة على شجرة بين عشية وضحاها. كما أرادوا إنزال الأجساد قبل يوم السبت، الذي يبدأ مع غروب شمس الجمعة. وكان يوم السبت هذا يومًا خاصًا؛ لأنه كان أسبوع الفصح أيضًا. تذكّروا أن الرب يسوع مات في يوم الجمعة، ونحن الآن على الأرجح بعد ظهر يوم الجمعة.</w:t>
      </w:r>
    </w:p>
    <w:p>
      <w:pPr>
        <w:bidi/>
      </w:pPr>
      <w:r>
        <w:rPr>
          <w:rtl/>
          <w:cs/>
          <w:lang w:val="ar_AE" w:bidi="ar_AE"/>
        </w:rPr>
      </w:r>
      <w:r>
        <w:rPr>
          <w:rtl/>
          <w:cs/>
          <w:lang w:val="ar_AE" w:bidi="ar_AE"/>
        </w:rPr>
        <w:t>تذكّروا أن الجنود جاؤوا وكسروا ساقيّ الرجلين الذين على جانبي الرب يسوع. وليس من الواضح سبب اختيار الجنود أن يبدأوا بالرجلين الآخرين، ثم يأتوا إلى الرب يسوع ليكسروا ساقيه. وعلى الأرجح، استخدموا مطرقة كبيرة أو هراوة. ولا يذكر المقطع بالتحديد أن بيلاطس طلب من الجنود فعل هذا، لكن من الواضح أن الجنود أطاعوا أوامر بيلاطس بأن يكسروا أرجل الرجال. تذكّروا أنه عندما جاء الجنود إلى الرب يسوع، رأوا أنه قد مات بالفعل. فلم يكسروا ساقيه؛ لأنه لم يكن هناك حاجة ليعجلوا من موته. وبدلًا من كسر ساقي الرب يسوع، طعن أحد الجنود جنبه برمح. ومن المحتمل أن الجندي فعل هذا ليتأكد من موت الرب يسوع حقًا. وتذكّروا أن دمًا وماء خرجا من جنب الرب يسوع. ويمكن أن يكون الماء ماءً ماديًا، كما يمكن أن يُمثِّل الماء الماء الحيّ الذي تحدث عنه الرب يسوع. تذكّروا أن الرب يسوع كان ميتًا بكل تأكيد.</w:t>
      </w:r>
    </w:p>
    <w:p>
      <w:pPr>
        <w:bidi/>
      </w:pPr>
      <w:r>
        <w:rPr>
          <w:rtl/>
          <w:cs/>
          <w:lang w:val="ar_AE" w:bidi="ar_AE"/>
        </w:rPr>
      </w:r>
      <w:r>
        <w:rPr>
          <w:rtl/>
          <w:cs/>
          <w:lang w:val="ar_AE" w:bidi="ar_AE"/>
        </w:rPr>
        <w:t xml:space="preserve">توقّفوا هنا وانظروا إلى صورة حربة </w:t>
      </w:r>
      <w:r>
        <w:rPr>
          <w:rtl/>
          <w:cs/>
          <w:lang w:val="ar_AE" w:bidi="ar_AE"/>
        </w:rPr>
        <w:t>مرة أخرى</w:t>
      </w:r>
      <w:r>
        <w:rPr>
          <w:rtl/>
          <w:cs/>
          <w:lang w:val="ar_AE" w:bidi="ar_AE"/>
        </w:rPr>
        <w:t xml:space="preserve"> كمجموعة إذا دعت الحاجة لذلك. (توقَّفوا هنا عن سماع التسجيل الصوتي)</w:t>
      </w:r>
    </w:p>
    <w:p>
      <w:pPr>
        <w:bidi/>
      </w:pPr>
      <w:r>
        <w:rPr>
          <w:rtl/>
          <w:cs/>
          <w:lang w:val="ar_AE" w:bidi="ar_AE"/>
        </w:rPr>
      </w:r>
      <w:r>
        <w:rPr>
          <w:rtl/>
          <w:cs/>
          <w:lang w:val="ar_AE" w:bidi="ar_AE"/>
        </w:rPr>
        <w:t>من المهم تذكُّر أن العبارة التالية ليست جزءًا من أحداث المشهد. وهي عبارة تقول: "الشخص الذي رأى هذه الأمور تحدث يُخبر بشهادة حقيقية ودقيقة لما حدث". ومن المهم أيضًا أن سبب هذه الشهادة هو أن يؤمن الذين يسمعون الشهادة بالرب يسوع. تذكّروا أن يوحنا، كاتب هذا الإنجيل، هو الذي يعطي هذه الشهادة. إلا إنه من الأفضل ألا نقول من هو معطي الشهادة.</w:t>
      </w:r>
    </w:p>
    <w:p>
      <w:pPr>
        <w:bidi/>
      </w:pPr>
      <w:r>
        <w:rPr>
          <w:rtl/>
          <w:cs/>
          <w:lang w:val="ar_AE" w:bidi="ar_AE"/>
        </w:rPr>
      </w:r>
      <w:r>
        <w:rPr>
          <w:rtl/>
          <w:cs/>
          <w:lang w:val="ar_AE" w:bidi="ar_AE"/>
        </w:rPr>
        <w:t>توقَّفوا هنا وناقشوا هذا السؤال كمجموعة: كيف تقدمون هذه الجملة في لغتكم؟ ما هي الطريقة الأكثر سلاسة للحديث عن الشهادة عن أحداث حصلت؟ (توقَّفوا هنا عن سماع التسجيل الصوتي)</w:t>
      </w:r>
    </w:p>
    <w:p>
      <w:pPr>
        <w:bidi/>
      </w:pPr>
      <w:r>
        <w:rPr>
          <w:rtl/>
          <w:cs/>
          <w:lang w:val="ar_AE" w:bidi="ar_AE"/>
        </w:rPr>
      </w:r>
      <w:r>
        <w:rPr>
          <w:rtl/>
          <w:cs/>
          <w:lang w:val="ar_AE" w:bidi="ar_AE"/>
        </w:rPr>
        <w:t>والعبارتان الأخيرتان في هذا المشهد هما تعليقات أيضًا على ما حدث عندما كسر الجنود أرجل الرجلين وطعنوا جنب الرب يسوع برمح. تذكّروا أن هناك نبوتانَ من العهد القديم. وما حدث بعد موت الرب يسوع يتمم هاتين النبوتين. الأولى: "لن يُكسر عظَم من عظامه". وتذكّروا أن هذا على الأرجح من النبوة التي تقول بعدم كسر عظام حَمَل الفصح. الرب يسوع يشبه حَمَل الفصح وهو يموت على الصليب خلال أسبوع الفصح. ومن الممكن أيضًا أن تكون هذه النبوة من سفر مزامير، والتي تقول إنه لن يُكسر عظم من عظام الرجل البار.</w:t>
      </w:r>
    </w:p>
    <w:p>
      <w:pPr>
        <w:bidi/>
      </w:pPr>
      <w:r>
        <w:rPr>
          <w:rtl/>
          <w:cs/>
          <w:lang w:val="ar_AE" w:bidi="ar_AE"/>
        </w:rPr>
      </w:r>
      <w:r>
        <w:rPr>
          <w:rtl/>
          <w:cs/>
          <w:lang w:val="ar_AE" w:bidi="ar_AE"/>
        </w:rPr>
        <w:t>تذكّروا أن العبارة الثانية هي وصية أخرى من العهد القديم. وتقول: "سينظرون إلى الذي طعنوه". تذكّروا أن هذه النبوة هي من سفر زكريا النبي في العهد القديم. وعندما طعم الجندي جنب الرب يسوع بحربة، حقق هذا هذه النبوة من سفر زكريا في الرب يسوع.</w:t>
      </w:r>
    </w:p>
    <w:p>
      <w:pPr>
        <w:bidi/>
      </w:pPr>
      <w:r>
        <w:rPr>
          <w:rtl/>
          <w:cs/>
          <w:lang w:val="ar_AE" w:bidi="ar_AE"/>
        </w:rPr>
      </w:r>
      <w:r>
        <w:rPr>
          <w:rtl/>
          <w:cs/>
          <w:lang w:val="ar_AE" w:bidi="ar_AE"/>
        </w:rPr>
        <w:t>في المشهد الثاني، يأتي يوسف إلى بيلاطس ليطلب الإذن بدفن جسد الرب يسوع. تذكّروا أنه كان من غير المعتاد لبيلاطس أن يإذن لشخص ما بدفن شخصًا هكذا. تذكّروا أن يوسف من مدينة الرامة، وأنه مسؤول ديني يهودي. يوسف من أتباع الرب يسوع، ولكنه لا يخبر الناس بهذا لأنه خائف من اليهود. تذكّروا أنه قد يكون خائفًا من فقدان مكانته عند القادة الدينيين. أراد يوسف الاعتناء بجسد الرب يسوع، ولهذا السبب طلب من بيلاطس الإذن بدفنه.</w:t>
      </w:r>
    </w:p>
    <w:p>
      <w:pPr>
        <w:bidi/>
      </w:pPr>
      <w:r>
        <w:rPr>
          <w:rtl/>
          <w:cs/>
          <w:lang w:val="ar_AE" w:bidi="ar_AE"/>
        </w:rPr>
      </w:r>
      <w:r>
        <w:rPr>
          <w:rtl/>
          <w:cs/>
          <w:lang w:val="ar_AE" w:bidi="ar_AE"/>
        </w:rPr>
        <w:t>وفي المشهد الثالث، يأتي يوسف الرامي ونقوديموس ليأخذوا جسد يسوع المسيح ليدفناه. تذكّروا أن المقطع لا يذكر ما حدث لأجساد الرجلين الآخرين المعلقين على الصلبان بجانب الرب يسوع. عندما طلب اليهود من بيلاطس أن يكسر ساقي الرب يسوع والرجلين الذين بجانبه، كان اليهود على الأرجح يفكرون فقط في يوم السبت الآتي وحاجتهم لحفظ الشرائع الدينية.</w:t>
      </w:r>
    </w:p>
    <w:p>
      <w:pPr>
        <w:bidi/>
      </w:pPr>
      <w:r>
        <w:rPr>
          <w:rtl/>
          <w:cs/>
          <w:lang w:val="ar_AE" w:bidi="ar_AE"/>
        </w:rPr>
      </w:r>
      <w:r>
        <w:rPr>
          <w:rtl/>
          <w:cs/>
          <w:lang w:val="ar_AE" w:bidi="ar_AE"/>
        </w:rPr>
        <w:t>كان نيقوديموس مع يوسف أيضًا. تذكّروا أن هذا هو نيقوديموس الذي جاء ليتحدث إلى الرب يسوع في الليل. كان نيقوديموس مسؤلًا دينيًا يهوديًا أيضًا، وعلى الأرجح كان ثريًا. فقد أحضر حوالي 75 رطلاً أو حوالي 30 كيلوغرام من الحنوط ليعد جسد الرب يسوع للدفن. كانت الحنوط عبارة عن المر والأطياب، وكانت لها رائحة طيبة. تذكّروا أن كمية الحنوط كانت أكثر جدًا من المعتاد في الدفن العادي. كان نيقوديموس يُعد الرب يسوع للدفن كما لو كان ملكًا. تذكّروا أن نيقوديموس ويوسف لفوا جسد الرب يسوع بالكتان والحنوط. كانت هذه هي الطريقة التي يُعدّ اليهود بها الأجساد للدفن.</w:t>
      </w:r>
    </w:p>
    <w:p>
      <w:pPr>
        <w:bidi/>
      </w:pPr>
      <w:r>
        <w:rPr>
          <w:rtl/>
          <w:cs/>
          <w:lang w:val="ar_AE" w:bidi="ar_AE"/>
        </w:rPr>
      </w:r>
      <w:r>
        <w:rPr>
          <w:rtl/>
          <w:cs/>
          <w:lang w:val="ar_AE" w:bidi="ar_AE"/>
        </w:rPr>
        <w:t xml:space="preserve">توقَّفوا هنا وشاهِدوا معًا كمجموعة صورة </w:t>
      </w:r>
      <w:r>
        <w:rPr>
          <w:b/>
          <w:rtl/>
          <w:cs/>
          <w:lang w:val="ar_AE" w:bidi="ar_AE"/>
        </w:rPr>
        <w:t>الأكفان التي من الكتان</w:t>
      </w:r>
      <w:r>
        <w:rPr>
          <w:rtl/>
          <w:cs/>
          <w:lang w:val="ar_AE" w:bidi="ar_AE"/>
        </w:rPr>
        <w:t>. (توقَّفوا هنا عن سماع التسجيل الصوتي)</w:t>
      </w:r>
    </w:p>
    <w:p>
      <w:pPr>
        <w:bidi/>
      </w:pPr>
      <w:r>
        <w:rPr>
          <w:rtl/>
          <w:cs/>
          <w:lang w:val="ar_AE" w:bidi="ar_AE"/>
        </w:rPr>
      </w:r>
      <w:r>
        <w:rPr>
          <w:rtl/>
          <w:cs/>
          <w:lang w:val="ar_AE" w:bidi="ar_AE"/>
        </w:rPr>
        <w:t>بعد أن انتهى نيقوديموس ويوسف من لف جسد الرب يسوع، وضعوه في قبر جديد. كان القبر على الأرجح كهفًا حُفر في تل. وكان في بستان بالقرب من المكان الذي صلب فيه الرب يسوع. تذكّروا أنهم على الأرجح دفنوا الرب يسوع في هذا القبر لأنه كان قريبًا ولم يكن هناك وقت كاف قبل غروب الشمس. تذكّروا أيضًا أنه كان قبر جديد، ولم يُدفن أحد هناك قبله.</w:t>
      </w:r>
    </w:p>
    <w:p>
      <w:pPr>
        <w:bidi/>
      </w:pPr>
      <w:r>
        <w:rPr>
          <w:rtl/>
          <w:cs/>
          <w:lang w:val="ar_AE" w:bidi="ar_AE"/>
        </w:rPr>
      </w:r>
      <w:r>
        <w:rPr>
          <w:rtl/>
          <w:cs/>
          <w:lang w:val="ar_AE" w:bidi="ar_AE"/>
        </w:rPr>
        <w:t xml:space="preserve">توقَّفوا هنا وانظروا معًا إلى صورة </w:t>
      </w:r>
      <w:r>
        <w:rPr>
          <w:rtl/>
          <w:cs/>
          <w:lang w:val="ar_AE" w:bidi="ar_AE"/>
        </w:rPr>
        <w:t>لقبر ذا حجر كبير أمامه</w:t>
      </w:r>
      <w:r>
        <w:rPr>
          <w:rtl/>
          <w:cs/>
          <w:lang w:val="ar_AE" w:bidi="ar_AE"/>
        </w:rPr>
        <w:t>.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19: 31–42 من الترجمة الأسهل فهمًا بالنسبة لكم.</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اليهود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 الروماني</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الرجلان الآخران اللذان صلبا</w:t>
      </w:r>
    </w:p>
    <w:p>
      <w:pPr>
        <w:pStyle w:val="ListBullet"/>
        <w:bidi/>
        <w:spacing w:line="240" w:lineRule="auto"/>
        <w:ind w:left="720"/>
      </w:pPr>
      <w:r>
        <w:rPr>
          <w:rtl/>
          <w:cs/>
          <w:lang w:val="ar_AE" w:bidi="ar_AE"/>
        </w:rPr>
      </w:r>
      <w:r>
        <w:rPr>
          <w:rtl/>
          <w:cs/>
          <w:lang w:val="ar_AE" w:bidi="ar_AE"/>
        </w:rPr>
        <w:t>الذي شهد بهذه الأمور</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ونيقوديموس</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أثناء التمثيل، توقفوا واسألوا الشخص الذي يقوم بتمثيل الشخصية: "بماذا تشعر أو فيمَ تفكّر؟" وعلى من يقوم بتمثيل الشخصية أن يجيب بما كان سيشعر أو يفكّر به لو كان هو تلك الشخصية. ثم واصلوا تمثيل الدراما. </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يطلب اليهود من بيلاطس أن يكسر ساقي الرجال المعلقين على الصلبان. يريد اليهود أن يموت الرجال قبل أن يبدأ السبت مع غروب ذلك اليوم. كما إنه يوم سبت مميز أيضًا، لذلك يريد اليهود التأكد من عدم وجود أي أجساد معلقة على الصلبان بعد بدء السبت عند غروب الشمس. يقبل بيلاطس طلب اليهود.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الناس الذين يؤدون دور اليهود: "بماذا تشعرون؟" قد يجيب الناس بعبارات مثل: "أريد أن يموت الرجال بسرعة"، أو "أشعر بالقلق من أن نكسر شريعة السبت بإبقاء هؤلاء الرجال على صلبانهم عند غروب الشمس"، أو "نحن لا نفكر في الرحمة لمساعدة الرجال على إنهاء عذابهم والموت أسرع".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يكسر الجنود الرومان ساقي المجرمين الذين كانا على جانبي الرب يسوع. ويأتي الجنود إلى الرب يسوع، ويرون أنه قد مات بالفعل. فلا يكسر الجنود ساقيه؛ لأنه مات بالفعل. بدلًا من ذلك، يطعن أحد الجنود جنب الرب يسوع برمح، ويخرج دم وماء من جنبه.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الرجلين الذين صلبا بجانب الرب يسوع: "بماذا تشعرون؟" قد يجيب الناس بعبارات مثل: "أنا ممتن لكسر ساقيّ لينتهي هذا الألم الرهيب وأموت"، أو "أتساءل كيف مات الرب يسوع بالفعل بجانبنا – هو لا يحتاج إلى كسر ساقيه"، أو "أنا في ألم شديد".</w:t>
      </w:r>
    </w:p>
    <w:p>
      <w:pPr>
        <w:pStyle w:val="ListBullet"/>
        <w:bidi/>
        <w:spacing w:line="240" w:lineRule="auto"/>
        <w:ind w:left="720"/>
      </w:pPr>
      <w:r>
        <w:rPr>
          <w:rtl/>
          <w:cs/>
          <w:lang w:val="ar_AE" w:bidi="ar_AE"/>
        </w:rPr>
      </w:r>
      <w:r>
        <w:rPr>
          <w:rtl/>
          <w:cs/>
          <w:lang w:val="ar_AE" w:bidi="ar_AE"/>
        </w:rPr>
        <w:t>واسألوا أيضًا الشخص الذي يؤدي دور الجندي الذي يطعن جنب الرب يسوع برمحه: "بماذا تشعر؟" قد يجيب الشخص بعبارات مثل: "أشعر بالدهشة أن هذا الرجل مات بالفعل بهذه السرعة"، أو "أريد التأكد من أنه مات حقًا"، أو "أشعر بالدهشة؛ لأن الدم والماء خرجا من جنب 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والشخص الذي رأى كل هذا يحدث يشهد أن هذا حقيقي. إذ يخبر عن كيف مات الرب يسوع على الصليب، وعن الرمح الذي وضعه الجندي في جنبه. وهو يروي هذا حتى يؤمن الذين يسمعون هذه القصة بالرب يسوع ويثقوا به. لم يكسر الجنود أي من عظام الرب يسوع، مما يحقق نصًا من العهد القديم. يقول هذا المقطع: "أن عظمة واحدة من عظامه لم تُكسر". كما طعن جندي برمحه جنب الرب يسوع، مما يحقق نصًا آخرًا في العهد القديم يقول: "سينظرون إلى الذي طعنوه".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الشخص الذي شهد بهذه الأمور: "بماذا تشعر؟" قد يجيب الشخص بعبارات مثل: "أريد أن يؤمن الآخرين بالرب يسوع"، أو "أريد أن يعرف الناس أن الرب يسوع مات حقًا وأن الطريقة التي حدث بها ذلك أتم نبوات أسفار العهد القديم"، أو "أتمنى أن تساعد شهادتي الناس على الإيمان بالرب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سأل يوسف الرامي بيلاطس إن كان يستطيع إنزال جسد الرب يسوع ودفنه. كان يوسف مسؤلًا دينيًا يهوديًا، وكان تابعًا للرب يسوع سرًا. لم يكن يريد أن يعرف اليهود أنه من أتباع الرب يسوع لأنه كان خائفًا منهم. وافق بيلاطس على طلب يوسف، لذلك جاء يوسف لينزل جسد الرب يسوع عن الصليب.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يوسف الرامي: "بما تشعر؟" قد يجيب الشخص بعبارات مثل: "أنا عازم على دفن جسد الرب يسوع"، أو "أخشى أن يراني أحدهم، لكنني لا أزال أريد دفن الرب يسوع"، أو "أشعر بالسعادة لأن بيلاطس سمح لي بدفن الرب يسوع".</w:t>
      </w:r>
    </w:p>
    <w:p>
      <w:pPr>
        <w:pStyle w:val="ListBullet"/>
        <w:bidi/>
        <w:spacing w:line="240" w:lineRule="auto"/>
        <w:ind w:left="720"/>
      </w:pPr>
      <w:r>
        <w:rPr>
          <w:rtl/>
          <w:cs/>
          <w:lang w:val="ar_AE" w:bidi="ar_AE"/>
        </w:rPr>
      </w:r>
      <w:r>
        <w:rPr>
          <w:rtl/>
          <w:cs/>
          <w:lang w:val="ar_AE" w:bidi="ar_AE"/>
        </w:rPr>
        <w:t xml:space="preserve">واصلوا تمثيل الدراما. </w:t>
      </w:r>
    </w:p>
    <w:p>
      <w:pPr>
        <w:bidi/>
      </w:pPr>
      <w:r>
        <w:rPr>
          <w:rtl/>
          <w:cs/>
          <w:lang w:val="ar_AE" w:bidi="ar_AE"/>
        </w:rPr>
      </w:r>
      <w:r>
        <w:rPr>
          <w:rtl/>
          <w:cs/>
          <w:lang w:val="ar_AE" w:bidi="ar_AE"/>
        </w:rPr>
        <w:t>كما جاء نيقوديموس أيضًا لمساعدة يوسف الرامي في دفن الرب يسوع. كان نيقوديموس نفس الرجل الذي جاء لزيارة الرب يسوع في الليل. كان نيقوديموس مسؤلًا دينيًا يهوديًا. وأحضر 30 كيلوغرام من المر والحنوط. كانت لهذه الحنوط رائحة طيبة، واستخدمها الناس عند دفن الجسد. أخذ نيقوديموس ويوسف جسد الرب يسوع ولفوه في الكتان مع وضع الحنوط بين طبقات الكتان. كانت هذه هي الطريقة المعتادة التي يدفن بها اليهود موتاهم. وضع نيقوديموس ويوسف جسد الرب يسوع في قبر جديد في بستان قريب.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نيقوديموس: "بما تشعر؟" قد يجيب الشخص بعبارات مثل: "أشعر بالسعادة لأنني استطعت أن أخدم الرب يسوع بدفنه دفن ملوكي من العطور"، أو "أريد أن أسرع في عملية الدفن حتى ننتهي قبل غروب الشمس وبداية السبت"، أو "حزين للغاية؛ لأن الرب يسوع مات بعد أن أخبرني عن الولادة من جديد".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19: 31–42 من الترجمة الأسهل فهمًا بالنسبة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يطلب </w:t>
      </w:r>
      <w:r>
        <w:rPr>
          <w:b/>
          <w:rtl/>
          <w:cs/>
          <w:lang w:val="ar_AE" w:bidi="ar_AE"/>
        </w:rPr>
        <w:t>اليهود</w:t>
      </w:r>
      <w:r>
        <w:rPr>
          <w:rtl/>
          <w:cs/>
          <w:lang w:val="ar_AE" w:bidi="ar_AE"/>
        </w:rPr>
        <w:t xml:space="preserve"> من بيلاطس أن يكسر ساقي الرجال المعلقين على الصلبان. في إنجيل يوحنا، يقول يوحنا لقب "اليهود" كثيرًا ليقصد به قادة اليهود. صُلب الرب يسوع على </w:t>
      </w:r>
      <w:r>
        <w:rPr>
          <w:b/>
          <w:rtl/>
          <w:cs/>
          <w:lang w:val="ar_AE" w:bidi="ar_AE"/>
        </w:rPr>
        <w:t>صليب</w:t>
      </w:r>
      <w:r>
        <w:rPr>
          <w:rtl/>
          <w:cs/>
          <w:lang w:val="ar_AE" w:bidi="ar_AE"/>
        </w:rPr>
        <w:t xml:space="preserve">، وكان هناك مجرمان مصلوبان على صليب على كلا جانبيه أيضًا. يُرجى الحفاظ على اتساق ترجمة لقب اليهود وكلمة الصليب ووحدتها في كل المقاطع السابقة. لمزيدٍ من المعلومات عن كلمتي </w:t>
      </w:r>
      <w:r>
        <w:rPr>
          <w:rtl/>
          <w:cs/>
          <w:lang w:val="ar_AE" w:bidi="ar_AE"/>
        </w:rPr>
        <w:t>اليهود</w:t>
      </w:r>
      <w:r>
        <w:rPr>
          <w:rtl/>
          <w:cs/>
          <w:lang w:val="ar_AE" w:bidi="ar_AE"/>
        </w:rPr>
        <w:t xml:space="preserve"> و</w:t>
      </w:r>
      <w:r>
        <w:rPr>
          <w:rtl/>
          <w:cs/>
          <w:lang w:val="ar_AE" w:bidi="ar_AE"/>
        </w:rPr>
        <w:t>الصليب</w:t>
      </w:r>
      <w:r>
        <w:rPr>
          <w:rtl/>
          <w:cs/>
          <w:lang w:val="ar_AE" w:bidi="ar_AE"/>
        </w:rPr>
        <w:t>، انظروا قاموس الكلمات الرئيسية.</w:t>
      </w:r>
    </w:p>
    <w:p>
      <w:pPr>
        <w:bidi/>
      </w:pPr>
      <w:r>
        <w:rPr>
          <w:rtl/>
          <w:cs/>
          <w:lang w:val="ar_AE" w:bidi="ar_AE"/>
        </w:rPr>
      </w:r>
      <w:r>
        <w:rPr>
          <w:rtl/>
          <w:cs/>
          <w:lang w:val="ar_AE" w:bidi="ar_AE"/>
        </w:rPr>
        <w:t xml:space="preserve">كان </w:t>
      </w:r>
      <w:r>
        <w:rPr>
          <w:b/>
          <w:rtl/>
          <w:cs/>
          <w:lang w:val="ar_AE" w:bidi="ar_AE"/>
        </w:rPr>
        <w:t>بيلاطس</w:t>
      </w:r>
      <w:r>
        <w:rPr>
          <w:rtl/>
          <w:cs/>
          <w:lang w:val="ar_AE" w:bidi="ar_AE"/>
        </w:rPr>
        <w:t xml:space="preserve"> الوالي الروماني حاكم كل منطقة اليهودية. استخدموا نفس الكلمة التي استخدمتموها في المقاطع السابقة للإشارة إلى اسم "بيلاطس".</w:t>
      </w:r>
    </w:p>
    <w:p>
      <w:pPr>
        <w:bidi/>
      </w:pPr>
      <w:r>
        <w:rPr>
          <w:rtl/>
          <w:cs/>
          <w:lang w:val="ar_AE" w:bidi="ar_AE"/>
        </w:rPr>
      </w:r>
      <w:r>
        <w:rPr>
          <w:rtl/>
          <w:cs/>
          <w:lang w:val="ar_AE" w:bidi="ar_AE"/>
        </w:rPr>
        <w:t xml:space="preserve">كان يوم موت الرب يسوع هو يوم الجمعة، وهو يوم الإعداد </w:t>
      </w:r>
      <w:r>
        <w:rPr>
          <w:b/>
          <w:rtl/>
          <w:cs/>
          <w:lang w:val="ar_AE" w:bidi="ar_AE"/>
        </w:rPr>
        <w:t>للسبت</w:t>
      </w:r>
      <w:r>
        <w:rPr>
          <w:rtl/>
          <w:cs/>
          <w:lang w:val="ar_AE" w:bidi="ar_AE"/>
        </w:rPr>
        <w:t xml:space="preserve">. وكان اليهود يرتاحون في السبت، أي اليوم السابع من الأسبوع. لم يعمل اليهود في يوم السبت، وكان السبت يبدأ مع غروب شمس مساء الجمعة. وكان الجمعة يومًا للاستعداد ليوم السبت، حيث لن يكون هناك أي عمل يُعمل على الإطلاق. كما كان هذا السبت يومًا خاصًا؛ لأنه كان في أسبوع عيد الفصح. استخدموا نفس الكلمة التي استخدمتموها في المقاطع السابقة لكلمة "السبت". لمزيد من المعلومات عن </w:t>
      </w:r>
      <w:r>
        <w:rPr>
          <w:rtl/>
          <w:cs/>
          <w:lang w:val="ar_AE" w:bidi="ar_AE"/>
        </w:rPr>
        <w:t>السبت</w:t>
      </w:r>
      <w:r>
        <w:rPr>
          <w:rtl/>
          <w:cs/>
          <w:lang w:val="ar_AE" w:bidi="ar_AE"/>
        </w:rPr>
        <w:t>، انظر قاموس الكلمات الرئيسية.</w:t>
      </w:r>
    </w:p>
    <w:p>
      <w:pPr>
        <w:bidi/>
      </w:pPr>
      <w:r>
        <w:rPr>
          <w:rtl/>
          <w:cs/>
          <w:lang w:val="ar_AE" w:bidi="ar_AE"/>
        </w:rPr>
      </w:r>
      <w:r>
        <w:rPr>
          <w:rtl/>
          <w:cs/>
          <w:lang w:val="ar_AE" w:bidi="ar_AE"/>
        </w:rPr>
        <w:t>أراد اليهود إنزال أجساد الرجال عن الصلبان. وفقًا للشريعة اليهودية، لا يمكن ترك الجثمان على الصليب بين عشية وضحاها، خاصة قبل أي عيد ديني مهم.</w:t>
      </w:r>
    </w:p>
    <w:p>
      <w:pPr>
        <w:bidi/>
      </w:pPr>
      <w:r>
        <w:rPr>
          <w:rtl/>
          <w:cs/>
          <w:lang w:val="ar_AE" w:bidi="ar_AE"/>
        </w:rPr>
      </w:r>
      <w:r>
        <w:rPr>
          <w:rtl/>
          <w:cs/>
          <w:lang w:val="ar_AE" w:bidi="ar_AE"/>
        </w:rPr>
        <w:t xml:space="preserve">ذهب الجنود الرومان إلى كل مجرم من المصلوبين </w:t>
      </w:r>
      <w:r>
        <w:rPr>
          <w:b/>
          <w:rtl/>
          <w:cs/>
          <w:lang w:val="ar_AE" w:bidi="ar_AE"/>
        </w:rPr>
        <w:t>بجانب</w:t>
      </w:r>
      <w:r>
        <w:rPr>
          <w:rtl/>
          <w:cs/>
          <w:lang w:val="ar_AE" w:bidi="ar_AE"/>
        </w:rPr>
        <w:t xml:space="preserve"> الرب يسوع، وكسر الجنود ساقي الرجلين ليُعجِّلوا من موتهما. كان الجنود يخدمون الوالي الروماني، بيلاطس. وكانوا يتقاضون أجرًا مقابل خدمتهم العسكرية. استخدموا نفس الكلمة التي استخدمتموها في المقاطع السابقة للإشارة إلى </w:t>
      </w:r>
      <w:r>
        <w:rPr>
          <w:b/>
          <w:rtl/>
          <w:cs/>
          <w:lang w:val="ar_AE" w:bidi="ar_AE"/>
        </w:rPr>
        <w:t>"الصلب"</w:t>
      </w:r>
      <w:r>
        <w:rPr>
          <w:rtl/>
          <w:cs/>
          <w:lang w:val="ar_AE" w:bidi="ar_AE"/>
        </w:rPr>
        <w:t>. ولمزيدٍ من المعلومات عن كلمة</w:t>
      </w:r>
      <w:r>
        <w:rPr>
          <w:rtl/>
          <w:cs/>
          <w:lang w:val="ar_AE" w:bidi="ar_AE"/>
        </w:rPr>
        <w:t>صلب</w:t>
      </w:r>
      <w:r>
        <w:rPr>
          <w:rtl/>
          <w:cs/>
          <w:lang w:val="ar_AE" w:bidi="ar_AE"/>
        </w:rPr>
        <w:t xml:space="preserve">، ارجعوا إلى قاموس الكلمات الرئيسية. </w:t>
      </w:r>
    </w:p>
    <w:p>
      <w:pPr>
        <w:bidi/>
      </w:pPr>
      <w:r>
        <w:rPr>
          <w:rtl/>
          <w:cs/>
          <w:lang w:val="ar_AE" w:bidi="ar_AE"/>
        </w:rPr>
      </w:r>
      <w:r>
        <w:rPr>
          <w:rtl/>
          <w:cs/>
          <w:lang w:val="ar_AE" w:bidi="ar_AE"/>
        </w:rPr>
        <w:t xml:space="preserve">رأى الجنود أن الرب يسوع مات بالفعل، لذلك لم يكسروا ساقيه. وطعن أحد الجنود جنب الرب يسوع برمح. </w:t>
      </w:r>
      <w:r>
        <w:rPr>
          <w:b/>
          <w:rtl/>
          <w:cs/>
          <w:lang w:val="ar_AE" w:bidi="ar_AE"/>
        </w:rPr>
        <w:t>الرمح</w:t>
      </w:r>
      <w:r>
        <w:rPr>
          <w:rtl/>
          <w:cs/>
          <w:lang w:val="ar_AE" w:bidi="ar_AE"/>
        </w:rPr>
        <w:t xml:space="preserve"> هو سلاح طويل به رأس معدنية حادة. وكان هذا سلاحًا شائعًا لدى الجنود الرومان.</w:t>
      </w:r>
    </w:p>
    <w:p>
      <w:pPr>
        <w:bidi/>
      </w:pPr>
      <w:r>
        <w:rPr>
          <w:rtl/>
          <w:cs/>
          <w:lang w:val="ar_AE" w:bidi="ar_AE"/>
        </w:rPr>
      </w:r>
      <w:r>
        <w:rPr>
          <w:rtl/>
          <w:cs/>
          <w:lang w:val="ar_AE" w:bidi="ar_AE"/>
        </w:rPr>
        <w:t xml:space="preserve">توقّفوا هنا وانظروا إلى صورة </w:t>
      </w:r>
      <w:r>
        <w:rPr>
          <w:rtl/>
          <w:cs/>
          <w:lang w:val="ar_AE" w:bidi="ar_AE"/>
        </w:rPr>
        <w:t>الرمح</w:t>
      </w:r>
      <w:r>
        <w:rPr>
          <w:rtl/>
          <w:cs/>
          <w:lang w:val="ar_AE" w:bidi="ar_AE"/>
        </w:rPr>
        <w:t xml:space="preserve"> مرة أخرى كمجموعة، إذا احتجتم لذلك.</w:t>
      </w:r>
    </w:p>
    <w:p>
      <w:pPr>
        <w:bidi/>
      </w:pPr>
      <w:r>
        <w:rPr>
          <w:rtl/>
          <w:cs/>
          <w:lang w:val="ar_AE" w:bidi="ar_AE"/>
        </w:rPr>
      </w:r>
      <w:r>
        <w:rPr>
          <w:rtl/>
          <w:cs/>
          <w:lang w:val="ar_AE" w:bidi="ar_AE"/>
        </w:rPr>
        <w:t xml:space="preserve">خرج </w:t>
      </w:r>
      <w:r>
        <w:rPr>
          <w:b/>
          <w:rtl/>
          <w:cs/>
          <w:lang w:val="ar_AE" w:bidi="ar_AE"/>
        </w:rPr>
        <w:t>دم</w:t>
      </w:r>
      <w:r>
        <w:rPr>
          <w:rtl/>
          <w:cs/>
          <w:lang w:val="ar_AE" w:bidi="ar_AE"/>
        </w:rPr>
        <w:t xml:space="preserve"> وماء من الرب يسوع عندما طعن الجندي جنبه بالرمح. استخدموا نفس الكلمة التي استخدمتموها في المقاطع السابقة للإشارة إلى "الدم". ولمزيدٍ من المعلومات عن </w:t>
      </w:r>
      <w:r>
        <w:rPr>
          <w:rtl/>
          <w:cs/>
          <w:lang w:val="ar_AE" w:bidi="ar_AE"/>
        </w:rPr>
        <w:t>"الدم"</w:t>
      </w:r>
      <w:r>
        <w:rPr>
          <w:rtl/>
          <w:cs/>
          <w:lang w:val="ar_AE" w:bidi="ar_AE"/>
        </w:rPr>
        <w:t>، ارجعوا إلى قاموس الكلمات الرئيسية.</w:t>
      </w:r>
    </w:p>
    <w:p>
      <w:pPr>
        <w:bidi/>
      </w:pPr>
      <w:r>
        <w:rPr>
          <w:rtl/>
          <w:cs/>
          <w:lang w:val="ar_AE" w:bidi="ar_AE"/>
        </w:rPr>
      </w:r>
      <w:r>
        <w:rPr>
          <w:b/>
          <w:rtl/>
          <w:cs/>
          <w:lang w:val="ar_AE" w:bidi="ar_AE"/>
        </w:rPr>
        <w:t>يشهد</w:t>
      </w:r>
      <w:r>
        <w:rPr>
          <w:rtl/>
          <w:cs/>
          <w:lang w:val="ar_AE" w:bidi="ar_AE"/>
        </w:rPr>
        <w:t xml:space="preserve"> المتكلم برؤية الرب يسوع يموت على الصليب. تتضمن </w:t>
      </w:r>
      <w:r>
        <w:rPr>
          <w:b/>
          <w:rtl/>
          <w:cs/>
          <w:lang w:val="ar_AE" w:bidi="ar_AE"/>
        </w:rPr>
        <w:t>الشهادة</w:t>
      </w:r>
      <w:r>
        <w:rPr>
          <w:rtl/>
          <w:cs/>
          <w:lang w:val="ar_AE" w:bidi="ar_AE"/>
        </w:rPr>
        <w:t xml:space="preserve"> حقائق عن كسر الجنود سيقان المجرمين المصلوبين إلى جانب الرب يسوع، لكنها لا تتضمن كسر ساقي الرب يسوع. كما تشمل أيضًا حقيقة أن الجندي طعن جنب الرب يسوع فخرج دم وماء منه. "يشهد" تعني أن يخبر بما حدث. استخدموا الكلمة ذاتها التي استخدمتوها في المقاطع السابقة للإشارة إلى الفعل يشهد. ولمزيدٍ من المعلومات عن </w:t>
      </w:r>
      <w:r>
        <w:rPr>
          <w:rtl/>
          <w:cs/>
          <w:lang w:val="ar_AE" w:bidi="ar_AE"/>
        </w:rPr>
        <w:t>"يشهد"</w:t>
      </w:r>
      <w:r>
        <w:rPr>
          <w:rtl/>
          <w:cs/>
          <w:lang w:val="ar_AE" w:bidi="ar_AE"/>
        </w:rPr>
        <w:t>، ارجعوا إلى قاموس الكلمات الرئيسية.</w:t>
      </w:r>
    </w:p>
    <w:p>
      <w:pPr>
        <w:bidi/>
      </w:pPr>
      <w:r>
        <w:rPr>
          <w:rtl/>
          <w:cs/>
          <w:lang w:val="ar_AE" w:bidi="ar_AE"/>
        </w:rPr>
      </w:r>
      <w:r>
        <w:rPr>
          <w:rtl/>
          <w:cs/>
          <w:lang w:val="ar_AE" w:bidi="ar_AE"/>
        </w:rPr>
        <w:t xml:space="preserve">يوجد في هذا </w:t>
      </w:r>
      <w:r>
        <w:rPr>
          <w:b/>
          <w:rtl/>
          <w:cs/>
          <w:lang w:val="ar_AE" w:bidi="ar_AE"/>
        </w:rPr>
        <w:t>المقطع</w:t>
      </w:r>
      <w:r>
        <w:rPr>
          <w:rtl/>
          <w:cs/>
          <w:lang w:val="ar_AE" w:bidi="ar_AE"/>
        </w:rPr>
        <w:t xml:space="preserve"> نصان مُقدَّسَان. إن ما حدث يوم موت الرب يسوع حقق هذه الآيات المقدسة. كانت الأسفار المقدسة في زمن الرب يسوع هي أسفار العهد القديم في الكتاب المُقدَّس. وكلمة يتمم تعني أن يتحقق شيء ما. استخدموا نفس الكلمة التي استخدمتموها سابقًا للإشارة إلى "الأسفار المقدسة". ولمزيدٍ من المعلومات عن </w:t>
      </w:r>
      <w:r>
        <w:rPr>
          <w:rtl/>
          <w:cs/>
          <w:lang w:val="ar_AE" w:bidi="ar_AE"/>
        </w:rPr>
        <w:t>الأسفار المقدسة</w:t>
      </w:r>
      <w:r>
        <w:rPr>
          <w:rtl/>
          <w:cs/>
          <w:lang w:val="ar_AE" w:bidi="ar_AE"/>
        </w:rPr>
        <w:t>، ارجعوا إلى قاموس الكلمات الرئيسية.</w:t>
      </w:r>
    </w:p>
    <w:p>
      <w:pPr>
        <w:bidi/>
      </w:pPr>
      <w:r>
        <w:rPr>
          <w:rtl/>
          <w:cs/>
          <w:lang w:val="ar_AE" w:bidi="ar_AE"/>
        </w:rPr>
      </w:r>
      <w:r>
        <w:rPr>
          <w:rtl/>
          <w:cs/>
          <w:lang w:val="ar_AE" w:bidi="ar_AE"/>
        </w:rPr>
        <w:t xml:space="preserve">جاء يوسف الرامي ليُنزل جسد الرب يسوع عن الصليب وليدفنه. كان يوسف من مدينة اسمها الرامة، وكان </w:t>
      </w:r>
      <w:r>
        <w:rPr>
          <w:b/>
          <w:rtl/>
          <w:cs/>
          <w:lang w:val="ar_AE" w:bidi="ar_AE"/>
        </w:rPr>
        <w:t>تلميذًا</w:t>
      </w:r>
      <w:r>
        <w:rPr>
          <w:rtl/>
          <w:cs/>
          <w:lang w:val="ar_AE" w:bidi="ar_AE"/>
        </w:rPr>
        <w:t xml:space="preserve"> للرب يسوع في السر. كان ثريًا، كما كان مسؤلًا دينيًا يهوديًا. كان يملك قبرًا جديدًا حيث دفنوا جسد الرب يسوع. استخدموا نفس الكلمة التي استخدمتموها سابقًا للإشارة إلى "التلميذ". لمزيد من المعلومات بخصوص </w:t>
      </w:r>
      <w:r>
        <w:rPr>
          <w:rtl/>
          <w:cs/>
          <w:lang w:val="ar_AE" w:bidi="ar_AE"/>
        </w:rPr>
        <w:t>التلميذ</w:t>
      </w:r>
      <w:r>
        <w:rPr>
          <w:rtl/>
          <w:cs/>
          <w:lang w:val="ar_AE" w:bidi="ar_AE"/>
        </w:rPr>
        <w:t>، راجع قاموس الكلمات الرئيسية.</w:t>
      </w:r>
    </w:p>
    <w:p>
      <w:pPr>
        <w:bidi/>
      </w:pPr>
      <w:r>
        <w:rPr>
          <w:rtl/>
          <w:cs/>
          <w:lang w:val="ar_AE" w:bidi="ar_AE"/>
        </w:rPr>
      </w:r>
      <w:r>
        <w:rPr>
          <w:rtl/>
          <w:cs/>
          <w:lang w:val="ar_AE" w:bidi="ar_AE"/>
        </w:rPr>
        <w:t>كما جاء نيقوديموس أيضًا ليساعد على دفن جسد الرب يسوع. كان نيقوديموس هو نفس المسؤول الديني اليهودي الذي جاء ليزور الرب يسوع ليلًا. استخدموا نفس الاسم الذي استخدمتموه سابقًا للإشارة إلى "نيقوديموس"،</w:t>
      </w:r>
    </w:p>
    <w:p>
      <w:pPr>
        <w:bidi/>
      </w:pPr>
      <w:r>
        <w:rPr>
          <w:rtl/>
          <w:cs/>
          <w:lang w:val="ar_AE" w:bidi="ar_AE"/>
        </w:rPr>
      </w:r>
      <w:r>
        <w:rPr>
          <w:rtl/>
          <w:cs/>
          <w:lang w:val="ar_AE" w:bidi="ar_AE"/>
        </w:rPr>
        <w:t xml:space="preserve">احضر نيقوديموس خليطًا من </w:t>
      </w:r>
      <w:r>
        <w:rPr>
          <w:b/>
          <w:rtl/>
          <w:cs/>
          <w:lang w:val="ar_AE" w:bidi="ar_AE"/>
        </w:rPr>
        <w:t>الحنوط</w:t>
      </w:r>
      <w:r>
        <w:rPr>
          <w:rtl/>
          <w:cs/>
          <w:lang w:val="ar_AE" w:bidi="ar_AE"/>
        </w:rPr>
        <w:t xml:space="preserve"> و</w:t>
      </w:r>
      <w:r>
        <w:rPr>
          <w:b/>
          <w:rtl/>
          <w:cs/>
          <w:lang w:val="ar_AE" w:bidi="ar_AE"/>
        </w:rPr>
        <w:t>المر</w:t>
      </w:r>
      <w:r>
        <w:rPr>
          <w:rtl/>
          <w:cs/>
          <w:lang w:val="ar_AE" w:bidi="ar_AE"/>
        </w:rPr>
        <w:t xml:space="preserve"> معه. وكلاهما من الأعشاب المجففة التي يستخدمها اليهود لجعل رائحة جسد الميت أفضل. وأحيانًا يضعون الأعشاب المجففة في زيت أو يستخدمونها مطحونة بدون زيت. أحضر نيقوديموس حوالي سبعين رطلاً من الحنوط. في اللغة الأصلية، كان هذا حوالي مئة رطل، لكن نظام القياس الروماني كان مختلفًا عن النظام الحالي. والوزن بالكيلوجرام، كان حوالي 30 كيلوجرام. وهذا أكثر من الحنوط التي يضعها الشخص عادةً على الجثة الميتة لدفنها.</w:t>
      </w:r>
    </w:p>
    <w:p>
      <w:pPr>
        <w:bidi/>
      </w:pPr>
      <w:r>
        <w:rPr>
          <w:rtl/>
          <w:cs/>
          <w:lang w:val="ar_AE" w:bidi="ar_AE"/>
        </w:rPr>
      </w:r>
      <w:r>
        <w:rPr>
          <w:rtl/>
          <w:cs/>
          <w:lang w:val="ar_AE" w:bidi="ar_AE"/>
        </w:rPr>
        <w:t xml:space="preserve">توقّفوا هنا وانظروا معًا إلى صور </w:t>
      </w:r>
      <w:r>
        <w:rPr>
          <w:rtl/>
          <w:cs/>
          <w:lang w:val="ar_AE" w:bidi="ar_AE"/>
        </w:rPr>
        <w:t>شجرة خشب الصندل</w:t>
      </w:r>
      <w:r>
        <w:rPr>
          <w:rtl/>
          <w:cs/>
          <w:lang w:val="ar_AE" w:bidi="ar_AE"/>
        </w:rPr>
        <w:t xml:space="preserve"> و</w:t>
      </w:r>
      <w:r>
        <w:rPr>
          <w:rtl/>
          <w:cs/>
          <w:lang w:val="ar_AE" w:bidi="ar_AE"/>
        </w:rPr>
        <w:t>شجيرة المر</w:t>
      </w:r>
      <w:r>
        <w:rPr>
          <w:rtl/>
          <w:cs/>
          <w:lang w:val="ar_AE" w:bidi="ar_AE"/>
        </w:rPr>
        <w:t>. (توقَّفوا هنا عن سماع التسجيل الصوتي)</w:t>
      </w:r>
    </w:p>
    <w:p>
      <w:pPr>
        <w:bidi/>
      </w:pPr>
      <w:r>
        <w:rPr>
          <w:rtl/>
          <w:cs/>
          <w:lang w:val="ar_AE" w:bidi="ar_AE"/>
        </w:rPr>
      </w:r>
      <w:r>
        <w:rPr>
          <w:rtl/>
          <w:cs/>
          <w:lang w:val="ar_AE" w:bidi="ar_AE"/>
        </w:rPr>
        <w:t xml:space="preserve">يلف نيقوديموس ويوسف جسد الرب يسوع في </w:t>
      </w:r>
      <w:r>
        <w:rPr>
          <w:b/>
          <w:rtl/>
          <w:cs/>
          <w:lang w:val="ar_AE" w:bidi="ar_AE"/>
        </w:rPr>
        <w:t>الكتان</w:t>
      </w:r>
      <w:r>
        <w:rPr>
          <w:rtl/>
          <w:cs/>
          <w:lang w:val="ar_AE" w:bidi="ar_AE"/>
        </w:rPr>
        <w:t xml:space="preserve"> ويضعوا الحنوط على جسده. كان الكتان أبيض اللون وقيّم.</w:t>
      </w:r>
    </w:p>
    <w:p>
      <w:pPr>
        <w:bidi/>
      </w:pPr>
      <w:r>
        <w:rPr>
          <w:rtl/>
          <w:cs/>
          <w:lang w:val="ar_AE" w:bidi="ar_AE"/>
        </w:rPr>
      </w:r>
      <w:r>
        <w:rPr>
          <w:rtl/>
          <w:cs/>
          <w:lang w:val="ar_AE" w:bidi="ar_AE"/>
        </w:rPr>
        <w:t xml:space="preserve">توقَّفوا هنا وشاهِدوا معًا كمجموعة صورة </w:t>
      </w:r>
      <w:r>
        <w:rPr>
          <w:b/>
          <w:rtl/>
          <w:cs/>
          <w:lang w:val="ar_AE" w:bidi="ar_AE"/>
        </w:rPr>
        <w:t>الأكفان التي من الكتان</w:t>
      </w:r>
      <w:r>
        <w:rPr>
          <w:rtl/>
          <w:cs/>
          <w:lang w:val="ar_AE" w:bidi="ar_AE"/>
        </w:rPr>
        <w:t>. (توقَّفوا هنا عن سماع التسجيل الصوتي)</w:t>
      </w:r>
    </w:p>
    <w:p>
      <w:pPr>
        <w:bidi/>
      </w:pPr>
      <w:r>
        <w:rPr>
          <w:rtl/>
          <w:cs/>
          <w:lang w:val="ar_AE" w:bidi="ar_AE"/>
        </w:rPr>
      </w:r>
      <w:r>
        <w:rPr>
          <w:rtl/>
          <w:cs/>
          <w:lang w:val="ar_AE" w:bidi="ar_AE"/>
        </w:rPr>
        <w:t xml:space="preserve">أخذ يوسف ونيقوديموس جسد الرب يسوع ووضعوه في </w:t>
      </w:r>
      <w:r>
        <w:rPr>
          <w:b/>
          <w:rtl/>
          <w:cs/>
          <w:lang w:val="ar_AE" w:bidi="ar_AE"/>
        </w:rPr>
        <w:t>قبر</w:t>
      </w:r>
      <w:r>
        <w:rPr>
          <w:rtl/>
          <w:cs/>
          <w:lang w:val="ar_AE" w:bidi="ar_AE"/>
        </w:rPr>
        <w:t xml:space="preserve"> جديد في بستان قريب. كان البستان مكانًا يزرع فيه الناس الأعشاب أو الزهور أو الخضروات أو الفواكه. في زمان الرب يسوع كان القبر في الغالب عبارة عن مغارة محفورة في جانب التل، كان هذا القبر قبر جديد، أي أنه لم تكن هناك أجساد أخرى مدفونة هناك. وغالبًا كان يوضع أمام القبر حجرًا كبيرًا لحماية الجسد. لم يضع يوسف ونيقوديموس الرب يسوع تحت الأرض أو غطوا جسده بالتراب.</w:t>
      </w:r>
    </w:p>
    <w:p>
      <w:pPr>
        <w:bidi/>
      </w:pPr>
      <w:r>
        <w:rPr>
          <w:rtl/>
          <w:cs/>
          <w:lang w:val="ar_AE" w:bidi="ar_AE"/>
        </w:rPr>
      </w:r>
      <w:r>
        <w:rPr>
          <w:rtl/>
          <w:cs/>
          <w:lang w:val="ar_AE" w:bidi="ar_AE"/>
        </w:rPr>
        <w:t xml:space="preserve">توقَّفوا هنا وانظروا معًا إلى صورة </w:t>
      </w:r>
      <w:r>
        <w:rPr>
          <w:rtl/>
          <w:cs/>
          <w:lang w:val="ar_AE" w:bidi="ar_AE"/>
        </w:rPr>
        <w:t>لقبر ذا حجر كبير أمامه</w:t>
      </w:r>
      <w:r>
        <w:rPr>
          <w:rtl/>
          <w:cs/>
          <w:lang w:val="ar_AE" w:bidi="ar_AE"/>
        </w:rPr>
        <w:t>. توقّفوا هنا أيضًا، وناقشوا معًا الكلمة أو العبارة التي ستستخدمونها لترجمة كلمة "</w:t>
      </w:r>
      <w:r>
        <w:rPr>
          <w:b/>
          <w:rtl/>
          <w:cs/>
          <w:lang w:val="ar_AE" w:bidi="ar_AE"/>
        </w:rPr>
        <w:t>قبر</w:t>
      </w:r>
      <w:r>
        <w:rPr>
          <w:rtl/>
          <w:cs/>
          <w:lang w:val="ar_AE" w:bidi="ar_AE"/>
        </w:rPr>
        <w:t xml:space="preserve">". وراجعوا قاموس الكلمات الرئيسية للحصول على مزيد من المعلومات عن كلمة </w:t>
      </w:r>
      <w:r>
        <w:rPr>
          <w:rtl/>
          <w:cs/>
          <w:lang w:val="ar_AE" w:bidi="ar_AE"/>
        </w:rPr>
        <w:t>"قبر".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20: 1–18 واحفظوا كلماته في قلوبكم،</w:t>
      </w:r>
    </w:p>
    <w:p>
      <w:pPr>
        <w:bidi/>
      </w:pPr>
      <w:r>
        <w:rPr>
          <w:rtl/>
          <w:cs/>
          <w:lang w:val="ar_AE" w:bidi="ar_AE"/>
        </w:rPr>
      </w:r>
      <w:r>
        <w:rPr>
          <w:rtl/>
          <w:cs/>
          <w:lang w:val="ar_AE" w:bidi="ar_AE"/>
        </w:rPr>
        <w:t>ثم استمعوا إلى نسخة صوتية من يوحنا 20: 1–18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وما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وبمَ يُخبرنا هذا المقطع عن يسوع؟</w:t>
      </w:r>
    </w:p>
    <w:p>
      <w:pPr>
        <w:pStyle w:val="ListBullet"/>
        <w:bidi/>
        <w:spacing w:line="240" w:lineRule="auto"/>
        <w:ind w:left="720"/>
      </w:pPr>
      <w:r>
        <w:rPr>
          <w:rtl/>
          <w:cs/>
          <w:lang w:val="ar_AE" w:bidi="ar_AE"/>
        </w:rPr>
      </w:r>
      <w:r>
        <w:rPr>
          <w:rtl/>
          <w:cs/>
          <w:lang w:val="ar_AE" w:bidi="ar_AE"/>
        </w:rPr>
        <w:t>وبمَ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يوجد شخص تعرفونه يحتاج إلى الاستماع إلى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20: 1–18 من ترجمة سهلة ومفهومة.</w:t>
      </w:r>
    </w:p>
    <w:p>
      <w:pPr>
        <w:bidi/>
      </w:pPr>
      <w:r>
        <w:rPr>
          <w:rtl/>
          <w:cs/>
          <w:lang w:val="ar_AE" w:bidi="ar_AE"/>
        </w:rPr>
      </w:r>
      <w:r>
        <w:rPr>
          <w:rtl/>
          <w:cs/>
          <w:lang w:val="ar_AE" w:bidi="ar_AE"/>
        </w:rPr>
        <w:t xml:space="preserve">أُلقي القبض على يسوع، وفي النهاية، أرسله بيلاطس ليُصلَب على يد الجنود الرومان. وبعد موت يسوع على الصليب، أنزل يوسف الرامي ونيقوديموس جسده من على الصليب، ودفنوه في قبر جديد يقع في بستان قريب من ذلك المكان. </w:t>
      </w:r>
    </w:p>
    <w:p>
      <w:pPr>
        <w:bidi/>
      </w:pPr>
      <w:r>
        <w:rPr>
          <w:rtl/>
          <w:cs/>
          <w:lang w:val="ar_AE" w:bidi="ar_AE"/>
        </w:rPr>
      </w:r>
      <w:r>
        <w:rPr>
          <w:rtl/>
          <w:cs/>
          <w:lang w:val="ar_AE" w:bidi="ar_AE"/>
        </w:rPr>
        <w:t>ثم جاءت مريم المجدلية، وبطرس، وتلميذ آخر إلى القبر فرأوه فارغًا، ورأوا جميعهم أن يسوع لم يكن في القبر. وبعدما غادر بطرس والتلميذ الآخر، رأت مريم يسوع، لكنها لم تتعرَّف عليه في البداية. ثم تكلَّم يسوع مع مريم، فتعرَّفت عليه، ثم رجعت لتخبر التلاميذ بأنها رأت يسوع.</w:t>
      </w:r>
    </w:p>
    <w:p>
      <w:pPr>
        <w:bidi/>
      </w:pPr>
      <w:r>
        <w:rPr>
          <w:rtl/>
          <w:cs/>
          <w:lang w:val="ar_AE" w:bidi="ar_AE"/>
        </w:rPr>
      </w:r>
      <w:r>
        <w:rPr>
          <w:rtl/>
          <w:cs/>
          <w:lang w:val="ar_AE" w:bidi="ar_AE"/>
        </w:rPr>
        <w:t>يبدأ هذا المقطع بمريم المجدلية وهي ذاهبة إلى قبر يسوع، في وقت مبكر من الصباح، والظلام باقٍ. كان هذا أول الأسبوع، أي يوم الأحد بحسب الثقافة اليهودية. هذه هي مريم المجدلية نفسها التي كانت واقفة بجوار صليب يسوع مع العديد من النساء الأخريات عندما مات يسوع يوم الجمعة. وهي من مدينة مجدل، لكنها كانت تقيم آنذاك في أورشليم. ولم يَذكُر المقطع أن أيَّ شخص آخر أتى معها إلى القبر، كما لم يذكر سبب مجيئها إلى القبر؛ فقد كان يوسف ونيقوديموس قد وضعا الأطياب بالفعل على جسد يسوع. لكن الجزء الأهم في كتابات يوحنا هو ما حدث عند القبر الفارغ.</w:t>
      </w:r>
    </w:p>
    <w:p>
      <w:pPr>
        <w:bidi/>
      </w:pPr>
      <w:r>
        <w:rPr>
          <w:rtl/>
          <w:cs/>
          <w:lang w:val="ar_AE" w:bidi="ar_AE"/>
        </w:rPr>
      </w:r>
      <w:r>
        <w:rPr>
          <w:rtl/>
          <w:cs/>
          <w:lang w:val="ar_AE" w:bidi="ar_AE"/>
        </w:rPr>
        <w:t xml:space="preserve">توقَّفوا هنا وناقشوا معًا كمجموعة السؤال التالي: في ثقافتكم، ما هي أنواع الزيارات التي يقوم بها الناس إلى القبر، إن وُجِدت؟ ولماذا يزورون القبر؟ توقَّفوا هنا عن سماع التسجيل الصوتي. </w:t>
      </w:r>
    </w:p>
    <w:p>
      <w:pPr>
        <w:bidi/>
      </w:pPr>
      <w:r>
        <w:rPr>
          <w:rtl/>
          <w:cs/>
          <w:lang w:val="ar_AE" w:bidi="ar_AE"/>
        </w:rPr>
      </w:r>
      <w:r>
        <w:rPr>
          <w:rtl/>
          <w:cs/>
          <w:lang w:val="ar_AE" w:bidi="ar_AE"/>
        </w:rPr>
        <w:t>عندما وصلت مريم إلى قبر يسوع في البستان، رأت أن الحجر الكبير، الذي كان يغطي في المعتاد مدخل القبر، غير موجود أمام المدخل. في الثقافة اليهودية، كانت القبور في المعتاد عبارة عن كهوف محفورة في جانب التل، وداخل القبر رف حجري لوضع الجسد عليه. بدا واضحًا أن شخصًا ما قد دحرج الحجر الكبير، لأن المدخل كان مفتوحًا. كان مدخل الكثير من القبور عبارة عن فتحة في مستوى الأرض، وكان طول المدخل في المعتاد يبلغ نحو متر واحد فحسب، ولهذا، كان على الأشخاص البالغين أن ينحنوا ليدخلوا القبر.</w:t>
      </w:r>
    </w:p>
    <w:p>
      <w:pPr>
        <w:bidi/>
      </w:pPr>
      <w:r>
        <w:rPr>
          <w:rtl/>
          <w:cs/>
          <w:lang w:val="ar_AE" w:bidi="ar_AE"/>
        </w:rPr>
      </w:r>
      <w:r>
        <w:rPr>
          <w:rtl/>
          <w:cs/>
          <w:lang w:val="ar_AE" w:bidi="ar_AE"/>
        </w:rPr>
        <w:t xml:space="preserve">توقَّفوا هنا وشاهدوا معًا كمجموعة صورًا </w:t>
      </w:r>
      <w:r>
        <w:rPr>
          <w:rtl/>
          <w:cs/>
          <w:lang w:val="ar_AE" w:bidi="ar_AE"/>
        </w:rPr>
        <w:t>لقبرٍ، وحجر كبير</w:t>
      </w:r>
      <w:r>
        <w:rPr>
          <w:rtl/>
          <w:cs/>
          <w:lang w:val="ar_AE" w:bidi="ar_AE"/>
        </w:rPr>
        <w:t xml:space="preserve">، </w:t>
      </w:r>
      <w:r>
        <w:rPr>
          <w:rtl/>
          <w:cs/>
          <w:lang w:val="ar_AE" w:bidi="ar_AE"/>
        </w:rPr>
        <w:t>ورف حجري داخل القبر</w:t>
      </w:r>
      <w:r>
        <w:rPr>
          <w:rtl/>
          <w:cs/>
          <w:lang w:val="ar_AE" w:bidi="ar_AE"/>
        </w:rPr>
        <w:t>. توقَّفوا هنا عن سماع التسجيل الصوتي.</w:t>
      </w:r>
    </w:p>
    <w:p>
      <w:pPr>
        <w:bidi/>
      </w:pPr>
      <w:r>
        <w:rPr>
          <w:rtl/>
          <w:cs/>
          <w:lang w:val="ar_AE" w:bidi="ar_AE"/>
        </w:rPr>
      </w:r>
      <w:r>
        <w:rPr>
          <w:rtl/>
          <w:cs/>
          <w:lang w:val="ar_AE" w:bidi="ar_AE"/>
        </w:rPr>
        <w:t xml:space="preserve">لم تدخل مريم إلى القبر، لكنها ظنت أن أحدهم سرق جسد يسوع. فقد علمت أن الحجر دُحرِج، وظنت أن أحدهم نقل جسد يسوع، فَرَكَضَتْ وَجَاءَتْ إِلَى سِمْعَانَ بُطْرُسَ وَإِلَى ٱلتِّلْمِيذِ ٱلْآخَرِ ٱلَّذِي كَانَ يَسُوعُ يُحِبُّهُ، وهو ما معناه أن هذا التلميذ كان على الأرجح صديقًا مقرَّبًا، وهو على الأرجح يوحنا، كاتب هذا الإنجيل. من المحتمَل أن هذين التلميذين كانا يقيمان في البيت نفسه معًا في أورشليم، أو ربما كانا في بيتين مختلفَين. ثم أخبرتهما بأن أحدهم أخذ جسد السيد من القبر. كلمة "السيد" هي لفظ ينم عن الاحترام ليسوع. وقالت: "وَلَسْنَا نَعْلَمُ أَيْنَ وَضَعُوهُ!" يظن البعض أن هذا معناه أن نساء أخريات كن مع مريم عندما رأت القبر الفارغ، بينما يعتقد آخرون أنها قالت "لسنا نَعلَم" لأنها كانت تضم التلاميذ معها إلى الذين لا يَعلَمون مكان جسد يسوع. </w:t>
      </w:r>
    </w:p>
    <w:p>
      <w:pPr>
        <w:bidi/>
      </w:pPr>
      <w:r>
        <w:rPr>
          <w:rtl/>
          <w:cs/>
          <w:lang w:val="ar_AE" w:bidi="ar_AE"/>
        </w:rPr>
      </w:r>
      <w:r>
        <w:rPr>
          <w:rtl/>
          <w:cs/>
          <w:lang w:val="ar_AE" w:bidi="ar_AE"/>
        </w:rPr>
        <w:t>وعندئذ، ركض بطرس والتلميذ الآخر إلى القبر، وأسرعا في الذهاب لأنهما كانا متلهفَين لرؤية ما حدث. لكن التلميذ الآخر ركض أسرع من بطرس ووصل أولًا إلى القبر، ثم انحنى أمام مدخل القبر، ونظر داخله، وَلَكِنَّهُ لَمْ يَدْخُلْ. فنظر الأكفان موضوعةً في القبر، لكن لم يكن الجسد موجودًا. كان اليهود يلفون جثمان الميت بأكفان من الكتان، وكان الكتان من القماش الأبيض عالي الجودة. وعلى الأرجح، كانت الأكفان موضوعة على الرف الحجري داخل القبر حيث كان جسد يسوع. كانت الشمس قد أشرقت الآن على الأقل بشكل جزئي، لأن هذا التلميذ أمكنه أن يرى الأكفان داخل القبر. كان من المستبعَد أن يسرق أحدهم جثمانًا ويترك وراءه الأكفان الملفوفة حول الجثمان.</w:t>
      </w:r>
    </w:p>
    <w:p>
      <w:pPr>
        <w:bidi/>
      </w:pPr>
      <w:r>
        <w:rPr>
          <w:rtl/>
          <w:cs/>
          <w:lang w:val="ar_AE" w:bidi="ar_AE"/>
        </w:rPr>
      </w:r>
      <w:r>
        <w:rPr>
          <w:rtl/>
          <w:cs/>
          <w:lang w:val="ar_AE" w:bidi="ar_AE"/>
        </w:rPr>
        <w:t xml:space="preserve">توقَّفوا هنا وشاهِدوا معًا كمجموعة صورة </w:t>
      </w:r>
      <w:r>
        <w:rPr>
          <w:b/>
          <w:rtl/>
          <w:cs/>
          <w:lang w:val="ar_AE" w:bidi="ar_AE"/>
        </w:rPr>
        <w:t>للأكفان المصنوعة من الكتان</w:t>
      </w:r>
      <w:r>
        <w:rPr>
          <w:rtl/>
          <w:cs/>
          <w:lang w:val="ar_AE" w:bidi="ar_AE"/>
        </w:rPr>
        <w:t>. توقَّفوا هنا عن سماع التسجيل الصوتي.</w:t>
      </w:r>
    </w:p>
    <w:p>
      <w:pPr>
        <w:bidi/>
      </w:pPr>
      <w:r>
        <w:rPr>
          <w:rtl/>
          <w:cs/>
          <w:lang w:val="ar_AE" w:bidi="ar_AE"/>
        </w:rPr>
      </w:r>
      <w:r>
        <w:rPr>
          <w:rtl/>
          <w:cs/>
          <w:lang w:val="ar_AE" w:bidi="ar_AE"/>
        </w:rPr>
        <w:t>لسنا نعلم بوضوح لماذا لم يدخل التلميذ إلى القبر على الفور، فربما كان ينتظر بطرس لأنه كان يحترمه. ثم وصل بطرس إلى القبر بعد التلميذ الآخر، ودخل القبر. كان على بطرس أيضًا أن ينحني كي يدخل القبر، ثم نظر بطرس الأكفان موضوعة في القبر، والمنديل الذي كان على رأس يسوع، لكن الجسد لم يكن موجودًا. في تلك الأيام، كان الناس يلفون على الأرجح منديلًا حول رأس الميت لمنع الفك من السقوط. وكان منديل الرأس موضوعًا في مكان منفصل عن أكفان الجسد الأخرى. ربما يعني هذا أن منديل الرأس تُرِك على الشكل نفسه الذي كان عليه عندما كان ملفوفًا حول رأس يسوع، لكن هذا ليس واضحًا.</w:t>
      </w:r>
    </w:p>
    <w:p>
      <w:pPr>
        <w:bidi/>
      </w:pPr>
      <w:r>
        <w:rPr>
          <w:rtl/>
          <w:cs/>
          <w:lang w:val="ar_AE" w:bidi="ar_AE"/>
        </w:rPr>
      </w:r>
      <w:r>
        <w:rPr>
          <w:rtl/>
          <w:cs/>
          <w:lang w:val="ar_AE" w:bidi="ar_AE"/>
        </w:rPr>
        <w:t>حينئذ، دخل التلميذ الآخر إلى القبر. من المرجَّح أن هذا التلميذ أيضًا رأى الأكفان ومنديل الرأس على الرف الحجري بداخل القبر. وهذا التلميذ رأى وآمن. لا يعني ذلك أن بطرس لم يؤمن، لكن لا شيء في هذا المقطع يخبرنا برد فعل بطرس. آمن هذا التلميذ على الأرجح بأن يسوع حيٌّ ولم يَعُد ميتًا، لأنه رأى القبر الفارغ وبه الأكفان فقط بدون الجسد. ولم يظن هذا التلميذ أن أحدهم سرق جسد يسوع.</w:t>
      </w:r>
    </w:p>
    <w:p>
      <w:pPr>
        <w:bidi/>
      </w:pPr>
      <w:r>
        <w:rPr>
          <w:rtl/>
          <w:cs/>
          <w:lang w:val="ar_AE" w:bidi="ar_AE"/>
        </w:rPr>
      </w:r>
      <w:r>
        <w:rPr>
          <w:rtl/>
          <w:cs/>
          <w:lang w:val="ar_AE" w:bidi="ar_AE"/>
        </w:rPr>
        <w:t>وهنا، أدرج يوحنا، كاتب هذا الإنجيل، بعض المعلومات التي تتعلق بالخلفية، فقال إن بطرس والتلميذ الآخر لم يكونا يعرفان بعد من الكتاب أن يسوع ينبغي أن يقوم من الأموات. فإن التلميذ الآخر آمن بأن يسوع حي بسبب رؤيته للقبر الفارغ، وليس بسبب الكتب المقدسة. والكتاب هنا يشير إلى العهد القديم. وعبارة "يَنْبَغِي أَنْ يَقُومَ مِنَ ٱلْأَمْوَاتِ" معناها أن الله قرَّر أن يعود يسوع إلى الحياة بعد موته.</w:t>
      </w:r>
    </w:p>
    <w:p>
      <w:pPr>
        <w:bidi/>
      </w:pPr>
      <w:r>
        <w:rPr>
          <w:rtl/>
          <w:cs/>
          <w:lang w:val="ar_AE" w:bidi="ar_AE"/>
        </w:rPr>
      </w:r>
      <w:r>
        <w:rPr>
          <w:rtl/>
          <w:cs/>
          <w:lang w:val="ar_AE" w:bidi="ar_AE"/>
        </w:rPr>
        <w:t>في الشريعة اليهودية، كان ينبغي أن يكون رجلان شاهدين على شيء ما لإثباته. وقد رأى كلٌّ من بطرس والتلميذ الآخر القبر الفارغ، مما يؤكد حقيقة القبر الفارغ. كان كثيرون من اليهود يعتبرون شهادة النساء غير جديرة بالثقة، لذا، من المحتمل أن البعض لم يكونوا ليصدقوا مريم لو كانت هي الوحيدة التي رأت القبر الفارغ. بعد ذلك، عاد بطرس والتلميذ الآخر إلى حيث كانا يقيمان في أورشليم.</w:t>
      </w:r>
    </w:p>
    <w:p>
      <w:pPr>
        <w:bidi/>
      </w:pPr>
      <w:r>
        <w:rPr>
          <w:rtl/>
          <w:cs/>
          <w:lang w:val="ar_AE" w:bidi="ar_AE"/>
        </w:rPr>
      </w:r>
      <w:r>
        <w:rPr>
          <w:rtl/>
          <w:cs/>
          <w:lang w:val="ar_AE" w:bidi="ar_AE"/>
        </w:rPr>
        <w:t xml:space="preserve">توقَّفوا هنا وناقشوا معًا كمجموعة السؤال التالي: من هو الشخص الذي يُعتبر في ثقافتكم "شاهدًا مقبولًا" عند وقوع حدث مهم؟ توقَّفوا هنا عن سماع التسجيل الصوتي. </w:t>
      </w:r>
    </w:p>
    <w:p>
      <w:pPr>
        <w:bidi/>
      </w:pPr>
      <w:r>
        <w:rPr>
          <w:rtl/>
          <w:cs/>
          <w:lang w:val="ar_AE" w:bidi="ar_AE"/>
        </w:rPr>
      </w:r>
      <w:r>
        <w:rPr>
          <w:rtl/>
          <w:cs/>
          <w:lang w:val="ar_AE" w:bidi="ar_AE"/>
        </w:rPr>
        <w:t>بعد ذلك، رجعت مريم إلى القبر مرة أخرى. فقد تبعت التلميذين إلى القبر، وبقيت هناك بعدما غادرا، وكانت تبكي بجوار القبر. وَفِيمَا هِيَ تَبْكِي ٱنْحَنَتْ إِلَى ٱلْقَبْرِ، ونظرت بداخله، فَنَظَرَتْ مَلَاكَيْنِ بِثِيَابٍ بِيضٍ داخل القبر. الملاك هو مبعوث من الله، وتُظهِر الثياب البيض أن الملائكة من السماء. كان الملاكان جالسين على كلا طرفي الرف الحجري في القبر، وَاحِدًا عِنْدَ ٱلرَّأْسِ وَٱلْآخَرَ عِنْدَ ٱلرِّجْلَيْنِ، حَيْثُ كَانَ جَسَدُ يَسُوعَ مَوْضُوعًا. لسنا نَعلَم إن كانت مريم قد رأت أي أكفان في القبر أم لا، لكن الأمر الأهم هو أن جسد يسوع لم يكن في القبر.</w:t>
      </w:r>
    </w:p>
    <w:p>
      <w:pPr>
        <w:bidi/>
      </w:pPr>
      <w:r>
        <w:rPr>
          <w:rtl/>
          <w:cs/>
          <w:lang w:val="ar_AE" w:bidi="ar_AE"/>
        </w:rPr>
      </w:r>
      <w:r>
        <w:rPr>
          <w:rtl/>
          <w:cs/>
          <w:lang w:val="ar_AE" w:bidi="ar_AE"/>
        </w:rPr>
        <w:t xml:space="preserve">توقَّفوا هنا وناقشوا معًا كمجموعة لون الثياب التي يرتديها الناس عندما يموت أحدهم. فما العادات الموجودة في ثقافتكم بشأن ألوان الثياب التي ينبغي ارتداؤها في مناسبات معيَّنة؟ توقَّفوا هنا عن سماع التسجيل الصوتي. </w:t>
      </w:r>
    </w:p>
    <w:p>
      <w:pPr>
        <w:bidi/>
      </w:pPr>
      <w:r>
        <w:rPr>
          <w:rtl/>
          <w:cs/>
          <w:lang w:val="ar_AE" w:bidi="ar_AE"/>
        </w:rPr>
      </w:r>
      <w:r>
        <w:rPr>
          <w:rtl/>
          <w:cs/>
          <w:lang w:val="ar_AE" w:bidi="ar_AE"/>
        </w:rPr>
        <w:t>ثم سأل الملاكان مريم عن سبب بكائها، ودعاها الملاكان "امرأة"، وهو ما كان أسلوبًا مهذبًا للتحدث مع النساء في زمن يسوع. كان الملاكان يعرفان بالفعل سبب بكاء مريم، وكانا يعرفان أيضًا أن يسوع حي، وأنه لا داعي لبكاء مريم. أجابت مريم الملاكان بأنها تبكي لأنها كانت لا تزال تعتقد أن أخذهم أخذ جسد يسوع من القبر. كانت مريم لا تزال تظن أن يسوع ميت. ودعت مريم يسوع "سيدي"، وهو أسلوب مهذب للتحدث عن شخص ذي سلطة. ثم التفتت مريم بعيدًا عن الملاكين والقبر، فَنَظَرَتْ يَسُوعَ وَاقِفًا، وَلَمْ تَعْلَمْ أَنَّهُ يَسُوعُ في البداية. من المحتمل أن يسوع بدا مختلفًا قليلًا.</w:t>
      </w:r>
    </w:p>
    <w:p>
      <w:pPr>
        <w:bidi/>
      </w:pPr>
      <w:r>
        <w:rPr>
          <w:rtl/>
          <w:cs/>
          <w:lang w:val="ar_AE" w:bidi="ar_AE"/>
        </w:rPr>
      </w:r>
      <w:r>
        <w:rPr>
          <w:rtl/>
          <w:cs/>
          <w:lang w:val="ar_AE" w:bidi="ar_AE"/>
        </w:rPr>
        <w:t>ثم طرح يسوع على مريم سؤالين: لِمَاذَا تَبْكِينَ؟ مَنْ تَطْلُبِينَ؟ ومرة أخرى، كلمة "امرأة" هي أسلوب مهذب للتحدث إلى النساء. كان يسوع يعرف بالفعل إجابات سؤاليه - فقد كانت مريم تبكي لأنها كانت تظن أن يسوع ما زال ميتًا. فظنَّت مريم أن يسوع هو البستاني، أي شخص يعمل في بستان. وكان القبر في بستان. وقالت مريم للرجل إنه إن كان هو الذي حمل جسد يسوع، فليخبرها أين الجسد الآن. كانت مريم لا تزال تجهل أنها تتحدث مع يسوع نفسه، ودعته "يَا سَيِّدُ" تعبيرًا عن الاحترام. وفي اللغة الأصلية، هذه هي الكلمة نفسها التي تُترجم إلى "ربٍّ". أرادت مريم أن تجد جسد يسوع حتى تدفنه من جديد.</w:t>
      </w:r>
    </w:p>
    <w:p>
      <w:pPr>
        <w:bidi/>
      </w:pPr>
      <w:r>
        <w:rPr>
          <w:rtl/>
          <w:cs/>
          <w:lang w:val="ar_AE" w:bidi="ar_AE"/>
        </w:rPr>
      </w:r>
      <w:r>
        <w:rPr>
          <w:rtl/>
          <w:cs/>
          <w:lang w:val="ar_AE" w:bidi="ar_AE"/>
        </w:rPr>
        <w:t>ثم دعا يسوع مريم باسمها، فالتفتت مريم إليه. وأخيرًا، تعرَّفت مريم على يسوع عندما سمعته يدعوها باسمها، فدعت يسوع "رَبُّونِي". وهذه كلمة موجودة في اللغة العبرية التي يتحدث بها اليهود، ومعناها "يا معلِّمي". المُعلِّم هو شخص يتمتع بسلطة التعليم عن الله، وليس فقط معلِّمًا مدرسيًا. أجاب يسوع مريم وطلب منها ألا تتشبث به. قد يعني ذلك أن مريم كانت متشبثة بيسوع بالفعل، وأراد يسوع أن تتوقف عن ذلك. ثم أخبر يسوع مريم بأنه لم يصعد بعد إلى الآب. وكلمة الآب تشير إلى الله في السماء. يرى البعض أن يسوع كان يقصد بهذا أنه سيرى مريم مرة أخرى قبل عودته إلى الله في السماء، بينما يرى آخرون أن يسوع أراد من مريم أن تسرع وتوصل الرسالة إلى التلاميذ. فقد أراد يسوع أن يعرفوا أنه سيصعد قريبًا إلى الله في السماء، وأنه لن يبقى على الأرض إلى الأبد.</w:t>
      </w:r>
    </w:p>
    <w:p>
      <w:pPr>
        <w:bidi/>
      </w:pPr>
      <w:r>
        <w:rPr>
          <w:rtl/>
          <w:cs/>
          <w:lang w:val="ar_AE" w:bidi="ar_AE"/>
        </w:rPr>
      </w:r>
      <w:r>
        <w:rPr>
          <w:rtl/>
          <w:cs/>
          <w:lang w:val="ar_AE" w:bidi="ar_AE"/>
        </w:rPr>
        <w:t>ثم طلب يسوع من مريم أن تذهب إلى إخوته، وهم الأحد عشر تلميذًا. وفي هذه الحالة، كلمة "إخوة" لا تشير إلى أفراد عائلة يسوع. أراد يسوع أن تنقل مريم إلى التلاميذ رسالة مهمة، وكانت الرسالة هي: "إِنِّي أَصْعَدُ إِلَى أَبِي وَأَبِيكُمْ"، وهذا هو نفسه الإله الذي يعبده يسوع والإله الذي يعبده التلاميذ. والكلمات "أبي"، و"أبيكم"، و"إلهي"، و"إلهكم" تشير جميعها إلى الإله ذاته. ففعلت مريم ما طلبه يسوع منها، وذهبت إلى التلاميذ، وقالت لهم: "لقد رأيتُ الرب!"، وهو ما معناه أنها رأت يسوع حيًا. كما أخبرت مريم التلاميذ بكل ما طلب منها يسوع أن تقوله.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20: 1–18 من ترجمة سهلة ومفهومة.</w:t>
      </w:r>
    </w:p>
    <w:p>
      <w:pPr>
        <w:bidi/>
      </w:pPr>
      <w:r>
        <w:rPr>
          <w:rtl/>
          <w:cs/>
          <w:lang w:val="ar_AE" w:bidi="ar_AE"/>
        </w:rPr>
      </w:r>
      <w:r>
        <w:rPr>
          <w:rtl/>
          <w:cs/>
          <w:lang w:val="ar_AE" w:bidi="ar_AE"/>
        </w:rPr>
        <w:t>في هذه الخطوة، على المجموعة أن تحدِّد المشاهد والشخصيات التي يتضمنها هذا المقطع، بالإضافة إلى البيئة المحيطة بهذا الحدث، ثم على المجموعة أن تتخيَّل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ذهبت مريم المجدلية إلى قبر يسوع في وقت مبكر من صباح يوم الأحد، فرأت أن الحجر لم يَعُد موضوعًا على مدخل القبر، وعندئذ ظنت أن أحدهم سرق جسد يسوع.</w:t>
      </w:r>
    </w:p>
    <w:p>
      <w:pPr>
        <w:bidi/>
      </w:pPr>
      <w:r>
        <w:rPr>
          <w:rtl/>
          <w:cs/>
          <w:lang w:val="ar_AE" w:bidi="ar_AE"/>
        </w:rPr>
      </w:r>
      <w:r>
        <w:rPr>
          <w:b/>
          <w:rtl/>
          <w:cs/>
          <w:lang w:val="ar_AE" w:bidi="ar_AE"/>
        </w:rPr>
        <w:t>وفي المشهد الثاني:</w:t>
      </w:r>
      <w:r>
        <w:rPr>
          <w:rtl/>
          <w:cs/>
          <w:lang w:val="ar_AE" w:bidi="ar_AE"/>
        </w:rPr>
        <w:t xml:space="preserve"> ذهبت مريم لتخبر بطرس والتلميذ الآخر عن القبر الفارغ.</w:t>
      </w:r>
    </w:p>
    <w:p>
      <w:pPr>
        <w:bidi/>
      </w:pPr>
      <w:r>
        <w:rPr>
          <w:rtl/>
          <w:cs/>
          <w:lang w:val="ar_AE" w:bidi="ar_AE"/>
        </w:rPr>
      </w:r>
      <w:r>
        <w:rPr>
          <w:b/>
          <w:rtl/>
          <w:cs/>
          <w:lang w:val="ar_AE" w:bidi="ar_AE"/>
        </w:rPr>
        <w:t>وفي المشهد الثالث:</w:t>
      </w:r>
      <w:r>
        <w:rPr>
          <w:rtl/>
          <w:cs/>
          <w:lang w:val="ar_AE" w:bidi="ar_AE"/>
        </w:rPr>
        <w:t xml:space="preserve"> ركض بطرس والتلميذ الآخر إلى القبر، فنظرا الأكفان موضوعة داخل القبر، ورأى التلميذ الآخر هذا وآمن.</w:t>
      </w:r>
    </w:p>
    <w:p>
      <w:pPr>
        <w:bidi/>
      </w:pPr>
      <w:r>
        <w:rPr>
          <w:rtl/>
          <w:cs/>
          <w:lang w:val="ar_AE" w:bidi="ar_AE"/>
        </w:rPr>
      </w:r>
      <w:r>
        <w:rPr>
          <w:b/>
          <w:rtl/>
          <w:cs/>
          <w:lang w:val="ar_AE" w:bidi="ar_AE"/>
        </w:rPr>
        <w:t>وفي المشهد الرابع:</w:t>
      </w:r>
      <w:r>
        <w:rPr>
          <w:rtl/>
          <w:cs/>
          <w:lang w:val="ar_AE" w:bidi="ar_AE"/>
        </w:rPr>
        <w:t xml:space="preserve"> رأت مريم المجدلية ملاكين داخل القبر، كما رأت يسوع نفسه، لكنها لم تتعرف عليه في البداية. ثم علمت أنه يسوع عندما نطق باسمها، وطلب يسوع من مريم أن توصل إلى التلاميذ رسالة.</w:t>
      </w:r>
    </w:p>
    <w:p>
      <w:pPr>
        <w:bidi/>
      </w:pPr>
      <w:r>
        <w:rPr>
          <w:rtl/>
          <w:cs/>
          <w:lang w:val="ar_AE" w:bidi="ar_AE"/>
        </w:rPr>
      </w:r>
      <w:r>
        <w:rPr>
          <w:b/>
          <w:rtl/>
          <w:cs/>
          <w:lang w:val="ar_AE" w:bidi="ar_AE"/>
        </w:rPr>
        <w:t>وفي المشهد الخامس:</w:t>
      </w:r>
      <w:r>
        <w:rPr>
          <w:rtl/>
          <w:cs/>
          <w:lang w:val="ar_AE" w:bidi="ar_AE"/>
        </w:rPr>
        <w:t xml:space="preserve"> ذهبت مريم إلى التلاميذ وأبلغتهم برسالة يسوع، وقالت لهم أيضًا: "قد رأيتُ الرب!"</w:t>
      </w:r>
    </w:p>
    <w:p>
      <w:pPr>
        <w:bidi/>
      </w:pPr>
      <w:r>
        <w:rPr>
          <w:rtl/>
          <w:cs/>
          <w:lang w:val="ar_AE" w:bidi="ar_AE"/>
        </w:rPr>
      </w:r>
      <w:r>
        <w:rPr>
          <w:rtl/>
          <w:cs/>
          <w:lang w:val="ar_AE" w:bidi="ar_AE"/>
        </w:rPr>
        <w:t>الشخصيات الواردة في هذا المقطع هم:</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التلميذ الآخر، الذي كان يسوع يحبُّه</w:t>
      </w:r>
    </w:p>
    <w:p>
      <w:pPr>
        <w:pStyle w:val="ListBullet"/>
        <w:bidi/>
        <w:spacing w:line="240" w:lineRule="auto"/>
        <w:ind w:left="720"/>
      </w:pPr>
      <w:r>
        <w:rPr>
          <w:rtl/>
          <w:cs/>
          <w:lang w:val="ar_AE" w:bidi="ar_AE"/>
        </w:rPr>
      </w:r>
      <w:r>
        <w:rPr>
          <w:rtl/>
          <w:cs/>
          <w:lang w:val="ar_AE" w:bidi="ar_AE"/>
        </w:rPr>
        <w:t>الملاكان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وبقية التلاميذ.</w:t>
      </w:r>
    </w:p>
    <w:p>
      <w:pPr>
        <w:bidi/>
      </w:pPr>
      <w:r>
        <w:rPr>
          <w:rtl/>
          <w:cs/>
          <w:lang w:val="ar_AE" w:bidi="ar_AE"/>
        </w:rPr>
      </w:r>
      <w:r>
        <w:rPr>
          <w:rtl/>
          <w:cs/>
          <w:lang w:val="ar_AE" w:bidi="ar_AE"/>
        </w:rPr>
        <w:t>انتبهوا جيدًا كمجموعة إلى البيئة المحيطة بالمقطع:</w:t>
      </w:r>
    </w:p>
    <w:p>
      <w:pPr>
        <w:bidi/>
      </w:pPr>
      <w:r>
        <w:rPr>
          <w:rtl/>
          <w:cs/>
          <w:lang w:val="ar_AE" w:bidi="ar_AE"/>
        </w:rPr>
      </w:r>
      <w:r>
        <w:rPr>
          <w:rtl/>
          <w:cs/>
          <w:lang w:val="ar_AE" w:bidi="ar_AE"/>
        </w:rPr>
        <w:t>في المشهد الأول، تذكَّروا أن يوسف الرامي ونقوديموس كانا قد وضعا جسد يسوع في قبر جديد يوم الجمعة قبل بداية يوم السبت، وتذكَّروا أن القبر كان في بستان. ثم يبدأ المشهد الأول في هذا المقطع في صباح يوم الأحد، في أول الأسبوع. وكان هذا في وقت مبكر جدًا من الصباح، وقد أتت مريم المجدلية لزيارة قبر يسوع. وتذكَّروا أن مريم كانت تقيم في أورشليم، ومن ثمَّ، لم تكن المسافة إلى القبر طويلة. وتذكَّروا أيضًا أنها كانت عند الصليب يوم الجمعة عندما مات يسوع. لسنا نَعلَم تحديدًا سبب مجيئها إلى القبر، لكن عندما وصلت إلى هناك، رأت أن الحجر قد دُحرِج عن مدخل القبر، فظنت أن أحدهم سرق جسد يسوع، لأن الحجر لم يكن أمام مدخل القبر. تذكَّروا أن مريم لم تنظر داخل القبر ولم تدخله في هذا المشهد، وتذكَّروا أيضًا أن القبر كان عبارة عن كهف محفور في الصخر، وأن طول المدخل كان على الأرجح مترًا واحدًا فحسب.</w:t>
      </w:r>
    </w:p>
    <w:p>
      <w:pPr>
        <w:bidi/>
      </w:pPr>
      <w:r>
        <w:rPr>
          <w:rtl/>
          <w:cs/>
          <w:lang w:val="ar_AE" w:bidi="ar_AE"/>
        </w:rPr>
      </w:r>
      <w:r>
        <w:rPr>
          <w:rtl/>
          <w:cs/>
          <w:lang w:val="ar_AE" w:bidi="ar_AE"/>
        </w:rPr>
        <w:t xml:space="preserve">توقَّفوا هنا وشاهدوا معًا كمجموعة مرة أخرى، إن لزم الأمر، صورًا </w:t>
      </w:r>
      <w:r>
        <w:rPr>
          <w:rtl/>
          <w:cs/>
          <w:lang w:val="ar_AE" w:bidi="ar_AE"/>
        </w:rPr>
        <w:t>لقبرٍ، وحجر كبير</w:t>
      </w:r>
      <w:r>
        <w:rPr>
          <w:rtl/>
          <w:cs/>
          <w:lang w:val="ar_AE" w:bidi="ar_AE"/>
        </w:rPr>
        <w:t>، و</w:t>
      </w:r>
      <w:r>
        <w:rPr>
          <w:rtl/>
          <w:cs/>
          <w:lang w:val="ar_AE" w:bidi="ar_AE"/>
        </w:rPr>
        <w:t>رف حجري داخل قبر</w:t>
      </w:r>
      <w:r>
        <w:rPr>
          <w:rtl/>
          <w:cs/>
          <w:lang w:val="ar_AE" w:bidi="ar_AE"/>
        </w:rPr>
        <w:t>. توقَّفوا هنا عن سماع التسجيل الصوتي.</w:t>
      </w:r>
    </w:p>
    <w:p>
      <w:pPr>
        <w:bidi/>
      </w:pPr>
      <w:r>
        <w:rPr>
          <w:rtl/>
          <w:cs/>
          <w:lang w:val="ar_AE" w:bidi="ar_AE"/>
        </w:rPr>
      </w:r>
      <w:r>
        <w:rPr>
          <w:rtl/>
          <w:cs/>
          <w:lang w:val="ar_AE" w:bidi="ar_AE"/>
        </w:rPr>
        <w:t>وفي المشهد الثاني، ركضت مريم إلى التلاميذ في أورشليم، فوجدت بطرس والتلميذ الذي كان يسوع يحبُّه. تذكَّروا أن هذا التلميذ هو على الأرجح يوحنا، كاتب هذا الإنجيل. وقالت لهما: "أَخَذُوا ٱلسَّيِّدَ مِنَ ٱلْقَبْرِ، وَلَسْنَا نَعْلَمُ أَيْنَ وَضَعُوهُ!" تذكَّروا هنا أنها كانت لا تزال تظن أن أحدهم سرق جسد يسوع، وأن يسوع لا يزال ميتًا.</w:t>
      </w:r>
    </w:p>
    <w:p>
      <w:pPr>
        <w:bidi/>
      </w:pPr>
      <w:r>
        <w:rPr>
          <w:rtl/>
          <w:cs/>
          <w:lang w:val="ar_AE" w:bidi="ar_AE"/>
        </w:rPr>
      </w:r>
      <w:r>
        <w:rPr>
          <w:rtl/>
          <w:cs/>
          <w:lang w:val="ar_AE" w:bidi="ar_AE"/>
        </w:rPr>
        <w:t xml:space="preserve">وفي المشهد الثالث، ركض بطرس والتلميذ الآخر إلى القبر، لأنهما أرادا أن يريا بنفسيهما ما تحدثت عنه مريم. سبق التلميذ الآخر بطرس، ووصل إلى القبر أولًا. تذكَّروا أنه مع أن هذا التلميذ وصل إلى القبر أولًا، فإنه لم يدخل، لكنه انحنى ونظر داخله، فرأى الأكفان موضوعة داخل القبر. تذكَّروا أن النهار كان على الأرجح قد طلع بالخارج، ولهذا تمكَّن التلميذ من رؤية الأكفان. </w:t>
      </w:r>
    </w:p>
    <w:p>
      <w:pPr>
        <w:bidi/>
      </w:pPr>
      <w:r>
        <w:rPr>
          <w:rtl/>
          <w:cs/>
          <w:lang w:val="ar_AE" w:bidi="ar_AE"/>
        </w:rPr>
      </w:r>
      <w:r>
        <w:rPr>
          <w:rtl/>
          <w:cs/>
          <w:lang w:val="ar_AE" w:bidi="ar_AE"/>
        </w:rPr>
        <w:t xml:space="preserve">توقَّفوا هنا وشاهِدوا معًا كمجموعة، إن لزم الأمر، صورة </w:t>
      </w:r>
      <w:r>
        <w:rPr>
          <w:b/>
          <w:rtl/>
          <w:cs/>
          <w:lang w:val="ar_AE" w:bidi="ar_AE"/>
        </w:rPr>
        <w:t>لأكفان من الكتان</w:t>
      </w:r>
      <w:r>
        <w:rPr>
          <w:rtl/>
          <w:cs/>
          <w:lang w:val="ar_AE" w:bidi="ar_AE"/>
        </w:rPr>
        <w:t>. توقَّفوا هنا عن سماع التسجيل الصوتي.</w:t>
      </w:r>
    </w:p>
    <w:p>
      <w:pPr>
        <w:bidi/>
      </w:pPr>
      <w:r>
        <w:rPr>
          <w:rtl/>
          <w:cs/>
          <w:lang w:val="ar_AE" w:bidi="ar_AE"/>
        </w:rPr>
      </w:r>
      <w:r>
        <w:rPr>
          <w:rtl/>
          <w:cs/>
          <w:lang w:val="ar_AE" w:bidi="ar_AE"/>
        </w:rPr>
        <w:t>بعد ذلك، وصل بطرس إلى القبر، ودخل القبر، فرأى الأكفان، ورأى أيضًا منديل الرأس ملفوفًا في موضع وحده. كانت الأكفان كلها موضوعة على الأرجح على الرف الحجري في القبر. تذكَّروا أيضًا أن التلميذ الآخر دخل بعد ذلك إلى القبر، وتذكَّروا أنه رأى على الأرجح الشيء نفسه الذي رآه بطرس - أي الأكفان ومنديل الرأس موضوعين على الرف الحجري للقبر. وهذا التلميذ رأى وآمن. تذكَّروا أن هذا التلميذ آمن بأن يسوع حيٌّ بناءً على ما رآه داخل القبر، وليس بناءً على الكتب المقدسة التي تقول إن يسوع سيقوم من بين الأموات. ثم غادر بطرس والتلميذ الآخر القبر ورجعا إلى حيث كانا يقيمان في أورشليم.</w:t>
      </w:r>
    </w:p>
    <w:p>
      <w:pPr>
        <w:bidi/>
      </w:pPr>
      <w:r>
        <w:rPr>
          <w:rtl/>
          <w:cs/>
          <w:lang w:val="ar_AE" w:bidi="ar_AE"/>
        </w:rPr>
      </w:r>
      <w:r>
        <w:rPr>
          <w:rtl/>
          <w:cs/>
          <w:lang w:val="ar_AE" w:bidi="ar_AE"/>
        </w:rPr>
        <w:t>ثم في المشهد الرابع، عادت مريم إلى القبر مرة أخرى، وكانت واقفة عند القبر تبكي. تذكَّروا أن مريم كانت لا تزال تظن أن أحدهم سرق جسد يسوع. فانحنت مريم ونظرت داخل القبر، فرأت ملاكين، وكان الملاكان بثياب بيض. تذكَّروا أن الملاكين كانا جالسين عند كل طرف من طرفي الرف حيث كان جسد يسوع موضوعًا من قبل. ثم سأل الملاكان مريم قائلين: "يَا ٱمْرَأَةُ، لِمَاذَا تَبْكِينَ؟" تذكَّروا أنهما كانا يعرفان بالفعل أن مريم كانت تبكي لأنها كانت تظن أن يسوع لا يزال ميتًا. كلمة "امرأة" هي أسلوب مهذب لمخاطبة النساء.</w:t>
      </w:r>
    </w:p>
    <w:p>
      <w:pPr>
        <w:bidi/>
      </w:pPr>
      <w:r>
        <w:rPr>
          <w:rtl/>
          <w:cs/>
          <w:lang w:val="ar_AE" w:bidi="ar_AE"/>
        </w:rPr>
      </w:r>
      <w:r>
        <w:rPr>
          <w:rtl/>
          <w:cs/>
          <w:lang w:val="ar_AE" w:bidi="ar_AE"/>
        </w:rPr>
        <w:t xml:space="preserve">توقفوا هنا وناقشوا معًا كمجموعة الكلمة التي تستخدمونها للتعبير عن الاحترام عندما تخاطبون امرأة في ثقافتكم. توقَّفوا هنا عن سماع التسجيل الصوتي. </w:t>
      </w:r>
    </w:p>
    <w:p>
      <w:pPr>
        <w:bidi/>
      </w:pPr>
      <w:r>
        <w:rPr>
          <w:rtl/>
          <w:cs/>
          <w:lang w:val="ar_AE" w:bidi="ar_AE"/>
        </w:rPr>
      </w:r>
      <w:r>
        <w:rPr>
          <w:rtl/>
          <w:cs/>
          <w:lang w:val="ar_AE" w:bidi="ar_AE"/>
        </w:rPr>
        <w:t>أجابت مريم الملاكين أنها كانت تبكي لأن أحدهم سرق جسد يسوع. تذكَّروا أن مريم دعت يسوع هنا "سَيِّدِي". كان وجه مريم إلى الملاكين داخل القبر وهم يتحدثون معًا، ثم التفتت إلى الوراء بعيدًا عنهما، فرأت رجلًا واقفًا هناك، لكنها لم تتعرف عليه، وكان هذا الرجل هو يسوع. والآن، خاض يسوع ومريم حديثًا معًا، فطرح عليها يسوع سؤالين، هما: لِمَاذَا تَبْكِينَ؟ مَنْ تَطْلُبِينَ؟ كان يسوع يعرف بالفعل إجابة هذين السؤالين، حيث كان يَعلَم أن مريم كانت تبكي لأنها كانت تظن أنه لا يزال ميتًا وأن أحدهم نقل جسده، وكان يَعلَم أيضًا أن مريم كانت تبحث عن يسوع، وعن الأشخاص الذين ربما يكونون قد نقلوا جسده.</w:t>
      </w:r>
    </w:p>
    <w:p>
      <w:pPr>
        <w:bidi/>
      </w:pPr>
      <w:r>
        <w:rPr>
          <w:rtl/>
          <w:cs/>
          <w:lang w:val="ar_AE" w:bidi="ar_AE"/>
        </w:rPr>
      </w:r>
      <w:r>
        <w:rPr>
          <w:rtl/>
          <w:cs/>
          <w:lang w:val="ar_AE" w:bidi="ar_AE"/>
        </w:rPr>
        <w:t>أجابت مريم يسوع، وهي تظن أنه البستاني. تذكَّروا أنها دعته "يَا سَيِّدُ"، وطلبت منه في تهذيب أن يخبرها بمكان جسد يسوع.</w:t>
      </w:r>
    </w:p>
    <w:p>
      <w:pPr>
        <w:bidi/>
      </w:pPr>
      <w:r>
        <w:rPr>
          <w:rtl/>
          <w:cs/>
          <w:lang w:val="ar_AE" w:bidi="ar_AE"/>
        </w:rPr>
      </w:r>
      <w:r>
        <w:rPr>
          <w:rtl/>
          <w:cs/>
          <w:lang w:val="ar_AE" w:bidi="ar_AE"/>
        </w:rPr>
        <w:t xml:space="preserve">توقَّفوا هنا وناقشوا معًا كمجموعة السؤال التالي: هل السؤال هو التعبير الأفضل عن طلب مريم من يسوع، أم التصريح الخبري؟ بعض الأمثلة يمكن أن تكون كالتالي: "أخبرني من فضلك أين وضعتَه"، أو "هل يمكنك أن تخبرني أين وضعتَ جسده؟" توقَّفوا هنا عن سماع التسجيل الصوتي. </w:t>
      </w:r>
    </w:p>
    <w:p>
      <w:pPr>
        <w:bidi/>
      </w:pPr>
      <w:r>
        <w:rPr>
          <w:rtl/>
          <w:cs/>
          <w:lang w:val="ar_AE" w:bidi="ar_AE"/>
        </w:rPr>
      </w:r>
      <w:r>
        <w:rPr>
          <w:rtl/>
          <w:cs/>
          <w:lang w:val="ar_AE" w:bidi="ar_AE"/>
        </w:rPr>
        <w:t>بعد ذلك، نطق يسوع اسم مريم، وقد ساعدها هذا أخيرًا لتتعرَّف على يسوع. وعندئذ، التفتت مريم إلى يسوع ودعته "رَبُّونِي!"، ٱلَّذِي تَفْسِيرُهُ: يَا مُعَلِّمُ.</w:t>
      </w:r>
    </w:p>
    <w:p>
      <w:pPr>
        <w:bidi/>
      </w:pPr>
      <w:r>
        <w:rPr>
          <w:rtl/>
          <w:cs/>
          <w:lang w:val="ar_AE" w:bidi="ar_AE"/>
        </w:rPr>
      </w:r>
      <w:r>
        <w:rPr>
          <w:rtl/>
          <w:cs/>
          <w:lang w:val="ar_AE" w:bidi="ar_AE"/>
        </w:rPr>
        <w:t>ثم أعطى يسوع مريم رسالة لتوصلها إلى التلاميذ. تذكَّروا أن مريم كانت على الأرجح متشبثة بيسوع بالفعل - لأنه طلب منها أن تتوقف عمَّا كانت تقوم به. لم يرد يسوع أن تتشبث مريم به لأنه لم يكن قد صعد بعد إلى أبيه في السماء. وأراد أن تقول للتلاميذ: "إِنِّي أَصْعَدُ إِلَى أَبِي وَأَبِيكُمْ وَإِلَهِي وَإِلَهِكُمْ". تذكَّروا أن هذا كله يشير إلى الإله نفسه.</w:t>
      </w:r>
    </w:p>
    <w:p>
      <w:pPr>
        <w:bidi/>
      </w:pPr>
      <w:r>
        <w:rPr>
          <w:rtl/>
          <w:cs/>
          <w:lang w:val="ar_AE" w:bidi="ar_AE"/>
        </w:rPr>
      </w:r>
      <w:r>
        <w:rPr>
          <w:rtl/>
          <w:cs/>
          <w:lang w:val="ar_AE" w:bidi="ar_AE"/>
        </w:rPr>
        <w:t>ثم في المشهد الخامس، أطاعت مريم ما أمرها به يسوع، فغادرت القبر، ورجعت إلى التلاميذ في أورشليم، وقالت لهم: "قد رأيتُ الرب!" كما أخبرتهم بكل ما طلب منها يسوع أن تقوله.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20: 1–18 من ترجمة سهلة ومفهومة.</w:t>
      </w:r>
    </w:p>
    <w:p>
      <w:pPr>
        <w:bidi/>
      </w:pPr>
      <w:r>
        <w:rPr>
          <w:rtl/>
          <w:cs/>
          <w:lang w:val="ar_AE" w:bidi="ar_AE"/>
        </w:rPr>
      </w:r>
      <w:r>
        <w:rPr>
          <w:rtl/>
          <w:cs/>
          <w:lang w:val="ar_AE" w:bidi="ar_AE"/>
        </w:rPr>
        <w:t>في هذه الخطوة، على المجموعة أن تقوم بتمثيل المقطع دراميًا.</w:t>
      </w:r>
    </w:p>
    <w:p>
      <w:pPr>
        <w:bidi/>
      </w:pPr>
      <w:r>
        <w:rPr>
          <w:rtl/>
          <w:cs/>
          <w:lang w:val="ar_AE" w:bidi="ar_AE"/>
        </w:rPr>
      </w:r>
      <w:r>
        <w:rPr>
          <w:rtl/>
          <w:cs/>
          <w:lang w:val="ar_AE" w:bidi="ar_AE"/>
        </w:rPr>
        <w:t>يتضمن هذا المقطع 5 مشاهد،</w:t>
      </w:r>
    </w:p>
    <w:p>
      <w:pPr>
        <w:bidi/>
      </w:pPr>
      <w:r>
        <w:rPr>
          <w:rtl/>
          <w:cs/>
          <w:lang w:val="ar_AE" w:bidi="ar_AE"/>
        </w:rPr>
      </w:r>
      <w:r>
        <w:rPr>
          <w:rtl/>
          <w:cs/>
          <w:lang w:val="ar_AE" w:bidi="ar_AE"/>
        </w:rPr>
        <w:t>والشخصيات الواردة فيه هي:</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التلميذ الآخر الذي كان يسوع يحبُّه</w:t>
      </w:r>
    </w:p>
    <w:p>
      <w:pPr>
        <w:pStyle w:val="ListBullet"/>
        <w:bidi/>
        <w:spacing w:line="240" w:lineRule="auto"/>
        <w:ind w:left="720"/>
      </w:pPr>
      <w:r>
        <w:rPr>
          <w:rtl/>
          <w:cs/>
          <w:lang w:val="ar_AE" w:bidi="ar_AE"/>
        </w:rPr>
      </w:r>
      <w:r>
        <w:rPr>
          <w:rtl/>
          <w:cs/>
          <w:lang w:val="ar_AE" w:bidi="ar_AE"/>
        </w:rPr>
        <w:t>الملاكان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بقية التلاميذ</w:t>
      </w:r>
    </w:p>
    <w:p>
      <w:pPr>
        <w:bidi/>
      </w:pPr>
      <w:r>
        <w:rPr>
          <w:rtl/>
          <w:cs/>
          <w:lang w:val="ar_AE" w:bidi="ar_AE"/>
        </w:rPr>
      </w:r>
      <w:r>
        <w:rPr>
          <w:rtl/>
          <w:cs/>
          <w:lang w:val="ar_AE" w:bidi="ar_AE"/>
        </w:rPr>
        <w:t>قوموا كمجموعة بتمثيل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ومسار الأحداث، والحبكة، والتسلسل الزمني للقصة، واحرصوا على ألا تهملوا تمثيل الأجزاء الصعبة أو المهمة من المقطع،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على المجموعة أن تقوم بتمثيل هذا المقطع مرة ثانية. في مراحل معيَّنة من العرض الدرامي، توقَّفوا قليلًا، واطرحوا على الشخص الذي يؤدي الدور السؤال التالي: "بمَ تشعر أو فيمَ تفكِّر؟" وعلى الشخص الذي يؤدِّي الدور أن يقول ما كان سيشعر به أو يفكِّر فيه لو كان تلك الشخصية. ثم واصِلوا التمثيل.</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والأجوبة المحتمَلة.</w:t>
      </w:r>
    </w:p>
    <w:p>
      <w:pPr>
        <w:bidi/>
      </w:pPr>
      <w:r>
        <w:rPr>
          <w:rtl/>
          <w:cs/>
          <w:lang w:val="ar_AE" w:bidi="ar_AE"/>
        </w:rPr>
      </w:r>
      <w:r>
        <w:rPr>
          <w:rtl/>
          <w:cs/>
          <w:lang w:val="ar_AE" w:bidi="ar_AE"/>
        </w:rPr>
        <w:t>جاءت مريم المجدلية إلى القبر باكرًا في صباح يوم الأحد، وكان الظلام لا يزال باقيًا بالخارج. فوصلت إلى القبر، ورأت أن أحدهم دحرج الحجر عن مدخل القبر.</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من تؤدِّي دور مريم عن شعورها. قد تجيب بعبارات من قبيل: "أنا مصدومة لأن الحجر دُحرِج عن مدخل القبر"، أو "أعتقد أن أحدهم سرق جسد يسوع من القبر"، أو "أشعر بحاجة إلى إبلاغ أحدهم بهذا الخبر الرهيب على الفور"، أو "أرغب بشدة في أن يأتي الناس ليروا ما رأيتُه - أَعلَم أن الناس لن يصدقوا شهادتي لأني امرأة".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ركضت مريم إلى أورشليم، وأخبرت بطرس والتلميذ الذي كان يسوع يحبه بأن أحدهم أخذ جسد يسوع من القبر.</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الشخصين اللذين يؤديان دور بطرس والتلميذ الآخر عن شعورهما. قد يجيب هذان الشخصان بعبارات من قبيل: "أتساءل في تعجُّب عمَّا تقصده مريم بهذه الأخبار الرهيبة"، أو "أشعر بحاجة إلى الذهاب لرؤية القبر بنفسي لأعرف عمَّ تتحدث مريم"، أو "أتساءل بتعجُّب من الذي يمكن أن يكون قد سرق جسد يسوع من القبر".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ركض بطرس والتلميذ الآخر إلى القبر، وكان التلميذ الآخر أسرع من بطرس، فوصل إلى القبر أولًا ونظر داخله، فرأى الأكفان موضوعةً في القبر، لكن لم يكن الجسد موجودًا. </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الشخص الذي يؤدِّي دور التلميذ الآخر عن شعوره. قد يجيبكم بعبارات من قبيل: "أين جسد يسوع؟" أو "لا أعرف يقينًا إذا كنتُ أرغب أم لا في دخول القبر"، أو "أنا مذهول لأن مريم كانت صادقة بشأن الحجر الذي دُحرِج عن مدخل القبر".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وصل بطرس إلى القبر، ودخل القبر، فرأى الأكفان، ورأى أيضًا منديل الرأس ملفوفًا في موضع وحده. ثم دخل التلميذ الآخر إلى القبر، وهذا التلميذ الآخر رأى فآمن. لم يكن التلميذان يفهمان بعد أن الكتب المقدَّسة تقول إنه ينبغي أن يقوم يسوع من بين الأموات. ثم مضى التلميذان إلى موضعهما في أورشليم.</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الشخص الذي يؤدي دور بطرس عن شعوره. قد يجيب هذا الشخص بعبارات من قبيل: "أنا متعجب من عدم وجود جسد يسوع في القبر"، أو "أتساءل أين يمكن أن يكون يسوع الآن"، أو "لا أَعلَم يقينًا فيمَ ينبغي أن أفكر بشأن القبر الفارغ".</w:t>
      </w:r>
    </w:p>
    <w:p>
      <w:pPr>
        <w:pStyle w:val="ListBullet"/>
        <w:bidi/>
        <w:spacing w:line="240" w:lineRule="auto"/>
        <w:ind w:left="720"/>
      </w:pPr>
      <w:r>
        <w:rPr>
          <w:rtl/>
          <w:cs/>
          <w:lang w:val="ar_AE" w:bidi="ar_AE"/>
        </w:rPr>
      </w:r>
      <w:r>
        <w:rPr>
          <w:rtl/>
          <w:cs/>
          <w:lang w:val="ar_AE" w:bidi="ar_AE"/>
        </w:rPr>
        <w:t xml:space="preserve">كذلك، اسألوا الشخص الذي يؤدِّي دور التلميذ الآخر عن شعوره. قد يجيبكم هذا الشخص بعبارات من قبيل: "أؤمن بأن يسوع حي"، أو "أتساءل متى سنراه"، أو "أحاول أن أفهم كيف حدث ذلك".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رجعت مريم إلى القبر، ووقفت بجواره تبكي، ثم انحنت لتنظر داخله، فرأت ملاكين بثياب بيض جالسَين عند كلا طرفي الرف الحجري، فسألها الملاكان قائلَين: "لِمَاذَا تَبْكِينِ؟"</w:t>
      </w:r>
    </w:p>
    <w:p>
      <w:pPr>
        <w:bidi/>
      </w:pPr>
      <w:r>
        <w:rPr>
          <w:rtl/>
          <w:cs/>
          <w:lang w:val="ar_AE" w:bidi="ar_AE"/>
        </w:rPr>
      </w:r>
      <w:r>
        <w:rPr>
          <w:rtl/>
          <w:cs/>
          <w:lang w:val="ar_AE" w:bidi="ar_AE"/>
        </w:rPr>
        <w:t>أجابتهما مريم أنها كانت تبكي لأن أحدهم أخذ جسد سيدها وهي لا تَعلَم أين هو.</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من تؤدِّي دور مريم عن شعورها. قد تجيب بعبارات من قبيل: "أتساءل عن سبب وجود الملاكَين داخل القبر"، أو "لا زلتُ مصدومة لأن أحدهم سرق جسد يسوع من قبره"، أو "لا زلتُ حزينةً على موت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التفتت مريم إلى الوراء ورأت رجلًا في البستان، وكان هذا الرجل هو يسوع، لكنها لم تتعرَّف عليه في البداية. ثم سأل يسوع مريم قائلًا: "لِمَاذَا تَبْكِينَ؟ مَنْ تَطْلُبِينَ؟"</w:t>
      </w:r>
    </w:p>
    <w:p>
      <w:pPr>
        <w:bidi/>
      </w:pPr>
      <w:r>
        <w:rPr>
          <w:rtl/>
          <w:cs/>
          <w:lang w:val="ar_AE" w:bidi="ar_AE"/>
        </w:rPr>
      </w:r>
      <w:r>
        <w:rPr>
          <w:rtl/>
          <w:cs/>
          <w:lang w:val="ar_AE" w:bidi="ar_AE"/>
        </w:rPr>
        <w:t>فظنت مريم أنه البستاني، لذا سألته إن كان يعرف أين يوجد جسد يسوع الآن. وعندما دعا يسوع مريم باسمها، التفتت مريم إليه، وتعرَّفت عليه، ودعته "رَبُّونِي! ٱلَّذِي تَفْسِيرُهُ: "يَا مُعَلِّمُ".</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يسوع عن شعوره. قد يجيبكم هذا الشخص بعبارات من قبيل: "أنا سعيد لأن مريم تعرَّفت عليَّ أخيرًا"، أو "أشعر بالشفقة عليها لأنها لا تزال حزينة ولا تفهم"، أو "أريد أن يعرف باقي التلاميذ أيضًا أنني حيٌّ". </w:t>
      </w:r>
    </w:p>
    <w:p>
      <w:pPr>
        <w:pStyle w:val="ListBullet"/>
        <w:bidi/>
        <w:spacing w:line="240" w:lineRule="auto"/>
        <w:ind w:left="720"/>
      </w:pPr>
      <w:r>
        <w:rPr>
          <w:rtl/>
          <w:cs/>
          <w:lang w:val="ar_AE" w:bidi="ar_AE"/>
        </w:rPr>
      </w:r>
      <w:r>
        <w:rPr>
          <w:rtl/>
          <w:cs/>
          <w:lang w:val="ar_AE" w:bidi="ar_AE"/>
        </w:rPr>
        <w:t>كذلك، اسألوا مَن تؤدِّي دور مريم عن شعورها. قد تجيبكم بعبارات من قبيل: "أنا مصدومة لأن يسوع حيٌّ!"، أو "لا أفهم كيف يمكن ليسوع أن يكون حيًا في حين أنني رأيته يموت على الصليب يوم الجمعة"، أو "أريد أن أتشبث بيسوع".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على الأرجح، مدَّت مريم يديها وتشبَّثت بيسوع، فطلب منها يسوع ألا تمسك به لأنه لم يصعد بعد إلى أبيه في السماء، وطلب منها أيضًا أن ترجع إلى التلاميذ لتبلغهم رسالةً، تقول: "إِنِّي أَصْعَدُ إِلَى أَبِي وَأَبِيكُمْ وَإِلَهِي وَإِلَهِكُمْ".</w:t>
      </w:r>
    </w:p>
    <w:p>
      <w:pPr>
        <w:bidi/>
      </w:pPr>
      <w:r>
        <w:rPr>
          <w:rtl/>
          <w:cs/>
          <w:lang w:val="ar_AE" w:bidi="ar_AE"/>
        </w:rPr>
      </w:r>
      <w:r>
        <w:rPr>
          <w:rtl/>
          <w:cs/>
          <w:lang w:val="ar_AE" w:bidi="ar_AE"/>
        </w:rPr>
        <w:t>فغادرت مريم القبر وذهبت إلى التلاميذ، وأخبرتهم أنها رأت الرب، كما أبلغتهم بالرسالة التي طلب يسوع أن تبلغهم بها.</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الأشخاص الذين يؤدون دور التلاميذ الآخرين عن شعورهم. قد يجيبكم هؤلاء بعبارات من قبيل: "هل يمكن أن يكون يسوع حيًا بالحقيقة؟" أو "نحن نصدِّق الخبر الذي أبلغتنا مريم به بأن يسوع قام من الأموات"، أو "نريد أن نرى بأنفسنا يسوع حيًا".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20: 1–18 من ترجمة سهلة ومفهومة.</w:t>
      </w:r>
    </w:p>
    <w:p>
      <w:pPr>
        <w:bidi/>
      </w:pPr>
      <w:r>
        <w:rPr>
          <w:rtl/>
          <w:cs/>
          <w:lang w:val="ar_AE" w:bidi="ar_AE"/>
        </w:rPr>
      </w:r>
      <w:r>
        <w:rPr>
          <w:rtl/>
          <w:cs/>
          <w:lang w:val="ar_AE" w:bidi="ar_AE"/>
        </w:rPr>
        <w:t>في هذه الخطوة، ستناقش المجموعة المصطلحات والكلمات الرئيسية الواردة في هذا المقطع.</w:t>
      </w:r>
    </w:p>
    <w:p>
      <w:pPr>
        <w:bidi/>
      </w:pPr>
      <w:r>
        <w:rPr>
          <w:rtl/>
          <w:cs/>
          <w:lang w:val="ar_AE" w:bidi="ar_AE"/>
        </w:rPr>
      </w:r>
      <w:r>
        <w:rPr>
          <w:rtl/>
          <w:cs/>
          <w:lang w:val="ar_AE" w:bidi="ar_AE"/>
        </w:rPr>
        <w:t xml:space="preserve">ذهبت مريم المجدلية إلى القبر باكرًا في صباح اليوم الأول من الأسبوع. كانت مريم من قرية مجدل، وكانت عند الصليب عندما مات يسوع. وبحسب الثقافة اليهودية، كان أول الأسبوع هو يوم الأحد. </w:t>
      </w:r>
    </w:p>
    <w:p>
      <w:pPr>
        <w:bidi/>
      </w:pPr>
      <w:r>
        <w:rPr>
          <w:rtl/>
          <w:cs/>
          <w:lang w:val="ar_AE" w:bidi="ar_AE"/>
        </w:rPr>
      </w:r>
      <w:r>
        <w:rPr>
          <w:rtl/>
          <w:cs/>
          <w:lang w:val="ar_AE" w:bidi="ar_AE"/>
        </w:rPr>
        <w:t xml:space="preserve">في أيام يسوع، كان </w:t>
      </w:r>
      <w:r>
        <w:rPr>
          <w:b/>
          <w:rtl/>
          <w:cs/>
          <w:lang w:val="ar_AE" w:bidi="ar_AE"/>
        </w:rPr>
        <w:t>القبر</w:t>
      </w:r>
      <w:r>
        <w:rPr>
          <w:rtl/>
          <w:cs/>
          <w:lang w:val="ar_AE" w:bidi="ar_AE"/>
        </w:rPr>
        <w:t xml:space="preserve"> في المعتاد عبارة عن كهف محفور في جانب التل، وكان حجر كبير يوضع في المعتاد أمام القبر لحماية الجثمان. استخدِموا الكلمة نفسها التي استخدمتموها في المقاطع السابقة للإشارة إلى القبر. ولمزيدٍ من المعلومات عن </w:t>
      </w:r>
      <w:r>
        <w:rPr>
          <w:rtl/>
          <w:cs/>
          <w:lang w:val="ar_AE" w:bidi="ar_AE"/>
        </w:rPr>
        <w:t>القبر</w:t>
      </w:r>
      <w:r>
        <w:rPr>
          <w:rtl/>
          <w:cs/>
          <w:lang w:val="ar_AE" w:bidi="ar_AE"/>
        </w:rPr>
        <w:t>، انظر قاموس الكلمات الرئيسية.</w:t>
      </w:r>
    </w:p>
    <w:p>
      <w:pPr>
        <w:bidi/>
      </w:pPr>
      <w:r>
        <w:rPr>
          <w:rtl/>
          <w:cs/>
          <w:lang w:val="ar_AE" w:bidi="ar_AE"/>
        </w:rPr>
      </w:r>
      <w:r>
        <w:rPr>
          <w:rtl/>
          <w:cs/>
          <w:lang w:val="ar_AE" w:bidi="ar_AE"/>
        </w:rPr>
        <w:t xml:space="preserve">توقَّفوا هنا وشاهدوا معًا كمجموعة مرة أخرى، إن لزم الأمر، صورًا </w:t>
      </w:r>
      <w:r>
        <w:rPr>
          <w:rtl/>
          <w:cs/>
          <w:lang w:val="ar_AE" w:bidi="ar_AE"/>
        </w:rPr>
        <w:t>لقبرٍ، وحجرٍ كبيرٍ</w:t>
      </w:r>
      <w:r>
        <w:rPr>
          <w:rtl/>
          <w:cs/>
          <w:lang w:val="ar_AE" w:bidi="ar_AE"/>
        </w:rPr>
        <w:t xml:space="preserve">، </w:t>
      </w:r>
      <w:r>
        <w:rPr>
          <w:rtl/>
          <w:cs/>
          <w:lang w:val="ar_AE" w:bidi="ar_AE"/>
        </w:rPr>
        <w:t>ورف حجري داخل القبر</w:t>
      </w:r>
      <w:r>
        <w:rPr>
          <w:rtl/>
          <w:cs/>
          <w:lang w:val="ar_AE" w:bidi="ar_AE"/>
        </w:rPr>
        <w:t>. توقَّفوا هنا عن سماع التسجيل الصوتي.</w:t>
      </w:r>
    </w:p>
    <w:p>
      <w:pPr>
        <w:bidi/>
      </w:pPr>
      <w:r>
        <w:rPr>
          <w:rtl/>
          <w:cs/>
          <w:lang w:val="ar_AE" w:bidi="ar_AE"/>
        </w:rPr>
      </w:r>
      <w:r>
        <w:rPr>
          <w:rtl/>
          <w:cs/>
          <w:lang w:val="ar_AE" w:bidi="ar_AE"/>
        </w:rPr>
        <w:t xml:space="preserve">كان سمعان بطرس والتلميذ الذي كان يسوع يحبه اثنين من تلاميذ يسوع الاثني عشر، وكان </w:t>
      </w:r>
      <w:r>
        <w:rPr>
          <w:b/>
          <w:rtl/>
          <w:cs/>
          <w:lang w:val="ar_AE" w:bidi="ar_AE"/>
        </w:rPr>
        <w:t>التلاميذ</w:t>
      </w:r>
      <w:r>
        <w:rPr>
          <w:rtl/>
          <w:cs/>
          <w:lang w:val="ar_AE" w:bidi="ar_AE"/>
        </w:rPr>
        <w:t xml:space="preserve"> يتبعون يسوع ويتعلَّمون منه. استخدموا الكلمة نفسها التي استخدمتموها في المقاطع السابقة للإشارة إلى التلميذ. ولمزيدٍ من المعلومات عن </w:t>
      </w:r>
      <w:r>
        <w:rPr>
          <w:rtl/>
          <w:cs/>
          <w:lang w:val="ar_AE" w:bidi="ar_AE"/>
        </w:rPr>
        <w:t>التلميذ</w:t>
      </w:r>
      <w:r>
        <w:rPr>
          <w:rtl/>
          <w:cs/>
          <w:lang w:val="ar_AE" w:bidi="ar_AE"/>
        </w:rPr>
        <w:t>، انظر قاموس الكلمات الرئيسية.</w:t>
      </w:r>
    </w:p>
    <w:p>
      <w:pPr>
        <w:bidi/>
      </w:pPr>
      <w:r>
        <w:rPr>
          <w:rtl/>
          <w:cs/>
          <w:lang w:val="ar_AE" w:bidi="ar_AE"/>
        </w:rPr>
      </w:r>
      <w:r>
        <w:rPr>
          <w:rtl/>
          <w:cs/>
          <w:lang w:val="ar_AE" w:bidi="ar_AE"/>
        </w:rPr>
        <w:t xml:space="preserve">قالت مريم لسمعان بطرس والتلميذ الآخر: "أَخَذُوا ٱلسَّيِّدَ مِنَ ٱلْقَبْرِ". كلمة </w:t>
      </w:r>
      <w:r>
        <w:rPr>
          <w:b/>
          <w:rtl/>
          <w:cs/>
          <w:lang w:val="ar_AE" w:bidi="ar_AE"/>
        </w:rPr>
        <w:t>"السيد"</w:t>
      </w:r>
      <w:r>
        <w:rPr>
          <w:rtl/>
          <w:cs/>
          <w:lang w:val="ar_AE" w:bidi="ar_AE"/>
        </w:rPr>
        <w:t xml:space="preserve"> كانت لفظًا ينم عن الاحترام ليسوع، كما كانت وسيلة استخدمها أتباع يسوع لوصف يسوع بأنه الله والسيد. استخدِموا الكلمة نفسها التي استخدمتموها في المقاطع السابقة للإشارة إلى السيد. ولمزيدٍ من المعلومات عن </w:t>
      </w:r>
      <w:r>
        <w:rPr>
          <w:rtl/>
          <w:cs/>
          <w:lang w:val="ar_AE" w:bidi="ar_AE"/>
        </w:rPr>
        <w:t>السيد</w:t>
      </w:r>
      <w:r>
        <w:rPr>
          <w:rtl/>
          <w:cs/>
          <w:lang w:val="ar_AE" w:bidi="ar_AE"/>
        </w:rPr>
        <w:t xml:space="preserve">، انظر قاموس الكلمات الرئيسية. </w:t>
      </w:r>
    </w:p>
    <w:p>
      <w:pPr>
        <w:bidi/>
      </w:pPr>
      <w:r>
        <w:rPr>
          <w:rtl/>
          <w:cs/>
          <w:lang w:val="ar_AE" w:bidi="ar_AE"/>
        </w:rPr>
      </w:r>
      <w:r>
        <w:rPr>
          <w:rtl/>
          <w:cs/>
          <w:lang w:val="ar_AE" w:bidi="ar_AE"/>
        </w:rPr>
        <w:t>وصل التلميذ الآخر إلى القبر أولًا، وانحنى لينظر داخل القبر، لأن مدخل القبر كان ارتفاعه مترًا واحدًا فحسب، فرأى الأكفان موضوعة في القبر.</w:t>
      </w:r>
    </w:p>
    <w:p>
      <w:pPr>
        <w:bidi/>
      </w:pPr>
      <w:r>
        <w:rPr>
          <w:rtl/>
          <w:cs/>
          <w:lang w:val="ar_AE" w:bidi="ar_AE"/>
        </w:rPr>
      </w:r>
      <w:r>
        <w:rPr>
          <w:rtl/>
          <w:cs/>
          <w:lang w:val="ar_AE" w:bidi="ar_AE"/>
        </w:rPr>
        <w:t xml:space="preserve">توقَّفوا هنا وشاهِدوا معًا كمجموعة مرة أخرى، إن لزم الأمر، صورة </w:t>
      </w:r>
      <w:r>
        <w:rPr>
          <w:b/>
          <w:rtl/>
          <w:cs/>
          <w:lang w:val="ar_AE" w:bidi="ar_AE"/>
        </w:rPr>
        <w:t>لأكفان</w:t>
      </w:r>
      <w:r>
        <w:rPr>
          <w:rtl/>
          <w:cs/>
          <w:lang w:val="ar_AE" w:bidi="ar_AE"/>
        </w:rPr>
        <w:t>. توقَّفوا هنا عن سماع التسجيل الصوتي.</w:t>
      </w:r>
    </w:p>
    <w:p>
      <w:pPr>
        <w:bidi/>
      </w:pPr>
      <w:r>
        <w:rPr>
          <w:rtl/>
          <w:cs/>
          <w:lang w:val="ar_AE" w:bidi="ar_AE"/>
        </w:rPr>
      </w:r>
      <w:r>
        <w:rPr>
          <w:rtl/>
          <w:cs/>
          <w:lang w:val="ar_AE" w:bidi="ar_AE"/>
        </w:rPr>
        <w:t xml:space="preserve">ثم وصل بطرس إلى القبر ودخله، فرأى الأكفان، ورأى أيضًا منديل الرأس ملفوفًا في موضع وحده داخل القبر. ثم نظر التلميذ الآخر داخل القبر أيضًا، فرأى </w:t>
      </w:r>
      <w:r>
        <w:rPr>
          <w:b/>
          <w:rtl/>
          <w:cs/>
          <w:lang w:val="ar_AE" w:bidi="ar_AE"/>
        </w:rPr>
        <w:t>وآمن</w:t>
      </w:r>
      <w:r>
        <w:rPr>
          <w:rtl/>
          <w:cs/>
          <w:lang w:val="ar_AE" w:bidi="ar_AE"/>
        </w:rPr>
        <w:t xml:space="preserve">. </w:t>
      </w:r>
      <w:r>
        <w:rPr>
          <w:b/>
          <w:rtl/>
          <w:cs/>
          <w:lang w:val="ar_AE" w:bidi="ar_AE"/>
        </w:rPr>
        <w:t>الإيمان</w:t>
      </w:r>
      <w:r>
        <w:rPr>
          <w:rtl/>
          <w:cs/>
          <w:lang w:val="ar_AE" w:bidi="ar_AE"/>
        </w:rPr>
        <w:t xml:space="preserve"> معناه أن التلميذ الآخر صدَّق أن يسوع حي وأنه لم يَعُد ميتًا. استخدموا الكلمة نفسها التي استخدمتموها في المقاطع السابقة للإشارة إلى الإيمان. ولمزيدٍ من المعلومات عن </w:t>
      </w:r>
      <w:r>
        <w:rPr>
          <w:rtl/>
          <w:cs/>
          <w:lang w:val="ar_AE" w:bidi="ar_AE"/>
        </w:rPr>
        <w:t>الإيمان</w:t>
      </w:r>
      <w:r>
        <w:rPr>
          <w:rtl/>
          <w:cs/>
          <w:lang w:val="ar_AE" w:bidi="ar_AE"/>
        </w:rPr>
        <w:t>، انظر قاموس الكلمات الرئيسية.</w:t>
      </w:r>
    </w:p>
    <w:p>
      <w:pPr>
        <w:bidi/>
      </w:pPr>
      <w:r>
        <w:rPr>
          <w:rtl/>
          <w:cs/>
          <w:lang w:val="ar_AE" w:bidi="ar_AE"/>
        </w:rPr>
      </w:r>
      <w:r>
        <w:rPr>
          <w:rtl/>
          <w:cs/>
          <w:lang w:val="ar_AE" w:bidi="ar_AE"/>
        </w:rPr>
        <w:t xml:space="preserve">لم يكن بطرس والتلميذ الآخر يفهمان بعد ما يقوله </w:t>
      </w:r>
      <w:r>
        <w:rPr>
          <w:b/>
          <w:rtl/>
          <w:cs/>
          <w:lang w:val="ar_AE" w:bidi="ar_AE"/>
        </w:rPr>
        <w:t>الكتاب</w:t>
      </w:r>
      <w:r>
        <w:rPr>
          <w:rtl/>
          <w:cs/>
          <w:lang w:val="ar_AE" w:bidi="ar_AE"/>
        </w:rPr>
        <w:t xml:space="preserve"> عن قيامة يسوع من بين الأموات. كان الكتاب في أيام يسوع هو أسفار العهد القديم في الكتاب المُقدَّس. استخدِموا الكلمة نفسها التي استخدمتموها في المقاطع السابقة للإشارة إلى "الكتاب". ولمزيدٍ من المعلومات عن </w:t>
      </w:r>
      <w:r>
        <w:rPr>
          <w:rtl/>
          <w:cs/>
          <w:lang w:val="ar_AE" w:bidi="ar_AE"/>
        </w:rPr>
        <w:t>الكتاب</w:t>
      </w:r>
      <w:r>
        <w:rPr>
          <w:rtl/>
          <w:cs/>
          <w:lang w:val="ar_AE" w:bidi="ar_AE"/>
        </w:rPr>
        <w:t>، انظر قاموس الكلمات الرئيسية.</w:t>
      </w:r>
    </w:p>
    <w:p>
      <w:pPr>
        <w:bidi/>
      </w:pPr>
      <w:r>
        <w:rPr>
          <w:rtl/>
          <w:cs/>
          <w:lang w:val="ar_AE" w:bidi="ar_AE"/>
        </w:rPr>
      </w:r>
      <w:r>
        <w:rPr>
          <w:rtl/>
          <w:cs/>
          <w:lang w:val="ar_AE" w:bidi="ar_AE"/>
        </w:rPr>
        <w:t xml:space="preserve">رأت مريم ملاكين داخل القبر. </w:t>
      </w:r>
      <w:r>
        <w:rPr>
          <w:b/>
          <w:rtl/>
          <w:cs/>
          <w:lang w:val="ar_AE" w:bidi="ar_AE"/>
        </w:rPr>
        <w:t>والملاك</w:t>
      </w:r>
      <w:r>
        <w:rPr>
          <w:rtl/>
          <w:cs/>
          <w:lang w:val="ar_AE" w:bidi="ar_AE"/>
        </w:rPr>
        <w:t xml:space="preserve"> هو رسولٌ من عند الله. استخدموا الكلمة نفسها التي استخدمتموها في المقاطع السابقة للإشارة إلى "الملائكة"، ولمزيدٍ من المعلومات عن </w:t>
      </w:r>
      <w:r>
        <w:rPr>
          <w:rtl/>
          <w:cs/>
          <w:lang w:val="ar_AE" w:bidi="ar_AE"/>
        </w:rPr>
        <w:t>"الملائكة"</w:t>
      </w:r>
      <w:r>
        <w:rPr>
          <w:rtl/>
          <w:cs/>
          <w:lang w:val="ar_AE" w:bidi="ar_AE"/>
        </w:rPr>
        <w:t>، انظر قاموس الكلمات الرئيسية.</w:t>
      </w:r>
    </w:p>
    <w:p>
      <w:pPr>
        <w:bidi/>
      </w:pPr>
      <w:r>
        <w:rPr>
          <w:rtl/>
          <w:cs/>
          <w:lang w:val="ar_AE" w:bidi="ar_AE"/>
        </w:rPr>
      </w:r>
      <w:r>
        <w:rPr>
          <w:rtl/>
          <w:cs/>
          <w:lang w:val="ar_AE" w:bidi="ar_AE"/>
        </w:rPr>
        <w:t xml:space="preserve">ثم كلَّم يسوع مريم، لكنها ظنَّت في البداية أنه </w:t>
      </w:r>
      <w:r>
        <w:rPr>
          <w:b/>
          <w:rtl/>
          <w:cs/>
          <w:lang w:val="ar_AE" w:bidi="ar_AE"/>
        </w:rPr>
        <w:t>البستاني</w:t>
      </w:r>
      <w:r>
        <w:rPr>
          <w:rtl/>
          <w:cs/>
          <w:lang w:val="ar_AE" w:bidi="ar_AE"/>
        </w:rPr>
        <w:t>، أي الشخص الذي يعتني بالبستان، حيث كان القبر في بستان.</w:t>
      </w:r>
    </w:p>
    <w:p>
      <w:pPr>
        <w:bidi/>
      </w:pPr>
      <w:r>
        <w:rPr>
          <w:rtl/>
          <w:cs/>
          <w:lang w:val="ar_AE" w:bidi="ar_AE"/>
        </w:rPr>
      </w:r>
      <w:r>
        <w:rPr>
          <w:rtl/>
          <w:cs/>
          <w:lang w:val="ar_AE" w:bidi="ar_AE"/>
        </w:rPr>
        <w:t xml:space="preserve">ثم تعرَّفت مريم على يسوع عندما نطق اسمها، فقالت مريم: "رَبُّونَي"، ٱلَّذِي تَفْسِيرُهُ "يَا مُعَلِّمُ" في </w:t>
      </w:r>
      <w:r>
        <w:rPr>
          <w:b/>
          <w:rtl/>
          <w:cs/>
          <w:lang w:val="ar_AE" w:bidi="ar_AE"/>
        </w:rPr>
        <w:t>اللغة العبرية</w:t>
      </w:r>
      <w:r>
        <w:rPr>
          <w:rtl/>
          <w:cs/>
          <w:lang w:val="ar_AE" w:bidi="ar_AE"/>
        </w:rPr>
        <w:t>. وكلمة "ربوني" مشتقة من كلمة "</w:t>
      </w:r>
      <w:r>
        <w:rPr>
          <w:b/>
          <w:rtl/>
          <w:cs/>
          <w:lang w:val="ar_AE" w:bidi="ar_AE"/>
        </w:rPr>
        <w:t>راباي</w:t>
      </w:r>
      <w:r>
        <w:rPr>
          <w:rtl/>
          <w:cs/>
          <w:lang w:val="ar_AE" w:bidi="ar_AE"/>
        </w:rPr>
        <w:t xml:space="preserve">" التي معناها "معلِّم". اللغة العبرية هي لغة حديث اليهود. استخدموا الكلمتين نفسهما اللتين استخدمتموهما في المقاطع السابقة للإشارة إلى اللغة العبرية وإلى المعلِّم. ولمزيدٍ من المعلومات عن </w:t>
      </w:r>
      <w:r>
        <w:rPr>
          <w:rtl/>
          <w:cs/>
          <w:lang w:val="ar_AE" w:bidi="ar_AE"/>
        </w:rPr>
        <w:t>اللغة العبرية</w:t>
      </w:r>
      <w:r>
        <w:rPr>
          <w:rtl/>
          <w:cs/>
          <w:lang w:val="ar_AE" w:bidi="ar_AE"/>
        </w:rPr>
        <w:t xml:space="preserve"> وعن كلمة </w:t>
      </w:r>
      <w:r>
        <w:rPr>
          <w:rtl/>
          <w:cs/>
          <w:lang w:val="ar_AE" w:bidi="ar_AE"/>
        </w:rPr>
        <w:t>معلِّم</w:t>
      </w:r>
      <w:r>
        <w:rPr>
          <w:rtl/>
          <w:cs/>
          <w:lang w:val="ar_AE" w:bidi="ar_AE"/>
        </w:rPr>
        <w:t>، انظر قاموس الكلمات الرئيسية.</w:t>
      </w:r>
    </w:p>
    <w:p>
      <w:pPr>
        <w:bidi/>
      </w:pPr>
      <w:r>
        <w:rPr>
          <w:rtl/>
          <w:cs/>
          <w:lang w:val="ar_AE" w:bidi="ar_AE"/>
        </w:rPr>
      </w:r>
      <w:r>
        <w:rPr>
          <w:rtl/>
          <w:cs/>
          <w:lang w:val="ar_AE" w:bidi="ar_AE"/>
        </w:rPr>
        <w:t>ثم طلب يسوع من مريم ألا تمسكه لأنه لم يصعد بعد إلى أبيه، وتشير كلمة أب هنا إلى الله الآب الذي في السماء. وطلب يسوع من مريم أيضًا أن تبلغ إخوته رسالة. وكلمة "</w:t>
      </w:r>
      <w:r>
        <w:rPr>
          <w:b/>
          <w:rtl/>
          <w:cs/>
          <w:lang w:val="ar_AE" w:bidi="ar_AE"/>
        </w:rPr>
        <w:t>إخوة</w:t>
      </w:r>
      <w:r>
        <w:rPr>
          <w:rtl/>
          <w:cs/>
          <w:lang w:val="ar_AE" w:bidi="ar_AE"/>
        </w:rPr>
        <w:t>" هنا تشير إلى تلاميذ يسوع، وليس إلى إخوته بالدم.</w:t>
      </w:r>
    </w:p>
    <w:p>
      <w:pPr>
        <w:bidi/>
      </w:pPr>
      <w:r>
        <w:rPr>
          <w:rtl/>
          <w:cs/>
          <w:lang w:val="ar_AE" w:bidi="ar_AE"/>
        </w:rPr>
      </w:r>
      <w:r>
        <w:rPr>
          <w:rtl/>
          <w:cs/>
          <w:lang w:val="ar_AE" w:bidi="ar_AE"/>
        </w:rPr>
        <w:t>وكانت الرسالة تقول: "إِنِّي أَصْعَدُ إِلَى أَبِي وَأَبِيكُمْ وَإِلَهِي وَإِلَهِكُمْ". وكلمة</w:t>
      </w:r>
      <w:r>
        <w:rPr>
          <w:b/>
          <w:rtl/>
          <w:cs/>
          <w:lang w:val="ar_AE" w:bidi="ar_AE"/>
        </w:rPr>
        <w:t xml:space="preserve"> أب</w:t>
      </w:r>
      <w:r>
        <w:rPr>
          <w:rtl/>
          <w:cs/>
          <w:lang w:val="ar_AE" w:bidi="ar_AE"/>
        </w:rPr>
        <w:t xml:space="preserve"> هنا تشير إلى الله الآب الذي في السماء، وهو الإله نفسه الذي كانوا يعبدونه جميعًا.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20:19–31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20: 19–31 واحفظوا هذا المقطع في قلوبكم.</w:t>
      </w:r>
    </w:p>
    <w:p>
      <w:pPr>
        <w:bidi/>
      </w:pPr>
      <w:r>
        <w:rPr>
          <w:rtl/>
          <w:cs/>
          <w:lang w:val="ar_AE" w:bidi="ar_AE"/>
        </w:rPr>
      </w:r>
      <w:r>
        <w:rPr>
          <w:rtl/>
          <w:cs/>
          <w:lang w:val="ar_AE" w:bidi="ar_AE"/>
        </w:rPr>
        <w:t>استمعوا إلى نسخة صوتية من يوحنا 20: 19–31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وما الذي لم يُعجبكم أو لم تفهموه في هذا المقطع؟</w:t>
      </w:r>
    </w:p>
    <w:p>
      <w:pPr>
        <w:pStyle w:val="ListBullet"/>
        <w:bidi/>
        <w:spacing w:line="240" w:lineRule="auto"/>
        <w:ind w:left="720"/>
      </w:pPr>
      <w:r>
        <w:rPr>
          <w:rtl/>
          <w:cs/>
          <w:lang w:val="ar_AE" w:bidi="ar_AE"/>
        </w:rPr>
      </w:r>
      <w:r>
        <w:rPr>
          <w:rtl/>
          <w:cs/>
          <w:lang w:val="ar_AE" w:bidi="ar_AE"/>
        </w:rPr>
        <w:t>بمَ يُخبرنا هذا المقطع عن يسوع؟</w:t>
      </w:r>
    </w:p>
    <w:p>
      <w:pPr>
        <w:pStyle w:val="ListBullet"/>
        <w:bidi/>
        <w:spacing w:line="240" w:lineRule="auto"/>
        <w:ind w:left="720"/>
      </w:pPr>
      <w:r>
        <w:rPr>
          <w:rtl/>
          <w:cs/>
          <w:lang w:val="ar_AE" w:bidi="ar_AE"/>
        </w:rPr>
      </w:r>
      <w:r>
        <w:rPr>
          <w:rtl/>
          <w:cs/>
          <w:lang w:val="ar_AE" w:bidi="ar_AE"/>
        </w:rPr>
        <w:t>بمَ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20: 19–31 من ترجمة سهلة ومفهومة.</w:t>
      </w:r>
    </w:p>
    <w:p>
      <w:pPr>
        <w:bidi/>
      </w:pPr>
      <w:r>
        <w:rPr>
          <w:rtl/>
          <w:cs/>
          <w:lang w:val="ar_AE" w:bidi="ar_AE"/>
        </w:rPr>
      </w:r>
      <w:r>
        <w:rPr>
          <w:rtl/>
          <w:cs/>
          <w:lang w:val="ar_AE" w:bidi="ar_AE"/>
        </w:rPr>
        <w:t>كان يسوع قد أُلقي القبض عليه، ثم صُلِب على يد العسكر الرومان، ودفنه يوسف الرامي ونيقوديموس في قبر جديد يقع في بستان قريب. ثم في يوم الأحد، جاءت مريم المجدلية، وبطرس، وتلميذ آخر جميعهم إلى القبر فرأوه فارغًا، وتحدَّث يسوع أيضًا مع مريم، ثم رجعت مريم لتخبر التلاميذ بأنها رأت يسوع. وفي هذا المقطع، ظهر يسوع لجميع التلاميذ وتكلَّم إليهم، ثم أتى إليهم مرة أخرى بعد ذلك بثمانية أيام، وفي تلك المرة الثانية، كان توما، وهو واحد من التلاميذ، موجودًا، ورأى يسوع.</w:t>
      </w:r>
    </w:p>
    <w:p>
      <w:pPr>
        <w:bidi/>
      </w:pPr>
      <w:r>
        <w:rPr>
          <w:rtl/>
          <w:cs/>
          <w:lang w:val="ar_AE" w:bidi="ar_AE"/>
        </w:rPr>
      </w:r>
      <w:r>
        <w:rPr>
          <w:rtl/>
          <w:cs/>
          <w:lang w:val="ar_AE" w:bidi="ar_AE"/>
        </w:rPr>
        <w:t>يبدأ هذا المقطع في اليوم نفسه الذي ذهبت فيه مريم، وبطرس، والتلميذ الآخر إلى القبر الفارغ، في عشية يوم الأحد، وَهُوَ أَوَّلُ ٱلْأُسْبُوعِ، وكان التلاميذ مجتمعين، وأبواب البيت مغلَّقة. يعني هذا على الأرجح أن التلاميذ وضعوا عارضة من الخشب أو الحديد على باب الغرفة أو البيت لئلا يتمكن أحد من الدخول، أو من المحتمل أيضًا أن بوابة البيت كانت مقفلة. والبوابة كانت بابًا موجودًا خارج البيت كان الناس يفتحونه ويغلقونه ليدخلوا إلى الأرض المقابلة للبيت. أغلق التلاميذ البيت لأنهم كانوا خائفين من اليهود، أي من الرؤساء الدينيين من اليهود. فقد أسلم رؤساء اليهود يسوع إلى الرومان ليُصلب، وكان التلاميذ خائفين على الأرجح من أن يلقي رؤساء اليهود القبض عليهم هم أيضًا.</w:t>
      </w:r>
    </w:p>
    <w:p>
      <w:pPr>
        <w:bidi/>
      </w:pPr>
      <w:r>
        <w:rPr>
          <w:rtl/>
          <w:cs/>
          <w:lang w:val="ar_AE" w:bidi="ar_AE"/>
        </w:rPr>
      </w:r>
      <w:r>
        <w:rPr>
          <w:rtl/>
          <w:cs/>
          <w:lang w:val="ar_AE" w:bidi="ar_AE"/>
        </w:rPr>
        <w:t xml:space="preserve">توقَّفوا هنا وشاهِدوا معًا كمجموعة صورة </w:t>
      </w:r>
      <w:r>
        <w:rPr>
          <w:b/>
          <w:rtl/>
          <w:cs/>
          <w:lang w:val="ar_AE" w:bidi="ar_AE"/>
        </w:rPr>
        <w:t>لعارضة من الخشب أو الحديد</w:t>
      </w:r>
      <w:r>
        <w:rPr>
          <w:rtl/>
          <w:cs/>
          <w:lang w:val="ar_AE" w:bidi="ar_AE"/>
        </w:rPr>
        <w:t>. توقَّفوا هنا عن سماع التسجيل الصوتي.</w:t>
      </w:r>
    </w:p>
    <w:p>
      <w:pPr>
        <w:bidi/>
      </w:pPr>
      <w:r>
        <w:rPr>
          <w:rtl/>
          <w:cs/>
          <w:lang w:val="ar_AE" w:bidi="ar_AE"/>
        </w:rPr>
      </w:r>
      <w:r>
        <w:rPr>
          <w:rtl/>
          <w:cs/>
          <w:lang w:val="ar_AE" w:bidi="ar_AE"/>
        </w:rPr>
        <w:t>فدخل يسوع إلى الغرفة ووقف هناك في وسط التلاميذ. كانت هذه معجزة على الأرجح، لأن الأبواب كانت مغلقة، لكن لا شيء في المقطع يذكر كيف دخل يسوع إلى الغرفة. ثم قَالَ لَهُمْ يسوع: «سَلَامٌ لَكُمْ!» كانت هذه تحية يهودية معروفة. كان يسوع يَعلَم أنهم خائفون، وأراد أن يطمئنهم. والسلام معناه غياب النزاع والاستمتاع بالحياة في ملئها.</w:t>
      </w:r>
    </w:p>
    <w:p>
      <w:pPr>
        <w:bidi/>
      </w:pPr>
      <w:r>
        <w:rPr>
          <w:rtl/>
          <w:cs/>
          <w:lang w:val="ar_AE" w:bidi="ar_AE"/>
        </w:rPr>
      </w:r>
      <w:r>
        <w:rPr>
          <w:rtl/>
          <w:cs/>
          <w:lang w:val="ar_AE" w:bidi="ar_AE"/>
        </w:rPr>
        <w:t xml:space="preserve">توقَّفوا هنا وناقشوا معًا كمجموعة كيف تلقون التحية على شخص ما في لغتكم؛ ماذا تقولون؟ وما الأمور الأخرى التي تفعلونها عندما تحيُّون أحدهم، مثل القبل، أو العناق، أو المصافحة، أو غير ذلك؟ توقَّفوا هنا عن سماع التسجيل الصوتي. </w:t>
      </w:r>
    </w:p>
    <w:p>
      <w:pPr>
        <w:bidi/>
      </w:pPr>
      <w:r>
        <w:rPr>
          <w:rtl/>
          <w:cs/>
          <w:lang w:val="ar_AE" w:bidi="ar_AE"/>
        </w:rPr>
      </w:r>
      <w:r>
        <w:rPr>
          <w:rtl/>
          <w:cs/>
          <w:lang w:val="ar_AE" w:bidi="ar_AE"/>
        </w:rPr>
        <w:t>ثم أراهم يسوع الجروح - أي العلامات أو الندوب - في يديه وجنبه. فعندما صُلب يسوع، سمَّره العسكر الرومان من رُسغيه، وطعنوه بحربة في جنبه. كلمة "يد" في اللغة الأصلية تشمل كلًا من اليد والرسغ. كان العسكر الرومان يضعون مسامير في رسغ المجرم المدان لتثبيته على الصليب، لأن وضع المسمار في يد الشخص سيتسبب في تمزيق اليد وعدم بقاء الجسد على الصليب. ومن المحتمَل أن الذين رأوا حدث الصلب أخبروا التلاميذ الآخرين عن المسامير التي وُضِعت في يدي يسوع والحربة التي طُعِن بها في جنبه. ومن المحتمل أن يسوع أظهر هذه العلامات أو الندوب للتلاميذ كي يعرفوا أنه هو يسوع الذي صُلِب بالحقيقة، لأنه أراد أن يَعلَموا أنه حي وأنه شخص حقيقي.</w:t>
      </w:r>
    </w:p>
    <w:p>
      <w:pPr>
        <w:bidi/>
      </w:pPr>
      <w:r>
        <w:rPr>
          <w:rtl/>
          <w:cs/>
          <w:lang w:val="ar_AE" w:bidi="ar_AE"/>
        </w:rPr>
      </w:r>
      <w:r>
        <w:rPr>
          <w:rtl/>
          <w:cs/>
          <w:lang w:val="ar_AE" w:bidi="ar_AE"/>
        </w:rPr>
        <w:t>ففرح التلاميذ جدًا إذ رأوا الرب، أي يسوع. كلمة "الرب" معناها سيد، أي شخص في موضع سلطة، أو الله. وهنا، تعني الكلمة أن التلاميذ علموا أن يسوع هو الله، لأنه قام من بين الأموات وصار حيًا من جديد. وكان رد فعلهم هذا مماثلًا لما قالته مريم للتلاميذ بعدما تحدثت مع يسوع عند القبر، حيث قالت: "قد رأيتُ الرب!"</w:t>
      </w:r>
    </w:p>
    <w:p>
      <w:pPr>
        <w:bidi/>
      </w:pPr>
      <w:r>
        <w:rPr>
          <w:rtl/>
          <w:cs/>
          <w:lang w:val="ar_AE" w:bidi="ar_AE"/>
        </w:rPr>
      </w:r>
      <w:r>
        <w:rPr>
          <w:rtl/>
          <w:cs/>
          <w:lang w:val="ar_AE" w:bidi="ar_AE"/>
        </w:rPr>
        <w:t>ثم واصل يسوع حديثه معهم، وقال مرة أخرى "سَلَامٌ لَكُمْ!" ثم أخبر يسوع التلاميذ ببعض الأمور المهمة: أولًا، قال إنه كما أرسل الآب، أي الله الذي في السماء، يسوع إلى جميع البشر في العالم، يرسل يسوع الآن تلاميذه إلى جميع البشر في العالم. ثم نفخ يسوع في التلاميذ، بمعنى أنه نفخ هواءً تجاههم، وقال: "ٱقْبَلُوا ٱلرُّوحَ ٱلْقُدُسَ". يبيِّن فعل النفخ أن يسوع حيٌّ، وهذه هي الكلمة ذاتها التي استُخدمت في سفر التكوين عندما خلق الله الإنسان ونفخ فيه الحياة، وهذا يبيِّن أن يسوع كان يمنحهم الروح القدس. والفعل "ٱقْبَلُوا" معناه على الأرجح أن يستقبلوا الروح القدس في حياتهم. يرى البعض أن هذا أمر صعب الفهم، بما أن الروح القدس حلَّ على التلاميذ في سفر أعمال الرسل الذي كتبه لوقا في وقت مختلف، لكن هذا المقطع لا يعني أن التلاميذ نالوا الروح القدس في الحال عندما نفخ يسوع فيهم. ويقول آخرون إن وصف لوقا لحلول الروح القدس هو تفسير آخر لهذا الحدث الذي ورد في إنجيل يوحنا. في كلتا الحالتين، من المهم أن نتذكَّر أن الروح القدس يملأ البشر في أوقات مختلفة وبطرق مختلفة.</w:t>
      </w:r>
    </w:p>
    <w:p>
      <w:pPr>
        <w:bidi/>
      </w:pPr>
      <w:r>
        <w:rPr>
          <w:rtl/>
          <w:cs/>
          <w:lang w:val="ar_AE" w:bidi="ar_AE"/>
        </w:rPr>
      </w:r>
      <w:r>
        <w:rPr>
          <w:rtl/>
          <w:cs/>
          <w:lang w:val="ar_AE" w:bidi="ar_AE"/>
        </w:rPr>
        <w:t>بعد ذلك، قال يسوع للتلاميذ إنهم إن غفروا لآخرين خطاياهم، سيغفرها الله لهم. الغفران معناه عدم معاقبة شخص ما على خطيته، أو على خطأ ارتكبه في حقهم. يظن البعض أن يسوع كان يتحدث هنا عن الغفران في العموم، بينما يعتقد آخرون أن يسوع كان يمنح التلاميذ هنا سلطان غفران خطايا الآخرين. في اللغة الأصلية، يقول النص إن يسوع منح شعبه السلطان ليبشِّروا الناس بخبر غفران الله لخطاياهم. فعندما يقبل الناس الرسالة التي يبلغهم التلاميذ بها، يمكن للتلاميذ عندئذ أن يعلنوا لهم أن الله قد غفر خطاياهم، وعندما يرفض الناس الرسالة التي يبلغهم بها التلاميذ، يمكن للتلاميذ أن يعلنوا لهم أن الله لن يغفر لهم خطاياهم. فالله هو الذي يغفر للناس خطاياهم.</w:t>
      </w:r>
    </w:p>
    <w:p>
      <w:pPr>
        <w:bidi/>
      </w:pPr>
      <w:r>
        <w:rPr>
          <w:rtl/>
          <w:cs/>
          <w:lang w:val="ar_AE" w:bidi="ar_AE"/>
        </w:rPr>
      </w:r>
      <w:r>
        <w:rPr>
          <w:rtl/>
          <w:cs/>
          <w:lang w:val="ar_AE" w:bidi="ar_AE"/>
        </w:rPr>
        <w:t>لم يكن توما مع التلاميذ عندما أتى يسوع إليهم في البيت المغلق. كان توما واحدًا من التلاميذ الاثني عشر، ويُقَالُ لَهُ "ٱلتَّوْأَمُ". وفي وقت لاحق، قال التلاميذ الآخرون لتوما: "قَدْ رَأَيْنَا ٱلرَّبَّ!"، أي يسوع. وهذا هو الشيء ذاته الذي قالته مريم بعدما رأت يسوع. عندئذ، قال توما إنه يجب أن يرى يسوع بنفسه ويضع يده في أثر جروحه كي يؤمن أنه حيٌّ. أراد توما أن يرى العلامات في يدي يسوع، ويضع إصبعه في علامات المسامير ويده في جنب يسوع حيث طُعِن بالحربة.</w:t>
      </w:r>
    </w:p>
    <w:p>
      <w:pPr>
        <w:bidi/>
      </w:pPr>
      <w:r>
        <w:rPr>
          <w:rtl/>
          <w:cs/>
          <w:lang w:val="ar_AE" w:bidi="ar_AE"/>
        </w:rPr>
      </w:r>
      <w:r>
        <w:rPr>
          <w:rtl/>
          <w:cs/>
          <w:lang w:val="ar_AE" w:bidi="ar_AE"/>
        </w:rPr>
        <w:t xml:space="preserve">توقَّفوا هنا وتحدَّثوا معًا كمجموعة عن وقت تعرَّضتَ فيه أنت أو شخص تعرفه لإصابة. ما نوع الندبة التي خلفها الجرح بعد التئامه؟ توقَّفوا هنا عن سماع التسجيل الصوتي. </w:t>
      </w:r>
    </w:p>
    <w:p>
      <w:pPr>
        <w:bidi/>
      </w:pPr>
      <w:r>
        <w:rPr>
          <w:rtl/>
          <w:cs/>
          <w:lang w:val="ar_AE" w:bidi="ar_AE"/>
        </w:rPr>
      </w:r>
      <w:r>
        <w:rPr>
          <w:rtl/>
          <w:cs/>
          <w:lang w:val="ar_AE" w:bidi="ar_AE"/>
        </w:rPr>
        <w:t>ثم بعد ثمانية أيام، كان التلاميذ أيضًا في الغرفة وَٱلْأَبْوَابُ مُغَلَّقَةٌ، وكان هذا في يوم الأحد التالي ليوم الأحد الذي قام فيه يسوع من الأموات. على الأرجح، كان التلاميذ لا يزالون خائفين من رؤساء اليهود، مع أنهم رأوا يسوع حيًا قبل ذلك بثمانية أيام. وعلى الأرجح، كان التلاميذ يجتمعون في هذا البيت نفسه كل مساء. وفي هذه المرة، كان توما أيضًا مع التلاميذ في الغرفة المغلقة. ثم جاء يسوع ووقف في وسطهم مرة أخرى، وحياهم مرة أخرى أيضًا قائلًا: "سَلَامٌ لَكُمْ!" كانت هذه على الأرجح معجزة أخرى تمثَّلت في دخول يسوع إلى الغرفة والأبواب مغلقة.</w:t>
      </w:r>
    </w:p>
    <w:p>
      <w:pPr>
        <w:bidi/>
      </w:pPr>
      <w:r>
        <w:rPr>
          <w:rtl/>
          <w:cs/>
          <w:lang w:val="ar_AE" w:bidi="ar_AE"/>
        </w:rPr>
      </w:r>
      <w:r>
        <w:rPr>
          <w:rtl/>
          <w:cs/>
          <w:lang w:val="ar_AE" w:bidi="ar_AE"/>
        </w:rPr>
        <w:t>ثم طلب يسوع من توما أن يضع إصبعه على يديه، وأن يبصر علامات المسامير في يديه، وطلب منه أيضًا أن يضع يده في جنبه ليلمس آثار الجرح الناتج عن الحربة. كان يسوع يعلم أن توما يريد دليلًا على أنه حيٌّ، وأراد يسوع أن يتوقف توما عن الشك ويصير مؤمنًا بأن يسوع حيٌّ. لا يذكر المقطع أن توما وضع إصبعه على علامات المسامير، أو أنه وضع يده في جنب يسوع، لكننا نقرأ أن توما دعا يسوع "ربِّي وإلهي". يعني ذلك أن توما آمن بأن يسوع هو الذي يسود عليه، وأنه هو الإله الذي يعبده. فقال يسوع لتوما إنه آمن بأنه حيٌّ فقط لأنه رآه، ثم قال يسوع إن الذين يؤمنون دون أن يروا يسوع بأنفسهم مبارَكون أو مستحسَنون من الله، وهذا يشمل جميع الذين يؤمنون بيسوع بعد عودته إلى السماء. يبدأ هذا القول بكلمة "طوبى"، وكانت هذه وسيلة شائعة لبدء قول حكمة في أيام يسوع.</w:t>
      </w:r>
    </w:p>
    <w:p>
      <w:pPr>
        <w:bidi/>
      </w:pPr>
      <w:r>
        <w:rPr>
          <w:rtl/>
          <w:cs/>
          <w:lang w:val="ar_AE" w:bidi="ar_AE"/>
        </w:rPr>
      </w:r>
      <w:r>
        <w:rPr>
          <w:rtl/>
          <w:cs/>
          <w:lang w:val="ar_AE" w:bidi="ar_AE"/>
        </w:rPr>
        <w:t>وأخيرًا، قدَّم لنا يوحنا الكاتب بعض المعلومات التي تشكِّل خلفية للمقطع، حيث أخبر مستمعيه وقرَّاءه بأن يسوع صنع آيَاتٍ أُخَرَ كَثِيرَةً قُدَّامَ تَلَامِيذِهِ، وهذه الآيات الأخرى التي صنعها يسوع لم تُكتَب في هذا الكتاب. يعتقد معظم الناس أن هذا الكلام يتعلق بحياة يسوع بأكملها وعمله، وهو ما معناه أن يسوع صنع آيات أخرى طوال فترة خدمته للبشر على الأرض، وهم يرون أن هذا التصريح هو ملخص للسفر بأكمله، وأن هذه كانت الخاتمة الأصلية لإنجيل يوحنا. لكن يرى آخرون أن هذا معناه أن يسوع صنع آيات أخرى بعد قيامته من بين الأموات.</w:t>
      </w:r>
    </w:p>
    <w:p>
      <w:pPr>
        <w:bidi/>
      </w:pPr>
      <w:r>
        <w:rPr>
          <w:rtl/>
          <w:cs/>
          <w:lang w:val="ar_AE" w:bidi="ar_AE"/>
        </w:rPr>
      </w:r>
      <w:r>
        <w:rPr>
          <w:rtl/>
          <w:cs/>
          <w:lang w:val="ar_AE" w:bidi="ar_AE"/>
        </w:rPr>
        <w:t>ثم قال يوحنا إنه كتب هذه الآيات التي صنعها يسوع لسببين: أولًا، هو كتبها ليؤمن الناس أن يسوع هو المسيح، ابن الله. كلمتا "المسيح" و"المسيَّا" تحملان المعنى نفسه في اللغات الأصلية، وتشيران إلى الشخص الذي مسحه الله، أو الشخص الذي اختاره الله ليكون قائدهم ومخلّصهم. أما عبارة "ابن الله" فمعناها أن يسوع له نفس طبيعة الله، وأن الله الآب يتمتع بعلاقة وثيقة مع يسوع بصفته ابنه. يرى معظم الناس أن الذين كتب لهم يوحنا إنجيله لم يكونوا قد صاروا مؤمنين بعد، ولذلك، كتب لهم يوحنا هذا السفر ليؤمنوا بيسوع. ويرى آخرون أن قراء يوحنا كانوا مؤمنين بالفعل، وكانوا بحاجة إلى أن يتقووا في إيمانهم.</w:t>
      </w:r>
    </w:p>
    <w:p>
      <w:pPr>
        <w:bidi/>
      </w:pPr>
      <w:r>
        <w:rPr>
          <w:rtl/>
          <w:cs/>
          <w:lang w:val="ar_AE" w:bidi="ar_AE"/>
        </w:rPr>
      </w:r>
      <w:r>
        <w:rPr>
          <w:rtl/>
          <w:cs/>
          <w:lang w:val="ar_AE" w:bidi="ar_AE"/>
        </w:rPr>
        <w:t>كذلك، كتب يوحنا هذه الآيات ليكون للذين يؤمنون بيسوع حياة باسم يسوع، وهذه الحياة هي حياة روحية مع الله. وعبارة "باسم يسوع" معناها أننا ننال حياة بواسطة يسوع. ففي أيام يسوع، كان "اسم" الشخص يُمثِّل كل شيء مهم يتعلَّق بهذا الشخص.</w:t>
      </w:r>
    </w:p>
    <w:p>
      <w:pPr>
        <w:bidi/>
      </w:pPr>
      <w:r>
        <w:rPr>
          <w:rtl/>
          <w:cs/>
          <w:lang w:val="ar_AE" w:bidi="ar_AE"/>
        </w:rPr>
      </w:r>
      <w:r>
        <w:rPr>
          <w:rtl/>
          <w:cs/>
          <w:lang w:val="ar_AE" w:bidi="ar_AE"/>
        </w:rPr>
        <w:t>توقفوا هنا وتحدَّثوا معًا كمجموعة عن الأسماء في ثقافتكم. فما معنى اسمك؟ وفي ثقافتكم، لماذا يختار الناس أسماء معينة؟ ومن الذي يختار الاسم ولماذا؟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20: 19–31 من ترجمة سهلة ومفهومة.</w:t>
      </w:r>
    </w:p>
    <w:p>
      <w:pPr>
        <w:bidi/>
      </w:pPr>
      <w:r>
        <w:rPr>
          <w:rtl/>
          <w:cs/>
          <w:lang w:val="ar_AE" w:bidi="ar_AE"/>
        </w:rPr>
      </w:r>
      <w:r>
        <w:rPr>
          <w:rtl/>
          <w:cs/>
          <w:lang w:val="ar_AE" w:bidi="ar_AE"/>
        </w:rPr>
        <w:t>في هذه الخطوة، على المجموعة أن تحدِّد المشاهد، والشخصيات في هذا المقطع، بالإضافة إلى السياق الذي تقع فيه أحداثه، ثم عليهم أن يتخيَّلوا أحداث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ظهر يسوع للتلاميذ بغتةً وأبواب البيت مغلقة، وتكلَّم معهم.</w:t>
      </w:r>
    </w:p>
    <w:p>
      <w:pPr>
        <w:bidi/>
      </w:pPr>
      <w:r>
        <w:rPr>
          <w:rtl/>
          <w:cs/>
          <w:lang w:val="ar_AE" w:bidi="ar_AE"/>
        </w:rPr>
      </w:r>
      <w:r>
        <w:rPr>
          <w:b/>
          <w:rtl/>
          <w:cs/>
          <w:lang w:val="ar_AE" w:bidi="ar_AE"/>
        </w:rPr>
        <w:t>وفي المشهد الثاني:</w:t>
      </w:r>
      <w:r>
        <w:rPr>
          <w:rtl/>
          <w:cs/>
          <w:lang w:val="ar_AE" w:bidi="ar_AE"/>
        </w:rPr>
        <w:t xml:space="preserve"> سمع توما، وهو واحد من التلاميذ، أن يسوع جاء ليرى التلاميذ الآخرين جميعهم. لم يكن توما موجودًا عندما جاء يسوع، وأراد أن يرى يسوع بنفسه.</w:t>
      </w:r>
    </w:p>
    <w:p>
      <w:pPr>
        <w:bidi/>
      </w:pPr>
      <w:r>
        <w:rPr>
          <w:rtl/>
          <w:cs/>
          <w:lang w:val="ar_AE" w:bidi="ar_AE"/>
        </w:rPr>
      </w:r>
      <w:r>
        <w:rPr>
          <w:b/>
          <w:rtl/>
          <w:cs/>
          <w:lang w:val="ar_AE" w:bidi="ar_AE"/>
        </w:rPr>
        <w:t>وفي المشهد الثالث:</w:t>
      </w:r>
      <w:r>
        <w:rPr>
          <w:rtl/>
          <w:cs/>
          <w:lang w:val="ar_AE" w:bidi="ar_AE"/>
        </w:rPr>
        <w:t>، جاء يسوع إلى التلاميذ مرة أخرى بعد ذلك بثمانية أيام وأبواب البيت مغلقة، وطلب من توما أن يضع أصابعه على علامات المسامير، ويده في جنبه. ثم طوَّب يسوع الذين يؤمنون دون أن يروه.</w:t>
      </w:r>
    </w:p>
    <w:p>
      <w:pPr>
        <w:bidi/>
      </w:pPr>
      <w:r>
        <w:rPr>
          <w:rtl/>
          <w:cs/>
          <w:lang w:val="ar_AE" w:bidi="ar_AE"/>
        </w:rPr>
      </w:r>
      <w:r>
        <w:rPr>
          <w:b/>
          <w:rtl/>
          <w:cs/>
          <w:lang w:val="ar_AE" w:bidi="ar_AE"/>
        </w:rPr>
        <w:t>وفي المشهد الرابع:</w:t>
      </w:r>
      <w:r>
        <w:rPr>
          <w:rtl/>
          <w:cs/>
          <w:lang w:val="ar_AE" w:bidi="ar_AE"/>
        </w:rPr>
        <w:t xml:space="preserve"> قدَّم يوحنا الكاتب معلومات عن سبب تسجيله لهذه القصص والآيات التي صنعها يسوع.</w:t>
      </w:r>
    </w:p>
    <w:p>
      <w:pPr>
        <w:bidi/>
      </w:pPr>
      <w:r>
        <w:rPr>
          <w:rtl/>
          <w:cs/>
          <w:lang w:val="ar_AE" w:bidi="ar_AE"/>
        </w:rPr>
      </w:r>
      <w:r>
        <w:rPr>
          <w:rtl/>
          <w:cs/>
          <w:lang w:val="ar_AE" w:bidi="ar_AE"/>
        </w:rPr>
        <w:t>الشخصيات في هذا المقطع هم:</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رؤساء اليهود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ويوحنا، كاتب هذا الإنجيل</w:t>
      </w:r>
    </w:p>
    <w:p>
      <w:pPr>
        <w:bidi/>
      </w:pPr>
      <w:r>
        <w:rPr>
          <w:rtl/>
          <w:cs/>
          <w:lang w:val="ar_AE" w:bidi="ar_AE"/>
        </w:rPr>
      </w:r>
      <w:r>
        <w:rPr>
          <w:rtl/>
          <w:cs/>
          <w:lang w:val="ar_AE" w:bidi="ar_AE"/>
        </w:rPr>
        <w:t>انتبهوا جيدًا كمجموعة إلى الأجزاء التالية من السياق الذي وقعت فيه أحداث هذا المقطع:</w:t>
      </w:r>
    </w:p>
    <w:p>
      <w:pPr>
        <w:bidi/>
      </w:pPr>
      <w:r>
        <w:rPr>
          <w:rtl/>
          <w:cs/>
          <w:lang w:val="ar_AE" w:bidi="ar_AE"/>
        </w:rPr>
      </w:r>
      <w:r>
        <w:rPr>
          <w:rtl/>
          <w:cs/>
          <w:lang w:val="ar_AE" w:bidi="ar_AE"/>
        </w:rPr>
        <w:t>في المشهد الأول، تذكَّروا أن هذا كان في اليوم نفسه الذي قام فيه يسوع من بين الأموات. ففي الصباح الباكر، ذهبت مريم إلى القبر ووجدت الحجر مدحرجًا، فأخبرت بطرس والتلميذ الآخر بذلك، فرأيا أيضًا القبر الفارغ. ثم رجعت مريم إلى القبر، وتحدثت مع يسوع، وحملت منه رسالة إلى التلاميذ في ذلك الصباح نفسه. وكل هذه الأحداث وقعت يوم الأحد، وهو أول الأسبوع. ثم وقعت أحداث هذا المقطع في مساء ذلك اليوم نفسه، عندما كان التلاميذ مجتمعين معًا في بيت مغلق لأنهم كانوا خائفين من رؤساء اليهود،</w:t>
      </w:r>
    </w:p>
    <w:p>
      <w:pPr>
        <w:bidi/>
      </w:pPr>
      <w:r>
        <w:rPr>
          <w:rtl/>
          <w:cs/>
          <w:lang w:val="ar_AE" w:bidi="ar_AE"/>
        </w:rPr>
      </w:r>
      <w:r>
        <w:rPr>
          <w:rtl/>
          <w:cs/>
          <w:lang w:val="ar_AE" w:bidi="ar_AE"/>
        </w:rPr>
        <w:t>وفجأة، ظهر يسوع! وقف يسوع وسط التلاميذ في الغرفة المغلقة. تذكَّروا أن دخوله والأبواب مغلقة كان على الأرجح معجزة. وكان أول ما قاله للتلاميذ هو "سَلَامٌ لَكم!" تذكَّروا أن هذه كانت تحية يهودية معروفة، لكن كان الهدف منها أيضًا هو طمأنتهم ومنحهم السلام. وتذكَّروا أيضًا أن يسوع أظهر للتلاميذ يديه وجنبه، أي الجروح التي على يديه وفي جنبه. وتذكَّروا أن جروح المسامير كانت على الأرجح على رسغي يسوع، لأن هذا هو المكان الذي كان العسكر الرومان يضعون فيه المسامير. وكان يسوع بهذا يثبت للتلاميذ أنه هو يسوع نفسه الذي صُلِب.</w:t>
      </w:r>
    </w:p>
    <w:p>
      <w:pPr>
        <w:bidi/>
      </w:pPr>
      <w:r>
        <w:rPr>
          <w:rtl/>
          <w:cs/>
          <w:lang w:val="ar_AE" w:bidi="ar_AE"/>
        </w:rPr>
      </w:r>
      <w:r>
        <w:rPr>
          <w:rtl/>
          <w:cs/>
          <w:lang w:val="ar_AE" w:bidi="ar_AE"/>
        </w:rPr>
        <w:t>وكان رد فعل التلاميذ هو الفرح، حيث فرحوا جدًا. وتذكَّروا أن يسوع قال لهم: "سَلَامٌ لَكُمْ!" مرة أخرى، ثم أخبرهم بأنه سيرسلهم إلى العالم كما أرسله الله إلى العالم. وتذكَّروا أيضًا أن يسوع نفخ فيهم وقال: "ٱقْبَلُوا ٱلرُّوحَ ٱلْقُدُسَ". وأخيرًا، قال يسوع إنه إن غفر التلاميذ للناس خطاياهم، سيغفرها الله لهم، وإذا لم يغفر التلاميذ للناس خطاياهم، لن يغفرها الله لهم. فإذا غفر الله للناس خطاياهم، ستظل مغفورة لهم، ولن يعاقبهم الله. وإذا لم يغفر الله للناس خطاياهم، ستظل خطاياهم غير مغفورة. أراد يسوع أن يعرف التلاميذ أنهم سيتصرفون تحت سلطان يسوع عندما يكلِّمون الناس في العالم.</w:t>
      </w:r>
    </w:p>
    <w:p>
      <w:pPr>
        <w:bidi/>
      </w:pPr>
      <w:r>
        <w:rPr>
          <w:rtl/>
          <w:cs/>
          <w:lang w:val="ar_AE" w:bidi="ar_AE"/>
        </w:rPr>
      </w:r>
      <w:r>
        <w:rPr>
          <w:rtl/>
          <w:cs/>
          <w:lang w:val="ar_AE" w:bidi="ar_AE"/>
        </w:rPr>
        <w:t>وفي المشهد الثاني، تحدَّث توما مع التلاميذ الآخرين. كان توما تلميذًا ليسوع، ويُقَالُ لَهُ "ٱلتَّوْأَمُ". تذكَّروا أن توما لم يكن موجودًا عندما ظهر يسوع في الغرفة المغلقة، وأنه عندما تحدَّث مع التلاميذ، أخبروه بأنهم رأوا الرب، أي يسوع. فقال لهم توما إنه لن يؤمن بأن يسوع حي إلا إذا رآه بنفسه، بل وأراد أن يضع أصابعه في علامات المسامير في يدي يسوع، وأن يضع يده في جنبه. تذكَّروا أن توما لم يثق في كلام التلاميذ الآخرين مع أنهم أخبروه بأنهم رأوا يسوع.</w:t>
      </w:r>
    </w:p>
    <w:p>
      <w:pPr>
        <w:bidi/>
      </w:pPr>
      <w:r>
        <w:rPr>
          <w:rtl/>
          <w:cs/>
          <w:lang w:val="ar_AE" w:bidi="ar_AE"/>
        </w:rPr>
      </w:r>
      <w:r>
        <w:rPr>
          <w:rtl/>
          <w:cs/>
          <w:lang w:val="ar_AE" w:bidi="ar_AE"/>
        </w:rPr>
        <w:t>ثم حدث المشهد الثالث بعد يوم الأحد الذي قام فيه يسوع من بين الأموات بثمانية أيام. تذكَّروا أن هذا المشهد مشابه جدًا للمشهد الأول، حيث كان التلاميذ مجتمعين معًا في بيت مغلق مرة أخرى؛ لكن الفرق الرئيسي بينهما هو أن توما كان مع التلاميذ في هذه المرة. ثم ظهر لهم يسوع بغتةً، كما في المرة الأولى. وكانت هذه على الأرجح معجزة أخرى، حيث دخل يسوع الغرفة والأبواب مغلقة.</w:t>
      </w:r>
    </w:p>
    <w:p>
      <w:pPr>
        <w:bidi/>
      </w:pPr>
      <w:r>
        <w:rPr>
          <w:rtl/>
          <w:cs/>
          <w:lang w:val="ar_AE" w:bidi="ar_AE"/>
        </w:rPr>
      </w:r>
      <w:r>
        <w:rPr>
          <w:rtl/>
          <w:cs/>
          <w:lang w:val="ar_AE" w:bidi="ar_AE"/>
        </w:rPr>
        <w:t xml:space="preserve">وكان أول ما قاله يسوع أيضًا هو: "سَلَامٌ لَكُمْ!" وفي هذه المرة، تحدث يسوع إلى توما مباشرة، وطلب منه أن يضع إصبعه على يدي يسوع، ويبصر علامات المسامير في يديه، ويضع يده في جنبه. ثم طلب يسوع من توما ألا يكون فيما بعد غير مؤمن، بل مؤمنًا. تذكَّروا أن يسوع كان يَعلَم أن توما يريد هذا النوع من الأدلة على أن يسوع حيٌّ، وتذكَّروا أيضًا أن هذا المقطع لا يذكر إذا كان توما قد وضع إصبعه بالفعل على يدي يسوع أو في جنبه، لكن توما قال: "ربِّي وإلهي". تذكَّروا أن يسوع قال لتوما إنه آمن لأنه رآه، ثم قال يسوع إن الذي يؤمنون دون أن يروه مبارَكون أو مستحسَنون لدى الله. </w:t>
      </w:r>
    </w:p>
    <w:p>
      <w:pPr>
        <w:bidi/>
      </w:pPr>
      <w:r>
        <w:rPr>
          <w:rtl/>
          <w:cs/>
          <w:lang w:val="ar_AE" w:bidi="ar_AE"/>
        </w:rPr>
      </w:r>
      <w:r>
        <w:rPr>
          <w:rtl/>
          <w:cs/>
          <w:lang w:val="ar_AE" w:bidi="ar_AE"/>
        </w:rPr>
        <w:t>ثم في المشهد الرابع، تذكَّروا أن هذا كان على الأرجح ملخصًا لإنجيل يوحنا بأكمله، وتذكَّروا أن يوحنا، كاتب هذا الإنجيل، قدَّم هنا معلومات تتعلق بخلفية السفر، وقال إن يسوع صنع آيات أخر كثيرة أمام تلاميذه، وإن تلك الآيات الأخرى لم تُكتَب في هذا الكتاب، ثم أشار إلى غرضين لكتابة هذا الإنجيل: الغرض الأول هو أن يؤمن الناس بأن يسوع هو المسيح، ابن الله، والغرض الثاني هو أن تكون للذين يؤمنون حياة باسم يسوع. وعبارة "حياة باسم يسوع" معناها أن يعيش هؤلاء مع الله إلى الأبد بفضل ما فعله يسوع، ومعناه أيضًا أن ينالوا حياة جديدة وكاملة الآن على الأرض.</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20: 19–31 من ترجمة سهلة ومفهومة.</w:t>
      </w:r>
    </w:p>
    <w:p>
      <w:pPr>
        <w:bidi/>
      </w:pPr>
      <w:r>
        <w:rPr>
          <w:rtl/>
          <w:cs/>
          <w:lang w:val="ar_AE" w:bidi="ar_AE"/>
        </w:rPr>
      </w:r>
      <w:r>
        <w:rPr>
          <w:rtl/>
          <w:cs/>
          <w:lang w:val="ar_AE" w:bidi="ar_AE"/>
        </w:rPr>
        <w:t>في هذه الخطوة، على المجموعة أن تقوم بتمثيل المقطع تمثيلًا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والشخصيات الواردة في هذا المقطع هم:</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رؤساء اليهود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ويوحنا، كاتب هذا الإنجيل</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وسير الأحداث، والحبكة، والتسلسل الزمني للقصة، واحرصوا على ألا تتجاهلوا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هذا المقطع مرة أخرى، وفي مراحل معينة من الأحداث الدرامية، توقفوا عن التمثيل، واطرحوا على الشخص الذي يؤدِّي الدور السؤال التالي: "بمَ تشعر أو فيمَ تفكِّر؟" وعلى من يؤدِّي ذلك الدور أن يذكر ما كان ليشعر به أو يفكِّر فيه لو كان مكان تلك الشخصية، ثم واصلوا التمثيل. </w:t>
      </w:r>
    </w:p>
    <w:p>
      <w:pPr>
        <w:bidi/>
      </w:pPr>
      <w:r>
        <w:rPr>
          <w:rtl/>
          <w:cs/>
          <w:lang w:val="ar_AE" w:bidi="ar_AE"/>
        </w:rPr>
      </w:r>
      <w:r>
        <w:rPr>
          <w:rtl/>
          <w:cs/>
          <w:lang w:val="ar_AE" w:bidi="ar_AE"/>
        </w:rPr>
        <w:t>توقَّفوا هنا عن سماع التسجيل الصوتي، وقوموا بتمثيل المقطع مرة أخرى.</w:t>
      </w:r>
    </w:p>
    <w:p>
      <w:pPr>
        <w:bidi/>
      </w:pPr>
      <w:r>
        <w:rPr>
          <w:rtl/>
          <w:cs/>
          <w:lang w:val="ar_AE" w:bidi="ar_AE"/>
        </w:rPr>
      </w:r>
      <w:r>
        <w:rPr>
          <w:rtl/>
          <w:cs/>
          <w:lang w:val="ar_AE" w:bidi="ar_AE"/>
        </w:rPr>
        <w:t>فيما يلي مثال للتمثيل الدرامي والردود المحتملة.</w:t>
      </w:r>
    </w:p>
    <w:p>
      <w:pPr>
        <w:bidi/>
      </w:pPr>
      <w:r>
        <w:rPr>
          <w:rtl/>
          <w:cs/>
          <w:lang w:val="ar_AE" w:bidi="ar_AE"/>
        </w:rPr>
      </w:r>
      <w:r>
        <w:rPr>
          <w:rtl/>
          <w:cs/>
          <w:lang w:val="ar_AE" w:bidi="ar_AE"/>
        </w:rPr>
        <w:t>كان التلاميذ مجتمعين في بيت مغلق في عشية يوم الأحد، وكانوا في غرفة مغلقة لخوفهم من رؤساء اليهود. وفجأة، دخل يسوع إلى الغرفة والأبواب مغلقة، وقال: "سَلَامٌ لَكُمْ!"</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الذين يؤدون دور التلاميذ عن شعورهم. قد يجيب هؤلاء بعبارات من قبيل: "نتساءل كيف دخل يسوع إلى الغرفة والأبواب مغلقة"، أو "نحن مصدومون لأن يسوع جاء ووقف في وسطنا!" أو "نحن مسرورون لأن يسوع قال 'سلام لكم'، لأننا جميعًا خائفون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بعد ذلك، أظهر يسوع للتلاميذ الجروح الموجودة في يديه وجنبه، ففرح التلاميذ جدًا لأنهم رأوا ربهم يسوع حيًا. </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يسوع عن شعوره. قد يجيب هذا الشخص بعبارات من قبيل: "أنا سعيد لرؤية تلاميذي مرة أخرى"، أو "أنا مسرور بمشاركتي هذه اللحظة الخاصة مع أحبائي"، أو "أريد أن يختبر تلاميذي السلام".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لهم يسوع مرة أخرى: "سَلَامٌ لَكُمْ!" وأخبر التلاميذ بأنه كما أرسله الله الآب الذي في السماء إلى العالم، هكذا يرسلهم يسوع إلى العالم، ثم نفخ يسوع في التلاميذ وقال: "ٱقْبَلُوا ٱلرُّوحَ ٱلْقُدُسَ".</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 xml:space="preserve">واسألوا الذين يؤدون دور التلاميذ عن شعورهم. قد يجيب هؤلاء بعبارات من قبيل: "نحاول أن نفهم ما يقصده يسوع بإرسالنا إلى العالم"، أو "نحن متعجبون من قول يسوع لنا أن نقبل الروح القدس"، "نحن منبهرون بأن يسوع سيرسلنا إلى العالم كما أرسله الله إلى العالم".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بعد ذلك، قال يسوع للتلاميذ إنهم إن غفروا للناس خطاياهم، سيغفرها الله لهم، وإذا لم يغفروا لأحدهم خطاياه، فلن يغفرها الله له. </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الذين يؤدون دور التلاميذ عن شعورهم. قد يجيب هؤلاء بعبارات من قبيل: "نحن متحيِّرون ولا نعرف ما يقصده يسوع"، أو "نتساءل كيف أمكن ليسوع أن يأتمننا على هذا النوع من السلطان لنتصرف نيابة عنه"، أو "نأمل أن يفسر لنا يسوع هذا الأمر أكثر".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لم يكن توما مع التلاميذ عندما جاء يسوع إليهم، فقال التلاميذ لتوما: "قد رَأَينا الرَّبَّ!" لكن توما لم يصدِّقهم، وأخبرهم بأنه يريد أن يرى يسوع بنفسه. فقد أراد توما أن يلمس بإصبعه آثار المسامير في يد يسوع، وأن يضع يده في جنبه.</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الشخص الذي يؤدي دور توما عن شعوره. قد يجيب هذا الشخص بعبارات من قبيل: "أشعر بالغيرة لأنني لم أر يسوع مع باقي التلاميذ"، أو "أتمنى أن يأتي يسوع مرة أخرى كي أراه بنفسي"، أو "لستُ على يقين بأن يسوع حي بالحقيقة بما أني لم أره بنفسي".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بثمانية أيام، كان التلاميذ في غرفة مغلقة مرة أخرى، وفي هذه المرة، كان توما معهم. وفجأة، ظهر يسوع في الغرفة معهم مرة أخرى، والأبواب مغلقة، وقال لهم: "سَلَامٌ لَكُمْ!" ثم طلب يسوع من توما أن يضع إصبعه على آثار المسامير التي في يديه، وفي جنبه أيضًا. فقال توما ليسوع: "ربِّي وإلهي!"</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واسألوا الشخص الذي يؤدي دور توما عن شعوره. قد يجيب هذا الشخص بعبارات من قبيل: "كيف علم يسوع أنني كنتُ أريد أن أبصر آثار المسامير وأن أضع إصبعي عليها ويدي في جنبه؟" أو "أؤمن بأن يسوع حي، وبأنه هو المختار من الله بحقٍّ"، أو "لستُ بحاجة إلى أن أضع يدي في جنب يسوع أو أن ألمس آثار المسامير - أؤمن أن يسوع هو الله بالحقيقة".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قال يسوع لتوما إنه آمن لأنه رآه، وقال إن الذين يؤمنون دون أن يروه مبارَكون أو مستحسَنون من الله.</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 xml:space="preserve">واسألوا الذين يؤدون دور التلاميذ عن شعورهم. قد يجيب هؤلاء بعبارات من قبيل: "كيف يمكن لأحدهم أن يطوَّب أكثر منا ونحن قد رأينا يسوع حيًا بأعيننا"، أو "نؤمن نحن أيضًا بأن يسوع هو ربُّنا وأنه هو الله"، أو "نتساءل عمَّا يقصده يسوع بتطويبه لهؤلاء الأشخاص".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قدَّم يوحنا، كاتب هذا الإنجيل، معلومات تتعلق بخلفية هذا الإنجيل، فقال إن يسوع صنع آيات أخرى كثيرة أمام تلاميذه، وهو لم يكتب هذه الآيات الأخرى في كتابه هذا. وقد كتب يوحنا هذا الإنجيل ليؤمن الناس بأن يسوع هو المسيح، ابن الله، كما كتبه يوحنا لتكون للذين يؤمنون بيسوع حياة باسمه.</w:t>
      </w:r>
    </w:p>
    <w:p>
      <w:pPr>
        <w:pStyle w:val="ListBullet"/>
        <w:bidi/>
        <w:spacing w:line="240" w:lineRule="auto"/>
        <w:ind w:left="720"/>
      </w:pPr>
      <w:r>
        <w:rPr>
          <w:rtl/>
          <w:cs/>
          <w:lang w:val="ar_AE" w:bidi="ar_AE"/>
        </w:rPr>
      </w:r>
      <w:r>
        <w:rPr>
          <w:rtl/>
          <w:cs/>
          <w:lang w:val="ar_AE" w:bidi="ar_AE"/>
        </w:rPr>
        <w:t>توقَّفوا هنا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يوحنا عن شعوره. قد يجيب هذا الشخص بعبارات من قبيل: "آمل أن يؤمن كثيرون بيسوع بعد قراءة هذا الإنجيل"، أو "أنا سعيد لأني تمكَّنتُ من التحدُّث عن يسوع وعن آياته مع قراء هذا الإنجيل"، أو "أريد أن تكون للكثيرين حياة باسم يسوع".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20: 19–31 من ترجمة سهلة ومفهومة.</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كان </w:t>
      </w:r>
      <w:r>
        <w:rPr>
          <w:b/>
          <w:rtl/>
          <w:cs/>
          <w:lang w:val="ar_AE" w:bidi="ar_AE"/>
        </w:rPr>
        <w:t>التلاميذ</w:t>
      </w:r>
      <w:r>
        <w:rPr>
          <w:rtl/>
          <w:cs/>
          <w:lang w:val="ar_AE" w:bidi="ar_AE"/>
        </w:rPr>
        <w:t xml:space="preserve"> مجتمعين معًا في عشية أول الأسبوع. وبحسب الثقافة اليهودية، كان أول الأسبوع هو يوم الأحد. والتلاميذ هم الذين كانوا يتبعون يسوع ويتعلَّمون منه. وعلى الأرجح، كان عشرة تلاميذ من الاثني عشر تلميذًا موجودين هناك في عشية ذلك اليوم، ربما مع تلاميذ آخرين أيضًا. استخدموا الكلمة نفسها التي استخدمتموها في مقاطع سابقة للإشارة إلى التلاميذ، ولمزيدٍ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 xml:space="preserve">كان التلاميذ مجتمعين في بيت مغلق، وقد أغلقوا أبواب الغرفة أو البيت عليهم لأنهم كانوا خائفين من </w:t>
      </w:r>
      <w:r>
        <w:rPr>
          <w:b/>
          <w:rtl/>
          <w:cs/>
          <w:lang w:val="ar_AE" w:bidi="ar_AE"/>
        </w:rPr>
        <w:t>اليهود</w:t>
      </w:r>
      <w:r>
        <w:rPr>
          <w:rtl/>
          <w:cs/>
          <w:lang w:val="ar_AE" w:bidi="ar_AE"/>
        </w:rPr>
        <w:t xml:space="preserve">، أي من رؤساء اليهود. استخدموا الكلمة نفسها التي استخدمتموها في مقاطع سابقة للإشارة إلى اليهود، ولمزيدٍ من المعلومات عن </w:t>
      </w:r>
      <w:r>
        <w:rPr>
          <w:rtl/>
          <w:cs/>
          <w:lang w:val="ar_AE" w:bidi="ar_AE"/>
        </w:rPr>
        <w:t>اليهود</w:t>
      </w:r>
      <w:r>
        <w:rPr>
          <w:rtl/>
          <w:cs/>
          <w:lang w:val="ar_AE" w:bidi="ar_AE"/>
        </w:rPr>
        <w:t>، انظر قاموس الكلمات الرئيسية.</w:t>
      </w:r>
    </w:p>
    <w:p>
      <w:pPr>
        <w:bidi/>
      </w:pPr>
      <w:r>
        <w:rPr>
          <w:rtl/>
          <w:cs/>
          <w:lang w:val="ar_AE" w:bidi="ar_AE"/>
        </w:rPr>
      </w:r>
      <w:r>
        <w:rPr>
          <w:rtl/>
          <w:cs/>
          <w:lang w:val="ar_AE" w:bidi="ar_AE"/>
        </w:rPr>
        <w:t xml:space="preserve">ثم ظهر يسوع بغتة داخل الغرفة المغلقة وقال: "سَلَامٌ لَكُمْ!" </w:t>
      </w:r>
      <w:r>
        <w:rPr>
          <w:b/>
          <w:rtl/>
          <w:cs/>
          <w:lang w:val="ar_AE" w:bidi="ar_AE"/>
        </w:rPr>
        <w:t>السلام</w:t>
      </w:r>
      <w:r>
        <w:rPr>
          <w:rtl/>
          <w:cs/>
          <w:lang w:val="ar_AE" w:bidi="ar_AE"/>
        </w:rPr>
        <w:t xml:space="preserve"> يشير إلى أكثر من مجرد غياب النزاع أو الحرب. فقد أراد يسوع أن يَطمئنَّ تلاميذه، وأن يعيشوا معًا في وحدة ومحبة. استخدموا الكلمة نفسها التي استخدمتموها في مقاطع سابقة للإشارة إلى السلام، ولمزيدٍ من المعلومات عن </w:t>
      </w:r>
      <w:r>
        <w:rPr>
          <w:rtl/>
          <w:cs/>
          <w:lang w:val="ar_AE" w:bidi="ar_AE"/>
        </w:rPr>
        <w:t>السلام</w:t>
      </w:r>
      <w:r>
        <w:rPr>
          <w:rtl/>
          <w:cs/>
          <w:lang w:val="ar_AE" w:bidi="ar_AE"/>
        </w:rPr>
        <w:t>، انظر قاموس الكلمات الرئيسية.</w:t>
      </w:r>
    </w:p>
    <w:p>
      <w:pPr>
        <w:bidi/>
      </w:pPr>
      <w:r>
        <w:rPr>
          <w:rtl/>
          <w:cs/>
          <w:lang w:val="ar_AE" w:bidi="ar_AE"/>
        </w:rPr>
      </w:r>
      <w:r>
        <w:rPr>
          <w:rtl/>
          <w:cs/>
          <w:lang w:val="ar_AE" w:bidi="ar_AE"/>
        </w:rPr>
        <w:t xml:space="preserve">ثم أظهر يسوع للتلاميذ الآثار التي في يديه وجنبه، ففرح التلاميذ جدًا إذ رأوا </w:t>
      </w:r>
      <w:r>
        <w:rPr>
          <w:b/>
          <w:rtl/>
          <w:cs/>
          <w:lang w:val="ar_AE" w:bidi="ar_AE"/>
        </w:rPr>
        <w:t>الرب</w:t>
      </w:r>
      <w:r>
        <w:rPr>
          <w:rtl/>
          <w:cs/>
          <w:lang w:val="ar_AE" w:bidi="ar_AE"/>
        </w:rPr>
        <w:t xml:space="preserve">. كلمة "رب" كانت لفظًا ينم عن الاحترام ليسوع، كما كانت وسيلة استخدمها أتباع يسوع لوصفه بأنه الله والسيد. استخدِموا الكلمة نفسها التي استخدمتموها في المقاطع السابقة للإشارة إلى الرب. ولمزيدٍ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ثم قال يسوع إنه سيرسل التلاميذ إلى العالم كما أرسله الآب إلى العالم، وأراد يسوع أن يمثِّله التلاميذ على الأرض كما كان يسوع ممثلًا لله الآب على الأرض. تشير كلمة </w:t>
      </w:r>
      <w:r>
        <w:rPr>
          <w:b/>
          <w:rtl/>
          <w:cs/>
          <w:lang w:val="ar_AE" w:bidi="ar_AE"/>
        </w:rPr>
        <w:t>الآب</w:t>
      </w:r>
      <w:r>
        <w:rPr>
          <w:rtl/>
          <w:cs/>
          <w:lang w:val="ar_AE" w:bidi="ar_AE"/>
        </w:rPr>
        <w:t xml:space="preserve"> إلى الله الذي في السماء.</w:t>
      </w:r>
    </w:p>
    <w:p>
      <w:pPr>
        <w:bidi/>
      </w:pPr>
      <w:r>
        <w:rPr>
          <w:rtl/>
          <w:cs/>
          <w:lang w:val="ar_AE" w:bidi="ar_AE"/>
        </w:rPr>
      </w:r>
      <w:r>
        <w:rPr>
          <w:rtl/>
          <w:cs/>
          <w:lang w:val="ar_AE" w:bidi="ar_AE"/>
        </w:rPr>
        <w:t xml:space="preserve">ثم نفخ يسوع في التلاميذ وقال: "اقبلوا الروح القدس". </w:t>
      </w:r>
      <w:r>
        <w:rPr>
          <w:b/>
          <w:rtl/>
          <w:cs/>
          <w:lang w:val="ar_AE" w:bidi="ar_AE"/>
        </w:rPr>
        <w:t>والروح القدس</w:t>
      </w:r>
      <w:r>
        <w:rPr>
          <w:rtl/>
          <w:cs/>
          <w:lang w:val="ar_AE" w:bidi="ar_AE"/>
        </w:rPr>
        <w:t xml:space="preserve"> هو روح الله. استخدموا الكلمة نفسها التي استخدمتموها في مقاطع سابقة للإشارة إلى الروح القدس، ولمزيدٍ من المعلومات عن </w:t>
      </w:r>
      <w:r>
        <w:rPr>
          <w:rtl/>
          <w:cs/>
          <w:lang w:val="ar_AE" w:bidi="ar_AE"/>
        </w:rPr>
        <w:t>الروح القدس</w:t>
      </w:r>
      <w:r>
        <w:rPr>
          <w:rtl/>
          <w:cs/>
          <w:lang w:val="ar_AE" w:bidi="ar_AE"/>
        </w:rPr>
        <w:t>، انظر قاموس الكلمات الرئيسية.</w:t>
      </w:r>
    </w:p>
    <w:p>
      <w:pPr>
        <w:bidi/>
      </w:pPr>
      <w:r>
        <w:rPr>
          <w:rtl/>
          <w:cs/>
          <w:lang w:val="ar_AE" w:bidi="ar_AE"/>
        </w:rPr>
      </w:r>
      <w:r>
        <w:rPr>
          <w:rtl/>
          <w:cs/>
          <w:lang w:val="ar_AE" w:bidi="ar_AE"/>
        </w:rPr>
        <w:t>بعد ذلك، قال يسوع للتلاميذ إنهم إن</w:t>
      </w:r>
      <w:r>
        <w:rPr>
          <w:b/>
          <w:rtl/>
          <w:cs/>
          <w:lang w:val="ar_AE" w:bidi="ar_AE"/>
        </w:rPr>
        <w:t xml:space="preserve"> غفروا</w:t>
      </w:r>
      <w:r>
        <w:rPr>
          <w:rtl/>
          <w:cs/>
          <w:lang w:val="ar_AE" w:bidi="ar_AE"/>
        </w:rPr>
        <w:t xml:space="preserve"> للناس خطاياهم، سيغفرها الله لهم، وإذا لم يغفروا لأحدهم خطاياه، لن يغفرها الله له. </w:t>
      </w:r>
      <w:r>
        <w:rPr>
          <w:b/>
          <w:rtl/>
          <w:cs/>
          <w:lang w:val="ar_AE" w:bidi="ar_AE"/>
        </w:rPr>
        <w:t>الغفران</w:t>
      </w:r>
      <w:r>
        <w:rPr>
          <w:rtl/>
          <w:cs/>
          <w:lang w:val="ar_AE" w:bidi="ar_AE"/>
        </w:rPr>
        <w:t xml:space="preserve"> معناه عدم معاقبة أحدهم كما يستحق، أو محو خطاياه. </w:t>
      </w:r>
    </w:p>
    <w:p>
      <w:pPr>
        <w:bidi/>
      </w:pPr>
      <w:r>
        <w:rPr>
          <w:rtl/>
          <w:cs/>
          <w:lang w:val="ar_AE" w:bidi="ar_AE"/>
        </w:rPr>
      </w:r>
      <w:r>
        <w:rPr>
          <w:rtl/>
          <w:cs/>
          <w:lang w:val="ar_AE" w:bidi="ar_AE"/>
        </w:rPr>
        <w:t>توقَّفوا هنا وناقشوا معًا كمجموعة الكلمة أو العبارة التي ستستخدمونها لترجمة الفعل"</w:t>
      </w:r>
      <w:r>
        <w:rPr>
          <w:b/>
          <w:rtl/>
          <w:cs/>
          <w:lang w:val="ar_AE" w:bidi="ar_AE"/>
        </w:rPr>
        <w:t>يغفر</w:t>
      </w:r>
      <w:r>
        <w:rPr>
          <w:rtl/>
          <w:cs/>
          <w:lang w:val="ar_AE" w:bidi="ar_AE"/>
        </w:rPr>
        <w:t>"، ولمزيدٍ من المعلومات، ابحثوا في قاموس الكلمات الرئيسية عن الفعل</w:t>
      </w:r>
      <w:r>
        <w:rPr>
          <w:rtl/>
          <w:cs/>
          <w:lang w:val="ar_AE" w:bidi="ar_AE"/>
        </w:rPr>
        <w:t xml:space="preserve"> يغفر</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إن الخطية هي أيُّ فعل عصيان لله. استخدموا الكلمة نفسها التي استخدمتموها في المقاطع السابقة للإشارة إلى </w:t>
      </w:r>
      <w:r>
        <w:rPr>
          <w:b/>
          <w:rtl/>
          <w:cs/>
          <w:lang w:val="ar_AE" w:bidi="ar_AE"/>
        </w:rPr>
        <w:t>الخطية</w:t>
      </w:r>
      <w:r>
        <w:rPr>
          <w:rtl/>
          <w:cs/>
          <w:lang w:val="ar_AE" w:bidi="ar_AE"/>
        </w:rPr>
        <w:t xml:space="preserve">، ولمزيدٍ من المعلومات عن </w:t>
      </w:r>
      <w:r>
        <w:rPr>
          <w:rtl/>
          <w:cs/>
          <w:lang w:val="ar_AE" w:bidi="ar_AE"/>
        </w:rPr>
        <w:t>الخطية</w:t>
      </w:r>
      <w:r>
        <w:rPr>
          <w:rtl/>
          <w:cs/>
          <w:lang w:val="ar_AE" w:bidi="ar_AE"/>
        </w:rPr>
        <w:t>، انظر قاموس الكلمات الرئيسية.</w:t>
      </w:r>
    </w:p>
    <w:p>
      <w:pPr>
        <w:bidi/>
      </w:pPr>
      <w:r>
        <w:rPr>
          <w:rtl/>
          <w:cs/>
          <w:lang w:val="ar_AE" w:bidi="ar_AE"/>
        </w:rPr>
      </w:r>
      <w:r>
        <w:rPr>
          <w:rtl/>
          <w:cs/>
          <w:lang w:val="ar_AE" w:bidi="ar_AE"/>
        </w:rPr>
        <w:t xml:space="preserve">كان توما واحدًا من تلاميذ يسوع الاثني عشر، وكان اسمه الآخر "التوأم". أخبر التلاميذ الآخرون توما بأنهم رأوا يسوع، لكنه قال إنه لن </w:t>
      </w:r>
      <w:r>
        <w:rPr>
          <w:b/>
          <w:rtl/>
          <w:cs/>
          <w:lang w:val="ar_AE" w:bidi="ar_AE"/>
        </w:rPr>
        <w:t>يؤمن</w:t>
      </w:r>
      <w:r>
        <w:rPr>
          <w:rtl/>
          <w:cs/>
          <w:lang w:val="ar_AE" w:bidi="ar_AE"/>
        </w:rPr>
        <w:t xml:space="preserve"> بأن يسوع حي إلا إذا رآه بنفسه. </w:t>
      </w:r>
      <w:r>
        <w:rPr>
          <w:b/>
          <w:rtl/>
          <w:cs/>
          <w:lang w:val="ar_AE" w:bidi="ar_AE"/>
        </w:rPr>
        <w:t>والإيمان</w:t>
      </w:r>
      <w:r>
        <w:rPr>
          <w:rtl/>
          <w:cs/>
          <w:lang w:val="ar_AE" w:bidi="ar_AE"/>
        </w:rPr>
        <w:t xml:space="preserve"> معناه الثقة بأن ما قاله يسوع عن نفسه صحيحٌ. استخدموا الكلمة نفسها التي استخدمتموها في المقاطع السابقة للإشارة إلى الفعل يؤمن، ولمزيدٍ من المعلومات عن </w:t>
      </w:r>
      <w:r>
        <w:rPr>
          <w:rtl/>
          <w:cs/>
          <w:lang w:val="ar_AE" w:bidi="ar_AE"/>
        </w:rPr>
        <w:t>الإيمان</w:t>
      </w:r>
      <w:r>
        <w:rPr>
          <w:rtl/>
          <w:cs/>
          <w:lang w:val="ar_AE" w:bidi="ar_AE"/>
        </w:rPr>
        <w:t>، انظر قاموس الكلمات الرئيسية.</w:t>
      </w:r>
    </w:p>
    <w:p>
      <w:pPr>
        <w:bidi/>
      </w:pPr>
      <w:r>
        <w:rPr>
          <w:rtl/>
          <w:cs/>
          <w:lang w:val="ar_AE" w:bidi="ar_AE"/>
        </w:rPr>
      </w:r>
      <w:r>
        <w:rPr>
          <w:rtl/>
          <w:cs/>
          <w:lang w:val="ar_AE" w:bidi="ar_AE"/>
        </w:rPr>
        <w:t>وبعد ذلك بثمانية أيام، كان التلاميذ في البيت المغلق مرة أخرى، وكان هذا في يوم الأحد التالي، وفي عشية ذلك اليوم أيضًا.</w:t>
      </w:r>
    </w:p>
    <w:p>
      <w:pPr>
        <w:bidi/>
      </w:pPr>
      <w:r>
        <w:rPr>
          <w:rtl/>
          <w:cs/>
          <w:lang w:val="ar_AE" w:bidi="ar_AE"/>
        </w:rPr>
      </w:r>
      <w:r>
        <w:rPr>
          <w:rtl/>
          <w:cs/>
          <w:lang w:val="ar_AE" w:bidi="ar_AE"/>
        </w:rPr>
        <w:t xml:space="preserve">فظهر يسوع مرة أخرى وتحدث إلى توما، وقال إن الذين يؤمنون دون أن يروه البتة </w:t>
      </w:r>
      <w:r>
        <w:rPr>
          <w:b/>
          <w:rtl/>
          <w:cs/>
          <w:lang w:val="ar_AE" w:bidi="ar_AE"/>
        </w:rPr>
        <w:t>مطوَّبون</w:t>
      </w:r>
      <w:r>
        <w:rPr>
          <w:rtl/>
          <w:cs/>
          <w:lang w:val="ar_AE" w:bidi="ar_AE"/>
        </w:rPr>
        <w:t xml:space="preserve">. الطوبى معناها أن يعين الله أحدهم، أو يعمل له خيرًا، أو يمنحه الدعم والتأييد. حاول أن تتجنَّب هنا استخدام أي كلمة متصلة بالحَظ أو المصادفة. وعندما يطوِّب (يبارك) الناس شيئًا ما، فإن هذا يعني في المعتاد أن يشكروا لأجل هذا الشيء، ويكرِّسوه لأجل غرض خاص. استخدموا الكلمة نفسها التي استخدمتموها في مقاطع سابقة للإشارة إلى الطوبى، ولمزيدٍ من المعلومات عن كلمة </w:t>
      </w:r>
      <w:r>
        <w:rPr>
          <w:rtl/>
          <w:cs/>
          <w:lang w:val="ar_AE" w:bidi="ar_AE"/>
        </w:rPr>
        <w:t>طوبى</w:t>
      </w:r>
      <w:r>
        <w:rPr>
          <w:rtl/>
          <w:cs/>
          <w:lang w:val="ar_AE" w:bidi="ar_AE"/>
        </w:rPr>
        <w:t>، انظر قاموس الكلمات الرئيسية.</w:t>
      </w:r>
    </w:p>
    <w:p>
      <w:pPr>
        <w:bidi/>
      </w:pPr>
      <w:r>
        <w:rPr>
          <w:rtl/>
          <w:cs/>
          <w:lang w:val="ar_AE" w:bidi="ar_AE"/>
        </w:rPr>
      </w:r>
      <w:r>
        <w:rPr>
          <w:rtl/>
          <w:cs/>
          <w:lang w:val="ar_AE" w:bidi="ar_AE"/>
        </w:rPr>
        <w:t xml:space="preserve">صنع يسوع </w:t>
      </w:r>
      <w:r>
        <w:rPr>
          <w:b/>
          <w:rtl/>
          <w:cs/>
          <w:lang w:val="ar_AE" w:bidi="ar_AE"/>
        </w:rPr>
        <w:t>آيات</w:t>
      </w:r>
      <w:r>
        <w:rPr>
          <w:rtl/>
          <w:cs/>
          <w:lang w:val="ar_AE" w:bidi="ar_AE"/>
        </w:rPr>
        <w:t xml:space="preserve"> معجزية أخرى كثيرة، لا يقدر أن يصنعها إلا الله وحده. استخدِموا الكلمة نفسها التي استخدمتموها في المقاطع السابقة للإشارة إلى الآيات، ولمزيدٍ من المعلومات عن </w:t>
      </w:r>
      <w:r>
        <w:rPr>
          <w:rtl/>
          <w:cs/>
          <w:lang w:val="ar_AE" w:bidi="ar_AE"/>
        </w:rPr>
        <w:t>الآيات</w:t>
      </w:r>
      <w:r>
        <w:rPr>
          <w:rtl/>
          <w:cs/>
          <w:lang w:val="ar_AE" w:bidi="ar_AE"/>
        </w:rPr>
        <w:t>، انظروا قاموس الكلمات الرئيسية.</w:t>
      </w:r>
    </w:p>
    <w:p>
      <w:pPr>
        <w:bidi/>
      </w:pPr>
      <w:r>
        <w:rPr>
          <w:rtl/>
          <w:cs/>
          <w:lang w:val="ar_AE" w:bidi="ar_AE"/>
        </w:rPr>
      </w:r>
      <w:r>
        <w:rPr>
          <w:rtl/>
          <w:cs/>
          <w:lang w:val="ar_AE" w:bidi="ar_AE"/>
        </w:rPr>
        <w:t xml:space="preserve">قال يوحنا، كاتب هذا الإنجيل، إنه كتب هذه الآيات التي صنعها يسوع ليؤمن الناس بأن يسوع هو </w:t>
      </w:r>
      <w:r>
        <w:rPr>
          <w:rtl/>
          <w:cs/>
          <w:lang w:val="ar_AE" w:bidi="ar_AE"/>
        </w:rPr>
        <w:t>المسيح</w:t>
      </w:r>
      <w:r>
        <w:rPr>
          <w:rtl/>
          <w:cs/>
          <w:lang w:val="ar_AE" w:bidi="ar_AE"/>
        </w:rPr>
        <w:t xml:space="preserve">. تشير كلمتا </w:t>
      </w:r>
      <w:r>
        <w:rPr>
          <w:b/>
          <w:rtl/>
          <w:cs/>
          <w:lang w:val="ar_AE" w:bidi="ar_AE"/>
        </w:rPr>
        <w:t>المسيح</w:t>
      </w:r>
      <w:r>
        <w:rPr>
          <w:rtl/>
          <w:cs/>
          <w:lang w:val="ar_AE" w:bidi="ar_AE"/>
        </w:rPr>
        <w:t xml:space="preserve"> و</w:t>
      </w:r>
      <w:r>
        <w:rPr>
          <w:b/>
          <w:rtl/>
          <w:cs/>
          <w:lang w:val="ar_AE" w:bidi="ar_AE"/>
        </w:rPr>
        <w:t>المسيَّا</w:t>
      </w:r>
      <w:r>
        <w:rPr>
          <w:rtl/>
          <w:cs/>
          <w:lang w:val="ar_AE" w:bidi="ar_AE"/>
        </w:rPr>
        <w:t xml:space="preserve"> كلتاهما إلى الشخص الذي يمسحه الله ويختاره رئيسًا. إن يسوع هو المسيَّا، أي إنه هو الذي وعد الله بإرساله ليخلِّص شعبه. استخدموا الكلمة نفسها التي استخدمتموها في المقاطع السابقة للإشارة إلى المسيَّا، ولمزيدٍ من المعلومات عن </w:t>
      </w:r>
      <w:r>
        <w:rPr>
          <w:rtl/>
          <w:cs/>
          <w:lang w:val="ar_AE" w:bidi="ar_AE"/>
        </w:rPr>
        <w:t>المسيا</w:t>
      </w:r>
      <w:r>
        <w:rPr>
          <w:rtl/>
          <w:cs/>
          <w:lang w:val="ar_AE" w:bidi="ar_AE"/>
        </w:rPr>
        <w:t>، انظر قاموس الكلمات الرئيسية.</w:t>
      </w:r>
    </w:p>
    <w:p>
      <w:pPr>
        <w:bidi/>
      </w:pPr>
      <w:r>
        <w:rPr>
          <w:rtl/>
          <w:cs/>
          <w:lang w:val="ar_AE" w:bidi="ar_AE"/>
        </w:rPr>
      </w:r>
      <w:r>
        <w:rPr>
          <w:rtl/>
          <w:cs/>
          <w:lang w:val="ar_AE" w:bidi="ar_AE"/>
        </w:rPr>
        <w:t xml:space="preserve">أراد يوحنا أيضًا أن يؤمن الناس بأن يسوع هو </w:t>
      </w:r>
      <w:r>
        <w:rPr>
          <w:b/>
          <w:rtl/>
          <w:cs/>
          <w:lang w:val="ar_AE" w:bidi="ar_AE"/>
        </w:rPr>
        <w:t>ابن الله</w:t>
      </w:r>
      <w:r>
        <w:rPr>
          <w:rtl/>
          <w:cs/>
          <w:lang w:val="ar_AE" w:bidi="ar_AE"/>
        </w:rPr>
        <w:t xml:space="preserve">، وهو ما معناه أن يسوع هو المسيا المرسَل من الله، وأنه هو الله نفسه، وأنه يتمتع بعلاقة خاصة مع الله. استخدموا الكلمة نفسها التي استخدمتموها في المقاطع السابقة للإشارة إلى ابن الله، ولمزيدٍ من المعلومات عن </w:t>
      </w:r>
      <w:r>
        <w:rPr>
          <w:rtl/>
          <w:cs/>
          <w:lang w:val="ar_AE" w:bidi="ar_AE"/>
        </w:rPr>
        <w:t>ابن الله</w:t>
      </w:r>
      <w:r>
        <w:rPr>
          <w:rtl/>
          <w:cs/>
          <w:lang w:val="ar_AE" w:bidi="ar_AE"/>
        </w:rPr>
        <w:t>، انظر قاموس الكلمات الرئيسية.</w:t>
      </w:r>
    </w:p>
    <w:p>
      <w:pPr>
        <w:bidi/>
      </w:pPr>
      <w:r>
        <w:rPr>
          <w:rtl/>
          <w:cs/>
          <w:lang w:val="ar_AE" w:bidi="ar_AE"/>
        </w:rPr>
      </w:r>
      <w:r>
        <w:rPr>
          <w:rtl/>
          <w:cs/>
          <w:lang w:val="ar_AE" w:bidi="ar_AE"/>
        </w:rPr>
        <w:t xml:space="preserve">وأراد يوحنا أيضًا أن تكون للناس حياة باسم يسوع، </w:t>
      </w:r>
      <w:r>
        <w:rPr>
          <w:b/>
          <w:rtl/>
          <w:cs/>
          <w:lang w:val="ar_AE" w:bidi="ar_AE"/>
        </w:rPr>
        <w:t>والحياة</w:t>
      </w:r>
      <w:r>
        <w:rPr>
          <w:rtl/>
          <w:cs/>
          <w:lang w:val="ar_AE" w:bidi="ar_AE"/>
        </w:rPr>
        <w:t xml:space="preserve"> هنا تشير إلى أكثر من مجرد حياة جسدية، لكنها حياة روحية مع الله. وعبارة "باسم يسوع" معناها أن الناس ينالون هذه الحياة مع الله بفضل يسوع نفسه.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21: 1–14 واحفظوا هذا المقطع في قلوبكم.</w:t>
      </w:r>
    </w:p>
    <w:p>
      <w:pPr>
        <w:bidi/>
      </w:pPr>
      <w:r>
        <w:rPr>
          <w:rtl/>
          <w:cs/>
          <w:lang w:val="ar_AE" w:bidi="ar_AE"/>
        </w:rPr>
      </w:r>
      <w:r>
        <w:rPr>
          <w:rtl/>
          <w:cs/>
          <w:lang w:val="ar_AE" w:bidi="ar_AE"/>
        </w:rPr>
        <w:t>استمعوا إلى نسخة صوتية من يوحنا 21: 1–14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بمَ يُخبرنا هذا المقطع عن يسوع؟</w:t>
      </w:r>
    </w:p>
    <w:p>
      <w:pPr>
        <w:pStyle w:val="ListBullet"/>
        <w:bidi/>
        <w:spacing w:line="240" w:lineRule="auto"/>
        <w:ind w:left="720"/>
      </w:pPr>
      <w:r>
        <w:rPr>
          <w:rtl/>
          <w:cs/>
          <w:lang w:val="ar_AE" w:bidi="ar_AE"/>
        </w:rPr>
      </w:r>
      <w:r>
        <w:rPr>
          <w:rtl/>
          <w:cs/>
          <w:lang w:val="ar_AE" w:bidi="ar_AE"/>
        </w:rPr>
        <w:t>بمَ يُخبرنا هذا المقطع عن البشر؟</w:t>
      </w:r>
    </w:p>
    <w:p>
      <w:pPr>
        <w:pStyle w:val="ListBullet"/>
        <w:bidi/>
        <w:spacing w:line="240" w:lineRule="auto"/>
        <w:ind w:left="720"/>
      </w:pPr>
      <w:r>
        <w:rPr>
          <w:rtl/>
          <w:cs/>
          <w:lang w:val="ar_AE" w:bidi="ar_AE"/>
        </w:rPr>
      </w:r>
      <w:r>
        <w:rPr>
          <w:rtl/>
          <w:cs/>
          <w:lang w:val="ar_AE" w:bidi="ar_AE"/>
        </w:rPr>
        <w:t>كيف يؤثر هذا المقطع في حياتنا اليومية؟</w:t>
      </w:r>
    </w:p>
    <w:p>
      <w:pPr>
        <w:pStyle w:val="ListBullet"/>
        <w:bidi/>
        <w:spacing w:line="240" w:lineRule="auto"/>
        <w:ind w:left="720"/>
      </w:pPr>
      <w:r>
        <w:rPr>
          <w:rtl/>
          <w:cs/>
          <w:lang w:val="ar_AE" w:bidi="ar_AE"/>
        </w:rPr>
      </w:r>
      <w:r>
        <w:rPr>
          <w:rtl/>
          <w:cs/>
          <w:lang w:val="ar_AE" w:bidi="ar_AE"/>
        </w:rPr>
        <w:t>هل هناك شخص تعرفونه يحتاج إلى الاستماع إلى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21: 1–14 من ترجمة سهلة ومفهومة.</w:t>
      </w:r>
    </w:p>
    <w:p>
      <w:pPr>
        <w:bidi/>
      </w:pPr>
      <w:r>
        <w:rPr>
          <w:rtl/>
          <w:cs/>
          <w:lang w:val="ar_AE" w:bidi="ar_AE"/>
        </w:rPr>
      </w:r>
      <w:r>
        <w:rPr>
          <w:rtl/>
          <w:cs/>
          <w:lang w:val="ar_AE" w:bidi="ar_AE"/>
        </w:rPr>
        <w:t>صُلِب يسوع يوم الجمعة، ثم في يوم الأحد، جاءت مريم المجدلية، وبطرس، وتلميذ آخر إلى قبر يسوع فرأوه فارغًا. وفي تلك الليلة نفسها، ظهر يسوع للتلاميذ في غرفة مغلقة، ثم جاء إليهم مرة أخرى بعد ذلك بثمانية أيام، وفي تلك المرة، كان توما، وهو واحد من التلاميذ، موجودًا هناك أيضًا، ورأى يسوع. وهذا كله حدث في أورشليم. ثم في هذا المقطع، ظهر يسوع لتلاميذه مرة أخرى بينما كانوا يتصيَّدون عند بحر الجليل، ودبَّر لهم سمكًا للصيد بطريقة معجزية، ثم أكلوا جميعهم معًا على شاطئ البحيرة.</w:t>
      </w:r>
    </w:p>
    <w:p>
      <w:pPr>
        <w:bidi/>
      </w:pPr>
      <w:r>
        <w:rPr>
          <w:rtl/>
          <w:cs/>
          <w:lang w:val="ar_AE" w:bidi="ar_AE"/>
        </w:rPr>
      </w:r>
      <w:r>
        <w:rPr>
          <w:rtl/>
          <w:cs/>
          <w:lang w:val="ar_AE" w:bidi="ar_AE"/>
        </w:rPr>
        <w:t>ثم يمدُّنا هذا المقطع ببعض المعلومات الإضافية بعد نهاية إنجيل يوحنا، عن مرة أخرى ظهر فيها يسوع لتلاميذه. ومن المرجَّح أن الكاتب أضاف هذا المقطع والمقطع الذي يليه أيضًا ليقدِّم مزيدًا من المعلومات عن يسوع كان من الممكن أن تُفقَد لولا ذلك. وربما أضاف الكاتب المقطع التالي لهذا المقطع أيضًا لأنه أراد أن يساعد قراءه ليفهموا بعض الأمور المتعلِّقة بشائعة انتشرت عن التلميذ الذي كان يسوع يحبه.</w:t>
      </w:r>
    </w:p>
    <w:p>
      <w:pPr>
        <w:bidi/>
      </w:pPr>
      <w:r>
        <w:rPr>
          <w:rtl/>
          <w:cs/>
          <w:lang w:val="ar_AE" w:bidi="ar_AE"/>
        </w:rPr>
      </w:r>
      <w:r>
        <w:rPr>
          <w:rtl/>
          <w:cs/>
          <w:lang w:val="ar_AE" w:bidi="ar_AE"/>
        </w:rPr>
        <w:t>وقعت أحداث هذه القصة في وقتٍ ما بعد ظهور يسوع لتوما والتلاميذ الآخرين في الغرفة المغلقة في أورشليم، في منطقة اليهودية، ولسنا نَعلَم تحديدًا كم من الوقت كان قد مرَّ على ذلك، لكن على الأرجح، حدث ذلك بعد بضعة أيام أو بضعة أسابيع. كان التلاميذ قد رجعوا إلى منطقة الجليل عند بحر طبرية، وهو الاسم الروماني لبحر الجليل. وبحر الجليل هو بحيرة من الماء العذب، وهذا هو مسقط رأس التلاميذ. وتُخبرنا هذه القصة كيف أظهر يسوع نفسه للتلاميذ.</w:t>
      </w:r>
    </w:p>
    <w:p>
      <w:pPr>
        <w:bidi/>
      </w:pPr>
      <w:r>
        <w:rPr>
          <w:rtl/>
          <w:cs/>
          <w:lang w:val="ar_AE" w:bidi="ar_AE"/>
        </w:rPr>
      </w:r>
      <w:r>
        <w:rPr>
          <w:rtl/>
          <w:cs/>
          <w:lang w:val="ar_AE" w:bidi="ar_AE"/>
        </w:rPr>
        <w:t xml:space="preserve">توقفوا هنا وشاهِدوا معًا كمجموعة صورة </w:t>
      </w:r>
      <w:r>
        <w:rPr>
          <w:rtl/>
          <w:cs/>
          <w:lang w:val="ar_AE" w:bidi="ar_AE"/>
        </w:rPr>
        <w:t>لبحر الجليل</w:t>
      </w:r>
      <w:r>
        <w:rPr>
          <w:rtl/>
          <w:cs/>
          <w:lang w:val="ar_AE" w:bidi="ar_AE"/>
        </w:rPr>
        <w:t xml:space="preserve">، وخريطة تبيِّن مكان </w:t>
      </w:r>
      <w:r>
        <w:rPr>
          <w:rtl/>
          <w:cs/>
          <w:lang w:val="ar_AE" w:bidi="ar_AE"/>
        </w:rPr>
        <w:t>أورشليم، وبحر الجليل، ومنطقتي اليهودية والجليل</w:t>
      </w:r>
      <w:r>
        <w:rPr>
          <w:rtl/>
          <w:cs/>
          <w:lang w:val="ar_AE" w:bidi="ar_AE"/>
        </w:rPr>
        <w:t>. توقَّفوا هنا عن سماع التسجيل الصوتي.</w:t>
      </w:r>
    </w:p>
    <w:p>
      <w:pPr>
        <w:bidi/>
      </w:pPr>
      <w:r>
        <w:rPr>
          <w:rtl/>
          <w:cs/>
          <w:lang w:val="ar_AE" w:bidi="ar_AE"/>
        </w:rPr>
      </w:r>
      <w:r>
        <w:rPr>
          <w:rtl/>
          <w:cs/>
          <w:lang w:val="ar_AE" w:bidi="ar_AE"/>
        </w:rPr>
        <w:t>كان سبعة من تلاميذ يسوع هناك، وكان سمعان بطرس هو الذي ذُكِر أولًا، وهو أهم تلميذ في هذه القصة. والتلاميذ الآخرون الذي كانوا مع سمعان بطرس هم توما الذي يُدعى أيضًا التوأم، ونثنائيل الذي كان من مدينة تُدعى قانا في منطقة الجليل، وابنا زبدي، وهما تلميذان اسمهما يعقوب ويوحنا، واسم أبيهما زبدي. وكان هناك أيضًا تلميذان آخران. وعلى الأرجح، كان يوحنا، كاتب هذا الإنجيل، واحدًا من التلاميذ الموجودين هناك، حيث يرى معظم الناس أن عبارة "التلميذ الذي كان يسوع يحبه" تشير إلى يوحنا.</w:t>
      </w:r>
    </w:p>
    <w:p>
      <w:pPr>
        <w:bidi/>
      </w:pPr>
      <w:r>
        <w:rPr>
          <w:rtl/>
          <w:cs/>
          <w:lang w:val="ar_AE" w:bidi="ar_AE"/>
        </w:rPr>
      </w:r>
      <w:r>
        <w:rPr>
          <w:rtl/>
          <w:cs/>
          <w:lang w:val="ar_AE" w:bidi="ar_AE"/>
        </w:rPr>
        <w:t>من المرجَّح أن هؤلاء التلاميذ السبعة كانوا مجتمعين معًا في بيت أحدهم الذي كان قريبًا من البحيرة، فقال سمعان بطرس للتلاميذ الستة الآخرين إنه يخطط للذهاب قريبًا جدًا إلى البحيرة ليتصيَّد. فقبل أن يصبح سمعان بطرس تلميذًا ليسوع، كان صياد سمك، وكان كثيرون من التلاميذ الآخرين أيضًا صيادي سمك قبل أن يتبعوا يسوع. فقال التلاميذ الآخرون لسمعان بطرس إنهم سيذهبون معه للصيد، فغادر التلاميذ جميعهم الموضع الذي كانوا فيه وذهبوا إلى بحر الجليل، ودخلوا سفينة صيد ومعهم شباكهم، وحاولوا أن يصيدوا سمكًا طوال الليل، لكنهم لم يمسكوا شيئًا في شباكهم. في أيام يسوع، كان الصيادون يستخدمون الشباك لصيد السمك، وكانت الشبكة على الأرجح عبارة عن دائرة بها أوزان صغيرة عند الحافة، وكان من الشائع أيضًا أن يعمل الصيادون ليلًا.</w:t>
      </w:r>
    </w:p>
    <w:p>
      <w:pPr>
        <w:bidi/>
      </w:pPr>
      <w:r>
        <w:rPr>
          <w:rtl/>
          <w:cs/>
          <w:lang w:val="ar_AE" w:bidi="ar_AE"/>
        </w:rPr>
      </w:r>
      <w:r>
        <w:rPr>
          <w:rtl/>
          <w:cs/>
          <w:lang w:val="ar_AE" w:bidi="ar_AE"/>
        </w:rPr>
        <w:t xml:space="preserve">توقَّفوا هنا وشاهدوا معًا كمجموعة صورًا </w:t>
      </w:r>
      <w:r>
        <w:rPr>
          <w:rtl/>
          <w:cs/>
          <w:lang w:val="ar_AE" w:bidi="ar_AE"/>
        </w:rPr>
        <w:t>لشبكة صيد</w:t>
      </w:r>
      <w:r>
        <w:rPr>
          <w:rtl/>
          <w:cs/>
          <w:lang w:val="ar_AE" w:bidi="ar_AE"/>
        </w:rPr>
        <w:t xml:space="preserve"> </w:t>
      </w:r>
      <w:r>
        <w:rPr>
          <w:rtl/>
          <w:cs/>
          <w:lang w:val="ar_AE" w:bidi="ar_AE"/>
        </w:rPr>
        <w:t>وسفينة</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وتوقَّفوا أيضًا لمناقشة السؤال التالي في المجموعة: إذا كان الناس يتصيَّدون السمك في مجتمعكم، فمتى وأين يفعلون ذلك؟ وما الذي يستخدمونه لصيد السمك؟ فهل يستخدمون الشباك، أم الرماح، أم الصنارة لصيد السمك، أم يستخدمون أي وسيلة أخرى؟ توقَّفوا هنا عن سماع التسجيل الصوتي، </w:t>
      </w:r>
    </w:p>
    <w:p>
      <w:pPr>
        <w:bidi/>
      </w:pPr>
      <w:r>
        <w:rPr>
          <w:rtl/>
          <w:cs/>
          <w:lang w:val="ar_AE" w:bidi="ar_AE"/>
        </w:rPr>
      </w:r>
      <w:r>
        <w:rPr>
          <w:rtl/>
          <w:cs/>
          <w:lang w:val="ar_AE" w:bidi="ar_AE"/>
        </w:rPr>
        <w:t>وفي الصباح الباكر، رأى التلاميذ شخصًا واقفًا على الشاطئ، أي على اليابسة عند بحر الجليل، وكان هذا الشخص الواقف على الشاطئ هو يسوع، لكن التلاميذ لم يعرفوه. لسا نَعلَم بوضوح لماذا لم يتعرَّف التلاميذ على يسوع؛ فربما لم يتعرَّفوا عليه لأنه بدا مختلفًا، أو لأنهم كانوا بعيدين جدًا عن الشاطئ بحيث يعجزون عن رؤية ملامح أي شخص بوضوح، أو لأن الوقت كان مبكرًا جدًا ولم يكن هناك بعد ضوء كافٍ يُمَكِّنهم من الرؤية بوضوح.</w:t>
      </w:r>
    </w:p>
    <w:p>
      <w:pPr>
        <w:bidi/>
      </w:pPr>
      <w:r>
        <w:rPr>
          <w:rtl/>
          <w:cs/>
          <w:lang w:val="ar_AE" w:bidi="ar_AE"/>
        </w:rPr>
      </w:r>
      <w:r>
        <w:rPr>
          <w:rtl/>
          <w:cs/>
          <w:lang w:val="ar_AE" w:bidi="ar_AE"/>
        </w:rPr>
        <w:t>فقال يسوع للتلاميذ: "يا غلمان، ألم تمسكوا أيَّ سمك بعد؟" كلمة "غلمان" في اللغة الأصلية كانت أسلوبًا ودودًا للتحدث إلى رجال في عمر الشباب، وكان التلاميذ جميعهم في سن الشباب. في بعض الأحيان، يُترجم الناس هذه الكلمة إلى "أولاد"، لكن هذه الكلمة لا تشير إلى أطفال صغار، ولم تكن تنم عن عدم احترام. وقد طرح يسوع هذا السؤال بطريقة تبيِّن أنه كان يتوقع منهم أن يقولوا: "كلا، لم نمسك شيئًا".</w:t>
      </w:r>
    </w:p>
    <w:p>
      <w:pPr>
        <w:bidi/>
      </w:pPr>
      <w:r>
        <w:rPr>
          <w:rtl/>
          <w:cs/>
          <w:lang w:val="ar_AE" w:bidi="ar_AE"/>
        </w:rPr>
      </w:r>
      <w:r>
        <w:rPr>
          <w:rtl/>
          <w:cs/>
          <w:lang w:val="ar_AE" w:bidi="ar_AE"/>
        </w:rPr>
        <w:t xml:space="preserve">توقَّفوا هنا وناقشوا معًا كمجموعة الطريقة الشائعة في لغتكم للإشارة إلى الشباب؟ توقَّفوا هنا عن سماع التسجيل الصوتي، </w:t>
      </w:r>
    </w:p>
    <w:p>
      <w:pPr>
        <w:bidi/>
      </w:pPr>
      <w:r>
        <w:rPr>
          <w:rtl/>
          <w:cs/>
          <w:lang w:val="ar_AE" w:bidi="ar_AE"/>
        </w:rPr>
      </w:r>
      <w:r>
        <w:rPr>
          <w:rtl/>
          <w:cs/>
          <w:lang w:val="ar_AE" w:bidi="ar_AE"/>
        </w:rPr>
        <w:t>فأجاب التلاميذ يسوع قائلين: "لَا!" لأنهم لم يكونوا قد أمسكوا أيَّ سمك بعد. ثم طلب يسوع من التلاميذ أن يلقوا شبكتهم في الماء إِلَى جَانِبِ ٱلسَّفِينَةِ ٱلْأَيْمَنِ وسيجدون سمكًا. كان هذا معناه أنه على هؤلاء الصيادين أن يلقوا طرفًا واحدًا من الشبكة في الماء ويمسكوا بالطرف الآخر منها. ففعل التلاميذ كما قال لهم يسوع، وألقوا شبكتهم في الماء إِلَى جَانِبِ ٱلسَّفِينَةِ ٱلْأَيْمَنِ، فأمسكوا سمكًا كثيرًا جدًا في شبكتهم لدرجة أنهم لم يكونوا أقوياء بما يكفي ليجذبوا الشبكة إلى السفينة مرة أخرى، لأن الشبكة صارت ثقيلة جدًا من جراء كل السمك الذي أمسكوه. هذه معجزة، وهي أحد أهم أجزاء هذه القصة.</w:t>
      </w:r>
    </w:p>
    <w:p>
      <w:pPr>
        <w:bidi/>
      </w:pPr>
      <w:r>
        <w:rPr>
          <w:rtl/>
          <w:cs/>
          <w:lang w:val="ar_AE" w:bidi="ar_AE"/>
        </w:rPr>
      </w:r>
      <w:r>
        <w:rPr>
          <w:rtl/>
          <w:cs/>
          <w:lang w:val="ar_AE" w:bidi="ar_AE"/>
        </w:rPr>
        <w:t xml:space="preserve">توقّفوا هنا وشاهِدوا معًا كمجموعة صورة </w:t>
      </w:r>
      <w:r>
        <w:rPr>
          <w:rtl/>
          <w:cs/>
          <w:lang w:val="ar_AE" w:bidi="ar_AE"/>
        </w:rPr>
        <w:t>سمك</w:t>
      </w:r>
      <w:r>
        <w:rPr>
          <w:rtl/>
          <w:cs/>
          <w:lang w:val="ar_AE" w:bidi="ar_AE"/>
        </w:rPr>
        <w:t xml:space="preserve">. توقَّفوا هنا عن سماع التسجيل الصوتي، </w:t>
      </w:r>
    </w:p>
    <w:p>
      <w:pPr>
        <w:bidi/>
      </w:pPr>
      <w:r>
        <w:rPr>
          <w:rtl/>
          <w:cs/>
          <w:lang w:val="ar_AE" w:bidi="ar_AE"/>
        </w:rPr>
      </w:r>
      <w:r>
        <w:rPr>
          <w:rtl/>
          <w:cs/>
          <w:lang w:val="ar_AE" w:bidi="ar_AE"/>
        </w:rPr>
        <w:t>وإن التلميذ الذي كان يسوع يحبه - وهو صديق يسوع المقرَّب، ومن المرجَّح أنه يوحنا - عندما رأى هذه المعجزة، والسمك الكثير في الشبكة، قال: "هُوَ ٱلرَّبُّ!" فقد أدرك هذا التلميذ أن الشخص الواقف على الشاطئ هو الرب. وكلمة "الرب" معناها السيد أو الشخص الذي يتمتع بسلطان، وكانت هذه طريقة شائعة استخدمها التلاميذ للتحدُّث عن يسوع.</w:t>
      </w:r>
    </w:p>
    <w:p>
      <w:pPr>
        <w:bidi/>
      </w:pPr>
      <w:r>
        <w:rPr>
          <w:rtl/>
          <w:cs/>
          <w:lang w:val="ar_AE" w:bidi="ar_AE"/>
        </w:rPr>
      </w:r>
      <w:r>
        <w:rPr>
          <w:rtl/>
          <w:cs/>
          <w:lang w:val="ar_AE" w:bidi="ar_AE"/>
        </w:rPr>
        <w:t>وعندما سمع سمعان بطرس التلميذ الآخر يقول: "هُوَ ٱلرَّبُّ!"، تأهَّب على الفور للذهاب إلى يسوع ليراه، فاتَّزر بثوبه. من المحتمل أن بطرس أراد أن يرتدي المزيد من الثياب لئلا يكون عريانًا وهو يتكلَّم مع يسوع على الشاطئ، وذلك احترامًا منه ليسوع؛ أو ربما كان بطرس مرتديًا ثوبه بالفعل لكنه ربطه ليتمكن من الحركة بسهولة أكبر، لكنه على الأرجح لم يكن عريانًا تمامًا تحت ثوبه، بل من المحتمَل أنه كان يرتدي ملابس الصيادين العادية تحت ثوبه، أي قميصًا طويلًا أو شيئًا ما حول خصره. فألقى بطرس نفسه في البحر وسبح حتى الشاطئ ليرى يسوع.</w:t>
      </w:r>
    </w:p>
    <w:p>
      <w:pPr>
        <w:bidi/>
      </w:pPr>
      <w:r>
        <w:rPr>
          <w:rtl/>
          <w:cs/>
          <w:lang w:val="ar_AE" w:bidi="ar_AE"/>
        </w:rPr>
      </w:r>
      <w:r>
        <w:rPr>
          <w:rtl/>
          <w:cs/>
          <w:lang w:val="ar_AE" w:bidi="ar_AE"/>
        </w:rPr>
        <w:t>أما التلاميذ الآخرون، فجاؤوا بالسفينة إلى الشاطئ، وتركوا الشبكة المليئة بالأسماك في المياه لأنها كانت ثقيلة إلى حدٍّ مَنَعَهم من جذبها إلى السفينة. وقد أمكنهم أن يجرُّوا الشبكة وراء السفينة لأنهم لم يكونوا بعيدين عن الشاطئ، إلا بنحو مئة مترًا.</w:t>
      </w:r>
    </w:p>
    <w:p>
      <w:pPr>
        <w:bidi/>
      </w:pPr>
      <w:r>
        <w:rPr>
          <w:rtl/>
          <w:cs/>
          <w:lang w:val="ar_AE" w:bidi="ar_AE"/>
        </w:rPr>
      </w:r>
      <w:r>
        <w:rPr>
          <w:rtl/>
          <w:cs/>
          <w:lang w:val="ar_AE" w:bidi="ar_AE"/>
        </w:rPr>
        <w:t>وصل التلاميذ في سفينتهم إلى الشاطئ المجاور للبحيرة، وخرجوا من السفينة إلى الشاطئ، فنظروا جَمْرًا مَوْضُوعًا وَسَمَكًا مَوْضُوعًا عَلَيْهِ. الجمر هو نار تتكوَّن بفعل الفحم المشتعل والساخن. وكان هناك أيضًا بعض الخبز، الذي كان على الأرجح مخبوزًا بالفعل. وقد طهى يسوع هذا الطعام ليأكل مع التلاميذ.</w:t>
      </w:r>
    </w:p>
    <w:p>
      <w:pPr>
        <w:bidi/>
      </w:pPr>
      <w:r>
        <w:rPr>
          <w:rtl/>
          <w:cs/>
          <w:lang w:val="ar_AE" w:bidi="ar_AE"/>
        </w:rPr>
      </w:r>
      <w:r>
        <w:rPr>
          <w:rtl/>
          <w:cs/>
          <w:lang w:val="ar_AE" w:bidi="ar_AE"/>
        </w:rPr>
        <w:t xml:space="preserve">توقّفوا هنا وشاهدوا معًا كمجموعة صورة </w:t>
      </w:r>
      <w:r>
        <w:rPr>
          <w:rtl/>
          <w:cs/>
          <w:lang w:val="ar_AE" w:bidi="ar_AE"/>
        </w:rPr>
        <w:t>للجمر</w:t>
      </w:r>
      <w:r>
        <w:rPr>
          <w:rtl/>
          <w:cs/>
          <w:lang w:val="ar_AE" w:bidi="ar_AE"/>
        </w:rPr>
        <w:t xml:space="preserve">. توقَّفوا هنا عن سماع التسجيل الصوتي، </w:t>
      </w:r>
    </w:p>
    <w:p>
      <w:pPr>
        <w:bidi/>
      </w:pPr>
      <w:r>
        <w:rPr>
          <w:rtl/>
          <w:cs/>
          <w:lang w:val="ar_AE" w:bidi="ar_AE"/>
        </w:rPr>
      </w:r>
      <w:r>
        <w:rPr>
          <w:rtl/>
          <w:cs/>
          <w:lang w:val="ar_AE" w:bidi="ar_AE"/>
        </w:rPr>
        <w:t>ثم طلب يسوع من التلاميذ أن يحضروا بعضًا من السمك الذي أمسكوه قبل ذلك ببضع دقائق. وعلى الأرجح، أراد يسوع أن يطهو المزيد من السمك، لكن هذه المرة من السمك الذي أمسكه التلاميذ. عندئذ، رجع سمعان بطرس إلى السفينة ليساعد في جذب الشبكة المليئة بالأسماك إلى الشاطئ، وأحصى التلاميذ السمك، فبلغ عددهم 153 سمكة كبيرة. يعتقد البعض أن لهذا العدد معنى خاصًا، لكن على الأرجح يبيِّن هذا فقط أن الكاتب رأى ذلك يحدث أمام عينيه، وأنه يتذكَّر العدد الدقيق للسمك الذي كان في الشبكة. في المعتاد، كانت أي شبكة لتتخرَّق مع وجود هذا العدد الضخم من السمك الكبير فيها، لكن من المدهش أن الشبكة لم تتخرَّق أو تتمزَّق!</w:t>
      </w:r>
    </w:p>
    <w:p>
      <w:pPr>
        <w:bidi/>
      </w:pPr>
      <w:r>
        <w:rPr>
          <w:rtl/>
          <w:cs/>
          <w:lang w:val="ar_AE" w:bidi="ar_AE"/>
        </w:rPr>
      </w:r>
      <w:r>
        <w:rPr>
          <w:rtl/>
          <w:cs/>
          <w:lang w:val="ar_AE" w:bidi="ar_AE"/>
        </w:rPr>
        <w:t>ثم قال يسوع للتلاميذ: "هَلُمُّوا تَغَدَّوْا!" كانت هذه وجبة الإفطار، وهي الوجبة الأولى في اليوم. فقد كان هذا في الصباح، وأراد يسوع أن يأكل هذه الوجبة من السمك المطبوخ والخبز مع تلاميذه. وَلَمْ يَجْسُرْ أَحَدٌ مِنَ ٱلتَّلَامِيذِ أَنْ يَسْأَلَهُ: مَنْ أَنْتَ؟ لأنهم كانوا خائفين من طرح هذا السؤال على يسوع. ولم يسأل التلاميذ يسوع عن هويته، لأنهم كانوا يعرفون أنه هو الرب. فقد كانوا يعرفون أنه هو سيدهم يسوع، حتى وإن كان يبدو مختلفًا.</w:t>
      </w:r>
    </w:p>
    <w:p>
      <w:pPr>
        <w:bidi/>
      </w:pPr>
      <w:r>
        <w:rPr>
          <w:rtl/>
          <w:cs/>
          <w:lang w:val="ar_AE" w:bidi="ar_AE"/>
        </w:rPr>
      </w:r>
      <w:r>
        <w:rPr>
          <w:rtl/>
          <w:cs/>
          <w:lang w:val="ar_AE" w:bidi="ar_AE"/>
        </w:rPr>
        <w:t>ثم جاء يسوع وأخذ الخبز وأعطاه للتلاميذ، وأعطاهم أيضًا السمك المطبوخ. فإن يسوع هو الذي قدَّم الطعام للتلاميذ في الوجبة التي تناوَلوها معًا. لسنا نَعلَم إن كان يسوع قد أكل شيئًا من السمك. ومن المحتمَل أن التلاميذ تذكَّروا آنذاك معجزات أخرى صنعها يسوع، كما عندما أطعم الخمسة آلاف على الجبل خبزًا وسمكًا.</w:t>
      </w:r>
    </w:p>
    <w:p>
      <w:pPr>
        <w:bidi/>
      </w:pPr>
      <w:r>
        <w:rPr>
          <w:rtl/>
          <w:cs/>
          <w:lang w:val="ar_AE" w:bidi="ar_AE"/>
        </w:rPr>
      </w:r>
      <w:r>
        <w:rPr>
          <w:rtl/>
          <w:cs/>
          <w:lang w:val="ar_AE" w:bidi="ar_AE"/>
        </w:rPr>
        <w:t>بعد ذلك، قدَّم يوحنا الكاتب بعض المعلومات عن معجزة صيد السمك هذه، وعن تناوُل يسوع الطعام مع تلاميذه: فقد كانت هذه المرة الثالثة التي يُظهِر فيها يسوع نفسه للتلاميذ بَعْدَمَا قَامَ مِنَ ٱلْأَمْوَاتِ. يقول معظم الناس إن المرة الأولى كانت عندما ظهر يسوع للتلاميذ في الغرفة المغلقة، وإن المرة الثانية كانت عندما جاء يسوع مرة أخرى إلى الغرفة المغلقة، وكان توما هناك أيضًا مع التلاميذ الآخرين، ثم هذه هي المرة الثالثة التي يرى فيها التلاميذ يسوع، وكان هذا في الجليل عند بحر الجليل. رأت مريم المجدلية يسوع أيضًا في البستان، لكن معظم الناس لا يحسبون هذا ضمن مرات الظهور. من الممكن أن نحسب المرتين اللتين ظهر فيهما يسوع للتلاميذ في الغرفة المغلقة على أنهما مرة واحدة لأنهما كانتا خبرتين متشابهتين جدًا بالنسبة للتلاميذ، لكن معظم الناس لا يحسبون الأمر هكذا.</w:t>
      </w:r>
    </w:p>
    <w:p>
      <w:pPr>
        <w:bidi/>
      </w:pPr>
      <w:r>
        <w:rPr>
          <w:rtl/>
          <w:cs/>
          <w:lang w:val="ar_AE" w:bidi="ar_AE"/>
        </w:rPr>
      </w:r>
      <w:r>
        <w:rPr>
          <w:rtl/>
          <w:cs/>
          <w:lang w:val="ar_AE" w:bidi="ar_AE"/>
        </w:rPr>
        <w:t xml:space="preserve">وعلى الأرجح، قدَّم يوحنا هذه المعلومة ليعطي المزيد من البراهين أو الأدلة على أن يسوع قام حقًا من بين الأموات، وأنه أظهر نفسه لتلاميذه أكثر من مرة، وفي أكثر من مكان.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21: 1–14 من ترجمة سهلة ومفهومة.</w:t>
      </w:r>
    </w:p>
    <w:p>
      <w:pPr>
        <w:bidi/>
      </w:pPr>
      <w:r>
        <w:rPr>
          <w:rtl/>
          <w:cs/>
          <w:lang w:val="ar_AE" w:bidi="ar_AE"/>
        </w:rPr>
      </w:r>
      <w:r>
        <w:rPr>
          <w:rtl/>
          <w:cs/>
          <w:lang w:val="ar_AE" w:bidi="ar_AE"/>
        </w:rPr>
        <w:t>في هذه الخطوة، على المجموعة أن تحدِّد المشاهد، والشخصيات، والسياق في هذا المقطع، ثم عليها أن تتخيَّل أحداث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قضى سمعان بطرس وستة تلاميذ آخرين الليل كلَّه يتصيَّدون في بحر الجليل، ولم يمسكوا سمكًا.</w:t>
      </w:r>
    </w:p>
    <w:p>
      <w:pPr>
        <w:bidi/>
      </w:pPr>
      <w:r>
        <w:rPr>
          <w:rtl/>
          <w:cs/>
          <w:lang w:val="ar_AE" w:bidi="ar_AE"/>
        </w:rPr>
      </w:r>
      <w:r>
        <w:rPr>
          <w:b/>
          <w:rtl/>
          <w:cs/>
          <w:lang w:val="ar_AE" w:bidi="ar_AE"/>
        </w:rPr>
        <w:t>وفي المشهد الثاني:</w:t>
      </w:r>
      <w:r>
        <w:rPr>
          <w:rtl/>
          <w:cs/>
          <w:lang w:val="ar_AE" w:bidi="ar_AE"/>
        </w:rPr>
        <w:t xml:space="preserve"> تحدَّث يسوع إلى التلاميذ من على شاطئ البحيرة، وأخبرهم كيف يمكن أن يمسكوا المزيد من السمك، ففعلوا كما قال يسوع، وأمسكوا سمكًا كثيرًا جدًا.</w:t>
      </w:r>
    </w:p>
    <w:p>
      <w:pPr>
        <w:bidi/>
      </w:pPr>
      <w:r>
        <w:rPr>
          <w:rtl/>
          <w:cs/>
          <w:lang w:val="ar_AE" w:bidi="ar_AE"/>
        </w:rPr>
      </w:r>
      <w:r>
        <w:rPr>
          <w:b/>
          <w:rtl/>
          <w:cs/>
          <w:lang w:val="ar_AE" w:bidi="ar_AE"/>
        </w:rPr>
        <w:t>وفي المشهد الثالث:</w:t>
      </w:r>
      <w:r>
        <w:rPr>
          <w:rtl/>
          <w:cs/>
          <w:lang w:val="ar_AE" w:bidi="ar_AE"/>
        </w:rPr>
        <w:t xml:space="preserve"> تعرَّف التلميذ الذي كان يسوع يحبه على يسوع، فألقى سمعان بطرس نفسه من السفينة وسبح إلى الشاطئ ليرى يسوع، أما التلاميذ الآخرون، فجرُّوا الشبكة المليئة بالسمك. </w:t>
      </w:r>
    </w:p>
    <w:p>
      <w:pPr>
        <w:bidi/>
      </w:pPr>
      <w:r>
        <w:rPr>
          <w:rtl/>
          <w:cs/>
          <w:lang w:val="ar_AE" w:bidi="ar_AE"/>
        </w:rPr>
      </w:r>
      <w:r>
        <w:rPr>
          <w:b/>
          <w:rtl/>
          <w:cs/>
          <w:lang w:val="ar_AE" w:bidi="ar_AE"/>
        </w:rPr>
        <w:t>وفي المشهد الرابع:</w:t>
      </w:r>
      <w:r>
        <w:rPr>
          <w:rtl/>
          <w:cs/>
          <w:lang w:val="ar_AE" w:bidi="ar_AE"/>
        </w:rPr>
        <w:t xml:space="preserve"> أعد يسوع على الشاطئ وجبة إفطار من السمك والخبز لأجل التلاميذ، وتناولوا الطعام معًا.</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نثنائيل</w:t>
      </w:r>
    </w:p>
    <w:p>
      <w:pPr>
        <w:pStyle w:val="ListBullet"/>
        <w:bidi/>
        <w:spacing w:line="240" w:lineRule="auto"/>
        <w:ind w:left="720"/>
      </w:pPr>
      <w:r>
        <w:rPr>
          <w:rtl/>
          <w:cs/>
          <w:lang w:val="ar_AE" w:bidi="ar_AE"/>
        </w:rPr>
      </w:r>
      <w:r>
        <w:rPr>
          <w:rtl/>
          <w:cs/>
          <w:lang w:val="ar_AE" w:bidi="ar_AE"/>
        </w:rPr>
        <w:t>ابنا زبدي</w:t>
      </w:r>
    </w:p>
    <w:p>
      <w:pPr>
        <w:pStyle w:val="ListBullet"/>
        <w:bidi/>
        <w:spacing w:line="240" w:lineRule="auto"/>
        <w:ind w:left="720"/>
      </w:pPr>
      <w:r>
        <w:rPr>
          <w:rtl/>
          <w:cs/>
          <w:lang w:val="ar_AE" w:bidi="ar_AE"/>
        </w:rPr>
      </w:r>
      <w:r>
        <w:rPr>
          <w:rtl/>
          <w:cs/>
          <w:lang w:val="ar_AE" w:bidi="ar_AE"/>
        </w:rPr>
        <w:t>تلميذان آخران</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انتبهوا كمجموعة إلى الأجزاء التالية من سياق المقطع:</w:t>
      </w:r>
    </w:p>
    <w:p>
      <w:pPr>
        <w:bidi/>
      </w:pPr>
      <w:r>
        <w:rPr>
          <w:rtl/>
          <w:cs/>
          <w:lang w:val="ar_AE" w:bidi="ar_AE"/>
        </w:rPr>
      </w:r>
      <w:r>
        <w:rPr>
          <w:rtl/>
          <w:cs/>
          <w:lang w:val="ar_AE" w:bidi="ar_AE"/>
        </w:rPr>
        <w:t>في المشهد الأول، تذكَّروا أن هذا حدث بعد بضعة أيام أو بضعة أسابيع من ظهور يسوع للمرة الثانية في الغرفة المغلقة ليرى توما والتلاميذ الآخرين، وتذكَّروا أيضًا أن التلاميذ كانوا قد رجعوا إلى مسقط رأسهم في الجليل. كان يسوع قد مات وقام من بين الأموات في أورشليم، في منطقة اليهودية في الجنوب. وكان التلاميذ في الجليل في الشمال، قريبًا من بحر الجليل. وتذكَّروا أن هذه البحيرة تُدعى بحر طبرية في اللغة الرومانية.</w:t>
      </w:r>
    </w:p>
    <w:p>
      <w:pPr>
        <w:bidi/>
      </w:pPr>
      <w:r>
        <w:rPr>
          <w:rtl/>
          <w:cs/>
          <w:lang w:val="ar_AE" w:bidi="ar_AE"/>
        </w:rPr>
      </w:r>
      <w:r>
        <w:rPr>
          <w:rtl/>
          <w:cs/>
          <w:lang w:val="ar_AE" w:bidi="ar_AE"/>
        </w:rPr>
        <w:t xml:space="preserve">توقفوا هنا وشاهِدوا معًا كمجموعة مرة أخرى، إن لزم الأمر، صورة </w:t>
      </w:r>
      <w:r>
        <w:rPr>
          <w:rtl/>
          <w:cs/>
          <w:lang w:val="ar_AE" w:bidi="ar_AE"/>
        </w:rPr>
        <w:t>لبحر الجليل</w:t>
      </w:r>
      <w:r>
        <w:rPr>
          <w:rtl/>
          <w:cs/>
          <w:lang w:val="ar_AE" w:bidi="ar_AE"/>
        </w:rPr>
        <w:t xml:space="preserve">، وخريطة تبيِّن مكان </w:t>
      </w:r>
      <w:r>
        <w:rPr>
          <w:rtl/>
          <w:cs/>
          <w:lang w:val="ar_AE" w:bidi="ar_AE"/>
        </w:rPr>
        <w:t>أورشليم، وبحر الجليل، ومنطقتي اليهودية والجليل</w:t>
      </w:r>
      <w:r>
        <w:rPr>
          <w:rtl/>
          <w:cs/>
          <w:lang w:val="ar_AE" w:bidi="ar_AE"/>
        </w:rPr>
        <w:t xml:space="preserve">. توقَّفوا هنا عن سماع التسجيل الصوتي. </w:t>
      </w:r>
    </w:p>
    <w:p>
      <w:pPr>
        <w:bidi/>
      </w:pPr>
      <w:r>
        <w:rPr>
          <w:rtl/>
          <w:cs/>
          <w:lang w:val="ar_AE" w:bidi="ar_AE"/>
        </w:rPr>
      </w:r>
      <w:r>
        <w:rPr>
          <w:rtl/>
          <w:cs/>
          <w:lang w:val="ar_AE" w:bidi="ar_AE"/>
        </w:rPr>
        <w:t>وتذكَّروا أيضًا أن هؤلاء التلاميذ السبعة كانوا معًا في موضع قريب من بحر الجليل، وهؤلاء التلاميذ هم سمعان بطرس، وتوما التوأم، ونثنائيل الذي كان من مدينة تُدعى قانا في الجليل، وابنا زبدي، وتلميذان آخران. وتذكَّروا أن سمعان بطرس قال للتلاميذ الآخرين: "أَنَا أَذْهَبُ لِأَتَصَيَّدَ"، حيث كان سمعان بطرس وكثيرون من التلاميذ الآخرين صيادين قبل أن يبدأوا في اتباع يسوع. فذهب التلاميذ الآخرون مع سمعان بطرس ليساعدوه في الصيد في بحر الجليل، ودخلوا جميعهم إلى السفينة، وأبحروا في البحيرة ليصطادوا باستخدام الشباك. وتذكَّروا أنهم قضوا الليل كله في الصيد، ولم يمسكوا شيئًا.</w:t>
      </w:r>
    </w:p>
    <w:p>
      <w:pPr>
        <w:bidi/>
      </w:pPr>
      <w:r>
        <w:rPr>
          <w:rtl/>
          <w:cs/>
          <w:lang w:val="ar_AE" w:bidi="ar_AE"/>
        </w:rPr>
      </w:r>
      <w:r>
        <w:rPr>
          <w:rtl/>
          <w:cs/>
          <w:lang w:val="ar_AE" w:bidi="ar_AE"/>
        </w:rPr>
        <w:t xml:space="preserve">توقَّفوا هنا وشاهِدوا معًا مرة أخرى كمجموعة، إن لزم الأمر، صورًا </w:t>
      </w:r>
      <w:r>
        <w:rPr>
          <w:rtl/>
          <w:cs/>
          <w:lang w:val="ar_AE" w:bidi="ar_AE"/>
        </w:rPr>
        <w:t>لشبكة صيد</w:t>
      </w:r>
      <w:r>
        <w:rPr>
          <w:rtl/>
          <w:cs/>
          <w:lang w:val="ar_AE" w:bidi="ar_AE"/>
        </w:rPr>
        <w:t xml:space="preserve"> و</w:t>
      </w:r>
      <w:r>
        <w:rPr>
          <w:rtl/>
          <w:cs/>
          <w:lang w:val="ar_AE" w:bidi="ar_AE"/>
        </w:rPr>
        <w:t>سفينة</w:t>
      </w:r>
      <w:r>
        <w:rPr>
          <w:rtl/>
          <w:cs/>
          <w:lang w:val="ar_AE" w:bidi="ar_AE"/>
        </w:rPr>
        <w:t xml:space="preserve">. توقَّفوا هنا عن سماع التسجيل الصوتي. </w:t>
      </w:r>
    </w:p>
    <w:p>
      <w:pPr>
        <w:bidi/>
      </w:pPr>
      <w:r>
        <w:rPr>
          <w:rtl/>
          <w:cs/>
          <w:lang w:val="ar_AE" w:bidi="ar_AE"/>
        </w:rPr>
      </w:r>
      <w:r>
        <w:rPr>
          <w:rtl/>
          <w:cs/>
          <w:lang w:val="ar_AE" w:bidi="ar_AE"/>
        </w:rPr>
        <w:t>في المشهد الثاني، تذكَّروا أن هذا كان في الصباح الباكر. فإن الشمس كانت قد ابتدأت تشرق، ولم يَعُد الظلام سائدًا. فرأى التلاميذ شخصًا واقفًا على الشاطئ، على اليابسة بجوار البحيرة. تذكَّروا أن التلاميذ لم يعرفوا في البداية أنه يسوع. فسألهم يسوع قائلًا: "يَا غِلْمَانُ ألم تمسكوا بعد سمكًا؟" تذكَّروا أن يسوع كان يكلِّمهم بأسلوب ودود، وأنه طرح عليهم هذا السؤال بأسلوب يبيِّن أنه كان يتوقع منهم أن يقولوا: "لا".</w:t>
      </w:r>
    </w:p>
    <w:p>
      <w:pPr>
        <w:bidi/>
      </w:pPr>
      <w:r>
        <w:rPr>
          <w:rtl/>
          <w:cs/>
          <w:lang w:val="ar_AE" w:bidi="ar_AE"/>
        </w:rPr>
      </w:r>
      <w:r>
        <w:rPr>
          <w:rtl/>
          <w:cs/>
          <w:lang w:val="ar_AE" w:bidi="ar_AE"/>
        </w:rPr>
        <w:t xml:space="preserve">توقَّفوا هنا وناقشوا معًا كمجموعة كيف يمكن أن تطرحوا هذا السؤال بلغتكم لتبيِّنوا أن يسوع كان يتوقع الإجابة "لا". بعض الأمثلة يمكن أن تكون كالتالي: "ألم تمسكوا أيَّ سمك؟" أو "ألا يوجد سمك اليوم؟" توقَّفوا هنا عن سماع التسجيل الصوتي. </w:t>
      </w:r>
    </w:p>
    <w:p>
      <w:pPr>
        <w:bidi/>
      </w:pPr>
      <w:r>
        <w:rPr>
          <w:rtl/>
          <w:cs/>
          <w:lang w:val="ar_AE" w:bidi="ar_AE"/>
        </w:rPr>
      </w:r>
      <w:r>
        <w:rPr>
          <w:rtl/>
          <w:cs/>
          <w:lang w:val="ar_AE" w:bidi="ar_AE"/>
        </w:rPr>
        <w:t xml:space="preserve">تذكَّروا أن التلاميذ أجابوا يسوع قائلين: "لا"، بمعنى أنهم لم يمسكوا أيَّ سمك بعد، وتذكَّروا أنهم لم يكونوا قد تعرَّفوا على يسوع بعد. بعد ذلك، أخبرهم يسوع كيف يمكن أن يمسكوا بعض السمك، فطلب منهم أن يلقوا شبكتهم إلى جانب السفينة الأيمن ليمسكوا بعض السمك. تذكَّروا أن التلاميذ كانوا يستخدمون شبكة كبيرة لصيد السمك. ففعل التلاميذ كما قال لهم يسوع، وألقوا شبكتهم في الماء إِلَى جَانِبِ ٱلسَّفِينَةِ ٱلْأَيْمَنِ، تذكَّروا أنهم كانوا يمسكون بطرف واحد من الشبكة. وعندئذ، امتلأت الشبكة بالسمك. تذكّروا أن الشبكة امتلأت بشدة لدرجة أن التلاميذ لَمْ يَعُودُوا يَقْدِرُونَ أَنْ يَجْذِبُوهَا إلى السفينة، لأن السفينة كان من الممكن على الأرجح أن تغرق إذا حاولوا جذب الشبكة المليئة بالسمك فيها. تذكَّروا أن صيد التلاميذ لكل هذا السمك كان معجزة. </w:t>
      </w:r>
    </w:p>
    <w:p>
      <w:pPr>
        <w:bidi/>
      </w:pPr>
      <w:r>
        <w:rPr>
          <w:rtl/>
          <w:cs/>
          <w:lang w:val="ar_AE" w:bidi="ar_AE"/>
        </w:rPr>
      </w:r>
      <w:r>
        <w:rPr>
          <w:rtl/>
          <w:cs/>
          <w:lang w:val="ar_AE" w:bidi="ar_AE"/>
        </w:rPr>
        <w:t xml:space="preserve">توقَّفوا هنا وشاهِدوا معًا كمجموعة مرة أخرى، إن لزم الأمر، صورة </w:t>
      </w:r>
      <w:r>
        <w:rPr>
          <w:rtl/>
          <w:cs/>
          <w:lang w:val="ar_AE" w:bidi="ar_AE"/>
        </w:rPr>
        <w:t>سمكة</w:t>
      </w:r>
      <w:r>
        <w:rPr>
          <w:rtl/>
          <w:cs/>
          <w:lang w:val="ar_AE" w:bidi="ar_AE"/>
        </w:rPr>
        <w:t xml:space="preserve">. توقَّفوا هنا عن سماع التسجيل الصوتي. </w:t>
      </w:r>
    </w:p>
    <w:p>
      <w:pPr>
        <w:bidi/>
      </w:pPr>
      <w:r>
        <w:rPr>
          <w:rtl/>
          <w:cs/>
          <w:lang w:val="ar_AE" w:bidi="ar_AE"/>
        </w:rPr>
      </w:r>
      <w:r>
        <w:rPr>
          <w:rtl/>
          <w:cs/>
          <w:lang w:val="ar_AE" w:bidi="ar_AE"/>
        </w:rPr>
        <w:t>في المشهد الثالث، تعرَّف واحد من التلاميذ أخيرًا على يسوع. تذكَّروا أن هذا هو التلميذ الذي كان يسوع يحبُّه. فبعدما رأى هذا التلميذ معجزة امتلاء الشبكة بالسمك، أدرك أن الواقف على الشاطئ هو يسوع. وتذكَّروا أنه قال: "هُوَ ٱلرَّبُّ!" كانت كلمة "رب" هي الأسلوب الذي اعتاد التلاميذ أن يخاطبوا يسوع به، ومعناها السيد، أو الذي له السلطان.</w:t>
      </w:r>
    </w:p>
    <w:p>
      <w:pPr>
        <w:bidi/>
      </w:pPr>
      <w:r>
        <w:rPr>
          <w:rtl/>
          <w:cs/>
          <w:lang w:val="ar_AE" w:bidi="ar_AE"/>
        </w:rPr>
      </w:r>
      <w:r>
        <w:rPr>
          <w:rtl/>
          <w:cs/>
          <w:lang w:val="ar_AE" w:bidi="ar_AE"/>
        </w:rPr>
        <w:t>تذكَّروا أنه عندما سمع سمعان بطرس الكلمات "هو الرب" تصرَّف على الفور، وأراد أن يصل إلى الشاطئ بأسرع ما يمكن ليرى يسوع، فاتَّزر بثوبه، على الأرجح كي يكون مغطَّى بالمزيد من الثياب عندما يرى يسوع، وَأَلْقَى نَفْسَهُ فِي ٱلْبَحْرِ، وسبح حتى الشاطئ ليرى يسوع. في اللغة الأصلية، الكلمة هي "ألقى نفسه في" البحر، وهو ما معناه أن بطرس قفز في الماء بسرعة وحماسٍ.</w:t>
      </w:r>
    </w:p>
    <w:p>
      <w:pPr>
        <w:bidi/>
      </w:pPr>
      <w:r>
        <w:rPr>
          <w:rtl/>
          <w:cs/>
          <w:lang w:val="ar_AE" w:bidi="ar_AE"/>
        </w:rPr>
      </w:r>
      <w:r>
        <w:rPr>
          <w:rtl/>
          <w:cs/>
          <w:lang w:val="ar_AE" w:bidi="ar_AE"/>
        </w:rPr>
        <w:t>تذكَّروا أن التلاميذ الآخرين بقوا في السفينة، وجرُّوا الشبكة المليئة بالسمك وراء السفينة باتجاه الشاطئ. وتذكَّروا أنهم كانوا يبعدون عن الشاطئ فقط مسافة مئة مترًا.</w:t>
      </w:r>
    </w:p>
    <w:p>
      <w:pPr>
        <w:bidi/>
      </w:pPr>
      <w:r>
        <w:rPr>
          <w:rtl/>
          <w:cs/>
          <w:lang w:val="ar_AE" w:bidi="ar_AE"/>
        </w:rPr>
      </w:r>
      <w:r>
        <w:rPr>
          <w:rtl/>
          <w:cs/>
          <w:lang w:val="ar_AE" w:bidi="ar_AE"/>
        </w:rPr>
        <w:t>وفي المشهد الرابع، وصل التلاميذ جميعهم إلى الشاطئ، وخرجوا من السفينة، فنظروا جمرًا وَسَمَكًا مَوْضُوعًا عَلَيْهِ، وكان هناك أيضًا خبزٌ. تذكَّروا أن يسوع هو الذي طهى لهم هذا الطعام.</w:t>
      </w:r>
    </w:p>
    <w:p>
      <w:pPr>
        <w:bidi/>
      </w:pPr>
      <w:r>
        <w:rPr>
          <w:rtl/>
          <w:cs/>
          <w:lang w:val="ar_AE" w:bidi="ar_AE"/>
        </w:rPr>
      </w:r>
      <w:r>
        <w:rPr>
          <w:rtl/>
          <w:cs/>
          <w:lang w:val="ar_AE" w:bidi="ar_AE"/>
        </w:rPr>
        <w:t xml:space="preserve">توقَّفوا هنا وشاهدوا معًا كمجموعة مرة أخرى، إن لزم الأمر، صورة </w:t>
      </w:r>
      <w:r>
        <w:rPr>
          <w:rtl/>
          <w:cs/>
          <w:lang w:val="ar_AE" w:bidi="ar_AE"/>
        </w:rPr>
        <w:t>جمر</w:t>
      </w:r>
      <w:r>
        <w:rPr>
          <w:rtl/>
          <w:cs/>
          <w:lang w:val="ar_AE" w:bidi="ar_AE"/>
        </w:rPr>
        <w:t xml:space="preserve">. توقَّفوا هنا عن سماع التسجيل الصوتي. </w:t>
      </w:r>
    </w:p>
    <w:p>
      <w:pPr>
        <w:bidi/>
      </w:pPr>
      <w:r>
        <w:rPr>
          <w:rtl/>
          <w:cs/>
          <w:lang w:val="ar_AE" w:bidi="ar_AE"/>
        </w:rPr>
      </w:r>
      <w:r>
        <w:rPr>
          <w:rtl/>
          <w:cs/>
          <w:lang w:val="ar_AE" w:bidi="ar_AE"/>
        </w:rPr>
        <w:t>ثم طلب يسوع من التلاميذ أن يقدِّموا بعضًا من السمك الذي أمسكوه. تذكَّروا أن يسوع كان يطهو سمكًا بالفعل، لكنه طلب من التلاميذ أن يقدِّموا المزيد. وهنا صعد سمعان بطرس إلى السفينة وساعد في جذب الشبكة المليئة بالسمك، وعلى الأرجح، هو لم يفعل هذا بمفرده، لأن الشبكة كانت ممتلئة وثقيلة جدًا. تذكَّروا أن الشبكة كانت تحتوي على 153 سمكة كبيرة، وتذكَّروا أنه من المثير للدهشة أن الشبكة لم تتخرَّق أو تتمزَّق حتى مع وجود هذا العدد الضخم من السمك الكبير فيها.</w:t>
      </w:r>
    </w:p>
    <w:p>
      <w:pPr>
        <w:bidi/>
      </w:pPr>
      <w:r>
        <w:rPr>
          <w:rtl/>
          <w:cs/>
          <w:lang w:val="ar_AE" w:bidi="ar_AE"/>
        </w:rPr>
      </w:r>
      <w:r>
        <w:rPr>
          <w:rtl/>
          <w:cs/>
          <w:lang w:val="ar_AE" w:bidi="ar_AE"/>
        </w:rPr>
        <w:t>بعد ذلك، قال يسوع: "هَلُمُّوا تَغَدَّوْا! تذكَّروا أن هذا كان في الصباح الباكر، وأن الإفطار هو الوجبة الأولى في اليوم. فقد أراد يسوع أن يأكل السمك المطبوخ والخبز مع تلاميذه. وتذكَّروا أنه لَمْ يَجْسُرْ أَحَدٌ مِنَ ٱلتَّلَامِيذِ أَنْ يسأل يسوع: "مَنْ أَنْتَ؟" كان هناك على الأرجح سبب جعل التلاميذ يرغبون في طرح هذا السؤال على يسوع - ربما لأن شكله بدا مختلفًا - لكن لم ينطق أحد منهم بشيء. وتذكَّروا أنهم علموا أنه هو الرب، لكن على الأرجح كانت لديهم بعض التساؤلات الأخرى.</w:t>
      </w:r>
    </w:p>
    <w:p>
      <w:pPr>
        <w:bidi/>
      </w:pPr>
      <w:r>
        <w:rPr>
          <w:rtl/>
          <w:cs/>
          <w:lang w:val="ar_AE" w:bidi="ar_AE"/>
        </w:rPr>
      </w:r>
      <w:r>
        <w:rPr>
          <w:rtl/>
          <w:cs/>
          <w:lang w:val="ar_AE" w:bidi="ar_AE"/>
        </w:rPr>
        <w:t>ثُمَّ جَاءَ يَسُوعُ وَأَخَذَ ٱلْخُبْزَ وَأَعْطَاهُمْ وَكَذَلِكَ ٱلسَّمَكَ. تذكَّروا أن يوحنا الكاتب قدَّم هنا بعض المعلومات المتعلقة بالخلفية، فقال إن هذه المعجزة - أي تمكين يسوع للتلاميذ من صيد السمك وتناوُله وجبة معهم على الشاطئ - هي المرة الثالثة التي يُظهِر فيها يسوع نفسه للتلاميذ بعدما أقامه الله من بين الأموات. تذكَّروا أن معظم الناس يرون أن أول مرتين ظهر يسوع فيهما هما المرتان اللتان جاء فيهما إلى تلاميذه في الغرفة المغلقة في أورشليم، وأن هذه هي المرة الثالثة التي يرى فيها التلاميذ يسوع، وكان هذا عند بحر الجليل في منطقة الجليل.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21: 1–14 من ترجمة سهلة ومفهومة.</w:t>
      </w:r>
    </w:p>
    <w:p>
      <w:pPr>
        <w:bidi/>
      </w:pPr>
      <w:r>
        <w:rPr>
          <w:rtl/>
          <w:cs/>
          <w:lang w:val="ar_AE" w:bidi="ar_AE"/>
        </w:rPr>
      </w:r>
      <w:r>
        <w:rPr>
          <w:rtl/>
          <w:cs/>
          <w:lang w:val="ar_AE" w:bidi="ar_AE"/>
        </w:rPr>
        <w:t>في هذه الخطوة، على المجموعة أن تقوم بتمثيل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نثنائيل</w:t>
      </w:r>
    </w:p>
    <w:p>
      <w:pPr>
        <w:pStyle w:val="ListBullet"/>
        <w:bidi/>
        <w:spacing w:line="240" w:lineRule="auto"/>
        <w:ind w:left="720"/>
      </w:pPr>
      <w:r>
        <w:rPr>
          <w:rtl/>
          <w:cs/>
          <w:lang w:val="ar_AE" w:bidi="ar_AE"/>
        </w:rPr>
      </w:r>
      <w:r>
        <w:rPr>
          <w:rtl/>
          <w:cs/>
          <w:lang w:val="ar_AE" w:bidi="ar_AE"/>
        </w:rPr>
        <w:t>ابنا زبدي</w:t>
      </w:r>
    </w:p>
    <w:p>
      <w:pPr>
        <w:pStyle w:val="ListBullet"/>
        <w:bidi/>
        <w:spacing w:line="240" w:lineRule="auto"/>
        <w:ind w:left="720"/>
      </w:pPr>
      <w:r>
        <w:rPr>
          <w:rtl/>
          <w:cs/>
          <w:lang w:val="ar_AE" w:bidi="ar_AE"/>
        </w:rPr>
      </w:r>
      <w:r>
        <w:rPr>
          <w:rtl/>
          <w:cs/>
          <w:lang w:val="ar_AE" w:bidi="ar_AE"/>
        </w:rPr>
        <w:t>تلميذان آخران</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عليكم كمجموعة أن تقوموا بتمثيل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تتجاهلوا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هذا المقطع مرة ثانية، وفي مراحل معيَّنة من العرض، توقَّفوا عن التمثيل، واطرحوا على الشخص الذي يؤدي الدور السؤال التالي: "بمَ تشعر أو فيمَ تفكِّر؟" وعلى الشخص الذي يؤدِّي الدور أن يشير إلى ما كان ليشعر به أو يفكِّر فيه لو كان مكان تلك الشخصية، ثم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والأجوبة المحتمَلة.</w:t>
      </w:r>
    </w:p>
    <w:p>
      <w:pPr>
        <w:bidi/>
      </w:pPr>
      <w:r>
        <w:rPr>
          <w:rtl/>
          <w:cs/>
          <w:lang w:val="ar_AE" w:bidi="ar_AE"/>
        </w:rPr>
      </w:r>
      <w:r>
        <w:rPr>
          <w:rtl/>
          <w:cs/>
          <w:lang w:val="ar_AE" w:bidi="ar_AE"/>
        </w:rPr>
        <w:t>كان سبعة من تلاميذ يسوع معًا في موضع قريب من بحر الجليل في منطقة الجليل، حيث كانوا قد رجعوا من أورشليم في اليهودية إلى الجليل. فقال سمعان بطرس للتلاميذ الستة الآخرين الذين كانوا معه: "أَنَا أَذْهَبُ لِأَتَصَيَّدَ"، فقال له التلاميذ الستة الآخرون: "نَذْهَبُ نَحْنُ أَيْضًا مَعَكَ"، فذهبوا جميعهم معًا ليتصيَّدوا في بحر الجليل، وقضوا الليل كلَّه في السفينة يحاولون أن يتصيَّدوا باستخدام شباك دائرية، ولم يمسكوا سمكًا.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واطرحوا على الأشخاص الذين يؤدون دور التلاميذ السؤال التالي: "بمَ تشعرون أو فيمَ تفكِّرون؟"، قد يجيب هؤلاء بعبارات من قبيل: "نحتاج أن نصطاد سمكًا لنأكل ونحصل على المال"، أو "نحن متحيِّرون بشأن ما ينبغي أن نفعله الآن بعدما مات يسوع وقام"، أو "نحن محبَطون لأننا لم نمسك سمكًا طوال الليل".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 xml:space="preserve">ثم رأى التلاميذ شخصًا واقفًا على الشاطئ في الصباح الباكر، ولم يَعلَموا أنه يسوع. فسألهم يسوع قائلًا: "يَا غِلْمَانُ ألم تمسكوا بعد سمكًا؟" أجابه التلاميذ قائلين: "لا"، فطلب يسوع منهم أن يلقوا شباكهم إلى جانب السفينة الأيمن كي يمسكوا بعض السمك.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الأشخاص الذين يؤدون دور التلاميذ السؤال التالي: "بمَ تشعرون أو فيمَ تفكِّرون؟"، قد يجيب هؤلاء بعبارات من قبيل: "نحن نتساءل من هو هذا الشخص الواقف على الشاطئ"، أو "نريد أن نجرِّب اقتراحه ونرى إن كنا سنجد سمكًا كما يقول"، أو "لسنا نعرف يقينًا إن كنا سنجد سمكًا بالفعل هذه المرة - فقد تعبنا جدًا طوال الليل ولم نمسك شيئًا".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ألقى التلاميذ الشبكة إلى جانب السفينة الأيمن، فأمسكوا سمكًا كثيرًا جدًا، وامتلأت شبكتهم بالسمك حتى أنهم لم يتمكَّنوا من جذبها إلى سفينتهم.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الأشخاص الذين يؤدون دور التلاميذ السؤال التالي: "بمَ تشعرون أو فيمَ تفكِّرون؟"، قد يجيب هؤلاء بعبارات من قبيل: "كيف حدث هذا؟"، أو "هذه معجزة! فإني لم أرَ من قبل كلَّ هذا العدد من السمك في شبكة واحدة!"، أو "مَنْ يمكن أن يكون هذا الشخص الواقف على الشاطئ؟ وكيف علم أننا كنا سنمسك بشبكة مليئة بالسمك؟" أو "صار لدينا الآن الكثير من السمك للأكل، بل وربما بعض السمك الإضافي للبيع - هذا رائع!"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عندئذ، علم التلميذ الذي كان يسوع يحبه من هو هذا الرجل الواقف على الشاطئ. فبسبب المعجزة التي صنعها يسوع لتوِّه، أدرك هذا التلميذ أن هذا هو يسوع الرب! فقال: "هُوَ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الشخص الذي يؤدي دور التلميذ الذي كان يسوع يحبه السؤال التالي: "بمَ تشعر أو فيمَ تفكِّر؟" قد يجيب هذا الشخص بعبارات من قبيل: "لا يمكن سوى ليسوع أن يصنع معجزة كهذه"، أو "لا بد أن هذا الرجل الواقف على الشاطئ هو يسوع!" أو "أنا سعيد لأني رأيتُ يسوع مرة أخرى، هذه المرة في مدينتي".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سمع سمعان بطرس الكلمات: "هو الربُّ!" تأهب في الحال ليسبح إلى الشاطئ ليرى يسوع، فاتَّزر بثوبه، لأنه على الأرجح أراد أن يكون مرتديًا المزيد من الثياب كي يرى يسوع، فألقى نفسه في البحر وسبح حتى الشاطئ ليرى يسوع. ثم تبع التلاميذ الآخرون سمعان بطرس بالسفينة وهم يجرُّون الشبكة المليئة بالسمك وراء السفينة، لمسافة نحو مئة مترًا للوصول إلى الشاطئ.</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الشخص الذي يؤدي دور سمعان بطرس السؤال التالي: "بمَ تشعر أو فيمَ تفكر؟" قد يجيب هذا الشخص بعبارات من قبيل: "حقًا، إن هذا الشخص الواقف على الشاطئ هو يسوع!"، أو "إني متشوق لرؤية يسوع مرة أخرى في أقرب وقت ممكن" أو "لا أطيق الانتظار حتى تصل السفينة إلى الشاطئ، فينبغي أن أصل إلى يسوع بأسرع ما يمكن!"، أو "أريد أن أرتدي المزيد من الثياب لئلا أشعر بالحرج أمام يسوع".</w:t>
      </w:r>
    </w:p>
    <w:p>
      <w:pPr>
        <w:pStyle w:val="ListBullet"/>
        <w:bidi/>
        <w:spacing w:line="240" w:lineRule="auto"/>
        <w:ind w:left="720"/>
      </w:pPr>
      <w:r>
        <w:rPr>
          <w:rtl/>
          <w:cs/>
          <w:lang w:val="ar_AE" w:bidi="ar_AE"/>
        </w:rPr>
      </w:r>
      <w:r>
        <w:rPr>
          <w:rtl/>
          <w:cs/>
          <w:lang w:val="ar_AE" w:bidi="ar_AE"/>
        </w:rPr>
        <w:t>كذلك، اطرحوا على الذين يؤدون دور التلاميذ السؤال التالي: "بمَ تشعرون أو فيمَ تفكِّرون؟"، وقد يجيبكم هؤلاء بعبارات من قبيل: "لِم لا يساعدنا سمعان بطرس في جرَّ الشبكة المليئة بالسمك؟"، أو "نريد أن نرجع بالسفينة إلى الشاطئ بأسرع ما يمكن لنرى يسوع"، أو "نحن متعجبون من الشبكة المليئة بالسمك التي نجرها وراء السفينة – فهي ثقيلة حقًا!"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وصل التلاميذ إلى الشاطئ وخرجوا من السفينة، فرأوا جمرًا على الشاطئ، وسمكًا موضوعًا عليه، وكان هناك خبزٌ أيضًا. فقد كان يسوع يطهو لهم الطعام ليأكلوا.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الأشخاص الذين يؤدون دور التلاميذ السؤال التالي: "بمَ تشعرون أو فيمَ تفكِّرون؟"، قد يجيب هؤلاء بعبارات من قبيل: "حقًا هذا هو يسوع!"، أو "من أين جاء يسوع بهذا السمك الذي يطهوه؟" أو "نحن جائعون ومستعدُّون لتناول الإفطار مع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طلب يسوع من التلاميذ أن يقدِّموا بعض السمك، فصعد سمعان بطرس إلى السفينة ليساعد في جذب الشبكة المليئة بالسمك إلى الشاطئ، وكانت تحتوي على 153 سمكة كبيرة، ولم تتخرَّق الشبكة أو تتمزَّق رغم وجود هذا العدد الهائل من السمك.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واطرحوا على الأشخاص الذين يؤدون دور التلاميذ السؤال التالي: "بمَ تشعرون أو فيمَ تفكِّرون؟"، قد يجيب هؤلاء بعبارات من قبيل: "من المدهش حقًا أن نرى كل هذا السمك في شبكة واحدة!" أو "كيف لم تتخرَّق الشبكة مع وجود كلِّ هذا السمك فيها؟"، أو "نحن منبهرون بالمعجزة التي صنعها يسوع إذ أعطانا كل هذا السمك!"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قال يسوع: "هَلُمُّوا تَغَدَّوْا!" فقد أراد أن يشارك تلاميذه هذه الوجبة. وَلَمْ يَجْسُرْ أَحَدٌ مِنَ ٱلتَّلَامِيذِ أَنْ يَسْأَلَهُ: مَنْ أَنْتَ؟ فإنهم علموا أنه هو الرب، لكن كانت لا تزال لديهم بعض الأسئلة التي كانوا يريدون أن يطرحوها عليه.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الأشخاص الذين يؤدون دور التلاميذ السؤال التالي: "بمَ تشعرون أو فيمَ تفكِّرون؟"، قد يجيب هؤلاء بعبارات من قبيل: "حقًا هذا هو يسوع ربنا!"، أو "لماذا يبدو يسوع مختلفًا؟ ولماذا لم نتعرَّف عليه في البداية؟"، أو "نشعر بالحرج أن نسأل يسوع عن أي شيء".</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جاء يسوع وأعطاهم الخبز والسمك ليأكلوا.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الشخص الذي يؤدي دور يسوع السؤال التالي: "بمَ تشعر أو فيمَ تفكِّر؟" قد يجيب هذا الشخص بعبارات من قبيل: "أنا سعيد بتناوُلي هذه الوجبة مع أصدقائي المقربين"، أو "أنا مسرور لأني رأيتُ تلاميذي مرة أخرى"، أو "أنا مسرورٌ لأني تمكَّنتُ من تقديم هذا السمك والخبز لهم ليأكلوا".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قدَّم يوحنا الكاتب بعض المعلومات عن سياق هذه المعجزة، فقال إن هذه كانت المرة الثالثة التي يُظهِر فيها يسوع نفسه للتلاميذ.</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الأشخاص الذين يؤدون دور التلاميذ السؤال التالي: "بمَ تشعرون أو فيمَ تفكِّرون؟"، قد يجيب هؤلاء بعبارات من قبيل: "نحن متعجبون لأن يسوع حيٌّ بالحقيقة!"، أو "نحن سعداء لأننا رأينا يسوع ثلاث مرات حتى الآن"، أو "نحن متعجبون لأن يسوع جاء إلينا في أورشليم، والآن جاء إلى الجليل".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21: 1–14 من ترجمة سهلة ومفهومة.</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أظهر يسوع نفسه لتلاميذه مرة أخرى. </w:t>
      </w:r>
      <w:r>
        <w:rPr>
          <w:b/>
          <w:rtl/>
          <w:cs/>
          <w:lang w:val="ar_AE" w:bidi="ar_AE"/>
        </w:rPr>
        <w:t>التلاميذ</w:t>
      </w:r>
      <w:r>
        <w:rPr>
          <w:rtl/>
          <w:cs/>
          <w:lang w:val="ar_AE" w:bidi="ar_AE"/>
        </w:rPr>
        <w:t xml:space="preserve"> هم الذين كانوا يتبعون يسوع ويتعلَّمون منه. استخدموا الكلمة نفسها التي استخدمتموها في مقاطع سابقة للإشارة إلى التلاميذ، ولمزيدٍ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 xml:space="preserve">كان سبعة من التلاميذ معًا عند </w:t>
      </w:r>
      <w:r>
        <w:rPr>
          <w:b/>
          <w:rtl/>
          <w:cs/>
          <w:lang w:val="ar_AE" w:bidi="ar_AE"/>
        </w:rPr>
        <w:t>بحر الجليل</w:t>
      </w:r>
      <w:r>
        <w:rPr>
          <w:rtl/>
          <w:cs/>
          <w:lang w:val="ar_AE" w:bidi="ar_AE"/>
        </w:rPr>
        <w:t xml:space="preserve">. وبحر الجليل هو بحيرة كبيرة من المياه العذبة تقع في منطقة الجليل. استخدِموا الكلمة نفسها التي استخدمتموها في المقاطع السابقة للإشارة إلى بحر الجليل، ولمزيدٍ من المعلومات عن </w:t>
      </w:r>
      <w:r>
        <w:rPr>
          <w:rtl/>
          <w:cs/>
          <w:lang w:val="ar_AE" w:bidi="ar_AE"/>
        </w:rPr>
        <w:t>بحر الجليل</w:t>
      </w:r>
      <w:r>
        <w:rPr>
          <w:rtl/>
          <w:cs/>
          <w:lang w:val="ar_AE" w:bidi="ar_AE"/>
        </w:rPr>
        <w:t>، انظر قاموس الكلمات الرئيسية.</w:t>
      </w:r>
    </w:p>
    <w:p>
      <w:pPr>
        <w:bidi/>
      </w:pPr>
      <w:r>
        <w:rPr>
          <w:rtl/>
          <w:cs/>
          <w:lang w:val="ar_AE" w:bidi="ar_AE"/>
        </w:rPr>
      </w:r>
      <w:r>
        <w:rPr>
          <w:rtl/>
          <w:cs/>
          <w:lang w:val="ar_AE" w:bidi="ar_AE"/>
        </w:rPr>
        <w:t xml:space="preserve">توقَّفوا هنا وشاهِدوا معًا كمجموعة مرة أخرى، إن لزم الأمر، صورة </w:t>
      </w:r>
      <w:r>
        <w:rPr>
          <w:rtl/>
          <w:cs/>
          <w:lang w:val="ar_AE" w:bidi="ar_AE"/>
        </w:rPr>
        <w:t>لبحر الجليل</w:t>
      </w:r>
      <w:r>
        <w:rPr>
          <w:rtl/>
          <w:cs/>
          <w:lang w:val="ar_AE" w:bidi="ar_AE"/>
        </w:rPr>
        <w:t xml:space="preserve">، وخريطة تبيِّن مكان </w:t>
      </w:r>
      <w:r>
        <w:rPr>
          <w:rtl/>
          <w:cs/>
          <w:lang w:val="ar_AE" w:bidi="ar_AE"/>
        </w:rPr>
        <w:t>أورشليم، وبحر الجليل، ومنطقتي اليهودية والجليل</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كان التلاميذ الموجودون عند البحيرة هم سمعان بطرس، وتوما التوأم، ونثنائيل الذي كان من مدينة تُدعى قانا في الجليل، وابنا زبدي، وتلميذان آخران. ودخل التلاميذ </w:t>
      </w:r>
      <w:r>
        <w:rPr>
          <w:b/>
          <w:rtl/>
          <w:cs/>
          <w:lang w:val="ar_AE" w:bidi="ar_AE"/>
        </w:rPr>
        <w:t xml:space="preserve">سفينة </w:t>
      </w:r>
      <w:r>
        <w:rPr>
          <w:rtl/>
          <w:cs/>
          <w:lang w:val="ar_AE" w:bidi="ar_AE"/>
        </w:rPr>
        <w:t>ليذهبوا للصيد في البحيرة، وأحضروا معهم</w:t>
      </w:r>
      <w:r>
        <w:rPr>
          <w:b/>
          <w:rtl/>
          <w:cs/>
          <w:lang w:val="ar_AE" w:bidi="ar_AE"/>
        </w:rPr>
        <w:t xml:space="preserve"> شباكًا</w:t>
      </w:r>
      <w:r>
        <w:rPr>
          <w:rtl/>
          <w:cs/>
          <w:lang w:val="ar_AE" w:bidi="ar_AE"/>
        </w:rPr>
        <w:t xml:space="preserve">. استخدموا الكلمة نفسها التي استخدمتموها في المقاطع السابقة للإشارة إلى السفينة، ولمزيدٍ من المعلومات عن </w:t>
      </w:r>
      <w:r>
        <w:rPr>
          <w:rtl/>
          <w:cs/>
          <w:lang w:val="ar_AE" w:bidi="ar_AE"/>
        </w:rPr>
        <w:t>السفينة</w:t>
      </w:r>
      <w:r>
        <w:rPr>
          <w:rtl/>
          <w:cs/>
          <w:lang w:val="ar_AE" w:bidi="ar_AE"/>
        </w:rPr>
        <w:t xml:space="preserve"> و</w:t>
      </w:r>
      <w:r>
        <w:rPr>
          <w:rtl/>
          <w:cs/>
          <w:lang w:val="ar_AE" w:bidi="ar_AE"/>
        </w:rPr>
        <w:t>الشبكة</w:t>
      </w:r>
      <w:r>
        <w:rPr>
          <w:rtl/>
          <w:cs/>
          <w:lang w:val="ar_AE" w:bidi="ar_AE"/>
        </w:rPr>
        <w:t>، انظر قاموس الكلمات الرئيسية.</w:t>
      </w:r>
    </w:p>
    <w:p>
      <w:pPr>
        <w:bidi/>
      </w:pPr>
      <w:r>
        <w:rPr>
          <w:rtl/>
          <w:cs/>
          <w:lang w:val="ar_AE" w:bidi="ar_AE"/>
        </w:rPr>
      </w:r>
      <w:r>
        <w:rPr>
          <w:rtl/>
          <w:cs/>
          <w:lang w:val="ar_AE" w:bidi="ar_AE"/>
        </w:rPr>
        <w:t xml:space="preserve">توقَّفوا هنا وشاهِدوا معًا كمجموعة مرة أخرى، إن لزم الأمر، صورًا </w:t>
      </w:r>
      <w:r>
        <w:rPr>
          <w:rtl/>
          <w:cs/>
          <w:lang w:val="ar_AE" w:bidi="ar_AE"/>
        </w:rPr>
        <w:t>لشبكة صيد</w:t>
      </w:r>
      <w:r>
        <w:rPr>
          <w:rtl/>
          <w:cs/>
          <w:lang w:val="ar_AE" w:bidi="ar_AE"/>
        </w:rPr>
        <w:t xml:space="preserve"> و</w:t>
      </w:r>
      <w:r>
        <w:rPr>
          <w:rtl/>
          <w:cs/>
          <w:lang w:val="ar_AE" w:bidi="ar_AE"/>
        </w:rPr>
        <w:t>سفينة</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ثم في الصباح الباكر، رأى التلاميذ شخصًا واقفًا على الشاطئ. </w:t>
      </w:r>
      <w:r>
        <w:rPr>
          <w:b/>
          <w:rtl/>
          <w:cs/>
          <w:lang w:val="ar_AE" w:bidi="ar_AE"/>
        </w:rPr>
        <w:t>والشاطئ</w:t>
      </w:r>
      <w:r>
        <w:rPr>
          <w:rtl/>
          <w:cs/>
          <w:lang w:val="ar_AE" w:bidi="ar_AE"/>
        </w:rPr>
        <w:t xml:space="preserve"> هو اليابسة المجاورة للبحيرة.</w:t>
      </w:r>
    </w:p>
    <w:p>
      <w:pPr>
        <w:bidi/>
      </w:pPr>
      <w:r>
        <w:rPr>
          <w:rtl/>
          <w:cs/>
          <w:lang w:val="ar_AE" w:bidi="ar_AE"/>
        </w:rPr>
      </w:r>
      <w:r>
        <w:rPr>
          <w:rtl/>
          <w:cs/>
          <w:lang w:val="ar_AE" w:bidi="ar_AE"/>
        </w:rPr>
        <w:t xml:space="preserve">فقال التلميذ الذي كان يسوع يحبُّه: "هُوَ </w:t>
      </w:r>
      <w:r>
        <w:rPr>
          <w:b/>
          <w:rtl/>
          <w:cs/>
          <w:lang w:val="ar_AE" w:bidi="ar_AE"/>
        </w:rPr>
        <w:t>ٱلرَّبُّ</w:t>
      </w:r>
      <w:r>
        <w:rPr>
          <w:rtl/>
          <w:cs/>
          <w:lang w:val="ar_AE" w:bidi="ar_AE"/>
        </w:rPr>
        <w:t xml:space="preserve">! إذ تعرَّف على يسوع بعدما أجرى معجزة ملء الشبكة بالسمك. كلمة "رب" كانت لفظًا ينم عن الاحترام ليسوع، كما كانت أسلوبًا استخدمه أتباع يسوع لوصف يسوع بأنه الله والسيد. استخدِموا الكلمة نفسها التي استخدمتموها في المقاطع السابقة للإشارة إلى الرب، ولمزيدٍ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وعندئذ، اتَّزر سمعان بطرس بثوبه، الذي كان على الأرجح عبارة عن </w:t>
      </w:r>
      <w:r>
        <w:rPr>
          <w:b/>
          <w:rtl/>
          <w:cs/>
          <w:lang w:val="ar_AE" w:bidi="ar_AE"/>
        </w:rPr>
        <w:t>رداءٍ</w:t>
      </w:r>
      <w:r>
        <w:rPr>
          <w:rtl/>
          <w:cs/>
          <w:lang w:val="ar_AE" w:bidi="ar_AE"/>
        </w:rPr>
        <w:t xml:space="preserve"> أو </w:t>
      </w:r>
      <w:r>
        <w:rPr>
          <w:b/>
          <w:rtl/>
          <w:cs/>
          <w:lang w:val="ar_AE" w:bidi="ar_AE"/>
        </w:rPr>
        <w:t>عباءة</w:t>
      </w:r>
      <w:r>
        <w:rPr>
          <w:rtl/>
          <w:cs/>
          <w:lang w:val="ar_AE" w:bidi="ar_AE"/>
        </w:rPr>
        <w:t xml:space="preserve">. والعباءة هي رداء طويل كان الناس يرتدونه فوق ملابسهم الأخرى. لمزيدٍ من المعلومات عن </w:t>
      </w:r>
      <w:r>
        <w:rPr>
          <w:rtl/>
          <w:cs/>
          <w:lang w:val="ar_AE" w:bidi="ar_AE"/>
        </w:rPr>
        <w:t>الثوب</w:t>
      </w:r>
      <w:r>
        <w:rPr>
          <w:rtl/>
          <w:cs/>
          <w:lang w:val="ar_AE" w:bidi="ar_AE"/>
        </w:rPr>
        <w:t xml:space="preserve"> أو </w:t>
      </w:r>
      <w:r>
        <w:rPr>
          <w:rtl/>
          <w:cs/>
          <w:lang w:val="ar_AE" w:bidi="ar_AE"/>
        </w:rPr>
        <w:t>الرداء</w:t>
      </w:r>
      <w:r>
        <w:rPr>
          <w:rtl/>
          <w:cs/>
          <w:lang w:val="ar_AE" w:bidi="ar_AE"/>
        </w:rPr>
        <w:t>، انظر قاموس الكلمات الرئيسية.</w:t>
      </w:r>
    </w:p>
    <w:p>
      <w:pPr>
        <w:bidi/>
      </w:pPr>
      <w:r>
        <w:rPr>
          <w:rtl/>
          <w:cs/>
          <w:lang w:val="ar_AE" w:bidi="ar_AE"/>
        </w:rPr>
      </w:r>
      <w:r>
        <w:rPr>
          <w:rtl/>
          <w:cs/>
          <w:lang w:val="ar_AE" w:bidi="ar_AE"/>
        </w:rPr>
        <w:t>بعد ذلك، جرَّ التلاميذ الشبكة المليئة بالسمك وراء السفينة، وكانوا يبعدون عن الشاطئ مسافة مئة مترًا.</w:t>
      </w:r>
    </w:p>
    <w:p>
      <w:pPr>
        <w:bidi/>
      </w:pPr>
      <w:r>
        <w:rPr>
          <w:rtl/>
          <w:cs/>
          <w:lang w:val="ar_AE" w:bidi="ar_AE"/>
        </w:rPr>
      </w:r>
      <w:r>
        <w:rPr>
          <w:rtl/>
          <w:cs/>
          <w:lang w:val="ar_AE" w:bidi="ar_AE"/>
        </w:rPr>
        <w:t>وعندما وصل التلاميذ إلى الشاطئ، رأوا جمرًا وسمكًا يُطهَى عليه. والجمر هو نار تتكوَّن باستخدام الفحم المشتعل. استخدموا الكلمات نفسها التي استخدمتموها في المقاطع السابقة للإشارة إلى السمك المطبوخ والجمر.</w:t>
      </w:r>
    </w:p>
    <w:p>
      <w:pPr>
        <w:bidi/>
      </w:pPr>
      <w:r>
        <w:rPr>
          <w:rtl/>
          <w:cs/>
          <w:lang w:val="ar_AE" w:bidi="ar_AE"/>
        </w:rPr>
      </w:r>
      <w:r>
        <w:rPr>
          <w:rtl/>
          <w:cs/>
          <w:lang w:val="ar_AE" w:bidi="ar_AE"/>
        </w:rPr>
        <w:t xml:space="preserve">توقَّفوا هنا وشاهدوا معًا كمجموعة مرة أخرى، إن لزم الأمر، صورة </w:t>
      </w:r>
      <w:r>
        <w:rPr>
          <w:rtl/>
          <w:cs/>
          <w:lang w:val="ar_AE" w:bidi="ar_AE"/>
        </w:rPr>
        <w:t>جمر</w:t>
      </w:r>
      <w:r>
        <w:rPr>
          <w:rtl/>
          <w:cs/>
          <w:lang w:val="ar_AE" w:bidi="ar_AE"/>
        </w:rPr>
        <w:t xml:space="preserve">. توقَّفوا هنا عن سماع التسجيل الصوتي. </w:t>
      </w:r>
    </w:p>
    <w:p>
      <w:pPr>
        <w:bidi/>
      </w:pPr>
      <w:r>
        <w:rPr>
          <w:rtl/>
          <w:cs/>
          <w:lang w:val="ar_AE" w:bidi="ar_AE"/>
        </w:rPr>
      </w:r>
      <w:r>
        <w:rPr>
          <w:rtl/>
          <w:cs/>
          <w:lang w:val="ar_AE" w:bidi="ar_AE"/>
        </w:rPr>
        <w:t>وتوقَّفوا أيضًا لتناقشوا معًا كمجموعة الكلمة التي ستستخدمونها في لغتكم للإشارة إلى السمك الحي الذي يسبح في البحيرة، والكلمة التي ستستخدمونها للإشارة إلى السمك المطهو والجاهز للأكل، وتناقشوا معًا فيما إذا كنتم ستستخدمون الكلمة نفسها أم كلمتين مختلفتين.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21:15–25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يوحنا 21: 15–25، واحفظوا هذا المقطع في قلوبكم.</w:t>
      </w:r>
    </w:p>
    <w:p>
      <w:pPr>
        <w:bidi/>
      </w:pPr>
      <w:r>
        <w:rPr>
          <w:rtl/>
          <w:cs/>
          <w:lang w:val="ar_AE" w:bidi="ar_AE"/>
        </w:rPr>
      </w:r>
      <w:r>
        <w:rPr>
          <w:rtl/>
          <w:cs/>
          <w:lang w:val="ar_AE" w:bidi="ar_AE"/>
        </w:rPr>
        <w:t>استمعوا إلى نسخة صوتية من يوحنا 21: 15–25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وما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وبمَ يُخبرنا هذا المقطع عن يسوع؟</w:t>
      </w:r>
    </w:p>
    <w:p>
      <w:pPr>
        <w:pStyle w:val="ListBullet"/>
        <w:bidi/>
        <w:spacing w:line="240" w:lineRule="auto"/>
        <w:ind w:left="720"/>
      </w:pPr>
      <w:r>
        <w:rPr>
          <w:rtl/>
          <w:cs/>
          <w:lang w:val="ar_AE" w:bidi="ar_AE"/>
        </w:rPr>
      </w:r>
      <w:r>
        <w:rPr>
          <w:rtl/>
          <w:cs/>
          <w:lang w:val="ar_AE" w:bidi="ar_AE"/>
        </w:rPr>
        <w:t>وبمَ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يوحنا 21: 15–25 من ترجمة سهلة ومفهومة.</w:t>
      </w:r>
    </w:p>
    <w:p>
      <w:pPr>
        <w:bidi/>
      </w:pPr>
      <w:r>
        <w:rPr>
          <w:rtl/>
          <w:cs/>
          <w:lang w:val="ar_AE" w:bidi="ar_AE"/>
        </w:rPr>
      </w:r>
      <w:r>
        <w:rPr>
          <w:rtl/>
          <w:cs/>
          <w:lang w:val="ar_AE" w:bidi="ar_AE"/>
        </w:rPr>
        <w:t>صُلِب يسوع، ثم قام من بين الأموات، وظهر لتلاميذه مرتين في غرفة مغلقة في أورشليم، ثم ظهر لهم أيضًا عند بحر الجليل، ودبَّر لهم سمكًا ليصطادوه، ثم تناولوا الطعام معًا على الشاطئ. وبعدما أكلوا، تحدَّث يسوع مع سمعان بطرس، وهو التلميذ المعروف أيضًا فقط باسم بطرس، وشجَّعه. ثم سأل سمعان بطرس يسوع عن التلميذ الذي كان يسوع يحبُّه. وأخيرًا، يُختَتَم إنجيل يوحنا بتصريحات من يوحنا الكاتب، قائلًا إن شهادته حقٌّ، وإن يسوع صنع قوات أخرى كثيرة إلى جانب تلك الواردة في هذا الإنجيل.</w:t>
      </w:r>
    </w:p>
    <w:p>
      <w:pPr>
        <w:bidi/>
      </w:pPr>
      <w:r>
        <w:rPr>
          <w:rtl/>
          <w:cs/>
          <w:lang w:val="ar_AE" w:bidi="ar_AE"/>
        </w:rPr>
      </w:r>
      <w:r>
        <w:rPr>
          <w:rtl/>
          <w:cs/>
          <w:lang w:val="ar_AE" w:bidi="ar_AE"/>
        </w:rPr>
        <w:t>أكل يسوع وتلاميذه السمك والخبز معًا في الوجبة الأولى في اليوم، ثم طرح يسوع على سمعان بطرس ثلاثة أسئلة، وأجابه سمعان بطرس عن كل سؤال. فقبل موت يسوع، أنكر سمعان بطرس ثلاث مرات أنه يعرفه، والآن طرح يسوع على سمعان بطرس ثلاثة أسئلة. كان واحدٌ من أغراض هذا المقطع هو استرداد يسوع لعلاقة سمعان بطرس به. وفي كل مرة، كان يسوع يدعو سمعان بطرس باسم "سِمْعَانُ بْنَ يُونَا" لأن يونا هو اسم أبيه. كان السؤال الأول الذي طرحه يسوع على سمعان بطرس هو: "أَتُحِبُّنِي أَكْثَرَ مِنْ هَؤُلَاءِ؟". استخدم يوحنا الكاتب هنا كلمة معينة للإشارة إلى "المحبة" في واحدة من اللغات الأصلية. وفي إجابة سمعان بطرس قائلًا: "أَنْتَ تَعْلَمُ أَنِّي أُحِبُّكَ"، استُخدِمت كلمة مختلفة للإشارة إلى المحبة في اللغة الأصلية. يعتقد البعض أن الكلمة التي استخدمها يوحنا للتعبير عن المحبة في أول سؤالين طرحهما يسوع كانت أقوى من الكلمة التي استُخدِمت في جوابي سمعان بطرس، لكن معظم الناس يعتقدون أن الكلمتين تحملان المعنى نفسه. ففي أجزاء أخرى من إنجيل يوحنا، استُخدِمت كلتا هاتين الكلمتين في اللغة الأصلية للتعبير عن محبة الله ومحبة التلاميذ ليسوع.</w:t>
      </w:r>
    </w:p>
    <w:p>
      <w:pPr>
        <w:bidi/>
      </w:pPr>
      <w:r>
        <w:rPr>
          <w:rtl/>
          <w:cs/>
          <w:lang w:val="ar_AE" w:bidi="ar_AE"/>
        </w:rPr>
      </w:r>
      <w:r>
        <w:rPr>
          <w:rtl/>
          <w:cs/>
          <w:lang w:val="ar_AE" w:bidi="ar_AE"/>
        </w:rPr>
        <w:t xml:space="preserve">توقَّفوا هنا وتحدَّثوا معًا كمجموعة عن الأشخاص الذين تحبونهم حقًا، وانتبهوا إلى الكلمات التي تستخدمونها للتعبير عن محبتكم لهم. فما الكلمات المختلفة التي تستخدمونها، ومتى تستخدمون كلمات مختلفة؟ توقَّفوا هنا عن سماع التسجيل الصوتي. </w:t>
      </w:r>
    </w:p>
    <w:p>
      <w:pPr>
        <w:bidi/>
      </w:pPr>
      <w:r>
        <w:rPr>
          <w:rtl/>
          <w:cs/>
          <w:lang w:val="ar_AE" w:bidi="ar_AE"/>
        </w:rPr>
      </w:r>
      <w:r>
        <w:rPr>
          <w:rtl/>
          <w:cs/>
          <w:lang w:val="ar_AE" w:bidi="ar_AE"/>
        </w:rPr>
        <w:t>كان السؤال الأول الذي طرحه يسوع على سمعان بطرس هو: "أَتُحِبُّنِي أَكْثَرَ مِنْ هَؤُلَاءِ؟". والكلمات "أَكْثَرَ مِنْ هَؤُلَاءِ" قد تعني: "أتحبني أكثر من محبتك لسفينتك وشباكك؟" لكن هذا المعنى مستبعَد. فإن عبارة "أَكْثَرَ مِنْ هَؤُلَاءِ" تعني على الأرجح: "أتحبني أكثر مما يحبُّني التلاميذ الآخرون؟"</w:t>
      </w:r>
    </w:p>
    <w:p>
      <w:pPr>
        <w:bidi/>
      </w:pPr>
      <w:r>
        <w:rPr>
          <w:rtl/>
          <w:cs/>
          <w:lang w:val="ar_AE" w:bidi="ar_AE"/>
        </w:rPr>
      </w:r>
      <w:r>
        <w:rPr>
          <w:rtl/>
          <w:cs/>
          <w:lang w:val="ar_AE" w:bidi="ar_AE"/>
        </w:rPr>
        <w:t>أجاب سمعان بطرس يسوع قائلًا: "نَعَمْ يَا رَبُّ، أَنْتَ تَعْلَمُ أَنِّي أُحِبُّكَ". دعا سمعان بطرس يسوع "ربًا" ومعناه "الذي له سلطانٌ عليه". لم يقل سمعان بطرس إنه يحب يسوع أكثر من التلاميذ الآخرين، بل فقط قال: "أَنْتَ تَعْلَمُ أَنِّي أُحِبُّكَ".</w:t>
      </w:r>
    </w:p>
    <w:p>
      <w:pPr>
        <w:bidi/>
      </w:pPr>
      <w:r>
        <w:rPr>
          <w:rtl/>
          <w:cs/>
          <w:lang w:val="ar_AE" w:bidi="ar_AE"/>
        </w:rPr>
      </w:r>
      <w:r>
        <w:rPr>
          <w:rtl/>
          <w:cs/>
          <w:lang w:val="ar_AE" w:bidi="ar_AE"/>
        </w:rPr>
        <w:t>وكان رد يسوع الأول على سمعان بطرس هو: "ٱرْعَ خِرَافِي"، حيث تشير كلمة "خراف" إلى أتباع يسوع. "الخراف" هي الأغنام الصغيرة في العمر، ولأن سمعان بطرس يحب يسوع، كان عليه أن يعتني بأتباع يسوع كما يعتني الراعي بخرافه وغنمه. دعا يسوع نفسه راعيًا فيما سبق، وإذ كان يعلم أنه سيغادر الأرض قريبًا، أراد أن يعتني سمعان بطرس بأتباعه بعدما يمضي. لكن يسوع يظل الراعي الحقيقي لشعبه.</w:t>
      </w:r>
    </w:p>
    <w:p>
      <w:pPr>
        <w:bidi/>
      </w:pPr>
      <w:r>
        <w:rPr>
          <w:rtl/>
          <w:cs/>
          <w:lang w:val="ar_AE" w:bidi="ar_AE"/>
        </w:rPr>
      </w:r>
      <w:r>
        <w:rPr>
          <w:rtl/>
          <w:cs/>
          <w:lang w:val="ar_AE" w:bidi="ar_AE"/>
        </w:rPr>
        <w:t xml:space="preserve">توقَّفوا هنا وشاهدوا معًا كمجموعة صورًا </w:t>
      </w:r>
      <w:r>
        <w:rPr>
          <w:rtl/>
          <w:cs/>
          <w:lang w:val="ar_AE" w:bidi="ar_AE"/>
        </w:rPr>
        <w:t>لخراف</w:t>
      </w:r>
      <w:r>
        <w:rPr>
          <w:rtl/>
          <w:cs/>
          <w:lang w:val="ar_AE" w:bidi="ar_AE"/>
        </w:rPr>
        <w:t xml:space="preserve"> و</w:t>
      </w:r>
      <w:r>
        <w:rPr>
          <w:rtl/>
          <w:cs/>
          <w:lang w:val="ar_AE" w:bidi="ar_AE"/>
        </w:rPr>
        <w:t>غنم</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وتوقَّفوا أيضًا لتناقشوا معًا كمجموعة السؤال التالي: كيف يعتني الناس بالحيوانات في مجتمعكم؟ توقَّفوا هنا عن سماع التسجيل الصوتي. </w:t>
      </w:r>
    </w:p>
    <w:p>
      <w:pPr>
        <w:bidi/>
      </w:pPr>
      <w:r>
        <w:rPr>
          <w:rtl/>
          <w:cs/>
          <w:lang w:val="ar_AE" w:bidi="ar_AE"/>
        </w:rPr>
      </w:r>
      <w:r>
        <w:rPr>
          <w:rtl/>
          <w:cs/>
          <w:lang w:val="ar_AE" w:bidi="ar_AE"/>
        </w:rPr>
        <w:t>ثم سأل يسوع سمعان بطرس مرة أخرى إن كان يحبُّه، وهذه المرة، لم يضف يسوع الكلمات "أَكْثَرَ مِنْ هَؤُلَاءِ"، لأن يسوع لم يكن يطلب من سمعان بطرس أن يقارن محبته بمحبة التلاميذ الآخرين. ومرة أخرى، قدَّم سمعان بطرس الجواب نفسه قائلًا: "نَعَمْ يَا رَبُّ، أَنْتَ تَعْلَمُ أَنِّي أُحِبُّكَ".</w:t>
      </w:r>
    </w:p>
    <w:p>
      <w:pPr>
        <w:bidi/>
      </w:pPr>
      <w:r>
        <w:rPr>
          <w:rtl/>
          <w:cs/>
          <w:lang w:val="ar_AE" w:bidi="ar_AE"/>
        </w:rPr>
      </w:r>
      <w:r>
        <w:rPr>
          <w:rtl/>
          <w:cs/>
          <w:lang w:val="ar_AE" w:bidi="ar_AE"/>
        </w:rPr>
        <w:t>ومرة أخرى، قال يسوع لسمعان بطرس: "ٱرْعَ غَنَمِي"، وهذه الكلمات في اللغة الأصلية تحمل المعنى نفسه للكلمات "ٱرْعَ خِرَافِي".</w:t>
      </w:r>
    </w:p>
    <w:p>
      <w:pPr>
        <w:bidi/>
      </w:pPr>
      <w:r>
        <w:rPr>
          <w:rtl/>
          <w:cs/>
          <w:lang w:val="ar_AE" w:bidi="ar_AE"/>
        </w:rPr>
      </w:r>
      <w:r>
        <w:rPr>
          <w:rtl/>
          <w:cs/>
          <w:lang w:val="ar_AE" w:bidi="ar_AE"/>
        </w:rPr>
        <w:t>وأخيرًا، سأل يسوع سمعان بطرس قائلًا: "أَتُحِبُّنِي؟" للمرة الثالثة. فحزن سمعان بطرس وانزعج لأن يسوع طرح عليه السؤال نفسه مرة ثالثة، وربما انزعج أيضًا لأنه تذكَّر أنه أنكر يسوع ثلاث مرات.</w:t>
      </w:r>
    </w:p>
    <w:p>
      <w:pPr>
        <w:bidi/>
      </w:pPr>
      <w:r>
        <w:rPr>
          <w:rtl/>
          <w:cs/>
          <w:lang w:val="ar_AE" w:bidi="ar_AE"/>
        </w:rPr>
      </w:r>
      <w:r>
        <w:rPr>
          <w:rtl/>
          <w:cs/>
          <w:lang w:val="ar_AE" w:bidi="ar_AE"/>
        </w:rPr>
        <w:t>فقال سمعان بطرس ليسوع: "أَنْتَ تَعْلَمُ كُلَّ شَيْءٍ. أَنْتَ تَعْرِفُ أَنِّي أُحِبُّكَ". في اللغة الأصلية، كلمة "أنت" هي الكلمة الأولى في الجملة في إجابات سمعان بطرس الثلاث، وذلك لأن سمعان بطرس جعل هذه الكلمة جزءًا مهمًا من إجابته. كان سمعان بطرس يعلم أن يسوع يعرف كل ما يشعر به. ثم قال يسوع للمرة الثالثة: "ٱرْعَ غَنَمِي"، وهو ما معناه أنه كان على سمعان بطرس أن يعتني بأتباع يسوع كما يعتني الراعي بغنمه.</w:t>
      </w:r>
    </w:p>
    <w:p>
      <w:pPr>
        <w:bidi/>
      </w:pPr>
      <w:r>
        <w:rPr>
          <w:rtl/>
          <w:cs/>
          <w:lang w:val="ar_AE" w:bidi="ar_AE"/>
        </w:rPr>
      </w:r>
      <w:r>
        <w:rPr>
          <w:rtl/>
          <w:cs/>
          <w:lang w:val="ar_AE" w:bidi="ar_AE"/>
        </w:rPr>
        <w:t>بعد ذلك، قارن يسوع بين حياة سمعان وهو أكثر حداثة، وبين حياته وهو شيخ، وتحدث عن الميتة التي كان سمعان بطرس سيقاسيها لاحقًا. بدأ يسوع حديثه بقوله: "اَلْحَقَّ ٱلْحَقَّ أَقُولُ لَكَ" ليؤكَّد أنه كان على وشك أن يقول كلامًا شديد الأهمية. ثم قال يسوع إنه لمَّا كان سمعان بطرس أكثر حداثة، كان يرتدي ثيابه بنفسه، أو يُحكِم وضع منطقته على ثيابه، وهذا يشبه ما حدث قبل ذلك، عندما اتَّزر سمعان بطرس بثوبه قبل أن يقفز في البحر ليسبح ويصل إلى يسوع على الشاطئ. في أيام يسوع، كان الناس يستخدمون في المعتاد شيئًا شبيهًا بالحبل لربط ثيابهم الطويلة حول أجسادهم لئلا تسقط ثيابهم على الأرض.</w:t>
      </w:r>
    </w:p>
    <w:p>
      <w:pPr>
        <w:bidi/>
      </w:pPr>
      <w:r>
        <w:rPr>
          <w:rtl/>
          <w:cs/>
          <w:lang w:val="ar_AE" w:bidi="ar_AE"/>
        </w:rPr>
      </w:r>
      <w:r>
        <w:rPr>
          <w:rtl/>
          <w:cs/>
          <w:lang w:val="ar_AE" w:bidi="ar_AE"/>
        </w:rPr>
        <w:t xml:space="preserve">توقفوا هنا وتحدَّثوا معًا كمجموعة عن الثياب في ثقافتكم: فكيف يُحكِم الناس ربط ثيابهم للحفاظ عليها؟ هل يستخدمون أحزمة، أم حبالًا، أم شيئًا آخر؟ توقَّفوا هنا عن سماع التسجيل الصوتي. </w:t>
      </w:r>
    </w:p>
    <w:p>
      <w:pPr>
        <w:bidi/>
      </w:pPr>
      <w:r>
        <w:rPr>
          <w:rtl/>
          <w:cs/>
          <w:lang w:val="ar_AE" w:bidi="ar_AE"/>
        </w:rPr>
      </w:r>
      <w:r>
        <w:rPr>
          <w:rtl/>
          <w:cs/>
          <w:lang w:val="ar_AE" w:bidi="ar_AE"/>
        </w:rPr>
        <w:t>ثم قال يسوع أيضًا إن لدى سمعان بطرس حرية أن يذهب حيث يشاء، لكن عندما يشيخ، لن يصبح قادرًا على الذهاب حيث يشاء، بمعنى أنه سيتمتع بحرية أقل عندما يكبر في العمر، وهذا أمرٌ طبيعي بالنسبة للناس مع تقدمهم في العمر. يعتقد معظم الناس أن الكلمات "تَمُدُّ يَدَيْكَ" معناها على الأرجح أن الجنود الرومان سيجهزون سمعان بطرس ليُصلَب كما صُلب يسوع على صليب. فإن آخر، وهم الجنود الرومان على الأرجح، سيربط يدي سمعان بطرس إلى الصليب عند صلبه. ويعتقد البعض أن عبارة "آخَرُ يُمَنْطِقُكَ" معناها أن شخصًا آخر سيربط ثياب سمعان بطرس، وهذا يشير على الأرجح إلى الطريقة التي سيموت بها سمعان بطرس، ومن المحتمَل أن هذا يبيِّن أن سمعان بطرس سيموت بسبب اتِّباعه ليسوع، لكنه ربما لن يموت مصلوبًا. ثم قال يوحنا الكاتب إن يسوع قال هذا لسمعان بطرس ليشير إلى الميتة التي كان سيموتها، وهي الميتة التي ستمجد الله.</w:t>
      </w:r>
    </w:p>
    <w:p>
      <w:pPr>
        <w:bidi/>
      </w:pPr>
      <w:r>
        <w:rPr>
          <w:rtl/>
          <w:cs/>
          <w:lang w:val="ar_AE" w:bidi="ar_AE"/>
        </w:rPr>
      </w:r>
      <w:r>
        <w:rPr>
          <w:rtl/>
          <w:cs/>
          <w:lang w:val="ar_AE" w:bidi="ar_AE"/>
        </w:rPr>
        <w:t>وكان آخر شيء قاله يسوع لسمعان بطرس هو: "ٱتْبَعْنِي"، إذ أراد يسوع أن يتبعه سمعان بطرس عن طريق الاستمرار في الإيمان به وفي طاعته. وربما يعني هذا أيضًا أن يسوع أراد من سمعان بطرس أن يتبعه إلى الموت، أو أن يموت بالطريقة نفسها التي مات بها يسوع.</w:t>
      </w:r>
    </w:p>
    <w:p>
      <w:pPr>
        <w:bidi/>
      </w:pPr>
      <w:r>
        <w:rPr>
          <w:rtl/>
          <w:cs/>
          <w:lang w:val="ar_AE" w:bidi="ar_AE"/>
        </w:rPr>
      </w:r>
      <w:r>
        <w:rPr>
          <w:rtl/>
          <w:cs/>
          <w:lang w:val="ar_AE" w:bidi="ar_AE"/>
        </w:rPr>
        <w:t>ثم في مرحلة ما، كان سمعان بطرس سائرًا مع يسوع، فالتفت ورأى التلميذ الذي كان يسوع يحبُّه، وكان هذا التلميذ يتبعهما. قدَّم الكاتب هنا بعض المعلومات عن هذا التلميذ: فهو التلميذ الذي اتكأ على صدر يسوع في الوجبة الأخيرة قبل موته وسأله قائلًا: "يَا سَيِّدُ، مَنْ هُوَ ٱلَّذِي يُسَلِّمُكَ؟" والفعل "يسلم" هنا معناه مساعدة أعداء يسوع في إلقاء القبض عليه. وعندما رأى سمعان بطرس هذا التلميذ، سأل يسوع عنه، لأنه أراد أن يعرف ما سيحدث لهذا التلميذ الآخر، أو كيف سيموت هذا التلميذ الآخر. أجاب يسوع سمعان بطرس بسؤال يبيِّن أن سمعان بطرس لم يكن بحاجة إلى معرفة ما سيحدث للتلميذ الآخر، فقال: "إِنْ كُنْتُ أَشَاءُ أَنَّهُ يَبْقَى حَتَّى أَجِيءَ، فَمَاذَا لَكَ؟" يشير مجيء يسوع هذا إلى مجيئه ثانيةً إلى الأرض. لم يكن يسوع ينتظر إجابة عن هذا السؤال، لكنه قال لسمعان بطرس مرة أخرى: " ٱتْبَعْنِي أَنْتَ!" فقد أراد يسوع من سمعان بطرس أن يركِّز على اتِّباعه، ولا يقلق حيال أي شخص آخر.</w:t>
      </w:r>
    </w:p>
    <w:p>
      <w:pPr>
        <w:bidi/>
      </w:pPr>
      <w:r>
        <w:rPr>
          <w:rtl/>
          <w:cs/>
          <w:lang w:val="ar_AE" w:bidi="ar_AE"/>
        </w:rPr>
      </w:r>
      <w:r>
        <w:rPr>
          <w:rtl/>
          <w:cs/>
          <w:lang w:val="ar_AE" w:bidi="ar_AE"/>
        </w:rPr>
        <w:t>ثم أضاف يوحنا، كاتب هذا الإنجيل، بعض المعلومات التي تتعلق بخلفية هذه القصة، قائلًا إنه كانت هناك شائعة مفادها أن التلميذ الذي كان يسوع يحبه لن يموت. فقد تكلَّم التلاميذ معًا عمَّا قاله يسوع، وتداولت جماعة المؤمنين بأكملها معلومة أن هذا التلميذ قد لا يموت. الشائعة هي قول غير مؤكد. فإن الناس يخبرون الآخرين بشائعات، وعادة ما تنتشر الشائعات في المجتمع.</w:t>
      </w:r>
    </w:p>
    <w:p>
      <w:pPr>
        <w:bidi/>
      </w:pPr>
      <w:r>
        <w:rPr>
          <w:rtl/>
          <w:cs/>
          <w:lang w:val="ar_AE" w:bidi="ar_AE"/>
        </w:rPr>
      </w:r>
      <w:r>
        <w:rPr>
          <w:rtl/>
          <w:cs/>
          <w:lang w:val="ar_AE" w:bidi="ar_AE"/>
        </w:rPr>
        <w:t xml:space="preserve">توقفوا هنا وتحدَّثوا معًا كمجموعة عن الشائعات في ثقافتكم: فما الأمور التي يتحدَّث الناس عنها؟ وكيف يعرف الناس إن كانت شائعة ما صحيحة أم خاطئة؟ توقَّفوا هنا عن سماع التسجيل الصوتي. </w:t>
      </w:r>
    </w:p>
    <w:p>
      <w:pPr>
        <w:bidi/>
      </w:pPr>
      <w:r>
        <w:rPr>
          <w:rtl/>
          <w:cs/>
          <w:lang w:val="ar_AE" w:bidi="ar_AE"/>
        </w:rPr>
      </w:r>
      <w:r>
        <w:rPr>
          <w:rtl/>
          <w:cs/>
          <w:lang w:val="ar_AE" w:bidi="ar_AE"/>
        </w:rPr>
        <w:t>بعد ذلك، قام الكاتب بتصويب هذه الشائعة غير الصحيحة التي تقول إن التلميذ الذي كان يسوع يحبه لن يموت؛ فإن يسوع لم يقل فعليًا إن هذا التلميذ لن يموت، بل قال: "إِنْ كُنْتُ أَشَاءُ أَنَّهُ يَبْقَى حَتَّى أَجِيءَ، فهذا يجب ألا يمثل لك أهمية يا سمعان بطرس".</w:t>
      </w:r>
    </w:p>
    <w:p>
      <w:pPr>
        <w:bidi/>
      </w:pPr>
      <w:r>
        <w:rPr>
          <w:rtl/>
          <w:cs/>
          <w:lang w:val="ar_AE" w:bidi="ar_AE"/>
        </w:rPr>
      </w:r>
      <w:r>
        <w:rPr>
          <w:rtl/>
          <w:cs/>
          <w:lang w:val="ar_AE" w:bidi="ar_AE"/>
        </w:rPr>
        <w:t>ثم يُختَتَم إنجيل يوحنا بمزيد من التصريحات من الكاتب: فأولًا، قال إنه يوحنا هو التلميذ الذي كان يسوع يحبه، وهذه هي المرة الأولى التي نعرف فيها من هو كاتب إنجيل يوحنا. ثم قال أيضًا إن كل هذه الأمور التي كتبها هي حق، لأنه كان شاهدًا على حدوثها، وشهادته حقٌّ. كلمة "هذا" قد تشير هنا إلى إنجيل يوحنا بأكمله، أو إلى معجزة صيد السمك، وتناول الطعام مع يسوع، والتحدُّث معه على شاطئ بحر الجليل. الشهادة هي تقرير عمَّا رآه أحدهم أو عاشه. ومن المحتمل أن يكون يوحنا قد كتب هذا الإنجيل بيده، أو ربما طلب من شخصٍ آخر أن يدوِّن ما يقوله له.</w:t>
      </w:r>
    </w:p>
    <w:p>
      <w:pPr>
        <w:bidi/>
      </w:pPr>
      <w:r>
        <w:rPr>
          <w:rtl/>
          <w:cs/>
          <w:lang w:val="ar_AE" w:bidi="ar_AE"/>
        </w:rPr>
      </w:r>
      <w:r>
        <w:rPr>
          <w:rtl/>
          <w:cs/>
          <w:lang w:val="ar_AE" w:bidi="ar_AE"/>
        </w:rPr>
        <w:t>وأخيرًا، كانت الجملة الأخيرة في إنجيل يوحنا هي أنه توجد الكثير من الأشياء الأخرى التي صنعها يسوع غير تلك المكتوبة في هذا الإنجيل، وهذه الأشياء الأخرى كانت على الأرجح معجزات أخرى صنعها يسوع. ثم قال الكاتب إنه إذا حاول أحدهم أن يكتب كل المعجزات في كتب أخرى، فلن توجد مساحة كافية في العالم لكلِّ تلك الكتب. هذه صيغة مبالغة، ومعناها أنه ستكون هناك الكثير والكثير من الكتب المليئة بمعجزات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يوحنا 21: 15–25 من ترجمة سهلة ومفهومة.</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سأل يسوع سمعان بطرس ثلاث مرات قائلًا: "أَتُحِبُّنِي؟" وأجاب سمعان بطرس يسوع ثلاث مرات، 3ثم قال يسوع لسمعان بطرس ثلاث مرات: "ارعَ خرافي"، وكلَّمه أيضًا عن الميتة التي سيموتها.</w:t>
      </w:r>
    </w:p>
    <w:p>
      <w:pPr>
        <w:bidi/>
      </w:pPr>
      <w:r>
        <w:rPr>
          <w:rtl/>
          <w:cs/>
          <w:lang w:val="ar_AE" w:bidi="ar_AE"/>
        </w:rPr>
      </w:r>
      <w:r>
        <w:rPr>
          <w:b/>
          <w:rtl/>
          <w:cs/>
          <w:lang w:val="ar_AE" w:bidi="ar_AE"/>
        </w:rPr>
        <w:t>وفي المشهد الثاني:</w:t>
      </w:r>
      <w:r>
        <w:rPr>
          <w:rtl/>
          <w:cs/>
          <w:lang w:val="ar_AE" w:bidi="ar_AE"/>
        </w:rPr>
        <w:t xml:space="preserve"> سأل سمعان بطرس يسوع عن التلميذ الذي كان يسوع يحبُّه، فأجابه يسوع بأنه يجب ألا يشغل باله بهذا التلميذ، وذكَّره بأن يتبعه هو.</w:t>
      </w:r>
    </w:p>
    <w:p>
      <w:pPr>
        <w:bidi/>
      </w:pPr>
      <w:r>
        <w:rPr>
          <w:rtl/>
          <w:cs/>
          <w:lang w:val="ar_AE" w:bidi="ar_AE"/>
        </w:rPr>
      </w:r>
      <w:r>
        <w:rPr>
          <w:b/>
          <w:rtl/>
          <w:cs/>
          <w:lang w:val="ar_AE" w:bidi="ar_AE"/>
        </w:rPr>
        <w:t>وفي المشهد الثالث:</w:t>
      </w:r>
      <w:r>
        <w:rPr>
          <w:rtl/>
          <w:cs/>
          <w:lang w:val="ar_AE" w:bidi="ar_AE"/>
        </w:rPr>
        <w:t xml:space="preserve"> قال يوحنا الكاتب إن شهادته في هذا الإنجيل حقٌّ، وقال أيضًا إن يسوع صنع آيات أخرى كثيرة لم تُذكَر في هذا الكتاب.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التلاميذ الآخرون</w:t>
      </w:r>
    </w:p>
    <w:p>
      <w:pPr>
        <w:pStyle w:val="ListBullet"/>
        <w:bidi/>
        <w:spacing w:line="240" w:lineRule="auto"/>
        <w:ind w:left="720"/>
      </w:pPr>
      <w:r>
        <w:rPr>
          <w:rtl/>
          <w:cs/>
          <w:lang w:val="ar_AE" w:bidi="ar_AE"/>
        </w:rPr>
      </w:r>
      <w:r>
        <w:rPr>
          <w:rtl/>
          <w:cs/>
          <w:lang w:val="ar_AE" w:bidi="ar_AE"/>
        </w:rPr>
        <w:t>التلميذ الذي كان يسوع يحبه، وهو يوحنا، كاتب هذا الإنجيل</w:t>
      </w:r>
    </w:p>
    <w:p>
      <w:pPr>
        <w:pStyle w:val="ListBullet"/>
        <w:bidi/>
        <w:spacing w:line="240" w:lineRule="auto"/>
        <w:ind w:left="720"/>
      </w:pPr>
      <w:r>
        <w:rPr>
          <w:rtl/>
          <w:cs/>
          <w:lang w:val="ar_AE" w:bidi="ar_AE"/>
        </w:rPr>
      </w:r>
      <w:r>
        <w:rPr>
          <w:rtl/>
          <w:cs/>
          <w:lang w:val="ar_AE" w:bidi="ar_AE"/>
        </w:rPr>
        <w:t>وجماعة المؤمنين</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في المشهد الأول، تذكَّروا أن يسوع والتلاميذ كانوا جالسين معًا على شاطئ بحر الجليل، وكان هذا في الصباح، وكانوا قد انتهوا لتوِّهم من تناول الإفطار معًا. ثم تحدَّث يسوع مع سمعان بطرس، وهو واحد من تلاميذه، لكننا لا نعرف بالضبط أين كان سمعان بطرس ويسوع بينما كانا يتحدثان، فربما كانا سائرين معًا، لكنهما على الأرجح كانا قريبين من التلاميذ الآخرين عند الشاطئ، وتذكَّروا أن يسوع طرح على سمعان بطرس ثلاثة أسئلة عمَّا إن كان يحبُّه، وأجاب سمعان بطرس ثلاث مرات أنه يحبُّ يسوع، ودعا سمعان بطرس يسوع "ربًا". وثلاث مرات أيضًا طلب يسوع من سمعان بطرس أن يعتني بأتباعه، كما يعتني الراعي بغنمه. تذكَّروا أن هذه لغة خاصة تشبِّه أتباع يسوع بالغنم، وتشبِّه سمعان بطرس بالراعي.</w:t>
      </w:r>
    </w:p>
    <w:p>
      <w:pPr>
        <w:bidi/>
      </w:pPr>
      <w:r>
        <w:rPr>
          <w:rtl/>
          <w:cs/>
          <w:lang w:val="ar_AE" w:bidi="ar_AE"/>
        </w:rPr>
      </w:r>
      <w:r>
        <w:rPr>
          <w:rtl/>
          <w:cs/>
          <w:lang w:val="ar_AE" w:bidi="ar_AE"/>
        </w:rPr>
        <w:t>وتذكَّروا أن السؤال الأول الذي طرحه يسوع كان: "أَتُحِبُّنِي أَكْثَرَ مِنْ هَؤُلَاءِ؟" ولم يوضح يسوع ما الذي قد يحبه بطرس أكثر منه، لكن يسوع أراد على الأرجح أن يعرف إن كان سمعان بطرس يحبه أكثر من التلاميذ الآخرين. يمكنكم أن تتركوا هذا الأمر دون توضيح في الترجمة، أو إذا لزم الأمر، يمكنكم أن تقولوا: "أتحبُّني أكثر من هؤلاء التلاميذ الآخرين؟" تذكَّروا أن يوحنا الكاتب استخدم كلمتين مختلفتين في اللغة الأصلية للإشارة إلى "المحبة" في أول سؤالين طرحهما يسوع وفي جواب سمعان بطرس على يسوع، وتذكَّروا أن هاتين الكلمتين اللتين معناهما "محبة" لهما معنى واحد. كان السؤال الثاني الذي طرحه يسوع على سمعان بطرس هو: "أَتُحِبُّنِي؟" دون أن يضيف عبارة "أكثر من هؤلاء". وعلى كلا سؤالي يسوع، كان رد سمعان بطرس واحدًا: "نَعَمْ يَا رَبُّ، أَنْتَ تَعْلَمُ أَنِّي أُحِبُّكَ".</w:t>
      </w:r>
    </w:p>
    <w:p>
      <w:pPr>
        <w:bidi/>
      </w:pPr>
      <w:r>
        <w:rPr>
          <w:rtl/>
          <w:cs/>
          <w:lang w:val="ar_AE" w:bidi="ar_AE"/>
        </w:rPr>
      </w:r>
      <w:r>
        <w:rPr>
          <w:rtl/>
          <w:cs/>
          <w:lang w:val="ar_AE" w:bidi="ar_AE"/>
        </w:rPr>
        <w:t>وتذكَّروا أن يسوع سأل سمعان بطرس ثالثةً: "أَتُحِبُّنِي؟" وكلمة " ثَالِثَةً" تكرَّرت مرتين للتأكيد على أن يسوع طرح هذا السؤال للمرة الثالثة. وتذكَّروا أن سمعان بطرس حزن لأن يسوع طرح عليه السؤال ذاته ثلاث مرات، فقال: "يَا رَبُّ، أَنْتَ تَعْلَمُ كُلَّ شَيْءٍ. أَنْتَ تَعْرِفُ أَنِّي أُحِبُّكَ". وتذكَّروا أن الطريقة التي أجاب بها سمعان بطرس على يسوع تؤكِّد أن يسوع يعرف هذه الأمور؛ فهو يعرف كلَّ شيء، أي إنه يعرف أفكار سمعان بطرس ومشاعره.</w:t>
      </w:r>
    </w:p>
    <w:p>
      <w:pPr>
        <w:bidi/>
      </w:pPr>
      <w:r>
        <w:rPr>
          <w:rtl/>
          <w:cs/>
          <w:lang w:val="ar_AE" w:bidi="ar_AE"/>
        </w:rPr>
      </w:r>
      <w:r>
        <w:rPr>
          <w:rtl/>
          <w:cs/>
          <w:lang w:val="ar_AE" w:bidi="ar_AE"/>
        </w:rPr>
        <w:t xml:space="preserve">ثم قال يسوع للمرة الثالثة: "ٱرْعَ غَنَمِي". تذكَّروا أن عبارتي "ارعَ خرافي" و"ارعَ غنمِي" لهما المعنى نفسه. </w:t>
      </w:r>
    </w:p>
    <w:p>
      <w:pPr>
        <w:bidi/>
      </w:pPr>
      <w:r>
        <w:rPr>
          <w:rtl/>
          <w:cs/>
          <w:lang w:val="ar_AE" w:bidi="ar_AE"/>
        </w:rPr>
      </w:r>
      <w:r>
        <w:rPr>
          <w:rtl/>
          <w:cs/>
          <w:lang w:val="ar_AE" w:bidi="ar_AE"/>
        </w:rPr>
        <w:t>ثم قال يسوع لسمعان بطرس: "اَلْحَقَّ ٱلْحَقَّ أَقُولُ لَكَ ..."، وهذا يعني أن يسوع كان على وشك أن يقول شيئًا مهمًا، وأنه على سمعان بطرس أن يعيره اهتمامًا.</w:t>
      </w:r>
    </w:p>
    <w:p>
      <w:pPr>
        <w:bidi/>
      </w:pPr>
      <w:r>
        <w:rPr>
          <w:rtl/>
          <w:cs/>
          <w:lang w:val="ar_AE" w:bidi="ar_AE"/>
        </w:rPr>
      </w:r>
      <w:r>
        <w:rPr>
          <w:rtl/>
          <w:cs/>
          <w:lang w:val="ar_AE" w:bidi="ar_AE"/>
        </w:rPr>
        <w:t xml:space="preserve">توقفوا هنا وناقشوا كمجموعة ما تقولونه في لغتكم للتشديد على أن ما ستقولونه بعد ذلك سيكون مهمًا جدًا. توقَّفوا هنا عن سماع التسجيل الصوتي. </w:t>
      </w:r>
    </w:p>
    <w:p>
      <w:pPr>
        <w:bidi/>
      </w:pPr>
      <w:r>
        <w:rPr>
          <w:rtl/>
          <w:cs/>
          <w:lang w:val="ar_AE" w:bidi="ar_AE"/>
        </w:rPr>
      </w:r>
      <w:r>
        <w:rPr>
          <w:rtl/>
          <w:cs/>
          <w:lang w:val="ar_AE" w:bidi="ar_AE"/>
        </w:rPr>
        <w:t>بعد ذلك، قارن يسوع بين حياة سمعان وهو أكثر حداثة وبين حياته وهو شيخ. وتذكَّروا أن يسوع أشار إلى طريقتين لاستخدام الفعل "يمنطق"، الأولى تتعلق بالكيفية التي كان سمعان بطرس يمنطق ذاته بها وهو أكثر حداثة. تذكَّروا أن الناس كانوا يستخدمون شيئًا يشبه الحبل لإبعاد ثيابهم عن الأرض، وتذكَّروا أيضًا أن يسوع قال إن سمعان بطرس كان بإمكانه أن يذهب حيث يشاء عندما كان أكثر حداثة.</w:t>
      </w:r>
    </w:p>
    <w:p>
      <w:pPr>
        <w:bidi/>
      </w:pPr>
      <w:r>
        <w:rPr>
          <w:rtl/>
          <w:cs/>
          <w:lang w:val="ar_AE" w:bidi="ar_AE"/>
        </w:rPr>
      </w:r>
      <w:r>
        <w:rPr>
          <w:rtl/>
          <w:cs/>
          <w:lang w:val="ar_AE" w:bidi="ar_AE"/>
        </w:rPr>
        <w:t>ثم وصف يسوع حياة سمعان بطرس وهو شيخ، لأنه متى شاخ، لن يتمكن من الذهاب حيث يشاء. ويرى البعض أن هذا معناه أن أحدهم، وهم على الأرجح الجنود الرومان، سيربط يدي سمعان بطرس. وتذكَّروا أن هذا معناه على الأرجح أن الجنود الرومان سيصلبون سمعان بطرس يومًا ما متى شاخ، لأن أحدهم سيمنطق سمعان بطرس، وهو ما معناه أنهم سيربطون يديه إلى الصليب لقتله. وقد يعني هذا أيضًا أن أحدهم سيربط ثياب سمعان بطرس له، لكن على الأرجح يتعلق هذا بالطريقة التي سيموت سمعان بطرس بها. تذكَّروا أن كاتب هذا الإنجيل قال إن يسوع قال لسمعان بطرس هذه الأمور ليخبره عن موته، الذي سيمجد الله.</w:t>
      </w:r>
    </w:p>
    <w:p>
      <w:pPr>
        <w:bidi/>
      </w:pPr>
      <w:r>
        <w:rPr>
          <w:rtl/>
          <w:cs/>
          <w:lang w:val="ar_AE" w:bidi="ar_AE"/>
        </w:rPr>
      </w:r>
      <w:r>
        <w:rPr>
          <w:rtl/>
          <w:cs/>
          <w:lang w:val="ar_AE" w:bidi="ar_AE"/>
        </w:rPr>
        <w:t>من المهم أن نتذكَّر أن آخر شيء قاله يسوع لسمعان بطرس هو: "ٱتْبَعْنِي"، لأن يسوع أراد أن يستمر سمعان بطرس في إطاعته.</w:t>
      </w:r>
    </w:p>
    <w:p>
      <w:pPr>
        <w:bidi/>
      </w:pPr>
      <w:r>
        <w:rPr>
          <w:rtl/>
          <w:cs/>
          <w:lang w:val="ar_AE" w:bidi="ar_AE"/>
        </w:rPr>
      </w:r>
      <w:r>
        <w:rPr>
          <w:rtl/>
          <w:cs/>
          <w:lang w:val="ar_AE" w:bidi="ar_AE"/>
        </w:rPr>
        <w:t>وفي المشهد الثاني، كان يسوع وسمعان بطرس سائرَين معًا. ولسنا نعرف يقينًا إذا كانا يسيران معًا من البداية، إم إنهما كانا قد بدآ لتوِّهما في السير معًا. فالتفت سمعان بطرس ورأى تلميذًا آخر يتبعهما، وهذا التلميذ الآخر هو التلميذ الذي كان يسوع يحبُّه. وقدَّم يوحنا الكاتب هنا بعض المعلومات عن هذا التلميذ الآخر، وهو أنه كان التلميذ الذي سأل يسوع وقال: "«يَا سَيِّدُ، مَنْ هُوَ ٱلَّذِي يُسَلِّمُكَ؟" في وقت العشاء في الليلة التي سبقت موت يسوع. فطرح سمعان بطرس سؤالًا على يسوع عندما رأى هذا التلميذ الآخر يتبعهما، قائلًا: "يَا رَبُّ، وَهَذَا مَا لَهُ؟" تذكَّروا أن سمعان بطرس أراد أن يعرف ما سيحدث لهذا التلميذ الآخر، وتذكَّروا أن يسوع أخبر سمعان بطرس قبل ذلك عن الميتة التي كان سيموتها، والآن أراد سمعان بطرس أن يعرف كيف سيموت هذا التلميذ الآخر.</w:t>
      </w:r>
    </w:p>
    <w:p>
      <w:pPr>
        <w:bidi/>
      </w:pPr>
      <w:r>
        <w:rPr>
          <w:rtl/>
          <w:cs/>
          <w:lang w:val="ar_AE" w:bidi="ar_AE"/>
        </w:rPr>
      </w:r>
      <w:r>
        <w:rPr>
          <w:rtl/>
          <w:cs/>
          <w:lang w:val="ar_AE" w:bidi="ar_AE"/>
        </w:rPr>
        <w:t>أجاب يسوع سمعان بطرس قائلًا: "إِنْ كُنْتُ أَشَاءُ أَنَّهُ يَبْقَى حَتَّى أَجِيءَ، فَمَاذَا لَكَ؟" ولم يكن يسوع ينتظر إجابة عن هذا السؤال، بل كان يقول إنه لا يريد أن يقلق سمعان بطرس حيال ما سيحدث للتلميذ الآخر. ثم قال يسوع مرة أخرى: " ٱتْبَعْنِي أَنْتَ!"</w:t>
      </w:r>
    </w:p>
    <w:p>
      <w:pPr>
        <w:bidi/>
      </w:pPr>
      <w:r>
        <w:rPr>
          <w:rtl/>
          <w:cs/>
          <w:lang w:val="ar_AE" w:bidi="ar_AE"/>
        </w:rPr>
      </w:r>
      <w:r>
        <w:rPr>
          <w:rtl/>
          <w:cs/>
          <w:lang w:val="ar_AE" w:bidi="ar_AE"/>
        </w:rPr>
        <w:t xml:space="preserve">توقفوا هنا وناقشوا معًا كمجموعة أفضل طريقة لقول هذا الكلام بلغتكم؛ فهل ستستخدمون سؤالًا أم جملة خبرية مثل: "إِنْ كُنْتُ أَشَاءُ أَنَّهُ يَبْقَى حَتَّى أَجِيءَ، فلا حاجة بك أن تعرف شيئًا عن ذلك". توقَّفوا هنا عن سماع التسجيل الصوتي. </w:t>
      </w:r>
    </w:p>
    <w:p>
      <w:pPr>
        <w:bidi/>
      </w:pPr>
      <w:r>
        <w:rPr>
          <w:rtl/>
          <w:cs/>
          <w:lang w:val="ar_AE" w:bidi="ar_AE"/>
        </w:rPr>
      </w:r>
      <w:r>
        <w:rPr>
          <w:rtl/>
          <w:cs/>
          <w:lang w:val="ar_AE" w:bidi="ar_AE"/>
        </w:rPr>
        <w:t xml:space="preserve">تذكَّروا أنه توجد هنا المزيد من المعلومات التي قدَّمها كاتب هذا الإنجيل، قائلًا إنه كانت هناك شائعة مفادها أن التلميذ الذي كان يسوع يحبه لن يموت. لم تكن هذه الشائعة صحيحة، ولهذا صحَّح الكاتب هذه المعلومة الخاطئة، فعقد مقابلة قوية توضح الفرق بين الشائعة التي لم يقلها يسوع والحقيقة التي قالها يسوع بالفعل، فقال إن يسوع قال فعليًا: "إن كنتُ أشاء أن يبقى هذا التلميذ حتى أجيء، فمن المفترض ألا يهمك هذا في شيء يا سمعان بطرس". </w:t>
      </w:r>
    </w:p>
    <w:p>
      <w:pPr>
        <w:bidi/>
      </w:pPr>
      <w:r>
        <w:rPr>
          <w:rtl/>
          <w:cs/>
          <w:lang w:val="ar_AE" w:bidi="ar_AE"/>
        </w:rPr>
      </w:r>
      <w:r>
        <w:rPr>
          <w:rtl/>
          <w:cs/>
          <w:lang w:val="ar_AE" w:bidi="ar_AE"/>
        </w:rPr>
        <w:t>ثم في المشهد الثالث، تذكَّروا أنه توجد معلومات إضافية من كاتب هذا الإنجيل، وتذكَّروا أنه قال: "أنا هو التلميذ الذي كان يسوع يحبُّه". تذكَّروا أن هذه هي المرة الأولى التي نعرف فيها من هو كاتب إنجيل يوحنا. ثم قال يوحنا إنه كتب هذه الأمور وإن شهادته عمَّا حدث حقٌّ. وتذكَّروا أيضًا أن يسوع صنع العديد من المعجزات الأخرى، التي لم تُكتَب في هذا الكتاب. وقال يوحنا إن العالم لن يسع الكتب المملوءة بهذه المعجزات الأخرى، وهذه صيغة مبالغة تبيِّن أن يسوع صنع الكثير جدًا من المعجزات الأخرى.</w:t>
      </w:r>
    </w:p>
    <w:p>
      <w:pPr>
        <w:bidi/>
      </w:pPr>
      <w:r>
        <w:rPr>
          <w:rtl/>
          <w:cs/>
          <w:lang w:val="ar_AE" w:bidi="ar_AE"/>
        </w:rPr>
      </w:r>
      <w:r>
        <w:rPr>
          <w:rtl/>
          <w:cs/>
          <w:lang w:val="ar_AE" w:bidi="ar_AE"/>
        </w:rPr>
        <w:t>توقفوا هنا وناقشوا معًا كمجموعة كيف تعبِّرون عن كثرة شيء ما؛ فهل تستخدمون صيغة مبالغة مثل: "العالم لا يستطيع أن يسع كل الكتب"، أم ستعبِّرون عن ذلك بأسلوب مختلف؟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يوحنا 21: 15–25 من ترجمة سهلة ومفهومة.</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 xml:space="preserve">يحتوي هذا المقطع على 3 مشاهد.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وسمعان بطرس،</w:t>
      </w:r>
    </w:p>
    <w:p>
      <w:pPr>
        <w:pStyle w:val="ListBullet"/>
        <w:bidi/>
        <w:spacing w:line="240" w:lineRule="auto"/>
        <w:ind w:left="720"/>
      </w:pPr>
      <w:r>
        <w:rPr>
          <w:rtl/>
          <w:cs/>
          <w:lang w:val="ar_AE" w:bidi="ar_AE"/>
        </w:rPr>
      </w:r>
      <w:r>
        <w:rPr>
          <w:rtl/>
          <w:cs/>
          <w:lang w:val="ar_AE" w:bidi="ar_AE"/>
        </w:rPr>
        <w:t>والتلاميذ الآخرون،</w:t>
      </w:r>
    </w:p>
    <w:p>
      <w:pPr>
        <w:pStyle w:val="ListBullet"/>
        <w:bidi/>
        <w:spacing w:line="240" w:lineRule="auto"/>
        <w:ind w:left="720"/>
      </w:pPr>
      <w:r>
        <w:rPr>
          <w:rtl/>
          <w:cs/>
          <w:lang w:val="ar_AE" w:bidi="ar_AE"/>
        </w:rPr>
      </w:r>
      <w:r>
        <w:rPr>
          <w:rtl/>
          <w:cs/>
          <w:lang w:val="ar_AE" w:bidi="ar_AE"/>
        </w:rPr>
        <w:t>والتلميذ الذي كان يسوع يحبه، وهو يوحنا، كاتب هذا الإنجيل،</w:t>
      </w:r>
    </w:p>
    <w:p>
      <w:pPr>
        <w:pStyle w:val="ListBullet"/>
        <w:bidi/>
        <w:spacing w:line="240" w:lineRule="auto"/>
        <w:ind w:left="720"/>
      </w:pPr>
      <w:r>
        <w:rPr>
          <w:rtl/>
          <w:cs/>
          <w:lang w:val="ar_AE" w:bidi="ar_AE"/>
        </w:rPr>
      </w:r>
      <w:r>
        <w:rPr>
          <w:rtl/>
          <w:cs/>
          <w:lang w:val="ar_AE" w:bidi="ar_AE"/>
        </w:rPr>
        <w:t>وجماعة المؤمنين.</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كان يسوع والتلاميذ جالسين على شاطئ بحر الجليل، وكانوا قد انتهوا لتوِّهم من تناول الإفطار، فطرح يسوع على سمعان بطرس ثلاثة أسئلة: أولًا، قال يسوع: "أَتُحِبُّنِي أَكْثَرَ مِنْ هَؤُلَاءِ؟"</w:t>
      </w:r>
    </w:p>
    <w:p>
      <w:pPr>
        <w:bidi/>
      </w:pPr>
      <w:r>
        <w:rPr>
          <w:rtl/>
          <w:cs/>
          <w:lang w:val="ar_AE" w:bidi="ar_AE"/>
        </w:rPr>
      </w:r>
      <w:r>
        <w:rPr>
          <w:rtl/>
          <w:cs/>
          <w:lang w:val="ar_AE" w:bidi="ar_AE"/>
        </w:rPr>
        <w:t>فأجابه سمعان بطرس قائلًا: "يا ربُّ، أَنْتَ تَعْلَمُ أَنِّي أُحِبُّكَ".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سمعان بطرس عن شعوره. قد يجيب هذا الشخص بعبارات من قبيل: "أريد أن يعرف يسوع كم أحبُّه"، أو "أتذكَّر كيف أنكرتُ يسوع ثلاث مرات، وأتمنَّى لو كنتُ مخلصًا له"، أو "لا أريد أن أقارن محبتي ليسوع الآن بمحبة الآخرين 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فقال يسوع لسمعان بطرس: "اِرْعَ خِرَافِي"، أي إن يسوع أراد أن يعتني بطرس بأتباع يسوع كما يعتني الراعي بغنمه.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سمعان بطرس عن شعوره. قد يجيب هذا الشخص بعبارات من قبيل: "أتساءل لماذا يريدني يسوع أن أعتني بأتباعه وأنا قد أنكرتُ أني أعرفه من الأساس"، أو "أشعر بالشرف لأن يسوع يريدني أن أصبح مثل الراعي لأتباعه"، "لستُ متأكدًا أني سأعرف كيف أعتني بأتباع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سأل يسوع سمعان بطرس مرة أخرى قائلًا: "أَتُحِبُّنِي؟"</w:t>
      </w:r>
    </w:p>
    <w:p>
      <w:pPr>
        <w:bidi/>
      </w:pPr>
      <w:r>
        <w:rPr>
          <w:rtl/>
          <w:cs/>
          <w:lang w:val="ar_AE" w:bidi="ar_AE"/>
        </w:rPr>
      </w:r>
      <w:r>
        <w:rPr>
          <w:rtl/>
          <w:cs/>
          <w:lang w:val="ar_AE" w:bidi="ar_AE"/>
        </w:rPr>
        <w:t>فقال سمعان بطرس مرة أخرى: "نَعَمْ يَا رَبُّ، أَنْتَ تَعْلَمُ أَنِّي أُحِبُّكَ"؛</w:t>
      </w:r>
    </w:p>
    <w:p>
      <w:pPr>
        <w:bidi/>
      </w:pPr>
      <w:r>
        <w:rPr>
          <w:rtl/>
          <w:cs/>
          <w:lang w:val="ar_AE" w:bidi="ar_AE"/>
        </w:rPr>
      </w:r>
      <w:r>
        <w:rPr>
          <w:rtl/>
          <w:cs/>
          <w:lang w:val="ar_AE" w:bidi="ar_AE"/>
        </w:rPr>
        <w:t>ومرة أخرى، قال يسوع: "ٱرْعَ غَنَمِي".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الأشخاص الذين يؤدون دور التلاميذ الآخرين عن شعورهم. قد يجيب هؤلاء بعبارات من قبيل: "نتساءل لماذا طرح يسوع على سمعان بطرس السؤال نفسه مرتين"، أو "نشعر بالحيرة من تحدُّث يسوع مع سمعان بطرس فحسب وليس معنا نحن أيضًا"، أو "نريد أن نقول ليسوع إننا نحن أيضًا نحبُّه"، أو "نتساءل إن كان يسوع سيغضب من سمعان بطرس لأنه أنكره ثلاث مرات".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سأل يسوع سمعان بطرس مرة ثالثة قائلًا: "أَتُحِبُّنِي؟"، وهذه المرة، حزن سمعان بطرس لأن يسوع طرح عليه السؤال ذاته ثلاث مرات،</w:t>
      </w:r>
    </w:p>
    <w:p>
      <w:pPr>
        <w:bidi/>
      </w:pPr>
      <w:r>
        <w:rPr>
          <w:rtl/>
          <w:cs/>
          <w:lang w:val="ar_AE" w:bidi="ar_AE"/>
        </w:rPr>
      </w:r>
      <w:r>
        <w:rPr>
          <w:rtl/>
          <w:cs/>
          <w:lang w:val="ar_AE" w:bidi="ar_AE"/>
        </w:rPr>
        <w:t>فقال: "يَا رَبُّ، أَنْتَ تَعْلَمُ كُلَّ شَيْءٍ. أَنْتَ تَعْرِفُ أَنِّي أُحِبُّكَ".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سمعان بطرس عن شعوره. قد يجيب هذا الشخص بعبارات من قبيل: "أنا حزين لأن يسوع يظن أني ربما لا أقول الصدق عن محبتي له"، أو "أشعر بالقلق من أن يغضب يسوع مني لأني أنكرته ثلاث مرات"، أو "لا زلتُ أريد أن يعرف يسوع كم أحبُّه".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للمرة الثالثة، قال يسوع لسمعان بطرس: "ارعَ غنَمِي". بعد ذلك، قارن يسوع حياة سمعان بطرس وهو أكثر حداثة بحياته الآتية عندما يشيخ، فقال إنه كان بإمكان سمعان بطرس أن يمنطق ثيابه وهو أكثر حداثة، ويذهب حيث يشاء، ثم قال له أيضًا: "وَلَكِنْ مَتَى شِخْتَ فَإِنَّكَ تَمُدُّ يَدَيْكَ وَآخَرُ يُمَنْطِقُكَ، وَيَحْمِلُكَ حَيْثُ لَا تَشَاءُ". وقد قال يسوع هذا الكلام لسمعان بطرس حتى يعرف نوع الميتة التي كان سيموتها، وهي الميتة التي ستمجِّد الله.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سمعان بطرس عن شعوره. قد يجيب هذا الشخص بعبارات من قبيل: "ما الذي يقصده يسوع بقوله إني سأمدُّ يديَّ وآخر يمنطقني؟"، أو "أتساءل إن كان يسوع يقصد أني سأموت كما مات هو على صليب"، أو "إني سعيد لأن موتي سيمجِّد الله"، أو "إني خائفٌ من نوع الميتة التي سأموتها".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آخر شيء قاله يسوع لسمعان بطرس هو: "ٱتْبَعْنِي".</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يسوع عن شعوره. قد يجيب هذا الشخص بعبارات من قبيل: "أرجو أن يفهم سمعان بطرس ما قلته له"، أو "أنا سعيد لأني تمكَّنتُ من استعادة علاقتي بسمعان بطرس"، أو "أريد أن يتبعني سمعان بطرس دون أن يشغل باله في الوقت الحالي بأي شخص آخر".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سمعان بطرس ويسوع يسيران معًا، فالتفت سمعان بطرس ورأى التلميذ الذي كان يسوع يحبُّه، وكان هذا التلميذ يتبع يسوع. كان هذا هو التلميذ نفسه الذي سأل يسوع قائلًا: "يَا سَيِّدُ، مَنْ هُوَ ٱلَّذِي يُسَلِّمُكَ؟" في العشاء الأخير قبل موت يسوع. فسأل سمعان بطرس يسوع قائلًا: "ماذا عن هذا التلميذ الآخر؟"، حيث أراد سمعان بطرس أن يعرف كيف سيموت هذا التلميذ الآخر.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الشخص الذي يؤدي دور التلميذ الذي كان يسوع يحبه عن شعوره. قد يجيب هذا الشخص بعبارات من قبيل: "أريد أن أتبع يسوع وأتعلَّم منه"، أو "لا أريد أن أقول أي شيء الآن"، أو "أتساءل عما سيقوله يسوع عن موتي، بما أنه قال لسمعان بطرس إنه سيموت ميتةً تمجِّد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فأجاب يسوع سمعان بطرس بأنه يجب ألا يشغل باله بهذا التلميذ الآخر، وقال إنه إن شاء أن يبقى هذا التلميذ الآخر على قيد الحياة حتى يأتي يسوع ثانيةً، فيجب ألا يهم هذا سمعان بطرس في شيء، ثم قال يسوع لسمعان بطرس: "ٱتْبَعْنِي أَنْتَ!". ثم قدَّم الكاتب هنا بعض المعلومات، قائلًا إن كثيرين تحدَّثوا عن هذه الشائعة، ظانين أن التلميذ الذي كان يسوع يحبه قد لا يموت. لكن يسوع لم يقل قط إن هذا التلميذ لن يموت، بل كلُّ ما قاله هو أنه على سمعان بطرس ألا يشغل باله بهذا التلميذ الآخر.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الذين يؤدون دور التلاميذ عن شعورهم. قد يجيب هؤلاء بعبارات من قبيل: "نتساءل إن كان هذا التلميذ الذي كان يسوع يحبُّه سيظل بالفعل على قيد الحياة حتى يأتي يسوع ثانيةً"، أو "نحاول أن نفهم ما قصده يسوع بقوله إنه على سمعان بطرس ألا يشغل باله بهذا التلميذ الآخر"، أو "نريد أن نعرف حقيقة الوقت الذي سيموت فيه هذا التلميذ الآخر".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أدلى كاتب إنجيل يوحنا ببعض التصريحات المهمة، فقال إنه هو التلميذ الذي كان يسوع يحبُّه، وهو الذي كتب هذا الكتاب عن يسوع، وقال إن شهادته حقٌّ، وإنه دوَّن كلَّ شيء. ثم قال أيضًا إن يسوع فعل أشياء أخرى كثيرة، وإنه إذا كتب أحدهم كل ما فعله يسوع، فلن يسع العالم بأكمله كل الكتب المليئة بهذه الأمور.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يوحنا عن شعوره. قد يجيب هذا الشخص بعبارات من قبيل: "أنا سعيد لأني كتبت هذه الأمور حتى يؤمن الناس بيسوع"، أو "أتمنى أن يثق الناس بشهادتي عن يسوع"، أو "أتمنى لو كان الناس قد رأوا بأنفسهم كل ما فعله يسوع وقاله، لكني سعيد أني تمكَّنتُ من كتابة هذه الأمور لهم".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يوحنا 21: 15–25 من ترجمة سهلة ومفهومة.</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دعا يسوع سمعان بطرس باسم "سِمْعَانُ بْنَ يُونَا"، ويونا هو اسم أبي سمعان بطرس. ثم سأل يسوع سمعان بطرس إن كان يحبه أكثر من التلاميذ الآخرين. </w:t>
      </w:r>
      <w:r>
        <w:rPr>
          <w:b/>
          <w:rtl/>
          <w:cs/>
          <w:lang w:val="ar_AE" w:bidi="ar_AE"/>
        </w:rPr>
        <w:t>المحبة</w:t>
      </w:r>
      <w:r>
        <w:rPr>
          <w:rtl/>
          <w:cs/>
          <w:lang w:val="ar_AE" w:bidi="ar_AE"/>
        </w:rPr>
        <w:t xml:space="preserve"> معناها الاهتمام بشخص آخر. استُخدِمت كلمتان مختلفتان في اللغة الأصلية بمعنى "محبة"، وفي بعض الأحيان، يعتقد الناس أن إحدى الكلمتين يشير بالأكثر إلى محبة الله، بينما تشير الأخرى إلى المحبة البشرية؛ لكن يسوع استخدم كلتا الكلمتين في إنجيل يوحنا للإشارة إلى المحبة لله والمحبة للبشر.</w:t>
      </w:r>
    </w:p>
    <w:p>
      <w:pPr>
        <w:bidi/>
      </w:pPr>
      <w:r>
        <w:rPr>
          <w:rtl/>
          <w:cs/>
          <w:lang w:val="ar_AE" w:bidi="ar_AE"/>
        </w:rPr>
      </w:r>
      <w:r>
        <w:rPr>
          <w:rtl/>
          <w:cs/>
          <w:lang w:val="ar_AE" w:bidi="ar_AE"/>
        </w:rPr>
        <w:t xml:space="preserve">استخدم سمعان بطرس كلمة </w:t>
      </w:r>
      <w:r>
        <w:rPr>
          <w:b/>
          <w:rtl/>
          <w:cs/>
          <w:lang w:val="ar_AE" w:bidi="ar_AE"/>
        </w:rPr>
        <w:t>رب</w:t>
      </w:r>
      <w:r>
        <w:rPr>
          <w:rtl/>
          <w:cs/>
          <w:lang w:val="ar_AE" w:bidi="ar_AE"/>
        </w:rPr>
        <w:t xml:space="preserve"> ثلاث مرات في جوابه عن أسئلة يسوع. وكلمة رب كانت لفظًا ينم عن الاحترام ليسوع، كما كانت أسلوبًا استخدمه أتباع يسوع لوصف يسوع بأنه الله والسيد. استخدِموا الكلمة نفسها التي استخدمتموها في المقاطع السابقة للإشارة إلى الرب، ولمزيدٍ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ثم قال يسوع لسمعان بطرس: "اِرْعَ خرافي"، و"ارعَ غَنَمِي"، طالبًا منه في كلِّ مرة أن يعتني بأتباعه كما يعتني الراعي بغنمه. فقد شبَّه يسوع نفسه بالراعي، وأتباعه بالغنم.</w:t>
      </w:r>
    </w:p>
    <w:p>
      <w:pPr>
        <w:bidi/>
      </w:pPr>
      <w:r>
        <w:rPr>
          <w:rtl/>
          <w:cs/>
          <w:lang w:val="ar_AE" w:bidi="ar_AE"/>
        </w:rPr>
      </w:r>
      <w:r>
        <w:rPr>
          <w:rtl/>
          <w:cs/>
          <w:lang w:val="ar_AE" w:bidi="ar_AE"/>
        </w:rPr>
        <w:t xml:space="preserve">توقَّفوا هنا وشاهدوا معًا كمجموعة مرة أخرى، إن لزم الأمر، صورًا </w:t>
      </w:r>
      <w:r>
        <w:rPr>
          <w:rtl/>
          <w:cs/>
          <w:lang w:val="ar_AE" w:bidi="ar_AE"/>
        </w:rPr>
        <w:t>لخراف</w:t>
      </w:r>
      <w:r>
        <w:rPr>
          <w:rtl/>
          <w:cs/>
          <w:lang w:val="ar_AE" w:bidi="ar_AE"/>
        </w:rPr>
        <w:t xml:space="preserve"> و</w:t>
      </w:r>
      <w:r>
        <w:rPr>
          <w:rtl/>
          <w:cs/>
          <w:lang w:val="ar_AE" w:bidi="ar_AE"/>
        </w:rPr>
        <w:t>غنم</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ثم قال يسوع إن موت سمعان بطرس سيمجد الله. </w:t>
      </w:r>
      <w:r>
        <w:rPr>
          <w:b/>
          <w:rtl/>
          <w:cs/>
          <w:lang w:val="ar_AE" w:bidi="ar_AE"/>
        </w:rPr>
        <w:t>والفعل يمجِّد</w:t>
      </w:r>
      <w:r>
        <w:rPr>
          <w:rtl/>
          <w:cs/>
          <w:lang w:val="ar_AE" w:bidi="ar_AE"/>
        </w:rPr>
        <w:t xml:space="preserve"> معناه أن يجلب الإكرام لله. استخدِموا الكلمة نفسها التي استخدمتموها في المقاطع السابقة للإشارة إلى التمجيد. ولمزيدٍ من المعلومات عن الفعل </w:t>
      </w:r>
      <w:r>
        <w:rPr>
          <w:rtl/>
          <w:cs/>
          <w:lang w:val="ar_AE" w:bidi="ar_AE"/>
        </w:rPr>
        <w:t>يُمَجِّد</w:t>
      </w:r>
      <w:r>
        <w:rPr>
          <w:rtl/>
          <w:cs/>
          <w:lang w:val="ar_AE" w:bidi="ar_AE"/>
        </w:rPr>
        <w:t>، انظر قاموس الكلمات الرئيسية.</w:t>
      </w:r>
    </w:p>
    <w:p>
      <w:pPr>
        <w:bidi/>
      </w:pPr>
      <w:r>
        <w:rPr>
          <w:rtl/>
          <w:cs/>
          <w:lang w:val="ar_AE" w:bidi="ar_AE"/>
        </w:rPr>
      </w:r>
      <w:r>
        <w:rPr>
          <w:rtl/>
          <w:cs/>
          <w:lang w:val="ar_AE" w:bidi="ar_AE"/>
        </w:rPr>
        <w:t xml:space="preserve">ثم رأى سمعان بطرس التلميذ الذي كان يسوع يحبُّه. </w:t>
      </w:r>
      <w:r>
        <w:rPr>
          <w:b/>
          <w:rtl/>
          <w:cs/>
          <w:lang w:val="ar_AE" w:bidi="ar_AE"/>
        </w:rPr>
        <w:t>التلاميذ</w:t>
      </w:r>
      <w:r>
        <w:rPr>
          <w:rtl/>
          <w:cs/>
          <w:lang w:val="ar_AE" w:bidi="ar_AE"/>
        </w:rPr>
        <w:t xml:space="preserve"> هم الذين كانوا يتبعون يسوع ويتعلَّمون منه. استخدموا الكلمة نفسها التي استخدمتموها في مقاطع سابقة للإشارة إلى التلاميذ. ولمزيدٍ من المعلومات عن </w:t>
      </w:r>
      <w:r>
        <w:rPr>
          <w:rtl/>
          <w:cs/>
          <w:lang w:val="ar_AE" w:bidi="ar_AE"/>
        </w:rPr>
        <w:t>التلاميذ</w:t>
      </w:r>
      <w:r>
        <w:rPr>
          <w:rtl/>
          <w:cs/>
          <w:lang w:val="ar_AE" w:bidi="ar_AE"/>
        </w:rPr>
        <w:t>، انظر قاموس الكلمات الرئيسية.</w:t>
      </w:r>
    </w:p>
    <w:p>
      <w:pPr>
        <w:bidi/>
      </w:pPr>
      <w:r>
        <w:rPr>
          <w:rtl/>
          <w:cs/>
          <w:lang w:val="ar_AE" w:bidi="ar_AE"/>
        </w:rPr>
      </w:r>
      <w:r>
        <w:rPr>
          <w:rtl/>
          <w:cs/>
          <w:lang w:val="ar_AE" w:bidi="ar_AE"/>
        </w:rPr>
        <w:t>وانتشر قول أو شائعة في جماعة المؤمنين، مفادها أن التلميذ الذي كان يسوع يحبه لن يموت. وفي اللغة الأصلية، ذاع هذا القول بين جميع الإخوة، وهذا لا يشير إلى الإخوة بالدم، بل إلى كلٍّ من الإخوة والأخوات في جماعة المؤمنين.</w:t>
      </w:r>
    </w:p>
    <w:p>
      <w:pPr>
        <w:bidi/>
      </w:pPr>
      <w:r>
        <w:rPr>
          <w:rtl/>
          <w:cs/>
          <w:lang w:val="ar_AE" w:bidi="ar_AE"/>
        </w:rPr>
      </w:r>
      <w:r>
        <w:rPr>
          <w:rtl/>
          <w:cs/>
          <w:lang w:val="ar_AE" w:bidi="ar_AE"/>
        </w:rPr>
        <w:t>ثم</w:t>
      </w:r>
      <w:r>
        <w:rPr>
          <w:b/>
          <w:rtl/>
          <w:cs/>
          <w:lang w:val="ar_AE" w:bidi="ar_AE"/>
        </w:rPr>
        <w:t xml:space="preserve"> شهد</w:t>
      </w:r>
      <w:r>
        <w:rPr>
          <w:rtl/>
          <w:cs/>
          <w:lang w:val="ar_AE" w:bidi="ar_AE"/>
        </w:rPr>
        <w:t xml:space="preserve"> كاتب هذا الإنجيل بأن هذه الأمور حقٌّ. </w:t>
      </w:r>
      <w:r>
        <w:rPr>
          <w:b/>
          <w:rtl/>
          <w:cs/>
          <w:lang w:val="ar_AE" w:bidi="ar_AE"/>
        </w:rPr>
        <w:t>والشهادة</w:t>
      </w:r>
      <w:r>
        <w:rPr>
          <w:rtl/>
          <w:cs/>
          <w:lang w:val="ar_AE" w:bidi="ar_AE"/>
        </w:rPr>
        <w:t xml:space="preserve"> هي الإخبار عن شيء حدث أمام الشخص نفسه. استخدِموا الكلمة نفسها التي استخدمتموها في المقاطع السابقة للإشارة إلى الشهادة، ولمزيدٍ من المعلومات عن </w:t>
      </w:r>
      <w:r>
        <w:rPr>
          <w:rtl/>
          <w:cs/>
          <w:lang w:val="ar_AE" w:bidi="ar_AE"/>
        </w:rPr>
        <w:t>الشهادة</w:t>
      </w:r>
      <w:r>
        <w:rPr>
          <w:rtl/>
          <w:cs/>
          <w:lang w:val="ar_AE" w:bidi="ar_AE"/>
        </w:rPr>
        <w:t>،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الأسهل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