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EPH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أفسس 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١: ١–٦ واحفظوه في قلوبكم.</w:t>
      </w:r>
    </w:p>
    <w:p>
      <w:pPr>
        <w:bidi/>
      </w:pPr>
      <w:r>
        <w:rPr>
          <w:rtl/>
          <w:cs/>
          <w:lang w:val="ar_AE" w:bidi="ar_AE"/>
        </w:rPr>
      </w:r>
      <w:r>
        <w:rPr>
          <w:rtl/>
          <w:cs/>
          <w:lang w:val="ar_AE" w:bidi="ar_AE"/>
        </w:rPr>
        <w:t>استمعوا إلى نسخة صوتية من رسالة أفسس ١: ١–٦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1: 1–6 في أكثر الترجمات وضوحًا بالنسبة إليكم.</w:t>
      </w:r>
    </w:p>
    <w:p>
      <w:pPr>
        <w:bidi/>
      </w:pPr>
      <w:r>
        <w:rPr>
          <w:rtl/>
          <w:cs/>
          <w:lang w:val="ar_AE" w:bidi="ar_AE"/>
        </w:rPr>
      </w:r>
      <w:r>
        <w:rPr>
          <w:rtl/>
          <w:cs/>
          <w:lang w:val="ar_AE" w:bidi="ar_AE"/>
        </w:rPr>
        <w:t>يَكتب بولسُ رسالةً إلى الكنيسة التي في مدينة أفسس. تبدأ معظم رسائل بولس إلى الكنائس بتحيات مشابهة. عندما يُحيِّي بولسُ شعب الكنيسة، يُقدِّم نفسه. ثم يتحدَّث بولس عمن تُخاطبهم الرسالة. ثم يبارك بولسُ الشعب.</w:t>
      </w:r>
    </w:p>
    <w:p>
      <w:pPr>
        <w:bidi/>
      </w:pPr>
      <w:r>
        <w:rPr>
          <w:rtl/>
          <w:cs/>
          <w:lang w:val="ar_AE" w:bidi="ar_AE"/>
        </w:rPr>
      </w:r>
      <w:r>
        <w:rPr>
          <w:rtl/>
          <w:cs/>
          <w:lang w:val="ar_AE" w:bidi="ar_AE"/>
        </w:rPr>
        <w:t xml:space="preserve">توقفوا هنا وانظروا إلى خريطة </w:t>
      </w:r>
      <w:r>
        <w:rPr>
          <w:b/>
          <w:rtl/>
          <w:cs/>
          <w:lang w:val="ar_AE" w:bidi="ar_AE"/>
        </w:rPr>
        <w:t>لآسيا الصغرى</w:t>
      </w:r>
      <w:r>
        <w:rPr>
          <w:rtl/>
          <w:cs/>
          <w:lang w:val="ar_AE" w:bidi="ar_AE"/>
        </w:rPr>
        <w:t xml:space="preserve"> وعليها مدينة </w:t>
      </w:r>
      <w:r>
        <w:rPr>
          <w:b/>
          <w:rtl/>
          <w:cs/>
          <w:lang w:val="ar_AE" w:bidi="ar_AE"/>
        </w:rPr>
        <w:t>أفسس</w:t>
      </w:r>
      <w:r>
        <w:rPr>
          <w:rtl/>
          <w:cs/>
          <w:lang w:val="ar_AE" w:bidi="ar_AE"/>
        </w:rPr>
        <w:t xml:space="preserve"> مُحدَّدة. لاحظوا المُدن والقُرى القريبة. أوقفوا سماع التسجيل الصوتي هنا.</w:t>
      </w:r>
    </w:p>
    <w:p>
      <w:pPr>
        <w:bidi/>
      </w:pPr>
      <w:r>
        <w:rPr>
          <w:rtl/>
          <w:cs/>
          <w:lang w:val="ar_AE" w:bidi="ar_AE"/>
        </w:rPr>
      </w:r>
      <w:r>
        <w:rPr>
          <w:rtl/>
          <w:cs/>
          <w:lang w:val="ar_AE" w:bidi="ar_AE"/>
        </w:rPr>
        <w:t>على الأرجح، كتبَ بولسُ هذه الرسالة إلى أتباع يسوع الذين كانوا يعيشون في آسيا الصغرى. آسيا الصغرى هي حاليًا منطقة في دولة تركيا. كان بعض أتباع يسوع في آسيا الصغرى يهودًا قرروا أن يتبعوا يسوع. وكان أتباع يسوع الآخرون من الأمم. هذا يعني أنهم لم يكونوا يهودًا. صار هؤلاء الناس أتباعًا ليسوع منذ بضع سنوات فقط. يبدو أن الغرض من الرسالة هو تعليم المؤمنين الجُدد كيف يُحسِنون اتِّباع يسوع المسيح. تقول معظم الترجمات إن الرسالة هي إلى الكنيسة التي في أفسس. لكن معظم المترجمين يتفقون أيضًا على أن بولس على الأرجح لم يَذكر اسم أفسس تحديدًا. يعتقد الدارسون أن بولس كان يقصد أن يَقرأ المبعوثون الرسالةَ أو أن يعظوا بها في عدة كنائس مختلفة في آسيا الصغرى. وكان الشخص الذي سيقرأ الرسالة لكل كنيسة عليه أن يضع اسم الكنيسة في البداية حيث يوجد اسم أفسس.</w:t>
      </w:r>
    </w:p>
    <w:p>
      <w:pPr>
        <w:bidi/>
      </w:pPr>
      <w:r>
        <w:rPr>
          <w:rtl/>
          <w:cs/>
          <w:lang w:val="ar_AE" w:bidi="ar_AE"/>
        </w:rPr>
      </w:r>
      <w:r>
        <w:rPr>
          <w:rtl/>
          <w:cs/>
          <w:lang w:val="ar_AE" w:bidi="ar_AE"/>
        </w:rPr>
        <w:t>كان بولس قد قضى بالفعل ثلاث سنوات في أفسس. خلال ذلك الوقت، علَّم بولسُ كثيرين عن يسوع وما معنى أن يكون الإنسان تابعًا ليسوع. عندما بقي بولس في مدينة واحدة مثل أفسس لفترة من الوقت، كان يعلِّم أيضًا الناس الذين من القُرى والمُدن المحيطة. كان الناس من هذه المُدن يأتون إلى أفسس ليستمعوا إلى بولس وهو يُعلِّم ثم يَحملون التعاليم إلى كنائسهم. كان أتباع يسوع في هذه الكنائس يجتمعون عادةً في البيوت. إن الناس في كل مقاطعة آسيا الصغرى سَمعوا عن يسوع وعن كيف يُصبحون تابعين له. بعد أن غادر بولس أفسس في وقت ما، ألقتْ الحكومة الرومانية القبض عليه. كان بولس سجينًا في روما عندما كَتب هذه الرسالة.</w:t>
      </w:r>
    </w:p>
    <w:p>
      <w:pPr>
        <w:bidi/>
      </w:pPr>
      <w:r>
        <w:rPr>
          <w:rtl/>
          <w:cs/>
          <w:lang w:val="ar_AE" w:bidi="ar_AE"/>
        </w:rPr>
      </w:r>
      <w:r>
        <w:rPr>
          <w:rtl/>
          <w:cs/>
          <w:lang w:val="ar_AE" w:bidi="ar_AE"/>
        </w:rPr>
        <w:t xml:space="preserve">توقفوا هنا وانظروا مرة أخرى إلى الخريطة التي تُظهر </w:t>
      </w:r>
      <w:r>
        <w:rPr>
          <w:b/>
          <w:rtl/>
          <w:cs/>
          <w:lang w:val="ar_AE" w:bidi="ar_AE"/>
        </w:rPr>
        <w:t>أفسس والمُدن المحيطة بها</w:t>
      </w:r>
      <w:r>
        <w:rPr>
          <w:rtl/>
          <w:cs/>
          <w:lang w:val="ar_AE" w:bidi="ar_AE"/>
        </w:rPr>
        <w:t>. لاحظوا موقع روما على الخريطة والمسافة بين روما وأفسس. أوقفوا سماع التسجيل الصوتي هنا.</w:t>
      </w:r>
    </w:p>
    <w:p>
      <w:pPr>
        <w:bidi/>
      </w:pPr>
      <w:r>
        <w:rPr>
          <w:rtl/>
          <w:cs/>
          <w:lang w:val="ar_AE" w:bidi="ar_AE"/>
        </w:rPr>
      </w:r>
      <w:r>
        <w:rPr>
          <w:rtl/>
          <w:cs/>
          <w:lang w:val="ar_AE" w:bidi="ar_AE"/>
        </w:rPr>
        <w:t>يبدأ بولسُ الرسالة بتعريف نفسه على أنه الكاتب والرسول. مثلما تتذكرون من سفر أعمال الرسل، فإن بولس كان رسولًا. بدأ الناس في استخدام لقب الرسول للإشارة إلى التلاميذ الاثني عشر بعد قيامة يسوع من بين الأموات. إن الرسول هو شخص عيَّنه يسوعُ وأرسله ليُخبِر الآخرين برسالة الأخبار السارة. تقابل بولس مع يسوع في رؤيا وأصبح تابعًا ليسوع. لقد عيَّن يسوعُ بولس ليكون واحدًا من الرُسل. وبدأ بولس فورًا بإخبار الآخرين عن يسوع. لاحقًا، سار بولس مع آخرين في رحلات طويلة وزار مُدنًا كثيرة في منطقة البحر الأبيض المتوسط. أسس بولسُ الكنائس في مُدن كثيرة ثم كَتب لاحقًا إلى المؤمنين في تلك الكنائس ليُشجِّعهم على الاستمرار في اتِّباع يسوع جيدًا وعلى الإبقاء على كنائسهم قوية. كانت الكنائس تُمرِّر الرسائل إلى الكنائس الأخرى التي ستَقرأ أيضًا رسالة بولس.</w:t>
      </w:r>
    </w:p>
    <w:p>
      <w:pPr>
        <w:bidi/>
      </w:pPr>
      <w:r>
        <w:rPr>
          <w:rtl/>
          <w:cs/>
          <w:lang w:val="ar_AE" w:bidi="ar_AE"/>
        </w:rPr>
      </w:r>
      <w:r>
        <w:rPr>
          <w:rtl/>
          <w:cs/>
          <w:lang w:val="ar_AE" w:bidi="ar_AE"/>
        </w:rPr>
        <w:t>يقول بولس إن هذه الرسالة هي إلى القديسين أو الأشخاص المُقدَّسين الذين في أفسس. لقد اختار اللهُ شعبه وخصصهم ليكونوا مُقَدَّسين وليخدموه. إن القديسين هم شعبٌ مُقَدَّس، وجميع المؤمنين بيسوع هم قديسون!</w:t>
      </w:r>
    </w:p>
    <w:p>
      <w:pPr>
        <w:bidi/>
      </w:pPr>
      <w:r>
        <w:rPr>
          <w:rtl/>
          <w:cs/>
          <w:lang w:val="ar_AE" w:bidi="ar_AE"/>
        </w:rPr>
      </w:r>
      <w:r>
        <w:rPr>
          <w:rtl/>
          <w:cs/>
          <w:lang w:val="ar_AE" w:bidi="ar_AE"/>
        </w:rPr>
        <w:t>توقفوا وناقشوا السؤال التالي كمجموعة. احكوا قصة عن شخص أَرسل خطابًا هامًا إلى مجموعة من الناس. كيف تبدأون الخطابات الهامة في ثقافتكم؟ إذا كنتم لا تُرسلون الخطابات، تحدثوا عن الرسائل. احكوا عن شخص أَرسل رسالةً هامة إلى مكان آخر. كيف تبدأون الرسائل أو الإشعارات المهمة في ثقافتكم؟ أوقفوا سماع هذا التسجيل الصوتي هنا.</w:t>
      </w:r>
    </w:p>
    <w:p>
      <w:pPr>
        <w:bidi/>
      </w:pPr>
      <w:r>
        <w:rPr>
          <w:rtl/>
          <w:cs/>
          <w:lang w:val="ar_AE" w:bidi="ar_AE"/>
        </w:rPr>
      </w:r>
      <w:r>
        <w:rPr>
          <w:rtl/>
          <w:cs/>
          <w:lang w:val="ar_AE" w:bidi="ar_AE"/>
        </w:rPr>
        <w:t>بعد أن يَفتتح بولسُ الرسالة، يُقدِّم الشُكرَ لله على هيئة صلاة مثلما يفعل عادة. نَعلم أن بولس كان يعتقد أن تقديم الشُكر بهذه الطريقة كان هامًا جدًا. يُسبِّح بولسُ الله على كل البركات أو الخيرات الصالحة التي يعطيها للذين يؤمنون بيسوع بصفته ربهم ومخلِّصهم، أو المسيح. يُذكِّرنا بولس أن الله هو أبو يسوع. يُذكِّرنا بولس بحقيقة أن يسوع هو مُخلِّصنا عن طريق أنه يُشير إلى يسوع بلقب ربنا، أو سيدنا، ومخلِّصنا، أو المسيح. والأهم من ذلك، يُذكِّرنا بولس أن يسوع هو ابن الله! بسبب ذلك، ننال البركات الروحية، أي الحياة الكاملة مع الله إلى الأبد. ننال هذه الأشياء الرائعة الآن حتى. إن هذه الأمور هي أمور ينبغي أن نُسبِّح الله من أجلها!</w:t>
      </w:r>
    </w:p>
    <w:p>
      <w:pPr>
        <w:bidi/>
      </w:pPr>
      <w:r>
        <w:rPr>
          <w:rtl/>
          <w:cs/>
          <w:lang w:val="ar_AE" w:bidi="ar_AE"/>
        </w:rPr>
      </w:r>
      <w:r>
        <w:rPr>
          <w:rtl/>
          <w:cs/>
          <w:lang w:val="ar_AE" w:bidi="ar_AE"/>
        </w:rPr>
        <w:t>ثم أضاف بولسُ أشياء أخرى ينبغي أن نُسبِّح الله من أجلها. إن شعب الله شعبٌ خاص جدًا بالنسبة له، حتى قبل أن يَخلق العالَمَ أو يبنيه، اختار اللهُ شعبه ليكونوا مُقَدَّسين أو مُخصَّصين له. استخدمَ بولسُ وصفًا كلاميًا بخصوص البناء عندما تَحدَّث عن الخليقة. قال بولس إن الله وضعَ أساسَ العالَم.</w:t>
      </w:r>
    </w:p>
    <w:p>
      <w:pPr>
        <w:bidi/>
      </w:pPr>
      <w:r>
        <w:rPr>
          <w:rtl/>
          <w:cs/>
          <w:lang w:val="ar_AE" w:bidi="ar_AE"/>
        </w:rPr>
      </w:r>
      <w:r>
        <w:rPr>
          <w:rtl/>
          <w:cs/>
          <w:lang w:val="ar_AE" w:bidi="ar_AE"/>
        </w:rPr>
        <w:t>توقفوا هنا وناقشوا السؤال التالي. تحدثوا عن كيفية بناء المنازل أو المباني الأخرى. كيف تجهزون أساسَ البيت أو الطبقة الأولى التي تَدخل تحت الأرض أو على سطحها؟ تحدثوا عن سبب كون الأساس أو الطبقة الأولى في البيت هامةً للمبنى كله. توقَّفوا هنا عن سماع التسجيل الصوتي.</w:t>
      </w:r>
    </w:p>
    <w:p>
      <w:pPr>
        <w:bidi/>
      </w:pPr>
      <w:r>
        <w:rPr>
          <w:rtl/>
          <w:cs/>
          <w:lang w:val="ar_AE" w:bidi="ar_AE"/>
        </w:rPr>
      </w:r>
      <w:r>
        <w:rPr>
          <w:rtl/>
          <w:cs/>
          <w:lang w:val="ar_AE" w:bidi="ar_AE"/>
        </w:rPr>
        <w:t>قبل أن يَخلق اللهُ العالَم، اختار شعبَه. إن شعب الله مُقَدَّسون لأن يسوع جعلنا مُقَدَّسين بواسطة ما فَعله عندما مات على الصليب. لذلك، يَرى الله أن شعبه أحرارًا من الذنب المرتبط بخطاياهم، أو أنهم بلا لوم. لقد أحبنا اللهُ. سُرَّ الله بنا: كان سعيدًا بأن يكون معنا. لذلك عندما اختارنا اللهُ، اختار أن يتبنَّانا أو أن يُحضرنا إلى عائلته بصفتنا أولاده. عندما يتبني شخصٌ طفلًا إلى عائلته، فإنه يُعطي الحقوقَ والامتيازات نفسها التي يتمتع بها الشخصُ المولود في العائلة. وهذا يعني أن الطفل المُتبنَّى يَحصل حتى على نفس ميراث الطفل المولود في العائلة. ويسوع، مُخلِّصنا، جعلَ هذا التبني ممكنًا. لقد اختارنا الله وأعطانا هذه العطية المجيدة، أو القوية، عطية التبني إلى عائلته، مع أننا لم نكن نستحقها. نحن نُسبِّح الله لأن ابن الله، الذي يُحبه كثيرًا، أي يسوع، جَعل هذا التبني ممكنًا. نحن ننتمي إلى يسوع الآن!</w:t>
      </w:r>
    </w:p>
    <w:p>
      <w:pPr>
        <w:bidi/>
      </w:pPr>
      <w:r>
        <w:rPr>
          <w:rtl/>
          <w:cs/>
          <w:lang w:val="ar_AE" w:bidi="ar_AE"/>
        </w:rPr>
      </w:r>
      <w:r>
        <w:rPr>
          <w:rtl/>
          <w:cs/>
          <w:lang w:val="ar_AE" w:bidi="ar_AE"/>
        </w:rPr>
        <w:t>توقفوا هنا وناقشوا السؤال التالي. احكوا قصةً عن عائلة تبنتْ طفلًا. صِفوا الحقوق والامتيازات التي كانت لهذا الطفل. تحدثوا عن كيف يَحدُث التبني في قريتكم.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١: ١–٦ في أكثر الترجمات المفهومة لكم.</w:t>
      </w:r>
    </w:p>
    <w:p>
      <w:pPr>
        <w:bidi/>
      </w:pPr>
      <w:r>
        <w:rPr>
          <w:rtl/>
          <w:cs/>
          <w:lang w:val="ar_AE" w:bidi="ar_AE"/>
        </w:rPr>
      </w:r>
      <w:r>
        <w:rPr>
          <w:rtl/>
          <w:cs/>
          <w:lang w:val="ar_AE" w:bidi="ar_AE"/>
        </w:rPr>
        <w:t>في هذه الخطوة، على المجموعة أن تُحدِّد الأدوار، والشخصيات، وسياق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يبدأ بولس الرسالة بأن يقول من كَتبها ولمن كُتبتْ. يَطلب بولس من الله أن يُبارِك الشعبَ بالنعمة والسلام.</w:t>
      </w:r>
    </w:p>
    <w:p>
      <w:pPr>
        <w:bidi/>
      </w:pPr>
      <w:r>
        <w:rPr>
          <w:rtl/>
          <w:cs/>
          <w:lang w:val="ar_AE" w:bidi="ar_AE"/>
        </w:rPr>
      </w:r>
      <w:r>
        <w:rPr>
          <w:b/>
          <w:rtl/>
          <w:cs/>
          <w:lang w:val="ar_AE" w:bidi="ar_AE"/>
        </w:rPr>
        <w:t>في الجزء الثاني:</w:t>
      </w:r>
      <w:r>
        <w:rPr>
          <w:rtl/>
          <w:cs/>
          <w:lang w:val="ar_AE" w:bidi="ar_AE"/>
        </w:rPr>
        <w:t xml:space="preserve"> يُصلِّي بولس إلى الله بالطريقة نفسها التي يُصلِّي بها تقريبًا في كل رسالة يَكتبها إلى الكنائس. يُصلِّي بولس ويَشكر الله على بعض الأشياء التي فعلها اللهُ. تُذكِّر الصلاةُ الأشخاص الذين يَستقبلون الرسالة ببعض الأشياء التي فعلها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القديسون الأمناء الذين في أفسس، أو الذين سيستقبلون الرسالة</w:t>
      </w:r>
    </w:p>
    <w:p>
      <w:pPr>
        <w:pStyle w:val="ListBullet"/>
        <w:bidi/>
        <w:spacing w:line="240" w:lineRule="auto"/>
        <w:ind w:left="720"/>
      </w:pPr>
      <w:r>
        <w:rPr>
          <w:rtl/>
          <w:cs/>
          <w:lang w:val="ar_AE" w:bidi="ar_AE"/>
        </w:rPr>
      </w:r>
      <w:r>
        <w:rPr>
          <w:rtl/>
          <w:cs/>
          <w:lang w:val="ar_AE" w:bidi="ar_AE"/>
        </w:rPr>
        <w:t>يُذكَر اسمُ الله. لقد أوحى اللهُ إلى بولس أن يكتب هذه الأمور في الرسالة.</w:t>
      </w:r>
    </w:p>
    <w:p>
      <w:pPr>
        <w:pStyle w:val="ListBullet"/>
        <w:bidi/>
        <w:spacing w:line="240" w:lineRule="auto"/>
        <w:ind w:left="720"/>
      </w:pPr>
      <w:r>
        <w:rPr>
          <w:rtl/>
          <w:cs/>
          <w:lang w:val="ar_AE" w:bidi="ar_AE"/>
        </w:rPr>
      </w:r>
      <w:r>
        <w:rPr>
          <w:rtl/>
          <w:cs/>
          <w:lang w:val="ar_AE" w:bidi="ar_AE"/>
        </w:rPr>
        <w:t>يُذكَر اسم يسوع 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بولس رسالته قائلًا: "أنا هو كاتب هذه الرسالة." على الأرجح، نَطق بولسُ بمحتوى الرسالة بصوت عالٍ أمام مَن دَوَّنها. ثم أَخذ شخصٌ آخر الرسالةَ إلى الكنائس وقرأها بصوت عالٍ أو وَعظ بها للكنائس. يقول بولس أيضًا إن الله اختاره ليكون رسولًا للمسيح يسوع، أو المُخلِّص يسوع. يَذكُر بولس اسمه ودوره كرسول في تحياته للمؤمنين.</w:t>
      </w:r>
    </w:p>
    <w:p>
      <w:pPr>
        <w:bidi/>
      </w:pPr>
      <w:r>
        <w:rPr>
          <w:rtl/>
          <w:cs/>
          <w:lang w:val="ar_AE" w:bidi="ar_AE"/>
        </w:rPr>
      </w:r>
      <w:r>
        <w:rPr>
          <w:rtl/>
          <w:cs/>
          <w:lang w:val="ar_AE" w:bidi="ar_AE"/>
        </w:rPr>
        <w:t>توقفوا هنا وناقشوا معًا ما هي أفضل طريقة لقول إن بولس كَتب الرسالةَ، وأن الله اختاره ليكون رسولًا للمسيح يسوع. أوقفوا سماع التسجيل الصوتي هنا.</w:t>
      </w:r>
    </w:p>
    <w:p>
      <w:pPr>
        <w:bidi/>
      </w:pPr>
      <w:r>
        <w:rPr>
          <w:rtl/>
          <w:cs/>
          <w:lang w:val="ar_AE" w:bidi="ar_AE"/>
        </w:rPr>
      </w:r>
      <w:r>
        <w:rPr>
          <w:rtl/>
          <w:cs/>
          <w:lang w:val="ar_AE" w:bidi="ar_AE"/>
        </w:rPr>
        <w:t>في هذا المقطع، تُشير اللُغة الأصلية إلى يسوع باسم المسيح يسوع، وهو ما يضع لقبَ "المسيح" قبل اسم يسوع. في مقاطع أخرى، قد يكون الترتيب مختلفًا ويُقال يسوع المسيح. مثلما نَعلم، فإن لقب "المسيح" يعني الملك والمُخلِّص الخاص الذي وَعد اللهُ بإرساله. إن عبارتَي "المسيح يسوع" و"يسوع المسيح" لهما نفس المعنى. لاحقًا في هذه الرسالة نفسها، يَذكر بولس اسم يسوع المسيح.</w:t>
      </w:r>
    </w:p>
    <w:p>
      <w:pPr>
        <w:bidi/>
      </w:pPr>
      <w:r>
        <w:rPr>
          <w:rtl/>
          <w:cs/>
          <w:lang w:val="ar_AE" w:bidi="ar_AE"/>
        </w:rPr>
      </w:r>
      <w:r>
        <w:rPr>
          <w:rtl/>
          <w:cs/>
          <w:lang w:val="ar_AE" w:bidi="ar_AE"/>
        </w:rPr>
        <w:t>أوقفوا التسجيل هنا وناقشوا السؤال التالي. هل سيُربِك الناسَ في ثقافتكم أن تقولوا أحيانًا المسيح يسوع، وأحيانًا يسوع المسيح؟ إذا كان هذا مشكلة بالنسبة لهم، يُمكنكم أن تُقرروا أن تستخدموا الترتيب نفسه دائمًا. قد تحتاجون إلى التحدث إلى أشخاص آخرين قبل اتخاذ هذا القرار. أوقفوا سماع التسجيل الصوتي هنا.</w:t>
      </w:r>
    </w:p>
    <w:p>
      <w:pPr>
        <w:bidi/>
      </w:pPr>
      <w:r>
        <w:rPr>
          <w:rtl/>
          <w:cs/>
          <w:lang w:val="ar_AE" w:bidi="ar_AE"/>
        </w:rPr>
      </w:r>
      <w:r>
        <w:rPr>
          <w:rtl/>
          <w:cs/>
          <w:lang w:val="ar_AE" w:bidi="ar_AE"/>
        </w:rPr>
        <w:t>كان بولس يريد من الناس أن يقرأوا الرسالة بصوت عالٍ لكي يسمعها ويَفهمها الجميع. أَرسل بولسُ الرسالة مع شخصٍ قادر على قراءتها بطريقة يَفهمها الناس. لكن اللُغة الأصلية التي كان يستخدمها بولس قد تكون مختلفة جدًا عن الطريقة التي تتحدثون بها في لُغتكم. قد تختارون أن تقولوا هذه الرسالة بطريقة تُشبه لُغتكم. وإليكم مثال. قد تقولون شيئًا مثل:</w:t>
      </w:r>
    </w:p>
    <w:p>
      <w:pPr>
        <w:bidi/>
      </w:pPr>
      <w:r>
        <w:rPr>
          <w:rtl/>
          <w:cs/>
          <w:lang w:val="ar_AE" w:bidi="ar_AE"/>
        </w:rPr>
      </w:r>
      <w:r>
        <w:rPr>
          <w:rtl/>
          <w:cs/>
          <w:lang w:val="ar_AE" w:bidi="ar_AE"/>
        </w:rPr>
        <w:t>المجدُ لله. هو إله ربنا يسوع المسيح. وهو أيضًا أبو ربنا يسوع المسيح.</w:t>
      </w:r>
    </w:p>
    <w:p>
      <w:pPr>
        <w:bidi/>
      </w:pPr>
      <w:r>
        <w:rPr>
          <w:rtl/>
          <w:cs/>
          <w:lang w:val="ar_AE" w:bidi="ar_AE"/>
        </w:rPr>
      </w:r>
      <w:r>
        <w:rPr>
          <w:rtl/>
          <w:cs/>
          <w:lang w:val="ar_AE" w:bidi="ar_AE"/>
        </w:rPr>
        <w:t>لقد باركنا اللُه بكل بركة روحية.</w:t>
      </w:r>
    </w:p>
    <w:p>
      <w:pPr>
        <w:bidi/>
      </w:pPr>
      <w:r>
        <w:rPr>
          <w:rtl/>
          <w:cs/>
          <w:lang w:val="ar_AE" w:bidi="ar_AE"/>
        </w:rPr>
      </w:r>
      <w:r>
        <w:rPr>
          <w:rtl/>
          <w:cs/>
          <w:lang w:val="ar_AE" w:bidi="ar_AE"/>
        </w:rPr>
        <w:t>تأتي هذه البركات من الممالك السماوية.</w:t>
      </w:r>
    </w:p>
    <w:p>
      <w:pPr>
        <w:bidi/>
      </w:pPr>
      <w:r>
        <w:rPr>
          <w:rtl/>
          <w:cs/>
          <w:lang w:val="ar_AE" w:bidi="ar_AE"/>
        </w:rPr>
      </w:r>
      <w:r>
        <w:rPr>
          <w:rtl/>
          <w:cs/>
          <w:lang w:val="ar_AE" w:bidi="ar_AE"/>
        </w:rPr>
        <w:t>ونَحصل على هذه البركات لأننا متحدون بالمسيح.</w:t>
      </w:r>
    </w:p>
    <w:p>
      <w:pPr>
        <w:bidi/>
      </w:pPr>
      <w:r>
        <w:rPr>
          <w:rtl/>
          <w:cs/>
          <w:lang w:val="ar_AE" w:bidi="ar_AE"/>
        </w:rPr>
      </w:r>
      <w:r>
        <w:rPr>
          <w:rtl/>
          <w:cs/>
          <w:lang w:val="ar_AE" w:bidi="ar_AE"/>
        </w:rPr>
        <w:t>عندما تقومون بالترجمة، تَذكَّروا أن البركات الروحية ليست مثل البركات الأرضية. قد تكون البركات الأرضية طعامًا، أو وظيفةً، أو بيتًا، وما إلى ذلك. قد تكون البركات الروحية طُرقًا يُبارِك بها اللهُ أرواحنا بالسلام، والفرح، وأشياء أخرى يرسلها لنا الله ليُشجعنا ويساعدنا على الثقة به بشكلٍ أكبر.</w:t>
      </w:r>
    </w:p>
    <w:p>
      <w:pPr>
        <w:bidi/>
      </w:pPr>
      <w:r>
        <w:rPr>
          <w:rtl/>
          <w:cs/>
          <w:lang w:val="ar_AE" w:bidi="ar_AE"/>
        </w:rPr>
      </w:r>
      <w:r>
        <w:rPr>
          <w:rtl/>
          <w:cs/>
          <w:lang w:val="ar_AE" w:bidi="ar_AE"/>
        </w:rPr>
        <w:t>توقفوا هنا وناقشوا أفضل طريقة لقول رسالة بولس حتى يفهمها الناس في ثقافتكم بوضوح. أوقفوا سماع التسجيل الصوتي هنا.</w:t>
      </w:r>
    </w:p>
    <w:p>
      <w:pPr>
        <w:bidi/>
      </w:pPr>
      <w:r>
        <w:rPr>
          <w:rtl/>
          <w:cs/>
          <w:lang w:val="ar_AE" w:bidi="ar_AE"/>
        </w:rPr>
      </w:r>
      <w:r>
        <w:rPr>
          <w:rtl/>
          <w:cs/>
          <w:lang w:val="ar_AE" w:bidi="ar_AE"/>
        </w:rPr>
        <w:t>في الجزء الثاني من هذا المقطع، يَشكر بولسُ الله على جميع البركات الروحية التي أعطاها للذين يؤمنون بيسوع. ويَذكر بولس قائمةً ببعض هذه البركات. حتى قبل أن يَخلق اللهُ الكون، أحبنا وأَعدَّ خطةً لنا. لقد اختارنا الله لنكون مُقَدَّسين أو بلا عيب في عيني الله. لقد قرر اللهُ أن يتبنانا إلى عائلته بسبب ما فعله يسوع المسيح من أجلنا.</w:t>
      </w:r>
    </w:p>
    <w:p>
      <w:pPr>
        <w:bidi/>
      </w:pPr>
      <w:r>
        <w:rPr>
          <w:rtl/>
          <w:cs/>
          <w:lang w:val="ar_AE" w:bidi="ar_AE"/>
        </w:rPr>
      </w:r>
      <w:r>
        <w:rPr>
          <w:rtl/>
          <w:cs/>
          <w:lang w:val="ar_AE" w:bidi="ar_AE"/>
        </w:rPr>
        <w:t>توقفوا هنا وتَذكَّروا القصص التي رويتموها في الخطوة السابقة عن التبني. احكوا إحدى القصص مرة أخرى، واستمعوا إلى الكلمات التي تستخدمونها للحديث عن شخص يتبني أحدهم في عائلته باعتباره عضوًا كاملًا في العائلة. أوقفوا سماع هذا التسجيل الصوتي هنا.</w:t>
      </w:r>
    </w:p>
    <w:p>
      <w:pPr>
        <w:bidi/>
      </w:pPr>
      <w:r>
        <w:rPr>
          <w:rtl/>
          <w:cs/>
          <w:lang w:val="ar_AE" w:bidi="ar_AE"/>
        </w:rPr>
      </w:r>
      <w:r>
        <w:rPr>
          <w:rtl/>
          <w:cs/>
          <w:lang w:val="ar_AE" w:bidi="ar_AE"/>
        </w:rPr>
        <w:t>لقد أعطى اللهُ بإرادته نعمتَه المجيدة، أو القوية، للذين يتبعون ابن الله، يسوع. مع أن بولس يقول إن الله أعطانا نعمته من خلال "المحبوب"، أو "الشخص الذي يُحبه"، إلا أننا نَعلم أنه يتحدث عن ابن الله، يسوع، الذي يُحبه اللهُ كثيرًا. يمكنكم أن تُوضِّحوا في ترجمتكم أن الله يتحدث عن ابنه يسوع. ُيسبِّح بولسُ الله على كل هذه البركات الروحية.</w:t>
      </w:r>
    </w:p>
    <w:p>
      <w:pPr>
        <w:bidi/>
      </w:pPr>
      <w:r>
        <w:rPr>
          <w:rtl/>
          <w:cs/>
          <w:lang w:val="ar_AE" w:bidi="ar_AE"/>
        </w:rPr>
      </w:r>
      <w:r>
        <w:rPr>
          <w:rtl/>
          <w:cs/>
          <w:lang w:val="ar_AE" w:bidi="ar_AE"/>
        </w:rPr>
        <w:t>توقفوا هنا وتَدرَّبوا على وصف البركات التي يقول بولس إن الله أعطاها لشعبه. على أعضاء الفريق الآخرين أن يستمعوا إلى طرقٍ لِذِكر هذه البركات بطريقة واضحة وطبيعية في لغتكم. أوقفوا سماع التسجيل الصوتي هنا.</w:t>
      </w:r>
    </w:p>
    <w:p>
      <w:pPr>
        <w:bidi/>
      </w:pPr>
      <w:r>
        <w:rPr>
          <w:rtl/>
          <w:cs/>
          <w:lang w:val="ar_AE" w:bidi="ar_AE"/>
        </w:rPr>
      </w:r>
      <w:r>
        <w:rPr>
          <w:rtl/>
          <w:cs/>
          <w:lang w:val="ar_AE" w:bidi="ar_AE"/>
        </w:rPr>
        <w:t>اختاروا أشخاصًا أو رسومات أو أشياء لتُمثِّل كل شخصية من الشخصيات. بينما تبدأون في إعادة سرد قصة هذه الآيات، يُشير بولس إلى الله عندما يقول إنه اختاره ليكون رسولًا للمسيح يسوع. أشيروا إلى المؤمنين في أفسس عندما يقول بولس إنه يَكتب إليهم. عندما يَطلب بولسُ نعمةً وسلامًا للمؤمنين، أَظهِروا أن الله الآب ويسوع يُعطِيان هذه الأمور للمؤمنين. ثم عندما يُصلِّي بولس ويَطلب من الله أن يُبارِك أهل أفسس، أَظهِروا أن الله هو الذي يباركهم بالبركات الروحية. بينما يَذكر بولسُ كلَّ بركة أَظهِروا كل واحدة من البركات. على سبيل المثال، عندما يقول بولس إن الله يَتبنى المؤمنين في عائلته، أَظهِروا جميعَ المؤمنين وهم يُحيطون ويُرحِّبون بمؤمنٍ جديد في العائلة. أَظهِروا أن هذا المؤمن الجديد هو مماثل تمامًا للمؤمنين الموجودين في العائلة بالفعل. ثم أَظهِروا المؤمنين وهم يُسبحون الله على النعمة التي أعطاها لهم لأنهم أصبحوا الآن جزءًا من عائلته بصفتهم أولاده.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١: ١–٦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القديسون الأمناء في أفسس، أو الذين سيستقبلون الرسالة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يَكتب بولس إلى أعضاء الكنيسة في أفسس والمنطقة المحيطة بها. يبدأ بولس الرسالة بقوله إنه هو الكاتب. كان بولس يَكتب إلى أتباع يسوع في أفسس. ثم يَذكر بولسُ صلاةً مختصرة يَطلب من الله أن يُعطي الكنيسةَ في أفسس نعمةً وسلامًا.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"لماذا تَكتب إلى هؤلاء الناس؟ هل تَعرفهم؟" قد تسمعون إجابات مثل: "لقد عشت في أفسس ثلاث سنين، وأعرف الكثيرين من أتباع يسوع والذين يعيشون هناك. لكن يوجد كثيرون أصبحوا مؤمنين ولم أتقابل معهم من قبل. إن الكنيسة تنمو. وأريد أن أتأكد من أن هؤلاء المؤمنين لديهم المعلومات التي يحتاجونها ليَنموا في إيمانهم ويصبحوا أكثر تَشبُّهًا بالله. لا أستطيع زيارتهم الآن لأنني في السجن. والطريقة الوحيدة المتاحة لي هي أن أكتب لهم رسالةً وأرجو أن يَفهموها."</w:t>
      </w:r>
    </w:p>
    <w:p>
      <w:pPr>
        <w:pStyle w:val="ListBullet"/>
        <w:bidi/>
        <w:spacing w:line="240" w:lineRule="auto"/>
        <w:ind w:left="720"/>
      </w:pPr>
      <w:r>
        <w:rPr>
          <w:rtl/>
          <w:cs/>
          <w:lang w:val="ar_AE" w:bidi="ar_AE"/>
        </w:rPr>
      </w:r>
      <w:r>
        <w:rPr>
          <w:rtl/>
          <w:cs/>
          <w:lang w:val="ar_AE" w:bidi="ar_AE"/>
        </w:rPr>
        <w:t>اسألوا المؤمنين في أفسس: "كيف تشعرون بينما تلقيتم هذه الرسالة؟" قد تسمعون إجابات مثل: "أنا متحمس جدًا أن تكون لدينا هذه الرسالة. يَعلم بولسُ الكثير عن كيفية اتِّباع يسوع. أتطلع إلى سماع هذا وأن أتعلَّم المزيد عن كيف أُصبح تابعًا جيدًا."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يَكتب بولس صلاة تسبيح يَشكر فيها اللهَ على جميع البركات الروحية التي سكبها اللهُ على المؤمنين. يُذكِّر بولسُ المؤمنين بأن الله باركهم بكل بركة روحية. حتى قبل أن يَخلق اللهُ الكون، أحبَّنا اللُه وكانت لديه خطة لنا. أراد اللهُ أن نكون مُقَدَّسين وبدون عيب. قَرَّرَ اللهُ أن يَتبنَّانا إلى عائلته، وفعل اللهُ ذلك من خلال يسوع المسيح. لقد سَكب اللهُ النعمةَ على الذين ينتمون إلى يسوع. يسوع هو ابن الله الحبيب.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"لماذا من المهم أن يَعرف المؤمنون عن هذه البركات الروحية؟" قد تسمعون إجابات مثل: "أنا قلق على أصدقائي في هذه الكنائس. سيأتي مُعلِّمون كَذَبة وسيحاولون أن يُخبروهم بأشياء كاذبة. قد يقولون إنه لا يُمكننا أن نكون مُقَدَّسين. قد يقولون إن الله لم يَتبنَّانا. قد يقول المُعلِّمون الكَذَبة إننا يجب أن نُحاول أن نَكسب رِضى الله. وأريد أن يَعرف المؤمنون هذه الأمور الحقيقية حتى أنه عندما يأتي المعلِّمون الكَذَبة سيَفهم المؤمنون أن تعاليم أولئك المعلِّمون كاذبة. أريدهم أن يَعرفوا محبةَ الله ونعمته".</w:t>
      </w:r>
    </w:p>
    <w:p>
      <w:pPr>
        <w:pStyle w:val="ListBullet"/>
        <w:bidi/>
        <w:spacing w:line="240" w:lineRule="auto"/>
        <w:ind w:left="720"/>
      </w:pPr>
      <w:r>
        <w:rPr>
          <w:rtl/>
          <w:cs/>
          <w:lang w:val="ar_AE" w:bidi="ar_AE"/>
        </w:rPr>
      </w:r>
      <w:r>
        <w:rPr>
          <w:rtl/>
          <w:cs/>
          <w:lang w:val="ar_AE" w:bidi="ar_AE"/>
        </w:rPr>
        <w:t>اسألوا الذين يستقبلون الرسالة: "بما تشعرون وأنتم تعلمون أن الله تَبنَّاكم؟" قد تسمعون إجابات مثل: "سمعتُ آخرين يقولون هذا، لكن هذه الرسالة تجعل الأمر يبدو أكثر واقعية. أنا حقًا ابنٌ لله. الله هو أبي. إن كنت ابنًا لله، لا يستطيع أحد أن يَسلبني هذا. هذا خبر رائع وأعلم أنه حقيقة." أو قد تسمعون، "أنا أشك في هذا. لا أقدر أن أُصدق أن الله يراني باعتباري ابنه."</w:t>
      </w:r>
    </w:p>
    <w:p>
      <w:pPr>
        <w:pStyle w:val="ListBullet"/>
        <w:bidi/>
        <w:spacing w:line="240" w:lineRule="auto"/>
        <w:ind w:left="720"/>
      </w:pPr>
      <w:r>
        <w:rPr>
          <w:rtl/>
          <w:cs/>
          <w:lang w:val="ar_AE" w:bidi="ar_AE"/>
        </w:rPr>
      </w:r>
      <w:r>
        <w:rPr>
          <w:rtl/>
          <w:cs/>
          <w:lang w:val="ar_AE" w:bidi="ar_AE"/>
        </w:rPr>
        <w:t>اسألوا الذين يستقبلون الرسالة: "بما تشعرون وأنتم تعلمون أنكم قد نِلتم هذه النعمة التي سَكبها عليكم الله؟" قد تسمعون إجابات مثل: "إن النعمة تعني أن أنال شيئًا لم أستحقه. أَعلم أنني لا أستحق هذه النعمة من الله — أن أُصبح واحدًا من أبناء الله عن طريق التبني. لا يمكنني أبدًا أن أفعل ما يكفي لأحصل على هذا المنصب أو على غفران الله. لا يمكنني أبدًا أن أنال هذا بكوني مُقَدَّسًا أو بلا لوم. أنا سعيد جدًا لأن الله أعطاني إياها على الرغم من ذلك. هذا سببٌ يَدعي للفرح. أنا مثل بولس. أريد أن أُسبِّح الله على ما فعله لأجلي."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١: ١–٦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استخدموا الأسماء أو الكلمات نفسها للإشارة إلى </w:t>
      </w:r>
      <w:r>
        <w:rPr>
          <w:b/>
          <w:rtl/>
          <w:cs/>
          <w:lang w:val="ar_AE" w:bidi="ar_AE"/>
        </w:rPr>
        <w:t>بولس</w:t>
      </w:r>
      <w:r>
        <w:rPr>
          <w:rtl/>
          <w:cs/>
          <w:lang w:val="ar_AE" w:bidi="ar_AE"/>
        </w:rPr>
        <w:t>،</w:t>
      </w:r>
      <w:r>
        <w:rPr>
          <w:b/>
          <w:rtl/>
          <w:cs/>
          <w:lang w:val="ar_AE" w:bidi="ar_AE"/>
        </w:rPr>
        <w:t>ورسول</w:t>
      </w:r>
      <w:r>
        <w:rPr>
          <w:rtl/>
          <w:cs/>
          <w:lang w:val="ar_AE" w:bidi="ar_AE"/>
        </w:rPr>
        <w:t>، و</w:t>
      </w:r>
      <w:r>
        <w:rPr>
          <w:b/>
          <w:rtl/>
          <w:cs/>
          <w:lang w:val="ar_AE" w:bidi="ar_AE"/>
        </w:rPr>
        <w:t>المسيح</w:t>
      </w:r>
      <w:r>
        <w:rPr>
          <w:rtl/>
          <w:cs/>
          <w:lang w:val="ar_AE" w:bidi="ar_AE"/>
        </w:rPr>
        <w:t xml:space="preserve"> والتي استخدمتموها في ترجماتكم السابقة مثل ترجمة سفر أعمال الرسل. يُناقَش تعبير </w:t>
      </w:r>
      <w:r>
        <w:rPr>
          <w:rtl/>
          <w:cs/>
          <w:lang w:val="ar_AE" w:bidi="ar_AE"/>
        </w:rPr>
        <w:t>الرسول</w:t>
      </w:r>
      <w:r>
        <w:rPr>
          <w:rtl/>
          <w:cs/>
          <w:lang w:val="ar_AE" w:bidi="ar_AE"/>
        </w:rPr>
        <w:t xml:space="preserve"> و</w:t>
      </w:r>
      <w:r>
        <w:rPr>
          <w:rtl/>
          <w:cs/>
          <w:lang w:val="ar_AE" w:bidi="ar_AE"/>
        </w:rPr>
        <w:t>المسيح</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وراجعوا الأسماء التي اخترتموها بالفعل لهذه المصطلحات في أسفار أخرى من الكتاب المقدس: اسم بولس، ولقب </w:t>
      </w:r>
      <w:r>
        <w:rPr>
          <w:b/>
          <w:rtl/>
          <w:cs/>
          <w:lang w:val="ar_AE" w:bidi="ar_AE"/>
        </w:rPr>
        <w:t>يسوع المسيح</w:t>
      </w:r>
      <w:r>
        <w:rPr>
          <w:rtl/>
          <w:cs/>
          <w:lang w:val="ar_AE" w:bidi="ar_AE"/>
        </w:rPr>
        <w:t xml:space="preserve">، وكلمة </w:t>
      </w:r>
      <w:r>
        <w:rPr>
          <w:b/>
          <w:rtl/>
          <w:cs/>
          <w:lang w:val="ar_AE" w:bidi="ar_AE"/>
        </w:rPr>
        <w:t>رسول</w:t>
      </w:r>
      <w:r>
        <w:rPr>
          <w:rtl/>
          <w:cs/>
          <w:lang w:val="ar_AE" w:bidi="ar_AE"/>
        </w:rPr>
        <w:t>. ينبغي أن تستخدموا تلك الكلمات ذاتها هنا. توقَّفوا هنا عن سماع التسجيل الصوتي.</w:t>
      </w:r>
    </w:p>
    <w:p>
      <w:pPr>
        <w:bidi/>
      </w:pPr>
      <w:r>
        <w:rPr>
          <w:rtl/>
          <w:cs/>
          <w:lang w:val="ar_AE" w:bidi="ar_AE"/>
        </w:rPr>
      </w:r>
      <w:r>
        <w:rPr>
          <w:rtl/>
          <w:cs/>
          <w:lang w:val="ar_AE" w:bidi="ar_AE"/>
        </w:rPr>
        <w:t xml:space="preserve">اختار اللهُ بولسَ وفقًا </w:t>
      </w:r>
      <w:r>
        <w:rPr>
          <w:b/>
          <w:rtl/>
          <w:cs/>
          <w:lang w:val="ar_AE" w:bidi="ar_AE"/>
        </w:rPr>
        <w:t>لإرادة الله</w:t>
      </w:r>
      <w:r>
        <w:rPr>
          <w:rtl/>
          <w:cs/>
          <w:lang w:val="ar_AE" w:bidi="ar_AE"/>
        </w:rPr>
        <w:t>. إن "إرادة الله" هي عبارة تعني أن هذا هو ما يقصده اللهُ، أو خِططه، أو أهدافه. كان الله يُخطط أن يختار بولسَ رسولًا له.</w:t>
      </w:r>
    </w:p>
    <w:p>
      <w:pPr>
        <w:bidi/>
      </w:pPr>
      <w:r>
        <w:rPr>
          <w:rtl/>
          <w:cs/>
          <w:lang w:val="ar_AE" w:bidi="ar_AE"/>
        </w:rPr>
      </w:r>
      <w:r>
        <w:rPr>
          <w:rtl/>
          <w:cs/>
          <w:lang w:val="ar_AE" w:bidi="ar_AE"/>
        </w:rPr>
        <w:t>أوقفوا التسجيل هنا واختاروا أفضل عبارة في لغتكم تعبِّر عن هذه الفكرة نفسها. إذا كنتم قد ترجمتم هذه الفكرة بالفعل في سِفر آخر من الكتاب المقدس، استخدموا الكلمة أو العبارة ذاتها التي استخدمتوها هناك. أوقِفوا هذا التسجيل هنا.</w:t>
      </w:r>
    </w:p>
    <w:p>
      <w:pPr>
        <w:bidi/>
      </w:pPr>
      <w:r>
        <w:rPr>
          <w:rtl/>
          <w:cs/>
          <w:lang w:val="ar_AE" w:bidi="ar_AE"/>
        </w:rPr>
      </w:r>
      <w:r>
        <w:rPr>
          <w:rtl/>
          <w:cs/>
          <w:lang w:val="ar_AE" w:bidi="ar_AE"/>
        </w:rPr>
        <w:t xml:space="preserve">يَكتب بولس إلى </w:t>
      </w:r>
      <w:r>
        <w:rPr>
          <w:b/>
          <w:rtl/>
          <w:cs/>
          <w:lang w:val="ar_AE" w:bidi="ar_AE"/>
        </w:rPr>
        <w:t>القديسين</w:t>
      </w:r>
      <w:r>
        <w:rPr>
          <w:rtl/>
          <w:cs/>
          <w:lang w:val="ar_AE" w:bidi="ar_AE"/>
        </w:rPr>
        <w:t>. إن تعبير القديسين، أو المُقدَّسين، يَصف الذين يؤمنون بأن يسوع هو المخلِّص الموعود. وهؤلاء "المُقدَّسون" هم أشخاص اختارهم الله وخصَّصهم لينتموا إليه. استخدموا الكلمة ذاتها التي استخدمتموها في ترجمة أسفار أخرى للإشارة إلى القديسين.</w:t>
      </w:r>
    </w:p>
    <w:p>
      <w:pPr>
        <w:bidi/>
      </w:pPr>
      <w:r>
        <w:rPr>
          <w:rtl/>
          <w:cs/>
          <w:lang w:val="ar_AE" w:bidi="ar_AE"/>
        </w:rPr>
      </w:r>
      <w:r>
        <w:rPr>
          <w:rtl/>
          <w:cs/>
          <w:lang w:val="ar_AE" w:bidi="ar_AE"/>
        </w:rPr>
        <w:t xml:space="preserve">إنْ لَزم الأمرُ، توقفوا هنا وناقشوا الكلمة أو الوصف الذي ستستخدمونه للتعبير عن </w:t>
      </w:r>
      <w:r>
        <w:rPr>
          <w:b/>
          <w:rtl/>
          <w:cs/>
          <w:lang w:val="ar_AE" w:bidi="ar_AE"/>
        </w:rPr>
        <w:t>القديسين</w:t>
      </w:r>
      <w:r>
        <w:rPr>
          <w:rtl/>
          <w:cs/>
          <w:lang w:val="ar_AE" w:bidi="ar_AE"/>
        </w:rPr>
        <w:t xml:space="preserve">. تُناقَش كلمة </w:t>
      </w:r>
      <w:r>
        <w:rPr>
          <w:rtl/>
          <w:cs/>
          <w:lang w:val="ar_AE" w:bidi="ar_AE"/>
        </w:rPr>
        <w:t>قديس</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يَطلب بولس من الله </w:t>
      </w:r>
      <w:r>
        <w:rPr>
          <w:b/>
          <w:rtl/>
          <w:cs/>
          <w:lang w:val="ar_AE" w:bidi="ar_AE"/>
        </w:rPr>
        <w:t>الآب</w:t>
      </w:r>
      <w:r>
        <w:rPr>
          <w:rtl/>
          <w:cs/>
          <w:lang w:val="ar_AE" w:bidi="ar_AE"/>
        </w:rPr>
        <w:t xml:space="preserve"> و</w:t>
      </w:r>
      <w:r>
        <w:rPr>
          <w:b/>
          <w:rtl/>
          <w:cs/>
          <w:lang w:val="ar_AE" w:bidi="ar_AE"/>
        </w:rPr>
        <w:t>الرب</w:t>
      </w:r>
      <w:r>
        <w:rPr>
          <w:rtl/>
          <w:cs/>
          <w:lang w:val="ar_AE" w:bidi="ar_AE"/>
        </w:rPr>
        <w:t xml:space="preserve"> يسوع المسيح أن يُعطيا قديسي الله </w:t>
      </w:r>
      <w:r>
        <w:rPr>
          <w:b/>
          <w:rtl/>
          <w:cs/>
          <w:lang w:val="ar_AE" w:bidi="ar_AE"/>
        </w:rPr>
        <w:t>نعمةً</w:t>
      </w:r>
      <w:r>
        <w:rPr>
          <w:rtl/>
          <w:cs/>
          <w:lang w:val="ar_AE" w:bidi="ar_AE"/>
        </w:rPr>
        <w:t xml:space="preserve"> </w:t>
      </w:r>
      <w:r>
        <w:rPr>
          <w:b/>
          <w:rtl/>
          <w:cs/>
          <w:lang w:val="ar_AE" w:bidi="ar_AE"/>
        </w:rPr>
        <w:t>وسلامًا</w:t>
      </w:r>
      <w:r>
        <w:rPr>
          <w:rtl/>
          <w:cs/>
          <w:lang w:val="ar_AE" w:bidi="ar_AE"/>
        </w:rPr>
        <w:t>. تُشير النعمة إلى إظهار الله لنعمته للأشخاص الذين لا يستحقون هذه النعمة. يَصف السلامُ العلاقة الجيدة مع الله التي تعطينا حياةً كاملة.</w:t>
      </w:r>
    </w:p>
    <w:p>
      <w:pPr>
        <w:bidi/>
      </w:pPr>
      <w:r>
        <w:rPr>
          <w:rtl/>
          <w:cs/>
          <w:lang w:val="ar_AE" w:bidi="ar_AE"/>
        </w:rPr>
      </w:r>
      <w:r>
        <w:rPr>
          <w:rtl/>
          <w:cs/>
          <w:lang w:val="ar_AE" w:bidi="ar_AE"/>
        </w:rPr>
        <w:t>إنْ لَزم الأمرُ، توقفوا هنا وناقشوا الكلمات التي ستستخدمونها لكلمتي النعمة والسلام. استخدموا نفس الكلمات التي استخدمتموها في الترجمات السابقة لكلمتي النعمة والسلام. تُناقَش كلمتا النعمة والسلام في قاموس الكلمات الرئيسية. أوقفوا سماع هذا التسجيل الصوتي هنا.</w:t>
      </w:r>
    </w:p>
    <w:p>
      <w:pPr>
        <w:bidi/>
      </w:pPr>
      <w:r>
        <w:rPr>
          <w:rtl/>
          <w:cs/>
          <w:lang w:val="ar_AE" w:bidi="ar_AE"/>
        </w:rPr>
      </w:r>
      <w:r>
        <w:rPr>
          <w:rtl/>
          <w:cs/>
          <w:lang w:val="ar_AE" w:bidi="ar_AE"/>
        </w:rPr>
        <w:t>يُشير لقب الآب إلى الآب السموي أو الله. يَستخدم بولس الكلمة ذاتها التي تستخدموها أنتم للإشارة إلى آبائكم.</w:t>
      </w:r>
    </w:p>
    <w:p>
      <w:pPr>
        <w:bidi/>
      </w:pPr>
      <w:r>
        <w:rPr>
          <w:rtl/>
          <w:cs/>
          <w:lang w:val="ar_AE" w:bidi="ar_AE"/>
        </w:rPr>
      </w:r>
      <w:r>
        <w:rPr>
          <w:rtl/>
          <w:cs/>
          <w:lang w:val="ar_AE" w:bidi="ar_AE"/>
        </w:rPr>
        <w:t xml:space="preserve">إنْ لَزم الأمرُ، توقفوا هنا وناقشوا كيف ستتحدثون عن الله بصفته </w:t>
      </w:r>
      <w:r>
        <w:rPr>
          <w:b/>
          <w:rtl/>
          <w:cs/>
          <w:lang w:val="ar_AE" w:bidi="ar_AE"/>
        </w:rPr>
        <w:t>الآب</w:t>
      </w:r>
      <w:r>
        <w:rPr>
          <w:rtl/>
          <w:cs/>
          <w:lang w:val="ar_AE" w:bidi="ar_AE"/>
        </w:rPr>
        <w:t xml:space="preserve"> في هذه الرسالة. استخدموا الكلمة ذاتها التي استخدمتموها في أسفار أخرى من الكتاب المقدس للإشارة إلى الله الآب. أوقفوا سماع هذا التسجيل الصوتي هنا.</w:t>
      </w:r>
    </w:p>
    <w:p>
      <w:pPr>
        <w:bidi/>
      </w:pPr>
      <w:r>
        <w:rPr>
          <w:rtl/>
          <w:cs/>
          <w:lang w:val="ar_AE" w:bidi="ar_AE"/>
        </w:rPr>
      </w:r>
      <w:r>
        <w:rPr>
          <w:rtl/>
          <w:cs/>
          <w:lang w:val="ar_AE" w:bidi="ar_AE"/>
        </w:rPr>
        <w:t xml:space="preserve">يتحدث بولس عن </w:t>
      </w:r>
      <w:r>
        <w:rPr>
          <w:b/>
          <w:rtl/>
          <w:cs/>
          <w:lang w:val="ar_AE" w:bidi="ar_AE"/>
        </w:rPr>
        <w:t>الرب</w:t>
      </w:r>
      <w:r>
        <w:rPr>
          <w:rtl/>
          <w:cs/>
          <w:lang w:val="ar_AE" w:bidi="ar_AE"/>
        </w:rPr>
        <w:t xml:space="preserve"> يسوع المسيح. الرب هو السيد أو الشخص الذي يتحكم في كل شيء.</w:t>
      </w:r>
    </w:p>
    <w:p>
      <w:pPr>
        <w:bidi/>
      </w:pPr>
      <w:r>
        <w:rPr>
          <w:rtl/>
          <w:cs/>
          <w:lang w:val="ar_AE" w:bidi="ar_AE"/>
        </w:rPr>
      </w:r>
      <w:r>
        <w:rPr>
          <w:rtl/>
          <w:cs/>
          <w:lang w:val="ar_AE" w:bidi="ar_AE"/>
        </w:rPr>
        <w:t xml:space="preserve">إنْ لَزم الأمرُ، توقفوا هنا وناقشوا الكلمة التي ستستخدمونها للتعبير عن لقب </w:t>
      </w:r>
      <w:r>
        <w:rPr>
          <w:b/>
          <w:rtl/>
          <w:cs/>
          <w:lang w:val="ar_AE" w:bidi="ar_AE"/>
        </w:rPr>
        <w:t>الرب</w:t>
      </w:r>
      <w:r>
        <w:rPr>
          <w:rtl/>
          <w:cs/>
          <w:lang w:val="ar_AE" w:bidi="ar_AE"/>
        </w:rPr>
        <w:t xml:space="preserve">. تُناقَش كلمة </w:t>
      </w:r>
      <w:r>
        <w:rPr>
          <w:rtl/>
          <w:cs/>
          <w:lang w:val="ar_AE" w:bidi="ar_AE"/>
        </w:rPr>
        <w:t>الرب</w:t>
      </w:r>
      <w:r>
        <w:rPr>
          <w:rtl/>
          <w:cs/>
          <w:lang w:val="ar_AE" w:bidi="ar_AE"/>
        </w:rPr>
        <w:t xml:space="preserve"> في قاموس الكلمات الرئيسية. استخدموا الكلمة ذاتها التي استخدمتموها في ترجمات أخرى لكلمة "الرب." أوقفوا سماع هذا التسجيل الصوتي هنا.</w:t>
      </w:r>
    </w:p>
    <w:p>
      <w:pPr>
        <w:bidi/>
      </w:pPr>
      <w:r>
        <w:rPr>
          <w:rtl/>
          <w:cs/>
          <w:lang w:val="ar_AE" w:bidi="ar_AE"/>
        </w:rPr>
      </w:r>
      <w:r>
        <w:rPr>
          <w:rtl/>
          <w:cs/>
          <w:lang w:val="ar_AE" w:bidi="ar_AE"/>
        </w:rPr>
        <w:t xml:space="preserve">يقول بولس إن الله أعطانا كل </w:t>
      </w:r>
      <w:r>
        <w:rPr>
          <w:b/>
          <w:rtl/>
          <w:cs/>
          <w:lang w:val="ar_AE" w:bidi="ar_AE"/>
        </w:rPr>
        <w:t>بركة روحية</w:t>
      </w:r>
      <w:r>
        <w:rPr>
          <w:rtl/>
          <w:cs/>
          <w:lang w:val="ar_AE" w:bidi="ar_AE"/>
        </w:rPr>
        <w:t xml:space="preserve"> في </w:t>
      </w:r>
      <w:r>
        <w:rPr>
          <w:b/>
          <w:rtl/>
          <w:cs/>
          <w:lang w:val="ar_AE" w:bidi="ar_AE"/>
        </w:rPr>
        <w:t>الممالك السماوية</w:t>
      </w:r>
      <w:r>
        <w:rPr>
          <w:rtl/>
          <w:cs/>
          <w:lang w:val="ar_AE" w:bidi="ar_AE"/>
        </w:rPr>
        <w:t xml:space="preserve">. تُشير كلمة روحية إلى روح الله أو إلى الأشياء التي من عند الله. تختلف هنا البركةُ الروحية عن الأشياء الجيدة في العالم، مثل الطعام الجيد أو البيت الجيد. إن عبارة البركات الروحية تصف البركات التي تأتي من الله لا من العالم المادي، مثل السلام والفرح. تُناقَش كلمتا </w:t>
      </w:r>
      <w:r>
        <w:rPr>
          <w:rtl/>
          <w:cs/>
          <w:lang w:val="ar_AE" w:bidi="ar_AE"/>
        </w:rPr>
        <w:t>البركة</w:t>
      </w:r>
      <w:r>
        <w:rPr>
          <w:rtl/>
          <w:cs/>
          <w:lang w:val="ar_AE" w:bidi="ar_AE"/>
        </w:rPr>
        <w:t xml:space="preserve"> و</w:t>
      </w:r>
      <w:r>
        <w:rPr>
          <w:b/>
          <w:rtl/>
          <w:cs/>
          <w:lang w:val="ar_AE" w:bidi="ar_AE"/>
        </w:rPr>
        <w:t>الروح</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وقرروا كيف ستُترجمون عبارة </w:t>
      </w:r>
      <w:r>
        <w:rPr>
          <w:b/>
          <w:rtl/>
          <w:cs/>
          <w:lang w:val="ar_AE" w:bidi="ar_AE"/>
        </w:rPr>
        <w:t>بركة روحية</w:t>
      </w:r>
      <w:r>
        <w:rPr>
          <w:rtl/>
          <w:cs/>
          <w:lang w:val="ar_AE" w:bidi="ar_AE"/>
        </w:rPr>
        <w:t>. أوقفوا سماع التسجيل الصوتي هنا.</w:t>
      </w:r>
    </w:p>
    <w:p>
      <w:pPr>
        <w:bidi/>
      </w:pPr>
      <w:r>
        <w:rPr>
          <w:rtl/>
          <w:cs/>
          <w:lang w:val="ar_AE" w:bidi="ar_AE"/>
        </w:rPr>
      </w:r>
      <w:r>
        <w:rPr>
          <w:rtl/>
          <w:cs/>
          <w:lang w:val="ar_AE" w:bidi="ar_AE"/>
        </w:rPr>
        <w:t>إن الممالك السماوية هي الملكوت الذي يَسكن ويَحكم فيه اللهُ. في الوقت الذي كَتب فيه بولس هذه الرسالة، كان الناس يعتقدون أن هناك طبقات أو مستويات كثيرة للسماء، وأن الله يَسكن في الطبقة العليا. تُشير هذه الرسالة إلى المكان الذي يَسكن ويَحكم فيه اللهُ.</w:t>
      </w:r>
    </w:p>
    <w:p>
      <w:pPr>
        <w:bidi/>
      </w:pPr>
      <w:r>
        <w:rPr>
          <w:rtl/>
          <w:cs/>
          <w:lang w:val="ar_AE" w:bidi="ar_AE"/>
        </w:rPr>
      </w:r>
      <w:r>
        <w:rPr>
          <w:rtl/>
          <w:cs/>
          <w:lang w:val="ar_AE" w:bidi="ar_AE"/>
        </w:rPr>
        <w:t xml:space="preserve">توقفوا هنا وقرروا كيف ستتحدثون عن </w:t>
      </w:r>
      <w:r>
        <w:rPr>
          <w:b/>
          <w:rtl/>
          <w:cs/>
          <w:lang w:val="ar_AE" w:bidi="ar_AE"/>
        </w:rPr>
        <w:t>الممالك السماوية</w:t>
      </w:r>
      <w:r>
        <w:rPr>
          <w:rtl/>
          <w:cs/>
          <w:lang w:val="ar_AE" w:bidi="ar_AE"/>
        </w:rPr>
        <w:t xml:space="preserve">. توجد كلمة </w:t>
      </w:r>
      <w:r>
        <w:rPr>
          <w:rtl/>
          <w:cs/>
          <w:lang w:val="ar_AE" w:bidi="ar_AE"/>
        </w:rPr>
        <w:t>سماء</w:t>
      </w:r>
      <w:r>
        <w:rPr>
          <w:rtl/>
          <w:cs/>
          <w:lang w:val="ar_AE" w:bidi="ar_AE"/>
        </w:rPr>
        <w:t xml:space="preserve"> في قاموس الكلمات الرئيسية. أوقفوا سماع التسجيل الصوتي هنا.</w:t>
      </w:r>
    </w:p>
    <w:p>
      <w:pPr>
        <w:bidi/>
      </w:pPr>
      <w:r>
        <w:rPr>
          <w:rtl/>
          <w:cs/>
          <w:lang w:val="ar_AE" w:bidi="ar_AE"/>
        </w:rPr>
      </w:r>
      <w:r>
        <w:rPr>
          <w:rtl/>
          <w:cs/>
          <w:lang w:val="ar_AE" w:bidi="ar_AE"/>
        </w:rPr>
        <w:t xml:space="preserve">لقد اختارنا الله لنكون </w:t>
      </w:r>
      <w:r>
        <w:rPr>
          <w:b/>
          <w:rtl/>
          <w:cs/>
          <w:lang w:val="ar_AE" w:bidi="ar_AE"/>
        </w:rPr>
        <w:t>قديسين</w:t>
      </w:r>
      <w:r>
        <w:rPr>
          <w:rtl/>
          <w:cs/>
          <w:lang w:val="ar_AE" w:bidi="ar_AE"/>
        </w:rPr>
        <w:t xml:space="preserve"> أو مُخصَّصين لخدمته.</w:t>
      </w:r>
    </w:p>
    <w:p>
      <w:pPr>
        <w:bidi/>
      </w:pPr>
      <w:r>
        <w:rPr>
          <w:rtl/>
          <w:cs/>
          <w:lang w:val="ar_AE" w:bidi="ar_AE"/>
        </w:rPr>
      </w:r>
      <w:r>
        <w:rPr>
          <w:rtl/>
          <w:cs/>
          <w:lang w:val="ar_AE" w:bidi="ar_AE"/>
        </w:rPr>
        <w:t xml:space="preserve">إنْ لَزم الأمرُ، توقفوا هنا وناقشوا الكلمة التي ستستخدمونها للتعبير عن كلمة </w:t>
      </w:r>
      <w:r>
        <w:rPr>
          <w:b/>
          <w:rtl/>
          <w:cs/>
          <w:lang w:val="ar_AE" w:bidi="ar_AE"/>
        </w:rPr>
        <w:t>قديسين</w:t>
      </w:r>
      <w:r>
        <w:rPr>
          <w:rtl/>
          <w:cs/>
          <w:lang w:val="ar_AE" w:bidi="ar_AE"/>
        </w:rPr>
        <w:t xml:space="preserve">. تُناقَش كلمة </w:t>
      </w:r>
      <w:r>
        <w:rPr>
          <w:rtl/>
          <w:cs/>
          <w:lang w:val="ar_AE" w:bidi="ar_AE"/>
        </w:rPr>
        <w:t>قديس</w:t>
      </w:r>
      <w:r>
        <w:rPr>
          <w:rtl/>
          <w:cs/>
          <w:lang w:val="ar_AE" w:bidi="ar_AE"/>
        </w:rPr>
        <w:t xml:space="preserve"> في قاموس الكلمات الرئيسية. استخدموا الكلمة ذاتها التي استخدمتموها في ترجمات سابقة لكلمة قديس. أوقفوا سماع هذا التسجيل الصوتي هنا.</w:t>
      </w:r>
    </w:p>
    <w:p>
      <w:pPr>
        <w:bidi/>
      </w:pPr>
      <w:r>
        <w:rPr>
          <w:rtl/>
          <w:cs/>
          <w:lang w:val="ar_AE" w:bidi="ar_AE"/>
        </w:rPr>
      </w:r>
      <w:r>
        <w:rPr>
          <w:rtl/>
          <w:cs/>
          <w:lang w:val="ar_AE" w:bidi="ar_AE"/>
        </w:rPr>
        <w:t xml:space="preserve">لقد اختار اللهُ أن </w:t>
      </w:r>
      <w:r>
        <w:rPr>
          <w:b/>
          <w:rtl/>
          <w:cs/>
          <w:lang w:val="ar_AE" w:bidi="ar_AE"/>
        </w:rPr>
        <w:t>يَتبنَّى</w:t>
      </w:r>
      <w:r>
        <w:rPr>
          <w:rtl/>
          <w:cs/>
          <w:lang w:val="ar_AE" w:bidi="ar_AE"/>
        </w:rPr>
        <w:t xml:space="preserve"> الذين يؤمنون بيسوع. استخدموا الكلمة ذاتها التي استخدمتموها في ترجمات سابقة لكلمة التَّبني. إن التَّبني يعني أن يَضم أحدهم هذا الشخصَ إلى العائلة وأن يُعطيه نفس حقوق الشخص المولود لهذين الوالدين. إن الوالدين لا يَريان فرقًا بين الطفل المُتبنَّى والطفل المولود لهما.</w:t>
      </w:r>
    </w:p>
    <w:p>
      <w:pPr>
        <w:bidi/>
      </w:pPr>
      <w:r>
        <w:rPr>
          <w:rtl/>
          <w:cs/>
          <w:lang w:val="ar_AE" w:bidi="ar_AE"/>
        </w:rPr>
      </w:r>
      <w:r>
        <w:rPr>
          <w:rtl/>
          <w:cs/>
          <w:lang w:val="ar_AE" w:bidi="ar_AE"/>
        </w:rPr>
        <w:t xml:space="preserve">إنْ لَزم الأمرُ، توقفوا هنا وناقشوا الكلمة التي ستستخدمونها للتعبير عن كلمة </w:t>
      </w:r>
      <w:r>
        <w:rPr>
          <w:b/>
          <w:rtl/>
          <w:cs/>
          <w:lang w:val="ar_AE" w:bidi="ar_AE"/>
        </w:rPr>
        <w:t>التَّبني</w:t>
      </w:r>
      <w:r>
        <w:rPr>
          <w:rtl/>
          <w:cs/>
          <w:lang w:val="ar_AE" w:bidi="ar_AE"/>
        </w:rPr>
        <w:t>. أوقفوا سماع هذا التسجيل الصوتي هنا.</w:t>
      </w:r>
    </w:p>
    <w:p>
      <w:pPr>
        <w:bidi/>
      </w:pPr>
      <w:r>
        <w:rPr>
          <w:rtl/>
          <w:cs/>
          <w:lang w:val="ar_AE" w:bidi="ar_AE"/>
        </w:rPr>
      </w:r>
      <w:r>
        <w:rPr>
          <w:rtl/>
          <w:cs/>
          <w:lang w:val="ar_AE" w:bidi="ar_AE"/>
        </w:rPr>
        <w:t>لقد أعطانا الله هذه النعمة المجيدة، ونحن ممتنون بخصوصها! إننا نَرى مجدَ الله، أو جلاله وقوته، عندما نَرى نعمته.</w:t>
      </w:r>
    </w:p>
    <w:p>
      <w:pPr>
        <w:bidi/>
      </w:pPr>
      <w:r>
        <w:rPr>
          <w:rtl/>
          <w:cs/>
          <w:lang w:val="ar_AE" w:bidi="ar_AE"/>
        </w:rPr>
      </w:r>
      <w:r>
        <w:rPr>
          <w:rtl/>
          <w:cs/>
          <w:lang w:val="ar_AE" w:bidi="ar_AE"/>
        </w:rPr>
        <w:t xml:space="preserve">توقفوا هنا وناقشوا معًا كيف ستُترجمون عبارة "نُسبح اللهَ على نعمته المجيدة، أو القوية!" توجد كلمة </w:t>
      </w:r>
      <w:r>
        <w:rPr>
          <w:rtl/>
          <w:cs/>
          <w:lang w:val="ar_AE" w:bidi="ar_AE"/>
        </w:rPr>
        <w:t>مجد</w:t>
      </w:r>
      <w:r>
        <w:rPr>
          <w:rtl/>
          <w:cs/>
          <w:lang w:val="ar_AE" w:bidi="ar_AE"/>
        </w:rPr>
        <w:t xml:space="preserve"> في قاموس الكلمات الرئيسية. أوقفوا سماع هذا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1:7–10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١: ٧–١٠ واحفظوا المقطع في قلوبكم.</w:t>
      </w:r>
    </w:p>
    <w:p>
      <w:pPr>
        <w:bidi/>
      </w:pPr>
      <w:r>
        <w:rPr>
          <w:rtl/>
          <w:cs/>
          <w:lang w:val="ar_AE" w:bidi="ar_AE"/>
        </w:rPr>
      </w:r>
      <w:r>
        <w:rPr>
          <w:rtl/>
          <w:cs/>
          <w:lang w:val="ar_AE" w:bidi="ar_AE"/>
        </w:rPr>
        <w:t>استمعوا إلى نسخة صوتية من رسالة أفسس ١: ٧–١٠ ثلاث مرات، في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١: ٧–١٠ في أكثر الترجمات المفهومة لكم.</w:t>
      </w:r>
    </w:p>
    <w:p>
      <w:pPr>
        <w:bidi/>
      </w:pPr>
      <w:r>
        <w:rPr>
          <w:rtl/>
          <w:cs/>
          <w:lang w:val="ar_AE" w:bidi="ar_AE"/>
        </w:rPr>
      </w:r>
      <w:r>
        <w:rPr>
          <w:rtl/>
          <w:cs/>
          <w:lang w:val="ar_AE" w:bidi="ar_AE"/>
        </w:rPr>
        <w:t>بدأ بولس هذا الجزء من الرسالة بتسبيح الله على كل البركات الروحية التي أعطاها للذين يؤمنون. في هذا المقطع يتحدث بولس عن أشياء أخرى ينبغي أن يُشكَر الله من أجلها.</w:t>
      </w:r>
    </w:p>
    <w:p>
      <w:pPr>
        <w:bidi/>
      </w:pPr>
      <w:r>
        <w:rPr>
          <w:rtl/>
          <w:cs/>
          <w:lang w:val="ar_AE" w:bidi="ar_AE"/>
        </w:rPr>
      </w:r>
      <w:r>
        <w:rPr>
          <w:rtl/>
          <w:cs/>
          <w:lang w:val="ar_AE" w:bidi="ar_AE"/>
        </w:rPr>
        <w:t>ويريد بولس من المؤمنين أن يَعرفوا كل ما فعله الله من أجلهم كان بولس يتحدث للتو عن يسوع المُخلِّص أو المسيح، الذي يُحبه اللهُ. قال بولس إن يسوع أتاح للمؤمنين أن يكونوا أيضًا أبناء الله. ثم تحدَّث بولس عن كيف فدى اللهُ المؤمنين، أو كيف حرَّرهم بدم يسوع. عندما يقول بولس إن الله فدى المؤمنين، فهو يُذكِّر المؤمنين اليهود بعيد الفصح في مصر. عندما كان بنو إسرائيل عبيدًا، حرَّرهم الله. وأمرَ اللهُ بني إسرائيل أن يَرشوا دمَ الحمل الذي ذبحوه على أبوابهم. لقد حماهم هذا الدم من ملاك الموت الذي قتل الابنَ البكر للمصريين. ثم سمح مَلكُ مصر لِبني إسرائيل بالرحيل. أمرَ اللهُ بني إسرائيل أن يجعلوا هذا العيد عطلةً خاصةً تُدعى الفِصح. ثم أن يتذكروا دائمًا كيف أن دمُ الحمل الموجود على أبوابهم حرَّرهم من العبودية في مصر. ويُقارِن بولسُ يسوعَ بهذه الذبائح التي كان بنو إسرائيل يقدِّمونها لاستعادة علاقتهم بالله. مثل تلك الذبائح، حرَّرنا يسوع، أو فدانا، بدمه عندما نَزف ومات على الصليب. إن يسوع هو حقًا المسيح، المُخلِّص!</w:t>
      </w:r>
    </w:p>
    <w:p>
      <w:pPr>
        <w:bidi/>
      </w:pPr>
      <w:r>
        <w:rPr>
          <w:rtl/>
          <w:cs/>
          <w:lang w:val="ar_AE" w:bidi="ar_AE"/>
        </w:rPr>
      </w:r>
      <w:r>
        <w:rPr>
          <w:rtl/>
          <w:cs/>
          <w:lang w:val="ar_AE" w:bidi="ar_AE"/>
        </w:rPr>
        <w:t>توقفوا هنا وتحدَّثوا عن وقتٍ فيه حرَّر أحدُهم شخصًا من العبودية أو القمع. ماذا فعل الشخص الذي أنقذ الآخرين؟ كيف تشعرون عندما تسمعون قصة التحرير هذه؟ توقَّفوا هنا عن سماع التسجيل الصوتي.</w:t>
      </w:r>
    </w:p>
    <w:p>
      <w:pPr>
        <w:bidi/>
      </w:pPr>
      <w:r>
        <w:rPr>
          <w:rtl/>
          <w:cs/>
          <w:lang w:val="ar_AE" w:bidi="ar_AE"/>
        </w:rPr>
      </w:r>
      <w:r>
        <w:rPr>
          <w:rtl/>
          <w:cs/>
          <w:lang w:val="ar_AE" w:bidi="ar_AE"/>
        </w:rPr>
        <w:t>إننا لا نستحق أن يُرسِل اللهُ يسوعَ ليُحرِّرنا. لكن الله يُحبنا كثيرًا لدرجة أنه يُخلِّصنا على الرغم من ذلك. يُحب بولس أن يتحدَّث كثيرًا عن غنى الله وعن كم يُحب اللهُ أن يُعطي البشرَ عطايا كثيرة. يتحدَّث بولس عن غنى نعمة الله أو مقدارها الكبير. إن صورة هذا المقدار الكبير للنعمة هي مثل نافورة تفيض. يَخرج الكثير من الماء من النافورة لدرجة أن الحوض لا يستطيع أن يستوعب كل الماء. تتدفق نعمةٌ كبيرة من الله لدرجة أننا لا نستطيع أن نستوعبها كلها أو أن نَفهمها. ويقول بولس إن الله قد أمطر نعمته علينا بالحكمة والفهم. يستخدم بولسُ صورة المطر الذي يسقط بغزارة على المؤمن، ليُظهر كيف تَسقط الحكمة والفهم علينا.</w:t>
      </w:r>
    </w:p>
    <w:p>
      <w:pPr>
        <w:bidi/>
      </w:pPr>
      <w:r>
        <w:rPr>
          <w:rtl/>
          <w:cs/>
          <w:lang w:val="ar_AE" w:bidi="ar_AE"/>
        </w:rPr>
      </w:r>
      <w:r>
        <w:rPr>
          <w:rtl/>
          <w:cs/>
          <w:lang w:val="ar_AE" w:bidi="ar_AE"/>
        </w:rPr>
        <w:t>توقفوا هنا وتحدثوا عن وقت أعطاكم فيه أحدهم الكثيرَ من العطايا التي لم تستطيعوا حملها كلها أو الإمساك بها كلها بأيديكم. بمَ شعرتم آنذاك؟ لماذا أعطاكم هذا الشخص كل هذه الهدايا الكثيرة؟ توقَّفوا هنا عن سماع التسجيل الصوتي.</w:t>
      </w:r>
    </w:p>
    <w:p>
      <w:pPr>
        <w:bidi/>
      </w:pPr>
      <w:r>
        <w:rPr>
          <w:rtl/>
          <w:cs/>
          <w:lang w:val="ar_AE" w:bidi="ar_AE"/>
        </w:rPr>
      </w:r>
      <w:r>
        <w:rPr>
          <w:rtl/>
          <w:cs/>
          <w:lang w:val="ar_AE" w:bidi="ar_AE"/>
        </w:rPr>
        <w:t>كذلك يُذكِّر بولس المؤمنين بأنه كانت هناك خطة لدى الله. وكانت هذه الخطة موجودة منذ وقت طويل. لكنها كانت سِرًّا، أي أن الله وحده هو الذي يستطيع أن يَكشفها. والآن يعطينا اللهُ حكمته وفهمه لنَفهم خطته. لقد أَعلنَ اللهُ هذه الخطة للذين يؤمنون بيسوع. ثم يُخبر بولسُ المؤمنين عن الخطة. ويقول بولس إن كل ما في السماء وعلى الأرض سيَجتمِع تحت سُلطان المسيح. سيُوضح بولسُ هذا لاحقًا في الرسالة عندما يَشرح كيف يتحكم يسوعُ بصفته الرأس في المؤمنين، أي في الكنيسة. لا يَشرح بولسُ هذه الأمور هنا. لقد عَلَّم بولسُ بالفعل الشعبَ وهذا مجرد تذكير بهذا التعليم الهام جدًا.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١: ٧–١٠ في أكثر الترجمات المفهومة لكم.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يواصل بولسُ شرحَ ما فَعله اللهُ للذين يؤمنون بيسوع.</w:t>
      </w:r>
    </w:p>
    <w:p>
      <w:pPr>
        <w:bidi/>
      </w:pPr>
      <w:r>
        <w:rPr>
          <w:rtl/>
          <w:cs/>
          <w:lang w:val="ar_AE" w:bidi="ar_AE"/>
        </w:rPr>
      </w:r>
      <w:r>
        <w:rPr>
          <w:b/>
          <w:rtl/>
          <w:cs/>
          <w:lang w:val="ar_AE" w:bidi="ar_AE"/>
        </w:rPr>
        <w:t>في الجزء الثاني:</w:t>
      </w:r>
      <w:r>
        <w:rPr>
          <w:rtl/>
          <w:cs/>
          <w:lang w:val="ar_AE" w:bidi="ar_AE"/>
        </w:rPr>
        <w:t xml:space="preserve"> يشرح بولس أيضًا الخطة التي كان الله قد وَضَعَها منذ البداية وأَظهرها الآن للذين يؤمنون.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أتباع يسوع في أفسس</w:t>
      </w:r>
    </w:p>
    <w:p>
      <w:pPr>
        <w:pStyle w:val="ListBullet"/>
        <w:bidi/>
        <w:spacing w:line="240" w:lineRule="auto"/>
        <w:ind w:left="720"/>
      </w:pPr>
      <w:r>
        <w:rPr>
          <w:rtl/>
          <w:cs/>
          <w:lang w:val="ar_AE" w:bidi="ar_AE"/>
        </w:rPr>
      </w:r>
      <w:r>
        <w:rPr>
          <w:rtl/>
          <w:cs/>
          <w:lang w:val="ar_AE" w:bidi="ar_AE"/>
        </w:rPr>
        <w:t>الله الذي يُوحي لبولس بأن يَكتب هذه الأمور.</w:t>
      </w:r>
    </w:p>
    <w:p>
      <w:pPr>
        <w:pStyle w:val="ListBullet"/>
        <w:bidi/>
        <w:spacing w:line="240" w:lineRule="auto"/>
        <w:ind w:left="720"/>
      </w:pPr>
      <w:r>
        <w:rPr>
          <w:rtl/>
          <w:cs/>
          <w:lang w:val="ar_AE" w:bidi="ar_AE"/>
        </w:rPr>
      </w:r>
      <w:r>
        <w:rPr>
          <w:rtl/>
          <w:cs/>
          <w:lang w:val="ar_AE" w:bidi="ar_AE"/>
        </w:rPr>
        <w:t>يسوع 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 xml:space="preserve">يبدأ الجزء الأول من هذا المقطع بالإشارة إلى الشخص الذي يحبه اللهُ، وهو يسوع مُخلِّصنا، أو المسيح. إنه </w:t>
      </w:r>
      <w:r>
        <w:rPr>
          <w:b/>
          <w:rtl/>
          <w:cs/>
          <w:lang w:val="ar_AE" w:bidi="ar_AE"/>
        </w:rPr>
        <w:t>هو</w:t>
      </w:r>
      <w:r>
        <w:rPr>
          <w:rtl/>
          <w:cs/>
          <w:lang w:val="ar_AE" w:bidi="ar_AE"/>
        </w:rPr>
        <w:t>، أو يسوع، الذي فدانا أو حرَّرنا. والآن يُخبرنا بولسُ كيف حرَّرنا يسوعُ. يقول بولس إن دم يسوع حرَّرنا. تذكَّروا أن دم يسوع يُشير إلى موت يسوع على الصليب. كان الدَم مُهمًا في النظام الذبائحي اليهودي، ومن المهم أن يسوع نزفَ ومات. حرَّرنا اللهُ من خلال موت يسوع لأنه أراد أن يعطينا عطايا كثيرة رغم أننا لم نكن نستحقها. عندما حرَّرنا اللهُ، غَفرَ لنا جميع خطايانا، أي عصياننا. لم نكن نستحق هذه العطية من الله. يقول بولس إن الله يعطينا هذه النعمةَ، أو العطايا غير المُستحَقة، لأنه غني، أو لديه الكثير ليعطينا إياه. يُظهر لنا بولس أن الله يعطي أكثر مما نتوقع، ونحن نمتلك أكثر مما نتصور.</w:t>
      </w:r>
    </w:p>
    <w:p>
      <w:pPr>
        <w:bidi/>
      </w:pPr>
      <w:r>
        <w:rPr>
          <w:rtl/>
          <w:cs/>
          <w:lang w:val="ar_AE" w:bidi="ar_AE"/>
        </w:rPr>
      </w:r>
      <w:r>
        <w:rPr>
          <w:rtl/>
          <w:cs/>
          <w:lang w:val="ar_AE" w:bidi="ar_AE"/>
        </w:rPr>
        <w:t>توقفوا هنا وناقشوا كمجموعة: تحدثوا مرة أخرى عن وقت أعطاكم فيه شخصٌ ما هدايا جيدة أكثر مما تخيلتم ذلك. كيف عبَّرتم عن ذلك؟ انتبهوا إلى الكلمات التي استخدمتموها للحديث عن كيف قَدَّم هذا الشخص الهدايا لأن لديه الكثير الذي يستطيع أن يُعطيه. أوقفوا سماع هذا التسجيل الصوتي هنا.</w:t>
      </w:r>
    </w:p>
    <w:p>
      <w:pPr>
        <w:bidi/>
      </w:pPr>
      <w:r>
        <w:rPr>
          <w:rtl/>
          <w:cs/>
          <w:lang w:val="ar_AE" w:bidi="ar_AE"/>
        </w:rPr>
      </w:r>
      <w:r>
        <w:rPr>
          <w:rtl/>
          <w:cs/>
          <w:lang w:val="ar_AE" w:bidi="ar_AE"/>
        </w:rPr>
        <w:t>في الجزء الثاني من هذا المقطع، يتحدث بولس عن الخطة التي أظهرها الله لشعبه. لقد أعطانا اللهُ الحكمة وساعدَنا على فهم خطته. ما يُفرح اللهُ هو أن يُرينا خطته. تتضمن خطةُ الله يسوعَ المسيح، المخلِّص الموعود. وستحدث هذه الخطة عندما يأتي الوقت الإلهي المناسب.</w:t>
      </w:r>
    </w:p>
    <w:p>
      <w:pPr>
        <w:bidi/>
      </w:pPr>
      <w:r>
        <w:rPr>
          <w:rtl/>
          <w:cs/>
          <w:lang w:val="ar_AE" w:bidi="ar_AE"/>
        </w:rPr>
      </w:r>
      <w:r>
        <w:rPr>
          <w:rtl/>
          <w:cs/>
          <w:lang w:val="ar_AE" w:bidi="ar_AE"/>
        </w:rPr>
        <w:t>في نهاية هذا المقطع، يُعلن بولسُ خطةَ الله. سيُعطي اللهُ ليسوع المسيح سلطانًا على كل ما في السماء، حيث يَسكن اللهُ، وعلى كل ما على الأرض.</w:t>
      </w:r>
    </w:p>
    <w:p>
      <w:pPr>
        <w:bidi/>
      </w:pPr>
      <w:r>
        <w:rPr>
          <w:rtl/>
          <w:cs/>
          <w:lang w:val="ar_AE" w:bidi="ar_AE"/>
        </w:rPr>
      </w:r>
      <w:r>
        <w:rPr>
          <w:rtl/>
          <w:cs/>
          <w:lang w:val="ar_AE" w:bidi="ar_AE"/>
        </w:rPr>
        <w:t xml:space="preserve">اختاروا أشخاصًا أو رسومات أو أشياءً لتُمثِّل كل شخصية من الشخصيات. قد ترغبون في وجود مجموعة من الأشياء أو الأشخاص الذين يمثلون المؤمنين قبل أن ينالوا الحرية. بينما تبدأون في إعادة سرد تفاصيل هذه الآيات، سيُشير بولس إلى يسوع عندما يقول إنه بسبب </w:t>
      </w:r>
      <w:r>
        <w:rPr>
          <w:b/>
          <w:rtl/>
          <w:cs/>
          <w:lang w:val="ar_AE" w:bidi="ar_AE"/>
        </w:rPr>
        <w:t>دم يسوع</w:t>
      </w:r>
      <w:r>
        <w:rPr>
          <w:rtl/>
          <w:cs/>
          <w:lang w:val="ar_AE" w:bidi="ar_AE"/>
        </w:rPr>
        <w:t xml:space="preserve"> عندما مات من أجلنا أن الله فدانا، أو حرَّرنا. بينما يُرسل اللهُ يسوع، ويموت يسوع، أظهروا أن المؤمنين أحرار الآن. يظهر اللهُ أن لديه المزيد من النعمة، مثل كنز ثمين، أكثر مما يمكننا تخيُّله. يأخذ اللهُ من هذه النعمة ويعطينا إياها. إن هذا أكثر مما نتوقع. والآن سيُشير بولس إلى الله، ثم إلى المؤمنين عندما يقول إن الله يعطي للمؤمنين بفرحٍ الحكمةَ والفهمَ بخصوص خطته. أظهروا كيف لا يَعرف المؤمنُ الخطةَ في البداية، لكن الله يُظهِر لنا خطته — يَستخدم اللهُ يسوعَ ليُحقِّق خطته. وفي الوقت المناسب، يَضع اللهُ يسوع في موضع سُلطة على كل ما في السماء وعلى الأرض. في نهاية هذا المقطع، يَتبع كلُ ما في السماء وعلى الأرض قيادةَ يسوع بسلام. كيف ستُظهرون أن يسوع له سُلطان على كل شيء؟</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١: ٧–١٠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أتباع يسوع في أفسس</w:t>
      </w:r>
    </w:p>
    <w:p>
      <w:pPr>
        <w:pStyle w:val="ListBullet"/>
        <w:bidi/>
        <w:spacing w:line="240" w:lineRule="auto"/>
        <w:ind w:left="720"/>
      </w:pPr>
      <w:r>
        <w:rPr>
          <w:rtl/>
          <w:cs/>
          <w:lang w:val="ar_AE" w:bidi="ar_AE"/>
        </w:rPr>
      </w:r>
      <w:r>
        <w:rPr>
          <w:rtl/>
          <w:cs/>
          <w:lang w:val="ar_AE" w:bidi="ar_AE"/>
        </w:rPr>
        <w:t>الله الذي يُوحي لبولس بأن يَكتب هذه الأمور.</w:t>
      </w:r>
    </w:p>
    <w:p>
      <w:pPr>
        <w:pStyle w:val="ListBullet"/>
        <w:bidi/>
        <w:spacing w:line="240" w:lineRule="auto"/>
        <w:ind w:left="720"/>
      </w:pPr>
      <w:r>
        <w:rPr>
          <w:rtl/>
          <w:cs/>
          <w:lang w:val="ar_AE" w:bidi="ar_AE"/>
        </w:rPr>
      </w:r>
      <w:r>
        <w:rPr>
          <w:rtl/>
          <w:cs/>
          <w:lang w:val="ar_AE" w:bidi="ar_AE"/>
        </w:rPr>
        <w:t>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يُوحي اللهُ بواسطة الروح القدس لبولس بأن يَكتب الرسالة. يشرح بولس أنَّ الله استخدمَ دمَ يسوع ليُحرِّر كلَّ من يؤمن بيسوع. بالإضافة إلى إعطاءنا الحرية، غَفر اللهُ جميع خطايانا.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الله: "لماذا تريد أن تُذكِّر الشعبَ بدم الفصح وبنظام الذبائح الدموية في العهد القديم؟" قد تسمعون إجابات مثل: "منذ البداية، كنتُ أستخدم الدم لأعيد الناسَ إليَّ، ولتكون لي علاقة جيدة معهم. إن دم يسوع هو الذي يُخلِّصهم الآن. ويحتاجون إلى رؤية أن هذا كله خطةٌ واحدة مستمرة".</w:t>
      </w:r>
    </w:p>
    <w:p>
      <w:pPr>
        <w:pStyle w:val="ListBullet"/>
        <w:bidi/>
        <w:spacing w:line="240" w:lineRule="auto"/>
        <w:ind w:left="720"/>
      </w:pPr>
      <w:r>
        <w:rPr>
          <w:rtl/>
          <w:cs/>
          <w:lang w:val="ar_AE" w:bidi="ar_AE"/>
        </w:rPr>
      </w:r>
      <w:r>
        <w:rPr>
          <w:rtl/>
          <w:cs/>
          <w:lang w:val="ar_AE" w:bidi="ar_AE"/>
        </w:rPr>
        <w:t>اسألوا بولس: "كيف تشعر وأنت تَعرف أن الله من خلال الروح القدس يأمرك بأن تَكتب هذه الأمور في الرسالة؟" قد تسمعون إجابات مثل: "هذا أمر رائع. أنا ممتلئ بالرهبة أو الفرح. لقد أعطانا اللهُ أكثر مما نستحق. أحاول دائمًا الاستماع إلى الله وأن أُعلِّم ما يريد اللهُ أن يَعرفه الناسُ."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يشرح بولسُ أيضًا خطةَ الله العجيبة لأهل أفسس. إن الخطة هي أن الله، في الوقت المناسب، سيُحضِر كلَّ ما في السماء وعلى الأرض تحت سلطان يسوع. كانت الخطة سرَّ – لم يكن الناس يَفهمون الخطةَ حتى أَعلنها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أهل أفسس: "كيف تشعرون الآن بما أنكم تَعرفون خطةَ الله؟" قد تسمعون إجابات مثل : "أنا مستعدٌ لحدوث هذا. أنا سعيدٌ جدًا أن يتم تذكيري بأن الله لديه هذه الخطة. لقد أَخبرَنا بولسُ عن ذلك، لكني نسيت ذلك. أنا مستعد لأنْ تتحقق هذه الخطة. أريد أن يكون يسوع مُتحكمًا في هذا العالم! أتمنى أن يكون الوقت المناسب هو الآن!"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١: ٧–١٠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يَستخدم هذا المقطعُ كلمات كثيرة استخدمتموها بالفعل في سفر أعمال الرسل وكذلك في مقاطع أخرى من الأناجيل.</w:t>
      </w:r>
    </w:p>
    <w:p>
      <w:pPr>
        <w:bidi/>
      </w:pPr>
      <w:r>
        <w:rPr>
          <w:rtl/>
          <w:cs/>
          <w:lang w:val="ar_AE" w:bidi="ar_AE"/>
        </w:rPr>
      </w:r>
      <w:r>
        <w:rPr>
          <w:rtl/>
          <w:cs/>
          <w:lang w:val="ar_AE" w:bidi="ar_AE"/>
        </w:rPr>
        <w:t xml:space="preserve">توقّفوا هنا وراجعوا الكلمات التي اخترتموها بالفعل للإشارة إلى </w:t>
      </w:r>
      <w:r>
        <w:rPr>
          <w:b/>
          <w:rtl/>
          <w:cs/>
          <w:lang w:val="ar_AE" w:bidi="ar_AE"/>
        </w:rPr>
        <w:t>المسيح</w:t>
      </w:r>
      <w:r>
        <w:rPr>
          <w:rtl/>
          <w:cs/>
          <w:lang w:val="ar_AE" w:bidi="ar_AE"/>
        </w:rPr>
        <w:t xml:space="preserve"> و</w:t>
      </w:r>
      <w:r>
        <w:rPr>
          <w:b/>
          <w:rtl/>
          <w:cs/>
          <w:lang w:val="ar_AE" w:bidi="ar_AE"/>
        </w:rPr>
        <w:t>النعمة</w:t>
      </w:r>
      <w:r>
        <w:rPr>
          <w:rtl/>
          <w:cs/>
          <w:lang w:val="ar_AE" w:bidi="ar_AE"/>
        </w:rPr>
        <w:t xml:space="preserve">. استخدموا الكلمة ذاتها التي استخدمتموها في المقاطع السابقة للإشارة إلى </w:t>
      </w:r>
      <w:r>
        <w:rPr>
          <w:rtl/>
          <w:cs/>
          <w:lang w:val="ar_AE" w:bidi="ar_AE"/>
        </w:rPr>
        <w:t>المسيح</w:t>
      </w:r>
      <w:r>
        <w:rPr>
          <w:rtl/>
          <w:cs/>
          <w:lang w:val="ar_AE" w:bidi="ar_AE"/>
        </w:rPr>
        <w:t xml:space="preserve"> و</w:t>
      </w:r>
      <w:r>
        <w:rPr>
          <w:rtl/>
          <w:cs/>
          <w:lang w:val="ar_AE" w:bidi="ar_AE"/>
        </w:rPr>
        <w:t>النعمة</w:t>
      </w:r>
      <w:r>
        <w:rPr>
          <w:rtl/>
          <w:cs/>
          <w:lang w:val="ar_AE" w:bidi="ar_AE"/>
        </w:rPr>
        <w:t>. توجد هذه الكلمات في قاموس الكلمات الرئيسية. أوقفوا سماع هذا التسجيل الصوتي هنا.</w:t>
      </w:r>
    </w:p>
    <w:p>
      <w:pPr>
        <w:bidi/>
      </w:pPr>
      <w:r>
        <w:rPr>
          <w:rtl/>
          <w:cs/>
          <w:lang w:val="ar_AE" w:bidi="ar_AE"/>
        </w:rPr>
      </w:r>
      <w:r>
        <w:rPr>
          <w:rtl/>
          <w:cs/>
          <w:lang w:val="ar_AE" w:bidi="ar_AE"/>
        </w:rPr>
        <w:t xml:space="preserve">لدينا في يسوع </w:t>
      </w:r>
      <w:r>
        <w:rPr>
          <w:b/>
          <w:rtl/>
          <w:cs/>
          <w:lang w:val="ar_AE" w:bidi="ar_AE"/>
        </w:rPr>
        <w:t>الفداء</w:t>
      </w:r>
      <w:r>
        <w:rPr>
          <w:rtl/>
          <w:cs/>
          <w:lang w:val="ar_AE" w:bidi="ar_AE"/>
        </w:rPr>
        <w:t xml:space="preserve"> من أجل </w:t>
      </w:r>
      <w:r>
        <w:rPr>
          <w:b/>
          <w:rtl/>
          <w:cs/>
          <w:lang w:val="ar_AE" w:bidi="ar_AE"/>
        </w:rPr>
        <w:t>غفران</w:t>
      </w:r>
      <w:r>
        <w:rPr>
          <w:rtl/>
          <w:cs/>
          <w:lang w:val="ar_AE" w:bidi="ar_AE"/>
        </w:rPr>
        <w:t xml:space="preserve"> </w:t>
      </w:r>
      <w:r>
        <w:rPr>
          <w:b/>
          <w:rtl/>
          <w:cs/>
          <w:lang w:val="ar_AE" w:bidi="ar_AE"/>
        </w:rPr>
        <w:t>خطايانا</w:t>
      </w:r>
      <w:r>
        <w:rPr>
          <w:rtl/>
          <w:cs/>
          <w:lang w:val="ar_AE" w:bidi="ar_AE"/>
        </w:rPr>
        <w:t>. تأتي كلمة الفداء من الفعل يَفدي. وعندما تَفدون شيئًا ما، فإنكم تُحرِّروه.</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الفداء</w:t>
      </w:r>
      <w:r>
        <w:rPr>
          <w:rtl/>
          <w:cs/>
          <w:lang w:val="ar_AE" w:bidi="ar_AE"/>
        </w:rPr>
        <w:t xml:space="preserve">. تُناقَش كلمة </w:t>
      </w:r>
      <w:r>
        <w:rPr>
          <w:rtl/>
          <w:cs/>
          <w:lang w:val="ar_AE" w:bidi="ar_AE"/>
        </w:rPr>
        <w:t>فداء</w:t>
      </w:r>
      <w:r>
        <w:rPr>
          <w:rtl/>
          <w:cs/>
          <w:lang w:val="ar_AE" w:bidi="ar_AE"/>
        </w:rPr>
        <w:t xml:space="preserve"> في قاموس الكلمات الرئيسية. استخدموا الكلمة ذاتها التي استخدمتموها في المقاطع السابقة. توقَّفوا هنا عن سماع التسجيل الصوتي.</w:t>
      </w:r>
    </w:p>
    <w:p>
      <w:pPr>
        <w:bidi/>
      </w:pPr>
      <w:r>
        <w:rPr>
          <w:rtl/>
          <w:cs/>
          <w:lang w:val="ar_AE" w:bidi="ar_AE"/>
        </w:rPr>
      </w:r>
      <w:r>
        <w:rPr>
          <w:rtl/>
          <w:cs/>
          <w:lang w:val="ar_AE" w:bidi="ar_AE"/>
        </w:rPr>
        <w:t xml:space="preserve">لقد </w:t>
      </w:r>
      <w:r>
        <w:rPr>
          <w:b/>
          <w:rtl/>
          <w:cs/>
          <w:lang w:val="ar_AE" w:bidi="ar_AE"/>
        </w:rPr>
        <w:t>غَفر</w:t>
      </w:r>
      <w:r>
        <w:rPr>
          <w:rtl/>
          <w:cs/>
          <w:lang w:val="ar_AE" w:bidi="ar_AE"/>
        </w:rPr>
        <w:t xml:space="preserve"> اللهُ </w:t>
      </w:r>
      <w:r>
        <w:rPr>
          <w:b/>
          <w:rtl/>
          <w:cs/>
          <w:lang w:val="ar_AE" w:bidi="ar_AE"/>
        </w:rPr>
        <w:t>خطايانا</w:t>
      </w:r>
      <w:r>
        <w:rPr>
          <w:rtl/>
          <w:cs/>
          <w:lang w:val="ar_AE" w:bidi="ar_AE"/>
        </w:rPr>
        <w:t>. في كل مرة يعصى فيها شخصٌ اللهَ، يَفعل هذا الشخص خطيةً. عندما يَغفر الله خطاياكم، فإن هذا يكون كما لو أن الخطايا لم تَعد موجودة. لم يَعد اللهُ يَرى الخطايا بعد الآن.</w:t>
      </w:r>
    </w:p>
    <w:p>
      <w:pPr>
        <w:bidi/>
      </w:pPr>
      <w:r>
        <w:rPr>
          <w:rtl/>
          <w:cs/>
          <w:lang w:val="ar_AE" w:bidi="ar_AE"/>
        </w:rPr>
      </w:r>
      <w:r>
        <w:rPr>
          <w:rtl/>
          <w:cs/>
          <w:lang w:val="ar_AE" w:bidi="ar_AE"/>
        </w:rPr>
        <w:t xml:space="preserve">توقفوا هنا وناقشوا الكلمات التي ستستخدمونها للتعبير عن </w:t>
      </w:r>
      <w:r>
        <w:rPr>
          <w:b/>
          <w:rtl/>
          <w:cs/>
          <w:lang w:val="ar_AE" w:bidi="ar_AE"/>
        </w:rPr>
        <w:t>الغفران</w:t>
      </w:r>
      <w:r>
        <w:rPr>
          <w:rtl/>
          <w:cs/>
          <w:lang w:val="ar_AE" w:bidi="ar_AE"/>
        </w:rPr>
        <w:t xml:space="preserve"> و</w:t>
      </w:r>
      <w:r>
        <w:rPr>
          <w:b/>
          <w:rtl/>
          <w:cs/>
          <w:lang w:val="ar_AE" w:bidi="ar_AE"/>
        </w:rPr>
        <w:t>الخطية</w:t>
      </w:r>
      <w:r>
        <w:rPr>
          <w:rtl/>
          <w:cs/>
          <w:lang w:val="ar_AE" w:bidi="ar_AE"/>
        </w:rPr>
        <w:t xml:space="preserve">. تُناقَش كلمتا </w:t>
      </w:r>
      <w:r>
        <w:rPr>
          <w:rtl/>
          <w:cs/>
          <w:lang w:val="ar_AE" w:bidi="ar_AE"/>
        </w:rPr>
        <w:t>الغفران</w:t>
      </w:r>
      <w:r>
        <w:rPr>
          <w:rtl/>
          <w:cs/>
          <w:lang w:val="ar_AE" w:bidi="ar_AE"/>
        </w:rPr>
        <w:t xml:space="preserve"> و</w:t>
      </w:r>
      <w:r>
        <w:rPr>
          <w:rtl/>
          <w:cs/>
          <w:lang w:val="ar_AE" w:bidi="ar_AE"/>
        </w:rPr>
        <w:t>الخطية</w:t>
      </w:r>
      <w:r>
        <w:rPr>
          <w:rtl/>
          <w:cs/>
          <w:lang w:val="ar_AE" w:bidi="ar_AE"/>
        </w:rPr>
        <w:t xml:space="preserve"> في قاموس الكلمات الرئيسية. استخدموا الكلمات ذاتها التي استخدمتموها في أسفار أخرى من الكتاب المقدس للتعبير عن الغفران والخطية. توقَّفوا هنا عن سماع التسجيل الصوتي.</w:t>
      </w:r>
    </w:p>
    <w:p>
      <w:pPr>
        <w:bidi/>
      </w:pPr>
      <w:r>
        <w:rPr>
          <w:rtl/>
          <w:cs/>
          <w:lang w:val="ar_AE" w:bidi="ar_AE"/>
        </w:rPr>
      </w:r>
      <w:r>
        <w:rPr>
          <w:rtl/>
          <w:cs/>
          <w:lang w:val="ar_AE" w:bidi="ar_AE"/>
        </w:rPr>
        <w:t xml:space="preserve">لقد أعطانا اللهُ </w:t>
      </w:r>
      <w:r>
        <w:rPr>
          <w:b/>
          <w:rtl/>
          <w:cs/>
          <w:lang w:val="ar_AE" w:bidi="ar_AE"/>
        </w:rPr>
        <w:t>الحكمةَ</w:t>
      </w:r>
      <w:r>
        <w:rPr>
          <w:rtl/>
          <w:cs/>
          <w:lang w:val="ar_AE" w:bidi="ar_AE"/>
        </w:rPr>
        <w:t xml:space="preserve"> والفهمَ. وعندما تمتلكون الحكمة فإنكم تفكرون في الأمور الصحيحة وتتخذون قرارات جيدة.</w:t>
      </w:r>
    </w:p>
    <w:p>
      <w:pPr>
        <w:bidi/>
      </w:pPr>
      <w:r>
        <w:rPr>
          <w:rtl/>
          <w:cs/>
          <w:lang w:val="ar_AE" w:bidi="ar_AE"/>
        </w:rPr>
      </w:r>
      <w:r>
        <w:rPr>
          <w:rtl/>
          <w:cs/>
          <w:lang w:val="ar_AE" w:bidi="ar_AE"/>
        </w:rPr>
        <w:t xml:space="preserve">توقفوا هنا وناقشوا الكلمة التي ستستخدمونها للتعبير عن </w:t>
      </w:r>
      <w:r>
        <w:rPr>
          <w:b/>
          <w:rtl/>
          <w:cs/>
          <w:lang w:val="ar_AE" w:bidi="ar_AE"/>
        </w:rPr>
        <w:t>الحكمة</w:t>
      </w:r>
      <w:r>
        <w:rPr>
          <w:rtl/>
          <w:cs/>
          <w:lang w:val="ar_AE" w:bidi="ar_AE"/>
        </w:rPr>
        <w:t xml:space="preserve">. استخدموا الكلمة ذاتها التي استخدمتموها في الترجمات السابقة. توجد كلمة </w:t>
      </w:r>
      <w:r>
        <w:rPr>
          <w:rtl/>
          <w:cs/>
          <w:lang w:val="ar_AE" w:bidi="ar_AE"/>
        </w:rPr>
        <w:t>الحكمة</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عندما تفهمون شيئًا ما، يمكنكم التفكير، أو التعلم، أو حتى الحكم على ما إذا كان ذلك صحيحًا أم لا.</w:t>
      </w:r>
    </w:p>
    <w:p>
      <w:pPr>
        <w:bidi/>
      </w:pPr>
      <w:r>
        <w:rPr>
          <w:rtl/>
          <w:cs/>
          <w:lang w:val="ar_AE" w:bidi="ar_AE"/>
        </w:rPr>
      </w:r>
      <w:r>
        <w:rPr>
          <w:rtl/>
          <w:cs/>
          <w:lang w:val="ar_AE" w:bidi="ar_AE"/>
        </w:rPr>
        <w:t>توقفوا هنا وناقشوا السؤال التالي: ما الفرق بين حفظ شيءٍ ما أو فهمه، مثل درسٍ في المدرسة؟ إن الفهم هو أكثر من مجرد حفظ الحقائق. كيف تَشرحون ذلك الفرق؟ توقَّفوا هنا عن سماع التسجيل الصوتي.</w:t>
      </w:r>
    </w:p>
    <w:p>
      <w:pPr>
        <w:bidi/>
      </w:pPr>
      <w:r>
        <w:rPr>
          <w:rtl/>
          <w:cs/>
          <w:lang w:val="ar_AE" w:bidi="ar_AE"/>
        </w:rPr>
      </w:r>
      <w:r>
        <w:rPr>
          <w:rtl/>
          <w:cs/>
          <w:lang w:val="ar_AE" w:bidi="ar_AE"/>
        </w:rPr>
        <w:t xml:space="preserve">يمتلك يسوعُ سلطانًا على كل ما في </w:t>
      </w:r>
      <w:r>
        <w:rPr>
          <w:b/>
          <w:rtl/>
          <w:cs/>
          <w:lang w:val="ar_AE" w:bidi="ar_AE"/>
        </w:rPr>
        <w:t>السماء</w:t>
      </w:r>
      <w:r>
        <w:rPr>
          <w:rtl/>
          <w:cs/>
          <w:lang w:val="ar_AE" w:bidi="ar_AE"/>
        </w:rPr>
        <w:t xml:space="preserve"> وما على الأرض. إن السماء هي المكان الذي يَسكن فيه اللهُ ويَحكم منه. وأحيانًا تشير كلمة السماء أيضًا إلى المكان الذي تعيش فيه أي قوى غير مرئية أو كائنات روحية. إن يسوع له سلطان على كل ذلك. استخدموا الكلمة ذاتها التي استخدمتموها في المقاطع السابقة للإشارة إلى كلمة السماء تُناقَش كلمة </w:t>
      </w:r>
      <w:r>
        <w:rPr>
          <w:rtl/>
          <w:cs/>
          <w:lang w:val="ar_AE" w:bidi="ar_AE"/>
        </w:rPr>
        <w:t>سماء</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1:11–14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١: ١١–١٤ واحفظوه في قلوبكم.</w:t>
      </w:r>
    </w:p>
    <w:p>
      <w:pPr>
        <w:bidi/>
      </w:pPr>
      <w:r>
        <w:rPr>
          <w:rtl/>
          <w:cs/>
          <w:lang w:val="ar_AE" w:bidi="ar_AE"/>
        </w:rPr>
      </w:r>
      <w:r>
        <w:rPr>
          <w:rtl/>
          <w:cs/>
          <w:lang w:val="ar_AE" w:bidi="ar_AE"/>
        </w:rPr>
        <w:t>استمعوا إلى نسخة صوتية من رسالة أفسس ١: ١١–١٤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١: ١١–١٤ في أكثر الترجمات المفهومة لكم.</w:t>
      </w:r>
    </w:p>
    <w:p>
      <w:pPr>
        <w:bidi/>
      </w:pPr>
      <w:r>
        <w:rPr>
          <w:rtl/>
          <w:cs/>
          <w:lang w:val="ar_AE" w:bidi="ar_AE"/>
        </w:rPr>
      </w:r>
      <w:r>
        <w:rPr>
          <w:rtl/>
          <w:cs/>
          <w:lang w:val="ar_AE" w:bidi="ar_AE"/>
        </w:rPr>
        <w:t>كان بولس يتحدَّث إلى المؤمنين في أفسس عن خطة الله الرائعة. والآن يَشرح بولسُ أن الله اختار المؤمنين، وأن المؤمنين ينتمون إلى الله.</w:t>
      </w:r>
    </w:p>
    <w:p>
      <w:pPr>
        <w:bidi/>
      </w:pPr>
      <w:r>
        <w:rPr>
          <w:rtl/>
          <w:cs/>
          <w:lang w:val="ar_AE" w:bidi="ar_AE"/>
        </w:rPr>
      </w:r>
      <w:r>
        <w:rPr>
          <w:rtl/>
          <w:cs/>
          <w:lang w:val="ar_AE" w:bidi="ar_AE"/>
        </w:rPr>
        <w:t>يبدأ بولس بتذكير المؤمنين بأنهم متحدون في المسيح. هذا يعني أن الله صنعَ من جميع المؤمنين، اليهود والأمم، مجموعةً واحدة. كان اليهود هم شعب الله المختار الأصلي منذ زمن إبراهيم. وكان يسوع يهوديًا. لكن يُمكِن الآن حتى غير اليهود، أي الأمم، أن يكونوا ضِمن شعب الله المختار. لقد اختار اللهُ جميعَ المؤمنين بيسوع بصفتهم شعبه المختار الخاص به. إن شعب الله المختار هم مثل ميراث الله—أي أولاده الخاصين به وحده. وربما بولس يقول لهم إنه بدلًا من أن يَقبلهم الله ميراثًا له، فإنهم ينالون ميراثًا من الله لأنهم متحدون بيسوع المسيح. وهذا يجعلهم أبناء الله، ومثل أي ابن لهم حقوق مرتبطة بالميراث. في كلتا الحالتين، فإن الذين يؤمنون بيسوع هم شعب مختار وخاص. ينالون بالفعل ميراثًا من الله، ويجعلهم اللهُ شعبًا خاصًا.</w:t>
      </w:r>
    </w:p>
    <w:p>
      <w:pPr>
        <w:bidi/>
      </w:pPr>
      <w:r>
        <w:rPr>
          <w:rtl/>
          <w:cs/>
          <w:lang w:val="ar_AE" w:bidi="ar_AE"/>
        </w:rPr>
      </w:r>
      <w:r>
        <w:rPr>
          <w:rtl/>
          <w:cs/>
          <w:lang w:val="ar_AE" w:bidi="ar_AE"/>
        </w:rPr>
        <w:t>توقفوا هنا وناقشوا السؤال التالي: من في ثقافتكم له الحق في أن يَرث ممتلكات أو أموال أحدهم عندما يموت؟ أوقفوا سماع التسجيل الصوتي هنا.</w:t>
      </w:r>
    </w:p>
    <w:p>
      <w:pPr>
        <w:bidi/>
      </w:pPr>
      <w:r>
        <w:rPr>
          <w:rtl/>
          <w:cs/>
          <w:lang w:val="ar_AE" w:bidi="ar_AE"/>
        </w:rPr>
      </w:r>
      <w:r>
        <w:rPr>
          <w:rtl/>
          <w:cs/>
          <w:lang w:val="ar_AE" w:bidi="ar_AE"/>
        </w:rPr>
        <w:t>يقول بولس إن الله اختارنا مسبقًا، حتى قبل أن نصبح مؤمنين بيسوع. ويقارن بولسُ اختيارَ الله بإلقاء القُرعة، أي أن يُلقي أحدهم أشياءً صغيرة لاختيار شيء أو شخص لغرض معين. كانت المرة الأخيرة التي سمعنا فيها عن إلقاء قرعةٍ هي في سفر أعمال الرسل عندما اختار التلاميذُ شخصًا ليَحل محل يهوذا كأحد الرُسُل. هنا، يقول بولس إن الله اختارنا لكي نُصبِح شعبه. لقد كانت مشيئة الله، أو رغبته، أن يَفعل هذا. قام اللهُ نفسه بهذا الفعل – لم يقم به الناس.</w:t>
      </w:r>
    </w:p>
    <w:p>
      <w:pPr>
        <w:bidi/>
      </w:pPr>
      <w:r>
        <w:rPr>
          <w:rtl/>
          <w:cs/>
          <w:lang w:val="ar_AE" w:bidi="ar_AE"/>
        </w:rPr>
      </w:r>
      <w:r>
        <w:rPr>
          <w:rtl/>
          <w:cs/>
          <w:lang w:val="ar_AE" w:bidi="ar_AE"/>
        </w:rPr>
        <w:t>لماذا اختارنا اللهُ؟ يقول بولس إن الله اختارنا أن نَتسبب في تسبيح وتمجيد الله. يقول بولس إن الله اختار اليهودَ أولًا—الشعب الذي يصفه بولس عندما يقول "نحن الذين كنا أول مَن آمنوا بيسوع المسيح، المخلِّص الموعود." لقد اختار اللهُ اليهودَ ليُسبحوا اللهَ على عظمته. ثم ذهب اللهُ إلى الأمم حاملًا الأخبار السارة. لقد ذكَّر بولسُ المؤمنين للتو بأن اليهود والأمم متحدون في يسوع.</w:t>
      </w:r>
    </w:p>
    <w:p>
      <w:pPr>
        <w:bidi/>
      </w:pPr>
      <w:r>
        <w:rPr>
          <w:rtl/>
          <w:cs/>
          <w:lang w:val="ar_AE" w:bidi="ar_AE"/>
        </w:rPr>
      </w:r>
      <w:r>
        <w:rPr>
          <w:rtl/>
          <w:cs/>
          <w:lang w:val="ar_AE" w:bidi="ar_AE"/>
        </w:rPr>
        <w:t>يستخدم بولسُ وصفًا كلاميًا عندما يَصف ما يحدث للمؤمنين عندما يؤمنون بيسوع. تقول بعض الترجمات إن المؤمنين يُختَمون. وتقول ترجمات أخرى إن الله حدَّدَ المؤمنين بصفتهم شعبه الخاص. في الوقت الذي كَتب فيه بولس هذه الرسالة، كان الناس عادةً ما يضعون ختمًا من الشمع على شيء ليُظهروا من يَملكه. وكان الناس يُذيبون الشمع ثم يضغطون بغرضٍ له شكل مميَّز مثل الخاتم على الشمع المذاب. كانت الصورة المنقوشة على الخاتم هي الختم المميِّز. وكل من رأى الختم كان يَعلم أن هذا الشيء يَخص الشخص الذي يَملك تلك العلامة الخاصة.</w:t>
      </w:r>
    </w:p>
    <w:p>
      <w:pPr>
        <w:bidi/>
      </w:pPr>
      <w:r>
        <w:rPr>
          <w:rtl/>
          <w:cs/>
          <w:lang w:val="ar_AE" w:bidi="ar_AE"/>
        </w:rPr>
      </w:r>
      <w:r>
        <w:rPr>
          <w:rtl/>
          <w:cs/>
          <w:lang w:val="ar_AE" w:bidi="ar_AE"/>
        </w:rPr>
        <w:t xml:space="preserve">توقفوا هنا وانظروا إلى صورةٍ </w:t>
      </w:r>
      <w:r>
        <w:rPr>
          <w:rtl/>
          <w:cs/>
          <w:lang w:val="ar_AE" w:bidi="ar_AE"/>
        </w:rPr>
        <w:t>لختم الشمع</w:t>
      </w:r>
      <w:r>
        <w:rPr>
          <w:rtl/>
          <w:cs/>
          <w:lang w:val="ar_AE" w:bidi="ar_AE"/>
        </w:rPr>
        <w:t>. أوقفوا سماع التسجيل الصوتي هنا.</w:t>
      </w:r>
    </w:p>
    <w:p>
      <w:pPr>
        <w:bidi/>
      </w:pPr>
      <w:r>
        <w:rPr>
          <w:rtl/>
          <w:cs/>
          <w:lang w:val="ar_AE" w:bidi="ar_AE"/>
        </w:rPr>
      </w:r>
      <w:r>
        <w:rPr>
          <w:rtl/>
          <w:cs/>
          <w:lang w:val="ar_AE" w:bidi="ar_AE"/>
        </w:rPr>
        <w:t>توقفوا هنا وناقشوا السؤال التالي: كيف يَعرف الآخرون أن شيئًا ما يَخصكم؟ تحدثوا عن الأشياء المختلفة التي تملكونها وكيف يُمكن للناس أن يَعرفوا أنها لكم. على سبيل المثال، بيتك، أو حيوانك الأليف، أو طفلك. أوقفوا سماع التسجيل الصوتي هنا.</w:t>
      </w:r>
    </w:p>
    <w:p>
      <w:pPr>
        <w:bidi/>
      </w:pPr>
      <w:r>
        <w:rPr>
          <w:rtl/>
          <w:cs/>
          <w:lang w:val="ar_AE" w:bidi="ar_AE"/>
        </w:rPr>
      </w:r>
      <w:r>
        <w:rPr>
          <w:rtl/>
          <w:cs/>
          <w:lang w:val="ar_AE" w:bidi="ar_AE"/>
        </w:rPr>
        <w:t>كان الغرض من هذا الختم هو أن يكون ضمانًا بأن باقي المبلغ سيُدفَع لاحقًا. يستخدم بولسُ مصطلحًا تجاريًا. أحيانًا عندما تشترون شيئًا ما، تَدفعون عربونًا من المال أو دُفعة مقدَّمة. وهذا يضمن أنكم ستَدفعون باقي المبلغ لاحقًا. هذه هي الصورة التي يُقدِّمها بولس أمام المؤمنين في أفسس. لقد أخذَ المؤمنون الروحَ القُدس عندما آمنوا بيسوع. لكنهم لم يحصلوا على الميراث الكامل بعد. سينالون الميراث الكامل لاحقًا عندما يُتمِّم اللهُ خطته. الروح القُدس هو مثل العربون أو الدُفعة المقدَّمة حتى نكون متأكدين من أن الله سيُتمِّم وعدَه بأن يعطي المؤمنين به حياةً أبدية معه.</w:t>
      </w:r>
    </w:p>
    <w:p>
      <w:pPr>
        <w:bidi/>
      </w:pPr>
      <w:r>
        <w:rPr>
          <w:rtl/>
          <w:cs/>
          <w:lang w:val="ar_AE" w:bidi="ar_AE"/>
        </w:rPr>
      </w:r>
      <w:r>
        <w:rPr>
          <w:rtl/>
          <w:cs/>
          <w:lang w:val="ar_AE" w:bidi="ar_AE"/>
        </w:rPr>
        <w:t>توقفوا هنا واحكوا قصة عن شخص أعطى عربونًا لأحدهم لشراء شيء ما، ووَعَدَ بأن يدفع باقي المبلغ في وقت لاحق. في ثقافتكم، كيف تعطون ضمانًا لشخص ما بأنكم ستدفعون باقي المبلغ لاحقًا؟ أوقفوا سماع التسجيل الصوتي هنا.</w:t>
      </w:r>
    </w:p>
    <w:p>
      <w:pPr>
        <w:bidi/>
      </w:pPr>
      <w:r>
        <w:rPr>
          <w:rtl/>
          <w:cs/>
          <w:lang w:val="ar_AE" w:bidi="ar_AE"/>
        </w:rPr>
      </w:r>
      <w:r>
        <w:rPr>
          <w:rtl/>
          <w:cs/>
          <w:lang w:val="ar_AE" w:bidi="ar_AE"/>
        </w:rPr>
        <w:t>يُذكِّر بولس المؤمنين بأن الله أعطاهم روحَه القدوس عندما آمنوا بيسوع. إن الذين يؤمنون بيسوع ينالون وحدهم هذا الروح القدوس. إن هذا الروح القدوس بمثابة علامة على أن المؤمنين ينتمون إلى الله. هذا مثل ختم الشمع الذي أشار إليه بولس للتو. إن الروح القُدس يَضمن أن المؤمنين سيَحصلون على الميراث الذي وَعَدَ به اللهُ الشعبَ الذين فداهم، أو حرَّرهم من الخطية، والذين يؤمنون به. وعندما يَنظر الله إلى المؤمن الذي له الروح القُدس، فإن هذا مثل النَظر إلى ختم الشمع الذي له علامة مميِّزة. الله يَعلم أن هذا الشخص ينتمي إليه.</w:t>
      </w:r>
    </w:p>
    <w:p>
      <w:pPr>
        <w:bidi/>
      </w:pPr>
      <w:r>
        <w:rPr>
          <w:rtl/>
          <w:cs/>
          <w:lang w:val="ar_AE" w:bidi="ar_AE"/>
        </w:rPr>
      </w:r>
      <w:r>
        <w:rPr>
          <w:rtl/>
          <w:cs/>
          <w:lang w:val="ar_AE" w:bidi="ar_AE"/>
        </w:rPr>
        <w:t>يَختتم بولس هذا المقطع بإخبار المؤمنين أن الله أعطانا ختم الروح القُدس هذا لكي نُسبِّح مجدَ الله، أو نُسبِّح الله على عظمته.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١: ١١–١٤ في أكثر الترجمات المفهومة لكم.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هذا المقطع يتكوّن من جزأين.</w:t>
      </w:r>
    </w:p>
    <w:p>
      <w:pPr>
        <w:bidi/>
      </w:pPr>
      <w:r>
        <w:rPr>
          <w:rtl/>
          <w:cs/>
          <w:lang w:val="ar_AE" w:bidi="ar_AE"/>
        </w:rPr>
      </w:r>
      <w:r>
        <w:rPr>
          <w:b/>
          <w:rtl/>
          <w:cs/>
          <w:lang w:val="ar_AE" w:bidi="ar_AE"/>
        </w:rPr>
        <w:t>في الجزء الأول:</w:t>
      </w:r>
      <w:r>
        <w:rPr>
          <w:rtl/>
          <w:cs/>
          <w:lang w:val="ar_AE" w:bidi="ar_AE"/>
        </w:rPr>
        <w:t xml:space="preserve"> يقول بولس إننا نحن المؤمنون شعب خاص بالله. وقد اختارنا الله مسبقًا لنُقدِّم تسبيحًا ومجدًا لله.</w:t>
      </w:r>
    </w:p>
    <w:p>
      <w:pPr>
        <w:bidi/>
      </w:pPr>
      <w:r>
        <w:rPr>
          <w:rtl/>
          <w:cs/>
          <w:lang w:val="ar_AE" w:bidi="ar_AE"/>
        </w:rPr>
      </w:r>
      <w:r>
        <w:rPr>
          <w:b/>
          <w:rtl/>
          <w:cs/>
          <w:lang w:val="ar_AE" w:bidi="ar_AE"/>
        </w:rPr>
        <w:t>في الجزء الثاني:</w:t>
      </w:r>
      <w:r>
        <w:rPr>
          <w:rtl/>
          <w:cs/>
          <w:lang w:val="ar_AE" w:bidi="ar_AE"/>
        </w:rPr>
        <w:t xml:space="preserve"> يشرح بولس كيف كانت الأخبار السارة أولًا لليهود، ثم للأمم. ثم يشرح بولس أن كل الذين يؤمنون بيسوع لديهم الروح القُدس، وهذا الروح القُدس يَضع علامةً على جميع المؤمنين بصفتهم ينتمون إلى الله. هذه العلامة هي ضماننا بأننا سنَحصل على ميراثنا. وفَعل اللهُ كل هذا لكي نُسبِّح نحن المؤمنون مجدَ الله أو عظمته.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أفسس، بما في ذلك اليهود والأمم</w:t>
      </w:r>
    </w:p>
    <w:p>
      <w:pPr>
        <w:pStyle w:val="ListBullet"/>
        <w:bidi/>
        <w:spacing w:line="240" w:lineRule="auto"/>
        <w:ind w:left="720"/>
      </w:pPr>
      <w:r>
        <w:rPr>
          <w:rtl/>
          <w:cs/>
          <w:lang w:val="ar_AE" w:bidi="ar_AE"/>
        </w:rPr>
      </w:r>
      <w:r>
        <w:rPr>
          <w:rtl/>
          <w:cs/>
          <w:lang w:val="ar_AE" w:bidi="ar_AE"/>
        </w:rPr>
        <w:t>الله الذي أوحى لبولس بأن يَكتب هذه الأمور.</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يواصل بولس ما قاله في المقطع السابق. ويقول بولس إن المؤمنين متحدون في المسيح، أو يَصيرون واحدًا في المسيح. ولأن المؤمنين يتبعون المسيح، فهُم ينتمون إلى الله. توجد طريقتان محتملتان لفهم الجزء التالي من الرسالة. فإما أن ينال جميع هؤلاء المؤمنين ميراثًا من الله، أو أن المؤمنين أنفسهم سيصبحون ميراثًا لله، أي أنهم يصبحون شعب الله الخاص. في كلتا الحالتين، مَن ينال ميراثًا في تلك الثقافة يناله لأنه فردٌ من العائلة. هذا يعني أنه لأن المؤمنين يتبعون يسوع، فهُم جزء من عائلة الله الخاصة. وهُم ينتمون إلى الله وينالون الميراث الذي وَعد اللهُ به. لقد قرر اللهُ أن يختار المؤمنين شعبًا له منذ زمن بعيد. والله يُتمم كلَّ شيء مثلما خَطط اللهُ له.</w:t>
      </w:r>
    </w:p>
    <w:p>
      <w:pPr>
        <w:bidi/>
      </w:pPr>
      <w:r>
        <w:rPr>
          <w:rtl/>
          <w:cs/>
          <w:lang w:val="ar_AE" w:bidi="ar_AE"/>
        </w:rPr>
      </w:r>
      <w:r>
        <w:rPr>
          <w:rtl/>
          <w:cs/>
          <w:lang w:val="ar_AE" w:bidi="ar_AE"/>
        </w:rPr>
        <w:t>توقفوا هنا وناقشوا كمجموعة: كيف ستترجمون هذه العبارة: "اختارنا اللهُ لنحصل على ميراث؟" أو "اختارنا اللهُ لنكون ميراثه، أو شعبه الخاص"؟ تذكَّروا أن الله يقول في كلتا الحالتين إن الذين يتبعون المسيح ينتمون إلى الله. أوقفوا سماع هذا التسجيل الصوتي هنا.</w:t>
      </w:r>
    </w:p>
    <w:p>
      <w:pPr>
        <w:bidi/>
      </w:pPr>
      <w:r>
        <w:rPr>
          <w:rtl/>
          <w:cs/>
          <w:lang w:val="ar_AE" w:bidi="ar_AE"/>
        </w:rPr>
      </w:r>
      <w:r>
        <w:rPr>
          <w:rtl/>
          <w:cs/>
          <w:lang w:val="ar_AE" w:bidi="ar_AE"/>
        </w:rPr>
        <w:t>يقول بولس إن الله اختارنا مسبقًا، أو في وقت سابق. ويقارن بولس اختيار الله بإلقاء القرعة، أي عندما يُلقي شخصٌ أشياءً صغيرة لاختيار شيء أو شخص لغرض معين. كانت المرة الأخيرة التي سمعنا فيها عن إلقاء القرعة هي في سفر أعمال الرسل عندما اختار التلاميذُ شخصًا ليَحل محل يهوذا كأحد الرُسل. يقول بولسُ هنا إن الله اختارنا لنُصبح شعبه. إن مشيئة الله أو رغبته كانت أن يَفعل هذا. الله نفسه هو من قام بهذا الفعل – لم يَقم الناسُ به.</w:t>
      </w:r>
    </w:p>
    <w:p>
      <w:pPr>
        <w:bidi/>
      </w:pPr>
      <w:r>
        <w:rPr>
          <w:rtl/>
          <w:cs/>
          <w:lang w:val="ar_AE" w:bidi="ar_AE"/>
        </w:rPr>
      </w:r>
      <w:r>
        <w:rPr>
          <w:rtl/>
          <w:cs/>
          <w:lang w:val="ar_AE" w:bidi="ar_AE"/>
        </w:rPr>
        <w:t>توقفوا هنا وناقشوا هذا السؤال كمجموعة: كيف ستتحدثون عن اختيار الله لشعبه؟ كيف ستتحدثون عن كون هذا الأمر خطةَ الله حتى قبل أن يؤمن المؤمنون بيسوع؟ أوقفوا سماع هذا التسجيل الصوتي هنا.</w:t>
      </w:r>
    </w:p>
    <w:p>
      <w:pPr>
        <w:bidi/>
      </w:pPr>
      <w:r>
        <w:rPr>
          <w:rtl/>
          <w:cs/>
          <w:lang w:val="ar_AE" w:bidi="ar_AE"/>
        </w:rPr>
      </w:r>
      <w:r>
        <w:rPr>
          <w:rtl/>
          <w:cs/>
          <w:lang w:val="ar_AE" w:bidi="ar_AE"/>
        </w:rPr>
        <w:t>في الجزء الثاني من هذا المقطع، يتوجه بولس إلى اليهود، ويقول أننا نحن اليهود أول الذين وَضَعنا رجاءنا في المسيح، أو وَثقنا فيه. يَضم بولسُ نفسه إلى مجموعة اليهود لأنه هو نفسه يهودي. مع أن بولس لا يَستخدم لقبَ "يهودي" هنا، إلا أننا نَعلم أنه كان يتحدث عن اليهود. هذا لأن اليهود كانوا أول الناس الذين وضعوا رجاءهم في المسيح، أي أنهم كانوا يتوقعون بثقة أن يمنحهم يسوعُ حياةً أبدية مع الله. كانت هذه هي خطة الله. قام اللهُ بذلك لكي يُسبِّح المؤمنون اليهود اللهَ على مجده، أو عظمته.</w:t>
      </w:r>
    </w:p>
    <w:p>
      <w:pPr>
        <w:bidi/>
      </w:pPr>
      <w:r>
        <w:rPr>
          <w:rtl/>
          <w:cs/>
          <w:lang w:val="ar_AE" w:bidi="ar_AE"/>
        </w:rPr>
      </w:r>
      <w:r>
        <w:rPr>
          <w:rtl/>
          <w:cs/>
          <w:lang w:val="ar_AE" w:bidi="ar_AE"/>
        </w:rPr>
        <w:t>ثم يُخبر بولسُ الأممَ أنهم أيضًا الآن سمعوا الحق. ويقول بولس إن الحق هو الخبر السار المُتمثِّل في أن الله يُخلِّصهم. لقد وَعد اللهُ منذ زمن طويل أنه سيُعطي هذا الروحَ القدوس للذين يؤمنون. وهذا الروح القُدس هو مثل علامة الهوية أو الملكية. إن كل من يَرى تلك العلامة أو الروح القُدس سيَعرف أن هذا الشخص ينتمي إلى الله. إن الروح القُدس هو الضمان الإلهي بأن الله سيعطينا ميراثنا الذي وَعَدَنا به لأننا ننتمي له. الله سيَفدينا. وهذا يعني أن الله سيُحرِّرنا من حياتنا القديمة وسيعطينا حياةً جديدة معه. لقد فَعَل اللهُ كلَّ هذا لكي نتمكَّن من تسبيح وتمجيد الله.</w:t>
      </w:r>
    </w:p>
    <w:p>
      <w:pPr>
        <w:bidi/>
      </w:pPr>
      <w:r>
        <w:rPr>
          <w:rtl/>
          <w:cs/>
          <w:lang w:val="ar_AE" w:bidi="ar_AE"/>
        </w:rPr>
      </w:r>
      <w:r>
        <w:rPr>
          <w:rtl/>
          <w:cs/>
          <w:lang w:val="ar_AE" w:bidi="ar_AE"/>
        </w:rPr>
        <w:t>توقفوا هنا وتذكَّروا القصةَ التي قصصتوها في الخطوة الثانية عن إعطاء ضمانٍ لشخص ما بأنكم ستدفعون لهم باقي المبلغ كاملًا لاحقًا. استمعوا إلى كيف يَصف الراوي هذه الدُفعة الأولى. وهذا سيساعدكم على تحديد أفضل طريقة للتحدث عن هذا الضمان. أوقفوا سماع هذا التسجيل الصوتي هنا.</w:t>
      </w:r>
    </w:p>
    <w:p>
      <w:pPr>
        <w:bidi/>
      </w:pPr>
      <w:r>
        <w:rPr>
          <w:rtl/>
          <w:cs/>
          <w:lang w:val="ar_AE" w:bidi="ar_AE"/>
        </w:rPr>
      </w:r>
      <w:r>
        <w:rPr>
          <w:rtl/>
          <w:cs/>
          <w:lang w:val="ar_AE" w:bidi="ar_AE"/>
        </w:rPr>
        <w:t>اختاروا أشخاصًا أو رسومات أو أشياء لتُمثِّل كلَّ شخصية من الشخصيات.</w:t>
      </w:r>
    </w:p>
    <w:p>
      <w:pPr>
        <w:bidi/>
      </w:pPr>
      <w:r>
        <w:rPr>
          <w:rtl/>
          <w:cs/>
          <w:lang w:val="ar_AE" w:bidi="ar_AE"/>
        </w:rPr>
      </w:r>
      <w:r>
        <w:rPr>
          <w:rtl/>
          <w:cs/>
          <w:lang w:val="ar_AE" w:bidi="ar_AE"/>
        </w:rPr>
        <w:t>وبينما تبدأون في سرد تفاصيل هذه الآيات، كوِّنوا مجموعةً من المؤمنين اليهود ومجموعةً منفصلة من المؤمنين الأمم. يُظهِر بولسُ أن المؤمنين اليهود والمؤمنين الأمم متحدون في مجموعة واحدة مع يسوع بسبب ما فعله يسوعُ المسيح لأجلهم جميعًا. وعلى هذه المجموعة أن تُظهِر أنها جماعة خاصة اختارها اللهُ. ربما يعني هذا أن الله سيعطيهم ميراثًا. وربما يعني أن المجموعة هي ميراث الله. وفي كلتا الحالتين، فإن المجموعة خاصة جدًا لله. كيف يمكنكم إظهار هذا؟ يُشير بولس إلى الله ويقول إن الله يَصنع كلَّ شيء حسب خطته - لقد خطَّط اللهُ أن تكون هذه المجموعة معًا.</w:t>
      </w:r>
    </w:p>
    <w:p>
      <w:pPr>
        <w:bidi/>
      </w:pPr>
      <w:r>
        <w:rPr>
          <w:rtl/>
          <w:cs/>
          <w:lang w:val="ar_AE" w:bidi="ar_AE"/>
        </w:rPr>
      </w:r>
      <w:r>
        <w:rPr>
          <w:rtl/>
          <w:cs/>
          <w:lang w:val="ar_AE" w:bidi="ar_AE"/>
        </w:rPr>
        <w:t>ثم يُشير بولس إلى المؤمنين اليهود ويقول إن الله اختار المؤمنين اليهود أولًا. وكانت خطة الله هي أن يُسبِّح المؤمنون اليهودُ اللهَ على مجده وعظمته. بينما يقول بولس هذا، يمكن للمؤمنين اليهود أن يُظهِروا أنهم يُسبِّحون اللهَ.</w:t>
      </w:r>
    </w:p>
    <w:p>
      <w:pPr>
        <w:bidi/>
      </w:pPr>
      <w:r>
        <w:rPr>
          <w:rtl/>
          <w:cs/>
          <w:lang w:val="ar_AE" w:bidi="ar_AE"/>
        </w:rPr>
      </w:r>
      <w:r>
        <w:rPr>
          <w:rtl/>
          <w:cs/>
          <w:lang w:val="ar_AE" w:bidi="ar_AE"/>
        </w:rPr>
        <w:t>يلتفت بولس إلى المؤمنين من الأمم ويقول: "أنتم أيضًا أيها الأمم، سمعتم الأخبارة السارة المتمثَّلة في أن الله يُخلِّصكم." ويشير بولس إلى الروح القُدس الذي يتحرك لكي ينضم إلى المؤمنين. يقول بولس إن الروح القُدس هو الضمان الإلهي، أو الوعد بالدفع. يَضع الروحُ القُدس علامةً على المؤمنين ليَعلم أنهم ينتمون إلى الله عندما يَنظر إليهم. اطلبوا من الروح القُدس أن يتحرك بين المؤمنين ويَضع علامةً على كل واحد منهم بطريقة ما. يعود بولس ويُشير إلى الله ويقول للمؤمنين: "أنتم شعب الله. لقد حرَّركم اللهُ من الخطية. فَعَل اللهُ ذلك لتتمكَّنوا من تسبيح وتمجيد الله. اطلبوا من المؤمنين أن يُسبِّحوا ويُمجِّدوا اللهَ بينما يقول بولس ذلك.</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١: ١١–١٤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يتكوّن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أفسس، بما في ذلك اليهود والأمم</w:t>
      </w:r>
    </w:p>
    <w:p>
      <w:pPr>
        <w:pStyle w:val="ListBullet"/>
        <w:bidi/>
        <w:spacing w:line="240" w:lineRule="auto"/>
        <w:ind w:left="720"/>
      </w:pPr>
      <w:r>
        <w:rPr>
          <w:rtl/>
          <w:cs/>
          <w:lang w:val="ar_AE" w:bidi="ar_AE"/>
        </w:rPr>
      </w:r>
      <w:r>
        <w:rPr>
          <w:rtl/>
          <w:cs/>
          <w:lang w:val="ar_AE" w:bidi="ar_AE"/>
        </w:rPr>
        <w:t>الله الذي أوحى لبولس أن يَكتب هذه الأمور.</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يقول بولس إن المؤمنين متحدون في المسيح. ولكل مؤمن ميراث كان الله عيَّنه للذين يؤمنون. يقول بولس إن الله اختار شعبه الخاص، أي المؤمنين، مُسبقًا أو قبل أن يؤمنوا. الله يَجعل كلَّ شيء يعمل وفقًا لخطته.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"كيف تشعرون عندما تسمعون أنكم متحدون في المسيح؟" قد تسمعون إجابات مثل: "هذه أخبار سارة. إنها تعني أنه لا يوجد فرق بيننا. نحن جميعًا متساوون في عيني الله. إن الله لا يَرى مؤمنًا يهوديًا أو مؤمنًا من الأمم. إن الله يَرى مؤمنين فقط. أنا سعيد جدًا لسماع هذا. هذا يساعدنا على الترابط معًا برباط أقوى."</w:t>
      </w:r>
    </w:p>
    <w:p>
      <w:pPr>
        <w:pStyle w:val="ListBullet"/>
        <w:bidi/>
        <w:spacing w:line="240" w:lineRule="auto"/>
        <w:ind w:left="720"/>
      </w:pPr>
      <w:r>
        <w:rPr>
          <w:rtl/>
          <w:cs/>
          <w:lang w:val="ar_AE" w:bidi="ar_AE"/>
        </w:rPr>
      </w:r>
      <w:r>
        <w:rPr>
          <w:rtl/>
          <w:cs/>
          <w:lang w:val="ar_AE" w:bidi="ar_AE"/>
        </w:rPr>
        <w:t>اسألوا أحد المؤمنين: "كيف تشعر وأنتَ تَعرف أن الله اختارك مُسبقًا؟ قد تسمعون إجابات مثل: "أشعر بالرهبة، لكني لا أعرف السبب. لم أكن شخصًا صالحًا. من الجيد أن أعرف أن الله اختارني بالرغم من كل عيوبي. أنا الآن واحدٌ من شعب الله. لا أصدق أنني مميَّز لهذه الدرجة لدى الله! هذه أخبار سارة."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يَشرح بولسُ أن اليهود سَمعوا حقَ الإنجيل أولًا ثم سمعه الأممُ بعدهم. وبمجرد أن آمنوا، قَبلوا الروحَ القُدس. يَرى اللهُ أن هذه هي العلامة المميِّزة التي تُظهِر أنهم ينتمون لله. لا يمكن لأحد أن يُخطئ تمييز هذه العلامة ويَظن أنها تَخص شخصًا آخر. إن هذه العلامة للروح القُدس هي الضمان لجميع المؤمنين بأن كل واحد منهم سيَحصل على ميراثه من الله. لقد فدانا اللهُ، أو حرَّرنا من الخطية لكي نصبح شعبًا له. لقد فَعَل اللهُ هذا لكي نتمكَّن من تسبيح وتمجيد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الله: "لماذا أعطيتَ الروحَ القُدس بصفته ضمانًا لميراثهم؟" قد تسمعون إجابات مثل: "من السهل أن يختلط الأمر على الناس، وأن يَسمعوا تعليمًا آخر ويبدأوا في الإيمان بأشياء أخرى. لقد أعطيتهم الروحَ القُدس ليستمعوا إلى الروح القدس وليَعلموا أنهم ينتمون لي. إنني أُحبهم وأريدهم أن يَعلموا أنه لا شيء ولا أحد يستطيع أن يَخطفهم مني. إنهم ينتمون لي ويَسرُني أن أعطيهم ميراثهم."</w:t>
      </w:r>
    </w:p>
    <w:p>
      <w:pPr>
        <w:pStyle w:val="ListBullet"/>
        <w:bidi/>
        <w:spacing w:line="240" w:lineRule="auto"/>
        <w:ind w:left="720"/>
      </w:pPr>
      <w:r>
        <w:rPr>
          <w:rtl/>
          <w:cs/>
          <w:lang w:val="ar_AE" w:bidi="ar_AE"/>
        </w:rPr>
      </w:r>
      <w:r>
        <w:rPr>
          <w:rtl/>
          <w:cs/>
          <w:lang w:val="ar_AE" w:bidi="ar_AE"/>
        </w:rPr>
        <w:t>اسألوا مؤمني أفسس: "كيف تشعرون بشأن امتلاككم العلامة المميِّزة هذه؟" قد تسمعون إجابات مثل: "إنني أُحب ذلك. أنا سعيد جدًا لأنه لا يمكن أن يكون هناك شكٌ. أنا واثق من أنني أنتمي إلى الله. ولا يستطيع أحد أن يَنزع هذا مني. بسبب هذا وبسبب ما فَعَله اللهُ، أريد أن أُسبح اللهَ في كل وقت."</w:t>
      </w:r>
    </w:p>
    <w:p>
      <w:pPr>
        <w:pStyle w:val="ListBullet"/>
        <w:bidi/>
        <w:spacing w:line="240" w:lineRule="auto"/>
        <w:ind w:left="720"/>
      </w:pPr>
      <w:r>
        <w:rPr>
          <w:rtl/>
          <w:cs/>
          <w:lang w:val="ar_AE" w:bidi="ar_AE"/>
        </w:rPr>
      </w:r>
      <w:r>
        <w:rPr>
          <w:rtl/>
          <w:cs/>
          <w:lang w:val="ar_AE" w:bidi="ar_AE"/>
        </w:rPr>
        <w:t>اسألوا بولس: "لماذا تعتقد أن الله أَمَرك أن تَكتب عن الروح القدس بصفته ضمانًا أو عربونًا لميراثهم المستقبلي؟" قد تسمعون إجابات مثل: "هذه صورة يَفهمها الناس. يَعرفون جميعًا عن دَفع العربون أو الدُفعة المُقدمة لشراء شيء ما. ويعرفون أن هذا يعني أنهم سيَحصلون على الحياة الأبدية في المستقبل. أعتقد أن الله يريدهم أن يَفهموا أنهم ينتمون إلى الله ولا شيء يمكن أن يغيِّر ذلك. يُعد هذا اليقين مُعزِّيًا جدًا للمؤمنين. وأعتقد أيضًا أن الله يريدهم أن يَعرفوا يقينًا أنهم سينالوا المزيد في المستقبل عندما ينالون ميراثهم الكامل."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١: ١١–١٤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استخدموا الكلمة ذاتها التي استخدمتموها للقب </w:t>
      </w:r>
      <w:r>
        <w:rPr>
          <w:b/>
          <w:rtl/>
          <w:cs/>
          <w:lang w:val="ar_AE" w:bidi="ar_AE"/>
        </w:rPr>
        <w:t>المسيح</w:t>
      </w:r>
      <w:r>
        <w:rPr>
          <w:rtl/>
          <w:cs/>
          <w:lang w:val="ar_AE" w:bidi="ar_AE"/>
        </w:rPr>
        <w:t xml:space="preserve"> في الترجمات السابقة. يُناقَش لقب </w:t>
      </w:r>
      <w:r>
        <w:rPr>
          <w:rtl/>
          <w:cs/>
          <w:lang w:val="ar_AE" w:bidi="ar_AE"/>
        </w:rPr>
        <w:t>المسيح</w:t>
      </w:r>
      <w:r>
        <w:rPr>
          <w:rtl/>
          <w:cs/>
          <w:lang w:val="ar_AE" w:bidi="ar_AE"/>
        </w:rPr>
        <w:t xml:space="preserve"> في قاموس الكلمات الرئيسية.</w:t>
      </w:r>
    </w:p>
    <w:p>
      <w:pPr>
        <w:bidi/>
      </w:pPr>
      <w:r>
        <w:rPr>
          <w:rtl/>
          <w:cs/>
          <w:lang w:val="ar_AE" w:bidi="ar_AE"/>
        </w:rPr>
      </w:r>
      <w:r>
        <w:rPr>
          <w:rtl/>
          <w:cs/>
          <w:lang w:val="ar_AE" w:bidi="ar_AE"/>
        </w:rPr>
        <w:t xml:space="preserve">في بعض الترجمات، يقول بولس إن المؤمنين لديهم </w:t>
      </w:r>
      <w:r>
        <w:rPr>
          <w:b/>
          <w:rtl/>
          <w:cs/>
          <w:lang w:val="ar_AE" w:bidi="ar_AE"/>
        </w:rPr>
        <w:t>ميراث</w:t>
      </w:r>
      <w:r>
        <w:rPr>
          <w:rtl/>
          <w:cs/>
          <w:lang w:val="ar_AE" w:bidi="ar_AE"/>
        </w:rPr>
        <w:t xml:space="preserve"> من الله، أو أنهم ميراث الله. تشير كلمة ميراث إلى الممتلكات أو المال الذي يُعطيه الأب لأبنائه بعد موت الأب.</w:t>
      </w:r>
    </w:p>
    <w:p>
      <w:pPr>
        <w:bidi/>
      </w:pPr>
      <w:r>
        <w:rPr>
          <w:rtl/>
          <w:cs/>
          <w:lang w:val="ar_AE" w:bidi="ar_AE"/>
        </w:rPr>
      </w:r>
      <w:r>
        <w:rPr>
          <w:rtl/>
          <w:cs/>
          <w:lang w:val="ar_AE" w:bidi="ar_AE"/>
        </w:rPr>
        <w:t xml:space="preserve">توقفوا هنا وناقشوا التعبير الذي ستستخدمونه في ترجمتكم للإشارة إلى </w:t>
      </w:r>
      <w:r>
        <w:rPr>
          <w:b/>
          <w:rtl/>
          <w:cs/>
          <w:lang w:val="ar_AE" w:bidi="ar_AE"/>
        </w:rPr>
        <w:t>الميراث</w:t>
      </w:r>
      <w:r>
        <w:rPr>
          <w:rtl/>
          <w:cs/>
          <w:lang w:val="ar_AE" w:bidi="ar_AE"/>
        </w:rPr>
        <w:t>. ترجموا كلمة ميراث بنفس الطريقة التي ترجمتموها بها في أسفار أخرى من الكتاب المقدس. أوقفوا سماع هذا التسجيل الصوتي هنا.</w:t>
      </w:r>
    </w:p>
    <w:p>
      <w:pPr>
        <w:bidi/>
      </w:pPr>
      <w:r>
        <w:rPr>
          <w:rtl/>
          <w:cs/>
          <w:lang w:val="ar_AE" w:bidi="ar_AE"/>
        </w:rPr>
      </w:r>
      <w:r>
        <w:rPr>
          <w:rtl/>
          <w:cs/>
          <w:lang w:val="ar_AE" w:bidi="ar_AE"/>
        </w:rPr>
        <w:t xml:space="preserve">يذكِّر بولسُ مؤمني أفسس بأن </w:t>
      </w:r>
      <w:r>
        <w:rPr>
          <w:b/>
          <w:rtl/>
          <w:cs/>
          <w:lang w:val="ar_AE" w:bidi="ar_AE"/>
        </w:rPr>
        <w:t>اليهود</w:t>
      </w:r>
      <w:r>
        <w:rPr>
          <w:rtl/>
          <w:cs/>
          <w:lang w:val="ar_AE" w:bidi="ar_AE"/>
        </w:rPr>
        <w:t xml:space="preserve"> كانوا أول الناس الذين قبلوا </w:t>
      </w:r>
      <w:r>
        <w:rPr>
          <w:b/>
          <w:rtl/>
          <w:cs/>
          <w:lang w:val="ar_AE" w:bidi="ar_AE"/>
        </w:rPr>
        <w:t>الأخبار السارة</w:t>
      </w:r>
      <w:r>
        <w:rPr>
          <w:rtl/>
          <w:cs/>
          <w:lang w:val="ar_AE" w:bidi="ar_AE"/>
        </w:rPr>
        <w:t xml:space="preserve"> أو </w:t>
      </w:r>
      <w:r>
        <w:rPr>
          <w:b/>
          <w:rtl/>
          <w:cs/>
          <w:lang w:val="ar_AE" w:bidi="ar_AE"/>
        </w:rPr>
        <w:t>الإنجيل</w:t>
      </w:r>
      <w:r>
        <w:rPr>
          <w:rtl/>
          <w:cs/>
          <w:lang w:val="ar_AE" w:bidi="ar_AE"/>
        </w:rPr>
        <w:t xml:space="preserve"> بقوله: "نحن الذين قد سبق رجاؤنا في المسيح." ثم يقول بولس إن الله أدرجَ </w:t>
      </w:r>
      <w:r>
        <w:rPr>
          <w:b/>
          <w:rtl/>
          <w:cs/>
          <w:lang w:val="ar_AE" w:bidi="ar_AE"/>
        </w:rPr>
        <w:t>الأممَ</w:t>
      </w:r>
      <w:r>
        <w:rPr>
          <w:rtl/>
          <w:cs/>
          <w:lang w:val="ar_AE" w:bidi="ar_AE"/>
        </w:rPr>
        <w:t xml:space="preserve"> في شعبه عندما سَمعوا رسالةَ الإنجيل وقبلوها. إن الإنجيل هي كلمة أخرى تُشير إلى الآخبارة السارة المتمثِّلة في أن يسوع مات ليُخلِّص الناسَ من خطاياهم، وأنه إذا آمننا فستكون لنا حياة أبدية مع الله في السماء.</w:t>
      </w:r>
    </w:p>
    <w:p>
      <w:pPr>
        <w:bidi/>
      </w:pPr>
      <w:r>
        <w:rPr>
          <w:rtl/>
          <w:cs/>
          <w:lang w:val="ar_AE" w:bidi="ar_AE"/>
        </w:rPr>
      </w:r>
      <w:r>
        <w:rPr>
          <w:rtl/>
          <w:cs/>
          <w:lang w:val="ar_AE" w:bidi="ar_AE"/>
        </w:rPr>
        <w:t xml:space="preserve">توقفوا هنا وناقشوا معًا الكلمات التي ستستخدمونها للتعبير عن الأخبار السارة أو الإنجيل. يُناقَش مفهوم </w:t>
      </w:r>
      <w:r>
        <w:rPr>
          <w:rtl/>
          <w:cs/>
          <w:lang w:val="ar_AE" w:bidi="ar_AE"/>
        </w:rPr>
        <w:t>الأخبار السارة</w:t>
      </w:r>
      <w:r>
        <w:rPr>
          <w:rtl/>
          <w:cs/>
          <w:lang w:val="ar_AE" w:bidi="ar_AE"/>
        </w:rPr>
        <w:t xml:space="preserve"> أو </w:t>
      </w:r>
      <w:r>
        <w:rPr>
          <w:rtl/>
          <w:cs/>
          <w:lang w:val="ar_AE" w:bidi="ar_AE"/>
        </w:rPr>
        <w:t>الإنجيل</w:t>
      </w:r>
      <w:r>
        <w:rPr>
          <w:rtl/>
          <w:cs/>
          <w:lang w:val="ar_AE" w:bidi="ar_AE"/>
        </w:rPr>
        <w:t xml:space="preserve"> في قاموس الكلمات الرئيسية. استخدموا الكلمة ذاتها التي استخدمتموها في الترجمات السابقة. أوقفوا سماع هذا التسجيل الصوتي هنا.</w:t>
      </w:r>
    </w:p>
    <w:p>
      <w:pPr>
        <w:bidi/>
      </w:pPr>
      <w:r>
        <w:rPr>
          <w:rtl/>
          <w:cs/>
          <w:lang w:val="ar_AE" w:bidi="ar_AE"/>
        </w:rPr>
      </w:r>
      <w:r>
        <w:rPr>
          <w:rtl/>
          <w:cs/>
          <w:lang w:val="ar_AE" w:bidi="ar_AE"/>
        </w:rPr>
        <w:t>كان اليهود هم نسل إبراهيم وشعب الله المختار. وكان الأمم هم أي شخص ليس يهوديًا. كان يسوع يهوديًا، ولهذا السبب كان معظم المؤمنين الأوائل بيسوع من اليهود.</w:t>
      </w:r>
    </w:p>
    <w:p>
      <w:pPr>
        <w:bidi/>
      </w:pPr>
      <w:r>
        <w:rPr>
          <w:rtl/>
          <w:cs/>
          <w:lang w:val="ar_AE" w:bidi="ar_AE"/>
        </w:rPr>
      </w:r>
      <w:r>
        <w:rPr>
          <w:rtl/>
          <w:cs/>
          <w:lang w:val="ar_AE" w:bidi="ar_AE"/>
        </w:rPr>
        <w:t xml:space="preserve">توقفوا هنا وناقشوا السؤال التالي كمجموعة: تُدرِج بعض الترجمات لقبي </w:t>
      </w:r>
      <w:r>
        <w:rPr>
          <w:b/>
          <w:rtl/>
          <w:cs/>
          <w:lang w:val="ar_AE" w:bidi="ar_AE"/>
        </w:rPr>
        <w:t>اليهودي</w:t>
      </w:r>
      <w:r>
        <w:rPr>
          <w:rtl/>
          <w:cs/>
          <w:lang w:val="ar_AE" w:bidi="ar_AE"/>
        </w:rPr>
        <w:t xml:space="preserve"> </w:t>
      </w:r>
      <w:r>
        <w:rPr>
          <w:b/>
          <w:rtl/>
          <w:cs/>
          <w:lang w:val="ar_AE" w:bidi="ar_AE"/>
        </w:rPr>
        <w:t>والأممي</w:t>
      </w:r>
      <w:r>
        <w:rPr>
          <w:rtl/>
          <w:cs/>
          <w:lang w:val="ar_AE" w:bidi="ar_AE"/>
        </w:rPr>
        <w:t xml:space="preserve"> في ترجماتها لتوضيح من الذي يتحدَّث عنه بولس. ناقشوا كيف تريدون التحدُّث عن المجموعات المختلفة من المؤمنين. توجد كلمتا </w:t>
      </w:r>
      <w:r>
        <w:rPr>
          <w:rtl/>
          <w:cs/>
          <w:lang w:val="ar_AE" w:bidi="ar_AE"/>
        </w:rPr>
        <w:t>اليهود</w:t>
      </w:r>
      <w:r>
        <w:rPr>
          <w:rtl/>
          <w:cs/>
          <w:lang w:val="ar_AE" w:bidi="ar_AE"/>
        </w:rPr>
        <w:t xml:space="preserve"> و</w:t>
      </w:r>
      <w:r>
        <w:rPr>
          <w:rtl/>
          <w:cs/>
          <w:lang w:val="ar_AE" w:bidi="ar_AE"/>
        </w:rPr>
        <w:t>الأمم</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ويسبّح المؤمنون </w:t>
      </w:r>
      <w:r>
        <w:rPr>
          <w:b/>
          <w:rtl/>
          <w:cs/>
          <w:lang w:val="ar_AE" w:bidi="ar_AE"/>
        </w:rPr>
        <w:t>مجد</w:t>
      </w:r>
      <w:r>
        <w:rPr>
          <w:rtl/>
          <w:cs/>
          <w:lang w:val="ar_AE" w:bidi="ar_AE"/>
        </w:rPr>
        <w:t xml:space="preserve"> الله وعظمته أو قدرته.</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المجد</w:t>
      </w:r>
      <w:r>
        <w:rPr>
          <w:rtl/>
          <w:cs/>
          <w:lang w:val="ar_AE" w:bidi="ar_AE"/>
        </w:rPr>
        <w:t xml:space="preserve">. وتذكروا أن كلمة </w:t>
      </w:r>
      <w:r>
        <w:rPr>
          <w:rtl/>
          <w:cs/>
          <w:lang w:val="ar_AE" w:bidi="ar_AE"/>
        </w:rPr>
        <w:t>مجد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إن </w:t>
      </w:r>
      <w:r>
        <w:rPr>
          <w:b/>
          <w:rtl/>
          <w:cs/>
          <w:lang w:val="ar_AE" w:bidi="ar_AE"/>
        </w:rPr>
        <w:t>الروح القدس</w:t>
      </w:r>
      <w:r>
        <w:rPr>
          <w:rtl/>
          <w:cs/>
          <w:lang w:val="ar_AE" w:bidi="ar_AE"/>
        </w:rPr>
        <w:t xml:space="preserve"> هو </w:t>
      </w:r>
      <w:r>
        <w:rPr>
          <w:b/>
          <w:rtl/>
          <w:cs/>
          <w:lang w:val="ar_AE" w:bidi="ar_AE"/>
        </w:rPr>
        <w:t>الختم</w:t>
      </w:r>
      <w:r>
        <w:rPr>
          <w:rtl/>
          <w:cs/>
          <w:lang w:val="ar_AE" w:bidi="ar_AE"/>
        </w:rPr>
        <w:t xml:space="preserve"> الإلهي الذي </w:t>
      </w:r>
      <w:r>
        <w:rPr>
          <w:b/>
          <w:rtl/>
          <w:cs/>
          <w:lang w:val="ar_AE" w:bidi="ar_AE"/>
        </w:rPr>
        <w:t>يَضمن</w:t>
      </w:r>
      <w:r>
        <w:rPr>
          <w:rtl/>
          <w:cs/>
          <w:lang w:val="ar_AE" w:bidi="ar_AE"/>
        </w:rPr>
        <w:t xml:space="preserve"> أن الله سيعطينا الميراثَ الذي وَعد به. إن الكلمات الأخرى التي تُعبِّر عن الضمان هي التعهُّد، أو الدُفعة المُقدَّمة، أو العربون، أو الجزء الأول مما وَعَد به اللهُ. بمجرد أن يَدفع شخصٌ هذا المبلغ المبدئي، يُستخدم هذا المبلغ كضمان على أنه سيَدفع بقية الثمن.</w:t>
      </w:r>
    </w:p>
    <w:p>
      <w:pPr>
        <w:bidi/>
      </w:pPr>
      <w:r>
        <w:rPr>
          <w:rtl/>
          <w:cs/>
          <w:lang w:val="ar_AE" w:bidi="ar_AE"/>
        </w:rPr>
      </w:r>
      <w:r>
        <w:rPr>
          <w:rtl/>
          <w:cs/>
          <w:lang w:val="ar_AE" w:bidi="ar_AE"/>
        </w:rPr>
        <w:t xml:space="preserve">توقفوا هنا وانظروا إلى صورة </w:t>
      </w:r>
      <w:r>
        <w:rPr>
          <w:rtl/>
          <w:cs/>
          <w:lang w:val="ar_AE" w:bidi="ar_AE"/>
        </w:rPr>
        <w:t>الختم</w:t>
      </w:r>
      <w:r>
        <w:rPr>
          <w:rtl/>
          <w:cs/>
          <w:lang w:val="ar_AE" w:bidi="ar_AE"/>
        </w:rPr>
        <w:t xml:space="preserve"> مرة أخرى إذا احتاجتم لذلك. أوقفوا سماع التسجيل الصوتي هنا.</w:t>
      </w:r>
    </w:p>
    <w:p>
      <w:pPr>
        <w:bidi/>
      </w:pPr>
      <w:r>
        <w:rPr>
          <w:rtl/>
          <w:cs/>
          <w:lang w:val="ar_AE" w:bidi="ar_AE"/>
        </w:rPr>
      </w:r>
      <w:r>
        <w:rPr>
          <w:rtl/>
          <w:cs/>
          <w:lang w:val="ar_AE" w:bidi="ar_AE"/>
        </w:rPr>
        <w:t xml:space="preserve">توقفوا هنا وناقشوا الكلمة أو العبارة التي ستستخدمونها للإشارة إلى </w:t>
      </w:r>
      <w:r>
        <w:rPr>
          <w:b/>
          <w:rtl/>
          <w:cs/>
          <w:lang w:val="ar_AE" w:bidi="ar_AE"/>
        </w:rPr>
        <w:t>الروح القُدس</w:t>
      </w:r>
      <w:r>
        <w:rPr>
          <w:rtl/>
          <w:cs/>
          <w:lang w:val="ar_AE" w:bidi="ar_AE"/>
        </w:rPr>
        <w:t xml:space="preserve">. استخدموا الكلمات ذاتها التي استخدمتموها في أسفار الكتاب المقدس السابقة، وتذكروا أن اسم </w:t>
      </w:r>
      <w:r>
        <w:rPr>
          <w:rtl/>
          <w:cs/>
          <w:lang w:val="ar_AE" w:bidi="ar_AE"/>
        </w:rPr>
        <w:t>الروح القُدس</w:t>
      </w:r>
      <w:r>
        <w:rPr>
          <w:rtl/>
          <w:cs/>
          <w:lang w:val="ar_AE" w:bidi="ar_AE"/>
        </w:rPr>
        <w:t xml:space="preserve"> موجود في قاموس الكلمات الرئيسية. أوقفوا سماع هذا التسجيل الصوتي هنا.</w:t>
      </w:r>
    </w:p>
    <w:p>
      <w:pPr>
        <w:bidi/>
      </w:pPr>
      <w:r>
        <w:rPr>
          <w:rtl/>
          <w:cs/>
          <w:lang w:val="ar_AE" w:bidi="ar_AE"/>
        </w:rPr>
      </w:r>
      <w:r>
        <w:rPr>
          <w:rtl/>
          <w:cs/>
          <w:lang w:val="ar_AE" w:bidi="ar_AE"/>
        </w:rPr>
        <w:t>توقفوا هنا وناقشوا كمجموعة: كيف ستتحدثون عن كون الروح القُدس الضمانَ الإلهي بأن الله سيُعطينا الميراث الذي وَعَد به؟ أوقفوا سماع هذا التسجيل الصوتي هنا.</w:t>
      </w:r>
    </w:p>
    <w:p>
      <w:pPr>
        <w:bidi/>
      </w:pPr>
      <w:r>
        <w:rPr>
          <w:rtl/>
          <w:cs/>
          <w:lang w:val="ar_AE" w:bidi="ar_AE"/>
        </w:rPr>
      </w:r>
      <w:r>
        <w:rPr>
          <w:rtl/>
          <w:cs/>
          <w:lang w:val="ar_AE" w:bidi="ar_AE"/>
        </w:rPr>
        <w:t xml:space="preserve">إن الروح القُدس هو ضماننا أن الله </w:t>
      </w:r>
      <w:r>
        <w:rPr>
          <w:b/>
          <w:rtl/>
          <w:cs/>
          <w:lang w:val="ar_AE" w:bidi="ar_AE"/>
        </w:rPr>
        <w:t>سيَفدينا</w:t>
      </w:r>
      <w:r>
        <w:rPr>
          <w:rtl/>
          <w:cs/>
          <w:lang w:val="ar_AE" w:bidi="ar_AE"/>
        </w:rPr>
        <w:t xml:space="preserve">، أو أننا سنَحصل على حريتنا من عبودية الخطية حتى نكون شعبًا له. في مقاطع أخرى، نَفهم أن الله اشترانا بدم يسوع المسيح. استخدموا الكلمة ذاتها التي استخدمتموها في المقاطع السابقة للإشارة إلى الفداء، وتذكَّروا أن كلمة </w:t>
      </w:r>
      <w:r>
        <w:rPr>
          <w:rtl/>
          <w:cs/>
          <w:lang w:val="ar_AE" w:bidi="ar_AE"/>
        </w:rPr>
        <w:t>الفداء</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1:15–23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١: ١٥–٢٣ واحفظوا النَص في قلوبكم.</w:t>
      </w:r>
    </w:p>
    <w:p>
      <w:pPr>
        <w:bidi/>
      </w:pPr>
      <w:r>
        <w:rPr>
          <w:rtl/>
          <w:cs/>
          <w:lang w:val="ar_AE" w:bidi="ar_AE"/>
        </w:rPr>
      </w:r>
      <w:r>
        <w:rPr>
          <w:rtl/>
          <w:cs/>
          <w:lang w:val="ar_AE" w:bidi="ar_AE"/>
        </w:rPr>
        <w:t>استمعوا إلى نسخة صوتية من رسالة أفسس ١: ١٥–٢٣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١: ١٥–٢٣ في أكثر الترجمات المفهومة لكم.</w:t>
      </w:r>
    </w:p>
    <w:p>
      <w:pPr>
        <w:bidi/>
      </w:pPr>
      <w:r>
        <w:rPr>
          <w:rtl/>
          <w:cs/>
          <w:lang w:val="ar_AE" w:bidi="ar_AE"/>
        </w:rPr>
      </w:r>
      <w:r>
        <w:rPr>
          <w:rtl/>
          <w:cs/>
          <w:lang w:val="ar_AE" w:bidi="ar_AE"/>
        </w:rPr>
        <w:t>يبدأ بولسُ في هذا المقطع صلاةً أخرى. ويَكتب بولسُ إلى الذين يتبعون يسوع. تَطلب هذه الصلاةُ من الله أن يساعِد شعبَه على فهمه ومعرفته بشكل أفضل.</w:t>
      </w:r>
    </w:p>
    <w:p>
      <w:pPr>
        <w:bidi/>
      </w:pPr>
      <w:r>
        <w:rPr>
          <w:rtl/>
          <w:cs/>
          <w:lang w:val="ar_AE" w:bidi="ar_AE"/>
        </w:rPr>
      </w:r>
      <w:r>
        <w:rPr>
          <w:rtl/>
          <w:cs/>
          <w:lang w:val="ar_AE" w:bidi="ar_AE"/>
        </w:rPr>
        <w:t>يُخبِر بولسُ أتباع يسوع في أفسس أنه سمع كيف يَثق المؤمنون بيسوع وكيف يحبون المؤمنين الآخرين. ويقول بولس إنه كان يُصلِّي باستمرار من أجل أتباع يسوع الذين يعيشون في أفسس. في ذلك الوقت كان العديد من اليهود المُخْلِصين يمضون عدة ساعات كل يوم في الصلاة. كان بولس يهوديًا مُخْلِصًا قبل أن يصبح تابعًا ليسوع. ويبدو أن بولس كان لا يزال يقضي عدة ساعات كل يوم في الصلاة. وفي هذه الصلاة، لا يَشكر بولسُ اللهَ فقط لأجل المؤمنين، ويَطلب من الله أن يجعل المؤمنين أقوياء، بل يُذكِّرهم أيضًا بقوة الله وسلطانه.</w:t>
      </w:r>
    </w:p>
    <w:p>
      <w:pPr>
        <w:bidi/>
      </w:pPr>
      <w:r>
        <w:rPr>
          <w:rtl/>
          <w:cs/>
          <w:lang w:val="ar_AE" w:bidi="ar_AE"/>
        </w:rPr>
      </w:r>
      <w:r>
        <w:rPr>
          <w:rtl/>
          <w:cs/>
          <w:lang w:val="ar_AE" w:bidi="ar_AE"/>
        </w:rPr>
        <w:t>يَذكر بولسُ لَقبين لله. إن اللقب الأول يَصف اللهَ بأنه الإله الذي كان يسوع يعبده. واللقب الثاني يََصف اللهَ بأنه الآب الذي في السماء والذي له مجد عظيم. هذه هي المرة الوحيدة التي يستخدم فيها بولسُ هذا اللقب للإشارة إلى الله. يُقدِّم بولسُ الإكرام الشديد لله عندما يدعوه "أبو المجد." ويقول بولس إن الله هو مصدر كل جمالٍ، وكرامة، وعظمة. في هذا المقطع يقول بولس إن إله المجد هو أبو الذين يؤمنون بيسوع.</w:t>
      </w:r>
    </w:p>
    <w:p>
      <w:pPr>
        <w:bidi/>
      </w:pPr>
      <w:r>
        <w:rPr>
          <w:rtl/>
          <w:cs/>
          <w:lang w:val="ar_AE" w:bidi="ar_AE"/>
        </w:rPr>
      </w:r>
      <w:r>
        <w:rPr>
          <w:rtl/>
          <w:cs/>
          <w:lang w:val="ar_AE" w:bidi="ar_AE"/>
        </w:rPr>
        <w:t xml:space="preserve">يَطلب بولس من الله أن يعطي المؤمنين الحكمةَ الروحية والبصيرة. يريد بولس من هؤلاء المؤمنين أن يفهموا أن الله أعطاهم رجاءً كبيرًا، وغنى كثيرًا من ميراثه المجيد، وقوةً كبيرة. يتحدث بولس عن الرجاء، والغنى، والقوة مرات عديدة في هذه الرسالة. ويقول بولس إن جميعنا لدينا رجاء، أو توقُّع متحمس، أن الله سيُخلِّصنا. إن الله يدعونا إلى توقُّع هذا الخلاص. يقول بولس أيضًا إنه مع هذا الخلاص يأتي غنى، أو غنى عظيم، لأننا أبناء الله، قديسون مُقدَّسون، أو مُخصَّصون له. ومثل أن ينال الابن ميراثًا من والديه، فإننا سننال ميراثًا من الله أبينا. وهذا الميراث، أو الثروة العظيمة، هو أن الله يُخلِّصنا مجانًا ويعطينا حياةً كاملة معه، رُغم أننا لا نستحق ذلك. ويقول الله أيضًا إنه يعطينا قوةً شديدة لنؤمن به ونتبعه. </w:t>
      </w:r>
    </w:p>
    <w:p>
      <w:pPr>
        <w:bidi/>
      </w:pPr>
      <w:r>
        <w:rPr>
          <w:rtl/>
          <w:cs/>
          <w:lang w:val="ar_AE" w:bidi="ar_AE"/>
        </w:rPr>
      </w:r>
      <w:r>
        <w:rPr>
          <w:rtl/>
          <w:cs/>
          <w:lang w:val="ar_AE" w:bidi="ar_AE"/>
        </w:rPr>
        <w:t>يريد بولس من المؤمنين أن يفهموا ما يُريه اللهُ لهم. ويستخدم بولس صورة كلامية لوصف هذا الأمر. إن الصورة التي يستخدمها بولس هي صورة نورٍ ساطع يضيء في مكان مظلم. إن الحكمة الروحية والبصيرة مثل النور الساطع. وقلوب المؤمنين مثل المكان المظلم. بالنسبة للمؤمنين في أفسس، كان القلب هو مركز المشاعر والفهم.</w:t>
      </w:r>
    </w:p>
    <w:p>
      <w:pPr>
        <w:bidi/>
      </w:pPr>
      <w:r>
        <w:rPr>
          <w:rtl/>
          <w:cs/>
          <w:lang w:val="ar_AE" w:bidi="ar_AE"/>
        </w:rPr>
      </w:r>
      <w:r>
        <w:rPr>
          <w:rtl/>
          <w:cs/>
          <w:lang w:val="ar_AE" w:bidi="ar_AE"/>
        </w:rPr>
        <w:t>توقفوا هنا واحكوا قصةً عن شخص يُحب أحدهم كثيرًا. استمعوا إلى راوي القصة. أي جزء في الجسد يستخدمه الراوي لوصف هذا الشعور؟ قد تستخدم بعض الثقافات المعدة أو الكبد بدلًا من القلب. أوقفوا سماع هذا التسجيل الصوتي هنا.</w:t>
      </w:r>
    </w:p>
    <w:p>
      <w:pPr>
        <w:bidi/>
      </w:pPr>
      <w:r>
        <w:rPr>
          <w:rtl/>
          <w:cs/>
          <w:lang w:val="ar_AE" w:bidi="ar_AE"/>
        </w:rPr>
      </w:r>
      <w:r>
        <w:rPr>
          <w:rtl/>
          <w:cs/>
          <w:lang w:val="ar_AE" w:bidi="ar_AE"/>
        </w:rPr>
        <w:t>توقفوا هنا واخفوا بعض الأشياء في مكان مظلم. ثم اذهبوا إلى المكان المظلم. اطلبوا من المشاركين أن يجدوا الأشياء التي أخفيتموها. ثم أضيئوا عدة أضواء ساطعة حتى يختفي أي ظل في الغرفة واطلبوا من المشاركين أن يجدوا هذه الأشياء المَخفية. ناقشوا الفَرق الذي يُحْدثه الضوء. أوقفوا سماع هذا التسجيل الصوتي هنا.</w:t>
      </w:r>
    </w:p>
    <w:p>
      <w:pPr>
        <w:bidi/>
      </w:pPr>
      <w:r>
        <w:rPr>
          <w:rtl/>
          <w:cs/>
          <w:lang w:val="ar_AE" w:bidi="ar_AE"/>
        </w:rPr>
      </w:r>
      <w:r>
        <w:rPr>
          <w:rtl/>
          <w:cs/>
          <w:lang w:val="ar_AE" w:bidi="ar_AE"/>
        </w:rPr>
        <w:t>يبدأ بولس الآن بتعليم المؤمنين. يصف بولسُ القوة التي أعطاها لنا الله. إن الله يساعدنا بِطُرق قوية. هذه قوة عظيمة حقًا! لقد أقام اللهُ يسوعَ من الأموات لذلك نَعلم أن لدى الله قوة لا يُمكننا تَصوُّرها. ويقول بولس إن الله يعطي هذه القوةَ نفسها للذين يتبعون يسوع. يذكِّر بولسُ المؤمنين بأن يسوع جالسٌ عن يمين الله، وهو أهم وأقوى مكان في ملكوت الله.</w:t>
      </w:r>
    </w:p>
    <w:p>
      <w:pPr>
        <w:bidi/>
      </w:pPr>
      <w:r>
        <w:rPr>
          <w:rtl/>
          <w:cs/>
          <w:lang w:val="ar_AE" w:bidi="ar_AE"/>
        </w:rPr>
      </w:r>
      <w:r>
        <w:rPr>
          <w:rtl/>
          <w:cs/>
          <w:lang w:val="ar_AE" w:bidi="ar_AE"/>
        </w:rPr>
        <w:t>توقفوا هنا واحكوا قصةً عن أهم شخص في قريتكم أو منطقتكم. صِفوا أين يجلس هذا الشخص الآن. أين سيُريد الملكُ أو قائدُ البلد أن يجلس هذا الشخص إن كانت له المكانة أو المنصب الأعلى في المملكة؟ في بيتكم، أين قد يَجلس الضيفُ الأهم؟ أوقفوا سماع هذا التسجيل الصوتي هنا.</w:t>
      </w:r>
    </w:p>
    <w:p>
      <w:pPr>
        <w:bidi/>
      </w:pPr>
      <w:r>
        <w:rPr>
          <w:rtl/>
          <w:cs/>
          <w:lang w:val="ar_AE" w:bidi="ar_AE"/>
        </w:rPr>
      </w:r>
      <w:r>
        <w:rPr>
          <w:rtl/>
          <w:cs/>
          <w:lang w:val="ar_AE" w:bidi="ar_AE"/>
        </w:rPr>
        <w:t>يذكِّر بولسُ المؤمنين بأن يسوع أقوى من أي رئيس أو قوة أو سلطان آخر على الأرض وكذلك في الأماكن السماوية. إن يسوع أقوى الآن، وسيكون دائمًا أقوى من أي كائن روحي آخر. عندما يتحدث بولس عن رؤساء الأماكن السماوية، فإنه يتحدث عن قوى روحية مثل الملائكة أو الشياطين. يقول بولس إن يسوع أقوى حتى من أهم هذه الكائنات الروحية. وبالنسبة للمؤمنين الذين يعيشون في أفسس والمنطقة المحيطة بها، كانت هذه الحقيقة مهمة جدًا. كان هناك هيكل وثني مهم جدًا في أفسس. كان الجميع قادرين على رؤية هذا الهيكل من أي مكان في المدينة. قبل أن يصبحوا مؤمنين، كان معظم هؤلاء المؤمنين يعبدون في ذلك الهيكل الوثني ويتبعون السحر والشعوذة. والآن، يريد بولس أن يُذكِّر المؤمنين في أفسس بأن يسوع له سلطان أكبر بكثير من الأرواح الشريرة المرتبطة بهذه العبادة الوثنية في ذلك الهيكل. يَعلم بولسُ عن الأرواح الشريرة في أفسس لأنه قضى وقتًا في أفسس. توجد في سفر أعمال الرسل قصةُ الوقت الذي قضاه بولس في أفسس.</w:t>
      </w:r>
    </w:p>
    <w:p>
      <w:pPr>
        <w:bidi/>
      </w:pPr>
      <w:r>
        <w:rPr>
          <w:rtl/>
          <w:cs/>
          <w:lang w:val="ar_AE" w:bidi="ar_AE"/>
        </w:rPr>
      </w:r>
      <w:r>
        <w:rPr>
          <w:rtl/>
          <w:cs/>
          <w:lang w:val="ar_AE" w:bidi="ar_AE"/>
        </w:rPr>
        <w:t>ويُخبر بولسُ المؤمنين عن كل الإكرام الذي أعطاه اللهُ ليسوع. يقول بولس إن الله أعطى يسوعَ كلَّ السلطان على كل شيء وهو يُكمِّل كل شيء. لقد فَعَل اللهُ هذا من أجل خير الكنيسة. يستخدم بولسُ بعدها صورةً كلامية أخرى. يَصف بولس جسدًا بشريًا له رأس وجسد وأرجل. لقد وَضع اللهُ كلَّ شيء تحت قدمي يسوع. ويقول بولس إن يسوع هو رأس الكنيسة أو رئيسها. الكنيسة هي جسد المسيح.</w:t>
      </w:r>
    </w:p>
    <w:p>
      <w:pPr>
        <w:bidi/>
      </w:pPr>
      <w:r>
        <w:rPr>
          <w:rtl/>
          <w:cs/>
          <w:lang w:val="ar_AE" w:bidi="ar_AE"/>
        </w:rPr>
      </w:r>
      <w:r>
        <w:rPr>
          <w:rtl/>
          <w:cs/>
          <w:lang w:val="ar_AE" w:bidi="ar_AE"/>
        </w:rPr>
        <w:t>توقفوا هنا وناقشوا السؤال التالي. احكوا قصةً عن وقت كان عليكم أنتم أو المؤمنين الآخرين أن تتخذوا قرارات بشأن أي إله أو سلطان قوي ستَثقون به وتتبعونه. كيف حددتم أنتم أو هم من هو الأقوى؟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١: ١٥–٢٣ في أكثر الترجمات المفهومة لكم.</w:t>
      </w:r>
    </w:p>
    <w:p>
      <w:pPr>
        <w:bidi/>
      </w:pPr>
      <w:r>
        <w:rPr>
          <w:rtl/>
          <w:cs/>
          <w:lang w:val="ar_AE" w:bidi="ar_AE"/>
        </w:rPr>
      </w:r>
      <w:r>
        <w:rPr>
          <w:rtl/>
          <w:cs/>
          <w:lang w:val="ar_AE" w:bidi="ar_AE"/>
        </w:rPr>
        <w:t>في هذه الخطوة، ستُحدِّد المجموعة الأدوار والشخصيات وإطار هذا المقطع. ثم تقوم المجموعة بتصوُّر هذا المقطع.</w:t>
      </w:r>
    </w:p>
    <w:p>
      <w:pPr>
        <w:bidi/>
      </w:pPr>
      <w:r>
        <w:rPr>
          <w:rtl/>
          <w:cs/>
          <w:lang w:val="ar_AE" w:bidi="ar_AE"/>
        </w:rPr>
      </w:r>
      <w:r>
        <w:rPr>
          <w:rtl/>
          <w:cs/>
          <w:lang w:val="ar_AE" w:bidi="ar_AE"/>
        </w:rPr>
        <w:t>هذا المقطع يتكوّن من جزأين.</w:t>
      </w:r>
    </w:p>
    <w:p>
      <w:pPr>
        <w:bidi/>
      </w:pPr>
      <w:r>
        <w:rPr>
          <w:rtl/>
          <w:cs/>
          <w:lang w:val="ar_AE" w:bidi="ar_AE"/>
        </w:rPr>
      </w:r>
      <w:r>
        <w:rPr>
          <w:b/>
          <w:rtl/>
          <w:cs/>
          <w:lang w:val="ar_AE" w:bidi="ar_AE"/>
        </w:rPr>
        <w:t>في الجزء الأول:</w:t>
      </w:r>
      <w:r>
        <w:rPr>
          <w:rtl/>
          <w:cs/>
          <w:lang w:val="ar_AE" w:bidi="ar_AE"/>
        </w:rPr>
        <w:t xml:space="preserve"> يبدأ بولسُ صلاةً جديدة من أجل المؤمنين. يُصلِّي بولسُ طالبًا أن تمتلئ قلوبهم بالنور لكي يَفهموا عطية الرجاء التي أُعطيتْ لهم.</w:t>
      </w:r>
    </w:p>
    <w:p>
      <w:pPr>
        <w:bidi/>
      </w:pPr>
      <w:r>
        <w:rPr>
          <w:rtl/>
          <w:cs/>
          <w:lang w:val="ar_AE" w:bidi="ar_AE"/>
        </w:rPr>
      </w:r>
      <w:r>
        <w:rPr>
          <w:b/>
          <w:rtl/>
          <w:cs/>
          <w:lang w:val="ar_AE" w:bidi="ar_AE"/>
        </w:rPr>
        <w:t>في الجزء الثاني:</w:t>
      </w:r>
      <w:r>
        <w:rPr>
          <w:rtl/>
          <w:cs/>
          <w:lang w:val="ar_AE" w:bidi="ar_AE"/>
        </w:rPr>
        <w:t xml:space="preserve"> يواصل بولسُ إخبار أتباع يسوع عن القوة التي يمتلكونها الآن كمؤمنين. وهذه القوة أعظم من أي قوة أخرى، بل وأعظم من قوة الأرواح التي لا يستطيعون رؤيتها. يذكِّرهم بولسُ أيضًا بأن يسوع له سلطان على كل شيء.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في أفسس</w:t>
      </w:r>
    </w:p>
    <w:p>
      <w:pPr>
        <w:pStyle w:val="ListBullet"/>
        <w:bidi/>
        <w:spacing w:line="240" w:lineRule="auto"/>
        <w:ind w:left="720"/>
      </w:pPr>
      <w:r>
        <w:rPr>
          <w:rtl/>
          <w:cs/>
          <w:lang w:val="ar_AE" w:bidi="ar_AE"/>
        </w:rPr>
      </w:r>
      <w:r>
        <w:rPr>
          <w:rtl/>
          <w:cs/>
          <w:lang w:val="ar_AE" w:bidi="ar_AE"/>
        </w:rPr>
        <w:t>الله الذي أوحى لبولس بأن يَكتب هذه الطلبات والذي سيَقبلها</w:t>
      </w:r>
    </w:p>
    <w:p>
      <w:pPr>
        <w:pStyle w:val="ListBullet"/>
        <w:bidi/>
        <w:spacing w:line="240" w:lineRule="auto"/>
        <w:ind w:left="720"/>
      </w:pPr>
      <w:r>
        <w:rPr>
          <w:rtl/>
          <w:cs/>
          <w:lang w:val="ar_AE" w:bidi="ar_AE"/>
        </w:rPr>
      </w:r>
      <w:r>
        <w:rPr>
          <w:rtl/>
          <w:cs/>
          <w:lang w:val="ar_AE" w:bidi="ar_AE"/>
        </w:rPr>
        <w:t>يسوع الذي له السُلطان على كل شيء</w:t>
      </w:r>
    </w:p>
    <w:p>
      <w:pPr>
        <w:pStyle w:val="ListBullet"/>
        <w:bidi/>
        <w:spacing w:line="240" w:lineRule="auto"/>
        <w:ind w:left="720"/>
      </w:pPr>
      <w:r>
        <w:rPr>
          <w:rtl/>
          <w:cs/>
          <w:lang w:val="ar_AE" w:bidi="ar_AE"/>
        </w:rPr>
      </w:r>
      <w:r>
        <w:rPr>
          <w:rtl/>
          <w:cs/>
          <w:lang w:val="ar_AE" w:bidi="ar_AE"/>
        </w:rPr>
        <w:t>القوى الروحية التي في العالم</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القسم السابق، تحدَّث بولسُ عن الأشياء الرائعة التي صنعها اللهُ للمؤمنين. يبدأ بولسُ هذا المقطع بالصلاة من أجل المؤمنين. ويقول بولس إنه يُصلِّي من أجلهم بسبب جميع البركات الصالحة التي صنعها اللهُ. يقول بولسُ إنه سَمع أمريْن عن المؤمنين. أولًا، سَمع بولسُ عن إيمانهم بيسوع، أو أنهم يثقون بيسوع. كذلك سَمع بولسُ أن المؤمنين يُحبون شعبَ الله، أو الذين يتبعون اللهَ. في كل مرة يُصلِّي فيها بولس، يَشكر اللهَ من أجل المؤمنين. يقول بولسُ إنه يُصلِّي إلى إله "ربنا، أو سيدنا، يسوع المسيح." إن الله مجيدٌ، أو مهوب، وممتلئ بالقوة، وهو مثل الأب بالنسبة لنا.</w:t>
      </w:r>
    </w:p>
    <w:p>
      <w:pPr>
        <w:bidi/>
      </w:pPr>
      <w:r>
        <w:rPr>
          <w:rtl/>
          <w:cs/>
          <w:lang w:val="ar_AE" w:bidi="ar_AE"/>
        </w:rPr>
      </w:r>
      <w:r>
        <w:rPr>
          <w:rtl/>
          <w:cs/>
          <w:lang w:val="ar_AE" w:bidi="ar_AE"/>
        </w:rPr>
        <w:t>توقفوا هنا وناقشوا اللقبَ الذي أعطاه بولس للإشارة إلى يسوع: "الرب يسوع المسيح." هذا لقبُ احترامٍ يَعترف بأن يسوع هو سيدنا وهو المُخلِّص المُعيَّن من الله. كيف تُشيرون إلى يسوع عندما تُكرِمونه؟ أوقفوا سماع هذا التسجيل الصوتي هنا.</w:t>
      </w:r>
    </w:p>
    <w:p>
      <w:pPr>
        <w:bidi/>
      </w:pPr>
      <w:r>
        <w:rPr>
          <w:rtl/>
          <w:cs/>
          <w:lang w:val="ar_AE" w:bidi="ar_AE"/>
        </w:rPr>
      </w:r>
      <w:r>
        <w:rPr>
          <w:rtl/>
          <w:cs/>
          <w:lang w:val="ar_AE" w:bidi="ar_AE"/>
        </w:rPr>
        <w:t>توقفوا هنا واحكوا قصةً عن شخصٍ فَعل أشياء عظيمة. هذا الشخص يُريد الناس أن يمدحوه. استمعوا إلى كلمات المدح التي يَستخدمها راوي القصة. والآن قرروا كيف ستَذكرون لقبَ الله الذي يستخدمه بولسُ في هذا المقطع. أوقفوا سماع التسجيل الصوتي هنا.</w:t>
      </w:r>
    </w:p>
    <w:p>
      <w:pPr>
        <w:bidi/>
      </w:pPr>
      <w:r>
        <w:rPr>
          <w:rtl/>
          <w:cs/>
          <w:lang w:val="ar_AE" w:bidi="ar_AE"/>
        </w:rPr>
      </w:r>
      <w:r>
        <w:rPr>
          <w:rtl/>
          <w:cs/>
          <w:lang w:val="ar_AE" w:bidi="ar_AE"/>
        </w:rPr>
        <w:t>يَطلب بولسُ من الله، أبينا المجيد، أن يعطي المؤمنين شيئين. يَطلب بولسُ من الله أن يعطي المؤمنين حكمةً روحية، أو حكمةً من الله. كذلك يَطلب بولسُ من الله أن يعطي المؤمنين إعلانًا. يريد بولسُ أن يُعلِن اللهُ عن ذاته وعمَّا يَفعله للمؤمنين.</w:t>
      </w:r>
    </w:p>
    <w:p>
      <w:pPr>
        <w:bidi/>
      </w:pPr>
      <w:r>
        <w:rPr>
          <w:rtl/>
          <w:cs/>
          <w:lang w:val="ar_AE" w:bidi="ar_AE"/>
        </w:rPr>
      </w:r>
      <w:r>
        <w:rPr>
          <w:rtl/>
          <w:cs/>
          <w:lang w:val="ar_AE" w:bidi="ar_AE"/>
        </w:rPr>
        <w:t>توقفوا هنا وناقشوا كمجموعة: كيف تتحدثون عن أن الله يُعلِن للناس مَن هو وماذا يَفعل؟ أوقفوا سماع هذا التسجيل الصوتي هنا.</w:t>
      </w:r>
    </w:p>
    <w:p>
      <w:pPr>
        <w:bidi/>
      </w:pPr>
      <w:r>
        <w:rPr>
          <w:rtl/>
          <w:cs/>
          <w:lang w:val="ar_AE" w:bidi="ar_AE"/>
        </w:rPr>
      </w:r>
      <w:r>
        <w:rPr>
          <w:rtl/>
          <w:cs/>
          <w:lang w:val="ar_AE" w:bidi="ar_AE"/>
        </w:rPr>
        <w:t>من الممكن أن الله يَفعل ذلك عن طريق أنه "يَفتح عيون قلوبهم." إن هذه لغةٌ خاصة –يَطلب بولسُ من الله أن يُظهِر للمؤمنين الحقائق بخصوص الله، مثلما يُظهِر النورُ الأشياء بوضوحٍ أكبر بعدما يُضيء في مكانٍ مظلم.</w:t>
      </w:r>
    </w:p>
    <w:p>
      <w:pPr>
        <w:bidi/>
      </w:pPr>
      <w:r>
        <w:rPr>
          <w:rtl/>
          <w:cs/>
          <w:lang w:val="ar_AE" w:bidi="ar_AE"/>
        </w:rPr>
      </w:r>
      <w:r>
        <w:rPr>
          <w:rtl/>
          <w:cs/>
          <w:lang w:val="ar_AE" w:bidi="ar_AE"/>
        </w:rPr>
        <w:t>توقفوا هنا وناقشوا: إن عبارة "أن يَفتح عيون القلب" هي صورة كلامية. إن الصورة الكلامية الأخرى التي تُعبر عن نفس الفكرة هي "أن يَملئ القلبَ بالنور." كان أهل أفسس يعتقدون أن المشاعر تَكمن في القلب، أو أن القلب هو مركز المشاعر والفهم. ما الصورة الكلامية التي تستخدمونها في ثقافتكم والتي تُعبر عن نفس الكلمة. قد تحكون قصةً فيها تُصلون من أجل أن يَفهم شخصٌ ما شيئًا مهمًا. استمعوا بإنصات لتروا كيف تتحدثون عن فهم شيءٍ مهم، أو عن الكشف عن حقيقة جديدة لشخصٍ ما. توقَّفوا هنا عن سماع التسجيل الصوتي.</w:t>
      </w:r>
    </w:p>
    <w:p>
      <w:pPr>
        <w:bidi/>
      </w:pPr>
      <w:r>
        <w:rPr>
          <w:rtl/>
          <w:cs/>
          <w:lang w:val="ar_AE" w:bidi="ar_AE"/>
        </w:rPr>
      </w:r>
      <w:r>
        <w:rPr>
          <w:rtl/>
          <w:cs/>
          <w:lang w:val="ar_AE" w:bidi="ar_AE"/>
        </w:rPr>
        <w:t>يَشرح بولسُ بعدها ما يريد من المؤمنين أن يَعرفوه: يريد بولسُ من المؤمنين أن يفهموا رجاء دعوتهم في أن يتبعوا اللهَ. هذا يعني أن الله يدعو المؤمنين إلى الثقة بأنه سيُخلِّصهم وسيمنحهم حياةً كاملة معه إلى الأبد. كذلك يريد بولسُ من المؤمنين أن يَفهموا أن الله يعطي شعبَه المُقَدَّسين، أو القديسين، ميراثًا، أو كل ما يَملكه اللهُ. هذا يُشبه أن يُعطي الأب أولاده كلَّ ما لديه. إنه يُشبه الغنى العظيم، لكن الله لا يعطينا هنا أموالًا! إن الله يعطينا قوَّتَه العظيمة والشديدة.</w:t>
      </w:r>
    </w:p>
    <w:p>
      <w:pPr>
        <w:bidi/>
      </w:pPr>
      <w:r>
        <w:rPr>
          <w:rtl/>
          <w:cs/>
          <w:lang w:val="ar_AE" w:bidi="ar_AE"/>
        </w:rPr>
      </w:r>
      <w:r>
        <w:rPr>
          <w:rtl/>
          <w:cs/>
          <w:lang w:val="ar_AE" w:bidi="ar_AE"/>
        </w:rPr>
        <w:t>توقفوا هنا وناقشوا كمجموعة: احكوا قصةً عن وقت توقعتم فيه بشغفٍ أن يَحدث لكم شيئغ عظيمٌ. لاحظوا الكلمات التي تستخدمونها للحديث عن ذلك. أوقفوا سماع هذا التسجيل الصوتي هنا.</w:t>
      </w:r>
    </w:p>
    <w:p>
      <w:pPr>
        <w:bidi/>
      </w:pPr>
      <w:r>
        <w:rPr>
          <w:rtl/>
          <w:cs/>
          <w:lang w:val="ar_AE" w:bidi="ar_AE"/>
        </w:rPr>
      </w:r>
      <w:r>
        <w:rPr>
          <w:rtl/>
          <w:cs/>
          <w:lang w:val="ar_AE" w:bidi="ar_AE"/>
        </w:rPr>
        <w:t>في الجزء الثاني من هذا المقطع، يُخبر بولسُ المؤمنين بما يريدهم أن يتذكروه عن الله وعن يسوع. نَعلم أن الله يستطيع أن يعطينا قوةً عظيمة، لأننا رأينا ما فعله اللهُ من أجل يسوع. لقد أقام اللهُ يسوعَ من بين الأموات! بل والأكثر من ذلك، أَجلَس اللهُ يسوعَ في مكان الإكرام عن يمينه في السماء، حيث يَسكن اللهُ. يَسمو يسوعُ فوق كل سلطان، وكل رياسة، وكل قوة، وكل سيادة أو سُلطة. يسمو يسوعُ فوق كل اسم سيستخدمه الناس ليَحصلوا على السلطة. تذكَّروا أن هذه الألقاب هي جميع أنواع السُلطات الروحية المختلفة. يتمتع يسوعُ بسلطانٍ على كل العالم الروحي، بما في ذلك أي كائنات روحية لم تُذكَر صراحةً. ويتمتع يسوع بهذا السلطان الآن، لكنه سيتمتع أيضًا بهذا السلطان إلى الأبد – في المستقبل عندما يُبيد اللهُ كلَّ الشر أخيرًا.</w:t>
      </w:r>
    </w:p>
    <w:p>
      <w:pPr>
        <w:bidi/>
      </w:pPr>
      <w:r>
        <w:rPr>
          <w:rtl/>
          <w:cs/>
          <w:lang w:val="ar_AE" w:bidi="ar_AE"/>
        </w:rPr>
      </w:r>
      <w:r>
        <w:rPr>
          <w:rtl/>
          <w:cs/>
          <w:lang w:val="ar_AE" w:bidi="ar_AE"/>
        </w:rPr>
        <w:t>توقفوا هنا وتناقشوا بخصوص القوة التي لدى يسوع والتي يمتلكها المؤمنون. كيف تساعِد معرفةُ هذه القوة الناسَ في ثقافتكم على فهم أن يسوع لديه قوة أكبر من أي كائن روحي آخر؟ توقَّفوا هنا عن سماع التسجيل الصوتي.</w:t>
      </w:r>
    </w:p>
    <w:p>
      <w:pPr>
        <w:bidi/>
      </w:pPr>
      <w:r>
        <w:rPr>
          <w:rtl/>
          <w:cs/>
          <w:lang w:val="ar_AE" w:bidi="ar_AE"/>
        </w:rPr>
      </w:r>
      <w:r>
        <w:rPr>
          <w:rtl/>
          <w:cs/>
          <w:lang w:val="ar_AE" w:bidi="ar_AE"/>
        </w:rPr>
        <w:t>يَستخدم بولسُ لغةً خاصة مرة أخرى هنا ليُخبرنا أن الله أعطى يسوعَ سلطانًا على كل شيء. لقد وَضع اللهُ "كلَّ شيء تحت قدمي المسيح"، وهي طريقة للتعبير عن أن كل شيء "تحت" يسوع. لا يوجد شيء أكثر أهمية من يسوع. لقد جَعل اللهُ يسوعَ "رأسَ" الجسد. يُشبِّه بولسُ أعضاء الكنيسة أو مجموعات المؤمنين بالجسد البشري. إن رأس الجسد هو الذي يَتحكَّم في الجسد. وبنفس الطريقة، يَتحكَّم يسوعُ في الكنيسة. إن الجسد، أو الكنيسة، هو "ملء يسوع الذي يملأ كلَّ شيء بكل طريقة." على الأرجح، يَملأ المسيحُ أو يُكمِّل الكنيسةَ بحياته وقوَّته، لأنه يملأ الكنيسةَ أو يعطي القوَّةَ لكل شيء. من المحتمل أن الكنيسة أيضًا تُكمِل المسيحَ، أو تُظهِر كمالَ المسيح للعالم.</w:t>
      </w:r>
    </w:p>
    <w:p>
      <w:pPr>
        <w:bidi/>
      </w:pPr>
      <w:r>
        <w:rPr>
          <w:rtl/>
          <w:cs/>
          <w:lang w:val="ar_AE" w:bidi="ar_AE"/>
        </w:rPr>
      </w:r>
      <w:r>
        <w:rPr>
          <w:rtl/>
          <w:cs/>
          <w:lang w:val="ar_AE" w:bidi="ar_AE"/>
        </w:rPr>
        <w:t>توقفوا هنا وناقشوا هذه الصورة الكلامية المرتبطة بالرأس والجسد. كيف تَصفون هذه الصورة الكلامية للناس في ثقافتكم؟ تذكّروا أن الرأس هو الذي يُوجه الجسدَ في كل ما يَفعله الجسدُ. أوقفوا سماع هذا التسجيل الصوتي هنا.</w:t>
      </w:r>
    </w:p>
    <w:p>
      <w:pPr>
        <w:bidi/>
      </w:pPr>
      <w:r>
        <w:rPr>
          <w:rtl/>
          <w:cs/>
          <w:lang w:val="ar_AE" w:bidi="ar_AE"/>
        </w:rPr>
      </w:r>
      <w:r>
        <w:rPr>
          <w:rtl/>
          <w:cs/>
          <w:lang w:val="ar_AE" w:bidi="ar_AE"/>
        </w:rPr>
        <w:t>توقفوا هنا وناقشوا ما تَفعله الكنيسةُ عندما "يملأها" المسيحُ أو "يُكمِّلُها." كيف تَعرفون عندما يملأ المسيحُ الكنيسةَ؟ كيف يَظهر ذلك في الكنيسةُ؟ أوقفوا سماع هذا التسجيل الصوتي هنا.</w:t>
      </w:r>
    </w:p>
    <w:p>
      <w:pPr>
        <w:bidi/>
      </w:pPr>
      <w:r>
        <w:rPr>
          <w:rtl/>
          <w:cs/>
          <w:lang w:val="ar_AE" w:bidi="ar_AE"/>
        </w:rPr>
      </w:r>
      <w:r>
        <w:rPr>
          <w:rtl/>
          <w:cs/>
          <w:lang w:val="ar_AE" w:bidi="ar_AE"/>
        </w:rPr>
        <w:t>والآن على المجموعة أن تَستخدم لوحة قصصية، أو تَرسم، أو تَستخدم أشياءً لتصوِّر المقطع والأحداث الواردة فيه. اختاروا أشخاصًا، أو رسومات، أو أشياءً لتُمثِّل كلَّ شخصية في المقطع.</w:t>
      </w:r>
    </w:p>
    <w:p>
      <w:pPr>
        <w:bidi/>
      </w:pPr>
      <w:r>
        <w:rPr>
          <w:rtl/>
          <w:cs/>
          <w:lang w:val="ar_AE" w:bidi="ar_AE"/>
        </w:rPr>
      </w:r>
      <w:r>
        <w:rPr>
          <w:rtl/>
          <w:cs/>
          <w:lang w:val="ar_AE" w:bidi="ar_AE"/>
        </w:rPr>
        <w:t>بينما تبدأون في سرد تفاصيل هذه الآيات، تَذكَّروا أن بولس يُظهِر أنه يتحدث إلى المؤمنين، أمام الله ويسوع الواقفيْن في المشهد. توجد أيضًا مجموعة من القوى الروحية من العالَم في المشهد. ويُظهِر بولسُ للمؤمنين أنه سعيد لأنه سَمع أن المؤمنين يثقون بيسوع ويحبون الناسَ. ثم يُظهِر بولسُ أنه يَطلب من الله أن يُظهِر للمؤمنين حقائق مهمة عن نفسه. ينبغي على بولس أن يُظهر أن المؤمنين قبلًا لم يروا كلَّ شيء بخصوص خطة الله، لكن الآن يَطلب بولسُ من الله أن يُريهم الحقَ الإلهي كاملًا. يستطيع المؤمنون أن يُظهِروا أنهم يكتشفون ميراثَ الله لهم وقوَّته العظيمة التي لأجلهم.</w:t>
      </w:r>
    </w:p>
    <w:p>
      <w:pPr>
        <w:bidi/>
      </w:pPr>
      <w:r>
        <w:rPr>
          <w:rtl/>
          <w:cs/>
          <w:lang w:val="ar_AE" w:bidi="ar_AE"/>
        </w:rPr>
      </w:r>
      <w:r>
        <w:rPr>
          <w:rtl/>
          <w:cs/>
          <w:lang w:val="ar_AE" w:bidi="ar_AE"/>
        </w:rPr>
        <w:t>والآن يتجه بولس نحو المؤمنين. يَشرح بولسُ قوَّة الله لهم. يقف اللهُ ويسوع بجوار بعضهما البعض، ويُظهِر بولسُ للمؤمنين أن الله أقام المسيحَ، مُخلِّصنا، من بين الأموات. ثم يُظهِر بولسُ أن المسيح جالسٌ بجانب الله في السماء حيث يسكنون، عن يمين الله. يُظهِر يسوعُ أنه يسود على جميع القوى الروحية التي في العالَم. أظهروا أن هذه القوى الروحية تحت يسوع، أو تحت سلطانه.</w:t>
      </w:r>
    </w:p>
    <w:p>
      <w:pPr>
        <w:bidi/>
      </w:pPr>
      <w:r>
        <w:rPr>
          <w:rtl/>
          <w:cs/>
          <w:lang w:val="ar_AE" w:bidi="ar_AE"/>
        </w:rPr>
      </w:r>
      <w:r>
        <w:rPr>
          <w:rtl/>
          <w:cs/>
          <w:lang w:val="ar_AE" w:bidi="ar_AE"/>
        </w:rPr>
        <w:t>والآن يَشرح بولسُ أن يسوع هو الرأس، أو قائد الكنيسة. أَظهِروا أن يسوع قائدٌ صالح. أَظهِروا المسيحَ يسوع وهو يملأ الكنيسةَ بحضوره — ربما يستطيع أن يأتي ويقف وسط المؤمنين بينما يُظهِرون ما يفعلونه معًا ككنيسة.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١: ١٥–٢٣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في أفسس</w:t>
      </w:r>
    </w:p>
    <w:p>
      <w:pPr>
        <w:pStyle w:val="ListBullet"/>
        <w:bidi/>
        <w:spacing w:line="240" w:lineRule="auto"/>
        <w:ind w:left="720"/>
      </w:pPr>
      <w:r>
        <w:rPr>
          <w:rtl/>
          <w:cs/>
          <w:lang w:val="ar_AE" w:bidi="ar_AE"/>
        </w:rPr>
      </w:r>
      <w:r>
        <w:rPr>
          <w:rtl/>
          <w:cs/>
          <w:lang w:val="ar_AE" w:bidi="ar_AE"/>
        </w:rPr>
        <w:t>الله الذي أوحى لبولس بأن يَكتب هذه الطلبات والذي سيَقبلها</w:t>
      </w:r>
    </w:p>
    <w:p>
      <w:pPr>
        <w:pStyle w:val="ListBullet"/>
        <w:bidi/>
        <w:spacing w:line="240" w:lineRule="auto"/>
        <w:ind w:left="720"/>
      </w:pPr>
      <w:r>
        <w:rPr>
          <w:rtl/>
          <w:cs/>
          <w:lang w:val="ar_AE" w:bidi="ar_AE"/>
        </w:rPr>
      </w:r>
      <w:r>
        <w:rPr>
          <w:rtl/>
          <w:cs/>
          <w:lang w:val="ar_AE" w:bidi="ar_AE"/>
        </w:rPr>
        <w:t>يسوع الذي له السُلطان على كل شيء</w:t>
      </w:r>
    </w:p>
    <w:p>
      <w:pPr>
        <w:pStyle w:val="ListBullet"/>
        <w:bidi/>
        <w:spacing w:line="240" w:lineRule="auto"/>
        <w:ind w:left="720"/>
      </w:pPr>
      <w:r>
        <w:rPr>
          <w:rtl/>
          <w:cs/>
          <w:lang w:val="ar_AE" w:bidi="ar_AE"/>
        </w:rPr>
      </w:r>
      <w:r>
        <w:rPr>
          <w:rtl/>
          <w:cs/>
          <w:lang w:val="ar_AE" w:bidi="ar_AE"/>
        </w:rPr>
        <w:t>القوى الروحية التي في العالَم</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يبدأ بولسُ صلاةً جديدة. ويُخبِر بولسُ مؤمني أفسس أنه يُصلِّي من أجلهم في كل مرة يُصلِّي فيها إلى الله. وفي صلاته، يَشكر بولسُ اللهَ من أجل المؤمنين. يَطلب أيضًا أن يُعطى إلهُ المجد مؤمني أفسس الحكمةَ الروحية. يريد بولسُ أن ينمو المؤمنون في فَهمهم أو معرفتهم بالله. ويَستخدم بولسُ صورةً كلامية فيها يَملأ النورُ مكانًا بحيث تختفي الظلال. تساعد هذه الصورةُ المؤمنين على إدراك كيف يمكنهم فهم الرجاء الذي أعطاه اللهُ 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"كيف تستطيع أن تُصلِّي باستمرار من أجل هؤلاء الأشخاص؟" قد تسمعون إجابات مثل: "أقضي عدة ساعات كل يوم أُصلِّي من أجل الذين يؤمنون بيسوع. لقد عشتُ في أفسس وأعلم الصعوبات التي يواجهها المؤمنون هناك، في ظل وجود الهيكل الوثني والعبادة الوثنية. وأصلِّي أن يعطيهم اللهُ القوة ليظلوا أقوياء. وكلَّما زاد فَهمهم عن الله وما فعله من أجلهم، سيكونون بحالةٍ أفضل. إنني أُصلِّى من أجل الذين أحبهم حتى وأنا أعمل أو أمشي."</w:t>
      </w:r>
    </w:p>
    <w:p>
      <w:pPr>
        <w:pStyle w:val="ListBullet"/>
        <w:bidi/>
        <w:spacing w:line="240" w:lineRule="auto"/>
        <w:ind w:left="720"/>
      </w:pPr>
      <w:r>
        <w:rPr>
          <w:rtl/>
          <w:cs/>
          <w:lang w:val="ar_AE" w:bidi="ar_AE"/>
        </w:rPr>
      </w:r>
      <w:r>
        <w:rPr>
          <w:rtl/>
          <w:cs/>
          <w:lang w:val="ar_AE" w:bidi="ar_AE"/>
        </w:rPr>
        <w:t>اسألوا مؤمني أفسس: "كيف تشعرون عندما تَعلموا أن بولس يُصلِّي من أجلكم باستمرار؟" قد تسمعون إجابات مثل: "أُحب أن أُعرف أن بولس يَتذكَّرني ويُصلِّي من أجلي ومن أجل عائلتي حتى عندما لا يكون بولس هنا. أحاول أن أتبع يسوعَ وأن أتعلَّم المزيد، لكن أحيانًا يكون ذلك صعبًا. إنَّ معرفة أن بولس يُصلِّي من أجلي يساعدني على أن أصبح أقوى في إيماني."</w:t>
      </w:r>
    </w:p>
    <w:p>
      <w:pPr>
        <w:pStyle w:val="ListBullet"/>
        <w:bidi/>
        <w:spacing w:line="240" w:lineRule="auto"/>
        <w:ind w:left="720"/>
      </w:pPr>
      <w:r>
        <w:rPr>
          <w:rtl/>
          <w:cs/>
          <w:lang w:val="ar_AE" w:bidi="ar_AE"/>
        </w:rPr>
      </w:r>
      <w:r>
        <w:rPr>
          <w:rtl/>
          <w:cs/>
          <w:lang w:val="ar_AE" w:bidi="ar_AE"/>
        </w:rPr>
        <w:t>اسألوا الله: "كيف تشعر عندما تَسمع صلوات بولس؟" قد تسمعون إجابات مثل: "لقد فهم بولسُ أنه من المهم أن يبقى على تواصل معي. أرغب في أن يَفعل جميعُ المؤمنين مثل بولس وأن يقضوا وقتًا كل يوم في الصلاة. لقد أخبرتُ البشرَ أن الصلاة مهمة، ويُظهِر بولس من خلال أفعاله أنها مهمة. أُحب التحدثَ مع الذين يتبعونني."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يواصل بولسُ الصلاة. ويريد بولسُ من الله أن يساعد المؤمنين على إدراك أن لديهم قوة. هذه القوة هي نفس القوة التي استخدمها اللهُ ليُقيِم يسوعَ من بين الأموات. يُخبِر بولسُ مؤمني أفسس أن هذه القوة أعظم بكثير من قوة أي كائنات روحية أخرى، حتى تلك الكائنات الروحية التي لا يمكنهم رؤيتها.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"كيف تشعرون عندما تسمعون عن هذه القوة التي لكم؟" قد تسمعون إجابات مثل: "أنا سعيد جدًا لأن بولس ذكَّرنا بهذه القوة. لقد أخبرنا بولسُ عن هذه القوة، لكن من السهل أن أنسى أنها لدي عندما أرى ذلك الهيكل الوثني كل يوم، وعندما أَرى وأَسمع السحرة في السوق. عندما يَمرض ابني، أنسى أحيانًا أن لدي هذه القوة. أنا سعيد لأن بولس يُذكِّرني أن أستخدم القوةَ التي يعطيني إياها اللهُ وألا أذهب إلى السحرة."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 بولسُ المؤمنين بأن الله جَعل يسوعَ السُلطةَ العُليا. وَضع اللهُ كلَّ شيء تحت سلطان يسوع. هذا يشمل كلَّ ما لدينا في العالم الحاضر وفي العالم الآتي. كذلك جَعل اللهُ يسوعَ قائدًا أو رأسًا للكنيسة. الكنيسة هي جسد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"كيف تشعرون بخصوص امتلاك يسوع لهذا السلطان؟" قد تسمعون إجابات مثل: "أنا سعيد لأن يسوع له هذا السلطان. أريد أن أتذكر هذا في المرة التالية التي أسمع فيها شخصًا يتحدث عن سلطان إلهٍ وثني أو روح شرير. يمتلك يسوعُ سلطانًا أكبر. إذا تذكَّرتْ ذلك، سأكون آمنًا من تلك الأرواح الشريرة."</w:t>
      </w:r>
    </w:p>
    <w:p>
      <w:pPr>
        <w:pStyle w:val="ListBullet"/>
        <w:bidi/>
        <w:spacing w:line="240" w:lineRule="auto"/>
        <w:ind w:left="720"/>
      </w:pPr>
      <w:r>
        <w:rPr>
          <w:rtl/>
          <w:cs/>
          <w:lang w:val="ar_AE" w:bidi="ar_AE"/>
        </w:rPr>
      </w:r>
      <w:r>
        <w:rPr>
          <w:rtl/>
          <w:cs/>
          <w:lang w:val="ar_AE" w:bidi="ar_AE"/>
        </w:rPr>
        <w:t>اسألوا بولس: "لماذا تعتقد أنه من المهم تذكير المؤمنين بأن يسوع هو رأس الكنيسة وأنهم جسد الكنيسة؟" قد تسمعون إجابات مثل: "أريدهم أن يستمعوا إلى صوت يسوع وهو يأمرهم بما ينبغي فعله في الكنيسة. لقد رأيتُ ما يحدث عندما ينقسم المؤمنون في فهمهم، ومعتقداتهم، وأفعالهم. وطالما كانوا يتذكرون أن يسوع هو الرأس وهو الذي يأمرها بما ينبغي فعله، فإنهم سيظلون أقوياء. إن يسوع يُحب الكنيسةَ ويريدها أن تنمو في الإيمان وأن تكون قوية."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١: ١٥–٢٣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بولسُ عن </w:t>
      </w:r>
      <w:r>
        <w:rPr>
          <w:b/>
          <w:rtl/>
          <w:cs/>
          <w:lang w:val="ar_AE" w:bidi="ar_AE"/>
        </w:rPr>
        <w:t>إيمان</w:t>
      </w:r>
      <w:r>
        <w:rPr>
          <w:rtl/>
          <w:cs/>
          <w:lang w:val="ar_AE" w:bidi="ar_AE"/>
        </w:rPr>
        <w:t xml:space="preserve"> أهل أفسس أو عن ثقتهم في الرب يسوع. تُناقَش كلمة </w:t>
      </w:r>
      <w:r>
        <w:rPr>
          <w:rtl/>
          <w:cs/>
          <w:lang w:val="ar_AE" w:bidi="ar_AE"/>
        </w:rPr>
        <w:t>إيمان</w:t>
      </w:r>
      <w:r>
        <w:rPr>
          <w:rtl/>
          <w:cs/>
          <w:lang w:val="ar_AE" w:bidi="ar_AE"/>
        </w:rPr>
        <w:t xml:space="preserve"> في قاموس الكلمات الرئيسية. استخدموا الكلمة ذاتها التي استخدمتموها في الترجمات السابقة لكلمة "إيمان."</w:t>
      </w:r>
    </w:p>
    <w:p>
      <w:pPr>
        <w:bidi/>
      </w:pPr>
      <w:r>
        <w:rPr>
          <w:rtl/>
          <w:cs/>
          <w:lang w:val="ar_AE" w:bidi="ar_AE"/>
        </w:rPr>
      </w:r>
      <w:r>
        <w:rPr>
          <w:rtl/>
          <w:cs/>
          <w:lang w:val="ar_AE" w:bidi="ar_AE"/>
        </w:rPr>
        <w:t xml:space="preserve">يَستخدم بولسُ لقبَ </w:t>
      </w:r>
      <w:r>
        <w:rPr>
          <w:b/>
          <w:rtl/>
          <w:cs/>
          <w:lang w:val="ar_AE" w:bidi="ar_AE"/>
        </w:rPr>
        <w:t>الرب</w:t>
      </w:r>
      <w:r>
        <w:rPr>
          <w:rtl/>
          <w:cs/>
          <w:lang w:val="ar_AE" w:bidi="ar_AE"/>
        </w:rPr>
        <w:t xml:space="preserve"> يسوع </w:t>
      </w:r>
      <w:r>
        <w:rPr>
          <w:b/>
          <w:rtl/>
          <w:cs/>
          <w:lang w:val="ar_AE" w:bidi="ar_AE"/>
        </w:rPr>
        <w:t>المسيح</w:t>
      </w:r>
      <w:r>
        <w:rPr>
          <w:rtl/>
          <w:cs/>
          <w:lang w:val="ar_AE" w:bidi="ar_AE"/>
        </w:rPr>
        <w:t xml:space="preserve"> في كل أنحاء هذا المقطع. إن هذا اللقب يعني أن يسوع هو الله. إن كلمة الرب هي لقب إكرام يُظهِر أن يسوع هو السيد، وهو حقًا الله. يُشير لقب المسيح إلى مكانة يسوع بصفته المسيا، أو المُخلِّص الذي وَعد اللهُ بإرساله. يُناقَش لقبا </w:t>
      </w:r>
      <w:r>
        <w:rPr>
          <w:rtl/>
          <w:cs/>
          <w:lang w:val="ar_AE" w:bidi="ar_AE"/>
        </w:rPr>
        <w:t>الرب</w:t>
      </w:r>
      <w:r>
        <w:rPr>
          <w:rtl/>
          <w:cs/>
          <w:lang w:val="ar_AE" w:bidi="ar_AE"/>
        </w:rPr>
        <w:t xml:space="preserve"> و</w:t>
      </w:r>
      <w:r>
        <w:rPr>
          <w:rtl/>
          <w:cs/>
          <w:lang w:val="ar_AE" w:bidi="ar_AE"/>
        </w:rPr>
        <w:t>المسيح</w:t>
      </w:r>
      <w:r>
        <w:rPr>
          <w:rtl/>
          <w:cs/>
          <w:lang w:val="ar_AE" w:bidi="ar_AE"/>
        </w:rPr>
        <w:t xml:space="preserve"> في قاموس الكلمات الرئيسية. استخدموا الكلمة ذاتها التي استخدمتموها في المقاطع السابقة للإشارة إلى الرب والمسيح.</w:t>
      </w:r>
    </w:p>
    <w:p>
      <w:pPr>
        <w:bidi/>
      </w:pPr>
      <w:r>
        <w:rPr>
          <w:rtl/>
          <w:cs/>
          <w:lang w:val="ar_AE" w:bidi="ar_AE"/>
        </w:rPr>
      </w:r>
      <w:r>
        <w:rPr>
          <w:rtl/>
          <w:cs/>
          <w:lang w:val="ar_AE" w:bidi="ar_AE"/>
        </w:rPr>
        <w:t xml:space="preserve">يستخدم بولسُ كلمةَ </w:t>
      </w:r>
      <w:r>
        <w:rPr>
          <w:b/>
          <w:rtl/>
          <w:cs/>
          <w:lang w:val="ar_AE" w:bidi="ar_AE"/>
        </w:rPr>
        <w:t>قديس</w:t>
      </w:r>
      <w:r>
        <w:rPr>
          <w:rtl/>
          <w:cs/>
          <w:lang w:val="ar_AE" w:bidi="ar_AE"/>
        </w:rPr>
        <w:t xml:space="preserve"> للإشارة إلى كل من يؤمن بيسوع بصفته مُخلِّصًا وربًّا. القديسون هم أشخاص مُقَدَّسون أو مُخصَّصون لخدمة الله. استخدموا الكلمة ذاتها التي استخدمتموها من قبل للإشارة إلى القديسين، وتذكَّروا أن كلمة </w:t>
      </w:r>
      <w:r>
        <w:rPr>
          <w:rtl/>
          <w:cs/>
          <w:lang w:val="ar_AE" w:bidi="ar_AE"/>
        </w:rPr>
        <w:t>القديس</w:t>
      </w:r>
      <w:r>
        <w:rPr>
          <w:rtl/>
          <w:cs/>
          <w:lang w:val="ar_AE" w:bidi="ar_AE"/>
        </w:rPr>
        <w:t xml:space="preserve"> تُناقَش في قاموس الكلمات الرئيسية.</w:t>
      </w:r>
    </w:p>
    <w:p>
      <w:pPr>
        <w:bidi/>
      </w:pPr>
      <w:r>
        <w:rPr>
          <w:rtl/>
          <w:cs/>
          <w:lang w:val="ar_AE" w:bidi="ar_AE"/>
        </w:rPr>
      </w:r>
      <w:r>
        <w:rPr>
          <w:rtl/>
          <w:cs/>
          <w:lang w:val="ar_AE" w:bidi="ar_AE"/>
        </w:rPr>
        <w:t xml:space="preserve">يدعو بولسُ اللهَ إلهَ </w:t>
      </w:r>
      <w:r>
        <w:rPr>
          <w:b/>
          <w:rtl/>
          <w:cs/>
          <w:lang w:val="ar_AE" w:bidi="ar_AE"/>
        </w:rPr>
        <w:t>المجد</w:t>
      </w:r>
      <w:r>
        <w:rPr>
          <w:rtl/>
          <w:cs/>
          <w:lang w:val="ar_AE" w:bidi="ar_AE"/>
        </w:rPr>
        <w:t xml:space="preserve"> أو الآب المجيد، أي أن الله ممتلئ بالجلال والقوة. استخدموا الكلمة ذاتها التي استخدمتموها في المقطع السابق للإشارة إلى المجد، وتذكَّروا أن كلمة </w:t>
      </w:r>
      <w:r>
        <w:rPr>
          <w:rtl/>
          <w:cs/>
          <w:lang w:val="ar_AE" w:bidi="ar_AE"/>
        </w:rPr>
        <w:t>المجد</w:t>
      </w:r>
      <w:r>
        <w:rPr>
          <w:rtl/>
          <w:cs/>
          <w:lang w:val="ar_AE" w:bidi="ar_AE"/>
        </w:rPr>
        <w:t xml:space="preserve"> تُناقَش في قاموس الكلمات الرئيسية. إن هذه الرسالة الموجَّهة إلى أهل أفسس هي المكان الوحيد في الكتاب المُقدَّس الذي نجد فيه هذا اللقب لله.</w:t>
      </w:r>
    </w:p>
    <w:p>
      <w:pPr>
        <w:bidi/>
      </w:pPr>
      <w:r>
        <w:rPr>
          <w:rtl/>
          <w:cs/>
          <w:lang w:val="ar_AE" w:bidi="ar_AE"/>
        </w:rPr>
      </w:r>
      <w:r>
        <w:rPr>
          <w:rtl/>
          <w:cs/>
          <w:lang w:val="ar_AE" w:bidi="ar_AE"/>
        </w:rPr>
        <w:t xml:space="preserve">يَطلب بولسُ من الله أن يعطي المؤمنين </w:t>
      </w:r>
      <w:r>
        <w:rPr>
          <w:b/>
          <w:rtl/>
          <w:cs/>
          <w:lang w:val="ar_AE" w:bidi="ar_AE"/>
        </w:rPr>
        <w:t>حكمةً</w:t>
      </w:r>
      <w:r>
        <w:rPr>
          <w:rtl/>
          <w:cs/>
          <w:lang w:val="ar_AE" w:bidi="ar_AE"/>
        </w:rPr>
        <w:t xml:space="preserve"> روحية، أو </w:t>
      </w:r>
      <w:r>
        <w:rPr>
          <w:b/>
          <w:rtl/>
          <w:cs/>
          <w:lang w:val="ar_AE" w:bidi="ar_AE"/>
        </w:rPr>
        <w:t>روحًا</w:t>
      </w:r>
      <w:r>
        <w:rPr>
          <w:rtl/>
          <w:cs/>
          <w:lang w:val="ar_AE" w:bidi="ar_AE"/>
        </w:rPr>
        <w:t xml:space="preserve"> أو سلوكًا حكيمًا. كان بولس يريد من المؤمنين أن يُفكروا في ما هو حق وأن يفعلوا ما هو صالح. ولأن هذه الحكمة روحية، فإن فهمهم للحقائق الروحية سيأتي من الله. استخدموا الكلمة ذاتها التي استخدمتموها في المقاطع السابقة للإشارة إلى </w:t>
      </w:r>
      <w:r>
        <w:rPr>
          <w:rtl/>
          <w:cs/>
          <w:lang w:val="ar_AE" w:bidi="ar_AE"/>
        </w:rPr>
        <w:t>الحكمة</w:t>
      </w:r>
      <w:r>
        <w:rPr>
          <w:rtl/>
          <w:cs/>
          <w:lang w:val="ar_AE" w:bidi="ar_AE"/>
        </w:rPr>
        <w:t>، وراجعوا قاموس الكلمات الرئيسية لمزيد من المعلومات.</w:t>
      </w:r>
    </w:p>
    <w:p>
      <w:pPr>
        <w:bidi/>
      </w:pPr>
      <w:r>
        <w:rPr>
          <w:rtl/>
          <w:cs/>
          <w:lang w:val="ar_AE" w:bidi="ar_AE"/>
        </w:rPr>
      </w:r>
      <w:r>
        <w:rPr>
          <w:rtl/>
          <w:cs/>
          <w:lang w:val="ar_AE" w:bidi="ar_AE"/>
        </w:rPr>
        <w:t xml:space="preserve">لقد أعطى اللهُ قديسيه </w:t>
      </w:r>
      <w:r>
        <w:rPr>
          <w:b/>
          <w:rtl/>
          <w:cs/>
          <w:lang w:val="ar_AE" w:bidi="ar_AE"/>
        </w:rPr>
        <w:t>ميراثه</w:t>
      </w:r>
      <w:r>
        <w:rPr>
          <w:rtl/>
          <w:cs/>
          <w:lang w:val="ar_AE" w:bidi="ar_AE"/>
        </w:rPr>
        <w:t xml:space="preserve"> المجيد أو الرائع. استخدموا الكلمة ذاتها التي استخدمتموها في المقطع السابق للإشارة إلى الميراث.</w:t>
      </w:r>
    </w:p>
    <w:p>
      <w:pPr>
        <w:bidi/>
      </w:pPr>
      <w:r>
        <w:rPr>
          <w:rtl/>
          <w:cs/>
          <w:lang w:val="ar_AE" w:bidi="ar_AE"/>
        </w:rPr>
      </w:r>
      <w:r>
        <w:rPr>
          <w:rtl/>
          <w:cs/>
          <w:lang w:val="ar_AE" w:bidi="ar_AE"/>
        </w:rPr>
        <w:t xml:space="preserve">لقد وَضع اللهُ يسوعَ عن يمينه، وهو مكان الإكرام. وأعطى اللُه يسوعَ سلطانًا أو قوةً على كل شيء على الأرض وكل ما في </w:t>
      </w:r>
      <w:r>
        <w:rPr>
          <w:b/>
          <w:rtl/>
          <w:cs/>
          <w:lang w:val="ar_AE" w:bidi="ar_AE"/>
        </w:rPr>
        <w:t>السماويات</w:t>
      </w:r>
      <w:r>
        <w:rPr>
          <w:rtl/>
          <w:cs/>
          <w:lang w:val="ar_AE" w:bidi="ar_AE"/>
        </w:rPr>
        <w:t xml:space="preserve"> أو الممالك السماوية. استخدموا التعبير ذاته الذي استخدمتموه في المقاطع السابقة للإشارة إلى الممالك السماوية. كان أهل أفسس يعتقدون أن الممالك السماوية فيها طبقات مختلفة، ويوجد الله في الطبقة العليا. بين الأرض وطبقة السماء العليا تَسكن كائنات روحية، وتُسمى هنا الرياسات السماوية، والسلاطين، والقوات، والسادة. إن هذه الأوصاف للكائنات الروحية تعني كلها نفس الشيء. لا تُشير هذه الكلمات إلى أرواح هي كائنات صالحة أو شريرة بالضرورة. يمتلك يسوعُ سلطانًا على جميع الكائنات الروحية، الصالحة والشريرة، ما عدا الله الآب نفسه. استخدموا الكلمة ذاتها التي استخدمتوها في المقاطع السابقة للإشارة إلى </w:t>
      </w:r>
      <w:r>
        <w:rPr>
          <w:b/>
          <w:rtl/>
          <w:cs/>
          <w:lang w:val="ar_AE" w:bidi="ar_AE"/>
        </w:rPr>
        <w:t>السماء</w:t>
      </w:r>
      <w:r>
        <w:rPr>
          <w:rtl/>
          <w:cs/>
          <w:lang w:val="ar_AE" w:bidi="ar_AE"/>
        </w:rPr>
        <w:t xml:space="preserve">، وتذكَّروا أن كلمة </w:t>
      </w:r>
      <w:r>
        <w:rPr>
          <w:rtl/>
          <w:cs/>
          <w:lang w:val="ar_AE" w:bidi="ar_AE"/>
        </w:rPr>
        <w:t>السماء</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تكلَّم بولسُ عن سُلطان المسيح على </w:t>
      </w:r>
      <w:r>
        <w:rPr>
          <w:b/>
          <w:rtl/>
          <w:cs/>
          <w:lang w:val="ar_AE" w:bidi="ar_AE"/>
        </w:rPr>
        <w:t>الكنيسة</w:t>
      </w:r>
      <w:r>
        <w:rPr>
          <w:rtl/>
          <w:cs/>
          <w:lang w:val="ar_AE" w:bidi="ar_AE"/>
        </w:rPr>
        <w:t>. إن كلمة "كنيسة" تعني مجموعة من الناس الذين يؤمنون بيسوع بصفته مُخلِّصهم. يجتمع هؤلاء الناس معًا لعبادة الله، وللصلاة، ولدراسة كلمة الله. لا تُشير كلمةُ كنيسة إلى أحد المباني.</w:t>
      </w:r>
    </w:p>
    <w:p>
      <w:pPr>
        <w:bidi/>
      </w:pPr>
      <w:r>
        <w:rPr>
          <w:rtl/>
          <w:cs/>
          <w:lang w:val="ar_AE" w:bidi="ar_AE"/>
        </w:rPr>
      </w:r>
      <w:r>
        <w:rPr>
          <w:rtl/>
          <w:cs/>
          <w:lang w:val="ar_AE" w:bidi="ar_AE"/>
        </w:rPr>
        <w:t xml:space="preserve">توقفوا هنا وناقشوا معًا الكلمة التي ستَستخدموها للإشارة إلى </w:t>
      </w:r>
      <w:r>
        <w:rPr>
          <w:b/>
          <w:rtl/>
          <w:cs/>
          <w:lang w:val="ar_AE" w:bidi="ar_AE"/>
        </w:rPr>
        <w:t>الكنيسة</w:t>
      </w:r>
      <w:r>
        <w:rPr>
          <w:rtl/>
          <w:cs/>
          <w:lang w:val="ar_AE" w:bidi="ar_AE"/>
        </w:rPr>
        <w:t xml:space="preserve">. استخدموا الكلمة ذاتها لترجمة كلمة </w:t>
      </w:r>
      <w:r>
        <w:rPr>
          <w:rtl/>
          <w:cs/>
          <w:lang w:val="ar_AE" w:bidi="ar_AE"/>
        </w:rPr>
        <w:t>كنيسة</w:t>
      </w:r>
      <w:r>
        <w:rPr>
          <w:rtl/>
          <w:cs/>
          <w:lang w:val="ar_AE" w:bidi="ar_AE"/>
        </w:rPr>
        <w:t xml:space="preserve"> والتي استخدمتوها في أسفار سابقة من الكتاب المُقدَّس، وراجعوا قاموس الكلمات الرئيسية لمزيد من المعلومات. أوقفوا سماع هذا التسجيل الصوتي هنا.</w:t>
      </w:r>
    </w:p>
    <w:p>
      <w:pPr>
        <w:bidi/>
      </w:pPr>
      <w:r>
        <w:rPr>
          <w:rtl/>
          <w:cs/>
          <w:lang w:val="ar_AE" w:bidi="ar_AE"/>
        </w:rPr>
      </w:r>
      <w:r>
        <w:rPr>
          <w:rtl/>
          <w:cs/>
          <w:lang w:val="ar_AE" w:bidi="ar_AE"/>
        </w:rPr>
        <w:t>يسوع هو رأس الكنيسة، والكنيسة هي جسد يسوع. تُظهِر هذه الصورة الكلامية كيف يمتلك يسوعُ سلطانًا كاملًا على كل ما تفعله الكنيسة.</w:t>
      </w:r>
    </w:p>
    <w:p>
      <w:pPr>
        <w:bidi/>
      </w:pPr>
      <w:r>
        <w:rPr>
          <w:rtl/>
          <w:cs/>
          <w:lang w:val="ar_AE" w:bidi="ar_AE"/>
        </w:rPr>
      </w:r>
      <w:r>
        <w:rPr>
          <w:rtl/>
          <w:cs/>
          <w:lang w:val="ar_AE" w:bidi="ar_AE"/>
        </w:rPr>
        <w:t>توقفوا هنا وقرروا كيف ستشرحون أن يسوع يمتلك سلطانًا على الكنيسة.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٢: ١–١٠ واحفظوه في قلوبكم.</w:t>
      </w:r>
    </w:p>
    <w:p>
      <w:pPr>
        <w:bidi/>
      </w:pPr>
      <w:r>
        <w:rPr>
          <w:rtl/>
          <w:cs/>
          <w:lang w:val="ar_AE" w:bidi="ar_AE"/>
        </w:rPr>
      </w:r>
      <w:r>
        <w:rPr>
          <w:rtl/>
          <w:cs/>
          <w:lang w:val="ar_AE" w:bidi="ar_AE"/>
        </w:rPr>
        <w:t>استمعوا إلى نسخة صوتية من رسالة أفسس ٢: ١–١٠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٢: ١–١٠ في أكثر الترجمات المفهومة لكم.</w:t>
      </w:r>
    </w:p>
    <w:p>
      <w:pPr>
        <w:bidi/>
      </w:pPr>
      <w:r>
        <w:rPr>
          <w:rtl/>
          <w:cs/>
          <w:lang w:val="ar_AE" w:bidi="ar_AE"/>
        </w:rPr>
      </w:r>
      <w:r>
        <w:rPr>
          <w:rtl/>
          <w:cs/>
          <w:lang w:val="ar_AE" w:bidi="ar_AE"/>
        </w:rPr>
        <w:t>في المقطع السابق، تحدَّث بولس عن القوة التي أعطاها اللهُ للمؤمنين، وكيف أعطى اللهُ يسوعَ المسيح كلَّ السلطان لأن يسوع يمتلك كلَّ السلطان على الأرواح الشريرة. يُقارِن بولسُ الآن حياتنا قبل أن نصبح أتباعًا ليسوع مع حياتنا بعد أن أصبحنا أتباعًا له. قبل أن نصبح أتباعًا، كان الأمر وكأننا أموات، وبعدها أصبح الأمر وكأننا أحياء بالكامل. إن الله وحده هو الذي يستطيع أن يفعل هذا!</w:t>
      </w:r>
    </w:p>
    <w:p>
      <w:pPr>
        <w:bidi/>
      </w:pPr>
      <w:r>
        <w:rPr>
          <w:rtl/>
          <w:cs/>
          <w:lang w:val="ar_AE" w:bidi="ar_AE"/>
        </w:rPr>
      </w:r>
      <w:r>
        <w:rPr>
          <w:rtl/>
          <w:cs/>
          <w:lang w:val="ar_AE" w:bidi="ar_AE"/>
        </w:rPr>
        <w:t>يُخبِر بولسُ الأممَ كيف كانت حياتهم قبل أن يصبحوا أتباعًا ليسوع. يقول بولسُ إنهم كانوا يتبعون رئيس مملكة الهواء. إن رئيس مملكة الهواء هو الشيطان، أو إبليس. كان الناس يعتقدون أن الشيطان والأرواح الشريرة تسود في السماء الأدنى أو في الهواء من حولهم. وهذا المكان أدنى بكثيرٍ من مملكة الله حيث يَسكن اللهُ والملائكة. يُخبِر بولسُ الأممَ أن الشيطان يقود الناس إلى عصيان أوامر الله. عندما يعيش الناس بهذه الطريقة، يكونون مثل الأموات. لا يستطيع الأموات التجاوب مع الله. يقول بولس أننا جميعًا كنا في هذه الحالة. لقد تصرَّفنا جميعًا مثل الأشخاص الذين اختاروا أن يعصوا اللهَ. كان بولس يتحدث إلى الأمم، لكنه الآن يشمل نفسه والمؤمنين اليهود عندما يقول أننا جميعًا اتَّبعنا طبيعتنا الخاطئة.</w:t>
      </w:r>
    </w:p>
    <w:p>
      <w:pPr>
        <w:bidi/>
      </w:pPr>
      <w:r>
        <w:rPr>
          <w:rtl/>
          <w:cs/>
          <w:lang w:val="ar_AE" w:bidi="ar_AE"/>
        </w:rPr>
      </w:r>
      <w:r>
        <w:rPr>
          <w:rtl/>
          <w:cs/>
          <w:lang w:val="ar_AE" w:bidi="ar_AE"/>
        </w:rPr>
        <w:t>يتحدث بولس عن طبيعتنا الخاطئة. إن الطريقة الأخرى لوصف هذا الأمر هي بالتحدُّث عن الرغبات الأنانية لأجسادنا وعقولنا. عندما يتحدث بولس عن طبيعتنا، فهو يتحدث عن الطريقة التي وُلِدنا بها. يقول بولس أننا جميعًا فَعلنا ما أردنا فِعله. لقد فَعلنا كل ما تخيَّلته عقولُنا أو كل ما أرادته أجسادُنا. يمكنكم القول بأننا اتَّبعنا رغباتنا الطبيعية كبشر. وبسبب هذه القرارات، كنا جميعًا نستحق غضب الله. إنَّ سخط الله أو غضبه هو الشعور الذي يشعر به اللهُ عندما يرى شخصًا يُخطئ أو يعصيه. إن الغضب هو كراهية الله للخطية لأنه قدوس، أو طاهر، وعادل. نستحق كلنا ذلك الغضب تمامًا مثل كل الذين لا يتبعون يسوع. لكننا نَعلم أيضًا أن الله يُقدِّم الرحمةَ للذين يتبعون يسوع.</w:t>
      </w:r>
    </w:p>
    <w:p>
      <w:pPr>
        <w:bidi/>
      </w:pPr>
      <w:r>
        <w:rPr>
          <w:rtl/>
          <w:cs/>
          <w:lang w:val="ar_AE" w:bidi="ar_AE"/>
        </w:rPr>
      </w:r>
      <w:r>
        <w:rPr>
          <w:rtl/>
          <w:cs/>
          <w:lang w:val="ar_AE" w:bidi="ar_AE"/>
        </w:rPr>
        <w:t>توقفوا هنا وناقشوا هذا السؤال كمجموعة. احكوا قصةً عن شخص عصى الله ولديه الكثير من الكبرياء. استمعوا كيف يصف راوي القصة هذا الشخص. ما الكلمات التي تستخدمونها لوصف الطبيعة الخاطئة لهذا الشخص؟ توقَّفوا هنا عن سماع التسجيل الصوتي.</w:t>
      </w:r>
    </w:p>
    <w:p>
      <w:pPr>
        <w:bidi/>
      </w:pPr>
      <w:r>
        <w:rPr>
          <w:rtl/>
          <w:cs/>
          <w:lang w:val="ar_AE" w:bidi="ar_AE"/>
        </w:rPr>
      </w:r>
      <w:r>
        <w:rPr>
          <w:rtl/>
          <w:cs/>
          <w:lang w:val="ar_AE" w:bidi="ar_AE"/>
        </w:rPr>
        <w:t>يتحدَّث بولسُ عمَّا يَفعله اللهُ للناس عندما يصبحون أتباعًا ليسوع. أولًا، يعطينا اللهُ حياةً جديدة لأنه يحبنا كثيرًا. يقول بولس أننا كنا أمواتًا بسبب خطايانا. وهذا يعني أننا في نظر الله كنا مثل الأموات.</w:t>
      </w:r>
    </w:p>
    <w:p>
      <w:pPr>
        <w:bidi/>
      </w:pPr>
      <w:r>
        <w:rPr>
          <w:rtl/>
          <w:cs/>
          <w:lang w:val="ar_AE" w:bidi="ar_AE"/>
        </w:rPr>
      </w:r>
      <w:r>
        <w:rPr>
          <w:rtl/>
          <w:cs/>
          <w:lang w:val="ar_AE" w:bidi="ar_AE"/>
        </w:rPr>
        <w:t>والآن يتحدث بولس عن نقيض الموت – أي الحياة! أعاد اللهُ يسوعَ إلى الحياة. يعطينا اللهُ الحياةَ بالطريقة نفسها. يَفعل اللهُ هذا لأنه غني في الرحمة، أي ممتلئ بالرحمة. يُظهِر اللهُ لُطفه للشخص المُحتاج. يُخبِر بولسُ المؤمنين أنهم يملكون هذه الحياة الجديدة فقط بسبب نعمة الله. بكلمات أخرى، يعطينا اللهُ أشياء لا نستحقها.</w:t>
      </w:r>
    </w:p>
    <w:p>
      <w:pPr>
        <w:bidi/>
      </w:pPr>
      <w:r>
        <w:rPr>
          <w:rtl/>
          <w:cs/>
          <w:lang w:val="ar_AE" w:bidi="ar_AE"/>
        </w:rPr>
      </w:r>
      <w:r>
        <w:rPr>
          <w:rtl/>
          <w:cs/>
          <w:lang w:val="ar_AE" w:bidi="ar_AE"/>
        </w:rPr>
        <w:t>يذهب بولسُ إلى ما هو أبعد من ذلك — لسنا أحياءً بالكامل الآن فحسب، بل ونَملُك أيضًا مع المسيح! يُخبِر بولسُ أتباعَ يسوع أن الله وحَّدَنا مع المسيح، أو وَضَعَنا مع المسيح. يقول بولسُ إن المسيح جَلسَ مع الله في الممالك السماوية. هذا يعني أننا كمؤمنين نَجلس أيضًا مع الله في السماء. السماء هي المكان الذي يَسكن ويَحكم فيه اللهُ. وعندما يَجلس الشخصُ مع الله، فإن هذا يعني أنه يُشارِك في الحُكم مع الله، ويُشارِك في مجد المسيح، أو سُلطانه وعظمته. نَعلم أن جميع المؤمنين سيَملكون مع المسيح يومًا ما، لكن بولس يقول إنه ومع أننا ما زلنا نعيش على الأرض، فإننا حتى الآن نُشارِك في قوة المسيح وجلاله. فَعل الله ذلك لكي يَرى العالَمُ كله في كل السنين المقبلة مدى غنى الله. لن يروا هذا الغنى باعتباره غنى في المال، بل غنى في اللطف. مرة أخرى، يؤكد بولسُ أن الله يعطي شعبَه الغنى بطريقة مختلفة عن غنى المال.</w:t>
      </w:r>
    </w:p>
    <w:p>
      <w:pPr>
        <w:bidi/>
      </w:pPr>
      <w:r>
        <w:rPr>
          <w:rtl/>
          <w:cs/>
          <w:lang w:val="ar_AE" w:bidi="ar_AE"/>
        </w:rPr>
      </w:r>
      <w:r>
        <w:rPr>
          <w:rtl/>
          <w:cs/>
          <w:lang w:val="ar_AE" w:bidi="ar_AE"/>
        </w:rPr>
        <w:t>يُظهِر بولسُ النقيضَ لطبيعتنا المائتة والخاطئة، ويُظهِر كيف يعطينا اللهُ الحياةَ.</w:t>
      </w:r>
    </w:p>
    <w:p>
      <w:pPr>
        <w:bidi/>
      </w:pPr>
      <w:r>
        <w:rPr>
          <w:rtl/>
          <w:cs/>
          <w:lang w:val="ar_AE" w:bidi="ar_AE"/>
        </w:rPr>
      </w:r>
      <w:r>
        <w:rPr>
          <w:rtl/>
          <w:cs/>
          <w:lang w:val="ar_AE" w:bidi="ar_AE"/>
        </w:rPr>
        <w:t>يُلخِّص بولسُ الآن هذا الفرق بين أن يكون الشخص ميتًا روحيًا وأن يصبح حيًا روحيًا. إنه يُذكِّر المؤمنين بأن حياة الله عطيةٌ. ويعطينا اللهُ هذه العطية مع أننا لا نستحقها. نَحصُل على هذه العطية لأننا نمتلك إيمانًا، أو إيمانًا بالله. لا يمكننا أن نتباهى أو أن نقول أننا نِلنا الحياةَ الإلهية لأننا أشخاص صالحون أو فَعلنا شيئًا مميزًا لكي نستحقها.</w:t>
      </w:r>
    </w:p>
    <w:p>
      <w:pPr>
        <w:bidi/>
      </w:pPr>
      <w:r>
        <w:rPr>
          <w:rtl/>
          <w:cs/>
          <w:lang w:val="ar_AE" w:bidi="ar_AE"/>
        </w:rPr>
      </w:r>
      <w:r>
        <w:rPr>
          <w:rtl/>
          <w:cs/>
          <w:lang w:val="ar_AE" w:bidi="ar_AE"/>
        </w:rPr>
        <w:t>توقفوا هنا وراجعوا بعض قصص حياة يسوع التي غَفر فيها خطايا شخصٍ ما أو شفى شخصًا لمجرد أن الشخص آمن به. لم يَفعل ذلك الشخص شيئًا ليَحصل على هذا الغفران أو الشفاء. كيف تَشرح تعاليم بولس ما حدث عندما تَقابَل الشخصُ مع يسوع؟ توقَّفوا هنا عن سماع التسجيل الصوتي.</w:t>
      </w:r>
    </w:p>
    <w:p>
      <w:pPr>
        <w:bidi/>
      </w:pPr>
      <w:r>
        <w:rPr>
          <w:rtl/>
          <w:cs/>
          <w:lang w:val="ar_AE" w:bidi="ar_AE"/>
        </w:rPr>
      </w:r>
      <w:r>
        <w:rPr>
          <w:rtl/>
          <w:cs/>
          <w:lang w:val="ar_AE" w:bidi="ar_AE"/>
        </w:rPr>
        <w:t>يؤكد بولس مرة أخرى على التباين بين حالة الموت والحياة. يقول بولس إن المؤمنين هم تُحفة الله الفنية. كان لدى أفسس العديد من الحِرفيين الموهوبين والفنانين الذين يصنعون تماثيل جميلة وقِطعًا فنية أخرى. لكن التماثيل لم تكن حيَّة. يَستخدم بولسُ الفكرةَ نفسها المرتبطة بالفنان أو الحِرفي عندما يقول إن المؤمنين هم تُحفة الله الفنية. الله هو الفنان، وهو صَنعنا على هذه الحالة الآن كمؤمنين. لسنا أصنامًا حجرية أو تماثيل. نحن أحياء. الله هو الخالق. لقد خَلَقَنا اللهُ من جديد في يسوع. فَعل اللهُ هذا لكي نستطيع نحن، المؤمنون، أن نَعمل الأعمالَ الصالحة التي خطَّطها اللهُ لنا. لقد وَضع اللهُ هذه الخطة منذ بداية العالم.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٢: ١–١٠ في أكثر الترجمات المفهومة لكم.</w:t>
      </w:r>
    </w:p>
    <w:p>
      <w:pPr>
        <w:bidi/>
      </w:pPr>
      <w:r>
        <w:rPr>
          <w:rtl/>
          <w:cs/>
          <w:lang w:val="ar_AE" w:bidi="ar_AE"/>
        </w:rPr>
      </w:r>
      <w:r>
        <w:rPr>
          <w:rtl/>
          <w:cs/>
          <w:lang w:val="ar_AE" w:bidi="ar_AE"/>
        </w:rPr>
        <w:t>في هذه الخطوة، ستُحدِّد المجموعةُ الأدوار، والشخصيات، وإطار تفاصيل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يبدأ بولسُ بالحديث إلى الأمم. ويَشرح بولسُ كيف يكون الناس أمواتًا روحيًا عندما يتبعون طرقَ الشيطان ويعصون الله. ثم يَشمل بولسُ نفسه واليهود ويَشرح أن الجميع يعصون الله ويستمعون إلى الشيطان. هذه هي الطريقة التي عاشوا بها قبل أن يؤمنوا بيسوع.</w:t>
      </w:r>
    </w:p>
    <w:p>
      <w:pPr>
        <w:bidi/>
      </w:pPr>
      <w:r>
        <w:rPr>
          <w:rtl/>
          <w:cs/>
          <w:lang w:val="ar_AE" w:bidi="ar_AE"/>
        </w:rPr>
      </w:r>
      <w:r>
        <w:rPr>
          <w:b/>
          <w:rtl/>
          <w:cs/>
          <w:lang w:val="ar_AE" w:bidi="ar_AE"/>
        </w:rPr>
        <w:t>في الجزء الثاني:</w:t>
      </w:r>
      <w:r>
        <w:rPr>
          <w:rtl/>
          <w:cs/>
          <w:lang w:val="ar_AE" w:bidi="ar_AE"/>
        </w:rPr>
        <w:t xml:space="preserve"> يَشرح بولسُ غنى رحمة الله. عندما أقام اللهُ يسوعَ من الأموات أعطى الحياةَ للذين آمنوا بيسوع. لقد فَعل اللهُ هذا بسبب نعمته ولُطفه. بسبب هذا، فإن الذين يؤمنون بيسوع سيَجلسون معه في السماء وسيَملكون معه.</w:t>
      </w:r>
    </w:p>
    <w:p>
      <w:pPr>
        <w:bidi/>
      </w:pPr>
      <w:r>
        <w:rPr>
          <w:rtl/>
          <w:cs/>
          <w:lang w:val="ar_AE" w:bidi="ar_AE"/>
        </w:rPr>
      </w:r>
      <w:r>
        <w:rPr>
          <w:b/>
          <w:rtl/>
          <w:cs/>
          <w:lang w:val="ar_AE" w:bidi="ar_AE"/>
        </w:rPr>
        <w:t>في الجزء الثالث:</w:t>
      </w:r>
      <w:r>
        <w:rPr>
          <w:rtl/>
          <w:cs/>
          <w:lang w:val="ar_AE" w:bidi="ar_AE"/>
        </w:rPr>
        <w:t xml:space="preserve"> يَشرح بولسُ أن الخلاص يأتي من نعمة الله وحده. لا يستطيع أحد أن ينال الخلاص أو الحياة الأبدية مع الله عن استحقاق. إن المؤمنين هم تحفة الله الفنية. لقد أعطى اللهُ المؤمنين حياةً جديدة ليَفعلوا الأشياء الصالحة التي خطَّط اللهُ أن نَفعلها.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 الذي أوحى لبولس بأن يَكتب هذه الرسالة</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المؤمنون في أفسس، من الأمم واليهود</w:t>
      </w:r>
    </w:p>
    <w:p>
      <w:pPr>
        <w:pStyle w:val="ListBullet"/>
        <w:bidi/>
        <w:spacing w:line="240" w:lineRule="auto"/>
        <w:ind w:left="720"/>
      </w:pPr>
      <w:r>
        <w:rPr>
          <w:rtl/>
          <w:cs/>
          <w:lang w:val="ar_AE" w:bidi="ar_AE"/>
        </w:rPr>
      </w:r>
      <w:r>
        <w:rPr>
          <w:rtl/>
          <w:cs/>
          <w:lang w:val="ar_AE" w:bidi="ar_AE"/>
        </w:rPr>
        <w:t>الشيطان، أو رئيس مملكة الهواء</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عندما يبدأ بولسُ هذا القسم، يتحدث بولسُ إلى الأمم. ثم يُغيِّر بولسُ طريقةَ حديثه بحيث يَشمل كلَّ من الأمم واليهود في التعليم عما فَعله اللهُ من أجلهم.</w:t>
      </w:r>
    </w:p>
    <w:p>
      <w:pPr>
        <w:bidi/>
      </w:pPr>
      <w:r>
        <w:rPr>
          <w:rtl/>
          <w:cs/>
          <w:lang w:val="ar_AE" w:bidi="ar_AE"/>
        </w:rPr>
      </w:r>
      <w:r>
        <w:rPr>
          <w:rtl/>
          <w:cs/>
          <w:lang w:val="ar_AE" w:bidi="ar_AE"/>
        </w:rPr>
        <w:t>توقفوا هنا، وناقشوا: احكوا قصةً تشمل مجموعتين من الناس. اطلبوا من الراوي أن يبدأ التحدث مباشرة إلى مجموعة واحدة. ثم ينبغي على الراوي أن يَشمل نفسه والمجموعة الأخرى أثناء مواصلته لرواية القصة. والآن ناقشوا كيف تَغيَّر الراوي من الحديث عنهم إلى الحديث عنَّا. توقَّفوا هنا عن سماع التسجيل الصوتي.</w:t>
      </w:r>
    </w:p>
    <w:p>
      <w:pPr>
        <w:bidi/>
      </w:pPr>
      <w:r>
        <w:rPr>
          <w:rtl/>
          <w:cs/>
          <w:lang w:val="ar_AE" w:bidi="ar_AE"/>
        </w:rPr>
      </w:r>
      <w:r>
        <w:rPr>
          <w:rtl/>
          <w:cs/>
          <w:lang w:val="ar_AE" w:bidi="ar_AE"/>
        </w:rPr>
        <w:t>أولًا يتحدث بولسُ عن كيف كان المؤمنون أمواتًا روحيًا لأنهم عصوا الله. كانوا مثل بقية البشر قبل أن يؤمنوا بيسوع. كانوا يتبعون الشيطان. يتحدث بولسُ عن الشيطان وعن الطريقة التي يَعمل بها في قلوب الذين يرفضون طاعةَ الله. تستخدم بعض الترجمات اسم الشيطان. بينما تتحدث ترجمات أخرى عن رئيس سُلطان الهواء أو رئيس مملكة الهواء. وتَذكر إحدى الترجمات قائد قوات العالم غير المرئي. إن مملكة الهواء، أو العالم غير المرئي، تُمثِّل المكانَ الذي توجد فيه الكائنات التي لا نستطيع أن نراها، مثل الأرواح الشريرة. يَملك الشيطان على الأرواح الشريرة.</w:t>
      </w:r>
    </w:p>
    <w:p>
      <w:pPr>
        <w:bidi/>
      </w:pPr>
      <w:r>
        <w:rPr>
          <w:rtl/>
          <w:cs/>
          <w:lang w:val="ar_AE" w:bidi="ar_AE"/>
        </w:rPr>
      </w:r>
      <w:r>
        <w:rPr>
          <w:rtl/>
          <w:cs/>
          <w:lang w:val="ar_AE" w:bidi="ar_AE"/>
        </w:rPr>
        <w:t>توقفوا هنا وناقشوا هذا السؤال كمجموعة: كيف تَصفون الشخصَ المسؤول عن الكائنات الشريرة التي لا نستطيع أن نراها؟ ما اسم هذا الشخص؟ احكوا قصةً عن هذا الشخص. استمعوا إلى راوي القصة لتلاحظوا ما إذا كان الراوي يستخدم اسمًا أم وصفًا. أوقفوا سماع هذا التسجيل الصوتي هنا.</w:t>
      </w:r>
    </w:p>
    <w:p>
      <w:pPr>
        <w:bidi/>
      </w:pPr>
      <w:r>
        <w:rPr>
          <w:rtl/>
          <w:cs/>
          <w:lang w:val="ar_AE" w:bidi="ar_AE"/>
        </w:rPr>
      </w:r>
      <w:r>
        <w:rPr>
          <w:rtl/>
          <w:cs/>
          <w:lang w:val="ar_AE" w:bidi="ar_AE"/>
        </w:rPr>
        <w:t>في الجزء الثاني من هذا المقطع، يُقارِن بولسُ بين كون أتباع يسوع أمواتًا قبلًا، لكنهم الآن أحياء. يُخبِر بولسُ أتباعَ يسوع في أفسس أنهم كانوا مثل الأموات عندما كانوا يعصون الله. كان بولس يقصد أنهم كانوا أمواتًا روحيًا ولن يكونوا مع الله إلى الأبد عندما يموتون. لكن بعدما آمن أتباعُ يسوع بالمسيح، فإنه وكأنهم أحياء حقًا. لقد أعطاهم اللهُ حياةً روحية عندما أقام اللهُ المسيحَ من بين الأموات. هذا يعني أن المؤمنين الآن بيسوع سيَحيون مع الله إلى الأبد، حتى بعد موتهم.</w:t>
      </w:r>
    </w:p>
    <w:p>
      <w:pPr>
        <w:bidi/>
      </w:pPr>
      <w:r>
        <w:rPr>
          <w:rtl/>
          <w:cs/>
          <w:lang w:val="ar_AE" w:bidi="ar_AE"/>
        </w:rPr>
      </w:r>
      <w:r>
        <w:rPr>
          <w:rtl/>
          <w:cs/>
          <w:lang w:val="ar_AE" w:bidi="ar_AE"/>
        </w:rPr>
        <w:t>توقفوا هنا وناقشوا: احكوا قصةً عن شخص كان ميتًا روحيًا لكنه عاد إلى الحياة مرة أخرى عندما آمن. اصغوا بانتباه إلى الراوي. ما الكلمات أو الأفكار التي يستخدمها الراوي لشرح هذه الفكرة لكي يَفهم الناس أن شخصًا ما يمكن أن يكون ميتًا روحيًا وحيًا جسديًا في نفس الوقت؟ توقَّفوا هنا عن سماع التسجيل الصوتي.</w:t>
      </w:r>
    </w:p>
    <w:p>
      <w:pPr>
        <w:bidi/>
      </w:pPr>
      <w:r>
        <w:rPr>
          <w:rtl/>
          <w:cs/>
          <w:lang w:val="ar_AE" w:bidi="ar_AE"/>
        </w:rPr>
      </w:r>
      <w:r>
        <w:rPr>
          <w:rtl/>
          <w:cs/>
          <w:lang w:val="ar_AE" w:bidi="ar_AE"/>
        </w:rPr>
        <w:t>يواصل بولسُ إخبار المؤمنين عن حياتهم الجديدة في المسيح. يُذكِّرهم بولسُ أنهم لم يَكتسبوا ولم يستحقوا هذه الحياةَ الجديدة. لديهم هذه الحياة الجديدة لأن الله أعطاهم إياها في نعمته. ويُخبِرهم بولسُ أنهم سيَجلسون مع الله في السماء لأنهم متحدون بالمسيح. عندما يَتَّحد البشر مع أحدهم، فإنهم يتبعونه ويثقون به. وعندما نكون متحدين بالمسيح، فإننا سنَجلس بجانب الله والمسيح وسنَملك معه حيث يَملك الله. يريد اللهُ أن يُظهِر للبشر في المستقبل نعمته – أنه شفوق ويعطي البشر عطايا صالحة كثيرة لا يستحقونها.</w:t>
      </w:r>
    </w:p>
    <w:p>
      <w:pPr>
        <w:bidi/>
      </w:pPr>
      <w:r>
        <w:rPr>
          <w:rtl/>
          <w:cs/>
          <w:lang w:val="ar_AE" w:bidi="ar_AE"/>
        </w:rPr>
      </w:r>
      <w:r>
        <w:rPr>
          <w:rtl/>
          <w:cs/>
          <w:lang w:val="ar_AE" w:bidi="ar_AE"/>
        </w:rPr>
        <w:t>في الجزء الثالث من هذا المقطع، يُخبِر بولسُ المؤمنين مرةً أخرى أن خلاصهم يأتي من نعمة الله وحدها. يُكرِّر بولسُ هذا التعليمَ لأنه حقيقة مهمة. لم يَفعل المؤمنون أي شيء سوى أنهم آمنوا. إن الخلاص ليس مكافأةً على أعمالهم الصالحة. يقول بولسُ إن الله خَلقنا فأصبحنا مخلوقات جديدةً. لقد صنع اللهُ منا مخلوقات جديدةً حية بالكامل وتَملُك مع المسيح، لكي نستطيع أن نقوم بأعمالٍ صالحة خطَّط الله أن نَعملها منذ بداية العالَم.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اختاروا أشخاصًا أو أشياءً تُمثِّل كل شخصية من الشخصيات. عندما يبدأ بولس في الحديث، اطلبوا منه أن يُشير إلى الأمم. أظهِروا كيف يَتبع الأممُ مملكة الهواء، أي الشيطان. سيَشمل بولس بعدها نفسه واليهود مع الأمم، عندما يَشرح الطريقة التي اعتدنا أن نعيش بها. اطلبوا من بولس، والأمم، واليهود أن يتحرَّكوا معًا في أثناء قوله هذه الكلمات.</w:t>
      </w:r>
    </w:p>
    <w:p>
      <w:pPr>
        <w:bidi/>
      </w:pPr>
      <w:r>
        <w:rPr>
          <w:rtl/>
          <w:cs/>
          <w:lang w:val="ar_AE" w:bidi="ar_AE"/>
        </w:rPr>
      </w:r>
      <w:r>
        <w:rPr>
          <w:rtl/>
          <w:cs/>
          <w:lang w:val="ar_AE" w:bidi="ar_AE"/>
        </w:rPr>
        <w:t>توقفوا هنا وناقشوا كيف ستُظهِرون أن الناس أمواتٌ روحيًا. توقَّفوا هنا عن سماع التسجيل الصوتي.</w:t>
      </w:r>
    </w:p>
    <w:p>
      <w:pPr>
        <w:bidi/>
      </w:pPr>
      <w:r>
        <w:rPr>
          <w:rtl/>
          <w:cs/>
          <w:lang w:val="ar_AE" w:bidi="ar_AE"/>
        </w:rPr>
      </w:r>
      <w:r>
        <w:rPr>
          <w:rtl/>
          <w:cs/>
          <w:lang w:val="ar_AE" w:bidi="ar_AE"/>
        </w:rPr>
        <w:t>اطلبوا بعدها من بولس أن يُشير إلى الله بينما يَشرح الأشياءَ الصالحة التي صنعها اللهُ لأجل المؤمنين. بينما يقول بولس هذا، أظهِروا أن الله يُعطي من غناه للبشر على هيئة أشياء صالحة. بينما يَذكر بولسُ كلَّ شيء، اجعلوا ذلك الشخص يُمثِّل الأمر. على سبيل المثال، أقام اللهُ يسوع من بين الأموات. وأقام اللهُ المؤمنين من موتهم الروحي. وأَجلَس اللهُ المؤمنين معه في الممالك السماوية. إن المؤمنين متِّحدون بالمسيح، لذلك يدعوهم المسيحُ إلى الجلوس معه بجانب الله.</w:t>
      </w:r>
    </w:p>
    <w:p>
      <w:pPr>
        <w:bidi/>
      </w:pPr>
      <w:r>
        <w:rPr>
          <w:rtl/>
          <w:cs/>
          <w:lang w:val="ar_AE" w:bidi="ar_AE"/>
        </w:rPr>
      </w:r>
      <w:r>
        <w:rPr>
          <w:rtl/>
          <w:cs/>
          <w:lang w:val="ar_AE" w:bidi="ar_AE"/>
        </w:rPr>
        <w:t xml:space="preserve">اطلبوا من بولس أن يُشير أولًا إلى الله، ثم إلى المؤمنين، بينما يُخبِرهم بولس مرةً أخرى أن خلاصهم يأتي من نعمة الله. لم يفعلوا شيئًا ولا يستطيعون أن يفعلوا شيئًا ليَكسبوا خلاصهم عن استحقاق. إن الخلاص ليس مكافأةً على الأعمال الصالحة. لقد خَلقَنا اللهُ مخلوقات جديدةً لكي نتمكن من أن نَعمل الأشياء الصالحة التي خطَّطها الله لكي نَعملها. هذه المخلوقات الجديدة حيةٌ وهي مع الله لأن الله أحياها. هذه المخلوقات الجديدة هي تحفة الله الفنية. أَظهِروا المؤمنين وهم يَفعلون ما يفعله الأشخاص الأحياء الذين يتبعون الله. ينبغي أن يُظهِر هذا تبايُنًا كبيرًا بين الوقت الذي تصرَّفتم فيه وأنتم أمواتٌ روحيًا، والوقت الحالي الذي تتصرَّفون فيه وأنتم أحياء.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٢: ١–١٠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 الذي أوحى لبولس بأن يَكتب هذه الرسالة</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المؤمنون في أفسس، من الأمم واليهود</w:t>
      </w:r>
    </w:p>
    <w:p>
      <w:pPr>
        <w:pStyle w:val="ListBullet"/>
        <w:bidi/>
        <w:spacing w:line="240" w:lineRule="auto"/>
        <w:ind w:left="720"/>
      </w:pPr>
      <w:r>
        <w:rPr>
          <w:rtl/>
          <w:cs/>
          <w:lang w:val="ar_AE" w:bidi="ar_AE"/>
        </w:rPr>
      </w:r>
      <w:r>
        <w:rPr>
          <w:rtl/>
          <w:cs/>
          <w:lang w:val="ar_AE" w:bidi="ar_AE"/>
        </w:rPr>
        <w:t>الشيطان، أو رئيس مملكة الهواء.</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يتحدث بولسُ إلى المؤمنين من الأمم. يُذكِّرهم بولسُ أنهم قبلًا كانوا أمواتًا روحيًا لأنهم عصوا الله. يقول بولسُ إنهم كانوا يعيشون مثل الجميع عندما اتبعوا الشيطان وأطاعوا ما أمرهم الشيطان به. ثم يَشرح بولسُ كيف يَعمل الشيطان. يَشمل بولسُ نفسه والمؤمنين اليهود مع المؤمنين من الأمم عندما يقول أننا جميعًا كنا نعيش بهذه الطريقة. قال بولس إن هذا بسبب أن كلَّ واحدٍ منا لديه طبيعة خاطئة. نتيجةً لأفعالنا، كنا نستحق غضبَ أو عقاب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"كيف تشعر بشأن هذه الأمور؟ قد تسمعون إجابات مثل: "كنت أشعر بالذنب لأنه مع أنني حاولتُ بجدية أن أتبع ناموسَ الله، إلا أنني لم أنجح أبدًا. لقد عصيتُ اللهَ مثل الجميع. كنتُ ممتلئًا بالكبرياء والرغبات الأنانية. أَعلمُ أن لدي طبيعة خاطئة مثل الجميع. لم أستطع أن أفعل ما يكفي من الأعمال الصالحة للتغلب على تلك الطبيعة الخاطئة. من المستحيل أن يَحصل الشخص على هذا الخلاص عن استحقاق."</w:t>
      </w:r>
    </w:p>
    <w:p>
      <w:pPr>
        <w:pStyle w:val="ListBullet"/>
        <w:bidi/>
        <w:spacing w:line="240" w:lineRule="auto"/>
        <w:ind w:left="720"/>
      </w:pPr>
      <w:r>
        <w:rPr>
          <w:rtl/>
          <w:cs/>
          <w:lang w:val="ar_AE" w:bidi="ar_AE"/>
        </w:rPr>
      </w:r>
      <w:r>
        <w:rPr>
          <w:rtl/>
          <w:cs/>
          <w:lang w:val="ar_AE" w:bidi="ar_AE"/>
        </w:rPr>
        <w:t>اسألوا المؤمنين من الأمم: "كيف تشعرون عندما تسمعون أن بولس يَشمل نفسه والمؤمنين اليهود عندما يتحدث عن الطبيعة الخاطئة؟" قد تسمعون إجابات مثل: "أشعر بالارتياح! أَفهم الأمر الآن. لا تهم خلفية الإنسان أو الدين الذي كان يتبعه. لقد عصى كلُّ واحد منا اللهَ. إننا جميعًا متساوون في عصياننا. هذا يعني أننا جميعًا متساوون في عيني الله. لا يراني الله بشكلٍ مختلف عن الآخرين. لقد رآني اللهُ ميتًا، وعندما آمنتُ بيسوع رآني اللهُ حيًا. هذه أخبار سارة لنا جميعًا."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يُخبِر بولسُ المؤمنين أن الله أعطاهم حياةً جديدة عندما أصبحوا أتباعًا ليسوع. لقد فعلَ اللهُ هذا لأنه ممتلئ بالرحمة ولأنه يُحب المؤمنين كثيرًا. هذه هي الحياة الروحية. يُخبِرهم بولسُ أن خلاصهم هو من خلال نعمة الله لأن الله أراد أن يعطيهم عطيةَ الحياة. لقد أَجلَس اللهُ المؤمنين معه في السماء. المؤمنون متِّحدون بيسوع المسيح. سيُظهِر اللهُ للآخرين ما فَعلَه من أجل الذين يؤمنون. سيَعلم البشر في المستقبل أننا متِّحدون بالمسيح يسوع بسبب نعمة الله ولطفه.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اليهود: "كيف تشعرون عندما تسمعون أن الخلاص هو بواسطة نعمة الله؟" قد تسمعون إجابات مثل: "هذه أخبار رائعة. لقد سمعتُ ذلك من قبل لكنني سعيد جدًا أن بولس يُذكِّرنا به. لا أصدق هذا! لا أستحق أن أجلس مع يسوع في السماء! أنا ممتن جدًا." أو "لا أستطيع أن أتخيل الجلوس مع الله في السماء. يُخبِرنا بولسُ بأمور كثيرة رائعة لم أتخيل أبدًا أنها ستحدث. لا أفهم تمامًا معنى هذا الأمر."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الحديث عن نعمة الله وكيف يمكننا أن نجلس مع الله في السماء. يُذكِّر بولسُ جميع المؤمنين أنهم لم يفعلوا شيئًا على الإطلاق لينالوا خلاصهم عن استحقاق. لقد أعطاه اللهُ لهم مع أنهم لم يكونوا يستحقونه. إن خلاصهم ليس مكافأةً على أعمالهم الصالحة. إن كل من يؤمن بيسوع سيَخلُص. يقول بولسُ إن هذا حدَثَ لكي لا يتباهى أحدٌ بأعماله الصالحة. كذلك يُخبِر بولس المؤمنين أن الله صنعهم مخلوقات جديدةً، أو أعمالًا فنيةً صالحة ليَعملوا الأعمال الصالحة التي خطَّط اللهُ لهم أن يَفعلوها.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مرة أخرى: "كيف تشعرون عندما تسمعون بولس وهو يتحدَّث عن هذه العطية التي تلقيتموها؟" قد تسمعون إجابات مثل: "لدينا أشخاص يأتون إلى هنا طوال الوقت ويخبروننا أنه يجب أن نفعل أشياءً معينة لنُرضي اللهَ. يوجد أشخاص يقولون لنا إن الإيمان ليس كافيًا. عندما نسمع ذلك مرارًا وتكرارًا، يكون من الصعب أن نتذكَّر ما قاله لنا بولس من قبل. أنا سعيد جدًا أن بولس يُكرِّر هذا الأمر حتى أتذكَّره أنا وجميع أصدقائي. إن كل ما علينا فعله هو أن نؤمن بيسوع. عندما نَفعل ذلك، يعطينا اللهُ حياةً جديدة." أو "هذا يجعلني بالضبط مثل جميع المؤمنين الآخرين. كان بعضهم أشخاصًا صالحين حقًا أو بدوا لي وكأنهم أشخاصٌ صالحون. أنا لم أكن صالحًا. لقد فعلتُ أشياء سيئة جدًا. لكن يبدو أنه سواء حاولتم أن تكونوا صالحين أو عِشتُم مثلي، فإننا جميعًا نَخلُص بالإيمان بيسوع. لا يهم نوع الحياة التي عشتُها. يراني اللهُ الآن حيًا روحيًا ومثل الآخرين بالضبط، وهذا فقط لأنني آمنتُ. أنا سعيد جدًا."</w:t>
      </w:r>
    </w:p>
    <w:p>
      <w:pPr>
        <w:pStyle w:val="ListBullet"/>
        <w:bidi/>
        <w:spacing w:line="240" w:lineRule="auto"/>
        <w:ind w:left="720"/>
      </w:pPr>
      <w:r>
        <w:rPr>
          <w:rtl/>
          <w:cs/>
          <w:lang w:val="ar_AE" w:bidi="ar_AE"/>
        </w:rPr>
      </w:r>
      <w:r>
        <w:rPr>
          <w:rtl/>
          <w:cs/>
          <w:lang w:val="ar_AE" w:bidi="ar_AE"/>
        </w:rPr>
        <w:t>اسألوا المؤمنين كيف يشعرون بشأن القيام بالأعمال الصالحة التي خطَّط الله لهم أن يعملوها. قد تسمعون إجابات مثل: "أَفعلُ هذه الأمور لأُرضي اللهً أو لأشكر الله. أَفعلُ هذه الأمور لأنني أريد أن أَفعلَها لله. أنا سعيد جدًا أنْ أعرف أن هذه الأمور هي نتيجة خلاصي. لا يمكنني أن أفعل أشياءً صالحة لنوال خلاصي عن استحقاق. لكن يمكنني أن أفعل أشياء صالحة لأشكر اللهَ على أنه خَلَّصني. إن هذا جزء من كيفية إظهار محبتي 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٢: ١–١٠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يُستخدم اسم </w:t>
      </w:r>
      <w:r>
        <w:rPr>
          <w:b/>
          <w:rtl/>
          <w:cs/>
          <w:lang w:val="ar_AE" w:bidi="ar_AE"/>
        </w:rPr>
        <w:t>المسيح</w:t>
      </w:r>
      <w:r>
        <w:rPr>
          <w:rtl/>
          <w:cs/>
          <w:lang w:val="ar_AE" w:bidi="ar_AE"/>
        </w:rPr>
        <w:t xml:space="preserve"> في كل أنحاء هذا المقطع. تُناقَش كلمة </w:t>
      </w:r>
      <w:r>
        <w:rPr>
          <w:rtl/>
          <w:cs/>
          <w:lang w:val="ar_AE" w:bidi="ar_AE"/>
        </w:rPr>
        <w:t>المسيح</w:t>
      </w:r>
      <w:r>
        <w:rPr>
          <w:rtl/>
          <w:cs/>
          <w:lang w:val="ar_AE" w:bidi="ar_AE"/>
        </w:rPr>
        <w:t xml:space="preserve"> في قاموس الكلمات الرئيسية. استخدموا الكلمة ذاتها التي استخدمتوها للإشارة إلى المسيح.</w:t>
      </w:r>
    </w:p>
    <w:p>
      <w:pPr>
        <w:bidi/>
      </w:pPr>
      <w:r>
        <w:rPr>
          <w:rtl/>
          <w:cs/>
          <w:lang w:val="ar_AE" w:bidi="ar_AE"/>
        </w:rPr>
      </w:r>
      <w:r>
        <w:rPr>
          <w:rtl/>
          <w:cs/>
          <w:lang w:val="ar_AE" w:bidi="ar_AE"/>
        </w:rPr>
        <w:t xml:space="preserve">يتحدث بولس عن خطايانا وذنوبنا. إن </w:t>
      </w:r>
      <w:r>
        <w:rPr>
          <w:b/>
          <w:rtl/>
          <w:cs/>
          <w:lang w:val="ar_AE" w:bidi="ar_AE"/>
        </w:rPr>
        <w:t>الخطية</w:t>
      </w:r>
      <w:r>
        <w:rPr>
          <w:rtl/>
          <w:cs/>
          <w:lang w:val="ar_AE" w:bidi="ar_AE"/>
        </w:rPr>
        <w:t xml:space="preserve"> تعني أنك عصيتَ اللهَ أو رفضتَ طاعة أوامره. إن </w:t>
      </w:r>
      <w:r>
        <w:rPr>
          <w:b/>
          <w:rtl/>
          <w:cs/>
          <w:lang w:val="ar_AE" w:bidi="ar_AE"/>
        </w:rPr>
        <w:t>التعدِّي</w:t>
      </w:r>
      <w:r>
        <w:rPr>
          <w:rtl/>
          <w:cs/>
          <w:lang w:val="ar_AE" w:bidi="ar_AE"/>
        </w:rPr>
        <w:t xml:space="preserve"> يعني أنك تَخطيْتَ حدود ما هو صحيح أو أخلاقي. أنتم عصيتم مشيئة الله أو ناموس الله عن طريق الفشل في الطاعة أو العصيان المُتعمَّد. غالبًا ما تحدث الخطية والتعدي معًا، ولا يوجد فرق كبير بينهما. تُناقَش كلمة </w:t>
      </w:r>
      <w:r>
        <w:rPr>
          <w:rtl/>
          <w:cs/>
          <w:lang w:val="ar_AE" w:bidi="ar_AE"/>
        </w:rPr>
        <w:t>الخطية</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وناقشوا الكلمة التي ستستخدمونها للتعبير عن </w:t>
      </w:r>
      <w:r>
        <w:rPr>
          <w:b/>
          <w:rtl/>
          <w:cs/>
          <w:lang w:val="ar_AE" w:bidi="ar_AE"/>
        </w:rPr>
        <w:t>الخطية</w:t>
      </w:r>
      <w:r>
        <w:rPr>
          <w:rtl/>
          <w:cs/>
          <w:lang w:val="ar_AE" w:bidi="ar_AE"/>
        </w:rPr>
        <w:t xml:space="preserve">. قد تستخدمون الكلمة ذاتها التي استخدمتوها من قبل للتعبير عن الخطية. ناقشوا الكلمة التي ستستخدمونها للتعبير عن </w:t>
      </w:r>
      <w:r>
        <w:rPr>
          <w:b/>
          <w:rtl/>
          <w:cs/>
          <w:lang w:val="ar_AE" w:bidi="ar_AE"/>
        </w:rPr>
        <w:t>التعدِّي</w:t>
      </w:r>
      <w:r>
        <w:rPr>
          <w:rtl/>
          <w:cs/>
          <w:lang w:val="ar_AE" w:bidi="ar_AE"/>
        </w:rPr>
        <w:t>. إذا كنتم قد استخدمتم هذه الكلمة من قبل، استخدموا نفس الكلمة هنا. أوقفوا سماع التسجيل الصوتي هنا.</w:t>
      </w:r>
    </w:p>
    <w:p>
      <w:pPr>
        <w:bidi/>
      </w:pPr>
      <w:r>
        <w:rPr>
          <w:rtl/>
          <w:cs/>
          <w:lang w:val="ar_AE" w:bidi="ar_AE"/>
        </w:rPr>
      </w:r>
      <w:r>
        <w:rPr>
          <w:rtl/>
          <w:cs/>
          <w:lang w:val="ar_AE" w:bidi="ar_AE"/>
        </w:rPr>
        <w:t xml:space="preserve">يتحدث بولس عن كيف يَعمل </w:t>
      </w:r>
      <w:r>
        <w:rPr>
          <w:b/>
          <w:rtl/>
          <w:cs/>
          <w:lang w:val="ar_AE" w:bidi="ar_AE"/>
        </w:rPr>
        <w:t>الشيطانُ</w:t>
      </w:r>
      <w:r>
        <w:rPr>
          <w:rtl/>
          <w:cs/>
          <w:lang w:val="ar_AE" w:bidi="ar_AE"/>
        </w:rPr>
        <w:t xml:space="preserve"> في قلوب الذين يرفضون طاعة الله. تُناقَش كلمة </w:t>
      </w:r>
      <w:r>
        <w:rPr>
          <w:rtl/>
          <w:cs/>
          <w:lang w:val="ar_AE" w:bidi="ar_AE"/>
        </w:rPr>
        <w:t>إبليس</w:t>
      </w:r>
      <w:r>
        <w:rPr>
          <w:rtl/>
          <w:cs/>
          <w:lang w:val="ar_AE" w:bidi="ar_AE"/>
        </w:rPr>
        <w:t xml:space="preserve"> وكلمة </w:t>
      </w:r>
      <w:r>
        <w:rPr>
          <w:rtl/>
          <w:cs/>
          <w:lang w:val="ar_AE" w:bidi="ar_AE"/>
        </w:rPr>
        <w:t>الشيطان</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وقرروا ما إذا كنتم ستستخدمون اسم </w:t>
      </w:r>
      <w:r>
        <w:rPr>
          <w:b/>
          <w:rtl/>
          <w:cs/>
          <w:lang w:val="ar_AE" w:bidi="ar_AE"/>
        </w:rPr>
        <w:t>الشيطان</w:t>
      </w:r>
      <w:r>
        <w:rPr>
          <w:rtl/>
          <w:cs/>
          <w:lang w:val="ar_AE" w:bidi="ar_AE"/>
        </w:rPr>
        <w:t xml:space="preserve"> أو </w:t>
      </w:r>
      <w:r>
        <w:rPr>
          <w:b/>
          <w:rtl/>
          <w:cs/>
          <w:lang w:val="ar_AE" w:bidi="ar_AE"/>
        </w:rPr>
        <w:t>إبليس</w:t>
      </w:r>
      <w:r>
        <w:rPr>
          <w:rtl/>
          <w:cs/>
          <w:lang w:val="ar_AE" w:bidi="ar_AE"/>
        </w:rPr>
        <w:t xml:space="preserve"> أو الاسم الذي يستخدمه بولس. إن بولس يدعوه "رئيس سلطان الهواء" أو "رئيس قوات الهواء." إذا استخدمتم اللقب الذي يستخدمه بولس، فكيف سيمكنكم توضيح أنكم تتحدثون عن الشيطان؟ قد تستخدمون اللقب الذي استخدمتموه في ترجمات أخرى للإشارة إلى الشيطان. توقَّفوا هنا عن سماع التسجيل الصوتي.</w:t>
      </w:r>
    </w:p>
    <w:p>
      <w:pPr>
        <w:bidi/>
      </w:pPr>
      <w:r>
        <w:rPr>
          <w:rtl/>
          <w:cs/>
          <w:lang w:val="ar_AE" w:bidi="ar_AE"/>
        </w:rPr>
      </w:r>
      <w:r>
        <w:rPr>
          <w:rtl/>
          <w:cs/>
          <w:lang w:val="ar_AE" w:bidi="ar_AE"/>
        </w:rPr>
        <w:t xml:space="preserve">إن الشيطان </w:t>
      </w:r>
      <w:r>
        <w:rPr>
          <w:b/>
          <w:rtl/>
          <w:cs/>
          <w:lang w:val="ar_AE" w:bidi="ar_AE"/>
        </w:rPr>
        <w:t>روحٌ</w:t>
      </w:r>
      <w:r>
        <w:rPr>
          <w:rtl/>
          <w:cs/>
          <w:lang w:val="ar_AE" w:bidi="ar_AE"/>
        </w:rPr>
        <w:t xml:space="preserve">. تُناقَش كلمة </w:t>
      </w:r>
      <w:r>
        <w:rPr>
          <w:b/>
          <w:rtl/>
          <w:cs/>
          <w:lang w:val="ar_AE" w:bidi="ar_AE"/>
        </w:rPr>
        <w:t>روح</w:t>
      </w:r>
      <w:r>
        <w:rPr>
          <w:rtl/>
          <w:cs/>
          <w:lang w:val="ar_AE" w:bidi="ar_AE"/>
        </w:rPr>
        <w:t xml:space="preserve"> في قاموس الكلمات الرئيسية. لقد خَلَقَ اللهُ الأرواح لكننا لا نستطيع أن نرى الروح. تمرَّدَ الشيطانُ والأرواح الشريرة على الله.</w:t>
      </w:r>
    </w:p>
    <w:p>
      <w:pPr>
        <w:bidi/>
      </w:pPr>
      <w:r>
        <w:rPr>
          <w:rtl/>
          <w:cs/>
          <w:lang w:val="ar_AE" w:bidi="ar_AE"/>
        </w:rPr>
      </w:r>
      <w:r>
        <w:rPr>
          <w:rtl/>
          <w:cs/>
          <w:lang w:val="ar_AE" w:bidi="ar_AE"/>
        </w:rPr>
        <w:t xml:space="preserve">توقفوا هنا وناقشوا الكلمة التي ستستخدمونها هنا للإشارة إلى </w:t>
      </w:r>
      <w:r>
        <w:rPr>
          <w:b/>
          <w:rtl/>
          <w:cs/>
          <w:lang w:val="ar_AE" w:bidi="ar_AE"/>
        </w:rPr>
        <w:t>الروح</w:t>
      </w:r>
      <w:r>
        <w:rPr>
          <w:rtl/>
          <w:cs/>
          <w:lang w:val="ar_AE" w:bidi="ar_AE"/>
        </w:rPr>
        <w:t>. يمكن أن تكون نفس الكلمة التي استخدمتوها في ترجمات أخرى للإشارة إلى الروح طالما أن الناس يدركون أنها تتحدث عن كائن فوق طبيعي. أوقفوا سماع التسجيل الصوتي هنا.</w:t>
      </w:r>
    </w:p>
    <w:p>
      <w:pPr>
        <w:bidi/>
      </w:pPr>
      <w:r>
        <w:rPr>
          <w:rtl/>
          <w:cs/>
          <w:lang w:val="ar_AE" w:bidi="ar_AE"/>
        </w:rPr>
      </w:r>
      <w:r>
        <w:rPr>
          <w:rtl/>
          <w:cs/>
          <w:lang w:val="ar_AE" w:bidi="ar_AE"/>
        </w:rPr>
        <w:t xml:space="preserve">إن </w:t>
      </w:r>
      <w:r>
        <w:rPr>
          <w:b/>
          <w:rtl/>
          <w:cs/>
          <w:lang w:val="ar_AE" w:bidi="ar_AE"/>
        </w:rPr>
        <w:t>طبيعة الخطية</w:t>
      </w:r>
      <w:r>
        <w:rPr>
          <w:rtl/>
          <w:cs/>
          <w:lang w:val="ar_AE" w:bidi="ar_AE"/>
        </w:rPr>
        <w:t>، أو الطبيعة الخاطئة، هي المواقف والرغبات التي وُلِدتم بها. تقودنا هذه الطبيعةُ الخاطئة إلى عصيان الله. يمتلك الجميعُ هذه الطبيعة الخاطئة.</w:t>
      </w:r>
    </w:p>
    <w:p>
      <w:pPr>
        <w:bidi/>
      </w:pPr>
      <w:r>
        <w:rPr>
          <w:rtl/>
          <w:cs/>
          <w:lang w:val="ar_AE" w:bidi="ar_AE"/>
        </w:rPr>
      </w:r>
      <w:r>
        <w:rPr>
          <w:rtl/>
          <w:cs/>
          <w:lang w:val="ar_AE" w:bidi="ar_AE"/>
        </w:rPr>
        <w:t xml:space="preserve">توقفوا هنا وناقشوا السؤال التالي. كيف ستَصفون هذه </w:t>
      </w:r>
      <w:r>
        <w:rPr>
          <w:b/>
          <w:rtl/>
          <w:cs/>
          <w:lang w:val="ar_AE" w:bidi="ar_AE"/>
        </w:rPr>
        <w:t>الطبيعة الخاطئة</w:t>
      </w:r>
      <w:r>
        <w:rPr>
          <w:rtl/>
          <w:cs/>
          <w:lang w:val="ar_AE" w:bidi="ar_AE"/>
        </w:rPr>
        <w:t>؟ أوقفوا سماع التسجيل الصوتي هنا.</w:t>
      </w:r>
    </w:p>
    <w:p>
      <w:pPr>
        <w:bidi/>
      </w:pPr>
      <w:r>
        <w:rPr>
          <w:rtl/>
          <w:cs/>
          <w:lang w:val="ar_AE" w:bidi="ar_AE"/>
        </w:rPr>
      </w:r>
      <w:r>
        <w:rPr>
          <w:rtl/>
          <w:cs/>
          <w:lang w:val="ar_AE" w:bidi="ar_AE"/>
        </w:rPr>
        <w:t xml:space="preserve">بسبب الطريقة التي نتصرَّف بها، أو بسبب طبيعتنا، نستحق أن يُظهِر اللهُ </w:t>
      </w:r>
      <w:r>
        <w:rPr>
          <w:b/>
          <w:rtl/>
          <w:cs/>
          <w:lang w:val="ar_AE" w:bidi="ar_AE"/>
        </w:rPr>
        <w:t>غضبه</w:t>
      </w:r>
      <w:r>
        <w:rPr>
          <w:rtl/>
          <w:cs/>
          <w:lang w:val="ar_AE" w:bidi="ar_AE"/>
        </w:rPr>
        <w:t xml:space="preserve"> علينا. الغضب هو الشعور الذي يُظهِره اللهُ عندما يَرى الخطيةَ والشر. الله قدوسٌ وعادل. إن الغضب الإلهي أقوى من غضب البشر، ويتضمن معاقبةَ الناس على خطاياهم. لكن كلما يُظهِر اللهُ غضبه، يُظهِر دائمًا رحمته، خاصةً عندما يتعامل مع شعبه المختار.</w:t>
      </w:r>
    </w:p>
    <w:p>
      <w:pPr>
        <w:bidi/>
      </w:pPr>
      <w:r>
        <w:rPr>
          <w:rtl/>
          <w:cs/>
          <w:lang w:val="ar_AE" w:bidi="ar_AE"/>
        </w:rPr>
      </w:r>
      <w:r>
        <w:rPr>
          <w:rtl/>
          <w:cs/>
          <w:lang w:val="ar_AE" w:bidi="ar_AE"/>
        </w:rPr>
        <w:t xml:space="preserve">توقفوا هنا وناقشوا الكلمة التي ستستخدموها للتعبير عن </w:t>
      </w:r>
      <w:r>
        <w:rPr>
          <w:b/>
          <w:rtl/>
          <w:cs/>
          <w:lang w:val="ar_AE" w:bidi="ar_AE"/>
        </w:rPr>
        <w:t>الغضب</w:t>
      </w:r>
      <w:r>
        <w:rPr>
          <w:rtl/>
          <w:cs/>
          <w:lang w:val="ar_AE" w:bidi="ar_AE"/>
        </w:rPr>
        <w:t xml:space="preserve">. تُناقَش كلمة </w:t>
      </w:r>
      <w:r>
        <w:rPr>
          <w:b/>
          <w:rtl/>
          <w:cs/>
          <w:lang w:val="ar_AE" w:bidi="ar_AE"/>
        </w:rPr>
        <w:t>الغضب</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يُظهِر </w:t>
      </w:r>
      <w:r>
        <w:rPr>
          <w:b/>
          <w:rtl/>
          <w:cs/>
          <w:lang w:val="ar_AE" w:bidi="ar_AE"/>
        </w:rPr>
        <w:t>الله</w:t>
      </w:r>
      <w:r>
        <w:rPr>
          <w:rtl/>
          <w:cs/>
          <w:lang w:val="ar_AE" w:bidi="ar_AE"/>
        </w:rPr>
        <w:t xml:space="preserve"> لنا </w:t>
      </w:r>
      <w:r>
        <w:rPr>
          <w:b/>
          <w:rtl/>
          <w:cs/>
          <w:lang w:val="ar_AE" w:bidi="ar_AE"/>
        </w:rPr>
        <w:t>رحمةً</w:t>
      </w:r>
      <w:r>
        <w:rPr>
          <w:rtl/>
          <w:cs/>
          <w:lang w:val="ar_AE" w:bidi="ar_AE"/>
        </w:rPr>
        <w:t xml:space="preserve"> أو لُطفه الشديد.</w:t>
      </w:r>
    </w:p>
    <w:p>
      <w:pPr>
        <w:bidi/>
      </w:pPr>
      <w:r>
        <w:rPr>
          <w:rtl/>
          <w:cs/>
          <w:lang w:val="ar_AE" w:bidi="ar_AE"/>
        </w:rPr>
      </w:r>
      <w:r>
        <w:rPr>
          <w:rtl/>
          <w:cs/>
          <w:lang w:val="ar_AE" w:bidi="ar_AE"/>
        </w:rPr>
        <w:t xml:space="preserve">توقفوا هنا وناقشوا الكلمة التي ستستخدمونها للتعبير عن </w:t>
      </w:r>
      <w:r>
        <w:rPr>
          <w:b/>
          <w:rtl/>
          <w:cs/>
          <w:lang w:val="ar_AE" w:bidi="ar_AE"/>
        </w:rPr>
        <w:t>الرحمة</w:t>
      </w:r>
      <w:r>
        <w:rPr>
          <w:rtl/>
          <w:cs/>
          <w:lang w:val="ar_AE" w:bidi="ar_AE"/>
        </w:rPr>
        <w:t xml:space="preserve">. يُناقَش مصطلح </w:t>
      </w:r>
      <w:r>
        <w:rPr>
          <w:rtl/>
          <w:cs/>
          <w:lang w:val="ar_AE" w:bidi="ar_AE"/>
        </w:rPr>
        <w:t>الرحمة</w:t>
      </w:r>
      <w:r>
        <w:rPr>
          <w:rtl/>
          <w:cs/>
          <w:lang w:val="ar_AE" w:bidi="ar_AE"/>
        </w:rPr>
        <w:t xml:space="preserve"> في قاموس الكلمات الرئيسية. استخدموا الكلمة ذاتها التي استخدمتوها في أسفار الكتاب المُقدَّس السابقة للإشارة إلى الرحمة. أوقفوا سماع هذا التسجيل الصوتي هنا.</w:t>
      </w:r>
    </w:p>
    <w:p>
      <w:pPr>
        <w:bidi/>
      </w:pPr>
      <w:r>
        <w:rPr>
          <w:rtl/>
          <w:cs/>
          <w:lang w:val="ar_AE" w:bidi="ar_AE"/>
        </w:rPr>
      </w:r>
      <w:r>
        <w:rPr>
          <w:rtl/>
          <w:cs/>
          <w:lang w:val="ar_AE" w:bidi="ar_AE"/>
        </w:rPr>
        <w:t xml:space="preserve">إن </w:t>
      </w:r>
      <w:r>
        <w:rPr>
          <w:b/>
          <w:rtl/>
          <w:cs/>
          <w:lang w:val="ar_AE" w:bidi="ar_AE"/>
        </w:rPr>
        <w:t>نعمة</w:t>
      </w:r>
      <w:r>
        <w:rPr>
          <w:rtl/>
          <w:cs/>
          <w:lang w:val="ar_AE" w:bidi="ar_AE"/>
        </w:rPr>
        <w:t xml:space="preserve"> الله تعني أن يُعطي اللهُ للإنسان شيئًا لا يستحقه. تُناقَش كلمة </w:t>
      </w:r>
      <w:r>
        <w:rPr>
          <w:rtl/>
          <w:cs/>
          <w:lang w:val="ar_AE" w:bidi="ar_AE"/>
        </w:rPr>
        <w:t>النعمة</w:t>
      </w:r>
      <w:r>
        <w:rPr>
          <w:rtl/>
          <w:cs/>
          <w:lang w:val="ar_AE" w:bidi="ar_AE"/>
        </w:rPr>
        <w:t xml:space="preserve"> في قاموس الكلمات الرئيسية. استخدموا الكلمة ذاتها التي استخدمتوها في المقاطع الأخرى للإشارة إلى النعمة.</w:t>
      </w:r>
    </w:p>
    <w:p>
      <w:pPr>
        <w:bidi/>
      </w:pPr>
      <w:r>
        <w:rPr>
          <w:rtl/>
          <w:cs/>
          <w:lang w:val="ar_AE" w:bidi="ar_AE"/>
        </w:rPr>
      </w:r>
      <w:r>
        <w:rPr>
          <w:rtl/>
          <w:cs/>
          <w:lang w:val="ar_AE" w:bidi="ar_AE"/>
        </w:rPr>
        <w:t xml:space="preserve">إن </w:t>
      </w:r>
      <w:r>
        <w:rPr>
          <w:b/>
          <w:rtl/>
          <w:cs/>
          <w:lang w:val="ar_AE" w:bidi="ar_AE"/>
        </w:rPr>
        <w:t>الممالك السماوية</w:t>
      </w:r>
      <w:r>
        <w:rPr>
          <w:rtl/>
          <w:cs/>
          <w:lang w:val="ar_AE" w:bidi="ar_AE"/>
        </w:rPr>
        <w:t xml:space="preserve">، أو السماويات، هي المكان الذي يَسكن فيه الله ويَحكم منه. تُناقَش كلمة </w:t>
      </w:r>
      <w:r>
        <w:rPr>
          <w:rtl/>
          <w:cs/>
          <w:lang w:val="ar_AE" w:bidi="ar_AE"/>
        </w:rPr>
        <w:t>السماء</w:t>
      </w:r>
      <w:r>
        <w:rPr>
          <w:rtl/>
          <w:cs/>
          <w:lang w:val="ar_AE" w:bidi="ar_AE"/>
        </w:rPr>
        <w:t xml:space="preserve"> في قاموس الكلمات الرئيسية. استخدموا الكلمة ذاتها التي استخدمتوها في المقاطع السابقة للإشارة إلى كلمة السماء. </w:t>
      </w:r>
    </w:p>
    <w:p>
      <w:pPr>
        <w:bidi/>
      </w:pPr>
      <w:r>
        <w:rPr>
          <w:rtl/>
          <w:cs/>
          <w:lang w:val="ar_AE" w:bidi="ar_AE"/>
        </w:rPr>
      </w:r>
      <w:r>
        <w:rPr>
          <w:rtl/>
          <w:cs/>
          <w:lang w:val="ar_AE" w:bidi="ar_AE"/>
        </w:rPr>
        <w:t xml:space="preserve">لقد خلَّصنا اللهُ بنعمته عندما آمَنَّا. هذا يعني أنكم لم تفعلوا شيئًا لنوال هذا عن استحقاق. لا تستطيعون أن تقولوا إن الله خلَّصكم بسبب أعمالكم الصالحة. عندما نتحدث عن أن أحدهم يَخلُص، غالبًا ما نستخدم كلمة الخلاص. إن </w:t>
      </w:r>
      <w:r>
        <w:rPr>
          <w:b/>
          <w:rtl/>
          <w:cs/>
          <w:lang w:val="ar_AE" w:bidi="ar_AE"/>
        </w:rPr>
        <w:t>الخلاص</w:t>
      </w:r>
      <w:r>
        <w:rPr>
          <w:rtl/>
          <w:cs/>
          <w:lang w:val="ar_AE" w:bidi="ar_AE"/>
        </w:rPr>
        <w:t xml:space="preserve"> يعني أنك أُنقِذتَ من موقفٍ صعب. تُناقَش كلمة </w:t>
      </w:r>
      <w:r>
        <w:rPr>
          <w:rtl/>
          <w:cs/>
          <w:lang w:val="ar_AE" w:bidi="ar_AE"/>
        </w:rPr>
        <w:t>الخلاص</w:t>
      </w:r>
      <w:r>
        <w:rPr>
          <w:rtl/>
          <w:cs/>
          <w:lang w:val="ar_AE" w:bidi="ar_AE"/>
        </w:rPr>
        <w:t xml:space="preserve"> في قاموس الكلمات الرئيسية. إذا استخدمتم كلمة "الخلاص" في ترجمتكم، استخدموا الكلمة ذاتها للخلاص التي استخدمتوها في المقاطع السابقة.</w:t>
      </w:r>
    </w:p>
    <w:p>
      <w:pPr>
        <w:bidi/>
      </w:pPr>
      <w:r>
        <w:rPr>
          <w:rtl/>
          <w:cs/>
          <w:lang w:val="ar_AE" w:bidi="ar_AE"/>
        </w:rPr>
      </w:r>
      <w:r>
        <w:rPr>
          <w:rtl/>
          <w:cs/>
          <w:lang w:val="ar_AE" w:bidi="ar_AE"/>
        </w:rPr>
        <w:t xml:space="preserve">نحن </w:t>
      </w:r>
      <w:r>
        <w:rPr>
          <w:b/>
          <w:rtl/>
          <w:cs/>
          <w:lang w:val="ar_AE" w:bidi="ar_AE"/>
        </w:rPr>
        <w:t>عمل</w:t>
      </w:r>
      <w:r>
        <w:rPr>
          <w:rtl/>
          <w:cs/>
          <w:lang w:val="ar_AE" w:bidi="ar_AE"/>
        </w:rPr>
        <w:t xml:space="preserve"> الله، أو تُحفته الفنية، أو عمله اليدوي. إن كلَّ هذه الكلمات تعني أن الله هو مَن صَنعنا. لقد أعطانا اللهُ حياةً جديدة. لقد كنا أمواتًا روحيًا، لكن الله خَلَقَنا من جديد. الله هو الذي قام بهذا العمل فينا. قام اللهُ بهذا لكي نتمكن من القيام بالأعمال الصالحة التي خطَّط الله أن نَعمَلها.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2:11–18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٢: ١١–١٨ واحفظوه في قلوبكم.</w:t>
      </w:r>
    </w:p>
    <w:p>
      <w:pPr>
        <w:bidi/>
      </w:pPr>
      <w:r>
        <w:rPr>
          <w:rtl/>
          <w:cs/>
          <w:lang w:val="ar_AE" w:bidi="ar_AE"/>
        </w:rPr>
      </w:r>
      <w:r>
        <w:rPr>
          <w:rtl/>
          <w:cs/>
          <w:lang w:val="ar_AE" w:bidi="ar_AE"/>
        </w:rPr>
        <w:t>استمعوا إلى نسخة صوتية من رسالة أفسس ٢: ١١–١٨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٢: ١١–١٨ في أكثر الترجمات المفهومة لكم.</w:t>
      </w:r>
    </w:p>
    <w:p>
      <w:pPr>
        <w:bidi/>
      </w:pPr>
      <w:r>
        <w:rPr>
          <w:rtl/>
          <w:cs/>
          <w:lang w:val="ar_AE" w:bidi="ar_AE"/>
        </w:rPr>
      </w:r>
      <w:r>
        <w:rPr>
          <w:rtl/>
          <w:cs/>
          <w:lang w:val="ar_AE" w:bidi="ar_AE"/>
        </w:rPr>
        <w:t>كان بولس يُخبِر المؤمنين من الأمم اليهود أن نعمة الله هي التي تُخلِّصهم. يُركِّز بولسُ الآن في هذا المقطع على السلام الذي صَنعه يسوعُ بين المجموعتين.</w:t>
      </w:r>
    </w:p>
    <w:p>
      <w:pPr>
        <w:bidi/>
      </w:pPr>
      <w:r>
        <w:rPr>
          <w:rtl/>
          <w:cs/>
          <w:lang w:val="ar_AE" w:bidi="ar_AE"/>
        </w:rPr>
      </w:r>
      <w:r>
        <w:rPr>
          <w:rtl/>
          <w:cs/>
          <w:lang w:val="ar_AE" w:bidi="ar_AE"/>
        </w:rPr>
        <w:t>في الماضي، كان لدى اليهود امتيازات من عند الله والتي لم تكن لدى الأمم. والآن وَحَّد اللهُ اليهود المؤمنين بيسوع مع الأمم المؤمنين بيسوع وأزال تلك الفروق. بسبب ما فَعله اللهُ، صارت المجموعتان في سلام مع بعضهما البعض ومع الله.</w:t>
      </w:r>
    </w:p>
    <w:p>
      <w:pPr>
        <w:bidi/>
      </w:pPr>
      <w:r>
        <w:rPr>
          <w:rtl/>
          <w:cs/>
          <w:lang w:val="ar_AE" w:bidi="ar_AE"/>
        </w:rPr>
      </w:r>
      <w:r>
        <w:rPr>
          <w:rtl/>
          <w:cs/>
          <w:lang w:val="ar_AE" w:bidi="ar_AE"/>
        </w:rPr>
        <w:t>يبدأ بولسُ بتذكير الأمم بأنهم قبلًا كانوا منفصلين عن الله. يتحدث بولس عن الختان، والذي كان علامةَ العهد الذي قطعه الله مع إبراهيم، الجد الأكبر والأساسي للشعب اليهودي. عندما كان إبراهيم رجلًا مسنًا، قَطعَ اللهُ له وعدًا أنه سيَجعل نسل إبراهيم أمةً خاصة من الناس الذين سيكونون مُخصَّصين لله. وَعَد اللهُ أن يكون مع شعبه دائمًا، ووَعَده شعبُه أن يطيعوه. طَلبَ اللهُ من إبراهيم ونسله أن يَختنوا أولادهم الذكور علامةً لهذا العهد الخاص مع الله. كان الختان يَحدث بأن يَقطع اليهودُ جلدَ طرف العضو الذكري لأولادهم الذكور. كان الشعبُ اليهودي يَختن كلَّ ذَكرٍ يهودي بعد ولادته مباشرة. مع أن بعض الثقافات القديمة الأخرى كانت أيضًا تمارس الختان، إلا أن اليهود كانوا فخورين بهذا الرمز وبِعهدهم مع الله.</w:t>
      </w:r>
    </w:p>
    <w:p>
      <w:pPr>
        <w:bidi/>
      </w:pPr>
      <w:r>
        <w:rPr>
          <w:rtl/>
          <w:cs/>
          <w:lang w:val="ar_AE" w:bidi="ar_AE"/>
        </w:rPr>
      </w:r>
      <w:r>
        <w:rPr>
          <w:rtl/>
          <w:cs/>
          <w:lang w:val="ar_AE" w:bidi="ar_AE"/>
        </w:rPr>
        <w:t>لم يكن الأمم مختونين، لذلك لم يكونوا جزءًا من هذا العهد مع الله. كانوا يُعتبرون غرباء. حتى أن اليهود تحدثوا عن الأمم بلغة سلبية وأطلقوا عليهم لقب "غير مختونين." يواصل بولس تذكير الأمم بكيف كانت حياتهم في الماضي. يُذكِّرهم بولسُ بأن الختان اليهودي أثَّرَ فقط على أجساد الرجال اليهود. إن هذا الختانَ أو علامةَ عهدهم مع الله لم يُغيِّر قلوبهم ولم يَجعل علاقتهم مع الآخرين جيدة.</w:t>
      </w:r>
    </w:p>
    <w:p>
      <w:pPr>
        <w:bidi/>
      </w:pPr>
      <w:r>
        <w:rPr>
          <w:rtl/>
          <w:cs/>
          <w:lang w:val="ar_AE" w:bidi="ar_AE"/>
        </w:rPr>
      </w:r>
      <w:r>
        <w:rPr>
          <w:rtl/>
          <w:cs/>
          <w:lang w:val="ar_AE" w:bidi="ar_AE"/>
        </w:rPr>
        <w:t>توقفوا هنا وناقشوا هذا السؤال كمجموعة. احكوا قصة عن مجموعة من الناس تعتبرونهم غرباء أو لا ينتمون إلى مجموعتكم. استمعوا إلى كيف يَصف راوي القصة المجموعةَ. والآن تحدثوا كمجموعة عن شعوركم تجاه هؤلاء الغرباء. ماذا يحدث في منطقتكم عندما يَحصل الغرباءُ على نفس الامتيازات التي يَحصل عليها السكان المَحليون؟ أوقفوا سماع هذا التسجيل الصوتي هنا.</w:t>
      </w:r>
    </w:p>
    <w:p>
      <w:pPr>
        <w:bidi/>
      </w:pPr>
      <w:r>
        <w:rPr>
          <w:rtl/>
          <w:cs/>
          <w:lang w:val="ar_AE" w:bidi="ar_AE"/>
        </w:rPr>
      </w:r>
      <w:r>
        <w:rPr>
          <w:rtl/>
          <w:cs/>
          <w:lang w:val="ar_AE" w:bidi="ar_AE"/>
        </w:rPr>
        <w:t>يواصل بعدها بولسُ الحديث عن الأمم، وعن افتقارهم إلى العلاقة مع الله قبل أن يعرفوا المسيح. لم يُسمَح للأمم أن يكونوا مواطنين في إسرائيل. ولم يكن الأمم يَعرفون العهدَ الذي قطعه اللهُ مع شعب إسرائيل. لم يكن الأمم يَعلمون عن الوعود التي قطعها اللهُ للشعب اليهودي. لم يكن الأمم يَعرفون اللهَ. كان الأمم يعيشون في عالَم ليس به رجاء، مما يعني أنهم لم يتوقعوا وجودَ حياة مستقبلية مع الله بعد الموت.</w:t>
      </w:r>
    </w:p>
    <w:p>
      <w:pPr>
        <w:bidi/>
      </w:pPr>
      <w:r>
        <w:rPr>
          <w:rtl/>
          <w:cs/>
          <w:lang w:val="ar_AE" w:bidi="ar_AE"/>
        </w:rPr>
      </w:r>
      <w:r>
        <w:rPr>
          <w:rtl/>
          <w:cs/>
          <w:lang w:val="ar_AE" w:bidi="ar_AE"/>
        </w:rPr>
        <w:t>والآن يُخبِر بولسُ الأممَ بالأخبار السارة! قبل ذلك، كان الأمم بعيدين عن المسيح لأنهم لم يَعرفوه. لكن المسيح مات. كان دم المسيح المسفوك عند موته ذبيحةً بالضبط مثل ذبائح الحيوانات التي قدَّمها الشعبُ اليهودي لكي يغفر اللهُ خطاياهم. لقد أتاحت ذبيحةُ المسيح للأمم واليهود أن تكون لهم علاقة مع الله، أو أن يقتربوا من الله. عندما اختار الأممُ أن يؤمنوا بالمسيح يسوع، قَبلوا المسيح بصفته ذبيحةً لهم، وغَفر اللهُ خطاياهم. والآن يمكن للأمم أن يقتربوا من الله، أو أن تكون لهم علاقة معه!</w:t>
      </w:r>
    </w:p>
    <w:p>
      <w:pPr>
        <w:bidi/>
      </w:pPr>
      <w:r>
        <w:rPr>
          <w:rtl/>
          <w:cs/>
          <w:lang w:val="ar_AE" w:bidi="ar_AE"/>
        </w:rPr>
      </w:r>
      <w:r>
        <w:rPr>
          <w:rtl/>
          <w:cs/>
          <w:lang w:val="ar_AE" w:bidi="ar_AE"/>
        </w:rPr>
        <w:t>توقفوا وناقشوا السؤال التالي. احكوا قصةً عن وقتٍ قُبِلتم فيه ضمن مجموعةٍ من الناس وشعرتم بأنكم تنتمون إلى المجموعة. بمَ شعرتم آنذاك؟ ثم ناقشوا كمجموعة: ماذا يفعل الناس عندما يكونون متَّحدين بالمسيح؟ توقَّفوا هنا عن سماع التسجيل الصوتي.</w:t>
      </w:r>
    </w:p>
    <w:p>
      <w:pPr>
        <w:bidi/>
      </w:pPr>
      <w:r>
        <w:rPr>
          <w:rtl/>
          <w:cs/>
          <w:lang w:val="ar_AE" w:bidi="ar_AE"/>
        </w:rPr>
      </w:r>
      <w:r>
        <w:rPr>
          <w:rtl/>
          <w:cs/>
          <w:lang w:val="ar_AE" w:bidi="ar_AE"/>
        </w:rPr>
        <w:t>يبدأ بعدها بولس في شرح كيف غيَّر يسوعُ المسيح حياةَ الأمم واليهود، وكيف غيَّر يسوعُ العلاقةَ بين الأمم واليهود. يَشمل بولسُ نفسه والمؤمنين اليهود في هذا التفسير. يقول بولسُ إن الأمم واليهود الذين كانوا مجموعتين منفصلتين أصبحوا الآن مجموعةً واحدة. يستخدم بولسُ صورةً كلامية بخصوص حائط أو حاجز يُبقي مجموعتين من الناس بعيدين عن بعضهما البعض. هذا حائط حقيقي كان يمكن للناس أن يروه إما في بيوتهم أو في مزارعهم. يُقارِن بولسُ المشاعر السيئة التي كان يشعر بها الأمم واليهود تجاه بعضهم البعض بالحائط. يقول بولس إن القواعد والشرائع الدينية التي تَفصل بين اليهود والأمم كانت أيضًا بمثابة حائط بينهم. كانت هذه الشرائع هي الشرائع الخاصة التي اتبعها اليهودُ وجعلتهم يعتقدون أنهم أفضل من الآخرين. إن الختان مثالٌ على إحدى هذه القواعد. عندما مات يسوع، كان الأمر كما لو أن يسوع هَدَمَ هذا الحائط الفاصل وأزاله. هذا يعني أن يسوع أزال تلك القواعد والشرائع الخاصة التي كان على اليهود اتباعها. والآن لا يوجد شيء يَفصل بين المجموعتين. لذلك أصبحتْ المجموعتان الآن مجموعةً واحدة. ولأن هناك الآن مجموعة واحدة فقط، يمكنهم أن يقتربوا من الله. يريد بولس أن ترى كلا المجموعتين كيف كانوا قبلًا منفصلين بواسطة ذلك الحائط المرتبط بالمشاعر السيئة بينهم.</w:t>
      </w:r>
    </w:p>
    <w:p>
      <w:pPr>
        <w:bidi/>
      </w:pPr>
      <w:r>
        <w:rPr>
          <w:rtl/>
          <w:cs/>
          <w:lang w:val="ar_AE" w:bidi="ar_AE"/>
        </w:rPr>
      </w:r>
      <w:r>
        <w:rPr>
          <w:rtl/>
          <w:cs/>
          <w:lang w:val="ar_AE" w:bidi="ar_AE"/>
        </w:rPr>
        <w:t xml:space="preserve">توقفوا هنا وانظروا إلى صورةِ </w:t>
      </w:r>
      <w:r>
        <w:rPr>
          <w:rtl/>
          <w:cs/>
          <w:lang w:val="ar_AE" w:bidi="ar_AE"/>
        </w:rPr>
        <w:t>حائط أو حاجز</w:t>
      </w:r>
      <w:r>
        <w:rPr>
          <w:rtl/>
          <w:cs/>
          <w:lang w:val="ar_AE" w:bidi="ar_AE"/>
        </w:rPr>
        <w:t xml:space="preserve"> يَفصل بين الناس أو الممتلكات. ناقشوا وقتًا رأيتم فيه حاجزًا بين شعوبٍ أو مجموعات مختلفة من الناس. ما هي الاختلافات بين المجموعات والتي شكَّلتْ حاجزًا؟ ماذا يفعل الناس فيَتسبَّبوا في العداوة بين الشعوب أو ليتصرَّفوا بسلوكيات سيئة؟ توقَّفوا هنا عن سماع التسجيل الصوتي.</w:t>
      </w:r>
    </w:p>
    <w:p>
      <w:pPr>
        <w:bidi/>
      </w:pPr>
      <w:r>
        <w:rPr>
          <w:rtl/>
          <w:cs/>
          <w:lang w:val="ar_AE" w:bidi="ar_AE"/>
        </w:rPr>
      </w:r>
      <w:r>
        <w:rPr>
          <w:rtl/>
          <w:cs/>
          <w:lang w:val="ar_AE" w:bidi="ar_AE"/>
        </w:rPr>
        <w:t>كان الأمم بعيدين عن الله لأنهم لم يَعرفوه حتى. كان اليهود قريبين من الله لأنهم كانوا شعبه الخاص. لكن بعد ذلك جاء يسوع، وهو قال أن الجميع يمكنهم أن يتمتعوا بالسلام الحقيقي مع الله بسبب ما فَعله يسوعُ بواسطة موته. كذلك أخبرهم يسوع أنه يمكنهم أن يتمتعوا بالسلام مع بعضهم البعض وأن يكونوا معًا شعبًا خاصًا بالله! كيف يمكنهم أن يفعلوا هذا؟ لقد مات يسوع لأجل الجميع، وعندما يؤمن البشر بذلك، فإن الروح القُدس يُقرِّبهم إلى الله الآب. والآن يُعد اليهود والأمم معًا شعبًا واحدًا، ويمكن أن تكون لهم علاقة مع الله أبينا!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٢: ١١–١٨ في أكثر الترجمات المفهومة لكم.</w:t>
      </w:r>
    </w:p>
    <w:p>
      <w:pPr>
        <w:bidi/>
      </w:pPr>
      <w:r>
        <w:rPr>
          <w:rtl/>
          <w:cs/>
          <w:lang w:val="ar_AE" w:bidi="ar_AE"/>
        </w:rPr>
      </w:r>
      <w:r>
        <w:rPr>
          <w:rtl/>
          <w:cs/>
          <w:lang w:val="ar_AE" w:bidi="ar_AE"/>
        </w:rPr>
        <w:t>في هذه الخطوة، ستُحدِّد المجموعةُ الأدوار، والشخصيات، وإطار تفاصيل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يُذكِّر بولسُ الأممَ بالقواعد التي كانت تَفصلهم عن اليهود قبل أن يصبحوا مؤمنين. لقد أزال اللهُ القواعد التي أبقتِ المجموعتين منفصلتين. والآن يمكن للأمم أن يأتوا إلى الله وينتموا إلى شعبه لأن يسوع مات من أجلهم أيضًا.</w:t>
      </w:r>
    </w:p>
    <w:p>
      <w:pPr>
        <w:bidi/>
      </w:pPr>
      <w:r>
        <w:rPr>
          <w:rtl/>
          <w:cs/>
          <w:lang w:val="ar_AE" w:bidi="ar_AE"/>
        </w:rPr>
      </w:r>
      <w:r>
        <w:rPr>
          <w:b/>
          <w:rtl/>
          <w:cs/>
          <w:lang w:val="ar_AE" w:bidi="ar_AE"/>
        </w:rPr>
        <w:t>في الجزء الثاني:</w:t>
      </w:r>
      <w:r>
        <w:rPr>
          <w:rtl/>
          <w:cs/>
          <w:lang w:val="ar_AE" w:bidi="ar_AE"/>
        </w:rPr>
        <w:t xml:space="preserve"> يَصف بولسُ كيف يُحقِّق يسوعُ السلامَ والوحدة بين الأمم واليهود. إن هاتين المجموعتين الآن شعبٌ واحد. لقد أنهى يسوعُ نظامَ الشرائع الذي كان يَفصل بين هاتين المجموعتين. لقد صنعَ يسوعُ سلامًا بين المجموعتين. وبسبب ما فعله يسوع، أصبح لليهود والأمم الآن حقٌ متساوٍ في الوصول إلى الله من خلال الروح القُدس.</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 الذي أوحى لبولس بأن يَكتب هذه الرسالة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اليهود</w:t>
      </w:r>
    </w:p>
    <w:p>
      <w:pPr>
        <w:pStyle w:val="ListBullet"/>
        <w:bidi/>
        <w:spacing w:line="240" w:lineRule="auto"/>
        <w:ind w:left="720"/>
      </w:pPr>
      <w:r>
        <w:rPr>
          <w:rtl/>
          <w:cs/>
          <w:lang w:val="ar_AE" w:bidi="ar_AE"/>
        </w:rPr>
      </w:r>
      <w:r>
        <w:rPr>
          <w:rtl/>
          <w:cs/>
          <w:lang w:val="ar_AE" w:bidi="ar_AE"/>
        </w:rPr>
        <w:t>الأمم</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يُقيِّم بولسُ للأمم حياتهم قبل أن يصبحوا أتباعًا ليسوع المسيح. وفقًا للشريعة اليهودية، كان الشخص يُولَد أمميًا أو يهوديًا. بكلمات أخرى، يَرث الشخصُ مكانته من والديه. كان الآباءُ اليهود يختنون أولادهم، لكن الآباء الأمميين لم يفعلوا ذلك. والآن يَسرد بولسُ الأشياء التي لم تكن لدى الأمم، على عكس اليهود، لأنهم لم يكونوا مختونين، أو جزءًا من الشعب الخاص بالله. كان الختانُ علامةً للعهد الذي كان بين اليهود والله. لذلك، كان الأمم مستبعدين من هذا العهد. لم يكن الأمم يَعلمون بالوعود التي قطعها اللهُ لليهود. لم يكن الأمم مواطنين في إسرائيل. عاش الأمم منفصلين عن الله وبدون رجاء في حياة مستقبلية مع الله. إن كل هذه الأمور جعلت الأممَ بعيدين عن الله. لكن الآن وهم مؤمنون، تَغيَّر كلُّ شيء. لقد قرَّب دمُ المسيح الأممَ من الله مثلما كان اليهود قريبين من الله.</w:t>
      </w:r>
    </w:p>
    <w:p>
      <w:pPr>
        <w:bidi/>
      </w:pPr>
      <w:r>
        <w:rPr>
          <w:rtl/>
          <w:cs/>
          <w:lang w:val="ar_AE" w:bidi="ar_AE"/>
        </w:rPr>
      </w:r>
      <w:r>
        <w:rPr>
          <w:rtl/>
          <w:cs/>
          <w:lang w:val="ar_AE" w:bidi="ar_AE"/>
        </w:rPr>
        <w:t>في الجزء الثاني من هذا المقطع، يتحدث بولسُ عن كيف حقَّقَ يسوعُ السلام بين اليهود والأمم. قبل ذلك، كان هناك حاجزٌ فاصل من العداوة بين المجموعتين. هذا يعني أن المجموعتين شعرتا أنهما أعداء. هَدم يسوعُ حائط العداوة هذا.</w:t>
      </w:r>
    </w:p>
    <w:p>
      <w:pPr>
        <w:bidi/>
      </w:pPr>
      <w:r>
        <w:rPr>
          <w:rtl/>
          <w:cs/>
          <w:lang w:val="ar_AE" w:bidi="ar_AE"/>
        </w:rPr>
      </w:r>
      <w:r>
        <w:rPr>
          <w:rtl/>
          <w:cs/>
          <w:lang w:val="ar_AE" w:bidi="ar_AE"/>
        </w:rPr>
        <w:t>أنهى يسوعُ نظامَ الشرائع والأحكام التي كانت تفصل بين اليهود والأمم. لقد صنعَ يسوعُ سلامًا بين المجموعتين. فَعلَ يسوعُ ذلك عن طريق توحيد المجموعتين في مجموعة واحدة. ثم أخذ يسوعُ هذه المجموعة الواحدة، وأحضر اليهود والأمم إلى علاقة جيدة مع الله. فَعلَ يسوعُ هذا بالموت على الصليب. دَمَّر يسوعُ حائط العداوة بين المجموعتين، أي أنه وَحَّد المجموعتَين معًا.</w:t>
      </w:r>
    </w:p>
    <w:p>
      <w:pPr>
        <w:bidi/>
      </w:pPr>
      <w:r>
        <w:rPr>
          <w:rtl/>
          <w:cs/>
          <w:lang w:val="ar_AE" w:bidi="ar_AE"/>
        </w:rPr>
      </w:r>
      <w:r>
        <w:rPr>
          <w:rtl/>
          <w:cs/>
          <w:lang w:val="ar_AE" w:bidi="ar_AE"/>
        </w:rPr>
        <w:t>توقفوا هنا وناقشوا حائط العداوة هذا الذي يفصل مجموعتين من الناس. كيف تَصفون حائط العداوة هذا لكي يفهم الناس في ثقافتكم الفكرة؟ كيف ستَصفون أن يسوع صَنعَ شعبًا واحدًا من شعبيْن مختلفين؟ أوقفوا سماع هذا التسجيل الصوتي هنا.</w:t>
      </w:r>
    </w:p>
    <w:p>
      <w:pPr>
        <w:bidi/>
      </w:pPr>
      <w:r>
        <w:rPr>
          <w:rtl/>
          <w:cs/>
          <w:lang w:val="ar_AE" w:bidi="ar_AE"/>
        </w:rPr>
      </w:r>
      <w:r>
        <w:rPr>
          <w:rtl/>
          <w:cs/>
          <w:lang w:val="ar_AE" w:bidi="ar_AE"/>
        </w:rPr>
        <w:t>أحضرَ يسوعُ السلامَ للأمم الذين كانوا بعيدين عن الله لأنهم لم يكونوا جزءًا من شعب الله. أحضرَ يسوعُ السلامَ لليهود الذين كانوا قريبين من الله لأنهم كانوا شعب الله الخاص. قد تحتاجون في ترجمتكم إلى توضيح سبب كون الأمم بعيدين عن الله، وسبب كون اليهود قريبين من الله. يمكن للمجموعتين اللتين أصبحتا الآن مجموعةً واحدة، أن تَقترب إلى الله الآب بالروح الواحد، الروح القُدس. تذكَّروا أن هاتين المجموعتين هما الشعب اليهودي والشعب غير اليهودي. إن المجموعة التي تُشكلها المجموعتان معًا هي مجموعة من نوع واحد. أتاح يسوعُ أن يجتمع شعبان مختلفان جدًا ليُشكِّلا مجموعةً واحدة.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اختاروا أشخاصًا أو أشياء لتُمثِّل كل شخصية.</w:t>
      </w:r>
    </w:p>
    <w:p>
      <w:pPr>
        <w:bidi/>
      </w:pPr>
      <w:r>
        <w:rPr>
          <w:rtl/>
          <w:cs/>
          <w:lang w:val="ar_AE" w:bidi="ar_AE"/>
        </w:rPr>
      </w:r>
      <w:r>
        <w:rPr>
          <w:rtl/>
          <w:cs/>
          <w:lang w:val="ar_AE" w:bidi="ar_AE"/>
        </w:rPr>
        <w:t>أَظهِروا مَن هم الأمم، ومن هم اليهود. يجب أن يَقف الأممُ خارج مجموعة اليهود. قبل أن يؤمنوا بيسوع، كان الأمم غرباء. عندما يتحدث بولسُ عن العهد أو وعد الله لليهود، ينبغي أن يَقف الله مع مجموعة اليهود. اطلبوا من مجموعة الأمم أن يتحرَّكوا حتى يصيروا بعيدين عن الله. ثم عندما يقول بولس إن الأمم قد اتَّحَدوا الآن مع يسوع المسيح، اجعلوا مجموعة الأمم ويسوع يتحرَّكون حتى يقفوا معًا. ثم عندما يقول بولس إن دم يسوع قرَّبَ الأممَ من الله، اجعلوا مجموعة الأمم تتحرَّك وتقف بجانب الله. لكن يجب أن تَظل مجموعتا الأمم واليهود منفصلتين عن بعضهما البعض.</w:t>
      </w:r>
    </w:p>
    <w:p>
      <w:pPr>
        <w:bidi/>
      </w:pPr>
      <w:r>
        <w:rPr>
          <w:rtl/>
          <w:cs/>
          <w:lang w:val="ar_AE" w:bidi="ar_AE"/>
        </w:rPr>
      </w:r>
      <w:r>
        <w:rPr>
          <w:rtl/>
          <w:cs/>
          <w:lang w:val="ar_AE" w:bidi="ar_AE"/>
        </w:rPr>
        <w:t>في الجزء الثاني من هذا المقطع، يتحدَّث بولس عن حائط العداوة الذي كان بين اليهود والأمم. اطلبوا من اليهود والأمم أن يقفوا في مجموعات منفصلة وأن ينظروا إلى بعضهم بعضًا بغضب وعداء. سيكون من الجيد أن يُوضع شيء كحاجز أو حائط بين المجموعتين. ثم عندما يتحدث بولس عن هَدْم الحائط، أزيلوا الحائط بعيدًا حتى تتمكن المجموعتَان من التحرك معًا. عندما يقول بولس إن يسوع المسيح خَلقَ شعبًا جديدًا، اطلبوا من اليهود والأمم أن يتحرَّكوا معًا ليشكلوا شعبًا واحدًا. عندما يشرح بولسُ كيف صالَحَ المسيحُ المجموعتين مع الله أو قرَّبهما منه، اطلبوا من المسيح أن يُمثِّل ما يفعله ليَجمعهما معًا. لقد انتهتْ العداوة الآن بين المجموعتين. عندما يقول بولس هذا، ينبغي على المجموعتين، اللتين تُكوِّنا الآن مجموعةً واحدة، أن يُظهروا بطرقٍ ملائمة ثقافيًا أنهم يحبون بعضهم بعضًا وأنهم مجموعة واحدة.</w:t>
      </w:r>
    </w:p>
    <w:p>
      <w:pPr>
        <w:bidi/>
      </w:pPr>
      <w:r>
        <w:rPr>
          <w:rtl/>
          <w:cs/>
          <w:lang w:val="ar_AE" w:bidi="ar_AE"/>
        </w:rPr>
      </w:r>
      <w:r>
        <w:rPr>
          <w:rtl/>
          <w:cs/>
          <w:lang w:val="ar_AE" w:bidi="ar_AE"/>
        </w:rPr>
        <w:t>يختتم بولسُ بالإشارة إلى الروح القُدس ويقول إنه يُقرِّبنا جميعًا إلى الله بسبب ما فعله يسوع لأجلنا. اطلبوا من الروح القُدس أن يقود المجموعة بأكملها نحو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٢: ١١–١٨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 الذي أوحى لبولس بأن يَكتب هذه الرسالة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يهود</w:t>
      </w:r>
    </w:p>
    <w:p>
      <w:pPr>
        <w:pStyle w:val="ListBullet"/>
        <w:bidi/>
        <w:spacing w:line="240" w:lineRule="auto"/>
        <w:ind w:left="720"/>
      </w:pPr>
      <w:r>
        <w:rPr>
          <w:rtl/>
          <w:cs/>
          <w:lang w:val="ar_AE" w:bidi="ar_AE"/>
        </w:rPr>
      </w:r>
      <w:r>
        <w:rPr>
          <w:rtl/>
          <w:cs/>
          <w:lang w:val="ar_AE" w:bidi="ar_AE"/>
        </w:rPr>
        <w:t>الأمم</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المشهد الأول، يُذكِّر بولسُ الأممَ بأنهم كانوا غرباء عن اليهود، أو منفصلين عن اليهود وعن الله. يشرح بولسُ أن اليهود كانوا يُطلقون على الأمم تعبير "غير المختونين" لأن الأمم لم يعرفوا العلاقةَ العهدية التي كانت بين اليهود والله. لم يكن الأمم يَعرفون وعودَ العهد التي قطعها اللهُ لليهود. كان الأمم يعيشون في عالَم بدون الله. لم يكن للأمم رجاء. لكن بعد ذلك سَمع الأممُ عن يسوع وآمنوا به. والآن لأنهم يؤمنون صاروا متَّحدين بيسوع. إن دم يسوع المسيح قَرَّبَ الأممَ من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"لماذا تريد أن تُذكِّر الأمم بكل الأمور التي لم تكن لديهم؟" قد تسمعون إجابات مثل: "ينبغي عليهم أن يَعرفوا كل ما فعله اللهُ من أجلهم. أَخبرتُهم أن خلاصهم كان بالنعمة وليس بسبب أي شيء فعلوه. لقد غيَّر هذا الخلاصُ حياتهم. يحتاجون أن يتذكَّروا كيف كانت حياتهم مِن قَبل ليَفهموا كم فَعل يسوعُ من أجلهم. والآن، في نظر الله، هم بالضبط مثل اليهود. لقد صاروا شعبًا واحدًا."</w:t>
      </w:r>
    </w:p>
    <w:p>
      <w:pPr>
        <w:pStyle w:val="ListBullet"/>
        <w:bidi/>
        <w:spacing w:line="240" w:lineRule="auto"/>
        <w:ind w:left="720"/>
      </w:pPr>
      <w:r>
        <w:rPr>
          <w:rtl/>
          <w:cs/>
          <w:lang w:val="ar_AE" w:bidi="ar_AE"/>
        </w:rPr>
      </w:r>
      <w:r>
        <w:rPr>
          <w:rtl/>
          <w:cs/>
          <w:lang w:val="ar_AE" w:bidi="ar_AE"/>
        </w:rPr>
        <w:t>اسألوا الأممَ: "كيف تشعرون عندما تتذكرون كيف كانت حياتكم قَبل أن تؤمنوا بيسوع؟" قد تسمعون إجابات مثل: "هذا يبدو أمرًا غريبًا ومنذ زمن بعيد. أنا سعيد جدًا أننا لم نَعُد نعيش بهذه الطريقة. بالتأكيد لم نَعرف شيئًا عن وعود العهد أو عن كيف تكون لنا علاقة مع الله. هذا يُحزنني على جميع الذين لا يزالون لا يَعرفون هذه الأمور. لكن بالنسبة لي، أنا سعيد جدًا لأن يسوع جعلني واحدًا مع اليهود، وأن الله يراني كواحد من أبنائه. لسنا مختلفين. نحن شعب واحد – شعب الله. أظن أنه من المهم لنا جميعًا أن نَعرف هذه الأمور لأن الناس يأتون إلى هنا ويحاولون إخبارنا بأمور غير صحيحة. إنهم يحاولون إخبارنا أنه يجب ألا يختلط اليهودُ بنا نحن الأمم. من خلال ما يقوله بولس، نَعرف كيف نجيب على هؤلاء الناس الآن."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يشرح بولسُ حائط العداوة الذي كان موجودًا بين اليهود والأمم. يقول بولس إن يسوع هَدَم هذا الحائط وجَعَل اليهودَ والأمم شعبًا واحدًا. هَدَم يسوعُ هذا الحائط عن طريق إنهاء نظام الناموس الذي أعطاه اللهُ لليهود. كان في هذا الناموس وصايا وفرائض كثيرة.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اليهود: "كيف تشعرون عندما تسمعون كيف أنهى يسوعُ نظامَ الشريعة الذي حاولتم اتباعه طوال حياتكم؟" قد تسمعون إجابات مثل: "هذه أخبار رائعة. لم يكن أحد قادرًا على حفظ الناموس أو طاعته بالكامل. كنت أَعلمُ دائمًا أنني أَفشلُ في طاعة الناموس وأن هذا الفشل أبقاني منفصلاً عن الله. والآن أَفهم أنه من خلال الإيمان بيسوع، لدي علاقة مع الله لا تعتمد على طاعتي لجميع الشرائع والأحكام. كذلك توجد بركة أخرى في أننا لا نحتاج إلى البقاء منفصلين عن الناس حولنا. لقد جَعل يسوعُ جميعَ الذين يؤمنون به شعبًا واحدًا. نحن جميعًا أبناء الله معًا الآن. لست مضطرًا أن أنظر إلى إخوتي المؤمنين على أنهم مختلفون عني." أو "من الصعب ألا أستمر في التفكير في أنني ينبغي أن أُطيع كل الشرائع. أشعر بالذنب أحيانًا عندما لا أُطيع الشرائع التي علَّمني والداي أن أحفظها بصفتي يهوديًا."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توضيح أن يسوع حقَّقَ السلامَ لليهود والأمم من خلال تجميعهم في مجموعة واحدة. اعتادوا أن يكونوا شعبيْن منفصليْن. أصبحوا الآن شعبًا واحدًا. لقد تَصالَح اليهودُ والأمم الذين يؤمنون مع الله. تَمَّم يسوعُ هذه المصالحةَ بموته على الصليب. نتيجةً لذلك، زالَت كلُّ العداوة بين المجموعتين. تَتمتع الآن كلتا المجموعتَين بالسلام. يمكن الآن لكلتا المجموعتَين، من خلال الروح القُدس، أن تَقتربا إلى الله الآب. كل هذا بسبب ما فعله يسوعُ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"قضيتَ وقتًا طويلًا في توضيح كيف أصبح الأممُ واليهود الآن مجموعةً واحدة. لماذا هذا الأمر مهمٌ لك؟" قد تسمعون إجابات مثل: "سيأتي آخرون وسيُحاولون أن يَفصلوهم. سيأتي آخرون وسيحاولون أن يجعلوا اليهودَ يَفصلون أنفسهم بعيدًا عن الأمم. وسيأتي آخرون وسيحاولون أن يجعلوا الأمم يتبعون قواعد وأحكام الناموس. أريدهم أن يفهموا ما فعله يسوعُ لأجلهم عندما مات على الصليب. أريدهم أن يَعرفوا هذا لكي لا يقعوا في فخ التعاليم الكاذبة. أنا أَعلم أنَّ المُعلِّمين الكَذبة سيأتون. لكن إذا فَهِم المؤمنون التعاليم الصحيحة الآن، فسيُميزون التعاليم الكاذبة ولن يتبعوها."</w:t>
      </w:r>
    </w:p>
    <w:p>
      <w:pPr>
        <w:pStyle w:val="ListBullet"/>
        <w:bidi/>
        <w:spacing w:line="240" w:lineRule="auto"/>
        <w:ind w:left="720"/>
      </w:pPr>
      <w:r>
        <w:rPr>
          <w:rtl/>
          <w:cs/>
          <w:lang w:val="ar_AE" w:bidi="ar_AE"/>
        </w:rPr>
      </w:r>
      <w:r>
        <w:rPr>
          <w:rtl/>
          <w:cs/>
          <w:lang w:val="ar_AE" w:bidi="ar_AE"/>
        </w:rPr>
        <w:t>اسألوا المؤمنين الأمميين: "كيف تشعرون عندما تسمعون بولس يتحدَّث عن أنكم انضممتم إلى مجموعة واحدة مع المؤمنين اليهود؟" قد تسمعون إجابات مثل: "أُحب حقيقة أن الله يَنظر إلي مثلما يَنظر إلى اليهود الآن. كان من الصعب أن أحاول أن أَعبد الله دون أن يُسمَح لي أن أتناول الطعام معهم أو أن أزورهم. أصبحنا الآن عائلةً واحدة وأنا أُحب ذلك."</w:t>
      </w:r>
    </w:p>
    <w:p>
      <w:pPr>
        <w:pStyle w:val="ListBullet"/>
        <w:bidi/>
        <w:spacing w:line="240" w:lineRule="auto"/>
        <w:ind w:left="720"/>
      </w:pPr>
      <w:r>
        <w:rPr>
          <w:rtl/>
          <w:cs/>
          <w:lang w:val="ar_AE" w:bidi="ar_AE"/>
        </w:rPr>
      </w:r>
      <w:r>
        <w:rPr>
          <w:rtl/>
          <w:cs/>
          <w:lang w:val="ar_AE" w:bidi="ar_AE"/>
        </w:rPr>
        <w:t>اسألوا المؤمنين اليهود: "كيف تشعرون عندما تسمعون بولس وهو يُذكِّركم بأنكم مجموعة واحدة الآن؟" قد تسمعون إجابات مثل: "أحيانًا يكون من الصعب أن ننسى الطريقةَ التي كانت تسير بها الحياة. كان علينا دائمًا أن نكون منفصلين، وأحيانًا أشعر بالذنب عندما لا أبقى منفصلًا عن الأمم عند الأَكل أو عند عبادة الله. لكنني أُحب ذلك حقًا عندما أتذكَّر أن أضع تلك المشاعر جانبًا وأستمتع فقط بكوننا معًا وبعبادتنا لله كشعبٍ واحد. أعتقد أنه من الصواب أن يذكِّرنا بولس بأن الله يَنظر إلينا جميعًا بنفس الطريقة."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٢: ١١–١٨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w:t>
      </w:r>
      <w:r>
        <w:rPr>
          <w:b/>
          <w:rtl/>
          <w:cs/>
          <w:lang w:val="ar_AE" w:bidi="ar_AE"/>
        </w:rPr>
        <w:t>الأمم</w:t>
      </w:r>
      <w:r>
        <w:rPr>
          <w:rtl/>
          <w:cs/>
          <w:lang w:val="ar_AE" w:bidi="ar_AE"/>
        </w:rPr>
        <w:t xml:space="preserve"> كانوا يعيشون منفصلين عن </w:t>
      </w:r>
      <w:r>
        <w:rPr>
          <w:b/>
          <w:rtl/>
          <w:cs/>
          <w:lang w:val="ar_AE" w:bidi="ar_AE"/>
        </w:rPr>
        <w:t>المسيح</w:t>
      </w:r>
      <w:r>
        <w:rPr>
          <w:rtl/>
          <w:cs/>
          <w:lang w:val="ar_AE" w:bidi="ar_AE"/>
        </w:rPr>
        <w:t xml:space="preserve">. الأمم هم الأشخاص الذين ليسوا من اليهود. مع أن كلمة </w:t>
      </w:r>
      <w:r>
        <w:rPr>
          <w:b/>
          <w:rtl/>
          <w:cs/>
          <w:lang w:val="ar_AE" w:bidi="ar_AE"/>
        </w:rPr>
        <w:t>يهود</w:t>
      </w:r>
      <w:r>
        <w:rPr>
          <w:rtl/>
          <w:cs/>
          <w:lang w:val="ar_AE" w:bidi="ar_AE"/>
        </w:rPr>
        <w:t xml:space="preserve"> لم تُذكَر في هذا المقطع، إلا أننا نَعلم أن المجموعتين اللتين يتحدث عنهما بولس هما الأمم واليهود. يمكنكم توضيح ذلك إذا احتجتم لذلك.</w:t>
      </w:r>
    </w:p>
    <w:p>
      <w:pPr>
        <w:bidi/>
      </w:pPr>
      <w:r>
        <w:rPr>
          <w:rtl/>
          <w:cs/>
          <w:lang w:val="ar_AE" w:bidi="ar_AE"/>
        </w:rPr>
      </w:r>
      <w:r>
        <w:rPr>
          <w:rtl/>
          <w:cs/>
          <w:lang w:val="ar_AE" w:bidi="ar_AE"/>
        </w:rPr>
        <w:t xml:space="preserve">توقفوا هنا وناقشوا الكلمات التي ستستخدمونها للإشارة إلى </w:t>
      </w:r>
      <w:r>
        <w:rPr>
          <w:b/>
          <w:rtl/>
          <w:cs/>
          <w:lang w:val="ar_AE" w:bidi="ar_AE"/>
        </w:rPr>
        <w:t>الأمم</w:t>
      </w:r>
      <w:r>
        <w:rPr>
          <w:rtl/>
          <w:cs/>
          <w:lang w:val="ar_AE" w:bidi="ar_AE"/>
        </w:rPr>
        <w:t xml:space="preserve"> و</w:t>
      </w:r>
      <w:r>
        <w:rPr>
          <w:b/>
          <w:rtl/>
          <w:cs/>
          <w:lang w:val="ar_AE" w:bidi="ar_AE"/>
        </w:rPr>
        <w:t>اليهود</w:t>
      </w:r>
      <w:r>
        <w:rPr>
          <w:rtl/>
          <w:cs/>
          <w:lang w:val="ar_AE" w:bidi="ar_AE"/>
        </w:rPr>
        <w:t xml:space="preserve"> إذا قررتم استخدام كلمة يهود. استخدموا الكلمات نفسها التي استخدمتوها في أسفار أخرى من الكتاب المُقدَّس. يوجد مصطلحا </w:t>
      </w:r>
      <w:r>
        <w:rPr>
          <w:rtl/>
          <w:cs/>
          <w:lang w:val="ar_AE" w:bidi="ar_AE"/>
        </w:rPr>
        <w:t>الأمم</w:t>
      </w:r>
      <w:r>
        <w:rPr>
          <w:rtl/>
          <w:cs/>
          <w:lang w:val="ar_AE" w:bidi="ar_AE"/>
        </w:rPr>
        <w:t xml:space="preserve"> و</w:t>
      </w:r>
      <w:r>
        <w:rPr>
          <w:rtl/>
          <w:cs/>
          <w:lang w:val="ar_AE" w:bidi="ar_AE"/>
        </w:rPr>
        <w:t>اليهود</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استخدموا الكلمة ذاتها التي استخدمتوها للإشارة إلى المسيح. يُناقَش اسم </w:t>
      </w:r>
      <w:r>
        <w:rPr>
          <w:rtl/>
          <w:cs/>
          <w:lang w:val="ar_AE" w:bidi="ar_AE"/>
        </w:rPr>
        <w:t>المسيح</w:t>
      </w:r>
      <w:r>
        <w:rPr>
          <w:rtl/>
          <w:cs/>
          <w:lang w:val="ar_AE" w:bidi="ar_AE"/>
        </w:rPr>
        <w:t xml:space="preserve"> في قاموس الكلمات الرئيسية.</w:t>
      </w:r>
    </w:p>
    <w:p>
      <w:pPr>
        <w:bidi/>
      </w:pPr>
      <w:r>
        <w:rPr>
          <w:rtl/>
          <w:cs/>
          <w:lang w:val="ar_AE" w:bidi="ar_AE"/>
        </w:rPr>
      </w:r>
      <w:r>
        <w:rPr>
          <w:rtl/>
          <w:cs/>
          <w:lang w:val="ar_AE" w:bidi="ar_AE"/>
        </w:rPr>
        <w:t xml:space="preserve">يتحدث بولس عن </w:t>
      </w:r>
      <w:r>
        <w:rPr>
          <w:b/>
          <w:rtl/>
          <w:cs/>
          <w:lang w:val="ar_AE" w:bidi="ar_AE"/>
        </w:rPr>
        <w:t>الختان</w:t>
      </w:r>
      <w:r>
        <w:rPr>
          <w:rtl/>
          <w:cs/>
          <w:lang w:val="ar_AE" w:bidi="ar_AE"/>
        </w:rPr>
        <w:t>. كان الشعب اليهودي يَختن الأبناء الذكور، أي أنهم كانوا يقطعون جلدَ طرف العضو الذكري للأولاد الذكور. كانت هذه علامة العلاقة العهدية التي كانت لهم مع الله.</w:t>
      </w:r>
    </w:p>
    <w:p>
      <w:pPr>
        <w:bidi/>
      </w:pPr>
      <w:r>
        <w:rPr>
          <w:rtl/>
          <w:cs/>
          <w:lang w:val="ar_AE" w:bidi="ar_AE"/>
        </w:rPr>
      </w:r>
      <w:r>
        <w:rPr>
          <w:rtl/>
          <w:cs/>
          <w:lang w:val="ar_AE" w:bidi="ar_AE"/>
        </w:rPr>
        <w:t xml:space="preserve">توقفوا هنا وناقشوا معًا الكلمة التي ستستخدمونها للإشارة إلى </w:t>
      </w:r>
      <w:r>
        <w:rPr>
          <w:b/>
          <w:rtl/>
          <w:cs/>
          <w:lang w:val="ar_AE" w:bidi="ar_AE"/>
        </w:rPr>
        <w:t>الختان</w:t>
      </w:r>
      <w:r>
        <w:rPr>
          <w:rtl/>
          <w:cs/>
          <w:lang w:val="ar_AE" w:bidi="ar_AE"/>
        </w:rPr>
        <w:t xml:space="preserve">. تُناقَش كلمة </w:t>
      </w:r>
      <w:r>
        <w:rPr>
          <w:rtl/>
          <w:cs/>
          <w:lang w:val="ar_AE" w:bidi="ar_AE"/>
        </w:rPr>
        <w:t>الختان</w:t>
      </w:r>
      <w:r>
        <w:rPr>
          <w:rtl/>
          <w:cs/>
          <w:lang w:val="ar_AE" w:bidi="ar_AE"/>
        </w:rPr>
        <w:t xml:space="preserve"> في قاموس الكلمات الرئيسية. استخدموا الكلمة ذاتها التي استخدمتوها في أسفار الكتاب المقدس السابقة للإشارة إلى الختان. أوقفوا سماع هذا التسجيل الصوتي هنا.</w:t>
      </w:r>
    </w:p>
    <w:p>
      <w:pPr>
        <w:bidi/>
      </w:pPr>
      <w:r>
        <w:rPr>
          <w:rtl/>
          <w:cs/>
          <w:lang w:val="ar_AE" w:bidi="ar_AE"/>
        </w:rPr>
      </w:r>
      <w:r>
        <w:rPr>
          <w:rtl/>
          <w:cs/>
          <w:lang w:val="ar_AE" w:bidi="ar_AE"/>
        </w:rPr>
        <w:t xml:space="preserve">يتحدث بولس عن أن الأمم لم يكونوا جزءًا من شعب </w:t>
      </w:r>
      <w:r>
        <w:rPr>
          <w:b/>
          <w:rtl/>
          <w:cs/>
          <w:lang w:val="ar_AE" w:bidi="ar_AE"/>
        </w:rPr>
        <w:t>إسرائيل</w:t>
      </w:r>
      <w:r>
        <w:rPr>
          <w:rtl/>
          <w:cs/>
          <w:lang w:val="ar_AE" w:bidi="ar_AE"/>
        </w:rPr>
        <w:t xml:space="preserve">، أي اليهود، أو جزءًا من </w:t>
      </w:r>
      <w:r>
        <w:rPr>
          <w:b/>
          <w:rtl/>
          <w:cs/>
          <w:lang w:val="ar_AE" w:bidi="ar_AE"/>
        </w:rPr>
        <w:t>العهد</w:t>
      </w:r>
      <w:r>
        <w:rPr>
          <w:rtl/>
          <w:cs/>
          <w:lang w:val="ar_AE" w:bidi="ar_AE"/>
        </w:rPr>
        <w:t xml:space="preserve">، أو الوعد الصادق، الذي قطعه الله بينه وبين اليهود. كان الأممُ </w:t>
      </w:r>
      <w:r>
        <w:rPr>
          <w:b/>
          <w:rtl/>
          <w:cs/>
          <w:lang w:val="ar_AE" w:bidi="ar_AE"/>
        </w:rPr>
        <w:t>أجنبيين</w:t>
      </w:r>
      <w:r>
        <w:rPr>
          <w:rtl/>
          <w:cs/>
          <w:lang w:val="ar_AE" w:bidi="ar_AE"/>
        </w:rPr>
        <w:t>، مثل الغُرباء القادمين من بلد آخر.</w:t>
      </w:r>
    </w:p>
    <w:p>
      <w:pPr>
        <w:bidi/>
      </w:pPr>
      <w:r>
        <w:rPr>
          <w:rtl/>
          <w:cs/>
          <w:lang w:val="ar_AE" w:bidi="ar_AE"/>
        </w:rPr>
      </w:r>
      <w:r>
        <w:rPr>
          <w:rtl/>
          <w:cs/>
          <w:lang w:val="ar_AE" w:bidi="ar_AE"/>
        </w:rPr>
        <w:t xml:space="preserve">توقفوا هنا وناقشوا الكلمات التي ستستخدمونها للإشارة إلى </w:t>
      </w:r>
      <w:r>
        <w:rPr>
          <w:b/>
          <w:rtl/>
          <w:cs/>
          <w:lang w:val="ar_AE" w:bidi="ar_AE"/>
        </w:rPr>
        <w:t>إسرائيل</w:t>
      </w:r>
      <w:r>
        <w:rPr>
          <w:rtl/>
          <w:cs/>
          <w:lang w:val="ar_AE" w:bidi="ar_AE"/>
        </w:rPr>
        <w:t xml:space="preserve"> و</w:t>
      </w:r>
      <w:r>
        <w:rPr>
          <w:b/>
          <w:rtl/>
          <w:cs/>
          <w:lang w:val="ar_AE" w:bidi="ar_AE"/>
        </w:rPr>
        <w:t>العهد</w:t>
      </w:r>
      <w:r>
        <w:rPr>
          <w:rtl/>
          <w:cs/>
          <w:lang w:val="ar_AE" w:bidi="ar_AE"/>
        </w:rPr>
        <w:t xml:space="preserve"> و</w:t>
      </w:r>
      <w:r>
        <w:rPr>
          <w:b/>
          <w:rtl/>
          <w:cs/>
          <w:lang w:val="ar_AE" w:bidi="ar_AE"/>
        </w:rPr>
        <w:t>الأجنبيين</w:t>
      </w:r>
      <w:r>
        <w:rPr>
          <w:rtl/>
          <w:cs/>
          <w:lang w:val="ar_AE" w:bidi="ar_AE"/>
        </w:rPr>
        <w:t xml:space="preserve">. تُناقَش مصطلحات </w:t>
      </w:r>
      <w:r>
        <w:rPr>
          <w:rtl/>
          <w:cs/>
          <w:lang w:val="ar_AE" w:bidi="ar_AE"/>
        </w:rPr>
        <w:t>إسرائيل</w:t>
      </w:r>
      <w:r>
        <w:rPr>
          <w:rtl/>
          <w:cs/>
          <w:lang w:val="ar_AE" w:bidi="ar_AE"/>
        </w:rPr>
        <w:t>، و</w:t>
      </w:r>
      <w:r>
        <w:rPr>
          <w:rtl/>
          <w:cs/>
          <w:lang w:val="ar_AE" w:bidi="ar_AE"/>
        </w:rPr>
        <w:t>العهد</w:t>
      </w:r>
      <w:r>
        <w:rPr>
          <w:rtl/>
          <w:cs/>
          <w:lang w:val="ar_AE" w:bidi="ar_AE"/>
        </w:rPr>
        <w:t>، و</w:t>
      </w:r>
      <w:r>
        <w:rPr>
          <w:rtl/>
          <w:cs/>
          <w:lang w:val="ar_AE" w:bidi="ar_AE"/>
        </w:rPr>
        <w:t>الأجنبيين</w:t>
      </w:r>
      <w:r>
        <w:rPr>
          <w:rtl/>
          <w:cs/>
          <w:lang w:val="ar_AE" w:bidi="ar_AE"/>
        </w:rPr>
        <w:t xml:space="preserve"> في قاموس الكلمات الرئيسية. استخدموا الكلمات ذاتها التي استخدمتوها في الأسفار السابقة للإشارة إلى إسرائيل، والعهد، والأجنبيين. أوقفوا سماع هذا التسجيل الصوتي هنا.</w:t>
      </w:r>
    </w:p>
    <w:p>
      <w:pPr>
        <w:bidi/>
      </w:pPr>
      <w:r>
        <w:rPr>
          <w:rtl/>
          <w:cs/>
          <w:lang w:val="ar_AE" w:bidi="ar_AE"/>
        </w:rPr>
      </w:r>
      <w:r>
        <w:rPr>
          <w:rtl/>
          <w:cs/>
          <w:lang w:val="ar_AE" w:bidi="ar_AE"/>
        </w:rPr>
        <w:t xml:space="preserve">يقول بولس إن الأمم لم يكن لديهم </w:t>
      </w:r>
      <w:r>
        <w:rPr>
          <w:b/>
          <w:rtl/>
          <w:cs/>
          <w:lang w:val="ar_AE" w:bidi="ar_AE"/>
        </w:rPr>
        <w:t>رجاء</w:t>
      </w:r>
      <w:r>
        <w:rPr>
          <w:rtl/>
          <w:cs/>
          <w:lang w:val="ar_AE" w:bidi="ar_AE"/>
        </w:rPr>
        <w:t xml:space="preserve"> أو توقُّع واثق، بأنه يُمكن لهم أن ينتموا إلى الله. استخدموا الكلمة ذاتها التي استخدمتوها في المقاطع السابقة للإشارة إلى الرجاء، وتذكَّروا أن كلمة </w:t>
      </w:r>
      <w:r>
        <w:rPr>
          <w:b/>
          <w:rtl/>
          <w:cs/>
          <w:lang w:val="ar_AE" w:bidi="ar_AE"/>
        </w:rPr>
        <w:t>رجاء</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يقول بولس إن يسوع نفسه هو </w:t>
      </w:r>
      <w:r>
        <w:rPr>
          <w:b/>
          <w:rtl/>
          <w:cs/>
          <w:lang w:val="ar_AE" w:bidi="ar_AE"/>
        </w:rPr>
        <w:t>سلامنا</w:t>
      </w:r>
      <w:r>
        <w:rPr>
          <w:rtl/>
          <w:cs/>
          <w:lang w:val="ar_AE" w:bidi="ar_AE"/>
        </w:rPr>
        <w:t xml:space="preserve">. يستخدم بولسُ كلمةَ السلام ليُشير إلى الوحدة والمحبة بين اليهود والأمم. إن هذا السلام يمنح مِلء أو اكتمال الحياة. تُناقَش كلمة </w:t>
      </w:r>
      <w:r>
        <w:rPr>
          <w:rtl/>
          <w:cs/>
          <w:lang w:val="ar_AE" w:bidi="ar_AE"/>
        </w:rPr>
        <w:t>السلام</w:t>
      </w:r>
      <w:r>
        <w:rPr>
          <w:rtl/>
          <w:cs/>
          <w:lang w:val="ar_AE" w:bidi="ar_AE"/>
        </w:rPr>
        <w:t xml:space="preserve"> في قاموس الكلمات الرئيسية. استخدموا الكلمة ذاتها التي استخدمتوها في المقاطع السابقة للإشارة إلى السلام.</w:t>
      </w:r>
    </w:p>
    <w:p>
      <w:pPr>
        <w:bidi/>
      </w:pPr>
      <w:r>
        <w:rPr>
          <w:rtl/>
          <w:cs/>
          <w:lang w:val="ar_AE" w:bidi="ar_AE"/>
        </w:rPr>
      </w:r>
      <w:r>
        <w:rPr>
          <w:rtl/>
          <w:cs/>
          <w:lang w:val="ar_AE" w:bidi="ar_AE"/>
        </w:rPr>
        <w:t>يتحدث بولس عن حائط فاصل. إنه مثل الحائط الذي يَفصل مُمتلكات شخص عن ممتلكات شخص آخر. بعد الحديث عن الحائط المادي الذي يَفصل الممتلكات، يتحدث بولس عن حائط العداوة. هذا الحائط عبارة عن توجُّه.</w:t>
      </w:r>
    </w:p>
    <w:p>
      <w:pPr>
        <w:bidi/>
      </w:pPr>
      <w:r>
        <w:rPr>
          <w:rtl/>
          <w:cs/>
          <w:lang w:val="ar_AE" w:bidi="ar_AE"/>
        </w:rPr>
      </w:r>
      <w:r>
        <w:rPr>
          <w:rtl/>
          <w:cs/>
          <w:lang w:val="ar_AE" w:bidi="ar_AE"/>
        </w:rPr>
        <w:t>إن لزم الأمر، توقفوا هنا وقرروا كيف ستَصفون حائط العداوة. توقَّفوا هنا عن سماع التسجيل الصوتي.</w:t>
      </w:r>
    </w:p>
    <w:p>
      <w:pPr>
        <w:bidi/>
      </w:pPr>
      <w:r>
        <w:rPr>
          <w:rtl/>
          <w:cs/>
          <w:lang w:val="ar_AE" w:bidi="ar_AE"/>
        </w:rPr>
      </w:r>
      <w:r>
        <w:rPr>
          <w:rtl/>
          <w:cs/>
          <w:lang w:val="ar_AE" w:bidi="ar_AE"/>
        </w:rPr>
        <w:t xml:space="preserve">حقَّقَ يسوعُ السلامَ، إذ أنهى نظامَ الناموس مع أوامره وأحكامه. عندما جاء يسوع، أزال الاحتياج إلى </w:t>
      </w:r>
      <w:r>
        <w:rPr>
          <w:b/>
          <w:rtl/>
          <w:cs/>
          <w:lang w:val="ar_AE" w:bidi="ar_AE"/>
        </w:rPr>
        <w:t>الشريعة</w:t>
      </w:r>
      <w:r>
        <w:rPr>
          <w:rtl/>
          <w:cs/>
          <w:lang w:val="ar_AE" w:bidi="ar_AE"/>
        </w:rPr>
        <w:t xml:space="preserve"> الآتية من موسى التي قدَّمت وصايا وأحكام كثيرة كان على الناس أن يتبعوها. يُشير الناموس إلى الشريعة التي أعطاها اللهُ لموسى لأجل شعبه قبل سنوات كثيرة. تضمنت هذه الشريعةُ وصايا كثيرةً، أو قواعد كان على الشعب أن يعيش وفقًا لها. كانت توجد أحكام أو قواعد عن كيف يعيش الإنسان وكيف يَعبد اللهَ.</w:t>
      </w:r>
    </w:p>
    <w:p>
      <w:pPr>
        <w:bidi/>
      </w:pPr>
      <w:r>
        <w:rPr>
          <w:rtl/>
          <w:cs/>
          <w:lang w:val="ar_AE" w:bidi="ar_AE"/>
        </w:rPr>
      </w:r>
      <w:r>
        <w:rPr>
          <w:rtl/>
          <w:cs/>
          <w:lang w:val="ar_AE" w:bidi="ar_AE"/>
        </w:rPr>
        <w:t xml:space="preserve">توقفوا هنا وناقشوا كيف ستَصفون </w:t>
      </w:r>
      <w:r>
        <w:rPr>
          <w:b/>
          <w:rtl/>
          <w:cs/>
          <w:lang w:val="ar_AE" w:bidi="ar_AE"/>
        </w:rPr>
        <w:t>الناموس</w:t>
      </w:r>
      <w:r>
        <w:rPr>
          <w:rtl/>
          <w:cs/>
          <w:lang w:val="ar_AE" w:bidi="ar_AE"/>
        </w:rPr>
        <w:t xml:space="preserve"> مع وصاياه وأحكامه. يوجد مصطلحا </w:t>
      </w:r>
      <w:r>
        <w:rPr>
          <w:rtl/>
          <w:cs/>
          <w:lang w:val="ar_AE" w:bidi="ar_AE"/>
        </w:rPr>
        <w:t>الناموس</w:t>
      </w:r>
      <w:r>
        <w:rPr>
          <w:rtl/>
          <w:cs/>
          <w:lang w:val="ar_AE" w:bidi="ar_AE"/>
        </w:rPr>
        <w:t xml:space="preserve"> و</w:t>
      </w:r>
      <w:r>
        <w:rPr>
          <w:rtl/>
          <w:cs/>
          <w:lang w:val="ar_AE" w:bidi="ar_AE"/>
        </w:rPr>
        <w:t>الوصايا</w:t>
      </w:r>
      <w:r>
        <w:rPr>
          <w:rtl/>
          <w:cs/>
          <w:lang w:val="ar_AE" w:bidi="ar_AE"/>
        </w:rPr>
        <w:t xml:space="preserve"> في قاموس الكلمات الرئيسية. استخدموا الكلمات نفسها التي استخدمتوها في أسفار الكتاب المُقدَّس السابقة للإشارة إلى الناموس، والوصايا، والأحكام. أوقفوا سماع هذا التسجيل الصوتي هنا.</w:t>
      </w:r>
    </w:p>
    <w:p>
      <w:pPr>
        <w:bidi/>
      </w:pPr>
      <w:r>
        <w:rPr>
          <w:rtl/>
          <w:cs/>
          <w:lang w:val="ar_AE" w:bidi="ar_AE"/>
        </w:rPr>
      </w:r>
      <w:r>
        <w:rPr>
          <w:rtl/>
          <w:cs/>
          <w:lang w:val="ar_AE" w:bidi="ar_AE"/>
        </w:rPr>
        <w:t xml:space="preserve">يُقرِّبنا يسوعُ جميعًا إلى الله عن طريق قتل العداوة بين المجموعتين من خلال موته على </w:t>
      </w:r>
      <w:r>
        <w:rPr>
          <w:b/>
          <w:rtl/>
          <w:cs/>
          <w:lang w:val="ar_AE" w:bidi="ar_AE"/>
        </w:rPr>
        <w:t>الصليب</w:t>
      </w:r>
      <w:r>
        <w:rPr>
          <w:rtl/>
          <w:cs/>
          <w:lang w:val="ar_AE" w:bidi="ar_AE"/>
        </w:rPr>
        <w:t>. يستخدم بولسُ أحيانًا كلمةَ الصليب فقط ليُشير إلى موت يسوع.</w:t>
      </w:r>
    </w:p>
    <w:p>
      <w:pPr>
        <w:bidi/>
      </w:pPr>
      <w:r>
        <w:rPr>
          <w:rtl/>
          <w:cs/>
          <w:lang w:val="ar_AE" w:bidi="ar_AE"/>
        </w:rPr>
      </w:r>
      <w:r>
        <w:rPr>
          <w:rtl/>
          <w:cs/>
          <w:lang w:val="ar_AE" w:bidi="ar_AE"/>
        </w:rPr>
        <w:t xml:space="preserve">توقفوا هنا وناقشوا معًا كيف ستَصفون أن يسوع يُقرِّب البشرَ إلى الله من خلال </w:t>
      </w:r>
      <w:r>
        <w:rPr>
          <w:b/>
          <w:rtl/>
          <w:cs/>
          <w:lang w:val="ar_AE" w:bidi="ar_AE"/>
        </w:rPr>
        <w:t>الصليب</w:t>
      </w:r>
      <w:r>
        <w:rPr>
          <w:rtl/>
          <w:cs/>
          <w:lang w:val="ar_AE" w:bidi="ar_AE"/>
        </w:rPr>
        <w:t xml:space="preserve">. يمكنكم أن تقولوا: "من خلال موته على الصليب" إذا احتاجتم لذلك. استخدموا الكلمة ذاتها التي استخدمتوها في أسفار الكتاب المُقدَّس السابقة، وتذكَّروا أن كلمة </w:t>
      </w:r>
      <w:r>
        <w:rPr>
          <w:rtl/>
          <w:cs/>
          <w:lang w:val="ar_AE" w:bidi="ar_AE"/>
        </w:rPr>
        <w:t>الصليب</w:t>
      </w:r>
      <w:r>
        <w:rPr>
          <w:rtl/>
          <w:cs/>
          <w:lang w:val="ar_AE" w:bidi="ar_AE"/>
        </w:rPr>
        <w:t xml:space="preserve"> موجودة في قاموس الكلمات الرئيسية. أوقفوا سماع هذا التسجيل الصوتي هنا.</w:t>
      </w:r>
    </w:p>
    <w:p>
      <w:pPr>
        <w:bidi/>
      </w:pPr>
      <w:r>
        <w:rPr>
          <w:rtl/>
          <w:cs/>
          <w:lang w:val="ar_AE" w:bidi="ar_AE"/>
        </w:rPr>
      </w:r>
      <w:r>
        <w:rPr>
          <w:rtl/>
          <w:cs/>
          <w:lang w:val="ar_AE" w:bidi="ar_AE"/>
        </w:rPr>
        <w:t xml:space="preserve">نأتي جميعًا إلى الله من خلال </w:t>
      </w:r>
      <w:r>
        <w:rPr>
          <w:b/>
          <w:rtl/>
          <w:cs/>
          <w:lang w:val="ar_AE" w:bidi="ar_AE"/>
        </w:rPr>
        <w:t>الروح القُدس</w:t>
      </w:r>
      <w:r>
        <w:rPr>
          <w:rtl/>
          <w:cs/>
          <w:lang w:val="ar_AE" w:bidi="ar_AE"/>
        </w:rPr>
        <w:t xml:space="preserve"> الواحد. استخدموا الكلمات نفسها التي استخدمتوها في المقاطع السابقة للإشارة إلى الروح القُدس. يُناقَش اسم </w:t>
      </w:r>
      <w:r>
        <w:rPr>
          <w:rtl/>
          <w:cs/>
          <w:lang w:val="ar_AE" w:bidi="ar_AE"/>
        </w:rPr>
        <w:t>الروح القُدس</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2:19–22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٢: ١٩–٢٢ واحفظوه في قلوبكم.</w:t>
      </w:r>
    </w:p>
    <w:p>
      <w:pPr>
        <w:bidi/>
      </w:pPr>
      <w:r>
        <w:rPr>
          <w:rtl/>
          <w:cs/>
          <w:lang w:val="ar_AE" w:bidi="ar_AE"/>
        </w:rPr>
      </w:r>
      <w:r>
        <w:rPr>
          <w:rtl/>
          <w:cs/>
          <w:lang w:val="ar_AE" w:bidi="ar_AE"/>
        </w:rPr>
        <w:t>استمعوا إلى نسخة صوتية من رسالة أفسس ٢: ١٩–٢٢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٢: ١٩–٢٢ في أكثر الترجمات المفهومة لكم.</w:t>
      </w:r>
    </w:p>
    <w:p>
      <w:pPr>
        <w:bidi/>
      </w:pPr>
      <w:r>
        <w:rPr>
          <w:rtl/>
          <w:cs/>
          <w:lang w:val="ar_AE" w:bidi="ar_AE"/>
        </w:rPr>
      </w:r>
      <w:r>
        <w:rPr>
          <w:rtl/>
          <w:cs/>
          <w:lang w:val="ar_AE" w:bidi="ar_AE"/>
        </w:rPr>
        <w:t>كان بولس يُخبِر مؤمني أفسس أن الله وحَّدَ الأممَ واليهود في يسوع المسيح بحيث أصبحوا شعبًا واحدًا. هَدَم يسوعُ الحواجز التي كانت موجودة بين اليهود والأمم. حقَّقَ يسوعُ سلامًا بين المجموعتين. أصبح الآن للجميع إمكانية الاقتراب إلى الله من خلال الروح القدس. والآن يعطي بولسُ ثلاثة أمثلة ليَشرح كيف ضمَّ اللهُ الأممَ. يتحدث بولس عن الغرباء والأجنبيين في بلاد ما. ثم يتحدث بولسُ عن العائلة. وأخيرًا، يتحدث بولسُ عن أحد المباني.</w:t>
      </w:r>
    </w:p>
    <w:p>
      <w:pPr>
        <w:bidi/>
      </w:pPr>
      <w:r>
        <w:rPr>
          <w:rtl/>
          <w:cs/>
          <w:lang w:val="ar_AE" w:bidi="ar_AE"/>
        </w:rPr>
      </w:r>
      <w:r>
        <w:rPr>
          <w:rtl/>
          <w:cs/>
          <w:lang w:val="ar_AE" w:bidi="ar_AE"/>
        </w:rPr>
        <w:t>يشرح بولسُ أن الأمم مواطنون بالكامل في ملكوت الله؛ لم يعودوا غرباء أو أجنبيين. إن الأجنبيين هم أشخاص من قبيلة أو دولة أخرى. إن الغرباء هم الأشخاص الذين انتقلوا إلى بلدٍ آخر وعاشوا هناك طوال الوقت. يمتلك هؤلاء الأجانب أو الغرباء بعض الحقوق، لكنهم ليسوا مواطنين بالكامل في البلد الذي يقيمون فيه.</w:t>
      </w:r>
    </w:p>
    <w:p>
      <w:pPr>
        <w:bidi/>
      </w:pPr>
      <w:r>
        <w:rPr>
          <w:rtl/>
          <w:cs/>
          <w:lang w:val="ar_AE" w:bidi="ar_AE"/>
        </w:rPr>
      </w:r>
      <w:r>
        <w:rPr>
          <w:rtl/>
          <w:cs/>
          <w:lang w:val="ar_AE" w:bidi="ar_AE"/>
        </w:rPr>
        <w:t>توقفوا هنا وناقشوا هذا السؤال كمجموعة: كيف تُعاملون الأجانب والغرباء في بلدكم أو منطقتكم؟ توقَّفوا هنا عن سماع التسجيل الصوتي.</w:t>
      </w:r>
    </w:p>
    <w:p>
      <w:pPr>
        <w:bidi/>
      </w:pPr>
      <w:r>
        <w:rPr>
          <w:rtl/>
          <w:cs/>
          <w:lang w:val="ar_AE" w:bidi="ar_AE"/>
        </w:rPr>
      </w:r>
      <w:r>
        <w:rPr>
          <w:rtl/>
          <w:cs/>
          <w:lang w:val="ar_AE" w:bidi="ar_AE"/>
        </w:rPr>
        <w:t>ربما كان بولس يتذكَّر كيف كان الأمر في الماضي عندما ذَهب الأممُ إلى الهيكل في أورشليم ليعبدوا اللهَ. ولم يُسمح لهم إلا بدخول أجزاءٍ معينة في الهيكل لأنهم أجنبيون وليسوا يهودًا. لكن بولس يقول إن هذا الاختلاف قد أُزيل الآن. في وقت سابق من هذه الرسالة، ذَكَّر بولسُ الأممَ بأنهم قبل أن يؤمنوا بيسوع، كانوا يُعتَبرون غرباء، وغير متساويين مع اليهود. أصبح الأممُ الآن متساويين مع اليهود في عيني الله.</w:t>
      </w:r>
    </w:p>
    <w:p>
      <w:pPr>
        <w:bidi/>
      </w:pPr>
      <w:r>
        <w:rPr>
          <w:rtl/>
          <w:cs/>
          <w:lang w:val="ar_AE" w:bidi="ar_AE"/>
        </w:rPr>
      </w:r>
      <w:r>
        <w:rPr>
          <w:rtl/>
          <w:cs/>
          <w:lang w:val="ar_AE" w:bidi="ar_AE"/>
        </w:rPr>
        <w:t>توقفوا هنا وناقشوا هذا السؤال كمجموعة: كيف يُصبح شخصٌ ما مواطنًا في بلدكم؟ عندما يُصبح المولود لعائلة أجنبية مواطنًا في البلد، كيف يُعامله المواطنون الآخرون؟ ما هي الحقوق والامتيازات التي يتمتع بها المواطن الجديد؟ توقَّفوا هنا عن سماع التسجيل الصوتي.</w:t>
      </w:r>
    </w:p>
    <w:p>
      <w:pPr>
        <w:bidi/>
      </w:pPr>
      <w:r>
        <w:rPr>
          <w:rtl/>
          <w:cs/>
          <w:lang w:val="ar_AE" w:bidi="ar_AE"/>
        </w:rPr>
      </w:r>
      <w:r>
        <w:rPr>
          <w:rtl/>
          <w:cs/>
          <w:lang w:val="ar_AE" w:bidi="ar_AE"/>
        </w:rPr>
        <w:t>يتعلَّق مثال بولس الثاني بالعائلة. في بداية الرسالة، ذَكَّر بولسُ مؤمني أفسس بأن الأمم تم تبنيهم في عائلة الله. لا يتحدث بولس عن التبني في هذا الجزء من الرسالة، لكنه يقول هنا إن الأممَ أصبحوا الآن أعضاءً بالكامل في عائلة الله، وليسوا مجرد خُدام للعائلة. إن الأمم واليهود إخوةُ وأخوات معًا في العائلة نفسها. يتمتع المؤمنون من الأمم بالحقوق والامتيازات نفسها التي يتمتع بها أي ابن في البيت. إن جميعهم أولاد الله. عندما يتحدث بولس بهذه الطريقة، فهو يُخبر المؤمنين اليهود أن يجب أن ينظروا إلى المؤمنين من الأمم بصفتهم إخوتهم وأخواتهم. يريد بولس أن تَرى كلُّ مجموعةٍ أن المجموعة الأخرى مُساوية لها.</w:t>
      </w:r>
    </w:p>
    <w:p>
      <w:pPr>
        <w:bidi/>
      </w:pPr>
      <w:r>
        <w:rPr>
          <w:rtl/>
          <w:cs/>
          <w:lang w:val="ar_AE" w:bidi="ar_AE"/>
        </w:rPr>
      </w:r>
      <w:r>
        <w:rPr>
          <w:rtl/>
          <w:cs/>
          <w:lang w:val="ar_AE" w:bidi="ar_AE"/>
        </w:rPr>
        <w:t>توقفوا هنا وناقشوا كيف يتبنَّى الناسُ الأطفالَ في ثقافتكم. ما هي حقوق وامتيازات الطفل المتبنَّى؟ كيف يُقارَن بطفلٍ مولود في العائلة؟ توقَّفوا هنا عن سماع التسجيل الصوتي.</w:t>
      </w:r>
    </w:p>
    <w:p>
      <w:pPr>
        <w:bidi/>
      </w:pPr>
      <w:r>
        <w:rPr>
          <w:rtl/>
          <w:cs/>
          <w:lang w:val="ar_AE" w:bidi="ar_AE"/>
        </w:rPr>
      </w:r>
      <w:r>
        <w:rPr>
          <w:rtl/>
          <w:cs/>
          <w:lang w:val="ar_AE" w:bidi="ar_AE"/>
        </w:rPr>
        <w:t>أخيرًا، يشبِّه بولسُ المؤمنين بالطريقة التي يَبني بها شخصٌ بيتًا باستخدام الحجارة. يَصف بولسُ نوعًا معينًا من البيوت التي كان الناس يبنونها في الشرق الأوسط. كان البناؤون يحفرون حُفرةً تُمثِّل الحافةَ الخارجية للبيت ويملأون هذه الحُفرة بالحجارة. هذه الحجارة هي الأساس الذي يكون تحت مستوى الأرض. كان الناس يبنون الحوائط فوق أحجار الأساس هذه. كان البنَّاء يَضع أول حجرٍ كبير مربع في إحدى الزوايا. كان هذا الحجر يُعتبر حجر الزاوية. ولأن حجر الزاوية مربع الشكل، كان البناؤون يضعون كلَّ حجرٍ آخر بحيث يَصطف بالضبط مع حجر الزاوية. إن حجر الزاوية هو الحجر الأكثر أهمية في المبنى. بوجود حجرِ زاويةٍ جيد وأساسٍ جيد، تكون حوائط المبنى قوية وستظل باقية.</w:t>
      </w:r>
    </w:p>
    <w:p>
      <w:pPr>
        <w:bidi/>
      </w:pPr>
      <w:r>
        <w:rPr>
          <w:rtl/>
          <w:cs/>
          <w:lang w:val="ar_AE" w:bidi="ar_AE"/>
        </w:rPr>
      </w:r>
      <w:r>
        <w:rPr>
          <w:rtl/>
          <w:cs/>
          <w:lang w:val="ar_AE" w:bidi="ar_AE"/>
        </w:rPr>
        <w:t xml:space="preserve">توقَّفوا هنا وانظروا إلى صورةٍ </w:t>
      </w:r>
      <w:r>
        <w:rPr>
          <w:rtl/>
          <w:cs/>
          <w:lang w:val="ar_AE" w:bidi="ar_AE"/>
        </w:rPr>
        <w:t>لِحجر زاويةٍ</w:t>
      </w:r>
      <w:r>
        <w:rPr>
          <w:rtl/>
          <w:cs/>
          <w:lang w:val="ar_AE" w:bidi="ar_AE"/>
        </w:rPr>
        <w:t xml:space="preserve"> لأحد البيوت. اعثروا على حجر الزاوية في الصورة. توقَّفوا هنا عن سماع التسجيل الصوتي.</w:t>
      </w:r>
    </w:p>
    <w:p>
      <w:pPr>
        <w:bidi/>
      </w:pPr>
      <w:r>
        <w:rPr>
          <w:rtl/>
          <w:cs/>
          <w:lang w:val="ar_AE" w:bidi="ar_AE"/>
        </w:rPr>
      </w:r>
      <w:r>
        <w:rPr>
          <w:rtl/>
          <w:cs/>
          <w:lang w:val="ar_AE" w:bidi="ar_AE"/>
        </w:rPr>
        <w:t xml:space="preserve">توقَّفوا هنا واعرضوا صورة </w:t>
      </w:r>
      <w:r>
        <w:rPr>
          <w:rtl/>
          <w:cs/>
          <w:lang w:val="ar_AE" w:bidi="ar_AE"/>
        </w:rPr>
        <w:t>لحائط البيت</w:t>
      </w:r>
      <w:r>
        <w:rPr>
          <w:rtl/>
          <w:cs/>
          <w:lang w:val="ar_AE" w:bidi="ar_AE"/>
        </w:rPr>
        <w:t xml:space="preserve"> الذي يبنيه الناس باستخدام الحجارة. لاحظوا كيف تصطف الحجارة باستقامةٍ مع حجرِ الزاوية. توقَّفوا هنا عن سماع التسجيل الصوتي.</w:t>
      </w:r>
    </w:p>
    <w:p>
      <w:pPr>
        <w:bidi/>
      </w:pPr>
      <w:r>
        <w:rPr>
          <w:rtl/>
          <w:cs/>
          <w:lang w:val="ar_AE" w:bidi="ar_AE"/>
        </w:rPr>
      </w:r>
      <w:r>
        <w:rPr>
          <w:rtl/>
          <w:cs/>
          <w:lang w:val="ar_AE" w:bidi="ar_AE"/>
        </w:rPr>
        <w:t>توقَّفوا هنا وناقشوا السؤال التالي: كيف تَبنون البيوت في ثقافتكم؟ بماذا تَبنون بيوتكم؟ ماذا تفعلون لتجعلوا بيوتكم قوية وثابتة؟ أوقفوا سماع هذا التسجيل الصوتي هنا.</w:t>
      </w:r>
    </w:p>
    <w:p>
      <w:pPr>
        <w:bidi/>
      </w:pPr>
      <w:r>
        <w:rPr>
          <w:rtl/>
          <w:cs/>
          <w:lang w:val="ar_AE" w:bidi="ar_AE"/>
        </w:rPr>
      </w:r>
      <w:r>
        <w:rPr>
          <w:rtl/>
          <w:cs/>
          <w:lang w:val="ar_AE" w:bidi="ar_AE"/>
        </w:rPr>
        <w:t>يقول بولس لأهل أفسس إنهم مثل البيت. ويستخدم هذا المثال لأن الجميع كانوا يعرفون كيف يَبنون بيتًا من الحجارة. أول شيء يضعه البنَّاء هو حجر الزاوية. ثم يضع الأساس. ثم يبني الحوائط الحجرية على الأساس. يقول بولس إن يسوع مثل حجر الزاوية. هذا يعني أن كل شيء يجب أن يتوافق مع يسوع وتعاليمه. يقول بولس بعدها إن الرُسل والأنبياء هم مثل أساس البيت. ربما هذا يعني أن الرُسل والأنبياء كانوا يَحملون رسالةَ الله إلى البشر، لذلك يُعد ما يُعلِّمونه مثل أساس بيت الله. على الأرجح، فإن الأساس الذي يبني عليه المؤمنون الكنيسةَ هو عَمل الأنبياء، أو الذين كانوا يُعلِّمون الحقَ عن يسوع، وعَمل الرُسل، أو الذين أرسلهم يسوعُ للتعليم ولتأسيس جماعات المؤمنين.</w:t>
      </w:r>
    </w:p>
    <w:p>
      <w:pPr>
        <w:bidi/>
      </w:pPr>
      <w:r>
        <w:rPr>
          <w:rtl/>
          <w:cs/>
          <w:lang w:val="ar_AE" w:bidi="ar_AE"/>
        </w:rPr>
      </w:r>
      <w:r>
        <w:rPr>
          <w:rtl/>
          <w:cs/>
          <w:lang w:val="ar_AE" w:bidi="ar_AE"/>
        </w:rPr>
        <w:t>توقفوا وناقشوا: لماذا تعتقدون أن بولس قال إن تعاليم الرُسل والأنبياء هي مثل أساس البيت؟ لماذا قال بولس إن يسوع مثل حجر الزاوية للبيت؟ أوقفوا سماع هذا التسجيل الصوتي هنا.</w:t>
      </w:r>
    </w:p>
    <w:p>
      <w:pPr>
        <w:bidi/>
      </w:pPr>
      <w:r>
        <w:rPr>
          <w:rtl/>
          <w:cs/>
          <w:lang w:val="ar_AE" w:bidi="ar_AE"/>
        </w:rPr>
      </w:r>
      <w:r>
        <w:rPr>
          <w:rtl/>
          <w:cs/>
          <w:lang w:val="ar_AE" w:bidi="ar_AE"/>
        </w:rPr>
        <w:t>كذلك، يُعد المؤمنون، أي اليهود والأمم، عائلةَ الله وهُم مثل حوائط البيت. لقد انضموا معًا ليُصبحوا هيكلًا مُقدَّسًا، أو بيتًا خاصًا، للرب الإله. يستخدم بولسُ صورةَ حوائط البيت ليتحدَّث عن كيفية اتحاد المؤمنين معًا ليُصبحوا هيكلًا أو بيتًا. الرب هو الحاكم الأعلى، أو سيد البيت. يُكرِّر بولس تعاليمه عندما يقول إن المؤمنين يتَّحدون بيسوع المسيح ليُشكِّلوا هيكلًا يكون يسوع فيه الحاكمَ أو القائد الأعلى للهيكل. يَسكن اللهُ في الهيكل. كان المؤمنون اليهود يؤمنون بالفعل بأن الله يَسكن في الهيكل في أورشليم. كانوا يذهبون إلى أورشليم ليعبدوا الله. والآن يُخبِرهم بولسُ أن الله يَسكن في كل مؤمن. يَسكن الله في كل مؤمن لأن روح الله يَسكن في كل مؤمن. يمكننا أن نقول إن المؤمنين أنفسهم أصبحوا بيتًا يَسكن فيه روح الله على الأرض الآن. يختتم بولس هذا الجزء من الرسالة بتكرار الأخبار السَّارة للأمم أي أنهم أيضًا جزءٌ من هذا البيت.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٢: ١٩–٢٢ في أكثر الترجمات المفهومة لكم.</w:t>
      </w:r>
    </w:p>
    <w:p>
      <w:pPr>
        <w:bidi/>
      </w:pPr>
      <w:r>
        <w:rPr>
          <w:rtl/>
          <w:cs/>
          <w:lang w:val="ar_AE" w:bidi="ar_AE"/>
        </w:rPr>
      </w:r>
      <w:r>
        <w:rPr>
          <w:rtl/>
          <w:cs/>
          <w:lang w:val="ar_AE" w:bidi="ar_AE"/>
        </w:rPr>
        <w:t>في هذه الخطوة، ستُحدِّد المجموعةُ الأدوار، والشخصيات، وإطار تفاصيل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يُشبِّه بولسُ الأمم بالغرباء والأجانب. يقول بولس إن الأمم لم يعودوا مثل الغرباء والأجانب، بل هم مواطنون بالكامل في ملكوت الله.</w:t>
      </w:r>
    </w:p>
    <w:p>
      <w:pPr>
        <w:bidi/>
      </w:pPr>
      <w:r>
        <w:rPr>
          <w:rtl/>
          <w:cs/>
          <w:lang w:val="ar_AE" w:bidi="ar_AE"/>
        </w:rPr>
      </w:r>
      <w:r>
        <w:rPr>
          <w:b/>
          <w:rtl/>
          <w:cs/>
          <w:lang w:val="ar_AE" w:bidi="ar_AE"/>
        </w:rPr>
        <w:t>في الجزء الثاني:</w:t>
      </w:r>
      <w:r>
        <w:rPr>
          <w:rtl/>
          <w:cs/>
          <w:lang w:val="ar_AE" w:bidi="ar_AE"/>
        </w:rPr>
        <w:t xml:space="preserve"> يقول بولس إن الأمم أعضاء بالكامل في عائلة الله.</w:t>
      </w:r>
    </w:p>
    <w:p>
      <w:pPr>
        <w:bidi/>
      </w:pPr>
      <w:r>
        <w:rPr>
          <w:rtl/>
          <w:cs/>
          <w:lang w:val="ar_AE" w:bidi="ar_AE"/>
        </w:rPr>
      </w:r>
      <w:r>
        <w:rPr>
          <w:b/>
          <w:rtl/>
          <w:cs/>
          <w:lang w:val="ar_AE" w:bidi="ar_AE"/>
        </w:rPr>
        <w:t>في الجزء الثالث:</w:t>
      </w:r>
      <w:r>
        <w:rPr>
          <w:rtl/>
          <w:cs/>
          <w:lang w:val="ar_AE" w:bidi="ar_AE"/>
        </w:rPr>
        <w:t xml:space="preserve"> استخدم بولسُ صورةً لِبناء بيتٍ من الحجارة ليُقدِّم الطريقةَ التي يَتَّحد بها اليهود والأمم في المسيح ليكونوا جزءًا من بيت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الأجانب والغرباء</w:t>
      </w:r>
    </w:p>
    <w:p>
      <w:pPr>
        <w:pStyle w:val="ListBullet"/>
        <w:bidi/>
        <w:spacing w:line="240" w:lineRule="auto"/>
        <w:ind w:left="720"/>
      </w:pPr>
      <w:r>
        <w:rPr>
          <w:rtl/>
          <w:cs/>
          <w:lang w:val="ar_AE" w:bidi="ar_AE"/>
        </w:rPr>
      </w:r>
      <w:r>
        <w:rPr>
          <w:rtl/>
          <w:cs/>
          <w:lang w:val="ar_AE" w:bidi="ar_AE"/>
        </w:rPr>
        <w:t>المؤمنون من الأمم</w:t>
      </w:r>
    </w:p>
    <w:p>
      <w:pPr>
        <w:pStyle w:val="ListBullet"/>
        <w:bidi/>
        <w:spacing w:line="240" w:lineRule="auto"/>
        <w:ind w:left="720"/>
      </w:pPr>
      <w:r>
        <w:rPr>
          <w:rtl/>
          <w:cs/>
          <w:lang w:val="ar_AE" w:bidi="ar_AE"/>
        </w:rPr>
      </w:r>
      <w:r>
        <w:rPr>
          <w:rtl/>
          <w:cs/>
          <w:lang w:val="ar_AE" w:bidi="ar_AE"/>
        </w:rPr>
        <w:t>المؤمنون اليهود</w:t>
      </w:r>
    </w:p>
    <w:p>
      <w:pPr>
        <w:pStyle w:val="ListBullet"/>
        <w:bidi/>
        <w:spacing w:line="240" w:lineRule="auto"/>
        <w:ind w:left="720"/>
      </w:pPr>
      <w:r>
        <w:rPr>
          <w:rtl/>
          <w:cs/>
          <w:lang w:val="ar_AE" w:bidi="ar_AE"/>
        </w:rPr>
      </w:r>
      <w:r>
        <w:rPr>
          <w:rtl/>
          <w:cs/>
          <w:lang w:val="ar_AE" w:bidi="ar_AE"/>
        </w:rPr>
        <w:t>الأنبياء المؤمنون</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توقفوا هنا وتحدثوا عن كيف تبنون بيتًا في ثقافتكم. كيف يُشبِه أو يختلف هذا المبنى عن الطريقة التي كان الناس يبنون بها البيوت عندما كَتب بولسُ الرسالة؟ إذا كان أسلوبكم في البناء مختلفًا، كيف ستَصفون الأساسَ وحجرَ الزاوية حتى يفهم الناسُ في ثقافتكم هذه الأفكار؟ انظروا مرةً أخرى إلى صورٍ لحجر الزاوية والأساس إذا لزم الأمر. توقَّفوا هنا عن سماع التسجيل الصوتي.</w:t>
      </w:r>
    </w:p>
    <w:p>
      <w:pPr>
        <w:bidi/>
      </w:pPr>
      <w:r>
        <w:rPr>
          <w:rtl/>
          <w:cs/>
          <w:lang w:val="ar_AE" w:bidi="ar_AE"/>
        </w:rPr>
      </w:r>
      <w:r>
        <w:rPr>
          <w:rtl/>
          <w:cs/>
          <w:lang w:val="ar_AE" w:bidi="ar_AE"/>
        </w:rPr>
        <w:t>توقَّفوا هنا وتدرَّبوا على بناءِ بيتٍ صغير، إن كان هذا النوع من البيوت غريبًا عن ثقافتكم. اجمعوا بعض الصناديق أو العِلَب الصغيرة مثل عِلَب العصير لتمثيل الحجارة. إذا لم يكن لديكم عِلَب العصير، اعثروا على أي شيء آخر صغير حولكم يمكنكم استخدامه لبناء الحائط. ثم احفروا الحفرة لوضع أحجار الأساس في مكانها. قرِّروا أي حجر سيكون حجر الزاوية وضعوه عند الزاوية. ثم ضعوا أحجارًا أخرى في أماكنها لتصطف مع حجر الزاوية. ثم باستخدام الصور كدليل، ابنوا حائطًا. لاحظوا أن الحائط المُصطف مع حجر الزاوية هو حائط مستقيم. صِفوا الآن ما فعلتموه. توقَّفوا هنا عن سماع التسجيل الصوتي.</w:t>
      </w:r>
    </w:p>
    <w:p>
      <w:pPr>
        <w:bidi/>
      </w:pPr>
      <w:r>
        <w:rPr>
          <w:rtl/>
          <w:cs/>
          <w:lang w:val="ar_AE" w:bidi="ar_AE"/>
        </w:rPr>
      </w:r>
      <w:r>
        <w:rPr>
          <w:rtl/>
          <w:cs/>
          <w:lang w:val="ar_AE" w:bidi="ar_AE"/>
        </w:rPr>
        <w:t>يتكون هذا المقطع من ثلاثة أجزاء. في الجزء الأول من هذا المقطع يتحدث بولس إلى المؤمنين من الأمم في أفسس. يُذكِّر بولسُ الأمم بأنهم لم يعودوا غرباء أو أجنبيين. بل صار المؤمنون من الأمم الآن مواطنين لهم نفس الحقوق والامتيازات التي يتمتع بها المؤمنون اليهود.</w:t>
      </w:r>
    </w:p>
    <w:p>
      <w:pPr>
        <w:bidi/>
      </w:pPr>
      <w:r>
        <w:rPr>
          <w:rtl/>
          <w:cs/>
          <w:lang w:val="ar_AE" w:bidi="ar_AE"/>
        </w:rPr>
      </w:r>
      <w:r>
        <w:rPr>
          <w:rtl/>
          <w:cs/>
          <w:lang w:val="ar_AE" w:bidi="ar_AE"/>
        </w:rPr>
        <w:t>توقَّفوا هنا وناقشوا كمجموعة: عندما تتحدثون عن أشخاص من قبيلة أخرى أو بلد آخر، كيف تَصفونهم؟ عندما تتحدثون عن أشخاص جاؤوا ليعيشوا في بلدكم لكنهم لم يصبحوا مواطنين في بلدكم، كيف تَصفونهم؟ توقَّفوا هنا عن سماع التسجيل الصوتي.</w:t>
      </w:r>
    </w:p>
    <w:p>
      <w:pPr>
        <w:bidi/>
      </w:pPr>
      <w:r>
        <w:rPr>
          <w:rtl/>
          <w:cs/>
          <w:lang w:val="ar_AE" w:bidi="ar_AE"/>
        </w:rPr>
      </w:r>
      <w:r>
        <w:rPr>
          <w:rtl/>
          <w:cs/>
          <w:lang w:val="ar_AE" w:bidi="ar_AE"/>
        </w:rPr>
        <w:t>في الجزء الثاني من هذا المقطع، يُخبِر بولسُ الأمم في أفسس أنهم الآن أعضاء في عائلة الله. تَضم العائلة كل من ينتمي إلى بيتٍ ما ويُقِيم فيه، بما في ذلك جميع أفراد العائلة. يقول بولس إن الأمم ينتمون إلى عائلة الله.</w:t>
      </w:r>
    </w:p>
    <w:p>
      <w:pPr>
        <w:bidi/>
      </w:pPr>
      <w:r>
        <w:rPr>
          <w:rtl/>
          <w:cs/>
          <w:lang w:val="ar_AE" w:bidi="ar_AE"/>
        </w:rPr>
      </w:r>
      <w:r>
        <w:rPr>
          <w:rtl/>
          <w:cs/>
          <w:lang w:val="ar_AE" w:bidi="ar_AE"/>
        </w:rPr>
        <w:t>في الجزء الثالث من هذا المقطع، يستخدم بولسُ صورةَ بناءِ بيتٍ من الحجر وله أساس من الحجر لمساعدة المؤمنين على فهم ما حدث لهم. يقول بولس إن يسوع مثل حجر الزاوية في البيت لأنه هو الذي يجعل التعاليم صحيحة وسليمة. إن تعاليم أو عمل الأنبياء والرُسُل هي مثل أساس البيت لأنها تُحافِظ على استقرار البيت. ثم يَتَّحد المؤمنون من الأمم مع المؤمنين اليهود، وجميعهم يُشكِّلون حوائط البيت. يُصبح هذا البيت الخاص هيكلًا مُقدَّسًا، أو مَسكنًا خاصًا بالله. يَسكن اللهُ في هذا الهيكل المُقدَّس بروحه القدوس. يَسكن اللهُ في كل مؤمن لأن روح الله يَسكن في كل مؤمن. نستطيع أن نقول إن المؤمنين أنفسهم أصبحوا البيتَ لروح الله ليَسكن على الأرض الآن. يَختم بولسُ بتذكير الأمم بأنهم جزءٌ من هذا الهيكل المُقدَّس.</w:t>
      </w:r>
    </w:p>
    <w:p>
      <w:pPr>
        <w:bidi/>
      </w:pPr>
      <w:r>
        <w:rPr>
          <w:rtl/>
          <w:cs/>
          <w:lang w:val="ar_AE" w:bidi="ar_AE"/>
        </w:rPr>
      </w:r>
      <w:r>
        <w:rPr>
          <w:rtl/>
          <w:cs/>
          <w:lang w:val="ar_AE" w:bidi="ar_AE"/>
        </w:rPr>
        <w:t>توقفوا هنا وناقشوا معًا كيف ستَصفون تشبيهَ يسوع بِحجر الزاوية في البيت، وتشبيهَ تعاليم الرُسل والأنبياء بأساس البيت، وتشبيهَ المؤمنين بالحوائط في بيت الله.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اختاروا شخصًا ما ليُمثِّل كلَّ شخصية من الشخصيات. يجب أن يُكوِّن المؤمنون اليهود والأمميون مجموعتين منفصلتين. بينما يروي بولسُ ما حدث مع الأمم، اطلبوا منه أن يُشير إلى الأمم. ينبغي على بولس أن يُخبِر الأممَ أنهم لم يعودوا غرباء بل مواطنين بالكامل في ملكوت الله. يجب على الأمم أن يدركوا أن هذه أخبار سارة عندما يسمعونها.</w:t>
      </w:r>
    </w:p>
    <w:p>
      <w:pPr>
        <w:bidi/>
      </w:pPr>
      <w:r>
        <w:rPr>
          <w:rtl/>
          <w:cs/>
          <w:lang w:val="ar_AE" w:bidi="ar_AE"/>
        </w:rPr>
      </w:r>
      <w:r>
        <w:rPr>
          <w:rtl/>
          <w:cs/>
          <w:lang w:val="ar_AE" w:bidi="ar_AE"/>
        </w:rPr>
        <w:t>ثم يُخبِر بولسُ المؤمنين من الأمم أنهم الآن أعضاء في عائلة الله. اطلبوا من المؤمنين من الأمم أن ينتقلوا إلى المكان الذي يقف فيه المؤمنون اليهود. ينبغي أن يقف الله معهم جميعًا، وأن يُظهِر لهم أن كل شخص هو جزء من العائلة ومُرحَّب به في العائلة.</w:t>
      </w:r>
    </w:p>
    <w:p>
      <w:pPr>
        <w:bidi/>
      </w:pPr>
      <w:r>
        <w:rPr>
          <w:rtl/>
          <w:cs/>
          <w:lang w:val="ar_AE" w:bidi="ar_AE"/>
        </w:rPr>
      </w:r>
      <w:r>
        <w:rPr>
          <w:rtl/>
          <w:cs/>
          <w:lang w:val="ar_AE" w:bidi="ar_AE"/>
        </w:rPr>
        <w:t>ثم ينبغي أن يستخدم بولس الصورة الكلامية المرتبطة ببناء بيتٍ. بينما يتحدث بولس عن كل قسم من أقسام البيت أثناء بنائه، اطلبوا من الشخصيات أن تتحرَّك. اطلبوا من يسوع أن يتحرَّك ليكون حجرَ الزاوية في البيت. ثم يجب أن يتحرَّك الأنبياءُ والرسل ليصطفوا بالضبط مع يسوع ليُشكِّلوا الأساس. ثم ينبغي أن يَتَّحد المؤمنون اليهود والمؤمنون من الأمم ليُشكِّلوا حوائط البيت. بينما يتحرَّك الناس لبناء الحائط، اطلبوا من بولس أن يُشير إليهم ليَشرح كيف ينضم البناء إليهم بِحرصٍ ليُشكِّلوا هيكلًا مُقدَّسًا. يجب على المؤمنين اليهود أن يتحرَّكوا مع المؤمنين من الأمم بطريقة تُظهِر أن لا يوجد فرق بينهم. اطلبوا من الروح القُدس أن يتحرَّك ليَسكن في هذا الهيكل المُقدَّس.</w:t>
      </w:r>
    </w:p>
    <w:p>
      <w:pPr>
        <w:bidi/>
      </w:pPr>
      <w:r>
        <w:rPr>
          <w:rtl/>
          <w:cs/>
          <w:lang w:val="ar_AE" w:bidi="ar_AE"/>
        </w:rPr>
      </w:r>
      <w:r>
        <w:rPr>
          <w:rtl/>
          <w:cs/>
          <w:lang w:val="ar_AE" w:bidi="ar_AE"/>
        </w:rPr>
        <w:t>يَسكن روحُ الله القدوس في هذا الهيكل، أي أن روح الله القدوس يَسكن داخل المؤمنين به.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٢: ١٩–٢٢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الأجنبيون والغرباء</w:t>
      </w:r>
    </w:p>
    <w:p>
      <w:pPr>
        <w:pStyle w:val="ListBullet"/>
        <w:bidi/>
        <w:spacing w:line="240" w:lineRule="auto"/>
        <w:ind w:left="720"/>
      </w:pPr>
      <w:r>
        <w:rPr>
          <w:rtl/>
          <w:cs/>
          <w:lang w:val="ar_AE" w:bidi="ar_AE"/>
        </w:rPr>
      </w:r>
      <w:r>
        <w:rPr>
          <w:rtl/>
          <w:cs/>
          <w:lang w:val="ar_AE" w:bidi="ar_AE"/>
        </w:rPr>
        <w:t>المؤمنون من الأمم</w:t>
      </w:r>
    </w:p>
    <w:p>
      <w:pPr>
        <w:pStyle w:val="ListBullet"/>
        <w:bidi/>
        <w:spacing w:line="240" w:lineRule="auto"/>
        <w:ind w:left="720"/>
      </w:pPr>
      <w:r>
        <w:rPr>
          <w:rtl/>
          <w:cs/>
          <w:lang w:val="ar_AE" w:bidi="ar_AE"/>
        </w:rPr>
      </w:r>
      <w:r>
        <w:rPr>
          <w:rtl/>
          <w:cs/>
          <w:lang w:val="ar_AE" w:bidi="ar_AE"/>
        </w:rPr>
        <w:t>المؤمنون اليهود</w:t>
      </w:r>
    </w:p>
    <w:p>
      <w:pPr>
        <w:pStyle w:val="ListBullet"/>
        <w:bidi/>
        <w:spacing w:line="240" w:lineRule="auto"/>
        <w:ind w:left="720"/>
      </w:pPr>
      <w:r>
        <w:rPr>
          <w:rtl/>
          <w:cs/>
          <w:lang w:val="ar_AE" w:bidi="ar_AE"/>
        </w:rPr>
      </w:r>
      <w:r>
        <w:rPr>
          <w:rtl/>
          <w:cs/>
          <w:lang w:val="ar_AE" w:bidi="ar_AE"/>
        </w:rPr>
        <w:t>الأنبياء المؤمنون</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يبدأ بولسُ هذا المقطع بإخبار الأمم أنهم لم يعودوا أجنبيين أو غرباء.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الأمم: "كيف تشعرون الآن عندما تعرفون أن المؤمنين اليهود لم يعودوا يَرونكم أجنبيين أو غرباء؟" قد تسمعون إجابات مثل: "أشعر أنني جزءٌ من عائلة الله الآن. يمكنني أن أذهب إلى بيت صديقي وأن أشاركه الطعامَ، ويمكن لصديقي أن يأتي إلى بيتي ويشاركني الطعامَ. إن الأمر يبدو وكأننا نفس الشيء. لقد اختفت الفروقُ وهذا شعور جيد جدًا. أشعر وكأنني أنتمي إلى مكان ما."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يقول بولس إن الأمم هم الآن أعضاءٌ في عائلة الله. يتمتع الأمم بالحقوق والامتيازات نفسها التي يتمتع بها المؤمنون اليهود.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"لماذا تُذكِّر الأمم بأنهم لهم امتيازات متساوية مع المؤمنين اليهود؟ لقد كرَّرتَ هذه الفكرة مرات عديدة في رسالتك." قد تسمعون إجابات مثل: "هذا هو المكان الذي غالبًا ما يُهاجِم فيه التعليمُ الكاذبُ المؤمنين من الأمم. يأتي أشخاصٌ ويحاولون إقناعهم بأنهم ليسوا ضِمن ملكوت الله بالكامل ما لم يحفظوا الناموس ويختتنوا ويقوموا بأمور أخرى كثيرة. إنني أُكرِّر هذا آملًا أن يَفهموا أنهم لا يحتاجون إلى أي شيء سوى أن يؤمنوا. يَعرف معظمُ الناس أن الدرس أو التعليمات التي يُكرِّرها المُعلِّمون هي أمور مُهمة. أريدهم أن يفهموا بالكامل هذا التعليمَ المهم."</w:t>
      </w:r>
    </w:p>
    <w:p>
      <w:pPr>
        <w:pStyle w:val="ListBullet"/>
        <w:bidi/>
        <w:spacing w:line="240" w:lineRule="auto"/>
        <w:ind w:left="720"/>
      </w:pPr>
      <w:r>
        <w:rPr>
          <w:rtl/>
          <w:cs/>
          <w:lang w:val="ar_AE" w:bidi="ar_AE"/>
        </w:rPr>
      </w:r>
      <w:r>
        <w:rPr>
          <w:rtl/>
          <w:cs/>
          <w:lang w:val="ar_AE" w:bidi="ar_AE"/>
        </w:rPr>
        <w:t>اسألوا الأمم: "كيف تشعرون عندما تسمعون أنكم مواطنون بالكامل مثل المؤمنين اليهود؟" قد تسمعون إجابات مثل: "هذه أخبار سارة. لقد جاء أشخاصٌ إلى هنا وأَخبَرونا أننا لسنا مواطنين بالكامل. أريد أن أنتمي لله بشكلٍ كامل! ذهب بعضُنا إلى أورشليم ونَعرف كيف يُعامل اليهودُ الأممَ في الهيكل هناك. يقول بولس إنه عندما نجتمع للعبادة وعندما نأكل معًا فإننا جميعًا متساوون. أحب سماع ذلك."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في الجزء الثالث، يستخدم بولسُ صورة بناءِ بيتٍ من الحجارة، وهو مبنى شائع في الشرق الأوسط، ليساعد المؤمنين على فهم هذا الدرس المهم. يُخبِرهم بولس أن يسوع هو حجر الزاوية للمبنى. ثم يقول بولس إن تعاليم الأنبياء وتعاليم الرُسل هي أساس البيت.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يسوع: "كيف تشعر عندما تسمع أن بولس يَصفك بأنك حجر الزاوية؟" قد تسمعون إجابات مثل: "أن سعيد جدًا أنَّ بولس فَهِمَ أن التعاليم التي أعطيتُها هي أساس رسالة الإنجيل. يجب أن يتفق كلُّ ما يفعله المؤمنون مع تعاليمي. إنْ فَهموا هذه الفكرة واتَّبعوها، فلن يضلوا."</w:t>
      </w:r>
    </w:p>
    <w:p>
      <w:pPr>
        <w:pStyle w:val="ListBullet"/>
        <w:bidi/>
        <w:spacing w:line="240" w:lineRule="auto"/>
        <w:ind w:left="720"/>
      </w:pPr>
      <w:r>
        <w:rPr>
          <w:rtl/>
          <w:cs/>
          <w:lang w:val="ar_AE" w:bidi="ar_AE"/>
        </w:rPr>
      </w:r>
      <w:r>
        <w:rPr>
          <w:rtl/>
          <w:cs/>
          <w:lang w:val="ar_AE" w:bidi="ar_AE"/>
        </w:rPr>
        <w:t>اسألوا الأنبياء والرُسل: "كيف تشعرون عندما تسمعون أن تعاليمكم وعملكم هي أساس هيكل الله المُقدَّس؟" قد تسمعون إجابات مثل: "لقد قلتُ كلَّ ما أمرني اللهُ أن أقوله. لقد أوصيتُ الشعبَ أن يتبعوا ما يقوله الله." أو "لقد حاولتُ أن أُعلِّم هؤلاء الناس كلَّ ما علَّمني يسوعُ. لقد حاولتُ التأكد من أنهم يَعرفون معنى اتِّباع يسوع. إن هذه التعاليم ينبغي أن تكون الأساس أو القاعدة لحياتهم كلها." أو "أشعر أحيانًا بمسؤولية أن أتأكد من أن المؤمنين يَفهمون كلَّ ما قاله الله. هذا يُعطيني شعورًا جيدًا عندما أسمع ما يُعلِّم به بولسُ."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بولسُ المؤمنين من الأمم والمؤمنين من اليهود أن الله وَحَّدهم حتى يتمكنوا من تشكيل حوائط الهيكل. سيكون هذا الهيكل مكانًا مُقدَّسًا، مكانًا يَسكن فيه اللهُ بروحه القدوس. إن الأمم هم أيضًا جزءٌ من هذه الحوائط التي تُشكِّل بيتَ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اليهود: "كيف تشعرون عندما تسمعون أنكم متِّحدون بهذه الطريقة مع المؤمنين من الأمم؟" قد تسمعون إجابات مثل: "أحب هذه الصورة. أَذكُر أنْ الله وَعَد إبراهيمَ أن العالَم كله سيتبارَك. نحن اليهود لسنا الشعب الوحيد في العالم. نحتاج أن يكون الأمم جزءًا منَّا. إنه شعور جيد أن أَعلم أننا متساوون في عيني الله. لقد فَعل يسوعُ هذا من أجلنا." أو "لا أزال متوترًا بعض الشيء. لقد اعتدت أن أَنظر إلى الأمم باعتبارهم أشخاصًا نجسين ولا يُفترض أن أختلط بهم. وفكرة اتحادنا بهم هي فكرة جديدة بالنسبة لي لأنني ما زلتُ أحاول أن أَنظر إلى الأمم على أنهم متساوون معنا."</w:t>
      </w:r>
    </w:p>
    <w:p>
      <w:pPr>
        <w:pStyle w:val="ListBullet"/>
        <w:bidi/>
        <w:spacing w:line="240" w:lineRule="auto"/>
        <w:ind w:left="720"/>
      </w:pPr>
      <w:r>
        <w:rPr>
          <w:rtl/>
          <w:cs/>
          <w:lang w:val="ar_AE" w:bidi="ar_AE"/>
        </w:rPr>
      </w:r>
      <w:r>
        <w:rPr>
          <w:rtl/>
          <w:cs/>
          <w:lang w:val="ar_AE" w:bidi="ar_AE"/>
        </w:rPr>
        <w:t>اسألوا المؤمنين من الأمم: "كيف تشعرون وأنتم تعرفون أنكم جزءٌ من هيكل الله المُقدَّس؟" قد تسمعون إجابات مثل: "أحب أن أسمع هذا. يبدو أنه من المهم أن أكونَ جزءًا من مبنى الهيكل هذا. إنْ لم أكن جزءًا منه، فلن يكون الحائط قويًا مثلما ينبغي أن يكون. هذا يجعلني أشعر بالارتياح. أُحب أن أَعرف أنني في عيني الله مُساوٍ للمؤمنين الآخرين."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٢: ١٩–٢٢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مع أن كلمة </w:t>
      </w:r>
      <w:r>
        <w:rPr>
          <w:b/>
          <w:rtl/>
          <w:cs/>
          <w:lang w:val="ar_AE" w:bidi="ar_AE"/>
        </w:rPr>
        <w:t>أممي</w:t>
      </w:r>
      <w:r>
        <w:rPr>
          <w:rtl/>
          <w:cs/>
          <w:lang w:val="ar_AE" w:bidi="ar_AE"/>
        </w:rPr>
        <w:t xml:space="preserve"> غير موجودة في هذا المقطع، إلا أن بولس يتحدث مباشرة إلى الأمم، الذين هم مثل الغرباء والأجانب. تستخدم بعض الترجمات كلمة "أممي" للتأكد من أن الجميع يَعلم أن بولس يتحدث إلى الأمم. إذا استخدمتم كلمة أممي، فاحرصوا على استخدام الكلمة ذاتها التي استخدمتوها في الترجمات السابقة للإشارة إلى الأممي. يوجد مصطلح </w:t>
      </w:r>
      <w:r>
        <w:rPr>
          <w:rtl/>
          <w:cs/>
          <w:lang w:val="ar_AE" w:bidi="ar_AE"/>
        </w:rPr>
        <w:t>الأمم</w:t>
      </w:r>
      <w:r>
        <w:rPr>
          <w:rtl/>
          <w:cs/>
          <w:lang w:val="ar_AE" w:bidi="ar_AE"/>
        </w:rPr>
        <w:t xml:space="preserve"> في قاموس الكلمات الرئيسية.</w:t>
      </w:r>
    </w:p>
    <w:p>
      <w:pPr>
        <w:bidi/>
      </w:pPr>
      <w:r>
        <w:rPr>
          <w:rtl/>
          <w:cs/>
          <w:lang w:val="ar_AE" w:bidi="ar_AE"/>
        </w:rPr>
      </w:r>
      <w:r>
        <w:rPr>
          <w:rtl/>
          <w:cs/>
          <w:lang w:val="ar_AE" w:bidi="ar_AE"/>
        </w:rPr>
        <w:t xml:space="preserve">تُشير كلمة </w:t>
      </w:r>
      <w:r>
        <w:rPr>
          <w:b/>
          <w:rtl/>
          <w:cs/>
          <w:lang w:val="ar_AE" w:bidi="ar_AE"/>
        </w:rPr>
        <w:t>الأجنبي</w:t>
      </w:r>
      <w:r>
        <w:rPr>
          <w:rtl/>
          <w:cs/>
          <w:lang w:val="ar_AE" w:bidi="ar_AE"/>
        </w:rPr>
        <w:t xml:space="preserve"> إلى الناس من قبيلة أو بلد آخر. إن الغرباء والنزلاء هم أشخاص انتقلوا إلى بلد آخر ويعيشون هناك طوال الوقت. قد يكون لهؤلاء الأجانب أو الغرباء بعض الحقوق، لكنهم ليسوا مواطنين بالكامل في البلد الذي يقيمون فيه.</w:t>
      </w:r>
    </w:p>
    <w:p>
      <w:pPr>
        <w:bidi/>
      </w:pPr>
      <w:r>
        <w:rPr>
          <w:rtl/>
          <w:cs/>
          <w:lang w:val="ar_AE" w:bidi="ar_AE"/>
        </w:rPr>
      </w:r>
      <w:r>
        <w:rPr>
          <w:rtl/>
          <w:cs/>
          <w:lang w:val="ar_AE" w:bidi="ar_AE"/>
        </w:rPr>
        <w:t xml:space="preserve">توقفوا هنا وناقشوا ما هي أفضل كلمة يُمكن استخدامها للإشارة إلى </w:t>
      </w:r>
      <w:r>
        <w:rPr>
          <w:b/>
          <w:rtl/>
          <w:cs/>
          <w:lang w:val="ar_AE" w:bidi="ar_AE"/>
        </w:rPr>
        <w:t>الأجنبي</w:t>
      </w:r>
      <w:r>
        <w:rPr>
          <w:rtl/>
          <w:cs/>
          <w:lang w:val="ar_AE" w:bidi="ar_AE"/>
        </w:rPr>
        <w:t xml:space="preserve"> وأفضل كلمة يُمكن استخدامها للإشارة إلى الغريب أو </w:t>
      </w:r>
      <w:r>
        <w:rPr>
          <w:b/>
          <w:rtl/>
          <w:cs/>
          <w:lang w:val="ar_AE" w:bidi="ar_AE"/>
        </w:rPr>
        <w:t>النزيل</w:t>
      </w:r>
      <w:r>
        <w:rPr>
          <w:rtl/>
          <w:cs/>
          <w:lang w:val="ar_AE" w:bidi="ar_AE"/>
        </w:rPr>
        <w:t xml:space="preserve">. توجد كلمتا </w:t>
      </w:r>
      <w:r>
        <w:rPr>
          <w:rtl/>
          <w:cs/>
          <w:lang w:val="ar_AE" w:bidi="ar_AE"/>
        </w:rPr>
        <w:t>الأجنبي</w:t>
      </w:r>
      <w:r>
        <w:rPr>
          <w:rtl/>
          <w:cs/>
          <w:lang w:val="ar_AE" w:bidi="ar_AE"/>
        </w:rPr>
        <w:t xml:space="preserve"> و</w:t>
      </w:r>
      <w:r>
        <w:rPr>
          <w:rtl/>
          <w:cs/>
          <w:lang w:val="ar_AE" w:bidi="ar_AE"/>
        </w:rPr>
        <w:t>النزيل</w:t>
      </w:r>
      <w:r>
        <w:rPr>
          <w:rtl/>
          <w:cs/>
          <w:lang w:val="ar_AE" w:bidi="ar_AE"/>
        </w:rPr>
        <w:t xml:space="preserve"> في قاموس الكلمات الرئيسية. إذا كنتم قد ترجمتم هذه الكلمات في سفر آخر من الكتاب المُقدَّس، استخدموا الكلمات ذاتها هنا. توقَّفوا هنا عن سماع التسجيل الصوتي.</w:t>
      </w:r>
    </w:p>
    <w:p>
      <w:pPr>
        <w:bidi/>
      </w:pPr>
      <w:r>
        <w:rPr>
          <w:rtl/>
          <w:cs/>
          <w:lang w:val="ar_AE" w:bidi="ar_AE"/>
        </w:rPr>
      </w:r>
      <w:r>
        <w:rPr>
          <w:rtl/>
          <w:cs/>
          <w:lang w:val="ar_AE" w:bidi="ar_AE"/>
        </w:rPr>
        <w:t xml:space="preserve">يقول الله إن الأمم هم الآن </w:t>
      </w:r>
      <w:r>
        <w:rPr>
          <w:b/>
          <w:rtl/>
          <w:cs/>
          <w:lang w:val="ar_AE" w:bidi="ar_AE"/>
        </w:rPr>
        <w:t>قديسون</w:t>
      </w:r>
      <w:r>
        <w:rPr>
          <w:rtl/>
          <w:cs/>
          <w:lang w:val="ar_AE" w:bidi="ar_AE"/>
        </w:rPr>
        <w:t xml:space="preserve"> أو شعب الله </w:t>
      </w:r>
      <w:r>
        <w:rPr>
          <w:b/>
          <w:rtl/>
          <w:cs/>
          <w:lang w:val="ar_AE" w:bidi="ar_AE"/>
        </w:rPr>
        <w:t>المُقدَّس</w:t>
      </w:r>
      <w:r>
        <w:rPr>
          <w:rtl/>
          <w:cs/>
          <w:lang w:val="ar_AE" w:bidi="ar_AE"/>
        </w:rPr>
        <w:t xml:space="preserve">. إن كل شخص مُخصَّص لله يُعتبر مُقدَّسًا. إن كلمة قديسين تعني الشعب المُقدَّس. توجد كلمة </w:t>
      </w:r>
      <w:r>
        <w:rPr>
          <w:rtl/>
          <w:cs/>
          <w:lang w:val="ar_AE" w:bidi="ar_AE"/>
        </w:rPr>
        <w:t>قديس</w:t>
      </w:r>
      <w:r>
        <w:rPr>
          <w:rtl/>
          <w:cs/>
          <w:lang w:val="ar_AE" w:bidi="ar_AE"/>
        </w:rPr>
        <w:t xml:space="preserve"> وكلمة </w:t>
      </w:r>
      <w:r>
        <w:rPr>
          <w:rtl/>
          <w:cs/>
          <w:lang w:val="ar_AE" w:bidi="ar_AE"/>
        </w:rPr>
        <w:t>مُقدَّس</w:t>
      </w:r>
      <w:r>
        <w:rPr>
          <w:rtl/>
          <w:cs/>
          <w:lang w:val="ar_AE" w:bidi="ar_AE"/>
        </w:rPr>
        <w:t xml:space="preserve"> في قاموس الكلمات الرئيسية. استخدموا الكلمة ذاتها التي استخدمتوها مِن قَبل للإشارة إلى القديسين أو المُقَدَّسين.</w:t>
      </w:r>
    </w:p>
    <w:p>
      <w:pPr>
        <w:bidi/>
      </w:pPr>
      <w:r>
        <w:rPr>
          <w:rtl/>
          <w:cs/>
          <w:lang w:val="ar_AE" w:bidi="ar_AE"/>
        </w:rPr>
      </w:r>
      <w:r>
        <w:rPr>
          <w:rtl/>
          <w:cs/>
          <w:lang w:val="ar_AE" w:bidi="ar_AE"/>
        </w:rPr>
        <w:t xml:space="preserve">إن الأمم أعضاءٌ في </w:t>
      </w:r>
      <w:r>
        <w:rPr>
          <w:b/>
          <w:rtl/>
          <w:cs/>
          <w:lang w:val="ar_AE" w:bidi="ar_AE"/>
        </w:rPr>
        <w:t>عائلة</w:t>
      </w:r>
      <w:r>
        <w:rPr>
          <w:rtl/>
          <w:cs/>
          <w:lang w:val="ar_AE" w:bidi="ar_AE"/>
        </w:rPr>
        <w:t xml:space="preserve"> الله. إن جميع الذين يعيشون معًا في البيت نفسه يُمثِّلون عائلة واحدة.</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العائلة</w:t>
      </w:r>
      <w:r>
        <w:rPr>
          <w:rtl/>
          <w:cs/>
          <w:lang w:val="ar_AE" w:bidi="ar_AE"/>
        </w:rPr>
        <w:t xml:space="preserve">. استخدموا الكلمة ذاتها التي استخدمتوها في أسفار أخرى من الكتاب المُقدَّس، وتذكَّروا أن كلمة </w:t>
      </w:r>
      <w:r>
        <w:rPr>
          <w:rtl/>
          <w:cs/>
          <w:lang w:val="ar_AE" w:bidi="ar_AE"/>
        </w:rPr>
        <w:t>عائلة</w:t>
      </w:r>
      <w:r>
        <w:rPr>
          <w:rtl/>
          <w:cs/>
          <w:lang w:val="ar_AE" w:bidi="ar_AE"/>
        </w:rPr>
        <w:t xml:space="preserve"> موجودة في قاموس الكلمات الرئيسية. أوقفوا سماع هذا التسجيل الصوتي هنا.</w:t>
      </w:r>
    </w:p>
    <w:p>
      <w:pPr>
        <w:bidi/>
      </w:pPr>
      <w:r>
        <w:rPr>
          <w:rtl/>
          <w:cs/>
          <w:lang w:val="ar_AE" w:bidi="ar_AE"/>
        </w:rPr>
      </w:r>
      <w:r>
        <w:rPr>
          <w:rtl/>
          <w:cs/>
          <w:lang w:val="ar_AE" w:bidi="ar_AE"/>
        </w:rPr>
        <w:t xml:space="preserve">يقول بولس إن الله يَبني شعبه على </w:t>
      </w:r>
      <w:r>
        <w:rPr>
          <w:b/>
          <w:rtl/>
          <w:cs/>
          <w:lang w:val="ar_AE" w:bidi="ar_AE"/>
        </w:rPr>
        <w:t>أساس</w:t>
      </w:r>
      <w:r>
        <w:rPr>
          <w:rtl/>
          <w:cs/>
          <w:lang w:val="ar_AE" w:bidi="ar_AE"/>
        </w:rPr>
        <w:t>، أو قاعدة البيت. يجب أن يكون الأساس مربعًا وبه حجر زاوية. يُبنى البيتُ الجيد على أساسٍ قوي. استخدموا الكلمة التي قررتم استخدامها لوصف أساس البيت.</w:t>
      </w:r>
    </w:p>
    <w:p>
      <w:pPr>
        <w:bidi/>
      </w:pPr>
      <w:r>
        <w:rPr>
          <w:rtl/>
          <w:cs/>
          <w:lang w:val="ar_AE" w:bidi="ar_AE"/>
        </w:rPr>
      </w:r>
      <w:r>
        <w:rPr>
          <w:rtl/>
          <w:cs/>
          <w:lang w:val="ar_AE" w:bidi="ar_AE"/>
        </w:rPr>
        <w:t xml:space="preserve">إن </w:t>
      </w:r>
      <w:r>
        <w:rPr>
          <w:b/>
          <w:rtl/>
          <w:cs/>
          <w:lang w:val="ar_AE" w:bidi="ar_AE"/>
        </w:rPr>
        <w:t>المسيح</w:t>
      </w:r>
      <w:r>
        <w:rPr>
          <w:rtl/>
          <w:cs/>
          <w:lang w:val="ar_AE" w:bidi="ar_AE"/>
        </w:rPr>
        <w:t xml:space="preserve"> يسوع هو حجر الزاوية للبيت. استخدموا الكلمة ذاتها التي استخدمتوها للإشارة إلى المسيح، وتذكَّروا أن اسم </w:t>
      </w:r>
      <w:r>
        <w:rPr>
          <w:rtl/>
          <w:cs/>
          <w:lang w:val="ar_AE" w:bidi="ar_AE"/>
        </w:rPr>
        <w:t>المسيح</w:t>
      </w:r>
      <w:r>
        <w:rPr>
          <w:rtl/>
          <w:cs/>
          <w:lang w:val="ar_AE" w:bidi="ar_AE"/>
        </w:rPr>
        <w:t xml:space="preserve"> موجود في قاموس الكلمات الرئيسية. إن </w:t>
      </w:r>
      <w:r>
        <w:rPr>
          <w:b/>
          <w:rtl/>
          <w:cs/>
          <w:lang w:val="ar_AE" w:bidi="ar_AE"/>
        </w:rPr>
        <w:t>حجر الزاوية</w:t>
      </w:r>
      <w:r>
        <w:rPr>
          <w:rtl/>
          <w:cs/>
          <w:lang w:val="ar_AE" w:bidi="ar_AE"/>
        </w:rPr>
        <w:t xml:space="preserve"> هو أول حجر يُوضع في الأساس. . يجب أن يكون حجر الزاوية مربعًا. يجب أن يَصطف كلُّ جزء من الأساس مع حجر الزاوية حتى تكون حوائط البيت كله مستقيمة. إن حجر الزاوية هو الحجر الأكثر أهمية.</w:t>
      </w:r>
    </w:p>
    <w:p>
      <w:pPr>
        <w:bidi/>
      </w:pPr>
      <w:r>
        <w:rPr>
          <w:rtl/>
          <w:cs/>
          <w:lang w:val="ar_AE" w:bidi="ar_AE"/>
        </w:rPr>
      </w:r>
      <w:r>
        <w:rPr>
          <w:rtl/>
          <w:cs/>
          <w:lang w:val="ar_AE" w:bidi="ar_AE"/>
        </w:rPr>
        <w:t xml:space="preserve">إذا لزم الأمر، توقفوا هنا مرة أخرى وناقشوا كمجموعة كيف ستَصفون </w:t>
      </w:r>
      <w:r>
        <w:rPr>
          <w:b/>
          <w:rtl/>
          <w:cs/>
          <w:lang w:val="ar_AE" w:bidi="ar_AE"/>
        </w:rPr>
        <w:t>أساس</w:t>
      </w:r>
      <w:r>
        <w:rPr>
          <w:rtl/>
          <w:cs/>
          <w:lang w:val="ar_AE" w:bidi="ar_AE"/>
        </w:rPr>
        <w:t xml:space="preserve"> البيت و</w:t>
      </w:r>
      <w:r>
        <w:rPr>
          <w:b/>
          <w:rtl/>
          <w:cs/>
          <w:lang w:val="ar_AE" w:bidi="ar_AE"/>
        </w:rPr>
        <w:t>حجر الزاوية</w:t>
      </w:r>
      <w:r>
        <w:rPr>
          <w:rtl/>
          <w:cs/>
          <w:lang w:val="ar_AE" w:bidi="ar_AE"/>
        </w:rPr>
        <w:t xml:space="preserve"> في ترجمتكم. يوجد مصطلح </w:t>
      </w:r>
      <w:r>
        <w:rPr>
          <w:rtl/>
          <w:cs/>
          <w:lang w:val="ar_AE" w:bidi="ar_AE"/>
        </w:rPr>
        <w:t>حجر الزاوية</w:t>
      </w:r>
      <w:r>
        <w:rPr>
          <w:rtl/>
          <w:cs/>
          <w:lang w:val="ar_AE" w:bidi="ar_AE"/>
        </w:rPr>
        <w:t xml:space="preserve"> في قاموس الكلمات الرئيسية. إذا كنتم قد ترجمتم هذه الكلمات في سفر آخر من الكتاب المُقدَّس، استخدموا الكلمات ذاتها هنا. أوقفوا سماع هذا التسجيل الصوتي هنا.</w:t>
      </w:r>
    </w:p>
    <w:p>
      <w:pPr>
        <w:bidi/>
      </w:pPr>
      <w:r>
        <w:rPr>
          <w:rtl/>
          <w:cs/>
          <w:lang w:val="ar_AE" w:bidi="ar_AE"/>
        </w:rPr>
      </w:r>
      <w:r>
        <w:rPr>
          <w:rtl/>
          <w:cs/>
          <w:lang w:val="ar_AE" w:bidi="ar_AE"/>
        </w:rPr>
        <w:t xml:space="preserve">إن أساس البيت هو </w:t>
      </w:r>
      <w:r>
        <w:rPr>
          <w:b/>
          <w:rtl/>
          <w:cs/>
          <w:lang w:val="ar_AE" w:bidi="ar_AE"/>
        </w:rPr>
        <w:t>الرُسل</w:t>
      </w:r>
      <w:r>
        <w:rPr>
          <w:rtl/>
          <w:cs/>
          <w:lang w:val="ar_AE" w:bidi="ar_AE"/>
        </w:rPr>
        <w:t xml:space="preserve"> و</w:t>
      </w:r>
      <w:r>
        <w:rPr>
          <w:b/>
          <w:rtl/>
          <w:cs/>
          <w:lang w:val="ar_AE" w:bidi="ar_AE"/>
        </w:rPr>
        <w:t>الأنبياء</w:t>
      </w:r>
      <w:r>
        <w:rPr>
          <w:rtl/>
          <w:cs/>
          <w:lang w:val="ar_AE" w:bidi="ar_AE"/>
        </w:rPr>
        <w:t>. في هذا المقطع، الأنبياء هم الأشخاص في ذلك الوقت الذين نَقلوا رسالةَ الله إلى المؤمنين.</w:t>
      </w:r>
    </w:p>
    <w:p>
      <w:pPr>
        <w:bidi/>
      </w:pPr>
      <w:r>
        <w:rPr>
          <w:rtl/>
          <w:cs/>
          <w:lang w:val="ar_AE" w:bidi="ar_AE"/>
        </w:rPr>
      </w:r>
      <w:r>
        <w:rPr>
          <w:rtl/>
          <w:cs/>
          <w:lang w:val="ar_AE" w:bidi="ar_AE"/>
        </w:rPr>
        <w:t xml:space="preserve">إذا لزم الأمر، توقفوا هنا وناقشوا الكلمات التي ستستخدمونها للإشارة إلى </w:t>
      </w:r>
      <w:r>
        <w:rPr>
          <w:b/>
          <w:rtl/>
          <w:cs/>
          <w:lang w:val="ar_AE" w:bidi="ar_AE"/>
        </w:rPr>
        <w:t>الرُسل</w:t>
      </w:r>
      <w:r>
        <w:rPr>
          <w:rtl/>
          <w:cs/>
          <w:lang w:val="ar_AE" w:bidi="ar_AE"/>
        </w:rPr>
        <w:t xml:space="preserve"> و</w:t>
      </w:r>
      <w:r>
        <w:rPr>
          <w:b/>
          <w:rtl/>
          <w:cs/>
          <w:lang w:val="ar_AE" w:bidi="ar_AE"/>
        </w:rPr>
        <w:t>الأنبياء</w:t>
      </w:r>
      <w:r>
        <w:rPr>
          <w:rtl/>
          <w:cs/>
          <w:lang w:val="ar_AE" w:bidi="ar_AE"/>
        </w:rPr>
        <w:t xml:space="preserve">. استخدموا الكلمة ذاتها التي استخدمتوها سابقًا للإشارة إلى الرسول في رسالة أفسس، والكلمة ذاتها التي استخدمتوها في أسفار أخرى من الكتاب المُقدَّس للإشارة إلى الأنبياء. يُناقَش مصطلحا </w:t>
      </w:r>
      <w:r>
        <w:rPr>
          <w:rtl/>
          <w:cs/>
          <w:lang w:val="ar_AE" w:bidi="ar_AE"/>
        </w:rPr>
        <w:t>الرُسل</w:t>
      </w:r>
      <w:r>
        <w:rPr>
          <w:rtl/>
          <w:cs/>
          <w:lang w:val="ar_AE" w:bidi="ar_AE"/>
        </w:rPr>
        <w:t xml:space="preserve"> و</w:t>
      </w:r>
      <w:r>
        <w:rPr>
          <w:rtl/>
          <w:cs/>
          <w:lang w:val="ar_AE" w:bidi="ar_AE"/>
        </w:rPr>
        <w:t>الأنبياء</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يقول بولس إن المؤمنين يصبحون حوائط </w:t>
      </w:r>
      <w:r>
        <w:rPr>
          <w:b/>
          <w:rtl/>
          <w:cs/>
          <w:lang w:val="ar_AE" w:bidi="ar_AE"/>
        </w:rPr>
        <w:t>هيكلٍ</w:t>
      </w:r>
      <w:r>
        <w:rPr>
          <w:rtl/>
          <w:cs/>
          <w:lang w:val="ar_AE" w:bidi="ar_AE"/>
        </w:rPr>
        <w:t xml:space="preserve"> مُقدَّس، أو حوائط بيت الله. إن كلمة هيكل هي الكلمة نفسها التي تُشير إلى هيكل أورشليم حيث كان اليهود يعبدون الله.</w:t>
      </w:r>
    </w:p>
    <w:p>
      <w:pPr>
        <w:bidi/>
      </w:pPr>
      <w:r>
        <w:rPr>
          <w:rtl/>
          <w:cs/>
          <w:lang w:val="ar_AE" w:bidi="ar_AE"/>
        </w:rPr>
      </w:r>
      <w:r>
        <w:rPr>
          <w:rtl/>
          <w:cs/>
          <w:lang w:val="ar_AE" w:bidi="ar_AE"/>
        </w:rPr>
        <w:t xml:space="preserve">توقفوا هنا وراجعوا معًا الكلمة التي تستخدمونها للإشارة إلى </w:t>
      </w:r>
      <w:r>
        <w:rPr>
          <w:b/>
          <w:rtl/>
          <w:cs/>
          <w:lang w:val="ar_AE" w:bidi="ar_AE"/>
        </w:rPr>
        <w:t>الهيكل</w:t>
      </w:r>
      <w:r>
        <w:rPr>
          <w:rtl/>
          <w:cs/>
          <w:lang w:val="ar_AE" w:bidi="ar_AE"/>
        </w:rPr>
        <w:t xml:space="preserve">. استخدموا الكلمة ذاتها التي استخدمتوها سابقًا، وتذكَّروا أن كلمة </w:t>
      </w:r>
      <w:r>
        <w:rPr>
          <w:rtl/>
          <w:cs/>
          <w:lang w:val="ar_AE" w:bidi="ar_AE"/>
        </w:rPr>
        <w:t>الهيكل</w:t>
      </w:r>
      <w:r>
        <w:rPr>
          <w:rtl/>
          <w:cs/>
          <w:lang w:val="ar_AE" w:bidi="ar_AE"/>
        </w:rPr>
        <w:t xml:space="preserve"> تُناقَش في قاموس الكلمات الرئيسية. أوقفوا سماع هذا التسجيل الصوتي هنا.</w:t>
      </w:r>
    </w:p>
    <w:p>
      <w:pPr>
        <w:bidi/>
      </w:pPr>
      <w:r>
        <w:rPr>
          <w:rtl/>
          <w:cs/>
          <w:lang w:val="ar_AE" w:bidi="ar_AE"/>
        </w:rPr>
      </w:r>
      <w:r>
        <w:rPr>
          <w:rtl/>
          <w:cs/>
          <w:lang w:val="ar_AE" w:bidi="ar_AE"/>
        </w:rPr>
        <w:t xml:space="preserve">تُشير كلمةُ </w:t>
      </w:r>
      <w:r>
        <w:rPr>
          <w:b/>
          <w:rtl/>
          <w:cs/>
          <w:lang w:val="ar_AE" w:bidi="ar_AE"/>
        </w:rPr>
        <w:t>الرب</w:t>
      </w:r>
      <w:r>
        <w:rPr>
          <w:rtl/>
          <w:cs/>
          <w:lang w:val="ar_AE" w:bidi="ar_AE"/>
        </w:rPr>
        <w:t xml:space="preserve"> إلى سيد البيت أو الحاكم الأعلى. تُشير كلمةُ الرب على الأرجح هنا إلى الله. يُوحِّدنا اللهُ بيسوع، وكأننا نصبح هيكلًا مُقدَّسًا مُخصَّصًا لله. لكن كلمة الرب هذه قد تُشير أيضًا إلى يسوع. تُناقَش كلمة </w:t>
      </w:r>
      <w:r>
        <w:rPr>
          <w:rtl/>
          <w:cs/>
          <w:lang w:val="ar_AE" w:bidi="ar_AE"/>
        </w:rPr>
        <w:t>الرب</w:t>
      </w:r>
      <w:r>
        <w:rPr>
          <w:rtl/>
          <w:cs/>
          <w:lang w:val="ar_AE" w:bidi="ar_AE"/>
        </w:rPr>
        <w:t xml:space="preserve"> في قاموس الكلمات الرئيسية. استخدموا الكلمة ذاتها التي استخدمتوها مِن قَبل للإشارة إلى الرب.</w:t>
      </w:r>
    </w:p>
    <w:p>
      <w:pPr>
        <w:bidi/>
      </w:pPr>
      <w:r>
        <w:rPr>
          <w:rtl/>
          <w:cs/>
          <w:lang w:val="ar_AE" w:bidi="ar_AE"/>
        </w:rPr>
      </w:r>
      <w:r>
        <w:rPr>
          <w:rtl/>
          <w:cs/>
          <w:lang w:val="ar_AE" w:bidi="ar_AE"/>
        </w:rPr>
        <w:t xml:space="preserve">يَسكن اللهُ </w:t>
      </w:r>
      <w:r>
        <w:rPr>
          <w:b/>
          <w:rtl/>
          <w:cs/>
          <w:lang w:val="ar_AE" w:bidi="ar_AE"/>
        </w:rPr>
        <w:t>بروحه</w:t>
      </w:r>
      <w:r>
        <w:rPr>
          <w:rtl/>
          <w:cs/>
          <w:lang w:val="ar_AE" w:bidi="ar_AE"/>
        </w:rPr>
        <w:t xml:space="preserve"> في الهيكل. يُناقَش مُصطلح </w:t>
      </w:r>
      <w:r>
        <w:rPr>
          <w:rtl/>
          <w:cs/>
          <w:lang w:val="ar_AE" w:bidi="ar_AE"/>
        </w:rPr>
        <w:t>الروح القُدس</w:t>
      </w:r>
      <w:r>
        <w:rPr>
          <w:rtl/>
          <w:cs/>
          <w:lang w:val="ar_AE" w:bidi="ar_AE"/>
        </w:rPr>
        <w:t xml:space="preserve"> في قاموس الكلمات الرئيسية. استخدموا التعبير ذاته الذي استخدمتوه مِن قَبل للإشارة إلى الروح القُدس.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٣: ١–٦ واحفظوه في قلوبكم.</w:t>
      </w:r>
    </w:p>
    <w:p>
      <w:pPr>
        <w:bidi/>
      </w:pPr>
      <w:r>
        <w:rPr>
          <w:rtl/>
          <w:cs/>
          <w:lang w:val="ar_AE" w:bidi="ar_AE"/>
        </w:rPr>
      </w:r>
      <w:r>
        <w:rPr>
          <w:rtl/>
          <w:cs/>
          <w:lang w:val="ar_AE" w:bidi="ar_AE"/>
        </w:rPr>
        <w:t>استمعوا إلى نسخة صوتية من رسالة أفسس ٣: ١–٦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٣: ١–٦ في أكثر الترجمات المفهومة لكم.</w:t>
      </w:r>
    </w:p>
    <w:p>
      <w:pPr>
        <w:bidi/>
      </w:pPr>
      <w:r>
        <w:rPr>
          <w:rtl/>
          <w:cs/>
          <w:lang w:val="ar_AE" w:bidi="ar_AE"/>
        </w:rPr>
      </w:r>
      <w:r>
        <w:rPr>
          <w:rtl/>
          <w:cs/>
          <w:lang w:val="ar_AE" w:bidi="ar_AE"/>
        </w:rPr>
        <w:t>يواصل بولسُ حديثه في رسالته إلى أهل أفسس. بينما يبدأ بولسُ هذا الجزء من الرسالة، يبدأ في الصلاة. لكن عندما يبدأ بولس في الصلاة، يُفكِّر في أشياء أخرى يريد أن يقولها ويبدأ في توضيح تلك الأمور بدلًا من إكمال الصلاة. يتوقف بولس عن الصلاة ويأخذ وقتًا ليَشرح للمؤمنين في أفسس العملَ الخاص الذي كان اللهُ يأمره به. في جزء لاحق من هذه الرسالة، سيعود بولس إلى صلاته وسيُنهيها.</w:t>
      </w:r>
    </w:p>
    <w:p>
      <w:pPr>
        <w:bidi/>
      </w:pPr>
      <w:r>
        <w:rPr>
          <w:rtl/>
          <w:cs/>
          <w:lang w:val="ar_AE" w:bidi="ar_AE"/>
        </w:rPr>
      </w:r>
      <w:r>
        <w:rPr>
          <w:rtl/>
          <w:cs/>
          <w:lang w:val="ar_AE" w:bidi="ar_AE"/>
        </w:rPr>
        <w:t>يبدأ بولس هذا المقطع بتذكير مؤمني أفسس بأن بولس هو الشخص الذي يَكتب إليهم. ثم يُذكِّر بولسُ الأممَ بأنه في السجن. يقول بولس: "أنا أسير لأنني أَخدم يسوعَ المسيح عن طريق إخباركم أيها الأمم بالأخبار السارة عن يسوع." كان بولس في السجن في روما. قُبِض على بولس عندما ذهب إلى أورشليم بعد زيارته الأخيرة إلى أفسس. إن بعض اليهود، الذين يعرفون أن بولس كان يَخدم وسط الأمم، ظنوا أنه أَحضرَ شخصًا أمميًا إلى جزءٍ من الهيكل لا يُسمح للأمم بدخوله. لم يَفعل بولس ذلك. لكن لأن اليهود ظنوا أنه فَعلَ، حاولوا قتلَ بولس. أُلقي القبض على بولس مِن قِبل الجنود الرومان. في النهاية، أرسلتْ الحكومةُ الرومانية بولسَ إلى روما لمحاكمته. كان بولس يَكتب هذه الرسالة إلى أهل أفسس بينما كان ينتظر تلك المحاكمة.</w:t>
      </w:r>
    </w:p>
    <w:p>
      <w:pPr>
        <w:bidi/>
      </w:pPr>
      <w:r>
        <w:rPr>
          <w:rtl/>
          <w:cs/>
          <w:lang w:val="ar_AE" w:bidi="ar_AE"/>
        </w:rPr>
      </w:r>
      <w:r>
        <w:rPr>
          <w:rtl/>
          <w:cs/>
          <w:lang w:val="ar_AE" w:bidi="ar_AE"/>
        </w:rPr>
        <w:t>يبدأ بولس في الصلاة من أجل المؤمنين في أفسس، لكن بعد ذلك فجأة يُغيِّر الموضوعَ ليَشرح أكثر عن دوره الخاص. كان بولس متأكدًا من أن المؤمنين في أفسس سمعوا عن خدمته الخاصة وسط الأمم. كان الأمر مِثل أن يَجعلَ اللهُ بولسَ وكيلًا على الأمم. إن الوكيل هو شخص يَعمل لدى شخصٍ ما ويتولى جميع مسؤوليات العمل نيابة عن هذا الشخص. على سبيل المثال، ربما يَعمل الوكيل لدى رجلٍ يمتلك الكثير من الأراضي والممتلكات. يوجِّه أو يدير الوكيلُ جميعَ الخدام الآخرين. الوكيل هو المسؤول عن الأنشطة اليومية للعمل. يقول بولس إنه وكيلُ نعمة الله. هذا يعني أن الله قد كلَّفَ بولسَ بأن يَعتني بالإنجيل أو الأخبار السارة عن يسوع المسيح، ويجتهد بولس في أن يَعمل بالضبط ما كلَّفَه اللهُ به. يقول بولس إن الله استأمنه أن يقوم بهذا العمل. هذا العمل هو أن يُخبِر الأممَ عن نعمة الله. نعمة الله هي أننا لا نستحق محبةَ الله وخلاصه ولم ننال ذلك عن استحقاقٍ. نَجد نعمةَ الله في الأخبار السارة عن يسوع، لأن الله أرسلَه ليموت ليُحرِّرنا ويعطينا حياةً أبدية مع الله، رُغم أننا لم نكن نستحق ذلك.</w:t>
      </w:r>
    </w:p>
    <w:p>
      <w:pPr>
        <w:bidi/>
      </w:pPr>
      <w:r>
        <w:rPr>
          <w:rtl/>
          <w:cs/>
          <w:lang w:val="ar_AE" w:bidi="ar_AE"/>
        </w:rPr>
      </w:r>
      <w:r>
        <w:rPr>
          <w:rtl/>
          <w:cs/>
          <w:lang w:val="ar_AE" w:bidi="ar_AE"/>
        </w:rPr>
        <w:t>توقفوا هنا وناقشوا السؤال التالي. احكوا قصةً عن شخص يمتلك قدرًا كبيرًا من الممتلكات والأعمال التجارية. يعتني شخصُ ما بالأرض أو الأعمال التجارية نيابة عن المالك. يَثق المالك بهذا الشخص الذي يعتني بالبيت، والممتلكات، والخَدَم. استمعوا إلى كيف يَصف راوي القصة هذا الشخص وعمله. توقَّفوا هنا عن سماع التسجيل الصوتي.</w:t>
      </w:r>
    </w:p>
    <w:p>
      <w:pPr>
        <w:bidi/>
      </w:pPr>
      <w:r>
        <w:rPr>
          <w:rtl/>
          <w:cs/>
          <w:lang w:val="ar_AE" w:bidi="ar_AE"/>
        </w:rPr>
      </w:r>
      <w:r>
        <w:rPr>
          <w:rtl/>
          <w:cs/>
          <w:lang w:val="ar_AE" w:bidi="ar_AE"/>
        </w:rPr>
        <w:t>يُخبِر بولسُ مؤمني أفسس بأنه كَتبَ لهم بالفعل عن دوره الخاص، وهو الدور المُتمثِّل في إخبار الأمم عن سرِّ نعمة المسيح. لا نَعلم على وجه اليقين، لكن ربما يعني هذا الكلام أن بولس كَتبَ رسالةً أخرى قبل هذه الرسالة، وأن تلك الرسالة ليست لدينا الآن. أو ربما يُشير بولسُ إلى ما كتبه بالفعل في هذه الرسالة إلى أهل أفسس. على أي حالٍ، يُذكِّر بولسُ مؤمني أفسس بأن الله أَعلنَ له إعلانًا خاصًا— لقد أَعلنَ اللهُ له "سرَّ المسيح." قبل مجيء يسوع، كانت هناك أشياء لم يَعرفها الناس عن كيفية الاقتراب إلى الله، لكن الآن بعد أن جاء يسوع، يَعرف الناس كيف يقتربون إلى الله. يُشجِّع بولسُ مؤمني أفسس على مواصلة قراءة هذه الرسالة حتى يَفهموا مدى خصوصية هذا الإعلان. طوال أجيالٍ كثيرة قبل تلك اللحظة، لم يكن الناس يَفهمون أو يَعرفون من هو يسوع. لكن الله جعلَ الروحَ القُدس يُعلِن الآن هذه الخطةَ للأشخاص الذين اختارهم الله ليكونوا رُسله أو المُتحدِّثين باسمه. إن الأشخاص الذين أرسلهم اللهُ هم الرُسل المُقدَّسون، أو المخصصون، والأنبياء المُقدَّسون. كان بولس واحدًا من هؤلاء الأشخاص الخاصين وأرسله اللهُ ليُخبِر الأممَ بهذه الأخبار السارة.</w:t>
      </w:r>
    </w:p>
    <w:p>
      <w:pPr>
        <w:bidi/>
      </w:pPr>
      <w:r>
        <w:rPr>
          <w:rtl/>
          <w:cs/>
          <w:lang w:val="ar_AE" w:bidi="ar_AE"/>
        </w:rPr>
      </w:r>
      <w:r>
        <w:rPr>
          <w:rtl/>
          <w:cs/>
          <w:lang w:val="ar_AE" w:bidi="ar_AE"/>
        </w:rPr>
        <w:t>بعد كل هذا الشرح، يُعلِن بولسُ السرَّ – وهو الأمر الذي لم يَفهمه أحد من قبل. يستخدم بولسُ هنا التشبيهات نفسها التي استخدمها سابقًا في هذه الرسالة ليَصف هذا السر، أي التشبيهات المرتبطة بالميراث العائلي والجسد البشري. كان بولس يُخبِر مؤمني أفسس بالفعل بأنهم عائلةٌ واحدة ولهم ميراثٌ واحد بصفتهم أبناءَ الله. إن الشعب اليهودي هو أُمة إسرائيل. كان الله قد قطع عهدًا منذ سنوات عديدة مع إسرائيل بأنه سيعطيهم ميراثًا - أن الله سيكون معهم إلى الأبد. الآن يُذكِّر بولسُ المؤمنين مرة أخرى بأن الأمم الذين يؤمنون بيسوع مُخلِّصًا لهم سيَحصلون على نفس الميراث من الله مثل الشعب اليهودي. كان بولس يُخبِر المؤمنين في أفسس بأن المؤمنين اليهود والمؤمنين من الأمم مثل جسدٍ بشري واحد. الآن يُخبِرهم مرةً أخرى أن المؤمنين اليهود والمؤمنين من الأمم يُشكِّلون جسدًا مُوحَّدًا من الناس والذي يعمل معًا مثل جسدٍ بشري واحد. يذكِّر بولسُ المؤمنين بأن المسيح وَعدهم بالحياة الأبدية مع الله إلى الأبد، وأن اليهود والأمم سيَشتركون في بركات وعدِ يسوع بأن يُخلِّصهم.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٣: ١–٦ في أكثر الترجمات المفهومة لكم.</w:t>
      </w:r>
    </w:p>
    <w:p>
      <w:pPr>
        <w:bidi/>
      </w:pPr>
      <w:r>
        <w:rPr>
          <w:rtl/>
          <w:cs/>
          <w:lang w:val="ar_AE" w:bidi="ar_AE"/>
        </w:rPr>
      </w:r>
      <w:r>
        <w:rPr>
          <w:rtl/>
          <w:cs/>
          <w:lang w:val="ar_AE" w:bidi="ar_AE"/>
        </w:rPr>
        <w:t>في هذه الخطوة، ستُحدِّد المجموعةُ الأدوار، والشخصيات، وإطار تفاصيل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يبدأ بولس في الصلاة. لكن بعد أن يُذكِّر مؤمني أفسس بمن هو وأين هو، يُقاطع بولسُ صلاته.</w:t>
      </w:r>
    </w:p>
    <w:p>
      <w:pPr>
        <w:bidi/>
      </w:pPr>
      <w:r>
        <w:rPr>
          <w:rtl/>
          <w:cs/>
          <w:lang w:val="ar_AE" w:bidi="ar_AE"/>
        </w:rPr>
      </w:r>
      <w:r>
        <w:rPr>
          <w:b/>
          <w:rtl/>
          <w:cs/>
          <w:lang w:val="ar_AE" w:bidi="ar_AE"/>
        </w:rPr>
        <w:t>في الجزء الثاني:</w:t>
      </w:r>
      <w:r>
        <w:rPr>
          <w:rtl/>
          <w:cs/>
          <w:lang w:val="ar_AE" w:bidi="ar_AE"/>
        </w:rPr>
        <w:t xml:space="preserve"> يَشرح بولسُ المزيد لمؤمني أفسس عن السر أو الخطة السرية التي أَعلنها اللهُ له. هذه الخطة هي أن الأمم الذين يتبعون يسوع سيَحصلون أيضًا على الوعود التي أعطاها اللهُ بالفعل لليهود. يَشرح بولسُ أن الله استخدم روحَه القدوس ليُقدِّم هذا الإعلان.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الكاتب أو السكرتير الذي يَكتب ما يقوله 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من الأمم</w:t>
      </w:r>
    </w:p>
    <w:p>
      <w:pPr>
        <w:pStyle w:val="ListBullet"/>
        <w:bidi/>
        <w:spacing w:line="240" w:lineRule="auto"/>
        <w:ind w:left="720"/>
      </w:pPr>
      <w:r>
        <w:rPr>
          <w:rtl/>
          <w:cs/>
          <w:lang w:val="ar_AE" w:bidi="ar_AE"/>
        </w:rPr>
      </w:r>
      <w:r>
        <w:rPr>
          <w:rtl/>
          <w:cs/>
          <w:lang w:val="ar_AE" w:bidi="ar_AE"/>
        </w:rPr>
        <w:t>المؤمنون اليهود</w:t>
      </w:r>
    </w:p>
    <w:p>
      <w:pPr>
        <w:pStyle w:val="ListBullet"/>
        <w:bidi/>
        <w:spacing w:line="240" w:lineRule="auto"/>
        <w:ind w:left="720"/>
      </w:pPr>
      <w:r>
        <w:rPr>
          <w:rtl/>
          <w:cs/>
          <w:lang w:val="ar_AE" w:bidi="ar_AE"/>
        </w:rPr>
      </w:r>
      <w:r>
        <w:rPr>
          <w:rtl/>
          <w:cs/>
          <w:lang w:val="ar_AE" w:bidi="ar_AE"/>
        </w:rPr>
        <w:t>الرُسُل والأنبياء</w:t>
      </w:r>
    </w:p>
    <w:p>
      <w:pPr>
        <w:pStyle w:val="ListBullet"/>
        <w:bidi/>
        <w:spacing w:line="240" w:lineRule="auto"/>
        <w:ind w:left="720"/>
      </w:pPr>
      <w:r>
        <w:rPr>
          <w:rtl/>
          <w:cs/>
          <w:lang w:val="ar_AE" w:bidi="ar_AE"/>
        </w:rPr>
      </w:r>
      <w:r>
        <w:rPr>
          <w:rtl/>
          <w:cs/>
          <w:lang w:val="ar_AE" w:bidi="ar_AE"/>
        </w:rPr>
        <w:t>الأجيال السابقة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يبدأ بولس هذا المقطع بإخبار مؤمني أفسس أن كل الأخبار السارة التي أخبرهم بها للتو تجعله يريد أن يُصلِّي من أجلهم! يقول بولس: "بسبب هذا، أريد أن أصلِّى..." لكنه يُقاطِع نفسه قبل أن يُخبرهم أنه سيُصلِّي. يذكِّر بولسُ مؤمني أفسس بمن هو وأين هو. يقول: "أنا بولس، أسير المسيح يسوع." يؤكد بولسُ بقوة على أنه هو الذي يَكتب الرسالة. كأن بولس يريد ممن يستمعون للرسالة أن يعتبروا أنه هو الذي يقرأها لهم.</w:t>
      </w:r>
    </w:p>
    <w:p>
      <w:pPr>
        <w:bidi/>
      </w:pPr>
      <w:r>
        <w:rPr>
          <w:rtl/>
          <w:cs/>
          <w:lang w:val="ar_AE" w:bidi="ar_AE"/>
        </w:rPr>
      </w:r>
      <w:r>
        <w:rPr>
          <w:rtl/>
          <w:cs/>
          <w:lang w:val="ar_AE" w:bidi="ar_AE"/>
        </w:rPr>
        <w:t>توقفوا هنا واحكوا قصةً عن شخص يَكتب رسالةً مهمة أو يُرسِل رسالةً مهمة إلى بعض الناس. في ثقافتكم، كيف يُوضح هذا الشخص أن الرسالة هي منه هو وليست من شخص آخر؟ أوقفوا سماع التسجيل الصوتي هنا.</w:t>
      </w:r>
    </w:p>
    <w:p>
      <w:pPr>
        <w:bidi/>
      </w:pPr>
      <w:r>
        <w:rPr>
          <w:rtl/>
          <w:cs/>
          <w:lang w:val="ar_AE" w:bidi="ar_AE"/>
        </w:rPr>
      </w:r>
      <w:r>
        <w:rPr>
          <w:rtl/>
          <w:cs/>
          <w:lang w:val="ar_AE" w:bidi="ar_AE"/>
        </w:rPr>
        <w:t>كان المؤمنون في أفسس يَعرفون كل شيء عن أسباب وجود بولس في السجن. لا يُعيد بولس إخبارهم بكل هذا. عندما يقول بولس إنه أسير المسيح يسوع، فإنه يَقصد أنه في السجن لأنه يتبع تعاليم وأوامر المسيح. لم يَضع يسوعُ بولسَ في السجن، بل وضعتْ الحكومة الرومانية بولسَ في السجن. يُغيِّر بولسُ بعدها الموضوعَ. كأن بولس فجأة فكَّر في شيءٍ آخر يحتاج إلى قوله قبل الاستمرار في صلاته.</w:t>
      </w:r>
    </w:p>
    <w:p>
      <w:pPr>
        <w:bidi/>
      </w:pPr>
      <w:r>
        <w:rPr>
          <w:rtl/>
          <w:cs/>
          <w:lang w:val="ar_AE" w:bidi="ar_AE"/>
        </w:rPr>
      </w:r>
      <w:r>
        <w:rPr>
          <w:rtl/>
          <w:cs/>
          <w:lang w:val="ar_AE" w:bidi="ar_AE"/>
        </w:rPr>
        <w:t>توقفوا هنا وناقشوا السؤال التالي. اطلبوا من شخصٍ ما أن يروي قصةً أو أن يبدأ في تقديم موضوع. يُفكِّر الراوي مُباشرة في بعض الأمور الأخرى التي يحتاج إلى قولها ويتوقف عن رواية القصة، ويشرح تلك الأمور. استمعوا إلى الراوي ثم تحدثوا عن كيف غيَّر الراوي طريقة حديثه حتى يَعرف المستمعون أنه يشرح الآن شيئًا مختلفًا. توقَّفوا هنا عن سماع التسجيل الصوتي.</w:t>
      </w:r>
    </w:p>
    <w:p>
      <w:pPr>
        <w:bidi/>
      </w:pPr>
      <w:r>
        <w:rPr>
          <w:rtl/>
          <w:cs/>
          <w:lang w:val="ar_AE" w:bidi="ar_AE"/>
        </w:rPr>
      </w:r>
      <w:r>
        <w:rPr>
          <w:rtl/>
          <w:cs/>
          <w:lang w:val="ar_AE" w:bidi="ar_AE"/>
        </w:rPr>
        <w:t>في الجزء الثاني من هذا المقطع، يَشرح بولس أنَّ الله جعله وكيلًا لنعمته. هذا يعني أن بولس أُعطيَ مسؤوليات خاصة ليُساعِد الأممَ على فهم ونوال نعمة الله: أي محبة الله التي لا نستحقها. إن الطريقة الأخرى لقول هذا هي: "أَظهرَ اللهُ لُطفه عندما اختارني لأساعدكم."</w:t>
      </w:r>
    </w:p>
    <w:p>
      <w:pPr>
        <w:bidi/>
      </w:pPr>
      <w:r>
        <w:rPr>
          <w:rtl/>
          <w:cs/>
          <w:lang w:val="ar_AE" w:bidi="ar_AE"/>
        </w:rPr>
      </w:r>
      <w:r>
        <w:rPr>
          <w:rtl/>
          <w:cs/>
          <w:lang w:val="ar_AE" w:bidi="ar_AE"/>
        </w:rPr>
        <w:t>توقفوا هنا وناقشوا كمجموعة: كيف ستتحدثون عن دور بولس بصفته وكيلًا لنعمة الله؟ أوقفوا سماع هذا التسجيل الصوتي هنا.</w:t>
      </w:r>
    </w:p>
    <w:p>
      <w:pPr>
        <w:bidi/>
      </w:pPr>
      <w:r>
        <w:rPr>
          <w:rtl/>
          <w:cs/>
          <w:lang w:val="ar_AE" w:bidi="ar_AE"/>
        </w:rPr>
      </w:r>
      <w:r>
        <w:rPr>
          <w:rtl/>
          <w:cs/>
          <w:lang w:val="ar_AE" w:bidi="ar_AE"/>
        </w:rPr>
        <w:t>يُخبِر بولسُ مؤمني أفسس أن الله أَعلنَ خطته السرية لبولس. إن هذا إعلانٌ جديد. لم تكن الأجيال السابقة تَعرف أو تَفهم هذا السر. أَعلنَ اللهُ الآن هذه الخطة السرية لرُسله المُقدَّسين وأنبيائه المُقدَّسين. استخدمَ اللهُ روحَه القدوس ليُعلن هذه الخطة.</w:t>
      </w:r>
    </w:p>
    <w:p>
      <w:pPr>
        <w:bidi/>
      </w:pPr>
      <w:r>
        <w:rPr>
          <w:rtl/>
          <w:cs/>
          <w:lang w:val="ar_AE" w:bidi="ar_AE"/>
        </w:rPr>
      </w:r>
      <w:r>
        <w:rPr>
          <w:rtl/>
          <w:cs/>
          <w:lang w:val="ar_AE" w:bidi="ar_AE"/>
        </w:rPr>
        <w:t>ثم يُخبِر بولسُ مؤمني أفسس بالخطة السرية التي أعلنها اللهُ. إن الخطة هي أن يكون المؤمنون من الأمم والمؤمنون اليهود قادرين أن يرثوا الحياةَ الأبدية من الله. يَقدرون أن يرثوا هذه الحياة بسبب الأخبار السارة عن يسوع، أو رسالة الإنجيل. ثم يستخدم بولس ثلاث تشبيهات مختلفة لوصف هذه العلاقة الجديدة بين المؤمنين اليهود والمؤمنين من الأمم. أولًا، يقول بولس إن كل شخص، حتى لو كان أمميًا، آمن بالأخبار السارة عن يسوع، يُصبح الآن ابنًا لله. إنهم متساوون في نظر الله ولذلك ينالون نفس الميراث أو العطايا من الله. ثانيًا، يقول بولس إن المؤمنين اليهود والمؤمنين من الأمم يُشكِّلون جسدًا واحدًا، مثل جسد إنسان واحد يَعمل معًا في وحدة. الفكرة الثالثة هي أن المؤمنين اليهود والمؤمنين من الأمم سيَحصلون على الوعد بأن يحصلوا على الحياة الأبدية مع الله إلى الأبد عندما يتبعون 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اختاروا أشخاصًا أو أشياءً لتُمثِّل كلَّ شخصية من الشخصيات. يمكن للمؤمنين من الأمم في أفسس، والمؤمنين اليهود في أفسس، والأشخاص من الأجيال السابقة أن يُشكِّلوا ثلاث مجموعات منفصلة. مع بداية المقطع، أَظهِروا الله وهو يُعلِن سرَّه لبولس والرُسل والأنبياء الذين خصصهم اللهُ ليشاركوا أخباره السارة. يُمكن أن ينتقل الروح القدس من عند الله إلى بولس، وإلى الرُسل والأنبياء، ويَشرح السرَّ لهم. ثم يذهب بولسُ إلى السجن ويبدأ في إملاء رسالةٍ إلى كاتبٍ. أَظهِروا أنه عندما يبدأ بولس في الصلاة إلى الله، يُقاطِع بولس نفسه ويَضطر الكاتب إلى تغيير ما يَكتبه.</w:t>
      </w:r>
    </w:p>
    <w:p>
      <w:pPr>
        <w:bidi/>
      </w:pPr>
      <w:r>
        <w:rPr>
          <w:rtl/>
          <w:cs/>
          <w:lang w:val="ar_AE" w:bidi="ar_AE"/>
        </w:rPr>
      </w:r>
      <w:r>
        <w:rPr>
          <w:rtl/>
          <w:cs/>
          <w:lang w:val="ar_AE" w:bidi="ar_AE"/>
        </w:rPr>
        <w:t>والآن يتجه بولس إلى المؤمنين من الأمم. يقول بولس: "أنتم تَعلمون أن اللهَ جعلني وكيلًا لنعمة الله لأجل الأمم." سيبدو الأمم، واليهود، والأشخاص من الأجيال الأخرى متحيرين لأنهم لا يَعرفون ما هي هذه الخطة الخاصة أو السرية.</w:t>
      </w:r>
    </w:p>
    <w:p>
      <w:pPr>
        <w:bidi/>
      </w:pPr>
      <w:r>
        <w:rPr>
          <w:rtl/>
          <w:cs/>
          <w:lang w:val="ar_AE" w:bidi="ar_AE"/>
        </w:rPr>
      </w:r>
      <w:r>
        <w:rPr>
          <w:rtl/>
          <w:cs/>
          <w:lang w:val="ar_AE" w:bidi="ar_AE"/>
        </w:rPr>
        <w:t>ثم يَشرح بولسُ الخطة للمؤمنين من الأمم. بينما يَشرح بولسُ أن الأمم سيَرثون وعودَ الله تمامًا مثل اليهود، حرِّكوا المؤمنين اليهود والمؤمنين من الأمم معًا ليُشكِّلوا مجموعةً واحدة. هم الآن جسدٌ واحد أو مجموعة واحدة من الناس. يُعطي اللهُ جميعَ المؤمنين في هذه المجموعة الكبيرة الواحدة عطاياه الصالحة. اطلبوا من يسوع أن يُعطي لكلِّ شخصٍ نفس العطية أو الميراث أو البركة. اطلبوا من المؤمنين أن ينظروا إلى عطاياهم وأن يُدركوا أن المجموعتين تنالان نفس الشيء بالضبط.</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٣: ١–٦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الكاتب أو السكرتير الذي يكتب ما يقوله 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من الأمم</w:t>
      </w:r>
    </w:p>
    <w:p>
      <w:pPr>
        <w:pStyle w:val="ListBullet"/>
        <w:bidi/>
        <w:spacing w:line="240" w:lineRule="auto"/>
        <w:ind w:left="720"/>
      </w:pPr>
      <w:r>
        <w:rPr>
          <w:rtl/>
          <w:cs/>
          <w:lang w:val="ar_AE" w:bidi="ar_AE"/>
        </w:rPr>
      </w:r>
      <w:r>
        <w:rPr>
          <w:rtl/>
          <w:cs/>
          <w:lang w:val="ar_AE" w:bidi="ar_AE"/>
        </w:rPr>
        <w:t>المؤمنون اليهود</w:t>
      </w:r>
    </w:p>
    <w:p>
      <w:pPr>
        <w:pStyle w:val="ListBullet"/>
        <w:bidi/>
        <w:spacing w:line="240" w:lineRule="auto"/>
        <w:ind w:left="720"/>
      </w:pPr>
      <w:r>
        <w:rPr>
          <w:rtl/>
          <w:cs/>
          <w:lang w:val="ar_AE" w:bidi="ar_AE"/>
        </w:rPr>
      </w:r>
      <w:r>
        <w:rPr>
          <w:rtl/>
          <w:cs/>
          <w:lang w:val="ar_AE" w:bidi="ar_AE"/>
        </w:rPr>
        <w:t>الرُسُل والأنبياء</w:t>
      </w:r>
    </w:p>
    <w:p>
      <w:pPr>
        <w:pStyle w:val="ListBullet"/>
        <w:bidi/>
        <w:spacing w:line="240" w:lineRule="auto"/>
        <w:ind w:left="720"/>
      </w:pPr>
      <w:r>
        <w:rPr>
          <w:rtl/>
          <w:cs/>
          <w:lang w:val="ar_AE" w:bidi="ar_AE"/>
        </w:rPr>
      </w:r>
      <w:r>
        <w:rPr>
          <w:rtl/>
          <w:cs/>
          <w:lang w:val="ar_AE" w:bidi="ar_AE"/>
        </w:rPr>
        <w:t>الأجيال السابقة</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يبدأ بولس بالقول بأنه بسبب الأخبار السارة التي كتبها لهم، يريد أن يُصلِّي.</w:t>
      </w:r>
    </w:p>
    <w:p>
      <w:pPr>
        <w:bidi/>
      </w:pPr>
      <w:r>
        <w:rPr>
          <w:rtl/>
          <w:cs/>
          <w:lang w:val="ar_AE" w:bidi="ar_AE"/>
        </w:rPr>
      </w:r>
      <w:r>
        <w:rPr>
          <w:rtl/>
          <w:cs/>
          <w:lang w:val="ar_AE" w:bidi="ar_AE"/>
        </w:rPr>
        <w:t>ثم في الجزء الثاني، يَقطع بولسُ صلاته ليشرح المزيد لمؤمني أفسس. يُذكِّر بولسُ مؤمني أفسس بأنه سجين لأنه كان يَحمل رسالة الإنجيل إلى الأمم.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"كيف تشعر حقًا بشأن كونك في السجن لمجرد أنك حملتَ رسالةَ الإنجيل إلى الأمم؟" قد تسمعون إجابات مثل: "لا أحب أن أكون في السجن. لا يستمتع أحدٌ بالسجن. لكن إن كان علي أن أكون في السجن، فأنا سعيد أني سجينٌ لأنني أُطيع الله. لقد دعاني اللهُ وأَمَرني أن أذهب إلى الأمم. أنا سعيد جدًا أنني أطعتُ الله."</w:t>
      </w:r>
    </w:p>
    <w:p>
      <w:pPr>
        <w:pStyle w:val="ListBullet"/>
        <w:bidi/>
        <w:spacing w:line="240" w:lineRule="auto"/>
        <w:ind w:left="720"/>
      </w:pPr>
      <w:r>
        <w:rPr>
          <w:rtl/>
          <w:cs/>
          <w:lang w:val="ar_AE" w:bidi="ar_AE"/>
        </w:rPr>
      </w:r>
      <w:r>
        <w:rPr>
          <w:rtl/>
          <w:cs/>
          <w:lang w:val="ar_AE" w:bidi="ar_AE"/>
        </w:rPr>
        <w:t>اسألوا المؤمنين من الأمم في أفسس: "كيف تشعرون عندما تسمعون أن بولس في السجن لأنه أَخبر الأممَ عن يسوع؟" قد تسمعون إجابات مثل: "أنا ممتنٌ جدًا أن بولس جاء إلى هنا وأَخبرنا عن يسوع. أَعلم أن بولس في السجن بسبب محبته لنا، وأنا حزينٌ من أجله. عندما أَعرف كم كان هذا مُكلِّفًا لبولس، أعتقد أن علي أن أستمع بعناية أكبر إلى ما يقوله بولس لنا. هذا أمرٌ هام لدرجة أن بولس كان مستعدًا أن يُخاطِر بالذهاب إلى السجن واختبار المعاناة، لذلك من المهم أيضًا أن أستمع للكلمات وأتَّبِعها."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يبدأ بولس في التحدث مباشرة إلى الأمم. يُخبِرهم بولس أن الله أعطاه مسؤوليات خاصة ليَشرح للأمم نعمةَ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من الأمم: "كيف تشعرون الآن بخصوص نعمة الله؟" قد تسمعون إجابات مثل: "استغرقني الأمرُ وقتًا طويلًا لأفهم هذا. بالنسبة لي، تُشير نعمةُ الله إلى أنه لا يتعين علي أن أفعل شيئًا سوى الإيمان بيسوع لأكون مقبولًا لدى الله. كنت أظن دائمًا أنني يجب أن أعمل بجدية لكي يَقبلني اللهُ. هذا خبرٌ رائع جدًا بالنسبة لي! يُسعدني أن أسمع هذا وأريد أن أشارك هذه الأخبار السارة مع الآخرين."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توضيحَ أن الله أَعلنَ خطتَّه السرية من خلال الروح القُدس لرُسله القديسين وأنبيائه. هم يَعرفون الآن السرَّ، لكن الأجيال السابقة لم تكن تَعرفه.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الرُسل والأنبياء: "كيف تشعرون بشأن إعلان هذا السر لكم؟" قد تسمعون إجابات مثل: "يُشرِّفني أن الله استأمنني على هذه الرسالة. إنه خبرٌ رائع أن المؤمنين من الأمم هم في نظر الله مُساوون للمؤمنين اليهود. أَفهمُ أننا لم نَعرف هذا السر حتى جاء يسوعُ، ومات، ثم قام مرةً أخرى. أنا سعيد جدًا أن أكون واحدًا من الذين يَعرفون هذا وأنه يُمكنني أن أشاركه مع الآخرين."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يَشرح بولسُ السرَّ الذي أعلنه اللهُ. هذا السر هو أن المؤمنين من الأمم جزءٌ من عائلة الله. المؤمنون من الأمم هم أبناء الله مثل المؤمنين اليهود. تُشكِّل المجموعتان الآن عائلةً واحدة. سيَرث المؤمنون من الأمم عطايا الله بالطريقة نفسها التي يَرثها بها المؤمنون اليهود. لن يكون هناك فَرقٌ في الميراث. لأن كلتا المجموعتَين تنتميان إلى يسوع المسيح، فإنهم أبناءٌ الله ويَعتبرهم اللهُ متساويين.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اليهود: "كيف تشعرون عندما تسمعون أن هؤلاء المؤمنين من الأمم يرثون من الله نفس الأشياء التي وَرَثتوها أنتم؟" قد تسمعون إجابات مثل: "في البداية لم أكن أعرف ماذا أفكر أو أشعر. لم يُطيعوا الناموس أبدًا. إنهم ليسوا من نسل إبراهيم. لم أفهم كيف يمكن أن يَحدث هذا. لكنني أرى الآن أن الإيمان بيسوع يُغيِّر كلَّ شيء. لم أعد أحتاج إلى حفظِ الناموس. أَشعرُ بالحرية! إن حفظ الناموس لا يجعلني واحدًا من أبناء الله. إن الإيمان بيسوع يجعلني ابنًا لله. وبما أن هذا كل ما يلزم، يمكنني قبولهم كإخوة وأخوات، ويُسعدني أننا عائلةٌ واحدة. أنا سعيد أننا نستطيع أن نكون معًا وأنه لا يوجد انقسام بيننا."</w:t>
      </w:r>
    </w:p>
    <w:p>
      <w:pPr>
        <w:pStyle w:val="ListBullet"/>
        <w:bidi/>
        <w:spacing w:line="240" w:lineRule="auto"/>
        <w:ind w:left="720"/>
      </w:pPr>
      <w:r>
        <w:rPr>
          <w:rtl/>
          <w:cs/>
          <w:lang w:val="ar_AE" w:bidi="ar_AE"/>
        </w:rPr>
      </w:r>
      <w:r>
        <w:rPr>
          <w:rtl/>
          <w:cs/>
          <w:lang w:val="ar_AE" w:bidi="ar_AE"/>
        </w:rPr>
        <w:t>اسألوا المؤمنين من الأمم: "كيف تشعرون عندما تسمعون أنكم ستَرثون ما سيَرثه المؤمنون اليهود؟" قد تسمعون إجابات مثل: "هذه أخبار سارة. أردتُ أن أكون في عائلةٍ واحدة معهم لفترة طويلة، لكن كان هناك انفصال دائمًا لأنني لم أتبع الشرائع الدينية التي يتبعونها. كنت أَعلمُ أنني لا أستطيع المشاركة معهم بالكامل، حتى بعدما آمنتُ بالله. لكن الآن نُدرِك أن الإيمان هو كل ما يَطلبه اللهُ منَّا، ونحن الآن إخوة وأخوات لأننا نؤمن. مثل أي عائلة، ننال جميعًا ميراثًا متساويًا. أنا سعيد جدًا لمعرفة هذا. أنا سعيد جدًا أنني أستطيع مُقابلتهم، وأن أتناول الطعام معهم، وأننا نستطيع أن نُصلِّي معًا."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٣: ١–٦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إنه </w:t>
      </w:r>
      <w:r>
        <w:rPr>
          <w:b/>
          <w:rtl/>
          <w:cs/>
          <w:lang w:val="ar_AE" w:bidi="ar_AE"/>
        </w:rPr>
        <w:t>سجين</w:t>
      </w:r>
      <w:r>
        <w:rPr>
          <w:rtl/>
          <w:cs/>
          <w:lang w:val="ar_AE" w:bidi="ar_AE"/>
        </w:rPr>
        <w:t xml:space="preserve"> </w:t>
      </w:r>
      <w:r>
        <w:rPr>
          <w:b/>
          <w:rtl/>
          <w:cs/>
          <w:lang w:val="ar_AE" w:bidi="ar_AE"/>
        </w:rPr>
        <w:t>المسيح</w:t>
      </w:r>
      <w:r>
        <w:rPr>
          <w:rtl/>
          <w:cs/>
          <w:lang w:val="ar_AE" w:bidi="ar_AE"/>
        </w:rPr>
        <w:t xml:space="preserve"> يسوع من أجل </w:t>
      </w:r>
      <w:r>
        <w:rPr>
          <w:b/>
          <w:rtl/>
          <w:cs/>
          <w:lang w:val="ar_AE" w:bidi="ar_AE"/>
        </w:rPr>
        <w:t>الأمم</w:t>
      </w:r>
      <w:r>
        <w:rPr>
          <w:rtl/>
          <w:cs/>
          <w:lang w:val="ar_AE" w:bidi="ar_AE"/>
        </w:rPr>
        <w:t xml:space="preserve">. كان بولس يقصد أنه في السجن في روما لأنه كان يُخبِر الأممَ عن يسوع. إن كلمة أسير هنا تعني شخصًا في السجن. تُناقَش مصطلحات </w:t>
      </w:r>
      <w:r>
        <w:rPr>
          <w:rtl/>
          <w:cs/>
          <w:lang w:val="ar_AE" w:bidi="ar_AE"/>
        </w:rPr>
        <w:t>المسيح</w:t>
      </w:r>
      <w:r>
        <w:rPr>
          <w:rtl/>
          <w:cs/>
          <w:lang w:val="ar_AE" w:bidi="ar_AE"/>
        </w:rPr>
        <w:t xml:space="preserve"> و</w:t>
      </w:r>
      <w:r>
        <w:rPr>
          <w:rtl/>
          <w:cs/>
          <w:lang w:val="ar_AE" w:bidi="ar_AE"/>
        </w:rPr>
        <w:t>الأمم</w:t>
      </w:r>
      <w:r>
        <w:rPr>
          <w:rtl/>
          <w:cs/>
          <w:lang w:val="ar_AE" w:bidi="ar_AE"/>
        </w:rPr>
        <w:t xml:space="preserve"> في قاموس الكلمات الرئيسية. استخدموا الكلمات ذاتها التي استخدمتوها للإشارة إلى المسيح والأمم.</w:t>
      </w:r>
    </w:p>
    <w:p>
      <w:pPr>
        <w:bidi/>
      </w:pPr>
      <w:r>
        <w:rPr>
          <w:rtl/>
          <w:cs/>
          <w:lang w:val="ar_AE" w:bidi="ar_AE"/>
        </w:rPr>
      </w:r>
      <w:r>
        <w:rPr>
          <w:rtl/>
          <w:cs/>
          <w:lang w:val="ar_AE" w:bidi="ar_AE"/>
        </w:rPr>
        <w:t xml:space="preserve">يقول بولس إن الله أعطاه </w:t>
      </w:r>
      <w:r>
        <w:rPr>
          <w:b/>
          <w:rtl/>
          <w:cs/>
          <w:lang w:val="ar_AE" w:bidi="ar_AE"/>
        </w:rPr>
        <w:t>وكالةَ</w:t>
      </w:r>
      <w:r>
        <w:rPr>
          <w:rtl/>
          <w:cs/>
          <w:lang w:val="ar_AE" w:bidi="ar_AE"/>
        </w:rPr>
        <w:t xml:space="preserve"> نعمة الله أو مسؤولياته الخاصة. الوكيل هو شخص يعتني بالأعمال الروتينية اليومية في البيت أو الأعمال التجارية. يَدفع الوكيلُ الإيجار والرواتب، ويستأجر الناس، ويَحرص على أن يسير كل شيء على ما يرام. إن كلمة وكالة تعني أن الشخص يفعل الأشياء التي يجب على الوكيل أن يفعلها. تتحدث بعض الترجمات عن الوكالة، وتتحدث ترجمات أخرى عن "مسؤوليات خاصة."</w:t>
      </w:r>
    </w:p>
    <w:p>
      <w:pPr>
        <w:bidi/>
      </w:pPr>
      <w:r>
        <w:rPr>
          <w:rtl/>
          <w:cs/>
          <w:lang w:val="ar_AE" w:bidi="ar_AE"/>
        </w:rPr>
      </w:r>
      <w:r>
        <w:rPr>
          <w:rtl/>
          <w:cs/>
          <w:lang w:val="ar_AE" w:bidi="ar_AE"/>
        </w:rPr>
        <w:t>إذا لزم الأمر، توقفوا هنا وناقشوا معًا كيف ستُترجمون فكرة الوكالة أو المسؤوليات الخاصة التي أعطاها اللهُ لبولس. أوقفوا سماع هذا التسجيل الصوتي هنا.</w:t>
      </w:r>
    </w:p>
    <w:p>
      <w:pPr>
        <w:bidi/>
      </w:pPr>
      <w:r>
        <w:rPr>
          <w:rtl/>
          <w:cs/>
          <w:lang w:val="ar_AE" w:bidi="ar_AE"/>
        </w:rPr>
      </w:r>
      <w:r>
        <w:rPr>
          <w:rtl/>
          <w:cs/>
          <w:lang w:val="ar_AE" w:bidi="ar_AE"/>
        </w:rPr>
        <w:t xml:space="preserve">كان بولس مسؤولًا عن إخبار الأمم بأن </w:t>
      </w:r>
      <w:r>
        <w:rPr>
          <w:b/>
          <w:rtl/>
          <w:cs/>
          <w:lang w:val="ar_AE" w:bidi="ar_AE"/>
        </w:rPr>
        <w:t>نعمة</w:t>
      </w:r>
      <w:r>
        <w:rPr>
          <w:rtl/>
          <w:cs/>
          <w:lang w:val="ar_AE" w:bidi="ar_AE"/>
        </w:rPr>
        <w:t xml:space="preserve"> الله، أو محبته غير المستحقة، هي مُقدَّمة لهم أيضًا. تُناقَش كلمة </w:t>
      </w:r>
      <w:r>
        <w:rPr>
          <w:rtl/>
          <w:cs/>
          <w:lang w:val="ar_AE" w:bidi="ar_AE"/>
        </w:rPr>
        <w:t>النعمة</w:t>
      </w:r>
      <w:r>
        <w:rPr>
          <w:rtl/>
          <w:cs/>
          <w:lang w:val="ar_AE" w:bidi="ar_AE"/>
        </w:rPr>
        <w:t xml:space="preserve"> في قاموس الكلمات الرئيسية. استخدموا الكلمة ذاتها التي تستخدمونها للإشارة إلى النعمة.</w:t>
      </w:r>
    </w:p>
    <w:p>
      <w:pPr>
        <w:bidi/>
      </w:pPr>
      <w:r>
        <w:rPr>
          <w:rtl/>
          <w:cs/>
          <w:lang w:val="ar_AE" w:bidi="ar_AE"/>
        </w:rPr>
      </w:r>
      <w:r>
        <w:rPr>
          <w:rtl/>
          <w:cs/>
          <w:lang w:val="ar_AE" w:bidi="ar_AE"/>
        </w:rPr>
        <w:t xml:space="preserve">يقول بولس إن الله أَظهَر </w:t>
      </w:r>
      <w:r>
        <w:rPr>
          <w:b/>
          <w:rtl/>
          <w:cs/>
          <w:lang w:val="ar_AE" w:bidi="ar_AE"/>
        </w:rPr>
        <w:t>سرَّ</w:t>
      </w:r>
      <w:r>
        <w:rPr>
          <w:rtl/>
          <w:cs/>
          <w:lang w:val="ar_AE" w:bidi="ar_AE"/>
        </w:rPr>
        <w:t xml:space="preserve"> المسيح له. يُشير سرُّ المسيح إلى خطة الله السرية أو خطته المَخفية للأمم. عندما يتحدث بولس عن سرٍّ ما، فهو يتحدث عن سرٍّ إلهي يُعلِنه اللهُ الآن للناس. يُعلِن اللهُ هذا السر للناس بواسطة الروح القُدس. يَشرح بولسُ أن سرَّ المسيح هذا هو أن المؤمنين اليهود والمؤمنين من الأمم هم الآن </w:t>
      </w:r>
      <w:r>
        <w:rPr>
          <w:b/>
          <w:rtl/>
          <w:cs/>
          <w:lang w:val="ar_AE" w:bidi="ar_AE"/>
        </w:rPr>
        <w:t>الورثة</w:t>
      </w:r>
      <w:r>
        <w:rPr>
          <w:rtl/>
          <w:cs/>
          <w:lang w:val="ar_AE" w:bidi="ar_AE"/>
        </w:rPr>
        <w:t xml:space="preserve"> المُشترَكون أو شركاء الميراث في الوعود التي قطعها اللهُ. سيَنال كلاهما الوعودَ من الله. إن </w:t>
      </w:r>
      <w:r>
        <w:rPr>
          <w:rtl/>
          <w:cs/>
          <w:lang w:val="ar_AE" w:bidi="ar_AE"/>
        </w:rPr>
        <w:t>اليهود</w:t>
      </w:r>
      <w:r>
        <w:rPr>
          <w:rtl/>
          <w:cs/>
          <w:lang w:val="ar_AE" w:bidi="ar_AE"/>
        </w:rPr>
        <w:t xml:space="preserve"> والأمم الآن جسدٌ واحد في المسيح. إن الحياة الجديدة في المسيح أصبحتْ الآن متاحة لكل من يؤمن بيسوع.</w:t>
      </w:r>
    </w:p>
    <w:p>
      <w:pPr>
        <w:bidi/>
      </w:pPr>
      <w:r>
        <w:rPr>
          <w:rtl/>
          <w:cs/>
          <w:lang w:val="ar_AE" w:bidi="ar_AE"/>
        </w:rPr>
      </w:r>
      <w:r>
        <w:rPr>
          <w:rtl/>
          <w:cs/>
          <w:lang w:val="ar_AE" w:bidi="ar_AE"/>
        </w:rPr>
        <w:t xml:space="preserve">توقفوا هنا وناقشوا معًا الكلمة التي ستَستخدمونها للتعبير عن كلمة </w:t>
      </w:r>
      <w:r>
        <w:rPr>
          <w:b/>
          <w:rtl/>
          <w:cs/>
          <w:lang w:val="ar_AE" w:bidi="ar_AE"/>
        </w:rPr>
        <w:t>وارث</w:t>
      </w:r>
      <w:r>
        <w:rPr>
          <w:rtl/>
          <w:cs/>
          <w:lang w:val="ar_AE" w:bidi="ar_AE"/>
        </w:rPr>
        <w:t xml:space="preserve">. راجعوا قاموس الكلمات الرئيسية لمزيد من المعلومات عن </w:t>
      </w:r>
      <w:r>
        <w:rPr>
          <w:rtl/>
          <w:cs/>
          <w:lang w:val="ar_AE" w:bidi="ar_AE"/>
        </w:rPr>
        <w:t>الورثة</w:t>
      </w:r>
      <w:r>
        <w:rPr>
          <w:rtl/>
          <w:cs/>
          <w:lang w:val="ar_AE" w:bidi="ar_AE"/>
        </w:rPr>
        <w:t>، وترجموا هذه الكلمة بالطريقة نفسها التي استخدمتوها في أسفار سابقة من الكتاب المُقدَّس. أوقفوا سماع هذا التسجيل الصوتي هنا.</w:t>
      </w:r>
    </w:p>
    <w:p>
      <w:pPr>
        <w:bidi/>
      </w:pPr>
      <w:r>
        <w:rPr>
          <w:rtl/>
          <w:cs/>
          <w:lang w:val="ar_AE" w:bidi="ar_AE"/>
        </w:rPr>
      </w:r>
      <w:r>
        <w:rPr>
          <w:rtl/>
          <w:cs/>
          <w:lang w:val="ar_AE" w:bidi="ar_AE"/>
        </w:rPr>
        <w:t>توقفوا هنا وناقشوا كمجموعة: كيف ستتحدثون عن "سر المسيح" في ترجمتكم؟ أوقفوا سماع هذا التسجيل الصوتي هنا.</w:t>
      </w:r>
    </w:p>
    <w:p>
      <w:pPr>
        <w:bidi/>
      </w:pPr>
      <w:r>
        <w:rPr>
          <w:rtl/>
          <w:cs/>
          <w:lang w:val="ar_AE" w:bidi="ar_AE"/>
        </w:rPr>
      </w:r>
      <w:r>
        <w:rPr>
          <w:rtl/>
          <w:cs/>
          <w:lang w:val="ar_AE" w:bidi="ar_AE"/>
        </w:rPr>
        <w:t xml:space="preserve">لم يُعلَن هذا السرُّ </w:t>
      </w:r>
      <w:r>
        <w:rPr>
          <w:b/>
          <w:rtl/>
          <w:cs/>
          <w:lang w:val="ar_AE" w:bidi="ar_AE"/>
        </w:rPr>
        <w:t>لأجيال</w:t>
      </w:r>
      <w:r>
        <w:rPr>
          <w:rtl/>
          <w:cs/>
          <w:lang w:val="ar_AE" w:bidi="ar_AE"/>
        </w:rPr>
        <w:t xml:space="preserve"> أخرى. الأجيال هي مجموعة الناس الذين كانوا يعيشون في الوقت نفسه. يقول بولس إن الذين عاشوا قبل ذلك الوقت لم يكونوا يَعرفون السرَّ.</w:t>
      </w:r>
    </w:p>
    <w:p>
      <w:pPr>
        <w:bidi/>
      </w:pPr>
      <w:r>
        <w:rPr>
          <w:rtl/>
          <w:cs/>
          <w:lang w:val="ar_AE" w:bidi="ar_AE"/>
        </w:rPr>
      </w:r>
      <w:r>
        <w:rPr>
          <w:rtl/>
          <w:cs/>
          <w:lang w:val="ar_AE" w:bidi="ar_AE"/>
        </w:rPr>
        <w:t xml:space="preserve">توقفوا هنا وناقشوا كمجموعة: كيف ستتحدثون عن الأجيال الأخرى للبشر؟ توجد كلمة </w:t>
      </w:r>
      <w:r>
        <w:rPr>
          <w:rtl/>
          <w:cs/>
          <w:lang w:val="ar_AE" w:bidi="ar_AE"/>
        </w:rPr>
        <w:t>أجيال</w:t>
      </w:r>
      <w:r>
        <w:rPr>
          <w:rtl/>
          <w:cs/>
          <w:lang w:val="ar_AE" w:bidi="ar_AE"/>
        </w:rPr>
        <w:t xml:space="preserve"> في قاموس الكلمات الرئيسية. استخدموا الكلمة ذاتها التي استخدمتوها في أسفار أخرى من الكتاب المُقدَّس للإشارة إلى الأجيال. أوقفوا سماع هذا التسجيل الصوتي هنا.</w:t>
      </w:r>
    </w:p>
    <w:p>
      <w:pPr>
        <w:bidi/>
      </w:pPr>
      <w:r>
        <w:rPr>
          <w:rtl/>
          <w:cs/>
          <w:lang w:val="ar_AE" w:bidi="ar_AE"/>
        </w:rPr>
      </w:r>
      <w:r>
        <w:rPr>
          <w:rtl/>
          <w:cs/>
          <w:lang w:val="ar_AE" w:bidi="ar_AE"/>
        </w:rPr>
        <w:t xml:space="preserve">لقد أَعلن اللهُ هذه الخطة بالروح. تُشير كلمة الروح إلى </w:t>
      </w:r>
      <w:r>
        <w:rPr>
          <w:b/>
          <w:rtl/>
          <w:cs/>
          <w:lang w:val="ar_AE" w:bidi="ar_AE"/>
        </w:rPr>
        <w:t>الروح القُدس</w:t>
      </w:r>
      <w:r>
        <w:rPr>
          <w:rtl/>
          <w:cs/>
          <w:lang w:val="ar_AE" w:bidi="ar_AE"/>
        </w:rPr>
        <w:t xml:space="preserve">، أو روح الله. أَعلن اللهُ خطته للروح القُدس، أو بواسطة الروح القُدس، لرُسله وأنبيائه الخاصين. يُناقَش اسم </w:t>
      </w:r>
      <w:r>
        <w:rPr>
          <w:rtl/>
          <w:cs/>
          <w:lang w:val="ar_AE" w:bidi="ar_AE"/>
        </w:rPr>
        <w:t>الروح القُدس</w:t>
      </w:r>
      <w:r>
        <w:rPr>
          <w:rtl/>
          <w:cs/>
          <w:lang w:val="ar_AE" w:bidi="ar_AE"/>
        </w:rPr>
        <w:t xml:space="preserve"> في قاموس الكلمات الرئيسية. استخدموا المصطلح ذاته الذي استخدمتوه للإشارة إلى الروح القُدس.</w:t>
      </w:r>
    </w:p>
    <w:p>
      <w:pPr>
        <w:bidi/>
      </w:pPr>
      <w:r>
        <w:rPr>
          <w:rtl/>
          <w:cs/>
          <w:lang w:val="ar_AE" w:bidi="ar_AE"/>
        </w:rPr>
      </w:r>
      <w:r>
        <w:rPr>
          <w:rtl/>
          <w:cs/>
          <w:lang w:val="ar_AE" w:bidi="ar_AE"/>
        </w:rPr>
        <w:t xml:space="preserve">لقد أَعلن اللهُ هذه الخطة </w:t>
      </w:r>
      <w:r>
        <w:rPr>
          <w:b/>
          <w:rtl/>
          <w:cs/>
          <w:lang w:val="ar_AE" w:bidi="ar_AE"/>
        </w:rPr>
        <w:t>للرُسل</w:t>
      </w:r>
      <w:r>
        <w:rPr>
          <w:rtl/>
          <w:cs/>
          <w:lang w:val="ar_AE" w:bidi="ar_AE"/>
        </w:rPr>
        <w:t xml:space="preserve"> </w:t>
      </w:r>
      <w:r>
        <w:rPr>
          <w:b/>
          <w:rtl/>
          <w:cs/>
          <w:lang w:val="ar_AE" w:bidi="ar_AE"/>
        </w:rPr>
        <w:t>القديسين</w:t>
      </w:r>
      <w:r>
        <w:rPr>
          <w:rtl/>
          <w:cs/>
          <w:lang w:val="ar_AE" w:bidi="ar_AE"/>
        </w:rPr>
        <w:t xml:space="preserve"> و</w:t>
      </w:r>
      <w:r>
        <w:rPr>
          <w:b/>
          <w:rtl/>
          <w:cs/>
          <w:lang w:val="ar_AE" w:bidi="ar_AE"/>
        </w:rPr>
        <w:t>الأنبياء</w:t>
      </w:r>
      <w:r>
        <w:rPr>
          <w:rtl/>
          <w:cs/>
          <w:lang w:val="ar_AE" w:bidi="ar_AE"/>
        </w:rPr>
        <w:t xml:space="preserve">. تنطبق كلمةُ قديسين على كل من الرُسل والأنبياء، لأن كليهما مُخصَّصان لعمل الله. تُناقَش مصطلحات </w:t>
      </w:r>
      <w:r>
        <w:rPr>
          <w:rtl/>
          <w:cs/>
          <w:lang w:val="ar_AE" w:bidi="ar_AE"/>
        </w:rPr>
        <w:t>الرُسل</w:t>
      </w:r>
      <w:r>
        <w:rPr>
          <w:rtl/>
          <w:cs/>
          <w:lang w:val="ar_AE" w:bidi="ar_AE"/>
        </w:rPr>
        <w:t xml:space="preserve"> </w:t>
      </w:r>
      <w:r>
        <w:rPr>
          <w:rtl/>
          <w:cs/>
          <w:lang w:val="ar_AE" w:bidi="ar_AE"/>
        </w:rPr>
        <w:t>والنبي</w:t>
      </w:r>
      <w:r>
        <w:rPr>
          <w:rtl/>
          <w:cs/>
          <w:lang w:val="ar_AE" w:bidi="ar_AE"/>
        </w:rPr>
        <w:t xml:space="preserve"> و</w:t>
      </w:r>
      <w:r>
        <w:rPr>
          <w:rtl/>
          <w:cs/>
          <w:lang w:val="ar_AE" w:bidi="ar_AE"/>
        </w:rPr>
        <w:t>القديسين</w:t>
      </w:r>
      <w:r>
        <w:rPr>
          <w:rtl/>
          <w:cs/>
          <w:lang w:val="ar_AE" w:bidi="ar_AE"/>
        </w:rPr>
        <w:t xml:space="preserve"> في قاموس الكلمات الرئيسية. استخدموا الكلمة ذاتها التي كنتم تستخدمونها للإشارة إلى الرسول، والنبي، والقديسين.</w:t>
      </w:r>
    </w:p>
    <w:p>
      <w:pPr>
        <w:bidi/>
      </w:pPr>
      <w:r>
        <w:rPr>
          <w:rtl/>
          <w:cs/>
          <w:lang w:val="ar_AE" w:bidi="ar_AE"/>
        </w:rPr>
      </w:r>
      <w:r>
        <w:rPr>
          <w:rtl/>
          <w:cs/>
          <w:lang w:val="ar_AE" w:bidi="ar_AE"/>
        </w:rPr>
        <w:t xml:space="preserve">أَعلن الروح القُدس أن السر هو أن </w:t>
      </w:r>
      <w:r>
        <w:rPr>
          <w:b/>
          <w:rtl/>
          <w:cs/>
          <w:lang w:val="ar_AE" w:bidi="ar_AE"/>
        </w:rPr>
        <w:t>رسالة الإنجيل</w:t>
      </w:r>
      <w:r>
        <w:rPr>
          <w:rtl/>
          <w:cs/>
          <w:lang w:val="ar_AE" w:bidi="ar_AE"/>
        </w:rPr>
        <w:t xml:space="preserve"> أو </w:t>
      </w:r>
      <w:r>
        <w:rPr>
          <w:b/>
          <w:rtl/>
          <w:cs/>
          <w:lang w:val="ar_AE" w:bidi="ar_AE"/>
        </w:rPr>
        <w:t>الأخبار السارة</w:t>
      </w:r>
      <w:r>
        <w:rPr>
          <w:rtl/>
          <w:cs/>
          <w:lang w:val="ar_AE" w:bidi="ar_AE"/>
        </w:rPr>
        <w:t xml:space="preserve">، هي أيضًا للأمم وليست </w:t>
      </w:r>
      <w:r>
        <w:rPr>
          <w:b/>
          <w:rtl/>
          <w:cs/>
          <w:lang w:val="ar_AE" w:bidi="ar_AE"/>
        </w:rPr>
        <w:t>لإسرائيل</w:t>
      </w:r>
      <w:r>
        <w:rPr>
          <w:rtl/>
          <w:cs/>
          <w:lang w:val="ar_AE" w:bidi="ar_AE"/>
        </w:rPr>
        <w:t xml:space="preserve"> فقط! الآن يَرث الأممُ أيضًا الحياةَ الأبدية مع الله إلى الأبد! استخدموا الكلمة ذاتها التي استخدمتوها في المقاطع السابقة للإشارة إلى إسرائيل والأخبار السارة أو رسالة الإنجيل، وتذكَّروا أن مصطلحات </w:t>
      </w:r>
      <w:r>
        <w:rPr>
          <w:rtl/>
          <w:cs/>
          <w:lang w:val="ar_AE" w:bidi="ar_AE"/>
        </w:rPr>
        <w:t>إسرائيل</w:t>
      </w:r>
      <w:r>
        <w:rPr>
          <w:rtl/>
          <w:cs/>
          <w:lang w:val="ar_AE" w:bidi="ar_AE"/>
        </w:rPr>
        <w:t xml:space="preserve"> و</w:t>
      </w:r>
      <w:r>
        <w:rPr>
          <w:rtl/>
          <w:cs/>
          <w:lang w:val="ar_AE" w:bidi="ar_AE"/>
        </w:rPr>
        <w:t>الأخبار السارة</w:t>
      </w:r>
      <w:r>
        <w:rPr>
          <w:rtl/>
          <w:cs/>
          <w:lang w:val="ar_AE" w:bidi="ar_AE"/>
        </w:rPr>
        <w:t xml:space="preserve"> أو </w:t>
      </w:r>
      <w:r>
        <w:rPr>
          <w:rtl/>
          <w:cs/>
          <w:lang w:val="ar_AE" w:bidi="ar_AE"/>
        </w:rPr>
        <w:t>رسالة الإنجيل</w:t>
      </w:r>
      <w:r>
        <w:rPr>
          <w:rtl/>
          <w:cs/>
          <w:lang w:val="ar_AE" w:bidi="ar_AE"/>
        </w:rPr>
        <w:t>،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3:7–13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٣: ٧–١٣ واحفظوه في قلوبكم.</w:t>
      </w:r>
    </w:p>
    <w:p>
      <w:pPr>
        <w:bidi/>
      </w:pPr>
      <w:r>
        <w:rPr>
          <w:rtl/>
          <w:cs/>
          <w:lang w:val="ar_AE" w:bidi="ar_AE"/>
        </w:rPr>
      </w:r>
      <w:r>
        <w:rPr>
          <w:rtl/>
          <w:cs/>
          <w:lang w:val="ar_AE" w:bidi="ar_AE"/>
        </w:rPr>
        <w:t>استمعوا إلى نسخة صوتية من رسالة أفسس ٣: ٧–١٣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٣: ٧–١٣ في أكثر الترجمات المفهومة لكم.</w:t>
      </w:r>
    </w:p>
    <w:p>
      <w:pPr>
        <w:bidi/>
      </w:pPr>
      <w:r>
        <w:rPr>
          <w:rtl/>
          <w:cs/>
          <w:lang w:val="ar_AE" w:bidi="ar_AE"/>
        </w:rPr>
      </w:r>
      <w:r>
        <w:rPr>
          <w:rtl/>
          <w:cs/>
          <w:lang w:val="ar_AE" w:bidi="ar_AE"/>
        </w:rPr>
        <w:t>بدأ بولس المقطع السابق بالصلاة. ثم قاطَع بولسُ نفسه ليَشرح المزيد عن كيف أن الأمم واليهود الذين يؤمنون بيسوع هم أعضاء متساوون في عائلة الله. والآن يواصل بولسُ تقديمَ شرحه بالتركيز على ما أمره اللهُ به.</w:t>
      </w:r>
    </w:p>
    <w:p>
      <w:pPr>
        <w:bidi/>
      </w:pPr>
      <w:r>
        <w:rPr>
          <w:rtl/>
          <w:cs/>
          <w:lang w:val="ar_AE" w:bidi="ar_AE"/>
        </w:rPr>
      </w:r>
      <w:r>
        <w:rPr>
          <w:rtl/>
          <w:cs/>
          <w:lang w:val="ar_AE" w:bidi="ar_AE"/>
        </w:rPr>
        <w:t>يبدأ بولس هذا الشرح بقوله إن الله جعله خادمًا للإنجيل. هذا يعني أن الله أعطى بولسَ وظيفةً ليقوم بها. تتمثل وظيفةُ بولس في إعلان أو تقديم الأخبار السارة. يرى بولسُ هذه الوظيفة من الله بصفتها وظيفة رائعة ومميَّزة. إن روح الله، الذي هو أيضًا قوة الله، يعطي بولسَ نعمةَ الله أو محبته غير المستحقة ليقوم بهذا العمل الخاص لله. يُدرك بولس أن الله كان مُحبًّا له وشفوقًا عليه. منذ زمن طويل، كان بولس عدوًا لله ولشعب الله، ولهذا السبب يدعو نفسه "الأقل استحقاقًا بين جميع شعب الله الخاصين أو القديسين." كان بولس يشعر دائمًا أنه لا ينبغي أن يُدعى رسولًا مثل الآخرين الذين عملوا مع يسوع خلال السنوات التي كان يسوع فيها على الأرض. يقول بولس إنه بسبب النعمة التي أعطاها اللهُ له، سَمح له اللهُ أن يصبح واحدًا من الرُسل. لقد دعاه اللهُ ليقوم بهذه المهمة مع أن بولس لم يكن يستحقها.</w:t>
      </w:r>
    </w:p>
    <w:p>
      <w:pPr>
        <w:bidi/>
      </w:pPr>
      <w:r>
        <w:rPr>
          <w:rtl/>
          <w:cs/>
          <w:lang w:val="ar_AE" w:bidi="ar_AE"/>
        </w:rPr>
      </w:r>
      <w:r>
        <w:rPr>
          <w:rtl/>
          <w:cs/>
          <w:lang w:val="ar_AE" w:bidi="ar_AE"/>
        </w:rPr>
        <w:t>أعطى اللهُ بولس هذه المهمة أو المسؤولية الخاصة. كانت هذه المهمة الخاصة هي إخبار الأمم عن الأشياء الصالحة التي يعطيها يسوعُ. يمكن أن تسمى هذه الأشياءُ الصالحة كنوزًا لا تُعد. الكنز هو أشياء مميزة جدًا أو أشياء لها قيمة كبيرة جدًا. الكنز الذي ليس له حدود هو مثل الغنى أو البركات التي لا يمكننا عَدُّها أو قياسها لأننا نستمر في الحصول عليها وهي لا تتوقف أبدًا. لا توجد نهاية لهذا الكنز.</w:t>
      </w:r>
    </w:p>
    <w:p>
      <w:pPr>
        <w:bidi/>
      </w:pPr>
      <w:r>
        <w:rPr>
          <w:rtl/>
          <w:cs/>
          <w:lang w:val="ar_AE" w:bidi="ar_AE"/>
        </w:rPr>
      </w:r>
      <w:r>
        <w:rPr>
          <w:rtl/>
          <w:cs/>
          <w:lang w:val="ar_AE" w:bidi="ar_AE"/>
        </w:rPr>
        <w:t>توقفوا هنا وناقشوا كمجموعة: احكوا قصةً عن شيء جيد جيدًا لدرجة أنكم تريدون الاستمرار في الحديث عنه. ما أنواع الأشياء التي تعتبرونها كنوزًا رائعة من الله؟ أوقفوا سماع هذا التسجيل الصوتي هنا.</w:t>
      </w:r>
    </w:p>
    <w:p>
      <w:pPr>
        <w:bidi/>
      </w:pPr>
      <w:r>
        <w:rPr>
          <w:rtl/>
          <w:cs/>
          <w:lang w:val="ar_AE" w:bidi="ar_AE"/>
        </w:rPr>
      </w:r>
      <w:r>
        <w:rPr>
          <w:rtl/>
          <w:cs/>
          <w:lang w:val="ar_AE" w:bidi="ar_AE"/>
        </w:rPr>
        <w:t>ثم يقول بولس: "اختارني اللهُ لأخبر الجميع في كل مكان عن كيف سيُنفِّذ الله خطته السرية أو سره." الله هو خالق كل شيء. ولقد أبقى اللهُ خطته سرًا، أي مخفية في الله. لم يُعلِن اللهُ هذه الخطة لأحد إلا الآن عندما أَعلَن الخطةَ لبولس. والآن يريد اللهُ من بولس أن يَشرح للجميع هذه الخطةَ الخاصة والمخفية.</w:t>
      </w:r>
    </w:p>
    <w:p>
      <w:pPr>
        <w:bidi/>
      </w:pPr>
      <w:r>
        <w:rPr>
          <w:rtl/>
          <w:cs/>
          <w:lang w:val="ar_AE" w:bidi="ar_AE"/>
        </w:rPr>
      </w:r>
      <w:r>
        <w:rPr>
          <w:rtl/>
          <w:cs/>
          <w:lang w:val="ar_AE" w:bidi="ar_AE"/>
        </w:rPr>
        <w:t>إن الخطة هي أن الكنيسة، أي جميع المؤمنين بيسوع، ستُظهِر للآخرين كيف يُخطط اللهُ لِجمع البشر معًا. يمتلك اللهُ أنواعًا كثيرة من الحكمة. يوجد هدف في ذهن الله. يستخدم اللهُ الكنيسةَ ليُعلِن أو يُظهِر كلَّ حكمته للقوى والرياسات الروحية أو الرياسات في الأماكن السماوية. إن هؤلاء هم كائنات روحية لها سلطان أو يَحكمون في الأماكن التي لا يمكننا رؤيتها. هذا يعني أن كلًّا من الملائكة والأرواح الشريرة سيَرون حكمةَ الله من خلال الطريقة التي يعمل بها اللهُ في الكنيسة. لقد خطَّط اللهُ لإظهار حكمته بهذه الطريقة، قبل أن يَخلق اللهُ الكون. لقد كانت هذه هي خطة الله دائمًا. ولقد فَعل اللهُ هذا من خلال يسوع المسيح ربنا، أو سيدنا. بسبب ما فعله يسوع المسيح سيدنا من خلال الموت على الصليب وقيامته من الأموات، فإن الله فَعل ما خَطَّط له دائمًا.</w:t>
      </w:r>
    </w:p>
    <w:p>
      <w:pPr>
        <w:bidi/>
      </w:pPr>
      <w:r>
        <w:rPr>
          <w:rtl/>
          <w:cs/>
          <w:lang w:val="ar_AE" w:bidi="ar_AE"/>
        </w:rPr>
      </w:r>
      <w:r>
        <w:rPr>
          <w:rtl/>
          <w:cs/>
          <w:lang w:val="ar_AE" w:bidi="ar_AE"/>
        </w:rPr>
        <w:t>ثم يُقدِّم بولسُ أخبارًا رائعة. يذكِّرنا بولس أننا نؤمن بيسوع المسيح وأننا متحدون به بسبب هذا الإيمان. ثم يقول بولس إنه لأن المسيح يعطينا الشجاعة والثقة، يمكننا أن نَدخل إلى محضر الله دون خوف.</w:t>
      </w:r>
    </w:p>
    <w:p>
      <w:pPr>
        <w:bidi/>
      </w:pPr>
      <w:r>
        <w:rPr>
          <w:rtl/>
          <w:cs/>
          <w:lang w:val="ar_AE" w:bidi="ar_AE"/>
        </w:rPr>
      </w:r>
      <w:r>
        <w:rPr>
          <w:rtl/>
          <w:cs/>
          <w:lang w:val="ar_AE" w:bidi="ar_AE"/>
        </w:rPr>
        <w:t>وأخيرًا، يتحدث بولس عن حالته الشخصية. يُشير بولس إلى بداية هذا القسم عندما كان بولس يبدأ الصلاة ثم قَطع الصلاة ليُذكِّر مؤمني أفسس بأنه في السجن. يُخبِر بولسُ مؤمني أفسس أنه لا ينبغي أن يُحبَطوا عندما يَسمعون عن آلام بولس في السجن. لقد مَرَّ بولسُ بهذه التجارب أو الآلام لأنه كان يَكرز برسالة الإنجيل، أو الأخبار السارة، للأمم. يَطلب بولسُ على وجه التحديد من مؤمني أفسس ألا يشعروا بالإحباط. كان بولس يريد أن يَشعر مؤمنو أفسس بالاعتزاز من جهة آلامه. يريد بولس من المؤمنين في أفسس أن يفتخروا بآلامه من أجلهم، أو أن يشعروا بالاعتزاز لأنه يتألم من أجلهم.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٣: ٧–١٣ في أكثر الترجمات المفهومة لكم.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يُخبِر بولسُ مؤمني أفسس أن الله أعطاه عطيةَ نعمته، أي محبته غير المستحَقة. هذه النعمة تَجعل بولس قادرًا على خدمة الله والكرازة بالأخبار الرائعة عن يسوع للأمم.</w:t>
      </w:r>
    </w:p>
    <w:p>
      <w:pPr>
        <w:bidi/>
      </w:pPr>
      <w:r>
        <w:rPr>
          <w:rtl/>
          <w:cs/>
          <w:lang w:val="ar_AE" w:bidi="ar_AE"/>
        </w:rPr>
      </w:r>
      <w:r>
        <w:rPr>
          <w:b/>
          <w:rtl/>
          <w:cs/>
          <w:lang w:val="ar_AE" w:bidi="ar_AE"/>
        </w:rPr>
        <w:t>في الجزء الثاني:</w:t>
      </w:r>
      <w:r>
        <w:rPr>
          <w:rtl/>
          <w:cs/>
          <w:lang w:val="ar_AE" w:bidi="ar_AE"/>
        </w:rPr>
        <w:t xml:space="preserve"> يقول بولس لأهل أفسس إن الله يريد أن تُظهِر كنيسته حكمةَ الله وحقَّه بخصوص يسوع لكل العالم الروحي. هذه الحقيقة هي أننا نستطيع أن نقترب بحرية إلى الله.</w:t>
      </w:r>
    </w:p>
    <w:p>
      <w:pPr>
        <w:bidi/>
      </w:pPr>
      <w:r>
        <w:rPr>
          <w:rtl/>
          <w:cs/>
          <w:lang w:val="ar_AE" w:bidi="ar_AE"/>
        </w:rPr>
      </w:r>
      <w:r>
        <w:rPr>
          <w:b/>
          <w:rtl/>
          <w:cs/>
          <w:lang w:val="ar_AE" w:bidi="ar_AE"/>
        </w:rPr>
        <w:t>في الجزء الثالث:</w:t>
      </w:r>
      <w:r>
        <w:rPr>
          <w:rtl/>
          <w:cs/>
          <w:lang w:val="ar_AE" w:bidi="ar_AE"/>
        </w:rPr>
        <w:t xml:space="preserve"> يأمر بولسُ وهو في السجن مؤمني أفسس أن يشعروا بالاعتزاز لأنه يتألم من أجلهم.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من الأمم</w:t>
      </w:r>
    </w:p>
    <w:p>
      <w:pPr>
        <w:pStyle w:val="ListBullet"/>
        <w:bidi/>
        <w:spacing w:line="240" w:lineRule="auto"/>
        <w:ind w:left="720"/>
      </w:pPr>
      <w:r>
        <w:rPr>
          <w:rtl/>
          <w:cs/>
          <w:lang w:val="ar_AE" w:bidi="ar_AE"/>
        </w:rPr>
      </w:r>
      <w:r>
        <w:rPr>
          <w:rtl/>
          <w:cs/>
          <w:lang w:val="ar_AE" w:bidi="ar_AE"/>
        </w:rPr>
        <w:t>المؤمنون اليهود</w:t>
      </w:r>
    </w:p>
    <w:p>
      <w:pPr>
        <w:pStyle w:val="ListBullet"/>
        <w:bidi/>
        <w:spacing w:line="240" w:lineRule="auto"/>
        <w:ind w:left="720"/>
      </w:pPr>
      <w:r>
        <w:rPr>
          <w:rtl/>
          <w:cs/>
          <w:lang w:val="ar_AE" w:bidi="ar_AE"/>
        </w:rPr>
      </w:r>
      <w:r>
        <w:rPr>
          <w:rtl/>
          <w:cs/>
          <w:lang w:val="ar_AE" w:bidi="ar_AE"/>
        </w:rPr>
        <w:t>الأرواح والرياسات غير المرئية أو الملائكة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يَشرح بولسُ لمؤمني أفسس كيف اختاره اللهُ وأعطاه عطيةً ليَخدمه من خلال نشر الأخبار للآخرين. إن هذه العطية هي على الأرجح نعمةُ الله.</w:t>
      </w:r>
    </w:p>
    <w:p>
      <w:pPr>
        <w:bidi/>
      </w:pPr>
      <w:r>
        <w:rPr>
          <w:rtl/>
          <w:cs/>
          <w:lang w:val="ar_AE" w:bidi="ar_AE"/>
        </w:rPr>
      </w:r>
      <w:r>
        <w:rPr>
          <w:rtl/>
          <w:cs/>
          <w:lang w:val="ar_AE" w:bidi="ar_AE"/>
        </w:rPr>
        <w:t>يستخدم بولسُ لغةً تُظهِر أنه يُحب المهمة المتمثِّلة في مشاركة الأخبار السارة. لكن بولس يَعتبر نفسه غير مستحق لهذه المهمة. مع ذلك، اختار اللهُ بولسَ ليَشرح خطةَ الله السريَّة التي أبقاها سرًّا حتى الآن. هذه الخطة السريَّة ممتلئة بكنوزٍ لا تُعد، أي بأشياء صالحة من الله.</w:t>
      </w:r>
    </w:p>
    <w:p>
      <w:pPr>
        <w:bidi/>
      </w:pPr>
      <w:r>
        <w:rPr>
          <w:rtl/>
          <w:cs/>
          <w:lang w:val="ar_AE" w:bidi="ar_AE"/>
        </w:rPr>
      </w:r>
      <w:r>
        <w:rPr>
          <w:rtl/>
          <w:cs/>
          <w:lang w:val="ar_AE" w:bidi="ar_AE"/>
        </w:rPr>
        <w:t>توقفوا هنا وناقشوا هذا السؤال كمجموعة: كيف ستتحدثون عن الكنوز التي لا تُعد من عند الله؟ أوقفوا سماع هذا التسجيل الصوتي هنا.</w:t>
      </w:r>
    </w:p>
    <w:p>
      <w:pPr>
        <w:bidi/>
      </w:pPr>
      <w:r>
        <w:rPr>
          <w:rtl/>
          <w:cs/>
          <w:lang w:val="ar_AE" w:bidi="ar_AE"/>
        </w:rPr>
      </w:r>
      <w:r>
        <w:rPr>
          <w:rtl/>
          <w:cs/>
          <w:lang w:val="ar_AE" w:bidi="ar_AE"/>
        </w:rPr>
        <w:t>كانت هذه الخطة لدى الله منذ خلق العالم، لكنه لم يُعلِن عن الخطة من قبل حتى أَخبر بولسَ عنها.</w:t>
      </w:r>
    </w:p>
    <w:p>
      <w:pPr>
        <w:bidi/>
      </w:pPr>
      <w:r>
        <w:rPr>
          <w:rtl/>
          <w:cs/>
          <w:lang w:val="ar_AE" w:bidi="ar_AE"/>
        </w:rPr>
      </w:r>
      <w:r>
        <w:rPr>
          <w:rtl/>
          <w:cs/>
          <w:lang w:val="ar_AE" w:bidi="ar_AE"/>
        </w:rPr>
        <w:t>في الجزء الثاني من هذا المقطع، يُكمِل بولس قائلًا إن الله ينوي أن يَستخدم الكنيسةَ، أو جماعة المؤمنين، ليُظهِر حكمة الله. إن حكمة الله رائعةُ، وعميقة، وغنية. ولا يمكننا فهمُ ذلك. إن الله حكيم في كل ما يفعله.</w:t>
      </w:r>
    </w:p>
    <w:p>
      <w:pPr>
        <w:bidi/>
      </w:pPr>
      <w:r>
        <w:rPr>
          <w:rtl/>
          <w:cs/>
          <w:lang w:val="ar_AE" w:bidi="ar_AE"/>
        </w:rPr>
      </w:r>
      <w:r>
        <w:rPr>
          <w:rtl/>
          <w:cs/>
          <w:lang w:val="ar_AE" w:bidi="ar_AE"/>
        </w:rPr>
        <w:t>توقفوا هنا وناقشوا كمجموعة: كيف ستتحدثون عن حكمة الله العميقة؟ كيف ستقولون إن الله حكيم في كل ما يفعله؟ أوقفوا سماع هذا التسجيل الصوتي هنا.</w:t>
      </w:r>
    </w:p>
    <w:p>
      <w:pPr>
        <w:bidi/>
      </w:pPr>
      <w:r>
        <w:rPr>
          <w:rtl/>
          <w:cs/>
          <w:lang w:val="ar_AE" w:bidi="ar_AE"/>
        </w:rPr>
      </w:r>
      <w:r>
        <w:rPr>
          <w:rtl/>
          <w:cs/>
          <w:lang w:val="ar_AE" w:bidi="ar_AE"/>
        </w:rPr>
        <w:t>إن الجميع، بما في ذلك الأرواح والرياسات غير المرئية في الأماكن السماوية، أو الكائنات الروحية الفائقة للطبيعة، سيكونون قادرين على رؤية حكمة الله. يسوع المسيح، ربنا، هو الشخص الذي جعلَ خطةَ الله الأبدية ممكنة. كانت هذه الخطة لدى الله منذ بداية العالَم. بسبب ما فَعله يسوع، ولأننا نثق بيسوع ونتبعه، يُمكننا جميعًا أن نقترب إلى الله نحن الذين نؤمن.</w:t>
      </w:r>
    </w:p>
    <w:p>
      <w:pPr>
        <w:bidi/>
      </w:pPr>
      <w:r>
        <w:rPr>
          <w:rtl/>
          <w:cs/>
          <w:lang w:val="ar_AE" w:bidi="ar_AE"/>
        </w:rPr>
      </w:r>
      <w:r>
        <w:rPr>
          <w:rtl/>
          <w:cs/>
          <w:lang w:val="ar_AE" w:bidi="ar_AE"/>
        </w:rPr>
        <w:t>في الجزء الثالث من هذا المقطع، يُخبِر بولسُ مؤمني أفسس أنهم لا ينبغي أن ييأسوا، أو يُحبَطوا عندما يُفكِّرون فيه وهو في السجن ومُقیَّد. في زمن بولس، كان الناس يتحدثون عن كون مشاعرهم موجودة في قلوبهم. عندما يقول الناس أن قلبهم خارَ، فإنهم يقولون أنهم صاروا مُحبَطين. يقول بولس إنه يتألم بسبب خدمته وسط الأمم. ثم يَطلب بولس منهم أن يَشعروا بالاعتزاز والتشجيع عندما يسمعون عن آلامه.</w:t>
      </w:r>
    </w:p>
    <w:p>
      <w:pPr>
        <w:bidi/>
      </w:pPr>
      <w:r>
        <w:rPr>
          <w:rtl/>
          <w:cs/>
          <w:lang w:val="ar_AE" w:bidi="ar_AE"/>
        </w:rPr>
      </w:r>
      <w:r>
        <w:rPr>
          <w:rtl/>
          <w:cs/>
          <w:lang w:val="ar_AE" w:bidi="ar_AE"/>
        </w:rPr>
        <w:t>توقفوا هنا واحكوا قصةً عن وقت شعرتم فيه أنتم أو مجموعة من الناس بالإحباط من شيء ما. استمعوا إلى راوي القصة. انتبهوا إلى الكلمات التي يستخدمها ليَصف الإحباط. كيف ستتحدثون عن تشجيع بولس للمؤمنين وأنه يُخبرهم ألا يُحبَطوا. أوقفوا سماع التسجيل الصوتي هنا.</w:t>
      </w:r>
    </w:p>
    <w:p>
      <w:pPr>
        <w:bidi/>
      </w:pPr>
      <w:r>
        <w:rPr>
          <w:rtl/>
          <w:cs/>
          <w:lang w:val="ar_AE" w:bidi="ar_AE"/>
        </w:rPr>
      </w:r>
      <w:r>
        <w:rPr>
          <w:rtl/>
          <w:cs/>
          <w:lang w:val="ar_AE" w:bidi="ar_AE"/>
        </w:rPr>
        <w:t xml:space="preserve">الآن، على المجموعة تصوير أحداث القصة بالتسلسل، أو رسمها، أو استخدام أشياء لتجسيد المقطع وأحداثه. اختاروا شخصًا ما ليُمثِّل كلَّ شخصية من الشخصيات. </w:t>
      </w:r>
    </w:p>
    <w:p>
      <w:pPr>
        <w:bidi/>
      </w:pPr>
      <w:r>
        <w:rPr>
          <w:rtl/>
          <w:cs/>
          <w:lang w:val="ar_AE" w:bidi="ar_AE"/>
        </w:rPr>
      </w:r>
      <w:r>
        <w:rPr>
          <w:rtl/>
          <w:cs/>
          <w:lang w:val="ar_AE" w:bidi="ar_AE"/>
        </w:rPr>
        <w:t>أَظهِروا أن الله يُعطي بولسَ عطيةَ نعمته وقوَّته. يأتي الروح القُدس ويُعطي بولسَ قوةً. يأمر اللهُ بولسَ أن يكون الشخص الذي ينشر الأخبار السارة للأمم. يَشعر بولسُ أن هذه المهمة امتيازٌ، لذلك يجب على الشخص الذي يؤدي دور بولس أن يُظهِر فرحًا أو سعادةً بالتكليف الذي أعطاه اللهُ له. ثم يبدأ بولس في نشر الأخبار السارة بالانتقال بين مجموعات من الأمم. عندما يَسمع الأممُ هذا، سيَفرحون عندما يَعرفون هذا الشيء الجديد!</w:t>
      </w:r>
    </w:p>
    <w:p>
      <w:pPr>
        <w:bidi/>
      </w:pPr>
      <w:r>
        <w:rPr>
          <w:rtl/>
          <w:cs/>
          <w:lang w:val="ar_AE" w:bidi="ar_AE"/>
        </w:rPr>
      </w:r>
      <w:r>
        <w:rPr>
          <w:rtl/>
          <w:cs/>
          <w:lang w:val="ar_AE" w:bidi="ar_AE"/>
        </w:rPr>
        <w:t>والآن اطلبوا من مجموعات الأمم أن تُشكِّل كنائس مع المؤمنين اليهود. يأتي يسوع إلى هذه الكنائس ويُريهم ما يجب أن يفعلوه. أثناء القيام بهذه الأمور معًا، أَظهِروا الأرواح والرياسات غير المرئية وهم يشاهِدون ويَرون حكمةَ الله في ما يفعله المؤمنون. يستطيع يسوع أن يُظهِر أنه يُقرِّب المؤمنين به إلى حيث يقف الله. أَظهِروا المؤمنين وهم يتحرَّكون نحو الله بجُرأة وبدون خوف.</w:t>
      </w:r>
    </w:p>
    <w:p>
      <w:pPr>
        <w:bidi/>
      </w:pPr>
      <w:r>
        <w:rPr>
          <w:rtl/>
          <w:cs/>
          <w:lang w:val="ar_AE" w:bidi="ar_AE"/>
        </w:rPr>
      </w:r>
      <w:r>
        <w:rPr>
          <w:rtl/>
          <w:cs/>
          <w:lang w:val="ar_AE" w:bidi="ar_AE"/>
        </w:rPr>
        <w:t>في الجزء الثاني من هذا المقطع، يُمكن أن يُظهِر بولسُ سلاسله أو شيئًا يُظهِر أنه لا يَمتلك الحرية. إنه في السجن. يَطلب بولسُ من المؤمنين ألا يُحبَطوا بسبب آلامه. أَظهِروا المؤمنين وهم يشعرون بالاعتزاز بخصوص أن بولس يتألم من أجلهم.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٣: ٧–١٣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المؤمنون من الأمم</w:t>
      </w:r>
    </w:p>
    <w:p>
      <w:pPr>
        <w:pStyle w:val="ListBullet"/>
        <w:bidi/>
        <w:spacing w:line="240" w:lineRule="auto"/>
        <w:ind w:left="720"/>
      </w:pPr>
      <w:r>
        <w:rPr>
          <w:rtl/>
          <w:cs/>
          <w:lang w:val="ar_AE" w:bidi="ar_AE"/>
        </w:rPr>
      </w:r>
      <w:r>
        <w:rPr>
          <w:rtl/>
          <w:cs/>
          <w:lang w:val="ar_AE" w:bidi="ar_AE"/>
        </w:rPr>
        <w:t>المؤمنون اليهود</w:t>
      </w:r>
    </w:p>
    <w:p>
      <w:pPr>
        <w:pStyle w:val="ListBullet"/>
        <w:bidi/>
        <w:spacing w:line="240" w:lineRule="auto"/>
        <w:ind w:left="720"/>
      </w:pPr>
      <w:r>
        <w:rPr>
          <w:rtl/>
          <w:cs/>
          <w:lang w:val="ar_AE" w:bidi="ar_AE"/>
        </w:rPr>
      </w:r>
      <w:r>
        <w:rPr>
          <w:rtl/>
          <w:cs/>
          <w:lang w:val="ar_AE" w:bidi="ar_AE"/>
        </w:rPr>
        <w:t>الأرواح والرياسات غير المرئية أو الملائكة</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يُخبِر بولسُ مؤمني أفسس كيف أعطاه اللهُ التكليفَ الخاص بنشر الأخبار السارة عن يسوع للآخرين. يقول بولس إن هذه المهمة امتيازٌ خاص. ثم يقول بولس إنه أقل المؤمنين استحقاقًا، أي آخر شخص قد يختاره اللهُ من بين جميع المؤمنين لهذه المهمة.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"لماذا تشعر أنك لا تستحق أن تكون الشخص الذي اختاره الله لهذه المهمة؟" قد تسمعون إجابات مثل: "لقد فعلتُ أشياءً كثيرة تَضُر بالمؤمنين. كنت أحاول القبضَ عليهم وإلقاءهم في السجن. لقد رفضتُ أن أُصدِّق أن يسوع يمكن أن يكون المُخلِّص الموعود. لم أؤمن إلى أن ظهرَ يسوع لي فعلًا. لقد رأيتُ وسمعت بالفعل المُخلِّص المُقام. هؤلاء الأشخاص يؤمنون فقط عن طريق سماعهم لنا نحن المؤمنين عندما نُخبِرهم عن يسوع. إن إيمانهم أقوى بكثير من إيماني. أشعر بالتواضع عندما أُفكِّر أن الله اختارني لهذه المهمة الخاصة."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شرحَه للمهمة التي أعطاها اللهُ له. كانت مهمة بولس أن يُخبِر الأممَ عن كل الكنوز الخاصة أو الغنى الذي لديهم في يسوع.</w:t>
      </w:r>
    </w:p>
    <w:p>
      <w:pPr>
        <w:bidi/>
      </w:pPr>
      <w:r>
        <w:rPr>
          <w:rtl/>
          <w:cs/>
          <w:lang w:val="ar_AE" w:bidi="ar_AE"/>
        </w:rPr>
      </w:r>
      <w:r>
        <w:rPr>
          <w:rtl/>
          <w:cs/>
          <w:lang w:val="ar_AE" w:bidi="ar_AE"/>
        </w:rPr>
        <w:t>في الجزء الثاني، كان بولس يحتاج أيضًا إلى شرح الخطة السريَّة التي كان الله قد وَضعَها منذ الخَلق لكنه أبقاه سريَّة. إن خطة الله هي أن يَستخدم الكنيسةَ، أو جماعة المؤمنين، لإظهار حكمةَ اللهُ للجميع، بما في ذلك الرياسات الروحية، أو الكائنات التي لا نستطيع أن نراها وتَحكُم الأماكن السماوية.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الله: "كيف تشعر تجاه بولس؟" قد تسمعون إجابات مثل: "إن بولس هو خادمي الأمين. يقوم بولس بما أمرتُه به بالضبط. لقد أمرتُ بولسَ أن يَنقل هذه الرسالةَ إلى الأمم، وأخبرتُه أنه سيُعاني عندما يَفعل ذلك. لكن بولس كان مستعدًا للقيام بذلك على أي حال. ومع أن بولس يتألم الآن وهو في السجن، إلا أنه لا يزال يقوم بالعمل الذي كلَّفتُه به. أنا مسرورٌ ببولس."</w:t>
      </w:r>
    </w:p>
    <w:p>
      <w:pPr>
        <w:pStyle w:val="ListBullet"/>
        <w:bidi/>
        <w:spacing w:line="240" w:lineRule="auto"/>
        <w:ind w:left="720"/>
      </w:pPr>
      <w:r>
        <w:rPr>
          <w:rtl/>
          <w:cs/>
          <w:lang w:val="ar_AE" w:bidi="ar_AE"/>
        </w:rPr>
      </w:r>
      <w:r>
        <w:rPr>
          <w:rtl/>
          <w:cs/>
          <w:lang w:val="ar_AE" w:bidi="ar_AE"/>
        </w:rPr>
        <w:t>اسألوا الأمم: "كيف تشعرون عندما تسمعون أن خطة الله تَعمل من خلالكم ومن خلال رفقاكم المؤمنين؟" قد تسمعون إجابات مثل: "أشعر بالاعتزاز. اختار اللهُ أن يُعلِن خطتَه من خلالنا. يريد الله من الناس أن يروا حكمتَه عندما يرون الكنيسة. أرجو أنه عندما يَرانا الناسُ نجتمع معًا لعبادة الله ودراسة كلمة الله، سيَرون حكمةَ الله ظاهرة فينا. هذا أمر مدهش حقًا!"</w:t>
      </w:r>
    </w:p>
    <w:p>
      <w:pPr>
        <w:pStyle w:val="ListBullet"/>
        <w:bidi/>
        <w:spacing w:line="240" w:lineRule="auto"/>
        <w:ind w:left="720"/>
      </w:pPr>
      <w:r>
        <w:rPr>
          <w:rtl/>
          <w:cs/>
          <w:lang w:val="ar_AE" w:bidi="ar_AE"/>
        </w:rPr>
      </w:r>
      <w:r>
        <w:rPr>
          <w:rtl/>
          <w:cs/>
          <w:lang w:val="ar_AE" w:bidi="ar_AE"/>
        </w:rPr>
        <w:t>اسألوا يسوع: "كيف تشعر الآن تجاه هذه الخطة؟" قد تسمعون إجابات مثل: "كنت أَعلمُ الخطةَ ووافقتُ على القيام بدوري فيها. كنت أَعلمُ أنها تَنطوي على معاناة جسدية. يُسعدني أنه تم إنجازها، ونتيجة لذلك، صار أشخاصٌ في علاقة كاملة مع الله. والآن أنا سعيد حقًا أن العديد من الناس يؤمنون بتعاليمي."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بولسُ الشرحَ لمؤمني أفسس أنه بسبب ما فعله يسوعُ، يمكنهم الآن أن يدخلوا بثقة إلى محضر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"كيف تَشعرون عندما تسمعون أنكم تستطيعون أن تدخلوا بثقة إلى محضر الله؟" قد تسمعون إجابات مثل: "هذه أخبار رائعة. لم تكن لي علاقة بالله. لم أكن أعرف حتى أن هناك إلهًا. والآن لأنني أتبعُ يسوعَ، يمكنني أن أقترب إلى الله وأن أُخبره بأي شيء. يمكنني أن أعبد اللهَ. لدي ثقة بأنني سأكون مع الله إلى الأبد. هذا مدهش جدًا. أريد أن يَعرف جميع أصدقائي وعائلتي هذه الأخبار السارة."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الثالث، يُذكِّر بولسُ مؤمني أفسس بأنه في السجن ويعاني من أجلهم. إنه في السجن لأنه حَملَ الأخبار السارة إلى الأمم. لكن بولس لم يكن يريدهم أن يشعروا بالإحباط أو بالقلق بشأن هذا. في الواقع، يريد بولس العكس. يريد بولس منهم أن يشعروا بالاعتزاز عندما يسمعون أنه يتألم من أجلهم.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من الأمم: "كيف تشعرون عندما تسمعون عن آلام بولس من أجلكم؟" قد تسمعون: "يؤسفني أنه يتألم. أُصلِّي من أجله في كل وقت. لكنني أشعر بالاعتزاز لأن بولس يحبني كثيرًا لدرجة أنه مستعدٌ أن يعاني هكذا من أجلي. هذا يجعلني أُفكر في كيف سيُطلب مني أن أعاني لكي يَسمع شخصٌ آخر الأخبار السارة. أنا لستُ مُحبطًا. يُسعدني أن بولس ذَكَّرنا ألا نُحبَط. بل يجب أن نتشجَّع على حَملِ الأخبار السارة للآخرين."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٣: ٧–١٣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الله أعطاه </w:t>
      </w:r>
      <w:r>
        <w:rPr>
          <w:b/>
          <w:rtl/>
          <w:cs/>
          <w:lang w:val="ar_AE" w:bidi="ar_AE"/>
        </w:rPr>
        <w:t>نعمته</w:t>
      </w:r>
      <w:r>
        <w:rPr>
          <w:rtl/>
          <w:cs/>
          <w:lang w:val="ar_AE" w:bidi="ar_AE"/>
        </w:rPr>
        <w:t xml:space="preserve"> و</w:t>
      </w:r>
      <w:r>
        <w:rPr>
          <w:b/>
          <w:rtl/>
          <w:cs/>
          <w:lang w:val="ar_AE" w:bidi="ar_AE"/>
        </w:rPr>
        <w:t>قوَّته</w:t>
      </w:r>
      <w:r>
        <w:rPr>
          <w:rtl/>
          <w:cs/>
          <w:lang w:val="ar_AE" w:bidi="ar_AE"/>
        </w:rPr>
        <w:t xml:space="preserve">. عندما ينال الناسُ نعمةً، ينالون شيئًا صالحًا لم يكسبوه بأنفسهم ولا يستحقونه. استخدموا الكلمة ذاتها التي تستخدمونها للإشارة إلى النعمة. تُناقَش كلمةُ </w:t>
      </w:r>
      <w:r>
        <w:rPr>
          <w:rtl/>
          <w:cs/>
          <w:lang w:val="ar_AE" w:bidi="ar_AE"/>
        </w:rPr>
        <w:t>النعمة</w:t>
      </w:r>
      <w:r>
        <w:rPr>
          <w:rtl/>
          <w:cs/>
          <w:lang w:val="ar_AE" w:bidi="ar_AE"/>
        </w:rPr>
        <w:t xml:space="preserve"> في قاموس الكلمات الرئيسية. إن القوة هي قُدرة خاصة يُعطيها الروحُ القُدس للذين يؤمنون بيسوع. عند التحدُّث عن قوة الله، استخدموا الكلمة ذاتها التي استخدمتوها في الترجمات السابقة.</w:t>
      </w:r>
    </w:p>
    <w:p>
      <w:pPr>
        <w:bidi/>
      </w:pPr>
      <w:r>
        <w:rPr>
          <w:rtl/>
          <w:cs/>
          <w:lang w:val="ar_AE" w:bidi="ar_AE"/>
        </w:rPr>
      </w:r>
      <w:r>
        <w:rPr>
          <w:rtl/>
          <w:cs/>
          <w:lang w:val="ar_AE" w:bidi="ar_AE"/>
        </w:rPr>
        <w:t xml:space="preserve">يقول بولس إن الله جعله </w:t>
      </w:r>
      <w:r>
        <w:rPr>
          <w:b/>
          <w:rtl/>
          <w:cs/>
          <w:lang w:val="ar_AE" w:bidi="ar_AE"/>
        </w:rPr>
        <w:t>خادمًا</w:t>
      </w:r>
      <w:r>
        <w:rPr>
          <w:rtl/>
          <w:cs/>
          <w:lang w:val="ar_AE" w:bidi="ar_AE"/>
        </w:rPr>
        <w:t xml:space="preserve"> أو عاملًا </w:t>
      </w:r>
      <w:r>
        <w:rPr>
          <w:b/>
          <w:rtl/>
          <w:cs/>
          <w:lang w:val="ar_AE" w:bidi="ar_AE"/>
        </w:rPr>
        <w:t>للإنجيل</w:t>
      </w:r>
      <w:r>
        <w:rPr>
          <w:rtl/>
          <w:cs/>
          <w:lang w:val="ar_AE" w:bidi="ar_AE"/>
        </w:rPr>
        <w:t xml:space="preserve">. إن كلمة خادم ليست نفس الكلمة التي تعني عبدًا. يَخدم بولسُ الآخرين، أو في هذه الحالة يَخدم رسالةَ الإنجيل من خلال إخبار الآخرين عن يسوع. إن </w:t>
      </w:r>
      <w:r>
        <w:rPr>
          <w:rtl/>
          <w:cs/>
          <w:lang w:val="ar_AE" w:bidi="ar_AE"/>
        </w:rPr>
        <w:t>رسالة الإنجيل</w:t>
      </w:r>
      <w:r>
        <w:rPr>
          <w:rtl/>
          <w:cs/>
          <w:lang w:val="ar_AE" w:bidi="ar_AE"/>
        </w:rPr>
        <w:t xml:space="preserve"> هي الأخبار السارة عن يسوع وما فعله من أجلنا جميعًا. استخدموا الكلمة ذاتها التي تستخدمونها للإشارة إلى رسالة الإنجيل.</w:t>
      </w:r>
    </w:p>
    <w:p>
      <w:pPr>
        <w:bidi/>
      </w:pPr>
      <w:r>
        <w:rPr>
          <w:rtl/>
          <w:cs/>
          <w:lang w:val="ar_AE" w:bidi="ar_AE"/>
        </w:rPr>
      </w:r>
      <w:r>
        <w:rPr>
          <w:rtl/>
          <w:cs/>
          <w:lang w:val="ar_AE" w:bidi="ar_AE"/>
        </w:rPr>
        <w:t xml:space="preserve">توقفوا هنا وناقشوا الكلمة التي ستستخدمونها للتعبير عن كلمة </w:t>
      </w:r>
      <w:r>
        <w:rPr>
          <w:b/>
          <w:rtl/>
          <w:cs/>
          <w:lang w:val="ar_AE" w:bidi="ar_AE"/>
        </w:rPr>
        <w:t>خادم</w:t>
      </w:r>
      <w:r>
        <w:rPr>
          <w:rtl/>
          <w:cs/>
          <w:lang w:val="ar_AE" w:bidi="ar_AE"/>
        </w:rPr>
        <w:t xml:space="preserve">. هذا هو نوع الخادم الذي يَخدم الآخرين، وغالبًا في الكنيسة. إنه ليس عبدًا. يُناقَش مصطلح </w:t>
      </w:r>
      <w:r>
        <w:rPr>
          <w:rtl/>
          <w:cs/>
          <w:lang w:val="ar_AE" w:bidi="ar_AE"/>
        </w:rPr>
        <w:t>الخادم</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يقول بولس إنه أصغر شعب الله أو </w:t>
      </w:r>
      <w:r>
        <w:rPr>
          <w:b/>
          <w:rtl/>
          <w:cs/>
          <w:lang w:val="ar_AE" w:bidi="ar_AE"/>
        </w:rPr>
        <w:t>القديسين</w:t>
      </w:r>
      <w:r>
        <w:rPr>
          <w:rtl/>
          <w:cs/>
          <w:lang w:val="ar_AE" w:bidi="ar_AE"/>
        </w:rPr>
        <w:t xml:space="preserve">. في الوقت الذي كَتب فيه بولسُ هذه الرسالة، كان القديس هو كل من يؤمن بيسوع. كان جميعُ المؤمنين قديسين. تُناقَش كلمةُ </w:t>
      </w:r>
      <w:r>
        <w:rPr>
          <w:rtl/>
          <w:cs/>
          <w:lang w:val="ar_AE" w:bidi="ar_AE"/>
        </w:rPr>
        <w:t>قديس</w:t>
      </w:r>
      <w:r>
        <w:rPr>
          <w:rtl/>
          <w:cs/>
          <w:lang w:val="ar_AE" w:bidi="ar_AE"/>
        </w:rPr>
        <w:t xml:space="preserve"> في قاموس الكلمات الرئيسية. استخدموا الكلمة ذاتها التي تستخدمونها للإشارة إلى القديسين.</w:t>
      </w:r>
    </w:p>
    <w:p>
      <w:pPr>
        <w:bidi/>
      </w:pPr>
      <w:r>
        <w:rPr>
          <w:rtl/>
          <w:cs/>
          <w:lang w:val="ar_AE" w:bidi="ar_AE"/>
        </w:rPr>
      </w:r>
      <w:r>
        <w:rPr>
          <w:rtl/>
          <w:cs/>
          <w:lang w:val="ar_AE" w:bidi="ar_AE"/>
        </w:rPr>
        <w:t xml:space="preserve">كان على بولس أن يَشرح خطة الله السرية أو </w:t>
      </w:r>
      <w:r>
        <w:rPr>
          <w:b/>
          <w:rtl/>
          <w:cs/>
          <w:lang w:val="ar_AE" w:bidi="ar_AE"/>
        </w:rPr>
        <w:t>سرَّ</w:t>
      </w:r>
      <w:r>
        <w:rPr>
          <w:rtl/>
          <w:cs/>
          <w:lang w:val="ar_AE" w:bidi="ar_AE"/>
        </w:rPr>
        <w:t xml:space="preserve"> خطة الله للأمم. السرُّ هو شيء لا نَعرفه أو نَفهمه أو لا يمكننا فهمه بسهولة. استخدموا الكلمة ذاتها التي استخدمتوها في المقطع السابق للإشارة إلى السرِّ.</w:t>
      </w:r>
    </w:p>
    <w:p>
      <w:pPr>
        <w:bidi/>
      </w:pPr>
      <w:r>
        <w:rPr>
          <w:rtl/>
          <w:cs/>
          <w:lang w:val="ar_AE" w:bidi="ar_AE"/>
        </w:rPr>
      </w:r>
      <w:r>
        <w:rPr>
          <w:rtl/>
          <w:cs/>
          <w:lang w:val="ar_AE" w:bidi="ar_AE"/>
        </w:rPr>
        <w:t xml:space="preserve">أبقى اللهُ خطته </w:t>
      </w:r>
      <w:r>
        <w:rPr>
          <w:b/>
          <w:rtl/>
          <w:cs/>
          <w:lang w:val="ar_AE" w:bidi="ar_AE"/>
        </w:rPr>
        <w:t>سرًا</w:t>
      </w:r>
      <w:r>
        <w:rPr>
          <w:rtl/>
          <w:cs/>
          <w:lang w:val="ar_AE" w:bidi="ar_AE"/>
        </w:rPr>
        <w:t>، أو مخفية، منذ البداية، أي الوقت الذي خَلق فيه اللهُ كلَّ شيء. إن شيئًا سريًا يعني أنه لا يمكن لأحد التحدث عنه ولا يمكن للأشخاص أن يَعرفوه. أبقاها اللهُ سرًا، ولم يُخبِر أحدًا عنها حتى أَعلَنَ اللهُ الخطةَ لبولسَ وأمرَ بولسَ أن يُخبِر الأممَ عن هذه الخطة. يتحدث بولسُ عن هذه الخطة على أنها خطة أبدية. هذا يعني أن الخطة لم يكن لها بداية ولا نهاية. كانت الخطة دائمًا لدى الله.</w:t>
      </w:r>
    </w:p>
    <w:p>
      <w:pPr>
        <w:bidi/>
      </w:pPr>
      <w:r>
        <w:rPr>
          <w:rtl/>
          <w:cs/>
          <w:lang w:val="ar_AE" w:bidi="ar_AE"/>
        </w:rPr>
      </w:r>
      <w:r>
        <w:rPr>
          <w:rtl/>
          <w:cs/>
          <w:lang w:val="ar_AE" w:bidi="ar_AE"/>
        </w:rPr>
        <w:t xml:space="preserve">إن هدف الله من استخدام </w:t>
      </w:r>
      <w:r>
        <w:rPr>
          <w:b/>
          <w:rtl/>
          <w:cs/>
          <w:lang w:val="ar_AE" w:bidi="ar_AE"/>
        </w:rPr>
        <w:t>الكنيسة</w:t>
      </w:r>
      <w:r>
        <w:rPr>
          <w:rtl/>
          <w:cs/>
          <w:lang w:val="ar_AE" w:bidi="ar_AE"/>
        </w:rPr>
        <w:t xml:space="preserve"> هو لإظهار </w:t>
      </w:r>
      <w:r>
        <w:rPr>
          <w:b/>
          <w:rtl/>
          <w:cs/>
          <w:lang w:val="ar_AE" w:bidi="ar_AE"/>
        </w:rPr>
        <w:t>حكمة</w:t>
      </w:r>
      <w:r>
        <w:rPr>
          <w:rtl/>
          <w:cs/>
          <w:lang w:val="ar_AE" w:bidi="ar_AE"/>
        </w:rPr>
        <w:t xml:space="preserve"> الله. تتكون الكنيسة من الذين يؤمنون بيسوع ويجتمعون معًا للعبادة. إن الكنيسة هي مجموعة من الناس، وليست مبنى. تُناقَش كلمتا </w:t>
      </w:r>
      <w:r>
        <w:rPr>
          <w:rtl/>
          <w:cs/>
          <w:lang w:val="ar_AE" w:bidi="ar_AE"/>
        </w:rPr>
        <w:t>الكنيسة</w:t>
      </w:r>
      <w:r>
        <w:rPr>
          <w:rtl/>
          <w:cs/>
          <w:lang w:val="ar_AE" w:bidi="ar_AE"/>
        </w:rPr>
        <w:t xml:space="preserve"> و</w:t>
      </w:r>
      <w:r>
        <w:rPr>
          <w:rtl/>
          <w:cs/>
          <w:lang w:val="ar_AE" w:bidi="ar_AE"/>
        </w:rPr>
        <w:t>الحكمة</w:t>
      </w:r>
      <w:r>
        <w:rPr>
          <w:rtl/>
          <w:cs/>
          <w:lang w:val="ar_AE" w:bidi="ar_AE"/>
        </w:rPr>
        <w:t xml:space="preserve"> في قاموس الكلمات الرئيسية. استخدموا الكلمات ذاتها التي تستخدمونها للإشارة إلى الكنيسة والحكمة.</w:t>
      </w:r>
    </w:p>
    <w:p>
      <w:pPr>
        <w:bidi/>
      </w:pPr>
      <w:r>
        <w:rPr>
          <w:rtl/>
          <w:cs/>
          <w:lang w:val="ar_AE" w:bidi="ar_AE"/>
        </w:rPr>
      </w:r>
      <w:r>
        <w:rPr>
          <w:rtl/>
          <w:cs/>
          <w:lang w:val="ar_AE" w:bidi="ar_AE"/>
        </w:rPr>
        <w:t xml:space="preserve">إن الرياسات والسلطات غير المرئية في الأماكن </w:t>
      </w:r>
      <w:r>
        <w:rPr>
          <w:b/>
          <w:rtl/>
          <w:cs/>
          <w:lang w:val="ar_AE" w:bidi="ar_AE"/>
        </w:rPr>
        <w:t>السماوية</w:t>
      </w:r>
      <w:r>
        <w:rPr>
          <w:rtl/>
          <w:cs/>
          <w:lang w:val="ar_AE" w:bidi="ar_AE"/>
        </w:rPr>
        <w:t>، أي الممالك السماوية، سيرون حكمةَ الله. يتحدث بولسُ عن العالَمَ الروحي أو المكان الذي تعيش فيه تلك الأرواح الذي لا يستطيع أحد أن يراه. يمكن أن تشمل هذه الأرواح كلًا من الملائكة أو الأرواح الصالحة التي تَفعل ما يُكلفهم اللهُ بعمله، والأرواح الشريرة أو الذين يَعملون ضد الله.</w:t>
      </w:r>
    </w:p>
    <w:p>
      <w:pPr>
        <w:bidi/>
      </w:pPr>
      <w:r>
        <w:rPr>
          <w:rtl/>
          <w:cs/>
          <w:lang w:val="ar_AE" w:bidi="ar_AE"/>
        </w:rPr>
      </w:r>
      <w:r>
        <w:rPr>
          <w:rtl/>
          <w:cs/>
          <w:lang w:val="ar_AE" w:bidi="ar_AE"/>
        </w:rPr>
        <w:t xml:space="preserve">توقفوا هنا وناقشوا أفضل طريقة للتحدث عن هذه الأرواح حتى يفهم الناس أنها قد تشير إلى الأرواح الصالحة والشريرة على حد سواء. تذكَّروا أن تتحدثوا عن الأماكن السماوية أو الممالك السماوية بالطريقة نفسها التي تَحدثتم بها في المقاطع السابقة. توجد كلمة </w:t>
      </w:r>
      <w:r>
        <w:rPr>
          <w:rtl/>
          <w:cs/>
          <w:lang w:val="ar_AE" w:bidi="ar_AE"/>
        </w:rPr>
        <w:t>سماء</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لقد نَفَّذ اللهُ خطته الأبدية من خلال يسوع </w:t>
      </w:r>
      <w:r>
        <w:rPr>
          <w:b/>
          <w:rtl/>
          <w:cs/>
          <w:lang w:val="ar_AE" w:bidi="ar_AE"/>
        </w:rPr>
        <w:t>المسيح</w:t>
      </w:r>
      <w:r>
        <w:rPr>
          <w:rtl/>
          <w:cs/>
          <w:lang w:val="ar_AE" w:bidi="ar_AE"/>
        </w:rPr>
        <w:t xml:space="preserve"> </w:t>
      </w:r>
      <w:r>
        <w:rPr>
          <w:b/>
          <w:rtl/>
          <w:cs/>
          <w:lang w:val="ar_AE" w:bidi="ar_AE"/>
        </w:rPr>
        <w:t>ربنا</w:t>
      </w:r>
      <w:r>
        <w:rPr>
          <w:rtl/>
          <w:cs/>
          <w:lang w:val="ar_AE" w:bidi="ar_AE"/>
        </w:rPr>
        <w:t xml:space="preserve">، أو </w:t>
      </w:r>
      <w:r>
        <w:rPr>
          <w:b/>
          <w:rtl/>
          <w:cs/>
          <w:lang w:val="ar_AE" w:bidi="ar_AE"/>
        </w:rPr>
        <w:t>سيدنا</w:t>
      </w:r>
      <w:r>
        <w:rPr>
          <w:rtl/>
          <w:cs/>
          <w:lang w:val="ar_AE" w:bidi="ar_AE"/>
        </w:rPr>
        <w:t xml:space="preserve">. يسوع المسيح هو الاسم الذي يُشير إلى يسوع. يُناقَش مصطلحا </w:t>
      </w:r>
      <w:r>
        <w:rPr>
          <w:rtl/>
          <w:cs/>
          <w:lang w:val="ar_AE" w:bidi="ar_AE"/>
        </w:rPr>
        <w:t>المسيح</w:t>
      </w:r>
      <w:r>
        <w:rPr>
          <w:rtl/>
          <w:cs/>
          <w:lang w:val="ar_AE" w:bidi="ar_AE"/>
        </w:rPr>
        <w:t xml:space="preserve"> و</w:t>
      </w:r>
      <w:r>
        <w:rPr>
          <w:rtl/>
          <w:cs/>
          <w:lang w:val="ar_AE" w:bidi="ar_AE"/>
        </w:rPr>
        <w:t>الرب</w:t>
      </w:r>
      <w:r>
        <w:rPr>
          <w:rtl/>
          <w:cs/>
          <w:lang w:val="ar_AE" w:bidi="ar_AE"/>
        </w:rPr>
        <w:t xml:space="preserve"> في قاموس الكلمات الرئيسية. استخدموا الكلمات ذاتها التي استخدمتوها من قَبل للإشارة إلى المسيح والرب.</w:t>
      </w:r>
    </w:p>
    <w:p>
      <w:pPr>
        <w:bidi/>
      </w:pPr>
      <w:r>
        <w:rPr>
          <w:rtl/>
          <w:cs/>
          <w:lang w:val="ar_AE" w:bidi="ar_AE"/>
        </w:rPr>
      </w:r>
      <w:r>
        <w:rPr>
          <w:rtl/>
          <w:cs/>
          <w:lang w:val="ar_AE" w:bidi="ar_AE"/>
        </w:rPr>
        <w:t xml:space="preserve">بسبب </w:t>
      </w:r>
      <w:r>
        <w:rPr>
          <w:b/>
          <w:rtl/>
          <w:cs/>
          <w:lang w:val="ar_AE" w:bidi="ar_AE"/>
        </w:rPr>
        <w:t>إيماننا</w:t>
      </w:r>
      <w:r>
        <w:rPr>
          <w:rtl/>
          <w:cs/>
          <w:lang w:val="ar_AE" w:bidi="ar_AE"/>
        </w:rPr>
        <w:t xml:space="preserve"> بيسوع، يمكننا أن نَدخل إلى محضر الله. في هذا السياق، يَصف الإيمانُ الأشخاصَ الذين يثقون بما فعله يسوع لأجلنا. استخدموا الكلمة ذاتها التي تستخدمونها للإشارة إلى الإيمان. يُناقَش </w:t>
      </w:r>
      <w:r>
        <w:rPr>
          <w:rtl/>
          <w:cs/>
          <w:lang w:val="ar_AE" w:bidi="ar_AE"/>
        </w:rPr>
        <w:t>الإيمان</w:t>
      </w:r>
      <w:r>
        <w:rPr>
          <w:rtl/>
          <w:cs/>
          <w:lang w:val="ar_AE" w:bidi="ar_AE"/>
        </w:rPr>
        <w:t xml:space="preserve"> في قاموس الكلمات الرئيسية.</w:t>
      </w:r>
    </w:p>
    <w:p>
      <w:pPr>
        <w:bidi/>
      </w:pPr>
      <w:r>
        <w:rPr>
          <w:rtl/>
          <w:cs/>
          <w:lang w:val="ar_AE" w:bidi="ar_AE"/>
        </w:rPr>
      </w:r>
      <w:r>
        <w:rPr>
          <w:rtl/>
          <w:cs/>
          <w:lang w:val="ar_AE" w:bidi="ar_AE"/>
        </w:rPr>
        <w:t xml:space="preserve">يَطلب بولسُ من مؤمني أفسس ألا ييأسوا أو يشعروا </w:t>
      </w:r>
      <w:r>
        <w:rPr>
          <w:b/>
          <w:rtl/>
          <w:cs/>
          <w:lang w:val="ar_AE" w:bidi="ar_AE"/>
        </w:rPr>
        <w:t>بالإحباط</w:t>
      </w:r>
      <w:r>
        <w:rPr>
          <w:rtl/>
          <w:cs/>
          <w:lang w:val="ar_AE" w:bidi="ar_AE"/>
        </w:rPr>
        <w:t>. استخدموا التعبير الذي قررتم استخدامه للتعبير عن الإحباط أو الشعور بالتعب أو أن يَخور القلب.</w:t>
      </w:r>
    </w:p>
    <w:p>
      <w:pPr>
        <w:bidi/>
      </w:pPr>
      <w:r>
        <w:rPr>
          <w:rtl/>
          <w:cs/>
          <w:lang w:val="ar_AE" w:bidi="ar_AE"/>
        </w:rPr>
      </w:r>
      <w:r>
        <w:rPr>
          <w:rtl/>
          <w:cs/>
          <w:lang w:val="ar_AE" w:bidi="ar_AE"/>
        </w:rPr>
        <w:t xml:space="preserve">يقول بولس إن آلامه هي </w:t>
      </w:r>
      <w:r>
        <w:rPr>
          <w:b/>
          <w:rtl/>
          <w:cs/>
          <w:lang w:val="ar_AE" w:bidi="ar_AE"/>
        </w:rPr>
        <w:t>مجدُ</w:t>
      </w:r>
      <w:r>
        <w:rPr>
          <w:rtl/>
          <w:cs/>
          <w:lang w:val="ar_AE" w:bidi="ar_AE"/>
        </w:rPr>
        <w:t xml:space="preserve"> المؤمنين في أفسس. هذا يعني أن آلام بولس كانت بمثابة شرف لمؤمني أفسس. كان على مؤمني أفسس أن يشعروا بالاعتزاز والفخر بسبب آلام بولس. يقول بولس إن ذلك حدثَ لمنفعتهم أو لمساعدتهم، ويجب أن يكونوا فخورين بذلك. استخدموا الكلمة ذاتها التي استخدمتوها من قبل للإشارة إلى المجد، وتذكَّروا أن كلمة </w:t>
      </w:r>
      <w:r>
        <w:rPr>
          <w:rtl/>
          <w:cs/>
          <w:lang w:val="ar_AE" w:bidi="ar_AE"/>
        </w:rPr>
        <w:t>المجد</w:t>
      </w:r>
      <w:r>
        <w:rPr>
          <w:rtl/>
          <w:cs/>
          <w:lang w:val="ar_AE" w:bidi="ar_AE"/>
        </w:rPr>
        <w:t xml:space="preserve"> تُناقَش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3:14–21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٣: ١٤–٢١ واحفظوه في قلوبكم.</w:t>
      </w:r>
    </w:p>
    <w:p>
      <w:pPr>
        <w:bidi/>
      </w:pPr>
      <w:r>
        <w:rPr>
          <w:rtl/>
          <w:cs/>
          <w:lang w:val="ar_AE" w:bidi="ar_AE"/>
        </w:rPr>
      </w:r>
      <w:r>
        <w:rPr>
          <w:rtl/>
          <w:cs/>
          <w:lang w:val="ar_AE" w:bidi="ar_AE"/>
        </w:rPr>
        <w:t>استمعوا إلى نسخة صوتية من رسالة أفسس ٣: ١٤–٢١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٣: ١٤–٢١ في أكثر الترجمات المفهومة لكم.</w:t>
      </w:r>
    </w:p>
    <w:p>
      <w:pPr>
        <w:bidi/>
      </w:pPr>
      <w:r>
        <w:rPr>
          <w:rtl/>
          <w:cs/>
          <w:lang w:val="ar_AE" w:bidi="ar_AE"/>
        </w:rPr>
      </w:r>
      <w:r>
        <w:rPr>
          <w:rtl/>
          <w:cs/>
          <w:lang w:val="ar_AE" w:bidi="ar_AE"/>
        </w:rPr>
        <w:t>في مقطع سابق، بدأ بولس صلاةً ثم قاطَع نفسه ليُعطي شرحًا إضافيًا لخطة الله. كانت هذه الخطة هي أن يُشارِك الأممُ واليهود بالتساوي في الوعود الرائعة التي سيَرثها أبناءُ الله. ثم شَرحَ بولسُ كيف اختاره اللهُ ليُعطي هذه الرسالةَ إلى الأمم. والآن يعود بولس إلى صلاته.</w:t>
      </w:r>
    </w:p>
    <w:p>
      <w:pPr>
        <w:bidi/>
      </w:pPr>
      <w:r>
        <w:rPr>
          <w:rtl/>
          <w:cs/>
          <w:lang w:val="ar_AE" w:bidi="ar_AE"/>
        </w:rPr>
      </w:r>
      <w:r>
        <w:rPr>
          <w:rtl/>
          <w:cs/>
          <w:lang w:val="ar_AE" w:bidi="ar_AE"/>
        </w:rPr>
        <w:t>يبدأ بولسُ صلاته بتصريحٍ يُشير إلى كل الأخبار السارة التي تحدَّث عنها بولس للتو. إن الأخبار السارة هي لكلٍ مِن الشعب اليهودي والأمم: أنه عندما يؤمن الناسُ بيسوع، فإنهم يستطيعون أن يقتربوا إلى الله. لقد جَمعَ أو وحَّدَ اللهُ الأمم واليهود في مجموعة واحدة، أي الكنيسة. الآن يريد بولس أن يُصلي من أجل هذه المجموعة. يبدأ بولس بالقول بأنه يَجثو ليُصلِّي. كان معظم اليهود يُصلُّون وهم واقفون، لكن أحيانًا كان اليهود يركعون على الأرض ليُظهروا أنهم يخضعون حقًا لله ويعبدونه. اختار بولسُ أن يجثو على ركبتيه ليُصلِّي على الأرجح لأنه يريد أن يُظهِر مدى اهتمامه بأهل أفسس عندما كان يُصلِّي من أجلهم.</w:t>
      </w:r>
    </w:p>
    <w:p>
      <w:pPr>
        <w:bidi/>
      </w:pPr>
      <w:r>
        <w:rPr>
          <w:rtl/>
          <w:cs/>
          <w:lang w:val="ar_AE" w:bidi="ar_AE"/>
        </w:rPr>
      </w:r>
      <w:r>
        <w:rPr>
          <w:rtl/>
          <w:cs/>
          <w:lang w:val="ar_AE" w:bidi="ar_AE"/>
        </w:rPr>
        <w:t>توقفوا هنا وناقشوا السؤال التالي: ما الوضع المعتاد للصلاة عند الناس في ثقافتكم عندما يُصلُّون علنًا؟ هل يستخدمون نفس الوضعية عندما يُصلُّون على انفراد؟ ما الذي يرمز إليه الركوعُ في الصلاة بالنسبة للناس في ثقافتكم؟ توقَّفوا هنا عن سماع التسجيل الصوتي.</w:t>
      </w:r>
    </w:p>
    <w:p>
      <w:pPr>
        <w:bidi/>
      </w:pPr>
      <w:r>
        <w:rPr>
          <w:rtl/>
          <w:cs/>
          <w:lang w:val="ar_AE" w:bidi="ar_AE"/>
        </w:rPr>
      </w:r>
      <w:r>
        <w:rPr>
          <w:rtl/>
          <w:cs/>
          <w:lang w:val="ar_AE" w:bidi="ar_AE"/>
        </w:rPr>
        <w:t>يقول بولس إنه يُصلِّي إلى الآب. يتحدث بولس عن الله، الذي هو أبوه السماوي. يُشير بولس إلى الآب بصفته خالقَ كل ما في السماء وعلى الأرض. تقول بعض الترجمات إن الله الآب يعطي كلَّ عائلة أو مجموعة من الناس على الأرض اسمَها. وتقول ترجمةٌ أخرى إن الله يعطي جميعَ الناس حياتهم. بكلمات أخرى، يأتي كلُّ شيء وكل شخص إلى الوجود من عند الله. يُصلِّي بولس إلى أبيه السماوي الذي هو أبو كل الحياة والذي يعطي الأبوَّةَ لكل عائلة. ربما كان بولس يُفكِّر في الآباء الرومان الذين كانوا يحتفظون بسُلطتهم على أبنائهم طوال حياتهم. يَقصد بولسُ أن الله الذي يحيا إلى الأبد هو أبونا إلى الأبد. كان بعض اليهود يعتقدون أن الملائكة هم العائلات فوق السماء والناس هم العائلات على الأرض. بعد أن قال هذا كله كمقدمةٍ للصلاة، يَطلب بولسُ الآن من الله أشياء محددة.</w:t>
      </w:r>
    </w:p>
    <w:p>
      <w:pPr>
        <w:bidi/>
      </w:pPr>
      <w:r>
        <w:rPr>
          <w:rtl/>
          <w:cs/>
          <w:lang w:val="ar_AE" w:bidi="ar_AE"/>
        </w:rPr>
      </w:r>
      <w:r>
        <w:rPr>
          <w:rtl/>
          <w:cs/>
          <w:lang w:val="ar_AE" w:bidi="ar_AE"/>
        </w:rPr>
        <w:t>طَلبَ بولسُ من الله الذي لديه بركات عظيمة في السماء أن يُعطي مؤمني أفسس القُدرةَ والقوة. يحاول بولسُ أن يَشرح أن الله له مجد عظيم، أو جلال وقوة. إنه كأن الله غنيٌ في المجد مثلما يكون الشخص غنيًا في الأموال. إن الله غنيٌ في القوة حتى أنه يَستخدم قوَّته ليعطينا قوةً روحية. يُعطينا اللهُ قوَّته في الروح القُدس عندما يعطي الروحَ القُدس لمؤمنيه. إن هذه القوة تجعل المؤمنين يثقون بشدة في الله. إنها ليست قوة يمكنكم رؤيتها، بل قوة في داخل الشخص. الشخص الذي لديه هذه القوة يكون قويًا في قلبه أو في ذهنه.</w:t>
      </w:r>
    </w:p>
    <w:p>
      <w:pPr>
        <w:bidi/>
      </w:pPr>
      <w:r>
        <w:rPr>
          <w:rtl/>
          <w:cs/>
          <w:lang w:val="ar_AE" w:bidi="ar_AE"/>
        </w:rPr>
      </w:r>
      <w:r>
        <w:rPr>
          <w:rtl/>
          <w:cs/>
          <w:lang w:val="ar_AE" w:bidi="ar_AE"/>
        </w:rPr>
        <w:t>توقفوا هنا وناقشوا السؤال التالي: احكوا قصةً عن شخص يتمتع بقوَّةٍ داخلية ويبقى قويًا في إيمانه. من يعطي هذا الشخص قوَّته؟ ما الذي يستطيع فِعلَه؟ هل يستخدم الراوي جزءًا معينًا من الجسد لوصف مكان هذه القوة الداخلية؟ على سبيل المثال: أن يكون الشخص قوي القلب، أو قوي الذهن. توقَّفوا هنا عن سماع التسجيل الصوتي.</w:t>
      </w:r>
    </w:p>
    <w:p>
      <w:pPr>
        <w:bidi/>
      </w:pPr>
      <w:r>
        <w:rPr>
          <w:rtl/>
          <w:cs/>
          <w:lang w:val="ar_AE" w:bidi="ar_AE"/>
        </w:rPr>
      </w:r>
      <w:r>
        <w:rPr>
          <w:rtl/>
          <w:cs/>
          <w:lang w:val="ar_AE" w:bidi="ar_AE"/>
        </w:rPr>
        <w:t>يتحدث بولسُ عن أن المسيح يَسكن في قلوب المؤمنين بشكلٍ دائم. لأنهم آمنوا بيسوع المسيح أو وثقوا بيسوع، فإن بولس يَطلب أن يثقوا بالمسيح دائمًا، أي أن يَسكن المسيح معهم وفيهم.</w:t>
      </w:r>
    </w:p>
    <w:p>
      <w:pPr>
        <w:bidi/>
      </w:pPr>
      <w:r>
        <w:rPr>
          <w:rtl/>
          <w:cs/>
          <w:lang w:val="ar_AE" w:bidi="ar_AE"/>
        </w:rPr>
      </w:r>
      <w:r>
        <w:rPr>
          <w:rtl/>
          <w:cs/>
          <w:lang w:val="ar_AE" w:bidi="ar_AE"/>
        </w:rPr>
        <w:t>ثم يستخدم بولسُ تشبيهين مختلفين لوصف محبة الله. كان بولس يريد من المؤمنين أن يَفهموا محبةَ المسيح، لكن هذا صعب حقًا! لذلك يعطينا بولسُ بعض الطرق للتفكير في فَهْمها. أولًا يُصلِّي بولس أن يكون المؤمنون "متأصلين ومتأسسين" في المحبة. يستخدم بولسُ فكرةً مرتبطة بجذور أشجار قوية تسطيع الصمود حتى أمام العاصفة. ثم يتحدث بولس عن تأسيس أساس للبيت. كان البيت في زمن بولس عادةً ما يكون له أساسٌ حجريٌ قوي يحفظه ثابتًا أمام الرياح أو العواصف. يقول بولس إنه، مثل جذور الشجر القوية وأساسات البيت القوية، يحتاج شعب الله أن تكون لديه محبة قوية لله وللناس، حتى يتمكنوا من الاستمرار في اتباع الله.</w:t>
      </w:r>
    </w:p>
    <w:p>
      <w:pPr>
        <w:bidi/>
      </w:pPr>
      <w:r>
        <w:rPr>
          <w:rtl/>
          <w:cs/>
          <w:lang w:val="ar_AE" w:bidi="ar_AE"/>
        </w:rPr>
      </w:r>
      <w:r>
        <w:rPr>
          <w:rtl/>
          <w:cs/>
          <w:lang w:val="ar_AE" w:bidi="ar_AE"/>
        </w:rPr>
        <w:t xml:space="preserve">توقَّفوا هنا واعرضوا صورةً </w:t>
      </w:r>
      <w:r>
        <w:rPr>
          <w:rtl/>
          <w:cs/>
          <w:lang w:val="ar_AE" w:bidi="ar_AE"/>
        </w:rPr>
        <w:t>لشجرةٍ ذات جذور عميقة</w:t>
      </w:r>
      <w:r>
        <w:rPr>
          <w:rtl/>
          <w:cs/>
          <w:lang w:val="ar_AE" w:bidi="ar_AE"/>
        </w:rPr>
        <w:t>. توقَّفوا هنا عن سماع التسجيل الصوتي.</w:t>
      </w:r>
    </w:p>
    <w:p>
      <w:pPr>
        <w:bidi/>
      </w:pPr>
      <w:r>
        <w:rPr>
          <w:rtl/>
          <w:cs/>
          <w:lang w:val="ar_AE" w:bidi="ar_AE"/>
        </w:rPr>
      </w:r>
      <w:r>
        <w:rPr>
          <w:rtl/>
          <w:cs/>
          <w:lang w:val="ar_AE" w:bidi="ar_AE"/>
        </w:rPr>
        <w:t xml:space="preserve">توقَّفوا هنا واعرضوا صورةً </w:t>
      </w:r>
      <w:r>
        <w:rPr>
          <w:rtl/>
          <w:cs/>
          <w:lang w:val="ar_AE" w:bidi="ar_AE"/>
        </w:rPr>
        <w:t>للأساس الحجرية</w:t>
      </w:r>
      <w:r>
        <w:rPr>
          <w:rtl/>
          <w:cs/>
          <w:lang w:val="ar_AE" w:bidi="ar_AE"/>
        </w:rPr>
        <w:t xml:space="preserve"> لأحد البيوت. توقَّفوا هنا عن سماع التسجيل الصوتي.</w:t>
      </w:r>
    </w:p>
    <w:p>
      <w:pPr>
        <w:bidi/>
      </w:pPr>
      <w:r>
        <w:rPr>
          <w:rtl/>
          <w:cs/>
          <w:lang w:val="ar_AE" w:bidi="ar_AE"/>
        </w:rPr>
      </w:r>
      <w:r>
        <w:rPr>
          <w:rtl/>
          <w:cs/>
          <w:lang w:val="ar_AE" w:bidi="ar_AE"/>
        </w:rPr>
        <w:t>بينما تنمو محبة الأشخاص لله وللناس، ستُصبح لديهم القدرة على فهم المزيد عن مدى محبة الله لهم. يَطلب بولسُ من الله أن يعطي أتباعَ يسوع القوة أو القدرة على فهم محبة المسيح. يتحدث بولس عن القديسين أو أي شخص يؤمن بيسوع المسيح. هذا لا يشمل المؤمنين في أفسس فقط، بل كذلك كل من يؤمن بيسوع. يُمكن التعبير عن ذلك هكذا: "أن تُدركوا أنتم وجميع شعب الله." يريد بولس من المؤمنين أن يَعلموا أن محبة المسيح ليس لها حدود. يَستخدم بولسُ صورةً كلامية لمبنى عالٍ، وعريض، وعميق ليقول إن محبة المسيح لا حدود لها. يقول بولس إن هذه المحبة أعظم جدًا من أن نستوعبها بالكامل. لكننا لا نزال بحاجة إلى اختبار هذه المحبة، وعندما نفعل ذلك، سنكون كاملين أو ممتلئين بكل الأشياء الصالحة مثل الحياة والقوة التي تأتي من طبيعة الله ذاتها.</w:t>
      </w:r>
    </w:p>
    <w:p>
      <w:pPr>
        <w:bidi/>
      </w:pPr>
      <w:r>
        <w:rPr>
          <w:rtl/>
          <w:cs/>
          <w:lang w:val="ar_AE" w:bidi="ar_AE"/>
        </w:rPr>
      </w:r>
      <w:r>
        <w:rPr>
          <w:rtl/>
          <w:cs/>
          <w:lang w:val="ar_AE" w:bidi="ar_AE"/>
        </w:rPr>
        <w:t>توقفوا هنا وكمجموعة صِفوا شخصًا تعرفونه ويبدو أنه يعيش حياةً ممتلئةً أو كاملةً في الله. ما نوع الأمور التي يقوم بها؟ كيف يُظهِر محبةَ الله وشخصيته في الأشياء التي يَفعلها؟ أوقفوا سماع هذا التسجيل الصوتي هنا.</w:t>
      </w:r>
    </w:p>
    <w:p>
      <w:pPr>
        <w:bidi/>
      </w:pPr>
      <w:r>
        <w:rPr>
          <w:rtl/>
          <w:cs/>
          <w:lang w:val="ar_AE" w:bidi="ar_AE"/>
        </w:rPr>
      </w:r>
      <w:r>
        <w:rPr>
          <w:rtl/>
          <w:cs/>
          <w:lang w:val="ar_AE" w:bidi="ar_AE"/>
        </w:rPr>
        <w:t>يختتم بولسُ صلاته بتسبيح الله. هذا الجزء من الصلاة يُشبه ترنيمةً أو تسبيحةً لله. يَطلب بولسُ أن يُعطى كلُّ المجد لله. اللهُ قادرٌ على أن يَفعل أشياء بداخل المؤمنين أعظم مما نقدر أن نتخيل. يَستخدم اللهُ قوَّته القديرة ليَفعل هذا. نحن بحاجة إلى أن نَمنح اللهَ المجدَ أو التسبيحَ على ما يَفعله في المؤمنين، في كنيسته، وفي المسيح يسوع. يقول بولس إن هذا يجب أن يستمر عبر الأجيال كلها، أو في جميع الناس في المستقبل.</w:t>
      </w:r>
    </w:p>
    <w:p>
      <w:pPr>
        <w:bidi/>
      </w:pPr>
      <w:r>
        <w:rPr>
          <w:rtl/>
          <w:cs/>
          <w:lang w:val="ar_AE" w:bidi="ar_AE"/>
        </w:rPr>
      </w:r>
      <w:r>
        <w:rPr>
          <w:rtl/>
          <w:cs/>
          <w:lang w:val="ar_AE" w:bidi="ar_AE"/>
        </w:rPr>
        <w:t>توقَّفوا هنا وناقشوا كيف يمكنكم إنهاء صلاة فرحٍ وشُكرٍ في ثقافتكم. توقَّفوا هنا عن سماع التسجيل الصوتي.</w:t>
      </w:r>
    </w:p>
    <w:p>
      <w:pPr>
        <w:bidi/>
      </w:pPr>
      <w:r>
        <w:rPr>
          <w:rtl/>
          <w:cs/>
          <w:lang w:val="ar_AE" w:bidi="ar_AE"/>
        </w:rPr>
      </w:r>
      <w:r>
        <w:rPr>
          <w:rtl/>
          <w:cs/>
          <w:lang w:val="ar_AE" w:bidi="ar_AE"/>
        </w:rPr>
        <w:t xml:space="preserve">اتَّبع بولسُ العادةَ اليهودية في إنهاء الصلاة بمباركة الله. كان جزء من هذه العادة هو الرد على هذه الصلوات والبركات بكلمة: "آمين." إن كلمة آمين تعني "لِيَكُن ذلك" أو "أنا أتفقُ مع ما قِيل." واليوم، كثيرًا ما نقول "آمين" لكي يَعرف الناس أننا انتهينا من الصلاة. على الأرجح، استخدمَ بولسُ الكلمةَ هنا ليُظهر أنه يريد أن يتحقق كل شيءٍ مثلما صلَّى.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٣: ١٤–٢١ في أكثر الترجمات المفهومة لكم.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يَذكر بولسُ صلاته من أجل المؤمنين في أفسس. يُصلِّي بولسُ على وجه الخصوص أن يعطي اللهُ المؤمنين قوةً داخلية، وأن يَفهم المؤمنون طبيعةَ محبة الله لهم.</w:t>
      </w:r>
    </w:p>
    <w:p>
      <w:pPr>
        <w:bidi/>
      </w:pPr>
      <w:r>
        <w:rPr>
          <w:rtl/>
          <w:cs/>
          <w:lang w:val="ar_AE" w:bidi="ar_AE"/>
        </w:rPr>
      </w:r>
      <w:r>
        <w:rPr>
          <w:b/>
          <w:rtl/>
          <w:cs/>
          <w:lang w:val="ar_AE" w:bidi="ar_AE"/>
        </w:rPr>
        <w:t>في الجزء الثاني:</w:t>
      </w:r>
      <w:r>
        <w:rPr>
          <w:rtl/>
          <w:cs/>
          <w:lang w:val="ar_AE" w:bidi="ar_AE"/>
        </w:rPr>
        <w:t xml:space="preserve"> يُنهي بولسُ صلاته بتسبيحه لله. يتحدث بولسُ على وجه الخصوص عن مجد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القديسون أو المؤمنون في الكنيسة</w:t>
      </w:r>
    </w:p>
    <w:p>
      <w:pPr>
        <w:pStyle w:val="ListBullet"/>
        <w:bidi/>
        <w:spacing w:line="240" w:lineRule="auto"/>
        <w:ind w:left="720"/>
      </w:pPr>
      <w:r>
        <w:rPr>
          <w:rtl/>
          <w:cs/>
          <w:lang w:val="ar_AE" w:bidi="ar_AE"/>
        </w:rPr>
      </w:r>
      <w:r>
        <w:rPr>
          <w:rtl/>
          <w:cs/>
          <w:lang w:val="ar_AE" w:bidi="ar_AE"/>
        </w:rPr>
        <w:t>المؤمنون الآخرون عبر الأجيال القادمة</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يُذكِّر بولس مؤمني أفسس بسبب صلاته. كان بولس يُصلِّي بسبب كل ما شارَكه معهم للتو. يريد بولسُ أن يعطي اللهُ للمؤمنين في أفسس قوةً لأنهم الآن مجموعة واحدة، كنيسة واحدة تتكوَّن من الأمم واليهود. يَركع بولسُ على الأرض وكلا رُكبتاه على الأرض. لا نَعرف ما إذا كان لدى بولس سجادة، أو بُساط، أو وسادة تحت ركبتيه. تستخدم بعض الترجمات تعبير "أَنزلُ على رُكبتَيَّ." هذا لا يعني أنه تَعثر أو سَقط عن طريق الخطأ. هذا يعني أن بولس اختار أن يَجثو على ركبتيه ليُصلِّي. لا يَذكر بولسُ لماذا اختار أن يَركع ليُصلِّي، لكننا نَعلم أنه يُظهِر احترامًا وعبادةً لله. يُصلِّي بولس إلى الله الآب، خالقِ كل شيء أو الله الآب الذي يُعطي كلَّ عائلة اسمها.</w:t>
      </w:r>
    </w:p>
    <w:p>
      <w:pPr>
        <w:bidi/>
      </w:pPr>
      <w:r>
        <w:rPr>
          <w:rtl/>
          <w:cs/>
          <w:lang w:val="ar_AE" w:bidi="ar_AE"/>
        </w:rPr>
      </w:r>
      <w:r>
        <w:rPr>
          <w:rtl/>
          <w:cs/>
          <w:lang w:val="ar_AE" w:bidi="ar_AE"/>
        </w:rPr>
        <w:t>توقَّفوا هنا وناقشوا كيف ستُترجمون فكرة أن الله هو الآب الذي يعطي كلَّ شيء اسمه، أو الذي يعطي الحياةَ لكلِّ ما في السماء وعلى الأرض. توقَّفوا هنا عن سماع التسجيل الصوتي.</w:t>
      </w:r>
    </w:p>
    <w:p>
      <w:pPr>
        <w:bidi/>
      </w:pPr>
      <w:r>
        <w:rPr>
          <w:rtl/>
          <w:cs/>
          <w:lang w:val="ar_AE" w:bidi="ar_AE"/>
        </w:rPr>
      </w:r>
      <w:r>
        <w:rPr>
          <w:rtl/>
          <w:cs/>
          <w:lang w:val="ar_AE" w:bidi="ar_AE"/>
        </w:rPr>
        <w:t>يمتلك اللهُ الآب قُدرةً وقوةً غير محدودتين، مثل رجلٍ غنيٍ له ثروة غير محدودة. يَطلب بولس من الله أن يَستخدم الروحَ القُدس وموارده غير المحدودة ليعطي المؤمنين قُدرةً داخلية، أو قوة وقُدرة. عندما يَستخدم بولسُ كلمتين مثل القوة والقُدرة واللتين هما نفس الشيء تقريبًا، فإنه يُظهِر أن هذا الأمر مهم حقًا. يواصل بولسُ صلاته طالبًا أن يَسكن المسيحُ من خلال الإيمان في قلوب المؤمنين. بهذه القُدرة والقوة، سيعيش المسيح دائمًا في قلوب المؤمنين. بكلمات أخرى، سيَمتلك المسيحُ المؤمنين لأنهم يثقون بالمسيح. لا يُشير القلب إلى قلبنا المادي الذي في أجسادنا. يُشير القلب إلى الذات الداخلية، أو الذهن الداخلي، وأهدافنا ورغباتنا. تَستخدم بعض اللغات الكبدَ، أو المعدة، أو الأمعاء للتعبير عن الذات الداخلية للشخص.</w:t>
      </w:r>
    </w:p>
    <w:p>
      <w:pPr>
        <w:bidi/>
      </w:pPr>
      <w:r>
        <w:rPr>
          <w:rtl/>
          <w:cs/>
          <w:lang w:val="ar_AE" w:bidi="ar_AE"/>
        </w:rPr>
      </w:r>
      <w:r>
        <w:rPr>
          <w:rtl/>
          <w:cs/>
          <w:lang w:val="ar_AE" w:bidi="ar_AE"/>
        </w:rPr>
        <w:t>توقَّفوا هنا وناقشوا أي جزء من الجسد تَستخدمه ثقافتُكم لتَصِف المشاعر. توقَّفوا هنا عن سماع التسجيل الصوتي.</w:t>
      </w:r>
    </w:p>
    <w:p>
      <w:pPr>
        <w:bidi/>
      </w:pPr>
      <w:r>
        <w:rPr>
          <w:rtl/>
          <w:cs/>
          <w:lang w:val="ar_AE" w:bidi="ar_AE"/>
        </w:rPr>
      </w:r>
      <w:r>
        <w:rPr>
          <w:rtl/>
          <w:cs/>
          <w:lang w:val="ar_AE" w:bidi="ar_AE"/>
        </w:rPr>
        <w:t>يَستخدم بولسُ مثالَ الجذور العميقة للشجرة والأساس الحجري العميق للبيت ليُظهِر كيف ستُبقيهم محبةُ الله ثابتين في إيمانهم. يريد بولس أن يكون المؤمنون متجذرين بِعمقٍ في محبة الله.</w:t>
      </w:r>
    </w:p>
    <w:p>
      <w:pPr>
        <w:bidi/>
      </w:pPr>
      <w:r>
        <w:rPr>
          <w:rtl/>
          <w:cs/>
          <w:lang w:val="ar_AE" w:bidi="ar_AE"/>
        </w:rPr>
      </w:r>
      <w:r>
        <w:rPr>
          <w:rtl/>
          <w:cs/>
          <w:lang w:val="ar_AE" w:bidi="ar_AE"/>
        </w:rPr>
        <w:t>توقفوا هنا وانظروا مرةً أخرى إلى صورةٍ لشجرةٍ ذات جذور عميقة. انظروا مرة أخرى إلى صورةٍ لأساس حجري عميق لبيت ما. ناقشوا الآن كمجموعة كيف تُقارَن محبةُ الله بهذين المَثلين. توقَّفوا هنا عن سماع التسجيل الصوتي.</w:t>
      </w:r>
    </w:p>
    <w:p>
      <w:pPr>
        <w:bidi/>
      </w:pPr>
      <w:r>
        <w:rPr>
          <w:rtl/>
          <w:cs/>
          <w:lang w:val="ar_AE" w:bidi="ar_AE"/>
        </w:rPr>
      </w:r>
      <w:r>
        <w:rPr>
          <w:rtl/>
          <w:cs/>
          <w:lang w:val="ar_AE" w:bidi="ar_AE"/>
        </w:rPr>
        <w:t>يَطلب بولسُ من الله أن يعطي المؤمنين القُدرة على معرفة ارتفاع، وعرض، وعُمق محبة الله. قد تُعبر بعض الترجمات عن هذا بأن تَذكر أن بولس يَطلب أن يكون لهم فهمٌ كامل بخصوص مدى محبة المسيح لهم. يقول بولس إن هذه المحبة عظيمةٌ لدرجة أن المؤمنين لن يستطيعوا استيعابها بالكامل. لكن بمحبة المسيح هذه، سيكون المؤمنون تامين أو كاملين لأنهم يمتلكون ملءَ الحياة والقوة اللتيْن يعطيهما اللهُ.</w:t>
      </w:r>
    </w:p>
    <w:p>
      <w:pPr>
        <w:bidi/>
      </w:pPr>
      <w:r>
        <w:rPr>
          <w:rtl/>
          <w:cs/>
          <w:lang w:val="ar_AE" w:bidi="ar_AE"/>
        </w:rPr>
      </w:r>
      <w:r>
        <w:rPr>
          <w:rtl/>
          <w:cs/>
          <w:lang w:val="ar_AE" w:bidi="ar_AE"/>
        </w:rPr>
        <w:t>توقفوا هنا وناقشوا كيف ستتحدثون عن ارتفاع، وعمق، وعرض محبة المسيح. يَستخدم بولسُ صورةَ مبنى كبير جدًا ليَصِف محبة المسيح. ما المثال الذي ستستخدمونه لمساعدة الناس في ثقافتكم على فهم مدى عظمة محبة المسيح؟ قد يكون من الممتع أن يلعبوا لعبةً يحاول فيها الناسُ تحديد أعلى، أو أوسع، أو أعمق شيء أو مكان يمكن أن يجدوه. ثم تحدثوا عن كيفية الصعود فوق تلك الأشياء، أو التحرك حولها، أو المرور تحتها. كيف يساعدكم هذا النشاط على التفكير في كيفية وصف محبة المسيح؟ توقَّفوا هنا عن سماع التسجيل الصوتي.</w:t>
      </w:r>
    </w:p>
    <w:p>
      <w:pPr>
        <w:bidi/>
      </w:pPr>
      <w:r>
        <w:rPr>
          <w:rtl/>
          <w:cs/>
          <w:lang w:val="ar_AE" w:bidi="ar_AE"/>
        </w:rPr>
      </w:r>
      <w:r>
        <w:rPr>
          <w:rtl/>
          <w:cs/>
          <w:lang w:val="ar_AE" w:bidi="ar_AE"/>
        </w:rPr>
        <w:t>في الجزء الثاني من هذا المقطع، يختتم بولسُ الصلاةَ بتسبيحٍ لله. إن نهايةَ هذه الصلاة هي مثل ترنيمةِ تسبيح. يريد بولس من الشعب أن يعطوا اللهَ كلَّ المجد. يَستخدم اللهُ قوَّته ليُحقِّق فينا أكثر مما نُفكر في أن نطلبه أو أكثر مما نستطيع قياسه. يُظهِر اللهُ قوَّته في كنيسته، في مجموعة المؤمنين، وفي المسيح يسوع، ابنه الذي خَلَّصنا. يَطلب بولسُ أن تُعطي كلُّ الأجيال المجدَ لله على هذا. يختتم بولسُ بكلمة: "آمين." كان بولس يَستخدم كلمة "آمين" ليقول: "أنا أَتفقُ مع ما قيل."</w:t>
      </w:r>
    </w:p>
    <w:p>
      <w:pPr>
        <w:bidi/>
      </w:pPr>
      <w:r>
        <w:rPr>
          <w:rtl/>
          <w:cs/>
          <w:lang w:val="ar_AE" w:bidi="ar_AE"/>
        </w:rPr>
      </w:r>
      <w:r>
        <w:rPr>
          <w:rtl/>
          <w:cs/>
          <w:lang w:val="ar_AE" w:bidi="ar_AE"/>
        </w:rPr>
        <w:t>توقفوا هنا وناقشوا هذه الترنيمة. كيف تستخدمون ترانيم مثل هذه؟ كيف يمكنكم أن تُظهِروا أن هذه النهاية للصلاة هي ترنيمة خاصة؟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اختاروا أشخاصًا لتُمثِّل كل دور. عندما يبدأ بولس في الصلاة، سيُقرِّر أن يجثو على ركبتيه. يَنظر بولسُ إلى الله ويبدأ في الصلاة ويُشير إليه بكلمة "الآب." يَطلب بولسُ من الله الآب، خالق كل شيء، أن يَستخدم روحه القدوس ليُعطي المؤمنين قوةً داخلية. بينما يَطلب بولس هذا، يتحرَّك الروحُ القُدس من عند الله إلى المؤمنين ويَلمس كلَّ مؤمن. عندما يُلمس كلُّ مؤمن، ينبغي أن يُظهِر أنه يشعر بهذه القوة الداخلية.</w:t>
      </w:r>
    </w:p>
    <w:p>
      <w:pPr>
        <w:bidi/>
      </w:pPr>
      <w:r>
        <w:rPr>
          <w:rtl/>
          <w:cs/>
          <w:lang w:val="ar_AE" w:bidi="ar_AE"/>
        </w:rPr>
      </w:r>
      <w:r>
        <w:rPr>
          <w:rtl/>
          <w:cs/>
          <w:lang w:val="ar_AE" w:bidi="ar_AE"/>
        </w:rPr>
        <w:t>يُصلِّي بولسُ من أجل أن يعيش المسيحُ في قلوب المؤمنين. بينما يُصلِّي بولس هكذا، ينبغي أن يتحرَّك يسوع من جانب الله ويذهب إلى كل مؤمن. ينبغي أن يُظهِر كلُّ مؤمن أنه يؤمن بأن يسوع يعيش معه الآن.</w:t>
      </w:r>
    </w:p>
    <w:p>
      <w:pPr>
        <w:bidi/>
      </w:pPr>
      <w:r>
        <w:rPr>
          <w:rtl/>
          <w:cs/>
          <w:lang w:val="ar_AE" w:bidi="ar_AE"/>
        </w:rPr>
      </w:r>
      <w:r>
        <w:rPr>
          <w:rtl/>
          <w:cs/>
          <w:lang w:val="ar_AE" w:bidi="ar_AE"/>
        </w:rPr>
        <w:t>بينما يتحدث بولس عن كون المؤمنين متجذرين ومتأسَّسين في محبة المسيح، أَظهِروا جذور الشجرة وأساس البيت. يتحدث بولس عن طول، وارتفاع، وعرض محبة المسيح. بينما يتحدث بولس عن هذا، أَظهِروا شيئًا له ارتفاع، وعرض، وعمق كبير. أَظهِروا أن المسيح يُحب شعبه، وأَظهِروا أن شعبه، أي المؤمنين، يستقبلون محبة المسيح. أَظهِروا المؤمنين وهم يعيشون بطريقة كاملة أو ممتلئة. ينبغي أن يَظهر الله سعيدًا لأنهم استقبلوا هذه المحبة وأن الله يُواصل إعطاء بركاته لهم.</w:t>
      </w:r>
    </w:p>
    <w:p>
      <w:pPr>
        <w:bidi/>
      </w:pPr>
      <w:r>
        <w:rPr>
          <w:rtl/>
          <w:cs/>
          <w:lang w:val="ar_AE" w:bidi="ar_AE"/>
        </w:rPr>
      </w:r>
      <w:r>
        <w:rPr>
          <w:rtl/>
          <w:cs/>
          <w:lang w:val="ar_AE" w:bidi="ar_AE"/>
        </w:rPr>
        <w:t>ثم يتَّجه بولس والمؤمنون، أي الكنيسة، نحو الله ويُمجِّدون اللهَ على كلَّ الأمور التي فعلها ولم يُفكِّروا حتى في أن يطلبوها. يَطلب بولس أن يستمر هذا التمجيد إلى الأبد.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٣: ١٤–٢١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 الذي أوحى لبولس أن يَكتب الرسالة</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القديسون، أو المؤمنون في الكنيسة</w:t>
      </w:r>
    </w:p>
    <w:p>
      <w:pPr>
        <w:pStyle w:val="ListBullet"/>
        <w:bidi/>
        <w:spacing w:line="240" w:lineRule="auto"/>
        <w:ind w:left="720"/>
      </w:pPr>
      <w:r>
        <w:rPr>
          <w:rtl/>
          <w:cs/>
          <w:lang w:val="ar_AE" w:bidi="ar_AE"/>
        </w:rPr>
      </w:r>
      <w:r>
        <w:rPr>
          <w:rtl/>
          <w:cs/>
          <w:lang w:val="ar_AE" w:bidi="ar_AE"/>
        </w:rPr>
        <w:t>المؤمنون الآخرون عبر الأجيال القادمة</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في الجزء الأول، يُخبِر بولسُ المؤمنين أنه عندما يفكر في كيف أصبح المؤمنون اليهود والمؤمنون من الأمم متَّحدين في جسدٍ واحد، أو كنيسة واحدة، يجثو على رُكبتيه ليُصلِّي إلى الله الآب.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"كيف تشعر الآن؟" قد تسمعون إجابات مثل: "أحب هؤلاء المؤمنين من الأمم. أنا سعيد جدًا لأنَّ الله يراهم أبناءً له بالكامل، ومتساويين مع المؤمنين اليهود. أنا سعيد جدًا لأن الله جمَّعهم معًا ليُشكِّلوا جسدًا واحدًا، ولأنهم متساوون في عيني الله. ستكون الكنيسةُ قوية جدًا بسبب هذا. أشعر بالتواضع عندما أفكر في دوري في هذا الأمر لأن كل ما فعلتُه هو مشاركة الأخبار السارة معهم جميعًا. أريد فقط أن أُسبح اللهَ على هذا."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بولسُ من الله أن يَستخدم موارده غير المحدودة ليعطي قوةً داخلية لجميع المؤمنين. يَطلب بولسُ من الله أن يَستخدم روحَه القدوس ليعطي هذه القوة للمؤمنين. يَطلب بولسُ أيضًا أن يعيش يسوعُ المسيح في قلب كل مؤمن عندما يثق أو يؤمن بيسوع.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 "كيف تشعر عندما تسمع بولس وهو يُصلِّي هذه الصلاة؟" قد تسمعون إجابات مثل: "هذا يجعلني أشعر بالسعادة. يريد بولسُ الأفضل لنا. يريد بولسُ أن نكون أقوياء في إيماننا. يبدو أن الطريقة لِفِعل هذا هي أن نطلب من الله أن يعطينا القوةَ التي نحتاجها. يُظهِر بولسُ مدى محبته لنا عندما يُصلِّي بهذه الطريقة. أعتقد أن هذا يعني أن الله يُحبنا أيضًا ويريد أن تكون لدينا هذه القوة الداخلية. عندما أَعلمُ أن يسوع يَسكن فيَّ، أشعر بالتواضع الشديد. هذا يجعلني أرغبُ في تَذكُّر أنه أينما أَذهب أو مهما أفعلُ، فإن يسوع يكون معي لأنه يَسكن فيَّ. هذه عطية رائعة. أرجو أن أكون جديرًا بهذه العطية."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يستخدم بولسُ صورةَ جذور عميقة للشجر وصورة أساس قوي للبيت لتذكير المؤمنين بمدى أهمية أن تكون لديهم محبة الله. بمحبة الله، سيكونون أقوياء. كان بولس يريد من المؤمنين أن يبدأوا في فهمِ مدى علو محبة الله، وعرضها، وعمقها. حتى مع هذه الصورة، يُخبِر بولسُ المؤمنين أنه سيكون من الصعب عليهم أن يستوعبوا محبة الله بشكلٍ كامل. يريد بولس من المؤمنين أن يختبروا محبة المسيح. يَطلب بولسُ أن يكون للمؤمنين الحياة والقوة التي تأتي من الله. هذه حياة كاملة وقوة كاملة.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المؤمنين: "كيف تشعرون عندما تسمعون بولس يتكلم عن محبة الله بهذه الطريقة؟" قد تسمعون إجابات مثل: "ظننت أنني أَفهمُ محبةَ الله لي، لكنني الآن أرى أن محبة الله أكبر بكثير مما ظننتُ. يبدو أنني سأستمر في التعلُّم عن محبة الله لي طوال حياتي. أُحب أن أفكر في كيف أن جذور الشجرة تَجعل الشجرة قوية عندما تكون هناك رياح كثيرة. لقد رأيتُ شجرة ذات جذور ضعيفة تَسقط بِفعل الرياح. أريد أن تكون خبرتي الخاصة مع محبة الله مثل الشجرة ذات الجذور العميقة. أَتطلعُ إلى استقبال هذا الملء المرتبط بالحياة والقوة الذي كان بولس يتحدث عنه. أرجو أن يَرى الآخرون الذين لم يؤمنوا بعد بيسوع هذه القوةَ وملء الحياة فيَّ، وأن يجعلهم هذا يريدون أن يتبعوا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يختتم بولس صلاته بتسبيحه لله. يعطي بولسُ المجدَ لله لأنه يستطيع أن يَفعل أكثر مما نُفكِّر في أن نَطلب. يَستخدم اللهُ قوَّته العظيمة ليعَمل في المؤمنين. كذلك يُسبِّح بولسُ اللهَ ويسوعَ على ما فَعلاه في الكنيسة أو مجموعة المؤمنين. يريد بولس من جميع الأجيال القادمة أن تُسبِّح الله. يختتم بولسُ بكلمة: "آمين."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بولس: "كيف تشعر عندما تفكر في أن الله يستخدم قوَّته القديرة ليَعمل بداخل المؤمنين؟" قد تسمعون إجابات مثل: "أشعر بالحماس بخصوص ما قد يَحدث إذا اختبرَ المؤمنون محبةَ الله مثلما ينبغي أن يختبروها. إذا كان المؤمنون يَعلمون أن الله يَعمل فيهم بقوَّته العظيمة، فلا يوجد شيء لا يستطيعون فعله لأجل المسيح. سيتمكنون من إخبار الآخرين عن يسوع. سيَرى الناسُ اللهَ عاملًا في حياتهم وسيَندهشون مما يرونه. ستنمو الكنيسة كثيرًا. أريد هذا بشدة وأشعر بحماس شديد وأنا أفكر في ذلك."</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٣: ١٤–٢١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"أُصلِّي إلى </w:t>
      </w:r>
      <w:r>
        <w:rPr>
          <w:b/>
          <w:rtl/>
          <w:cs/>
          <w:lang w:val="ar_AE" w:bidi="ar_AE"/>
        </w:rPr>
        <w:t>الآب</w:t>
      </w:r>
      <w:r>
        <w:rPr>
          <w:rtl/>
          <w:cs/>
          <w:lang w:val="ar_AE" w:bidi="ar_AE"/>
        </w:rPr>
        <w:t xml:space="preserve">، </w:t>
      </w:r>
      <w:r>
        <w:rPr>
          <w:b/>
          <w:rtl/>
          <w:cs/>
          <w:lang w:val="ar_AE" w:bidi="ar_AE"/>
        </w:rPr>
        <w:t>خالق</w:t>
      </w:r>
      <w:r>
        <w:rPr>
          <w:rtl/>
          <w:cs/>
          <w:lang w:val="ar_AE" w:bidi="ar_AE"/>
        </w:rPr>
        <w:t xml:space="preserve"> كل شيء" أو "أبي جميع الآباء على الأرض." تُشير كلمة الآب إلى الآب السماوي أو الله. يَستخدم بولسُ الكلمةَ ذاتها التي تستخدمونها أنتم للإشارة إلى آبائكم. تأكَّدوا من أن مستمعيكم يَفهمون أن بولس يتحدث عن الله الآب، واستخدموا الكلمة ذاتها التي استخدمتوها في المقاطع السابقة للإشارة إلى الآب. إن كلمة الخالق تعني الشخص الذي يَخلق شيئًا أو يَصنع شيئًا من العدم. لقد خَلقَ اللهُ الكونَ وكل ما فيه.</w:t>
      </w:r>
    </w:p>
    <w:p>
      <w:pPr>
        <w:bidi/>
      </w:pPr>
      <w:r>
        <w:rPr>
          <w:rtl/>
          <w:cs/>
          <w:lang w:val="ar_AE" w:bidi="ar_AE"/>
        </w:rPr>
      </w:r>
      <w:r>
        <w:rPr>
          <w:rtl/>
          <w:cs/>
          <w:lang w:val="ar_AE" w:bidi="ar_AE"/>
        </w:rPr>
        <w:t xml:space="preserve">يقول بولس إن الله خَلقَ العائلات، أو الشعوب في </w:t>
      </w:r>
      <w:r>
        <w:rPr>
          <w:b/>
          <w:rtl/>
          <w:cs/>
          <w:lang w:val="ar_AE" w:bidi="ar_AE"/>
        </w:rPr>
        <w:t>السماء</w:t>
      </w:r>
      <w:r>
        <w:rPr>
          <w:rtl/>
          <w:cs/>
          <w:lang w:val="ar_AE" w:bidi="ar_AE"/>
        </w:rPr>
        <w:t xml:space="preserve"> وعلى الأرض. استخدموا الكلمة ذاتها التي استخدمتموها في المقاطع السابقة للإشارة إلى السماء، وتذكَّروا أن كلمة </w:t>
      </w:r>
      <w:r>
        <w:rPr>
          <w:rtl/>
          <w:cs/>
          <w:lang w:val="ar_AE" w:bidi="ar_AE"/>
        </w:rPr>
        <w:t>السماء</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يتحدث بولس عن غنى </w:t>
      </w:r>
      <w:r>
        <w:rPr>
          <w:b/>
          <w:rtl/>
          <w:cs/>
          <w:lang w:val="ar_AE" w:bidi="ar_AE"/>
        </w:rPr>
        <w:t>مجد</w:t>
      </w:r>
      <w:r>
        <w:rPr>
          <w:rtl/>
          <w:cs/>
          <w:lang w:val="ar_AE" w:bidi="ar_AE"/>
        </w:rPr>
        <w:t xml:space="preserve"> الله. يتعلَّق المجد بمقدار جمال الله، وقوَّته وجلاله. تُناقَش كلمة </w:t>
      </w:r>
      <w:r>
        <w:rPr>
          <w:rtl/>
          <w:cs/>
          <w:lang w:val="ar_AE" w:bidi="ar_AE"/>
        </w:rPr>
        <w:t>المجد</w:t>
      </w:r>
      <w:r>
        <w:rPr>
          <w:rtl/>
          <w:cs/>
          <w:lang w:val="ar_AE" w:bidi="ar_AE"/>
        </w:rPr>
        <w:t xml:space="preserve"> في قاموس الكلمات الرئيسية. استخدموا الكلمة ذاتها للمجد التي استخدمتوها عند ترجمة المقاطع السابقة.</w:t>
      </w:r>
    </w:p>
    <w:p>
      <w:pPr>
        <w:bidi/>
      </w:pPr>
      <w:r>
        <w:rPr>
          <w:rtl/>
          <w:cs/>
          <w:lang w:val="ar_AE" w:bidi="ar_AE"/>
        </w:rPr>
      </w:r>
      <w:r>
        <w:rPr>
          <w:rtl/>
          <w:cs/>
          <w:lang w:val="ar_AE" w:bidi="ar_AE"/>
        </w:rPr>
        <w:t xml:space="preserve">سيَستخدم اللهُ </w:t>
      </w:r>
      <w:r>
        <w:rPr>
          <w:b/>
          <w:rtl/>
          <w:cs/>
          <w:lang w:val="ar_AE" w:bidi="ar_AE"/>
        </w:rPr>
        <w:t>روحَه</w:t>
      </w:r>
      <w:r>
        <w:rPr>
          <w:rtl/>
          <w:cs/>
          <w:lang w:val="ar_AE" w:bidi="ar_AE"/>
        </w:rPr>
        <w:t xml:space="preserve">، أي </w:t>
      </w:r>
      <w:r>
        <w:rPr>
          <w:b/>
          <w:rtl/>
          <w:cs/>
          <w:lang w:val="ar_AE" w:bidi="ar_AE"/>
        </w:rPr>
        <w:t>الروحَ القُدس</w:t>
      </w:r>
      <w:r>
        <w:rPr>
          <w:rtl/>
          <w:cs/>
          <w:lang w:val="ar_AE" w:bidi="ar_AE"/>
        </w:rPr>
        <w:t xml:space="preserve"> ليعطينا قوة داخلية. يُناقَش اسم </w:t>
      </w:r>
      <w:r>
        <w:rPr>
          <w:rtl/>
          <w:cs/>
          <w:lang w:val="ar_AE" w:bidi="ar_AE"/>
        </w:rPr>
        <w:t>الروح القُدس</w:t>
      </w:r>
      <w:r>
        <w:rPr>
          <w:rtl/>
          <w:cs/>
          <w:lang w:val="ar_AE" w:bidi="ar_AE"/>
        </w:rPr>
        <w:t xml:space="preserve"> في قاموس الكلمات الرئيسية. استخدموا العبارة ذاتها التي استخدمتوها من قَبل للإشارة إلى الروح القُدس.</w:t>
      </w:r>
    </w:p>
    <w:p>
      <w:pPr>
        <w:bidi/>
      </w:pPr>
      <w:r>
        <w:rPr>
          <w:rtl/>
          <w:cs/>
          <w:lang w:val="ar_AE" w:bidi="ar_AE"/>
        </w:rPr>
      </w:r>
      <w:r>
        <w:rPr>
          <w:rtl/>
          <w:cs/>
          <w:lang w:val="ar_AE" w:bidi="ar_AE"/>
        </w:rPr>
        <w:t xml:space="preserve">إن </w:t>
      </w:r>
      <w:r>
        <w:rPr>
          <w:b/>
          <w:rtl/>
          <w:cs/>
          <w:lang w:val="ar_AE" w:bidi="ar_AE"/>
        </w:rPr>
        <w:t>المسيح</w:t>
      </w:r>
      <w:r>
        <w:rPr>
          <w:rtl/>
          <w:cs/>
          <w:lang w:val="ar_AE" w:bidi="ar_AE"/>
        </w:rPr>
        <w:t xml:space="preserve"> سيحيا </w:t>
      </w:r>
      <w:r>
        <w:rPr>
          <w:b/>
          <w:rtl/>
          <w:cs/>
          <w:lang w:val="ar_AE" w:bidi="ar_AE"/>
        </w:rPr>
        <w:t>في قلوبكم</w:t>
      </w:r>
      <w:r>
        <w:rPr>
          <w:rtl/>
          <w:cs/>
          <w:lang w:val="ar_AE" w:bidi="ar_AE"/>
        </w:rPr>
        <w:t xml:space="preserve">. يُناقَش اسم </w:t>
      </w:r>
      <w:r>
        <w:rPr>
          <w:rtl/>
          <w:cs/>
          <w:lang w:val="ar_AE" w:bidi="ar_AE"/>
        </w:rPr>
        <w:t>المسيح</w:t>
      </w:r>
      <w:r>
        <w:rPr>
          <w:rtl/>
          <w:cs/>
          <w:lang w:val="ar_AE" w:bidi="ar_AE"/>
        </w:rPr>
        <w:t xml:space="preserve"> في قاموس الكلمات الرئيسية. استخدموا الكلمة ذاتها التي استخدمتوها من قَبل للإشارة إلى المسيح. تُشير عبارةُ "في قلوبكم" إلى مركز أفكاركم ومشاعركم.</w:t>
      </w:r>
    </w:p>
    <w:p>
      <w:pPr>
        <w:bidi/>
      </w:pPr>
      <w:r>
        <w:rPr>
          <w:rtl/>
          <w:cs/>
          <w:lang w:val="ar_AE" w:bidi="ar_AE"/>
        </w:rPr>
      </w:r>
      <w:r>
        <w:rPr>
          <w:rtl/>
          <w:cs/>
          <w:lang w:val="ar_AE" w:bidi="ar_AE"/>
        </w:rPr>
        <w:t xml:space="preserve">توقفوا هنا وناقشوا الكلمات التي اخترتموها لوصف معنى عبارة </w:t>
      </w:r>
      <w:r>
        <w:rPr>
          <w:b/>
          <w:rtl/>
          <w:cs/>
          <w:lang w:val="ar_AE" w:bidi="ar_AE"/>
        </w:rPr>
        <w:t>في قلوبكم</w:t>
      </w:r>
      <w:r>
        <w:rPr>
          <w:rtl/>
          <w:cs/>
          <w:lang w:val="ar_AE" w:bidi="ar_AE"/>
        </w:rPr>
        <w:t>. توقَّفوا هنا عن سماع التسجيل الصوتي.</w:t>
      </w:r>
    </w:p>
    <w:p>
      <w:pPr>
        <w:bidi/>
      </w:pPr>
      <w:r>
        <w:rPr>
          <w:rtl/>
          <w:cs/>
          <w:lang w:val="ar_AE" w:bidi="ar_AE"/>
        </w:rPr>
      </w:r>
      <w:r>
        <w:rPr>
          <w:rtl/>
          <w:cs/>
          <w:lang w:val="ar_AE" w:bidi="ar_AE"/>
        </w:rPr>
        <w:t xml:space="preserve">يَطلبُ بولس أن يعيش المسيحُ في قلوب المؤمنين من خلال </w:t>
      </w:r>
      <w:r>
        <w:rPr>
          <w:b/>
          <w:rtl/>
          <w:cs/>
          <w:lang w:val="ar_AE" w:bidi="ar_AE"/>
        </w:rPr>
        <w:t>الإيمان</w:t>
      </w:r>
      <w:r>
        <w:rPr>
          <w:rtl/>
          <w:cs/>
          <w:lang w:val="ar_AE" w:bidi="ar_AE"/>
        </w:rPr>
        <w:t xml:space="preserve">، أو لأنهم يثقون بيسوع. يُناقَش </w:t>
      </w:r>
      <w:r>
        <w:rPr>
          <w:rtl/>
          <w:cs/>
          <w:lang w:val="ar_AE" w:bidi="ar_AE"/>
        </w:rPr>
        <w:t>الإيمان</w:t>
      </w:r>
      <w:r>
        <w:rPr>
          <w:rtl/>
          <w:cs/>
          <w:lang w:val="ar_AE" w:bidi="ar_AE"/>
        </w:rPr>
        <w:t xml:space="preserve"> في قاموس الكلمات الرئيسية. استخدموا الكلمةَ ذاتها التي استخدمتوها من قَبل للإشارة إلى الإيمان.</w:t>
      </w:r>
    </w:p>
    <w:p>
      <w:pPr>
        <w:bidi/>
      </w:pPr>
      <w:r>
        <w:rPr>
          <w:rtl/>
          <w:cs/>
          <w:lang w:val="ar_AE" w:bidi="ar_AE"/>
        </w:rPr>
      </w:r>
      <w:r>
        <w:rPr>
          <w:rtl/>
          <w:cs/>
          <w:lang w:val="ar_AE" w:bidi="ar_AE"/>
        </w:rPr>
        <w:t xml:space="preserve">يريد بولس من جميع </w:t>
      </w:r>
      <w:r>
        <w:rPr>
          <w:b/>
          <w:rtl/>
          <w:cs/>
          <w:lang w:val="ar_AE" w:bidi="ar_AE"/>
        </w:rPr>
        <w:t>القديسين</w:t>
      </w:r>
      <w:r>
        <w:rPr>
          <w:rtl/>
          <w:cs/>
          <w:lang w:val="ar_AE" w:bidi="ar_AE"/>
        </w:rPr>
        <w:t xml:space="preserve">، أو جميع شعب الله، أن يَفهموا محبةَ الله. تُناقَش كلمة </w:t>
      </w:r>
      <w:r>
        <w:rPr>
          <w:rtl/>
          <w:cs/>
          <w:lang w:val="ar_AE" w:bidi="ar_AE"/>
        </w:rPr>
        <w:t>قديس</w:t>
      </w:r>
      <w:r>
        <w:rPr>
          <w:rtl/>
          <w:cs/>
          <w:lang w:val="ar_AE" w:bidi="ar_AE"/>
        </w:rPr>
        <w:t xml:space="preserve"> في قاموس الكلمات الرئيسية. استخدموا الكلمة ذاتها التي تستخدمونها للإشارة إلى القديس. </w:t>
      </w:r>
    </w:p>
    <w:p>
      <w:pPr>
        <w:bidi/>
      </w:pPr>
      <w:r>
        <w:rPr>
          <w:rtl/>
          <w:cs/>
          <w:lang w:val="ar_AE" w:bidi="ar_AE"/>
        </w:rPr>
      </w:r>
      <w:r>
        <w:rPr>
          <w:rtl/>
          <w:cs/>
          <w:lang w:val="ar_AE" w:bidi="ar_AE"/>
        </w:rPr>
        <w:t xml:space="preserve">يختتم بولسُ صلاته بِطلب المجد لله في </w:t>
      </w:r>
      <w:r>
        <w:rPr>
          <w:b/>
          <w:rtl/>
          <w:cs/>
          <w:lang w:val="ar_AE" w:bidi="ar_AE"/>
        </w:rPr>
        <w:t>الكنيسة</w:t>
      </w:r>
      <w:r>
        <w:rPr>
          <w:rtl/>
          <w:cs/>
          <w:lang w:val="ar_AE" w:bidi="ar_AE"/>
        </w:rPr>
        <w:t xml:space="preserve">. الكنيسة هي مجموعة المؤمنين الذين يجتمعون معًا للعبادة والصلاة. تُناقَش كلمة </w:t>
      </w:r>
      <w:r>
        <w:rPr>
          <w:rtl/>
          <w:cs/>
          <w:lang w:val="ar_AE" w:bidi="ar_AE"/>
        </w:rPr>
        <w:t>كنيسة</w:t>
      </w:r>
      <w:r>
        <w:rPr>
          <w:rtl/>
          <w:cs/>
          <w:lang w:val="ar_AE" w:bidi="ar_AE"/>
        </w:rPr>
        <w:t xml:space="preserve"> في قاموس الكلمات الرئيسية. استخدموا الكلمة ذاتها التي استخدمتوها من قَبل للإشارة إلى كلمة الكنيسة.</w:t>
      </w:r>
    </w:p>
    <w:p>
      <w:pPr>
        <w:bidi/>
      </w:pPr>
      <w:r>
        <w:rPr>
          <w:rtl/>
          <w:cs/>
          <w:lang w:val="ar_AE" w:bidi="ar_AE"/>
        </w:rPr>
      </w:r>
      <w:r>
        <w:rPr>
          <w:rtl/>
          <w:cs/>
          <w:lang w:val="ar_AE" w:bidi="ar_AE"/>
        </w:rPr>
        <w:t xml:space="preserve">يَطلب بولسُ أن يكون هذا المجد لله في كل </w:t>
      </w:r>
      <w:r>
        <w:rPr>
          <w:b/>
          <w:rtl/>
          <w:cs/>
          <w:lang w:val="ar_AE" w:bidi="ar_AE"/>
        </w:rPr>
        <w:t>الأجيال</w:t>
      </w:r>
      <w:r>
        <w:rPr>
          <w:rtl/>
          <w:cs/>
          <w:lang w:val="ar_AE" w:bidi="ar_AE"/>
        </w:rPr>
        <w:t xml:space="preserve"> القادمة. توجد طريقة أخرى لقول هذا وهي "عبر الأزمنة القادمة." يريد بولس من جميع الناس من الآن وحتى المستقبل أن يختبروا هذه المحبةَ والقوة من عند الله. يُناقَش مصطلح </w:t>
      </w:r>
      <w:r>
        <w:rPr>
          <w:rtl/>
          <w:cs/>
          <w:lang w:val="ar_AE" w:bidi="ar_AE"/>
        </w:rPr>
        <w:t>أجيال</w:t>
      </w:r>
      <w:r>
        <w:rPr>
          <w:rtl/>
          <w:cs/>
          <w:lang w:val="ar_AE" w:bidi="ar_AE"/>
        </w:rPr>
        <w:t xml:space="preserve"> في قاموس الكلمات الرئيسية. استخدموا الكلمة ذاتها التي استخدمتوها من قَبل للإشارة إلى الأجيال.</w:t>
      </w:r>
    </w:p>
    <w:p>
      <w:pPr>
        <w:bidi/>
      </w:pPr>
      <w:r>
        <w:rPr>
          <w:rtl/>
          <w:cs/>
          <w:lang w:val="ar_AE" w:bidi="ar_AE"/>
        </w:rPr>
      </w:r>
      <w:r>
        <w:rPr>
          <w:rtl/>
          <w:cs/>
          <w:lang w:val="ar_AE" w:bidi="ar_AE"/>
        </w:rPr>
        <w:t xml:space="preserve">يَختتم بولسُ الصلاة بكلمة </w:t>
      </w:r>
      <w:r>
        <w:rPr>
          <w:b/>
          <w:rtl/>
          <w:cs/>
          <w:lang w:val="ar_AE" w:bidi="ar_AE"/>
        </w:rPr>
        <w:t>آمين</w:t>
      </w:r>
      <w:r>
        <w:rPr>
          <w:rtl/>
          <w:cs/>
          <w:lang w:val="ar_AE" w:bidi="ar_AE"/>
        </w:rPr>
        <w:t>. إن كلمة آمين هي الرد المعتاد الذي يُقال في نهاية الصلاة. وهي تعني الاتفاق مع ما قاله الشخص وأنَّ ما قيل أمرٌ صحيح.</w:t>
      </w:r>
    </w:p>
    <w:p>
      <w:pPr>
        <w:bidi/>
      </w:pPr>
      <w:r>
        <w:rPr>
          <w:rtl/>
          <w:cs/>
          <w:lang w:val="ar_AE" w:bidi="ar_AE"/>
        </w:rPr>
      </w:r>
      <w:r>
        <w:rPr>
          <w:rtl/>
          <w:cs/>
          <w:lang w:val="ar_AE" w:bidi="ar_AE"/>
        </w:rPr>
        <w:t xml:space="preserve">توقفوا هنا وناقشوا كمجموعة: ما الكلمة أو العبارة التي ستستخدمونها للتعبير عن كلمة </w:t>
      </w:r>
      <w:r>
        <w:rPr>
          <w:b/>
          <w:rtl/>
          <w:cs/>
          <w:lang w:val="ar_AE" w:bidi="ar_AE"/>
        </w:rPr>
        <w:t>آمين</w:t>
      </w:r>
      <w:r>
        <w:rPr>
          <w:rtl/>
          <w:cs/>
          <w:lang w:val="ar_AE" w:bidi="ar_AE"/>
        </w:rPr>
        <w:t xml:space="preserve">؟ استخدموا الكلمة ذاتها التي استخدمتوها في أسفار أخرى من الكتاب المقدس. توجد كلمة </w:t>
      </w:r>
      <w:r>
        <w:rPr>
          <w:rtl/>
          <w:cs/>
          <w:lang w:val="ar_AE" w:bidi="ar_AE"/>
        </w:rPr>
        <w:t>آمين</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أفسس ٤: ١–٦ واحفظوه في قلوبكم.</w:t>
      </w:r>
    </w:p>
    <w:p>
      <w:pPr>
        <w:bidi/>
      </w:pPr>
      <w:r>
        <w:rPr>
          <w:rtl/>
          <w:cs/>
          <w:lang w:val="ar_AE" w:bidi="ar_AE"/>
        </w:rPr>
      </w:r>
      <w:r>
        <w:rPr>
          <w:rtl/>
          <w:cs/>
          <w:lang w:val="ar_AE" w:bidi="ar_AE"/>
        </w:rPr>
        <w:t>استمعوا إلى نسخة صوتية من رسالة أفسس ٤: ١–٦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أفسس ٤: ١–٦ في أكثر الترجمات المفهومة لكم.</w:t>
      </w:r>
    </w:p>
    <w:p>
      <w:pPr>
        <w:bidi/>
      </w:pPr>
      <w:r>
        <w:rPr>
          <w:rtl/>
          <w:cs/>
          <w:lang w:val="ar_AE" w:bidi="ar_AE"/>
        </w:rPr>
      </w:r>
      <w:r>
        <w:rPr>
          <w:rtl/>
          <w:cs/>
          <w:lang w:val="ar_AE" w:bidi="ar_AE"/>
        </w:rPr>
        <w:t>في النصف الأول من الرسالة، كان بولس يُذكِّر المؤمنين بيسوع الذين يعيشون في أفسس بالهدف الذي وضعه الله لهم. إن هؤلاء المؤمنين، اليهود والأمم، جميعهم جسدٌ واحد، أو شعبٌ واحد يَعمل معًا. يمتلكون جميعًا الميراث نفسه من الله. يُخبِر بولسُ الآن المؤمنين كيف ينبغي أن يعيشوا تجاوبًا مع ذلك. يقول بولس إن المؤمنين يجب أن يكونوا متَّحدين، وأن يعيشوا بطريقة تُرضي الله، ثم يعطي الأساس الذي يجعل وحدتَهم مُمْكنة.</w:t>
      </w:r>
    </w:p>
    <w:p>
      <w:pPr>
        <w:bidi/>
      </w:pPr>
      <w:r>
        <w:rPr>
          <w:rtl/>
          <w:cs/>
          <w:lang w:val="ar_AE" w:bidi="ar_AE"/>
        </w:rPr>
      </w:r>
      <w:r>
        <w:rPr>
          <w:rtl/>
          <w:cs/>
          <w:lang w:val="ar_AE" w:bidi="ar_AE"/>
        </w:rPr>
        <w:t>يبدأ بولس مرة أخرى بِذِكر أنه سجين لخدمة الرب يسوع. يدعو بولسُ نفسه أسيرًا في الرب ليُظهِر أن هذا هو المكان الذي وضعه فيه الربُّ، وليُظهِر أن الرب يسوع هو حقًا سيده. الآن سيعطي بولسُ للمؤمنين تعليمات عن كيفية العيش أينما وضعَهم الربُّ.</w:t>
      </w:r>
    </w:p>
    <w:p>
      <w:pPr>
        <w:bidi/>
      </w:pPr>
      <w:r>
        <w:rPr>
          <w:rtl/>
          <w:cs/>
          <w:lang w:val="ar_AE" w:bidi="ar_AE"/>
        </w:rPr>
      </w:r>
      <w:r>
        <w:rPr>
          <w:rtl/>
          <w:cs/>
          <w:lang w:val="ar_AE" w:bidi="ar_AE"/>
        </w:rPr>
        <w:t>يَحث بولسُ المؤمنين على أن يعيشوا حياةً جديرةً بدعوتهم. هذه الدعوة هي دعوة الله للناس ليكونوا شعبَه ويَفعلوا مشيئته. يجب على المؤمنين أن يتصرفوا بطريقة تُناسب كوْنهم شعبَ الله.</w:t>
      </w:r>
    </w:p>
    <w:p>
      <w:pPr>
        <w:bidi/>
      </w:pPr>
      <w:r>
        <w:rPr>
          <w:rtl/>
          <w:cs/>
          <w:lang w:val="ar_AE" w:bidi="ar_AE"/>
        </w:rPr>
      </w:r>
      <w:r>
        <w:rPr>
          <w:rtl/>
          <w:cs/>
          <w:lang w:val="ar_AE" w:bidi="ar_AE"/>
        </w:rPr>
        <w:t>توقفوا هنا وناقشوا هذا السؤال كمجموعة: تحدثوا عن أية مجموعات مهمة أنتم جزءٌ منها، مثل مجتمع من الناس، أو فريق رياضي. احكوا قصةً عن وقت ذهبتم فيه إلى حدثٍ كان فيه الجميع يَعلمون أنكم جزءٌ من تلك المجموعة. كيف أظهرتم أنكم جزءٌ من المجموعة؟ كيف تصرفتم بشكل مختلف عن الذين ليسوا جزءًا من المجموعة؟ أوقفوا سماع هذا التسجيل الصوتي هنا.</w:t>
      </w:r>
    </w:p>
    <w:p>
      <w:pPr>
        <w:bidi/>
      </w:pPr>
      <w:r>
        <w:rPr>
          <w:rtl/>
          <w:cs/>
          <w:lang w:val="ar_AE" w:bidi="ar_AE"/>
        </w:rPr>
      </w:r>
      <w:r>
        <w:rPr>
          <w:rtl/>
          <w:cs/>
          <w:lang w:val="ar_AE" w:bidi="ar_AE"/>
        </w:rPr>
        <w:t>يأمر بولس المؤمنين أن يكونوا متواضعين دائمًا. في ذلك الوقت، كان اليونانيون والرومان يظنون أنه إذا كان الشخص متواضعًا، فإنه يتصرف مثل العبد. لم تكن هذه وظيفة يُقدرونها. بتواضعهم، يتصرف المؤمنون بشكل مختلف عن الذين حولهم، مما يُظهِر أنهم جزء من مجموعة المؤمنين.</w:t>
      </w:r>
    </w:p>
    <w:p>
      <w:pPr>
        <w:bidi/>
      </w:pPr>
      <w:r>
        <w:rPr>
          <w:rtl/>
          <w:cs/>
          <w:lang w:val="ar_AE" w:bidi="ar_AE"/>
        </w:rPr>
      </w:r>
      <w:r>
        <w:rPr>
          <w:rtl/>
          <w:cs/>
          <w:lang w:val="ar_AE" w:bidi="ar_AE"/>
        </w:rPr>
        <w:t>يقول بولس إن المؤمنين يجب أن يعاملوا الآخرين أيضًا بلطف، وأن يكونوا مستعدين لانتظار الله ليقوم بعمله في وقته. يقول بولس أيضًا إنه على المؤمنين أن "يحتملوا بعضهم بعضًا،" أي أن يحبوا بعضهم بعضًا حتى عندما يكون ذلك صعبًا. يقول بولس إن فعل هذه الأشياء سيساعد المؤمنين على الحفاظ على وحدانية الروح، أو على إقامة علاقات جيدة مع بعضهم بعضًا وعلى العمل معًا بشكل جيد. يقول بولس إن الروح القدس يُعطي السلامَ الذي يوحد أو يَربط المؤمنين معًا. إن الاتحاد يعني العمل معًا من أجل هدفٍ مشترك. ينبغي على المؤمنين أن يفعلوا كل ما في وسعهم ليَحفظوا هذه الوحدة، بأن يكونوا متواضعين، وصبورين، ولُطفاء. إذا فعلوا ذلك، لن يَهدموا سلامَ المجموعة بالمنازعات، والمشاعر المجروحة، وسوء الفهم، والمشاكل الأخرى.</w:t>
      </w:r>
    </w:p>
    <w:p>
      <w:pPr>
        <w:bidi/>
      </w:pPr>
      <w:r>
        <w:rPr>
          <w:rtl/>
          <w:cs/>
          <w:lang w:val="ar_AE" w:bidi="ar_AE"/>
        </w:rPr>
      </w:r>
      <w:r>
        <w:rPr>
          <w:rtl/>
          <w:cs/>
          <w:lang w:val="ar_AE" w:bidi="ar_AE"/>
        </w:rPr>
        <w:t>توقفوا هنا وناقشوا هذا السؤال كمجموعة: احكوا قصةً عن شخصٍ تَخاصَم مع الآخرين وتصرَّف كأنه أهم مما هو عليه في الواقع. كيف تَسبَّب هذا في المشاكل أو المشاعر السيئة؟ احكوا الآن قصةً عن شخصٍ ما، مثل أمٍ أو مُعلِّم، عملَ بجدٍ لتكون الأمور أفضل للذين حوله، لكنه لم يتباهَ بذلك. كيف أَظهر الشخصُ أنه يقدِّر الناس من حوله ويهتم بهم؟ أوقفوا سماع هذا التسجيل الصوتي هنا.</w:t>
      </w:r>
    </w:p>
    <w:p>
      <w:pPr>
        <w:bidi/>
      </w:pPr>
      <w:r>
        <w:rPr>
          <w:rtl/>
          <w:cs/>
          <w:lang w:val="ar_AE" w:bidi="ar_AE"/>
        </w:rPr>
      </w:r>
      <w:r>
        <w:rPr>
          <w:rtl/>
          <w:cs/>
          <w:lang w:val="ar_AE" w:bidi="ar_AE"/>
        </w:rPr>
        <w:t>والآن يُعطي بولسُ تصريحًا رسميًا بخصوص الإيمان. إن الجسد، أو مجموعة المؤمنين الذين يُشكِّلون الكنيسةَ، يحتاج أن يَستخدم هذه المعتقدات كأساس لكل ما يفعلونه. عندما تؤمن الكنيسة بهذه الأمور بشدة، فإن الله سيساعدها على أن تكون متحدة وأن يكون لها هدف واحد. يتحدث بولسُ عن "الوحدة" التي في عدة أمور أو أشخاص؛ لا يوجد هنا انقسامٌ. يقول بولس إنه يوجد روحٌ قدوسٌ واحد والذي يَجمع مجموعة من المؤمنين لأجل غرض واحد. يقول بولس إنه يوجد ربٌّ واحدٌ، يسوع، سيدنا. نحن جميعًا نؤمن بأن يسوع مات وقام مرةً أخرى ليُخلِّصنا. نحن نُظهِر ولاءنا ليسوع بمعموديتنا. يوجد إلهٌ واحدٌ والذي هو الآب "للكل." ربما هذا يعني أن الله هو أبو جميع الناس وكل الأشياء، لذلك فهو الخالق وسيد كل الأشياء، ويَعمل في جميع المواقف. أو ربما يعني هذا أن الله هو أبو جميع المؤمنين بيسوع. الله هو سيدنا ومَلِكُنا، وهو يَعمل من خلالنا، نحن أبناؤه. إن الله "في الكل،" أي أنه حاضر في كل مكان، وفي كل وقت، ويَسكن في أبنائه الذين يؤمنون به.</w:t>
      </w:r>
    </w:p>
    <w:p>
      <w:pPr>
        <w:bidi/>
      </w:pPr>
      <w:r>
        <w:rPr>
          <w:rtl/>
          <w:cs/>
          <w:lang w:val="ar_AE" w:bidi="ar_AE"/>
        </w:rPr>
      </w:r>
      <w:r>
        <w:rPr>
          <w:rtl/>
          <w:cs/>
          <w:lang w:val="ar_AE" w:bidi="ar_AE"/>
        </w:rPr>
        <w:t>على أي حال، الله هو الحاكم الأسمى وهو أعظم من جميع الناس والمؤمنين. إذا اتفقَ المؤمنون على هذا وعلى المعتقدات الأخرى التي ذَكرها بولسُ، فإنهم جميعًا سيَعملون مشيئةَ الله بشكلٍ واحد، وهو ما سيُبقيهم عاملين معًا في وحدة.</w:t>
      </w:r>
    </w:p>
    <w:p>
      <w:pPr>
        <w:bidi/>
      </w:pPr>
      <w:r>
        <w:rPr>
          <w:rtl/>
          <w:cs/>
          <w:lang w:val="ar_AE" w:bidi="ar_AE"/>
        </w:rPr>
      </w:r>
      <w:r>
        <w:rPr>
          <w:rtl/>
          <w:cs/>
          <w:lang w:val="ar_AE" w:bidi="ar_AE"/>
        </w:rPr>
        <w:t>توقفوا هنا وناقشوا هذا السؤال كمجموعة: احكوا قصةً عن وقتٍ كنتم تعملون فيه على مشروعٍ اتفق فيه الناس على الهدف وكيفية الوصول إليه. ما الذي تعتقدون أنه مكَّن الناس من العمل معًا في وحدة؟ ما القَناعات التي كانت لديهم جميعًا والتي ساعدتهم على العمل معًا؟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٤: ١–٦ في أكثر الترجمات المفهومة لكم.</w:t>
      </w:r>
    </w:p>
    <w:p>
      <w:pPr>
        <w:bidi/>
      </w:pPr>
      <w:r>
        <w:rPr>
          <w:rtl/>
          <w:cs/>
          <w:lang w:val="ar_AE" w:bidi="ar_AE"/>
        </w:rPr>
      </w:r>
      <w:r>
        <w:rPr>
          <w:rtl/>
          <w:cs/>
          <w:lang w:val="ar_AE" w:bidi="ar_AE"/>
        </w:rPr>
        <w:t>في هذه الخطوة، ستحدِّد المجموعةُ الأدوار، والشخصيات، وإطار تفاصيل هذا المقطع. ثم تقوم المجموعة بتصوُّر هذا المقطع.</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بسبب كل ما تَعلَّمه المؤمنون في الجزء الأول من الرسالة، يَحثهم بولسُ على العيش بطريقة تستمر في جمعهم معًا كجسدٍ موحَّد، أو مجموعة موحَّدة، من المؤمنين.</w:t>
      </w:r>
    </w:p>
    <w:p>
      <w:pPr>
        <w:bidi/>
      </w:pPr>
      <w:r>
        <w:rPr>
          <w:rtl/>
          <w:cs/>
          <w:lang w:val="ar_AE" w:bidi="ar_AE"/>
        </w:rPr>
      </w:r>
      <w:r>
        <w:rPr>
          <w:b/>
          <w:rtl/>
          <w:cs/>
          <w:lang w:val="ar_AE" w:bidi="ar_AE"/>
        </w:rPr>
        <w:t>في الجزء الثاني:</w:t>
      </w:r>
      <w:r>
        <w:rPr>
          <w:rtl/>
          <w:cs/>
          <w:lang w:val="ar_AE" w:bidi="ar_AE"/>
        </w:rPr>
        <w:t xml:space="preserve"> يعطي بولسُ أساسَ وحدتنا – الوحدة التي نَجدها عندما نثق بيسوع.</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الذين يستمعون إلى شخصٍ يقرأ هذه الرسالة بصوت عالٍ</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الرب يسوع</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بما أن بولس كان يَعلم أن شخصًا ما سيقرأ هذه الكلمات بصوت عالٍ، استخدم أسلوبًا يونانيًا يُستخدم عند إلقاء الخُطب أو التعاليم. يحاول بولسُ إقناع مستمعيه بِعمل شيءٍ ما في هذا المقطع. يبدأ بتوضيح الحقائق المهمة، ثم يعطي التعليمات استنادًا إلى تلك الحقائق. في الأقسام السابقة من هذه الرسالة، وَصفَ بولسُ ما فعله اللهُ من أجل المؤمنين. هذه أمور كان المؤمنون إما يعرفونها بالفعل أو كانت منطقية بسبب ما يعرفونه بالفعل. يمكن للمؤمنين أن يثقوا بأن تعليمات بولس صالحة، لأنه أَظهر أنه يؤمن بالحق نفسه الذي يؤمنون به.</w:t>
      </w:r>
    </w:p>
    <w:p>
      <w:pPr>
        <w:bidi/>
      </w:pPr>
      <w:r>
        <w:rPr>
          <w:rtl/>
          <w:cs/>
          <w:lang w:val="ar_AE" w:bidi="ar_AE"/>
        </w:rPr>
      </w:r>
      <w:r>
        <w:rPr>
          <w:rtl/>
          <w:cs/>
          <w:lang w:val="ar_AE" w:bidi="ar_AE"/>
        </w:rPr>
        <w:t>توقفوا هنا وناقشوا هذا السؤال كمجموعة: كنشاط، قدِّموا خطابًا صغيرًا لإقناع مستمعيكم أنهم ينبغي أن يتفقوا معكم على شيء ما، مثل تحديد أفضل نوع من الطعام. بعد أن ينتهي المتكلم من كلامه، اطلبوا من المجموعة أن تُشير إلى الأشياء التي فعلها لإقناعهم. اقترحوا أساليب أخرى يستخدمها الناس كثيرًا. ناقشوا ما إذا كان في ثقافتكم نوعٌ معين من أساليب تقديم الخُطب أو التعاليم. أوقفوا سماع هذا التسجيل الصوتي هنا.</w:t>
      </w:r>
    </w:p>
    <w:p>
      <w:pPr>
        <w:bidi/>
      </w:pPr>
      <w:r>
        <w:rPr>
          <w:rtl/>
          <w:cs/>
          <w:lang w:val="ar_AE" w:bidi="ar_AE"/>
        </w:rPr>
      </w:r>
      <w:r>
        <w:rPr>
          <w:rtl/>
          <w:cs/>
          <w:lang w:val="ar_AE" w:bidi="ar_AE"/>
        </w:rPr>
        <w:t>في الجزء الأول من هذا المقطع، يحوِّل بولسُ تركيزه من وصفه لما فَعله اللهُ ليتحدث عما يجب أن يفعله المؤمنون تجاوبًا مع ذلك.</w:t>
      </w:r>
    </w:p>
    <w:p>
      <w:pPr>
        <w:bidi/>
      </w:pPr>
      <w:r>
        <w:rPr>
          <w:rtl/>
          <w:cs/>
          <w:lang w:val="ar_AE" w:bidi="ar_AE"/>
        </w:rPr>
      </w:r>
      <w:r>
        <w:rPr>
          <w:rtl/>
          <w:cs/>
          <w:lang w:val="ar_AE" w:bidi="ar_AE"/>
        </w:rPr>
        <w:t>يُذكِّر بولسُ المؤمنين بأنه شرحَ للتو أن الله أعطى شعبَه دعوةً خاصة. ثم يُذكِّرهم بأنه سجين، وذلك حرفيًا، ولأنه خادمٌ لمشيئة الله. لذلك كان بولس يَملك الحقَ في أن يَقترح بقوة على المؤمنين أن يَفعلوا الأشياء التي يوشك أن يأمرهم بها. يُشجعهم بولسُ بقوة على العيش بطريقة معينة بسبب كل ما فَعله اللهُ من أجلهم. إذا عاش المؤمنون بهذه الطريقة، فإنهم سيكونون جديرين بدعوة الله وهدفه من حياتهم.</w:t>
      </w:r>
    </w:p>
    <w:p>
      <w:pPr>
        <w:bidi/>
      </w:pPr>
      <w:r>
        <w:rPr>
          <w:rtl/>
          <w:cs/>
          <w:lang w:val="ar_AE" w:bidi="ar_AE"/>
        </w:rPr>
      </w:r>
      <w:r>
        <w:rPr>
          <w:rtl/>
          <w:cs/>
          <w:lang w:val="ar_AE" w:bidi="ar_AE"/>
        </w:rPr>
        <w:t>توقفوا هنا وناقشوا كمجموعة: في ثقافتكم، كيف يحاول الناسُ إقناع الآخرين بأن يتصرفوا بطريقة معينة؟ كيف يُظهِر المُتكلِّم أن له مصداقية في الموضوع الذي يناقشه؟ ما الأشياء التي يقولونها لإقناع الناس بأهمية القيام بِفعلٍ معيَّن؟ أوقفوا سماع هذا التسجيل الصوتي هنا.</w:t>
      </w:r>
    </w:p>
    <w:p>
      <w:pPr>
        <w:bidi/>
      </w:pPr>
      <w:r>
        <w:rPr>
          <w:rtl/>
          <w:cs/>
          <w:lang w:val="ar_AE" w:bidi="ar_AE"/>
        </w:rPr>
      </w:r>
      <w:r>
        <w:rPr>
          <w:rtl/>
          <w:cs/>
          <w:lang w:val="ar_AE" w:bidi="ar_AE"/>
        </w:rPr>
        <w:t>يَصف بولسُ الآن طريقةَ الحياة الجديرة بالدعوة ويعطي تعليمات مباشرة للمؤمنين. وحَّدَ الروحُ القُدس المؤمنين بيسوع في رباط السلام. هذا الرباط يُشبه الحبل الذي يَربط الناس معًا. يمكن للمؤمنين أن يظلوا متَّحدين بهذه الطريقة، عندما يكونون متواضعين، ولُطفاء، وصبورين، بالكامل أو دائمًا. حتى عندما يَفعلون أشياء خاطئة، ينبغي عليهم أن يتسامحوا مع بعضهم البعض لأنهم يحبون بعضهم البعض. يجب أن يكون المؤمنون متحمسين لِعمل كل ما يمكن للمحافظة على وحدتهم. عندما يَفعلون هذه الأمور، سيبقى المؤمنون متَّحدين بالطريقة التي وحَّدهم بها الروحُ القُدس.</w:t>
      </w:r>
    </w:p>
    <w:p>
      <w:pPr>
        <w:bidi/>
      </w:pPr>
      <w:r>
        <w:rPr>
          <w:rtl/>
          <w:cs/>
          <w:lang w:val="ar_AE" w:bidi="ar_AE"/>
        </w:rPr>
      </w:r>
      <w:r>
        <w:rPr>
          <w:rtl/>
          <w:cs/>
          <w:lang w:val="ar_AE" w:bidi="ar_AE"/>
        </w:rPr>
        <w:t>في الجزء الثاني من هذا المقطع، يَذكر بولسُ الأشياء التي يؤمن بها المؤمنون ليَشرح لماذا ينبغي أن يكون المؤمنون متَّحدين. إن إيمانهم بنفس الأمور يُبقيهم متَّحدين. يُقدِّم بولسُ هذه المعتقدات الرئيسية في إقرارٍ إيماني بطريقة أكثر رسمية. إن الإقرار الأكثر رسمية سيَسهُل على المؤمنين تكراره وتَذكُّره. يبدأ بولس بوصف "جسد واحد، أو مجموعة واحدة من المؤمنين،" و"روح واحد،" لأنه كان يتحدث للتو عن مجموعة المؤمنين.</w:t>
      </w:r>
    </w:p>
    <w:p>
      <w:pPr>
        <w:bidi/>
      </w:pPr>
      <w:r>
        <w:rPr>
          <w:rtl/>
          <w:cs/>
          <w:lang w:val="ar_AE" w:bidi="ar_AE"/>
        </w:rPr>
      </w:r>
      <w:r>
        <w:rPr>
          <w:rtl/>
          <w:cs/>
          <w:lang w:val="ar_AE" w:bidi="ar_AE"/>
        </w:rPr>
        <w:t>توقفوا هنا وناقشوا هذا السؤال كمجموعة: فكِّروا في النشاط الأول الذي كان يتعلق بكيفية إقناع شخص ما بشيء ما. كيف نَظَّم المتحدثُ أسبابه؟ وبأي ترتيبٍ ذَكرها؟ ما هي الطرق الأخرى التي كان يستطيع أن يُرتبها بها؟ أوقفوا سماع هذا التسجيل الصوتي هنا.</w:t>
      </w:r>
    </w:p>
    <w:p>
      <w:pPr>
        <w:bidi/>
      </w:pPr>
      <w:r>
        <w:rPr>
          <w:rtl/>
          <w:cs/>
          <w:lang w:val="ar_AE" w:bidi="ar_AE"/>
        </w:rPr>
      </w:r>
      <w:r>
        <w:rPr>
          <w:rtl/>
          <w:cs/>
          <w:lang w:val="ar_AE" w:bidi="ar_AE"/>
        </w:rPr>
        <w:t>تتألف قائمةُ بولس من ثلاثة أقسام. يَشمل القسمُ الأول الروحَ القُدس الذي يَجعل المؤمنين جسدًا واحدًا من خلال الوحدة. يتعلق القسمُ الثاني بالرب يسوع، أساس الإيمان، والمعمودية. هذا يُظهِر أننا مُكرَّسون للرب يسوع وما فَعله لأجلنا ليُعطينا الخلاصَ. يتعلق القسمُ الثالث بالله الذي هو فوق الكل. في القسم الأول، يقول بولس إنه يوجد روحٌ واحدٌ، الروحُ القُدس، ومثلما قال سابقًا، هو الذي يُوحِّد الجسدَ، أو الكنيسة. مثلما يوجد روحٌ قدوس واحد، دعا اللهُ جميعَ الناس في الكنيسة إلى رجاءٍ واحد. هذا الرجاء هو أن الله سيُعطي أشياءً صالحة لشعبه، وهي الدعوة التي ذكرها بولس في البداية. يؤمن المؤمنون بهذا الرجاء بسبب أفعال يسوع، الذي يَذكره بولسُ بعد ذلك بصفته الرب الواحد. يوجد إيمان واحد، أي أن المؤمنين يثقون بأن يسوع هو الرب. توجد معموديةٌ واحدة: أي الاعتراف العلني الذي يَرمز إلى الحياة الجديدة التي أعطاها اللهُ لجميع المؤمنين. وأخيرًا يقول بولسُ إنه يوجد إلهٌ واحدٌ الذي هو آبٌ للكل، الذي هو فوق الكل، وبالكل، وفي الكل. تشير كلمةُ "الكل" إلى كل الناس، أي إلى كل شعب الله أو كل الناس في كل مكان.</w:t>
      </w:r>
    </w:p>
    <w:p>
      <w:pPr>
        <w:bidi/>
      </w:pPr>
      <w:r>
        <w:rPr>
          <w:rtl/>
          <w:cs/>
          <w:lang w:val="ar_AE" w:bidi="ar_AE"/>
        </w:rPr>
      </w:r>
      <w:r>
        <w:rPr>
          <w:rtl/>
          <w:cs/>
          <w:lang w:val="ar_AE" w:bidi="ar_AE"/>
        </w:rPr>
        <w:t>توقفوا هنا وناقشوا كمجموعة: كيف سيكون من الطبيعي في لغتكم أن تُترجَم القائمة التي ذَكرها بولس؟ أوقفوا سماع هذا التسجيل الصوتي هنا.</w:t>
      </w:r>
    </w:p>
    <w:p>
      <w:pPr>
        <w:bidi/>
      </w:pPr>
      <w:r>
        <w:rPr>
          <w:rtl/>
          <w:cs/>
          <w:lang w:val="ar_AE" w:bidi="ar_AE"/>
        </w:rPr>
      </w:r>
      <w:r>
        <w:rPr>
          <w:rtl/>
          <w:cs/>
          <w:lang w:val="ar_AE" w:bidi="ar_AE"/>
        </w:rPr>
        <w:t>يَشرح بولسُ أن المؤمنين لا يؤمنون بأفكار مختلفة من شأنها أن تُسبب صراعًا أو انقسامًا بين الناس. تعتمد أفعالُ الناس على ما يؤمنون به. بما أن المؤمنين يؤمنون جميعًا بنفس الأشياء، فعليهم أن يَحفظوا الوحدةَ التي بدأها الروحُ القُدس عندما جمعهم معًا كمجموعة واحدة من المؤمنين.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في أثناء ذلك، قد ترغبون في أن تُجهزوا رسومات أو أشياء أو حتى أشخاصًا ليُمثِّلوا بولسَ، والمؤمنين، والروحَ القُدس، ويسوع، والله الآب.</w:t>
      </w:r>
    </w:p>
    <w:p>
      <w:pPr>
        <w:bidi/>
      </w:pPr>
      <w:r>
        <w:rPr>
          <w:rtl/>
          <w:cs/>
          <w:lang w:val="ar_AE" w:bidi="ar_AE"/>
        </w:rPr>
      </w:r>
      <w:r>
        <w:rPr>
          <w:rtl/>
          <w:cs/>
          <w:lang w:val="ar_AE" w:bidi="ar_AE"/>
        </w:rPr>
        <w:t>اختاروا أشخاصًا أو رسومات أو أشياء لتُمثِّل كل شخصية من الشخصيات. بينما تبدأون في إعادة سرد قصة هذه الآيات، تذكَّروا أن بولس يتحدث عن نفسه كسجين لأجل الرب. ثم يلتفت بولس إلى مجموعة المؤمنين الذين يستمعون إلى الرسالة ويشجعهم على أن يعيشوا حياة جديرة بدعوتهم. يَشرح بولس كيف ستكون تلك الحياة. ثم يبدأ بولس في التعليم عن النقاط الرئيسية المتعلقة بالإيمان بيسوع. يتحدث بولس أولًا عن المؤمنين والروح القُدس عندما يقول إنه يوجد جسدٌ واحد، والروح القُدس الذي يُحقِّق الوحدةَ والسلام للمؤمنين. يستطيع الروحُ القُدس أن يُحيط بالمؤمنين ليُظهِر كيف هم متَّحدون وعاملون معًا. ثم يبدأ بولس في الحديث عن الرجاء الواحد والمشترك للمؤمنين، ويشير إلى يسوع وهم يُظهِرون أنهم يُعمِّدون بعضهم ويتبعون يسوع. ثم يشرح بولس كيف يكون حضور الله في كل مكان، بينما يتحرك اللهُ حول مجموعة المؤمنين.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أفسس ٤: ١–٦ في أكثر الترجمات المفهومة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المؤمنون الذين يستمعون إلى شخصٍ يقرأ هذه الرسالة بصوت عالٍ</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الرب يسوع</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"لقد أخبرتُكم بما فعله اللهُ وهدفه لكم. أنا أسيرٌ لأنني أَخدمُ الربَّ يسوع، لذلك يمكنني أن أقول هذه الأمور لكم. بسبب ما فعله اللهُ، أريد أن أَحثَّكم على أن تعيشوا حياةً مناسبة لدوركم كأبناء لله، وهو ما دعاكم الله لتكونوه."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بخصوص هذه الكلمات التي أَوحيتَ لبولس أن يشارِك بها؟" قد يجيب الشخص بعبارات مثل: "أريد أن يعرف هؤلاء الناس أنني دعوتهم لأنني أحبهم،" أو "أريد أن ينصتوا إلى الكلمات التي أعطيها لهم في كتابات بولس، لأن هذه الأفعال ستَجلب السلام،" أو "أريد أن يفهموا أنني فعلت الكثير لأجلهم. يمكنهم أن يعيشوا حياةً تُظهِر للآخرين معنى العيش في سلام معي ومع الآخرين. أريد حقًا أن أَستخدمهم لكي أُظهِر هذا للعالم!"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"يجب أن تكونوا دائمًا متواضعين، ولُطفاء، وصبورين، وأن تُظهِروا كم تحبون بعضكم بعضًا من خلال المحبة وتَفهُّم الاختلافات بين الناس. يعطيكم روحُ الله سلامًا يربطكم معًا وينبغي عليكم أن تبذلوا قصارى جهدكم للحفاظ على هذه الوحدة."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تفكِّرون عندما تسمعون هذا؟" قد يجيب الشخص بعبارات مثل: "أريد حقًا أن أتَّبع الله وأن أحاول أن أفعل هذه الأمور!" أو "أنا سعيد لأن لدينا معونة من الله لنَفعل هذه الأمور، لأنه سيكون من الصعب اتِّباع هذه التعليمات دائمًا!" أو "أرى كيف ستَبني هذه الأفعالُ علاقات جيدة مع من هم حولي،" أو "أنا ممتن لأن بولس يساعدنا بمشاركة هذه الكلمات معنا."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"يوجد جسدٌ واحد، وهو كل المؤمنين، وروحٌ قدوس واحد، كذلك يوجد أمرٌ واحد نرجوه، وهو ما دعاكم الله إليه. يوجد ربٌ واحد، يسوع، وإيمانٌ واحد، ومعموديةٌ واحدة. يوجد إلهٌ واحد، الآب للكل، الذي يسود على الكل، ويعمل في الكل."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"من المهم جدًا أن يؤمنوا بالحق، لذلك سأَذكُر هذه القائمة بوضوح،" أو "أريد أن يكون للمؤمنين سلام، لذلك سأعلِّمهم بِحرصٍ،" أو "أرجو أن يستمعوا إلى هذه الكلمات، لأنها الكلمات التي أعطاني إياها اللهُ وستُساعد هذه الكلمات المؤمنين!"</w:t>
      </w:r>
    </w:p>
    <w:p>
      <w:pPr>
        <w:pStyle w:val="ListBullet"/>
        <w:bidi/>
        <w:spacing w:line="240" w:lineRule="auto"/>
        <w:ind w:left="720"/>
      </w:pPr>
      <w:r>
        <w:rPr>
          <w:rtl/>
          <w:cs/>
          <w:lang w:val="ar_AE" w:bidi="ar_AE"/>
        </w:rPr>
      </w:r>
      <w:r>
        <w:rPr>
          <w:rtl/>
          <w:cs/>
          <w:lang w:val="ar_AE" w:bidi="ar_AE"/>
        </w:rPr>
        <w:t>اسألوا الذين يؤدون دور المؤمنين: "بماذا تشعرون أو تفكِّرون عندما تسمعون هذا؟" قد يجيب الشخص بعبارات مثل: "أنا في رهبة من حقيقة أني جزءٌ من جسد المؤمنين الموحَّد بهذه الطريقة،" أو "مع أن الكنائس الأخرى في المُدن الأخرى مختلفة كثيرًا، إلا أنني أدرك أن الله يريدنا جميعًا أن نَعمل معًا وأن نكون في سلام بواسطة الحقيقة المُرتبطة بشخص الله وما فعله من أجلنا."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أفسس ٤: ١–٦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يدعو بولس نفسه أسيرًا </w:t>
      </w:r>
      <w:r>
        <w:rPr>
          <w:b/>
          <w:rtl/>
          <w:cs/>
          <w:lang w:val="ar_AE" w:bidi="ar_AE"/>
        </w:rPr>
        <w:t>للرب</w:t>
      </w:r>
      <w:r>
        <w:rPr>
          <w:rtl/>
          <w:cs/>
          <w:lang w:val="ar_AE" w:bidi="ar_AE"/>
        </w:rPr>
        <w:t xml:space="preserve">. والرب هو السيد على الناس الآخرين والذي له سُلطان كامل. كثيرًا ما يُشير بولسُ إلى يسوع بلقب "الرب،" ولأن بولس يَذكُر لاحقًا الروح الواحد، والله الآب الواحد، والرب الواحد، فإن كلمة الرب هنا غالبًا تُشير إلى يسوع. لمزيدٍ من المعلومات عن لقب </w:t>
      </w:r>
      <w:r>
        <w:rPr>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يأمر بولسُ المؤمنين أن يعيشوا أو يتصرفوا بطريقة</w:t>
      </w:r>
      <w:r>
        <w:rPr>
          <w:b/>
          <w:rtl/>
          <w:cs/>
          <w:lang w:val="ar_AE" w:bidi="ar_AE"/>
        </w:rPr>
        <w:t xml:space="preserve"> جديرة</w:t>
      </w:r>
      <w:r>
        <w:rPr>
          <w:rtl/>
          <w:cs/>
          <w:lang w:val="ar_AE" w:bidi="ar_AE"/>
        </w:rPr>
        <w:t xml:space="preserve"> بدعوتهم. إن </w:t>
      </w:r>
      <w:r>
        <w:rPr>
          <w:b/>
          <w:rtl/>
          <w:cs/>
          <w:lang w:val="ar_AE" w:bidi="ar_AE"/>
        </w:rPr>
        <w:t>الدعوة</w:t>
      </w:r>
      <w:r>
        <w:rPr>
          <w:rtl/>
          <w:cs/>
          <w:lang w:val="ar_AE" w:bidi="ar_AE"/>
        </w:rPr>
        <w:t xml:space="preserve"> هي دعوة الله للناس ليكونوا شعبَه ويَفعلوا مشيئته. عندما يعيش شخصٌ ما بطريقة لائقة فإن هذا يعني أنه يعيش بطريقة صحيحة أو ملائمة لما دعاه الله للقيام به. هذا الشخص مُمثِّل صالح لله.</w:t>
      </w:r>
    </w:p>
    <w:p>
      <w:pPr>
        <w:bidi/>
      </w:pPr>
      <w:r>
        <w:rPr>
          <w:rtl/>
          <w:cs/>
          <w:lang w:val="ar_AE" w:bidi="ar_AE"/>
        </w:rPr>
      </w:r>
      <w:r>
        <w:rPr>
          <w:rtl/>
          <w:cs/>
          <w:lang w:val="ar_AE" w:bidi="ar_AE"/>
        </w:rPr>
        <w:t xml:space="preserve">توقفوا هنا وناقشوا معًا فكرة العيش بطريقة </w:t>
      </w:r>
      <w:r>
        <w:rPr>
          <w:b/>
          <w:rtl/>
          <w:cs/>
          <w:lang w:val="ar_AE" w:bidi="ar_AE"/>
        </w:rPr>
        <w:t>جديرة</w:t>
      </w:r>
      <w:r>
        <w:rPr>
          <w:rtl/>
          <w:cs/>
          <w:lang w:val="ar_AE" w:bidi="ar_AE"/>
        </w:rPr>
        <w:t>. كيف ستترجمون هذا في المقطع؟ أوقفوا سماع هذا التسجيل الصوتي هنا.</w:t>
      </w:r>
    </w:p>
    <w:p>
      <w:pPr>
        <w:bidi/>
      </w:pPr>
      <w:r>
        <w:rPr>
          <w:rtl/>
          <w:cs/>
          <w:lang w:val="ar_AE" w:bidi="ar_AE"/>
        </w:rPr>
      </w:r>
      <w:r>
        <w:rPr>
          <w:rtl/>
          <w:cs/>
          <w:lang w:val="ar_AE" w:bidi="ar_AE"/>
        </w:rPr>
        <w:t xml:space="preserve">يأمر بولس المؤمنين أن يكونوا </w:t>
      </w:r>
      <w:r>
        <w:rPr>
          <w:b/>
          <w:rtl/>
          <w:cs/>
          <w:lang w:val="ar_AE" w:bidi="ar_AE"/>
        </w:rPr>
        <w:t>متواضعين</w:t>
      </w:r>
      <w:r>
        <w:rPr>
          <w:rtl/>
          <w:cs/>
          <w:lang w:val="ar_AE" w:bidi="ar_AE"/>
        </w:rPr>
        <w:t>، و</w:t>
      </w:r>
      <w:r>
        <w:rPr>
          <w:b/>
          <w:rtl/>
          <w:cs/>
          <w:lang w:val="ar_AE" w:bidi="ar_AE"/>
        </w:rPr>
        <w:t>لُطفاء</w:t>
      </w:r>
      <w:r>
        <w:rPr>
          <w:rtl/>
          <w:cs/>
          <w:lang w:val="ar_AE" w:bidi="ar_AE"/>
        </w:rPr>
        <w:t>، و</w:t>
      </w:r>
      <w:r>
        <w:rPr>
          <w:b/>
          <w:rtl/>
          <w:cs/>
          <w:lang w:val="ar_AE" w:bidi="ar_AE"/>
        </w:rPr>
        <w:t>صبورين</w:t>
      </w:r>
      <w:r>
        <w:rPr>
          <w:rtl/>
          <w:cs/>
          <w:lang w:val="ar_AE" w:bidi="ar_AE"/>
        </w:rPr>
        <w:t>. أن يكون الشخص متواضعًا يعني أن يكون غير متكبر، بل وأن يُعامِل الآخرين أفضل من نفسه. إن كلمة "لطيف" تعني ألا يكون الشخص قاسيًا، أو مُستاءً، بل أن يُعامِل الآخرين بلطفٍ. إن الصبر يعني أن يكون الشخص مستعدًا للانتظار، وأن يستمر فيما يَفعله في المواقف الصعبة.</w:t>
      </w:r>
    </w:p>
    <w:p>
      <w:pPr>
        <w:bidi/>
      </w:pPr>
      <w:r>
        <w:rPr>
          <w:rtl/>
          <w:cs/>
          <w:lang w:val="ar_AE" w:bidi="ar_AE"/>
        </w:rPr>
      </w:r>
      <w:r>
        <w:rPr>
          <w:rtl/>
          <w:cs/>
          <w:lang w:val="ar_AE" w:bidi="ar_AE"/>
        </w:rPr>
        <w:t xml:space="preserve">توقفوا هنا وناقشوا معًا الكلمات أو العبارات التي ستستخدمونها للتعبير عن كلمة </w:t>
      </w:r>
      <w:r>
        <w:rPr>
          <w:b/>
          <w:rtl/>
          <w:cs/>
          <w:lang w:val="ar_AE" w:bidi="ar_AE"/>
        </w:rPr>
        <w:t>متواضعين</w:t>
      </w:r>
      <w:r>
        <w:rPr>
          <w:rtl/>
          <w:cs/>
          <w:lang w:val="ar_AE" w:bidi="ar_AE"/>
        </w:rPr>
        <w:t xml:space="preserve">، </w:t>
      </w:r>
      <w:r>
        <w:rPr>
          <w:b/>
          <w:rtl/>
          <w:cs/>
          <w:lang w:val="ar_AE" w:bidi="ar_AE"/>
        </w:rPr>
        <w:t>لُطفاء</w:t>
      </w:r>
      <w:r>
        <w:rPr>
          <w:rtl/>
          <w:cs/>
          <w:lang w:val="ar_AE" w:bidi="ar_AE"/>
        </w:rPr>
        <w:t>، و</w:t>
      </w:r>
      <w:r>
        <w:rPr>
          <w:b/>
          <w:rtl/>
          <w:cs/>
          <w:lang w:val="ar_AE" w:bidi="ar_AE"/>
        </w:rPr>
        <w:t>صبورين</w:t>
      </w:r>
      <w:r>
        <w:rPr>
          <w:rtl/>
          <w:cs/>
          <w:lang w:val="ar_AE" w:bidi="ar_AE"/>
        </w:rPr>
        <w:t>. وإذا كنتم قد ترجمتم هذه الكلمات من قبل في سِفر آخر من الكتاب المُقدَّس، استخدموا نفس الكلمات التي استخدمتوها هناك. أوقفوا سماع هذا التسجيل الصوتي هنا.</w:t>
      </w:r>
    </w:p>
    <w:p>
      <w:pPr>
        <w:bidi/>
      </w:pPr>
      <w:r>
        <w:rPr>
          <w:rtl/>
          <w:cs/>
          <w:lang w:val="ar_AE" w:bidi="ar_AE"/>
        </w:rPr>
      </w:r>
      <w:r>
        <w:rPr>
          <w:rtl/>
          <w:cs/>
          <w:lang w:val="ar_AE" w:bidi="ar_AE"/>
        </w:rPr>
        <w:t xml:space="preserve">يجب على المؤمنين أن يحفظوا </w:t>
      </w:r>
      <w:r>
        <w:rPr>
          <w:b/>
          <w:rtl/>
          <w:cs/>
          <w:lang w:val="ar_AE" w:bidi="ar_AE"/>
        </w:rPr>
        <w:t>وحدانية</w:t>
      </w:r>
      <w:r>
        <w:rPr>
          <w:rtl/>
          <w:cs/>
          <w:lang w:val="ar_AE" w:bidi="ar_AE"/>
        </w:rPr>
        <w:t xml:space="preserve"> الروح من خلال رباط أو رابطة السلام. إن الاتحاد يعني العملَ معًا من أجل هدف مشترك. يتفق الأشخاص المتَّحدون على الهدف ويَعملون معًا لمساعدة بعضهم على الوصول إلى الهدف معًا. استخدموا الكلمة أو العبارة نفسها التي استخدمتوها في المقاطع السابقة للإشارة إلى الوحدة.</w:t>
      </w:r>
    </w:p>
    <w:p>
      <w:pPr>
        <w:bidi/>
      </w:pPr>
      <w:r>
        <w:rPr>
          <w:rtl/>
          <w:cs/>
          <w:lang w:val="ar_AE" w:bidi="ar_AE"/>
        </w:rPr>
      </w:r>
      <w:r>
        <w:rPr>
          <w:rtl/>
          <w:cs/>
          <w:lang w:val="ar_AE" w:bidi="ar_AE"/>
        </w:rPr>
        <w:t xml:space="preserve">إن </w:t>
      </w:r>
      <w:r>
        <w:rPr>
          <w:b/>
          <w:rtl/>
          <w:cs/>
          <w:lang w:val="ar_AE" w:bidi="ar_AE"/>
        </w:rPr>
        <w:t>الروح</w:t>
      </w:r>
      <w:r>
        <w:rPr>
          <w:rtl/>
          <w:cs/>
          <w:lang w:val="ar_AE" w:bidi="ar_AE"/>
        </w:rPr>
        <w:t xml:space="preserve"> هو </w:t>
      </w:r>
      <w:r>
        <w:rPr>
          <w:b/>
          <w:rtl/>
          <w:cs/>
          <w:lang w:val="ar_AE" w:bidi="ar_AE"/>
        </w:rPr>
        <w:t>الروح القُدس</w:t>
      </w:r>
      <w:r>
        <w:rPr>
          <w:rtl/>
          <w:cs/>
          <w:lang w:val="ar_AE" w:bidi="ar_AE"/>
        </w:rPr>
        <w:t xml:space="preserve">، روح الله. إن الروح القُدس ليس مجرد قوة بل هو شخصٌ أيضًا. إن الروح القدس أقنومٌ في الثالوث – الإله الواحد، لكنه قائمٌ في ثلاثة أقانيم. الله الآب، والله الابن (يسوع)، والله الروح القُدس هم ثلاثة أقانيم متميزة، لكنهم إلهٌ واحد. إن الروح القدس يُمكِّن البشر من أن يصيروا أتباعًا ليسوع ويوحِّد الأتباع معًا. ولمزيد من المعلومات عن الروح القدس، راجعوا اسم </w:t>
      </w:r>
      <w:r>
        <w:rPr>
          <w:rtl/>
          <w:cs/>
          <w:lang w:val="ar_AE" w:bidi="ar_AE"/>
        </w:rPr>
        <w:t>الروح القدس</w:t>
      </w:r>
      <w:r>
        <w:rPr>
          <w:rtl/>
          <w:cs/>
          <w:lang w:val="ar_AE" w:bidi="ar_AE"/>
        </w:rPr>
        <w:t xml:space="preserve"> في قاموس الكلمات الرئيسية. استخدموا الكلمة أو العبارة ذاتها التي استخدمتموها في المقاطع السابقة لكلمة "الروح" أو "الروح القُدس."</w:t>
      </w:r>
    </w:p>
    <w:p>
      <w:pPr>
        <w:bidi/>
      </w:pPr>
      <w:r>
        <w:rPr>
          <w:rtl/>
          <w:cs/>
          <w:lang w:val="ar_AE" w:bidi="ar_AE"/>
        </w:rPr>
      </w:r>
      <w:r>
        <w:rPr>
          <w:rtl/>
          <w:cs/>
          <w:lang w:val="ar_AE" w:bidi="ar_AE"/>
        </w:rPr>
        <w:t xml:space="preserve">إن </w:t>
      </w:r>
      <w:r>
        <w:rPr>
          <w:b/>
          <w:rtl/>
          <w:cs/>
          <w:lang w:val="ar_AE" w:bidi="ar_AE"/>
        </w:rPr>
        <w:t>السلام</w:t>
      </w:r>
      <w:r>
        <w:rPr>
          <w:rtl/>
          <w:cs/>
          <w:lang w:val="ar_AE" w:bidi="ar_AE"/>
        </w:rPr>
        <w:t xml:space="preserve"> يعني غياب الصراع، وامتلاء أو كمال الحياة. إن السلام لا يعني فقط عدم وجود حرب أو نزاع. إن السلام يعني أن الناس يعيشون معًا في وحدة ومحبة نحو بعضهم البعض. لمزيد من المعلومات عن </w:t>
      </w:r>
      <w:r>
        <w:rPr>
          <w:rtl/>
          <w:cs/>
          <w:lang w:val="ar_AE" w:bidi="ar_AE"/>
        </w:rPr>
        <w:t>السلام</w:t>
      </w:r>
      <w:r>
        <w:rPr>
          <w:rtl/>
          <w:cs/>
          <w:lang w:val="ar_AE" w:bidi="ar_AE"/>
        </w:rPr>
        <w:t>، راجعوا قاموس الكلمات الرئيسية. استخدموا الكلمة أو العبارة ذاتها التي استخدمتوها في المقاطع السابقة للإشارة إلى السلام.</w:t>
      </w:r>
    </w:p>
    <w:p>
      <w:pPr>
        <w:bidi/>
      </w:pPr>
      <w:r>
        <w:rPr>
          <w:rtl/>
          <w:cs/>
          <w:lang w:val="ar_AE" w:bidi="ar_AE"/>
        </w:rPr>
      </w:r>
      <w:r>
        <w:rPr>
          <w:rtl/>
          <w:cs/>
          <w:lang w:val="ar_AE" w:bidi="ar_AE"/>
        </w:rPr>
        <w:t xml:space="preserve">يقول بولس إنه يوجد </w:t>
      </w:r>
      <w:r>
        <w:rPr>
          <w:b/>
          <w:rtl/>
          <w:cs/>
          <w:lang w:val="ar_AE" w:bidi="ar_AE"/>
        </w:rPr>
        <w:t>جسدٌ</w:t>
      </w:r>
      <w:r>
        <w:rPr>
          <w:rtl/>
          <w:cs/>
          <w:lang w:val="ar_AE" w:bidi="ar_AE"/>
        </w:rPr>
        <w:t xml:space="preserve"> واحدٌ، وهي كلمة أخرى للإشارة إلى مجموعة الذين يؤمنون بيسوع. يدعو بولسُ المؤمنين "جسدَ المسيح،" لأنه مثل الجسد المادي، يوجد أعضاء كثيرون ولهم أدوار مختلفة، لكنهم جميعًا مترابطون ويقومون بعمل المسيح على الأرض. استخدموا الكلمة أو العبارة نفسها التي استخدمتموها في المقاطع السابقة للإشارة إلى الجسد.</w:t>
      </w:r>
    </w:p>
    <w:p>
      <w:pPr>
        <w:bidi/>
      </w:pPr>
      <w:r>
        <w:rPr>
          <w:rtl/>
          <w:cs/>
          <w:lang w:val="ar_AE" w:bidi="ar_AE"/>
        </w:rPr>
      </w:r>
      <w:r>
        <w:rPr>
          <w:rtl/>
          <w:cs/>
          <w:lang w:val="ar_AE" w:bidi="ar_AE"/>
        </w:rPr>
        <w:t xml:space="preserve">يوجد أيضًا </w:t>
      </w:r>
      <w:r>
        <w:rPr>
          <w:b/>
          <w:rtl/>
          <w:cs/>
          <w:lang w:val="ar_AE" w:bidi="ar_AE"/>
        </w:rPr>
        <w:t>رجاءٌ</w:t>
      </w:r>
      <w:r>
        <w:rPr>
          <w:rtl/>
          <w:cs/>
          <w:lang w:val="ar_AE" w:bidi="ar_AE"/>
        </w:rPr>
        <w:t xml:space="preserve"> واحد للمؤمنين. الرجاء هو شيء يتطلع الناسُ إليه بحماسٍ. بالنسبة للمؤمنين، يتمثَّل هذا الرجاء في أنهم سيَرون صلاح الله في المستقبل وسيعيشون حياةً أبدية مع الله. هذا الرجاء مؤكدٌ، لأنهم رأوا من خلال أفعال الله الخلاصية في الماضي أن الله يستحق الثقة. لمزيد من المعلومات عن كلمة </w:t>
      </w:r>
      <w:r>
        <w:rPr>
          <w:b/>
          <w:rtl/>
          <w:cs/>
          <w:lang w:val="ar_AE" w:bidi="ar_AE"/>
        </w:rPr>
        <w:t>الرجاء</w:t>
      </w:r>
      <w:r>
        <w:rPr>
          <w:rtl/>
          <w:cs/>
          <w:lang w:val="ar_AE" w:bidi="ar_AE"/>
        </w:rPr>
        <w:t>، راجعوا قاموس الكلمات الرئيسية. استخدموا الكلمة أو العبارة ذاتها التي استخدمتموها في المقاطع السابقة للإشارة إلى الرجاء.</w:t>
      </w:r>
    </w:p>
    <w:p>
      <w:pPr>
        <w:bidi/>
      </w:pPr>
      <w:r>
        <w:rPr>
          <w:rtl/>
          <w:cs/>
          <w:lang w:val="ar_AE" w:bidi="ar_AE"/>
        </w:rPr>
      </w:r>
      <w:r>
        <w:rPr>
          <w:rtl/>
          <w:cs/>
          <w:lang w:val="ar_AE" w:bidi="ar_AE"/>
        </w:rPr>
        <w:t xml:space="preserve">يوجد </w:t>
      </w:r>
      <w:r>
        <w:rPr>
          <w:b/>
          <w:rtl/>
          <w:cs/>
          <w:lang w:val="ar_AE" w:bidi="ar_AE"/>
        </w:rPr>
        <w:t>إيمانٌ</w:t>
      </w:r>
      <w:r>
        <w:rPr>
          <w:rtl/>
          <w:cs/>
          <w:lang w:val="ar_AE" w:bidi="ar_AE"/>
        </w:rPr>
        <w:t xml:space="preserve"> واحد. إن الإيمان هو الاعتماد على شخصٍ ما: أن تَثق وتؤمن بأن ما يقوله الشخص حق. إن الإيمان المحدد الذي يتحدث عنه بولسُ هو أن يؤمن الإنسان بيسوع. يؤمن ذلك الإنسان بأن يسوع هو ابن الله ويثق أن يسوع مات ليُخلصه وأن الله غَفر خطاياه وقَبِلَه. ونتيجة لذلك، يكون الشخص ملتزمًا بفعل كل ما أمره يسوع. ولمزيد من المعلومات عن </w:t>
      </w:r>
      <w:r>
        <w:rPr>
          <w:rtl/>
          <w:cs/>
          <w:lang w:val="ar_AE" w:bidi="ar_AE"/>
        </w:rPr>
        <w:t>الإيمان</w:t>
      </w:r>
      <w:r>
        <w:rPr>
          <w:rtl/>
          <w:cs/>
          <w:lang w:val="ar_AE" w:bidi="ar_AE"/>
        </w:rPr>
        <w:t>، راجعوا قاموس الكلمات الرئيسية. استخدموا الكلمة أو العبارة نفسها التي استخدمتموها في المقاطع السابقة للإشارة إلى الإيمان.</w:t>
      </w:r>
    </w:p>
    <w:p>
      <w:pPr>
        <w:bidi/>
      </w:pPr>
      <w:r>
        <w:rPr>
          <w:rtl/>
          <w:cs/>
          <w:lang w:val="ar_AE" w:bidi="ar_AE"/>
        </w:rPr>
      </w:r>
      <w:r>
        <w:rPr>
          <w:rtl/>
          <w:cs/>
          <w:lang w:val="ar_AE" w:bidi="ar_AE"/>
        </w:rPr>
        <w:t xml:space="preserve">توجد </w:t>
      </w:r>
      <w:r>
        <w:rPr>
          <w:b/>
          <w:rtl/>
          <w:cs/>
          <w:lang w:val="ar_AE" w:bidi="ar_AE"/>
        </w:rPr>
        <w:t>معموديةٌ</w:t>
      </w:r>
      <w:r>
        <w:rPr>
          <w:rtl/>
          <w:cs/>
          <w:lang w:val="ar_AE" w:bidi="ar_AE"/>
        </w:rPr>
        <w:t xml:space="preserve"> واحدة. إن تعميد الشخص هو غسله طقسيًا في الماء ليُظهِر الشخصُ التزامَه التام بالجماعة أو الشخص الذي يقود الجماعة. كانت هذه المعمودية علامةً على احتياج الشخص إلى الغفران، وكذلك علامة على أنه الآن ينتمي إلى يسوع ويريد أن يتبعه. عندما يَعتمد شخصٌ ما فإن ذلك يكون كأنه مات ثم قام مرةً أخرى. إنها رمزٌ يُظهِر أن حياة الشخص السابقة قد انتهتْ وأن لديه الآن حياة جديدة لأنه ينتمي إلى يسوع. في هذا القسم، عندما يقول بولس إن هناك معمودية واحدة، فهو يقول إننا جميعًا، معًا كمؤمنين، مُخلِصون ليسوع ونعيش حياةً جديدة معه. لقد أَظهرنا ذلك من خلال المعمودية.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المعمودية</w:t>
      </w:r>
      <w:r>
        <w:rPr>
          <w:rtl/>
          <w:cs/>
          <w:lang w:val="ar_AE" w:bidi="ar_AE"/>
        </w:rPr>
        <w:t xml:space="preserve">. راجعوا كلمة </w:t>
      </w:r>
      <w:r>
        <w:rPr>
          <w:rtl/>
          <w:cs/>
          <w:lang w:val="ar_AE" w:bidi="ar_AE"/>
        </w:rPr>
        <w:t>معمودية</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استخدمتوها هناك. أوقفوا سماع هذا التسجيل الصوتي هنا.</w:t>
      </w:r>
    </w:p>
    <w:p>
      <w:pPr>
        <w:bidi/>
      </w:pPr>
      <w:r>
        <w:rPr>
          <w:rtl/>
          <w:cs/>
          <w:lang w:val="ar_AE" w:bidi="ar_AE"/>
        </w:rPr>
      </w:r>
      <w:r>
        <w:rPr>
          <w:rtl/>
          <w:cs/>
          <w:lang w:val="ar_AE" w:bidi="ar_AE"/>
        </w:rPr>
        <w:t>يوجد إلهٌ واحد و</w:t>
      </w:r>
      <w:r>
        <w:rPr>
          <w:b/>
          <w:rtl/>
          <w:cs/>
          <w:lang w:val="ar_AE" w:bidi="ar_AE"/>
        </w:rPr>
        <w:t>آب</w:t>
      </w:r>
      <w:r>
        <w:rPr>
          <w:rtl/>
          <w:cs/>
          <w:lang w:val="ar_AE" w:bidi="ar_AE"/>
        </w:rPr>
        <w:t xml:space="preserve"> واحد للكل. يستخدم بولسُ الكلمة ذاتها التي تستخدمونها أنتم للإشارة إلى آبائكم. استخدموا الكلمة ذاتها التي استخدمتوها في المقاطع السابقة للإشارة إلى الآب.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4:7–16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4: 7–16 واحفظوه في قلوبكم.</w:t>
      </w:r>
    </w:p>
    <w:p>
      <w:pPr>
        <w:bidi/>
      </w:pPr>
      <w:r>
        <w:rPr>
          <w:rtl/>
          <w:cs/>
          <w:lang w:val="ar_AE" w:bidi="ar_AE"/>
        </w:rPr>
      </w:r>
      <w:r>
        <w:rPr>
          <w:rtl/>
          <w:cs/>
          <w:lang w:val="ar_AE" w:bidi="ar_AE"/>
        </w:rPr>
        <w:t>استمعوا إلى نسخة صوتية من أفسس 4: 7–16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4: 7–16 من الترجمة التي تستسيغونها بالأكثر.</w:t>
      </w:r>
    </w:p>
    <w:p>
      <w:pPr>
        <w:bidi/>
      </w:pPr>
      <w:r>
        <w:rPr>
          <w:rtl/>
          <w:cs/>
          <w:lang w:val="ar_AE" w:bidi="ar_AE"/>
        </w:rPr>
      </w:r>
      <w:r>
        <w:rPr>
          <w:rtl/>
          <w:cs/>
          <w:lang w:val="ar_AE" w:bidi="ar_AE"/>
        </w:rPr>
        <w:t>في الجزء الأخير من الرسالة، حَضَّ بولس على الوحدة وتوضيح العقائد التي توحد المؤمنين. كان بولس يتحدث عن "إيمان واحد" يوحد المؤمنين. والآن يبدو أنه انتقل للحديث عن المواهب المختلفة التي منحها المسيح التي تقوي جماعة المؤمنين هذه. في الواقع، فإن تنوع المواهب هو الذي يجعل وحدة الكنيسة أقوى!</w:t>
      </w:r>
    </w:p>
    <w:p>
      <w:pPr>
        <w:bidi/>
      </w:pPr>
      <w:r>
        <w:rPr>
          <w:rtl/>
          <w:cs/>
          <w:lang w:val="ar_AE" w:bidi="ar_AE"/>
        </w:rPr>
      </w:r>
      <w:r>
        <w:rPr>
          <w:rtl/>
          <w:cs/>
          <w:lang w:val="ar_AE" w:bidi="ar_AE"/>
        </w:rPr>
        <w:t>يبدأ بولس بالقول إن المسيح قد منح جميع المؤمنين، بمن فيهم هو نفسه، أنواعاً مختلفة من النعم بفضل كرم المسيح. هذه النعم ليست هبة نعمة الخلاص، بل هي مواهب للخدمة، أو القدرة على القيام بعمل الله. يسمي بولس هذه المواهب نعمة لأننا لا نستحق أن نتلقى مثل هذه المواهب الرائعة من الله. سيتحدث بولس عن بعض أنواع هذه المواهب.</w:t>
      </w:r>
    </w:p>
    <w:p>
      <w:pPr>
        <w:bidi/>
      </w:pPr>
      <w:r>
        <w:rPr>
          <w:rtl/>
          <w:cs/>
          <w:lang w:val="ar_AE" w:bidi="ar_AE"/>
        </w:rPr>
      </w:r>
      <w:r>
        <w:rPr>
          <w:rtl/>
          <w:cs/>
          <w:lang w:val="ar_AE" w:bidi="ar_AE"/>
        </w:rPr>
        <w:t>فيوضح أولاً كيف نعرف أن المسيح قدّم هذه المواهب. يقتبس ترنيمة انتصار من الأسفار المقدسة تتحدث عن ملك يصعد إلى عرشه بعد هزيمة أعدائه. في ذلك الوقت، وبعد النصر، كان كل ملك إسرائيلي يصعد إلى رابية في العاصمة، أو "يصعد إلى كرسيه". كان الملك يأخذ معه الأعداء الذين أسرهم، والغنائم الثمينة التي انتزعها منه أو الفيءَ التي تلقاها منه. وبينما كان الملك يصعد الرابية، كان غالباً ما يوزع العطايا على الشعب الذين يشاهدونه وهو يمر. وبما أن الملك كان يتلقى ويعطي الهدايا بعد النصر، فإن بعض نسخ ترنيمة النصر الأصلية تقول "لقد تلقى العديد من الهدايا"، بينما تقول النسخة التي اقتبسها بولس "وَأَعْطَى ٱلنَّاسَ عَطَايَا".</w:t>
      </w:r>
    </w:p>
    <w:p>
      <w:pPr>
        <w:bidi/>
      </w:pPr>
      <w:r>
        <w:rPr>
          <w:rtl/>
          <w:cs/>
          <w:lang w:val="ar_AE" w:bidi="ar_AE"/>
        </w:rPr>
      </w:r>
      <w:r>
        <w:rPr>
          <w:rtl/>
          <w:cs/>
          <w:lang w:val="ar_AE" w:bidi="ar_AE"/>
        </w:rPr>
        <w:t>توقفوا هنا وناقشوا هذا السؤال في مجموعة: في ثقافتكم، عندما تحتفلون بحدث مهم في الحياة، مثل ولادة أو زفاف، ناقشوا أنواع الهدايا التي يقدمها الناس لبعضهم بعضًا. ما أنواع الهدايا التي يعطيها الناس لكم؟ ما نوع الهدايا التي تُقدّمونها في المقابل، مثل هدايا الطعام أو الدعوات لحضور حفلة أو تجمع؟ أوقفوا سماع هذا التسجيل الصوتي هنا.</w:t>
      </w:r>
    </w:p>
    <w:p>
      <w:pPr>
        <w:bidi/>
      </w:pPr>
      <w:r>
        <w:rPr>
          <w:rtl/>
          <w:cs/>
          <w:lang w:val="ar_AE" w:bidi="ar_AE"/>
        </w:rPr>
      </w:r>
      <w:r>
        <w:rPr>
          <w:rtl/>
          <w:cs/>
          <w:lang w:val="ar_AE" w:bidi="ar_AE"/>
        </w:rPr>
        <w:t>ويقارن بولس ترنيمة النصر هذه بانتصار المسيح على الخطية والطريقة التي أعطى بها النعم، أي مواهب القدرات الخاصة، للمؤمنين. ويشرح بولس أن المسيح صعد إلى العلاء، حيث يكون الله. وبما أن المسيح كان مع الله، فهذا يعني أنه نزل أولًا إلى مكان أدنى. ويرى البعض أن هذا المكان الأدنى قد يكون مكان الموت، لكنه على الأرجح يعني الأرض. ومثل ذلك الذي انتصر على الخطية والموت على الأرض، صعد إلى السماء ليكون مع الله مرة أخرى. وصعد المسيح ليكون في كل مكان ويجعل كل شيء كاملًا.</w:t>
      </w:r>
    </w:p>
    <w:p>
      <w:pPr>
        <w:bidi/>
      </w:pPr>
      <w:r>
        <w:rPr>
          <w:rtl/>
          <w:cs/>
          <w:lang w:val="ar_AE" w:bidi="ar_AE"/>
        </w:rPr>
      </w:r>
      <w:r>
        <w:rPr>
          <w:rtl/>
          <w:cs/>
          <w:lang w:val="ar_AE" w:bidi="ar_AE"/>
        </w:rPr>
        <w:t>ويقول بولس إن بعض العطايا التي أعطاها المسيح للمؤمنين في كنيسته هي أدوار قادة الكنيسة. وهناك رُسُل هم مُمثلون لله ولهم السلطان لكتابة الرسائل واتخاذ القرارات بشأن الأمور الروحية. وهناك أنبياء يحملون رسائل من الله إلى الشعب. ويخبر المُبشّرون الآخرين بالبشارة السارة عن الرب يسوع. ويهتم الرعاة باحتياجات المؤمنين، ويشرح المعلمون الأسفار المقدسة للناس. وللقسوس والمعلمون وظائف متشابهة وأحيانًا يؤدي الشخص ذاته هذين الدورين.</w:t>
      </w:r>
    </w:p>
    <w:p>
      <w:pPr>
        <w:bidi/>
      </w:pPr>
      <w:r>
        <w:rPr>
          <w:rtl/>
          <w:cs/>
          <w:lang w:val="ar_AE" w:bidi="ar_AE"/>
        </w:rPr>
      </w:r>
      <w:r>
        <w:rPr>
          <w:rtl/>
          <w:cs/>
          <w:lang w:val="ar_AE" w:bidi="ar_AE"/>
        </w:rPr>
        <w:t>وتتمثل وظيفة قادة المؤمنين في بناء شعب الله أو إعداده للقيام بعمله، تمامًا كما يبني شخص بيتًا ليكون قويًا ونافعًا. ويجب أن يستمر هذا العمل حتى يتحد المؤمنون في إيمانهم، أي الثقة بالرب يسوع. وبالإيمان يكون المؤمنون جميعًا متّحدين في المسيح يسوع، ولأنهم جميعًا متّحدين مع المسيح، فإنهم جميعًا متّحدون مع بعضهم بعضًا.</w:t>
      </w:r>
    </w:p>
    <w:p>
      <w:pPr>
        <w:bidi/>
      </w:pPr>
      <w:r>
        <w:rPr>
          <w:rtl/>
          <w:cs/>
          <w:lang w:val="ar_AE" w:bidi="ar_AE"/>
        </w:rPr>
      </w:r>
      <w:r>
        <w:rPr>
          <w:rtl/>
          <w:cs/>
          <w:lang w:val="ar_AE" w:bidi="ar_AE"/>
        </w:rPr>
        <w:t>ينبغي أن يستمر هذا العمل أيضاً حتى يتحد المؤمنون في معرفتهم بابن الله، أو يتشابهوا في طريقة ثقتهم بالمسيح واختبار قوته في حياتهم. ينبغي للكنيسة أن تنضج مثل رجل بالغ، كجسد كامل، وتزداد حكمة بالطريقة عينها التي يصبح بها البالغ أكثر حكمة مع تقدمه في العمر. إنهم ينمون، ويصبحون مثل البالغين الناضجين حتى يصبحوا حكماء مثل يسوع نفسه، الذي هو معيار النضج والحكمة.</w:t>
      </w:r>
    </w:p>
    <w:p>
      <w:pPr>
        <w:bidi/>
      </w:pPr>
      <w:r>
        <w:rPr>
          <w:rtl/>
          <w:cs/>
          <w:lang w:val="ar_AE" w:bidi="ar_AE"/>
        </w:rPr>
      </w:r>
      <w:r>
        <w:rPr>
          <w:rtl/>
          <w:cs/>
          <w:lang w:val="ar_AE" w:bidi="ar_AE"/>
        </w:rPr>
        <w:t>ثم يشرح بولس سبب حاجة المؤمنين إلى النضج. إن المعلمين الكذبة الماكرين المخادعين المتلاعبين يكذبون ويحاولون إقناع المؤمنين بأعمال ومعتقدات ليست من الله. الأطفال أكثر عرضة لتصديق الأشياء غير الصحيحة لأنهم غير ناضجين. فلا ينبغي للمؤمنين أن يظلوا غير ناضجين وغير حكماء كالأطفال. يقارن بولس المؤمنين غير الناضجين بقارب صغير في مياه عاصفة، تحمله الرياح والأمواج المتغيرة باستمرار في اتجاه ثم في اتجاه آخر. هكذا الأكاذيب الخادعة والمعلمون الكاذبة يقودون الأشخاص غير الناضجين في جميع الاتجاهات الخاطئة، تمامًا كما تحمل الرياح والأمواج قاربًا في الاتجاه الخاطئ. ومن التشبيهات الأخرى التي يمكن استخدامها مع المؤمنين غير الناضجين القول بأنهم مثل الأوراق التي تذريها الرياح.</w:t>
      </w:r>
    </w:p>
    <w:p>
      <w:pPr>
        <w:bidi/>
      </w:pPr>
      <w:r>
        <w:rPr>
          <w:rtl/>
          <w:cs/>
          <w:lang w:val="ar_AE" w:bidi="ar_AE"/>
        </w:rPr>
      </w:r>
      <w:r>
        <w:rPr>
          <w:rtl/>
          <w:cs/>
          <w:lang w:val="ar_AE" w:bidi="ar_AE"/>
        </w:rPr>
        <w:t>ناقشوا في مجموعة: في ثقافتكم، كيف تصفون الشخص الذي يصدق الأكاذيب بسهولة أو الذي يغير معتقداته كثيراً، من دون معرفة أو خبرة؟ وبماذا تشبّهونه؟ أوقفوا سماع هذا التسجيل الصوتي هنا.</w:t>
      </w:r>
    </w:p>
    <w:p>
      <w:pPr>
        <w:bidi/>
      </w:pPr>
      <w:r>
        <w:rPr>
          <w:rtl/>
          <w:cs/>
          <w:lang w:val="ar_AE" w:bidi="ar_AE"/>
        </w:rPr>
      </w:r>
      <w:r>
        <w:rPr>
          <w:rtl/>
          <w:cs/>
          <w:lang w:val="ar_AE" w:bidi="ar_AE"/>
        </w:rPr>
        <w:t>وبدلًا من الاستماع إلى هذه الأكاذيب، يجب على المؤمنين أن يتكلوا بما هو حق عن الله، وأن يعيشوا حسب تعليمه. يجب أن نفعل كل هذا بينما نُظهر المحبة لبعضنا بعضًا، تمامًا كما فعل المسيح. الكنيسة مثل جسد الإنسان. وهو يتألف من أشخاص كثيرون لهم أدوار كثيرة مترابطين كالجسد. والمسيح مثل الرأس، أي قائد الجسد. ويجعل جسد الكنيسة كله يتناسب معًا تمامًا مثل جسد الإنسان. وأعضاء كنيسة المسيح مثل الأربطة – أجزاء الجسد التي تثبته معًا وتجعله يتحرّك. ومثل أربطة الجسد، يساعد الأعضاء بعضهم بعضًا، ويدعمون بعضهم بعضًا، ويعملون معًا لجعل الكنيسة تعمل جيدًا. وعندما يعمل كل جزء من الجسد معًا، ينمو. وبالطريقة نفسها، عندما يعمل كل عضو في الكنيسة معًا بطريقة محبة، يمكن للكنيسة أن تنمو أقوى.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4: 7–16 من الترجمة الأكثر استساغة لكم.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يشرح بولس أن المسيح أعطى أنواعاً مختلفة من المواهب من أجل تعزيز وحدة كنيسته.</w:t>
      </w:r>
    </w:p>
    <w:p>
      <w:pPr>
        <w:bidi/>
      </w:pPr>
      <w:r>
        <w:rPr>
          <w:rtl/>
          <w:cs/>
          <w:lang w:val="ar_AE" w:bidi="ar_AE"/>
        </w:rPr>
      </w:r>
      <w:r>
        <w:rPr>
          <w:b/>
          <w:rtl/>
          <w:cs/>
          <w:lang w:val="ar_AE" w:bidi="ar_AE"/>
        </w:rPr>
        <w:t>في الجزء الثاني:</w:t>
      </w:r>
      <w:r>
        <w:rPr>
          <w:rtl/>
          <w:cs/>
          <w:lang w:val="ar_AE" w:bidi="ar_AE"/>
        </w:rPr>
        <w:t xml:space="preserve"> يقاطع بولس شرحه عن المواهب ليؤكد من الكتاب المقدس فكرة أن المسيح كان يعطي المواهب. ويحدد الملك المنتصر في مقطع الكتاب المقدس بأنه يسوع.</w:t>
      </w:r>
    </w:p>
    <w:p>
      <w:pPr>
        <w:bidi/>
      </w:pPr>
      <w:r>
        <w:rPr>
          <w:rtl/>
          <w:cs/>
          <w:lang w:val="ar_AE" w:bidi="ar_AE"/>
        </w:rPr>
      </w:r>
      <w:r>
        <w:rPr>
          <w:b/>
          <w:rtl/>
          <w:cs/>
          <w:lang w:val="ar_AE" w:bidi="ar_AE"/>
        </w:rPr>
        <w:t>في الجزء الثالث:</w:t>
      </w:r>
      <w:r>
        <w:rPr>
          <w:rtl/>
          <w:cs/>
          <w:lang w:val="ar_AE" w:bidi="ar_AE"/>
        </w:rPr>
        <w:t xml:space="preserve"> يشرح بولس المواهب التي قدمها المسيح.</w:t>
      </w:r>
    </w:p>
    <w:p>
      <w:pPr>
        <w:bidi/>
      </w:pPr>
      <w:r>
        <w:rPr>
          <w:rtl/>
          <w:cs/>
          <w:lang w:val="ar_AE" w:bidi="ar_AE"/>
        </w:rPr>
      </w:r>
      <w:r>
        <w:rPr>
          <w:b/>
          <w:rtl/>
          <w:cs/>
          <w:lang w:val="ar_AE" w:bidi="ar_AE"/>
        </w:rPr>
        <w:t>في الجزء الرابع:</w:t>
      </w:r>
      <w:r>
        <w:rPr>
          <w:rtl/>
          <w:cs/>
          <w:lang w:val="ar_AE" w:bidi="ar_AE"/>
        </w:rPr>
        <w:t xml:space="preserve"> يشرح بولس أغراض المواهب</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قادة الكنيسة: الرُسُل والأنبياء والمبشرون والرعاة والمعلمون</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يبدأ بولس بنظرة عامة موجزة عما سيتحدث عنه: أن المسيح قد أعطى مواهب لجميع المؤمنين لأن المسيح يحب أن يعطي المواهب. يمنح المسيح الناس مواهب مختلفة، تعمل جميعها معاً في وحدة وتناغم. لاحظ أن بولس ينتقل من إعطاء التعليمات، قائلاً: "يجب أن تفعلوا هذا"، إلى شرح كيف "يجب" علينا استخدام هذه المواهب، بما في ذلك نفسه في الشرح.</w:t>
      </w:r>
    </w:p>
    <w:p>
      <w:pPr>
        <w:bidi/>
      </w:pPr>
      <w:r>
        <w:rPr>
          <w:rtl/>
          <w:cs/>
          <w:lang w:val="ar_AE" w:bidi="ar_AE"/>
        </w:rPr>
      </w:r>
      <w:r>
        <w:rPr>
          <w:rtl/>
          <w:cs/>
          <w:lang w:val="ar_AE" w:bidi="ar_AE"/>
        </w:rPr>
        <w:t>في الجزء الثاني من هذا المقطع، يشرح بولس كيف نعرف أن هذه المواهب جاءت من المسيح. في ذلك الوقت، كان معلمو كلمة الله يقرؤون في كثير من الأحيان جزءًا من المكتوب، ثم يشرحون كيفية تطبيق الكلمات أو ما تعنيه في الوقت الحاضر. وهذا ما يفعله بولس. يقتبس بولس مقطعاً من تسبحة النصر من المزامير، والتي سيعرف المؤمنون أنها صحيحة وموثوقة. كتب المؤلف هذه التسبحة عن الله، وكيف أن الله، الذي يسكن أعلى من أعلى الأماكن، يجب أن ينزل قبل أن يتمكن من الصعود مرة أخرى. يشرح بولس الآن تسبحة الكتاب المقدس التي اقتبسها. ويقول بولس إن هذه التسبحة عن المسيح. المسيح الذي نزل ليعيش على الأرض. ثم غادر صاعدًا إلى السماء وما بعدها. لقد فعل ذلك حتى يتمكن من ملء كل شيء بحضوره أو بحكمه، جاعلاً كل شيء كما ينبغي أن يكون. وهذه المواهب تساعد على نمو ملكوت المسيح.</w:t>
      </w:r>
    </w:p>
    <w:p>
      <w:pPr>
        <w:bidi/>
      </w:pPr>
      <w:r>
        <w:rPr>
          <w:rtl/>
          <w:cs/>
          <w:lang w:val="ar_AE" w:bidi="ar_AE"/>
        </w:rPr>
      </w:r>
      <w:r>
        <w:rPr>
          <w:rtl/>
          <w:cs/>
          <w:lang w:val="ar_AE" w:bidi="ar_AE"/>
        </w:rPr>
        <w:t>لم يشرح بولس كل شيء في الجزء المقتبس من تسبحة النصر، بل اكتفى بالأجزاء المتعلقة بالموضوع الذي يناقشه. ويشرح أن هذه التسبحة تتحدث عن المسيح، إذ تقول إن المسيح أعطى مواهب، لذلك يمكننا أن نعرف أن هذه الهدايا جاءت من المسيح. لم يوضح بولس من هم الأسرى، لأن ذلك ليس محور كلامه هنا.</w:t>
      </w:r>
    </w:p>
    <w:p>
      <w:pPr>
        <w:bidi/>
      </w:pPr>
      <w:r>
        <w:rPr>
          <w:rtl/>
          <w:cs/>
          <w:lang w:val="ar_AE" w:bidi="ar_AE"/>
        </w:rPr>
      </w:r>
      <w:r>
        <w:rPr>
          <w:rtl/>
          <w:cs/>
          <w:lang w:val="ar_AE" w:bidi="ar_AE"/>
        </w:rPr>
        <w:t>توقفوا هنا وناقشوا هذا السؤال في مجموعة: بعده نشاطًا، رتلوا جزءًا من التسبحة، أو اقتبسوا جزءًا من قصيدة، ثم اشرحوا بإيجاز ما يدور حوله ذلك الجزء من التسبحة. انتبه للطريقة التي قد يشير بها المتحدث إلى كلمات معينة من التسبحة في شرحه، ولكن ليس كلها. أوقفوا سماع هذا التسجيل الصوتي هنا.</w:t>
      </w:r>
    </w:p>
    <w:p>
      <w:pPr>
        <w:bidi/>
      </w:pPr>
      <w:r>
        <w:rPr>
          <w:rtl/>
          <w:cs/>
          <w:lang w:val="ar_AE" w:bidi="ar_AE"/>
        </w:rPr>
      </w:r>
      <w:r>
        <w:rPr>
          <w:rtl/>
          <w:cs/>
          <w:lang w:val="ar_AE" w:bidi="ar_AE"/>
        </w:rPr>
        <w:t>والآن بعد أن أظهر أن المسيح يعطي هذه المواهب، يشرح بولس في الجزء الثالث من هذا المقطع ماهية هذه المواهب أو القدرات وكيف ينبغي للناس استخدامها. هذه ليست كل المواهب التي منحها المسيح للمؤمنين، بل هي فقط المهام الخاصة التي أوكلها للأشخاص الذين يقودون الكنيسة أو يقدمون التوجيه لها. لم يشرح بولس هذه الأدوار هنا، لأن المؤمنين ربما يعرفون ماهية هذه الأدوار.</w:t>
      </w:r>
    </w:p>
    <w:p>
      <w:pPr>
        <w:bidi/>
      </w:pPr>
      <w:r>
        <w:rPr>
          <w:rtl/>
          <w:cs/>
          <w:lang w:val="ar_AE" w:bidi="ar_AE"/>
        </w:rPr>
      </w:r>
      <w:r>
        <w:rPr>
          <w:rtl/>
          <w:cs/>
          <w:lang w:val="ar_AE" w:bidi="ar_AE"/>
        </w:rPr>
        <w:t>في الجزء الرابع من هذا المقطع، يشرح بولس أغراض هذه المواهب في جسد المسيح، أي الكنيسة. يقول بولس إن المسيح أعطى هذه القدرات لهؤلاء القادة لإعداد المؤمنين لخدمة المسيح وبناء الكنيسة أو جعلها أقوى، تمامًا كما يبني البنّاء منزلًا ليكون قويًا. الكنيسة القوية هي الكنيسة المتّحدة في طريقة ثقتها بالمسيح واختبارها ليسوع، ابن الله. إنهم مثل الإنسان الذي ينمو ليصبح بالغاً وينضج. أن تكون بالغاً ناضجاً يشبه أن تكون مثل المسيح تماماً - أن تكون مثله في كل شيء.</w:t>
      </w:r>
    </w:p>
    <w:p>
      <w:pPr>
        <w:bidi/>
      </w:pPr>
      <w:r>
        <w:rPr>
          <w:rtl/>
          <w:cs/>
          <w:lang w:val="ar_AE" w:bidi="ar_AE"/>
        </w:rPr>
      </w:r>
      <w:r>
        <w:rPr>
          <w:rtl/>
          <w:cs/>
          <w:lang w:val="ar_AE" w:bidi="ar_AE"/>
        </w:rPr>
        <w:t>توقفوا هنا وناقشوا هذا السؤال في مجموعة: في هذا المقطع، يستخدم بولس فكرة "بناء" شيء ما لإظهار كيف تصبح الكنيسة أقوى. ناقش كيف يتحدث الناس في ثقافتك عن جعل مجموعة من الناس أقوى. فكروا في الأوقات التي يتحدث فيها القادة، مثل قادة دولة أو شركة، عن تحسين مجموعة الأشخاص الذين يقودونهم، حتى تتمكن المجموعة من الاستمرار لفترة أطول ومواصلة العمل في الأوقات الصعبة. ما المقارنات أو الأفكار التي استخدموها؟ أوقفوا سماع هذا التسجيل الصوتي هنا.</w:t>
      </w:r>
    </w:p>
    <w:p>
      <w:pPr>
        <w:bidi/>
      </w:pPr>
      <w:r>
        <w:rPr>
          <w:rtl/>
          <w:cs/>
          <w:lang w:val="ar_AE" w:bidi="ar_AE"/>
        </w:rPr>
      </w:r>
      <w:r>
        <w:rPr>
          <w:rtl/>
          <w:cs/>
          <w:lang w:val="ar_AE" w:bidi="ar_AE"/>
        </w:rPr>
        <w:t>يصف بولس المخاطر التي ستتجنبها الكنيسة الناضجة. يقول بولس إنه من خلال استخدام المواهب للنضج، لن يكون المسيحيون مثل الأطفال، الذين هم أكثر عرضة لتصديق الأكاذيب. كما أنها لن تكون مثل القوارب، أو الأجسام الخفيفة الأخرى، التي يمكن للرياح أن تدفعها عن مسارها. إن الذين يكذبون ويخدعون الآخرين بتعاليم خاطئة يشبهون الرياح، ويريدون أن يقودوا الناس إلى الطريق الخطأ، لكنهم لن يتمكنوا من خداع المؤمنين. يذكر بولس هذه الأمور حتى يفهم المؤمنون الذين يستمعون مدى أهمية النضج.</w:t>
      </w:r>
    </w:p>
    <w:p>
      <w:pPr>
        <w:bidi/>
      </w:pPr>
      <w:r>
        <w:rPr>
          <w:rtl/>
          <w:cs/>
          <w:lang w:val="ar_AE" w:bidi="ar_AE"/>
        </w:rPr>
      </w:r>
      <w:r>
        <w:rPr>
          <w:rtl/>
          <w:cs/>
          <w:lang w:val="ar_AE" w:bidi="ar_AE"/>
        </w:rPr>
        <w:t>توقفوا هنا وناقشوا هذا السؤال في مجموعة: ماذا يفعل المخادعون؟ احكِ قصة عن شخص كذب وحاول إقناع الناس بشيء زائف. انتبهوا إلى اللغة التي تستخدمونها لوصف هؤلاء الأشخاص غير الأمناء. فكر في مناقشتك السابقة حول الأشخاص الذين يسهل خداعهم، والآن حول الأشخاص الذين يكذبون. ناقش كيف يمكنك ترجمة هذه الصورة المتمثلة في "مُضْطَرِبِينَ وَمَحْمُولِينَ بِكُلِّ رِيحِ تَعْلِيمٍ، بِحِيلَةِ ٱلنَّاسِ، بِمَكْرٍ إِلَى مَكِيدَةِ ٱلضَّلَالِ". أوقفوا سماع هذا التسجيل الصوتي هنا.</w:t>
      </w:r>
    </w:p>
    <w:p>
      <w:pPr>
        <w:bidi/>
      </w:pPr>
      <w:r>
        <w:rPr>
          <w:rtl/>
          <w:cs/>
          <w:lang w:val="ar_AE" w:bidi="ar_AE"/>
        </w:rPr>
      </w:r>
      <w:r>
        <w:rPr>
          <w:rtl/>
          <w:cs/>
          <w:lang w:val="ar_AE" w:bidi="ar_AE"/>
        </w:rPr>
        <w:t>والآن، يُظهر بولس تبايناً واضحاً. يتحدث عما ينبغي على المؤمنين فعله بدلاً من ذلك ليصبحوا ناضجين. بدلاً من تصديق التعاليم الخاطئة، ينبغي عليهم أن يتحدثوا عن الحق عن الله بطريقة تُظهر المحبة. إن القيام بذلك سيجعل الناس يصبحون مثل المسيح. كما ينمو الجسم ويصبح قوياً، كذلك سينمو المؤمنون ويصبحون أقوياء. المسيح هو رأس أو قائد الجسد، وهو الذي يمنح الكنيسة القدرة على النمو، جزئياً من خلال موهبة القادة التي ذكرها بولس سابقاً. تمامًا مثل أربطة الجسم، يساعد أعضاء الكنيسة بعضهم بعضًا، ويدعمون بعضهم بعضًا، ويعملون معًا لجعل الكنيسة تعمل بشكل جيد.</w:t>
      </w:r>
    </w:p>
    <w:p>
      <w:pPr>
        <w:bidi/>
      </w:pPr>
      <w:r>
        <w:rPr>
          <w:rtl/>
          <w:cs/>
          <w:lang w:val="ar_AE" w:bidi="ar_AE"/>
        </w:rPr>
      </w:r>
      <w:r>
        <w:rPr>
          <w:rtl/>
          <w:cs/>
          <w:lang w:val="ar_AE" w:bidi="ar_AE"/>
        </w:rPr>
        <w:t>توقفوا هنا وناقشوا هذا السؤال في مجموعة: بعده نشاطًا، اطلبوا من شخص ما أن يناقش بإيجاز نشاطًا مفيدًا يقوم به بانتظام، مثل ممارسة الرياضة أو زراعة المحاصيل أو الطبخ، ولماذا هو مهم. بإمكانهم وصف كيف يساعدهم ذلك، ولماذا يفعلونه، أو من علمهم القيام به. بعد أن ينتهوا من الحديث عن الموضوع، ناقشوا معًا كيف أظهر المتحدث أهمية النشاط. في هذا المقطع نرى بولس يقارن الكنيسة بجسم الإنسان أثناء نموه ليصبح بالغًا. نرى بولس يقارن أعضاء الكنيسة بأجزاء الجسد التي تربطها ببعضها. عندما كنت تتحدث عن مدى أهمية شيء ما، ما أنواع المقارنات التي استخدمتها؟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 بذلك، قد ترغب في استخدام الرسومات أو الأشياء أو حتى الأشخاص لتمثيل بولس وجمهوره ويسوع والرسل والأنبياء والمبشرين والقساوسة والمعلمين.</w:t>
      </w:r>
    </w:p>
    <w:p>
      <w:pPr>
        <w:bidi/>
      </w:pPr>
      <w:r>
        <w:rPr>
          <w:rtl/>
          <w:cs/>
          <w:lang w:val="ar_AE" w:bidi="ar_AE"/>
        </w:rPr>
      </w:r>
      <w:r>
        <w:rPr>
          <w:rtl/>
          <w:cs/>
          <w:lang w:val="ar_AE" w:bidi="ar_AE"/>
        </w:rPr>
        <w:t>اختر أشخاصًا أو رسومات أو أشياءً لتمثيل كل واحد من هذه العناصر. عندما تبدأ في إعادة سرد قصة هذه الآيات، تذكر أن بولس يؤكد أنه يتحدث الآن عن كل شخص في الجمهور. يُظهر أن يسوع يمنحهم المواهب، ويدعو أشخاص من بين الحضور ليؤديون كل دور قيادي في الكنيسة. أثناء سردك للقصة، أظهر القادة وهم يبنون شيئًا معًا، والمجموعة وهي تثق بيسوع وتتبعه جميعًا. عندما يأتي المعلمون الكذبة، أرهم وهم يقلبون المؤمنين في الريح كما لو كانوا على متن قارب أو في عاصفة. أثناء حديثك عن قول الحق بمحبة، أظهر كيف يتغير المؤمنون عندما يتحدثون مع بعضهم بعضًا بمحبة. لاحظوا كيف يعمل الجسد معًا وكيف تساعده الأصابع والركبتين والأقدام على تحريك الجسد وإتمام المهام . ثم أظهروا كيف يعمل المؤمنون معًا بسعادة بطريقة ما لإتمام مهمة.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4: 7–16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يسوع المسيح</w:t>
      </w:r>
    </w:p>
    <w:p>
      <w:pPr>
        <w:pStyle w:val="ListBullet"/>
        <w:bidi/>
        <w:spacing w:line="240" w:lineRule="auto"/>
        <w:ind w:left="720"/>
      </w:pPr>
      <w:r>
        <w:rPr>
          <w:rtl/>
          <w:cs/>
          <w:lang w:val="ar_AE" w:bidi="ar_AE"/>
        </w:rPr>
      </w:r>
      <w:r>
        <w:rPr>
          <w:rtl/>
          <w:cs/>
          <w:lang w:val="ar_AE" w:bidi="ar_AE"/>
        </w:rPr>
        <w:t>قادة الكنيسة: الرُسُل والأنبياء والمبشرون والقسوس والمعلّمون</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"لكن المسيح أعطانا جميعًا مواهب خدمة مختلفة من سخائه. ونعلم هذا لأنه يقول: "عندما صعد إلى العلاء، سبى سبيًا وأعطى عطايا لشعبه". وهذه الكلمات هي عن المسيح، وتعني أنه قبل أن يصعد كان يجب أن ينزل إلى الأرض. المسيح، الذي جاء ليعيش على الأرض، صعد فوق السماء ليتمم كل شيء ويجعله كاملًا".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المسيح: "بماذا تشعر أو تفكِّر عندما فعلت هذه الأمور؟" قد يجيب الممثل بعبارات مثل: "أهتم كثيرًا بشعبي على الأرض، لذلك لم أنزل إليهم فحسب، بل أعطيتهم العطايا والقدرات"، أو "فرح لرؤية شعبي يتلقّون هذه العطايا ويستخدمونها".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"المسيح هو الذي أعطى مواهب الخدمة للمؤمنين، وأعطي للبعض أن يكونوا رسلًا وأنبياء ومبشّرين ورعاة ومعلَّمين. وتتمثل مهمتهم في إعداد شعب المسيح لعمل الله وإنماء المؤمنين. ويجب أن يستمر هذا العمل حتى نجتمع جميعًا نحن المؤمنين واحد في الإيمان بالحق ومعرفة المسيح، ابن الله، حتى نصير ناضجين ونبلغ قياس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القادة "بماذا تشعرون أو تفكرون فيما تسمعون؟" قد يجيبون بعبارات مثل: "أفهم مدى أهمية هذه المهام لأن المسيح نفسه أعطاها لنا!" أو "أريد أن أبذل قصارى جهدي وأستخدم قدراتي لمساعدة الكنيسة على النمو والنضج!" أو "أنا سعيد لأننا لسنا مضطرين إلى تعلم أو تعليم كيفية أن نصبح مثل المسيح بأنفسنا، ولدينا الكثير من الناس للمساعدة".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"إن فعلنا ذلك، فلن نكون مثل الأطفال الذين لا يستطيعون حماية أنفسهم. لن نكون مثل القوارب التي تحملها الأمواج والرياح في مختلف الاتجاهات إلا الاتجاه الصحيح. والذين يعلمون الكذب هم مثل هذه الأمواج، لكنهم لن يكونوا قادرين على خداعنا ونؤمن بالتعليم الكاذب".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الذين يسمعون: "ماذا تشعرون أو تفكرون بينما تسمعون؟" قد يجيبون بعبارات مثل: "أرى مدى أهمية أن أنمو، لا أريد أن أصبح عاجزًا مثل طفلٍ أو في عاصفة كهذه!" أو "أنا ممتن لوجود أشخاص يساعدوننا على النمو والتعلم!" أو "أريد أن أتعلم الحق حتى أتفادى تصديق الكذَّابين".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"بل يجب أن نتكلَّم بكلمات الصدق والحق عن المسيح بمحبة لكي ننمو ونصير أكثر شبهًا بالمسيح في كل شيء. والمسيح هو رأس الجسد، أي الكنيسة. وهو يجعل الجسد كله متوافقًا ومتناسقًا. بينما يقوم كل جزء من الجسد بعمله ويتحد معًا، ينمو الجسد كله بصحة جيدة وقوة إذ ينمو الأعضاء في محبة بعضهم بعضًا".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"آمل أن يستمع الناس جيداً لأن هذه تعليمات مهمة"، أو "أفهم أن هذه التعليمات موجهة لنا جميعاً، حتى لي"، أو "أنا متحمس لرؤية كيف ستستمر الكنيسة في النمو لتصبح أكثر محبة وقوة".</w:t>
      </w:r>
    </w:p>
    <w:p>
      <w:pPr>
        <w:pStyle w:val="ListBullet"/>
        <w:bidi/>
        <w:spacing w:line="240" w:lineRule="auto"/>
        <w:ind w:left="720"/>
      </w:pPr>
      <w:r>
        <w:rPr>
          <w:rtl/>
          <w:cs/>
          <w:lang w:val="ar_AE" w:bidi="ar_AE"/>
        </w:rPr>
      </w:r>
      <w:r>
        <w:rPr>
          <w:rtl/>
          <w:cs/>
          <w:lang w:val="ar_AE" w:bidi="ar_AE"/>
        </w:rPr>
        <w:t>اسألوا الممثلين الذين يؤدون دور المؤمنين الذين يسمعون: "ماذا تشعرون أو تفكرون بينما تسمعون؟" قد يجيبون بعبارات مثل: "أنا قلق – يصعب عليَّ قول الحق بمحبة! وأحيانًا أشعر بالغضب الشديد"، أو "أنظر إلى جسدي الآن وأرى كيف يعمل كل ذلك معًا جيدًا. أنا مندهش جدًا لأن المسيح يريد من الكنيسة أن تعمل بهذه الطريقة!" أو "أفهم أنه مثل الجسد يجب أن تنمو الكنيسة لتكون صحية وقوية".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4: 7–16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ويقول بولس إن المسيح أعطى </w:t>
      </w:r>
      <w:r>
        <w:rPr>
          <w:b/>
          <w:rtl/>
          <w:cs/>
          <w:lang w:val="ar_AE" w:bidi="ar_AE"/>
        </w:rPr>
        <w:t>نِعَمًا</w:t>
      </w:r>
      <w:r>
        <w:rPr>
          <w:rtl/>
          <w:cs/>
          <w:lang w:val="ar_AE" w:bidi="ar_AE"/>
        </w:rPr>
        <w:t xml:space="preserve"> لجميع المؤمنين. المقصود بالنعمة نعمة الله التي يُظهرها للأشخاص الذين لا يستحقونها، والتي يعطيها هبة. قد يشير هذا في كثير من الأحيان إلى الخلاص الذي يمنحه الله، ولكن لاحظ هنا أنه يشير تحديدًا إلى مواهب الخدمة أو القدرات التي يمنحها الرب يسوع للمؤمنين. ولمزيد من المعلومات عن </w:t>
      </w:r>
      <w:r>
        <w:rPr>
          <w:rtl/>
          <w:cs/>
          <w:lang w:val="ar_AE" w:bidi="ar_AE"/>
        </w:rPr>
        <w:t>النعمة</w:t>
      </w:r>
      <w:r>
        <w:rPr>
          <w:rtl/>
          <w:cs/>
          <w:lang w:val="ar_AE" w:bidi="ar_AE"/>
        </w:rPr>
        <w:t xml:space="preserve"> راجعوا قاموس الكلمات الرئيسية. استخدموا الكلمة أو العبارة ذاتها التي استخدمتموها في المقاطع السابقة للإشارة إلى كلمة نعمة.</w:t>
      </w:r>
    </w:p>
    <w:p>
      <w:pPr>
        <w:bidi/>
      </w:pPr>
      <w:r>
        <w:rPr>
          <w:rtl/>
          <w:cs/>
          <w:lang w:val="ar_AE" w:bidi="ar_AE"/>
        </w:rPr>
      </w:r>
      <w:r>
        <w:rPr>
          <w:rtl/>
          <w:cs/>
          <w:lang w:val="ar_AE" w:bidi="ar_AE"/>
        </w:rPr>
        <w:t xml:space="preserve">وقد أعطى </w:t>
      </w:r>
      <w:r>
        <w:rPr>
          <w:b/>
          <w:rtl/>
          <w:cs/>
          <w:lang w:val="ar_AE" w:bidi="ar_AE"/>
        </w:rPr>
        <w:t>المسيح</w:t>
      </w:r>
      <w:r>
        <w:rPr>
          <w:rtl/>
          <w:cs/>
          <w:lang w:val="ar_AE" w:bidi="ar_AE"/>
        </w:rPr>
        <w:t xml:space="preserve"> هذه العطايا لأنه هو المُخلّص الذي وعد به الله. ولمزيد من المعلومات عن </w:t>
      </w:r>
      <w:r>
        <w:rPr>
          <w:rtl/>
          <w:cs/>
          <w:lang w:val="ar_AE" w:bidi="ar_AE"/>
        </w:rPr>
        <w:t>المسيح</w:t>
      </w:r>
      <w:r>
        <w:rPr>
          <w:rtl/>
          <w:cs/>
          <w:lang w:val="ar_AE" w:bidi="ar_AE"/>
        </w:rPr>
        <w:t xml:space="preserve">، راجعوا قاموس الكلمات الرئيسية. استخدموا الكلمة أو العبارة ذاتها التي استخدمتموها في المقاطع السابقة للإشارة إلى كلمة </w:t>
      </w:r>
      <w:r>
        <w:rPr>
          <w:b/>
          <w:rtl/>
          <w:cs/>
          <w:lang w:val="ar_AE" w:bidi="ar_AE"/>
        </w:rPr>
        <w:t>"المسيح"</w:t>
      </w:r>
      <w:r>
        <w:rPr>
          <w:rtl/>
          <w:cs/>
          <w:lang w:val="ar_AE" w:bidi="ar_AE"/>
        </w:rPr>
        <w:t>.</w:t>
      </w:r>
    </w:p>
    <w:p>
      <w:pPr>
        <w:bidi/>
      </w:pPr>
      <w:r>
        <w:rPr>
          <w:rtl/>
          <w:cs/>
          <w:lang w:val="ar_AE" w:bidi="ar_AE"/>
        </w:rPr>
      </w:r>
      <w:r>
        <w:rPr>
          <w:rtl/>
          <w:cs/>
          <w:lang w:val="ar_AE" w:bidi="ar_AE"/>
        </w:rPr>
        <w:t xml:space="preserve">صعد المسيح، أي صعد أعلى من </w:t>
      </w:r>
      <w:r>
        <w:rPr>
          <w:b/>
          <w:rtl/>
          <w:cs/>
          <w:lang w:val="ar_AE" w:bidi="ar_AE"/>
        </w:rPr>
        <w:t>السموات</w:t>
      </w:r>
      <w:r>
        <w:rPr>
          <w:rtl/>
          <w:cs/>
          <w:lang w:val="ar_AE" w:bidi="ar_AE"/>
        </w:rPr>
        <w:t>. وفي هذه الحالة، تشير كلمة السموات إلى السماء المادية.</w:t>
      </w:r>
    </w:p>
    <w:p>
      <w:pPr>
        <w:bidi/>
      </w:pPr>
      <w:r>
        <w:rPr>
          <w:rtl/>
          <w:cs/>
          <w:lang w:val="ar_AE" w:bidi="ar_AE"/>
        </w:rPr>
      </w:r>
      <w:r>
        <w:rPr>
          <w:rtl/>
          <w:cs/>
          <w:lang w:val="ar_AE" w:bidi="ar_AE"/>
        </w:rPr>
        <w:t>توقّفوا هنا وناقشوا الكلمة التي ستستخدمونها لكلمة "</w:t>
      </w:r>
      <w:r>
        <w:rPr>
          <w:b/>
          <w:rtl/>
          <w:cs/>
          <w:lang w:val="ar_AE" w:bidi="ar_AE"/>
        </w:rPr>
        <w:t>السموات</w:t>
      </w:r>
      <w:r>
        <w:rPr>
          <w:rtl/>
          <w:cs/>
          <w:lang w:val="ar_AE" w:bidi="ar_AE"/>
        </w:rPr>
        <w:t xml:space="preserve">" عندما تعني السماء المادية. ولمزيد من المعلومات عن كلمة </w:t>
      </w:r>
      <w:r>
        <w:rPr>
          <w:rtl/>
          <w:cs/>
          <w:lang w:val="ar_AE" w:bidi="ar_AE"/>
        </w:rPr>
        <w:t>السماء/الملكوت</w:t>
      </w:r>
      <w:r>
        <w:rPr>
          <w:rtl/>
          <w:cs/>
          <w:lang w:val="ar_AE" w:bidi="ar_AE"/>
        </w:rPr>
        <w:t>، راجعوا قاموس الكلمات الرئيسية.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يقول بولس إن المسيح أعطى العطايا أو القدرات للمؤمنين ليصبحوا </w:t>
      </w:r>
      <w:r>
        <w:rPr>
          <w:b/>
          <w:rtl/>
          <w:cs/>
          <w:lang w:val="ar_AE" w:bidi="ar_AE"/>
        </w:rPr>
        <w:t>رسلًا</w:t>
      </w:r>
      <w:r>
        <w:rPr>
          <w:rtl/>
          <w:cs/>
          <w:lang w:val="ar_AE" w:bidi="ar_AE"/>
        </w:rPr>
        <w:t xml:space="preserve"> و</w:t>
      </w:r>
      <w:r>
        <w:rPr>
          <w:b/>
          <w:rtl/>
          <w:cs/>
          <w:lang w:val="ar_AE" w:bidi="ar_AE"/>
        </w:rPr>
        <w:t>أنبياء</w:t>
      </w:r>
      <w:r>
        <w:rPr>
          <w:rtl/>
          <w:cs/>
          <w:lang w:val="ar_AE" w:bidi="ar_AE"/>
        </w:rPr>
        <w:t xml:space="preserve"> </w:t>
      </w:r>
      <w:r>
        <w:rPr>
          <w:b/>
          <w:rtl/>
          <w:cs/>
          <w:lang w:val="ar_AE" w:bidi="ar_AE"/>
        </w:rPr>
        <w:t>ومبشرين</w:t>
      </w:r>
      <w:r>
        <w:rPr>
          <w:rtl/>
          <w:cs/>
          <w:lang w:val="ar_AE" w:bidi="ar_AE"/>
        </w:rPr>
        <w:t xml:space="preserve"> </w:t>
      </w:r>
      <w:r>
        <w:rPr>
          <w:b/>
          <w:rtl/>
          <w:cs/>
          <w:lang w:val="ar_AE" w:bidi="ar_AE"/>
        </w:rPr>
        <w:t>ورعاة</w:t>
      </w:r>
      <w:r>
        <w:rPr>
          <w:rtl/>
          <w:cs/>
          <w:lang w:val="ar_AE" w:bidi="ar_AE"/>
        </w:rPr>
        <w:t xml:space="preserve"> </w:t>
      </w:r>
      <w:r>
        <w:rPr>
          <w:b/>
          <w:rtl/>
          <w:cs/>
          <w:lang w:val="ar_AE" w:bidi="ar_AE"/>
        </w:rPr>
        <w:t>ومعلمين</w:t>
      </w:r>
      <w:r>
        <w:rPr>
          <w:rtl/>
          <w:cs/>
          <w:lang w:val="ar_AE" w:bidi="ar_AE"/>
        </w:rPr>
        <w:t>.</w:t>
      </w:r>
    </w:p>
    <w:p>
      <w:pPr>
        <w:bidi/>
      </w:pPr>
      <w:r>
        <w:rPr>
          <w:rtl/>
          <w:cs/>
          <w:lang w:val="ar_AE" w:bidi="ar_AE"/>
        </w:rPr>
      </w:r>
      <w:r>
        <w:rPr>
          <w:rtl/>
          <w:cs/>
          <w:lang w:val="ar_AE" w:bidi="ar_AE"/>
        </w:rPr>
        <w:t>و</w:t>
      </w:r>
      <w:r>
        <w:rPr>
          <w:b/>
          <w:rtl/>
          <w:cs/>
          <w:lang w:val="ar_AE" w:bidi="ar_AE"/>
        </w:rPr>
        <w:t>الرسول</w:t>
      </w:r>
      <w:r>
        <w:rPr>
          <w:rtl/>
          <w:cs/>
          <w:lang w:val="ar_AE" w:bidi="ar_AE"/>
        </w:rPr>
        <w:t xml:space="preserve"> شخص يشهد لأشخاص آخرين أن يسوع قام حقًا من بين الأموات. مع أنه في زمن بولس كان لا يزال هناك بعض الرسل الذين رأوا يسوع، فالكنيسة اليوم لا تزال لديها أشخاص يقومون بالعمل كما فعل الرُسُل. فالرسول يكرز بالإنجيل لجميع الناس ويؤسس كنائس. ولهم سلطان من الله لاتخاذ القرارات في الأمور الروحية. ولمزيد من المعلومات عن </w:t>
      </w:r>
      <w:r>
        <w:rPr>
          <w:rtl/>
          <w:cs/>
          <w:lang w:val="ar_AE" w:bidi="ar_AE"/>
        </w:rPr>
        <w:t>الرسول</w:t>
      </w:r>
      <w:r>
        <w:rPr>
          <w:rtl/>
          <w:cs/>
          <w:lang w:val="ar_AE" w:bidi="ar_AE"/>
        </w:rPr>
        <w:t>، راجعوا قاموس الكلمات الرئيسية. استخدموا الكلمة ذاتها التي استخدمتموها في المقاطع السابقة لكلمة "رسول".</w:t>
      </w:r>
    </w:p>
    <w:p>
      <w:pPr>
        <w:bidi/>
      </w:pPr>
      <w:r>
        <w:rPr>
          <w:rtl/>
          <w:cs/>
          <w:lang w:val="ar_AE" w:bidi="ar_AE"/>
        </w:rPr>
      </w:r>
      <w:r>
        <w:rPr>
          <w:b/>
          <w:rtl/>
          <w:cs/>
          <w:lang w:val="ar_AE" w:bidi="ar_AE"/>
        </w:rPr>
        <w:t>النبي</w:t>
      </w:r>
      <w:r>
        <w:rPr>
          <w:rtl/>
          <w:cs/>
          <w:lang w:val="ar_AE" w:bidi="ar_AE"/>
        </w:rPr>
        <w:t xml:space="preserve"> هو الشخص الذي يحمل رسالة من الله إلى الشعب. ولمزيدٍ من المعلومات عن كلمة </w:t>
      </w:r>
      <w:r>
        <w:rPr>
          <w:rtl/>
          <w:cs/>
          <w:lang w:val="ar_AE" w:bidi="ar_AE"/>
        </w:rPr>
        <w:t>"نبيّ"</w:t>
      </w:r>
      <w:r>
        <w:rPr>
          <w:rtl/>
          <w:cs/>
          <w:lang w:val="ar_AE" w:bidi="ar_AE"/>
        </w:rPr>
        <w:t>، انظروا قاموس الكلمات الرئيسية. استخدموا الكلمة ذاتها التي استخدمتموها في المقاطع السابقة لكلمة "نبي".</w:t>
      </w:r>
    </w:p>
    <w:p>
      <w:pPr>
        <w:bidi/>
      </w:pPr>
      <w:r>
        <w:rPr>
          <w:rtl/>
          <w:cs/>
          <w:lang w:val="ar_AE" w:bidi="ar_AE"/>
        </w:rPr>
      </w:r>
      <w:r>
        <w:rPr>
          <w:b/>
          <w:rtl/>
          <w:cs/>
          <w:lang w:val="ar_AE" w:bidi="ar_AE"/>
        </w:rPr>
        <w:t>والمبشِّر</w:t>
      </w:r>
      <w:r>
        <w:rPr>
          <w:rtl/>
          <w:cs/>
          <w:lang w:val="ar_AE" w:bidi="ar_AE"/>
        </w:rPr>
        <w:t xml:space="preserve"> شخص يُخبر الآخرين بالبشارة السارة عن يسوع.</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مُبشِّر</w:t>
      </w:r>
      <w:r>
        <w:rPr>
          <w:rtl/>
          <w:cs/>
          <w:lang w:val="ar_AE" w:bidi="ar_AE"/>
        </w:rPr>
        <w:t xml:space="preserve">. ولمزيد من المعلومات عن </w:t>
      </w:r>
      <w:r>
        <w:rPr>
          <w:rtl/>
          <w:cs/>
          <w:lang w:val="ar_AE" w:bidi="ar_AE"/>
        </w:rPr>
        <w:t>مُبشِّر</w:t>
      </w:r>
      <w:r>
        <w:rPr>
          <w:rtl/>
          <w:cs/>
          <w:lang w:val="ar_AE" w:bidi="ar_AE"/>
        </w:rPr>
        <w:t>، راجعوا قاموس الكلمات الرئيسية.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b/>
          <w:rtl/>
          <w:cs/>
          <w:lang w:val="ar_AE" w:bidi="ar_AE"/>
        </w:rPr>
        <w:t>الراعي</w:t>
      </w:r>
      <w:r>
        <w:rPr>
          <w:rtl/>
          <w:cs/>
          <w:lang w:val="ar_AE" w:bidi="ar_AE"/>
        </w:rPr>
        <w:t xml:space="preserve"> مثل شخص يعتني بالغنم ويحرص على سلامتها والعناية بها. وفي الكنيسة، يعتني الراعي باحتياجات المؤمنين الآخرين، وغالبًا من خلال تعليم الحق الروحي، كما يفعل المعلّمون. </w:t>
      </w:r>
      <w:r>
        <w:rPr>
          <w:b/>
          <w:rtl/>
          <w:cs/>
          <w:lang w:val="ar_AE" w:bidi="ar_AE"/>
        </w:rPr>
        <w:t>المعلم</w:t>
      </w:r>
      <w:r>
        <w:rPr>
          <w:rtl/>
          <w:cs/>
          <w:lang w:val="ar_AE" w:bidi="ar_AE"/>
        </w:rPr>
        <w:t xml:space="preserve"> في الكتاب المقدس هو دائمًا مُعلِّم ديني، شخص يشرح الأسفار المقدسة للناس. وربما يذكر بولس الرعاة والمعلمين معًا، لأن جميع الرعاة كانوا معلّمين للحق الروحي، رغم أنهم لم يكونوا جميعًا رعاة ويعتنون بالناس.</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الراعي</w:t>
      </w:r>
      <w:r>
        <w:rPr>
          <w:rtl/>
          <w:cs/>
          <w:lang w:val="ar_AE" w:bidi="ar_AE"/>
        </w:rPr>
        <w:t xml:space="preserve"> و</w:t>
      </w:r>
      <w:r>
        <w:rPr>
          <w:b/>
          <w:rtl/>
          <w:cs/>
          <w:lang w:val="ar_AE" w:bidi="ar_AE"/>
        </w:rPr>
        <w:t>المعلّم</w:t>
      </w:r>
      <w:r>
        <w:rPr>
          <w:rtl/>
          <w:cs/>
          <w:lang w:val="ar_AE" w:bidi="ar_AE"/>
        </w:rPr>
        <w:t xml:space="preserve">. لمزيدٍ من المعلومات عن </w:t>
      </w:r>
      <w:r>
        <w:rPr>
          <w:rtl/>
          <w:cs/>
          <w:lang w:val="ar_AE" w:bidi="ar_AE"/>
        </w:rPr>
        <w:t>المعلِّم</w:t>
      </w:r>
      <w:r>
        <w:rPr>
          <w:rtl/>
          <w:cs/>
          <w:lang w:val="ar_AE" w:bidi="ar_AE"/>
        </w:rPr>
        <w:t>، انظر قاموس الكلمات الرئيسية.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وعلى هؤلاء القادة أن يُجهّزوا </w:t>
      </w:r>
      <w:r>
        <w:rPr>
          <w:b/>
          <w:rtl/>
          <w:cs/>
          <w:lang w:val="ar_AE" w:bidi="ar_AE"/>
        </w:rPr>
        <w:t>الجسد</w:t>
      </w:r>
      <w:r>
        <w:rPr>
          <w:rtl/>
          <w:cs/>
          <w:lang w:val="ar_AE" w:bidi="ar_AE"/>
        </w:rPr>
        <w:t>، وهي كلمة أخرى لجماعة المؤمنين بالرب يسوع. ويدعو بولس المؤمنين "جسد المسيح"، لأنمه مثل الجسد، يوجد أعضاء كثيرون لهم أدوار مختلفة، لكنهم جميعًا مترابطون ويقومون بعمل المسيح على الأرض. استخدموا الكلمة أو العبارة نفسها التي استخدمتموها في المقاطع السابقة للإشارة إلى الجسد.</w:t>
      </w:r>
    </w:p>
    <w:p>
      <w:pPr>
        <w:bidi/>
      </w:pPr>
      <w:r>
        <w:rPr>
          <w:rtl/>
          <w:cs/>
          <w:lang w:val="ar_AE" w:bidi="ar_AE"/>
        </w:rPr>
      </w:r>
      <w:r>
        <w:rPr>
          <w:rtl/>
          <w:cs/>
          <w:lang w:val="ar_AE" w:bidi="ar_AE"/>
        </w:rPr>
        <w:t xml:space="preserve">وسيستمر هذا حتى </w:t>
      </w:r>
      <w:r>
        <w:rPr>
          <w:b/>
          <w:rtl/>
          <w:cs/>
          <w:lang w:val="ar_AE" w:bidi="ar_AE"/>
        </w:rPr>
        <w:t>يتوحد</w:t>
      </w:r>
      <w:r>
        <w:rPr>
          <w:rtl/>
          <w:cs/>
          <w:lang w:val="ar_AE" w:bidi="ar_AE"/>
        </w:rPr>
        <w:t xml:space="preserve"> المؤمنون في إيمانهم. والاتحاد يعني العمل معًا من أجل هدف مشترك. ويتفق الناس على القصد من ذلك ويعملون معًا بلا نزاع. استخدموا الكلمة أو العبارة نفسها التي استخدمتموها في المقاطع السابقة للإشارة إلى الوحدة.</w:t>
      </w:r>
    </w:p>
    <w:p>
      <w:pPr>
        <w:bidi/>
      </w:pPr>
      <w:r>
        <w:rPr>
          <w:rtl/>
          <w:cs/>
          <w:lang w:val="ar_AE" w:bidi="ar_AE"/>
        </w:rPr>
      </w:r>
      <w:r>
        <w:rPr>
          <w:b/>
          <w:rtl/>
          <w:cs/>
          <w:lang w:val="ar_AE" w:bidi="ar_AE"/>
        </w:rPr>
        <w:t>الإيمان</w:t>
      </w:r>
      <w:r>
        <w:rPr>
          <w:rtl/>
          <w:cs/>
          <w:lang w:val="ar_AE" w:bidi="ar_AE"/>
        </w:rPr>
        <w:t xml:space="preserve"> يعني الاتكال على شخص ما، والثقة والإيمان بأن ما يقوله هذا الشخص هو الحق. والإيمان المحدد الذي يتحدث عنه بولس هو إيمان المرء بالرب يسوع. مؤمنًا أنه ابن الله ويثق أنه مات بسبب خطاياه وغفرها له وقبله. ونتيجة لذلك، يكون الشخص ملتزمًا بفعل كل ما أمره يسوع. ولمزيد من المعلومات عن </w:t>
      </w:r>
      <w:r>
        <w:rPr>
          <w:rtl/>
          <w:cs/>
          <w:lang w:val="ar_AE" w:bidi="ar_AE"/>
        </w:rPr>
        <w:t>الإيمان</w:t>
      </w:r>
      <w:r>
        <w:rPr>
          <w:rtl/>
          <w:cs/>
          <w:lang w:val="ar_AE" w:bidi="ar_AE"/>
        </w:rPr>
        <w:t>، راجعوا قاموس الكلمات الرئيسية. استخدموا الكلمة أو العبارة نفسها التي استخدمتموها في المقاطع السابقة للإشارة إلى كلمة "إيمان".</w:t>
      </w:r>
    </w:p>
    <w:p>
      <w:pPr>
        <w:bidi/>
      </w:pPr>
      <w:r>
        <w:rPr>
          <w:rtl/>
          <w:cs/>
          <w:lang w:val="ar_AE" w:bidi="ar_AE"/>
        </w:rPr>
      </w:r>
      <w:r>
        <w:rPr>
          <w:rtl/>
          <w:cs/>
          <w:lang w:val="ar_AE" w:bidi="ar_AE"/>
        </w:rPr>
        <w:t xml:space="preserve">وسيستمر هذا أيضًا حتى يتوحد المؤمنون في معرفتهم </w:t>
      </w:r>
      <w:r>
        <w:rPr>
          <w:b/>
          <w:rtl/>
          <w:cs/>
          <w:lang w:val="ar_AE" w:bidi="ar_AE"/>
        </w:rPr>
        <w:t>بابن الله</w:t>
      </w:r>
      <w:r>
        <w:rPr>
          <w:rtl/>
          <w:cs/>
          <w:lang w:val="ar_AE" w:bidi="ar_AE"/>
        </w:rPr>
        <w:t>. ابن الله هو لقب ليسوع. يُطلق على يسوع اسم ابن الله لأنه يتمتع بعلاقة خاصة مع الله الآب - لا أحد آخر يتمتع بهذه العلاقة نفسها. يحب الله والرب يسوع بعضهما بعضًا بالطريقة التي يحب بها الأب والابن.</w:t>
      </w:r>
    </w:p>
    <w:p>
      <w:pPr>
        <w:bidi/>
      </w:pPr>
      <w:r>
        <w:rPr>
          <w:rtl/>
          <w:cs/>
          <w:lang w:val="ar_AE" w:bidi="ar_AE"/>
        </w:rPr>
      </w:r>
      <w:r>
        <w:rPr>
          <w:rtl/>
          <w:cs/>
          <w:lang w:val="ar_AE" w:bidi="ar_AE"/>
        </w:rPr>
        <w:t xml:space="preserve">توقّفوا هنا وراجعوا العبارة التي استخدمتموها في أسفار أخرى لكتابة </w:t>
      </w:r>
      <w:r>
        <w:rPr>
          <w:b/>
          <w:rtl/>
          <w:cs/>
          <w:lang w:val="ar_AE" w:bidi="ar_AE"/>
        </w:rPr>
        <w:t>"ابن الله"</w:t>
      </w:r>
      <w:r>
        <w:rPr>
          <w:rtl/>
          <w:cs/>
          <w:lang w:val="ar_AE" w:bidi="ar_AE"/>
        </w:rPr>
        <w:t xml:space="preserve">. ولمزيد من المعلومات عن </w:t>
      </w:r>
      <w:r>
        <w:rPr>
          <w:rtl/>
          <w:cs/>
          <w:lang w:val="ar_AE" w:bidi="ar_AE"/>
        </w:rPr>
        <w:t>ابن الله</w:t>
      </w:r>
      <w:r>
        <w:rPr>
          <w:rtl/>
          <w:cs/>
          <w:lang w:val="ar_AE" w:bidi="ar_AE"/>
        </w:rPr>
        <w:t>، راجعوا قاموس الكلمات الرئيسية. استخدموا نفس الكلمة أو العبارة التي استخدمتموها سابقًا لترجمة لقب "ابن الله". أوقفوا سماع هذا التسجيل الصوتي هنا.</w:t>
      </w:r>
    </w:p>
    <w:p>
      <w:pPr>
        <w:bidi/>
      </w:pPr>
      <w:r>
        <w:rPr>
          <w:rtl/>
          <w:cs/>
          <w:lang w:val="ar_AE" w:bidi="ar_AE"/>
        </w:rPr>
      </w:r>
      <w:r>
        <w:rPr>
          <w:rtl/>
          <w:cs/>
          <w:lang w:val="ar_AE" w:bidi="ar_AE"/>
        </w:rPr>
        <w:t xml:space="preserve">يجب على المؤمنين أن يفعلوا هذا حتى يصبحوا </w:t>
      </w:r>
      <w:r>
        <w:rPr>
          <w:b/>
          <w:rtl/>
          <w:cs/>
          <w:lang w:val="ar_AE" w:bidi="ar_AE"/>
        </w:rPr>
        <w:t>ناضجين</w:t>
      </w:r>
      <w:r>
        <w:rPr>
          <w:rtl/>
          <w:cs/>
          <w:lang w:val="ar_AE" w:bidi="ar_AE"/>
        </w:rPr>
        <w:t>. وهذا لا يعني فحسب أنهم سيكبرون في السن جسديًا، بل سيصبحون أكثر حكمة وأكثر قدرة مثل البالغين.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4:17–24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4: 17–24 واحفظوه في قلوبكم.</w:t>
      </w:r>
    </w:p>
    <w:p>
      <w:pPr>
        <w:bidi/>
      </w:pPr>
      <w:r>
        <w:rPr>
          <w:rtl/>
          <w:cs/>
          <w:lang w:val="ar_AE" w:bidi="ar_AE"/>
        </w:rPr>
      </w:r>
      <w:r>
        <w:rPr>
          <w:rtl/>
          <w:cs/>
          <w:lang w:val="ar_AE" w:bidi="ar_AE"/>
        </w:rPr>
        <w:t>استمعوا إلى نسخة صوتية من أفسس 4: 17–24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4: 17–24 من الترجمة التي تستسيغونها بالأكثر.</w:t>
      </w:r>
    </w:p>
    <w:p>
      <w:pPr>
        <w:bidi/>
      </w:pPr>
      <w:r>
        <w:rPr>
          <w:rtl/>
          <w:cs/>
          <w:lang w:val="ar_AE" w:bidi="ar_AE"/>
        </w:rPr>
      </w:r>
      <w:r>
        <w:rPr>
          <w:rtl/>
          <w:cs/>
          <w:lang w:val="ar_AE" w:bidi="ar_AE"/>
        </w:rPr>
        <w:t>في المقطع الأخير شرح أن المسيح يعطي عطايا للكنيسة تساعد على تقوية وحدتها. ثم يعود بولس إلى مناقشة كيف ينبغي للمؤمنين بالرب يسوع أن يعيشوا بطريقة لائقة، من خلال المقارنة بين طريقتين للحياة. يصف أولاً الطريقة التي كان يعيش بها المؤمنون قبل إيمانهم بالرب يسوع، ثم يحض المؤمنين على العيش بطريقة جديدة.</w:t>
      </w:r>
    </w:p>
    <w:p>
      <w:pPr>
        <w:bidi/>
      </w:pPr>
      <w:r>
        <w:rPr>
          <w:rtl/>
          <w:cs/>
          <w:lang w:val="ar_AE" w:bidi="ar_AE"/>
        </w:rPr>
      </w:r>
      <w:r>
        <w:rPr>
          <w:rtl/>
          <w:cs/>
          <w:lang w:val="ar_AE" w:bidi="ar_AE"/>
        </w:rPr>
        <w:t>يقول بولس إنه يحض أو يُصر على هذه الأمور في الرب. وهذا يعني أنه يتكلم بالسلطان الذي أعطاه له الرب يسوع. ويظهر بولس مدى أهمية هذه التعليمات، ويذكِّر مستمعيه بأن هذه ليست مجرد اقتراحاته بل تعليمات مهمة من الرب.</w:t>
      </w:r>
    </w:p>
    <w:p>
      <w:pPr>
        <w:bidi/>
      </w:pPr>
      <w:r>
        <w:rPr>
          <w:rtl/>
          <w:cs/>
          <w:lang w:val="ar_AE" w:bidi="ar_AE"/>
        </w:rPr>
      </w:r>
      <w:r>
        <w:rPr>
          <w:rtl/>
          <w:cs/>
          <w:lang w:val="ar_AE" w:bidi="ar_AE"/>
        </w:rPr>
        <w:t>توقفوا هنا وناقشوا هذا السؤال في مجموعة: تحدثوا عن موقف قام فيه قائد أو شخص ذو سلطة بتكليفكم بمشروع أو دور كان عليكم فيه قيادة الآخرين. كيف أثبتّ أنه أثناء توليك المسؤولية، كنت لا تزال تفعل ما يريده القائد؟ أوقفوا سماع هذا التسجيل الصوتي هنا.</w:t>
      </w:r>
    </w:p>
    <w:p>
      <w:pPr>
        <w:bidi/>
      </w:pPr>
      <w:r>
        <w:rPr>
          <w:rtl/>
          <w:cs/>
          <w:lang w:val="ar_AE" w:bidi="ar_AE"/>
        </w:rPr>
      </w:r>
      <w:r>
        <w:rPr>
          <w:rtl/>
          <w:cs/>
          <w:lang w:val="ar_AE" w:bidi="ar_AE"/>
        </w:rPr>
        <w:t>يصر بولس على أنه لا يجب على المؤمنين أن يعيشوا مثل الأمم. الأمم هم الغرباء، أو الأشخاص الذين ليسوا من شعب الله المختار. الأمم ليسوا يهودًا. في هذه الحالة، يشير وصف الأمم إلى الأشخاص الذين لا يؤمنون بالرب يسوع، والذين لا يعيشون كما يقول الله إنه ينبغي عليهم. كان معظم المؤمنين الذين يكتب إليهم بولس ليسوا يهوداً، ويعيشون مثل الأمم غير المؤمنين قبل أن يدعوهم الله ليكونوا شعبه. وبما أن الأمم الذين لا يتبعون يسوع يتبعون آلهة كاذبة لا قوة لها . فتفكيرهم عديم الجدوى، أو عديم الفائدة، وإهدار للوقت. مثل الشخص الذي يعيش في الظلام ولا يستطيع أن يرى أو يفهم الأشياء من حوله، فإن الأمم غير قادرين على رؤية حق الله أو فهمه. إنهم لا يملكون الحياة الجديدة الصالحة التي يمنحها الله لشعبه؛ وهذا يشمل الخلاص والحياة الأبدية.</w:t>
      </w:r>
    </w:p>
    <w:p>
      <w:pPr>
        <w:bidi/>
      </w:pPr>
      <w:r>
        <w:rPr>
          <w:rtl/>
          <w:cs/>
          <w:lang w:val="ar_AE" w:bidi="ar_AE"/>
        </w:rPr>
      </w:r>
      <w:r>
        <w:rPr>
          <w:rtl/>
          <w:cs/>
          <w:lang w:val="ar_AE" w:bidi="ar_AE"/>
        </w:rPr>
        <w:t>توقّفوا هنا وناقشوا هذا السؤال كمجموعة: في ثقافتكم، كيف تصفون شخصًا قادرًا على تعلم طرقًا أفضل للقيام بالأشياء؟ وبماذا تشبّهونه؟ أوقفوا سماع هذا التسجيل الصوتي هنا.</w:t>
      </w:r>
    </w:p>
    <w:p>
      <w:pPr>
        <w:bidi/>
      </w:pPr>
      <w:r>
        <w:rPr>
          <w:rtl/>
          <w:cs/>
          <w:lang w:val="ar_AE" w:bidi="ar_AE"/>
        </w:rPr>
      </w:r>
      <w:r>
        <w:rPr>
          <w:rtl/>
          <w:cs/>
          <w:lang w:val="ar_AE" w:bidi="ar_AE"/>
        </w:rPr>
        <w:t>يقول بولس إن الأمم هكذا لأنهم جهلاء مقسيين قلوبهم. في الكتاب المقدس، القلب يعني المكان الذي تحدث فيه أفكار الشخص ومشاعره وقراراته. لقد قست قلوب هؤلاء الناس كجدار لا يسمح بدخول أي شيء. وهم جاهلون ولا يعرفون الله لأنهم يختارون بعناد ألا يتعلموا عنه. وليس فيهم ما يشعرهم بالخزي بشأن أي شيء يفعلونه، لذلك لا يتوقف الأمم عن فعل جميع أنواع الأفعال الخاطئة والشر والفواحش.</w:t>
      </w:r>
    </w:p>
    <w:p>
      <w:pPr>
        <w:bidi/>
      </w:pPr>
      <w:r>
        <w:rPr>
          <w:rtl/>
          <w:cs/>
          <w:lang w:val="ar_AE" w:bidi="ar_AE"/>
        </w:rPr>
      </w:r>
      <w:r>
        <w:rPr>
          <w:rtl/>
          <w:cs/>
          <w:lang w:val="ar_AE" w:bidi="ar_AE"/>
        </w:rPr>
        <w:t>يقول بولس إن الطريقة التي يعيش بها الأمم ليست هي الطريقة التي تعلمها المؤمنون عندما سمعوا عن المسيح. ولا يرفض المؤمنون بعناد معرفة الله مثل الأمم. ويعلم بولس أنهم تعلَّموا ما علّمه يسوع عن الطريقة الصحيحة للعيش على الأرض، لذلك يجب أن يعيش المؤمنون الآن بطريقة مختلفة عن طريقة الأمم.</w:t>
      </w:r>
    </w:p>
    <w:p>
      <w:pPr>
        <w:bidi/>
      </w:pPr>
      <w:r>
        <w:rPr>
          <w:rtl/>
          <w:cs/>
          <w:lang w:val="ar_AE" w:bidi="ar_AE"/>
        </w:rPr>
      </w:r>
      <w:r>
        <w:rPr>
          <w:rtl/>
          <w:cs/>
          <w:lang w:val="ar_AE" w:bidi="ar_AE"/>
        </w:rPr>
        <w:t>ربما المؤمنون الذين يكتبهم بولس مؤمنون جدد. يستخدم بولس هذه الصورة للحياة الجديدة لتذكيرهم بمعموديتهم الأخيرة حين التزموا علنًا بهذه الطريقة الجديدة في الحياة.</w:t>
      </w:r>
    </w:p>
    <w:p>
      <w:pPr>
        <w:bidi/>
      </w:pPr>
      <w:r>
        <w:rPr>
          <w:rtl/>
          <w:cs/>
          <w:lang w:val="ar_AE" w:bidi="ar_AE"/>
        </w:rPr>
      </w:r>
      <w:r>
        <w:rPr>
          <w:rtl/>
          <w:cs/>
          <w:lang w:val="ar_AE" w:bidi="ar_AE"/>
        </w:rPr>
        <w:t>ويقارن بولس الطريقة التي يختارها الناس للعيش بالثياب التي يلبسها الإنسان ويخلعها. والطريقة التي يعيش بها الأمم هي الطريقة التياعتاد المؤمنون عليها قبلًا. وكان هذا قبل أن يعرف المؤمنون الحق الذي يأتي من يسوع ويفهمونه. في طريقة الحياة القديمة، كانت الشهوات الشريرة أو الضارة تسيطر على الناس. إن هذه الطريقة القديمة في العيش تخدع الناس، وتجعلهم يعتقدون أن الرغبات الشريرة أو الضارة هي في الواقع جيدة. ولا ينبغي للمؤمنين أن يستمروا في طريقة الحياة القديمة التي تضرهم. يحضهم بولس على التخلي عن أسلوب الحياة هذه كما يتخلص المرء من الملابس القديمة البالية.</w:t>
      </w:r>
    </w:p>
    <w:p>
      <w:pPr>
        <w:bidi/>
      </w:pPr>
      <w:r>
        <w:rPr>
          <w:rtl/>
          <w:cs/>
          <w:lang w:val="ar_AE" w:bidi="ar_AE"/>
        </w:rPr>
      </w:r>
      <w:r>
        <w:rPr>
          <w:rtl/>
          <w:cs/>
          <w:lang w:val="ar_AE" w:bidi="ar_AE"/>
        </w:rPr>
        <w:t>يقول بولس إنه ينبغي على المؤمنين القيام بأمرين آخرين بعد أن يتخلوا عن أسلوب حياتهم القديم: السماح لله بتجديد طريقة تفكيرهم، وارتداء أسلوب الحياة الجديد. سيغير الله أفكار المؤمن ومواقفه حتى يتمكن من اتباع مثال المسيح ويبدأ في العيش بالطريقة الجديدة التي يأمره الله بها. لا يستطيع المؤمنون التغيير من تلقاء أنفسهم، لذلك يعمل الله في حياتهم ليغيرهم.</w:t>
      </w:r>
    </w:p>
    <w:p>
      <w:pPr>
        <w:bidi/>
      </w:pPr>
      <w:r>
        <w:rPr>
          <w:rtl/>
          <w:cs/>
          <w:lang w:val="ar_AE" w:bidi="ar_AE"/>
        </w:rPr>
      </w:r>
      <w:r>
        <w:rPr>
          <w:rtl/>
          <w:cs/>
          <w:lang w:val="ar_AE" w:bidi="ar_AE"/>
        </w:rPr>
        <w:t>وكما يختار الشخص ويرتدي ملابس جديدة يمكن للآخرين أن يروا أنها مختلفة وأفضل، كذلك ينبغي للمؤمن أن يرتدي، أو يختار أن يعيش، بطريقة جديدة. إن أسلوب الحياة الجديد هذا ليس مجرد أفعال، أو مجرد طبقة خارجية. الأمر أشبه بأن تصبح شخصاً جديداً، بأساليب جديدة في التفكير والتصرف. يجب على المؤمن أن يبدأ بالتصرف كالشخص الجديد الذي خلقه الله ليكون عليه عندما آمن بالرب يسوع. لقد خلق الله هذا الإنسان الجديد ليكون مثله وليُظهر أن هذه هي الطريقة الصحيحة للعيش: التصرف بالطريقة الصحيحة مع بعضنا بعضًا وعيش الحياة الصحيحة التي يطلبها الله.</w:t>
      </w:r>
    </w:p>
    <w:p>
      <w:pPr>
        <w:bidi/>
      </w:pPr>
      <w:r>
        <w:rPr>
          <w:rtl/>
          <w:cs/>
          <w:lang w:val="ar_AE" w:bidi="ar_AE"/>
        </w:rPr>
      </w:r>
      <w:r>
        <w:rPr>
          <w:rtl/>
          <w:cs/>
          <w:lang w:val="ar_AE" w:bidi="ar_AE"/>
        </w:rPr>
        <w:t>توقّفوا هنا وناقشوا هذا السؤال في مجموعة: احكوا قصة عن شخص اضطر إلى تغيير نمط حياته بسبب حدث في الحياة، مثل ولادة طفل. استمع إلى وصفهم لكيفية تصرف الشخص وتفكيره بشكل مختلف عما كان عليه من قبل.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4: 17–24 من الترجمة التي تستسيغونها بالأكثر.</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هذا المقطع يتكوّن من جزأين.</w:t>
      </w:r>
    </w:p>
    <w:p>
      <w:pPr>
        <w:bidi/>
      </w:pPr>
      <w:r>
        <w:rPr>
          <w:rtl/>
          <w:cs/>
          <w:lang w:val="ar_AE" w:bidi="ar_AE"/>
        </w:rPr>
      </w:r>
      <w:r>
        <w:rPr>
          <w:b/>
          <w:rtl/>
          <w:cs/>
          <w:lang w:val="ar_AE" w:bidi="ar_AE"/>
        </w:rPr>
        <w:t>في الجزء الأول:</w:t>
      </w:r>
      <w:r>
        <w:rPr>
          <w:rtl/>
          <w:cs/>
          <w:lang w:val="ar_AE" w:bidi="ar_AE"/>
        </w:rPr>
        <w:t xml:space="preserve"> يصف بولس أسلوب حياة الأمم، الذي يجب على المؤمنين تجنبه.</w:t>
      </w:r>
    </w:p>
    <w:p>
      <w:pPr>
        <w:bidi/>
      </w:pPr>
      <w:r>
        <w:rPr>
          <w:rtl/>
          <w:cs/>
          <w:lang w:val="ar_AE" w:bidi="ar_AE"/>
        </w:rPr>
      </w:r>
      <w:r>
        <w:rPr>
          <w:b/>
          <w:rtl/>
          <w:cs/>
          <w:lang w:val="ar_AE" w:bidi="ar_AE"/>
        </w:rPr>
        <w:t>في الجزء الثاني:</w:t>
      </w:r>
      <w:r>
        <w:rPr>
          <w:rtl/>
          <w:cs/>
          <w:lang w:val="ar_AE" w:bidi="ar_AE"/>
        </w:rPr>
        <w:t xml:space="preserve"> يصف بولس كيف ينبغي للمؤمنين أن يعيشوا بدلاً من ذلك، بالتخلص من أسلوب حياتهم القديم، والسماح للروح القدس بتغيير تفكيرهم، والعيش بالطريقة الجديدة.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غير المؤمنون من الأمم</w:t>
      </w:r>
    </w:p>
    <w:p>
      <w:pPr>
        <w:pStyle w:val="ListBullet"/>
        <w:bidi/>
        <w:spacing w:line="240" w:lineRule="auto"/>
        <w:ind w:left="720"/>
      </w:pPr>
      <w:r>
        <w:rPr>
          <w:rtl/>
          <w:cs/>
          <w:lang w:val="ar_AE" w:bidi="ar_AE"/>
        </w:rPr>
      </w:r>
      <w:r>
        <w:rPr>
          <w:rtl/>
          <w:cs/>
          <w:lang w:val="ar_AE" w:bidi="ar_AE"/>
        </w:rPr>
        <w:t>الرب يسوع أو المسيح</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بعد أن تحدث بولس عن الأعضاء المختلفة للجسد في القسم الأخير، عاد إلى موضوع هذا الجزء من رسالته - كيفية عيش حياة جديرة بدعوة الله. في الجزء الأول من المقطع، يصر بولس بشدة على أنه لا يجب على المؤمنين أن يعيشوا مثل الأمميين. يصف بولس كيف يعيش الأمميون ولماذا يعيشون بهذه الطريقة. في هذه الثقافة، عَلَّمّ كُتَّاب مثل بولس الناس كيفية عيش حياة طيبة من خلال مقارنة طريقتين متناقضتين للعيش. هذا ما يفعله بولس في هذا الجزء من الرسالة: مقارنة هاتين الطريقتين في الحياة لإظهار مدى تفوق طريقة المسيح.</w:t>
      </w:r>
    </w:p>
    <w:p>
      <w:pPr>
        <w:bidi/>
      </w:pPr>
      <w:r>
        <w:rPr>
          <w:rtl/>
          <w:cs/>
          <w:lang w:val="ar_AE" w:bidi="ar_AE"/>
        </w:rPr>
      </w:r>
      <w:r>
        <w:rPr>
          <w:rtl/>
          <w:cs/>
          <w:lang w:val="ar_AE" w:bidi="ar_AE"/>
        </w:rPr>
        <w:t>توقفوا هنا وناقشوا هذا السؤال في مجموعة: بعده نشاطًا، صفوا طريقتين مختلفتين للقيام بشيء مهم، مثل طهي وجبة أو زراعة محصول. صف طريقة صحيحة واحدة للقيام بهذا الفعل وطريقة خاطئة واحدة للقيام به. اذكر الأسباب التي قد تدفع الناس إلى القيام بذلك بأي من الطريقتين. انتبه للطريقة التي يُظهر بها المتحدث أن إحدى الطريقتين أفضل من الأخرى. أوقفوا سماع هذا التسجيل الصوتي هنا.</w:t>
      </w:r>
    </w:p>
    <w:p>
      <w:pPr>
        <w:bidi/>
      </w:pPr>
      <w:r>
        <w:rPr>
          <w:rtl/>
          <w:cs/>
          <w:lang w:val="ar_AE" w:bidi="ar_AE"/>
        </w:rPr>
      </w:r>
      <w:r>
        <w:rPr>
          <w:rtl/>
          <w:cs/>
          <w:lang w:val="ar_AE" w:bidi="ar_AE"/>
        </w:rPr>
        <w:t>يقول بولس إن تفكير الأمم عبثي أو عديم الفائدة، مثل الناس الذين يتجولون في الظلام. إنهم لا يعرفون شيئاً عن الله لأنهم رفضوا بعناد أن يتعلموا، مثل أولئك الذين يختارون البقاء في الظلام. ولهذا السبب، لم يعودوا يشعرون بالخجل من الأفعال السيئة، لذلك فهم يفعلون أشياء فظيعة عن طيب خاطر. إنهم جشعون للأشياء الفظيعة؛ يريدون المزيد دائماً ولا يشعرون بالرضا أبداً. يقارن بولس هؤلاء الأشخاص بالجلد المتصلب الذي فقد ملمسه. وكما أن الجلد المتصلب لا يشعر، فإن هؤلاء الناس لا يشعرون بأي خجل. ربما يصف بولس هذه الطريقة في العيش أولاً لأن هذه هي الطريقة التي كان يعيش بها المؤمنون قبل أن يثقوا بالرب يسوع.</w:t>
      </w:r>
    </w:p>
    <w:p>
      <w:pPr>
        <w:bidi/>
      </w:pPr>
      <w:r>
        <w:rPr>
          <w:rtl/>
          <w:cs/>
          <w:lang w:val="ar_AE" w:bidi="ar_AE"/>
        </w:rPr>
      </w:r>
      <w:r>
        <w:rPr>
          <w:rtl/>
          <w:cs/>
          <w:lang w:val="ar_AE" w:bidi="ar_AE"/>
        </w:rPr>
        <w:t xml:space="preserve">توقفوا هنا وناقشوا كمجموعة: صفوا أو أظهروا </w:t>
      </w:r>
      <w:r>
        <w:rPr>
          <w:rtl/>
          <w:cs/>
          <w:lang w:val="ar_AE" w:bidi="ar_AE"/>
        </w:rPr>
        <w:t>نتوءًا جلديًا</w:t>
      </w:r>
      <w:r>
        <w:rPr>
          <w:rtl/>
          <w:cs/>
          <w:lang w:val="ar_AE" w:bidi="ar_AE"/>
        </w:rPr>
        <w:t>، أو بقعة خشنة على جلد شخص ما، تطورت نتيجة سنوات عديدة من العمل الشاق. بما تشعر عندما تلمسه؟ عندما يلامس النسيج المتصلب شيئًا ساخنًا أو ناعمًا، ما مدى قدرتك على الشعور به؟ تخيل لو أن جلد يديك كله متصلب وكنت تحاول أن تشعر بالفرق بين قطعة قماش ناعمة وقطعة قماش خشنة، أو أن تشعر ما إذا كان السطح أملسًا! كيف ستتحدث عن غير المؤمنين من غير اليهود الذين لم يعودوا يشعرون بالعار من أفعالهم الخاطئة؟ أوقفوا سماع هذا التسجيل الصوتي هنا.</w:t>
      </w:r>
    </w:p>
    <w:p>
      <w:pPr>
        <w:bidi/>
      </w:pPr>
      <w:r>
        <w:rPr>
          <w:rtl/>
          <w:cs/>
          <w:lang w:val="ar_AE" w:bidi="ar_AE"/>
        </w:rPr>
      </w:r>
      <w:r>
        <w:rPr>
          <w:rtl/>
          <w:cs/>
          <w:lang w:val="ar_AE" w:bidi="ar_AE"/>
        </w:rPr>
        <w:t>في الجزء الثاني من هذا المقطع، يصف بولس كيف ينبغي للمؤمنين أن يعيشوا بدلاً من ذلك. ويؤكد بحزم أن أسلوب حياة الأمميين هو عكس أسلوب حياة المسيح. يؤكد بولس أنه يعلم أن المؤمنين تعلموا طريقة مختلفة للعيش عندما تعرفوا على المسيح. ولأنهم قد تعلموا عن المسيح، ينبغي على المؤمنين القيام بثلاثة أشياء: التوقف عن العيش بالطريقة القديمة، والسماح لله بتجديد أفكارهم ومواقفهم، والبدء في العيش بالطريقة الجديدة.</w:t>
      </w:r>
    </w:p>
    <w:p>
      <w:pPr>
        <w:bidi/>
      </w:pPr>
      <w:r>
        <w:rPr>
          <w:rtl/>
          <w:cs/>
          <w:lang w:val="ar_AE" w:bidi="ar_AE"/>
        </w:rPr>
      </w:r>
      <w:r>
        <w:rPr>
          <w:rtl/>
          <w:cs/>
          <w:lang w:val="ar_AE" w:bidi="ar_AE"/>
        </w:rPr>
        <w:t>لقد دمرت طريقة الحياة القديمة الناس بتسببها في امتلاكهم لرغبات ضارة. يجب على المؤمنين التوقف عن العيش بهذه الطريقة والسماح لله بدلاً من ذلك بتغيير طريقة تفكيرهم، الأمر الذي سيساعدهم على تغيير طريقة عيشهم. يجب على المؤمنين أن يختاروا البدء في العيش بطريقة جديدة. يريد الله أن يكون المؤمنون أكثر شبهاً به، صالحين ومقدسين حقاً، وهذا يعني أن يعيشوا بطريقة صحيحة وصالحة مع من حولهم ومع الله. لا يستطيع الناس أن يعيشوا بالطريقة الصحيحة بمفردهم. يجب على الله أن يساعد المؤمنين على تغيير أفكارهم ومواقفهم، وعلى المؤمن أن يقبل مساعدة الله للتغيير.</w:t>
      </w:r>
    </w:p>
    <w:p>
      <w:pPr>
        <w:bidi/>
      </w:pPr>
      <w:r>
        <w:rPr>
          <w:rtl/>
          <w:cs/>
          <w:lang w:val="ar_AE" w:bidi="ar_AE"/>
        </w:rPr>
      </w:r>
      <w:r>
        <w:rPr>
          <w:rtl/>
          <w:cs/>
          <w:lang w:val="ar_AE" w:bidi="ar_AE"/>
        </w:rPr>
        <w:t>توقفوا هنا وناقشوا هذا السؤال في مجموعة: بعده نشاطًا، اطلب من شخص أن يُري شخصًا آخر كيف يمكنه رسم شيء ما، مثل وجه أو نبات معين. ثم أعطِوا القلم أو أداة الرسم للشخص الآخر واطلب منه رسم الصورة التي تعلمها للتو. اطلب من الشخص الأول الاستمرار في تقديم المساعدة والإرشادات بينما الشخص الثاني يرسم. بعد أن ينتهوا من رسمها، ناقشوا كمجموعة كيف تمكن الشخص الثاني من رسم الصورة. ماذا كان يحتاج الشخص الثاني من المعلم؟ ما الإجراءات التي كان على الشخص الثاني اتخاذها؟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قيامكم بذلك، قد ترغبون في الحصول على رسومات أو أشياء أو حتى أشخاص لتمثيل بولس وجمهوره ويسوع والأمم والله.</w:t>
      </w:r>
    </w:p>
    <w:p>
      <w:pPr>
        <w:bidi/>
      </w:pPr>
      <w:r>
        <w:rPr>
          <w:rtl/>
          <w:cs/>
          <w:lang w:val="ar_AE" w:bidi="ar_AE"/>
        </w:rPr>
      </w:r>
      <w:r>
        <w:rPr>
          <w:rtl/>
          <w:cs/>
          <w:lang w:val="ar_AE" w:bidi="ar_AE"/>
        </w:rPr>
        <w:t>اختاروا أشخاصًا أو رسومات أو أشياء لتمثل كل من هذه العناصر. عندما تبدأ في إعادة سرد قصة هذه الآيات، ضع غير المؤمنين من الأمم في مجموعة واحدة والمؤمنين في مجموعة أخرى. يتحدث بولس إلى المؤمنين الذين يستمعون إلى الرسالة ويشير إلى مدى سوء أسلوب حياة الأمم. بيّن كيف أن الأمم يشبهون الناس في الظلام، الذين لا يستطيعون إيجاد الحقيقة أو فهمها. بين كيف أن الأمم منفصلون عن جماعة المؤمنين لأن الأمم لا يملكون الحياة الجديدة التي يهبها الله. قلوب الأمم قاسية، كالجدار الذي لا يسمح بمرور أي شيء. لاحظوا كيف أن البشرة الخشنة أو المتصلبة لا يستطيع الشعور بالملمس مثل الجلد الناعم، تمامًا كما أن غير اليهود لا يشعرون بالخجل من أفعالهم. يقول بولس، مشيراً إلى الأمم، إن هذه الطريقة في العيش ليست ما تعلمه المؤمنون عندما تعلموا عن المسيح. والآن يشير بولس إلى المسيح ويشرح أن على المؤمنين أن يعيشوا بطريقة جديدة، كما عاش يسوع. ينبغي لبعض الأمميين غير المؤمنين أن يوضحوا كيف يتخلون عن أفعالهم الشريرة ويبدأون في فعل الأشياء المختلفة التي يريدها الله منهم. إنهم أشبه بأشخاص مختلفين، وينتقلون إلى جماعة المؤمنين. أظهر الله وهو يمنح كل مؤمن ثياباً جديدة، ويغير المؤمنين ليصبحوا أكثر شبهاً به. يشرح بولس أن الله خلق هذه الطبيعة الجديدة لتكون مثل الله، بارة ومقدسة حقاً.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4: 17–24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يتكوّن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الأمم، الذين ليسوا مؤمنين</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"بسلطان الرب، أُحضكم على ألَّا تسلكوا كالذين لا يؤمنون بالله. المشوشون تمامًا ولا يستطيعون فهم الحق الروحي. ولا يملكون الحياة الجديدة التي يعطيها الله. وهذا لأنهم يرفضون بعناد أن يعرفوا الله. ولم يعودوا يشعرون بالخزي بسبب أي شيء يفعلونه، لذلك كانوا يقضون كل وقتهم في أعمال الخاطئة والشريرة بلا توقف".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الممثلين الذي يؤدون دور الأمم: "بماذا تشعرون أو تفكِّرون؟" قد يجيبون بعبارات مثل: "لا أهتم بالله أو بطريقة حياته، ولا أهتم بسوى فعل ما أريد أن أفعله"، أو "لا أريد أن أشعر بالأسى بشأن ما أفعله، لذلك لن أتعلم ما هو الصواب والخطأ".</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"من المهم جدًا أن يفهم المؤمنون مدى سوء أسلوب حياة الأمم!" أو "أهتم بالذين سيسمعون هذه الكلمات ولا أريد أن يعيشون بطريقة تدميرهم. . أتذكر كيف كنت أعيش قبل أن أعرف يسوع، ولا أريد أن يفعل هؤلاء الناس أشياء خاطئة أو يشعرون بالطريقة التي فعلتها"، أو "أريد أن يفهمني المؤمنون، لذلك سأتحدث بوضوح بقدر المستطاع وأعطيهم أمثلة ومقارنة".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ويتابع بولس قائلاً: "أما أنتم فقد تعلمتم عن المسيح وتعرفون أن هذه الطريقة القديمة في الحياة لا تتفق مع كلام الحق عن يسوع". فتخلّصوا من أسلوب حياتكم القديم تمامًا كما تخلّصتم من ثيابكم القديمة. تلك الحياة القديمة تدمرك بإغوائك بأهواء قاتلة. دَعوا الله يغيِّر طريقة تفكيركم وعبادتكم. يجب أن تحيوا بحياة جديد، وتصبحوا خلائق جديدة، خلقهم الله ليشبهوه. وكونك شخصًا جديدًا مخلوقًا على صورة الله يعني التصرّف بالطريقة الصحيحة والطاهرة أخلاقيًا".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المؤمنين الذين يستمعون: "بماذا تشعرون أو تفكرون؟" قد يجيبون بعبارات مثل: "أفهم كيف كانت طريقة الحياة القديمة تخدعنا وتدمّرنا. وبما أننا نعرف الحق عن يسوع، فلا منطقي أن نعيش بهذه الطريقة! أو "لقد أرانا يسوع الطريق الصحيح للعيش، وأريد أن أتبع مثاله"، أو "هذه الطريقة الجديدة في العيش صعبة في بعض الأحيان، لذلك أنا سعيد لأن الله يساعدنا على إحداث هذا التغيير الكبير في طريقة عيشنا".</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الممثل بعبارات مثل: "أشعر بالحزن عندما يعيش هؤلاء الناس بطريقة تؤذيهم. أريد أن أرى الفرحة على وجوههم عندما أغيرهم ليعيشوا بطريقة أفضل لهم، كما يفعل الوالدان عندما يهديان أطفالهما ملابس جديدة ويرى ابتسامات الفرح الجميلة على وجوههم، أو "أعلم أن المؤمنين لا يستطيعون التغيير بمفردهم، لذلك سأساعدهم"، أو "إن طريقة عيش الناس مهمة، لأنها تُظهر كيف تغيرت حياتهم، لذلك سأرشدهم إلى كيفية العيش بطريقة صحيحة".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4: 17–24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إنه يتكلم بسلطان </w:t>
      </w:r>
      <w:r>
        <w:rPr>
          <w:b/>
          <w:rtl/>
          <w:cs/>
          <w:lang w:val="ar_AE" w:bidi="ar_AE"/>
        </w:rPr>
        <w:t>الرب</w:t>
      </w:r>
      <w:r>
        <w:rPr>
          <w:rtl/>
          <w:cs/>
          <w:lang w:val="ar_AE" w:bidi="ar_AE"/>
        </w:rPr>
        <w:t xml:space="preserve">. والرب هو السيّد على الآخرين وله سلطان كامل، لذلك استخدم بنو إسرائيل هذه الكلمة للإشارة إلى الله، لأنه له سلطان على العالم كله. وكثيراً ما يدعو بولس يسوع الرب، لذلك الرب هنا هو يسوع. لقد أعطى الرب يسوع بولس السلطان أو الحق في التحدث عن هذه الأمور، ولهذا السبب يجب أن يستمع الناس إلى بولس. لمزيدٍ من المعلومات عن الكلمة </w:t>
      </w:r>
      <w:r>
        <w:rPr>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ويقول بولس إن المؤمنين يجب ألا يعيشون مثل </w:t>
      </w:r>
      <w:r>
        <w:rPr>
          <w:b/>
          <w:rtl/>
          <w:cs/>
          <w:lang w:val="ar_AE" w:bidi="ar_AE"/>
        </w:rPr>
        <w:t>الأمم</w:t>
      </w:r>
      <w:r>
        <w:rPr>
          <w:rtl/>
          <w:cs/>
          <w:lang w:val="ar_AE" w:bidi="ar_AE"/>
        </w:rPr>
        <w:t xml:space="preserve">. والأُممي شخص ليس من شعب الله الخاص. قبل مجيء يسوع إلى الأرض، كان هذا يعني كل من ليس من بني إسرائيل، لأن الله اختار إسرائيل ليكون شعبه الخاص. وبدأت كلمة "أممي" تعني شيئًا سلبيًا – شخص شرير، شخص يجب أن تبتعدوا عنه. الآن، بما أن كل من يؤمن بيسوع هو من شعب الله المختار، فإن بولس يستخدم كلمة "الأممي" ليعني أي شخص ليس مؤمناً، ولا يعيش كما يقول الله أن يعيش. ولمزيد من المعلومات عن كلمة </w:t>
      </w:r>
      <w:r>
        <w:rPr>
          <w:rtl/>
          <w:cs/>
          <w:lang w:val="ar_AE" w:bidi="ar_AE"/>
        </w:rPr>
        <w:t>الأممي</w:t>
      </w:r>
      <w:r>
        <w:rPr>
          <w:rtl/>
          <w:cs/>
          <w:lang w:val="ar_AE" w:bidi="ar_AE"/>
        </w:rPr>
        <w:t>، راجعوا قاموس الكلمات الرئيسية. استخدموا الكلمة أو العبارة ذاتها التي استخدمتموها في المقاطع السابقة لكلمة "الأممي".</w:t>
      </w:r>
    </w:p>
    <w:p>
      <w:pPr>
        <w:bidi/>
      </w:pPr>
      <w:r>
        <w:rPr>
          <w:rtl/>
          <w:cs/>
          <w:lang w:val="ar_AE" w:bidi="ar_AE"/>
        </w:rPr>
      </w:r>
      <w:r>
        <w:rPr>
          <w:rtl/>
          <w:cs/>
          <w:lang w:val="ar_AE" w:bidi="ar_AE"/>
        </w:rPr>
        <w:t xml:space="preserve">ويقول بولس إن الأمم </w:t>
      </w:r>
      <w:r>
        <w:rPr>
          <w:b/>
          <w:rtl/>
          <w:cs/>
          <w:lang w:val="ar_AE" w:bidi="ar_AE"/>
        </w:rPr>
        <w:t>يقسّون قلوبهم</w:t>
      </w:r>
      <w:r>
        <w:rPr>
          <w:rtl/>
          <w:cs/>
          <w:lang w:val="ar_AE" w:bidi="ar_AE"/>
        </w:rPr>
        <w:t>. الكتاب المُقَدَّس يستخدم القلب مجازًا للمكان الذي تحدث فيه أفكار الشخص ومشاعره وقراراته. والإنسان "قاسي القلب" لا يريد أن يستمع إلى ما يطلبه الله منه أن يفعله.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القلب القاسي</w:t>
      </w:r>
      <w:r>
        <w:rPr>
          <w:rtl/>
          <w:cs/>
          <w:lang w:val="ar_AE" w:bidi="ar_AE"/>
        </w:rPr>
        <w:t xml:space="preserve">. انظروا مصطلح </w:t>
      </w:r>
      <w:r>
        <w:rPr>
          <w:rtl/>
          <w:cs/>
          <w:lang w:val="ar_AE" w:bidi="ar_AE"/>
        </w:rPr>
        <w:t>"قلب"</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 هناك. أوقفوا سماع هذا التسجيل الصوتي هنا.</w:t>
      </w:r>
    </w:p>
    <w:p>
      <w:pPr>
        <w:bidi/>
      </w:pPr>
      <w:r>
        <w:rPr>
          <w:rtl/>
          <w:cs/>
          <w:lang w:val="ar_AE" w:bidi="ar_AE"/>
        </w:rPr>
      </w:r>
      <w:r>
        <w:rPr>
          <w:rtl/>
          <w:cs/>
          <w:lang w:val="ar_AE" w:bidi="ar_AE"/>
        </w:rPr>
        <w:t xml:space="preserve">ويقضي الأمم كل وقتهم في </w:t>
      </w:r>
      <w:r>
        <w:rPr>
          <w:b/>
          <w:rtl/>
          <w:cs/>
          <w:lang w:val="ar_AE" w:bidi="ar_AE"/>
        </w:rPr>
        <w:t>الفجور</w:t>
      </w:r>
      <w:r>
        <w:rPr>
          <w:rtl/>
          <w:cs/>
          <w:lang w:val="ar_AE" w:bidi="ar_AE"/>
        </w:rPr>
        <w:t xml:space="preserve"> و</w:t>
      </w:r>
      <w:r>
        <w:rPr>
          <w:b/>
          <w:rtl/>
          <w:cs/>
          <w:lang w:val="ar_AE" w:bidi="ar_AE"/>
        </w:rPr>
        <w:t>الشر</w:t>
      </w:r>
      <w:r>
        <w:rPr>
          <w:rtl/>
          <w:cs/>
          <w:lang w:val="ar_AE" w:bidi="ar_AE"/>
        </w:rPr>
        <w:t xml:space="preserve"> و</w:t>
      </w:r>
      <w:r>
        <w:rPr>
          <w:b/>
          <w:rtl/>
          <w:cs/>
          <w:lang w:val="ar_AE" w:bidi="ar_AE"/>
        </w:rPr>
        <w:t>الطمع</w:t>
      </w:r>
      <w:r>
        <w:rPr>
          <w:rtl/>
          <w:cs/>
          <w:lang w:val="ar_AE" w:bidi="ar_AE"/>
        </w:rPr>
        <w:t>، أي أنهم يقترفون كل الأفعال الشريرة والنجسة بشره وأنانية. وهم طمَّاعون، أي أنهم شرهون في فعل هذا الشر.</w:t>
      </w:r>
    </w:p>
    <w:p>
      <w:pPr>
        <w:bidi/>
      </w:pPr>
      <w:r>
        <w:rPr>
          <w:rtl/>
          <w:cs/>
          <w:lang w:val="ar_AE" w:bidi="ar_AE"/>
        </w:rPr>
      </w:r>
      <w:r>
        <w:rPr>
          <w:rtl/>
          <w:cs/>
          <w:lang w:val="ar_AE" w:bidi="ar_AE"/>
        </w:rPr>
        <w:t xml:space="preserve">لكن هذه ليست طريقة الحياة التي تعلّمها المؤمنون من </w:t>
      </w:r>
      <w:r>
        <w:rPr>
          <w:b/>
          <w:rtl/>
          <w:cs/>
          <w:lang w:val="ar_AE" w:bidi="ar_AE"/>
        </w:rPr>
        <w:t>المسيح</w:t>
      </w:r>
      <w:r>
        <w:rPr>
          <w:rtl/>
          <w:cs/>
          <w:lang w:val="ar_AE" w:bidi="ar_AE"/>
        </w:rPr>
        <w:t xml:space="preserve">. ويستخدم بولس اسمي المَسْيح ويسوع في هذا القسم، لكنه يشير إلى الشخص نفسه. وربما استخدم الاسم الشخصي يسوع ليُظهر أن المؤمنين يجب أن يتبعوا المثال الذي أعطاه يسوع عندما كان على الأرض. ولمزيد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ويقول بولس إن على المؤمنين أن يتركوا الله </w:t>
      </w:r>
      <w:r>
        <w:rPr>
          <w:b/>
          <w:rtl/>
          <w:cs/>
          <w:lang w:val="ar_AE" w:bidi="ar_AE"/>
        </w:rPr>
        <w:t>يجدّد</w:t>
      </w:r>
      <w:r>
        <w:rPr>
          <w:rtl/>
          <w:cs/>
          <w:lang w:val="ar_AE" w:bidi="ar_AE"/>
        </w:rPr>
        <w:t xml:space="preserve"> سلوكياتهم وأفكارهم. وكجزء من عملية الفداء، يجدد الله سلوكيات شعبه وأفكاره ليكونوا أكثر تشبهًا به، وكأنهم شخصًا جديدًا وأفضل.</w:t>
      </w:r>
    </w:p>
    <w:p>
      <w:pPr>
        <w:bidi/>
      </w:pPr>
      <w:r>
        <w:rPr>
          <w:rtl/>
          <w:cs/>
          <w:lang w:val="ar_AE" w:bidi="ar_AE"/>
        </w:rPr>
      </w:r>
      <w:r>
        <w:rPr>
          <w:rtl/>
          <w:cs/>
          <w:lang w:val="ar_AE" w:bidi="ar_AE"/>
        </w:rPr>
        <w:t xml:space="preserve">ويلبس المؤمنون الطبيعة الجديدة التي خلقها الله على صورته وشبهه، أو أن يكونوا مثل الله في </w:t>
      </w:r>
      <w:r>
        <w:rPr>
          <w:b/>
          <w:rtl/>
          <w:cs/>
          <w:lang w:val="ar_AE" w:bidi="ar_AE"/>
        </w:rPr>
        <w:t>البر</w:t>
      </w:r>
      <w:r>
        <w:rPr>
          <w:rtl/>
          <w:cs/>
          <w:lang w:val="ar_AE" w:bidi="ar_AE"/>
        </w:rPr>
        <w:t xml:space="preserve"> و</w:t>
      </w:r>
      <w:r>
        <w:rPr>
          <w:b/>
          <w:rtl/>
          <w:cs/>
          <w:lang w:val="ar_AE" w:bidi="ar_AE"/>
        </w:rPr>
        <w:t>القداسة</w:t>
      </w:r>
      <w:r>
        <w:rPr>
          <w:rtl/>
          <w:cs/>
          <w:lang w:val="ar_AE" w:bidi="ar_AE"/>
        </w:rPr>
        <w:t>.</w:t>
      </w:r>
    </w:p>
    <w:p>
      <w:pPr>
        <w:bidi/>
      </w:pPr>
      <w:r>
        <w:rPr>
          <w:rtl/>
          <w:cs/>
          <w:lang w:val="ar_AE" w:bidi="ar_AE"/>
        </w:rPr>
      </w:r>
      <w:r>
        <w:rPr>
          <w:rtl/>
          <w:cs/>
          <w:lang w:val="ar_AE" w:bidi="ar_AE"/>
        </w:rPr>
        <w:t>الإنسان الصالح هو مَن يعمل الصلاح. الله بار، لأن كل ما يفعله هو صواب وصالح. ويريد الله من جميع الناس أن يكونوا أبرارًا. الإنسان البار، يثق في الله ويؤمن به وله علاقة جيدة معه. وهذا يجعلهم يتصرفون بالطريقة الصحيحة. لذلك فإن تعبير البار هنا يعني التصرف الصائب والحسن مع الله والآخرين.</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البر</w:t>
      </w:r>
      <w:r>
        <w:rPr>
          <w:rtl/>
          <w:cs/>
          <w:lang w:val="ar_AE" w:bidi="ar_AE"/>
        </w:rPr>
        <w:t xml:space="preserve">. ابحثوا عن كلمة </w:t>
      </w:r>
      <w:r>
        <w:rPr>
          <w:rtl/>
          <w:cs/>
          <w:lang w:val="ar_AE" w:bidi="ar_AE"/>
        </w:rPr>
        <w:t>برّ</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الله </w:t>
      </w:r>
      <w:r>
        <w:rPr>
          <w:b/>
          <w:rtl/>
          <w:cs/>
          <w:lang w:val="ar_AE" w:bidi="ar_AE"/>
        </w:rPr>
        <w:t>قدوس</w:t>
      </w:r>
      <w:r>
        <w:rPr>
          <w:rtl/>
          <w:cs/>
          <w:lang w:val="ar_AE" w:bidi="ar_AE"/>
        </w:rPr>
        <w:t xml:space="preserve">، أي أنه طاهر تمامًا وكامل أخلاقيًا. وأي مكان أو شخص يُخصص لله يُدعى "مُقدَّس". وهذا يعني أن الشيء أو الشخص مُخصَّص لمقاصد الله الخاصة. وكل من يُخصَّص لله يجب أن يكون له صفات تُرضي الله. لذلك على كل من هو قدوس أن يُظهر شخصية الله، لذلك يمكن أن يعني القدوس أن يعيش بطريقة صالحة وطارهة أخلاقيًا. لمزيد من المعلومات عن كلمة </w:t>
      </w:r>
      <w:r>
        <w:rPr>
          <w:rtl/>
          <w:cs/>
          <w:lang w:val="ar_AE" w:bidi="ar_AE"/>
        </w:rPr>
        <w:t>"مُقَدَّس"</w:t>
      </w:r>
      <w:r>
        <w:rPr>
          <w:rtl/>
          <w:cs/>
          <w:lang w:val="ar_AE" w:bidi="ar_AE"/>
        </w:rPr>
        <w:t>، راجعوا قاموس الكلمات الرئيسية. استخدموا الكلمة أو العبارة ذاتها التي استخدمتموها في المقاطع السابقة للإشارة إلى لفظة قداسة.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4:25–32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4: 25–32 واحفظوه في قلوبكم.</w:t>
      </w:r>
    </w:p>
    <w:p>
      <w:pPr>
        <w:bidi/>
      </w:pPr>
      <w:r>
        <w:rPr>
          <w:rtl/>
          <w:cs/>
          <w:lang w:val="ar_AE" w:bidi="ar_AE"/>
        </w:rPr>
      </w:r>
      <w:r>
        <w:rPr>
          <w:rtl/>
          <w:cs/>
          <w:lang w:val="ar_AE" w:bidi="ar_AE"/>
        </w:rPr>
        <w:t>استمعوا إلى نسخة صوتية من أفسس 4: 25–32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4: 25–32 من الترجمة التي تستسيغونها بالأكثر.</w:t>
      </w:r>
    </w:p>
    <w:p>
      <w:pPr>
        <w:bidi/>
      </w:pPr>
      <w:r>
        <w:rPr>
          <w:rtl/>
          <w:cs/>
          <w:lang w:val="ar_AE" w:bidi="ar_AE"/>
        </w:rPr>
      </w:r>
      <w:r>
        <w:rPr>
          <w:rtl/>
          <w:cs/>
          <w:lang w:val="ar_AE" w:bidi="ar_AE"/>
        </w:rPr>
        <w:t>في المقطع الأخير قال بولس للمؤمنين إنه يجب أن يتوقفوا عن العيش بالطريقة التي كانوا يعيشون بها قبل أن يصبحوا شعبًا لله. بل يجب أن يلبسوا طبيعة جديدة، أو يبدأوا في الحياة بطريقة جديدة. والآن يُظهر بولس للناس كيف يمكنهم أن يبدأوا في العيش بهذه الطريقة الجديدة. يوضح بولس الفعل الخاطئ، ثم يعطي الناس الفعل الصحيح الذي ينبغي عليهم القيام به بدلاً منه. يواصل بولس تشجيعه على الوحدة بين المؤمنين، فكل ما يفعلونه جيدًا يساعدهم على البقاء في الوحدة مع بعضهم بعضًا.</w:t>
      </w:r>
    </w:p>
    <w:p>
      <w:pPr>
        <w:bidi/>
      </w:pPr>
      <w:r>
        <w:rPr>
          <w:rtl/>
          <w:cs/>
          <w:lang w:val="ar_AE" w:bidi="ar_AE"/>
        </w:rPr>
      </w:r>
      <w:r>
        <w:rPr>
          <w:rtl/>
          <w:cs/>
          <w:lang w:val="ar_AE" w:bidi="ar_AE"/>
        </w:rPr>
        <w:t>مثال بولس الأول على الفعل الخاطئ هو أن يكذب المؤمنون على مؤمنين آخرين، الذي يدعوه بولس أقربائهم. وعليهم أن يخلعوا تلك الكذبة كما يتخلص الشخص من الثياب القديمة. بل يجب على المؤمنين أن يقولوا الحق، لأنهم جميعًا أعضاء في الجسد نفسه. كما قال بولس من قبل، فإن الكنيسة تشبه الجسد - العديد من الأشخاص ذوي الأدوار المتعددة الذين ما زالوا مترابطين مثل أجزاء الجسد. إن قول الحق سيساعد المؤمنين على التواصل جيدًا، حتى يتمكنوا من العمل معًا والبقاء متحدين. إن قول الحق يُظهر أيضاً لغير المؤمنين مثالاً جيداً على وحدة المجتمع الذي يتمتع به المؤمنون.</w:t>
      </w:r>
    </w:p>
    <w:p>
      <w:pPr>
        <w:bidi/>
      </w:pPr>
      <w:r>
        <w:rPr>
          <w:rtl/>
          <w:cs/>
          <w:lang w:val="ar_AE" w:bidi="ar_AE"/>
        </w:rPr>
      </w:r>
      <w:r>
        <w:rPr>
          <w:rtl/>
          <w:cs/>
          <w:lang w:val="ar_AE" w:bidi="ar_AE"/>
        </w:rPr>
        <w:t>عندما يغضب المؤمنون، لا ينبغي أن يدفعهم غضبهم إلى ارتكاب الخطية. يقول بولس إنه لا ينبغي لهم أن يدعوا الشمس تغرب، أو أن يدعوا اليوم ينتهي وهم لا يزالون غاضبين. وهذا يعني أنه لا ينبغي عليهم البقاء غاضبين لفترة طويلة، بل ينبغي عليهم محاولة معالجة سبب غضبهم في أسرع وقت ممكن. إذا استمروا في مشاعر الغضب لفترة أطول، فإن ذلك يجعل المشكلة تبدو أكبر ويجعل من الصعب عليهم استعادة علاقتهم مع بعضهم بعضًا. حتى وإن لم يحلوا المشكلة، فلا ينبغي للمؤمنين أن يتمسكوا بمشاعر الغضب، بل أن يثقوا بأن الله سيتولى الأمر. عندما يبقى المؤمن غاضباً، يسهل على الشيطان أن يغويه على ارتكاب الخطية. الشيطان، الذي يُطلق عليه أيضاً اسم إبليس، هو زعيم جميع الأرواح الشريرة، وهو يحاول أن يجعل الناس يبتعدون عن الله عن طريق خداعهم. قد يمنح الغضب الشيطان فرصة للبقاء وإغواء الناس على ارتكاب الخطية والتسبب في مشكلات في وحدة المؤمنين.</w:t>
      </w:r>
    </w:p>
    <w:p>
      <w:pPr>
        <w:bidi/>
      </w:pPr>
      <w:r>
        <w:rPr>
          <w:rtl/>
          <w:cs/>
          <w:lang w:val="ar_AE" w:bidi="ar_AE"/>
        </w:rPr>
      </w:r>
      <w:r>
        <w:rPr>
          <w:rtl/>
          <w:cs/>
          <w:lang w:val="ar_AE" w:bidi="ar_AE"/>
        </w:rPr>
        <w:t>توقفوا هنا وناقشوا هذا السؤال في مجموعة: ارووا قصة عن موقف تمسك فيه شخص ما بمشاعره الغاضبة لكنه لم يحاول حل المشكلة. ماذا فعل عندما تملكته مشاعر الغضب؟ كيف تغيرت تفاعلاتهم مع الآخرين عندما كانوا غاضبين؟ أوقفوا سماع هذا التسجيل الصوتي هنا.</w:t>
      </w:r>
    </w:p>
    <w:p>
      <w:pPr>
        <w:bidi/>
      </w:pPr>
      <w:r>
        <w:rPr>
          <w:rtl/>
          <w:cs/>
          <w:lang w:val="ar_AE" w:bidi="ar_AE"/>
        </w:rPr>
      </w:r>
      <w:r>
        <w:rPr>
          <w:rtl/>
          <w:cs/>
          <w:lang w:val="ar_AE" w:bidi="ar_AE"/>
        </w:rPr>
        <w:t>يجب على اللصوص التوقف عن السرقة لإعالة أنفسهم. وبدلًا من ذلك، ينبغي أن يعملوا، ويفعلوا شيئًا مفيدًا بأيديهم. لا يقصد بولس بالضرورة أن يقوموا بأعمال بدنية شاقة، ولكنه يقصد أن عليهم أن يعملوا بجد في شيء ما. ليعيلوا أنفسهم، ويعطوا بسخاء المحتاجين . عندما يعطي الناس بسخاء للآخرين، يظهرون أنهم قد تغيروا.</w:t>
      </w:r>
    </w:p>
    <w:p>
      <w:pPr>
        <w:bidi/>
      </w:pPr>
      <w:r>
        <w:rPr>
          <w:rtl/>
          <w:cs/>
          <w:lang w:val="ar_AE" w:bidi="ar_AE"/>
        </w:rPr>
      </w:r>
      <w:r>
        <w:rPr>
          <w:rtl/>
          <w:cs/>
          <w:lang w:val="ar_AE" w:bidi="ar_AE"/>
        </w:rPr>
        <w:t>بعد ذلك، يتحدث بولس عن محادثات المؤمنين. لا ينبغي للمؤمنين أن يتلفظوا بكلمات مؤذية، مثل إهانة الآخرين أو الإساءة إليهم بالكلام. بدلاً من ذلك، يجب عليهم تشجيع الآخرين ودعمهم كما يبني البنّاء البيت ليجعله قوياً. ينبغي أن تكون كلماتهم مناسبة للوضع، وينبغي أن يتحدثوا من أجل البركة أو فعل الخير لمن يستمع إليهم.</w:t>
      </w:r>
    </w:p>
    <w:p>
      <w:pPr>
        <w:bidi/>
      </w:pPr>
      <w:r>
        <w:rPr>
          <w:rtl/>
          <w:cs/>
          <w:lang w:val="ar_AE" w:bidi="ar_AE"/>
        </w:rPr>
      </w:r>
      <w:r>
        <w:rPr>
          <w:rtl/>
          <w:cs/>
          <w:lang w:val="ar_AE" w:bidi="ar_AE"/>
        </w:rPr>
        <w:t>ينبغي على المؤمنين أن يفعلوا هذه الأشياء حتى لا يحزنوا أو يُحزنوا روح الله القدوس. يُغيّر الروح القدس أفكارهم ومواقفهم حتى يتمكنوا من العيش بطريقة جديدة بدلاً من ارتكاب الخطية كما كانوا يفعلون سابقاً. الروح القدس هو مَن يوحد الكنيسة. عندما يرتكب الناس خطايا، فإنهم يكسرون هذه الوحدة لأنهم يتسببون في حدوث نزاعات. هذا يُحزن الروح القدس.</w:t>
      </w:r>
    </w:p>
    <w:p>
      <w:pPr>
        <w:bidi/>
      </w:pPr>
      <w:r>
        <w:rPr>
          <w:rtl/>
          <w:cs/>
          <w:lang w:val="ar_AE" w:bidi="ar_AE"/>
        </w:rPr>
      </w:r>
      <w:r>
        <w:rPr>
          <w:rtl/>
          <w:cs/>
          <w:lang w:val="ar_AE" w:bidi="ar_AE"/>
        </w:rPr>
        <w:t>لقد أعطى الله الروح القدس للمؤمنين كختم، وهو علامة ملكية، لإظهار أن المؤمنين ينتمون إلى الله. وفي يوم الفداء، سيحرر الله شعبه تماماً من الخطية وشر العالم. إن الروح القدس معهم كعلامة على أنهم سيكونون يوماً ما مع الله تماماً. لذلك لا ينبغي للمؤمنين أن يفعلوا أي شيء من شأنه أن يهين الروح القدس أو يحزنه، لأن الروح القدس يميزهم شعبًا مختارًا لله.</w:t>
      </w:r>
    </w:p>
    <w:p>
      <w:pPr>
        <w:bidi/>
      </w:pPr>
      <w:r>
        <w:rPr>
          <w:rtl/>
          <w:cs/>
          <w:lang w:val="ar_AE" w:bidi="ar_AE"/>
        </w:rPr>
      </w:r>
      <w:r>
        <w:rPr>
          <w:rtl/>
          <w:cs/>
          <w:lang w:val="ar_AE" w:bidi="ar_AE"/>
        </w:rPr>
        <w:t>توقفوا هنا وناقشوا هذا السؤال في مجموعة: تحدثوا عن مجموعة تنتمون إليها، مثل عائلة أو جوقة أو فرقة رياضية. ما الملابس التي ترتديها والتي تدل على انتمائك لهذه الجماعة؟ ما الألقاب أو الأسماء التي تدل على انتمائك لهذه الجماعة؟ بما أنك تنتمي إلى هذه المجموعة، فما الأمور التي تتطلع إليها في المستقبل؟ أوقفوا سماع هذا التسجيل الصوتي هنا.</w:t>
      </w:r>
    </w:p>
    <w:p>
      <w:pPr>
        <w:bidi/>
      </w:pPr>
      <w:r>
        <w:rPr>
          <w:rtl/>
          <w:cs/>
          <w:lang w:val="ar_AE" w:bidi="ar_AE"/>
        </w:rPr>
      </w:r>
      <w:r>
        <w:rPr>
          <w:rtl/>
          <w:cs/>
          <w:lang w:val="ar_AE" w:bidi="ar_AE"/>
        </w:rPr>
        <w:t>يسرد بولس الأفعال التي من شأنها أن تحزن الروح القدس ويخبر المؤمنين أنه لا يجب عليهم فعل هذه الأمور. فليتخلوا عن مرارة النفس وانعدام الرغبة في السلام مع بعضهم بعضًا. يجب ألا يكونوا غاضبين طوال الوقت، لأن ذلك يسهل عليهم ارتكاب الخطية. يجب ألا يتشاجروا، أو أن يخوضوا معارك صاخبة وغاضبة. وألا يغتابوا بعضهم بعضًا، أو أن يكذبوا على بعضهم بعضًا، مما قد يؤذي. وليتخلوا عن كل الضغينة أو المشاعر الكريهة تجاه بعضهم بعضًا، كما يتخلص الإنسان من الأشياء السيئة أو عديمة القيمة. إن كل هذه الأفعال توقع مشكلات وانقسامات. بل يقول بولس إن على المؤمنين أن يعملوا الصلاح ويُظهروا المحبة والرحمة نحو بعضهم بعضًا. وعليهم أن يتبعوا مثال الله ويغفروا لبعضهم بعضًا كما غفر الله خطاياهم بسبب ما فعله المسيح. وهذا سيساعد على الحفاظ على الكنيسة موحدة.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4: 25–32 من الترجمة الأكثر استساغة لكم.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هذا المقطع يتكوّن من جزأين.</w:t>
      </w:r>
    </w:p>
    <w:p>
      <w:pPr>
        <w:bidi/>
      </w:pPr>
      <w:r>
        <w:rPr>
          <w:rtl/>
          <w:cs/>
          <w:lang w:val="ar_AE" w:bidi="ar_AE"/>
        </w:rPr>
      </w:r>
      <w:r>
        <w:rPr>
          <w:b/>
          <w:rtl/>
          <w:cs/>
          <w:lang w:val="ar_AE" w:bidi="ar_AE"/>
        </w:rPr>
        <w:t>في الجزء الأول:</w:t>
      </w:r>
      <w:r>
        <w:rPr>
          <w:rtl/>
          <w:cs/>
          <w:lang w:val="ar_AE" w:bidi="ar_AE"/>
        </w:rPr>
        <w:t xml:space="preserve"> يعطي بولس ثلاث وصايا للعيش بالطريقة الجديدة كشعب الله.</w:t>
      </w:r>
    </w:p>
    <w:p>
      <w:pPr>
        <w:bidi/>
      </w:pPr>
      <w:r>
        <w:rPr>
          <w:rtl/>
          <w:cs/>
          <w:lang w:val="ar_AE" w:bidi="ar_AE"/>
        </w:rPr>
      </w:r>
      <w:r>
        <w:rPr>
          <w:b/>
          <w:rtl/>
          <w:cs/>
          <w:lang w:val="ar_AE" w:bidi="ar_AE"/>
        </w:rPr>
        <w:t>في الجزء الثاني:</w:t>
      </w:r>
      <w:r>
        <w:rPr>
          <w:rtl/>
          <w:cs/>
          <w:lang w:val="ar_AE" w:bidi="ar_AE"/>
        </w:rPr>
        <w:t xml:space="preserve"> يطلب بولس من المؤمنين ألا يُحزِنوا الروح القدس بمغاتبة الآخرين. وعندما يتكلم الناس بسوء عن الآخرين، فإنهم يسببون الانقسام بينهم.</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وكما فعل في القسم السابق، يواصل بولس وصف كيف يمكن للمؤمنين أن يخلعوا الذات القديمة ويلبسوا الذات الجديدة، عن طريق استبدال الطريقة السابقة في التصرف بطريقة جديدة. لكل أمر، يصف الفعل الخاطئ أولاً، ثم الفعل الصحيح. وهذه التعليمات هي أولًا عن كيفية تصرف المؤمنين مع المؤمنين الآخرين. لكن يجب على المؤمنين أن يفعلوا هذه الأفعال في كل وقت، وفي جميع جوانب حياتهم.</w:t>
      </w:r>
    </w:p>
    <w:p>
      <w:pPr>
        <w:bidi/>
      </w:pPr>
      <w:r>
        <w:rPr>
          <w:rtl/>
          <w:cs/>
          <w:lang w:val="ar_AE" w:bidi="ar_AE"/>
        </w:rPr>
      </w:r>
      <w:r>
        <w:rPr>
          <w:rtl/>
          <w:cs/>
          <w:lang w:val="ar_AE" w:bidi="ar_AE"/>
        </w:rPr>
        <w:t>توقفوا هنا وقوموا بالنشاط التالي في مجموعة: صفوا الأشياء التي لا ينبغي للشخص الصالح أن يفعلها، ثم صفوا ما ينبغي عليه فعله بدلاً من ذلك. انتبهوا إلى الطريقة التي تتحدثون بها عما لا ينبغي أن يفعلوه وما يجب أن يفعلوه. أوقفوا سماع هذا التسجيل الصوتي هنا.</w:t>
      </w:r>
    </w:p>
    <w:p>
      <w:pPr>
        <w:bidi/>
      </w:pPr>
      <w:r>
        <w:rPr>
          <w:rtl/>
          <w:cs/>
          <w:lang w:val="ar_AE" w:bidi="ar_AE"/>
        </w:rPr>
      </w:r>
      <w:r>
        <w:rPr>
          <w:rtl/>
          <w:cs/>
          <w:lang w:val="ar_AE" w:bidi="ar_AE"/>
        </w:rPr>
        <w:t>في الجزء الأول من هذا المقطع، يعطي بولس ثلاثة أساليب للحياة. وهو يركز على الأعمال الصالحة المهمة التي تبني الوحدة ومجتمع قوي، على النقيض من الأشياء التي تدمر ذلك المجتمع القوي. وعلى المؤمنين أن يقولوا الحق، وأن يكونوا حذرين عند الغضب، وأن يجدوا عملًا صادقًا. يبدأ بولس بإخبار المؤمنين أنهم يجب أن يتوقفوا عن الكذب على بعضهم بعضًا، كما فعلوا في حياتهم القديمة. ولأنهم تعلّموا الحق عن يسوع، فإن على المؤمنين أن يخبروا بالحق بعضهم بعضًا. وبما أنهم جميعًا ينتمون إلى الجسد نفسه، فيجب عليهم أن يفعلوا كل ما هو نافع للجسد.</w:t>
      </w:r>
    </w:p>
    <w:p>
      <w:pPr>
        <w:bidi/>
      </w:pPr>
      <w:r>
        <w:rPr>
          <w:rtl/>
          <w:cs/>
          <w:lang w:val="ar_AE" w:bidi="ar_AE"/>
        </w:rPr>
      </w:r>
      <w:r>
        <w:rPr>
          <w:rtl/>
          <w:cs/>
          <w:lang w:val="ar_AE" w:bidi="ar_AE"/>
        </w:rPr>
        <w:t>ثم يقتبس وصية من صلاة تسبحة في الأسفار اليهودية: "اِغْضَبُوا وَلَا تُخْطِئُوا. لَا تَغْرُبِ ٱلشَّمْسُ عَلَى غَيْظِكُمْ". سيكون المؤمنون على دراية بهذا الاقتباس، لذلك لم يذكر بولس من كتبه في الأصل. وكان المؤمنون يعلمون أنها من كلمة الله، وهي موثوقة. ويظهر أن هذه المعلومات ليست جديدة، لكنه أراد دائمًا أن يتصرف الناس بهذه الطريقة الصحيحة. ويقول بولس إن المؤمنين لا ينبغي أن يظلوا غاضبين وقتًا طويلًا، أو يتركوا الشمس تغرب وهم غاضبون. ويستخدم بولس تشبيهًا ليُظهر مدى أهمية هذه الوصية. وعندما يحتفظ المؤمن بمشاعر الغضب، فإنه يعطي موطئ قدم أو مساحة في حياته للشيطان مثل إعطاء مساحة على أرضه لجيش العدو.</w:t>
      </w:r>
    </w:p>
    <w:p>
      <w:pPr>
        <w:bidi/>
      </w:pPr>
      <w:r>
        <w:rPr>
          <w:rtl/>
          <w:cs/>
          <w:lang w:val="ar_AE" w:bidi="ar_AE"/>
        </w:rPr>
      </w:r>
      <w:r>
        <w:rPr>
          <w:rtl/>
          <w:cs/>
          <w:lang w:val="ar_AE" w:bidi="ar_AE"/>
        </w:rPr>
        <w:t>توقّفوا هنا وناقشوا هذا السؤال في مجموعة: في ثقافتكم، عندما تعطون تعليمات، ما الأقوال أو الاقتباسات التي يستخدمها الناس بانتظام؟ كيف يستخدمون هذه الأقوال؟ لماذا يستخدم الناس هذه الأنواع من الأقوال؟ أوقفوا سماع هذا التسجيل الصوتي هنا.</w:t>
      </w:r>
    </w:p>
    <w:p>
      <w:pPr>
        <w:bidi/>
      </w:pPr>
      <w:r>
        <w:rPr>
          <w:rtl/>
          <w:cs/>
          <w:lang w:val="ar_AE" w:bidi="ar_AE"/>
        </w:rPr>
      </w:r>
      <w:r>
        <w:rPr>
          <w:rtl/>
          <w:cs/>
          <w:lang w:val="ar_AE" w:bidi="ar_AE"/>
        </w:rPr>
        <w:t>وأخيرًا، يشجع بولس اللصوص على تغيير طريقة حياتهم. ويقول إنه ينبغي على اللصوص التوقف عن السرقة، وأن يجدوا بدلاً من ذلك وظيفة لكسب المال بشرف. ولم يكن اللص قادرًا على توفير احتياجاته الخاصة فحسب، بل كان قادرًا على تقديم المساعدة للآخرين في ما يحتاجون إليه. وهذا يُظهر تغييرًا واضحًا بين طريقة الحياة القديمة التي كانت قبل أن يعرفوا الله، وطريقة حياتهم الجديدة التي كانت لهم الآن بعد أن عرفوا الله.</w:t>
      </w:r>
    </w:p>
    <w:p>
      <w:pPr>
        <w:bidi/>
      </w:pPr>
      <w:r>
        <w:rPr>
          <w:rtl/>
          <w:cs/>
          <w:lang w:val="ar_AE" w:bidi="ar_AE"/>
        </w:rPr>
      </w:r>
      <w:r>
        <w:rPr>
          <w:rtl/>
          <w:cs/>
          <w:lang w:val="ar_AE" w:bidi="ar_AE"/>
        </w:rPr>
        <w:t>في الجزء الثاني من هذا المقطع، يعطي بولس تعليمات عن أحاديث المؤمنين ومواقفهم تجاه بعضهم بعضًا، للمساعدة في الحفاظ على الوحدة التي أعطاها الروح القدس للكنيسة. ولا ينبغي لهم أن يتكلموا بكلمات تؤذي آخرين. لا ينبغي لهم التمسك بمواقف والقيام بأشياء تُظهر المرارة والغضب والاقتتال والأكاذيب المؤذية أو مشاعر الكراهية. وتُسبب هذه الأفعال أن يتشاجر الناس ويكرهون بعضهم بعضًا، لذلك لم يعودوا يعملون معًا. ولم يعودوا متحدين. وهذا الانقسام بين المؤمنين يُهين الروح القدس ويحزنه جدًا، لأن المؤمنين ينتمون إلى الروح القدس. في الواقع، حرر الله المؤمنين من الخطية من خلال موت يسوع. ثم يختم الله شعبه بالروح القدس كما يعلم مالك ممتلكاته بختم.</w:t>
      </w:r>
    </w:p>
    <w:p>
      <w:pPr>
        <w:bidi/>
      </w:pPr>
      <w:r>
        <w:rPr>
          <w:rtl/>
          <w:cs/>
          <w:lang w:val="ar_AE" w:bidi="ar_AE"/>
        </w:rPr>
      </w:r>
      <w:r>
        <w:rPr>
          <w:rtl/>
          <w:cs/>
          <w:lang w:val="ar_AE" w:bidi="ar_AE"/>
        </w:rPr>
        <w:t>توقفوا هنا وناقشوا هذا السؤال في مجموعة: عندما لا يتمتع أطفالكم أو شخص تحبونه كثيراً بعلاقات جيدة مع الآخرين، بما تشعرون؟ هل تذكرون الطريقة التي وصفتم بها كيف ختمنا الله بعلامة الروح القدس في مقطع سابق من هذه الرسالة؟ كيف تستخدمون وصفًا مشابهًا في هذا الجزء من الرسالة؟ أوقفوا سماع هذا التسجيل الصوتي هنا.</w:t>
      </w:r>
    </w:p>
    <w:p>
      <w:pPr>
        <w:bidi/>
      </w:pPr>
      <w:r>
        <w:rPr>
          <w:rtl/>
          <w:cs/>
          <w:lang w:val="ar_AE" w:bidi="ar_AE"/>
        </w:rPr>
      </w:r>
      <w:r>
        <w:rPr>
          <w:rtl/>
          <w:cs/>
          <w:lang w:val="ar_AE" w:bidi="ar_AE"/>
        </w:rPr>
        <w:t>بل يجب على المؤمنين تشجيع بعضهم بعضًا حسب حاجته في ذلك الوقت، حتى يبارك بعضهم بعضًا بكلماتهم. كما ينبغوا لهم السعي نحو الرحمة واللطف والغفران وتُعد كل هذه الأفعال المؤمنين ليغفروا بعضهم بعضًا. ويقول بولس إن على المؤمنين أن يغفروا لبعضهم بعضًا كما يغفر الله لنا. هذا أمر صعب، لكن بولس يذكرنا بأنه يجب علينا أن نغفر ونكون لطفاء، لأن يسوع مات حتى يغفر الله لنا أيضاً! عندما يغفر المؤمنون لبعضهم بعضًا، يكرمون ويفرحون الروح القدس بفعل ما يريده الله.</w:t>
      </w:r>
    </w:p>
    <w:p>
      <w:pPr>
        <w:bidi/>
      </w:pPr>
      <w:r>
        <w:rPr>
          <w:rtl/>
          <w:cs/>
          <w:lang w:val="ar_AE" w:bidi="ar_AE"/>
        </w:rPr>
      </w:r>
      <w:r>
        <w:rPr>
          <w:rtl/>
          <w:cs/>
          <w:lang w:val="ar_AE" w:bidi="ar_AE"/>
        </w:rPr>
        <w:t>توقفوا هنا وناقشوا هذا السؤال كمجموعة: عندما يكون الناس جزءًا من مجموعة أو عائلة، فإنهم غالبًا ما يتصرفون بطريقة مقبولة في تلك المجموعة أو العائلة. عندما لا يتصرف شخص ما بتلك الطريقة المقبولة، كيف يشعر الناس الآخرون في المجموعة ويعاملوه؟ ما الذي يُظهر عندما يتصرّف الشخص بطريقة تُظهر مدى جدارة المجموعة؟ كيف يشجع الناس في المجموعة الأعضاء على التصرف بطريقة تكرم المجموعة؟ كيف تتحدثون أو تشجعون الآخرين على التصرف بطريقة تكرم الأشخاص المهمين في حياتكم؟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 بذلك، قد ترغب في استخدام الرسومات أو الأشياء أو حتى الأشخاص لتمثيل بولس والمؤمنين والشيطان والروح القدس ويسوع والله الآب.</w:t>
      </w:r>
    </w:p>
    <w:p>
      <w:pPr>
        <w:bidi/>
      </w:pPr>
      <w:r>
        <w:rPr>
          <w:rtl/>
          <w:cs/>
          <w:lang w:val="ar_AE" w:bidi="ar_AE"/>
        </w:rPr>
      </w:r>
      <w:r>
        <w:rPr>
          <w:rtl/>
          <w:cs/>
          <w:lang w:val="ar_AE" w:bidi="ar_AE"/>
        </w:rPr>
        <w:t>اختاروا أشخاصًا أو رسومات أو أشياءً لتمثيل كل شخصية من هذه الشخصيات. بينما تبدأ في إعادة سرد قصة هذه الآيات، تذكر أن بولس يصف كيف يمكن للمؤمنين استبدال الطريقة السابقة التي كانوا يتصرفون بها بطريقة جديدة للعيش. حدد مجالين للمؤمنين. عندما يذكر بولس فعلاً سيئاً، اجعل المؤمنين يقفون في مكان واحد ويمثلون تلك الأفعال السيئة. ثم، عندما يصف بولس ما ينبغي على المؤمنين فعله بدلاً من ذلك، اجعل المؤمنين يتظاهرون بالتخلي عن الفعل السيئ والانتقال إلى المنطقة التي تمثل الفعل الجيد. اجعلهم يجسدون الفعل الحسن. يقول بولس أولاً إنه يجب عليهم التوقف عن الكذب. والآن، اجعل المؤمنين ينتقلون إلى الجانب الآخر ويظهرون بدلاً من ذلك أنهم يقولون الحق. ثم يقول بولس إنه لا ينبغي للمؤمنين أن يخطئوا أو يسمحوا للشيطان بالتأثير فيهم وهم غاضبون. أظهر الشيطان وهو يحاول التسلل بين المؤمنين الذين يتصرفون وكأنهم غاضبون. والآن، دع المؤمنين ينتقلون إلى الجانب الآخر، وعليهم بدلاً من ذلك حل المشكلة قبل غروب الشمس. ثم يطلب بولس من اللصوص أن يتوقفوا عن السرقة. والآن، دع المؤمنين ينتقلون إلى الجانب الآخر، وعليهم بدلاً من ذلك أن يظهروا أنهم يعملون بجد ويشاركون ما يكسبونه مع بعضهم بعضًا. ثم يتحدث بولس عن التحدث بسوء عن الآخر. والآن، دع المؤمنين ينتقلون إلى الجانب الآخر ويظهرون بدلاً من ذلك أنهم يتحدثون بلطف مع بعضهم بعضًا. أظهر أن المؤمنين، عندما يتحدثون بلطف، يبنون أماكن قوية يقفون عليها معًا. اطلب من الشخص الذي يؤدي دور الروح القدس أن يعطي كل مؤمن علامة أو شيئًا من نوع ما، للدلالة على أن المؤمن ينتمي إلى الله. أظهر للمؤمنين أحيانًا أنهم يذهبون إلى الجانب الآخر حيث تحدث الأفعال السيئة. عندما يعبرون، أظهروا حزن الروح القدس. ثم أظهر المسيح وهو يطلب من الله أن يغفر لنا. عندما يرى المؤمنون المسيح يفعل ذلك، ينبغي عليهم أن يظهروا أنهم يسامحون بعضهم بعضاً أيضاً!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4: 25–32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يتكوّن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"بما أننا قد أُعطينا طريقة جديدة للعيش، فعلينا أن نتصرف على هذا الأساس: كفوا عن الكذب على بعضكم بعضاً، بل تكلموا بصدق مع بعضكم بعضاً، لأننا جميعاً أعضاء في جسد المسيح. إذا كنت غاضباً، فلا تدع الغضب يدفعك إلى ارتكاب الخطية. لا تستمر في الغضب لفترة طويلة، لأنك إذا فعلت ذلك، ستمنح الشيطان المزيد من الفرص لإغوائك بالخطية. إذا كنت لصاً، فتوقف عن السرقة. ابحث عن عمل شريف حتى تتمكن من تقديم شيء ما للأشخاص الذين يحتاجون إلى المساعدة".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"سأخبرهم بطريقة مختلفة للعيش عن الطريقة التي اعتادوا عليها، لأنه من المهم للمؤمنين أن يعيشوا حياة مختلفة عن ذي قبل ليُظهروا للآخرين أنهم ينتمون إلى الله"، أو "آمل أن يرى المؤمنون أن هذه الطريقة الجديدة للعيش ستساعدهم على العيش بسلام"، أو "أنا سعيد لأن الله قد أعطانا طريقة أفضل للعيش، وأريد أن يختبر المؤمنون الفرح الذي يأتي عندما يعيشون على هذا النحو!"</w:t>
      </w:r>
    </w:p>
    <w:p>
      <w:pPr>
        <w:pStyle w:val="ListBullet"/>
        <w:bidi/>
        <w:spacing w:line="240" w:lineRule="auto"/>
        <w:ind w:left="720"/>
      </w:pPr>
      <w:r>
        <w:rPr>
          <w:rtl/>
          <w:cs/>
          <w:lang w:val="ar_AE" w:bidi="ar_AE"/>
        </w:rPr>
      </w:r>
      <w:r>
        <w:rPr>
          <w:rtl/>
          <w:cs/>
          <w:lang w:val="ar_AE" w:bidi="ar_AE"/>
        </w:rPr>
        <w:t>واسألوا الشخص الذي يؤدي دور الشيطان: "بماذا تشعر أو تفكر؟" قد يجيب الشممثل بعبارات مثل: "أريد أن أثير الخلافات والمرارة وسط جماعة المؤمنين حتى يسوء تعاونهم ولا يفرحوا"، أو "أحب عندما يتمسك الناس بالغضب، لأنهم لا يفكرون بوضوح وهدوء، وعليه يكونون أكثر عرضة للخطية"، أو "أنا عدو للمؤمنين وأريد أن أراهم يفشلون، لذلك سأحاول إثارة المشكلات أينما استطعت".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أيضاً: "لا تتكلموا بكلام يؤذي الآخرين، بل بكل ما هو صالح وينفع". تحدثوا بكلمات تقوي بعضها بعضاً، وتكون مفيدة للموقف، حتى تتمكن من تشجيع من يسمعك. لا تُحزِنوا الروح القدس. وقد أعطاكم الله الروح القدس لتُظهِروا أنكم تنتمون إلى الله. والروح القدس يحفظكم إلى يوم الفداء التام، عندما يُحرر الله الناس الذين له تمامًا. فتخلصوا من الشعور بالمرارة والغضب والحقد. لا تتشاجروا أو تكذبوا أو تلعنوا بعضكم بعضًا. تخلّصوا من كل مشاعر الكراهية فيما بينكم وتجاه بعضكم بعضًا. بل كونوا لطفاء مع بعضكم بعضًا وأظهروا عنايتكم. اغفروا لبعضكم بعضًا، كما غفر الله خطاياكم بسبب ما فعله المسيح.</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يجسد دور الروح القدس: "ما الذي تشعر به أو تفكر فيه؟" قد يجيب الممثل بعبارات مثل: "أريد الخير للمؤمنين، لذلك إذا فعلوا أشياء تؤذي بعضهم بعضاً، فهذا يحزنني"، أو "بما أنني مع المؤمنين، فسأساعدهم على اتباع هذه التعليمات"، أو "أنا أهتم بهؤلاء الناس وسأطمئنهم بأنهم ينتمون إلى الله وهم ينتظرون يوم الفداء الكامل".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يجيبون بعبارات مثل: "أفهم لماذا نفعل هذه الأمور – ليس فقط لنساعد أنفسنا، بل لنكرم الروح القدس"، أو "مرحى! يا لها من حياة جديدة كليًا. لستُ متأكدًا من قدرتي على ذلك، لكنه يبدو رائعًا، لذلك سأحاول!" أو "أنا سعيد لأن لدي هذه التعليمات الواضحة وأننا جميعًا نعمل على هذا الأمر معًا".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4: 25–32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على المؤمنين أن يقولوا الحق </w:t>
      </w:r>
      <w:r>
        <w:rPr>
          <w:b/>
          <w:rtl/>
          <w:cs/>
          <w:lang w:val="ar_AE" w:bidi="ar_AE"/>
        </w:rPr>
        <w:t>للأقرباء</w:t>
      </w:r>
      <w:r>
        <w:rPr>
          <w:rtl/>
          <w:cs/>
          <w:lang w:val="ar_AE" w:bidi="ar_AE"/>
        </w:rPr>
        <w:t xml:space="preserve">، لأننا جميعاً أعضاء في </w:t>
      </w:r>
      <w:r>
        <w:rPr>
          <w:b/>
          <w:rtl/>
          <w:cs/>
          <w:lang w:val="ar_AE" w:bidi="ar_AE"/>
        </w:rPr>
        <w:t>جسد</w:t>
      </w:r>
      <w:r>
        <w:rPr>
          <w:rtl/>
          <w:cs/>
          <w:lang w:val="ar_AE" w:bidi="ar_AE"/>
        </w:rPr>
        <w:t xml:space="preserve"> واحد. ويدعو بولس المؤمنين جسد المسيح، لأنه مثل الجسد، فيه أعضاء كثيرة بأدوار مختلفة، لكنهم جميعًا مترابطون ويفعلون عمل المسيح على الأرض. استخدموا الكلمة أو العبارة نفسها التي استخدمتموها في المقاطع السابقة للإشارة إلى الجسد. لذلك فإن كلمة "قريب" هنا تعني "أخوة" المؤمنين، لا الجار الذي يعيش في بيت مجاور.</w:t>
      </w:r>
    </w:p>
    <w:p>
      <w:pPr>
        <w:bidi/>
      </w:pPr>
      <w:r>
        <w:rPr>
          <w:rtl/>
          <w:cs/>
          <w:lang w:val="ar_AE" w:bidi="ar_AE"/>
        </w:rPr>
      </w:r>
      <w:r>
        <w:rPr>
          <w:rtl/>
          <w:cs/>
          <w:lang w:val="ar_AE" w:bidi="ar_AE"/>
        </w:rPr>
        <w:t xml:space="preserve">توقّفوا هنا وناقشوا معًا الكلمة التي ستستخدمونها لكلمة </w:t>
      </w:r>
      <w:r>
        <w:rPr>
          <w:b/>
          <w:rtl/>
          <w:cs/>
          <w:lang w:val="ar_AE" w:bidi="ar_AE"/>
        </w:rPr>
        <w:t>"قريب"</w:t>
      </w:r>
      <w:r>
        <w:rPr>
          <w:rtl/>
          <w:cs/>
          <w:lang w:val="ar_AE" w:bidi="ar_AE"/>
        </w:rPr>
        <w:t>. ابحثوا عن كلمة "</w:t>
      </w:r>
      <w:r>
        <w:rPr>
          <w:b/>
          <w:rtl/>
          <w:cs/>
          <w:lang w:val="ar_AE" w:bidi="ar_AE"/>
        </w:rPr>
        <w:t>قريب</w:t>
      </w:r>
      <w:r>
        <w:rPr>
          <w:rtl/>
          <w:cs/>
          <w:lang w:val="ar_AE" w:bidi="ar_AE"/>
        </w:rPr>
        <w:t>"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"لا تدعوا الغضب يسيطر عليكم </w:t>
      </w:r>
      <w:r>
        <w:rPr>
          <w:b/>
          <w:rtl/>
          <w:cs/>
          <w:lang w:val="ar_AE" w:bidi="ar_AE"/>
        </w:rPr>
        <w:t>فتخطئوا</w:t>
      </w:r>
      <w:r>
        <w:rPr>
          <w:rtl/>
          <w:cs/>
          <w:lang w:val="ar_AE" w:bidi="ar_AE"/>
        </w:rPr>
        <w:t xml:space="preserve">". والخطية هي تمرد على الله. فقد وضع الله وصايا صالحة، وإذا اتبع الناس هذه الوصايا، فسيتمكن الناس من العيش معًا في سلام. لكن الناس يخرقون شرائع الله باستمرار، وعندما يفعلون، يخطئون. للمزيد من المعلومات بخصوص </w:t>
      </w:r>
      <w:r>
        <w:rPr>
          <w:rtl/>
          <w:cs/>
          <w:lang w:val="ar_AE" w:bidi="ar_AE"/>
        </w:rPr>
        <w:t>الخطية</w:t>
      </w:r>
      <w:r>
        <w:rPr>
          <w:rtl/>
          <w:cs/>
          <w:lang w:val="ar_AE" w:bidi="ar_AE"/>
        </w:rPr>
        <w:t>، برجاء الرجوع إلى قاموس الكلمات الرئيسية. استخدموا الكلمة أو العبارة ذاتها التي استخدمتموها في المقاطع السابقة للإشارة إلى كلمة خطية.</w:t>
      </w:r>
    </w:p>
    <w:p>
      <w:pPr>
        <w:bidi/>
      </w:pPr>
      <w:r>
        <w:rPr>
          <w:rtl/>
          <w:cs/>
          <w:lang w:val="ar_AE" w:bidi="ar_AE"/>
        </w:rPr>
      </w:r>
      <w:r>
        <w:rPr>
          <w:rtl/>
          <w:cs/>
          <w:lang w:val="ar_AE" w:bidi="ar_AE"/>
        </w:rPr>
        <w:t xml:space="preserve">ويقول بولس إن التمسك بمشاعر الغضب يمكن أن يعطي </w:t>
      </w:r>
      <w:r>
        <w:rPr>
          <w:b/>
          <w:rtl/>
          <w:cs/>
          <w:lang w:val="ar_AE" w:bidi="ar_AE"/>
        </w:rPr>
        <w:t>الشيطان</w:t>
      </w:r>
      <w:r>
        <w:rPr>
          <w:rtl/>
          <w:cs/>
          <w:lang w:val="ar_AE" w:bidi="ar_AE"/>
        </w:rPr>
        <w:t xml:space="preserve"> فرصة ليغوينا بالخطية. إبليس، الذي يُدعى أيضًا إبليس، هو رئيس جميع الأرواح الشريرة. وهو يحاول بخداعه للناس أن يجعلهم يبتعدون عن الله. إبليس قوي وخطير، ويبحث دائمًا عن طرق للعمل ضد الله وضد شعبه.</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"الشيطان"</w:t>
      </w:r>
      <w:r>
        <w:rPr>
          <w:rtl/>
          <w:cs/>
          <w:lang w:val="ar_AE" w:bidi="ar_AE"/>
        </w:rPr>
        <w:t>. ابحثوا عن كلمة "</w:t>
      </w:r>
      <w:r>
        <w:rPr>
          <w:rtl/>
          <w:cs/>
          <w:lang w:val="ar_AE" w:bidi="ar_AE"/>
        </w:rPr>
        <w:t>إبليس</w:t>
      </w:r>
      <w:r>
        <w:rPr>
          <w:rtl/>
          <w:cs/>
          <w:lang w:val="ar_AE" w:bidi="ar_AE"/>
        </w:rPr>
        <w:t xml:space="preserve">" أو </w:t>
      </w:r>
      <w:r>
        <w:rPr>
          <w:rtl/>
          <w:cs/>
          <w:lang w:val="ar_AE" w:bidi="ar_AE"/>
        </w:rPr>
        <w:t>"شيطان"</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ويأمر بولس المؤمنين ألا يسلكوا فيما يُحزِن </w:t>
      </w:r>
      <w:r>
        <w:rPr>
          <w:b/>
          <w:rtl/>
          <w:cs/>
          <w:lang w:val="ar_AE" w:bidi="ar_AE"/>
        </w:rPr>
        <w:t>الروح القدس</w:t>
      </w:r>
      <w:r>
        <w:rPr>
          <w:rtl/>
          <w:cs/>
          <w:lang w:val="ar_AE" w:bidi="ar_AE"/>
        </w:rPr>
        <w:t xml:space="preserve">، روح الله. والروح القدس ليس مجرد قوة، بل هو أيضًا أقنوم في ذاته لذا فهو يحزن. ولمزيد من المعلومات عن </w:t>
      </w:r>
      <w:r>
        <w:rPr>
          <w:rtl/>
          <w:cs/>
          <w:lang w:val="ar_AE" w:bidi="ar_AE"/>
        </w:rPr>
        <w:t>الروح القدس</w:t>
      </w:r>
      <w:r>
        <w:rPr>
          <w:rtl/>
          <w:cs/>
          <w:lang w:val="ar_AE" w:bidi="ar_AE"/>
        </w:rPr>
        <w:t>، راجعوا قاموس الكلمات الرئيسية. استخدموا الكلمة أو العبارة نفسها التي استخدمتموها في المقاطع السابقة للإشارة إلى الروح القدس.</w:t>
      </w:r>
    </w:p>
    <w:p>
      <w:pPr>
        <w:bidi/>
      </w:pPr>
      <w:r>
        <w:rPr>
          <w:rtl/>
          <w:cs/>
          <w:lang w:val="ar_AE" w:bidi="ar_AE"/>
        </w:rPr>
      </w:r>
      <w:r>
        <w:rPr>
          <w:rtl/>
          <w:cs/>
          <w:lang w:val="ar_AE" w:bidi="ar_AE"/>
        </w:rPr>
        <w:t xml:space="preserve">ويقول بولس إن الروح القدس علامة على أننا نتمي إلى الله، ونحن </w:t>
      </w:r>
      <w:r>
        <w:rPr>
          <w:b/>
          <w:rtl/>
          <w:cs/>
          <w:lang w:val="ar_AE" w:bidi="ar_AE"/>
        </w:rPr>
        <w:t>ننتظر يوم الفداء</w:t>
      </w:r>
      <w:r>
        <w:rPr>
          <w:rtl/>
          <w:cs/>
          <w:lang w:val="ar_AE" w:bidi="ar_AE"/>
        </w:rPr>
        <w:t xml:space="preserve">أو </w:t>
      </w:r>
      <w:r>
        <w:rPr>
          <w:b/>
          <w:rtl/>
          <w:cs/>
          <w:lang w:val="ar_AE" w:bidi="ar_AE"/>
        </w:rPr>
        <w:t>الخلاص</w:t>
      </w:r>
      <w:r>
        <w:rPr>
          <w:rtl/>
          <w:cs/>
          <w:lang w:val="ar_AE" w:bidi="ar_AE"/>
        </w:rPr>
        <w:t xml:space="preserve">. وكلمة </w:t>
      </w:r>
      <w:r>
        <w:rPr>
          <w:b/>
          <w:rtl/>
          <w:cs/>
          <w:lang w:val="ar_AE" w:bidi="ar_AE"/>
        </w:rPr>
        <w:t>"الفداء"</w:t>
      </w:r>
      <w:r>
        <w:rPr>
          <w:rtl/>
          <w:cs/>
          <w:lang w:val="ar_AE" w:bidi="ar_AE"/>
        </w:rPr>
        <w:t xml:space="preserve"> </w:t>
      </w:r>
      <w:r>
        <w:rPr>
          <w:b/>
          <w:rtl/>
          <w:cs/>
          <w:lang w:val="ar_AE" w:bidi="ar_AE"/>
        </w:rPr>
        <w:t>الإنقاذ</w:t>
      </w:r>
      <w:r>
        <w:rPr>
          <w:rtl/>
          <w:cs/>
          <w:lang w:val="ar_AE" w:bidi="ar_AE"/>
        </w:rPr>
        <w:t xml:space="preserve"> تعني العتق. ويوم الفداء، الذي يُدعى أيضًا يوم الرب، هو وقت عتيد سيحرر فيه الله المؤمنين بالكامل من الخطية وشر هذا العالم. ولمزيد من المعلومات عن الفداء، راجعوا كلمة </w:t>
      </w:r>
      <w:r>
        <w:rPr>
          <w:rtl/>
          <w:cs/>
          <w:lang w:val="ar_AE" w:bidi="ar_AE"/>
        </w:rPr>
        <w:t>فداء</w:t>
      </w:r>
      <w:r>
        <w:rPr>
          <w:rtl/>
          <w:cs/>
          <w:lang w:val="ar_AE" w:bidi="ar_AE"/>
        </w:rPr>
        <w:t xml:space="preserve"> في قاموس الكلمات الرئيسية. استخدموا الكلمة أو العبارة نفسها التي استخدمتموها في المقاطع السابقة لكلمة الفداء.</w:t>
      </w:r>
    </w:p>
    <w:p>
      <w:pPr>
        <w:bidi/>
      </w:pPr>
      <w:r>
        <w:rPr>
          <w:rtl/>
          <w:cs/>
          <w:lang w:val="ar_AE" w:bidi="ar_AE"/>
        </w:rPr>
      </w:r>
      <w:r>
        <w:rPr>
          <w:rtl/>
          <w:cs/>
          <w:lang w:val="ar_AE" w:bidi="ar_AE"/>
        </w:rPr>
        <w:t xml:space="preserve">توقّفوا هنا وناقشوا معًا عبارة </w:t>
      </w:r>
      <w:r>
        <w:rPr>
          <w:b/>
          <w:rtl/>
          <w:cs/>
          <w:lang w:val="ar_AE" w:bidi="ar_AE"/>
        </w:rPr>
        <w:t>يوم الفداء</w:t>
      </w:r>
      <w:r>
        <w:rPr>
          <w:rtl/>
          <w:cs/>
          <w:lang w:val="ar_AE" w:bidi="ar_AE"/>
        </w:rPr>
        <w:t xml:space="preserve"> وكيف تريدون ترجمة هذه الفكرة. أوقفوا سماع هذا التسجيل الصوتي هنا.</w:t>
      </w:r>
    </w:p>
    <w:p>
      <w:pPr>
        <w:bidi/>
      </w:pPr>
      <w:r>
        <w:rPr>
          <w:rtl/>
          <w:cs/>
          <w:lang w:val="ar_AE" w:bidi="ar_AE"/>
        </w:rPr>
      </w:r>
      <w:r>
        <w:rPr>
          <w:rtl/>
          <w:cs/>
          <w:lang w:val="ar_AE" w:bidi="ar_AE"/>
        </w:rPr>
        <w:t xml:space="preserve">يقول بولس إن على المؤمنين التحلي </w:t>
      </w:r>
      <w:r>
        <w:rPr>
          <w:b/>
          <w:rtl/>
          <w:cs/>
          <w:lang w:val="ar_AE" w:bidi="ar_AE"/>
        </w:rPr>
        <w:t>بالرأفة</w:t>
      </w:r>
      <w:r>
        <w:rPr>
          <w:rtl/>
          <w:cs/>
          <w:lang w:val="ar_AE" w:bidi="ar_AE"/>
        </w:rPr>
        <w:t xml:space="preserve"> واللطف. الإنسان الرؤوف، يتحلى بمحبة عميقة تجاه من يرأف بهم. وهم يُظهرون رحمة للناس، ويشعرون بالشفقة لتألمهم.</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الرأفة</w:t>
      </w:r>
      <w:r>
        <w:rPr>
          <w:rtl/>
          <w:cs/>
          <w:lang w:val="ar_AE" w:bidi="ar_AE"/>
        </w:rPr>
        <w:t xml:space="preserve">. انظروا مصطلح </w:t>
      </w:r>
      <w:r>
        <w:rPr>
          <w:rtl/>
          <w:cs/>
          <w:lang w:val="ar_AE" w:bidi="ar_AE"/>
        </w:rPr>
        <w:t>الرأفة</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كما يجب على المؤمنين أن </w:t>
      </w:r>
      <w:r>
        <w:rPr>
          <w:b/>
          <w:rtl/>
          <w:cs/>
          <w:lang w:val="ar_AE" w:bidi="ar_AE"/>
        </w:rPr>
        <w:t>يغفروا</w:t>
      </w:r>
      <w:r>
        <w:rPr>
          <w:rtl/>
          <w:cs/>
          <w:lang w:val="ar_AE" w:bidi="ar_AE"/>
        </w:rPr>
        <w:t xml:space="preserve"> لبعضهم بعضًا كما غفر الله لهم من خلال عمل المسيح. فعندما تغفر لشخص فعل شيئًا سيئًا بك، فإنك تتوقف عن كونك غاضبًا منه. كما أنك لا تطلب الانتقام منه أو أن يأخذ عقوبة. . ويغفر الله للناس بموت ابنه يسوع. وعندما يثق الناس بيسوع ويؤمنون بأن موته كان كافيًا لدفع ثمن خطاياهم لله، فإن الله يغفر لهم. ولم يعد الله غاضبًا منهم. ولمزيد من المعلومات عن كلمة </w:t>
      </w:r>
      <w:r>
        <w:rPr>
          <w:rtl/>
          <w:cs/>
          <w:lang w:val="ar_AE" w:bidi="ar_AE"/>
        </w:rPr>
        <w:t>"يغفر"</w:t>
      </w:r>
      <w:r>
        <w:rPr>
          <w:rtl/>
          <w:cs/>
          <w:lang w:val="ar_AE" w:bidi="ar_AE"/>
        </w:rPr>
        <w:t xml:space="preserve"> راجعوا قاموس الكلمات الرئيسية. استخدموا الكلمة أو العبارة ذاتها التي استخدمتموها في المقاطع السابقة لكلمة "غَفَرَ".</w:t>
      </w:r>
    </w:p>
    <w:p>
      <w:pPr>
        <w:bidi/>
      </w:pPr>
      <w:r>
        <w:rPr>
          <w:rtl/>
          <w:cs/>
          <w:lang w:val="ar_AE" w:bidi="ar_AE"/>
        </w:rPr>
      </w:r>
      <w:r>
        <w:rPr>
          <w:b/>
          <w:rtl/>
          <w:cs/>
          <w:lang w:val="ar_AE" w:bidi="ar_AE"/>
        </w:rPr>
        <w:t>والمسيح</w:t>
      </w:r>
      <w:r>
        <w:rPr>
          <w:rtl/>
          <w:cs/>
          <w:lang w:val="ar_AE" w:bidi="ar_AE"/>
        </w:rPr>
        <w:t xml:space="preserve"> هي مرادف للفظة "المسيّا"، التي تشير إلى الملك والمخلّص المُحدد الذي وعد الله بإرساله، وهو يسوع. ولمزيد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5: 1–6 واحفظوه في قلوبكم.</w:t>
      </w:r>
    </w:p>
    <w:p>
      <w:pPr>
        <w:bidi/>
      </w:pPr>
      <w:r>
        <w:rPr>
          <w:rtl/>
          <w:cs/>
          <w:lang w:val="ar_AE" w:bidi="ar_AE"/>
        </w:rPr>
      </w:r>
      <w:r>
        <w:rPr>
          <w:rtl/>
          <w:cs/>
          <w:lang w:val="ar_AE" w:bidi="ar_AE"/>
        </w:rPr>
        <w:t>استمعوا إلى نسخة صوتية من أفسس 5: 1–6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أفسس 5: 1–6 من الترجمة التي تستسيغونها بالأكثر. </w:t>
      </w:r>
    </w:p>
    <w:p>
      <w:pPr>
        <w:bidi/>
      </w:pPr>
      <w:r>
        <w:rPr>
          <w:rtl/>
          <w:cs/>
          <w:lang w:val="ar_AE" w:bidi="ar_AE"/>
        </w:rPr>
      </w:r>
      <w:r>
        <w:rPr>
          <w:rtl/>
          <w:cs/>
          <w:lang w:val="ar_AE" w:bidi="ar_AE"/>
        </w:rPr>
        <w:t>كان بولس يُرشد المؤمنين حيال كيفية العيش بطريقة جديدة تليق بشعب الله. في نهاية القسم السابق، قال بولس إنه يجب اتباع مثال الله عند مسامحة الآخرين. في هذا المقطع، يواصل بولس حديثه بإخبار المؤمنين بأنه ينبغي عليهم اتباع مثال الله في طريقة عيشهم، من خلال محبة الآخرين كما فعل المسيح. ثم يصف الأفعال التي لا تتبع مثال الله التي يجب على المؤمنين تجنبها. إن لتلك الأفعال الخاطئة عواقب وخيمة، فيحذر بولس من أن الله سيعاقب الأشخاص الذين يتصرفون هكذا. بل ينبغي عليهم أن يشكروا الله على الخير والصلاح الذي أنعم بهما عليهم.</w:t>
      </w:r>
    </w:p>
    <w:p>
      <w:pPr>
        <w:bidi/>
      </w:pPr>
      <w:r>
        <w:rPr>
          <w:rtl/>
          <w:cs/>
          <w:lang w:val="ar_AE" w:bidi="ar_AE"/>
        </w:rPr>
      </w:r>
      <w:r>
        <w:rPr>
          <w:rtl/>
          <w:cs/>
          <w:lang w:val="ar_AE" w:bidi="ar_AE"/>
        </w:rPr>
        <w:t>يبدأ بولس بتذكير المؤمنين بأن الله يدعو المؤمنين أبناءه، لأنه يحميهم ويرعاهم كما يرعى الأب أبناءه. لذا ينبغي على المؤمنين أن يسيروا على خطى الله في السلوك تمامًا كما يقلد الأطفال أفعال والديهم. ولأن الله يحبهم بشدة، ينبغي على المؤمنين أن يفعلوا كل شيء - التفكير، والتحدث، والعمل - بمحبة كما الله.</w:t>
      </w:r>
    </w:p>
    <w:p>
      <w:pPr>
        <w:bidi/>
      </w:pPr>
      <w:r>
        <w:rPr>
          <w:rtl/>
          <w:cs/>
          <w:lang w:val="ar_AE" w:bidi="ar_AE"/>
        </w:rPr>
      </w:r>
      <w:r>
        <w:rPr>
          <w:rtl/>
          <w:cs/>
          <w:lang w:val="ar_AE" w:bidi="ar_AE"/>
        </w:rPr>
        <w:t>توقفوا هنا وناقشوا هذا السؤال في مجموعة: ناقشوا كيف يتعلم الطفل من والديه كيف يعيش ويتصرف. ما الطرائق المختلفة التي يعلمهم بها آباؤهم؟ لماذا يقلد الطفل ما يفعله والداه؟ أوقفوا سماع هذا التسجيل الصوتي هنا.</w:t>
      </w:r>
    </w:p>
    <w:p>
      <w:pPr>
        <w:bidi/>
      </w:pPr>
      <w:r>
        <w:rPr>
          <w:rtl/>
          <w:cs/>
          <w:lang w:val="ar_AE" w:bidi="ar_AE"/>
        </w:rPr>
      </w:r>
      <w:r>
        <w:rPr>
          <w:rtl/>
          <w:cs/>
          <w:lang w:val="ar_AE" w:bidi="ar_AE"/>
        </w:rPr>
        <w:t>يتبع المؤمنون مثال الله بالمحبة كما أحبهم المسيح. وكما في المقطع السابق، يقدم بولس أيضاً للمؤمنين الدافع لاتباع مثال الله في المحبة: لأن الله يحب المؤمنين. يذكّر بولس المؤمنين بأن المسيح يسوع يحبهم كثيراً لدرجة أنه مات ليحررهم من خطاياهم ويمنحهم الحياة الأبدية مع الله. اعتاد الشعب اليهودي على تقديم القرابين، أو ذبح الحيوانات وتقديمها محرقة، من أجل طلب المغفرة من الله. قال الله إن رائحة تلك المحرقات كانت قرباناً عطراً أو رائحة طيبة. كانت الرائحة الطيبة ترمز إلى أن الله كان راضياً عن التضحية. وكما هو الحال مع تلك التضحيات، سمح المسيح للناس بقتله حتى يغفر الله خطايانا. يقول بولس إنه كما كانت ذبائح الحيوانات التي أحرقها الناس، كانت ذبيحة المسيح مثل قربان عطر أو ذو رائحة طيبة. ينبغي على المؤمنين أن يكونوا على استعداد لمحبة الناس والاهتمام بهم بالقدر عينه الذي يفعله المسيح يسوع.</w:t>
      </w:r>
    </w:p>
    <w:p>
      <w:pPr>
        <w:bidi/>
      </w:pPr>
      <w:r>
        <w:rPr>
          <w:rtl/>
          <w:cs/>
          <w:lang w:val="ar_AE" w:bidi="ar_AE"/>
        </w:rPr>
      </w:r>
      <w:r>
        <w:rPr>
          <w:rtl/>
          <w:cs/>
          <w:lang w:val="ar_AE" w:bidi="ar_AE"/>
        </w:rPr>
        <w:t>توقفوا هنا وناقشوا هذا السؤال في مجموعة: ناقشوا كيف يضحي الناس في ثقافتكم، أو يتخلون عن شيء ما لإظهار أن شيئًا آخر أكثر قيمة. فكر في وقت استخدم فيه شخص ما وقته أو موارده لمساعدتك، مما يدل على مدى تقديره لك. بما أشعرك ذلك؟ ما سبب تقدمتهم أو تنحية احتياجاتهم لمساعدتك؟ أوقفوا سماع هذا التسجيل الصوتي هنا.</w:t>
      </w:r>
    </w:p>
    <w:p>
      <w:pPr>
        <w:bidi/>
      </w:pPr>
      <w:r>
        <w:rPr>
          <w:rtl/>
          <w:cs/>
          <w:lang w:val="ar_AE" w:bidi="ar_AE"/>
        </w:rPr>
      </w:r>
      <w:r>
        <w:rPr>
          <w:rtl/>
          <w:cs/>
          <w:lang w:val="ar_AE" w:bidi="ar_AE"/>
        </w:rPr>
        <w:t>الله يحب شعبه وقد جعلهم قديسين، أو خصصهم لنفسه. لقد جعلهم قديسين! يتحدث بولس الآن عن السلوكيات التي تتعارض مع أسلوب حياة الله لشعب الله المقدس، الذي ينبغي عليه اتباع مثال الله. في الواقع، ينبغي أن يكون سلوك المؤمنين صحيحاً تماماً لدرجة أنه لا يمكن لأحد أن يبدأ شائعة، قائلاً إن المؤمنين يفعلون أشياء خاطئة! يقول بولس إنه يجب على المؤمنين ألا يشاركوا في أي سلوك جنسي أو غير طاهر حرمه الله، مثل ممارسة الجنس بين غير المتزوجين. كما يجب ألا يكونوا جشعين، أي عندما يرغب الإنسان في المزيد والمزيد من الثروة والأشياء.</w:t>
      </w:r>
    </w:p>
    <w:p>
      <w:pPr>
        <w:bidi/>
      </w:pPr>
      <w:r>
        <w:rPr>
          <w:rtl/>
          <w:cs/>
          <w:lang w:val="ar_AE" w:bidi="ar_AE"/>
        </w:rPr>
      </w:r>
      <w:r>
        <w:rPr>
          <w:rtl/>
          <w:cs/>
          <w:lang w:val="ar_AE" w:bidi="ar_AE"/>
        </w:rPr>
        <w:t>ولا يتوقف عند ها فحسب، بألا يسلكوا بغير طهارة، بل ألا يتحدثوا عن الأمور الجنسية أو المواضيع المحرمة بما لا يليق. يجب عليهم التوقف عن أي كلام مهين ومزاح دنيء يسخر من الأمور المهمة. ومرة أخرى، يقول بولس إن هذه التصرفات لا معنى لها بالنسبة لشعب الله، الذين من المفترض أن يحبوا الآخرين ولا يقضوا وقتهم في الحديث عن أشياء ينبغي عليهم تجنبها!</w:t>
      </w:r>
    </w:p>
    <w:p>
      <w:pPr>
        <w:bidi/>
      </w:pPr>
      <w:r>
        <w:rPr>
          <w:rtl/>
          <w:cs/>
          <w:lang w:val="ar_AE" w:bidi="ar_AE"/>
        </w:rPr>
      </w:r>
      <w:r>
        <w:rPr>
          <w:rtl/>
          <w:cs/>
          <w:lang w:val="ar_AE" w:bidi="ar_AE"/>
        </w:rPr>
        <w:t>إن الأشخاص الذين يفعلون تلك الأشياء الخاطئة يركزون بشدة على ما يريدونه لدرجة أنهم يسيئون إلى الله بتعديهم على وصاياه. لكن المؤمن يجب أن يشكر الله. عندها سيركز المؤمنون على شكر الله على عطاياه ونعمه. سيساعدهم هذا على إدراك مدى عدم ملاءمة وخطأ تلك السلوكيات الأخرى لأنها لا تحترم الله.</w:t>
      </w:r>
    </w:p>
    <w:p>
      <w:pPr>
        <w:bidi/>
      </w:pPr>
      <w:r>
        <w:rPr>
          <w:rtl/>
          <w:cs/>
          <w:lang w:val="ar_AE" w:bidi="ar_AE"/>
        </w:rPr>
      </w:r>
      <w:r>
        <w:rPr>
          <w:rtl/>
          <w:cs/>
          <w:lang w:val="ar_AE" w:bidi="ar_AE"/>
        </w:rPr>
        <w:t>ثم يشرح بولس عواقب هذه السلوكيات الخاطئة. يقول بولس بوضوح: أَنَّ كُلَّ زَانٍ أَوْ نَجِسٍ أَوْ طَمَّاعٍ -ٱلَّذِي هُوَ عَابِدٌ لِلْأَوْثَانِ- لَيْسَ لَهُ مِيرَاثٌ فِي مَلَكُوتِ ٱلْمَسِيحِ وَٱللهِ فبولس يذكر المؤمنين بالميراث الذي أخبرهم عنه سابقًا في هذه الرسالة. كل ما يخص الرب يسوع، وأنه يشارك مؤمنيه بخيراته الصالحة، الآن وفي المستقبل. ويرث المؤمنون هذه الخيرات الصالحة عندما يرثون ملكوت المسيح والله. ولا يُشير ملكوت المسيح والله إلى أي موطن على الأرض. وهذا المُلك يسود كل مكان يحكم فيه الله. في هذه الملكوت، يطيع الناس الله ويعيشون في علاقة صحيحة معه. بفضل الرب يسوع، أصبح من الممكن الآن للإنسان أن يعيش في علاقة صحيحة مع الله وأن يكون جزءًا من ملكوته. لكن هذا الملكوت لم يكتمل بعد. فيوم ما، سيعود الرب يسوع ويملك على كل الخليقة في ملكوت الله الكامل. هذا الملكوت هو الخير بعينه، وهو الميراث الذي وعد به الله للمؤمنين!</w:t>
      </w:r>
    </w:p>
    <w:p>
      <w:pPr>
        <w:bidi/>
      </w:pPr>
      <w:r>
        <w:rPr>
          <w:rtl/>
          <w:cs/>
          <w:lang w:val="ar_AE" w:bidi="ar_AE"/>
        </w:rPr>
      </w:r>
      <w:r>
        <w:rPr>
          <w:rtl/>
          <w:cs/>
          <w:lang w:val="ar_AE" w:bidi="ar_AE"/>
        </w:rPr>
        <w:t>لكن الذين يمارسون هذه الأفعال الرجسة لن ينالوا أي ميراث، لا الآن ولا في المستقبل. فالطمَّاع لن يرث شيئًا. إذ إنه يحب أي شيء أكثر من محبته لله. هذا يعني أنه يعبد أشياء أخرى أكثر من عبادته لله - إنه عابد وثن.</w:t>
      </w:r>
    </w:p>
    <w:p>
      <w:pPr>
        <w:bidi/>
      </w:pPr>
      <w:r>
        <w:rPr>
          <w:rtl/>
          <w:cs/>
          <w:lang w:val="ar_AE" w:bidi="ar_AE"/>
        </w:rPr>
      </w:r>
      <w:r>
        <w:rPr>
          <w:rtl/>
          <w:cs/>
          <w:lang w:val="ar_AE" w:bidi="ar_AE"/>
        </w:rPr>
        <w:t>توقفوا هنا وناقشوا في مجموعة: في ثقافتكم، ما أنواع السلوكيات الخاطئة التي يفعلها الشخص والتي تمنعه من الحصول على هدية أو ميراث من عائلته؟ احكوا قصة عن شخص تعرفه لم يحصل على هدية أو ميراث بسبب شيء فعله. أوقفوا سماع هذا التسجيل الصوتي هنا.</w:t>
      </w:r>
    </w:p>
    <w:p>
      <w:pPr>
        <w:bidi/>
      </w:pPr>
      <w:r>
        <w:rPr>
          <w:rtl/>
          <w:cs/>
          <w:lang w:val="ar_AE" w:bidi="ar_AE"/>
        </w:rPr>
      </w:r>
      <w:r>
        <w:rPr>
          <w:rtl/>
          <w:cs/>
          <w:lang w:val="ar_AE" w:bidi="ar_AE"/>
        </w:rPr>
        <w:t>بإمكان أي شخص أن يتوب، أو أن يبتعد عن أفعاله الخاطئة، كما فعل المؤمنون، وأن تكون له علاقة صحيحة مع الله. لكن الأشخاص الذين يستمرون في التصرف بذلك السلوك الخاطئ من دون توبة، لا يرثون شيئاً. يجب أن يفهم المؤمنون أن هذه السلوكيات خاطئة. وعليهم ألا يعطوا عذرًا لشخص يكذب. وعليهم ألا يقولوا إن الشخص الذي يكذب لا يكذب حقًا. هؤلاء الكاذبون والعصاة يستحقون غضب الله أو عقابه، وسيعاقبهم الله، سواء الآن أو عندما يأتي ملكوته بالكامل.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5: 1–6 من الترجمة التي تستسيغونها بالأكثر.</w:t>
      </w:r>
    </w:p>
    <w:p>
      <w:pPr>
        <w:bidi/>
      </w:pPr>
      <w:r>
        <w:rPr>
          <w:rtl/>
          <w:cs/>
          <w:lang w:val="ar_AE" w:bidi="ar_AE"/>
        </w:rPr>
      </w:r>
      <w:r>
        <w:rPr>
          <w:rtl/>
          <w:cs/>
          <w:lang w:val="ar_AE" w:bidi="ar_AE"/>
        </w:rPr>
        <w:t>في هذه الخطوة، على المجموعة تحديد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يحض بولس بالتمثل بالله وأن نحب الآخرين كما أحبنا المسيح.</w:t>
      </w:r>
    </w:p>
    <w:p>
      <w:pPr>
        <w:bidi/>
      </w:pPr>
      <w:r>
        <w:rPr>
          <w:rtl/>
          <w:cs/>
          <w:lang w:val="ar_AE" w:bidi="ar_AE"/>
        </w:rPr>
      </w:r>
      <w:r>
        <w:rPr>
          <w:b/>
          <w:rtl/>
          <w:cs/>
          <w:lang w:val="ar_AE" w:bidi="ar_AE"/>
        </w:rPr>
        <w:t>في الجزء الثاني:</w:t>
      </w:r>
      <w:r>
        <w:rPr>
          <w:rtl/>
          <w:cs/>
          <w:lang w:val="ar_AE" w:bidi="ar_AE"/>
        </w:rPr>
        <w:t xml:space="preserve"> يسرد بولس سلوكيات يجب تجنبها، وهي سلوكيات تتعارض مع مثال الله ولا معنى لها بالنسبة للمؤمنين.</w:t>
      </w:r>
    </w:p>
    <w:p>
      <w:pPr>
        <w:bidi/>
      </w:pPr>
      <w:r>
        <w:rPr>
          <w:rtl/>
          <w:cs/>
          <w:lang w:val="ar_AE" w:bidi="ar_AE"/>
        </w:rPr>
      </w:r>
      <w:r>
        <w:rPr>
          <w:b/>
          <w:rtl/>
          <w:cs/>
          <w:lang w:val="ar_AE" w:bidi="ar_AE"/>
        </w:rPr>
        <w:t>في الجزء الثالث:</w:t>
      </w:r>
      <w:r>
        <w:rPr>
          <w:rtl/>
          <w:cs/>
          <w:lang w:val="ar_AE" w:bidi="ar_AE"/>
        </w:rPr>
        <w:t xml:space="preserve"> يشرح بولس عواقب هذه السلوكيات الخاطئة وكيف سيعاقب الله العصاة بدلاً من أن يمنحهم الخيرات في المسيح وفي ملكوت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الزناة والنجسين والطماعين</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يبدأ بولس الجزء الأول من هذا المقطع بالفكرة ذاتها التي استخدمت نهاية المقطع السابق: اتَّباع مثال الله. وطلب بولس من المؤمنين أن يغفروا لبعضهم بعضًا كما يغفر الله لهم. والآن يؤكد بولس هنا أن على المؤمنين أن يتمثلوا بالله، أي أن يفعلوا ما يفعله الله. ويشبِّه بولس المؤمنين بالأولاد الذين يقلدون آبائهم. وهكذا، يجب على المؤمنين أن يقلدوا بالله. والطريقة التي تُقلد بها الله هي أن نفعل كل شيء بطريقة تُظهر المحبة للآخرين. في مقاطع سابقة، أعطى بولس للمؤمنين أمثلة عن كيفية العيش بطريقة تُظهر هذه المحبة.</w:t>
      </w:r>
    </w:p>
    <w:p>
      <w:pPr>
        <w:bidi/>
      </w:pPr>
      <w:r>
        <w:rPr>
          <w:rtl/>
          <w:cs/>
          <w:lang w:val="ar_AE" w:bidi="ar_AE"/>
        </w:rPr>
      </w:r>
      <w:r>
        <w:rPr>
          <w:rtl/>
          <w:cs/>
          <w:lang w:val="ar_AE" w:bidi="ar_AE"/>
        </w:rPr>
        <w:t>ثم يشرح بولس كم المحبة التي يجب أن يُظهرها. يجب على المؤمنين أن يحبوا كما أحب يسوع المسيح. لقد قدَّم يسوع حياته كلها من أجلنا ، ومات ليحرَّرنا . كان الله راضيًا عن الطريقة التي قدّمها بها الرب يسوع حياته أي بذلها. عندما يحب المؤمنون بعضهم بعضاً، ويضحون، أو يلبون احتياجات الآخرين قبل أن يلبوا احتياجاتهم، فإن الله يرضى عن هذا العطاء.</w:t>
      </w:r>
    </w:p>
    <w:p>
      <w:pPr>
        <w:bidi/>
      </w:pPr>
      <w:r>
        <w:rPr>
          <w:rtl/>
          <w:cs/>
          <w:lang w:val="ar_AE" w:bidi="ar_AE"/>
        </w:rPr>
      </w:r>
      <w:r>
        <w:rPr>
          <w:rtl/>
          <w:cs/>
          <w:lang w:val="ar_AE" w:bidi="ar_AE"/>
        </w:rPr>
        <w:t>توقّفوا هنا وناقشوا هذا السؤال في مجموعة: أعطوا تعليمات لشخص ما عن كيفية فعل شيء ما ثم قارنوا كيف يجب أن يفعل ذلك الفعل من خلال وصف الطريقة التي فعله بها شخص آخر. وكيف تعتقدون أن هذا يساعد الآخرين على فهم التعليمات بدقة أكثر؟ أوقفوا سماع هذا التسجيل الصوتي هنا.</w:t>
      </w:r>
    </w:p>
    <w:p>
      <w:pPr>
        <w:bidi/>
      </w:pPr>
      <w:r>
        <w:rPr>
          <w:rtl/>
          <w:cs/>
          <w:lang w:val="ar_AE" w:bidi="ar_AE"/>
        </w:rPr>
      </w:r>
      <w:r>
        <w:rPr>
          <w:rtl/>
          <w:cs/>
          <w:lang w:val="ar_AE" w:bidi="ar_AE"/>
        </w:rPr>
        <w:t>ثم يصف بولس أنواع الأفعال غير المُحِبَّة ولا تتَّبع مثال الله. وكل ما يذكره هو نقيض لكيفية تصرّف الله. لا ينبغي لأي مؤمن أن ينخرط في أي سلوك جنسي أو مخزي حرمه الله، ولا أن يكون جشعاً، معتقداً أن كل شيء وكل شخص من حوله موجود لمنفعته الخاصة. ولأن هذه الأفعال سيئة جدًا لدرجة أنه لا ينبغي لأحد أن يتحدث عنها، فلا ينبغي للمؤمنين أن يضيع وقتهم في الحديث عن تلك الأمور الجنسية بأقوال غير تلطيفية أو نكات مهينة.</w:t>
      </w:r>
    </w:p>
    <w:p>
      <w:pPr>
        <w:bidi/>
      </w:pPr>
      <w:r>
        <w:rPr>
          <w:rtl/>
          <w:cs/>
          <w:lang w:val="ar_AE" w:bidi="ar_AE"/>
        </w:rPr>
      </w:r>
      <w:r>
        <w:rPr>
          <w:rtl/>
          <w:cs/>
          <w:lang w:val="ar_AE" w:bidi="ar_AE"/>
        </w:rPr>
        <w:t>ويركّز الذين يفعلون هذه الأمور على ما يريدون فعله وقوله، بدلًا من ما يُرضي الله. ويقول بولس إنه من غير المنطقي لشعب الله أن يقترف هذه الأفعال. بل من المنطقي أن يشكر شعب النور الله على ما أعطاه له. وهذا يساعدهم على إدراك مدى صلاح الله وصلاح طرقه.</w:t>
      </w:r>
    </w:p>
    <w:p>
      <w:pPr>
        <w:bidi/>
      </w:pPr>
      <w:r>
        <w:rPr>
          <w:rtl/>
          <w:cs/>
          <w:lang w:val="ar_AE" w:bidi="ar_AE"/>
        </w:rPr>
      </w:r>
      <w:r>
        <w:rPr>
          <w:rtl/>
          <w:cs/>
          <w:lang w:val="ar_AE" w:bidi="ar_AE"/>
        </w:rPr>
        <w:t>وكان بولس واضحًا في الجزء الثالث أن المؤمنين يتجنبون هذه الأفعال بسبب الخطر الذي تجلبه. ويستخدم تعبير يعني "أنتم تتأكدون مما أقول" لتأكيد مدى يقين وأهمية تحذيره.</w:t>
      </w:r>
    </w:p>
    <w:p>
      <w:pPr>
        <w:bidi/>
      </w:pPr>
      <w:r>
        <w:rPr>
          <w:rtl/>
          <w:cs/>
          <w:lang w:val="ar_AE" w:bidi="ar_AE"/>
        </w:rPr>
      </w:r>
      <w:r>
        <w:rPr>
          <w:rtl/>
          <w:cs/>
          <w:lang w:val="ar_AE" w:bidi="ar_AE"/>
        </w:rPr>
        <w:t>توقفوا هنا وناقشوا هذا السؤال في مجموعة: عندما تكون على وشك قول شيء مهم، مثل تحذير من خطر ما، كيف تُظهر أنه مهم؟ ما العبارات التي تستخدمونها في لغتكم؟ كيف تُظهرون أنكم متأكدون جدًا مما ستقولونه؟ أوقفوا سماع هذا التسجيل الصوتي هنا.</w:t>
      </w:r>
    </w:p>
    <w:p>
      <w:pPr>
        <w:bidi/>
      </w:pPr>
      <w:r>
        <w:rPr>
          <w:rtl/>
          <w:cs/>
          <w:lang w:val="ar_AE" w:bidi="ar_AE"/>
        </w:rPr>
      </w:r>
      <w:r>
        <w:rPr>
          <w:rtl/>
          <w:cs/>
          <w:lang w:val="ar_AE" w:bidi="ar_AE"/>
        </w:rPr>
        <w:t>ويقول بولس إن كل مَن يفعل أعمالًا مخزية أو غير أخلاقية أو جشعة لن ينال الخيرات الصالحة التي وعد بها الله للمستقبل. ثم يتوقف ليعطى تفسيرًا سريعًا لكون الجشعون يعبدون غير الله. ويصف بولس النتائج الخطيرة لهذه الأفعال ليُظهر مدى أهمية تجنبها للمؤمنين.</w:t>
      </w:r>
    </w:p>
    <w:p>
      <w:pPr>
        <w:bidi/>
      </w:pPr>
      <w:r>
        <w:rPr>
          <w:rtl/>
          <w:cs/>
          <w:lang w:val="ar_AE" w:bidi="ar_AE"/>
        </w:rPr>
      </w:r>
      <w:r>
        <w:rPr>
          <w:rtl/>
          <w:cs/>
          <w:lang w:val="ar_AE" w:bidi="ar_AE"/>
        </w:rPr>
        <w:t>ولأن هذه الأفعال لها مثل هذه العواقب، فإن الله يغضب من العصاة الذين يتكلمون بالكذب لإقناع الآخرين بأنهم عصاة بدورهم. لن ينال هؤلاء الناس الخيرات التي وعد الله بها شعبه في المستقبل فحسب، بل سيعاقبهم الله في الوقت الحاضر أيضاً. وعلى المؤمنين أن يكونوا حذرين حتى لا يستمعوا إلى أي شخص يكذب ويخبرهم أن هذه السلوكيات الخاطئة بلا عواقب.</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وأثناء ذلك، قد ترغبون في وضع رسومات أو أشياء أو حتى أشخاص تمثّل بولس والجمهور والزناة والرب يسوع، والله الآب.</w:t>
      </w:r>
    </w:p>
    <w:p>
      <w:pPr>
        <w:bidi/>
      </w:pPr>
      <w:r>
        <w:rPr>
          <w:rtl/>
          <w:cs/>
          <w:lang w:val="ar_AE" w:bidi="ar_AE"/>
        </w:rPr>
      </w:r>
      <w:r>
        <w:rPr>
          <w:rtl/>
          <w:cs/>
          <w:lang w:val="ar_AE" w:bidi="ar_AE"/>
        </w:rPr>
        <w:t>اختاروا أشخاصًا أو رسومات أو أشياء لتمثل كل من هذه العناصر. عندما تبدأ في إعادة سرد قصة هذه الآيات، تذكر أن بولس يتحدث إلى مجموعة المؤمنين ويشير إلى الله عندما يخبرهم بمن يجب أن يقتدوا به. اجعل الشخص الذي يمثل الله يتحرك أو يتكلم، واجعل المؤمنين يتمثلوا بتلك الأفعال. عندما يقول بولس إن المؤمنين هم أبناء الله المحبوبون، يمكن للشخص الذي يمثل الله أن يظهر ذلك من خلال الوقوف بالقرب من المؤمنين، كما يفعل الوالد مع طفله. تذكر أن المسيح قدّم حياته من أجل المؤمنين بموته على الصليب، وهو أمر يمكنك تمثيله أيضاً. يمكنك أن تجعل المؤمنين يظهرون "السير في طريق المحبة" من خلال أفعال مثل توفير الطعام للآخرين، أو الاستماع بصبر عندما يتحدث شخص ما. يشير بولس إلى المؤمنين عندما يقول إنه يجب ألا يكون بينهم أي من هذا السلوك الخاطئ. ويمكن للمؤمنين أن يُظهروا أنهم يقدمون الشكر بالصلاة أو الترنيم لله. بإمكان الله والمسيح أن يمنحا المؤمنين شيئاً يمثل الخير الذي سيقدمونه لشعبهم. لكن الزناة يقفون خارج جماعة المؤمنين ولا يحصلون على شيء. ويقول إن الله سيعاقبهم الآن وفي المستقبل.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5: 1–6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المسيح يسوع</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أناسٌ غير أخلاقيين، نجسون، وطامعون</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"بما أنكم أبناء الله المحبوبون، فعليكم أن تتصرفوا كما يتصرف هو، وأن تتبعوا مثاله. فمهما فعلت، افعله بطريقة محبة للآخرين، محبة كما أحب المسيح. أظهر المسيح محبته لنا بموته من أجلنا، وبذل حياته قربانًا زكيًا لله، مما أرضى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المسيح: "ما الذي تشعر به أو تفكر فيه؟" قد يجيب الممثل بعبارات مثل: "على الرغم من أن ليس الجميع يحبني، فإنني أحب جميع الناس على وجه البسيطة وسأظهر هذه المحبة، حتى أنني سأضحي بحياتي من أجلهم"، أو "أنا ثابت على مبادئي، لذا فإن محبتي ليست بالتظاهر بأن خطية الناس ليست شريرة. بدلاً من ذلك، دفعت ثمن خطيتهم، حتى يتمكنوا يوماً ما من التحرر من سلطانها، أو "أعلم أن الناس لن يتبعوا مثالي دائماً، لكنني ما زلت أريدهم أن يحاولوا، لأنها أفضل طريقة للعيش".</w:t>
      </w:r>
    </w:p>
    <w:p>
      <w:pPr>
        <w:pStyle w:val="ListBullet"/>
        <w:bidi/>
        <w:spacing w:line="240" w:lineRule="auto"/>
        <w:ind w:left="720"/>
      </w:pPr>
      <w:r>
        <w:rPr>
          <w:rtl/>
          <w:cs/>
          <w:lang w:val="ar_AE" w:bidi="ar_AE"/>
        </w:rPr>
      </w:r>
      <w:r>
        <w:rPr>
          <w:rtl/>
          <w:cs/>
          <w:lang w:val="ar_AE" w:bidi="ar_AE"/>
        </w:rPr>
        <w:t>اسألوا الممثلين الذين يؤدون دور المؤمنين: "ما الذي تشعرون به أو تفكرون فيه؟" قد يجيبون بعبارات مثل: "إذا أردنا أن نحب كما يحب المسيح، فيجب أن نكون على استعداد للتضحية بكل شيء، حتى حياتنا، لإظهار المحبة للآخرين". هذا يوترني، لأني لا أعرف كيف سأتمكن من فعل ذلك، لكني أريد أن أتعلم كيف"، أو "أشعر بالراحة من خلال التذكير بمقدار المحبة التي أظهرها لنا المسيح - وهذا يساعدني على التشجيع في الأيام التي يصعب فيها المحبة"، أو "أنا سعيد لأننا نظهر المحبة للآخرين ليس من أجل كسب محبة المسيح، ولكن لأننا نتبع مثاله في مقدار المحبة التي أظهرها لنا بالفعل".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"وليكن سلوككم مرآة للحق حتى لا أحد يقول البتة إنكم مقترفون لأي من هذه الأفعال الشريرة. فلا تنخرطوا في أي نجاسة أو دنس قاله الله أنه فعل أثيم. إياكم والطمع، لأن أي من هذه الأفعال ليس أن يخرج من شعب الله. لا ينبغي أن تتحدثوا عن الأمور الجنسية بخلاعة أو ازدراء. ولتنهوا أنفسكم عن أي حديث خليع أو مزاح بذيء يسخر من الأمور المهمة. بل اشكروا الله على ما فعله من أجلكم".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"أشعر أحيانًا بالإرهاق من الطريقة التي يجب أن تتغير بها حياتنا تمامًا، لكنني آمل أن يفهم الناس أن هذه القواعد ليست لجعل حياتهم أصعب، بل لمساعدتهم!" أو "أنا ممتن لأن الله قد أرانا طريقة أفضل للعيش وأعطانا تعليمات واضحة، بدلاً من أن يجعلنا نكتشف ذلك بمفردنا"، أو "لقد رأيت كم هو صالح أن نكون شاكرين لله وأنا أشكره بانتظام، حتى هنا في هذه الرسائل. وأتذكر مقدار ما بذله من أجلنا!"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"يمكنكم أن تكونوا على يقين تام من هذا: لن ينال أي شخص يقترف هذه الأفعال المخزية الخيرات التي يعطيها المسيح والله لمن يحكمونهم. أم الطماع والجشع، فلن ينال أي منه لأنه يعبد أشياء بدلًا من الله. إذا كذب الناس وقالوا إن الله لن يعاقبهم على هذا السلوك، فلا تصدقوهم. وإذا عصى الناس وتصرفوا هكذا، فإن غضب الله أو عقابه سيحل عليهم وسيعاقبهم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الممثلين الذين يؤدون أدوار الزناة، والنجسين، والجشعين: "ما الذي تشعرون به أو تفكرون فيه؟" قد يجيبون بعبارات مثل: "لا أريد أن أتبع طريقة الله الصحيحة في الحياة. "من الأسهل بكثير أن أعيش كما أريد،" أو "لا أحب عندما يخبرني الناس أن أفعالي خاطئة، لذلك سأحاول إقناعهم بأن ما أفعله ليس شريرًا"، أو "أعتقد أن الحصول على ما أريد أهم من اتباع الله".</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الممثل بعبارات مثل: "أنا أهتم بالناس ولا أريدهم أن يعيشوا بطريقة تؤذيهم وتفصلهم عني"، أو "أنا غاضب من أن يكذب الناس العصاة ويحاولوا قطع علاقات الآخرين بي"، أو "لا يوجد شيء يجلب للناس فرحًا وأملًا أكثر مني؛ ولهذا السبب لا أريدهم أن يركزوا على الأشياء الخاطئة أو يعبدوا أشياءً أكثر مني!"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5: 1–6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ويقول بولس إن على المؤمنين أن يحبوا كما يحب </w:t>
      </w:r>
      <w:r>
        <w:rPr>
          <w:b/>
          <w:rtl/>
          <w:cs/>
          <w:lang w:val="ar_AE" w:bidi="ar_AE"/>
        </w:rPr>
        <w:t>المسيح</w:t>
      </w:r>
      <w:r>
        <w:rPr>
          <w:rtl/>
          <w:cs/>
          <w:lang w:val="ar_AE" w:bidi="ar_AE"/>
        </w:rPr>
        <w:t xml:space="preserve">. ولمزيد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 xml:space="preserve">إذ قدَّم المسيح حياته </w:t>
      </w:r>
      <w:r>
        <w:rPr>
          <w:b/>
          <w:rtl/>
          <w:cs/>
          <w:lang w:val="ar_AE" w:bidi="ar_AE"/>
        </w:rPr>
        <w:t>ذبيحة</w:t>
      </w:r>
      <w:r>
        <w:rPr>
          <w:rtl/>
          <w:cs/>
          <w:lang w:val="ar_AE" w:bidi="ar_AE"/>
        </w:rPr>
        <w:t xml:space="preserve"> </w:t>
      </w:r>
      <w:r>
        <w:rPr>
          <w:b/>
          <w:rtl/>
          <w:cs/>
          <w:lang w:val="ar_AE" w:bidi="ar_AE"/>
        </w:rPr>
        <w:t>وتقدمة</w:t>
      </w:r>
      <w:r>
        <w:rPr>
          <w:rtl/>
          <w:cs/>
          <w:lang w:val="ar_AE" w:bidi="ar_AE"/>
        </w:rPr>
        <w:t xml:space="preserve"> لله. والذبائح هي تقدمات يقدمها الناس لله لأسباب عديدة. وأحد الأسباب هو طلب الغفران عن خطية ما ارتكبوها. وكانت الذبائح تساعد على تطهير الناس حتى يتمكَّنوا من المجيء أمام الله. كان الرب يسوع ذبيحة كاملة بلا عيب. ومات ليغفر الله للشعب.</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الذبيحة</w:t>
      </w:r>
      <w:r>
        <w:rPr>
          <w:rtl/>
          <w:cs/>
          <w:lang w:val="ar_AE" w:bidi="ar_AE"/>
        </w:rPr>
        <w:t xml:space="preserve"> </w:t>
      </w:r>
      <w:r>
        <w:rPr>
          <w:b/>
          <w:rtl/>
          <w:cs/>
          <w:lang w:val="ar_AE" w:bidi="ar_AE"/>
        </w:rPr>
        <w:t>والتقدمة</w:t>
      </w:r>
      <w:r>
        <w:rPr>
          <w:rtl/>
          <w:cs/>
          <w:lang w:val="ar_AE" w:bidi="ar_AE"/>
        </w:rPr>
        <w:t xml:space="preserve">. انظروا مُصطلحي </w:t>
      </w:r>
      <w:r>
        <w:rPr>
          <w:rtl/>
          <w:cs/>
          <w:lang w:val="ar_AE" w:bidi="ar_AE"/>
        </w:rPr>
        <w:t>الذبيحة</w:t>
      </w:r>
      <w:r>
        <w:rPr>
          <w:rtl/>
          <w:cs/>
          <w:lang w:val="ar_AE" w:bidi="ar_AE"/>
        </w:rPr>
        <w:t xml:space="preserve"> </w:t>
      </w:r>
      <w:r>
        <w:rPr>
          <w:rtl/>
          <w:cs/>
          <w:lang w:val="ar_AE" w:bidi="ar_AE"/>
        </w:rPr>
        <w:t>والتقدمة</w:t>
      </w:r>
      <w:r>
        <w:rPr>
          <w:rtl/>
          <w:cs/>
          <w:lang w:val="ar_AE" w:bidi="ar_AE"/>
        </w:rPr>
        <w:t xml:space="preserve"> في قاموس الكلمات الرئيسية لمزيد من المعلومات.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يقول بولس إن ذبيحة المسيح كانت قربان طيب الرائحة أو </w:t>
      </w:r>
      <w:r>
        <w:rPr>
          <w:b/>
          <w:rtl/>
          <w:cs/>
          <w:lang w:val="ar_AE" w:bidi="ar_AE"/>
        </w:rPr>
        <w:t>رائحة</w:t>
      </w:r>
      <w:r>
        <w:rPr>
          <w:rtl/>
          <w:cs/>
          <w:lang w:val="ar_AE" w:bidi="ar_AE"/>
        </w:rPr>
        <w:t xml:space="preserve"> طيبة لله. وكلمة "رائحة" تشير إلى رائحة طيبة. عندما كان الشعب يقدم ذبائح المحرقة، كان الدخان يتصاعد إلى السماء، مما رمز إلى أن الشعب يقدمون تقدمة لله وحده. ودائمًا ما عَدَّها الله رائحة سرور. كان يُظهر سعادته لأن الشعب كان يفعل ما قاله وأنه قبل تقدمتهم. يُظهر بولس هنا أن ذبيحة المسيح قد ارتضاها الله.</w:t>
      </w:r>
    </w:p>
    <w:p>
      <w:pPr>
        <w:bidi/>
      </w:pPr>
      <w:r>
        <w:rPr>
          <w:rtl/>
          <w:cs/>
          <w:lang w:val="ar_AE" w:bidi="ar_AE"/>
        </w:rPr>
      </w:r>
      <w:r>
        <w:rPr>
          <w:rtl/>
          <w:cs/>
          <w:lang w:val="ar_AE" w:bidi="ar_AE"/>
        </w:rPr>
        <w:t xml:space="preserve">ويذكر السلوكيات التي لا ينبغي لشعب الله </w:t>
      </w:r>
      <w:r>
        <w:rPr>
          <w:b/>
          <w:rtl/>
          <w:cs/>
          <w:lang w:val="ar_AE" w:bidi="ar_AE"/>
        </w:rPr>
        <w:t>المُقَدَّسين</w:t>
      </w:r>
      <w:r>
        <w:rPr>
          <w:rtl/>
          <w:cs/>
          <w:lang w:val="ar_AE" w:bidi="ar_AE"/>
        </w:rPr>
        <w:t xml:space="preserve"> أن ينخرطوا فيها. ولمزيد من المعلومات عن كلمة "</w:t>
      </w:r>
      <w:r>
        <w:rPr>
          <w:rtl/>
          <w:cs/>
          <w:lang w:val="ar_AE" w:bidi="ar_AE"/>
        </w:rPr>
        <w:t>قديسين</w:t>
      </w:r>
      <w:r>
        <w:rPr>
          <w:rtl/>
          <w:cs/>
          <w:lang w:val="ar_AE" w:bidi="ar_AE"/>
        </w:rPr>
        <w:t>"، راجعوا قاموس الكلمات الرئيسية. استخدموا الكلمة ذاتها التي استخدمتموها في المقاطع السابقة للإشارة إلى كلمة "قدسين".</w:t>
      </w:r>
    </w:p>
    <w:p>
      <w:pPr>
        <w:bidi/>
      </w:pPr>
      <w:r>
        <w:rPr>
          <w:rtl/>
          <w:cs/>
          <w:lang w:val="ar_AE" w:bidi="ar_AE"/>
        </w:rPr>
      </w:r>
      <w:r>
        <w:rPr>
          <w:rtl/>
          <w:cs/>
          <w:lang w:val="ar_AE" w:bidi="ar_AE"/>
        </w:rPr>
        <w:t xml:space="preserve">ويقول بولس إن على المؤمنين الحفاظ على أنفسهم من </w:t>
      </w:r>
      <w:r>
        <w:rPr>
          <w:b/>
          <w:rtl/>
          <w:cs/>
          <w:lang w:val="ar_AE" w:bidi="ar_AE"/>
        </w:rPr>
        <w:t>العهارة</w:t>
      </w:r>
      <w:r>
        <w:rPr>
          <w:rtl/>
          <w:cs/>
          <w:lang w:val="ar_AE" w:bidi="ar_AE"/>
        </w:rPr>
        <w:t>، وهو أي سلوك جنسي.</w:t>
      </w:r>
    </w:p>
    <w:p>
      <w:pPr>
        <w:bidi/>
      </w:pPr>
      <w:r>
        <w:rPr>
          <w:rtl/>
          <w:cs/>
          <w:lang w:val="ar_AE" w:bidi="ar_AE"/>
        </w:rPr>
      </w:r>
      <w:r>
        <w:rPr>
          <w:rtl/>
          <w:cs/>
          <w:lang w:val="ar_AE" w:bidi="ar_AE"/>
        </w:rPr>
        <w:t xml:space="preserve">ويقول بولس إن الطماعين </w:t>
      </w:r>
      <w:r>
        <w:rPr>
          <w:b/>
          <w:rtl/>
          <w:cs/>
          <w:lang w:val="ar_AE" w:bidi="ar_AE"/>
        </w:rPr>
        <w:t>عابدو أوثان</w:t>
      </w:r>
      <w:r>
        <w:rPr>
          <w:rtl/>
          <w:cs/>
          <w:lang w:val="ar_AE" w:bidi="ar_AE"/>
        </w:rPr>
        <w:t xml:space="preserve">، أي أشخاص يعبدون </w:t>
      </w:r>
      <w:r>
        <w:rPr>
          <w:b/>
          <w:rtl/>
          <w:cs/>
          <w:lang w:val="ar_AE" w:bidi="ar_AE"/>
        </w:rPr>
        <w:t>الأوثان</w:t>
      </w:r>
      <w:r>
        <w:rPr>
          <w:rtl/>
          <w:cs/>
          <w:lang w:val="ar_AE" w:bidi="ar_AE"/>
        </w:rPr>
        <w:t>. الوثن هو شيء يصنعه الناس من أجل عبادة إله. وقد يكون أيضًا شيئًا يقرره الناس أنه أكثر أهمية بالنسبة لهم من الله، لذلك فهي وثن. والطمَّاع يحب الأشياء والأفكار أكثر من محبته لله.</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الوثن</w:t>
      </w:r>
      <w:r>
        <w:rPr>
          <w:rtl/>
          <w:cs/>
          <w:lang w:val="ar_AE" w:bidi="ar_AE"/>
        </w:rPr>
        <w:t xml:space="preserve"> و</w:t>
      </w:r>
      <w:r>
        <w:rPr>
          <w:b/>
          <w:rtl/>
          <w:cs/>
          <w:lang w:val="ar_AE" w:bidi="ar_AE"/>
        </w:rPr>
        <w:t>الوثني</w:t>
      </w:r>
      <w:r>
        <w:rPr>
          <w:rtl/>
          <w:cs/>
          <w:lang w:val="ar_AE" w:bidi="ar_AE"/>
        </w:rPr>
        <w:t xml:space="preserve">. ابحثوا عن كلمة </w:t>
      </w:r>
      <w:r>
        <w:rPr>
          <w:rtl/>
          <w:cs/>
          <w:lang w:val="ar_AE" w:bidi="ar_AE"/>
        </w:rPr>
        <w:t>وثن</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إن الفجار والنجسين والطماعين لن يكون لهم </w:t>
      </w:r>
      <w:r>
        <w:rPr>
          <w:b/>
          <w:rtl/>
          <w:cs/>
          <w:lang w:val="ar_AE" w:bidi="ar_AE"/>
        </w:rPr>
        <w:t>ميراث</w:t>
      </w:r>
      <w:r>
        <w:rPr>
          <w:rtl/>
          <w:cs/>
          <w:lang w:val="ar_AE" w:bidi="ar_AE"/>
        </w:rPr>
        <w:t xml:space="preserve"> في ملكوت المسيح والله. والميراث هو الممتلكات أو الثروة التي يتلقاها </w:t>
      </w:r>
      <w:r>
        <w:rPr>
          <w:b/>
          <w:rtl/>
          <w:cs/>
          <w:lang w:val="ar_AE" w:bidi="ar_AE"/>
        </w:rPr>
        <w:t>الوريث</w:t>
      </w:r>
      <w:r>
        <w:rPr>
          <w:rtl/>
          <w:cs/>
          <w:lang w:val="ar_AE" w:bidi="ar_AE"/>
        </w:rPr>
        <w:t xml:space="preserve"> بعد موت شخص آخر. يسوع هو وارث كل شيء. هنا، الله الآب لن يموت أبداً، لذا فهذا لا يعني أن يسوع سيرث هذه الأشياء بعد موت الله. فعندما يقول الكتاب المُقدَّس إنّ يسوع هو الوارث، فإن هذا يعني أن كل شيء يخص يسوع. فالعالم كله مِلك الرب يسوع، وله ملكوت الله. كما يدعو العهد الجديد الذين يؤمنون بيسوع "ورثة معه". وهذا الميراث الذي يتحدث عنه بولس هو ميراث الرب يسوع، الذي يشاركه مع جميع الذين يثقون فيه مُخلّصًا. استخدموا الكلمة ذاتها التي استخدمتموها في المقاطع السابقة للإشارة إلى </w:t>
      </w:r>
      <w:r>
        <w:rPr>
          <w:rtl/>
          <w:cs/>
          <w:lang w:val="ar_AE" w:bidi="ar_AE"/>
        </w:rPr>
        <w:t>وريث</w:t>
      </w:r>
      <w:r>
        <w:rPr>
          <w:rtl/>
          <w:cs/>
          <w:lang w:val="ar_AE" w:bidi="ar_AE"/>
        </w:rPr>
        <w:t>، وتذكّروا أن كلمة وارث موجودة في قاموس الكلمات الرئيسية.</w:t>
      </w:r>
    </w:p>
    <w:p>
      <w:pPr>
        <w:bidi/>
      </w:pPr>
      <w:r>
        <w:rPr>
          <w:rtl/>
          <w:cs/>
          <w:lang w:val="ar_AE" w:bidi="ar_AE"/>
        </w:rPr>
      </w:r>
      <w:r>
        <w:rPr>
          <w:b/>
          <w:rtl/>
          <w:cs/>
          <w:lang w:val="ar_AE" w:bidi="ar_AE"/>
        </w:rPr>
        <w:t>وملكوت المسيح والله</w:t>
      </w:r>
      <w:r>
        <w:rPr>
          <w:rtl/>
          <w:cs/>
          <w:lang w:val="ar_AE" w:bidi="ar_AE"/>
        </w:rPr>
        <w:t xml:space="preserve"> لا يُشير إلى موطن على الأرض، بل هو في كل مكان يحكم فيه. وفي هذا الملكوت، يطيع الناس الله ويعيشون في علاقة صحيحة معه. وبفضل الرب يسوع، أصبح من الممكن الآن أن يعيش الناس في علاقة صحيحة مع الله وأن يكونوا جزءًا من ملكوته. لكن هذا الملكوت لم يأت بعد بالكامل لأن الجميع لم يخضعوا لإرادة الله. لكن في يوم من الأيام سيعود يسوع ويملك على العالم كله وعلى الخليقة في ملكوت الله الكامل. وكثيراً ما يستخدم تعبير "ملكوت المسيح" ليعني الحكم الحالي للرب يسوع، و"ملكوت الله" ليعني مُلكه الآتي. وفي هذا المقطع، ربما يقول بولس "ملكوت المسيح والله" أن العصاة لن يرثوا شيئًا الآن ولا في المستقبل.</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ملكوت الله والمسيح</w:t>
      </w:r>
      <w:r>
        <w:rPr>
          <w:rtl/>
          <w:cs/>
          <w:lang w:val="ar_AE" w:bidi="ar_AE"/>
        </w:rPr>
        <w:t xml:space="preserve">. ابحثوا في قاموس الكلمات الرئيسية عن تعبير </w:t>
      </w:r>
      <w:r>
        <w:rPr>
          <w:rtl/>
          <w:cs/>
          <w:lang w:val="ar_AE" w:bidi="ar_AE"/>
        </w:rPr>
        <w:t>ملكوت الله</w:t>
      </w:r>
      <w:r>
        <w:rPr>
          <w:rtl/>
          <w:cs/>
          <w:lang w:val="ar_AE" w:bidi="ar_AE"/>
        </w:rPr>
        <w:t xml:space="preserve"> للمزيد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إن </w:t>
      </w:r>
      <w:r>
        <w:rPr>
          <w:b/>
          <w:rtl/>
          <w:cs/>
          <w:lang w:val="ar_AE" w:bidi="ar_AE"/>
        </w:rPr>
        <w:t>غضب</w:t>
      </w:r>
      <w:r>
        <w:rPr>
          <w:rtl/>
          <w:cs/>
          <w:lang w:val="ar_AE" w:bidi="ar_AE"/>
        </w:rPr>
        <w:t xml:space="preserve"> الله، أو نقمته، ستحل على الذين يعصون الله. استخدموا الكلمة ذاتها التي استخدمتموها في المقاطع السابقة للإشارة إلى الغضب، وتذكّروا أن </w:t>
      </w:r>
      <w:r>
        <w:rPr>
          <w:b/>
          <w:rtl/>
          <w:cs/>
          <w:lang w:val="ar_AE" w:bidi="ar_AE"/>
        </w:rPr>
        <w:t>الغضب</w:t>
      </w:r>
      <w:r>
        <w:rPr>
          <w:rtl/>
          <w:cs/>
          <w:lang w:val="ar_AE" w:bidi="ar_AE"/>
        </w:rPr>
        <w:t xml:space="preserve"> موجود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5:7–14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5: 7–14 واحفظوه في قلوبكم.</w:t>
      </w:r>
    </w:p>
    <w:p>
      <w:pPr>
        <w:bidi/>
      </w:pPr>
      <w:r>
        <w:rPr>
          <w:rtl/>
          <w:cs/>
          <w:lang w:val="ar_AE" w:bidi="ar_AE"/>
        </w:rPr>
      </w:r>
      <w:r>
        <w:rPr>
          <w:rtl/>
          <w:cs/>
          <w:lang w:val="ar_AE" w:bidi="ar_AE"/>
        </w:rPr>
        <w:t>استمعوا إلى نسخة صوتية من أفسس 5: 7–14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5: 7–14 من الترجمة التي تستسيغونها بالأكثر.</w:t>
      </w:r>
    </w:p>
    <w:p>
      <w:pPr>
        <w:bidi/>
      </w:pPr>
      <w:r>
        <w:rPr>
          <w:rtl/>
          <w:cs/>
          <w:lang w:val="ar_AE" w:bidi="ar_AE"/>
        </w:rPr>
      </w:r>
      <w:r>
        <w:rPr>
          <w:rtl/>
          <w:cs/>
          <w:lang w:val="ar_AE" w:bidi="ar_AE"/>
        </w:rPr>
        <w:t>وقد أوضحَ بولس للتو الناس الذين لن ينالوا ميراثًا من الله. والآن يخبر بولس المؤمنين أنه لا يجب عليهم مشاركة هؤلاء العصاة في سلوكهم الخاطئ. ومرة أخرى، يستخدم بولس صورة لفظية، أو مقارنة، لإظهار مدى اختلاف المؤمنين عن غير المؤمنين. مثل الذين يرون في النور، فإن المؤمنين يشبهون الأشخاص الذين يستطيعون فهم ورؤية الحق الروحي - لذلك ينبغي عليهم أن يعيشوا على هذا النحو! أما العصاة، فهم كالأشخاص الذين يعيشون في الظلام، والذين يحتاجون إلى الفهم، كالنور، من المسيح يسوع.</w:t>
      </w:r>
    </w:p>
    <w:p>
      <w:pPr>
        <w:bidi/>
      </w:pPr>
      <w:r>
        <w:rPr>
          <w:rtl/>
          <w:cs/>
          <w:lang w:val="ar_AE" w:bidi="ar_AE"/>
        </w:rPr>
      </w:r>
      <w:r>
        <w:rPr>
          <w:rtl/>
          <w:cs/>
          <w:lang w:val="ar_AE" w:bidi="ar_AE"/>
        </w:rPr>
        <w:t>تذكروا، لقد وصف بولس للتو الأشخاص الذين يكذبون ويقولون إن أفعالهم الخاطئة ليست شريرة - هؤلاء هم الأشخاص الذين يعيشون في الظلام. يبدأ بولس هنا بالقول إنه لا ينبغي للمؤمنين أن يشتركوا مع هؤلاء الأشخاص في فعل الأشياء عينها التي يفعلونها. وكان المؤمنون مثلهم تمامًا، فهم يعيشون أيضًا في الظلمة. ولم يستطيعوا رؤية الحق الروحي وفهمه. وكانوا عصاة منفصلين عن الحياة الجديدة في الله.</w:t>
      </w:r>
    </w:p>
    <w:p>
      <w:pPr>
        <w:bidi/>
      </w:pPr>
      <w:r>
        <w:rPr>
          <w:rtl/>
          <w:cs/>
          <w:lang w:val="ar_AE" w:bidi="ar_AE"/>
        </w:rPr>
      </w:r>
      <w:r>
        <w:rPr>
          <w:rtl/>
          <w:cs/>
          <w:lang w:val="ar_AE" w:bidi="ar_AE"/>
        </w:rPr>
        <w:t>أما الآن، فالمؤمنون لديهم نور من الرب يسوع! هذا النور هو المعرفة الحقيقية عن الله والحياة التي يمنحها للمؤمنين. عندما يمتلك المؤمنون هذا النور، فإنهم ينتمون إلى الرب يسوع وتتغير حياتهم تماماً. يقول كل من الرب يسوع وبولس إن المؤمنين هم أنفسهم أنوار لأنهم يشاركون نور يسوع مع الناس من حولهم.</w:t>
      </w:r>
    </w:p>
    <w:p>
      <w:pPr>
        <w:bidi/>
      </w:pPr>
      <w:r>
        <w:rPr>
          <w:rtl/>
          <w:cs/>
          <w:lang w:val="ar_AE" w:bidi="ar_AE"/>
        </w:rPr>
      </w:r>
      <w:r>
        <w:rPr>
          <w:rtl/>
          <w:cs/>
          <w:lang w:val="ar_AE" w:bidi="ar_AE"/>
        </w:rPr>
        <w:t>توقفوا هنا وناقشوا هذا السؤال في مجموعة: صفوا شخصًا تغيرت حياته تمامًا نحو الأفضل. ربما يوصف شخص أصبح مؤمنًا بالرب يسوع والآن يسلك سلوكًا مختلفًا. كيف تصفون الاختلافات التي طرأت على هذا الشخص الآن؟ كيف يتفاعل الناس مع هذا الشخص الذي تغيَّر؟ أوقفوا سماع هذا التسجيل الصوتي هنا.</w:t>
      </w:r>
    </w:p>
    <w:p>
      <w:pPr>
        <w:bidi/>
      </w:pPr>
      <w:r>
        <w:rPr>
          <w:rtl/>
          <w:cs/>
          <w:lang w:val="ar_AE" w:bidi="ar_AE"/>
        </w:rPr>
      </w:r>
      <w:r>
        <w:rPr>
          <w:rtl/>
          <w:cs/>
          <w:lang w:val="ar_AE" w:bidi="ar_AE"/>
        </w:rPr>
        <w:t>ويدعو بولس أيضًا المؤمنين شعب النور، لأنهم شعب ينتمون إلى الله. ولأنهم ينتمون إلى الله، فيجب أن يتصرفوا بما يُرضيه. ينبغي على المؤمنين أن يتعلموا ما يريده الرب الإله منهم أن يفعلوه. وسيتعلمون هذا وهم يعيشون ويختبرون الله في حياتهم. وكما أن ضوء الشمس يُنمي النبات لتطرح الثمار، فإن هذا النور الروحي يُنمي المؤمن ويثمره بالثمار الروحية، وهو سلوك يرضي الله. هذا النور يدفع المؤمنين إلى السلوك بصلاح وقوامة وأمانة.</w:t>
      </w:r>
    </w:p>
    <w:p>
      <w:pPr>
        <w:bidi/>
      </w:pPr>
      <w:r>
        <w:rPr>
          <w:rtl/>
          <w:cs/>
          <w:lang w:val="ar_AE" w:bidi="ar_AE"/>
        </w:rPr>
      </w:r>
      <w:r>
        <w:rPr>
          <w:rtl/>
          <w:cs/>
          <w:lang w:val="ar_AE" w:bidi="ar_AE"/>
        </w:rPr>
        <w:t>يشدد بولس على نهيه بعدم مشاركة العصاة في أفعالهم. إذ إن هؤلاء الناس عصاة يفتقرون إلى النور أو المعرفة بما يرضي الله. فأفعالهم لا تنتج ثمارًا روحية كما تنتج النباتات ثمارًا طيبة، لذا فإن أفعالهم لا قيمة لها. لا ينبغي لشعب الله أن يضيع وقته في فعل أشياء لا قيمة لها ولا ترضي الله.</w:t>
      </w:r>
    </w:p>
    <w:p>
      <w:pPr>
        <w:bidi/>
      </w:pPr>
      <w:r>
        <w:rPr>
          <w:rtl/>
          <w:cs/>
          <w:lang w:val="ar_AE" w:bidi="ar_AE"/>
        </w:rPr>
      </w:r>
      <w:r>
        <w:rPr>
          <w:rtl/>
          <w:cs/>
          <w:lang w:val="ar_AE" w:bidi="ar_AE"/>
        </w:rPr>
        <w:t>توقفوا هنا وناقشوا هذا السؤال في مجموعة: يقارب بولس المؤمنين بالنباتات التي تثطرح ثمارًا بفضل نور الرب يسوع. فكروا في نبتة تحتاج إلى الكثير من أشعة الشمس لتنمو. إذا كانت النبتة في الظلام، فماذا سيحدث لها؟ كيف سيؤثر الظلام في صحة النبات؟ ما نوع الثمر التي قد يطرحها هذا النبات؟ أوقفوا سماع هذا التسجيل الصوتي هنا.</w:t>
      </w:r>
    </w:p>
    <w:p>
      <w:pPr>
        <w:bidi/>
      </w:pPr>
      <w:r>
        <w:rPr>
          <w:rtl/>
          <w:cs/>
          <w:lang w:val="ar_AE" w:bidi="ar_AE"/>
        </w:rPr>
      </w:r>
      <w:r>
        <w:rPr>
          <w:rtl/>
          <w:cs/>
          <w:lang w:val="ar_AE" w:bidi="ar_AE"/>
        </w:rPr>
        <w:t>بدلاً من ذلك، يجب على المؤمنين أن يشيروا إلى أن هذه الأفعال التافهة ليست ما يريده الله. يوضح بولس مدى خطأ هذه الأفعال بقوله إنه ينبغي على الناس أن يخجلوا حتى من مجرد الحديث عنها. لكن الناس الذين يعيشون في الظلام يحتاجون إلى نور يسوع. عندما يُسَلَّط الضوء على شيء ما، سيرى الناس حقيقته. وبالمثل، عندما يقوم الناس بأعمال شريرة سراً، ويخبرهم المؤمنون بما يقوله كلام الله، فكأن المؤمنين يسلطون الضوء على تلك الأفعال الخاطئة. عندها يستطيع غير المؤمنين أن يروا أن سلوكهم خاطئ ولا يرضي الله. هذه في الواقع إحدى طرائق إظهار المحبة لغير المؤمنين، لأنها تساعدهم على فهم أنهم بحاجة إلى نور يسوع!</w:t>
      </w:r>
    </w:p>
    <w:p>
      <w:pPr>
        <w:bidi/>
      </w:pPr>
      <w:r>
        <w:rPr>
          <w:rtl/>
          <w:cs/>
          <w:lang w:val="ar_AE" w:bidi="ar_AE"/>
        </w:rPr>
      </w:r>
      <w:r>
        <w:rPr>
          <w:rtl/>
          <w:cs/>
          <w:lang w:val="ar_AE" w:bidi="ar_AE"/>
        </w:rPr>
        <w:t>إن نور يسوع لا يُظهر فحسب ماهية أفعالهم، بل يمكنه أيضًا أن يغير غير المؤمنين حتى يصبحوا هم أيضًا من أهل النور. وكما قال بولس سابقاً، كان المؤمنون يعيشون في الظلام حتى جاء النور، يسوع. عندما يشارك المؤمنون النور مع غير المؤمنين، يتعلم غير المؤمنين الحقيقة عن يسوع ويمكنهم أن يصبحوا مؤمنين يشاركون النور أيضاً.</w:t>
      </w:r>
    </w:p>
    <w:p>
      <w:pPr>
        <w:bidi/>
      </w:pPr>
      <w:r>
        <w:rPr>
          <w:rtl/>
          <w:cs/>
          <w:lang w:val="ar_AE" w:bidi="ar_AE"/>
        </w:rPr>
      </w:r>
      <w:r>
        <w:rPr>
          <w:rtl/>
          <w:cs/>
          <w:lang w:val="ar_AE" w:bidi="ar_AE"/>
        </w:rPr>
        <w:t>توقفوا هنا وناقشوا هذا السؤال في مجموعة: فكروا في شخصين، أحدهما يحمل شمعة أو شعلة مشتعلة والآخر يحمل شمعة أو شعلة غير مشتعلة. كيف يمكن للشخص الأول أن "يشارك" نوره مع الآخر؟ كيف يبدو الشخص الثاني مختلفًا الآن؟ ما الذي يستطيع الشخص الثاني فعله الآن بضوء النار والذي لم يكن يستطيع فعله من قبل؟ أوقفوا سماع هذا التسجيل الصوتي هنا.</w:t>
      </w:r>
    </w:p>
    <w:p>
      <w:pPr>
        <w:bidi/>
      </w:pPr>
      <w:r>
        <w:rPr>
          <w:rtl/>
          <w:cs/>
          <w:lang w:val="ar_AE" w:bidi="ar_AE"/>
        </w:rPr>
      </w:r>
      <w:r>
        <w:rPr>
          <w:rtl/>
          <w:cs/>
          <w:lang w:val="ar_AE" w:bidi="ar_AE"/>
        </w:rPr>
        <w:t>ثم يقتبس بولس ترنيمة تصف العملية ذاتها وتستخدم أيضاً تشبيه الضوء. ربما كان المؤمنون يغنون هذه الأغنية عندما كانوا يعمدون مؤمنين آخرين، لتذكير بعضهم بعضًا بقوة نور المسيح في تغيير حياتهم. قبل أن يتبع الناس يسوع، يكونون مثل النائمين. وليسوا واعين بخطاياهم. وتُخبرهم التسبحة أن يستيقظوا! أن ينتبهوا. أما غير المؤمنين فهم كالأموات لأنهم لا يملكون الحياة الجديدة التي يهبها المسيح. وتخبرهم هذه الترنيمة أن يستيقظوا، ويأتوا إلى المسيح، وينالوا حياة جديدة من المسيح! المسيح كالنور، وسيعطي نوره لغير المؤمنين. وحينئذٍ لن يكون غير المؤمنين أشخاصًا في الظلمة، بل أشخاصًا في النور.</w:t>
      </w:r>
    </w:p>
    <w:p>
      <w:pPr>
        <w:bidi/>
      </w:pPr>
      <w:r>
        <w:rPr>
          <w:rtl/>
          <w:cs/>
          <w:lang w:val="ar_AE" w:bidi="ar_AE"/>
        </w:rPr>
      </w:r>
      <w:r>
        <w:rPr>
          <w:rtl/>
          <w:cs/>
          <w:lang w:val="ar_AE" w:bidi="ar_AE"/>
        </w:rPr>
        <w:t>توقّفوا هنا وناقشوا هذا السؤال في مجموعة: ما نوع الترانيم التي لديكم في ثقافتكم لتعليم فكرة ما أو لتذكيركم بأحداث مهمة؟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أفسس 5: 7–14 من الترجمة التي تستسيغونها بالأكثر.</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ينهي بولس المؤمنين عن مشاركة غير المؤمنين في أعمال عصيانهم.</w:t>
      </w:r>
    </w:p>
    <w:p>
      <w:pPr>
        <w:bidi/>
      </w:pPr>
      <w:r>
        <w:rPr>
          <w:rtl/>
          <w:cs/>
          <w:lang w:val="ar_AE" w:bidi="ar_AE"/>
        </w:rPr>
      </w:r>
      <w:r>
        <w:rPr>
          <w:b/>
          <w:rtl/>
          <w:cs/>
          <w:lang w:val="ar_AE" w:bidi="ar_AE"/>
        </w:rPr>
        <w:t>في الجزء الثاني:</w:t>
      </w:r>
      <w:r>
        <w:rPr>
          <w:rtl/>
          <w:cs/>
          <w:lang w:val="ar_AE" w:bidi="ar_AE"/>
        </w:rPr>
        <w:t xml:space="preserve"> يخبرهم بأنهم أبناء النور وعليهم السلوك بما يُظهر ذلك.</w:t>
      </w:r>
    </w:p>
    <w:p>
      <w:pPr>
        <w:bidi/>
      </w:pPr>
      <w:r>
        <w:rPr>
          <w:rtl/>
          <w:cs/>
          <w:lang w:val="ar_AE" w:bidi="ar_AE"/>
        </w:rPr>
      </w:r>
      <w:r>
        <w:rPr>
          <w:b/>
          <w:rtl/>
          <w:cs/>
          <w:lang w:val="ar_AE" w:bidi="ar_AE"/>
        </w:rPr>
        <w:t>في الجزء الثالث:</w:t>
      </w:r>
      <w:r>
        <w:rPr>
          <w:rtl/>
          <w:cs/>
          <w:lang w:val="ar_AE" w:bidi="ar_AE"/>
        </w:rPr>
        <w:t xml:space="preserve"> ينهيهم مجددًا عن مشاركة غير المؤمنين في أفعالهم الخاطئة، بل وضعهم أفعالهم في النور ليرى غير المؤمنين ما يُرضي الله ويُسره. وبمجرد أن يعرفوا بنور يسوع، سيؤمنوا ويصبحوا من أبناء النور.</w:t>
      </w:r>
    </w:p>
    <w:p>
      <w:pPr>
        <w:bidi/>
      </w:pPr>
      <w:r>
        <w:rPr>
          <w:rtl/>
          <w:cs/>
          <w:lang w:val="ar_AE" w:bidi="ar_AE"/>
        </w:rPr>
      </w:r>
      <w:r>
        <w:rPr>
          <w:b/>
          <w:rtl/>
          <w:cs/>
          <w:lang w:val="ar_AE" w:bidi="ar_AE"/>
        </w:rPr>
        <w:t>في الجزء الرابع:</w:t>
      </w:r>
      <w:r>
        <w:rPr>
          <w:rtl/>
          <w:cs/>
          <w:lang w:val="ar_AE" w:bidi="ar_AE"/>
        </w:rPr>
        <w:t xml:space="preserve"> يقتبس بولس ترنيمة تشدد على حديثه بأن غير المؤمنين يحتاجون إلى نور المسيح، حتى لا يظلوا في سباتهم غير واعيين أو أموات.</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هم الذين يستمعون إلى هذه الكلمات وكذلك أهل النور</w:t>
      </w:r>
    </w:p>
    <w:p>
      <w:pPr>
        <w:pStyle w:val="ListBullet"/>
        <w:bidi/>
        <w:spacing w:line="240" w:lineRule="auto"/>
        <w:ind w:left="720"/>
      </w:pPr>
      <w:r>
        <w:rPr>
          <w:rtl/>
          <w:cs/>
          <w:lang w:val="ar_AE" w:bidi="ar_AE"/>
        </w:rPr>
      </w:r>
      <w:r>
        <w:rPr>
          <w:rtl/>
          <w:cs/>
          <w:lang w:val="ar_AE" w:bidi="ar_AE"/>
        </w:rPr>
        <w:t>غير المؤمنين الذين في الظلمة</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الرب الإله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يستخدم بولس في هذا الجزء من رسالته تشبيهاً لمساعدة المؤمنين على فهم الفرق الواضح بين المؤمنين وغير المؤمنين، تماماً كما يختلف النور تماماً عن الظلام.</w:t>
      </w:r>
    </w:p>
    <w:p>
      <w:pPr>
        <w:bidi/>
      </w:pPr>
      <w:r>
        <w:rPr>
          <w:rtl/>
          <w:cs/>
          <w:lang w:val="ar_AE" w:bidi="ar_AE"/>
        </w:rPr>
      </w:r>
      <w:r>
        <w:rPr>
          <w:rtl/>
          <w:cs/>
          <w:lang w:val="ar_AE" w:bidi="ar_AE"/>
        </w:rPr>
        <w:t>تذكر أن بولس قال في الجزء السابق من هذه الرسالة إن الله سيعاقب العصاة. لا يريد بولس أن يعاقب الله المؤمنين، لذلك يقول بولس إنه يجب على المؤمنين ألا ينضموا إلى هؤلاء العصاة أو يشاركوهم في أعمالهم الشريرة. سيشرح بولس لاحقاً كيف ينبغي للمؤمنين أن يتصرفوا مع غير المؤمنين كما يجب.</w:t>
      </w:r>
    </w:p>
    <w:p>
      <w:pPr>
        <w:bidi/>
      </w:pPr>
      <w:r>
        <w:rPr>
          <w:rtl/>
          <w:cs/>
          <w:lang w:val="ar_AE" w:bidi="ar_AE"/>
        </w:rPr>
      </w:r>
      <w:r>
        <w:rPr>
          <w:rtl/>
          <w:cs/>
          <w:lang w:val="ar_AE" w:bidi="ar_AE"/>
        </w:rPr>
        <w:t>في الجزء الثاني من هذا المقطع، يوضح بولس السبب الذي يجعل المؤمنين لا ينبغي لهم الانضمام إلى العصاة: لقد تغيرت حياة المؤمنين تمامًا. في السابق، كان المؤمنون يعصون أيضاً وكانوا مثل الناس يسكنون الظلام. لقد انفصلوا عن الله ولم يتمكنوا من فهم الحقيقة الروحية، لذلك انتموا إلى الظلام بدلاً من الله.</w:t>
      </w:r>
    </w:p>
    <w:p>
      <w:pPr>
        <w:bidi/>
      </w:pPr>
      <w:r>
        <w:rPr>
          <w:rtl/>
          <w:cs/>
          <w:lang w:val="ar_AE" w:bidi="ar_AE"/>
        </w:rPr>
      </w:r>
      <w:r>
        <w:rPr>
          <w:rtl/>
          <w:cs/>
          <w:lang w:val="ar_AE" w:bidi="ar_AE"/>
        </w:rPr>
        <w:t>توقفوا هنا وناقشوا في مجموعة: بعده نشاطًا، اطلب من شخص ما أن يغمض عينيه ويحاول المشي والقيام بمهمة تحتاج إلى القيام بها في الضوء، مثل تحديد صفحة في كتاب أو جمع الطعام حزمة نباتات. انتبهوا وناقشوا كيف أن الوجود في الظلام وعدم القدرة على الرؤية يجعل كل شيء أكثر صعوبة. ناقشوا أنواع الأشياء التي لن تتمكن من اكتشافها أو القيام بها في الظلام. أوقفوا سماع هذا التسجيل الصوتي هنا.</w:t>
      </w:r>
    </w:p>
    <w:p>
      <w:pPr>
        <w:bidi/>
      </w:pPr>
      <w:r>
        <w:rPr>
          <w:rtl/>
          <w:cs/>
          <w:lang w:val="ar_AE" w:bidi="ar_AE"/>
        </w:rPr>
      </w:r>
      <w:r>
        <w:rPr>
          <w:rtl/>
          <w:cs/>
          <w:lang w:val="ar_AE" w:bidi="ar_AE"/>
        </w:rPr>
        <w:t>لكن بولس يقول الآن إن المؤمنين لم يعودوا ينتمون إلى الظلام! لقد منحهم الرب يسوع حياة جديدة ومعرفة بالله، وهي مثل النور. والآن بعد أن أصبح لديهم هذا النور، فإنهم بدورهم ينشرون هذه المعرفة أو يشاركونها. لأن المؤمنين هم أهل النور، أو شعب ينتمي إلى الله، فعليهم أن يعيشوا مثل أهل النور الذين يستطيعون رؤية كيفية فعل الصواب.</w:t>
      </w:r>
    </w:p>
    <w:p>
      <w:pPr>
        <w:bidi/>
      </w:pPr>
      <w:r>
        <w:rPr>
          <w:rtl/>
          <w:cs/>
          <w:lang w:val="ar_AE" w:bidi="ar_AE"/>
        </w:rPr>
      </w:r>
      <w:r>
        <w:rPr>
          <w:rtl/>
          <w:cs/>
          <w:lang w:val="ar_AE" w:bidi="ar_AE"/>
        </w:rPr>
        <w:t>توقفوا هنا وناقشوا كمجموعة: اطلبوا من شخص ما القيام بالمهمة من النشاط الأخير، ولكن هذه المرة مع فتح عينيه. كيف اختلف تصرفهم عن تصرف الشخص الذي كانت عيناه مغمضتين؟ لماذا سيكون الأمر غريباً إذا استمروا في المشي والتصرف كما لو كانت أعينهم مغلقة؟ أوقفوا سماع هذا التسجيل الصوتي هنا.</w:t>
      </w:r>
    </w:p>
    <w:p>
      <w:pPr>
        <w:bidi/>
      </w:pPr>
      <w:r>
        <w:rPr>
          <w:rtl/>
          <w:cs/>
          <w:lang w:val="ar_AE" w:bidi="ar_AE"/>
        </w:rPr>
      </w:r>
      <w:r>
        <w:rPr>
          <w:rtl/>
          <w:cs/>
          <w:lang w:val="ar_AE" w:bidi="ar_AE"/>
        </w:rPr>
        <w:t>لأن الله قد منح المؤمنين النور والحياة، فمن الطبيعي أن يرغبوا في إظهار مدى امتنانهم. يفعلون ذلك من خلال القيام بما يريده الله منهم. إذن، الطريقة الصحيحة التي يجب أن يعيش بها أهل النور هي أن يتعلموا كيف يرضوا الرب الإله. يتوقف بولس ليشرح أن النور يساعد المؤمنين في هذا الأمر. يخلق النور أشياء جيدة، أو أفعالاً جيدة، كما يثمر النبات ثماراً جيدة. إنها تغير أفكار المؤمنين ومواقفهم إذ يفعلون الأمور الصالحة والصحيحة والأمينة، وهذا ما يرضي الله.</w:t>
      </w:r>
    </w:p>
    <w:p>
      <w:pPr>
        <w:bidi/>
      </w:pPr>
      <w:r>
        <w:rPr>
          <w:rtl/>
          <w:cs/>
          <w:lang w:val="ar_AE" w:bidi="ar_AE"/>
        </w:rPr>
      </w:r>
      <w:r>
        <w:rPr>
          <w:rtl/>
          <w:cs/>
          <w:lang w:val="ar_AE" w:bidi="ar_AE"/>
        </w:rPr>
        <w:t>في الجزء الثالث من هذا المقطع، يكرر بولس أن المؤمنين لا يجب أن ينضموا إلى غير المؤمنين. يعيش غير المؤمنين في الظلام، لذلك لا يثمرون أعمالاً صالحة ولا ثماراً طيبة. وأفعالهم بلا قيمة. ليس من المنطقي أن يتصرف أهل النور مثل أهل الظلام.</w:t>
      </w:r>
    </w:p>
    <w:p>
      <w:pPr>
        <w:bidi/>
      </w:pPr>
      <w:r>
        <w:rPr>
          <w:rtl/>
          <w:cs/>
          <w:lang w:val="ar_AE" w:bidi="ar_AE"/>
        </w:rPr>
      </w:r>
      <w:r>
        <w:rPr>
          <w:rtl/>
          <w:cs/>
          <w:lang w:val="ar_AE" w:bidi="ar_AE"/>
        </w:rPr>
        <w:t>توقفوا هنا وناقشوا هذا السؤال في مجموعة: ما الكلمات التي ستستخدمونها لوصف "أهل النور" و"أهل الظلام"؟ فكّر في الكلمات التي تستخدمها لإظهار أن الناس جزء من مجموعة معينة. فكر في الفرق الواضح في طريقة تصرف الناس في النشاطين السابقين والطرق التي ستصف بها كلا الشخصين. أوقفوا سماع هذا التسجيل الصوتي هنا.</w:t>
      </w:r>
    </w:p>
    <w:p>
      <w:pPr>
        <w:bidi/>
      </w:pPr>
      <w:r>
        <w:rPr>
          <w:rtl/>
          <w:cs/>
          <w:lang w:val="ar_AE" w:bidi="ar_AE"/>
        </w:rPr>
      </w:r>
      <w:r>
        <w:rPr>
          <w:rtl/>
          <w:cs/>
          <w:lang w:val="ar_AE" w:bidi="ar_AE"/>
        </w:rPr>
        <w:t>بدلاً من القيام بتلك الأفعال الخاطئة، ينبغي على المؤمنين أن يكشفوا أو يوضحوا كيف أن تلك الأفعال لا ترضي الله. إن أعمال المؤمنين الصالحة تكشف عن أعمال الناس الخاطئة، تماماً كما يكشف الضوء ما في مكان مظلم. يقول بولس إن هذه الأفعال الخاطئة مخزية للغاية لدرجة أنه لا ينبغي لأحد أن يتحدث عنها. لكن عندما يسطع النور في الظلام، نستطيع أن نرى الأشياء التي لم نكن نستطيع رؤيتها من قبل.</w:t>
      </w:r>
    </w:p>
    <w:p>
      <w:pPr>
        <w:bidi/>
      </w:pPr>
      <w:r>
        <w:rPr>
          <w:rtl/>
          <w:cs/>
          <w:lang w:val="ar_AE" w:bidi="ar_AE"/>
        </w:rPr>
      </w:r>
      <w:r>
        <w:rPr>
          <w:rtl/>
          <w:cs/>
          <w:lang w:val="ar_AE" w:bidi="ar_AE"/>
        </w:rPr>
        <w:t>تذكروا، في القسم الأخير، قال بولس إن على المؤمنين أن يفعلوا كل شيء بمحبة. لذلك عندما يقول المؤمنون لغير المؤمنين إن بعض السلوكيات خاطئة، ينبغي عليهم أن يفعلوا ذلك لأنهم يهتمون لأمرهم. وعليهم أن يفعلوا ذلك بوداعة، لمساعدة غير المؤمن. وبالمثل، يذكّر بولس المؤمنين الآن بأنه عندما يسطع النور على الأشياء، يمكن للناس أن يروا ما هي تلك الأشياء حقًا. عندما يدرك الناس مدى سوء هذه الأفعال، يصبح من الصعب عليهم تصديق الكذبة القائلة بأن هذه الأعمال صالحة. يذكّرهم بولس كيف يمكن لنور الرب يسوع أن يغير الناس. وكما غيّر يسوع المؤمنين من أهل الظلام إلى أهل النور، فعندما يُنير المؤمنون الطريق أو يشاركون بمعرفة يسوع، فقد يطال التغيير غير المؤمنون. عندما يختار غير المؤمنين الإيمان بيسوع، يجعلهم يسوع أهل نور بدلاً من أهل ظلام.</w:t>
      </w:r>
    </w:p>
    <w:p>
      <w:pPr>
        <w:bidi/>
      </w:pPr>
      <w:r>
        <w:rPr>
          <w:rtl/>
          <w:cs/>
          <w:lang w:val="ar_AE" w:bidi="ar_AE"/>
        </w:rPr>
      </w:r>
      <w:r>
        <w:rPr>
          <w:rtl/>
          <w:cs/>
          <w:lang w:val="ar_AE" w:bidi="ar_AE"/>
        </w:rPr>
        <w:t>في الجزء الرابع من هذا المقطع، يقتبس بولس تسبحة كان المؤمنون على دراية بها، التي ربما كانوا يرنمونها في المعموديات. تستخدم هذه الأغنية تشبيه النور ذاته بالإضافة إلى تشبيهين آخرين لتذكير المؤمنين بقوة نور المسيح. تقول التسبحة إن غير المؤمنين يشبهون الناس النائمين أو الموتى. وتحض غير المؤمنين على الاستيقاظ والوعي. والتوقف عن التصرف كالأموات، ويقبلوا حياة الله. عندما يفعلون ذلك، سيمنحهم المسيح صلاحه وحقه كما تمنح الشمس النور.</w:t>
      </w:r>
    </w:p>
    <w:p>
      <w:pPr>
        <w:bidi/>
      </w:pPr>
      <w:r>
        <w:rPr>
          <w:rtl/>
          <w:cs/>
          <w:lang w:val="ar_AE" w:bidi="ar_AE"/>
        </w:rPr>
      </w:r>
      <w:r>
        <w:rPr>
          <w:rtl/>
          <w:cs/>
          <w:lang w:val="ar_AE" w:bidi="ar_AE"/>
        </w:rPr>
        <w:t>توقفوا هنا وناقشوا في مجموعة: كيف ستدرجون هذه التسبحة في ترجمتكم؟ كيف ستُظهرون أن هذا اقتباس خاص؟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قيامكم بذلك، قد ترغبون في الحصول على رسومات أو أشياء أو حتى أشخاص لتمثيل بولس وسامعي رسالته وغير المؤمنين ويسوع والله الآب.</w:t>
      </w:r>
    </w:p>
    <w:p>
      <w:pPr>
        <w:bidi/>
      </w:pPr>
      <w:r>
        <w:rPr>
          <w:rtl/>
          <w:cs/>
          <w:lang w:val="ar_AE" w:bidi="ar_AE"/>
        </w:rPr>
      </w:r>
      <w:r>
        <w:rPr>
          <w:rtl/>
          <w:cs/>
          <w:lang w:val="ar_AE" w:bidi="ar_AE"/>
        </w:rPr>
        <w:t>اختاروا أشخاصًا أو رسومات أو أشياء لتمثل كل هذه العناصر. عندما تبدأ في إعادة سرد قصة هذه الآيات، تذكر أن بولس يتحدث إلى المؤمنين. اجعل المؤمنين وغير المؤمنين يقفون معاً في منطقة مظلمة أو منطقة تمثل الظلام. اطلبوا من الممثل الذي يؤدي دور يسوع أن يقف في منطقة مختلفة تُمثّل منطقة نور. بينما يقف الناس في منطقة الظلام، يمكنهم إغلاق أعينهم حتى يتخيلوا أنهم في الظلام. ثم عندما يقول بولس: "فَلَا تَكُونُوا شُرَكَاءَهُمْ [العصاة]"، فليفتح المؤمنون أعينهم ويتركوا المنطقة المظلمة وينضموا إلى يسوع في المنطقة التي تمثل النور. والآن يذكِّر بولس المؤمنين بأنهم كانوا سابقًا في الظلمة، أما الآن فهم في النور. بينما يصف بولس الأشياء الجيدة التي تحدث في النور، مثل البر والصلاح والحق، فليقم المؤمنون بالأفعال التي يقوم بها الشخص البار والصالح. بل يمكنك حتى أن تجعل المؤمنين يمثلون أنهم أشجار تنتج ثماراً طيبة. أظهر أن الرب الإله يراقب ما يفعلونه وأنه راضٍ عن المؤمنين. اطلبوا من غير المؤمنين أن يمثلوا أفعال شريرة. لعلّ غير المؤمنين يغمضون أعينهم أثناء قيامهم بهذه الأفعال ليُظهروا أنهم لا يعرفون ما يفعلون. ثم أظهر أن المؤمنين لا يشاركون غير المؤمنين ولا يتحدثون حتى عن الأعمال الشريرة. لكن المؤمنين يبدأون في إنارة المنطقة المظلمة. بينما يُضيء النور في المنطقة المظلمة، أظهروا أنهم يفتحون أعينهم ويرون أفعالهم الشريرة. الآن يستطيع العديد من غير المؤمنين أن يدخلوا بأنفسهم إلى منطقة النور. يبدأ الناس في منطقة النور في ترنيم التسبحة. ويمكنهم أن يرنِّموها للذين لا يؤمنون في المنطقة المظلمة. ويرنمون لهم ويطلبون منهم أن يستيقظوا! بينما يستيقظون، يستطيع المسيح يسوع أن يأتي ويسطع نوره عليهم. والآن يمكن لهؤلاء غير المؤمنين أن ينضموا إلى المؤمنين في منطقة النور.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5: 7–14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هذه الكلمات وهم أنفسهم أهل النور</w:t>
      </w:r>
    </w:p>
    <w:p>
      <w:pPr>
        <w:pStyle w:val="ListBullet"/>
        <w:bidi/>
        <w:spacing w:line="240" w:lineRule="auto"/>
        <w:ind w:left="720"/>
      </w:pPr>
      <w:r>
        <w:rPr>
          <w:rtl/>
          <w:cs/>
          <w:lang w:val="ar_AE" w:bidi="ar_AE"/>
        </w:rPr>
      </w:r>
      <w:r>
        <w:rPr>
          <w:rtl/>
          <w:cs/>
          <w:lang w:val="ar_AE" w:bidi="ar_AE"/>
        </w:rPr>
        <w:t>غير المؤمنين</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الرب الإله</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ويقول بولس: "الله يعاقب العصاة، لذلك لا تنضموا إليهم في أعمالهم الشريرة. وأنتم كنت عصيانًا، مثل الذين يعيشون في الظلمة ومنفصلين عن الله. الآن فيكم نور الرب يسوع، وتشعون به. وأصبحتم شعب الرب يسوع، تصرفوا كالذين يرون، لا كالعميان. تعلَّموا ما يريده الرب الإله منكم أن تفعلوه. وكما يُنتج النبات ثمرًا، كذلك يُنتج نور يسوع الروحي ثمرًا روحيًا. ونور الرب يسوع يدفعكم إلى فعل الصلاح والصواب والأمانة".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"يحزنني أن أرى الناس الذين لديهم نور يسوع يتصرفون مثل الذين في الظلمة، يتعثرون ويؤذون أنفسهم". "إنهم لا ينظرون إلى الحقيقة حول يسوع التي يمكنهم رؤيتها الآن"، أو "آمل أن يفهم المؤمنون أنه ينبغي عليهم أن يتعلموا ما يرضي الله ليس فقط لتجنب العقاب، ولكن لأنهم ممتنون لنور يسوع"، أو "أتذكر كيف غيّر نور يسوع حياتي. كان نوره قويًا بما يكفي لإنقاذي، مع أنني كنت ممتلئًا بالظلمة. أُسبِّح الرب يسوع على لطفه وقوته!"</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الممثل بعبارات مثل: "أريد الخير لشعبي، وأن يتعلموا السلوك الذي يجلب لهم السعادة ويساعدهم على معرفة المزيد عني"، أو "لقد أظهرت لشعبي السلوك الذي يرضيني في كتبي المقدسة وسأساعدهم على فهم ذلك عندما يسمعون تلك الكلمات"، أو "المؤمنون هم شعبي - أنا أحميهم وأرعاهم وأنا من يجلب الخير لحياتهم. لا أريدهم أن يفعلوا أشياءً تؤذيهم وتؤذي من حولهم".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ومرة أخرى، يقول بولس: "لا تشاركوا في أفعال غير المؤمنين الذين يحيون في الظلمة. أفعالهم بلا قيمة ولا تُنتج ثمرًا روحيًا. وعندما لا يستطيع الآخرون رؤيتهم، يفعلون أشياء شريرة لدرجة أنه لا ينبغي لأحد أن يتحدث عنها! يجب أن تُظهروا أن أفعالهم خاطئة. عندما تخبرهم أن ما يفعلونه شرير، فإن ذلك مثل أن يُضيء نورًا عليهم. ويرى الجميع أن أفعالهم خاطئة وغير مُرضية 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يجيب الممثل بعبارات مثل: "أشعر ببعض الخوف من إظهار للناس أن ما يفعلونه لا يرضي الله، لكنني سأحاول القيام بذلك على أي حال لأنني أعرف أن غير المؤمنين بحاجة إلى نور يسوع"، أو "إن تشبيه النور والظلمة هذا تذكير جيد - لن يكون ثمة معنى إذا تصرف المؤمنون مثل الأشخاص الذين لا يستطيعون الرؤية بينما لديهم في الواقع نور يسوع!" أو "أشعر بالتشجيع من الطريقة التي يغيرني بها نور يسوع، وعندما أرى غير المؤمنين يتلقون نور يسوع، أعلم أنهم سيرون ثمارًا طيبة في حياتهم قريبًا!"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"عندما يشرق نور الله على غير المؤمنين، يستطيعون أن يتوقفوا عن أعمالهم الشريرة ويصبحوا أهل النور أيضاً". هذا يشبه الترنيمة التي تقول: "يا أيها النائمون، استيقظوا وانتبهوا لأفعالكم الخاطئة! أنتم الذين كأنتم مثل الأموات، لأنك لا تملكون حياة الله الجديدة، تعالوا إلى الله! وسيُعطيكم المسيح نوره لتعرفوه".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الممثلين الذين يؤدون دور غير المؤمنين: "بماذا تشعرون أو تفكرون؟" قد يجيب الممثل بعبارات مثل: "لا يروقني شعوري عندما أعرف أنني أفعل خطأ، لذلك لن أنتبه للفرق بين السلوك الصحيح والسلوك الخاطئ. سأغمض عيني حتى لا أتعلم ذلك"، أو "يبدو تعلّم طريقة جديدة تمامًا مخيفًا. أنا متأكد تمامًا من أنني لم أستطع التغيير على أي حال. أن يصبح شخصًا جديدًا أمر صعب جدًا على أي شخص أن يفعله بمفرده!"</w:t>
      </w:r>
    </w:p>
    <w:p>
      <w:pPr>
        <w:pStyle w:val="ListBullet"/>
        <w:bidi/>
        <w:spacing w:line="240" w:lineRule="auto"/>
        <w:ind w:left="720"/>
      </w:pPr>
      <w:r>
        <w:rPr>
          <w:rtl/>
          <w:cs/>
          <w:lang w:val="ar_AE" w:bidi="ar_AE"/>
        </w:rPr>
      </w:r>
      <w:r>
        <w:rPr>
          <w:rtl/>
          <w:cs/>
          <w:lang w:val="ar_AE" w:bidi="ar_AE"/>
        </w:rPr>
        <w:t>واطرحوا على الشخص الذي يؤدي دور يسوع السؤال التالي: "بمَ تشعر أو فيمَ تفكِّر؟" قد يجيب الممثل بعبارات مثل: "يحزنني أن أرى الناس يعيشون كما لو كانوا أمواتًا بالفعل لأنهم لا يملكون الحياة الجديدة التي يمكنني أن أمنحها لهم"، أو "أريد من أتباعي، وهم الناس الذين يحملون نوري، أن يشاركوا الأخبار السارة عني، حتى يتمكن الجميع من أن يكونوا في النور"، أو "أنا دائمًا على استعداد لإعطاء نوري لأي شخص، بغض النظر عن هويته أو متى يتعرف عليّ لأنني أريد أن تكون لجميع الناس علاقة جيدة معي".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5: 7–14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ويقول بولس إن المؤمنين كانوا مرة في </w:t>
      </w:r>
      <w:r>
        <w:rPr>
          <w:b/>
          <w:rtl/>
          <w:cs/>
          <w:lang w:val="ar_AE" w:bidi="ar_AE"/>
        </w:rPr>
        <w:t>الظلمة</w:t>
      </w:r>
      <w:r>
        <w:rPr>
          <w:rtl/>
          <w:cs/>
          <w:lang w:val="ar_AE" w:bidi="ar_AE"/>
        </w:rPr>
        <w:t xml:space="preserve">، أي أنهم كانوا منفصلين عن الله وعن حياته الجديدة. كانوا مثل الناس في الظلمة، غير قادرين على رؤية الرب يسوع وإدراكه. والآن أصبح لديهم </w:t>
      </w:r>
      <w:r>
        <w:rPr>
          <w:b/>
          <w:rtl/>
          <w:cs/>
          <w:lang w:val="ar_AE" w:bidi="ar_AE"/>
        </w:rPr>
        <w:t>نور</w:t>
      </w:r>
      <w:r>
        <w:rPr>
          <w:rtl/>
          <w:cs/>
          <w:lang w:val="ar_AE" w:bidi="ar_AE"/>
        </w:rPr>
        <w:t xml:space="preserve"> الرب يسوع. ويشبِّه بولس يسوع بالنور – من نار أو شمس – الذي يشاركه مع المؤمنين ليعرفوا عنه وينالوا حياة جديدة. وهم الآن يملكون هذا النور أيضًا الذي يمكنهم مشاركته مع آخرين.</w:t>
      </w:r>
    </w:p>
    <w:p>
      <w:pPr>
        <w:bidi/>
      </w:pPr>
      <w:r>
        <w:rPr>
          <w:rtl/>
          <w:cs/>
          <w:lang w:val="ar_AE" w:bidi="ar_AE"/>
        </w:rPr>
      </w:r>
      <w:r>
        <w:rPr>
          <w:rtl/>
          <w:cs/>
          <w:lang w:val="ar_AE" w:bidi="ar_AE"/>
        </w:rPr>
        <w:t xml:space="preserve">إن لزم الأمر، توقّفوا هنا وناقشوا معًا كيف ستتحدثون عن </w:t>
      </w:r>
      <w:r>
        <w:rPr>
          <w:b/>
          <w:rtl/>
          <w:cs/>
          <w:lang w:val="ar_AE" w:bidi="ar_AE"/>
        </w:rPr>
        <w:t>أولاد النور</w:t>
      </w:r>
      <w:r>
        <w:rPr>
          <w:rtl/>
          <w:cs/>
          <w:lang w:val="ar_AE" w:bidi="ar_AE"/>
        </w:rPr>
        <w:t xml:space="preserve"> </w:t>
      </w:r>
      <w:r>
        <w:rPr>
          <w:b/>
          <w:rtl/>
          <w:cs/>
          <w:lang w:val="ar_AE" w:bidi="ar_AE"/>
        </w:rPr>
        <w:t>وأولاد الظلمة</w:t>
      </w:r>
      <w:r>
        <w:rPr>
          <w:rtl/>
          <w:cs/>
          <w:lang w:val="ar_AE" w:bidi="ar_AE"/>
        </w:rPr>
        <w:t>. أوقفوا سماع هذا التسجيل الصوتي هنا.</w:t>
      </w:r>
    </w:p>
    <w:p>
      <w:pPr>
        <w:bidi/>
      </w:pPr>
      <w:r>
        <w:rPr>
          <w:rtl/>
          <w:cs/>
          <w:lang w:val="ar_AE" w:bidi="ar_AE"/>
        </w:rPr>
      </w:r>
      <w:r>
        <w:rPr>
          <w:rtl/>
          <w:cs/>
          <w:lang w:val="ar_AE" w:bidi="ar_AE"/>
        </w:rPr>
        <w:t xml:space="preserve">ويقول بولس إن المؤمنين هم أنوار في </w:t>
      </w:r>
      <w:r>
        <w:rPr>
          <w:b/>
          <w:rtl/>
          <w:cs/>
          <w:lang w:val="ar_AE" w:bidi="ar_AE"/>
        </w:rPr>
        <w:t>الرب</w:t>
      </w:r>
      <w:r>
        <w:rPr>
          <w:rtl/>
          <w:cs/>
          <w:lang w:val="ar_AE" w:bidi="ar_AE"/>
        </w:rPr>
        <w:t>. الرب هو السيّد على الآخرين وله سُلطان كامل، لذلك استخدم بنو إسرائيل هذه الكلمة للإشارة إلى الله لأنه له سُلطان على العالم كله. وعلى الأرجح فإن كلمة الرب هنا تشير إلى يسوع، لأن بولس يقول لاحقًا في هذا القسم إن المسيح يسوع هو الذي يضيء كالنار.</w:t>
      </w:r>
    </w:p>
    <w:p>
      <w:pPr>
        <w:bidi/>
      </w:pPr>
      <w:r>
        <w:rPr>
          <w:rtl/>
          <w:cs/>
          <w:lang w:val="ar_AE" w:bidi="ar_AE"/>
        </w:rPr>
      </w:r>
      <w:r>
        <w:rPr>
          <w:rtl/>
          <w:cs/>
          <w:lang w:val="ar_AE" w:bidi="ar_AE"/>
        </w:rPr>
        <w:t xml:space="preserve">ولأن المؤمنين شعب نور، ينبغي أن يدركوا ما يُرضي الرب. هنا، على الأرجح يشير بولس إلى الله الآب. وكتّاب الرسائل غالبًا ما يستخدمون عبارة "يُسر الرب" عندما يتحدثون عن الله. لمزيدٍ من المعلومات عن الكلمة </w:t>
      </w:r>
      <w:r>
        <w:rPr>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ويقول بولس إن هذا النور يُثمر الخير و</w:t>
      </w:r>
      <w:r>
        <w:rPr>
          <w:b/>
          <w:rtl/>
          <w:cs/>
          <w:lang w:val="ar_AE" w:bidi="ar_AE"/>
        </w:rPr>
        <w:t>البر</w:t>
      </w:r>
      <w:r>
        <w:rPr>
          <w:rtl/>
          <w:cs/>
          <w:lang w:val="ar_AE" w:bidi="ar_AE"/>
        </w:rPr>
        <w:t xml:space="preserve"> والحق. شخص بار، يثق في الله وله علاقة جيدة معه. وهذا يجعلهم يتصرفون بالطريقة الصحيحة. والحق هنا يعني العيش بأمانة وصدق. لمزيد من المعلومات عن </w:t>
      </w:r>
      <w:r>
        <w:rPr>
          <w:rtl/>
          <w:cs/>
          <w:lang w:val="ar_AE" w:bidi="ar_AE"/>
        </w:rPr>
        <w:t>البر</w:t>
      </w:r>
      <w:r>
        <w:rPr>
          <w:rtl/>
          <w:cs/>
          <w:lang w:val="ar_AE" w:bidi="ar_AE"/>
        </w:rPr>
        <w:t>، راجعوا قاموس المصطلحات الرئيسي. استخدموا الكلمة أو العبارة ذاتها التي استخدمتموها في المقاطع السابقة للإشارة إلى البِر.</w:t>
      </w:r>
    </w:p>
    <w:p>
      <w:pPr>
        <w:bidi/>
      </w:pPr>
      <w:r>
        <w:rPr>
          <w:rtl/>
          <w:cs/>
          <w:lang w:val="ar_AE" w:bidi="ar_AE"/>
        </w:rPr>
      </w:r>
      <w:r>
        <w:rPr>
          <w:rtl/>
          <w:cs/>
          <w:lang w:val="ar_AE" w:bidi="ar_AE"/>
        </w:rPr>
        <w:t xml:space="preserve">ويقتبس ترنيمة تقول: "سيضيء </w:t>
      </w:r>
      <w:r>
        <w:rPr>
          <w:b/>
          <w:rtl/>
          <w:cs/>
          <w:lang w:val="ar_AE" w:bidi="ar_AE"/>
        </w:rPr>
        <w:t>المسيح</w:t>
      </w:r>
      <w:r>
        <w:rPr>
          <w:rtl/>
          <w:cs/>
          <w:lang w:val="ar_AE" w:bidi="ar_AE"/>
        </w:rPr>
        <w:t xml:space="preserve"> عليك". والمسيح مرادف للقب "المسيّا"، التي تشير إلى الملك والمخلّص المحدد الذي وعد الله بإرساله، وهو يسوع. ولمزيد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5:15–21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5: 15–21 واحفظوه في قلوبكم.</w:t>
      </w:r>
    </w:p>
    <w:p>
      <w:pPr>
        <w:bidi/>
      </w:pPr>
      <w:r>
        <w:rPr>
          <w:rtl/>
          <w:cs/>
          <w:lang w:val="ar_AE" w:bidi="ar_AE"/>
        </w:rPr>
      </w:r>
      <w:r>
        <w:rPr>
          <w:rtl/>
          <w:cs/>
          <w:lang w:val="ar_AE" w:bidi="ar_AE"/>
        </w:rPr>
        <w:t>استمعوا إلى نسخة صوتية من أفسس 5: 15–21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5: 15–21 من الترجمة التي تستسيغونها بالأكثر.</w:t>
      </w:r>
    </w:p>
    <w:p>
      <w:pPr>
        <w:bidi/>
      </w:pPr>
      <w:r>
        <w:rPr>
          <w:rtl/>
          <w:cs/>
          <w:lang w:val="ar_AE" w:bidi="ar_AE"/>
        </w:rPr>
      </w:r>
      <w:r>
        <w:rPr>
          <w:rtl/>
          <w:cs/>
          <w:lang w:val="ar_AE" w:bidi="ar_AE"/>
        </w:rPr>
        <w:t>لقد وصف بولس للتو كيف أن أسلوب حياة المؤمنين يختلف عن أسلوب حياة غير المؤمنين، تماماً كما يختلف النور عن الظلام. يقول بولس إنه نظراً لأنهم أهل النور، يجب على المؤمنين أن يعيشوا بيقظة وانتباه. عليهم أن يدركوا مدى أهمية كل لحظة بسبب سوء كل شيء من حولهم. بدلاً من إضاعة وقتهم في السكر والإهمال، يجب على المؤمنين أن يتعلموا ما يرضي الله. ويساعدهم الروح القدس على فعل ذلك، لذا ينبغي على المؤمنين أن يدعوه يعمل في حياتهم. وهو سيملأهم بالفرح ويساعدهم على السلوك بطريقة ترضي الله.</w:t>
      </w:r>
    </w:p>
    <w:p>
      <w:pPr>
        <w:bidi/>
      </w:pPr>
      <w:r>
        <w:rPr>
          <w:rtl/>
          <w:cs/>
          <w:lang w:val="ar_AE" w:bidi="ar_AE"/>
        </w:rPr>
      </w:r>
      <w:r>
        <w:rPr>
          <w:rtl/>
          <w:cs/>
          <w:lang w:val="ar_AE" w:bidi="ar_AE"/>
        </w:rPr>
        <w:t>ومثلما كان يفعل كثيرًا، يحض بولس المؤمنين على تجنب الخطية ثم يعطيهم الفعل البديل الصحيح. عندما يحض المؤمنين على توخي الحذر، يقول إنه يجب ألا يكونوا غير حكماء. بل يجب أن يكونوا حكماء، وأن يتصرفوا بالطريقة الصحيحة بفضل ما يتعلمونه من الله. وحدهم الحمقى مَن يرفضون تعليم الله ويعيشون بما لا يُرضي الله. للأسف، كثيرون حمقى. ربما كان بولس يفكر في معاناة المؤمنين عندما يقول إن الوقت الحالي شرير، بمعنى أن الشيطان يحكم أو له سلطة على الأرض. خلال هذا الوقت، حكمت الإمبراطورية الرومانية المنطقة. كان الرومان يضطهدون المؤمنين أكثر من أي وقت مضى.</w:t>
      </w:r>
    </w:p>
    <w:p>
      <w:pPr>
        <w:bidi/>
      </w:pPr>
      <w:r>
        <w:rPr>
          <w:rtl/>
          <w:cs/>
          <w:lang w:val="ar_AE" w:bidi="ar_AE"/>
        </w:rPr>
      </w:r>
      <w:r>
        <w:rPr>
          <w:rtl/>
          <w:cs/>
          <w:lang w:val="ar_AE" w:bidi="ar_AE"/>
        </w:rPr>
        <w:t>توقّفوا هنا وناقشوا هذا السؤال في مجموعة: فكّروا في وقت كان فيه شخص خطير أو سيء يحكم إحدى البلدان أو بلدكم. ما الكلمات التي تستخدمون لوصف ذلك الوقت؟ وكيف تُظهرون أن هذا ليس وقتًا جيدًا أو آمنًا؟ أوقفوا سماع هذا التسجيل الصوتي هنا.</w:t>
      </w:r>
    </w:p>
    <w:p>
      <w:pPr>
        <w:bidi/>
      </w:pPr>
      <w:r>
        <w:rPr>
          <w:rtl/>
          <w:cs/>
          <w:lang w:val="ar_AE" w:bidi="ar_AE"/>
        </w:rPr>
      </w:r>
      <w:r>
        <w:rPr>
          <w:rtl/>
          <w:cs/>
          <w:lang w:val="ar_AE" w:bidi="ar_AE"/>
        </w:rPr>
        <w:t>ولأن المؤمنين لا يستطيعون أن يكونوا متأكدين من طول العمر الذي سيعيش فيه، فهم بحاجة إلى موقف حكيم من الطريقة التي يقضون بها وقتهم. وبدلًا من استخدامه في أشياء بلا قيمة، ينبغي أن يستخدموا كل فرصة لعمل الخير ومشاركة الأخبار السارة عن يسوع مع الجميع. وبدلًا من أن يكونوا حمقى، يجب أن يتعلموا ويفهموا ما يريده الرب الإله منهم.</w:t>
      </w:r>
    </w:p>
    <w:p>
      <w:pPr>
        <w:bidi/>
      </w:pPr>
      <w:r>
        <w:rPr>
          <w:rtl/>
          <w:cs/>
          <w:lang w:val="ar_AE" w:bidi="ar_AE"/>
        </w:rPr>
      </w:r>
      <w:r>
        <w:rPr>
          <w:rtl/>
          <w:cs/>
          <w:lang w:val="ar_AE" w:bidi="ar_AE"/>
        </w:rPr>
        <w:t>وإذا كان المؤمنون يتعلّمون فيجب أن تكون عقولهم متنبهة ومستعدة للتعلم. وعليهم ألا يسرفوا في شرب الخمر المُسكر ويفقدون السيطرة على أفعالهم، ويتصرفون بما لا يليق مما يدمر حياتهم. بدلاً من ترك أمور مثل الإفراط في شرب الخمر تتحكم في أفعالهم، يجب على المؤمنين أن يتركوا الروح القدس يتحكم في أفعالهم. يساعد الروح القدس المؤمنين على التصرف بحكمة، ومعرفة إرادة الله، والعيش بالطريقة التي ترضي الله.</w:t>
      </w:r>
    </w:p>
    <w:p>
      <w:pPr>
        <w:bidi/>
      </w:pPr>
      <w:r>
        <w:rPr>
          <w:rtl/>
          <w:cs/>
          <w:lang w:val="ar_AE" w:bidi="ar_AE"/>
        </w:rPr>
      </w:r>
      <w:r>
        <w:rPr>
          <w:rtl/>
          <w:cs/>
          <w:lang w:val="ar_AE" w:bidi="ar_AE"/>
        </w:rPr>
        <w:t>توقّفوا هنا وناقشوا هذا السؤال في مجموعة: في ثقافتكم، ما نوع الكحوليات التي يشربها الناس؟ متى يكون الشرب مناسباً، وبأي طريقة يكون مناسباً، ومتى لا يكون كذلك؟ عندما يشرب الناس كثيرًا، إلى أي مدى تكون تصرفاتهم مختلفة عن المعتاد؟ أوقفوا سماع هذا التسجيل الصوتي هنا.</w:t>
      </w:r>
    </w:p>
    <w:p>
      <w:pPr>
        <w:bidi/>
      </w:pPr>
      <w:r>
        <w:rPr>
          <w:rtl/>
          <w:cs/>
          <w:lang w:val="ar_AE" w:bidi="ar_AE"/>
        </w:rPr>
      </w:r>
      <w:r>
        <w:rPr>
          <w:rtl/>
          <w:cs/>
          <w:lang w:val="ar_AE" w:bidi="ar_AE"/>
        </w:rPr>
        <w:t>ينبغي أن تكون حياة المؤمنين مليئة بالاحتفال المبهج، ليس لأنهم ممتلئون بالخمر وسكارى، بل لأن الروح القدس يملأهم ويمنحهم الفرح. ثم يعبد المؤمنون الله بالترنيم ليذكروا بعضهم بعضاً وليحتفلوا معاً بمن هو الله وما فعله. يقودهم الروح القدس إلى غناء أناشيد مثل مزامير الملك داود حول ما فعله الله من أجل إسرائيل أو إلى غناء أناشيد جديدة لتكريم يسوع على ما فعله. وأحياناً، عندما يجتمع المؤمنون، يمنحهم الروح القدس كلمات لأغانٍ جديدة في تلك اللحظة. عندما يعزف المؤمنون الموسيقى بأصواتهم وآلاتهم الموسيقية لتمجيد الرب يسوع، فإنهم يفعلون ذلك بفرح وحماس.</w:t>
      </w:r>
    </w:p>
    <w:p>
      <w:pPr>
        <w:bidi/>
      </w:pPr>
      <w:r>
        <w:rPr>
          <w:rtl/>
          <w:cs/>
          <w:lang w:val="ar_AE" w:bidi="ar_AE"/>
        </w:rPr>
      </w:r>
      <w:r>
        <w:rPr>
          <w:rtl/>
          <w:cs/>
          <w:lang w:val="ar_AE" w:bidi="ar_AE"/>
        </w:rPr>
        <w:t>توقّفوا هنا وناقشوا هذا السؤال في مجموعة: يقول بولس إن المؤمنين يستطيعون التحدث مع بعضهم بعضًا بكلمات التسبيح. تذكّروا كيف اقتبس بولس في المقطع الأخير من الرسالة، ترنيمة لتذكير المؤمنين بما فعله المسيح. في رأيكم، لماذا يستخدم بولس الترانيم لتذكير الناس بالحق؟ كيف تساعد الأناجيل الناس على تذكّر الكلمات والأفكار؟ كيف تستخدمون الأغاني في ثقافتكم؟ ومتى كانت الأوقات التي يردد فيها الناس الأغاني معًا؟ أوقفوا سماع هذا التسجيل الصوتي هنا.</w:t>
      </w:r>
    </w:p>
    <w:p>
      <w:pPr>
        <w:bidi/>
      </w:pPr>
      <w:r>
        <w:rPr>
          <w:rtl/>
          <w:cs/>
          <w:lang w:val="ar_AE" w:bidi="ar_AE"/>
        </w:rPr>
      </w:r>
      <w:r>
        <w:rPr>
          <w:rtl/>
          <w:cs/>
          <w:lang w:val="ar_AE" w:bidi="ar_AE"/>
        </w:rPr>
        <w:t>كما يجعل الروح القدس المؤمنين يشكرون الله الآب دائمًا على كل ما يحدث. إنهم يفعلون ذلك باسم يسوع المسيح، بسبب ما فعله المسيح. أعاد يسوع المسيح المؤمنين إلى علاقة صحيحة مع الله حتى يتمكن الروح القدس من أن يملأهم ويمنحهم القوة للعيش بهذه الطريقة المبهجة.</w:t>
      </w:r>
    </w:p>
    <w:p>
      <w:pPr>
        <w:bidi/>
      </w:pPr>
      <w:r>
        <w:rPr>
          <w:rtl/>
          <w:cs/>
          <w:lang w:val="ar_AE" w:bidi="ar_AE"/>
        </w:rPr>
      </w:r>
      <w:r>
        <w:rPr>
          <w:rtl/>
          <w:cs/>
          <w:lang w:val="ar_AE" w:bidi="ar_AE"/>
        </w:rPr>
        <w:t>كما أن الروح القدس يمنح القوة لكل مؤمن، حتى القادة، للخضوع، أو الاستعداد لطاعة بعضهم بعضًا بدلاً من الإصرار على تحقيق رغباتهم. ويقول بولس إنهم يفعلون هذا في خوف المسيح، أي أنهم يطيعون لأنهم يتقون المسيح، أو يكرمونه. عندما يخضعون لبعضهم بعضًا، فإنهم يظهرون احترامهم ليسوع المسيح لأنهم متواضعون مثله. ويطيعون بعضهم بعضًا كما أطاع الرب يسوع الله أبيه.</w:t>
      </w:r>
    </w:p>
    <w:p>
      <w:pPr>
        <w:bidi/>
      </w:pPr>
      <w:r>
        <w:rPr>
          <w:rtl/>
          <w:cs/>
          <w:lang w:val="ar_AE" w:bidi="ar_AE"/>
        </w:rPr>
      </w:r>
      <w:r>
        <w:rPr>
          <w:rtl/>
          <w:cs/>
          <w:lang w:val="ar_AE" w:bidi="ar_AE"/>
        </w:rPr>
        <w:t>توقّفوا هنا وناقشوا هذا السؤال في مجموعة: بعده نشاطًا، حاولوا إتمام مهمة في مجموعة، مثل بناء برج صغير من الأشياء من حولكم. افعلوا هذا مرتين. في المرة الأولى، لا تناقشوا ما هي خططكم، ولكن دعوا الجميع يحاولون القيام بذلك بطريقتهم الخاصة في وقت واحد ولا تتحدثوا مع بعضكم بعضًا أثناء العمل. في المرة الثانية، اطلب من الناس اقتراح أفكار مختلفة لبناء برج مستقر، مع تخصيص الوقت للاستماع إلى بعضهم بعضًا والاتفاق على خيار أو خيارين لتجربتهما. ناقشوا كيف اختلفت المحاولتان لبناء البرج. كيف كان شعورك أثناء العمل في كل مرة؟ ما الفرق بين المحاولتين؟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5: 15–21 من الترجمة التي تستسيغونها بالأكثر.</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يخبر بولس المؤمنين أنه يجب عليهم أن يعيشوا بحذر، لا بغير حكمة مثل ممن حولهم، بل بحكمة، وأن يستغلوا كل فرصة لفعل الخير ومعرفة ما يريده الله منهم.</w:t>
      </w:r>
    </w:p>
    <w:p>
      <w:pPr>
        <w:bidi/>
      </w:pPr>
      <w:r>
        <w:rPr>
          <w:rtl/>
          <w:cs/>
          <w:lang w:val="ar_AE" w:bidi="ar_AE"/>
        </w:rPr>
      </w:r>
      <w:r>
        <w:rPr>
          <w:b/>
          <w:rtl/>
          <w:cs/>
          <w:lang w:val="ar_AE" w:bidi="ar_AE"/>
        </w:rPr>
        <w:t>في الجزء الثاني:</w:t>
      </w:r>
      <w:r>
        <w:rPr>
          <w:rtl/>
          <w:cs/>
          <w:lang w:val="ar_AE" w:bidi="ar_AE"/>
        </w:rPr>
        <w:t xml:space="preserve"> يجب على المؤمنين ألا يملؤوا أنفسهم بالخمر أو غيره من المشروبات الكحولية، لأن ذلك سيدمر حياتهم. بل ينبغي عليهم أن يسمحوا للروح القدس أن يملأهم ويسيطر عليهم.</w:t>
      </w:r>
    </w:p>
    <w:p>
      <w:pPr>
        <w:bidi/>
      </w:pPr>
      <w:r>
        <w:rPr>
          <w:rtl/>
          <w:cs/>
          <w:lang w:val="ar_AE" w:bidi="ar_AE"/>
        </w:rPr>
      </w:r>
      <w:r>
        <w:rPr>
          <w:b/>
          <w:rtl/>
          <w:cs/>
          <w:lang w:val="ar_AE" w:bidi="ar_AE"/>
        </w:rPr>
        <w:t>في الجزء الثالث:</w:t>
      </w:r>
      <w:r>
        <w:rPr>
          <w:rtl/>
          <w:cs/>
          <w:lang w:val="ar_AE" w:bidi="ar_AE"/>
        </w:rPr>
        <w:t xml:space="preserve"> عندما يدع المؤمنون الروح القدس بالسيطرة عليهم، فإن حياتهم ستكون مليئة بالأفراح والبهجة. وسيتكلمون، ويرنمون، ويعزفون، ويشكرون الله، ويخضعون لبعضهم بعضًا بطريقة تكرم الله وترضيه.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الرب الإله-الآب</w:t>
      </w:r>
    </w:p>
    <w:p>
      <w:pPr>
        <w:pStyle w:val="ListBullet"/>
        <w:bidi/>
        <w:spacing w:line="240" w:lineRule="auto"/>
        <w:ind w:left="720"/>
      </w:pPr>
      <w:r>
        <w:rPr>
          <w:rtl/>
          <w:cs/>
          <w:lang w:val="ar_AE" w:bidi="ar_AE"/>
        </w:rPr>
      </w:r>
      <w:r>
        <w:rPr>
          <w:rtl/>
          <w:cs/>
          <w:lang w:val="ar_AE" w:bidi="ar_AE"/>
        </w:rPr>
        <w:t>روح الله القدوس</w:t>
      </w:r>
    </w:p>
    <w:p>
      <w:pPr>
        <w:pStyle w:val="ListBullet"/>
        <w:bidi/>
        <w:spacing w:line="240" w:lineRule="auto"/>
        <w:ind w:left="720"/>
      </w:pPr>
      <w:r>
        <w:rPr>
          <w:rtl/>
          <w:cs/>
          <w:lang w:val="ar_AE" w:bidi="ar_AE"/>
        </w:rPr>
      </w:r>
      <w:r>
        <w:rPr>
          <w:rtl/>
          <w:cs/>
          <w:lang w:val="ar_AE" w:bidi="ar_AE"/>
        </w:rPr>
        <w:t>الرب يسوع 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يخبر بولس المؤمنين كيف يجب أن يعيشوا. ولأن المؤمنين شعب النور، كما قال بولس في الجزء السابق، يجب أن يكونوا حذرين في سلوكهم. باعتبارهم أهل نور، فإنهم يرون ويفهمون الحقيقة عن الرب يسوع، لذلك يجب عليهم أن يعيشوا بالطريقة الصحيحة. تذكر أن بولس غالباً ما يتبع نمطاً يتمثل في إخبار الناس بعدم فعل شيء ما، ثم إعطائهم الفعل الصحيح الذي يجب عليهم القيام به. يتبع بولس هذا النمط هنا ويخبر المؤمنين بأنه لا ينبغي أن يكونوا مثل الأشخاص غير الحكماء. بدلاً من ذلك، يطلب منهم أن يكونوا مثل الحكماء الذين يغيرون سلوكهم نتاج ما علمهم إياه الله. ويدرك الحكماء أن الناس من حولهم يفعلون الشر لأنهم لا يعرفون الرب يسوع. كما يدرك الحكماء مدى أهمية استغلال وقتهم جيدًا. إنهم يغتنمون كل فرصة لفعل الخير، سواء من خلال شرح ماهية المؤمن الحقيقي بالمسيح وتوضيح هذا، حتى يتمكن الناس من التعرف على المسيح.</w:t>
      </w:r>
    </w:p>
    <w:p>
      <w:pPr>
        <w:bidi/>
      </w:pPr>
      <w:r>
        <w:rPr>
          <w:rtl/>
          <w:cs/>
          <w:lang w:val="ar_AE" w:bidi="ar_AE"/>
        </w:rPr>
      </w:r>
      <w:r>
        <w:rPr>
          <w:rtl/>
          <w:cs/>
          <w:lang w:val="ar_AE" w:bidi="ar_AE"/>
        </w:rPr>
        <w:t>توقفوا هنا وناقشوا هذا السؤال في مجموعة: فكروا في شخص لديه الكثير من الأشياء المهمة التي يجب عليه القيام بها كل يوم، مثل أم عليها أن تعتني بطفل صغير، أو مزارع عليه أن يزرع محاصيله. ما الأمور التي يتعين عليهم القيام بها؟ لماذا من المهم أن يفعلوا هذه الأمور في الوقت المناسب؟ وكيف يدركون كيفية القيام بهذه الأمور؟ أوقفوا سماع هذا التسجيل الصوتي هنا.</w:t>
      </w:r>
    </w:p>
    <w:p>
      <w:pPr>
        <w:bidi/>
      </w:pPr>
      <w:r>
        <w:rPr>
          <w:rtl/>
          <w:cs/>
          <w:lang w:val="ar_AE" w:bidi="ar_AE"/>
        </w:rPr>
      </w:r>
      <w:r>
        <w:rPr>
          <w:rtl/>
          <w:cs/>
          <w:lang w:val="ar_AE" w:bidi="ar_AE"/>
        </w:rPr>
        <w:t>ولبيان مدى أهمية هذا التوجيه، يكرر بولس أن المؤمنين يجب ألا يكونوا حمقى وغير حكماء. يتصرف الحمقى من دون تفكير، وهم غير مبالين بالطريقة التي يقضون بها وقتهم. يعتمد هؤلاء الناس على المعرفة البشرية بدلاً من المعرفة الإلهية. أما المؤمنون، فيجب أن يصبحوا حكماء من خلال تعلم إرادة الرب الإله والعمل بها، أو فعل ما يريده الرب منهم.</w:t>
      </w:r>
    </w:p>
    <w:p>
      <w:pPr>
        <w:bidi/>
      </w:pPr>
      <w:r>
        <w:rPr>
          <w:rtl/>
          <w:cs/>
          <w:lang w:val="ar_AE" w:bidi="ar_AE"/>
        </w:rPr>
      </w:r>
      <w:r>
        <w:rPr>
          <w:rtl/>
          <w:cs/>
          <w:lang w:val="ar_AE" w:bidi="ar_AE"/>
        </w:rPr>
        <w:t>في الجزء الثاني من هذا المقطع، يوضح بولس مَن يساعد المؤمنين على التعلم واكتساب الحكمة: الروح القدس. ومرة أخرى، ينهيهم بولس عما لا يفيدهم: الإفراط في تناول المُسكرات، مثل الخمر. عندما يكون الناس سكارى، لا يستطيعون استغلال وقتهم بحكمة، ولا يستطيعون التعلم، ولا يستطيعون التواصل بوضوح مع من حولهم. لا يمكن للخمر، أو أي شيء آخر غير الروح القدس، أن يعلم المؤمنين أي شيء عن الله. بدلاً من ذلك، فإن الإفراط في تناول الخمر يدفع الناس إلى التصرف بسلوكيات تدمر حياتهم، لذلك يجب ألا يدعوا الخمر يتحكم في أفعالهم ويؤثر فيها. يقتبس بولس هذه التعليمات من الأسفار المقدسة. ويُذكّر المؤمنين بأن الله لم يرد قط أن تسيطر المُضِرَّات على حياة الناس.</w:t>
      </w:r>
    </w:p>
    <w:p>
      <w:pPr>
        <w:bidi/>
      </w:pPr>
      <w:r>
        <w:rPr>
          <w:rtl/>
          <w:cs/>
          <w:lang w:val="ar_AE" w:bidi="ar_AE"/>
        </w:rPr>
      </w:r>
      <w:r>
        <w:rPr>
          <w:rtl/>
          <w:cs/>
          <w:lang w:val="ar_AE" w:bidi="ar_AE"/>
        </w:rPr>
        <w:t>توقفوا هنا وناقشوا هذا السؤال في مجموعة: عندما تقدمون نصيحة أو تحذيراً لشخص ما، ما نوع الأمثال أو الاقتباسات من الأشخاص الموثوق بهم التي تستخدمونها؟ ولماذا تقتبسون هذه الأمور؟ كيف تساعد هذه العوامل على جعل نصيحتك أكثر موثوقية؟ أوقفوا سماع هذا التسجيل الصوتي هنا.</w:t>
      </w:r>
    </w:p>
    <w:p>
      <w:pPr>
        <w:bidi/>
      </w:pPr>
      <w:r>
        <w:rPr>
          <w:rtl/>
          <w:cs/>
          <w:lang w:val="ar_AE" w:bidi="ar_AE"/>
        </w:rPr>
      </w:r>
      <w:r>
        <w:rPr>
          <w:rtl/>
          <w:cs/>
          <w:lang w:val="ar_AE" w:bidi="ar_AE"/>
        </w:rPr>
        <w:t>يريد الله أن تمتلئ حياة الناس بالفرح. الروح القدس هو الله ويعرف تماماً ما يرضي الله الآب. ويُعلّم المؤمنين حتى يتمكنوا من فهم إرادة الله ويمتلئوا بالحكمة. وعندما يملأ الروح القدس المؤمنين، فإنه يملأ حياتهم بالفرح.</w:t>
      </w:r>
    </w:p>
    <w:p>
      <w:pPr>
        <w:bidi/>
      </w:pPr>
      <w:r>
        <w:rPr>
          <w:rtl/>
          <w:cs/>
          <w:lang w:val="ar_AE" w:bidi="ar_AE"/>
        </w:rPr>
      </w:r>
      <w:r>
        <w:rPr>
          <w:rtl/>
          <w:cs/>
          <w:lang w:val="ar_AE" w:bidi="ar_AE"/>
        </w:rPr>
        <w:t>توقفوا هنا وناقشوا هذا السؤال في مجموعة: فكروا في وقتٍ كلفك فيه شخص ما بمهمة لم تقم بها من قبل. كيف سيكون شعورك لو لم تسألهم عن كيفية القيام بذلك وحاولت اكتشاف الأمر بنفسك؟ وماذا ستكون النتيجة في اعتقادكم؟ والآن تخيل أنك طلبت منهم أن يوضحوا لك كيفية القيام بذلك. إلى أي مدى تعتقد أن النتيجة ستتغير؟ كيف سيكون شعورك لو أرشدك أحدهم إلى كيفية القيام بالمهمة بطريقة محبة ولطيفة؟ أوقفوا سماع هذا التسجيل الصوتي هنا.</w:t>
      </w:r>
    </w:p>
    <w:p>
      <w:pPr>
        <w:bidi/>
      </w:pPr>
      <w:r>
        <w:rPr>
          <w:rtl/>
          <w:cs/>
          <w:lang w:val="ar_AE" w:bidi="ar_AE"/>
        </w:rPr>
      </w:r>
      <w:r>
        <w:rPr>
          <w:rtl/>
          <w:cs/>
          <w:lang w:val="ar_AE" w:bidi="ar_AE"/>
        </w:rPr>
        <w:t>في الجزء الثالث من هذا المقطع، يشرح بولس تأثير الروح القدس. عندما يسمح المؤمنون للروح القدس أن يملأهم، فإن الروح القدس يُظهر للمؤمنين كيف يسبحون الله، وكيف يكونون شاكرين، وكيف يكونون خاضعين لبعضهم بعضًا. سيذكّر المؤمنون بعضهم بعضاً بما فعله الله من خلال غناء جميع أنواع الأغاني. يسرد بولس بعض أنواع الترانيم المختلفة التي يرنمونها.</w:t>
      </w:r>
    </w:p>
    <w:p>
      <w:pPr>
        <w:bidi/>
      </w:pPr>
      <w:r>
        <w:rPr>
          <w:rtl/>
          <w:cs/>
          <w:lang w:val="ar_AE" w:bidi="ar_AE"/>
        </w:rPr>
      </w:r>
      <w:r>
        <w:rPr>
          <w:rtl/>
          <w:cs/>
          <w:lang w:val="ar_AE" w:bidi="ar_AE"/>
        </w:rPr>
        <w:t>سيرنم المؤمنون بحماس ويعزفون الموسيقى لعبادة الرب يسوع المسيح. يقول بولس: "مُتَرَنِّمِينَ وَمُرَتِّلِينَ فِي قُلُوبِكُمْ لِلرَّبِّ"، أي أن ترنموا بفرح. سيولون المسيح كل اهتمامهم وهم يرنمون له.</w:t>
      </w:r>
    </w:p>
    <w:p>
      <w:pPr>
        <w:bidi/>
      </w:pPr>
      <w:r>
        <w:rPr>
          <w:rtl/>
          <w:cs/>
          <w:lang w:val="ar_AE" w:bidi="ar_AE"/>
        </w:rPr>
      </w:r>
      <w:r>
        <w:rPr>
          <w:rtl/>
          <w:cs/>
          <w:lang w:val="ar_AE" w:bidi="ar_AE"/>
        </w:rPr>
        <w:t>توقفوا هنا وناقشوا هذا السؤال في مجموعة: ناقشوا الكلمات أو العبارات التي ستستخدمونها لـ "مُتَرَنِّمِينَ وَمُرَتِّلِينَ فِي قُلُوبِكُمْ لِلرَّبِّ". فكر في الصور اللفظية أو العبارات التي تستخدمها في لغتك لتعني أنك تفعل شيئًا ما بحماس أو بسعادة. أوقفوا سماع هذا التسجيل الصوتي هنا.</w:t>
      </w:r>
    </w:p>
    <w:p>
      <w:pPr>
        <w:bidi/>
      </w:pPr>
      <w:r>
        <w:rPr>
          <w:rtl/>
          <w:cs/>
          <w:lang w:val="ar_AE" w:bidi="ar_AE"/>
        </w:rPr>
      </w:r>
      <w:r>
        <w:rPr>
          <w:rtl/>
          <w:cs/>
          <w:lang w:val="ar_AE" w:bidi="ar_AE"/>
        </w:rPr>
        <w:t>في ترنيمهم، يشكر المؤمنون دائمًا الله الآب على كل شيء باسم يسوع المسيح، مما يعني أنهم يريدون تكريم المسيح واحترامه بسبب ما فعله. وبسبب ما فعله المسيح من أجلهم، فهم أيضاً على استعداد لطاعة بعضهم بعضًا واحترامهم.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 بذلك، قد ترغب في الحصول على رسومات أو أشياء أو حتى أشخاص لتمثيل بولس والمؤمنين والله الآب ويسوع المسيح والروح القدس.</w:t>
      </w:r>
    </w:p>
    <w:p>
      <w:pPr>
        <w:bidi/>
      </w:pPr>
      <w:r>
        <w:rPr>
          <w:rtl/>
          <w:cs/>
          <w:lang w:val="ar_AE" w:bidi="ar_AE"/>
        </w:rPr>
      </w:r>
      <w:r>
        <w:rPr>
          <w:rtl/>
          <w:cs/>
          <w:lang w:val="ar_AE" w:bidi="ar_AE"/>
        </w:rPr>
        <w:t>اختر أشخاصًا أو رسومات أو أشياءً لتمثيل كل واحد من هذه العناصر. بينما تبدأون في سرد قصة هذه الآيات، تذكّروا أن بولس يعطي تعليمات للمؤمن، ليتمكن من الإشارة إليهم عندما يخبرهم أن يكونوا حذرين. يجب على المؤمنين أن يكونوا حكماء ومدركين مثل الأشخاص الذين فتحوا أعينهم، وأن يدركوا أهمية الطريقة التي يختارون بها قضاء وقتهم. ينظر المؤمنون حولهم ويشاهدون كل الشرور التي تحدث في العالم. ولهذا السبب، يصبح المؤمنون حكماء ويفكرون في أفضل السبل لقضاء وقتهم. أظهر المؤمنين وهم ينظرون حولهم ويرون الشر من حولهم. ينبغي على المؤمنين حينها أن يتوجهوا إلى الله ويستمعوا إليه حتى يتعلموا ما يريده الله منهم أن يفعلوه. يولي المؤمنون اهتماماً بالغاً لما يقوله الله لهم. بينما يستمعون إلى الله، فإنهم يتركون أشياء مثل الخمر قبل أن يسكروا. والآن أظهر كيف يحلّ عليهم الروح القدس ليملأهم. والآن يجب عليهم الاستماع إلى الروح القدس والقيام بما يقوله. ثم يقول بولس إن المؤمنين سيرنمون ليذكروا بعضهم بعضاً بما فعله الله. يُرنم المؤمنون تراتيل قديمة وجديدة، وأغانٍ يؤلفونها في تلك اللحظة. يمكنهم مواجهة الشخص الذي يمثل يسوع، لإظهار أنهم يركزون عليه ويرنمون له. كما أنهم يشكرون الله الآب على ما فعله، ويصلّون باسم الرب يسوع المسيح بسبب ما فعله. وعندما يطلب بولس من المؤمنين أن يخضعوا بعضهم بعضًا، فإنه يشير إلى المسيح ليُظهر من يُكرمون. أظهروا كيف يخضع المؤمنون لبعضهم بعضًا.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5: 15–21 من الترجمة التي تستسيغونه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الرب الله، الآب</w:t>
      </w:r>
    </w:p>
    <w:p>
      <w:pPr>
        <w:pStyle w:val="ListBullet"/>
        <w:bidi/>
        <w:spacing w:line="240" w:lineRule="auto"/>
        <w:ind w:left="720"/>
      </w:pPr>
      <w:r>
        <w:rPr>
          <w:rtl/>
          <w:cs/>
          <w:lang w:val="ar_AE" w:bidi="ar_AE"/>
        </w:rPr>
      </w:r>
      <w:r>
        <w:rPr>
          <w:rtl/>
          <w:cs/>
          <w:lang w:val="ar_AE" w:bidi="ar_AE"/>
        </w:rPr>
        <w:t>روح الله القدوس</w:t>
      </w:r>
    </w:p>
    <w:p>
      <w:pPr>
        <w:pStyle w:val="ListBullet"/>
        <w:bidi/>
        <w:spacing w:line="240" w:lineRule="auto"/>
        <w:ind w:left="720"/>
      </w:pPr>
      <w:r>
        <w:rPr>
          <w:rtl/>
          <w:cs/>
          <w:lang w:val="ar_AE" w:bidi="ar_AE"/>
        </w:rPr>
      </w:r>
      <w:r>
        <w:rPr>
          <w:rtl/>
          <w:cs/>
          <w:lang w:val="ar_AE" w:bidi="ar_AE"/>
        </w:rPr>
        <w:t>الرب 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"لأنكم شعب الله، انتبهوا إلى سلوككم، لا تتصرفوا كأشخاص غير حكماء، بل كحكماء". استغلوا كل فرصة تتاح لكم لفعل الخير، لأن أهل هذا الدهر يفعلون أشياء شريرة. لا تكونوا حمقى، بل كونوا حكماء بالتعلم والعمل بما يريده الرب منكم".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الله الآب: "بماذا تشعر أو تفكّر؟" قد يجيب الممثل بعبارات مثل: "أشعر بالحزن عندما يتأذى شعبي، وعندما يخدعهم الشيطان ليقوموا بسلوك يؤذيهم، لذلك أريد أن يكون شعبي حكيمًا وواعيًا لتجنب ذلك"، أو "أنا أهتم بجميع الناس، حتى أولئك الذين يفعلون أشياء شريرة، لذلك أريد أن يخبر شعبي الآخرين عني". وهكذا يمكن للجميع أن يختبروا الفرح الذي ينبع من معرفتي"، أو "أنا لا أخفي إرادتي عن الناس؛ بل أوضح لهم بوضوح ما أريدهم أن يفعلوه، كما هو الحال من خلال هذه الرسالة من بولس".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"لا تُسرفوا في شرب الخمر حتى لا تسكروا. لأنه حينها ستُسيطر الخمر عليك وتدفعك لتصرفات الخلاعة. بل ليمْلَاكُم من الروح القدس ويقودكم".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يجسد دور الروح القدس: "ما الذي تشعر به أو تفكر فيه؟" قد يجيب الممثل بعبارات مثل: "يحزنني عندما يستخدم الناس أشياء مثل الخمر ليسكروا وينسوا مشكلاتهم لفترة قصيرة، بدلاً من أن يأتوا إليّ بحثاً عن الفرح الحقيقي"، أو "أعلم أن شعب الله بحاجة إلى المساعدة للعيش في هذه الطبيعة الجديدة، ويسعدني أن أريهم كيف!" أو "أعلم أيضاً أن المؤمنين يواجهون الكثير من الصعوبات. أريد تعزيتهم بوجودي معهم طوال الوقت، وأن أكون دائماً على استعداد لمساعدتهم.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ويواصل بولس قائلًا: "سيمكِّنكم الروح القدس من تذكّيركم لبعضكم بعضًا بما فعله الله بترنيم مزامير الملك داود وترانيم عن المسيح، وكذلك ترانيم جديدة ينيركم الروح بها لترتلوها. غنوا واعزفوا الموسيقى للرب يسوع، وافعلوا ذلك بحماس وبكل تركيزكم. اشكروا الله الآب دائماً على كل شيء بفضل ما فعله يسوع المسيح. كونوا على استعداد لطاعة بعضكم بعضاً من أجل تكريم المسيح يسوع واحترامه.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يجيبون بعبارات مثل: "عندما أسمع هذه الأغاني، حتى عندما أمر بموقف صعب، أتذكر كل ما فعله الله من أجلنا، ويملأني الدهشة والفرح!" أو "عندما لا أعرف ماذا أقول لتشجيع الناس أو لمدح الله، يسعدني أن الروح القدس يقودنا للتحدث والغناء بكلمات طيبة وكريمة"، أو "لأنني أحب يسوع وأمجده، أريد أن أتبع مثاله، ولأنني أحب المؤمنين الآخرين، أريد أن أظهر لهم الاحترام. أفعل ذلك من خلال الاستماع إليهم عندما يتحدثون والاستعداد لطاعتهم".</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"شعرت بالفرح الذي يعطيه الروح القدوس لي، ولهذا السبب أشكر الله كثيرًا على ما فعله. أريد أن يشعر المؤمنون بهذا الفرح أيضًا!" أو "لقد رأيتُ ما يحدث عندما يملأ الروح القدس الناس. أنا ممتن للروح القدس لأن الروح القدس أعطاني حكمة في ما يُرضي الله، لذلك أريد أن أشارك ما تعلمته مع الآخرين".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5: 15–21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ويخبر بولس المؤمنين أنهم يجب أن يكونوا حذرين جدًا و</w:t>
      </w:r>
      <w:r>
        <w:rPr>
          <w:b/>
          <w:rtl/>
          <w:cs/>
          <w:lang w:val="ar_AE" w:bidi="ar_AE"/>
        </w:rPr>
        <w:t>حكماء</w:t>
      </w:r>
      <w:r>
        <w:rPr>
          <w:rtl/>
          <w:cs/>
          <w:lang w:val="ar_AE" w:bidi="ar_AE"/>
        </w:rPr>
        <w:t xml:space="preserve"> جدًا. في الكتاب المقدس، تشمل الحكمة التفكير في الأشياء الصحيحة وفعل الأشياء الصالحة. يستطيع اللهُ وحده أن يجعل الشخص حكيمًا.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الحكمة.</w:t>
      </w:r>
      <w:r>
        <w:rPr>
          <w:rtl/>
          <w:cs/>
          <w:lang w:val="ar_AE" w:bidi="ar_AE"/>
        </w:rPr>
        <w:t xml:space="preserve"> ابحثوا عن كلمة "</w:t>
      </w:r>
      <w:r>
        <w:rPr>
          <w:rtl/>
          <w:cs/>
          <w:lang w:val="ar_AE" w:bidi="ar_AE"/>
        </w:rPr>
        <w:t>الحكمة</w:t>
      </w:r>
      <w:r>
        <w:rPr>
          <w:rtl/>
          <w:cs/>
          <w:lang w:val="ar_AE" w:bidi="ar_AE"/>
        </w:rPr>
        <w:t>"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ويقول بولس إن الزمان، أي العالم الذي يعيش فيه المؤمنون، </w:t>
      </w:r>
      <w:r>
        <w:rPr>
          <w:b/>
          <w:rtl/>
          <w:cs/>
          <w:lang w:val="ar_AE" w:bidi="ar_AE"/>
        </w:rPr>
        <w:t>شرير</w:t>
      </w:r>
      <w:r>
        <w:rPr>
          <w:rtl/>
          <w:cs/>
          <w:lang w:val="ar_AE" w:bidi="ar_AE"/>
        </w:rPr>
        <w:t>. والشرّ هو كل ما يُعارِض الله، وهو نقيض كلمة "خير/صلاح". والذين يفعلون الشر يسلكون في طرق ملتوية أو شريرة.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الشر</w:t>
      </w:r>
      <w:r>
        <w:rPr>
          <w:rtl/>
          <w:cs/>
          <w:lang w:val="ar_AE" w:bidi="ar_AE"/>
        </w:rPr>
        <w:t xml:space="preserve">. انظروا كلمة </w:t>
      </w:r>
      <w:r>
        <w:rPr>
          <w:rtl/>
          <w:cs/>
          <w:lang w:val="ar_AE" w:bidi="ar_AE"/>
        </w:rPr>
        <w:t>الشر</w:t>
      </w:r>
      <w:r>
        <w:rPr>
          <w:rtl/>
          <w:cs/>
          <w:lang w:val="ar_AE" w:bidi="ar_AE"/>
        </w:rPr>
        <w:t xml:space="preserve">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rtl/>
          <w:cs/>
          <w:lang w:val="ar_AE" w:bidi="ar_AE"/>
        </w:rPr>
        <w:t xml:space="preserve">ويأمر بولس المؤمنين ألا يتحامقوا، بل أن يدركوا ما يريده </w:t>
      </w:r>
      <w:r>
        <w:rPr>
          <w:b/>
          <w:rtl/>
          <w:cs/>
          <w:lang w:val="ar_AE" w:bidi="ar_AE"/>
        </w:rPr>
        <w:t>الرب</w:t>
      </w:r>
      <w:r>
        <w:rPr>
          <w:rtl/>
          <w:cs/>
          <w:lang w:val="ar_AE" w:bidi="ar_AE"/>
        </w:rPr>
        <w:t xml:space="preserve"> منهم. الرب هو السيّد على الآخرين أو شخص له سلطان كامل، لذلك استخدم بنو إسرائيل هذه الكلمة للإشارة إلى الله، لأنه له سلطان على العالم كله. هنا، على الأرجح يشير بولس إلى الله الآب. كثيراً ما استخدم الكتّاب عبارة "مرضي للرب" عند الحديث عن الله الآب. ولاحقًا، عندما يطلب بولس من المؤمنين أن يغنوا للرب، فإنه ربما يقصد الرب يسوع. لمزيدٍ من المعلومات عن الكلمة </w:t>
      </w:r>
      <w:r>
        <w:rPr>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يقول بولس: لا تملأوا أنفسكم </w:t>
      </w:r>
      <w:r>
        <w:rPr>
          <w:b/>
          <w:rtl/>
          <w:cs/>
          <w:lang w:val="ar_AE" w:bidi="ar_AE"/>
        </w:rPr>
        <w:t>بالخمر</w:t>
      </w:r>
      <w:r>
        <w:rPr>
          <w:rtl/>
          <w:cs/>
          <w:lang w:val="ar_AE" w:bidi="ar_AE"/>
        </w:rPr>
        <w:t>، بل دعوا الروح القدس يملأكم. الخمر هو عصير العنب الذي يخمره الناس لصنع الكحول.</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الخمر</w:t>
      </w:r>
      <w:r>
        <w:rPr>
          <w:rtl/>
          <w:cs/>
          <w:lang w:val="ar_AE" w:bidi="ar_AE"/>
        </w:rPr>
        <w:t xml:space="preserve">. ابحثوا في قاموس الكلمات الرئيسية للمزيد من المعلومات عن كلمة </w:t>
      </w:r>
      <w:r>
        <w:rPr>
          <w:rtl/>
          <w:cs/>
          <w:lang w:val="ar_AE" w:bidi="ar_AE"/>
        </w:rPr>
        <w:t>خمر</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b/>
          <w:rtl/>
          <w:cs/>
          <w:lang w:val="ar_AE" w:bidi="ar_AE"/>
        </w:rPr>
        <w:t>الروح</w:t>
      </w:r>
      <w:r>
        <w:rPr>
          <w:rtl/>
          <w:cs/>
          <w:lang w:val="ar_AE" w:bidi="ar_AE"/>
        </w:rPr>
        <w:t xml:space="preserve"> هو </w:t>
      </w:r>
      <w:r>
        <w:rPr>
          <w:b/>
          <w:rtl/>
          <w:cs/>
          <w:lang w:val="ar_AE" w:bidi="ar_AE"/>
        </w:rPr>
        <w:t>الروح القدس</w:t>
      </w:r>
      <w:r>
        <w:rPr>
          <w:rtl/>
          <w:cs/>
          <w:lang w:val="ar_AE" w:bidi="ar_AE"/>
        </w:rPr>
        <w:t xml:space="preserve">، روح الله. ولمزيد من المعلومات عن الروح القدس، ارجعوا إلى كلمة </w:t>
      </w:r>
      <w:r>
        <w:rPr>
          <w:rtl/>
          <w:cs/>
          <w:lang w:val="ar_AE" w:bidi="ar_AE"/>
        </w:rPr>
        <w:t>"الروح القدس"</w:t>
      </w:r>
      <w:r>
        <w:rPr>
          <w:rtl/>
          <w:cs/>
          <w:lang w:val="ar_AE" w:bidi="ar_AE"/>
        </w:rPr>
        <w:t xml:space="preserve"> في قاموس الكلمات الرئيسية. استخدموا الكلمة أو العبارة ذاتها التي استخدمتموها في المقاطع السابقة للإشارة إلى كلمة "الروح" أو الروح القدس.</w:t>
      </w:r>
    </w:p>
    <w:p>
      <w:pPr>
        <w:bidi/>
      </w:pPr>
      <w:r>
        <w:rPr>
          <w:rtl/>
          <w:cs/>
          <w:lang w:val="ar_AE" w:bidi="ar_AE"/>
        </w:rPr>
      </w:r>
      <w:r>
        <w:rPr>
          <w:rtl/>
          <w:cs/>
          <w:lang w:val="ar_AE" w:bidi="ar_AE"/>
        </w:rPr>
        <w:t xml:space="preserve">يقول بولس إنه عندما يعمل الروح القدس في حياتهم، سيُرنمون </w:t>
      </w:r>
      <w:r>
        <w:rPr>
          <w:b/>
          <w:rtl/>
          <w:cs/>
          <w:lang w:val="ar_AE" w:bidi="ar_AE"/>
        </w:rPr>
        <w:t>المزامير</w:t>
      </w:r>
      <w:r>
        <w:rPr>
          <w:rtl/>
          <w:cs/>
          <w:lang w:val="ar_AE" w:bidi="ar_AE"/>
        </w:rPr>
        <w:t xml:space="preserve"> و</w:t>
      </w:r>
      <w:r>
        <w:rPr>
          <w:b/>
          <w:rtl/>
          <w:cs/>
          <w:lang w:val="ar_AE" w:bidi="ar_AE"/>
        </w:rPr>
        <w:t>الترانيم</w:t>
      </w:r>
      <w:r>
        <w:rPr>
          <w:rtl/>
          <w:cs/>
          <w:lang w:val="ar_AE" w:bidi="ar_AE"/>
        </w:rPr>
        <w:t xml:space="preserve"> و</w:t>
      </w:r>
      <w:r>
        <w:rPr>
          <w:b/>
          <w:rtl/>
          <w:cs/>
          <w:lang w:val="ar_AE" w:bidi="ar_AE"/>
        </w:rPr>
        <w:t>الأناشيد الروحية</w:t>
      </w:r>
      <w:r>
        <w:rPr>
          <w:rtl/>
          <w:cs/>
          <w:lang w:val="ar_AE" w:bidi="ar_AE"/>
        </w:rPr>
        <w:t xml:space="preserve">. هذه كلها أغاني تتحدث عن الله، من هو وماذا فعل. </w:t>
      </w:r>
      <w:r>
        <w:rPr>
          <w:b/>
          <w:rtl/>
          <w:cs/>
          <w:lang w:val="ar_AE" w:bidi="ar_AE"/>
        </w:rPr>
        <w:t>المزامير</w:t>
      </w:r>
      <w:r>
        <w:rPr>
          <w:rtl/>
          <w:cs/>
          <w:lang w:val="ar_AE" w:bidi="ar_AE"/>
        </w:rPr>
        <w:t xml:space="preserve"> هي أناشيد من الأسفار المقدسة، وقد كتب داود الكثير منها. </w:t>
      </w:r>
      <w:r>
        <w:rPr>
          <w:b/>
          <w:rtl/>
          <w:cs/>
          <w:lang w:val="ar_AE" w:bidi="ar_AE"/>
        </w:rPr>
        <w:t>الترانيم</w:t>
      </w:r>
      <w:r>
        <w:rPr>
          <w:rtl/>
          <w:cs/>
          <w:lang w:val="ar_AE" w:bidi="ar_AE"/>
        </w:rPr>
        <w:t xml:space="preserve"> هي أي أغاني تسبيح لله، بما في ذلك تلك التي كتبها المسيحيون لتمجيد الرب يسوع على صنيعه. عندما يقول بولس </w:t>
      </w:r>
      <w:r>
        <w:rPr>
          <w:b/>
          <w:rtl/>
          <w:cs/>
          <w:lang w:val="ar_AE" w:bidi="ar_AE"/>
        </w:rPr>
        <w:t>الأناشيد الروحية</w:t>
      </w:r>
      <w:r>
        <w:rPr>
          <w:rtl/>
          <w:cs/>
          <w:lang w:val="ar_AE" w:bidi="ar_AE"/>
        </w:rPr>
        <w:t>، فإنه ربما يقصد الأغاني الجديدة العفوية التي يلهمها الروح القدس، أو يعطي الكلمات للناس ليغنوها على الفور.</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المزامير</w:t>
      </w:r>
      <w:r>
        <w:rPr>
          <w:rtl/>
          <w:cs/>
          <w:lang w:val="ar_AE" w:bidi="ar_AE"/>
        </w:rPr>
        <w:t xml:space="preserve"> و</w:t>
      </w:r>
      <w:r>
        <w:rPr>
          <w:b/>
          <w:rtl/>
          <w:cs/>
          <w:lang w:val="ar_AE" w:bidi="ar_AE"/>
        </w:rPr>
        <w:t>الترانيم</w:t>
      </w:r>
      <w:r>
        <w:rPr>
          <w:rtl/>
          <w:cs/>
          <w:lang w:val="ar_AE" w:bidi="ar_AE"/>
        </w:rPr>
        <w:t xml:space="preserve"> و</w:t>
      </w:r>
      <w:r>
        <w:rPr>
          <w:b/>
          <w:rtl/>
          <w:cs/>
          <w:lang w:val="ar_AE" w:bidi="ar_AE"/>
        </w:rPr>
        <w:t>الأناشيد الروحية</w:t>
      </w:r>
      <w:r>
        <w:rPr>
          <w:rtl/>
          <w:cs/>
          <w:lang w:val="ar_AE" w:bidi="ar_AE"/>
        </w:rPr>
        <w:t xml:space="preserve">. ابحثوا عن كلمة </w:t>
      </w:r>
      <w:r>
        <w:rPr>
          <w:rtl/>
          <w:cs/>
          <w:lang w:val="ar_AE" w:bidi="ar_AE"/>
        </w:rPr>
        <w:t>"ترنيمة"</w:t>
      </w:r>
      <w:r>
        <w:rPr>
          <w:rtl/>
          <w:cs/>
          <w:lang w:val="ar_AE" w:bidi="ar_AE"/>
        </w:rPr>
        <w:t xml:space="preserve"> في قاموس الكلمات الرئيسية لمزيد من المعلومات.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يقول بولس أن نشكر الله باسم الرب يسوع</w:t>
      </w:r>
      <w:r>
        <w:rPr>
          <w:b/>
          <w:rtl/>
          <w:cs/>
          <w:lang w:val="ar_AE" w:bidi="ar_AE"/>
        </w:rPr>
        <w:t xml:space="preserve"> المسيح</w:t>
      </w:r>
      <w:r>
        <w:rPr>
          <w:rtl/>
          <w:cs/>
          <w:lang w:val="ar_AE" w:bidi="ar_AE"/>
        </w:rPr>
        <w:t xml:space="preserve"> وأن نخضع لبعضنا بعضًا في خوف المسيح. ولمزيد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b/>
          <w:rtl/>
          <w:cs/>
          <w:lang w:val="ar_AE" w:bidi="ar_AE"/>
        </w:rPr>
        <w:t>الخضوع</w:t>
      </w:r>
      <w:r>
        <w:rPr>
          <w:rtl/>
          <w:cs/>
          <w:lang w:val="ar_AE" w:bidi="ar_AE"/>
        </w:rPr>
        <w:t xml:space="preserve"> يعني أن تكون مستعدًا للطاعة أو أن تضع احتياجات شخص آخر قبل احتياجاتك.</w:t>
      </w:r>
    </w:p>
    <w:p>
      <w:pPr>
        <w:bidi/>
      </w:pPr>
      <w:r>
        <w:rPr>
          <w:rtl/>
          <w:cs/>
          <w:lang w:val="ar_AE" w:bidi="ar_AE"/>
        </w:rPr>
      </w:r>
      <w:r>
        <w:rPr>
          <w:rtl/>
          <w:cs/>
          <w:lang w:val="ar_AE" w:bidi="ar_AE"/>
        </w:rPr>
        <w:t xml:space="preserve">توقفوا هنا وناقشوا كمجموعة الكلمة أو العبارة التي ستستخدمونها </w:t>
      </w:r>
      <w:r>
        <w:rPr>
          <w:b/>
          <w:rtl/>
          <w:cs/>
          <w:lang w:val="ar_AE" w:bidi="ar_AE"/>
        </w:rPr>
        <w:t>للخضوع.</w:t>
      </w:r>
      <w:r>
        <w:rPr>
          <w:rtl/>
          <w:cs/>
          <w:lang w:val="ar_AE" w:bidi="ar_AE"/>
        </w:rPr>
        <w:t xml:space="preserve">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و</w:t>
      </w:r>
      <w:r>
        <w:rPr>
          <w:b/>
          <w:rtl/>
          <w:cs/>
          <w:lang w:val="ar_AE" w:bidi="ar_AE"/>
        </w:rPr>
        <w:t>الخوف</w:t>
      </w:r>
      <w:r>
        <w:rPr>
          <w:rtl/>
          <w:cs/>
          <w:lang w:val="ar_AE" w:bidi="ar_AE"/>
        </w:rPr>
        <w:t xml:space="preserve"> يعني تبجيل الله وتكريمه واحترامه. يمكن التعبير عن هذا الخوف على أنه طاعة إيجابية ناتجة عن تقوى الله، وليس لأن الشخص يخشى القسوة أو العقاب من الله. إن القيام بشيء ما بدافع الخوف من المسيح يعني القيام بشيء ما بدافع الاحترام العميق له.</w:t>
      </w:r>
    </w:p>
    <w:p>
      <w:pPr>
        <w:bidi/>
      </w:pPr>
      <w:r>
        <w:rPr>
          <w:rtl/>
          <w:cs/>
          <w:lang w:val="ar_AE" w:bidi="ar_AE"/>
        </w:rPr>
      </w:r>
      <w:r>
        <w:rPr>
          <w:rtl/>
          <w:cs/>
          <w:lang w:val="ar_AE" w:bidi="ar_AE"/>
        </w:rPr>
        <w:t xml:space="preserve">توقّفوا هنا وناقشوا معًا: ما الكلمة أو العبارة التي سوف تستخدمون لترجمة </w:t>
      </w:r>
      <w:r>
        <w:rPr>
          <w:b/>
          <w:rtl/>
          <w:cs/>
          <w:lang w:val="ar_AE" w:bidi="ar_AE"/>
        </w:rPr>
        <w:t>خوف</w:t>
      </w:r>
      <w:r>
        <w:rPr>
          <w:rtl/>
          <w:cs/>
          <w:lang w:val="ar_AE" w:bidi="ar_AE"/>
        </w:rPr>
        <w:t xml:space="preserve">؟ وانظروا مصطلح </w:t>
      </w:r>
      <w:r>
        <w:rPr>
          <w:rtl/>
          <w:cs/>
          <w:lang w:val="ar_AE" w:bidi="ar_AE"/>
        </w:rPr>
        <w:t>"مخافة الله"</w:t>
      </w:r>
      <w:r>
        <w:rPr>
          <w:rtl/>
          <w:cs/>
          <w:lang w:val="ar_AE" w:bidi="ar_AE"/>
        </w:rPr>
        <w:t xml:space="preserve"> في قاموس الكلمات الرئيسية لمزيد من المعلومات. تستخدم العديد من الترجمات كلمة الاحترام أو التكريم هنا. إذا كنتم قد ترجمتم هذه العبارة بالفعل في سِفر آخر من الكتاب المقدس، استخدموا الكلمة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5:22–33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5: 22–33 واحفظوه في قلوبكم.</w:t>
      </w:r>
    </w:p>
    <w:p>
      <w:pPr>
        <w:bidi/>
      </w:pPr>
      <w:r>
        <w:rPr>
          <w:rtl/>
          <w:cs/>
          <w:lang w:val="ar_AE" w:bidi="ar_AE"/>
        </w:rPr>
      </w:r>
      <w:r>
        <w:rPr>
          <w:rtl/>
          <w:cs/>
          <w:lang w:val="ar_AE" w:bidi="ar_AE"/>
        </w:rPr>
        <w:t>استمعوا إلى نسخة صوتية من أفسس 5: 22–33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5: 22–33 من الترجمة الأكثر استساغة لكم.</w:t>
      </w:r>
    </w:p>
    <w:p>
      <w:pPr>
        <w:bidi/>
      </w:pPr>
      <w:r>
        <w:rPr>
          <w:rtl/>
          <w:cs/>
          <w:lang w:val="ar_AE" w:bidi="ar_AE"/>
        </w:rPr>
      </w:r>
      <w:r>
        <w:rPr>
          <w:rtl/>
          <w:cs/>
          <w:lang w:val="ar_AE" w:bidi="ar_AE"/>
        </w:rPr>
        <w:t>لقد وصف بولس للتو ما سيفعله المؤمنون عندما يسمحون للروح القدس أن يملأهم أو يرشدهم. سيكرم المؤمنون المسيح ويحبونه. إن هذا التكريم والمحبة سيجعلانهم يرغبون في أن يحبوا ويحترموا بعضهم بعضاً في جميع علاقاتهم داخل الكنيسة. يستخدم بولس مثال الزواج في ثقافته. يمكن أن تُظهر العلاقة الزوجية كيف ترتبط الكنيسة بالمسيح. سيخبر بولس الأزواج والزوجات المؤمنين كيف يخضعون ويحبون في علاقتهم مع بعضهم بعضًا بطريقة تُظهر، أو تعكس، كيف يخضعون للرب يسوع ويكرمونه.</w:t>
      </w:r>
    </w:p>
    <w:p>
      <w:pPr>
        <w:bidi/>
      </w:pPr>
      <w:r>
        <w:rPr>
          <w:rtl/>
          <w:cs/>
          <w:lang w:val="ar_AE" w:bidi="ar_AE"/>
        </w:rPr>
      </w:r>
      <w:r>
        <w:rPr>
          <w:rtl/>
          <w:cs/>
          <w:lang w:val="ar_AE" w:bidi="ar_AE"/>
        </w:rPr>
        <w:t>يتحدث بولس أولاً إلى الزوجات. ويقول إن على كل زوجة أن تخضع لزوجها وتضع نفسها تحت سلطة زوجها، تماماً كما تضع نفسها تحت سلطة الرب يسوع. ينبغي عليها أن تطيع زوجها لأنه رأس زوجته، تماماً كما أن رأس أي علاقة له سلطة في تلك العلاقة. يقود ويعيل ويرعى كما يفعل رأس الجسد، فهو يتخذ القرارات ويوفر الرعاية للجسد. يشرح بولس أن الزوج يجب أن يكون "رأسًا" سليمًا، أي أن يعتني بزوجته. يقارب سلطان الزوج بسلطان المسيح. للمسيح سلطان على جميع المؤمنين أو الكنيسة. كما يشبه الكنيسة بالجسد. ويكون المؤمنون متّحدون في المسيح كما يكون الجسد متّحدًا في الرأس. المسيح هو الرأس أو القائد، وقد أنقذ تلك الجماعة، أي الكنيسة، حتى يتمكنوا من إقامة علاقة صحيحة مع الله.</w:t>
      </w:r>
    </w:p>
    <w:p>
      <w:pPr>
        <w:bidi/>
      </w:pPr>
      <w:r>
        <w:rPr>
          <w:rtl/>
          <w:cs/>
          <w:lang w:val="ar_AE" w:bidi="ar_AE"/>
        </w:rPr>
      </w:r>
      <w:r>
        <w:rPr>
          <w:rtl/>
          <w:cs/>
          <w:lang w:val="ar_AE" w:bidi="ar_AE"/>
        </w:rPr>
        <w:t>توقفوا هنا وناقشوا هذا السؤال في مجموعة: في ثقافتكم، كيف تتحدثون عن مجموعة لديها قائد موفور الصحة وصالح؟ أوقفوا سماع هذا التسجيل الصوتي هنا.</w:t>
      </w:r>
    </w:p>
    <w:p>
      <w:pPr>
        <w:bidi/>
      </w:pPr>
      <w:r>
        <w:rPr>
          <w:rtl/>
          <w:cs/>
          <w:lang w:val="ar_AE" w:bidi="ar_AE"/>
        </w:rPr>
      </w:r>
      <w:r>
        <w:rPr>
          <w:rtl/>
          <w:cs/>
          <w:lang w:val="ar_AE" w:bidi="ar_AE"/>
        </w:rPr>
        <w:t>عندما يقارن بولس هذه العلاقات، فإنه يشرح بوضوح المجالات أوجه التشابه. يقول إن الزوج هو رأس زوجته كما أن المسيح هو رأس كنيسته، لكنه لا يقول إن الزوج يخلص زوجته كما يخلص المسيح الكنيسة. ولا ينبغي للزوجة أن تعبد زوجها كما تعبد المسيح. لكن يجب أن تكون مستعدة لطاعة زوجها في كل موقف كما تطيع الكنيسة المسيح.</w:t>
      </w:r>
    </w:p>
    <w:p>
      <w:pPr>
        <w:bidi/>
      </w:pPr>
      <w:r>
        <w:rPr>
          <w:rtl/>
          <w:cs/>
          <w:lang w:val="ar_AE" w:bidi="ar_AE"/>
        </w:rPr>
      </w:r>
      <w:r>
        <w:rPr>
          <w:rtl/>
          <w:cs/>
          <w:lang w:val="ar_AE" w:bidi="ar_AE"/>
        </w:rPr>
        <w:t>والآن يقارن بولس أفعال المسيح بعُرس. قبل الزفاف اليهودي، كان أقارب العروس يحممونها لتجهيزها. ثم كان أفضل صديق للعريس يُحضر العروس إلى العريس. المسيح يشبه العريس، ولكن بما أن المسيح وحده هو الذي يخلص الكنيسة، فإن المسيح وحده هو الذي يهيئ العروس التي هي الكنيسة. هو يطهرها، أي الكنيسة، من خطاياها ويجعلها تكون معه.</w:t>
      </w:r>
    </w:p>
    <w:p>
      <w:pPr>
        <w:bidi/>
      </w:pPr>
      <w:r>
        <w:rPr>
          <w:rtl/>
          <w:cs/>
          <w:lang w:val="ar_AE" w:bidi="ar_AE"/>
        </w:rPr>
      </w:r>
      <w:r>
        <w:rPr>
          <w:rtl/>
          <w:cs/>
          <w:lang w:val="ar_AE" w:bidi="ar_AE"/>
        </w:rPr>
        <w:t>توقفوا هنا وناقشوا هذا السؤال في مجموعة: كيف تستعد العرائس لحفل الزفاف في ثقافتكم؟ من يساعد العروس على الاستعداد؟ ما أنواع الطقوس أو التقاليد التي تتبعونها عندما يلتقي العروسان في حفل الزفاف؟ أوقفوا سماع هذا التسجيل الصوتي هنا.</w:t>
      </w:r>
    </w:p>
    <w:p>
      <w:pPr>
        <w:bidi/>
      </w:pPr>
      <w:r>
        <w:rPr>
          <w:rtl/>
          <w:cs/>
          <w:lang w:val="ar_AE" w:bidi="ar_AE"/>
        </w:rPr>
      </w:r>
      <w:r>
        <w:rPr>
          <w:rtl/>
          <w:cs/>
          <w:lang w:val="ar_AE" w:bidi="ar_AE"/>
        </w:rPr>
        <w:t>المسيح يحب الكنيسة كثيراً. مات المسيح حتى يكون المؤمنون، أو الكنيسة، مقدسين أو مخصصين لمقاصد الله. كيف يصبح المؤمن مختاراً لمقاصد الله؟ عندما يسمع المؤمنون الكلمة ويؤمنون بها، أو بالبشارة السارة حول كيفية خلاص المسيح لهم، فإن المسيح يطهرهم. يُظهر المؤمنون أن المسيح يطهرهم عندما يتعمدون بالماء. يُظهر هذا المعمودية بالماء أن المسيح قد أزال خطاياهم كما يزيل الماء الأوساخ. هذه البشارة السارة عن المسيح الذي يزيل الخطايا هي شيء نتلقاه ونخبر به الآخرين.</w:t>
      </w:r>
    </w:p>
    <w:p>
      <w:pPr>
        <w:bidi/>
      </w:pPr>
      <w:r>
        <w:rPr>
          <w:rtl/>
          <w:cs/>
          <w:lang w:val="ar_AE" w:bidi="ar_AE"/>
        </w:rPr>
      </w:r>
      <w:r>
        <w:rPr>
          <w:rtl/>
          <w:cs/>
          <w:lang w:val="ar_AE" w:bidi="ar_AE"/>
        </w:rPr>
        <w:t>كل هذا التحضير يجعل الكنيسة جميلة مثل امرأة ترتدي ملابس نظيفة وجميلة. ملابسها خالية من الأوساخ والتجاعيد، وبشرتها خالية من البقع المريضة أو القبيحة. وبالمثل، يجعل المسيح الكنيسة جميلة، أي نقية أخلاقياً، وخالية من الخطايا. الكنيسة جميلة لأن الله يمنح شعبه حياة جديدة رائعة.</w:t>
      </w:r>
    </w:p>
    <w:p>
      <w:pPr>
        <w:bidi/>
      </w:pPr>
      <w:r>
        <w:rPr>
          <w:rtl/>
          <w:cs/>
          <w:lang w:val="ar_AE" w:bidi="ar_AE"/>
        </w:rPr>
      </w:r>
      <w:r>
        <w:rPr>
          <w:rtl/>
          <w:cs/>
          <w:lang w:val="ar_AE" w:bidi="ar_AE"/>
        </w:rPr>
        <w:t>إن هذه العلاقة بين المسيح والكنيسة مهمة للغاية لدرجة أن بولس يتحدث عن كيفية إظهار ذلك في علاقاتنا الأرضية المهمة. يُظهر بولس للأزواج مدى الحب الذي يُظهره المسيح من خلال تذكيرهم بما فعله المسيح من أجل المؤمنين. ينبغي على الزوج أن يُظهر هذا النوع عينه من الحب لزوجته.</w:t>
      </w:r>
    </w:p>
    <w:p>
      <w:pPr>
        <w:bidi/>
      </w:pPr>
      <w:r>
        <w:rPr>
          <w:rtl/>
          <w:cs/>
          <w:lang w:val="ar_AE" w:bidi="ar_AE"/>
        </w:rPr>
      </w:r>
      <w:r>
        <w:rPr>
          <w:rtl/>
          <w:cs/>
          <w:lang w:val="ar_AE" w:bidi="ar_AE"/>
        </w:rPr>
        <w:t>وكما بذل المسيح جهوداً كبيرة لرعاية كنيسته ومحبتها، ينبغي على الأزواج أن يحبوا زوجاتهم. ومرة أخرى، يتحدث بولس عن جسم الإنسان. ينبغي على الزوج أن يحب زوجته ويعتني بها كما يعتني بجسده. يوفر الناس الملابس والطعام والمأوى لأجسادهم. وبالمثل، يهتم المسيح بالكنيسة، ويساعدها بمحبة على النمو ويطهرها من الخطية. يذكّر بولس المؤمنين بأنهم يعرفون كيف يساعدهم المسيح وقد رأوا المسيح يفعل ذلك لأنهم جميعاً أعضاء في جسد المسيح.</w:t>
      </w:r>
    </w:p>
    <w:p>
      <w:pPr>
        <w:bidi/>
      </w:pPr>
      <w:r>
        <w:rPr>
          <w:rtl/>
          <w:cs/>
          <w:lang w:val="ar_AE" w:bidi="ar_AE"/>
        </w:rPr>
      </w:r>
      <w:r>
        <w:rPr>
          <w:rtl/>
          <w:cs/>
          <w:lang w:val="ar_AE" w:bidi="ar_AE"/>
        </w:rPr>
        <w:t>والآن يقتبس بولس من نص معروف من الكتاب المقدس عن علاقة الزوج والزوجة. يريد بولس التأكيد أن الرجل يترك والده ووالدته ليحيا علاقة وثيقة مع زوجته. المسؤولية الأساسية للزوج هي تجاه زوجته. سيصبح هو وزوجته كشخص واحد، متحدين تماماً، بدلاً من شخصين منفصلين يقوم كل منهما بأشياء مختلفة.</w:t>
      </w:r>
    </w:p>
    <w:p>
      <w:pPr>
        <w:bidi/>
      </w:pPr>
      <w:r>
        <w:rPr>
          <w:rtl/>
          <w:cs/>
          <w:lang w:val="ar_AE" w:bidi="ar_AE"/>
        </w:rPr>
      </w:r>
      <w:r>
        <w:rPr>
          <w:rtl/>
          <w:cs/>
          <w:lang w:val="ar_AE" w:bidi="ar_AE"/>
        </w:rPr>
        <w:t>يقول بولس إن هذه الفكرة لغز لأننا لن نفهم كل شيء تماماً حتى يأتي الرب يسوع. والآن، يأتي المسيح ويتحد مع كنيسته كما يتحد الزوج مع زوجته. يقول بولس إن هذه حقيقة يصعب فهمها، أشبه باللغز. لقد أظهر الله كيف يساعدنا الزواج البشري على فهم اتحاد المسيح بالكنيسة.</w:t>
      </w:r>
    </w:p>
    <w:p>
      <w:pPr>
        <w:bidi/>
      </w:pPr>
      <w:r>
        <w:rPr>
          <w:rtl/>
          <w:cs/>
          <w:lang w:val="ar_AE" w:bidi="ar_AE"/>
        </w:rPr>
      </w:r>
      <w:r>
        <w:rPr>
          <w:rtl/>
          <w:cs/>
          <w:lang w:val="ar_AE" w:bidi="ar_AE"/>
        </w:rPr>
        <w:t>يعود بولس إلى مناقشته حول علاقة الزوج والزوجة لأن الاقتباس يتعلق بهما أيضاً. يُظهر الزوجان المؤمنان كيف يتصرف المسيح مع كنيسته عندما يحبان بعضهما بعضًا ويخضعان لبعضهما بعضًا. لذا يكرر بولس تعليماته، ملخصاً ومؤكداً على مسؤوليات الزوج والزوجة. يجب على كل زوج أن يحب زوجته، تماماً كما يحب نفسه ويعتني بها. تُظهر كل زوجة احترامها العميق لزوجها من خلال خضوعها له.</w:t>
      </w:r>
    </w:p>
    <w:p>
      <w:pPr>
        <w:bidi/>
      </w:pPr>
      <w:r>
        <w:rPr>
          <w:rtl/>
          <w:cs/>
          <w:lang w:val="ar_AE" w:bidi="ar_AE"/>
        </w:rPr>
      </w:r>
      <w:r>
        <w:rPr>
          <w:rtl/>
          <w:cs/>
          <w:lang w:val="ar_AE" w:bidi="ar_AE"/>
        </w:rPr>
        <w:t>توقفوا هنا وناقشوا هذا السؤال في مجموعة: ما أهم المسؤوليات أو الأدوار في ثقافتكم للأزواج والزوجات؟ ما الشيء الوحيد الذي قد يشجع المرء زوجه أو زوجته الجديدة على فعله؟ لماذا تعتقدون أن هذا إجراء مهم للغاية؟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5: 22–33 من الترجمة المستساغة لكم بالأكثر.</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يحض بولس الزوجات على الخضوع لأزواجهن، لأن أزواجهن هم رأس العلاقة الزوجية أو قائديها، تمامًا كما أن المسيح هو رأس الكنيسة.</w:t>
      </w:r>
    </w:p>
    <w:p>
      <w:pPr>
        <w:bidi/>
      </w:pPr>
      <w:r>
        <w:rPr>
          <w:rtl/>
          <w:cs/>
          <w:lang w:val="ar_AE" w:bidi="ar_AE"/>
        </w:rPr>
      </w:r>
      <w:r>
        <w:rPr>
          <w:b/>
          <w:rtl/>
          <w:cs/>
          <w:lang w:val="ar_AE" w:bidi="ar_AE"/>
        </w:rPr>
        <w:t>في الجزء الثاني:</w:t>
      </w:r>
      <w:r>
        <w:rPr>
          <w:rtl/>
          <w:cs/>
          <w:lang w:val="ar_AE" w:bidi="ar_AE"/>
        </w:rPr>
        <w:t xml:space="preserve"> يحض بولس الأزواج على محبة زوجاتهم، تماماً كما أحب المسيح الكنيسة. يوضح بولس ما فعله المسيح ليُظهر محبته للكنيسة. ويقارن بولس أيضاً بين الطريقة التي ينبغي أن يحب بها الأزواج زوجاتهم والطريقة التي يحب بها الناس أجسادهم ويعتنون بها.</w:t>
      </w:r>
    </w:p>
    <w:p>
      <w:pPr>
        <w:bidi/>
      </w:pPr>
      <w:r>
        <w:rPr>
          <w:rtl/>
          <w:cs/>
          <w:lang w:val="ar_AE" w:bidi="ar_AE"/>
        </w:rPr>
      </w:r>
      <w:r>
        <w:rPr>
          <w:b/>
          <w:rtl/>
          <w:cs/>
          <w:lang w:val="ar_AE" w:bidi="ar_AE"/>
        </w:rPr>
        <w:t>في الجزء الثالث:</w:t>
      </w:r>
      <w:r>
        <w:rPr>
          <w:rtl/>
          <w:cs/>
          <w:lang w:val="ar_AE" w:bidi="ar_AE"/>
        </w:rPr>
        <w:t xml:space="preserve"> يستشهد بولس بنصوص كتابية معروفة تتحدث عن علاقة الزوج والزوجة. ويذكر أن هذا الاقتباس يتعلق أيضاً بالمسيح والكنيسة. ثم يكرر تعليماته للأزواج والزوجات. لأن الزوجان متحدان كجسد واحد، يجب على الزوج أن يحب زوجته ويجب على الزوجة أن تحترم زوجها احتراماً عميقاً.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هذا، والذين يُطلق عليهم أيضاً اسم الكنيسة</w:t>
      </w:r>
    </w:p>
    <w:p>
      <w:pPr>
        <w:pStyle w:val="ListBullet"/>
        <w:bidi/>
        <w:spacing w:line="240" w:lineRule="auto"/>
        <w:ind w:left="720"/>
      </w:pPr>
      <w:r>
        <w:rPr>
          <w:rtl/>
          <w:cs/>
          <w:lang w:val="ar_AE" w:bidi="ar_AE"/>
        </w:rPr>
      </w:r>
      <w:r>
        <w:rPr>
          <w:rtl/>
          <w:cs/>
          <w:lang w:val="ar_AE" w:bidi="ar_AE"/>
        </w:rPr>
        <w:t>الزوجات المؤمنات</w:t>
      </w:r>
    </w:p>
    <w:p>
      <w:pPr>
        <w:pStyle w:val="ListBullet"/>
        <w:bidi/>
        <w:spacing w:line="240" w:lineRule="auto"/>
        <w:ind w:left="720"/>
      </w:pPr>
      <w:r>
        <w:rPr>
          <w:rtl/>
          <w:cs/>
          <w:lang w:val="ar_AE" w:bidi="ar_AE"/>
        </w:rPr>
      </w:r>
      <w:r>
        <w:rPr>
          <w:rtl/>
          <w:cs/>
          <w:lang w:val="ar_AE" w:bidi="ar_AE"/>
        </w:rPr>
        <w:t>الأزواج المؤمنون</w:t>
      </w:r>
    </w:p>
    <w:p>
      <w:pPr>
        <w:pStyle w:val="ListBullet"/>
        <w:bidi/>
        <w:spacing w:line="240" w:lineRule="auto"/>
        <w:ind w:left="720"/>
      </w:pPr>
      <w:r>
        <w:rPr>
          <w:rtl/>
          <w:cs/>
          <w:lang w:val="ar_AE" w:bidi="ar_AE"/>
        </w:rPr>
      </w:r>
      <w:r>
        <w:rPr>
          <w:rtl/>
          <w:cs/>
          <w:lang w:val="ar_AE" w:bidi="ar_AE"/>
        </w:rPr>
        <w:t>الرب يسوع 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ذلك الوقت، كان العديد من الناس يكتبون تعليمات منزلية لشرح المسؤوليات أو التوقعات لكل فرد في المنزل. يكتب بولس بهذه الصيغة لكي يعرف المؤمنون السلوك المناسب لأفراد الأسر المؤمنة. في ذلك الوقت، كان الزوج هو السيد أو حاكم الأسرة. أما بالنسبة للمؤمنين، فالمسيح هو رب البيت. يخضع المؤمنون المتزوجون للمسيح ربهم من خلال طاعة تعاليمه. يتحدث بولس إلى الأزواج المؤمنين، لذا ينبغي على كليهما اتباع تعليمات المسيح بشأن سلوكهما. وعليه، سيخدم الزوج والزوجة بعضهما بعضًا بإخلاص، وبلا خوف.</w:t>
      </w:r>
    </w:p>
    <w:p>
      <w:pPr>
        <w:bidi/>
      </w:pPr>
      <w:r>
        <w:rPr>
          <w:rtl/>
          <w:cs/>
          <w:lang w:val="ar_AE" w:bidi="ar_AE"/>
        </w:rPr>
      </w:r>
      <w:r>
        <w:rPr>
          <w:rtl/>
          <w:cs/>
          <w:lang w:val="ar_AE" w:bidi="ar_AE"/>
        </w:rPr>
        <w:t>توقفوا هنا وناقشوا هذا السؤال كمجموعة: في ثقافتكم، كيف تشاركون أو تعلمون الأدوار والمسؤوليات التي سيتحملها كل فرد في المنزل؟ من الأشخاص الذين يدرسون هذه المعلومات أو يشاركونها؟ أوقفوا سماع هذا التسجيل الصوتي هنا.</w:t>
      </w:r>
    </w:p>
    <w:p>
      <w:pPr>
        <w:bidi/>
      </w:pPr>
      <w:r>
        <w:rPr>
          <w:rtl/>
          <w:cs/>
          <w:lang w:val="ar_AE" w:bidi="ar_AE"/>
        </w:rPr>
      </w:r>
      <w:r>
        <w:rPr>
          <w:rtl/>
          <w:cs/>
          <w:lang w:val="ar_AE" w:bidi="ar_AE"/>
        </w:rPr>
        <w:t>في الجزء الأول من هذا المقطع، يُرشد بولس الزوجات. يجب على كل زوجة أن تخضع لزوجها. هذه إحدى الطرائق التي تطيع بها الزوجات تعليمات الرب يسوع بالخضوع للمؤمنين الآخرين. ويشبِّه بولس الزوج والزوجة بالكنيسة. المسيح هو رأس الكنيسة ومخلصها، لذلك تخضع الكنيسة للمسيح. مع أن الزوج ليس منقذ الزوجة، إلا أن الله اختار الزوج ليكون رأس علاقتهما. ينبغي على الزوجة أن تكون مستعدة لطاعة زوجها في كل شيء لأن المسيح هو رأس كل من الزوج والزوجة.</w:t>
      </w:r>
    </w:p>
    <w:p>
      <w:pPr>
        <w:bidi/>
      </w:pPr>
      <w:r>
        <w:rPr>
          <w:rtl/>
          <w:cs/>
          <w:lang w:val="ar_AE" w:bidi="ar_AE"/>
        </w:rPr>
      </w:r>
      <w:r>
        <w:rPr>
          <w:rtl/>
          <w:cs/>
          <w:lang w:val="ar_AE" w:bidi="ar_AE"/>
        </w:rPr>
        <w:t>في الجزء الثاني من هذا المقطع، يخبر بولس الأزواج كيف يجب عليهم أن يقودوا بطريقة تكرم المسيح. على الرغم من أنه يبدأ بالحديث عن علاقة الزوج بزوجته، يحول بولس تركيزه إلى علاقة المسيح بالكنيسة إذ يوضح كيف تتشابه العلاقتان. يجب على كل رجل أن يحب زوجته، متبعاً معيار محبة المسيح للكنيسة. يُظهر بولس مدى محبة المسيح من خلال شرح ما فعله المسيح من أجل الكنيسة. بذل المسيح حياته لإنقاذ الكنيسة، ولجعل المؤمنين قديسين. بما أن بولس يقارن المسيح والكنيسة بزوجين متزوجين، فإنه يستخدم تشبيه حفل الزفاف. في هذه المقارنة، الكنيسة تشبه العروس، لذلك يؤنث بولس الكنيسة.</w:t>
      </w:r>
    </w:p>
    <w:p>
      <w:pPr>
        <w:bidi/>
      </w:pPr>
      <w:r>
        <w:rPr>
          <w:rtl/>
          <w:cs/>
          <w:lang w:val="ar_AE" w:bidi="ar_AE"/>
        </w:rPr>
      </w:r>
      <w:r>
        <w:rPr>
          <w:rtl/>
          <w:cs/>
          <w:lang w:val="ar_AE" w:bidi="ar_AE"/>
        </w:rPr>
        <w:t>توقفوا هنا وناقشوا هذا السؤال في مجموعة: على الرغم من أن الكنيسة ليست شخصًا، يؤنثها بولس بالضمير "هي"، مثل المرأة، لأنه يقارن الكنيسة بالمرأة. ما الأشياء في ثقافتك التي تسميها أو تصفها كشخص، على الرغم من أنها ليست شخصًا؟ أوقفوا سماع هذا التسجيل الصوتي هنا.</w:t>
      </w:r>
    </w:p>
    <w:p>
      <w:pPr>
        <w:bidi/>
      </w:pPr>
      <w:r>
        <w:rPr>
          <w:rtl/>
          <w:cs/>
          <w:lang w:val="ar_AE" w:bidi="ar_AE"/>
        </w:rPr>
      </w:r>
      <w:r>
        <w:rPr>
          <w:rtl/>
          <w:cs/>
          <w:lang w:val="ar_AE" w:bidi="ar_AE"/>
        </w:rPr>
        <w:t>وكما يجب أن تكون العروس طاهرة قبل الزفاف، فإن المسيح يطهر الكنيسة عندما يزيل خطاياهم. يُدخل المسيح الكنيسة في علاقة وثيقة معه، كما يتحد العروس والعريس في علاقة وثيقة. المسيح يُهيئ الكنيسة كما تُهيئ العروس الجميلة نفسها بثياب نظيفة وجميلة. يصف بولس الكنيسة بأنها مُكرّمة، أو رائعة، أو مجيدة لوصف هذا. ربما يتحدث بولس عن الحاضر والمستقبل. الكنيسة مقدسة وترتبط بعلاقة وثيقة مع المسيح الآن. عندما يعود المسيح، سيكونون مع المسيح تماماً، مثل العروس والعريس.</w:t>
      </w:r>
    </w:p>
    <w:p>
      <w:pPr>
        <w:bidi/>
      </w:pPr>
      <w:r>
        <w:rPr>
          <w:rtl/>
          <w:cs/>
          <w:lang w:val="ar_AE" w:bidi="ar_AE"/>
        </w:rPr>
      </w:r>
      <w:r>
        <w:rPr>
          <w:rtl/>
          <w:cs/>
          <w:lang w:val="ar_AE" w:bidi="ar_AE"/>
        </w:rPr>
        <w:t>ويقول بولس أيضاً إن على الزوج أن يحب زوجته كما يحب جسده ويعتني به ويحمي نفسه من الأذى. يُقدّم الناس بشكل طبيعي الطعام والملابس والمأوى والرفقة لأجسادهم. وبالمثل، بما أن الكنيسة هي جسد المسيح، فإن المسيح يوفر الرعاية للمؤمنين ويهتم بهم. يذكّرهم بولس بأن جميع المؤمنين، بمن فيهم هو نفسه، هم أعضاء في جسد المسيح، لذلك فقد رأوا كيف يفعل المسيح ذلك.</w:t>
      </w:r>
    </w:p>
    <w:p>
      <w:pPr>
        <w:bidi/>
      </w:pPr>
      <w:r>
        <w:rPr>
          <w:rtl/>
          <w:cs/>
          <w:lang w:val="ar_AE" w:bidi="ar_AE"/>
        </w:rPr>
      </w:r>
      <w:r>
        <w:rPr>
          <w:rtl/>
          <w:cs/>
          <w:lang w:val="ar_AE" w:bidi="ar_AE"/>
        </w:rPr>
        <w:t>في الجزء الثالث من هذا المقطع، يشرح بولس سبب استخدامه المقارنة نفسها بين الرأس والجسد للزواج، تمامًا كما استخدمها للمسيح والكنيسة. يذكّر بولس المؤمنين بما تقوله الكتب المقدسة عن الزواج عندما تزوج أول رجل وامرأة. لم يذكر بولس الاقتباس لأن المؤمنين كانوا على الأرجح على دراية به. خلق الله المرأة الأولى من ضلع الرجل الأول. عندما يتزوج الرجل والمرأة، فإنهما سيتحدان تماماً ويصبحان كشخص واحد، برأس وجسد واحد متحدين.</w:t>
      </w:r>
    </w:p>
    <w:p>
      <w:pPr>
        <w:bidi/>
      </w:pPr>
      <w:r>
        <w:rPr>
          <w:rtl/>
          <w:cs/>
          <w:lang w:val="ar_AE" w:bidi="ar_AE"/>
        </w:rPr>
      </w:r>
      <w:r>
        <w:rPr>
          <w:rtl/>
          <w:cs/>
          <w:lang w:val="ar_AE" w:bidi="ar_AE"/>
        </w:rPr>
        <w:t>توقفوا هنا وناقشوا هذا السؤال في مجموعة: في ثقافتكم، ما الكلمات أو الصور اللفظية التي تستخدمونها لوصف الطريقة التي يتحد بها الزوج والزوجة؟ بسبب هذه العلاقة الوثيقة الجديدة، كيف يتصرفون باختلاف عما كانوا عليه من قبل؟ أوقفوا سماع هذا التسجيل الصوتي هنا.</w:t>
      </w:r>
    </w:p>
    <w:p>
      <w:pPr>
        <w:bidi/>
      </w:pPr>
      <w:r>
        <w:rPr>
          <w:rtl/>
          <w:cs/>
          <w:lang w:val="ar_AE" w:bidi="ar_AE"/>
        </w:rPr>
      </w:r>
      <w:r>
        <w:rPr>
          <w:rtl/>
          <w:cs/>
          <w:lang w:val="ar_AE" w:bidi="ar_AE"/>
        </w:rPr>
        <w:t>إن الطريقة التي يصبح بها شخصان واحداً هي حقيقة يصعب فهمها، أشبه باللغز. يقول بولس إن المسيح والكنيسة متحدان أيضاً كشخص واحد، ولهذا السبب كان بولس يقارن المتزوجين بالمسيح والكنيسة. مع أنهما ليسا متطابقين تماماً، إن مقارنة ما أظهره الله لنا يمكن أن تساعد المؤمنين على فهم هذه الحقيقة الصعبة فهمًا أفضل.</w:t>
      </w:r>
    </w:p>
    <w:p>
      <w:pPr>
        <w:pStyle w:val="ListBullet"/>
        <w:bidi/>
        <w:spacing w:line="240" w:lineRule="auto"/>
        <w:ind w:left="720"/>
      </w:pPr>
      <w:r>
        <w:rPr>
          <w:rtl/>
          <w:cs/>
          <w:lang w:val="ar_AE" w:bidi="ar_AE"/>
        </w:rPr>
      </w:r>
      <w:r>
        <w:rPr>
          <w:rtl/>
          <w:cs/>
          <w:lang w:val="ar_AE" w:bidi="ar_AE"/>
        </w:rPr>
        <w:t>توقفوا هنا وناقشوا هذا السؤال كمجموعة: كنشاط، فكروا في شيء تعرفونه ولكن أعضاء المجموعة الآخرين لم يروه أو يختبروه، مثل مكان جميل لم يذهبوا إليه أو حيوان لم يروه. صف ذلك الشيء للآخرين من خلال مقارنته بشيء مشابه رأوه من قبل.</w:t>
      </w:r>
    </w:p>
    <w:p>
      <w:pPr>
        <w:pStyle w:val="ListBullet"/>
        <w:bidi/>
        <w:spacing w:line="240" w:lineRule="auto"/>
        <w:ind w:left="720"/>
      </w:pPr>
      <w:r>
        <w:rPr>
          <w:rtl/>
          <w:cs/>
          <w:lang w:val="ar_AE" w:bidi="ar_AE"/>
        </w:rPr>
      </w:r>
      <w:r>
        <w:rPr>
          <w:rtl/>
          <w:cs/>
          <w:lang w:val="ar_AE" w:bidi="ar_AE"/>
        </w:rPr>
        <w:t>اسأل المستمعين: كيف تساعدك هذه المقارنة على فهم شيء جديد؟ فكّر في المقارنات التي أجراها الشخص الأول حول خصائص محددة للعنصر الذي كنت تعرفه. والآن فكر في الخصائص التي لم يدرجوها في المقارنة. بما أنهم لم يذكروا تلك الأشياء، فكيف تقارن المنتج الجديد بتلك الأشياء؟ أوقفوا سماع هذا التسجيل الصوتي هنا.</w:t>
      </w:r>
    </w:p>
    <w:p>
      <w:pPr>
        <w:bidi/>
      </w:pPr>
      <w:r>
        <w:rPr>
          <w:rtl/>
          <w:cs/>
          <w:lang w:val="ar_AE" w:bidi="ar_AE"/>
        </w:rPr>
      </w:r>
      <w:r>
        <w:rPr>
          <w:rtl/>
          <w:cs/>
          <w:lang w:val="ar_AE" w:bidi="ar_AE"/>
        </w:rPr>
        <w:t>يختتم بولس حديثه بملخص، عائداً إلى توجيهاته للأزواج والزوجات. يجب على كل زوج أن يحب زوجته كما يحب نفسه، وعلى الزوجة أن تُظهر الاحترام لزوجها من خلال استعدادها لطاعته ومعاملته كما لو كان شخصًا مهمًا.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 بذلك، قد ترغب في الحصول على رسومات أو أشياء أو حتى أشخاص لتمثيل بولس والزوجات والأزواج ويسوع والمؤمنين.</w:t>
      </w:r>
    </w:p>
    <w:p>
      <w:pPr>
        <w:bidi/>
      </w:pPr>
      <w:r>
        <w:rPr>
          <w:rtl/>
          <w:cs/>
          <w:lang w:val="ar_AE" w:bidi="ar_AE"/>
        </w:rPr>
      </w:r>
      <w:r>
        <w:rPr>
          <w:rtl/>
          <w:cs/>
          <w:lang w:val="ar_AE" w:bidi="ar_AE"/>
        </w:rPr>
        <w:t>اختاروا أشخاصًا أو رسومات أو أشياء لتمثل كل من هذه العناصر. عندما تبدأ في إعادة سرد قصة هذه الآيات، تذكر أن بولس كان يخاطب المؤمنين عندما قدم هذه التعليمات. من جهة الزوج والزوجة، ومن جهة أخرى المسيح وجماعة المؤمنين. يلتفت بولس إلى الزوج والزوجة عندما يطلب من الزوجة أن تخضع لزوجها. ثم يلتفت بولس إلى المؤمنين ويطلب منهم أن يخضعوا للرب يسوع. بيّن كيف تتشابه هذه الأفعال مع بعضها بعضًا. يقارن بولس كلاً من الزوج والمسيح برأس الجسد. يلتفت بولس ويتحدث إلى الأزواج، مشيرًا إلى المسيح كمثال لهم في المحبة. يمكنك تمثيل مشهد المسيح وهو يغسل المؤمنين ويحضرهم ليقفوا بالقرب منه. يقول بولس للأزواج أن يحبوا زوجاتهم كما يحبون أجسادهن لأنهم رأس الأسرة. لاحظوا كيف يساعد رأس الإنسان في توجيه الجسم واتخاذ القرارات المتعلقة برعايته، من خلال إطعامه أو غسله أو حمايته من الخطر. بالطريقة عينها التي يعتني بها الإنسان بذراعيه وساقيه وأصابعه وكل جزء من جسده، يعتني المسيح بكل مؤمن. أظهر كيف يتحد الرجل والمرأة عندما يتزوجان من خلال الاقتراب من بعضهما بعضًا. أظهر الشيء نفسه بالنسبة للمسيح والمؤمنين. يختتم بولس حديثه بتكرار تعليماته الأولى للأزواج والزوجات، مشيراً إلى كل مجموعة أثناء حديثه.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5: 22–33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هذا يُدعون أيضًا الكنيسة.</w:t>
      </w:r>
    </w:p>
    <w:p>
      <w:pPr>
        <w:pStyle w:val="ListBullet"/>
        <w:bidi/>
        <w:spacing w:line="240" w:lineRule="auto"/>
        <w:ind w:left="720"/>
      </w:pPr>
      <w:r>
        <w:rPr>
          <w:rtl/>
          <w:cs/>
          <w:lang w:val="ar_AE" w:bidi="ar_AE"/>
        </w:rPr>
      </w:r>
      <w:r>
        <w:rPr>
          <w:rtl/>
          <w:cs/>
          <w:lang w:val="ar_AE" w:bidi="ar_AE"/>
        </w:rPr>
        <w:t>الزوجات المؤمنات</w:t>
      </w:r>
    </w:p>
    <w:p>
      <w:pPr>
        <w:pStyle w:val="ListBullet"/>
        <w:bidi/>
        <w:spacing w:line="240" w:lineRule="auto"/>
        <w:ind w:left="720"/>
      </w:pPr>
      <w:r>
        <w:rPr>
          <w:rtl/>
          <w:cs/>
          <w:lang w:val="ar_AE" w:bidi="ar_AE"/>
        </w:rPr>
      </w:r>
      <w:r>
        <w:rPr>
          <w:rtl/>
          <w:cs/>
          <w:lang w:val="ar_AE" w:bidi="ar_AE"/>
        </w:rPr>
        <w:t>الأزواج المؤمنون</w:t>
      </w:r>
    </w:p>
    <w:p>
      <w:pPr>
        <w:pStyle w:val="ListBullet"/>
        <w:bidi/>
        <w:spacing w:line="240" w:lineRule="auto"/>
        <w:ind w:left="720"/>
      </w:pPr>
      <w:r>
        <w:rPr>
          <w:rtl/>
          <w:cs/>
          <w:lang w:val="ar_AE" w:bidi="ar_AE"/>
        </w:rPr>
      </w:r>
      <w:r>
        <w:rPr>
          <w:rtl/>
          <w:cs/>
          <w:lang w:val="ar_AE" w:bidi="ar_AE"/>
        </w:rPr>
        <w:t>الرب 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ويقول بولس: "يجب أن تكون كل زوجة مستعدة لطاعة زوجها. عندما تفعل الزوجة هذا، فهي تخضع للرب باتِّباع تعليماته. والزوج له السلطان والقيادة، كما للرأس على الجسد. والمسيح أيضًا رأس جميع المؤمنين وهو الذي يخلّصهم من خطاياهم. وتخضع الكنيسة للمسيح لأنه الرأس. ولأن الزوج هو الرأس، ينبغي أن تكون الزوجة مستعدة أيضًا للطاعة في كل شيء".</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الممثلة الذي تؤدي دور الزوجة: "بماذا تشعرين أو تفكّرين؟" قد تجيب الممثلة بعبارات مثل: "سأخضع لزوجي لأنه يجب أن نخضع جميعًا لبعضنا بعضًا. أريد أن أُظهر للناس كم أحب الرب يسوع، وخضوع لزوجي يُظهر ذلك!" أو "حتى عندما يكون الأمر صعباً أو مربكاً، سأحاول الخضوع لزوجي، بسبب الاحترام العميق الذي أكنه للمسيح ووصاياه"، أو "أرى كيف يعتني زوجي بي ويحاول بها تكريم الرب، مما يجعلني أرغب في الخضوع له واتباع خطاه".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"كل زوج يجب أن يُحب زوجته كما أحب المسيح الكنيسة. وقد أعطى المسيح حياته من أجل الكنيسة لتكرَّسها لله. وكما يجب أن تستعد العروس للعرس بالغًسل، كذلك غسل المسيح خطايا المؤمن بماء كلماته المقدسة. وقد فعل هذا ليحضر المؤمنين معه، وليكونوا طاهرين وبلا خطية. وسيكونان تمامًا مثل عروس جميلة تلبس ثيابًا نظيفة جميلة بلا أوساخ أو ثنايا أو بقع".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 الذي يؤدي دور المسيح: "بماذا تشعر أو تفكر؟" قد يجيب الممثل بعبارات مثل: "كما يفرح العريس بزواجه عروسه، أشعر بالفرح عندما أنقذ الناس وأجعلهم في علاقة جيدة معي"، أو "أعلم أن المؤمنين لا يستطيعون تطهير أنفسهم بأنفسهم، لكني سأطهرهم من خطاياهم بكل سرور، وأنا قادر على فعل ذلك من دون الحاجة إلى أي مساعدة"، أو "بما أنني أحب الكنيسة، فإن كل ما أفعله كوني رئيسها ورأسها هو رعايتهم، وجعلهم مقدسين وطاهرين".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ويقول بولس: "يجب أن يُحب كل زوج زوجته كجسده ويحمي نفسه من الأذى. وبالطبع يعتني الناس بأجسادهم بدلًا من إيذاء أنفسهم. وهكذا، يحب المسيح الكنيسة ويهتم بها، لأننا مثل أعضاء جسده".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الزوج: "بماذا تشعر أو تفكر؟" قد يجيب الممثل بعبارات مثل: "أنا مندهش من هذا التذكير بكل ما فعله المسيح من أجلنا - إنه يجعلني أرغب في اتباع قيادته الصالحة والقيام بما يقوله"، أو "إن اتباع مثال المسيح في المحبة سيتطلب الكثير من العمل والجهد، لكنني أريد أن أحاول أن أحب زوجتي محبة عميقة بالقدر ذاته". أنا ممتن لأنني أحصل على معونة الله لأحبها كما يليق!" أو "أفهم أن الاهتمام بزوجتي سيساعد على تقوية علاقتنا، تمامًا كما عندما أعتني بجسدي، فإنني أنمو وأتعافى وأعيش حياة جيدة". أتطلع إلى رؤية كيف يمكننا العمل معًا ومحبة بعضنا بعضًا بمحبة أفضل".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"كما يقول الكتاب المقدس: "لأن الله خلق المرأة من ضلع الرجل، فإن الرجل سيترك أباه وأمه ويلتصق في علاقة وثيقة ودائمة بزوجته". ويصبح هو وزوجته جسدًا واحدًا. وهذه حق يصعب فهمه، كما لو أنه لغز. أقول إن هذه الكلمات لا تشير فحسب إلى الزوج والزوجة، بل تشير أيضاً إلى المسيح والكنيسة. لذلك أقول مرة أخرى: يجب على كل زوج أن يحب زوجته كما يحب نفسه ويهتم بذاته. يجب على الزوجة أن تحترم زوجها وتبجله".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"أنا ممتن لأن الروح القدس يمنحني الكلمات لأتحدث بها في هذا الموضوع". لطالما كان لدى الله أفضل خطة للأزواج، وخطته هي ما يحتاج المؤمنون إلى سماعه، أو "يشرفني أن الله قد كشف الكثير من الحقائق التي كانت مربكة أو غامضة". سأشارك ما تعلمته مع من حولي حتى يفهموا هم أيضاً، أو "آمل أن يفهم المؤمنون أن هذه المواقف والأفعال تجاه المتزوجين ستساعد على جلب السلام والتعاون، بينما يواصلون اتباع ما يقوله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5: 22–33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ويأمر بولس الزوجات </w:t>
      </w:r>
      <w:r>
        <w:rPr>
          <w:b/>
          <w:rtl/>
          <w:cs/>
          <w:lang w:val="ar_AE" w:bidi="ar_AE"/>
        </w:rPr>
        <w:t>بالخضوع</w:t>
      </w:r>
      <w:r>
        <w:rPr>
          <w:rtl/>
          <w:cs/>
          <w:lang w:val="ar_AE" w:bidi="ar_AE"/>
        </w:rPr>
        <w:t xml:space="preserve"> لأزواجهنّ. وهذا يعني أنهم مستعدون للطاعة. استخدموا الكلمة أو العبارة نفسها التي استخدمتموها في المقطع السابق لكلمة "يخضع".</w:t>
      </w:r>
    </w:p>
    <w:p>
      <w:pPr>
        <w:bidi/>
      </w:pPr>
      <w:r>
        <w:rPr>
          <w:rtl/>
          <w:cs/>
          <w:lang w:val="ar_AE" w:bidi="ar_AE"/>
        </w:rPr>
      </w:r>
      <w:r>
        <w:rPr>
          <w:rtl/>
          <w:cs/>
          <w:lang w:val="ar_AE" w:bidi="ar_AE"/>
        </w:rPr>
        <w:t xml:space="preserve">وعلى كل زوجة أن تخضع لزوجها لأنها تخضع لتعليمات </w:t>
      </w:r>
      <w:r>
        <w:rPr>
          <w:b/>
          <w:rtl/>
          <w:cs/>
          <w:lang w:val="ar_AE" w:bidi="ar_AE"/>
        </w:rPr>
        <w:t>الرب</w:t>
      </w:r>
      <w:r>
        <w:rPr>
          <w:rtl/>
          <w:cs/>
          <w:lang w:val="ar_AE" w:bidi="ar_AE"/>
        </w:rPr>
        <w:t xml:space="preserve">. والسيد هو رب الناس وله سلطان كامل، لذلك استخدم بنو إسرائيل هذه الكلمة للإشارة إلى الله، لأنه له سلطان على العالم كله. وربما يشير الرب هنا إلى يسوع، لأن بولس يستمر في الإشارة إلى يسوع في هذا المقطع. لمزيدٍ من المعلومات عن الكلمة </w:t>
      </w:r>
      <w:r>
        <w:rPr>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ويقول بولس إن الزوج هو رأس الزوجة، كما أن </w:t>
      </w:r>
      <w:r>
        <w:rPr>
          <w:b/>
          <w:rtl/>
          <w:cs/>
          <w:lang w:val="ar_AE" w:bidi="ar_AE"/>
        </w:rPr>
        <w:t>المسيح</w:t>
      </w:r>
      <w:r>
        <w:rPr>
          <w:rtl/>
          <w:cs/>
          <w:lang w:val="ar_AE" w:bidi="ar_AE"/>
        </w:rPr>
        <w:t xml:space="preserve"> هو رأس الكنيسة. ولمزيد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وكلمة "</w:t>
      </w:r>
      <w:r>
        <w:rPr>
          <w:b/>
          <w:rtl/>
          <w:cs/>
          <w:lang w:val="ar_AE" w:bidi="ar_AE"/>
        </w:rPr>
        <w:t>الكنيسة</w:t>
      </w:r>
      <w:r>
        <w:rPr>
          <w:rtl/>
          <w:cs/>
          <w:lang w:val="ar_AE" w:bidi="ar_AE"/>
        </w:rPr>
        <w:t xml:space="preserve">" هي جماعة من الناس الذين يؤمنون بالرب يسوع. أحيانًا يستخدم الناس كلمة كنيسة للإشارة إلى مجموعة من المؤمنين في مكان معين، وأحيانًا تعني الكلمة جميع الناس على وجه الأرض الذين يؤمنون بالرب يسوع. هنا يتحدث بولس عن جميع المؤمنين على الأرض. ولمزيد من المعلومات عن </w:t>
      </w:r>
      <w:r>
        <w:rPr>
          <w:rtl/>
          <w:cs/>
          <w:lang w:val="ar_AE" w:bidi="ar_AE"/>
        </w:rPr>
        <w:t>الكنيسة</w:t>
      </w:r>
      <w:r>
        <w:rPr>
          <w:rtl/>
          <w:cs/>
          <w:lang w:val="ar_AE" w:bidi="ar_AE"/>
        </w:rPr>
        <w:t>، راجعوا قاموس الكلمات الرئيسية. استخدموا الكلمة أو العبارة ذاتها التي استخدمتموها في المقاطع السابقة للإشارة إلى كلمة "كنيسة".</w:t>
      </w:r>
    </w:p>
    <w:p>
      <w:pPr>
        <w:bidi/>
      </w:pPr>
      <w:r>
        <w:rPr>
          <w:rtl/>
          <w:cs/>
          <w:lang w:val="ar_AE" w:bidi="ar_AE"/>
        </w:rPr>
      </w:r>
      <w:r>
        <w:rPr>
          <w:rtl/>
          <w:cs/>
          <w:lang w:val="ar_AE" w:bidi="ar_AE"/>
        </w:rPr>
        <w:t xml:space="preserve">كما يدعو </w:t>
      </w:r>
      <w:r>
        <w:rPr>
          <w:b/>
          <w:rtl/>
          <w:cs/>
          <w:lang w:val="ar_AE" w:bidi="ar_AE"/>
        </w:rPr>
        <w:t>الكنيسة</w:t>
      </w:r>
      <w:r>
        <w:rPr>
          <w:rtl/>
          <w:cs/>
          <w:lang w:val="ar_AE" w:bidi="ar_AE"/>
        </w:rPr>
        <w:t xml:space="preserve"> جسد المسيح، وهي كلمة أخرى لمجموعة الذين يؤمنون بالرب يسوع. ويدعو بولس المؤمنين جسد المسيح، لأنه مثل الجسد المادي، يوجد أعضاء كثيرون لهم أدوار مختلفة، لكنهم جميعًا مترابطون ويقومون بعمل المسيح على الأرض. استخدموا الكلمة أو العبارة نفسها التي استخدمتموها في المقاطع السابقة للإشارة إلى الجسد.</w:t>
      </w:r>
    </w:p>
    <w:p>
      <w:pPr>
        <w:bidi/>
      </w:pPr>
      <w:r>
        <w:rPr>
          <w:rtl/>
          <w:cs/>
          <w:lang w:val="ar_AE" w:bidi="ar_AE"/>
        </w:rPr>
      </w:r>
      <w:r>
        <w:rPr>
          <w:rtl/>
          <w:cs/>
          <w:lang w:val="ar_AE" w:bidi="ar_AE"/>
        </w:rPr>
        <w:t xml:space="preserve">والمسيح هو </w:t>
      </w:r>
      <w:r>
        <w:rPr>
          <w:b/>
          <w:rtl/>
          <w:cs/>
          <w:lang w:val="ar_AE" w:bidi="ar_AE"/>
        </w:rPr>
        <w:t>مُخلّص</w:t>
      </w:r>
      <w:r>
        <w:rPr>
          <w:rtl/>
          <w:cs/>
          <w:lang w:val="ar_AE" w:bidi="ar_AE"/>
        </w:rPr>
        <w:t xml:space="preserve"> الكنيسة. وكلمة مخلِّص تعني الشخص الذي يُنقذ الناس أو يُطلقهم من الشر أو الخطر. وفي العهد الجديد، يسوع هو المخلّص الذي ينقذ الناس من الشر الروحي. ويخلّص الرب يسوع الناس من دفع عقوبة الخطية.</w:t>
      </w:r>
    </w:p>
    <w:p>
      <w:pPr>
        <w:bidi/>
      </w:pPr>
      <w:r>
        <w:rPr>
          <w:rtl/>
          <w:cs/>
          <w:lang w:val="ar_AE" w:bidi="ar_AE"/>
        </w:rPr>
      </w:r>
      <w:r>
        <w:rPr>
          <w:rtl/>
          <w:cs/>
          <w:lang w:val="ar_AE" w:bidi="ar_AE"/>
        </w:rPr>
        <w:t xml:space="preserve">توقفوا هنا وناقشوا في المجموعة الكلمة أو العبارة الأنسب التي ستستخدمون للإشارة إلى </w:t>
      </w:r>
      <w:r>
        <w:rPr>
          <w:b/>
          <w:rtl/>
          <w:cs/>
          <w:lang w:val="ar_AE" w:bidi="ar_AE"/>
        </w:rPr>
        <w:t>مُخلّص</w:t>
      </w:r>
      <w:r>
        <w:rPr>
          <w:rtl/>
          <w:cs/>
          <w:lang w:val="ar_AE" w:bidi="ar_AE"/>
        </w:rPr>
        <w:t xml:space="preserve">. ابحثوا عن الكلمة </w:t>
      </w:r>
      <w:r>
        <w:rPr>
          <w:rtl/>
          <w:cs/>
          <w:lang w:val="ar_AE" w:bidi="ar_AE"/>
        </w:rPr>
        <w:t>مُخلّص</w:t>
      </w:r>
      <w:r>
        <w:rPr>
          <w:rtl/>
          <w:cs/>
          <w:lang w:val="ar_AE" w:bidi="ar_AE"/>
        </w:rPr>
        <w:t xml:space="preserve"> في "قاموس الكلمات الرئيسية".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مات المسيح ليجعل الكنيسة </w:t>
      </w:r>
      <w:r>
        <w:rPr>
          <w:b/>
          <w:rtl/>
          <w:cs/>
          <w:lang w:val="ar_AE" w:bidi="ar_AE"/>
        </w:rPr>
        <w:t>مُقَدَّسة</w:t>
      </w:r>
      <w:r>
        <w:rPr>
          <w:rtl/>
          <w:cs/>
          <w:lang w:val="ar_AE" w:bidi="ar_AE"/>
        </w:rPr>
        <w:t xml:space="preserve">. وأي مكان أو شخص يُخصص لله يُدعى "مُقدَّس". وهذا يعني أن الشيء أو الشخص مُخصَّص لمقاصد الله. وعندما يبدأ الناس في الثقة بيسوع ويقبلون الروح القدس، فإنهم يصبحون أيضًا مُقدَّسين. ويقول بولس إن المسيح يُقدِّم الكنيسة بأنها مُقَدَّسة وبلا لوم لها. وكل من يُخصَّص ويُكرَّس لله يجب أن يكون له صفات تُرضي الله. لذلك، يجب على كل من يتصف بالقداسة أن يعكس صفات الله، وعليه تشمل القداسة العيش بصلاح ونقاء أخلاقي. لمزيد من المعلومات عن كلمة </w:t>
      </w:r>
      <w:r>
        <w:rPr>
          <w:rtl/>
          <w:cs/>
          <w:lang w:val="ar_AE" w:bidi="ar_AE"/>
        </w:rPr>
        <w:t>"مُقَدَّس"</w:t>
      </w:r>
      <w:r>
        <w:rPr>
          <w:rtl/>
          <w:cs/>
          <w:lang w:val="ar_AE" w:bidi="ar_AE"/>
        </w:rPr>
        <w:t>، راجعوا قاموس الكلمات الرئيسية. استخدموا الكلمة أو العبارة نفسها التي استخدمتموها سابقًا لكلمة "مُقَدَّس".</w:t>
      </w:r>
    </w:p>
    <w:p>
      <w:pPr>
        <w:bidi/>
      </w:pPr>
      <w:r>
        <w:rPr>
          <w:rtl/>
          <w:cs/>
          <w:lang w:val="ar_AE" w:bidi="ar_AE"/>
        </w:rPr>
      </w:r>
      <w:r>
        <w:rPr>
          <w:rtl/>
          <w:cs/>
          <w:lang w:val="ar_AE" w:bidi="ar_AE"/>
        </w:rPr>
        <w:t xml:space="preserve">وعندما يتزوج رجُل من امرأة، فإنهما </w:t>
      </w:r>
      <w:r>
        <w:rPr>
          <w:b/>
          <w:rtl/>
          <w:cs/>
          <w:lang w:val="ar_AE" w:bidi="ar_AE"/>
        </w:rPr>
        <w:t>يتحَدَان</w:t>
      </w:r>
      <w:r>
        <w:rPr>
          <w:rtl/>
          <w:cs/>
          <w:lang w:val="ar_AE" w:bidi="ar_AE"/>
        </w:rPr>
        <w:t xml:space="preserve"> في جسد واحد. والاتحاد يعني العمل معًا من أجل هدف مشترك. فهما يشكلان علاقة وثيقة ودائمة ويعملان معًا كأنهم شخص واحد، لا شخصين منفصلين. استخدموا الكلمة أو العبارة نفسها التي استخدمتموها في المقاطع السابقة للإشارة إلى كلمة "مُتحدَّين".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6: 1–9 واحفظوه في قلوبكم.</w:t>
      </w:r>
    </w:p>
    <w:p>
      <w:pPr>
        <w:bidi/>
      </w:pPr>
      <w:r>
        <w:rPr>
          <w:rtl/>
          <w:cs/>
          <w:lang w:val="ar_AE" w:bidi="ar_AE"/>
        </w:rPr>
      </w:r>
      <w:r>
        <w:rPr>
          <w:rtl/>
          <w:cs/>
          <w:lang w:val="ar_AE" w:bidi="ar_AE"/>
        </w:rPr>
        <w:t>استمعوا إلى نسخة صوتية من أفسس 6: 1–9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6: 1–9 من التي تستسيغونها بالأكثر.</w:t>
      </w:r>
    </w:p>
    <w:p>
      <w:pPr>
        <w:bidi/>
      </w:pPr>
      <w:r>
        <w:rPr>
          <w:rtl/>
          <w:cs/>
          <w:lang w:val="ar_AE" w:bidi="ar_AE"/>
        </w:rPr>
      </w:r>
      <w:r>
        <w:rPr>
          <w:rtl/>
          <w:cs/>
          <w:lang w:val="ar_AE" w:bidi="ar_AE"/>
        </w:rPr>
        <w:t>يواصل بولس وصف كيف يجب أن يطيع المؤمنون مَن لهم سلطان عليهم. كما يصف كيف ينبغي للأشخاص الذين يتمتعون بالسلطة أن يقودوا الآخرين بحكمة. في المقطع الأخير، تحدث بولس تحديداً إلى الأزواج والزوجات وشجعهم على العيش حياة تكرم المسيح. والآن يتحدث إلى الأبناء والآباء وكذلك إلى العبيد والسادة. سيذكرهم بولس بأنه في كلا النوعين من العلاقات، يجب أن يكون موقفهم وطريقة تعاملهم مع بعضهم بعضًا نابعين من طاعة المسيح. وكما هو الحال بالنسبة للأزواج والزوجات، ينبغي على الأبناء والآباء والعبيد والسادة جميعاً أن يتبعوا مثال المسيح في الطاعة واللطف بسبب الاحترام الذي يكنونه للمسيح.</w:t>
      </w:r>
    </w:p>
    <w:p>
      <w:pPr>
        <w:bidi/>
      </w:pPr>
      <w:r>
        <w:rPr>
          <w:rtl/>
          <w:cs/>
          <w:lang w:val="ar_AE" w:bidi="ar_AE"/>
        </w:rPr>
      </w:r>
      <w:r>
        <w:rPr>
          <w:rtl/>
          <w:cs/>
          <w:lang w:val="ar_AE" w:bidi="ar_AE"/>
        </w:rPr>
        <w:t>يتحدث بولس أولاً إلى الأبناء، الذين سيكونون كباراً بما يكفي لإقامة علاقة مع الرب، ولكنهم ما زالوا صغاراً بما يكفي ليتولى آباؤهم رعايتهم. يجب على هؤلاء الأبناء طاعة والديهم ووضع أنفسهم تحت سلطة والديهم تمامًا كما يضعون أنفسهم تحت سلطة الرب. بما أن بولس يتحدث إلى المؤمنين، فمن المرجح أن يكون آباؤهم أيضاً من المؤمنين. يذكّر بولس المؤمنين بأن الله قال منذ سنوات عديدة إن طاعة الوالدين هي الشيء الصحيح الذي يجب فعله. يقتبس بولس إحدى وصايا الله من الكلمات العشر للشريعة التي أعطاها الله لشعبه المختار، اليهود، عندما أقام معهم عهداً خاصاً. تُعلّم الوصية الأبناء أن يكرموا والديهم، وهذا يعني احترامهم ومحبتهم وطاعتهم. هذه هي أول وصية أعطاها الله مصحوبة بوعد أو مكافأة. إذا اتبع الأبناء هذا الأمر، فستطول حياتهم ملآنة بالبركات..</w:t>
      </w:r>
    </w:p>
    <w:p>
      <w:pPr>
        <w:bidi/>
      </w:pPr>
      <w:r>
        <w:rPr>
          <w:rtl/>
          <w:cs/>
          <w:lang w:val="ar_AE" w:bidi="ar_AE"/>
        </w:rPr>
      </w:r>
      <w:r>
        <w:rPr>
          <w:rtl/>
          <w:cs/>
          <w:lang w:val="ar_AE" w:bidi="ar_AE"/>
        </w:rPr>
        <w:t>توقّفوا هنا وناقشوا هذا السؤال كمجموعة: في ثقافتكم، كيف يجب على الأبناء أن يعاملوا آبائهم؟ عند تعليم الطفل القيام بهذه الأشياء، ما الأسباب التي يقدمها الناس لتبرير سلوكه بهذه الطريقة؟ أوقفوا سماع هذا التسجيل الصوتي هنا.</w:t>
      </w:r>
    </w:p>
    <w:p>
      <w:pPr>
        <w:bidi/>
      </w:pPr>
      <w:r>
        <w:rPr>
          <w:rtl/>
          <w:cs/>
          <w:lang w:val="ar_AE" w:bidi="ar_AE"/>
        </w:rPr>
      </w:r>
      <w:r>
        <w:rPr>
          <w:rtl/>
          <w:cs/>
          <w:lang w:val="ar_AE" w:bidi="ar_AE"/>
        </w:rPr>
        <w:t>أما المؤمنون الذين هم آباء، فعليهم أيضاً أن يتصرفوا بطريقة معينة لأنهم ينتمون إلى الرب يسوع. في ذلك الوقت، كان الآباء يتحملون مسؤولية تعليم أطفالهم، ولكن كان لديهم أيضاً السلطة الكاملة لمعاملة أطفالهم بالطريقة التي يريدونها. يذكّر بولس الآباء بأن هناك حدوداً لسلطتهم لأنهم الآن يتبعون سلطة الرب يسوع. ينبغي على الآباء تجنب المواقف والكلمات والأفعال القاسية أو غير العادلة التي تجعل الابن يشعر بالمرارة أو الاستياء. ويجب على الآباء أن يعلّموا أبناءهم بوداعة ولُطف، كما يعلّم المسيح أتباعه.</w:t>
      </w:r>
    </w:p>
    <w:p>
      <w:pPr>
        <w:bidi/>
      </w:pPr>
      <w:r>
        <w:rPr>
          <w:rtl/>
          <w:cs/>
          <w:lang w:val="ar_AE" w:bidi="ar_AE"/>
        </w:rPr>
      </w:r>
      <w:r>
        <w:rPr>
          <w:rtl/>
          <w:cs/>
          <w:lang w:val="ar_AE" w:bidi="ar_AE"/>
        </w:rPr>
        <w:t>توقفوا هنا وناقشوا هذا السؤال كمجموعة: ارووا قصة عن أب صالح وكيف يعلم أبنائه. ناقشوا الطرائق التي يعتني بها الآباء الصالحون بأبنائهم ويعلّموهم في ثقافتكم. أوقفوا سماع هذا التسجيل الصوتي هنا.</w:t>
      </w:r>
    </w:p>
    <w:p>
      <w:pPr>
        <w:bidi/>
      </w:pPr>
      <w:r>
        <w:rPr>
          <w:rtl/>
          <w:cs/>
          <w:lang w:val="ar_AE" w:bidi="ar_AE"/>
        </w:rPr>
      </w:r>
      <w:r>
        <w:rPr>
          <w:rtl/>
          <w:cs/>
          <w:lang w:val="ar_AE" w:bidi="ar_AE"/>
        </w:rPr>
        <w:t>والآن يتحدث بولس عن العلاقة التالية في البيت. إنه يتحدث إلى العبيد والسادة، الذين ينبغي عليهم أيضاً أن يظهروا انتماءهم إلى الرب من خلال معاملة بعضهم بعضاً باحترام. في ذلك الوقت، كان العبيد جزءًا من الأسرة، ولهذا السبب يتحدث بولس عن سلوكهم هنا. لا يُعلن بولس هنا أن العبودية جيدة أو سيئة؛ بل يصف طريقة عملية للعيش اليومي. إنه يتحدث إلى العبيد والسادة المؤمنين الذين ينبغي أن يحبوا بعضهم بعضاً وأن يخضعوا لبعضهم بعضاً. ويركّز بولس على السلوك. وبعملهم بالطريقة التي يطلبها المسيح، يُظهر هؤلاء المؤمنون أنهم يثقون به ويحترمونه.</w:t>
      </w:r>
    </w:p>
    <w:p>
      <w:pPr>
        <w:bidi/>
      </w:pPr>
      <w:r>
        <w:rPr>
          <w:rtl/>
          <w:cs/>
          <w:lang w:val="ar_AE" w:bidi="ar_AE"/>
        </w:rPr>
      </w:r>
      <w:r>
        <w:rPr>
          <w:rtl/>
          <w:cs/>
          <w:lang w:val="ar_AE" w:bidi="ar_AE"/>
        </w:rPr>
        <w:t>يقول بولس إن على العبيد أن يطيعوا سادتهم "بخوف ورعدة"، وهذا يعني موقفاً يتسم بالاحترام الكامل. ينبغي على العبيد أن يطيعوا بإخلاص كما يطيعون المسيح.</w:t>
      </w:r>
    </w:p>
    <w:p>
      <w:pPr>
        <w:bidi/>
      </w:pPr>
      <w:r>
        <w:rPr>
          <w:rtl/>
          <w:cs/>
          <w:lang w:val="ar_AE" w:bidi="ar_AE"/>
        </w:rPr>
      </w:r>
      <w:r>
        <w:rPr>
          <w:rtl/>
          <w:cs/>
          <w:lang w:val="ar_AE" w:bidi="ar_AE"/>
        </w:rPr>
        <w:t>ينبغي عليهم أن يطيعوا بصدق وثبات، وليس فقط عندما يكون أسيادهم يراقبونهم حتى يمدحهم سادتهم. ويذكِّر بولس العبيد بأنهم ينتمون إلى المسيح، لذلك عليهم أن يفعلوا كل ما يطلبه منهم المسيح. وعليهم أن يفعلوا مشيئة الله، أي ما يُرضيه الله، بحماسة ليظهروا أنهم يخدمون الله، وليس سادتهم فحسب.</w:t>
      </w:r>
    </w:p>
    <w:p>
      <w:pPr>
        <w:bidi/>
      </w:pPr>
      <w:r>
        <w:rPr>
          <w:rtl/>
          <w:cs/>
          <w:lang w:val="ar_AE" w:bidi="ar_AE"/>
        </w:rPr>
      </w:r>
      <w:r>
        <w:rPr>
          <w:rtl/>
          <w:cs/>
          <w:lang w:val="ar_AE" w:bidi="ar_AE"/>
        </w:rPr>
        <w:t>توقّفوا هنا وناقشوا هذا السؤال كمجموعة: احكوا قصة عن وقت تأثرتم بمدى جدارة عمل شخص ما على شيء ما. وصفوا الطريقة التي يعملون بها أو موقفهم أثناء عملهم. ماذا فعلوا ليُظهر أنهم جديتهم وفنائهم؟ لماذا عملوا بهذه الطريقة؟ أوقفوا سماع هذا التسجيل الصوتي هنا.</w:t>
      </w:r>
    </w:p>
    <w:p>
      <w:pPr>
        <w:bidi/>
      </w:pPr>
      <w:r>
        <w:rPr>
          <w:rtl/>
          <w:cs/>
          <w:lang w:val="ar_AE" w:bidi="ar_AE"/>
        </w:rPr>
      </w:r>
      <w:r>
        <w:rPr>
          <w:rtl/>
          <w:cs/>
          <w:lang w:val="ar_AE" w:bidi="ar_AE"/>
        </w:rPr>
        <w:t>ويذكّر بولس العبيد أيضاً بأنه حتى لو لم يدرك أسيادهم من البشر حسن سلوكهم وعملهم، فإن الرب يرى كل ما يفعلونه. سيكافئ الله كل إنسان على العمل الصالح الذي يقوم به، بغض النظر عما إذا كان عبداً أم لا.</w:t>
      </w:r>
    </w:p>
    <w:p>
      <w:pPr>
        <w:bidi/>
      </w:pPr>
      <w:r>
        <w:rPr>
          <w:rtl/>
          <w:cs/>
          <w:lang w:val="ar_AE" w:bidi="ar_AE"/>
        </w:rPr>
      </w:r>
      <w:r>
        <w:rPr>
          <w:rtl/>
          <w:cs/>
          <w:lang w:val="ar_AE" w:bidi="ar_AE"/>
        </w:rPr>
        <w:t>ينبغي على السادة أيضاً أن يتذكروا أن الرب يرى كل ما يفعلونه، لذا ينبغي أن يكون لديهم موقف مماثل. ولأنهم أيضًا يخدمون الرب، فيجب على السادة أن يفعلوا ما يُرضي المسيح. ولأن المؤمنين يجب أن يعتنوا ببعضهم بعضًا، لا ينبغي للسادة أن يسيئوا استخدام سلطتهم بالتلاعب على العبيد أو إهانتهم أو تخويفهم. وعلى السادة أن يتذكروا أنهم وعبيدهم ينتمون إلى السيّد نفسه في السماء. ويحكم الرب على الجميع بمساواة.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6: 1–9 من الترجمة التي تستسيغونها بالأكثر.</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أربعة أجزاء.</w:t>
      </w:r>
    </w:p>
    <w:p>
      <w:pPr>
        <w:bidi/>
      </w:pPr>
      <w:r>
        <w:rPr>
          <w:rtl/>
          <w:cs/>
          <w:lang w:val="ar_AE" w:bidi="ar_AE"/>
        </w:rPr>
      </w:r>
      <w:r>
        <w:rPr>
          <w:b/>
          <w:rtl/>
          <w:cs/>
          <w:lang w:val="ar_AE" w:bidi="ar_AE"/>
        </w:rPr>
        <w:t>في الجزء الأول:</w:t>
      </w:r>
      <w:r>
        <w:rPr>
          <w:rtl/>
          <w:cs/>
          <w:lang w:val="ar_AE" w:bidi="ar_AE"/>
        </w:rPr>
        <w:t xml:space="preserve"> يشجع بولس الأطفال على طاعة والديهم لأن الله قال إن هذا هو الصواب. وإذا فعلوا ذلك، فإن الأبناء سيعيشون حياة ممتدة ومليئة بالبركات.</w:t>
      </w:r>
    </w:p>
    <w:p>
      <w:pPr>
        <w:bidi/>
      </w:pPr>
      <w:r>
        <w:rPr>
          <w:rtl/>
          <w:cs/>
          <w:lang w:val="ar_AE" w:bidi="ar_AE"/>
        </w:rPr>
      </w:r>
      <w:r>
        <w:rPr>
          <w:b/>
          <w:rtl/>
          <w:cs/>
          <w:lang w:val="ar_AE" w:bidi="ar_AE"/>
        </w:rPr>
        <w:t>في الجزء الثاني:</w:t>
      </w:r>
      <w:r>
        <w:rPr>
          <w:rtl/>
          <w:cs/>
          <w:lang w:val="ar_AE" w:bidi="ar_AE"/>
        </w:rPr>
        <w:t xml:space="preserve"> ينصح بولس الآباء بعدم معاملة أطفالهم بقسوة قد تغضبهم. بدلاً من ذلك، ينبغي على الآباء أن يعتنوا بأبنائهم من خلال تعليمهم وإرشادهم بشأن الرب يسوع.</w:t>
      </w:r>
    </w:p>
    <w:p>
      <w:pPr>
        <w:bidi/>
      </w:pPr>
      <w:r>
        <w:rPr>
          <w:rtl/>
          <w:cs/>
          <w:lang w:val="ar_AE" w:bidi="ar_AE"/>
        </w:rPr>
      </w:r>
      <w:r>
        <w:rPr>
          <w:b/>
          <w:rtl/>
          <w:cs/>
          <w:lang w:val="ar_AE" w:bidi="ar_AE"/>
        </w:rPr>
        <w:t>في الجزء الثالث:</w:t>
      </w:r>
      <w:r>
        <w:rPr>
          <w:rtl/>
          <w:cs/>
          <w:lang w:val="ar_AE" w:bidi="ar_AE"/>
        </w:rPr>
        <w:t xml:space="preserve"> ينصح بولس العبيد ليس فحسب بطاعة أسيادهم، بل أيضاً بالانتباه إلى سلوكهم أثناء قيامهم بذلك. ينبغي على العبيد أن يطيعوا ويؤدوا عملهم خدمة للمسيح، متذكرين أن الرب يسوع سيجازي الجميع على ما يفعلونه.</w:t>
      </w:r>
    </w:p>
    <w:p>
      <w:pPr>
        <w:bidi/>
      </w:pPr>
      <w:r>
        <w:rPr>
          <w:rtl/>
          <w:cs/>
          <w:lang w:val="ar_AE" w:bidi="ar_AE"/>
        </w:rPr>
      </w:r>
      <w:r>
        <w:rPr>
          <w:b/>
          <w:rtl/>
          <w:cs/>
          <w:lang w:val="ar_AE" w:bidi="ar_AE"/>
        </w:rPr>
        <w:t>في الجزء الرابع:</w:t>
      </w:r>
      <w:r>
        <w:rPr>
          <w:rtl/>
          <w:cs/>
          <w:lang w:val="ar_AE" w:bidi="ar_AE"/>
        </w:rPr>
        <w:t xml:space="preserve"> ينبغي على السادة أيضاً أن يتصرفوا بطريقة ترضي الله، وإحدى الطرق التي ينبغي عليهم اتباعها هي عدم تهديد عبيدهم. يجب أن يتذكروا أن لكل إنسان رب واحد يحاسب الجميع على أفعالهم بعدل.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والمؤمنون الذين يستمعون إلى هذه الكلمات، بمن فيهم:</w:t>
      </w:r>
    </w:p>
    <w:p>
      <w:pPr>
        <w:pStyle w:val="ListBullet"/>
        <w:bidi/>
        <w:spacing w:line="240" w:lineRule="auto"/>
        <w:ind w:left="720"/>
      </w:pPr>
      <w:r>
        <w:rPr>
          <w:rtl/>
          <w:cs/>
          <w:lang w:val="ar_AE" w:bidi="ar_AE"/>
        </w:rPr>
      </w:r>
      <w:r>
        <w:rPr>
          <w:rtl/>
          <w:cs/>
          <w:lang w:val="ar_AE" w:bidi="ar_AE"/>
        </w:rPr>
        <w:t>الأطفال</w:t>
      </w:r>
    </w:p>
    <w:p>
      <w:pPr>
        <w:pStyle w:val="ListBullet"/>
        <w:bidi/>
        <w:spacing w:line="240" w:lineRule="auto"/>
        <w:ind w:left="720"/>
      </w:pPr>
      <w:r>
        <w:rPr>
          <w:rtl/>
          <w:cs/>
          <w:lang w:val="ar_AE" w:bidi="ar_AE"/>
        </w:rPr>
      </w:r>
      <w:r>
        <w:rPr>
          <w:rtl/>
          <w:cs/>
          <w:lang w:val="ar_AE" w:bidi="ar_AE"/>
        </w:rPr>
        <w:t>الآباء</w:t>
      </w:r>
    </w:p>
    <w:p>
      <w:pPr>
        <w:pStyle w:val="ListBullet"/>
        <w:bidi/>
        <w:spacing w:line="240" w:lineRule="auto"/>
        <w:ind w:left="720"/>
      </w:pPr>
      <w:r>
        <w:rPr>
          <w:rtl/>
          <w:cs/>
          <w:lang w:val="ar_AE" w:bidi="ar_AE"/>
        </w:rPr>
      </w:r>
      <w:r>
        <w:rPr>
          <w:rtl/>
          <w:cs/>
          <w:lang w:val="ar_AE" w:bidi="ar_AE"/>
        </w:rPr>
        <w:t>العبيد</w:t>
      </w:r>
    </w:p>
    <w:p>
      <w:pPr>
        <w:pStyle w:val="ListBullet"/>
        <w:bidi/>
        <w:spacing w:line="240" w:lineRule="auto"/>
        <w:ind w:left="720"/>
      </w:pPr>
      <w:r>
        <w:rPr>
          <w:rtl/>
          <w:cs/>
          <w:lang w:val="ar_AE" w:bidi="ar_AE"/>
        </w:rPr>
      </w:r>
      <w:r>
        <w:rPr>
          <w:rtl/>
          <w:cs/>
          <w:lang w:val="ar_AE" w:bidi="ar_AE"/>
        </w:rPr>
        <w:t>والسادة</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الرب الإله</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يواصل بولس كتابة تعليمات أهل البيت. يشرح كيف ينبغي للأشخاص ذوي السلطة أن يتصرفوا، وكيف ينبغي للأشخاص الذين يخضعون لسلطة الآخرين أن يتصرفوا. وهنا، بينما يتحدث إلى الأطفال والآباء والعبيد والسادة المؤمنين، يذكرهم مرة أخرى بأنهم ينتمون إلى الرب، وأن الرب يسوع هو سيدهم أو صاحب السلطة في بيوتهم. يخضع المؤمنون لسلطة الرب يسوع من خلال طاعة تعليمات يسوع في محبة بعضهم بعضاً والخضوع لبعضهم بعضاً. يشرح بولس كيفية القيام بذلك في كل من هذه المواقف، مع التركيز تحديدًا على مواقف المؤمنين أثناء قيامهم بذلك.</w:t>
      </w:r>
    </w:p>
    <w:p>
      <w:pPr>
        <w:bidi/>
      </w:pPr>
      <w:r>
        <w:rPr>
          <w:rtl/>
          <w:cs/>
          <w:lang w:val="ar_AE" w:bidi="ar_AE"/>
        </w:rPr>
      </w:r>
      <w:r>
        <w:rPr>
          <w:rtl/>
          <w:cs/>
          <w:lang w:val="ar_AE" w:bidi="ar_AE"/>
        </w:rPr>
        <w:t>في الجزء الأول من هذا المقطع، يتحدث بولس إلى الأبناء. ينبغي على الأبناء طاعة والديهم "في الرب"، أو لأن الأبناء ينتمون إلى الرب. قال الرب إن طاعة الوالدين هي الصواب لفعله. ولإظهار ذلك، يذكّرهم بولس بالتعليمات التي أعطاها الله للشعب اليهودي. من المرجح أن يكون المؤمنون الذين يستمعون على دراية بذلك، لذلك لم يقدم بولس الوصية واقتصر على تضمين أجزاء التعليمات التي سيناقشها. قال الله إن على الأبناء أن يكرموا والديهم، وهذا يعني احترامهم وطاعتهم. كانت هذه الوصية أول قانون أعطاه الله لشعبه، وقد أعطت أيضاً سبباً للطاعة. وعد الله أنه عندما يطيع الأبناء والديهم، سيباركهم الله ويمنحهم عمراً مديداً. ويذكِّر بولس أهل أفسس بأن هذه كانت أول وصية من الله تأتي بوعد واضح بالمكافأة.</w:t>
      </w:r>
    </w:p>
    <w:p>
      <w:pPr>
        <w:bidi/>
      </w:pPr>
      <w:r>
        <w:rPr>
          <w:rtl/>
          <w:cs/>
          <w:lang w:val="ar_AE" w:bidi="ar_AE"/>
        </w:rPr>
      </w:r>
      <w:r>
        <w:rPr>
          <w:rtl/>
          <w:cs/>
          <w:lang w:val="ar_AE" w:bidi="ar_AE"/>
        </w:rPr>
        <w:t>توقفوا هنا وناقشوا هذا السؤال في مجموعة: ما أنواع الأقوال أو الأمثال الموجودة في ثقافتكم حول كيفية تصرف الأبناء؟ ما نوع الأشخاص الذين صدرت عنهم هذه الاقتباسات؟ لماذا تعتقد أن الناس يستخدمون هذه الأقوال أو الأمثال لتشجيع الآخرين أو تعليمهم؟ أوقفوا سماع هذا التسجيل الصوتي هنا.</w:t>
      </w:r>
    </w:p>
    <w:p>
      <w:pPr>
        <w:bidi/>
      </w:pPr>
      <w:r>
        <w:rPr>
          <w:rtl/>
          <w:cs/>
          <w:lang w:val="ar_AE" w:bidi="ar_AE"/>
        </w:rPr>
      </w:r>
      <w:r>
        <w:rPr>
          <w:rtl/>
          <w:cs/>
          <w:lang w:val="ar_AE" w:bidi="ar_AE"/>
        </w:rPr>
        <w:t>يتحدث بولس تحديداً إلى الآباء في الجزء الثاني من هذا المقطع. لا ينبغي للآباء استخدام سلطتهم لتأديب أبنائهم بشدة أو إساءة معاملتهم، مما يسبب الغضب والمرارة لديهم. يعطيهم بولس عملاً معاكساً ليقوموا به بدلاً من ذلك. ينبغي على الآباء استخدام سلطتهم لتعليم أبنائهم في الرب يسوع، أو في الطريقة التي ينبغي أن يتصرف بها المؤمنون. ينبغي عليهم اتباع مثال المسيح في التعليم بوداعة ومحبة.</w:t>
      </w:r>
    </w:p>
    <w:p>
      <w:pPr>
        <w:bidi/>
      </w:pPr>
      <w:r>
        <w:rPr>
          <w:rtl/>
          <w:cs/>
          <w:lang w:val="ar_AE" w:bidi="ar_AE"/>
        </w:rPr>
      </w:r>
      <w:r>
        <w:rPr>
          <w:rtl/>
          <w:cs/>
          <w:lang w:val="ar_AE" w:bidi="ar_AE"/>
        </w:rPr>
        <w:t>في الجزء الثالث من هذا المقطع، يتناول بولس مواقف العبيد، والطريقة التي يخضعون بها لأسيادهم. يقارب بولس بين العبيد الذين يطيعون أسيادهم وبين المؤمنين الذين يطيعون المسيح. ينبغي على العبيد أن يطيعوا بطريقة تتسم بالاحترام العميق والإخلاص، تماماً كما يطيعون المسيح. ينبغي أن يكونوا ثابتين، لا أن يعملوا بجد فحسب عندما يراقبهم شخص ما، أو لتلقي الثناء. تُظهر هذه الأفعال والمواقف أن العبيد ينتمون إلى المسيح وأنهم يحاولون فعل ما يرضي الرب. بما أن التركيز الرئيس للمؤمنين ينبغي أن يكون على خدمة الرب من خلال طاعة أوامره، فينبغي على العبيد أن يخدموا عن طيب خاطر لأنهم يخدمون المسيح، وليس أسيادهم فحسب.</w:t>
      </w:r>
    </w:p>
    <w:p>
      <w:pPr>
        <w:bidi/>
      </w:pPr>
      <w:r>
        <w:rPr>
          <w:rtl/>
          <w:cs/>
          <w:lang w:val="ar_AE" w:bidi="ar_AE"/>
        </w:rPr>
      </w:r>
      <w:r>
        <w:rPr>
          <w:rtl/>
          <w:cs/>
          <w:lang w:val="ar_AE" w:bidi="ar_AE"/>
        </w:rPr>
        <w:t>توقفوا هنا وناقشوا في مجموعة: يتحدث بولس عن طاعة شخص ما بـ "الخوف والرعدة". تحدث عن شخص تحترمه لدرجة أنك تكاد تخافه. ما نوع الأوصاف التي تستخدمونها؟ ناقش الكلمات أو العبارات التي ستستخدمها لإظهار هذا الاحترام الصادق. أوقفوا سماع هذا التسجيل الصوتي هنا.</w:t>
      </w:r>
    </w:p>
    <w:p>
      <w:pPr>
        <w:bidi/>
      </w:pPr>
      <w:r>
        <w:rPr>
          <w:rtl/>
          <w:cs/>
          <w:lang w:val="ar_AE" w:bidi="ar_AE"/>
        </w:rPr>
      </w:r>
      <w:r>
        <w:rPr>
          <w:rtl/>
          <w:cs/>
          <w:lang w:val="ar_AE" w:bidi="ar_AE"/>
        </w:rPr>
        <w:t>توقفوا مرة أخرى وناقشوا في مجموعة: يتحدث بولس أيضاً عن خدمة شخص ما بإخلاص القلب. تحدث عن وقت عملت فيه بجد من أجل شخص آخر، حتى عندما لم يكن يراك، لأنك أردت ذلك. انتبه إلى الطريقة التي تحدثت بها عن ذلك، وناقش كيف ستتحدث عن صدق القلب في ترجمتك. أوقفوا سماع هذا التسجيل الصوتي هنا.</w:t>
      </w:r>
    </w:p>
    <w:p>
      <w:pPr>
        <w:bidi/>
      </w:pPr>
      <w:r>
        <w:rPr>
          <w:rtl/>
          <w:cs/>
          <w:lang w:val="ar_AE" w:bidi="ar_AE"/>
        </w:rPr>
      </w:r>
      <w:r>
        <w:rPr>
          <w:rtl/>
          <w:cs/>
          <w:lang w:val="ar_AE" w:bidi="ar_AE"/>
        </w:rPr>
        <w:t>كما يشجع بولس العبيد على مدى روعة انتمائهم إلى الرب وخدمتهم له. سيعترف الرب يسوع بهم ويكافئهم على موقفهم وطاعتهم لسيدهم البشري، حتى لو لم يعترف سيدهم البشري بطاعتهم. الرب عادل. إنه يكافئ العبيد والأحرار على حد سواء على أفعالهم.</w:t>
      </w:r>
    </w:p>
    <w:p>
      <w:pPr>
        <w:bidi/>
      </w:pPr>
      <w:r>
        <w:rPr>
          <w:rtl/>
          <w:cs/>
          <w:lang w:val="ar_AE" w:bidi="ar_AE"/>
        </w:rPr>
      </w:r>
      <w:r>
        <w:rPr>
          <w:rtl/>
          <w:cs/>
          <w:lang w:val="ar_AE" w:bidi="ar_AE"/>
        </w:rPr>
        <w:t>في الجزء الرابع من هذا المقطع، يقول بولس إنه ينبغي على السادة أن يتذكروا أيضاً أن الرب عادل في أفعاله. ينتمي كل من العبد والسيد إلى الله، السيد الأعلى. الله لا يعامل الناس بشكل مختلف بسبب هويتهم أو وظائفهم. يجب على كل مؤمن أن يخدم الرب وأن يفعل ما يرضيه. لذا ينبغي على السادة أن يفكروا في كيفية خدمة الرب بأفعالهم، تماماً كما يفعل العبيد. تذكروا أن بولس شجع المؤمنين سابقاً على أن يكونوا لطفاء ورحماء تجاه بعضهم بعضًا. لذا، فإن أحد أساليب خدمة الرب هي التحدث بلطف، وعدم تهديد عبيدهم بلغة قاسية أو عقاب.</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قيامكم بذلك، قد ترغبون في أن تمثل الرسومات أو الأشياء أو حتى شخصيات بولس، والرب الإله، والمسيح، والأطفال، والآباء، والعبيد، والأسياد.</w:t>
      </w:r>
    </w:p>
    <w:p>
      <w:pPr>
        <w:bidi/>
      </w:pPr>
      <w:r>
        <w:rPr>
          <w:rtl/>
          <w:cs/>
          <w:lang w:val="ar_AE" w:bidi="ar_AE"/>
        </w:rPr>
      </w:r>
      <w:r>
        <w:rPr>
          <w:rtl/>
          <w:cs/>
          <w:lang w:val="ar_AE" w:bidi="ar_AE"/>
        </w:rPr>
        <w:t>اختر أشخاصًا أو رسومات أو أشياءً لتمثيل كل واحد من هذه العناصر. عندما تبدأ في إعادة سرد قصة هذه الآيات، تذكر أن بولس يتحدث إلى الأبناء أولاً. يأمرهم بطاعة والديهم معاً. أظهر للأطفال طاعتهم لما يطلبه منهم آباؤهم. يقول بولس إن هذا صحيح لأن الرب قال ذلك، ونتيجة لهذه الطاعة، سيعيش الأطفال حياة مديدة ومباركة. أظهر الخير الذي يمنحه الله للأطفال عندما يطيعونه. ثم يتحدث بولس إلى الآباء. لا ينبغي لهم أن يتسببوا في أن يصبح أطفالهم يعيشون في مرارة، بسبب الكلمات القاسية أو الأفعال المؤذية. بدلاً من ذلك، أظهر الآباء وهم يعلمون أبنائهم بالطريقة التي يريدها الرب، ويشرحون الأمور للأبناء بطريقة صبورة ومحبة. ثم يتحدث بولس إلى العبيد. أظهر العبيد وهم يطيعون ما يقوله سيدهم باحترام وصدق. اجعل السيد يدير ظهره للعبيد، وسيستمر العبيد في العمل بجد على أي حال. وبما أنهم ينتمون إلى المسيح، فإن العبيد يؤدون عملهم من أجل المسيح، وينظرون إليه أثناء عملهم. المسيح يرى العبيد وهم يعملون. بيّن كيف يكافئ العبيد على العمل الصالح الذي يقومون به. وأخيراً، يتحدث بولس إلى السادة. أظهروا كيف يعامل السادة عبيدهم بلطف، لا بقسوة. ينظر السادة أيضاً إلى الرب، متذكرين أن ما يفعلونه إنما يفعلونه من أجل الرب. أظهروا كيف يعامل الرب الجميع بالطريقة عينها، بغض النظر عن نوع العمل الذي يشغلونه.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6: 1–9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أربعة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هذه الكلمات، بما في ذلك:</w:t>
      </w:r>
    </w:p>
    <w:p>
      <w:pPr>
        <w:pStyle w:val="ListBullet"/>
        <w:bidi/>
        <w:spacing w:line="240" w:lineRule="auto"/>
        <w:ind w:left="720"/>
      </w:pPr>
      <w:r>
        <w:rPr>
          <w:rtl/>
          <w:cs/>
          <w:lang w:val="ar_AE" w:bidi="ar_AE"/>
        </w:rPr>
      </w:r>
      <w:r>
        <w:rPr>
          <w:rtl/>
          <w:cs/>
          <w:lang w:val="ar_AE" w:bidi="ar_AE"/>
        </w:rPr>
        <w:t>الأطفال</w:t>
      </w:r>
    </w:p>
    <w:p>
      <w:pPr>
        <w:pStyle w:val="ListBullet"/>
        <w:bidi/>
        <w:spacing w:line="240" w:lineRule="auto"/>
        <w:ind w:left="720"/>
      </w:pPr>
      <w:r>
        <w:rPr>
          <w:rtl/>
          <w:cs/>
          <w:lang w:val="ar_AE" w:bidi="ar_AE"/>
        </w:rPr>
      </w:r>
      <w:r>
        <w:rPr>
          <w:rtl/>
          <w:cs/>
          <w:lang w:val="ar_AE" w:bidi="ar_AE"/>
        </w:rPr>
        <w:t>الآباء</w:t>
      </w:r>
    </w:p>
    <w:p>
      <w:pPr>
        <w:pStyle w:val="ListBullet"/>
        <w:bidi/>
        <w:spacing w:line="240" w:lineRule="auto"/>
        <w:ind w:left="720"/>
      </w:pPr>
      <w:r>
        <w:rPr>
          <w:rtl/>
          <w:cs/>
          <w:lang w:val="ar_AE" w:bidi="ar_AE"/>
        </w:rPr>
      </w:r>
      <w:r>
        <w:rPr>
          <w:rtl/>
          <w:cs/>
          <w:lang w:val="ar_AE" w:bidi="ar_AE"/>
        </w:rPr>
        <w:t>العبيد</w:t>
      </w:r>
    </w:p>
    <w:p>
      <w:pPr>
        <w:pStyle w:val="ListBullet"/>
        <w:bidi/>
        <w:spacing w:line="240" w:lineRule="auto"/>
        <w:ind w:left="720"/>
      </w:pPr>
      <w:r>
        <w:rPr>
          <w:rtl/>
          <w:cs/>
          <w:lang w:val="ar_AE" w:bidi="ar_AE"/>
        </w:rPr>
      </w:r>
      <w:r>
        <w:rPr>
          <w:rtl/>
          <w:cs/>
          <w:lang w:val="ar_AE" w:bidi="ar_AE"/>
        </w:rPr>
        <w:t>والسادة</w:t>
      </w:r>
    </w:p>
    <w:p>
      <w:pPr>
        <w:pStyle w:val="ListBullet"/>
        <w:bidi/>
        <w:spacing w:line="240" w:lineRule="auto"/>
        <w:ind w:left="720"/>
      </w:pPr>
      <w:r>
        <w:rPr>
          <w:rtl/>
          <w:cs/>
          <w:lang w:val="ar_AE" w:bidi="ar_AE"/>
        </w:rPr>
      </w:r>
      <w:r>
        <w:rPr>
          <w:rtl/>
          <w:cs/>
          <w:lang w:val="ar_AE" w:bidi="ar_AE"/>
        </w:rPr>
        <w:t>الرب يسوع المسيح</w:t>
      </w:r>
    </w:p>
    <w:p>
      <w:pPr>
        <w:pStyle w:val="ListBullet"/>
        <w:bidi/>
        <w:spacing w:line="240" w:lineRule="auto"/>
        <w:ind w:left="720"/>
      </w:pPr>
      <w:r>
        <w:rPr>
          <w:rtl/>
          <w:cs/>
          <w:lang w:val="ar_AE" w:bidi="ar_AE"/>
        </w:rPr>
      </w:r>
      <w:r>
        <w:rPr>
          <w:rtl/>
          <w:cs/>
          <w:lang w:val="ar_AE" w:bidi="ar_AE"/>
        </w:rPr>
        <w:t>الرب الإله</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"أَيُّهَا ٱلْأَوْلَادُ، أَطِيعُوا وَالِدِيكُمْ فِي ٱلرَّبِّ. لِأَنَّ هَذَا حَقٌّ. أَكْرِمْ أَبَاكَ وَأُمَّكَ، ٱلَّتِي هِيَ أَوَّلُ وَصِيَّةٍ بِوَعْدٍ، لِكَيْ يَكُونَ لَكُمْ خَيْرٌ، وَتَكُونُوا طِوَالَ ٱلْأَعْمَارِ عَلَى ٱلْأَرْضِ".</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الذيي يؤدون دور الأطفال: "بماذا تشعرون أو تفكرون؟" قد يجيب الممثلون بعبارات مثل: "أحياناً يكون من الصعب طاعة والديّ عندما لا أفهم لماذا يطلبان مني القيام بأشياء معينة. لكنني أنتمي إلى الرب وأريد أن أفعل ما يريده، لذلك سأطيع والديّ"، أو "أشعر بالتشجيع لأن الله يعدني بأشياء جيدة عندما أحترم أمره بطاعة والديّ"، أو "أنا مندهش من أن بولس يتحدث إلينا مباشرة، على الرغم من أننا صغار! أنا سعيد جدًا لأن الله يهتم بنا وأنه يُظهر ذلك بتعليمنا".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"وَأَنْتُمْ أَيُّهَا ٱلْآبَاءُ، لَا تُغِيظُوا أَوْلَادَكُمْ، بَلْ رَبُّوهُمْ بِتَأْدِيبِ ٱلرَّبِّ وَإِنْذَارِهِ".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الآباء: "بماذا تشعرون أو تفكَّرون؟" قد يجيب الممثلون بعبارات مثل: "أحياناً لا أعرف كيف أعلم أطفالي جيداً؛ من الصعب عندما يفعل أطفالي الأشياء الخاطئة. أنا ممتن لأن الله يهتم بكل جانب من جوانب حياتنا، ويرشدنا إلى كيفية تعليم أبنائنا"، أو "لا أريد إغضاب أبنائي طوال الوقت - لقد حذرنا بولس للتو من مدى خطورة ذلك! أفضّل مساعدة ابنائي على التعرّف على الرب"، أو "أشعر بالاطمئنان والتشجيع عندما يعلّمنا الرب بوداعة ومحبة. من المنطقي أن أُعلِّم أولادي بالطريقة نفسها".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ويتابع بولس قائلاً: "أيها العبيد، يجب عليكم طاعة أسيادكم باحترام عميق وإخلاص، وبنفس الموقف الذي كنتم ستطيعون به المسيح. افعل هذا طوال الوقت، وليس فقط عندما يراقبك أسيادك أو لمجرد أن يمدحوك. أطيعوا كعبيدٍ ينتمون إلى المسيح، وافعلوا عن طيب خاطر ما يأمركم الله به. عندما تقوم بعملك، فكر في هذا: أنت تعمل من أجل الرب يسوع، أنت لا تعمل فقط من أجل سيدك. سواء كنت عبداً أم لا، يمكنك أن تتأكد من أن الرب يسوع سيكافئك على العمل الصالح الذي تقوم به".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العبيد: "بماذا تشعرون أو تفكرون؟" قد يجيب الممثل بعبارات مثل: "أشعر بالإحباط عندما لا يرى سيدي العمل الذي أقوم به. لكن لدي أمل لأن المسيح هو سيدي الحقيقي ويرى الصلاح الذي أفعله. أعلم أنه يهتم بي وسيصلح الأمور، مهما فعل سيدي البشري،" أو "من الصعب جدًا الطاعة باستمرار، لذلك أنا سعيد لأن الروح القدس معنا ويساعدنا على الخضوع لبعضنا بعضًا،" أو "لأنني أنتمي إلى المسيح، أريد أن أتصرف بطريقة تكرم المسيح وتظهر الأشياء الجيدة التي يفعلها في حياتي".</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"أنا أهتم بالعبيد الذين يمرون بظروف صعبة وأريد أن أشجعهم بأن يسوع المسيح يهتم بهم أيضاً"، أو "أريد أن أذكر الجميع بأن المسيح لا يعامل العبيد بشكل مختلف عن أي شخص آخر"، أو "يا لها من نعمة أن نتمكن من الاعتماد على يسوع ليحقق الجزاء العادل والعدل، لأنه يملك القدرة على فعل ذلك".</w:t>
      </w:r>
    </w:p>
    <w:p>
      <w:pPr>
        <w:pStyle w:val="ListBullet"/>
        <w:bidi/>
        <w:spacing w:line="240" w:lineRule="auto"/>
        <w:ind w:left="720"/>
      </w:pPr>
      <w:r>
        <w:rPr>
          <w:rtl/>
          <w:cs/>
          <w:lang w:val="ar_AE" w:bidi="ar_AE"/>
        </w:rPr>
      </w:r>
      <w:r>
        <w:rPr>
          <w:rtl/>
          <w:cs/>
          <w:lang w:val="ar_AE" w:bidi="ar_AE"/>
        </w:rPr>
        <w:t>اسأل الممثل الذي يؤدي دور المسيح: "ما الذي تشعر به أو تفكر فيه؟" قد يجيب الممثل بعبارات مثل: "أرى قلوب الناس وأعلم كم هم يحتاجون إليّ. لأنني أحبهم، أريد أن يكون جميع الناس شعبي بغض النظر عما إذا كانوا عبيدًا أو أحرارًا"، أو "أكره الظلم، لذلك سأكافئ الجميع على أعمالهم الصالحة، حتى لو لم يفعل ذلك الآخرون على الأرض"، أو "أشعر بالسرور والفرح عندما يفعل شعبي ما يرضي الله لأنه أفضل طريقة للعيش".</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"أيها السادة، يجب أن تعاملوا عبيدكم معاملة حسنة، كما أوصيتهم أن يعاملوكم. لا تهددوا عبيدكم، ولا تهددوهم بالأذى أو العقاب لأنكم تعلمون أن عليكم سيدًا في السماء، وهو الرب. وهو يعامل جميع الناس بالعدل بغير محاباة".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السَادَة: "بماذا تشعرون أو تفكرون؟" قد يجيب الممثل بعبارات مثل: "بما أنني أنتمي إلى الله مثل عبيدي، فأنا أدرك أنه لا يجب عليّ أن أعامل عبيدي كما لو أنهم موجودون فقط لإرضائي"، أو "سأغضب إذا عاملني أحدهم بقسوة أو بوحشية. لماذا أفعل ذلك بإخواني المؤمنين الذين هم بمنزلة إخوتي وأخواتي؟" أو "أخشى أنه إذا عاملت عبيدي معاملة حسنة، فلن أحصل منهم على نفس القدر من العمل".</w:t>
      </w:r>
    </w:p>
    <w:p>
      <w:pPr>
        <w:pStyle w:val="ListBullet"/>
        <w:bidi/>
        <w:spacing w:line="240" w:lineRule="auto"/>
        <w:ind w:left="720"/>
      </w:pPr>
      <w:r>
        <w:rPr>
          <w:rtl/>
          <w:cs/>
          <w:lang w:val="ar_AE" w:bidi="ar_AE"/>
        </w:rPr>
      </w:r>
      <w:r>
        <w:rPr>
          <w:rtl/>
          <w:cs/>
          <w:lang w:val="ar_AE" w:bidi="ar_AE"/>
        </w:rPr>
        <w:t>واسألوا الممثل الذي يؤدي دور الرب الإله: "بماذا تشعر أو تفكر؟" قد يجيب الممثل بعبارات مثل: "لقد خلقت الجميع على صورتي. أحبهم جميعاً وأراهم جميعاً جميلين. سأكون عادلاً ومنصفاً مع الجميع"، أو "أريد من جميع الناس أن يفعلوا ما أريده لأنه الأفضل لهم. عندها لن يعيشوا بعد الآن بطرق تؤذي أنفسهم أو الآخرين!" أو "إذا عامل السادة عبيدهم بقسوة، فسوف يصاب عبيدهم بالإحباط والأذى. لا أريد أن يؤذي شعبي بعضهم بعضاً أو أن يجعلوا اتباعي أكثر صعوبة. أحب كل واحد منهم كأحد أبنائي، لأن كل واحد من هؤلاء الناس هو ابني.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6: 1–9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بولس إن على الأبناء طاعة والديهم لأنهم ينتمون إلى الرب. </w:t>
      </w:r>
      <w:r>
        <w:rPr>
          <w:b/>
          <w:rtl/>
          <w:cs/>
          <w:lang w:val="ar_AE" w:bidi="ar_AE"/>
        </w:rPr>
        <w:t>الرب</w:t>
      </w:r>
      <w:r>
        <w:rPr>
          <w:rtl/>
          <w:cs/>
          <w:lang w:val="ar_AE" w:bidi="ar_AE"/>
        </w:rPr>
        <w:t xml:space="preserve"> هو السيّد على الآخرين وله سلطان كامل، لذلك استخدم بنو إسرائيل هذه الكلمة للإشارة إلى الله، لأنه له سلطان على العالم كله. وربما يكون الرب هنا يُشير إلى يسوع، لأن بولس كان يستخدم هذا اللقب كثيرًا ليسوع. عندما يقول بولس للآباء أن يعلموا أولادهم في الرب، كان يقصد أن يتبعوا مثال الرب يسوع في التعليم. ينبغي على العبيد أن يعتبروا خدمتهم للناس خدمة للرب يسوع، الذي سيجازيهم على عملهم الصالح. لمزيدٍ من المعلومات عن الكلمة </w:t>
      </w:r>
      <w:r>
        <w:rPr>
          <w:b/>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ويقتبس بولس من الأسفار المقدسة التي تقول: "يجب على الناس أن </w:t>
      </w:r>
      <w:r>
        <w:rPr>
          <w:b/>
          <w:rtl/>
          <w:cs/>
          <w:lang w:val="ar_AE" w:bidi="ar_AE"/>
        </w:rPr>
        <w:t>يكرموا</w:t>
      </w:r>
      <w:r>
        <w:rPr>
          <w:rtl/>
          <w:cs/>
          <w:lang w:val="ar_AE" w:bidi="ar_AE"/>
        </w:rPr>
        <w:t xml:space="preserve"> آبائهم وأمهاتهم". وكلمة "تكريم شخصًا ما تعني احترامه أو اعتباره جديرًا بالمحبة والطاعة.</w:t>
      </w:r>
    </w:p>
    <w:p>
      <w:pPr>
        <w:bidi/>
      </w:pPr>
      <w:r>
        <w:rPr>
          <w:rtl/>
          <w:cs/>
          <w:lang w:val="ar_AE" w:bidi="ar_AE"/>
        </w:rPr>
      </w:r>
      <w:r>
        <w:rPr>
          <w:rtl/>
          <w:cs/>
          <w:lang w:val="ar_AE" w:bidi="ar_AE"/>
        </w:rPr>
        <w:t xml:space="preserve">توقّفوا هنا وناقشوا في مجموعة: كيف ستصفون فعل </w:t>
      </w:r>
      <w:r>
        <w:rPr>
          <w:b/>
          <w:rtl/>
          <w:cs/>
          <w:lang w:val="ar_AE" w:bidi="ar_AE"/>
        </w:rPr>
        <w:t>تكريم</w:t>
      </w:r>
      <w:r>
        <w:rPr>
          <w:rtl/>
          <w:cs/>
          <w:lang w:val="ar_AE" w:bidi="ar_AE"/>
        </w:rPr>
        <w:t xml:space="preserve"> آبائكم وأمهاتكم؟ أوقفوا سماع هذا التسجيل الصوتي هنا.</w:t>
      </w:r>
    </w:p>
    <w:p>
      <w:pPr>
        <w:bidi/>
      </w:pPr>
      <w:r>
        <w:rPr>
          <w:rtl/>
          <w:cs/>
          <w:lang w:val="ar_AE" w:bidi="ar_AE"/>
        </w:rPr>
      </w:r>
      <w:r>
        <w:rPr>
          <w:rtl/>
          <w:cs/>
          <w:lang w:val="ar_AE" w:bidi="ar_AE"/>
        </w:rPr>
        <w:t xml:space="preserve">ويقول بولس إن هذه هي </w:t>
      </w:r>
      <w:r>
        <w:rPr>
          <w:b/>
          <w:rtl/>
          <w:cs/>
          <w:lang w:val="ar_AE" w:bidi="ar_AE"/>
        </w:rPr>
        <w:t>الوصية</w:t>
      </w:r>
      <w:r>
        <w:rPr>
          <w:rtl/>
          <w:cs/>
          <w:lang w:val="ar_AE" w:bidi="ar_AE"/>
        </w:rPr>
        <w:t xml:space="preserve"> الأولى التي يعطيها الله بوعد. والوصايا هي الشرائع التي أعطاها الله لشعبه، شعب إسرائيل، ليُريهم كيف يعيشون حياتهم. ولمزيد من المعلومات عن </w:t>
      </w:r>
      <w:r>
        <w:rPr>
          <w:b/>
          <w:rtl/>
          <w:cs/>
          <w:lang w:val="ar_AE" w:bidi="ar_AE"/>
        </w:rPr>
        <w:t>الوصية</w:t>
      </w:r>
      <w:r>
        <w:rPr>
          <w:rtl/>
          <w:cs/>
          <w:lang w:val="ar_AE" w:bidi="ar_AE"/>
        </w:rPr>
        <w:t>، راجعوا قاموس الكلمات الرئيسية. استخدموا الكلمة أو العبارة ذاتها التي استخدمتموها في المقاطع السابقة للإشارة إلى الوصية.</w:t>
      </w:r>
    </w:p>
    <w:p>
      <w:pPr>
        <w:bidi/>
      </w:pPr>
      <w:r>
        <w:rPr>
          <w:rtl/>
          <w:cs/>
          <w:lang w:val="ar_AE" w:bidi="ar_AE"/>
        </w:rPr>
      </w:r>
      <w:r>
        <w:rPr>
          <w:rtl/>
          <w:cs/>
          <w:lang w:val="ar_AE" w:bidi="ar_AE"/>
        </w:rPr>
        <w:t xml:space="preserve">وعلى </w:t>
      </w:r>
      <w:r>
        <w:rPr>
          <w:b/>
          <w:rtl/>
          <w:cs/>
          <w:lang w:val="ar_AE" w:bidi="ar_AE"/>
        </w:rPr>
        <w:t>العبيد</w:t>
      </w:r>
      <w:r>
        <w:rPr>
          <w:rtl/>
          <w:cs/>
          <w:lang w:val="ar_AE" w:bidi="ar_AE"/>
        </w:rPr>
        <w:t xml:space="preserve"> أن يطيعوا سادتهم بالإخلاص عينه الذي يطيعون به </w:t>
      </w:r>
      <w:r>
        <w:rPr>
          <w:b/>
          <w:rtl/>
          <w:cs/>
          <w:lang w:val="ar_AE" w:bidi="ar_AE"/>
        </w:rPr>
        <w:t>المسيح</w:t>
      </w:r>
      <w:r>
        <w:rPr>
          <w:rtl/>
          <w:cs/>
          <w:lang w:val="ar_AE" w:bidi="ar_AE"/>
        </w:rPr>
        <w:t xml:space="preserve">. ولمزيد من المعلومات عن </w:t>
      </w:r>
      <w:r>
        <w:rPr>
          <w:b/>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 كان العبيد يعملون لدى الآخرين، وعادةً لم يكن لديهم الحق في ترك عملهم.</w:t>
      </w:r>
    </w:p>
    <w:p>
      <w:pPr>
        <w:bidi/>
      </w:pPr>
      <w:r>
        <w:rPr>
          <w:rtl/>
          <w:cs/>
          <w:lang w:val="ar_AE" w:bidi="ar_AE"/>
        </w:rPr>
      </w:r>
      <w:r>
        <w:rPr>
          <w:rtl/>
          <w:cs/>
          <w:lang w:val="ar_AE" w:bidi="ar_AE"/>
        </w:rPr>
        <w:t xml:space="preserve">توقّفوا هنا وناقشوا معًا الكلمة التي ستستخدمونها للتعبير عن كلمة </w:t>
      </w:r>
      <w:r>
        <w:rPr>
          <w:b/>
          <w:rtl/>
          <w:cs/>
          <w:lang w:val="ar_AE" w:bidi="ar_AE"/>
        </w:rPr>
        <w:t>"عبد"</w:t>
      </w:r>
      <w:r>
        <w:rPr>
          <w:rtl/>
          <w:cs/>
          <w:lang w:val="ar_AE" w:bidi="ar_AE"/>
        </w:rPr>
        <w:t xml:space="preserve">. وإذا كنتم قد ترجمتم هذه الكلمة في سِفر آخر من الكتاب المقدس، استخدموا الكلمة ذاتها هنا. ولمزيد من المعلومات عن كلمة </w:t>
      </w:r>
      <w:r>
        <w:rPr>
          <w:b/>
          <w:rtl/>
          <w:cs/>
          <w:lang w:val="ar_AE" w:bidi="ar_AE"/>
        </w:rPr>
        <w:t>العبد</w:t>
      </w:r>
      <w:r>
        <w:rPr>
          <w:rtl/>
          <w:cs/>
          <w:lang w:val="ar_AE" w:bidi="ar_AE"/>
        </w:rPr>
        <w:t>، راجعوا قاموس الكلمات الرئيسية. أوقفوا سماع هذا التسجيل الصوتي هنا.</w:t>
      </w:r>
    </w:p>
    <w:p>
      <w:pPr>
        <w:bidi/>
      </w:pPr>
      <w:r>
        <w:rPr>
          <w:rtl/>
          <w:cs/>
          <w:lang w:val="ar_AE" w:bidi="ar_AE"/>
        </w:rPr>
      </w:r>
      <w:r>
        <w:rPr>
          <w:rtl/>
          <w:cs/>
          <w:lang w:val="ar_AE" w:bidi="ar_AE"/>
        </w:rPr>
        <w:t xml:space="preserve">وعلى </w:t>
      </w:r>
      <w:r>
        <w:rPr>
          <w:b/>
          <w:rtl/>
          <w:cs/>
          <w:lang w:val="ar_AE" w:bidi="ar_AE"/>
        </w:rPr>
        <w:t>السادة</w:t>
      </w:r>
      <w:r>
        <w:rPr>
          <w:rtl/>
          <w:cs/>
          <w:lang w:val="ar_AE" w:bidi="ar_AE"/>
        </w:rPr>
        <w:t xml:space="preserve"> أن يعاملوا عبيدهم برحمة، متذكّرين أن لكلاهما سيد واحد في السماء. والسيد لقب محترم لشخص يشغل منصبًا أو مكانة عالية. وفي العهد الجديد، هي الكلمة ذاتها التي يترجمها الناس إلى رب. وهو يتحدث إلى سادة البشر، أي الذين يملكون أشخاصًا آخرين عبيدًا. ينبغي على السادة أن يتذكروا أنهم وعبيدهم جميعاً ينتمون إلى سيد واحد. وسيدهم هو الله الآب والربّ يسوع.</w:t>
      </w:r>
    </w:p>
    <w:p>
      <w:pPr>
        <w:bidi/>
      </w:pPr>
      <w:r>
        <w:rPr>
          <w:rtl/>
          <w:cs/>
          <w:lang w:val="ar_AE" w:bidi="ar_AE"/>
        </w:rPr>
      </w:r>
      <w:r>
        <w:rPr>
          <w:rtl/>
          <w:cs/>
          <w:lang w:val="ar_AE" w:bidi="ar_AE"/>
        </w:rPr>
        <w:t xml:space="preserve">توقفوا هنا وناقشوا معًا كمجموعة الكلمة أو العبارة التي ستستخدمونها لكلمة </w:t>
      </w:r>
      <w:r>
        <w:rPr>
          <w:b/>
          <w:rtl/>
          <w:cs/>
          <w:lang w:val="ar_AE" w:bidi="ar_AE"/>
        </w:rPr>
        <w:t>سيد</w:t>
      </w:r>
      <w:r>
        <w:rPr>
          <w:rtl/>
          <w:cs/>
          <w:lang w:val="ar_AE" w:bidi="ar_AE"/>
        </w:rPr>
        <w:t xml:space="preserve">. يستخدم بولس الكلمة عينها للرب والسيد، سواء عند الإشارة إلى الله ويسوع، أو عند الإشارة إلى سيد بشري. ناقشوا ما إذا كنت تريد استخدام الكلمة عينها أو كلمة مختلفة للسيد البشري وللرب يسوع والرب الإله. ابحثوا عن كلمة </w:t>
      </w:r>
      <w:r>
        <w:rPr>
          <w:b/>
          <w:rtl/>
          <w:cs/>
          <w:lang w:val="ar_AE" w:bidi="ar_AE"/>
        </w:rPr>
        <w:t>سيد</w:t>
      </w:r>
      <w:r>
        <w:rPr>
          <w:rtl/>
          <w:cs/>
          <w:lang w:val="ar_AE" w:bidi="ar_AE"/>
        </w:rPr>
        <w:t xml:space="preserve"> في قاموس الكلمات الرئيسية وذلك لمزيد من المعلومات. إذا كنتم قد ترجمتم هذه الكلمة فعلًا في سِفر آخر من الكتاب المُقدَّس، استخدموا الكلمة ذاتها التي استخدمتموها هناك. أوقفوا سماع هذا التسجيل الصوتي هنا.</w:t>
      </w:r>
    </w:p>
    <w:p>
      <w:pPr>
        <w:bidi/>
      </w:pPr>
      <w:r>
        <w:rPr>
          <w:rtl/>
          <w:cs/>
          <w:lang w:val="ar_AE" w:bidi="ar_AE"/>
        </w:rPr>
      </w:r>
      <w:r>
        <w:rPr>
          <w:b/>
          <w:rtl/>
          <w:cs/>
          <w:lang w:val="ar_AE" w:bidi="ar_AE"/>
        </w:rPr>
        <w:t>السماوات</w:t>
      </w:r>
      <w:r>
        <w:rPr>
          <w:rtl/>
          <w:cs/>
          <w:lang w:val="ar_AE" w:bidi="ar_AE"/>
        </w:rPr>
        <w:t xml:space="preserve">، هي المكان سُكنى الله. وهذه السماء ليست مكانًا في هذا الكون؛ وهي ليست مكانًا يمكن للبشر أن يذهبوا إليه. ولمزيد من المعلومات عن كلمة </w:t>
      </w:r>
      <w:r>
        <w:rPr>
          <w:b/>
          <w:rtl/>
          <w:cs/>
          <w:lang w:val="ar_AE" w:bidi="ar_AE"/>
        </w:rPr>
        <w:t>السماء/الملكوت</w:t>
      </w:r>
      <w:r>
        <w:rPr>
          <w:rtl/>
          <w:cs/>
          <w:lang w:val="ar_AE" w:bidi="ar_AE"/>
        </w:rPr>
        <w:t>، راجعوا قاموس الكلمات الرئيسية. استخدموا الكلمة أو العبارة نفسها التي استخدمتموها في المقاطع السابقة للإشارة إلى كلمة "السماء/الملكوت".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6:10–20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6: 10–20 واحفظوه في قلوبكم.</w:t>
      </w:r>
    </w:p>
    <w:p>
      <w:pPr>
        <w:bidi/>
      </w:pPr>
      <w:r>
        <w:rPr>
          <w:rtl/>
          <w:cs/>
          <w:lang w:val="ar_AE" w:bidi="ar_AE"/>
        </w:rPr>
      </w:r>
      <w:r>
        <w:rPr>
          <w:rtl/>
          <w:cs/>
          <w:lang w:val="ar_AE" w:bidi="ar_AE"/>
        </w:rPr>
        <w:t>استمعوا إلى نسخة صوتية من أفسس 6: 10–20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6: 10–20 من الترجمة التي تستسيغونها بالأكثر.</w:t>
      </w:r>
    </w:p>
    <w:p>
      <w:pPr>
        <w:bidi/>
      </w:pPr>
      <w:r>
        <w:rPr>
          <w:rtl/>
          <w:cs/>
          <w:lang w:val="ar_AE" w:bidi="ar_AE"/>
        </w:rPr>
      </w:r>
      <w:r>
        <w:rPr>
          <w:rtl/>
          <w:cs/>
          <w:lang w:val="ar_AE" w:bidi="ar_AE"/>
        </w:rPr>
        <w:t>بعد أن وصف بولس كيف ينبغي للمؤمنين أن يتصرفوا في بيوتهم، لخص رسالته إليهم وقدم لهم تشجيعاً قوياً. يقارن بولس المؤمنين بالجنود الرومان، الذين اشتهروا بالطريقة التي قاتلوا بها معًا كمجموعة وتمكنوا من التغلب على أي نوع من الصعوبات. كان الجنود يحملون دروعهم ومعداتهم حفاظاً على سلامتهم. وبالمثل، يجب على المؤمنين أن يحملوا ويستخدموا جميع الموارد والحماية التي يمنحها الله لهم. فعندما يصلي المؤمنون، يمنحهم الله القوة لاستخدام الدرع الذي منحه لهم. ويذكِّر بولس المؤمنين أن يصلّوا في كل حين، ولا سيما من أجل إخوتهم المؤمنين، بما في ذلك من أجله.</w:t>
      </w:r>
    </w:p>
    <w:p>
      <w:pPr>
        <w:bidi/>
      </w:pPr>
      <w:r>
        <w:rPr>
          <w:rtl/>
          <w:cs/>
          <w:lang w:val="ar_AE" w:bidi="ar_AE"/>
        </w:rPr>
      </w:r>
      <w:r>
        <w:rPr>
          <w:rtl/>
          <w:cs/>
          <w:lang w:val="ar_AE" w:bidi="ar_AE"/>
        </w:rPr>
        <w:t>يبدأ بولس بنصح المؤمنين بأن يكونوا أقوياء، ثم يذكرهم بأنهم يستمدون قوتهم وسلطانهم من الرب يسوع. لقد منح الله المؤمنين موارد، مثل درع الجندي، لمساعدتهم وحمايتهم. سيبحث الشيطان عن طرائق لإيذاء المؤمنين حتى يغلب اللهُ في النهاية. إن سلاح الله وحده هو الذي سيمكن المؤمنين من الصمود، أو من مقاومة خطط الشيطان الشريرة بنجاح. هذا بالضبط ما كان بولس يشجع المؤمنين على فعله طوال رسائله.</w:t>
      </w:r>
    </w:p>
    <w:p>
      <w:pPr>
        <w:bidi/>
      </w:pPr>
      <w:r>
        <w:rPr>
          <w:rtl/>
          <w:cs/>
          <w:lang w:val="ar_AE" w:bidi="ar_AE"/>
        </w:rPr>
      </w:r>
      <w:r>
        <w:rPr>
          <w:rtl/>
          <w:cs/>
          <w:lang w:val="ar_AE" w:bidi="ar_AE"/>
        </w:rPr>
        <w:t>ثم يصف بولس نوع المعركة التي يخوضها جميع المؤمنين. ويقول إن معركتنا ليست ضد "لحم ودم"، أي أن معركتنا ليست ضد بشر. مع أن البشر قد يبدون أعداء للمؤمنين، إلا أن الشيطان وأرواحه هم العدو الحقيقي. يصف بولس هؤلاء الأعداء بأربع مراتب: حُكام، وسلطات، وقوى هذا العالم المظلم، وأرواح شريرة. هؤلاء الأعداء يأتون من العوالم السماوية. هذا ليس في الملكوت مع الله، بل في العالم الروحي حيث تعيش الأرواح الشريرة. وهم يحكمون ويسيطرون على غير المؤمن، ويجعلون العالم شريرًا بأكاذيبهم.</w:t>
      </w:r>
    </w:p>
    <w:p>
      <w:pPr>
        <w:bidi/>
      </w:pPr>
      <w:r>
        <w:rPr>
          <w:rtl/>
          <w:cs/>
          <w:lang w:val="ar_AE" w:bidi="ar_AE"/>
        </w:rPr>
      </w:r>
      <w:r>
        <w:rPr>
          <w:rtl/>
          <w:cs/>
          <w:lang w:val="ar_AE" w:bidi="ar_AE"/>
        </w:rPr>
        <w:t>ولأن المعركة والأعداء روحانيون، فإن بولس يخبر المؤمنين أن يستخدموا أو يلبسوا الحماية الروحية التي يمنحها الله لهم، التي تشبه الدرع الذي يرتديه الجندي ليحمي نفسه عندما يقاتل في معركة. يجب على المؤمنين استخدام هذه الموارد وأن يكونوا مستعدين للثبات، لا الهروب أو الاستسلام في يوم الشر. تذكروا، لقد قال بولس سابقاً في هذه الرسالة أن الأيام شريرة، لذلك يجب على المؤمنين أن يكونوا مستعدين للصمود كل يوم عندما يحل الشر.</w:t>
      </w:r>
    </w:p>
    <w:p>
      <w:pPr>
        <w:bidi/>
      </w:pPr>
      <w:r>
        <w:rPr>
          <w:rtl/>
          <w:cs/>
          <w:lang w:val="ar_AE" w:bidi="ar_AE"/>
        </w:rPr>
      </w:r>
      <w:r>
        <w:rPr>
          <w:rtl/>
          <w:cs/>
          <w:lang w:val="ar_AE" w:bidi="ar_AE"/>
        </w:rPr>
        <w:t>والآن يصف بولس قطع الدروع المحددة، ويقارن كل قطعة بشيء روحي سيستخدمه المؤمنون للثبات بقوة. الحقيقة التي يمنحها الله تشبه مَنطَقَة الجندي الروماني. تُثبت المَنطَقَة ملابسه الطويلة حتى يتمكن من الركض والقتال. وليحافظ المؤمنون على أمامنتهم وأن يتجنبوا الأكاذيب والتعليمات الباطلة للحفاظ على وحدتهم.</w:t>
      </w:r>
    </w:p>
    <w:p>
      <w:pPr>
        <w:bidi/>
      </w:pPr>
      <w:r>
        <w:rPr>
          <w:rtl/>
          <w:cs/>
          <w:lang w:val="ar_AE" w:bidi="ar_AE"/>
        </w:rPr>
      </w:r>
      <w:r>
        <w:rPr>
          <w:rtl/>
          <w:cs/>
          <w:lang w:val="ar_AE" w:bidi="ar_AE"/>
        </w:rPr>
        <w:t xml:space="preserve">توقّفوا هنا وانظروا كمجموعة إلى صورة </w:t>
      </w:r>
      <w:r>
        <w:rPr>
          <w:rtl/>
          <w:cs/>
          <w:lang w:val="ar_AE" w:bidi="ar_AE"/>
        </w:rPr>
        <w:t>لمَطَقَة جندي روماني</w:t>
      </w:r>
      <w:r>
        <w:rPr>
          <w:rtl/>
          <w:cs/>
          <w:lang w:val="ar_AE" w:bidi="ar_AE"/>
        </w:rPr>
        <w:t>. أوقفوا سماع هذا التسجيل الصوتي هنا.</w:t>
      </w:r>
    </w:p>
    <w:p>
      <w:pPr>
        <w:bidi/>
      </w:pPr>
      <w:r>
        <w:rPr>
          <w:rtl/>
          <w:cs/>
          <w:lang w:val="ar_AE" w:bidi="ar_AE"/>
        </w:rPr>
      </w:r>
      <w:r>
        <w:rPr>
          <w:rtl/>
          <w:cs/>
          <w:lang w:val="ar_AE" w:bidi="ar_AE"/>
        </w:rPr>
        <w:t>يجب على المؤمنين أن يرتدوا درع البر. كان الناس يصنعون درعاً للصدر من الجلد المتين أو المعدن لتغطية الصدر وأحياناً الظهر. وكما يحمي الدرع الجندي في المعركة، فإن التصرف بطريقة صحيحة سيحمي المؤمنين عندما يهاجمهم الشيطان.</w:t>
      </w:r>
    </w:p>
    <w:p>
      <w:pPr>
        <w:bidi/>
      </w:pPr>
      <w:r>
        <w:rPr>
          <w:rtl/>
          <w:cs/>
          <w:lang w:val="ar_AE" w:bidi="ar_AE"/>
        </w:rPr>
      </w:r>
      <w:r>
        <w:rPr>
          <w:rtl/>
          <w:cs/>
          <w:lang w:val="ar_AE" w:bidi="ar_AE"/>
        </w:rPr>
        <w:t xml:space="preserve">توقّفوا هنا وانظروا كمجموعة إلى صورة </w:t>
      </w:r>
      <w:r>
        <w:rPr>
          <w:rtl/>
          <w:cs/>
          <w:lang w:val="ar_AE" w:bidi="ar_AE"/>
        </w:rPr>
        <w:t>درع جندي روماني</w:t>
      </w:r>
      <w:r>
        <w:rPr>
          <w:rtl/>
          <w:cs/>
          <w:lang w:val="ar_AE" w:bidi="ar_AE"/>
        </w:rPr>
        <w:t>. أوقفوا سماع هذا التسجيل الصوتي هنا.</w:t>
      </w:r>
    </w:p>
    <w:p>
      <w:pPr>
        <w:bidi/>
      </w:pPr>
      <w:r>
        <w:rPr>
          <w:rtl/>
          <w:cs/>
          <w:lang w:val="ar_AE" w:bidi="ar_AE"/>
        </w:rPr>
      </w:r>
      <w:r>
        <w:rPr>
          <w:rtl/>
          <w:cs/>
          <w:lang w:val="ar_AE" w:bidi="ar_AE"/>
        </w:rPr>
        <w:t>كما ينتعل المؤمنون الأحذية، فإنهم يحتذون السلام الذي يأتي من البشارة السارة، مما يدل على كيف يمكن للناس أن ينعموا بالسلام مع الله. سيحاول الشيطان إثارة النزاعات لكسر وحدانية الروح. إن إنجيل السلام هو أفضل حماية ضد الفرقة والنزاعات التي يجلبها الشيطان. بدلاً من قتال المؤمنين الآخرين، سيكون المؤمنون مستعدين لمشاركة الأخبار السارة والسلام الذي يمنحه الله.</w:t>
      </w:r>
    </w:p>
    <w:p>
      <w:pPr>
        <w:bidi/>
      </w:pPr>
      <w:r>
        <w:rPr>
          <w:rtl/>
          <w:cs/>
          <w:lang w:val="ar_AE" w:bidi="ar_AE"/>
        </w:rPr>
      </w:r>
      <w:r>
        <w:rPr>
          <w:rtl/>
          <w:cs/>
          <w:lang w:val="ar_AE" w:bidi="ar_AE"/>
        </w:rPr>
        <w:t xml:space="preserve">توقّفوا هنا وانظروا معًا إلى صورة </w:t>
      </w:r>
      <w:r>
        <w:rPr>
          <w:rtl/>
          <w:cs/>
          <w:lang w:val="ar_AE" w:bidi="ar_AE"/>
        </w:rPr>
        <w:t>حذاء جندي روماني</w:t>
      </w:r>
      <w:r>
        <w:rPr>
          <w:rtl/>
          <w:cs/>
          <w:lang w:val="ar_AE" w:bidi="ar_AE"/>
        </w:rPr>
        <w:t>. أوقفوا سماع هذا التسجيل الصوتي هنا.</w:t>
      </w:r>
    </w:p>
    <w:p>
      <w:pPr>
        <w:bidi/>
      </w:pPr>
      <w:r>
        <w:rPr>
          <w:rtl/>
          <w:cs/>
          <w:lang w:val="ar_AE" w:bidi="ar_AE"/>
        </w:rPr>
      </w:r>
      <w:r>
        <w:rPr>
          <w:rtl/>
          <w:cs/>
          <w:lang w:val="ar_AE" w:bidi="ar_AE"/>
        </w:rPr>
        <w:t>يحتاج المؤمنون أيضاً إلى الاستمرار في الإيمان بالله، الذي سيحميهم كدرع. كان الجنود الرومان يحملون دروعاً خشبية كبيرة على شكل مستطيل، يبلغ ارتفاعها نحو 1.2 متر. وكانوا يكسون الخشب بالجلد، وقبل المعركة، كان الجندي ينقع الجلد في الماء. وكان أعداؤهم يهاجمون عن طريق غمس السهام في القطران، وإشعال النار فيها، ثم رمي السهام المحترقة على الجنود. لكن الدروع الرطبة كانت تصد السهام النارية وتطفئها.</w:t>
      </w:r>
    </w:p>
    <w:p>
      <w:pPr>
        <w:bidi/>
      </w:pPr>
      <w:r>
        <w:rPr>
          <w:rtl/>
          <w:cs/>
          <w:lang w:val="ar_AE" w:bidi="ar_AE"/>
        </w:rPr>
      </w:r>
      <w:r>
        <w:rPr>
          <w:rtl/>
          <w:cs/>
          <w:lang w:val="ar_AE" w:bidi="ar_AE"/>
        </w:rPr>
        <w:t xml:space="preserve">توقّفوا هنا وانظروا كمجموعة إلى صورة </w:t>
      </w:r>
      <w:r>
        <w:rPr>
          <w:rtl/>
          <w:cs/>
          <w:lang w:val="ar_AE" w:bidi="ar_AE"/>
        </w:rPr>
        <w:t>درع جندي روماني</w:t>
      </w:r>
      <w:r>
        <w:rPr>
          <w:rtl/>
          <w:cs/>
          <w:lang w:val="ar_AE" w:bidi="ar_AE"/>
        </w:rPr>
        <w:t xml:space="preserve">. انظروا أيضًا إلى رسم </w:t>
      </w:r>
      <w:r>
        <w:rPr>
          <w:rtl/>
          <w:cs/>
          <w:lang w:val="ar_AE" w:bidi="ar_AE"/>
        </w:rPr>
        <w:t>لرامٍ يحمل قوسًا وسهمًا</w:t>
      </w:r>
      <w:r>
        <w:rPr>
          <w:rtl/>
          <w:cs/>
          <w:lang w:val="ar_AE" w:bidi="ar_AE"/>
        </w:rPr>
        <w:t>. أوقفوا سماع هذا التسجيل الصوتي هنا.</w:t>
      </w:r>
    </w:p>
    <w:p>
      <w:pPr>
        <w:bidi/>
      </w:pPr>
      <w:r>
        <w:rPr>
          <w:rtl/>
          <w:cs/>
          <w:lang w:val="ar_AE" w:bidi="ar_AE"/>
        </w:rPr>
      </w:r>
      <w:r>
        <w:rPr>
          <w:rtl/>
          <w:cs/>
          <w:lang w:val="ar_AE" w:bidi="ar_AE"/>
        </w:rPr>
        <w:t>والشرير، أي إبليس، يهاجم المؤمنين. أحيانًا يضطهد الشيطان المؤمنين، ويجعلهم يؤمنون بتعاليم خاطئة، أو يغريهم باقتراف إثم. هذه الهجمات أشبه بالسهام المشتعلة في المعركة. يجب على المؤمنين أن يثقوا بالله ليحميهم من هجمات الشيطان، كما يحمي الدرع الجنود في المعركة من السهام المشتعلة.</w:t>
      </w:r>
    </w:p>
    <w:p>
      <w:pPr>
        <w:bidi/>
      </w:pPr>
      <w:r>
        <w:rPr>
          <w:rtl/>
          <w:cs/>
          <w:lang w:val="ar_AE" w:bidi="ar_AE"/>
        </w:rPr>
      </w:r>
      <w:r>
        <w:rPr>
          <w:rtl/>
          <w:cs/>
          <w:lang w:val="ar_AE" w:bidi="ar_AE"/>
        </w:rPr>
        <w:t>إن الخلاص الذي يمنحه المسيح للمؤمنين يشبه الخوذة. كان الجنود الرومان يعتمرون قبعات من الجلد الثقيل أو المعدن لحماية رؤوسهم. لقد أنقذ الله المؤمنين من حكم الشيطان، لذلك يمكن للمؤمنين أن يثقوا في انتصار الله على الشيطان.</w:t>
      </w:r>
    </w:p>
    <w:p>
      <w:pPr>
        <w:bidi/>
      </w:pPr>
      <w:r>
        <w:rPr>
          <w:rtl/>
          <w:cs/>
          <w:lang w:val="ar_AE" w:bidi="ar_AE"/>
        </w:rPr>
      </w:r>
      <w:r>
        <w:rPr>
          <w:rtl/>
          <w:cs/>
          <w:lang w:val="ar_AE" w:bidi="ar_AE"/>
        </w:rPr>
        <w:t xml:space="preserve">توقّفوا هنا وانظروا كمجموعة إلى صورة </w:t>
      </w:r>
      <w:r>
        <w:rPr>
          <w:rtl/>
          <w:cs/>
          <w:lang w:val="ar_AE" w:bidi="ar_AE"/>
        </w:rPr>
        <w:t>خوذة جندي روماني</w:t>
      </w:r>
      <w:r>
        <w:rPr>
          <w:rtl/>
          <w:cs/>
          <w:lang w:val="ar_AE" w:bidi="ar_AE"/>
        </w:rPr>
        <w:t>. أوقفوا سماع هذا التسجيل الصوتي هنا.</w:t>
      </w:r>
    </w:p>
    <w:p>
      <w:pPr>
        <w:bidi/>
      </w:pPr>
      <w:r>
        <w:rPr>
          <w:rtl/>
          <w:cs/>
          <w:lang w:val="ar_AE" w:bidi="ar_AE"/>
        </w:rPr>
      </w:r>
      <w:r>
        <w:rPr>
          <w:rtl/>
          <w:cs/>
          <w:lang w:val="ar_AE" w:bidi="ar_AE"/>
        </w:rPr>
        <w:t>أما آخر قطعة من المعدات، والسلاح الوحيد للهجوم، فهو السيف، الذي هو كلمة الله. يمنح الروح القدس المؤمنين هذا السيف من خلال إرشادهم إلى تعلم وفهم كلمة الله في الكتب المقدسة. عندها سيكون المؤمن مستعداً للتحدث بها كدفاع عندما يحاول الشيطان إغواءه وإبعاده عن الولاء للمسيح.</w:t>
      </w:r>
    </w:p>
    <w:p>
      <w:pPr>
        <w:bidi/>
      </w:pPr>
      <w:r>
        <w:rPr>
          <w:rtl/>
          <w:cs/>
          <w:lang w:val="ar_AE" w:bidi="ar_AE"/>
        </w:rPr>
      </w:r>
      <w:r>
        <w:rPr>
          <w:rtl/>
          <w:cs/>
          <w:lang w:val="ar_AE" w:bidi="ar_AE"/>
        </w:rPr>
        <w:t xml:space="preserve">توقّفوا هنا وانظروا كمجموعة إلى صورة </w:t>
      </w:r>
      <w:r>
        <w:rPr>
          <w:rtl/>
          <w:cs/>
          <w:lang w:val="ar_AE" w:bidi="ar_AE"/>
        </w:rPr>
        <w:t>سيف جندي روماني</w:t>
      </w:r>
      <w:r>
        <w:rPr>
          <w:rtl/>
          <w:cs/>
          <w:lang w:val="ar_AE" w:bidi="ar_AE"/>
        </w:rPr>
        <w:t>. أوقفوا سماع هذا التسجيل الصوتي هنا.</w:t>
      </w:r>
    </w:p>
    <w:p>
      <w:pPr>
        <w:bidi/>
      </w:pPr>
      <w:r>
        <w:rPr>
          <w:rtl/>
          <w:cs/>
          <w:lang w:val="ar_AE" w:bidi="ar_AE"/>
        </w:rPr>
      </w:r>
      <w:r>
        <w:rPr>
          <w:rtl/>
          <w:cs/>
          <w:lang w:val="ar_AE" w:bidi="ar_AE"/>
        </w:rPr>
        <w:t>وأخيراً، بينما يقوم المؤمنون بكل هذا، يجب عليهم أيضاً أن يصلوا. ويرشدهم الروح القدس ويريهم كيف يصلّون. وبما أن هذه معركة، يجب على المؤمنين أن يكونوا متأهبين ولا يتوقفوا عن الصلاة أبدًا، حتى لا يصابوا بالإحباط أو الكسل عن الصلاة.</w:t>
      </w:r>
    </w:p>
    <w:p>
      <w:pPr>
        <w:bidi/>
      </w:pPr>
      <w:r>
        <w:rPr>
          <w:rtl/>
          <w:cs/>
          <w:lang w:val="ar_AE" w:bidi="ar_AE"/>
        </w:rPr>
      </w:r>
      <w:r>
        <w:rPr>
          <w:rtl/>
          <w:cs/>
          <w:lang w:val="ar_AE" w:bidi="ar_AE"/>
        </w:rPr>
        <w:t>وبما أن هذه معركة يقاتلون فيها جنباً إلى جنب مع المؤمنين الآخرين، فعليهم أن يساعدوا ويظهروا اهتمامهم من خلال الصلاة من أجل القديسين، أو شعب الرب. أحد المؤمنين الذين يحتاجون إلى صلاة خاصة هو بولس. ويطلب منهم أن يصلّوا لكي يعطيه الله الكلمات التي يقولها. ثم يستطيع أن يتكلم بلا خوف، ويشرح حق الخبر السار. كان هذا الخبر كالسرّ إلى أن يُعلنه الله للمؤمنين. وبما أن بولس لديه هذه الحق، يقول إنه سفير، شخص يتكلم نيابة عن سيّده الذي هو المسيح. ويجب أن يستمر في إعلان البشارة بغير خوف حتى أثناء السجن.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6: 10–20 من الترجمة المستساغة بالأكثر إليكم.</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يحض بولس المؤمنين على ارتداء الدُرع الذي أعطاه الله. ويشرح كيف يحتاج المؤمنون إلى درع روحي في هذه المعركة الروحية، ويصف الأعداء الروحيين الذين يواجههم المؤمنون. عندما يرتدي المؤمنون هذا الدرع، يصبحون قادرين على مقاومة الشيطان ومخططاته الشريرة وأتباعه بنجاح.</w:t>
      </w:r>
    </w:p>
    <w:p>
      <w:pPr>
        <w:bidi/>
      </w:pPr>
      <w:r>
        <w:rPr>
          <w:rtl/>
          <w:cs/>
          <w:lang w:val="ar_AE" w:bidi="ar_AE"/>
        </w:rPr>
      </w:r>
      <w:r>
        <w:rPr>
          <w:b/>
          <w:rtl/>
          <w:cs/>
          <w:lang w:val="ar_AE" w:bidi="ar_AE"/>
        </w:rPr>
        <w:t>في الجزء الثاني</w:t>
      </w:r>
      <w:r>
        <w:rPr>
          <w:rtl/>
          <w:cs/>
          <w:lang w:val="ar_AE" w:bidi="ar_AE"/>
        </w:rPr>
        <w:t>: يصف بولس ستة قطع من المعدات التي كان يستخدمها الجندي الروماني في ذلك الوقت، ويقارن كل قطعة بشيء روحي من شأنه أن يساعد المؤمنين في حربهم ضد الشيطان.</w:t>
      </w:r>
    </w:p>
    <w:p>
      <w:pPr>
        <w:bidi/>
      </w:pPr>
      <w:r>
        <w:rPr>
          <w:rtl/>
          <w:cs/>
          <w:lang w:val="ar_AE" w:bidi="ar_AE"/>
        </w:rPr>
      </w:r>
      <w:r>
        <w:rPr>
          <w:b/>
          <w:rtl/>
          <w:cs/>
          <w:lang w:val="ar_AE" w:bidi="ar_AE"/>
        </w:rPr>
        <w:t>في الجزء الثالث:</w:t>
      </w:r>
      <w:r>
        <w:rPr>
          <w:rtl/>
          <w:cs/>
          <w:lang w:val="ar_AE" w:bidi="ar_AE"/>
        </w:rPr>
        <w:t xml:space="preserve"> يُذكِّر بولس المؤمنين أن يصلّوا في كل حين، ومن أجل إخواتهم المؤمنين، ومن أجل نفسه.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إبليس، وهو الشرير</w:t>
      </w:r>
    </w:p>
    <w:p>
      <w:pPr>
        <w:pStyle w:val="ListBullet"/>
        <w:bidi/>
        <w:spacing w:line="240" w:lineRule="auto"/>
        <w:ind w:left="720"/>
      </w:pPr>
      <w:r>
        <w:rPr>
          <w:rtl/>
          <w:cs/>
          <w:lang w:val="ar_AE" w:bidi="ar_AE"/>
        </w:rPr>
      </w:r>
      <w:r>
        <w:rPr>
          <w:rtl/>
          <w:cs/>
          <w:lang w:val="ar_AE" w:bidi="ar_AE"/>
        </w:rPr>
        <w:t>الحكام والسُلطات والقوى وقوى الشر الروحية</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وبما أن بولس ينهي رسالته، فإنه يلخص العديد من السلوكيات التي شجع المؤمنين على إظهارها. يستخدم بولس في هذا الجزء من رسالته مقارنة تستند إلى معدات أو دروع الجندي الروماني. كان المؤمنون يرون هؤلاء الجنود في كثير من الأحيان، مما كان سيذكرهم بكلمات بولس هنا. يصف بولس ست قطع من الدروع التي كان يستخدمها الجندي الروماني ويقارن كل قطعة منها بشيء روحي. ستساعد هذه القطع من الدروع الروحية المؤمنين على محاربة الشيطان عندما يحاول إيذاءهم. إن الأشخاص الذين يخوضون معركة يكونون دائماً منتبهين، لذا فإن هذه المقارنة تجعل المؤمن يشعر بأهمية الحذر من هجمات الشيطان. لكن على المؤمنين أيضًا أن يشعروا بالثقة والأمان، لأنهم يعرفون أن المسيح هو المنتصر في هذه المعركة.</w:t>
      </w:r>
    </w:p>
    <w:p>
      <w:pPr>
        <w:bidi/>
      </w:pPr>
      <w:r>
        <w:rPr>
          <w:rtl/>
          <w:cs/>
          <w:lang w:val="ar_AE" w:bidi="ar_AE"/>
        </w:rPr>
      </w:r>
      <w:r>
        <w:rPr>
          <w:rtl/>
          <w:cs/>
          <w:lang w:val="ar_AE" w:bidi="ar_AE"/>
        </w:rPr>
        <w:t xml:space="preserve">توقفوا هنا وانظروا إلى صورة </w:t>
      </w:r>
      <w:r>
        <w:rPr>
          <w:rtl/>
          <w:cs/>
          <w:lang w:val="ar_AE" w:bidi="ar_AE"/>
        </w:rPr>
        <w:t>جندي روماني</w:t>
      </w:r>
      <w:r>
        <w:rPr>
          <w:rtl/>
          <w:cs/>
          <w:lang w:val="ar_AE" w:bidi="ar_AE"/>
        </w:rPr>
        <w:t xml:space="preserve"> يرتدي جميع قطع الدروع المدرجة أدناه. كيف يرتدي الجنود ثياب ثقافتكم عندما يخرجون للقتال؟ إلى أي مدى تختلف عن صورة الجندي الروماني؟ ما القطع المتشابهة؟ أوقفوا سماع هذا التسجيل الصوتي هنا.</w:t>
      </w:r>
    </w:p>
    <w:p>
      <w:pPr>
        <w:bidi/>
      </w:pPr>
      <w:r>
        <w:rPr>
          <w:rtl/>
          <w:cs/>
          <w:lang w:val="ar_AE" w:bidi="ar_AE"/>
        </w:rPr>
      </w:r>
      <w:r>
        <w:rPr>
          <w:rtl/>
          <w:cs/>
          <w:lang w:val="ar_AE" w:bidi="ar_AE"/>
        </w:rPr>
        <w:t>يبدأ بولس الجزء الأول من هذا المقطع بإخبار المؤمنين أن يكونوا أقوياء، ثم يشرح أنه ينبغي عليهم أن يستمدوا قوتهم من الرب يسوع. إن علاقة المؤمنين بالرب يسوع هي التي تمنحهم قوته. يصبحون أقوياء بارتداء الدروع، أو باستخدام المواهب الروحية التي منحها الله لهم. سيحتاج المؤمنون إلى هذا الدرع الواقي لأنهم يخوضون معركة. يشرح بولس لماذا من المهم جدًا ألا يعتمدوا على قوتهم ومواردهم الخاصة. إذ إن معركتهم ليست ضد بشر. إنهم يخوضون معركة ضد الشيطان، لذلك فهم بحاجة إلى القوة من الله.</w:t>
      </w:r>
    </w:p>
    <w:p>
      <w:pPr>
        <w:bidi/>
      </w:pPr>
      <w:r>
        <w:rPr>
          <w:rtl/>
          <w:cs/>
          <w:lang w:val="ar_AE" w:bidi="ar_AE"/>
        </w:rPr>
      </w:r>
      <w:r>
        <w:rPr>
          <w:rtl/>
          <w:cs/>
          <w:lang w:val="ar_AE" w:bidi="ar_AE"/>
        </w:rPr>
        <w:t>يصف بولس نوع المعركة وقوة العدو. ويدعوها "معركتنا"، ليذكر المؤمنين بأنهم جميعاً يخوضون هذه المعركة نفسها. هذه القوى، بقيادة الشيطان، تحكم العصر الحالي. لأرواح الشيطان أسماء كثيرة، لكن بولس في هذا المقطع يسميها "حكاماً، وقوى، وقوى الظلام، وقوى الشر الروحية". جميعهم يأتون من العوالم السماوية أو العالم الروحي، وليس من الأرض مثل البشر.</w:t>
      </w:r>
    </w:p>
    <w:p>
      <w:pPr>
        <w:bidi/>
      </w:pPr>
      <w:r>
        <w:rPr>
          <w:rtl/>
          <w:cs/>
          <w:lang w:val="ar_AE" w:bidi="ar_AE"/>
        </w:rPr>
      </w:r>
      <w:r>
        <w:rPr>
          <w:rtl/>
          <w:cs/>
          <w:lang w:val="ar_AE" w:bidi="ar_AE"/>
        </w:rPr>
        <w:t>توقفوا هنا وناقشوا هذا السؤال كمجموعة: في ثقافتكم، ما الكلمات التي تستخدمونها لوصف الأرواح؟ كيف تناقش ماهية الأرواح أو ما تفعله؟ أوقفوا سماع هذا التسجيل الصوتي هنا.</w:t>
      </w:r>
    </w:p>
    <w:p>
      <w:pPr>
        <w:bidi/>
      </w:pPr>
      <w:r>
        <w:rPr>
          <w:rtl/>
          <w:cs/>
          <w:lang w:val="ar_AE" w:bidi="ar_AE"/>
        </w:rPr>
      </w:r>
      <w:r>
        <w:rPr>
          <w:rtl/>
          <w:cs/>
          <w:lang w:val="ar_AE" w:bidi="ar_AE"/>
        </w:rPr>
        <w:t>والآن بعد أن حذر بولس المؤمنين من الذين يحاربونهم، فهم بحاجة إلى الاستعداد. يقول بولس إن على المؤمنين أن يلبسوا حماية الله كقطع من الدروع. هذا الدرع هو السلوك الذي يجب على المؤمن إظهاره، أو المواقف التي يجب أن يتحلى بها المؤمن. ثم في كل يوم عندما يحارب المؤمنون قوى الشر، لن يهربوا. عندما يثق المؤمنون في موارد الله ويتمسكون بإيمانهم، فإنهم يستطيعون محاربة الهجمات مثل الإغراء والغضب والتعليم الخاطئ. بعد خوض كل معركة حتى النهاية، سيظل المؤمن ثابتاً ومستعداً للمعركة التالية. لذلك، بعد أن يستعدوا للمعركة، يجب عليهم التركيز على الثبات.</w:t>
      </w:r>
    </w:p>
    <w:p>
      <w:pPr>
        <w:bidi/>
      </w:pPr>
      <w:r>
        <w:rPr>
          <w:rtl/>
          <w:cs/>
          <w:lang w:val="ar_AE" w:bidi="ar_AE"/>
        </w:rPr>
      </w:r>
      <w:r>
        <w:rPr>
          <w:rtl/>
          <w:cs/>
          <w:lang w:val="ar_AE" w:bidi="ar_AE"/>
        </w:rPr>
        <w:t>توقفوا هنا وناقشوا هذا السؤال في مجموعة: في لغتكم، ما الكلمات أو العبارات التي تستخدمونها لوصف الشخص الذي لا يستسلم ويستمر في فعل شيء ما حتى عندما يكون الأمر صعباً؟ أوقفوا سماع هذا التسجيل الصوتي هنا.</w:t>
      </w:r>
    </w:p>
    <w:p>
      <w:pPr>
        <w:bidi/>
      </w:pPr>
      <w:r>
        <w:rPr>
          <w:rtl/>
          <w:cs/>
          <w:lang w:val="ar_AE" w:bidi="ar_AE"/>
        </w:rPr>
      </w:r>
      <w:r>
        <w:rPr>
          <w:rtl/>
          <w:cs/>
          <w:lang w:val="ar_AE" w:bidi="ar_AE"/>
        </w:rPr>
        <w:t>والآن يصف بولس قطع الدروع المحددة التي سيستخدمونها للصمود.</w:t>
      </w:r>
    </w:p>
    <w:p>
      <w:pPr>
        <w:bidi/>
      </w:pPr>
      <w:r>
        <w:rPr>
          <w:rtl/>
          <w:cs/>
          <w:lang w:val="ar_AE" w:bidi="ar_AE"/>
        </w:rPr>
      </w:r>
      <w:r>
        <w:rPr>
          <w:rtl/>
          <w:cs/>
          <w:lang w:val="ar_AE" w:bidi="ar_AE"/>
        </w:rPr>
        <w:t>إن الحق الذي يعطيه الله يشبه حزاماً مربوطاً حول خصر كل منهم. يثبت الحزام ملابس الجندي الطويلة حتى يتمكن من الركض والقتال. إن الحق الإلهي يدعم المؤمنين في صراعهم مع الشيطان. ثم يأتي درع البر: فالسلوك القويم وإظهار العدل سيوفران الحماية للمؤمن. كما يرتدي المؤمنون الأحذية، فإنهم يرتدون السلام الذي يأتي من البشارة حول كيف يمكن للإنسان أن ينعم بالسلام مع الله. عندها سيكونون مستعدين وجاهزين لأي هجمات. وسيكونون أيضاً على استعداد لنشر هذا السلام من خلال مشاركة الأخبار السارة مع الناس من حولهم.</w:t>
      </w:r>
    </w:p>
    <w:p>
      <w:pPr>
        <w:bidi/>
      </w:pPr>
      <w:r>
        <w:rPr>
          <w:rtl/>
          <w:cs/>
          <w:lang w:val="ar_AE" w:bidi="ar_AE"/>
        </w:rPr>
      </w:r>
      <w:r>
        <w:rPr>
          <w:rtl/>
          <w:cs/>
          <w:lang w:val="ar_AE" w:bidi="ar_AE"/>
        </w:rPr>
        <w:t>يجب على المؤمنين أيضاً أن يحملوا درع الإيمان، وهو الثقة التامة بأن الله سيحميهم من كل أنواع الهجمات. إن الخلاص الذي يمنحه الله يشبه الخوذة التي تحميهم من الشيطان لأن المسيح قد خلصهم.</w:t>
      </w:r>
    </w:p>
    <w:p>
      <w:pPr>
        <w:bidi/>
      </w:pPr>
      <w:r>
        <w:rPr>
          <w:rtl/>
          <w:cs/>
          <w:lang w:val="ar_AE" w:bidi="ar_AE"/>
        </w:rPr>
      </w:r>
      <w:r>
        <w:rPr>
          <w:rtl/>
          <w:cs/>
          <w:lang w:val="ar_AE" w:bidi="ar_AE"/>
        </w:rPr>
        <w:t>ثم يأتي سيف الروح. لا يقارن بولس الروح بالسيف، كما يقارن الإيمان بالدرع. بل يقول إن كلمة الله تشبه السيف، والروح القدس يساعد في جعل السيف مفيداً. عندما يهاجم الشيطان، سيدافع المؤمنون عن أنفسهم باستخدام كلمة الله، من خلال قراءتها، والاقتباس منها، والتحدث بها.</w:t>
      </w:r>
    </w:p>
    <w:p>
      <w:pPr>
        <w:bidi/>
      </w:pPr>
      <w:r>
        <w:rPr>
          <w:rtl/>
          <w:cs/>
          <w:lang w:val="ar_AE" w:bidi="ar_AE"/>
        </w:rPr>
      </w:r>
      <w:r>
        <w:rPr>
          <w:rtl/>
          <w:cs/>
          <w:lang w:val="ar_AE" w:bidi="ar_AE"/>
        </w:rPr>
        <w:t>توقفوا هنا وناقشوا هذا السؤال كمجموعة: ما الكلمات أو العبارات التي تستخدمونها في لغتكم لوصف الطريقة التي يستمر بها الشخص في الثقة بالله، ويستمر في التصرف كما يجب، ويستمر في الإيمان بحقيقة الله؟ كيف يمكنك مقارنة ذلك أو ربطه بالطريقة التي يحمل بها الجندي الدروع أو يستخدمها؟ كيف يمكن أن يكون من الصعب مقارنة الاثنين؟ ناقش الطريقة التي تريد بها ترجمة المقارنة بين الدرع وخصائصه. أوقفوا سماع هذا التسجيل الصوتي هنا.</w:t>
      </w:r>
    </w:p>
    <w:p>
      <w:pPr>
        <w:bidi/>
      </w:pPr>
      <w:r>
        <w:rPr>
          <w:rtl/>
          <w:cs/>
          <w:lang w:val="ar_AE" w:bidi="ar_AE"/>
        </w:rPr>
      </w:r>
      <w:r>
        <w:rPr>
          <w:rtl/>
          <w:cs/>
          <w:lang w:val="ar_AE" w:bidi="ar_AE"/>
        </w:rPr>
        <w:t>وأخيراً، بينما يفعلون كل هذا، يجب على المؤمنين أيضاً أن يصلوا ويعتمدوا على الله. الروح القدس يرشدهم ويعلمهم كيف يصلّون. وبما أنهم في معركة مستمرة، فعليهم أن ينتبهوا وأن يكونوا مستعدين دائماً للصلاة. يؤكد بولس ضرورة الصلاة باستمرار، ويطلب من المؤمنين الصلاة في كل الأوقات، بجميع أنواع الصلوات والطلبات، ثم يقول إنه يجب عليهم الصلاة باستمرار من أجل جميع شعب الله. وبما أن هذه معركة يخوضونها جنباً إلى جنب مع المؤمنين الآخرين، فعليهم أن يدعموا بعضهم بعضاً ويهتموا ببعضهم بعضًا من خلال الصلاة.</w:t>
      </w:r>
    </w:p>
    <w:p>
      <w:pPr>
        <w:bidi/>
      </w:pPr>
      <w:r>
        <w:rPr>
          <w:rtl/>
          <w:cs/>
          <w:lang w:val="ar_AE" w:bidi="ar_AE"/>
        </w:rPr>
      </w:r>
      <w:r>
        <w:rPr>
          <w:rtl/>
          <w:cs/>
          <w:lang w:val="ar_AE" w:bidi="ar_AE"/>
        </w:rPr>
        <w:t>وبصفته مؤمناً مثلهم، يطلب بولس منهم أن يصلوا إلى الله أن يمنحه الكلمات التي يقولها حتى يتكلم من دون خوف ويشرح الحقيقة في البشارة. كان هذا الخبر أشبه باللغز حتى كشفه الله للمؤمنين. وبما أنه يمتلك هذه الحقيقة، يقول بولس إنه سفير، شخص يتحدث نيابة عن حاكمه، وهو المسيح. ويقول إنه لا يزال سفيراً حتى وهو مكبل بالأغلال. عندما يقول "مقيداً بالسلاسل" فهو يعني في السجن. حتى في السجن، يجب عليه أن يستمر في إعلان الأخبار السارة بلا خوف.</w:t>
      </w:r>
    </w:p>
    <w:p>
      <w:pPr>
        <w:bidi/>
      </w:pPr>
      <w:r>
        <w:rPr>
          <w:rtl/>
          <w:cs/>
          <w:lang w:val="ar_AE" w:bidi="ar_AE"/>
        </w:rPr>
      </w:r>
      <w:r>
        <w:rPr>
          <w:rtl/>
          <w:cs/>
          <w:lang w:val="ar_AE" w:bidi="ar_AE"/>
        </w:rPr>
        <w:t>توقفوا هنا وناقشوا هذا السؤال كمجموعة: في لغتكم، ما الكلمات أو العبارات التي تستخدمونها لوصف شخص يمثل شخصًا آخر أو يتحدث نيابة عنه؟ وكيف يفعلون هذا؟ وكيف يعرفون ما الذي يجب أن يقولوه أو يفعلوه؟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قيامكم بذلك، قد ترغبون في الحصول على رسومات أو أشياء أو حتى أشخاص لتمثيل بولس والمؤمنين والرب يسوع والله والشيطان والأرواح الشريرة والروح القدس.</w:t>
      </w:r>
    </w:p>
    <w:p>
      <w:pPr>
        <w:bidi/>
      </w:pPr>
      <w:r>
        <w:rPr>
          <w:rtl/>
          <w:cs/>
          <w:lang w:val="ar_AE" w:bidi="ar_AE"/>
        </w:rPr>
      </w:r>
      <w:r>
        <w:rPr>
          <w:rtl/>
          <w:cs/>
          <w:lang w:val="ar_AE" w:bidi="ar_AE"/>
        </w:rPr>
        <w:t>اختاروا أشخاصًا أو رسومات أو أشياء لتمثل كل من هذه العناصر. عندما تبدأ في إعادة سرد قصة هذه الآيات، تذكر أن بولس يتحدث إلى المؤمنين. ينصح بولس المؤمنين باللجوء إلى الرب يسوع للحصول على القوة. ثم بين كيف يخطط الشيطان وأرواحه الشريرة لمهاجمة المؤمنين. أظهر الله وهو يمنح المؤمنين دروعاً يجب عليهم أخذها وارتداؤها. ثم بين كيف يحاول الشيطان وجيشه مهاجمة المؤمنين كما يهاجم جنود العدو في المعركة. لكن المؤمنين يرتدون درع الله، لذلك يستطيعون الصمود وعدم الفرار عندما يهاجم الشيطان. يذكّر بولس المؤمنين بأنهم لا يحاربون الناس، بل يحاربون جميع أنواع القوى الروحية. تأتي هذه الأرواح من العالم الروحي لتسيطر على هذا العالم، وهو عالم شرير ومظلم كالليل. لذا مرة أخرى، يطلب بولس من المؤمنين أن يلبسوا جميع أسلحة الله. بينما يسرد بولس دروعهم، أظهر القطع على المؤمنين. ينبغي عليهم أن يربطوا حزام الحق حول خصورهم، ويضعوا درع البر على صدورهم، ويلبسوا أحذية السلام في أقدامهم. ينبغي عليهم أيضاً أن يحملوا درع الإيمان بيد واحدة، ويضعوا خوذة الخلاص على رؤوسهم، ويحملوا سيف الروح باليد الأخرى. يقول بولس إنه بينما يفعلون ذلك، يجب عليهم أن يصلّوا. أظهر المؤمنين وهم يصلّون في جميع الظروف من أجل بعضهم بعضًا، ويظلون متيقظين ولا يستسلمون. ثم أظهر بولس في السجن والمؤمنين يصلون من أجله أيضاً. يمكنك أن تُظهر الله وهو يُملي على بولس ما يقوله عن البشارة وهو في السجن.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6: 10–20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هذه الكلمات</w:t>
      </w:r>
    </w:p>
    <w:p>
      <w:pPr>
        <w:pStyle w:val="ListBullet"/>
        <w:bidi/>
        <w:spacing w:line="240" w:lineRule="auto"/>
        <w:ind w:left="720"/>
      </w:pPr>
      <w:r>
        <w:rPr>
          <w:rtl/>
          <w:cs/>
          <w:lang w:val="ar_AE" w:bidi="ar_AE"/>
        </w:rPr>
      </w:r>
      <w:r>
        <w:rPr>
          <w:rtl/>
          <w:cs/>
          <w:lang w:val="ar_AE" w:bidi="ar_AE"/>
        </w:rPr>
        <w:t>الرب 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إبليس، وهو الشرير</w:t>
      </w:r>
    </w:p>
    <w:p>
      <w:pPr>
        <w:pStyle w:val="ListBullet"/>
        <w:bidi/>
        <w:spacing w:line="240" w:lineRule="auto"/>
        <w:ind w:left="720"/>
      </w:pPr>
      <w:r>
        <w:rPr>
          <w:rtl/>
          <w:cs/>
          <w:lang w:val="ar_AE" w:bidi="ar_AE"/>
        </w:rPr>
      </w:r>
      <w:r>
        <w:rPr>
          <w:rtl/>
          <w:cs/>
          <w:lang w:val="ar_AE" w:bidi="ar_AE"/>
        </w:rPr>
        <w:t>الرياسات، والسلاطين، والقوّات وقوى الشر الروحية</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"أَخِيرًا يَا إِخْوَتِي، تَقَوَّوْا فِي ٱلرَّبِّ وَفِي شِدَّةِ قُوَّتِه. ٱلْبَسُوا سِلَاحَ ٱللهِ ٱلْكَامِلَ لِكَيْ تَقْدِرُوا أَنْ تَثْبُتُوا ضِدَّ مَكَايِدِ إِبْلِيسَ. فَإِنَّ مُصَارَعَتَنَا لَيْسَتْ مَعَ دَمٍ وَلَحْمٍ، بَلْ مَعَ ٱلرُّؤَسَاءِ، مَعَ ٱلسَّلَاطِينِ، مَعَ وُلَاةِ ٱلْعَالَمِ عَلَى ظُلْمَةِ هَذَا ٱلدَّهْرِ، مَعَ أَجْنَادِ ٱلشَّرِّ ٱلرُّوحِيَّةِ فِي ٱلسَّمَاوِيَّاتِ".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الشيطان: "بماذا تشعر أو تفكر؟" قد يجيب الشخص بأشياء مثل: "بما أن الله عدوي، فأنا لا أريد أن يتبعه الناس. سأحاول منع المؤمنين من إخبار الآخرين بكيفية بناء علاقة جيدة مع الله"، أو "سأرسل كل أرواحي الشريرة ضد المؤمنين، لأني أعلم أن الله يحب شعبه وسيحزن لرؤيتهم يتألمون. للأسف، أعلم أيضاً أن المسيح سيدمرني تماماً وأنا خائف"، أو "أعلم أن المؤمنين سيكونون قادرين على مقاومتي عندما يرتدون درع الله الذي يمنحهم إياه، لذلك سأحاول خداعهم وإخبارهم أنهم ليسوا بحاجة إلى درع الله، وأنهم يستطيعون أن يكونوا أقوياء بمفردهم. ثم يمكنني إيذائهم".</w:t>
      </w:r>
    </w:p>
    <w:p>
      <w:pPr>
        <w:pStyle w:val="ListBullet"/>
        <w:bidi/>
        <w:spacing w:line="240" w:lineRule="auto"/>
        <w:ind w:left="720"/>
      </w:pPr>
      <w:r>
        <w:rPr>
          <w:rtl/>
          <w:cs/>
          <w:lang w:val="ar_AE" w:bidi="ar_AE"/>
        </w:rPr>
      </w:r>
      <w:r>
        <w:rPr>
          <w:rtl/>
          <w:cs/>
          <w:lang w:val="ar_AE" w:bidi="ar_AE"/>
        </w:rPr>
        <w:t>واطرحوا على الشخص الذي يؤدي دور يسوع السؤال التالي: "بمَ تشعر أو فيمَ تفكِّر؟" قد يجيب الممثل بعبارات مثل: "لقد هزمت الشيطان بالفعل عندما ضربته على الصليب. أنا قوي وعظيم، وأريد من المؤمنين أن يستخدموا قوتي لأنهم بذلك يستطيعون مقاومة الشيطان"، أو "لأنني أهتم بجميع الناس، فمن المهم للمؤمنين ألا يكرهوا غير المؤمنين أو يحاولوا إيذاءهم. أريدهم أن يتوقفوا عن الاستماع إلى مكائد إبليس، وأن يصبحوا مؤمنين أيضًا".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"لهذا السبب يجب أن تردوا الحماية، مثل الدرع، التي أعدها الله لكم. ثم، في أي وقت تضطر فيه إلى محاربة الشر في هذه الأيام الشريرة، لن تهرب. وستقفون أقوياء. بعد خوض كل معركة حتى النهاية، ستظل صامداً، مستعداً للمعركة التالية".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بأشياء مثل: "أريد أن يفهم المؤمنون أنه من المهم أن يستخدموا الحماية التي يمنحها الله لهم. هذا ليس وقتاً هادئاً وسِلمًا، بل ساحة معركة حيث يمكن أن يتعرضوا للأذى"! أو "قد يكون من المربك معرفة أننا سنخوض معارك كثيرة، ولكن من المشجع أكثر معرفة أن الله يعطينا ما نحتاجه لمقاومة الشيطان. مهما حدث، فنحن نعلم أنه قد أنقذنا بالفعل وأن الشيطان سيخسر"، أو "آمل أن يفهم المؤمنون أنه يجب عليهم ارتداء واستخدام الدرع الذي يمنحه الله لهم، وإلا فسيكونون مثل جندي في معركة خطيرة ترك درعه في المنزل".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"كونوا مستعدين، بعد أنفسكم. اتخذوا الحق كحزام تلبسونه، والبر كدرع يحميكم. فاستعدادكم لإعلان بشارة السلام سيكون كالأحذية التي تنتعلونها. وفوق هذا، احملوا على أذرعكم الترس، وهو إيمانكم، الثقة التي تضعونها في الله، فهو يحميكم من هجوم إبليس، كما يحمي الترس الجندي من السهام المشتعلة. اقبلوا الخلاص الذي يهبه الله، فهو يحميكم كخوذة. اقبلوا من الروح القدس كلمة الله، التي ستكون كالسيف".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يجيب الممثل بعبارات مثل: "إنه لأمر مدهش كيف أنعم الله علينا بحماية جيدة كهذه، مثل الدروع لحمايتنا! "مثل الجندي الذي يرتدي درعًا، سنكون مستعدين لمواجهة أي نوع من الهجوم من الشيطان"، أو "عندما أرى الجنود الرومان بدروعهم، سأفكر في كلمات بولس وأتذكر أنه يجب علي الاستمرار في ارتداء درع الله"، أو "هذه الكثير من المواقف والسلوكيات الجديدة التي سأحتاج إلى تعلمها. أنا سعيد لأن الله يمنحني هذه الدرع ويساعدني على ارتدائه"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"صلّوا وأنتم تفعلون كل هذا، مستعينين بالروح القدس ليساعدكم ويرشدكم. صلِّ في كل موقف بجميع أنواع الطلبات والصلوات. ابقوا في حالة تأهب ولا تستسلموا. في كل مرة تصلُّون، صلوا من أجل جميع شعب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الروح القدس: "بماذا تشعر أو تفكر؟" قد يجيب الممثل بعبارات مثل: "أعلم أن الناس عندما يشعرون بالإرهاق لا يستطيعون التفكير فيم عليهم قوله. وفي أحيان أخرى يكونون مشغولين ولا يتذكرون الصلاة. سأذكرهم وأساعدهم على الصلاة، لأني أريد مساعدتهم وأعلم مدى حاجتهم إلى المساعدة، أو أريد مساعدة المؤمنين على الصلاة لأن الله يريحهم ويسعد بالتحدث معهم. أنا أيضًا أشعر بذلك الفرح"، أو "لا أريد أن يخاف المؤمنون. حتى في خضم كل هذه المعارك، سأكون مع المؤمنين، أذكرهم بالراحة في الأسفار المقدسة وبالموارد التي يمنحها الله 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"صلوا أيضاً أن يلهمني الله ما أقوله عندما أبدأ الكلام. حينها أستطيع أن أتحدث بلا خوف وأنا أشرح الحقيقة التي كشفها الله لنا في البشارة. أنا ممثل الله، وقد أمرني أن أعلن البشارة حتى وأنا في السجن. صلّوا أن أتكلم بلا خوف، كما ينبغي لي".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"أحياناً أتحدث إلى الحكام والشخصيات المهمة. لا أريد أن أشعر بالتوتر عندما أتحدث وأتلعثم في كلامي عندما أتحدث عن الأخبار السارة!" أو "أعلم أن كلمات الله أفضل من أي كلمات يمكنني استخدامها، لذلك أريده أن يمنحني الكلمات التي أتحدث بها. عندما أنطق كلماته، يفهم الناس الحقيقة التي كشفها الله لنا!" أو "مع أنني في السجن لست مُحبطًا. أعلم أن هذا هو المكان الذي يريدني الله أن أشارك فيه بشارته السارة".</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الممثل بعبارات مثل: "قد ينسى الآخرون أو يفكرون بسوء في المسجونين، لكنني أهتم بجميع الناس، بمن فيهم السجناء. لأنني أريد أن يكون جميع الناس على علاقة جيدة معي، فقد اتصلت ببولس ليشرح الأخبار السارة عني للآخرين في السجن، أو "لا أريد أن يغرق بولس في كل ما يجب أن يقوله، لذلك سأعطيه الكلمات ليتحدث بها. "لكلماتي القدرة على تغيير الناس"، أو "أريد من شعبي أن يصلوا من أجل بعضهم بعضًا، مما يساعدهم على تذكر ومحبة بعضهم بعضًا. فأنا أفرح عندما يعتني شعبي ببعضهم بعضًا ويشجع كل منهم الآخر".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6: 10–20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ويأمر بولس المؤمنين أن يأخذوا قوة من </w:t>
      </w:r>
      <w:r>
        <w:rPr>
          <w:b/>
          <w:rtl/>
          <w:cs/>
          <w:lang w:val="ar_AE" w:bidi="ar_AE"/>
        </w:rPr>
        <w:t>الرب</w:t>
      </w:r>
      <w:r>
        <w:rPr>
          <w:rtl/>
          <w:cs/>
          <w:lang w:val="ar_AE" w:bidi="ar_AE"/>
        </w:rPr>
        <w:t xml:space="preserve">. الرب هو صاحب السلطة المطلقة على الآخرين، وله كامل السلطان. الرب هنا على الأرجح يعني يسوع. لمزيدٍ من المعلومات عن الكلمة </w:t>
      </w:r>
      <w:r>
        <w:rPr>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ويجب على المؤمنين أن يلبسوا </w:t>
      </w:r>
      <w:r>
        <w:rPr>
          <w:b/>
          <w:rtl/>
          <w:cs/>
          <w:lang w:val="ar_AE" w:bidi="ar_AE"/>
        </w:rPr>
        <w:t>الدرع</w:t>
      </w:r>
      <w:r>
        <w:rPr>
          <w:rtl/>
          <w:cs/>
          <w:lang w:val="ar_AE" w:bidi="ar_AE"/>
        </w:rPr>
        <w:t xml:space="preserve"> الذي أعطاهم الله. الدرع في هذا السياق هي المعدات والأسلحة التي يرتديها ويحملها الجندي أثناء ذهابه إلى المعركة. ربما كان بولس يصف الدروع التي كان يرتديها الجنود الرومان.</w:t>
      </w:r>
    </w:p>
    <w:p>
      <w:pPr>
        <w:bidi/>
      </w:pPr>
      <w:r>
        <w:rPr>
          <w:rtl/>
          <w:cs/>
          <w:lang w:val="ar_AE" w:bidi="ar_AE"/>
        </w:rPr>
      </w:r>
      <w:r>
        <w:rPr>
          <w:rtl/>
          <w:cs/>
          <w:lang w:val="ar_AE" w:bidi="ar_AE"/>
        </w:rPr>
        <w:t xml:space="preserve">توقّفوا هنا وانظروا إلى صورة </w:t>
      </w:r>
      <w:r>
        <w:rPr>
          <w:rtl/>
          <w:cs/>
          <w:lang w:val="ar_AE" w:bidi="ar_AE"/>
        </w:rPr>
        <w:t>لجندي روماني في كل دروعه</w:t>
      </w:r>
      <w:r>
        <w:rPr>
          <w:rtl/>
          <w:cs/>
          <w:lang w:val="ar_AE" w:bidi="ar_AE"/>
        </w:rPr>
        <w:t>. أوقفوا سماع هذا التسجيل الصوتي هنا.</w:t>
      </w:r>
    </w:p>
    <w:p>
      <w:pPr>
        <w:bidi/>
      </w:pPr>
      <w:r>
        <w:rPr>
          <w:rtl/>
          <w:cs/>
          <w:lang w:val="ar_AE" w:bidi="ar_AE"/>
        </w:rPr>
      </w:r>
      <w:r>
        <w:rPr>
          <w:rtl/>
          <w:cs/>
          <w:lang w:val="ar_AE" w:bidi="ar_AE"/>
        </w:rPr>
        <w:t xml:space="preserve">ويحتاج المؤمنون إلى هذا الدرع ليحاربوا مكائد </w:t>
      </w:r>
      <w:r>
        <w:rPr>
          <w:b/>
          <w:rtl/>
          <w:cs/>
          <w:lang w:val="ar_AE" w:bidi="ar_AE"/>
        </w:rPr>
        <w:t>إبليس</w:t>
      </w:r>
      <w:r>
        <w:rPr>
          <w:rtl/>
          <w:cs/>
          <w:lang w:val="ar_AE" w:bidi="ar_AE"/>
        </w:rPr>
        <w:t xml:space="preserve">، أي خطط الشر. الشيطان، والذي يُطلق عليه أيضاً اسم إبليس، هو زعيم جميع الأرواح الشريرة. كما يدعوه بولس لاحقًا "الشرير" في هذا الجزء من رسالته. وهو يحاول بخداعه للناس أن يجعلهم يبتعدون عن الله. إبليس قوي وخطير ويبحث دائمًا عن طرائق للعمل بها ضد الله وشعبه. على الرغم من أن الله لا يزال يسمح للشيطان باستخدام قوته في الوقت الحالي، عند عودة الرب يسوع، سيهزم الشيطان إلى الأبد. سيعاقب الله الشيطان وجميع الأرواح الشريرة، ولن يتمكنوا أبداً من العمل ضد الله وشعبه مرة أخرى. ولمزيد من المعلومات عن كلمة </w:t>
      </w:r>
      <w:r>
        <w:rPr>
          <w:rtl/>
          <w:cs/>
          <w:lang w:val="ar_AE" w:bidi="ar_AE"/>
        </w:rPr>
        <w:t>شيطان</w:t>
      </w:r>
      <w:r>
        <w:rPr>
          <w:rtl/>
          <w:cs/>
          <w:lang w:val="ar_AE" w:bidi="ar_AE"/>
        </w:rPr>
        <w:t>، راجعوا قاموس الكلمات الرئيسية. استخدموا الكلمة أو العبارة ذاتها التي استخدمتموها في المقاطع السابقة للإشارة إلى كلمة شيطان.</w:t>
      </w:r>
    </w:p>
    <w:p>
      <w:pPr>
        <w:bidi/>
      </w:pPr>
      <w:r>
        <w:rPr>
          <w:rtl/>
          <w:cs/>
          <w:lang w:val="ar_AE" w:bidi="ar_AE"/>
        </w:rPr>
      </w:r>
      <w:r>
        <w:rPr>
          <w:rtl/>
          <w:cs/>
          <w:lang w:val="ar_AE" w:bidi="ar_AE"/>
        </w:rPr>
        <w:t xml:space="preserve">إن صراع المؤمنين، أو معركتهم، ليس ضد لحم ودم، وهو تعبير آخر عن البشر. بل إنهم يحاربون </w:t>
      </w:r>
      <w:r>
        <w:rPr>
          <w:b/>
          <w:rtl/>
          <w:cs/>
          <w:lang w:val="ar_AE" w:bidi="ar_AE"/>
        </w:rPr>
        <w:t>الرؤساء</w:t>
      </w:r>
      <w:r>
        <w:rPr>
          <w:rtl/>
          <w:cs/>
          <w:lang w:val="ar_AE" w:bidi="ar_AE"/>
        </w:rPr>
        <w:t xml:space="preserve"> و</w:t>
      </w:r>
      <w:r>
        <w:rPr>
          <w:b/>
          <w:rtl/>
          <w:cs/>
          <w:lang w:val="ar_AE" w:bidi="ar_AE"/>
        </w:rPr>
        <w:t>السلاطين</w:t>
      </w:r>
      <w:r>
        <w:rPr>
          <w:rtl/>
          <w:cs/>
          <w:lang w:val="ar_AE" w:bidi="ar_AE"/>
        </w:rPr>
        <w:t xml:space="preserve"> و</w:t>
      </w:r>
      <w:r>
        <w:rPr>
          <w:b/>
          <w:rtl/>
          <w:cs/>
          <w:lang w:val="ar_AE" w:bidi="ar_AE"/>
        </w:rPr>
        <w:t>قوى العالم المظلم</w:t>
      </w:r>
      <w:r>
        <w:rPr>
          <w:rtl/>
          <w:cs/>
          <w:lang w:val="ar_AE" w:bidi="ar_AE"/>
        </w:rPr>
        <w:t xml:space="preserve"> و</w:t>
      </w:r>
      <w:r>
        <w:rPr>
          <w:b/>
          <w:rtl/>
          <w:cs/>
          <w:lang w:val="ar_AE" w:bidi="ar_AE"/>
        </w:rPr>
        <w:t>قوى الشر الروحية</w:t>
      </w:r>
      <w:r>
        <w:rPr>
          <w:rtl/>
          <w:cs/>
          <w:lang w:val="ar_AE" w:bidi="ar_AE"/>
        </w:rPr>
        <w:t xml:space="preserve"> في السَّمَاوِيَّات. هذه كلها أرواح أو </w:t>
      </w:r>
      <w:r>
        <w:rPr>
          <w:b/>
          <w:rtl/>
          <w:cs/>
          <w:lang w:val="ar_AE" w:bidi="ar_AE"/>
        </w:rPr>
        <w:t>شياطين</w:t>
      </w:r>
      <w:r>
        <w:rPr>
          <w:rtl/>
          <w:cs/>
          <w:lang w:val="ar_AE" w:bidi="ar_AE"/>
        </w:rPr>
        <w:t xml:space="preserve"> تتمرد على الله. ورئيس هذه الأرواح هو الشيطان. ولأن الله قد خلق كل ما هو موجود، فقد خلق الله أيضًا هذه الأرواح. وقد خلقهم الله في صورة حسنة، مثل الملائكة، ليقوموا بعمله. لكن بعض الملائكة تمردوا على الله وصاروا أرواحًا شريرة. وتُحاول هذه الأرواح الشريرة تدمير الإنسان وتضليله. ومن الأسماء الأخرى لهذه الأرواح: القوى الشيطانية، وحكام الظلام في العالم، والشؤم، والآلهة الزائفة.</w:t>
      </w:r>
    </w:p>
    <w:p>
      <w:pPr>
        <w:bidi/>
      </w:pPr>
      <w:r>
        <w:rPr>
          <w:rtl/>
          <w:cs/>
          <w:lang w:val="ar_AE" w:bidi="ar_AE"/>
        </w:rPr>
      </w:r>
      <w:r>
        <w:rPr>
          <w:rtl/>
          <w:cs/>
          <w:lang w:val="ar_AE" w:bidi="ar_AE"/>
        </w:rPr>
        <w:t xml:space="preserve">توقّفوا هنا وناقشوا معًا كمجموعة أيَّ كلمةٍ أو عبارةٍ ستستخدمونها للتعبير عن: </w:t>
      </w:r>
      <w:r>
        <w:rPr>
          <w:b/>
          <w:rtl/>
          <w:cs/>
          <w:lang w:val="ar_AE" w:bidi="ar_AE"/>
        </w:rPr>
        <w:t>الرؤساء</w:t>
      </w:r>
      <w:r>
        <w:rPr>
          <w:rtl/>
          <w:cs/>
          <w:lang w:val="ar_AE" w:bidi="ar_AE"/>
        </w:rPr>
        <w:t xml:space="preserve">، </w:t>
      </w:r>
      <w:r>
        <w:rPr>
          <w:b/>
          <w:rtl/>
          <w:cs/>
          <w:lang w:val="ar_AE" w:bidi="ar_AE"/>
        </w:rPr>
        <w:t>والسلاطين</w:t>
      </w:r>
      <w:r>
        <w:rPr>
          <w:rtl/>
          <w:cs/>
          <w:lang w:val="ar_AE" w:bidi="ar_AE"/>
        </w:rPr>
        <w:t xml:space="preserve">، </w:t>
      </w:r>
      <w:r>
        <w:rPr>
          <w:b/>
          <w:rtl/>
          <w:cs/>
          <w:lang w:val="ar_AE" w:bidi="ar_AE"/>
        </w:rPr>
        <w:t>والقوّات</w:t>
      </w:r>
      <w:r>
        <w:rPr>
          <w:rtl/>
          <w:cs/>
          <w:lang w:val="ar_AE" w:bidi="ar_AE"/>
        </w:rPr>
        <w:t xml:space="preserve">، </w:t>
      </w:r>
      <w:r>
        <w:rPr>
          <w:b/>
          <w:rtl/>
          <w:cs/>
          <w:lang w:val="ar_AE" w:bidi="ar_AE"/>
        </w:rPr>
        <w:t>وقوى الشرّ الروحية</w:t>
      </w:r>
      <w:r>
        <w:rPr>
          <w:rtl/>
          <w:cs/>
          <w:lang w:val="ar_AE" w:bidi="ar_AE"/>
        </w:rPr>
        <w:t xml:space="preserve">. ابحث عن مصطلحي </w:t>
      </w:r>
      <w:r>
        <w:rPr>
          <w:rtl/>
          <w:cs/>
          <w:lang w:val="ar_AE" w:bidi="ar_AE"/>
        </w:rPr>
        <w:t>الشيطان</w:t>
      </w:r>
      <w:r>
        <w:rPr>
          <w:rtl/>
          <w:cs/>
          <w:lang w:val="ar_AE" w:bidi="ar_AE"/>
        </w:rPr>
        <w:t xml:space="preserve"> و</w:t>
      </w:r>
      <w:r>
        <w:rPr>
          <w:rtl/>
          <w:cs/>
          <w:lang w:val="ar_AE" w:bidi="ar_AE"/>
        </w:rPr>
        <w:t>الروح</w:t>
      </w:r>
      <w:r>
        <w:rPr>
          <w:rtl/>
          <w:cs/>
          <w:lang w:val="ar_AE" w:bidi="ar_AE"/>
        </w:rPr>
        <w:t>، أو الكائن الفائق للطبيعة، في قاموس الكلمات الرئيسية لمزيد من المعلومات. وإذا كنتم قد ترجمتم هاتَين الكلمتَين من قبل في سِفر آخر من الكتاب المقدّس، استخدموا الكلمتَين عينهما اللتَين قد استُخدِما هناك. أوقفوا سماع هذا التسجيل الصوتي هنا.</w:t>
      </w:r>
    </w:p>
    <w:p>
      <w:pPr>
        <w:bidi/>
      </w:pPr>
      <w:r>
        <w:rPr>
          <w:rtl/>
          <w:cs/>
          <w:lang w:val="ar_AE" w:bidi="ar_AE"/>
        </w:rPr>
      </w:r>
      <w:r>
        <w:rPr>
          <w:rtl/>
          <w:cs/>
          <w:lang w:val="ar_AE" w:bidi="ar_AE"/>
        </w:rPr>
        <w:t xml:space="preserve">وتشير كلمة </w:t>
      </w:r>
      <w:r>
        <w:rPr>
          <w:b/>
          <w:rtl/>
          <w:cs/>
          <w:lang w:val="ar_AE" w:bidi="ar_AE"/>
        </w:rPr>
        <w:t>الشر</w:t>
      </w:r>
      <w:r>
        <w:rPr>
          <w:rtl/>
          <w:cs/>
          <w:lang w:val="ar_AE" w:bidi="ar_AE"/>
        </w:rPr>
        <w:t xml:space="preserve"> إلى كل ما يقاوم الله. وهو نقيض الخير؛ السلوك الشرير هو اقتراف الإثم، أي فعل أثيم. ولمزيد من المعلومات عن </w:t>
      </w:r>
      <w:r>
        <w:rPr>
          <w:rtl/>
          <w:cs/>
          <w:lang w:val="ar_AE" w:bidi="ar_AE"/>
        </w:rPr>
        <w:t>الشر</w:t>
      </w:r>
      <w:r>
        <w:rPr>
          <w:rtl/>
          <w:cs/>
          <w:lang w:val="ar_AE" w:bidi="ar_AE"/>
        </w:rPr>
        <w:t>، راجعوا قاموس الكلمات الرئيسية. استخدموا الكلمة أو العبارة ذاتها التي استخدمتموها في المقاطع السابقة للإشارة إلى الشر.</w:t>
      </w:r>
    </w:p>
    <w:p>
      <w:pPr>
        <w:bidi/>
      </w:pPr>
      <w:r>
        <w:rPr>
          <w:rtl/>
          <w:cs/>
          <w:lang w:val="ar_AE" w:bidi="ar_AE"/>
        </w:rPr>
      </w:r>
      <w:r>
        <w:rPr>
          <w:rtl/>
          <w:cs/>
          <w:lang w:val="ar_AE" w:bidi="ar_AE"/>
        </w:rPr>
        <w:t xml:space="preserve">وتأتي هذه الأرواح الشريرة من </w:t>
      </w:r>
      <w:r>
        <w:rPr>
          <w:b/>
          <w:rtl/>
          <w:cs/>
          <w:lang w:val="ar_AE" w:bidi="ar_AE"/>
        </w:rPr>
        <w:t>الأماكن السماوية</w:t>
      </w:r>
      <w:r>
        <w:rPr>
          <w:rtl/>
          <w:cs/>
          <w:lang w:val="ar_AE" w:bidi="ar_AE"/>
        </w:rPr>
        <w:t xml:space="preserve">، أو </w:t>
      </w:r>
      <w:r>
        <w:rPr>
          <w:b/>
          <w:rtl/>
          <w:cs/>
          <w:lang w:val="ar_AE" w:bidi="ar_AE"/>
        </w:rPr>
        <w:t>الممالك السماوية</w:t>
      </w:r>
      <w:r>
        <w:rPr>
          <w:rtl/>
          <w:cs/>
          <w:lang w:val="ar_AE" w:bidi="ar_AE"/>
        </w:rPr>
        <w:t>. وكلمة "</w:t>
      </w:r>
      <w:r>
        <w:rPr>
          <w:b/>
          <w:rtl/>
          <w:cs/>
          <w:lang w:val="ar_AE" w:bidi="ar_AE"/>
        </w:rPr>
        <w:t>السماء</w:t>
      </w:r>
      <w:r>
        <w:rPr>
          <w:rtl/>
          <w:cs/>
          <w:lang w:val="ar_AE" w:bidi="ar_AE"/>
        </w:rPr>
        <w:t xml:space="preserve">" تعني أحيانًا السماء المرئية، وهي المكان الذي يعتقد الناس أن الأرواح تسكن فيه. في الوقت الذي كتب فيه بولس هذه الرسالة، كان الناس يعتقدون أن للسماء طبقات أو مستويات كثيرة، وأن الله يسكن في الطبقة العليا. في هذا الجزء من الرسالة، لا تعني الممالك السماوية أعلى سماء حيث الله، لأن الله لم يرسل هذه الأرواح الشريرة من سمائه. ولمزيد من المعلومات عن الأماكن السماوية، راجعوا كلمة </w:t>
      </w:r>
      <w:r>
        <w:rPr>
          <w:rtl/>
          <w:cs/>
          <w:lang w:val="ar_AE" w:bidi="ar_AE"/>
        </w:rPr>
        <w:t>السماء</w:t>
      </w:r>
      <w:r>
        <w:rPr>
          <w:rtl/>
          <w:cs/>
          <w:lang w:val="ar_AE" w:bidi="ar_AE"/>
        </w:rPr>
        <w:t xml:space="preserve"> في قاموس الكلمات الرئيسية. استخدموا الكلمة أو العبارة نفسها التي استخدمتموها في المقاطع السابقة للإشارة إلى الأماكن السماوية.</w:t>
      </w:r>
    </w:p>
    <w:p>
      <w:pPr>
        <w:bidi/>
      </w:pPr>
      <w:r>
        <w:rPr>
          <w:rtl/>
          <w:cs/>
          <w:lang w:val="ar_AE" w:bidi="ar_AE"/>
        </w:rPr>
      </w:r>
      <w:r>
        <w:rPr>
          <w:rtl/>
          <w:cs/>
          <w:lang w:val="ar_AE" w:bidi="ar_AE"/>
        </w:rPr>
        <w:t xml:space="preserve">وعلى المؤمنين أن يلبسوا البر مثل </w:t>
      </w:r>
      <w:r>
        <w:rPr>
          <w:b/>
          <w:rtl/>
          <w:cs/>
          <w:lang w:val="ar_AE" w:bidi="ar_AE"/>
        </w:rPr>
        <w:t>الدِرع</w:t>
      </w:r>
      <w:r>
        <w:rPr>
          <w:rtl/>
          <w:cs/>
          <w:lang w:val="ar_AE" w:bidi="ar_AE"/>
        </w:rPr>
        <w:t>. وكان الناس يستخدمون الجلد المقوى أو المعدن لصنع الدِرع، وهو غطاء صلب للصدر، وأحيانًا للظهر أيضًا للحماية من هجوم العدو.</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الدِرع</w:t>
      </w:r>
      <w:r>
        <w:rPr>
          <w:rtl/>
          <w:cs/>
          <w:lang w:val="ar_AE" w:bidi="ar_AE"/>
        </w:rPr>
        <w:t xml:space="preserve">. انظروا مرة أخرى إلى صورة دِرع </w:t>
      </w:r>
      <w:r>
        <w:rPr>
          <w:rtl/>
          <w:cs/>
          <w:lang w:val="ar_AE" w:bidi="ar_AE"/>
        </w:rPr>
        <w:t>الجندي الروماني</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b/>
          <w:rtl/>
          <w:cs/>
          <w:lang w:val="ar_AE" w:bidi="ar_AE"/>
        </w:rPr>
        <w:t>والبرّ</w:t>
      </w:r>
      <w:r>
        <w:rPr>
          <w:rtl/>
          <w:cs/>
          <w:lang w:val="ar_AE" w:bidi="ar_AE"/>
        </w:rPr>
        <w:t xml:space="preserve"> هو السلوك بصلاح. لمزيد من المعلومات عن </w:t>
      </w:r>
      <w:r>
        <w:rPr>
          <w:rtl/>
          <w:cs/>
          <w:lang w:val="ar_AE" w:bidi="ar_AE"/>
        </w:rPr>
        <w:t>البر</w:t>
      </w:r>
      <w:r>
        <w:rPr>
          <w:rtl/>
          <w:cs/>
          <w:lang w:val="ar_AE" w:bidi="ar_AE"/>
        </w:rPr>
        <w:t>، راجعوا قاموس المصطلحات الرئيسي. استخدموا الكلمة أو العبارة ذاتها التي استخدمتموها في المقاطع السابقة للإشارة إلى البِر.</w:t>
      </w:r>
    </w:p>
    <w:p>
      <w:pPr>
        <w:bidi/>
      </w:pPr>
      <w:r>
        <w:rPr>
          <w:rtl/>
          <w:cs/>
          <w:lang w:val="ar_AE" w:bidi="ar_AE"/>
        </w:rPr>
      </w:r>
      <w:r>
        <w:rPr>
          <w:rtl/>
          <w:cs/>
          <w:lang w:val="ar_AE" w:bidi="ar_AE"/>
        </w:rPr>
        <w:t xml:space="preserve">كما ينبغي للمؤمنين أن يلبسوا الأحذية، كذلك ينبغي أن يلبسوا السلام الذي يأتي من </w:t>
      </w:r>
      <w:r>
        <w:rPr>
          <w:b/>
          <w:rtl/>
          <w:cs/>
          <w:lang w:val="ar_AE" w:bidi="ar_AE"/>
        </w:rPr>
        <w:t>الإنجيل</w:t>
      </w:r>
      <w:r>
        <w:rPr>
          <w:rtl/>
          <w:cs/>
          <w:lang w:val="ar_AE" w:bidi="ar_AE"/>
        </w:rPr>
        <w:t xml:space="preserve"> حتى يكونوا مستعدين تماماً. وكلمة "الإنجيل" ترجمة لكلمة يونانية تعني حرفيًا "بشارة سارة". والأخبار السارة في الكتاب المُقدَّس هي أن الله رتب طريقة لخلاص الناس. عندما يبشر بولس بـ "سر الإنجيل"، فإنه يخبر الناس بالبشارة بأنهم يستطيعون أن يخلصوا إذا آمنوا بالرب يسوع. هذه الحقيقة يصعب فهمها، فهي أشبه باللغز، لكن الله قد كشفها للمؤمنين. ولمزيد من المعلومات عن كلمة </w:t>
      </w:r>
      <w:r>
        <w:rPr>
          <w:rtl/>
          <w:cs/>
          <w:lang w:val="ar_AE" w:bidi="ar_AE"/>
        </w:rPr>
        <w:t>الإنجيل</w:t>
      </w:r>
      <w:r>
        <w:rPr>
          <w:rtl/>
          <w:cs/>
          <w:lang w:val="ar_AE" w:bidi="ar_AE"/>
        </w:rPr>
        <w:t>، راجعوا قاموس الكلمات الرئيسية. استخدموا الكلمة أو العبارة ذاتها التي استخدمتموها في المقاطع السابقة للإشارة إلى "الإنجيل".</w:t>
      </w:r>
    </w:p>
    <w:p>
      <w:pPr>
        <w:bidi/>
      </w:pPr>
      <w:r>
        <w:rPr>
          <w:rtl/>
          <w:cs/>
          <w:lang w:val="ar_AE" w:bidi="ar_AE"/>
        </w:rPr>
      </w:r>
      <w:r>
        <w:rPr>
          <w:rtl/>
          <w:cs/>
          <w:lang w:val="ar_AE" w:bidi="ar_AE"/>
        </w:rPr>
        <w:t xml:space="preserve">وهذه الكلمة </w:t>
      </w:r>
      <w:r>
        <w:rPr>
          <w:b/>
          <w:rtl/>
          <w:cs/>
          <w:lang w:val="ar_AE" w:bidi="ar_AE"/>
        </w:rPr>
        <w:t>السلام</w:t>
      </w:r>
      <w:r>
        <w:rPr>
          <w:rtl/>
          <w:cs/>
          <w:lang w:val="ar_AE" w:bidi="ar_AE"/>
        </w:rPr>
        <w:t xml:space="preserve"> تعني غياب الصراع والامتلاء أو اكتمال الحياة. والسلام لا يعني فحسب عدم وجود حرب أو نزاع. لكنه يعني أيضًا أن الناس يعيشون معًا في وحدة ومحبة بعضهم بعضًا. يمنح الروح القدس السلام للمؤمنين الذين يعرفون البشارة عن الله. ولمزيد من المعلومات عن </w:t>
      </w:r>
      <w:r>
        <w:rPr>
          <w:rtl/>
          <w:cs/>
          <w:lang w:val="ar_AE" w:bidi="ar_AE"/>
        </w:rPr>
        <w:t>السلام</w:t>
      </w:r>
      <w:r>
        <w:rPr>
          <w:rtl/>
          <w:cs/>
          <w:lang w:val="ar_AE" w:bidi="ar_AE"/>
        </w:rPr>
        <w:t>، راجعوا قاموس الكلمات الرئيسية. استخدم الكلمة أو العبارة عينها التي استخدمتها في الفقرات السابقة للتعبير عن السلام.</w:t>
      </w:r>
    </w:p>
    <w:p>
      <w:pPr>
        <w:bidi/>
      </w:pPr>
      <w:r>
        <w:rPr>
          <w:rtl/>
          <w:cs/>
          <w:lang w:val="ar_AE" w:bidi="ar_AE"/>
        </w:rPr>
      </w:r>
      <w:r>
        <w:rPr>
          <w:rtl/>
          <w:cs/>
          <w:lang w:val="ar_AE" w:bidi="ar_AE"/>
        </w:rPr>
        <w:t xml:space="preserve">بالإضافة إلى ذلك، يجب أن يكون </w:t>
      </w:r>
      <w:r>
        <w:rPr>
          <w:b/>
          <w:rtl/>
          <w:cs/>
          <w:lang w:val="ar_AE" w:bidi="ar_AE"/>
        </w:rPr>
        <w:t>للمؤمنين</w:t>
      </w:r>
      <w:r>
        <w:rPr>
          <w:rtl/>
          <w:cs/>
          <w:lang w:val="ar_AE" w:bidi="ar_AE"/>
        </w:rPr>
        <w:t xml:space="preserve"> إيمان بالله، الذي سيكون درعًا يحميهم. والإيمان هو الاتكال على شخص ما، والثقة والإيمان بأن ما يقوله حق. الإيمان المحدد الذي يتحدث عنه بولس هو الإيمان بالرب يسوع. وهم يثقون بأن الله سيتمم جميع وعوده، حتى عندما يبدو ذلك مستحيلًا. ولمزيد من المعلومات عن </w:t>
      </w:r>
      <w:r>
        <w:rPr>
          <w:rtl/>
          <w:cs/>
          <w:lang w:val="ar_AE" w:bidi="ar_AE"/>
        </w:rPr>
        <w:t>الإيمان</w:t>
      </w:r>
      <w:r>
        <w:rPr>
          <w:rtl/>
          <w:cs/>
          <w:lang w:val="ar_AE" w:bidi="ar_AE"/>
        </w:rPr>
        <w:t>، راجعوا قاموس الكلمات الرئيسية. استخدموا الكلمة أو العبارة نفسها التي استخدمتموها في المقاطع السابقة للإشارة إلى كلمة "إيمان".</w:t>
      </w:r>
    </w:p>
    <w:p>
      <w:pPr>
        <w:bidi/>
      </w:pPr>
      <w:r>
        <w:rPr>
          <w:rtl/>
          <w:cs/>
          <w:lang w:val="ar_AE" w:bidi="ar_AE"/>
        </w:rPr>
      </w:r>
      <w:r>
        <w:rPr>
          <w:rtl/>
          <w:cs/>
          <w:lang w:val="ar_AE" w:bidi="ar_AE"/>
        </w:rPr>
        <w:t xml:space="preserve">كان </w:t>
      </w:r>
      <w:r>
        <w:rPr>
          <w:b/>
          <w:rtl/>
          <w:cs/>
          <w:lang w:val="ar_AE" w:bidi="ar_AE"/>
        </w:rPr>
        <w:t>الدرع</w:t>
      </w:r>
      <w:r>
        <w:rPr>
          <w:rtl/>
          <w:cs/>
          <w:lang w:val="ar_AE" w:bidi="ar_AE"/>
        </w:rPr>
        <w:t xml:space="preserve"> الروماني مستطلًا خشبيًا كبيرًا ارتفاعه 1.2 مترًا، مُغطَّى بالجلد من الخارج. قبل المعركة، يبلل الجنود الغطاء الجلدي للدرع بالماء، لتحميهم الدروع من النار.</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الدرع</w:t>
      </w:r>
      <w:r>
        <w:rPr>
          <w:rtl/>
          <w:cs/>
          <w:lang w:val="ar_AE" w:bidi="ar_AE"/>
        </w:rPr>
        <w:t xml:space="preserve">. انظروا مرة أخرى إلى صورة </w:t>
      </w:r>
      <w:r>
        <w:rPr>
          <w:rtl/>
          <w:cs/>
          <w:lang w:val="ar_AE" w:bidi="ar_AE"/>
        </w:rPr>
        <w:t>درع الجندي الروماني</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ويصد الدرع </w:t>
      </w:r>
      <w:r>
        <w:rPr>
          <w:b/>
          <w:rtl/>
          <w:cs/>
          <w:lang w:val="ar_AE" w:bidi="ar_AE"/>
        </w:rPr>
        <w:t>السهام</w:t>
      </w:r>
      <w:r>
        <w:rPr>
          <w:rtl/>
          <w:cs/>
          <w:lang w:val="ar_AE" w:bidi="ar_AE"/>
        </w:rPr>
        <w:t xml:space="preserve"> النارية. والسهام هي مقذوفات خشبية يطلقها الرماة من الأقواس. في زمن بولس، كان الجنود أحيانًا يغمسون أطراف السهام في شيء قابل للاشتباك مثل القَطران. خلال المعركة، كانوا يُشعلون السهام أحيانًا بالنيران قبل رمي السهام.</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السهم</w:t>
      </w:r>
      <w:r>
        <w:rPr>
          <w:rtl/>
          <w:cs/>
          <w:lang w:val="ar_AE" w:bidi="ar_AE"/>
        </w:rPr>
        <w:t xml:space="preserve">. انظروا إلى صورة </w:t>
      </w:r>
      <w:r>
        <w:rPr>
          <w:rtl/>
          <w:cs/>
          <w:lang w:val="ar_AE" w:bidi="ar_AE"/>
        </w:rPr>
        <w:t>القوس والسهم</w:t>
      </w:r>
      <w:r>
        <w:rPr>
          <w:rtl/>
          <w:cs/>
          <w:lang w:val="ar_AE" w:bidi="ar_AE"/>
        </w:rPr>
        <w:t xml:space="preserve"> مرة أخرى.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وعلى المؤمنين أن يقبلوا </w:t>
      </w:r>
      <w:r>
        <w:rPr>
          <w:b/>
          <w:rtl/>
          <w:cs/>
          <w:lang w:val="ar_AE" w:bidi="ar_AE"/>
        </w:rPr>
        <w:t>الخلاص</w:t>
      </w:r>
      <w:r>
        <w:rPr>
          <w:rtl/>
          <w:cs/>
          <w:lang w:val="ar_AE" w:bidi="ar_AE"/>
        </w:rPr>
        <w:t xml:space="preserve"> ويحملوه معهم كخوذة. والخلاص يعني إنقاذ الشخص من موقف صعب أو خطير. وهنا يقصد بولس على وجه التحديد خلاص الله. عندما يخلّص الله الناس، لم يعد عليهم الخوف أو الخجل. ولمزيد من المعلومات عن </w:t>
      </w:r>
      <w:r>
        <w:rPr>
          <w:rtl/>
          <w:cs/>
          <w:lang w:val="ar_AE" w:bidi="ar_AE"/>
        </w:rPr>
        <w:t>الخلاص</w:t>
      </w:r>
      <w:r>
        <w:rPr>
          <w:rtl/>
          <w:cs/>
          <w:lang w:val="ar_AE" w:bidi="ar_AE"/>
        </w:rPr>
        <w:t xml:space="preserve"> راجعوا قاموس الكلمات الرئيسية. استخدموا الكلمة أو العبارة ذاتها التي استخدمتموها في المقاطع السابقة لكلمة "الخلاص".</w:t>
      </w:r>
    </w:p>
    <w:p>
      <w:pPr>
        <w:bidi/>
      </w:pPr>
      <w:r>
        <w:rPr>
          <w:rtl/>
          <w:cs/>
          <w:lang w:val="ar_AE" w:bidi="ar_AE"/>
        </w:rPr>
      </w:r>
      <w:r>
        <w:rPr>
          <w:b/>
          <w:rtl/>
          <w:cs/>
          <w:lang w:val="ar_AE" w:bidi="ar_AE"/>
        </w:rPr>
        <w:t>والخوذة</w:t>
      </w:r>
      <w:r>
        <w:rPr>
          <w:rtl/>
          <w:cs/>
          <w:lang w:val="ar_AE" w:bidi="ar_AE"/>
        </w:rPr>
        <w:t xml:space="preserve"> هي قبعة تصنع من الجلد المقوى أو المعدن لحماية الرأس من أي أسلحة أو هجمات.</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الخوذة</w:t>
      </w:r>
      <w:r>
        <w:rPr>
          <w:rtl/>
          <w:cs/>
          <w:lang w:val="ar_AE" w:bidi="ar_AE"/>
        </w:rPr>
        <w:t xml:space="preserve">. انظروا مرة أخرى إلى صورة </w:t>
      </w:r>
      <w:r>
        <w:rPr>
          <w:rtl/>
          <w:cs/>
          <w:lang w:val="ar_AE" w:bidi="ar_AE"/>
        </w:rPr>
        <w:t>خوذة جندي روماني</w:t>
      </w:r>
      <w:r>
        <w:rPr>
          <w:rtl/>
          <w:cs/>
          <w:lang w:val="ar_AE" w:bidi="ar_AE"/>
        </w:rPr>
        <w:t>.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يجب على المؤمنين أيضاً أن يقبلوا </w:t>
      </w:r>
      <w:r>
        <w:rPr>
          <w:b/>
          <w:rtl/>
          <w:cs/>
          <w:lang w:val="ar_AE" w:bidi="ar_AE"/>
        </w:rPr>
        <w:t>كلمة الله</w:t>
      </w:r>
      <w:r>
        <w:rPr>
          <w:rtl/>
          <w:cs/>
          <w:lang w:val="ar_AE" w:bidi="ar_AE"/>
        </w:rPr>
        <w:t xml:space="preserve"> ويحملوها معهم، فهي بمنزلة سيف يعطيه الروح. وكلمة الله تعني كل ما يقوله الله للناس. وعندما يتحدث الناس في العهد الجديد عن كلمة الله، فإنهم يقصدون عادةً البشارة السارة بأن يسوع قد جاء إلى العالم. ويمكن للناس أن يعرفوا ما يخبرهم به الله من خلال الأسفار المقدسة، أي الكتاب المقدس. ولذلك يدعو الناس أيضًا الكتب المقدسة كلمة الله.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كلمة الله</w:t>
      </w:r>
      <w:r>
        <w:rPr>
          <w:rtl/>
          <w:cs/>
          <w:lang w:val="ar_AE" w:bidi="ar_AE"/>
        </w:rPr>
        <w:t xml:space="preserve">. ابحثوا عن مصطلح </w:t>
      </w:r>
      <w:r>
        <w:rPr>
          <w:rtl/>
          <w:cs/>
          <w:lang w:val="ar_AE" w:bidi="ar_AE"/>
        </w:rPr>
        <w:t>الكلمة</w:t>
      </w:r>
      <w:r>
        <w:rPr>
          <w:rtl/>
          <w:cs/>
          <w:lang w:val="ar_AE" w:bidi="ar_AE"/>
        </w:rPr>
        <w:t xml:space="preserve">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b/>
          <w:rtl/>
          <w:cs/>
          <w:lang w:val="ar_AE" w:bidi="ar_AE"/>
        </w:rPr>
        <w:t>الروح</w:t>
      </w:r>
      <w:r>
        <w:rPr>
          <w:rtl/>
          <w:cs/>
          <w:lang w:val="ar_AE" w:bidi="ar_AE"/>
        </w:rPr>
        <w:t xml:space="preserve"> هو </w:t>
      </w:r>
      <w:r>
        <w:rPr>
          <w:b/>
          <w:rtl/>
          <w:cs/>
          <w:lang w:val="ar_AE" w:bidi="ar_AE"/>
        </w:rPr>
        <w:t>الروح القدس</w:t>
      </w:r>
      <w:r>
        <w:rPr>
          <w:rtl/>
          <w:cs/>
          <w:lang w:val="ar_AE" w:bidi="ar_AE"/>
        </w:rPr>
        <w:t xml:space="preserve">، روح الله. ويساعد الروح القدس المؤمن على فهم كلمة الله. عندما يصلّي الناس بالروح، فإن هذا يعني أنه يقود المؤمنين ويساعدهم على الصلاة. ولمزيد من المعلومات عن الروح القدس، راجعوا كلمة </w:t>
      </w:r>
      <w:r>
        <w:rPr>
          <w:rtl/>
          <w:cs/>
          <w:lang w:val="ar_AE" w:bidi="ar_AE"/>
        </w:rPr>
        <w:t>"الروح القدس"</w:t>
      </w:r>
      <w:r>
        <w:rPr>
          <w:rtl/>
          <w:cs/>
          <w:lang w:val="ar_AE" w:bidi="ar_AE"/>
        </w:rPr>
        <w:t xml:space="preserve"> في قاموس الكلمات الرئيسية. استخدموا الكلمة أو العبارة ذاتها التي استخدمتموها في المقاطع السابقة للإشارة إلى كلمة "الروح" أو الروح القدس.</w:t>
      </w:r>
    </w:p>
    <w:p>
      <w:pPr>
        <w:bidi/>
      </w:pPr>
      <w:r>
        <w:rPr>
          <w:rtl/>
          <w:cs/>
          <w:lang w:val="ar_AE" w:bidi="ar_AE"/>
        </w:rPr>
      </w:r>
      <w:r>
        <w:rPr>
          <w:rtl/>
          <w:cs/>
          <w:lang w:val="ar_AE" w:bidi="ar_AE"/>
        </w:rPr>
        <w:t xml:space="preserve">يجب على المؤمنين أن </w:t>
      </w:r>
      <w:r>
        <w:rPr>
          <w:b/>
          <w:rtl/>
          <w:cs/>
          <w:lang w:val="ar_AE" w:bidi="ar_AE"/>
        </w:rPr>
        <w:t>يصلّوا</w:t>
      </w:r>
      <w:r>
        <w:rPr>
          <w:rtl/>
          <w:cs/>
          <w:lang w:val="ar_AE" w:bidi="ar_AE"/>
        </w:rPr>
        <w:t xml:space="preserve"> بجميع الصلوات والطلبات. الصلاة هي اتصالٌ مع الله. عندما يصلّي الناس لله، يشكرونه، ويطلبون منه العون، ويخعترفون له بالأخطاء التي اقترفوها، ويطلبون منه مساعدة الآخرين، أو يصرخون إليه لأنهم يشعرون بالحزن الشديد. وفي الكتاب المقدس، تكون هذه العناصر جزءًا من الصلاة. ولمزيد من المعلومات عن </w:t>
      </w:r>
      <w:r>
        <w:rPr>
          <w:rtl/>
          <w:cs/>
          <w:lang w:val="ar_AE" w:bidi="ar_AE"/>
        </w:rPr>
        <w:t>الصلاة</w:t>
      </w:r>
      <w:r>
        <w:rPr>
          <w:rtl/>
          <w:cs/>
          <w:lang w:val="ar_AE" w:bidi="ar_AE"/>
        </w:rPr>
        <w:t>، راجعوا قاموس الكلمات الرئيسية. استخدموا الكلمة أو العبارة نفسها التي استخدمتموها في المقاطع السابقة لكلمتي "صلى" و"صلاة".</w:t>
      </w:r>
    </w:p>
    <w:p>
      <w:pPr>
        <w:bidi/>
      </w:pPr>
      <w:r>
        <w:rPr>
          <w:rtl/>
          <w:cs/>
          <w:lang w:val="ar_AE" w:bidi="ar_AE"/>
        </w:rPr>
      </w:r>
      <w:r>
        <w:rPr>
          <w:rtl/>
          <w:cs/>
          <w:lang w:val="ar_AE" w:bidi="ar_AE"/>
        </w:rPr>
        <w:t xml:space="preserve">وعلى المؤمنين أن يصلّوا من أجل </w:t>
      </w:r>
      <w:r>
        <w:rPr>
          <w:b/>
          <w:rtl/>
          <w:cs/>
          <w:lang w:val="ar_AE" w:bidi="ar_AE"/>
        </w:rPr>
        <w:t>القديسين</w:t>
      </w:r>
      <w:r>
        <w:rPr>
          <w:rtl/>
          <w:cs/>
          <w:lang w:val="ar_AE" w:bidi="ar_AE"/>
        </w:rPr>
        <w:t xml:space="preserve"> أو جميع شعب الله. وهؤلاء أشخاص ينتمون إلى الله لأنهم يؤمنون بيسوع. ولمزيد من المعلومات عن كلمة "</w:t>
      </w:r>
      <w:r>
        <w:rPr>
          <w:rtl/>
          <w:cs/>
          <w:lang w:val="ar_AE" w:bidi="ar_AE"/>
        </w:rPr>
        <w:t>قديسين</w:t>
      </w:r>
      <w:r>
        <w:rPr>
          <w:rtl/>
          <w:cs/>
          <w:lang w:val="ar_AE" w:bidi="ar_AE"/>
        </w:rPr>
        <w:t>"، راجعوا قاموس الكلمات الرئيسية. استخدموا الكلمة أو العبارة ذاتها التي استخدمتموها في المقاطع السابقة للإشارة إلى كلمة "قديسين".</w:t>
      </w:r>
    </w:p>
    <w:p>
      <w:pPr>
        <w:bidi/>
      </w:pPr>
      <w:r>
        <w:rPr>
          <w:rtl/>
          <w:cs/>
          <w:lang w:val="ar_AE" w:bidi="ar_AE"/>
        </w:rPr>
      </w:r>
      <w:r>
        <w:rPr>
          <w:rtl/>
          <w:cs/>
          <w:lang w:val="ar_AE" w:bidi="ar_AE"/>
        </w:rPr>
        <w:t xml:space="preserve">ويحتاج بولس إلى الصلاة وهو يشرح الإنجيل بصفته </w:t>
      </w:r>
      <w:r>
        <w:rPr>
          <w:b/>
          <w:rtl/>
          <w:cs/>
          <w:lang w:val="ar_AE" w:bidi="ar_AE"/>
        </w:rPr>
        <w:t>سفيرًا</w:t>
      </w:r>
      <w:r>
        <w:rPr>
          <w:rtl/>
          <w:cs/>
          <w:lang w:val="ar_AE" w:bidi="ar_AE"/>
        </w:rPr>
        <w:t>. السفير هو شخص يُمثّل أو يتحدث عن حاكم. وهو سفير لله. لقد اختار الله بولس لينطق بالكلمات التي يمنحه الله إياها.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السفير</w:t>
      </w:r>
      <w:r>
        <w:rPr>
          <w:rtl/>
          <w:cs/>
          <w:lang w:val="ar_AE" w:bidi="ar_AE"/>
        </w:rPr>
        <w:t>. وإذا كنتم قد ترجمتم هذه الكلمة من قبل في سفرٍ آخر من الكتاب المقدّس، فاستخدموا الكلمة ذاتها التي استخدمتم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6:21–24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أفسس 6: 21–24 واحفظوه في قلوبكم.</w:t>
      </w:r>
    </w:p>
    <w:p>
      <w:pPr>
        <w:bidi/>
      </w:pPr>
      <w:r>
        <w:rPr>
          <w:rtl/>
          <w:cs/>
          <w:lang w:val="ar_AE" w:bidi="ar_AE"/>
        </w:rPr>
      </w:r>
      <w:r>
        <w:rPr>
          <w:rtl/>
          <w:cs/>
          <w:lang w:val="ar_AE" w:bidi="ar_AE"/>
        </w:rPr>
        <w:t>استمعوا إلى نسخة صوتية من أفسس 6: 21–24 ثلاث مرات من ثلاث ترجمات مختلفة، إن أمكن.</w:t>
      </w:r>
    </w:p>
    <w:p>
      <w:pPr>
        <w:bidi/>
      </w:pPr>
      <w:r>
        <w:rPr>
          <w:rtl/>
          <w:cs/>
          <w:lang w:val="ar_AE" w:bidi="ar_AE"/>
        </w:rPr>
      </w:r>
      <w:r>
        <w:rPr>
          <w:rtl/>
          <w:cs/>
          <w:lang w:val="ar_AE" w:bidi="ar_AE"/>
        </w:rPr>
        <w:t>أوقفوا سماع هذا التسجيل الصوتي هنا.</w:t>
      </w:r>
    </w:p>
    <w:p>
      <w:pPr>
        <w:bidi/>
      </w:pPr>
      <w:r>
        <w:rPr>
          <w:rtl/>
          <w:cs/>
          <w:lang w:val="ar_AE" w:bidi="ar_AE"/>
        </w:rPr>
      </w:r>
      <w:r>
        <w:rPr>
          <w:rtl/>
          <w:cs/>
          <w:lang w:val="ar_AE" w:bidi="ar_AE"/>
        </w:rPr>
        <w:t>والآن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سماع هذا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في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أي الأشخاص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أفسس 6: 21–24 من الترجمة التي تستسيغونها بالأكثر.</w:t>
      </w:r>
    </w:p>
    <w:p>
      <w:pPr>
        <w:bidi/>
      </w:pPr>
      <w:r>
        <w:rPr>
          <w:rtl/>
          <w:cs/>
          <w:lang w:val="ar_AE" w:bidi="ar_AE"/>
        </w:rPr>
      </w:r>
      <w:r>
        <w:rPr>
          <w:rtl/>
          <w:cs/>
          <w:lang w:val="ar_AE" w:bidi="ar_AE"/>
        </w:rPr>
        <w:t>لقد قدم بولس للتو تشجيعه الأخير وملخصه: ارتداء سلاح الله والاستمرار في الصلاة. ثم يختتم رسالته بتوضيح هوية حامل رسالته، ولماذا اختار هذا الرجل. ثم يختم بمباركة المؤمنين.</w:t>
      </w:r>
    </w:p>
    <w:p>
      <w:pPr>
        <w:bidi/>
      </w:pPr>
      <w:r>
        <w:rPr>
          <w:rtl/>
          <w:cs/>
          <w:lang w:val="ar_AE" w:bidi="ar_AE"/>
        </w:rPr>
      </w:r>
      <w:r>
        <w:rPr>
          <w:rtl/>
          <w:cs/>
          <w:lang w:val="ar_AE" w:bidi="ar_AE"/>
        </w:rPr>
        <w:t>في ذلك الوقت، كان من الشائع أن يحمل المسافرون رسائل وأخبار أخرى. يُرسل بولس هذه الرسالة مع رجل يُدعى تيخيكس إلى مؤمني كنيسة أفسس. وبما أن هؤلاء المؤمنين على الأرجح لم يكونوا يعرفون هذا الرجل، يعرفهم بولس به بإيجاز. ويقول بولس إن تيخيكس أخ مؤمن محبوب إليه. وبما أن الله هو أبو جميع المؤمنين، فإن جميع المؤمنين إخوة وأخوات. لذلك كان بولس يستخدم كلمة "أخ" كثيرًا في الإشارة إلى أخ مؤمن.</w:t>
      </w:r>
    </w:p>
    <w:p>
      <w:pPr>
        <w:bidi/>
      </w:pPr>
      <w:r>
        <w:rPr>
          <w:rtl/>
          <w:cs/>
          <w:lang w:val="ar_AE" w:bidi="ar_AE"/>
        </w:rPr>
      </w:r>
      <w:r>
        <w:rPr>
          <w:rtl/>
          <w:cs/>
          <w:lang w:val="ar_AE" w:bidi="ar_AE"/>
        </w:rPr>
        <w:t>توقّفوا هنا وناقشوا هذا السؤال في مجموعة: كيف تتحدثون عن صديق مؤمن أو صديق مُقرّب في ثقافتكم؟ متى قد تشير إلى شخص لا تربطك به صلة قرابة بأنه فرد من العائلة؟ ما الكلمات الأخرى التي تستخدمونها لوصف شخص تحبه كفرد من العائلة؟ أوقفوا سماع هذا التسجيل الصوتي هنا.</w:t>
      </w:r>
    </w:p>
    <w:p>
      <w:pPr>
        <w:bidi/>
      </w:pPr>
      <w:r>
        <w:rPr>
          <w:rtl/>
          <w:cs/>
          <w:lang w:val="ar_AE" w:bidi="ar_AE"/>
        </w:rPr>
      </w:r>
      <w:r>
        <w:rPr>
          <w:rtl/>
          <w:cs/>
          <w:lang w:val="ar_AE" w:bidi="ar_AE"/>
        </w:rPr>
        <w:t>ويقول بولس إن تيخيكس يخدم الرب بأمانة. لذلك سيكون تيخيكس شخصًا موثوقًا به لحمل هذه الرسالة ويشاركهم بكل أخبار بولس. عندما كتب بولس هذه الرسالة، كان تيخيكس معه في روما. ويقول بولس إنه يُرسل تيخيكس على وجه التحديد ليخبر المؤمنين بأحوال بولس ومؤمني رومية. يمكن لتخيكس أن يصف ظروف معيشة بولس وصحته الشخصية، وكذلك العمل الذي يفعله المؤمنون. ثم يُشجع المؤمنين وألا يقلقوا على بولس. ويمكن لتخيكس أيضًا أن يشجعهم على اتباع السلوكيات والمواقف الصالحة المذكورة في الرسالة.</w:t>
      </w:r>
    </w:p>
    <w:p>
      <w:pPr>
        <w:bidi/>
      </w:pPr>
      <w:r>
        <w:rPr>
          <w:rtl/>
          <w:cs/>
          <w:lang w:val="ar_AE" w:bidi="ar_AE"/>
        </w:rPr>
      </w:r>
      <w:r>
        <w:rPr>
          <w:rtl/>
          <w:cs/>
          <w:lang w:val="ar_AE" w:bidi="ar_AE"/>
        </w:rPr>
        <w:t xml:space="preserve">توقّفوا هنا وانظروا كمجموعة إلى خريطة </w:t>
      </w:r>
      <w:r>
        <w:rPr>
          <w:b/>
          <w:rtl/>
          <w:cs/>
          <w:lang w:val="ar_AE" w:bidi="ar_AE"/>
        </w:rPr>
        <w:t>روما وأفسس</w:t>
      </w:r>
      <w:r>
        <w:rPr>
          <w:rtl/>
          <w:cs/>
          <w:lang w:val="ar_AE" w:bidi="ar_AE"/>
        </w:rPr>
        <w:t>. أوقفوا سماع هذا التسجيل الصوتي هنا.</w:t>
      </w:r>
    </w:p>
    <w:p>
      <w:pPr>
        <w:bidi/>
      </w:pPr>
      <w:r>
        <w:rPr>
          <w:rtl/>
          <w:cs/>
          <w:lang w:val="ar_AE" w:bidi="ar_AE"/>
        </w:rPr>
      </w:r>
      <w:r>
        <w:rPr>
          <w:rtl/>
          <w:cs/>
          <w:lang w:val="ar_AE" w:bidi="ar_AE"/>
        </w:rPr>
        <w:t>ويختتم بولس ببركة أو صلاة من أجل المؤمنين. كما بدأ الرسالة، يختتم أيضًا بصلاة أن الله سيعطي المؤمنين السلام والنعمة. وبدلًا من أن يقول: "لكم"، يقول: "سلام للإخوة"، ربما لأن الرسالة كانت ستنقل إلى المؤمنين في مدن أخرى. ومرة أخرى يستخدم كلمة "أخ" للإشارة إلى إخوته المؤمنين، رجالًا ونساءً.</w:t>
      </w:r>
    </w:p>
    <w:p>
      <w:pPr>
        <w:bidi/>
      </w:pPr>
      <w:r>
        <w:rPr>
          <w:rtl/>
          <w:cs/>
          <w:lang w:val="ar_AE" w:bidi="ar_AE"/>
        </w:rPr>
      </w:r>
      <w:r>
        <w:rPr>
          <w:rtl/>
          <w:cs/>
          <w:lang w:val="ar_AE" w:bidi="ar_AE"/>
        </w:rPr>
        <w:t>توقّفوا هنا وناقشوا هذا السؤال في مجموعة: ناقشوا كيف تباركون أو تتمنون أشياء صالحة لبعضكم بعضًا في ثقافتكم. عندما يغادر أحدهم، أو إذا كنتم ترسلون رسالة إلى شخص بعيد، كيف تشاركون آمالكم أو صلواتكم من أجل أشياء صالحة له؟ ما الأمور التي تتمناها لهم؟ ما نوع الناس الذي يُقدِّم هذه البركات أو الصلوات على الأرجح؟ أوقفوا سماع هذا التسجيل الصوتي هنا.</w:t>
      </w:r>
    </w:p>
    <w:p>
      <w:pPr>
        <w:bidi/>
      </w:pPr>
      <w:r>
        <w:rPr>
          <w:rtl/>
          <w:cs/>
          <w:lang w:val="ar_AE" w:bidi="ar_AE"/>
        </w:rPr>
      </w:r>
      <w:r>
        <w:rPr>
          <w:rtl/>
          <w:cs/>
          <w:lang w:val="ar_AE" w:bidi="ar_AE"/>
        </w:rPr>
        <w:t>يطلب بولس من الله الآب والرب يسوع المسيح أن يساعد المؤمنين على محبة بعضهم بعضاً والاستمرار في الثقة بالله معاً. ويطلب أيضًا أن يُظهر نعمته لكل من يحب ربنا يسوع المسيح. ويقول بولس "بلا نهاية"، أي أنه يطلب نعمة لا تنتهي، أو حياة، أو أنها تنطبق على الذين يحبون يسوع بثبات من دون توقف.</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أفسس 6: 21–24 من الترجمة التي تستسيغونها بالأكثر.</w:t>
      </w:r>
    </w:p>
    <w:p>
      <w:pPr>
        <w:bidi/>
      </w:pPr>
      <w:r>
        <w:rPr>
          <w:rtl/>
          <w:cs/>
          <w:lang w:val="ar_AE" w:bidi="ar_AE"/>
        </w:rPr>
      </w:r>
      <w:r>
        <w:rPr>
          <w:rtl/>
          <w:cs/>
          <w:lang w:val="ar_AE" w:bidi="ar_AE"/>
        </w:rPr>
        <w:t>في هذه الخطوة، على المجموعة أن تحدِّد الأدوار والشخصيات ومواقع هذا المقطع. ثم تقوم المجموعة بتصوُّر هذا المقطع.</w:t>
      </w:r>
    </w:p>
    <w:p>
      <w:pPr>
        <w:bidi/>
      </w:pPr>
      <w:r>
        <w:rPr>
          <w:rtl/>
          <w:cs/>
          <w:lang w:val="ar_AE" w:bidi="ar_AE"/>
        </w:rPr>
      </w:r>
      <w:r>
        <w:rPr>
          <w:rtl/>
          <w:cs/>
          <w:lang w:val="ar_AE" w:bidi="ar_AE"/>
        </w:rPr>
        <w:t>هذا المقطع يتكوّن من جزأين.</w:t>
      </w:r>
    </w:p>
    <w:p>
      <w:pPr>
        <w:bidi/>
      </w:pPr>
      <w:r>
        <w:rPr>
          <w:rtl/>
          <w:cs/>
          <w:lang w:val="ar_AE" w:bidi="ar_AE"/>
        </w:rPr>
      </w:r>
      <w:r>
        <w:rPr>
          <w:b/>
          <w:rtl/>
          <w:cs/>
          <w:lang w:val="ar_AE" w:bidi="ar_AE"/>
        </w:rPr>
        <w:t>في الجزء الأول:</w:t>
      </w:r>
      <w:r>
        <w:rPr>
          <w:rtl/>
          <w:cs/>
          <w:lang w:val="ar_AE" w:bidi="ar_AE"/>
        </w:rPr>
        <w:t xml:space="preserve"> يشرح بولس أنه يرسل تيخيكس ليحمل هذه الرسالة، وأخبارًا عنه، وتشجيعًا للمؤمنين.</w:t>
      </w:r>
    </w:p>
    <w:p>
      <w:pPr>
        <w:bidi/>
      </w:pPr>
      <w:r>
        <w:rPr>
          <w:rtl/>
          <w:cs/>
          <w:lang w:val="ar_AE" w:bidi="ar_AE"/>
        </w:rPr>
      </w:r>
      <w:r>
        <w:rPr>
          <w:b/>
          <w:rtl/>
          <w:cs/>
          <w:lang w:val="ar_AE" w:bidi="ar_AE"/>
        </w:rPr>
        <w:t>في الجزء الثاني:</w:t>
      </w:r>
      <w:r>
        <w:rPr>
          <w:rtl/>
          <w:cs/>
          <w:lang w:val="ar_AE" w:bidi="ar_AE"/>
        </w:rPr>
        <w:t xml:space="preserve"> يختتم بولس رسالته بالصلاة أن يمنح الله والمسيح المؤمنين السلام والمحبة والإيمان والنعمة.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شخص يقرأ هذه الرسالة جهرًا.</w:t>
      </w:r>
    </w:p>
    <w:p>
      <w:pPr>
        <w:pStyle w:val="ListBullet"/>
        <w:bidi/>
        <w:spacing w:line="240" w:lineRule="auto"/>
        <w:ind w:left="720"/>
      </w:pPr>
      <w:r>
        <w:rPr>
          <w:rtl/>
          <w:cs/>
          <w:lang w:val="ar_AE" w:bidi="ar_AE"/>
        </w:rPr>
      </w:r>
      <w:r>
        <w:rPr>
          <w:rtl/>
          <w:cs/>
          <w:lang w:val="ar_AE" w:bidi="ar_AE"/>
        </w:rPr>
        <w:t>الشخص الذي يقرأ هذه الرسالة جهرًا، وعلى الأرجح تخيكس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الرب يسوع المسيح</w:t>
      </w:r>
    </w:p>
    <w:p>
      <w:pPr>
        <w:bidi/>
      </w:pPr>
      <w:r>
        <w:rPr>
          <w:rtl/>
          <w:cs/>
          <w:lang w:val="ar_AE" w:bidi="ar_AE"/>
        </w:rPr>
      </w:r>
      <w:r>
        <w:rPr>
          <w:rtl/>
          <w:cs/>
          <w:lang w:val="ar_AE" w:bidi="ar_AE"/>
        </w:rPr>
        <w:t>كمجموعة، انتبهوا إلى هذه الأجزاء من سياق المقطع:</w:t>
      </w:r>
    </w:p>
    <w:p>
      <w:pPr>
        <w:bidi/>
      </w:pPr>
      <w:r>
        <w:rPr>
          <w:rtl/>
          <w:cs/>
          <w:lang w:val="ar_AE" w:bidi="ar_AE"/>
        </w:rPr>
      </w:r>
      <w:r>
        <w:rPr>
          <w:rtl/>
          <w:cs/>
          <w:lang w:val="ar_AE" w:bidi="ar_AE"/>
        </w:rPr>
        <w:t>في الجزء الأول من هذا المقطع، يُعرفهم بولس بتيخيكس ويشرح سبب إرساله. وتخيكس أخ مؤمن ومحبوب لدى بولس. يخدم الرب بأمانة، لذلك سيكون شخصًا موثوقًا به ليحمل هذه الرسالة. تذكّروا أن بولس ذكر عدة مرات أنه في السجن. وبما أن تيخيكس شخص موثوق به، فإنه سيصف بصدق كيف حال بولس وماذا يفعل، وسيجيب عن أي أسئلة أو قلق قد تكون لدى المؤمنين بشأن بولس. ويقول بولس إن هذا بالضبط سبب إرساله لتيخيكس: ليشاركهم الأخبار عن بولس وأخوته المؤمنين وليشجع المؤمنين.</w:t>
      </w:r>
    </w:p>
    <w:p>
      <w:pPr>
        <w:bidi/>
      </w:pPr>
      <w:r>
        <w:rPr>
          <w:rtl/>
          <w:cs/>
          <w:lang w:val="ar_AE" w:bidi="ar_AE"/>
        </w:rPr>
      </w:r>
      <w:r>
        <w:rPr>
          <w:rtl/>
          <w:cs/>
          <w:lang w:val="ar_AE" w:bidi="ar_AE"/>
        </w:rPr>
        <w:t>توقّفوا هنا وناقشوا هذا السؤال في مجموعة: تخيّلوا ما إذا كنتم ترسلون رسالة أو خطاب إلى مجموعة من الأشخاص الذين تهتمون بها. ناقشوا كيف تنتهون الرسالة. ما الأمور التي ستضيفونها؟ ما نوع الكلمات أو العبارات الرسمية أو الاحتفائية التي يستخدمها الناس في ثقافتكم؟ أوقفوا سماع هذا التسجيل الصوتي هنا.</w:t>
      </w:r>
    </w:p>
    <w:p>
      <w:pPr>
        <w:bidi/>
      </w:pPr>
      <w:r>
        <w:rPr>
          <w:rtl/>
          <w:cs/>
          <w:lang w:val="ar_AE" w:bidi="ar_AE"/>
        </w:rPr>
      </w:r>
      <w:r>
        <w:rPr>
          <w:rtl/>
          <w:cs/>
          <w:lang w:val="ar_AE" w:bidi="ar_AE"/>
        </w:rPr>
        <w:t>في الجزء الثاني من هذا المقطع، ينهى بولس الرسالة ببركة أو صلاة بأمنيات صلاح من أجل المؤمنين. وغالبًا ما ينهي بولس رسائله بهذه الطريقة. ويطلب أن يعطي الله الآب والرب يسوع المسيح السلام للمؤمنين. ويصلّي أيضًا لكي يُساعد الله المؤمنين على محبة بعضهم بعضًا ومواصلة الإيمان بالمسيح. وأخيرًا يصلّي أن يُظهر نعمته للمؤمنين الذين يحبون ربنا يسوع المسيح بلا انقطاع.</w:t>
      </w:r>
    </w:p>
    <w:p>
      <w:pPr>
        <w:bidi/>
      </w:pPr>
      <w:r>
        <w:rPr>
          <w:rtl/>
          <w:cs/>
          <w:lang w:val="ar_AE" w:bidi="ar_AE"/>
        </w:rPr>
      </w:r>
      <w:r>
        <w:rPr>
          <w:rtl/>
          <w:cs/>
          <w:lang w:val="ar_AE" w:bidi="ar_AE"/>
        </w:rPr>
        <w:t>توقّفوا هنا وناقشوا هذا السؤال: عندما تباركون أو تتمنون الصلاح من أجل بعضكم بعضًا، من تطلبون منه أن يمنح هذه البركات؟ كيف تفسرون هذا؟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أثناء قيامكم بذلك، قد ترغبون في الحصول على رسومات أو أشياء أو حتى أشخاص لتمثيل بولس والمؤمنين وتيخيكس والله الآب والرب يسوع.</w:t>
      </w:r>
    </w:p>
    <w:p>
      <w:pPr>
        <w:bidi/>
      </w:pPr>
      <w:r>
        <w:rPr>
          <w:rtl/>
          <w:cs/>
          <w:lang w:val="ar_AE" w:bidi="ar_AE"/>
        </w:rPr>
      </w:r>
      <w:r>
        <w:rPr>
          <w:rtl/>
          <w:cs/>
          <w:lang w:val="ar_AE" w:bidi="ar_AE"/>
        </w:rPr>
        <w:t>اختاروا أشخاصًا أو رسومات أو أشياء لتمثل كل من هذه العناصر. بينما تبدأون في إعادة سرد قصة هذه الآيات، تذكّروا أن بولس كان يتحدث إلى المؤمنين وهو يُعرفهم بتيخيكس. أظهروا تيخيكس وهو ينتقل من بولس إلى المؤمنين بالرسالة. أظهروا كيف يشارك الرسالة، والأخبار عن بولس، والتشجيع مع المؤمنين في أفسس. ثم يصلّي بولس لكي يهب الله والرب يسوع المؤمنين كل صلاح. أظهروا الله والمسيح الرب وهما يمنحان المؤمنين السلام والمحبة والإيمان. كما يصلّي بولس أن الله يُظهر لطفاً للذين يحبون الرب يسوع. أظهروا لطف الله تجاه الناس. هؤلاء هم المؤمنون، والمؤمنون يظهرون كيف يحبون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أفسس 6: 21–24 من الترجمة التي تستسيغونها بالأكثر.</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هذا المقطع يتكوّن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الذين يستمعون إلى شخص ما يقرأ هذه الرسالة جهرًا</w:t>
      </w:r>
    </w:p>
    <w:p>
      <w:pPr>
        <w:pStyle w:val="ListBullet"/>
        <w:bidi/>
        <w:spacing w:line="240" w:lineRule="auto"/>
        <w:ind w:left="720"/>
      </w:pPr>
      <w:r>
        <w:rPr>
          <w:rtl/>
          <w:cs/>
          <w:lang w:val="ar_AE" w:bidi="ar_AE"/>
        </w:rPr>
      </w:r>
      <w:r>
        <w:rPr>
          <w:rtl/>
          <w:cs/>
          <w:lang w:val="ar_AE" w:bidi="ar_AE"/>
        </w:rPr>
        <w:t>الشخص الذي يقرأ هذه الرسالة جهرًا، وعلى الأرجح تخيكس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الرب يسوع المسيح</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أنه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والإجابات المحتملة.</w:t>
      </w:r>
    </w:p>
    <w:p>
      <w:pPr>
        <w:bidi/>
      </w:pPr>
      <w:r>
        <w:rPr>
          <w:rtl/>
          <w:cs/>
          <w:lang w:val="ar_AE" w:bidi="ar_AE"/>
        </w:rPr>
      </w:r>
      <w:r>
        <w:rPr>
          <w:rtl/>
          <w:cs/>
          <w:lang w:val="ar_AE" w:bidi="ar_AE"/>
        </w:rPr>
        <w:t>يقول بولس: "تَّخِيكُس مؤمن شريك وخادم الرب الأمين. وسيخبركم بحالي، وماذا أفعل. ولهذا السبب أطلب منه أن يأتي إليكم، حتى تعرفوا كيف حالي أنا وإخواني المؤمنين الذين معي. وسيكون قادراً أيضاً على تشجيعكم".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الممثل الذي يؤدي دور تيخيكس: "بماذا تشعر أو تفكر؟" قد يجيب الممثل بعبارات مثل: "لأنني ممتن للغاية لما فعله الرب من أجلي، أريد أن أخدمه بأي طريقة أستطيعها. أنا سعيد بإيصال هذه الرسالة إلى المؤمنين في أفسس"، أو "بما أنني أهتم ببولس، فقد سألته عن حاله وساعدته، لذلك أعرف كيف حاله"، أو "مثل بولس، فإن هؤلاء المؤمنين في أفسس هم في منزلة عائلتي لأنهم ينتمون إلى الله، لذلك أريد تشجيعهم ومساعدتهم".</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الممثل بعبارات مثل: "بما أنني في السجن، فأنا أعرف أنكثير منكم قلقون علي وعلى سلامتي. لا أريدهم أن يقلقوا، لذلك سأرسل تيخيكس ليخبرهم كيف أعانني الله بصلاحه"، أو "أنا حزين لوداع تيخيكس، لأنه عزيز علي، لكنني سعيد لأن المؤمنين في أفسس سيتمكنون من مقابلته. وأعلم أنهم سيشجّعون بعضهم بعضًا كما ينبغي للمؤمنين"، أو "أشكر الرب جدًا لأن هناك مؤمنين آخرين كثيرون يدعمونني ويساعدونني وحتى يحملون رسائل لي بينما أنا في السجن".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بولس: "ليعطي الله الآب والرب يسوع المسيح سلامًا لجميع المؤمنين. وأصلّي أيضًا أن يساعد الله جميع المؤمنين على الاستمرار في محبة بعضهم بعضًا والإيمان بالمسيح. وأصلّي أن يُظهر نعمته لجميع المؤمنين الذين يحبون الرب يسوع المسيح دون توقف".</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الممثل بعبارات مثل: "بما أنني تبنيتْ المؤمنين أبناءً لي، فأنا أحبهم جميعًا. وكوني أباهم، أشعر بالسعادة عندما يحبون بعضهم بعضًا ويساعد كل منهم الآخر، ويشجعون بعضهم بعضًا بكلمات التشجيع وصلواتهم"، أو "أعلم ما يحتاجه المؤمنون في أفسس، لذلك طلبتُ من بولس أن يشجّعهم. أعرف أيضاً ما يحتاجه بولس، لذلك أحضرت مؤمنين آخرين لمساعدته. أفعل هذا لأني أحب أن أقدم أشياء جيدة لشعبي، مثل السلام والمجتمع الصالح".</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يجيبون بعبارات مثل: "نحن قلقون بشأن بولس ونريد أن نعرف ما الذي يحدث له. "نحن نهتم لأمره، لذلك لا نريده أن يكون في ألم أو ضيق"، أو "نتطلع إلى سماع أخبار من تيخيكس عن كل الصلاح الذي يفعله الرب من خلال شعبه في روما. من المشجع أن نسمع كيف يخلص الله الناس، حتى في مدينة بها العديد من الآلهة الباطلة، أو "نشعر بالراحة من الرعاية التي أظهرها بولس لنا: كتابة هذه الرسالة، والصلاة من أجلنا بأمور جيدة، وإرسال تيخيكس لتشجيعنا. نحن ممتنون جدًا لله لأنه خلقنا عائلة تعتني ببعضها بعضًا!"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أفسس 6: 21–24 من الترجمة التي تستسيغونها بالأكثر.</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ويقول بولس إن تيخيكس </w:t>
      </w:r>
      <w:r>
        <w:rPr>
          <w:b/>
          <w:rtl/>
          <w:cs/>
          <w:lang w:val="ar_AE" w:bidi="ar_AE"/>
        </w:rPr>
        <w:t>خادم</w:t>
      </w:r>
      <w:r>
        <w:rPr>
          <w:rtl/>
          <w:cs/>
          <w:lang w:val="ar_AE" w:bidi="ar_AE"/>
        </w:rPr>
        <w:t xml:space="preserve"> أمينٍ في الرب. العبد شخص يعمل لدى شخص آخر ويخدمه. وقد دعا بولس نفسه خادمًا للإنجيل في وقت سابق من هذه الرسالة. وهذه ليست الكلمة نفسها التي استخدمها بولس سابقًا للإشارة إلى العبد أو العامل غير الحر. يقول بولس إن تيخيكس يعمل بأمانة أو معول للرب. ولمزيد من المعلومات عن كلمة </w:t>
      </w:r>
      <w:r>
        <w:rPr>
          <w:rtl/>
          <w:cs/>
          <w:lang w:val="ar_AE" w:bidi="ar_AE"/>
        </w:rPr>
        <w:t>"خادم"</w:t>
      </w:r>
      <w:r>
        <w:rPr>
          <w:rtl/>
          <w:cs/>
          <w:lang w:val="ar_AE" w:bidi="ar_AE"/>
        </w:rPr>
        <w:t xml:space="preserve"> راجعوا قاموس الكلمات الرئيسية. استخدموا الكلمة أو العبارة نفسها التي استخدمتموها في المقاطع السابقة للإشارة إلى كلمة "خادم".</w:t>
      </w:r>
    </w:p>
    <w:p>
      <w:pPr>
        <w:bidi/>
      </w:pPr>
      <w:r>
        <w:rPr>
          <w:rtl/>
          <w:cs/>
          <w:lang w:val="ar_AE" w:bidi="ar_AE"/>
        </w:rPr>
      </w:r>
      <w:r>
        <w:rPr>
          <w:b/>
          <w:rtl/>
          <w:cs/>
          <w:lang w:val="ar_AE" w:bidi="ar_AE"/>
        </w:rPr>
        <w:t>والسيد</w:t>
      </w:r>
      <w:r>
        <w:rPr>
          <w:rtl/>
          <w:cs/>
          <w:lang w:val="ar_AE" w:bidi="ar_AE"/>
        </w:rPr>
        <w:t xml:space="preserve"> هو الرب على الآخرين وله سلطان كامل، لذلك استخدم بنو إسرائيل هذه الكلمة للإشارة إلى الله، لأنه له سلطان على العالم كله. لمزيدٍ من المعلومات عن الكلمة </w:t>
      </w:r>
      <w:r>
        <w:rPr>
          <w:rtl/>
          <w:cs/>
          <w:lang w:val="ar_AE" w:bidi="ar_AE"/>
        </w:rPr>
        <w:t>"الرب/السيد"</w:t>
      </w:r>
      <w:r>
        <w:rPr>
          <w:rtl/>
          <w:cs/>
          <w:lang w:val="ar_AE" w:bidi="ar_AE"/>
        </w:rPr>
        <w:t>، انظروا "قاموس الكلمات الرئيسية". استخدموا الكلمة أو العبارة نفسها التي استخدمتموها في المقاطع السابقة للإشارة إلى كلمة الرب.</w:t>
      </w:r>
    </w:p>
    <w:p>
      <w:pPr>
        <w:bidi/>
      </w:pPr>
      <w:r>
        <w:rPr>
          <w:rtl/>
          <w:cs/>
          <w:lang w:val="ar_AE" w:bidi="ar_AE"/>
        </w:rPr>
      </w:r>
      <w:r>
        <w:rPr>
          <w:rtl/>
          <w:cs/>
          <w:lang w:val="ar_AE" w:bidi="ar_AE"/>
        </w:rPr>
        <w:t xml:space="preserve">ويقول بولس أيضًا إن تيخيكس أخًا </w:t>
      </w:r>
      <w:r>
        <w:rPr>
          <w:b/>
          <w:rtl/>
          <w:cs/>
          <w:lang w:val="ar_AE" w:bidi="ar_AE"/>
        </w:rPr>
        <w:t>محبوبًا</w:t>
      </w:r>
      <w:r>
        <w:rPr>
          <w:rtl/>
          <w:cs/>
          <w:lang w:val="ar_AE" w:bidi="ar_AE"/>
        </w:rPr>
        <w:t>. وبما أن الله هو أبو جميع المؤمنين، فإن جميع المؤمنين هم إخوة وأخوات. لذلك يستخدم بولس كلمة "أخ" بشكل متكرر عند الإشارة إلى أحد المؤمنين. وعندما يكون هناك أكثر من أخ، يمكن أن تعني الكلمة أيضًا الإخوة والأخوات.</w:t>
      </w:r>
    </w:p>
    <w:p>
      <w:pPr>
        <w:bidi/>
      </w:pPr>
      <w:r>
        <w:rPr>
          <w:rtl/>
          <w:cs/>
          <w:lang w:val="ar_AE" w:bidi="ar_AE"/>
        </w:rPr>
      </w:r>
      <w:r>
        <w:rPr>
          <w:rtl/>
          <w:cs/>
          <w:lang w:val="ar_AE" w:bidi="ar_AE"/>
        </w:rPr>
        <w:t>توقّفوا هنا وناقشوا معًا الكلمة أو العبارة التي ستستخدمونها للتعبير عن كلمة "</w:t>
      </w:r>
      <w:r>
        <w:rPr>
          <w:b/>
          <w:rtl/>
          <w:cs/>
          <w:lang w:val="ar_AE" w:bidi="ar_AE"/>
        </w:rPr>
        <w:t>أخ</w:t>
      </w:r>
      <w:r>
        <w:rPr>
          <w:rtl/>
          <w:cs/>
          <w:lang w:val="ar_AE" w:bidi="ar_AE"/>
        </w:rPr>
        <w:t xml:space="preserve">" أو ما إذا كنتم ستستخدمون عبارة "أخي المؤمن". انظروا كلمة "مؤمن" في </w:t>
      </w:r>
      <w:r>
        <w:rPr>
          <w:rtl/>
          <w:cs/>
          <w:lang w:val="ar_AE" w:bidi="ar_AE"/>
        </w:rPr>
        <w:t>قاموس الكلمات الرئيسية</w:t>
      </w:r>
      <w:r>
        <w:rPr>
          <w:rtl/>
          <w:cs/>
          <w:lang w:val="ar_AE" w:bidi="ar_AE"/>
        </w:rPr>
        <w:t xml:space="preserve"> لمزيد من المعلومات. إذا كنتم قد ترجمتم هذه الكلمة فعلًا في سِفر آخر من الكتاب المقدّس، فاستخدموا الكلمة ذاتها التي استُخدمت هناك. أوقفوا سماع هذا التسجيل الصوتي هنا.</w:t>
      </w:r>
    </w:p>
    <w:p>
      <w:pPr>
        <w:bidi/>
      </w:pPr>
      <w:r>
        <w:rPr>
          <w:rtl/>
          <w:cs/>
          <w:lang w:val="ar_AE" w:bidi="ar_AE"/>
        </w:rPr>
      </w:r>
      <w:r>
        <w:rPr>
          <w:rtl/>
          <w:cs/>
          <w:lang w:val="ar_AE" w:bidi="ar_AE"/>
        </w:rPr>
        <w:t xml:space="preserve">ويطلب بولس من الله الآب والرب يسوع المسيح أن يهب </w:t>
      </w:r>
      <w:r>
        <w:rPr>
          <w:b/>
          <w:rtl/>
          <w:cs/>
          <w:lang w:val="ar_AE" w:bidi="ar_AE"/>
        </w:rPr>
        <w:t>السلام</w:t>
      </w:r>
      <w:r>
        <w:rPr>
          <w:rtl/>
          <w:cs/>
          <w:lang w:val="ar_AE" w:bidi="ar_AE"/>
        </w:rPr>
        <w:t xml:space="preserve"> للمؤمنين. وهذه الكلمة تعني غياب الصراع والامتلاء أو اكتمال الحياة. ولمزيد من المعلومات عن </w:t>
      </w:r>
      <w:r>
        <w:rPr>
          <w:rtl/>
          <w:cs/>
          <w:lang w:val="ar_AE" w:bidi="ar_AE"/>
        </w:rPr>
        <w:t>السلام</w:t>
      </w:r>
      <w:r>
        <w:rPr>
          <w:rtl/>
          <w:cs/>
          <w:lang w:val="ar_AE" w:bidi="ar_AE"/>
        </w:rPr>
        <w:t>، راجعوا قاموس الكلمات الرئيسية. استخدموا الكلمة أو العبارة ذاتها التي استخدمتموها في المقاطع السابقة للتعبير عن كلمة "سلام".</w:t>
      </w:r>
    </w:p>
    <w:p>
      <w:pPr>
        <w:bidi/>
      </w:pPr>
      <w:r>
        <w:rPr>
          <w:rtl/>
          <w:cs/>
          <w:lang w:val="ar_AE" w:bidi="ar_AE"/>
        </w:rPr>
      </w:r>
      <w:r>
        <w:rPr>
          <w:b/>
          <w:rtl/>
          <w:cs/>
          <w:lang w:val="ar_AE" w:bidi="ar_AE"/>
        </w:rPr>
        <w:t>والمسيح</w:t>
      </w:r>
      <w:r>
        <w:rPr>
          <w:rtl/>
          <w:cs/>
          <w:lang w:val="ar_AE" w:bidi="ar_AE"/>
        </w:rPr>
        <w:t xml:space="preserve"> يشير إلى الملك والمخلّص المحدد الذي وعد الله بإرساله، وهو يسوع، ولمزيد من المعلومات عن </w:t>
      </w:r>
      <w:r>
        <w:rPr>
          <w:rtl/>
          <w:cs/>
          <w:lang w:val="ar_AE" w:bidi="ar_AE"/>
        </w:rPr>
        <w:t>المسيح</w:t>
      </w:r>
      <w:r>
        <w:rPr>
          <w:rtl/>
          <w:cs/>
          <w:lang w:val="ar_AE" w:bidi="ar_AE"/>
        </w:rPr>
        <w:t>، راجعوا قاموس الكلمات الرئيسية. استخدموا الكلمة أو العبارة ذاتها التي استخدمتموها في المقاطع السابقة للإشارة إلى كلمة "المسيح".</w:t>
      </w:r>
    </w:p>
    <w:p>
      <w:pPr>
        <w:bidi/>
      </w:pPr>
      <w:r>
        <w:rPr>
          <w:rtl/>
          <w:cs/>
          <w:lang w:val="ar_AE" w:bidi="ar_AE"/>
        </w:rPr>
      </w:r>
      <w:r>
        <w:rPr>
          <w:rtl/>
          <w:cs/>
          <w:lang w:val="ar_AE" w:bidi="ar_AE"/>
        </w:rPr>
        <w:t>كما يطلب بولس من الله أن يساعد المؤمنين على الاستمرار في المحبة و</w:t>
      </w:r>
      <w:r>
        <w:rPr>
          <w:b/>
          <w:rtl/>
          <w:cs/>
          <w:lang w:val="ar_AE" w:bidi="ar_AE"/>
        </w:rPr>
        <w:t>الإيمان</w:t>
      </w:r>
      <w:r>
        <w:rPr>
          <w:rtl/>
          <w:cs/>
          <w:lang w:val="ar_AE" w:bidi="ar_AE"/>
        </w:rPr>
        <w:t xml:space="preserve">. والإيمان هو الاعتماد على شخص ما، والثقة والإيمان بأن ما يقوله هو صحيح. والإيمان المحدد الذي يتحدث عنه بولس هو إيمان المرء بالرب يسوع. ولمزيد من المعلومات عن </w:t>
      </w:r>
      <w:r>
        <w:rPr>
          <w:rtl/>
          <w:cs/>
          <w:lang w:val="ar_AE" w:bidi="ar_AE"/>
        </w:rPr>
        <w:t>الإيمان</w:t>
      </w:r>
      <w:r>
        <w:rPr>
          <w:rtl/>
          <w:cs/>
          <w:lang w:val="ar_AE" w:bidi="ar_AE"/>
        </w:rPr>
        <w:t>، راجعوا قاموس الكلمات الرئيسية. استخدموا الكلمة أو العبارة نفسها التي استخدمتموها في المقاطع السابقة للإشارة إلى كلمة "إيمان".</w:t>
      </w:r>
    </w:p>
    <w:p>
      <w:pPr>
        <w:bidi/>
      </w:pPr>
      <w:r>
        <w:rPr>
          <w:rtl/>
          <w:cs/>
          <w:lang w:val="ar_AE" w:bidi="ar_AE"/>
        </w:rPr>
      </w:r>
      <w:r>
        <w:rPr>
          <w:rtl/>
          <w:cs/>
          <w:lang w:val="ar_AE" w:bidi="ar_AE"/>
        </w:rPr>
        <w:t xml:space="preserve">ويختتم بولس طلبته أن يُظهِر الله </w:t>
      </w:r>
      <w:r>
        <w:rPr>
          <w:b/>
          <w:rtl/>
          <w:cs/>
          <w:lang w:val="ar_AE" w:bidi="ar_AE"/>
        </w:rPr>
        <w:t>نعمته</w:t>
      </w:r>
      <w:r>
        <w:rPr>
          <w:rtl/>
          <w:cs/>
          <w:lang w:val="ar_AE" w:bidi="ar_AE"/>
        </w:rPr>
        <w:t xml:space="preserve"> لكل من يحب الرب يسوع. وإظهار النعمة يعني إعطاء شخص ما شيئًا صالحًا لا يستحقه. قد يعني هذا في كثير من الأحيان الخلاص الذي يمنحه الله، ولكن هنا ربما يعني الأشياء الجيدة والمواقف والقدرات التي يمنحها الله للمؤمنين. ولمزيد من المعلومات عن </w:t>
      </w:r>
      <w:r>
        <w:rPr>
          <w:rtl/>
          <w:cs/>
          <w:lang w:val="ar_AE" w:bidi="ar_AE"/>
        </w:rPr>
        <w:t>النعمة</w:t>
      </w:r>
      <w:r>
        <w:rPr>
          <w:rtl/>
          <w:cs/>
          <w:lang w:val="ar_AE" w:bidi="ar_AE"/>
        </w:rPr>
        <w:t xml:space="preserve"> راجعوا قاموس الكلمات الرئيسية. استخدموا الكلمة أو العبارة ذاتها التي استخدمتموها في المقاطع السابقة للإشارة إلى كلمة نعمة.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