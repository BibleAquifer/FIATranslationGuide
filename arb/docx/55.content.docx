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تيموثاوس الثانية 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تيموثاوس الثانية 1: 1- 5 واحفظوا هذا المقطع في قلوبكم. </w:t>
      </w:r>
    </w:p>
    <w:p>
      <w:pPr>
        <w:bidi/>
      </w:pPr>
      <w:r>
        <w:rPr>
          <w:rtl/>
          <w:cs/>
          <w:lang w:val="ar_AE" w:bidi="ar_AE"/>
        </w:rPr>
      </w:r>
      <w:r>
        <w:rPr>
          <w:rtl/>
          <w:cs/>
          <w:lang w:val="ar_AE" w:bidi="ar_AE"/>
        </w:rPr>
        <w:t xml:space="preserve">استمعوا إلى النسخة الصوتية من رسالة تيموثاوس الثانية 1: 1- 5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تيموثاوس الثانية 1: 1 - 5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هذا المقطع هو مقدمة لرسالة كتبها بولس إلى تيموثاوس. وكان بولس واحدًا من قادة الكنيسة المسيحية الأولى. عندما كتب بولس هذه الرسالة، كان موجودًا في السجن في روما وقريبًا من نهاية حياته. وكان تيموثاوس يقود كنيسة أفسس، ويكتب بولس ليشجعه على أن يبقى أمينًا لحق الأخبار السارة وأن يواجه المُعَلِّمين الكذبة داخل الكنيسة. في زمن بولس، كان شخص ما عادةً ما ينطق بمحتوى الرسالة، بينما يتولى شخص آخر تدوينها. ومن المحتمل أن هذه هي الطريقة التي كتب بها بولس هذه الرسالة إلى تيموثاوس. وفي زمن بولس، كان الشخص يستهل رسالته بذكر اسم الكاتب واسم المُرسَل إليه وتحية. </w:t>
      </w:r>
    </w:p>
    <w:p>
      <w:pPr>
        <w:bidi/>
      </w:pPr>
      <w:r>
        <w:rPr>
          <w:rtl/>
          <w:cs/>
          <w:lang w:val="ar_AE" w:bidi="ar_AE"/>
        </w:rPr>
      </w:r>
      <w:r>
        <w:rPr>
          <w:rtl/>
          <w:cs/>
          <w:lang w:val="ar_AE" w:bidi="ar_AE"/>
        </w:rPr>
        <w:t xml:space="preserve">توقّفوا هنا كمجموعة وانظروا إلى خريطة تتضمن موقع مدينة أفسس ومدينة روما. أوقِفوا الاستماع إلى هذا التسجيل الصوتي هنا. </w:t>
      </w:r>
    </w:p>
    <w:p>
      <w:pPr>
        <w:bidi/>
      </w:pPr>
      <w:r>
        <w:rPr>
          <w:rtl/>
          <w:cs/>
          <w:lang w:val="ar_AE" w:bidi="ar_AE"/>
        </w:rPr>
      </w:r>
      <w:r>
        <w:rPr>
          <w:rtl/>
          <w:cs/>
          <w:lang w:val="ar_AE" w:bidi="ar_AE"/>
        </w:rPr>
        <w:t xml:space="preserve">توقّفوا هنا وناقشوا كمجموعة: عندما ترسلون رسالة إلى شخص تحبونه كثيرًا، فكيف تفعلون ذلك؟ كيف تبدأون رسالتكم؟ أوقِفوا الاستماع إلى هذا التسجيل الصوتي هنا. </w:t>
      </w:r>
    </w:p>
    <w:p>
      <w:pPr>
        <w:bidi/>
      </w:pPr>
      <w:r>
        <w:rPr>
          <w:rtl/>
          <w:cs/>
          <w:lang w:val="ar_AE" w:bidi="ar_AE"/>
        </w:rPr>
      </w:r>
      <w:r>
        <w:rPr>
          <w:rtl/>
          <w:cs/>
          <w:lang w:val="ar_AE" w:bidi="ar_AE"/>
        </w:rPr>
        <w:t>في الجزء الأول من الرسالة، يُعرِّف بولس نفسه بأنه الكاتب. ويقول بولس إن الله اختاره ليكون رسولًا للمسيح يسوع. ستتذكرون من سفر الأعمال أن الله أعلن عن نفسه لبولس، الذي كان في ذلك الوقت لا يزال اسمه شاول، وذلك على الطريق المؤدِّي إلى دمشق، وقد قرر بولس أن يتبع يسوع. لقد اختار الله بولس وأرسله ليكون رسولًا ليشارك الأخبار السارة مع جميع الناس، ولا سيما غير اليهود (الأمم). ويقول بولس إن الله أرسله ليخبر الآخرين عن الحياة التي وعد بها الله من خلال الإيمان بالمسيح يسوع. وهكذا فإن خدمة بولس مرتبطة مباشرة بخطة الله لخلاص العالم. وتتمثل دعوة بولس الإرسالية في أن يُخبر الآخرين عن الحياة الأبدية التي وعد بها الله ويمنحها لجميع أولئك الذين كانوا مرتبطين بالمسيح يسوع.</w:t>
      </w:r>
    </w:p>
    <w:p>
      <w:pPr>
        <w:bidi/>
      </w:pPr>
      <w:r>
        <w:rPr>
          <w:rtl/>
          <w:cs/>
          <w:lang w:val="ar_AE" w:bidi="ar_AE"/>
        </w:rPr>
      </w:r>
      <w:r>
        <w:rPr>
          <w:rtl/>
          <w:cs/>
          <w:lang w:val="ar_AE" w:bidi="ar_AE"/>
        </w:rPr>
        <w:t xml:space="preserve">توقّفوا هنا وناقشوا هذا السؤال معًا كمجموعة: كيف يتحدث الناس عن عملهم أو أدوارهم في ثقافتكم؟ أوقِفوا الاستماع إلى هذا التسجيل الصوتي هنا. </w:t>
      </w:r>
    </w:p>
    <w:p>
      <w:pPr>
        <w:bidi/>
      </w:pPr>
      <w:r>
        <w:rPr>
          <w:rtl/>
          <w:cs/>
          <w:lang w:val="ar_AE" w:bidi="ar_AE"/>
        </w:rPr>
      </w:r>
      <w:r>
        <w:rPr>
          <w:rtl/>
          <w:cs/>
          <w:lang w:val="ar_AE" w:bidi="ar_AE"/>
        </w:rPr>
        <w:t>يكتب بولس هذه الرسالة إلى تيموثاوس، "ابنه الحبيب". وتتذكرون من سفر الأعمال أن بولس اختار تيموثاوس ليسافر معه ويساعده في عمله المُرسلي. وهو قد اختار تيموثاوس لأنه كان لديه سمعة طيبة، ولأن أنبياء مسيحيين آخرين أكدوا ضرورة أن يعمل تيموثاوس مع بولس. كان تيموثاوس واحدًا من أقرب شركاء بولس في العمل. وكان بولس يرسل تيموثاوس في كثير من الأحيان إلى كنائس مختلفة ليقودها ويصححها. وخلال سنوات الخدمة المشتركة، سرعان ما نشأت بين بولس وتيموثاوس علاقة تشبه إلى حد كبير العلاقة التي تربط أبًا محبًا وابنه. يُظهر بولس أنه يحب تيموثاوس ويؤيده.</w:t>
      </w:r>
    </w:p>
    <w:p>
      <w:pPr>
        <w:bidi/>
      </w:pPr>
      <w:r>
        <w:rPr>
          <w:rtl/>
          <w:cs/>
          <w:lang w:val="ar_AE" w:bidi="ar_AE"/>
        </w:rPr>
      </w:r>
      <w:r>
        <w:rPr>
          <w:rtl/>
          <w:cs/>
          <w:lang w:val="ar_AE" w:bidi="ar_AE"/>
        </w:rPr>
        <w:t xml:space="preserve">توقّفوا هنا وناقشوا هذا السؤال معًا كمجموعة: احكوا قصة عن شخص تعرفونه ليس عضوًا في عائلتكم، لكنكم تحبونه، كأنه عضو في عائلتكم، أو كما لو أنه أحد أبنائكم. كيف تصف ثقافتكم العلاقات القوية والمُحِبَّة بين أشخاص ليسوا أبناءكم؟ أوقِفوا الاستماع إلى هذا التسجيل الصوتي هنا. </w:t>
      </w:r>
    </w:p>
    <w:p>
      <w:pPr>
        <w:bidi/>
      </w:pPr>
      <w:r>
        <w:rPr>
          <w:rtl/>
          <w:cs/>
          <w:lang w:val="ar_AE" w:bidi="ar_AE"/>
        </w:rPr>
      </w:r>
      <w:r>
        <w:rPr>
          <w:rtl/>
          <w:cs/>
          <w:lang w:val="ar_AE" w:bidi="ar_AE"/>
        </w:rPr>
        <w:t>ثم يقدم بولس تحية مسيحية نموذجية (معتادة) إلى تيموثاوس. فهو يصلي لكي يمنح الله الآب وربنا يسوع المسيح يسوع تيموثاوس النعمة والرحمة والسلام. على خلاف رسائل بولس الأخرى، يصلي بولس لتيموثاوس من أجل الرحمة، أو اللطف والرأفة. ويصلّي بولس لتيموثاوس من أجل الرحمة لأنه كان في موقف صعب في كنيسة أفسس. وسيحتاج تيموثاوس إلى رحمة الله ليبقى قويًا وأمينًا لحق الإنجيل ضد المُعَلِّمين الكذبة في كنيسة أفسس.</w:t>
      </w:r>
    </w:p>
    <w:p>
      <w:pPr>
        <w:bidi/>
      </w:pPr>
      <w:r>
        <w:rPr>
          <w:rtl/>
          <w:cs/>
          <w:lang w:val="ar_AE" w:bidi="ar_AE"/>
        </w:rPr>
      </w:r>
      <w:r>
        <w:rPr>
          <w:rtl/>
          <w:cs/>
          <w:lang w:val="ar_AE" w:bidi="ar_AE"/>
        </w:rPr>
        <w:t xml:space="preserve">توقّفوا هنا وناقشوا هذا السؤال كمجموعة: ما التحيّة الشائعة في لغتكم؟ كيف تقولون بركة لشخص ما؟ وكيف تغيرون البركات التي تعطونها لشخص ما استنادًا إلى موقفه؟ أوقِفوا الاستماع إلى هذا التسجيل الصوتي هنا. </w:t>
      </w:r>
    </w:p>
    <w:p>
      <w:pPr>
        <w:bidi/>
      </w:pPr>
      <w:r>
        <w:rPr>
          <w:rtl/>
          <w:cs/>
          <w:lang w:val="ar_AE" w:bidi="ar_AE"/>
        </w:rPr>
      </w:r>
      <w:r>
        <w:rPr>
          <w:rtl/>
          <w:cs/>
          <w:lang w:val="ar_AE" w:bidi="ar_AE"/>
        </w:rPr>
        <w:t>ثم يشكر بولس الله من أجل تيموثاوس. في زمن بولس، كان كُتَّاب الرسائل كثيرًا ما يقدمون الشكر لله بعد أن يحيّوا الناس. يشكر بولس الله لأنه يخدم (يعبد) الله تمامًا كما كان أجداده من قبله يخدمون الله. وهو يقول إنه خدم (عبد) الله بضمير طاهر، تمامًا كما خدم أجداده الله بضمير طاهر. بعبارة أخرى، يعتقد بولس أنه كان أمينًا للمهام التي أعطاها له الله. فعندما ينظر بولس إلى الوراء إلى حياته في الخدمة، فإنه لا يشعر بالخزي. ويصلي بولس من أجل تيموثاوس باستمرار، وهو يشتاق إلى رؤيته مرة أخرى. ويتذكر بولس الوقت الذي ترك فيه تيموثاوس، وهو أمر تتذكرونه من رسالة بولس الأولى إلى تيموثاوس. ويتذكر بولس أن تيموثاوس بكى عندما ترك تيموثاوس.</w:t>
      </w:r>
    </w:p>
    <w:p>
      <w:pPr>
        <w:bidi/>
      </w:pPr>
      <w:r>
        <w:rPr>
          <w:rtl/>
          <w:cs/>
          <w:lang w:val="ar_AE" w:bidi="ar_AE"/>
        </w:rPr>
      </w:r>
      <w:r>
        <w:rPr>
          <w:rtl/>
          <w:cs/>
          <w:lang w:val="ar_AE" w:bidi="ar_AE"/>
        </w:rPr>
        <w:t xml:space="preserve">توقّفوا هنا وناقشوا هذا السؤال معًا كمجموعة: تحدّثوا عن وقت بكى فيه رجل. متى يكون البكاء ملائمًا أو غير ملائم في ثقافتكم؟ أوقِفوا الاستماع إلى هذا التسجيل الصوتي هنا. </w:t>
      </w:r>
    </w:p>
    <w:p>
      <w:pPr>
        <w:bidi/>
      </w:pPr>
      <w:r>
        <w:rPr>
          <w:rtl/>
          <w:cs/>
          <w:lang w:val="ar_AE" w:bidi="ar_AE"/>
        </w:rPr>
      </w:r>
      <w:r>
        <w:rPr>
          <w:rtl/>
          <w:cs/>
          <w:lang w:val="ar_AE" w:bidi="ar_AE"/>
        </w:rPr>
        <w:t>ولما كان بولس يرى إيمانه الشخصي مثل إيمان أجداده، فهو يقول إن إيمان تيموثاوس يشبه إيمان جدته وأمه. يُذكّر بولس تيموثاوس بأجداده (بأمه وجدته) الذين كانوا أمناء. ويريد بولس أن يُذكِّر تيموثاوس بأنه ينبغي أن يكون أمينًا تمامًا كما كان أجداده، لأن تيموثاوس سيواصل عمل بولس بعد موته.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تيموثاوس الثانية 1: 1 - 5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بتجسيد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يبدأ بولس الرسالة ويذكر مَن كَتبها ولمن كُتِبَت. ثم يحيِّي بولس تيموثاوس. </w:t>
      </w:r>
    </w:p>
    <w:p>
      <w:pPr>
        <w:bidi/>
      </w:pPr>
      <w:r>
        <w:rPr>
          <w:rtl/>
          <w:cs/>
          <w:lang w:val="ar_AE" w:bidi="ar_AE"/>
        </w:rPr>
      </w:r>
      <w:r>
        <w:rPr>
          <w:b/>
          <w:rtl/>
          <w:cs/>
          <w:lang w:val="ar_AE" w:bidi="ar_AE"/>
        </w:rPr>
        <w:t>في الجزء الثاني:</w:t>
      </w:r>
      <w:r>
        <w:rPr>
          <w:rtl/>
          <w:cs/>
          <w:lang w:val="ar_AE" w:bidi="ar_AE"/>
        </w:rPr>
        <w:t xml:space="preserve"> يقدِّم بولس الشكر لله من أجل تيموثاوس. ويشارك بولس كم كان يُصلّي من أجل تيموثاوس، وكيف كان يرغب في رؤيته مرة أخرى. يرى بولس الإيمان ذاته الذي كان لدى جدة تيموثاوس وأمه في تيموثاوس نفسه.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جدة تيموثاوس، لَوْئِيس</w:t>
      </w:r>
    </w:p>
    <w:p>
      <w:pPr>
        <w:pStyle w:val="ListBullet"/>
        <w:bidi/>
        <w:spacing w:line="240" w:lineRule="auto"/>
        <w:ind w:left="720"/>
      </w:pPr>
      <w:r>
        <w:rPr>
          <w:rtl/>
          <w:cs/>
          <w:lang w:val="ar_AE" w:bidi="ar_AE"/>
        </w:rPr>
      </w:r>
      <w:r>
        <w:rPr>
          <w:rtl/>
          <w:cs/>
          <w:lang w:val="ar_AE" w:bidi="ar_AE"/>
        </w:rPr>
        <w:t>والدة تيموثاوس، أَفْنِيكِي</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من المهم أن تتذكّروا أن هذا المقطع هو مقدمة لرسالة أرسلها بولس إلى تيموثاوس. وهذه الرسالة تشبه رسالة بولس الأولى إلى تيموثاوس ورسالة بولس إلى تيطس. ويبدأ بولس أيضًا هذه الرسالة بطريقة مشابهة للرسائل الأخرى. تذكّروا أن الأجزاء الرئيسية الثلاثة لمقدمة الرسالة في زمن بولس كانت اسم الشخص الذي أرسل الرسالة، واسم الشخص الذي يتلقى الرسالة، وتحية. وبعد التحية، تتضمن الرسائل عادةً قسمًا خاصًا بالشكر.</w:t>
      </w:r>
    </w:p>
    <w:p>
      <w:pPr>
        <w:bidi/>
      </w:pPr>
      <w:r>
        <w:rPr>
          <w:rtl/>
          <w:cs/>
          <w:lang w:val="ar_AE" w:bidi="ar_AE"/>
        </w:rPr>
      </w:r>
      <w:r>
        <w:rPr>
          <w:rtl/>
          <w:cs/>
          <w:lang w:val="ar_AE" w:bidi="ar_AE"/>
        </w:rPr>
        <w:t xml:space="preserve">توقّفوا هنا وناقشوا هذا السؤال معًا كمجموعة: مارسوا تقديم أنفسكم عندما ترسلون رسالة إلى شخص ما. ما أنواع المعلومات التي تقدّمونها لجمهوركم؟ وتذكّروا كيف ترجمتم مقدمة رسائل بولس السابقة. أوقِفوا الاستماع إلى هذا التسجيل الصوتي هنا. </w:t>
      </w:r>
    </w:p>
    <w:p>
      <w:pPr>
        <w:bidi/>
      </w:pPr>
      <w:r>
        <w:rPr>
          <w:rtl/>
          <w:cs/>
          <w:lang w:val="ar_AE" w:bidi="ar_AE"/>
        </w:rPr>
      </w:r>
      <w:r>
        <w:rPr>
          <w:rtl/>
          <w:cs/>
          <w:lang w:val="ar_AE" w:bidi="ar_AE"/>
        </w:rPr>
        <w:t>في المشهد الأول، يقدِّم بولس نفسه بوصفه كاتب الرسالة إلى تيموثاوس. وهو يدعو نفسه "رسولًا ليسوع المسيح"، والذي يكون "مُختارًا بمشيئة الله". ويذكر بولس أيضًا ما دعاه الله ليفعله. فقد دعا الله بولس ليشارك الأخبار السارة مع جميع الناس. ويُظهِر بولس سُلطانه كرسول في تسليم خدمته إلى تيموثاوس. إن بولس لا يجعل تيموثاوس رسولًا، لكنه يدعو تيموثاوس ليقود كنائس أفسس.</w:t>
      </w:r>
    </w:p>
    <w:p>
      <w:pPr>
        <w:bidi/>
      </w:pPr>
      <w:r>
        <w:rPr>
          <w:rtl/>
          <w:cs/>
          <w:lang w:val="ar_AE" w:bidi="ar_AE"/>
        </w:rPr>
      </w:r>
      <w:r>
        <w:rPr>
          <w:rtl/>
          <w:cs/>
          <w:lang w:val="ar_AE" w:bidi="ar_AE"/>
        </w:rPr>
        <w:t xml:space="preserve">توقّفوا هنا وناقشوا هذا السؤال معًا كمجموعة: كيف ستظهرون سلطة المتكلم في الرسالة؟ أوقِفوا الاستماع إلى هذا التسجيل الصوتي هنا. </w:t>
      </w:r>
    </w:p>
    <w:p>
      <w:pPr>
        <w:bidi/>
      </w:pPr>
      <w:r>
        <w:rPr>
          <w:rtl/>
          <w:cs/>
          <w:lang w:val="ar_AE" w:bidi="ar_AE"/>
        </w:rPr>
      </w:r>
      <w:r>
        <w:rPr>
          <w:rtl/>
          <w:cs/>
          <w:lang w:val="ar_AE" w:bidi="ar_AE"/>
        </w:rPr>
        <w:t>كان بولس يعرف أنه سيموت قريبًا. وهو يكتب رسالته الأخيرة إلى ابنه الحبيب تيموثاوس. وستتذكرون أن بولس كان يكتب إلى تيموثاوس ليشجعه على أن يبقى أمينًا لحق الإنجيل وأن يواجه المُعَلِّمين الكذبة في كنيسة أفسس.</w:t>
      </w:r>
    </w:p>
    <w:p>
      <w:pPr>
        <w:bidi/>
      </w:pPr>
      <w:r>
        <w:rPr>
          <w:rtl/>
          <w:cs/>
          <w:lang w:val="ar_AE" w:bidi="ar_AE"/>
        </w:rPr>
      </w:r>
      <w:r>
        <w:rPr>
          <w:rtl/>
          <w:cs/>
          <w:lang w:val="ar_AE" w:bidi="ar_AE"/>
        </w:rPr>
        <w:t xml:space="preserve">توقّفوا هنا وناقشوا هذا السؤال معًا كمجموعة: كيف تؤثر مشاعر بولس في الطريقة التي يتحدث بها بولس إلى تيموثاوس؟ وعلى الرغم من أن تيموثاوس ليس ابن بولس، إلا أن بولس يدعوه "ابنًا" في هذه التحية. كيف تخاطبون شخصًا ليس ابنًا لكم، لكنكم تحبونه كما لو كان ابنكم؟ أوقِفوا الاستماع إلى هذا التسجيل الصوتي هنا. </w:t>
      </w:r>
    </w:p>
    <w:p>
      <w:pPr>
        <w:bidi/>
      </w:pPr>
      <w:r>
        <w:rPr>
          <w:rtl/>
          <w:cs/>
          <w:lang w:val="ar_AE" w:bidi="ar_AE"/>
        </w:rPr>
      </w:r>
      <w:r>
        <w:rPr>
          <w:rtl/>
          <w:cs/>
          <w:lang w:val="ar_AE" w:bidi="ar_AE"/>
        </w:rPr>
        <w:t>في قسم الشكر هذا، يشكر بولس اللهَ من أجل تيموثاوس ومن أجل إيمانه القوي. وهو يذكر تيموثاوس "ليلًا ونهارًا"، أي باستمرار، في صلواته. إن بولس كان يحب تيموثاوس كثيرًا لدرجة أنه كان يصلي من أجله باستمرار.</w:t>
      </w:r>
    </w:p>
    <w:p>
      <w:pPr>
        <w:bidi/>
      </w:pPr>
      <w:r>
        <w:rPr>
          <w:rtl/>
          <w:cs/>
          <w:lang w:val="ar_AE" w:bidi="ar_AE"/>
        </w:rPr>
      </w:r>
      <w:r>
        <w:rPr>
          <w:rtl/>
          <w:cs/>
          <w:lang w:val="ar_AE" w:bidi="ar_AE"/>
        </w:rPr>
        <w:t xml:space="preserve">توقّفوا هنا وناقشوا معًا كمجموعة: كيف تتحدثون عن فعل شيء ما بانتظام أو بشكل متكرر؟ أوقِفوا الاستماع إلى هذا التسجيل الصوتي هنا. </w:t>
      </w:r>
    </w:p>
    <w:p>
      <w:pPr>
        <w:bidi/>
      </w:pPr>
      <w:r>
        <w:rPr>
          <w:rtl/>
          <w:cs/>
          <w:lang w:val="ar_AE" w:bidi="ar_AE"/>
        </w:rPr>
      </w:r>
      <w:r>
        <w:rPr>
          <w:rtl/>
          <w:cs/>
          <w:lang w:val="ar_AE" w:bidi="ar_AE"/>
        </w:rPr>
        <w:t>كان بولس يريد بشدة أن يرى تيموثاوس. ويتذكر بولس أن تيموثاوس بكى عندما تركه بولس. ويقول بولس إنه إذا رأى تيموثاوس، فسيمتلئ بالفرح.</w:t>
      </w:r>
    </w:p>
    <w:p>
      <w:pPr>
        <w:bidi/>
      </w:pPr>
      <w:r>
        <w:rPr>
          <w:rtl/>
          <w:cs/>
          <w:lang w:val="ar_AE" w:bidi="ar_AE"/>
        </w:rPr>
      </w:r>
      <w:r>
        <w:rPr>
          <w:rtl/>
          <w:cs/>
          <w:lang w:val="ar_AE" w:bidi="ar_AE"/>
        </w:rPr>
        <w:t xml:space="preserve">توقّفوا هنا وناقشوا معًا كمجموعة: احكوا قصة عن وقت أردتم فيه بشدة أن تروا شخصًا ما، وتخيلتم كيف ستشعرون إذا استطعتم رؤيته. كيف تتحدثون عن كونكم ممتلئين بالفرح أو سعداء للغاية عندما ترون شخصًا تحبونه؟ أوقِفوا الاستماع إلى هذا التسجيل الصوتي هنا. </w:t>
      </w:r>
    </w:p>
    <w:p>
      <w:pPr>
        <w:bidi/>
      </w:pPr>
      <w:r>
        <w:rPr>
          <w:rtl/>
          <w:cs/>
          <w:lang w:val="ar_AE" w:bidi="ar_AE"/>
        </w:rPr>
      </w:r>
      <w:r>
        <w:rPr>
          <w:rtl/>
          <w:cs/>
          <w:lang w:val="ar_AE" w:bidi="ar_AE"/>
        </w:rPr>
        <w:t>يفكر بولس في أجداده. ويربط بولس خدمته الخاصة مع العهد القديم وبأجداده اليهود. يرى بولس أن خدمته مرتبطة مباشرة بإله إبراهيم وإسحاق ويعقوب. ويربط بولس خدمته بأجداده ليُظهِرَ ما تتمتع به خدمته من سلطان وأمانة. وهو ينقل خدمته الأمينة إلى تيموثاوس. إن بولس أمين لله تمامًا كما كان أجداده. وبنفس الطريقة، يدعو الله تيموثاوس ليكون أمينًا لله، تمامًا كما كانت أم تيموثاوس وجدته أمينتين له. ويقول بولس إن إيمان تيموثاوس، أو الثقة في يسوع، يعيش داخل تيموثاوس، تمامًا كما كان هذا الإيمان يعيش داخل أمه وجدته. بكلمات أخرى، يتصرف تيموثاوس بطريقة تُظهر أنه يثق حقًا بيسوع.</w:t>
      </w:r>
    </w:p>
    <w:p>
      <w:pPr>
        <w:bidi/>
      </w:pPr>
      <w:r>
        <w:rPr>
          <w:rtl/>
          <w:cs/>
          <w:lang w:val="ar_AE" w:bidi="ar_AE"/>
        </w:rPr>
      </w:r>
      <w:r>
        <w:rPr>
          <w:rtl/>
          <w:cs/>
          <w:lang w:val="ar_AE" w:bidi="ar_AE"/>
        </w:rPr>
        <w:t xml:space="preserve">توقّفوا هنا وناقشوا هذا السؤال معًا كمجموعة: لماذا يتحدَّث شخص ما في ثقافتكم عن أجداده؟ أوقِفوا الاستماع إلى هذا التسجيل الصوتي هنا. </w:t>
      </w:r>
    </w:p>
    <w:p>
      <w:pPr>
        <w:bidi/>
      </w:pPr>
      <w:r>
        <w:rPr>
          <w:rtl/>
          <w:cs/>
          <w:lang w:val="ar_AE" w:bidi="ar_AE"/>
        </w:rPr>
      </w:r>
      <w:r>
        <w:rPr>
          <w:rtl/>
          <w:cs/>
          <w:lang w:val="ar_AE" w:bidi="ar_AE"/>
        </w:rPr>
        <w:t>تذكّروا أن هذه هي رسالة بولس الأخيرة إلى "ابنه الحبيب" تيموثاوس. فكّروا في كيف ستشعرون إذا كنتم تكتبون رسالة أخيرة، إلى شخص تعتبرونه مثل ابنكم. ما المشاعر التي تريدون أن تُظهروها؟ وما أنواع الأشياء التي تريدون أن تتحدثوا عنها؟</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تيموثاوس الثانية 1: 1 - 5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جدة تيموثاوس، لَوْئِيس</w:t>
      </w:r>
    </w:p>
    <w:p>
      <w:pPr>
        <w:pStyle w:val="ListBullet"/>
        <w:bidi/>
        <w:spacing w:line="240" w:lineRule="auto"/>
        <w:ind w:left="720"/>
      </w:pPr>
      <w:r>
        <w:rPr>
          <w:rtl/>
          <w:cs/>
          <w:lang w:val="ar_AE" w:bidi="ar_AE"/>
        </w:rPr>
      </w:r>
      <w:r>
        <w:rPr>
          <w:rtl/>
          <w:cs/>
          <w:lang w:val="ar_AE" w:bidi="ar_AE"/>
        </w:rPr>
        <w:t>والدة تيموثاوس، أَفْنِيكِي</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يبدأ بولس رسالته إلى ابنه الحبيب تيموثاوس. ويعرِّف بولس نفسه بأنه "مُختار بمشيئة الله ليكون رسولًا للمسيح يسوع". ويفكِّر بولس في مقصده كرسول. يقول بولس إن يسوع أرسله ليخبر الآخرين عن الحياة الأبدية التي يمكن للناس أن ينالوها من خلال الإيمان بالمسيح يسوع.</w:t>
      </w:r>
    </w:p>
    <w:p>
      <w:pPr>
        <w:bidi/>
      </w:pPr>
      <w:r>
        <w:rPr>
          <w:rtl/>
          <w:cs/>
          <w:lang w:val="ar_AE" w:bidi="ar_AE"/>
        </w:rPr>
      </w:r>
      <w:r>
        <w:rPr>
          <w:rtl/>
          <w:cs/>
          <w:lang w:val="ar_AE" w:bidi="ar_AE"/>
        </w:rPr>
        <w:t>أوقفوا التمثيل. اسألوا الشخص الذي يؤدي دور بولس: "بماذا تشعر الآن بينما تُرسل هذه الرسالة إلى ابنك الحبيب قبل موتك؟" قد يجيب الشخص:</w:t>
      </w:r>
    </w:p>
    <w:p>
      <w:pPr>
        <w:pStyle w:val="ListBullet"/>
        <w:bidi/>
        <w:spacing w:line="240" w:lineRule="auto"/>
        <w:ind w:left="720"/>
      </w:pPr>
      <w:r>
        <w:rPr>
          <w:rtl/>
          <w:cs/>
          <w:lang w:val="ar_AE" w:bidi="ar_AE"/>
        </w:rPr>
      </w:r>
      <w:r>
        <w:rPr>
          <w:rtl/>
          <w:cs/>
          <w:lang w:val="ar_AE" w:bidi="ar_AE"/>
        </w:rPr>
        <w:t>أشعر بالفرح والحزن معًا. وأنا أشتاق لرؤية تيموثاوس مرة أخرى، خاصة أنني أتذكر كيف بكى تيموثاوس عندما تركنا بعضنا البعض؛ أو</w:t>
      </w:r>
    </w:p>
    <w:p>
      <w:pPr>
        <w:pStyle w:val="ListBullet"/>
        <w:bidi/>
        <w:spacing w:line="240" w:lineRule="auto"/>
        <w:ind w:left="720"/>
      </w:pPr>
      <w:r>
        <w:rPr>
          <w:rtl/>
          <w:cs/>
          <w:lang w:val="ar_AE" w:bidi="ar_AE"/>
        </w:rPr>
      </w:r>
      <w:r>
        <w:rPr>
          <w:rtl/>
          <w:cs/>
          <w:lang w:val="ar_AE" w:bidi="ar_AE"/>
        </w:rPr>
        <w:t>أشعر أيضًا بالفرح، لأنني أعلم أن تيموثاوس سيواصل عملي بأمانة. وأنا واثق من قدرة تيموثاوس على قيادة الكنيسة وتعليمها كما أفعل.</w:t>
      </w:r>
    </w:p>
    <w:p>
      <w:pPr>
        <w:bidi/>
      </w:pPr>
      <w:r>
        <w:rPr>
          <w:rtl/>
          <w:cs/>
          <w:lang w:val="ar_AE" w:bidi="ar_AE"/>
        </w:rPr>
      </w:r>
      <w:r>
        <w:rPr>
          <w:rtl/>
          <w:cs/>
          <w:lang w:val="ar_AE" w:bidi="ar_AE"/>
        </w:rPr>
        <w:t>اسألوا الشخص الذي يؤدي دور تيموثاوس: "بماذا تشعر الآن بينما تتلقى هذه الرسالة الأخيرة من أبيك الروحي بولس؟" قد تسمعون:</w:t>
      </w:r>
    </w:p>
    <w:p>
      <w:pPr>
        <w:pStyle w:val="ListBullet"/>
        <w:bidi/>
        <w:spacing w:line="240" w:lineRule="auto"/>
        <w:ind w:left="720"/>
      </w:pPr>
      <w:r>
        <w:rPr>
          <w:rtl/>
          <w:cs/>
          <w:lang w:val="ar_AE" w:bidi="ar_AE"/>
        </w:rPr>
      </w:r>
      <w:r>
        <w:rPr>
          <w:rtl/>
          <w:cs/>
          <w:lang w:val="ar_AE" w:bidi="ar_AE"/>
        </w:rPr>
        <w:t>أشعر بالحزن بينما أفكر في أن بولس سيموت قريبًا. فإن بولس كان بمثابة أب بالنسبة لي. وأنا أيضًا أشعر بالرهبة. لقد علّمني بولس جيدًا، لكنني أشعر بعبء هذه الدعوة. فإن كنيسة أفسس تواجه صعوبات وهي ممتلئة بالمُعَلِّمين الكذبة؛ أو</w:t>
      </w:r>
    </w:p>
    <w:p>
      <w:pPr>
        <w:pStyle w:val="ListBullet"/>
        <w:bidi/>
        <w:spacing w:line="240" w:lineRule="auto"/>
        <w:ind w:left="720"/>
      </w:pPr>
      <w:r>
        <w:rPr>
          <w:rtl/>
          <w:cs/>
          <w:lang w:val="ar_AE" w:bidi="ar_AE"/>
        </w:rPr>
      </w:r>
      <w:r>
        <w:rPr>
          <w:rtl/>
          <w:cs/>
          <w:lang w:val="ar_AE" w:bidi="ar_AE"/>
        </w:rPr>
        <w:t>أنا ممتن لاستلامي هذه الرسالة من بولس ولأنني تشجعت بواسطة بولس. وأنا أعلم أنني أستطيع أن أفعل هذا من خلال قوة الروح القدس.</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يحيِّي بولس تيموثاوس. ويصلّي بولس لكي ينال تيموثاوس نعمة ورحمة وسلامًا من الله الآب ومن المسيح يسوع ربنا. </w:t>
      </w:r>
    </w:p>
    <w:p>
      <w:pPr>
        <w:bidi/>
      </w:pPr>
      <w:r>
        <w:rPr>
          <w:rtl/>
          <w:cs/>
          <w:lang w:val="ar_AE" w:bidi="ar_AE"/>
        </w:rPr>
      </w:r>
      <w:r>
        <w:rPr>
          <w:rtl/>
          <w:cs/>
          <w:lang w:val="ar_AE" w:bidi="ar_AE"/>
        </w:rPr>
        <w:t>في المشهد الثاني، يشكر بولس الله من أجل ابنه الحبيب تيموثاوس. ويفكر بولس في خدمته لله. لقد خدم بولس الله بضمير طاهر، تمامًا كما خدم أجداده الله.</w:t>
      </w:r>
    </w:p>
    <w:p>
      <w:pPr>
        <w:bidi/>
      </w:pPr>
      <w:r>
        <w:rPr>
          <w:rtl/>
          <w:cs/>
          <w:lang w:val="ar_AE" w:bidi="ar_AE"/>
        </w:rPr>
      </w:r>
      <w:r>
        <w:rPr>
          <w:rtl/>
          <w:cs/>
          <w:lang w:val="ar_AE" w:bidi="ar_AE"/>
        </w:rPr>
        <w:t>أوقفوا التمثيل. اسألوا الشخص الذي يؤدي دور بولس: "كيف تشعر الآن بينما تفكر في عمل حياتك؟" قد تسمعون:</w:t>
      </w:r>
    </w:p>
    <w:p>
      <w:pPr>
        <w:pStyle w:val="ListBullet"/>
        <w:bidi/>
        <w:spacing w:line="240" w:lineRule="auto"/>
        <w:ind w:left="720"/>
      </w:pPr>
      <w:r>
        <w:rPr>
          <w:rtl/>
          <w:cs/>
          <w:lang w:val="ar_AE" w:bidi="ar_AE"/>
        </w:rPr>
      </w:r>
      <w:r>
        <w:rPr>
          <w:rtl/>
          <w:cs/>
          <w:lang w:val="ar_AE" w:bidi="ar_AE"/>
        </w:rPr>
        <w:t xml:space="preserve">يشرفني أن أخدم الله تمامًا كما خدم كثيرون آخرون الله في الماضي؛ أو </w:t>
      </w:r>
    </w:p>
    <w:p>
      <w:pPr>
        <w:pStyle w:val="ListBullet"/>
        <w:bidi/>
        <w:spacing w:line="240" w:lineRule="auto"/>
        <w:ind w:left="720"/>
      </w:pPr>
      <w:r>
        <w:rPr>
          <w:rtl/>
          <w:cs/>
          <w:lang w:val="ar_AE" w:bidi="ar_AE"/>
        </w:rPr>
      </w:r>
      <w:r>
        <w:rPr>
          <w:rtl/>
          <w:cs/>
          <w:lang w:val="ar_AE" w:bidi="ar_AE"/>
        </w:rPr>
        <w:t>أنا ممتن لأن الله استخدمني لمشاركة الإنجيل ولنمو كنيسة الله.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يخبر بولس تيموثاوس أنه يصلي من أجله ليلاً ونهارًا. ثم يعبِّر بولس عن رغبته القوية في رؤية تيموثاوس مرة أخرى. ويتذكر بولس المرة الأخيرة التي كان فيها مع تيموثاوس، كما يتذكر المشاعر التي انتابتهما حين افترقا. </w:t>
      </w:r>
    </w:p>
    <w:p>
      <w:pPr>
        <w:bidi/>
      </w:pPr>
      <w:r>
        <w:rPr>
          <w:rtl/>
          <w:cs/>
          <w:lang w:val="ar_AE" w:bidi="ar_AE"/>
        </w:rPr>
      </w:r>
      <w:r>
        <w:rPr>
          <w:rtl/>
          <w:cs/>
          <w:lang w:val="ar_AE" w:bidi="ar_AE"/>
        </w:rPr>
        <w:t>أوقفوا التمثيل. اسألوا الشخص الذي يؤدي دور تيموثاوس: "بماذا تفكر أو تشعر الآن بينما يقدِّم بولس الشكر لأجلك ويقول إنه يصلي من أجلك ليلًا ونهارًا؟" قد تسمعون:</w:t>
      </w:r>
    </w:p>
    <w:p>
      <w:pPr>
        <w:pStyle w:val="ListBullet"/>
        <w:bidi/>
        <w:spacing w:line="240" w:lineRule="auto"/>
        <w:ind w:left="720"/>
      </w:pPr>
      <w:r>
        <w:rPr>
          <w:rtl/>
          <w:cs/>
          <w:lang w:val="ar_AE" w:bidi="ar_AE"/>
        </w:rPr>
      </w:r>
      <w:r>
        <w:rPr>
          <w:rtl/>
          <w:cs/>
          <w:lang w:val="ar_AE" w:bidi="ar_AE"/>
        </w:rPr>
        <w:t>أنا ممتن لأنني أعلم أن أبي الروحي يصلي من أجلي ليلًا ونهارًا؛ أو</w:t>
      </w:r>
    </w:p>
    <w:p>
      <w:pPr>
        <w:pStyle w:val="ListBullet"/>
        <w:bidi/>
        <w:spacing w:line="240" w:lineRule="auto"/>
        <w:ind w:left="720"/>
      </w:pPr>
      <w:r>
        <w:rPr>
          <w:rtl/>
          <w:cs/>
          <w:lang w:val="ar_AE" w:bidi="ar_AE"/>
        </w:rPr>
      </w:r>
      <w:r>
        <w:rPr>
          <w:rtl/>
          <w:cs/>
          <w:lang w:val="ar_AE" w:bidi="ar_AE"/>
        </w:rPr>
        <w:t xml:space="preserve">إن هذا يملأني بالفرح أن أعلم أن بولس يحبني كثيرًا.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يفكر بولس في إيمان تيموثاوس. فتيموثاوس يشترك في الإيمان نفسه مع جدته لوئيس وأمه أفنيكي. ولا يزال الإيمان ذاته الذي كان لدى جدته وأمه قويًا داخل تيموثاوس.</w:t>
      </w:r>
    </w:p>
    <w:p>
      <w:pPr>
        <w:bidi/>
      </w:pPr>
      <w:r>
        <w:rPr>
          <w:rtl/>
          <w:cs/>
          <w:lang w:val="ar_AE" w:bidi="ar_AE"/>
        </w:rPr>
      </w:r>
      <w:r>
        <w:rPr>
          <w:rtl/>
          <w:cs/>
          <w:lang w:val="ar_AE" w:bidi="ar_AE"/>
        </w:rPr>
        <w:t>أوقفوا التمثيل. اسألوا الشخصية التي تؤدي دور لوئيس والشخصية التي تؤدي دور أفنيكي: "بماذا تشعران الآن بينما تفكران في إيمان تيموثاوس وحياته؟" قد تسمعون:</w:t>
      </w:r>
    </w:p>
    <w:p>
      <w:pPr>
        <w:pStyle w:val="ListBullet"/>
        <w:bidi/>
        <w:spacing w:line="240" w:lineRule="auto"/>
        <w:ind w:left="720"/>
      </w:pPr>
      <w:r>
        <w:rPr>
          <w:rtl/>
          <w:cs/>
          <w:lang w:val="ar_AE" w:bidi="ar_AE"/>
        </w:rPr>
      </w:r>
      <w:r>
        <w:rPr>
          <w:rtl/>
          <w:cs/>
          <w:lang w:val="ar_AE" w:bidi="ar_AE"/>
        </w:rPr>
        <w:t>أنا أشعر بالفخر بابني؛ أو</w:t>
      </w:r>
    </w:p>
    <w:p>
      <w:pPr>
        <w:pStyle w:val="ListBullet"/>
        <w:bidi/>
        <w:spacing w:line="240" w:lineRule="auto"/>
        <w:ind w:left="720"/>
      </w:pPr>
      <w:r>
        <w:rPr>
          <w:rtl/>
          <w:cs/>
          <w:lang w:val="ar_AE" w:bidi="ar_AE"/>
        </w:rPr>
      </w:r>
      <w:r>
        <w:rPr>
          <w:rtl/>
          <w:cs/>
          <w:lang w:val="ar_AE" w:bidi="ar_AE"/>
        </w:rPr>
        <w:t>أنا ممتنة جدًا لأن تيموثاوس يشارك إيماني في المسيح يسوع؛ أو</w:t>
      </w:r>
    </w:p>
    <w:p>
      <w:pPr>
        <w:pStyle w:val="ListBullet"/>
        <w:bidi/>
        <w:spacing w:line="240" w:lineRule="auto"/>
        <w:ind w:left="720"/>
      </w:pPr>
      <w:r>
        <w:rPr>
          <w:rtl/>
          <w:cs/>
          <w:lang w:val="ar_AE" w:bidi="ar_AE"/>
        </w:rPr>
      </w:r>
      <w:r>
        <w:rPr>
          <w:rtl/>
          <w:cs/>
          <w:lang w:val="ar_AE" w:bidi="ar_AE"/>
        </w:rPr>
        <w:t>أنا متحمسة لأرى كيف سيستخدم الله تيموثاوس.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تيموثاوس الثانية 1: 1 - 5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يعرّف بولس نفسه بأنه </w:t>
      </w:r>
      <w:r>
        <w:rPr>
          <w:b/>
          <w:rtl/>
          <w:cs/>
          <w:lang w:val="ar_AE" w:bidi="ar_AE"/>
        </w:rPr>
        <w:t>رسول</w:t>
      </w:r>
      <w:r>
        <w:rPr>
          <w:rtl/>
          <w:cs/>
          <w:lang w:val="ar_AE" w:bidi="ar_AE"/>
        </w:rPr>
        <w:t xml:space="preserve"> ليسوع </w:t>
      </w:r>
      <w:r>
        <w:rPr>
          <w:b/>
          <w:rtl/>
          <w:cs/>
          <w:lang w:val="ar_AE" w:bidi="ar_AE"/>
        </w:rPr>
        <w:t>المسيح</w:t>
      </w:r>
      <w:r>
        <w:rPr>
          <w:rtl/>
          <w:cs/>
          <w:lang w:val="ar_AE" w:bidi="ar_AE"/>
        </w:rPr>
        <w:t>. والرسول هو شخص حصل على سلطانٍ خاص من يسوع. ويستطيع الرسل أن يتخذوا القرارات بشأن الأمور الروحية وأن يتكلموا بسلطان نيابةً عن يسوع.</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رسول. انظروا كلمة رسول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كلمة </w:t>
      </w:r>
      <w:r>
        <w:rPr>
          <w:b/>
          <w:rtl/>
          <w:cs/>
          <w:lang w:val="ar_AE" w:bidi="ar_AE"/>
        </w:rPr>
        <w:t>المسيح</w:t>
      </w:r>
      <w:r>
        <w:rPr>
          <w:rtl/>
          <w:cs/>
          <w:lang w:val="ar_AE" w:bidi="ar_AE"/>
        </w:rPr>
        <w:t xml:space="preserve"> تعني المسيَّا. والمسيح هو الملك والمُخَلِّص الموعود للعالم، الذي مسحه الله بشكل خاص. </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المسيح. انظروا كلمة المسيح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ثم يحيِّي بولس تيموثاوس بطريقة نموذجية (معتادة). فهو يصلي لكي يمنح الله الآب و</w:t>
      </w:r>
      <w:r>
        <w:rPr>
          <w:b/>
          <w:rtl/>
          <w:cs/>
          <w:lang w:val="ar_AE" w:bidi="ar_AE"/>
        </w:rPr>
        <w:t>ربنا</w:t>
      </w:r>
      <w:r>
        <w:rPr>
          <w:rtl/>
          <w:cs/>
          <w:lang w:val="ar_AE" w:bidi="ar_AE"/>
        </w:rPr>
        <w:t xml:space="preserve"> يسوع المسيح يسوع تيموثاوس النعمة والرحمة والسلام. الرَّب هو شخص يكون سيدًا على الأشخاص الآخرين. والرب لديه السلطان الكامل، ويستحق احترام الناس. ويسوع هو رب لأنه لديه سلطان على العالم كله.</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رب. انظروا كلمة </w:t>
      </w:r>
      <w:r>
        <w:rPr>
          <w:b/>
          <w:rtl/>
          <w:cs/>
          <w:lang w:val="ar_AE" w:bidi="ar_AE"/>
        </w:rPr>
        <w:t>الرب</w:t>
      </w:r>
      <w:r>
        <w:rPr>
          <w:rtl/>
          <w:cs/>
          <w:lang w:val="ar_AE" w:bidi="ar_AE"/>
        </w:rPr>
        <w:t xml:space="preserve">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عندما يُظهر لنا أحدهم </w:t>
      </w:r>
      <w:r>
        <w:rPr>
          <w:b/>
          <w:rtl/>
          <w:cs/>
          <w:lang w:val="ar_AE" w:bidi="ar_AE"/>
        </w:rPr>
        <w:t>نعمة</w:t>
      </w:r>
      <w:r>
        <w:rPr>
          <w:rtl/>
          <w:cs/>
          <w:lang w:val="ar_AE" w:bidi="ar_AE"/>
        </w:rPr>
        <w:t>، فإن ذلك الشخص يفعل لنا شيئًا صالحًا، أو يعطينا شيئًا صالحًا لا نستحقه. لقد عصى جميع الناس الله، ويستحقون جميعًا أن ينفصلوا عن الله. لكن الله يُظهر النعمة للناس، لأنه يحبهم. وهو يغفر لهؤلاء الناس خطاياهم ويجعلهم أبناءً له، مع أنهم لا يستحقون ذلك.</w:t>
      </w:r>
    </w:p>
    <w:p>
      <w:pPr>
        <w:bidi/>
      </w:pPr>
      <w:r>
        <w:rPr>
          <w:rtl/>
          <w:cs/>
          <w:lang w:val="ar_AE" w:bidi="ar_AE"/>
        </w:rPr>
      </w:r>
      <w:r>
        <w:rPr>
          <w:rtl/>
          <w:cs/>
          <w:lang w:val="ar_AE" w:bidi="ar_AE"/>
        </w:rPr>
        <w:t xml:space="preserve">توقّفوا هنا وناقشوا معًا كمجموعة كيف ستصفون النعمة. انظروا مصطلح نعمة في قاموس الكلمات الرئيسية لمزيد من المعلومات. وإذا كنتم قد ترجمتم هذه الفكرة من قبل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ويصلّي بولس أيضًا لكي ينال تيموثاوس </w:t>
      </w:r>
      <w:r>
        <w:rPr>
          <w:b/>
          <w:rtl/>
          <w:cs/>
          <w:lang w:val="ar_AE" w:bidi="ar_AE"/>
        </w:rPr>
        <w:t>رحمة</w:t>
      </w:r>
      <w:r>
        <w:rPr>
          <w:rtl/>
          <w:cs/>
          <w:lang w:val="ar_AE" w:bidi="ar_AE"/>
        </w:rPr>
        <w:t>. وعلى خلاف تحيات بولس الأخرى، يضيف بولس الرحمة إلى هذه الصلاة. وعندما يُظهر شخص ما رحمة، فإنه يُظهر إحسانًا أو لطفًا أو رأفة تجاه شخص ما. ويُظهِر اللهُ الرحمةَ لشعبه بأن يُشفِقَ عليهم ويساعدهم.</w:t>
      </w:r>
    </w:p>
    <w:p>
      <w:pPr>
        <w:bidi/>
      </w:pPr>
      <w:r>
        <w:rPr>
          <w:rtl/>
          <w:cs/>
          <w:lang w:val="ar_AE" w:bidi="ar_AE"/>
        </w:rPr>
      </w:r>
      <w:r>
        <w:rPr>
          <w:rtl/>
          <w:cs/>
          <w:lang w:val="ar_AE" w:bidi="ar_AE"/>
        </w:rPr>
        <w:t xml:space="preserve">توقّفوا هنا وناقشوا معًا كمجموعة كيف ستصفون الرحمة. لمزيدٍ من المعلومات، ابحثوا عن كلمة رحمة في قاموس الكلمات الرئيسية. وإذا كنتم قد ترجمتم هذه الفكرة من قبل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ويصلّي بولس أيضًا من أجل </w:t>
      </w:r>
      <w:r>
        <w:rPr>
          <w:b/>
          <w:rtl/>
          <w:cs/>
          <w:lang w:val="ar_AE" w:bidi="ar_AE"/>
        </w:rPr>
        <w:t>سلام</w:t>
      </w:r>
      <w:r>
        <w:rPr>
          <w:rtl/>
          <w:cs/>
          <w:lang w:val="ar_AE" w:bidi="ar_AE"/>
        </w:rPr>
        <w:t>. عندما يختبر شخص ما السلام، فإنه يختبر غياب النزاع (الصراع) والملء في الحياة. ويشعر الناس أيضًا بالسلام عندما يعيشون معًا في وحدة ويحبون بعضهم بعضًا.</w:t>
      </w:r>
    </w:p>
    <w:p>
      <w:pPr>
        <w:bidi/>
      </w:pPr>
      <w:r>
        <w:rPr>
          <w:rtl/>
          <w:cs/>
          <w:lang w:val="ar_AE" w:bidi="ar_AE"/>
        </w:rPr>
      </w:r>
      <w:r>
        <w:rPr>
          <w:rtl/>
          <w:cs/>
          <w:lang w:val="ar_AE" w:bidi="ar_AE"/>
        </w:rPr>
        <w:t xml:space="preserve">توقّفوا هنا وناقشوا معًا كمجموعة كيف ستصفون السلام. انظروا كلمة سلام في "قاموس الكلمات الرئيسية" للمزيد من المعلومات. وإذا كنتم قد ترجمتم هذه الفكرة من قبل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لديه </w:t>
      </w:r>
      <w:r>
        <w:rPr>
          <w:b/>
          <w:rtl/>
          <w:cs/>
          <w:lang w:val="ar_AE" w:bidi="ar_AE"/>
        </w:rPr>
        <w:t>ضميرًا</w:t>
      </w:r>
      <w:r>
        <w:rPr>
          <w:rtl/>
          <w:cs/>
          <w:lang w:val="ar_AE" w:bidi="ar_AE"/>
        </w:rPr>
        <w:t xml:space="preserve"> طاهرًا، وهذا يعني أنه يعتقد بأنه أطاع الله وتصرف بالطريقة نفسها التي يريدها الله أن يتصرف بها. فإن بولس لا يشعر بالخجل أو الذنب بسبب أي شيء فعله.</w:t>
      </w:r>
    </w:p>
    <w:p>
      <w:pPr>
        <w:bidi/>
      </w:pPr>
      <w:r>
        <w:rPr>
          <w:rtl/>
          <w:cs/>
          <w:lang w:val="ar_AE" w:bidi="ar_AE"/>
        </w:rPr>
      </w:r>
      <w:r>
        <w:rPr>
          <w:rtl/>
          <w:cs/>
          <w:lang w:val="ar_AE" w:bidi="ar_AE"/>
        </w:rPr>
        <w:t xml:space="preserve">توقّفوا هنا وناقشوا معًا كمجموعة كيف ستصفون الضمير الطاهر لبولس. انظروا مُصطلح الضمير في قاموس الكلمات الرئيسية لمزيد من المعلومات. وإذا كنتم قد ترجمتم هذه الفكرة من قبل في سفرٍ آخر من الكتاب المقدس، فاستخدموا الوصف نفسه الذي استخدمتموه هناك للتعبير عن الضمير. أوقِفوا الاستماع إلى هذا التسجيل الصوتي هنا. </w:t>
      </w:r>
    </w:p>
    <w:p>
      <w:pPr>
        <w:bidi/>
      </w:pPr>
      <w:r>
        <w:rPr>
          <w:rtl/>
          <w:cs/>
          <w:lang w:val="ar_AE" w:bidi="ar_AE"/>
        </w:rPr>
      </w:r>
      <w:r>
        <w:rPr>
          <w:rtl/>
          <w:cs/>
          <w:lang w:val="ar_AE" w:bidi="ar_AE"/>
        </w:rPr>
        <w:t xml:space="preserve">ويذكر بولس تيموثاوس باستمرار في </w:t>
      </w:r>
      <w:r>
        <w:rPr>
          <w:b/>
          <w:rtl/>
          <w:cs/>
          <w:lang w:val="ar_AE" w:bidi="ar_AE"/>
        </w:rPr>
        <w:t>صلواته</w:t>
      </w:r>
      <w:r>
        <w:rPr>
          <w:rtl/>
          <w:cs/>
          <w:lang w:val="ar_AE" w:bidi="ar_AE"/>
        </w:rPr>
        <w:t>. بكلمات أخرى، يتحدث بولس إلى الله عن تيموثاوس.</w:t>
      </w:r>
    </w:p>
    <w:p>
      <w:pPr>
        <w:bidi/>
      </w:pPr>
      <w:r>
        <w:rPr>
          <w:rtl/>
          <w:cs/>
          <w:lang w:val="ar_AE" w:bidi="ar_AE"/>
        </w:rPr>
      </w:r>
      <w:r>
        <w:rPr>
          <w:rtl/>
          <w:cs/>
          <w:lang w:val="ar_AE" w:bidi="ar_AE"/>
        </w:rPr>
        <w:t xml:space="preserve">توقّفوا هنا وناقشوا معًا كمجموعة كيف ستصفون صلواتَ بولس. انظروا مصطلح يُصلي في قاموس الكلمات الرئيسية لمزيد من المعلومات. وإذا كنتم قد ترجمتم بالفعل فكرة الصلاة في سفر آخر من الكتاب المُقَدَّس، فاستخدموا الوصف نفسه الذي استخدمتموه هناك للتعبير عن الصلاة. أوقِفوا الاستماع إلى هذا التسجيل الصوتي هنا. </w:t>
      </w:r>
    </w:p>
    <w:p>
      <w:pPr>
        <w:bidi/>
      </w:pPr>
      <w:r>
        <w:rPr>
          <w:rtl/>
          <w:cs/>
          <w:lang w:val="ar_AE" w:bidi="ar_AE"/>
        </w:rPr>
      </w:r>
      <w:r>
        <w:rPr>
          <w:rtl/>
          <w:cs/>
          <w:lang w:val="ar_AE" w:bidi="ar_AE"/>
        </w:rPr>
        <w:t xml:space="preserve">يتذكر بولس </w:t>
      </w:r>
      <w:r>
        <w:rPr>
          <w:b/>
          <w:rtl/>
          <w:cs/>
          <w:lang w:val="ar_AE" w:bidi="ar_AE"/>
        </w:rPr>
        <w:t>إيمان</w:t>
      </w:r>
      <w:r>
        <w:rPr>
          <w:rtl/>
          <w:cs/>
          <w:lang w:val="ar_AE" w:bidi="ar_AE"/>
        </w:rPr>
        <w:t xml:space="preserve"> تيموثاوس. وعندما يكون لشخص ما إيمان، فإن ذلك الشخص يصدِّق ويثق بشيء ما. وإذا كنت تؤمن بشخص ما، فإنك تؤمن بأن ما يقوله هذا الشخص عن نفسه صحيح. عندئذ تثق بذلك الشخص وتتعهد بأن تفعل كل ما يطلبه منك. لا يمكننا أن نحصل على الحياة الأبدية إلا إذا كان لدينا إيمان أو ثقة بيسوع المسيح كملكنا ومخلّصنا.</w:t>
      </w:r>
    </w:p>
    <w:p>
      <w:pPr>
        <w:bidi/>
      </w:pPr>
      <w:r>
        <w:rPr>
          <w:rtl/>
          <w:cs/>
          <w:lang w:val="ar_AE" w:bidi="ar_AE"/>
        </w:rPr>
      </w:r>
      <w:r>
        <w:rPr>
          <w:rtl/>
          <w:cs/>
          <w:lang w:val="ar_AE" w:bidi="ar_AE"/>
        </w:rPr>
        <w:t>توقّفوا هنا وناقشوا معًا كمجموعة كيف ستصفون الإيمان. لمزيد من المعلومات حول كلمة إيمان، ارجعوا إلى قاموس الكلمات الرئيسية. وإذا كنتم قد ترجمتم هذه الفكرة من قبل في سفرٍ آخر من الكتاب المقدس، فاستخدموا الوصف نفسه الذي استخدمتموه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 xml:space="preserve">استمعوا إلى نسخة صوتية من رسالة تيموثاوس الثانية 1:1–5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1:8–14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تيموثاوس الثانية 1: 6- 14 واحفظوا هذا المقطع في قلوبكم.</w:t>
      </w:r>
    </w:p>
    <w:p>
      <w:pPr>
        <w:bidi/>
      </w:pPr>
      <w:r>
        <w:rPr>
          <w:rtl/>
          <w:cs/>
          <w:lang w:val="ar_AE" w:bidi="ar_AE"/>
        </w:rPr>
      </w:r>
      <w:r>
        <w:rPr>
          <w:rtl/>
          <w:cs/>
          <w:lang w:val="ar_AE" w:bidi="ar_AE"/>
        </w:rPr>
        <w:t xml:space="preserve">استمعوا إلى نسخة صوتية من رسالة تيموثاوس الثانية 1: 6- 14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 يسوع، أو الروح القدس؟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تيموثاوس الثانية 1: 6 - 14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سوف تتذكرون أن بولس يكتب إلى تيموثاوس ليشجعه في إيمانه. في الفقرة السابقة لهذه، يُذكَّر بولس بإيمان تيموثاوس القوي. وهو يريد من تيموثاوس أن يستمر في قيادة الكنيسة بشكل جيد وأن يستمر في تعليم رسالة الأخبار السارة. وبينما يتذكر بولس إيمان تيموثاوس، فإنه يشجعه على "أن تُضرم موهبة الله التي فيك بوضع يديّ". أعطى الله تيموثاوس قدرة خاصة حتى يخدم الله ويساعد المؤمنين الآخرين في أفسس. هذه هي الموهبة التي يشجّع بولس تيموثاوس على إبقائها متقدةً بقوة، تمامًا كما يحافظ المرء على اشتعال النار بقوة. ولا يقول بولس إن إيمان تيموثاوس ضعيف. لكنه يريد أن يشجع تيموثاوس على الاستمرار في الخدمة بأقصى ما تسمح به قدرته.</w:t>
      </w:r>
    </w:p>
    <w:p>
      <w:pPr>
        <w:bidi/>
      </w:pPr>
      <w:r>
        <w:rPr>
          <w:rtl/>
          <w:cs/>
          <w:lang w:val="ar_AE" w:bidi="ar_AE"/>
        </w:rPr>
      </w:r>
      <w:r>
        <w:rPr>
          <w:rtl/>
          <w:cs/>
          <w:lang w:val="ar_AE" w:bidi="ar_AE"/>
        </w:rPr>
        <w:t>فقد مكَّن الله تيموثاوس بقدرة خاصة لقيادة كنائس أفسس عندما وضع بولس يديه عليه. يضع المؤمنون أيديهم على الناس ليباركوا هؤلاء الأشخاص ويعيّنوهم لمهمة محددة. ومن المحتمل أن المؤمنين وضعوا أيديهم على رأس شخص ما. سوف تتذكرون كيف كان المؤمنون يضعون أيديهم على رؤوس الناس في القصص الواردة في سفر أعمال الرسل. وستتذكرون أيضًا كيف تحدث بولس عن وضع اليدين على تيموثاوس في رسالته الأولى إلى تيموثاوس. ومن المحتمل أن الحدث الذي يذكره بولس في رسالتَيه الأولى والثانية إلى تيموثاوس هما الحدث نفسه. وعندما وضع بولس يديه على تيموثاوس، فإنه كان يُعيِّن تيموثاوس علنًا ويرسله ليخدم كنيسة أفسس.</w:t>
      </w:r>
    </w:p>
    <w:p>
      <w:pPr>
        <w:bidi/>
      </w:pPr>
      <w:r>
        <w:rPr>
          <w:rtl/>
          <w:cs/>
          <w:lang w:val="ar_AE" w:bidi="ar_AE"/>
        </w:rPr>
      </w:r>
      <w:r>
        <w:rPr>
          <w:rtl/>
          <w:cs/>
          <w:lang w:val="ar_AE" w:bidi="ar_AE"/>
        </w:rPr>
        <w:t xml:space="preserve">توقّفوا هنا وناقشوا هذا السؤال معًا كمجموعة: كيف تُظهرون أنكم تباركون أو تعيّنون شخصًا في ثقافتكم أو في كنيستكم لمهمة هامة؟ إلى أي مدى يُعد وضع اليد على شخص ما أمرًا ملائمًا أو غير ملائم في ثقافتك؟ أوقِفوا الاستماع إلى هذا التسجيل الصوتي هنا. </w:t>
      </w:r>
    </w:p>
    <w:p>
      <w:pPr>
        <w:bidi/>
      </w:pPr>
      <w:r>
        <w:rPr>
          <w:rtl/>
          <w:cs/>
          <w:lang w:val="ar_AE" w:bidi="ar_AE"/>
        </w:rPr>
      </w:r>
      <w:r>
        <w:rPr>
          <w:rtl/>
          <w:cs/>
          <w:lang w:val="ar_AE" w:bidi="ar_AE"/>
        </w:rPr>
        <w:t>وقد ذكَّر بولس تيموثاوس بأن الله أعطاه هذه الموهبة. لا نعرف بالضبط ماهية هذه الموهبة، ولكنها قد تكون موهبةً روحيةً أو قدرةً خاصةً تساعد تيموثاوس في تعليم المؤمنين وخدمتهم.</w:t>
      </w:r>
    </w:p>
    <w:p>
      <w:pPr>
        <w:bidi/>
      </w:pPr>
      <w:r>
        <w:rPr>
          <w:rtl/>
          <w:cs/>
          <w:lang w:val="ar_AE" w:bidi="ar_AE"/>
        </w:rPr>
      </w:r>
      <w:r>
        <w:rPr>
          <w:rtl/>
          <w:cs/>
          <w:lang w:val="ar_AE" w:bidi="ar_AE"/>
        </w:rPr>
        <w:t>والآن، يُذكِّر بولسُ تيموثاوسَ أكثرَ بما منحه اللهُ له. يقول بولس إن الله لم يعطنا روح الخوف (الفشل). بل يُعطينا الله روح القوة، والمحبة والنصح (ضبط النفس). يعتقد البعض أن بولس يتحدث عن روح الإنسان، بينما يرى آخرون أنه يقصد الروح القدس. روح الشخص هو الجزء الداخلي غير المرئي من الشخص، وهو الذي يفكر ويشعر ويرغب. والروح القدس هو روح الله. ويسكن الروح القدس في المؤمنين ويعمل فيهم، في قلوبهم وأرواحهم، ليساعدهم على التصرف أكثر مثل يسوع. وفي كلتا الحالتين، يعني الأمران أن الله يجعل أرواح المؤمنين، أو المؤمنين أنفسهم، لا تخاف. بل يعطي الله المؤمنين القوة الروحية، والتي تعني أنه يجعلهم أقوياء. وتُمكِّن هذه القوةُ المؤمنينَ من تحمُّل الظروف الصعبة والاستمرار في الأمانة لله. كما أن الله يجعل المؤمنين يحبون بعضهم بعضًا ويهتمون أحدهم بالآخر. ويمنح الله المؤمنين ضبط النفس. والشخص الذي يتمتع بضبط النفس يمتلك حُكمًا جيدًا ويمكنه أن يتصرف بطريقة مسؤولة. وهذا الشخص قادر على التحكم في الطريقة التي يفكر بها أو يتصرف بها.</w:t>
      </w:r>
    </w:p>
    <w:p>
      <w:pPr>
        <w:bidi/>
      </w:pPr>
      <w:r>
        <w:rPr>
          <w:rtl/>
          <w:cs/>
          <w:lang w:val="ar_AE" w:bidi="ar_AE"/>
        </w:rPr>
      </w:r>
      <w:r>
        <w:rPr>
          <w:rtl/>
          <w:cs/>
          <w:lang w:val="ar_AE" w:bidi="ar_AE"/>
        </w:rPr>
        <w:t xml:space="preserve">توقّفوا هنا وناقشوا هذا السؤال معًا كمجموعة: احكوا قصة عن شخص تعرفونه يعرف كيف يتحكم في أفعاله جيدًا. ماذا يظن الآخرون عن هذا الشخص؟ أوقِفوا الاستماع إلى هذا التسجيل الصوتي هنا. </w:t>
      </w:r>
    </w:p>
    <w:p>
      <w:pPr>
        <w:bidi/>
      </w:pPr>
      <w:r>
        <w:rPr>
          <w:rtl/>
          <w:cs/>
          <w:lang w:val="ar_AE" w:bidi="ar_AE"/>
        </w:rPr>
      </w:r>
      <w:r>
        <w:rPr>
          <w:rtl/>
          <w:cs/>
          <w:lang w:val="ar_AE" w:bidi="ar_AE"/>
        </w:rPr>
        <w:t>لقد منح الله تيموثاوس هذه الطبيعة من القوة والمحبة وضبط النفس، وذلك بواسطة الروح القدس. وبسبب هذا، يشجع بولس تيموثاوس على ألا يشعر بالخجل بسبب الأخبار السارة عن يسوع. بدلًا من ذلك، ستجعل قوة الله تيموثاوس قادرًا على أن يكون قويًا عندما يتألم لأنه شارك الأخبار السارة عن يسوع. ويشجع بولس أيضًا تيموثاوس على ألا يخجل من بولس نفسه. كان السجناء عادةً أشخاصًا قد ارتكبوا جرائم، ولذلك كان معظم الناس يشعرون بالخجل من وجود صديق أو قريب لهم في السجن. حتى أن بعض الناس رفضوا الأخبار السارة عن يسوع، لأنهم كانوا يعرفون أن بولس كان في السجن. لكن بولس يقول إنه أسير الرب. فإن بولس كان في السجن لأنه يؤمن بالرب يسوع ويشارك الأخبار السارة. ويشجّع بولس تيموثاوس على احتمال المشقّات معه بالقوة التي يمنحها الله له. ويريد بولس من تيموثاوس أن يكون مُخْلِصًا وأمينًا ليسوع.</w:t>
      </w:r>
    </w:p>
    <w:p>
      <w:pPr>
        <w:bidi/>
      </w:pPr>
      <w:r>
        <w:rPr>
          <w:rtl/>
          <w:cs/>
          <w:lang w:val="ar_AE" w:bidi="ar_AE"/>
        </w:rPr>
      </w:r>
      <w:r>
        <w:rPr>
          <w:rtl/>
          <w:cs/>
          <w:lang w:val="ar_AE" w:bidi="ar_AE"/>
        </w:rPr>
        <w:t xml:space="preserve">توقّفوا هنا وناقشوا هذا السؤال معًا كمجموعة: ما أنواع الأشياء التي تدفع المسؤولين إلى وضع الناس في السجن في مجتمعكم؟ وكيف يشعر الناس عندما يكون شخص يعرفونه في السجن؟ ماذا يظن الناس عن شخص في السجن؟ أوقِفوا الاستماع إلى هذا التسجيل الصوتي هنا. </w:t>
      </w:r>
    </w:p>
    <w:p>
      <w:pPr>
        <w:bidi/>
      </w:pPr>
      <w:r>
        <w:rPr>
          <w:rtl/>
          <w:cs/>
          <w:lang w:val="ar_AE" w:bidi="ar_AE"/>
        </w:rPr>
      </w:r>
      <w:r>
        <w:rPr>
          <w:rtl/>
          <w:cs/>
          <w:lang w:val="ar_AE" w:bidi="ar_AE"/>
        </w:rPr>
        <w:t>ثم يُذكِّر بولسُ تيموثاوسَ برسالة الأخبار السارة، وذلك حين يُذكِّره بكلمات ترنيمة. يقول بولس إن الله يخلّصنا من الخطية ويدعونا أن نعيش حياة مُقَدَّسة. والحياة المُقَدِّسة هي حياة خصصها الله لأغراضه الخاصة. ويخلّصنا الله لأنه يحبنا ويختار أن يهبنا نعمة. فنحن لم نفعل أي شيء لنستحق الطريقة التي يخلّصنا بها الله. وقد خطط الله لخلاصنا حتى قبل أن يخلق العالم. وأعلن الله الآن الطريقة التي سيخلّصنا بها من خلال يسوع. وهزم يسوع السلطان الذي للموت على الناس. وأظهر يسوعُ كيف يمكن للناس أن يحصلوا على الحياة الأبدية مع الله من خلال رسالة الأخبار السارة.</w:t>
      </w:r>
    </w:p>
    <w:p>
      <w:pPr>
        <w:bidi/>
      </w:pPr>
      <w:r>
        <w:rPr>
          <w:rtl/>
          <w:cs/>
          <w:lang w:val="ar_AE" w:bidi="ar_AE"/>
        </w:rPr>
      </w:r>
      <w:r>
        <w:rPr>
          <w:rtl/>
          <w:cs/>
          <w:lang w:val="ar_AE" w:bidi="ar_AE"/>
        </w:rPr>
        <w:t xml:space="preserve">توقّفوا هنا وناقشوا هذا السؤال معًا كمجموعة: لقد قدّم بولس هذا الشرح للأخبار السارة في قول أو ترنيمة كان الجميع يعرفونها. عندما يَروي مُعَلِّم أخبارًا سارة جدًا أو تعليمًا مهمًا في بيئة دينية، فكيف يروي ذلك؟ وكيف يساعد المُعَلِّمون الناس على تذكُّر الحقائق المهمة؟ أوقِفوا الاستماع إلى هذا التسجيل الصوتي هنا. </w:t>
      </w:r>
    </w:p>
    <w:p>
      <w:pPr>
        <w:bidi/>
      </w:pPr>
      <w:r>
        <w:rPr>
          <w:rtl/>
          <w:cs/>
          <w:lang w:val="ar_AE" w:bidi="ar_AE"/>
        </w:rPr>
      </w:r>
      <w:r>
        <w:rPr>
          <w:rtl/>
          <w:cs/>
          <w:lang w:val="ar_AE" w:bidi="ar_AE"/>
        </w:rPr>
        <w:t xml:space="preserve">أرسل يسوع بولس ليشارك هذه الأخبار السارة بصفته كارزًا ورسُولًا ومُعَلِّمًا. الكارز (المُنادي) هو شخص يرسله ملك أو زعيم بارز آخر لإبلاغ رسالة ما علنًا. والرسول هو شخص قد حصل على سلطان خاص من يسوع، ليتكلّم نيابةً عن يسوع، وليُمثِّل يسوع المسيح للآخرين. كما علَّم بولس الناس الأخبار السارة والحقائق الأخرى المتعلقة بالإيمان. كان بولس في السجن لأنه يشارك الأخبار السارة بأمانة. غير أن بولس لا يخجل من الأخبار السارة. يعرف بولس يسوع، ويثق به، ويعلم أن يسوع سيحمي رسالة الأخبار السارة حتى يعود يسوع، في نهاية الزمن، ليحكم ما إذا كان الناس قد اتبعوا الله أم لا. وهو لا يستطيع أن يُعلِّم الإنجيل كما كان يفعل عندما كان حرًا. لكن بولس واثق من أن يسوع سيجعل الآخرين يستمرون في تعليم الإنجيل حتى يعود يسوع. وسيجعل يسوع الناس أيضًا يتذكرون الإنجيل الحقيقي، وألا يخلطوا الإنجيل مع شيء آخر غير حقيقي. </w:t>
      </w:r>
    </w:p>
    <w:p>
      <w:pPr>
        <w:bidi/>
      </w:pPr>
      <w:r>
        <w:rPr>
          <w:rtl/>
          <w:cs/>
          <w:lang w:val="ar_AE" w:bidi="ar_AE"/>
        </w:rPr>
      </w:r>
      <w:r>
        <w:rPr>
          <w:rtl/>
          <w:cs/>
          <w:lang w:val="ar_AE" w:bidi="ar_AE"/>
        </w:rPr>
        <w:t xml:space="preserve">توقّفوا هنا وناقشوا هذا السؤال معًا كمجموعة: في ثقافتكم، عندما يكون لدى قائد رسالة مهمة لشعبه، أي نوع من الأشخاص يختارهم ليشاركوا رسالته؟ وما السلطان الذي يمنحه القائد لهذا الشخص؟ أوقِفوا الاستماع إلى هذا التسجيل الصوتي هنا. </w:t>
      </w:r>
    </w:p>
    <w:p>
      <w:pPr>
        <w:bidi/>
      </w:pPr>
      <w:r>
        <w:rPr>
          <w:rtl/>
          <w:cs/>
          <w:lang w:val="ar_AE" w:bidi="ar_AE"/>
        </w:rPr>
      </w:r>
      <w:r>
        <w:rPr>
          <w:rtl/>
          <w:cs/>
          <w:lang w:val="ar_AE" w:bidi="ar_AE"/>
        </w:rPr>
        <w:t>تذكروا أن بولس يعلم أنه سيموت قريبًا. والآن يدعو بولس تيموثاوس ليواصل مهمة خدمة بولس الأمينة. ويشجّع بولس تيموثاوس على أن يبقى أمينًا للأخبار السارة عن يسوع، التي تعلّمها هو من بولس نفسه. وبينما يفعل تيموثاوس هذا، ينبغي أن يستمر في الإيمان بيسوع ومحبة الآخرين لأنه متحد مع يسوع المسيح. ويشجع بولس تيموثاوس على أن يحفظ رسالة الأخبار السارة. وسيساعد الروح القدس تيموثاوس لأن الروح القدس يسكن في المؤمنين.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تيموثاوس الثانية 1: 6 - 14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يذكِّر بولس تيموثاوس بما أعطاه الله له. ويشجِّع بولس تيموثاوس على أن يبقى أمينًا.</w:t>
      </w:r>
    </w:p>
    <w:p>
      <w:pPr>
        <w:bidi/>
      </w:pPr>
      <w:r>
        <w:rPr>
          <w:rtl/>
          <w:cs/>
          <w:lang w:val="ar_AE" w:bidi="ar_AE"/>
        </w:rPr>
      </w:r>
      <w:r>
        <w:rPr>
          <w:b/>
          <w:rtl/>
          <w:cs/>
          <w:lang w:val="ar_AE" w:bidi="ar_AE"/>
        </w:rPr>
        <w:t>في الجزء الثاني:</w:t>
      </w:r>
      <w:r>
        <w:rPr>
          <w:rtl/>
          <w:cs/>
          <w:lang w:val="ar_AE" w:bidi="ar_AE"/>
        </w:rPr>
        <w:t xml:space="preserve"> يذكّر بولس تيموثاوس بأن الله خلّصنا ودعانا لنحيا حياة مُقَدَّسة. وقد فعل الله هذا من خلال المسيح يسوع، الذي كان له سلطان على الموت، وأظهر لنا كيف تكون لنا حياة مع الله إلى الأبد.</w:t>
      </w:r>
    </w:p>
    <w:p>
      <w:pPr>
        <w:bidi/>
      </w:pPr>
      <w:r>
        <w:rPr>
          <w:rtl/>
          <w:cs/>
          <w:lang w:val="ar_AE" w:bidi="ar_AE"/>
        </w:rPr>
      </w:r>
      <w:r>
        <w:rPr>
          <w:b/>
          <w:rtl/>
          <w:cs/>
          <w:lang w:val="ar_AE" w:bidi="ar_AE"/>
        </w:rPr>
        <w:t>في الجزء الثالث:</w:t>
      </w:r>
      <w:r>
        <w:rPr>
          <w:rtl/>
          <w:cs/>
          <w:lang w:val="ar_AE" w:bidi="ar_AE"/>
        </w:rPr>
        <w:t xml:space="preserve"> يستخدم بولس حياته الخاصة كمثالٍ لتيموثاوس. وينبغي لتيموثاوس أن يتبع نمط خدمة بولس وأمانته.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والمسيح يسوع</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من المهم أن تتذكّروا أن هذا الجزء من الرسالة يتبع المقدمة وتحيَّة تيموثاوس. يكتب بولس مباشرةً إلى تيموثاوس لتشجيعه وإرشاده. تذكّروا أن بولس كان يكتب من السجن، وأنه كان يتوقع أن يموت قريبًا. ويريد بولس تشجيع تيموثاوس لأن تيموثاوس كان يخدم الكنائس التي تعاني من المصاعب في أفسس. ويريد بولس من تيموثاوس أن يبقى أمينًا في الوضع الصعب في أفسس.</w:t>
      </w:r>
    </w:p>
    <w:p>
      <w:pPr>
        <w:bidi/>
      </w:pPr>
      <w:r>
        <w:rPr>
          <w:rtl/>
          <w:cs/>
          <w:lang w:val="ar_AE" w:bidi="ar_AE"/>
        </w:rPr>
      </w:r>
      <w:r>
        <w:rPr>
          <w:rtl/>
          <w:cs/>
          <w:lang w:val="ar_AE" w:bidi="ar_AE"/>
        </w:rPr>
        <w:t>في الجزء الأول، يشجّع بولس تيموثاوس على استخدام موهبته بالكامل. ويشجع بولس تيموثاوس على أن يُضرِم موهبته كما يؤجِّج المرء النار لزيادة حرارتها وقوتها. وقد أعطى الله هذه العطية لتيموثاوس عندما وضع بولس يديّه عليه. وتتذكرون أن المؤمنين الأوائل كانوا على الأرجح يضعون أيديهم على رأس الشخص كرمز للبركة والدعوة إلى الخدمة.</w:t>
      </w:r>
    </w:p>
    <w:p>
      <w:pPr>
        <w:bidi/>
      </w:pPr>
      <w:r>
        <w:rPr>
          <w:rtl/>
          <w:cs/>
          <w:lang w:val="ar_AE" w:bidi="ar_AE"/>
        </w:rPr>
      </w:r>
      <w:r>
        <w:rPr>
          <w:rtl/>
          <w:cs/>
          <w:lang w:val="ar_AE" w:bidi="ar_AE"/>
        </w:rPr>
        <w:t xml:space="preserve">توقَّفوا هنا وناقشوا هذا السؤال معًا كمجموعة: كيف تتحدثون في لغتكم عن الطريقة التي يُشعِل بها الناس النار ويُبقونها مشتعلة؟ تخيّلوا أن شخصًا ما كان قادرًا على أن يفعل شيئًا بطريقة ماهرة جدًا، كالطهي بمهارة عالية أو الجري بسرعة كبيرة، ولكنه توقف بعد ذلك عن القيام بذلك الأمر. كيف تشجعون ذلك الشخص على إحياء قدراته أو البدء في استخدام قدراته بشكل كامل مرة أخرى؟ ناقشوا كيف ستترجمون الطريقة التي يُشبِّه بها بولسُ موهبةَ تيموثاوس بالنار، وكيف يُشجِّع تيموثاوس. أوقِفوا الاستماع إلى هذا التسجيل الصوتي هنا. </w:t>
      </w:r>
    </w:p>
    <w:p>
      <w:pPr>
        <w:bidi/>
      </w:pPr>
      <w:r>
        <w:rPr>
          <w:rtl/>
          <w:cs/>
          <w:lang w:val="ar_AE" w:bidi="ar_AE"/>
        </w:rPr>
      </w:r>
      <w:r>
        <w:rPr>
          <w:rtl/>
          <w:cs/>
          <w:lang w:val="ar_AE" w:bidi="ar_AE"/>
        </w:rPr>
        <w:t>ينبغي لتيموثاوس أن يواصل استخدام موهبته التي نالها من الله، لأن الله يمنح المؤمنين القدرة على العمل والتفكير بقوة ومحبة وضبط للنفس. ويمنح الله المؤمنين هذا الروح الصالح، الذي يمكن أن يكون روحهم البشري أو الروح القدس الذي يسكن في المؤمنين. عندما يُذكِّر بولسُ تيموثاوسَ بكيفية إعداد الله له لخدمة المؤمنين وقيادتهم، فإنه يشجعه على ألا يخجل من إيمانه، بل أن يكون مستعدًا لاحتمال المشقَّات من أجل الإنجيل.</w:t>
      </w:r>
    </w:p>
    <w:p>
      <w:pPr>
        <w:bidi/>
      </w:pPr>
      <w:r>
        <w:rPr>
          <w:rtl/>
          <w:cs/>
          <w:lang w:val="ar_AE" w:bidi="ar_AE"/>
        </w:rPr>
      </w:r>
      <w:r>
        <w:rPr>
          <w:rtl/>
          <w:cs/>
          <w:lang w:val="ar_AE" w:bidi="ar_AE"/>
        </w:rPr>
        <w:t xml:space="preserve">توقَّفوا هنا وناقشوا هذا السؤال معًا كمجموعة: ناقشوا كيف تريدون ترجمة كلمة الروح هنا. كيف تتحدثون عن شخصية شخص ما؟ على سبيل المثال، ما الذي يجعل شخص ما شخصًا صالحًا؟ كيف تعرفون أن شخصًا ما يحب الآخرين أو يتصرف بطريقة فيها ضبط للنفس؟ أوقِفوا الاستماع إلى هذا التسجيل الصوتي هنا. </w:t>
      </w:r>
    </w:p>
    <w:p>
      <w:pPr>
        <w:bidi/>
      </w:pPr>
      <w:r>
        <w:rPr>
          <w:rtl/>
          <w:cs/>
          <w:lang w:val="ar_AE" w:bidi="ar_AE"/>
        </w:rPr>
      </w:r>
      <w:r>
        <w:rPr>
          <w:rtl/>
          <w:cs/>
          <w:lang w:val="ar_AE" w:bidi="ar_AE"/>
        </w:rPr>
        <w:t>في الجزء الثاني، يذكِّر بولس تيموثاوس بما فعله الله. ويورد بولس هذا الكلام في صيغة ترنيمةٍ أو أغنيةٍ يسهل على تيموثاوس أو غيرِه من المؤمنينَ ترديدُها وتذكُّرها. يُخَلِّص الله شعبه بالنعمة وحدها. فإن الله كان لديه خطة لخلاص شعبه من قبل أن يخلق العالم. وأظهر الله خطته بوضوح من خلال حياة يسوع. ويُذَكِّر بولس تيموثاوس بأن الله يُخَلِّصنا حتى نتمكن من أن نعيش حياة مُقَدَّسة. وتختلف هذه الحياة عما كانت عليه حياتنا سابقًا، لأننا نعيشها الآن بالكامل من أجل الله. وقد أظهر لنا يسوع الطريقة التي نحصل بها على الحياة الأبدية من خلال رسالة الأخبار السارة.</w:t>
      </w:r>
    </w:p>
    <w:p>
      <w:pPr>
        <w:bidi/>
      </w:pPr>
      <w:r>
        <w:rPr>
          <w:rtl/>
          <w:cs/>
          <w:lang w:val="ar_AE" w:bidi="ar_AE"/>
        </w:rPr>
      </w:r>
      <w:r>
        <w:rPr>
          <w:rtl/>
          <w:cs/>
          <w:lang w:val="ar_AE" w:bidi="ar_AE"/>
        </w:rPr>
        <w:t xml:space="preserve">توقَّفوا هنا وناقشوا هذا السؤال معًا كمجموعة: كيف تشاركون بإيجاز الأجزاء الرئيسية من الأخبار السارة مع شخص ما في لغتكم؟ كيف تتحدثون في لغتكم عن الأغاني التي تُعلِّم أفكارًا مهمة؟ وكيف تعبِّرون عن الأفكار المهمة بطريقة يسهل على الناس تذكُّرها، مع الحفاظ في الوقت ذاته على جميع الجوانب الجوهرية لتلك الفكرة؟ أوقِفوا الاستماع إلى هذا التسجيل الصوتي هنا. </w:t>
      </w:r>
    </w:p>
    <w:p>
      <w:pPr>
        <w:bidi/>
      </w:pPr>
      <w:r>
        <w:rPr>
          <w:rtl/>
          <w:cs/>
          <w:lang w:val="ar_AE" w:bidi="ar_AE"/>
        </w:rPr>
      </w:r>
      <w:r>
        <w:rPr>
          <w:rtl/>
          <w:cs/>
          <w:lang w:val="ar_AE" w:bidi="ar_AE"/>
        </w:rPr>
        <w:t>في المشهد الثالث، يشرح بولس سبب وجوده في السجن. فقد اختار الله بولس ليعيش مبشرًا أو كارزًا، وكذلك رَسولًا وَمُعَلِّمًا للأخبار السارة. كان بولس في السجن لأنه يعلِّم الأخبار السارة، لكنه لا يخجل لأنه يعرف يسوع ويثق به. وهو يعرف أن يسوع سيحمي الرسالة التي أعطاها له. يتحدث بولس عن أن يسوع يحمي حياة أي يحفظها، كما يحمي المرءُ بعنايةٍ شيئًا أودعه إياه شخصٌ آخر.</w:t>
      </w:r>
    </w:p>
    <w:p>
      <w:pPr>
        <w:bidi/>
      </w:pPr>
      <w:r>
        <w:rPr>
          <w:rtl/>
          <w:cs/>
          <w:lang w:val="ar_AE" w:bidi="ar_AE"/>
        </w:rPr>
      </w:r>
      <w:r>
        <w:rPr>
          <w:rtl/>
          <w:cs/>
          <w:lang w:val="ar_AE" w:bidi="ar_AE"/>
        </w:rPr>
        <w:t xml:space="preserve">توقَّفوا هنا وناقشوا معًا كمجموعة: كيف ستتحدثون عن كيفية حفاظ يسوع على ما يعطيه بولس له؟ كان بولس على الأرجح يثق في يسوع ليحمي حياته ورسالته. وهذا يعني أن يسوع يستطيع أن يفعل بحياة بولس ورسالته كل ما يراه هو الأفضل. أوقِفوا الاستماع إلى هذا التسجيل الصوتي هنا. </w:t>
      </w:r>
    </w:p>
    <w:p>
      <w:pPr>
        <w:bidi/>
      </w:pPr>
      <w:r>
        <w:rPr>
          <w:rtl/>
          <w:cs/>
          <w:lang w:val="ar_AE" w:bidi="ar_AE"/>
        </w:rPr>
      </w:r>
      <w:r>
        <w:rPr>
          <w:rtl/>
          <w:cs/>
          <w:lang w:val="ar_AE" w:bidi="ar_AE"/>
        </w:rPr>
        <w:t>ثم يوصي بولس تيموثاوس بأن يحافظ على تلك الرسالة ذاتها التي سلّمها بولس إليه. ويستطيع تيموثاوس أن يحمي رسالة الأخبار السارة من خلال قوة الروح القدس الذي يساعد المؤمنين.</w:t>
      </w:r>
    </w:p>
    <w:p>
      <w:pPr>
        <w:bidi/>
      </w:pPr>
      <w:r>
        <w:rPr>
          <w:rtl/>
          <w:cs/>
          <w:lang w:val="ar_AE" w:bidi="ar_AE"/>
        </w:rPr>
      </w:r>
      <w:r>
        <w:rPr>
          <w:rtl/>
          <w:cs/>
          <w:lang w:val="ar_AE" w:bidi="ar_AE"/>
        </w:rPr>
        <w:t xml:space="preserve">توقَّفوا هنا وناقشوا هذا السؤال معًا كمجموعة: في لغتكم، كيف تتحدثون عن الطريقة التي يواصل بها الناس تعليم رسالةٍ حقيقية والإيمان بها، دون تغييرها أو البدء في الإيمان برسالةٍ مختلفة؟ أوقِفوا الاستماع إلى هذا التسجيل الصوتي هنا. </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تيموثاوس الثانية 1: 6 - 14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والمسيح يسوع</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يريد بولس من تيموثاوس أن يستمر أمينًا، ولذلك يشجّع بولس تيموثاوس على الاستمرار في استخدام موهبته بالكامل. وقد أعطى الله هذه العطية لتيموثاوس عندما وضع بولس يديّه عليه. </w:t>
      </w:r>
    </w:p>
    <w:p>
      <w:pPr>
        <w:bidi/>
      </w:pPr>
      <w:r>
        <w:rPr>
          <w:rtl/>
          <w:cs/>
          <w:lang w:val="ar_AE" w:bidi="ar_AE"/>
        </w:rPr>
      </w:r>
      <w:r>
        <w:rPr>
          <w:rtl/>
          <w:cs/>
          <w:lang w:val="ar_AE" w:bidi="ar_AE"/>
        </w:rPr>
        <w:t>أوقفوا التمثيل. اسألوا الشخص الذي يؤدي دور تيموثاوس: "بماذا تشعر الآن بينما يذكِّرك بولس بالوقت عندما وضع بولس يديه عليك؟" قد يجيب الشخص:</w:t>
      </w:r>
    </w:p>
    <w:p>
      <w:pPr>
        <w:pStyle w:val="ListBullet"/>
        <w:bidi/>
        <w:spacing w:line="240" w:lineRule="auto"/>
        <w:ind w:left="720"/>
      </w:pPr>
      <w:r>
        <w:rPr>
          <w:rtl/>
          <w:cs/>
          <w:lang w:val="ar_AE" w:bidi="ar_AE"/>
        </w:rPr>
      </w:r>
      <w:r>
        <w:rPr>
          <w:rtl/>
          <w:cs/>
          <w:lang w:val="ar_AE" w:bidi="ar_AE"/>
        </w:rPr>
        <w:t xml:space="preserve">أتذكر مدى أهمية هذه المسؤولية؛ أو </w:t>
      </w:r>
    </w:p>
    <w:p>
      <w:pPr>
        <w:pStyle w:val="ListBullet"/>
        <w:bidi/>
        <w:spacing w:line="240" w:lineRule="auto"/>
        <w:ind w:left="720"/>
      </w:pPr>
      <w:r>
        <w:rPr>
          <w:rtl/>
          <w:cs/>
          <w:lang w:val="ar_AE" w:bidi="ar_AE"/>
        </w:rPr>
      </w:r>
      <w:r>
        <w:rPr>
          <w:rtl/>
          <w:cs/>
          <w:lang w:val="ar_AE" w:bidi="ar_AE"/>
        </w:rPr>
        <w:t>أشعر بمزيد من الثقة وأتشجَّع أكثر عندما أتذكر هذه اللحظة.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يخبر بولس تيموثاوس أن الله يمنح المؤمنين القدرة على التفكير والتصرف بالقوة والمحبة وضبط النفس. فلا يحتاج المؤمنون إلى التفكير والتصرف بخوف.</w:t>
      </w:r>
    </w:p>
    <w:p>
      <w:pPr>
        <w:bidi/>
      </w:pPr>
      <w:r>
        <w:rPr>
          <w:rtl/>
          <w:cs/>
          <w:lang w:val="ar_AE" w:bidi="ar_AE"/>
        </w:rPr>
      </w:r>
      <w:r>
        <w:rPr>
          <w:rtl/>
          <w:cs/>
          <w:lang w:val="ar_AE" w:bidi="ar_AE"/>
        </w:rPr>
        <w:t>أوقفوا التمثيل. اسألوا الشخص الذي يؤدي دور بولس: "بمَ تشعر الآن بينما تُشجِّع تيموثاوس؟" قد يجيب الشخص:</w:t>
      </w:r>
    </w:p>
    <w:p>
      <w:pPr>
        <w:pStyle w:val="ListBullet"/>
        <w:bidi/>
        <w:spacing w:line="240" w:lineRule="auto"/>
        <w:ind w:left="720"/>
      </w:pPr>
      <w:r>
        <w:rPr>
          <w:rtl/>
          <w:cs/>
          <w:lang w:val="ar_AE" w:bidi="ar_AE"/>
        </w:rPr>
      </w:r>
      <w:r>
        <w:rPr>
          <w:rtl/>
          <w:cs/>
          <w:lang w:val="ar_AE" w:bidi="ar_AE"/>
        </w:rPr>
        <w:t xml:space="preserve">كان تيموثاوس بمثابة ابن حبيب بالنسبة لي. وأنا أريد أن أرى تيموثاوس يبقى أمينًا للرب؛ أو </w:t>
      </w:r>
    </w:p>
    <w:p>
      <w:pPr>
        <w:pStyle w:val="ListBullet"/>
        <w:bidi/>
        <w:spacing w:line="240" w:lineRule="auto"/>
        <w:ind w:left="720"/>
      </w:pPr>
      <w:r>
        <w:rPr>
          <w:rtl/>
          <w:cs/>
          <w:lang w:val="ar_AE" w:bidi="ar_AE"/>
        </w:rPr>
      </w:r>
      <w:r>
        <w:rPr>
          <w:rtl/>
          <w:cs/>
          <w:lang w:val="ar_AE" w:bidi="ar_AE"/>
        </w:rPr>
        <w:t>أنا واثق من أن الرب سيستمر في استخدام تيموثاوس.</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يوصي بولس تيموثاوس بألا يخجل من يسوع، ولا حتى من بولس نفسه، الذي كان أسيرًا. بدلًا من ذلك، يطلب بولس من تيموثاوس أن يكون مستعدًا لاحتمال المشقات من أجل الأخبار السارة بالقوة التي يمنحها الله له.</w:t>
      </w:r>
    </w:p>
    <w:p>
      <w:pPr>
        <w:bidi/>
      </w:pPr>
      <w:r>
        <w:rPr>
          <w:rtl/>
          <w:cs/>
          <w:lang w:val="ar_AE" w:bidi="ar_AE"/>
        </w:rPr>
      </w:r>
      <w:r>
        <w:rPr>
          <w:rtl/>
          <w:cs/>
          <w:lang w:val="ar_AE" w:bidi="ar_AE"/>
        </w:rPr>
        <w:t>أوقفوا التمثيل. اسألوا الشخص الذي يؤدي دور تيموثاوس: "كيف تشعر الآن، بينما يخبرك بولس ألا تخجل بل أن تكون مستعدًا لإحتمال المشقات من أجل الأخبار السارة؟" قد يجيب الشخص:</w:t>
      </w:r>
    </w:p>
    <w:p>
      <w:pPr>
        <w:pStyle w:val="ListBullet"/>
        <w:bidi/>
        <w:spacing w:line="240" w:lineRule="auto"/>
        <w:ind w:left="720"/>
      </w:pPr>
      <w:r>
        <w:rPr>
          <w:rtl/>
          <w:cs/>
          <w:lang w:val="ar_AE" w:bidi="ar_AE"/>
        </w:rPr>
      </w:r>
      <w:r>
        <w:rPr>
          <w:rtl/>
          <w:cs/>
          <w:lang w:val="ar_AE" w:bidi="ar_AE"/>
        </w:rPr>
        <w:t>أنا خائف، لكنني أثق بيسوع؛ أو</w:t>
      </w:r>
    </w:p>
    <w:p>
      <w:pPr>
        <w:pStyle w:val="ListBullet"/>
        <w:bidi/>
        <w:spacing w:line="240" w:lineRule="auto"/>
        <w:ind w:left="720"/>
      </w:pPr>
      <w:r>
        <w:rPr>
          <w:rtl/>
          <w:cs/>
          <w:lang w:val="ar_AE" w:bidi="ar_AE"/>
        </w:rPr>
      </w:r>
      <w:r>
        <w:rPr>
          <w:rtl/>
          <w:cs/>
          <w:lang w:val="ar_AE" w:bidi="ar_AE"/>
        </w:rPr>
        <w:t>لستُ خجلًا. أشعر بالشرف لأن الله سيستخدمني كما استخدم بولس؛ أو</w:t>
      </w:r>
    </w:p>
    <w:p>
      <w:pPr>
        <w:pStyle w:val="ListBullet"/>
        <w:bidi/>
        <w:spacing w:line="240" w:lineRule="auto"/>
        <w:ind w:left="720"/>
      </w:pPr>
      <w:r>
        <w:rPr>
          <w:rtl/>
          <w:cs/>
          <w:lang w:val="ar_AE" w:bidi="ar_AE"/>
        </w:rPr>
      </w:r>
      <w:r>
        <w:rPr>
          <w:rtl/>
          <w:cs/>
          <w:lang w:val="ar_AE" w:bidi="ar_AE"/>
        </w:rPr>
        <w:t>أريد أن أكون واثقًا مثل بولس!</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يُذكِّر بولس تيموثاوس برسالة الأخبار السارة. يذكِّر بولس تيموثاوس بأن الله يخلِّص الناس بسبب نعمته، وليس بسبب أي شيء نفعله بأنفسنا. فإن الله كان لديه خطة لخلاص الناس من قبل أن يخلق العالم. وأظهر الله نعمته للناس عندما أرسل يسوع إلى العالم. لقد أبطل يسوع سلطان الموت وجلب الحياة الأبدية لأولئك الذين يثقون بيسوع.</w:t>
      </w:r>
    </w:p>
    <w:p>
      <w:pPr>
        <w:bidi/>
      </w:pPr>
      <w:r>
        <w:rPr>
          <w:rtl/>
          <w:cs/>
          <w:lang w:val="ar_AE" w:bidi="ar_AE"/>
        </w:rPr>
      </w:r>
      <w:r>
        <w:rPr>
          <w:rtl/>
          <w:cs/>
          <w:lang w:val="ar_AE" w:bidi="ar_AE"/>
        </w:rPr>
        <w:t>أوقفوا التمثيل. اسألوا الشخص الذي يؤدي دور بولس والشخص الذي يؤدي دور تيموثاوس: "كيف تشعران الآن بينما تتذكَّران الأخبار السارة؟" قد يجيب الشخص الذي يؤدي دور بولس:</w:t>
      </w:r>
    </w:p>
    <w:p>
      <w:pPr>
        <w:pStyle w:val="ListBullet"/>
        <w:bidi/>
        <w:spacing w:line="240" w:lineRule="auto"/>
        <w:ind w:left="720"/>
      </w:pPr>
      <w:r>
        <w:rPr>
          <w:rtl/>
          <w:cs/>
          <w:lang w:val="ar_AE" w:bidi="ar_AE"/>
        </w:rPr>
      </w:r>
      <w:r>
        <w:rPr>
          <w:rtl/>
          <w:cs/>
          <w:lang w:val="ar_AE" w:bidi="ar_AE"/>
        </w:rPr>
        <w:t>أشعر بالفرح لأن يسوع خلَّصني وأنني سأحيا إلى الأبد مع يسوع؛ أو</w:t>
      </w:r>
    </w:p>
    <w:p>
      <w:pPr>
        <w:pStyle w:val="ListBullet"/>
        <w:bidi/>
        <w:spacing w:line="240" w:lineRule="auto"/>
        <w:ind w:left="720"/>
      </w:pPr>
      <w:r>
        <w:rPr>
          <w:rtl/>
          <w:cs/>
          <w:lang w:val="ar_AE" w:bidi="ar_AE"/>
        </w:rPr>
      </w:r>
      <w:r>
        <w:rPr>
          <w:rtl/>
          <w:cs/>
          <w:lang w:val="ar_AE" w:bidi="ar_AE"/>
        </w:rPr>
        <w:t>أشعر بالفخر لأنني أتألم من أجل رسالة مهمة كهذه الرسالة.</w:t>
      </w:r>
    </w:p>
    <w:p>
      <w:pPr>
        <w:bidi/>
      </w:pPr>
      <w:r>
        <w:rPr>
          <w:rtl/>
          <w:cs/>
          <w:lang w:val="ar_AE" w:bidi="ar_AE"/>
        </w:rPr>
      </w:r>
      <w:r>
        <w:rPr>
          <w:rtl/>
          <w:cs/>
          <w:lang w:val="ar_AE" w:bidi="ar_AE"/>
        </w:rPr>
        <w:t>قد يجيب الشخص الذي يؤدي دور تيموثاوس:</w:t>
      </w:r>
    </w:p>
    <w:p>
      <w:pPr>
        <w:pStyle w:val="ListBullet"/>
        <w:bidi/>
        <w:spacing w:line="240" w:lineRule="auto"/>
        <w:ind w:left="720"/>
      </w:pPr>
      <w:r>
        <w:rPr>
          <w:rtl/>
          <w:cs/>
          <w:lang w:val="ar_AE" w:bidi="ar_AE"/>
        </w:rPr>
      </w:r>
      <w:r>
        <w:rPr>
          <w:rtl/>
          <w:cs/>
          <w:lang w:val="ar_AE" w:bidi="ar_AE"/>
        </w:rPr>
        <w:t xml:space="preserve">هذه الرسالة مهمة، لذا يشرفني أن أتلقى هذه الرسالة من بولس وأن أنقل هذه الرسالة للآخرين؛ أو </w:t>
      </w:r>
    </w:p>
    <w:p>
      <w:pPr>
        <w:pStyle w:val="ListBullet"/>
        <w:bidi/>
        <w:spacing w:line="240" w:lineRule="auto"/>
        <w:ind w:left="720"/>
      </w:pPr>
      <w:r>
        <w:rPr>
          <w:rtl/>
          <w:cs/>
          <w:lang w:val="ar_AE" w:bidi="ar_AE"/>
        </w:rPr>
      </w:r>
      <w:r>
        <w:rPr>
          <w:rtl/>
          <w:cs/>
          <w:lang w:val="ar_AE" w:bidi="ar_AE"/>
        </w:rPr>
        <w:t xml:space="preserve">هذه الأخبار السارة تجلب لي الكثير من الفرح والجرأة؛ أو </w:t>
      </w:r>
    </w:p>
    <w:p>
      <w:pPr>
        <w:pStyle w:val="ListBullet"/>
        <w:bidi/>
        <w:spacing w:line="240" w:lineRule="auto"/>
        <w:ind w:left="720"/>
      </w:pPr>
      <w:r>
        <w:rPr>
          <w:rtl/>
          <w:cs/>
          <w:lang w:val="ar_AE" w:bidi="ar_AE"/>
        </w:rPr>
      </w:r>
      <w:r>
        <w:rPr>
          <w:rtl/>
          <w:cs/>
          <w:lang w:val="ar_AE" w:bidi="ar_AE"/>
        </w:rPr>
        <w:t>تساعدني هذه الرسالة على ألا أشعر بالخوف.</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يشارك بولس عن حياته وخدمته كمثال لتيموثاوس. فقد اختار الله بولس ليكون كارزًا ورسولًا ومعلِّمًا للأخبار السارة. وكان بولس في السجن لأنه كرز وعلَّم رسالة الأخبار السارة. لكن بولس لا يخجل، لأنه يعرف يسوع ويثق به. وهو يعرف أن يسوع سيحمي رسالة الأخبار السارة.</w:t>
      </w:r>
    </w:p>
    <w:p>
      <w:pPr>
        <w:bidi/>
      </w:pPr>
      <w:r>
        <w:rPr>
          <w:rtl/>
          <w:cs/>
          <w:lang w:val="ar_AE" w:bidi="ar_AE"/>
        </w:rPr>
      </w:r>
      <w:r>
        <w:rPr>
          <w:rtl/>
          <w:cs/>
          <w:lang w:val="ar_AE" w:bidi="ar_AE"/>
        </w:rPr>
        <w:t>أوقفوا التمثيل. اسألوا الشخص الذي يؤدي دور بولس: "بمَ تشعر الآن؟ قد يجيب الشخص:</w:t>
      </w:r>
    </w:p>
    <w:p>
      <w:pPr>
        <w:pStyle w:val="ListBullet"/>
        <w:bidi/>
        <w:spacing w:line="240" w:lineRule="auto"/>
        <w:ind w:left="720"/>
      </w:pPr>
      <w:r>
        <w:rPr>
          <w:rtl/>
          <w:cs/>
          <w:lang w:val="ar_AE" w:bidi="ar_AE"/>
        </w:rPr>
      </w:r>
      <w:r>
        <w:rPr>
          <w:rtl/>
          <w:cs/>
          <w:lang w:val="ar_AE" w:bidi="ar_AE"/>
        </w:rPr>
        <w:t>أنا سعيد جدًا لأنني أعرف يسوع، مع أنني أعاني في السجن؛ أو</w:t>
      </w:r>
    </w:p>
    <w:p>
      <w:pPr>
        <w:pStyle w:val="ListBullet"/>
        <w:bidi/>
        <w:spacing w:line="240" w:lineRule="auto"/>
        <w:ind w:left="720"/>
      </w:pPr>
      <w:r>
        <w:rPr>
          <w:rtl/>
          <w:cs/>
          <w:lang w:val="ar_AE" w:bidi="ar_AE"/>
        </w:rPr>
      </w:r>
      <w:r>
        <w:rPr>
          <w:rtl/>
          <w:cs/>
          <w:lang w:val="ar_AE" w:bidi="ar_AE"/>
        </w:rPr>
        <w:t>إنه لشرف أن نتألم من أجل الأخبار السارة، لأن يسوع تألم أيضًا من أجل الأخبار السارة.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يطلب بولس من تيموثاوس أن يستمر في الاحتفاظ بالرسالة نفسها التي علَّمها بولس له. وبينما يفعل تيموثاوس هذا، ينبغي عليه أن يستمر في أن يثق بالمسيح وأن يحب الآخرين. ويجب على تيموثاوس أن يحمي رسالة الأخبار السارة بعناية بمساعدة الروح القدس.</w:t>
      </w:r>
    </w:p>
    <w:p>
      <w:pPr>
        <w:bidi/>
      </w:pPr>
      <w:r>
        <w:rPr>
          <w:rtl/>
          <w:cs/>
          <w:lang w:val="ar_AE" w:bidi="ar_AE"/>
        </w:rPr>
      </w:r>
      <w:r>
        <w:rPr>
          <w:rtl/>
          <w:cs/>
          <w:lang w:val="ar_AE" w:bidi="ar_AE"/>
        </w:rPr>
        <w:t>أوقفوا التمثيل. اسألوا الشخص الذي يؤدي دور تيموثاوس: "بماذا تشعر أو تفكر؟" قد يجيب الشخص:</w:t>
      </w:r>
    </w:p>
    <w:p>
      <w:pPr>
        <w:pStyle w:val="ListBullet"/>
        <w:bidi/>
        <w:spacing w:line="240" w:lineRule="auto"/>
        <w:ind w:left="720"/>
      </w:pPr>
      <w:r>
        <w:rPr>
          <w:rtl/>
          <w:cs/>
          <w:lang w:val="ar_AE" w:bidi="ar_AE"/>
        </w:rPr>
      </w:r>
      <w:r>
        <w:rPr>
          <w:rtl/>
          <w:cs/>
          <w:lang w:val="ar_AE" w:bidi="ar_AE"/>
        </w:rPr>
        <w:t>لقد تشجعت عندما عرفت أن الروح القدس سيساعدني في خدمة الله بأمانة؛ أو</w:t>
      </w:r>
    </w:p>
    <w:p>
      <w:pPr>
        <w:pStyle w:val="ListBullet"/>
        <w:bidi/>
        <w:spacing w:line="240" w:lineRule="auto"/>
        <w:ind w:left="720"/>
      </w:pPr>
      <w:r>
        <w:rPr>
          <w:rtl/>
          <w:cs/>
          <w:lang w:val="ar_AE" w:bidi="ar_AE"/>
        </w:rPr>
      </w:r>
      <w:r>
        <w:rPr>
          <w:rtl/>
          <w:cs/>
          <w:lang w:val="ar_AE" w:bidi="ar_AE"/>
        </w:rPr>
        <w:t>أشعر بالامتنان لأن بولس كان هو مُعَلِّمي.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تيموثاوس الثانية 1: 6 - 14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يذكِّر بولس تيموثاوس بأن يستخدم </w:t>
      </w:r>
      <w:r>
        <w:rPr>
          <w:b/>
          <w:rtl/>
          <w:cs/>
          <w:lang w:val="ar_AE" w:bidi="ar_AE"/>
        </w:rPr>
        <w:t>الموهبة</w:t>
      </w:r>
      <w:r>
        <w:rPr>
          <w:rtl/>
          <w:cs/>
          <w:lang w:val="ar_AE" w:bidi="ar_AE"/>
        </w:rPr>
        <w:t xml:space="preserve"> التي أعطاها الله له. قد تكون هذه الموهبة موهبة روحية، أو قدرة خاصة أعطاها الله لتيموثاوس. وقد تشير هذه الموهبة إلى القدرة على الخدمة كقائد.</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موهبة أو القدرة الخاصة التي أعطاها الله لتيموثاوس. انظروا كلمة موهبة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يتحدث بولس عن </w:t>
      </w:r>
      <w:r>
        <w:rPr>
          <w:b/>
          <w:rtl/>
          <w:cs/>
          <w:lang w:val="ar_AE" w:bidi="ar_AE"/>
        </w:rPr>
        <w:t>الروح</w:t>
      </w:r>
      <w:r>
        <w:rPr>
          <w:rtl/>
          <w:cs/>
          <w:lang w:val="ar_AE" w:bidi="ar_AE"/>
        </w:rPr>
        <w:t xml:space="preserve"> الذي أعطاه الله للمؤمنين. وقد يكون هذا الروح هو الروح القدس أو روح الشخص. لقد خلق الله للناس أجسادًا، ويمكننا أن نلمس ونرى أجساد بعضنا بعضًا. لكن الله قد خلق الناس أيضًا ولهم أفكار ومشاعر ورغبات. ونحن لا نستطيع أن نرى هذا الجزء من الشخص، لكننا نعرف أنه موجود. وغالبًا ما يُدعى هذا الجزء غير المرئي من الشخص في الكتاب المُقَدَّس روحًا. وعندما يستخدم الكتاب المُقدَّس كلمة "روح"، فإن التركيز يكون على العلاقة التي تربط الشخص بالله. وعندما نصلي، فإن أرواحنا تتحدث مع الله. وعندما يموت شخص يؤمن بيسوع، فإن روحه ستستمر في العيش مع الله.</w:t>
      </w:r>
    </w:p>
    <w:p>
      <w:pPr>
        <w:bidi/>
      </w:pPr>
      <w:r>
        <w:rPr>
          <w:rtl/>
          <w:cs/>
          <w:lang w:val="ar_AE" w:bidi="ar_AE"/>
        </w:rPr>
      </w:r>
      <w:r>
        <w:rPr>
          <w:b/>
          <w:rtl/>
          <w:cs/>
          <w:lang w:val="ar_AE" w:bidi="ar_AE"/>
        </w:rPr>
        <w:t>الروح القدس</w:t>
      </w:r>
      <w:r>
        <w:rPr>
          <w:rtl/>
          <w:cs/>
          <w:lang w:val="ar_AE" w:bidi="ar_AE"/>
        </w:rPr>
        <w:t xml:space="preserve"> هو روح الله. وأحيانًا يدعوه الكتاب المُقَدَّس بالروح فقط. والروح القدس هو الذي يجعل من الممكن للناس أن يصيروا أتباعًا ليسوع. وعندما يبدأ الناس في اتّباع يسوع، يعمل الروح القدس في قلوبهم ليساعدهم على أن يتصرفوا أكثر فأكثر على مثال يسوع، ويجعلهم أكثر قداسة. إن الروح القدس ليس مجرد قوة، بل هو شخص بحد ذاته أيضًا. في نهاية هذا المقطع، يقول بولس إن الروح القدس يساعد المؤمنين ويعيش معهم.</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"روح" في بداية هذا المقطع وعن الروح القدس في نهايته. انظروا كلمة "روح" و"الروح القدس" في قاموس الكلمات الرئيسية لمزيد من المعلومات.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يُوصي بولس تيموثاوس ألا يخجل من </w:t>
      </w:r>
      <w:r>
        <w:rPr>
          <w:b/>
          <w:rtl/>
          <w:cs/>
          <w:lang w:val="ar_AE" w:bidi="ar_AE"/>
        </w:rPr>
        <w:t>شهادة</w:t>
      </w:r>
      <w:r>
        <w:rPr>
          <w:rtl/>
          <w:cs/>
          <w:lang w:val="ar_AE" w:bidi="ar_AE"/>
        </w:rPr>
        <w:t xml:space="preserve"> الرب، وألا يخجل من أن </w:t>
      </w:r>
      <w:r>
        <w:rPr>
          <w:b/>
          <w:rtl/>
          <w:cs/>
          <w:lang w:val="ar_AE" w:bidi="ar_AE"/>
        </w:rPr>
        <w:t>يشهد</w:t>
      </w:r>
      <w:r>
        <w:rPr>
          <w:rtl/>
          <w:cs/>
          <w:lang w:val="ar_AE" w:bidi="ar_AE"/>
        </w:rPr>
        <w:t xml:space="preserve"> عن الرب. عندما يقدِّم شخص ما شهادة، فهذا يعني أن الشخص يخبر شيئًا يعرف أنه صحيح حقًا. والشخص الذي يعطي الشهادة هو شخص يشهد.</w:t>
      </w:r>
    </w:p>
    <w:p>
      <w:pPr>
        <w:bidi/>
      </w:pPr>
      <w:r>
        <w:rPr>
          <w:rtl/>
          <w:cs/>
          <w:lang w:val="ar_AE" w:bidi="ar_AE"/>
        </w:rPr>
      </w:r>
      <w:r>
        <w:rPr>
          <w:rtl/>
          <w:cs/>
          <w:lang w:val="ar_AE" w:bidi="ar_AE"/>
        </w:rPr>
        <w:t>توقَّفوا هنا وناقشوا معًا كمجموعة الكلمة أو العبارة التي ستستخدمونها للتعبير عن الشهادة أو يشهد. انظروا مصطلح الشهادة في قاموس الكلمات الرئيسية للمزيد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يدعو بولس يسوع "</w:t>
      </w:r>
      <w:r>
        <w:rPr>
          <w:b/>
          <w:rtl/>
          <w:cs/>
          <w:lang w:val="ar_AE" w:bidi="ar_AE"/>
        </w:rPr>
        <w:t>الرب</w:t>
      </w:r>
      <w:r>
        <w:rPr>
          <w:rtl/>
          <w:cs/>
          <w:lang w:val="ar_AE" w:bidi="ar_AE"/>
        </w:rPr>
        <w:t>". والرب هو سيّد على الآخرين، ولديه سلطة كاملة، ولذلك استخدم الناس هذه الكلمة للإشارة إلى الله لأن الله يتمتع بالسلطان على العالم كله. كثيرًا ما يدعو بولس يسوع الرب ليُذكِّر الناس بأن يسوع هو الله أيضًا. لمزيدٍ من المعلومات عن لقب الرب/السيد، راجعوا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يطلب بولس من تيموثاوس أن يكون مستعدًا لاحتمال المشقات من أجل </w:t>
      </w:r>
      <w:r>
        <w:rPr>
          <w:b/>
          <w:rtl/>
          <w:cs/>
          <w:lang w:val="ar_AE" w:bidi="ar_AE"/>
        </w:rPr>
        <w:t>الإنجيل</w:t>
      </w:r>
      <w:r>
        <w:rPr>
          <w:rtl/>
          <w:cs/>
          <w:lang w:val="ar_AE" w:bidi="ar_AE"/>
        </w:rPr>
        <w:t xml:space="preserve"> كما أن بولس يتألم. وكلمة الإنجيل تعني الأخبار السارة. والأخبار السارة في الكتاب المُقدَّس هي أنَّ الله رتَّب طريقة لخلاص الناس. </w:t>
      </w:r>
    </w:p>
    <w:p>
      <w:pPr>
        <w:bidi/>
      </w:pPr>
      <w:r>
        <w:rPr>
          <w:rtl/>
          <w:cs/>
          <w:lang w:val="ar_AE" w:bidi="ar_AE"/>
        </w:rPr>
      </w:r>
      <w:r>
        <w:rPr>
          <w:rtl/>
          <w:cs/>
          <w:lang w:val="ar_AE" w:bidi="ar_AE"/>
        </w:rPr>
        <w:t xml:space="preserve">توقفوا هنا وناقشوا معًا كمجموعة الكلمة أو العبارة التي ستستخدمونها لترجمة مصطلح إنجيل. انظروا كلمة إنجيل في قاموس الكلمات الرئيسية للمزيد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يدعو الله المؤمنين أو يختارهم ليعيشوا حياة </w:t>
      </w:r>
      <w:r>
        <w:rPr>
          <w:b/>
          <w:rtl/>
          <w:cs/>
          <w:lang w:val="ar_AE" w:bidi="ar_AE"/>
        </w:rPr>
        <w:t>مُقَدَّسة</w:t>
      </w:r>
      <w:r>
        <w:rPr>
          <w:rtl/>
          <w:cs/>
          <w:lang w:val="ar_AE" w:bidi="ar_AE"/>
        </w:rPr>
        <w:t>. وأي مكان أو شخص أو شيء مُخَصص لله يسمى مُقَدَّسًا. وهذا يعني أن الشيء أو الشخص مُخصَّص لمقاصد الله الخاصة. وعندما يبدأ الناس في الثقة بيسوع ويقبلون الروح القدس، فإن هؤلاء الناس يصبحون أيضًا مُقدَّسين. يعمل الروح القدس في قلب المؤمن ليغيِّر ذلك المؤمن ليصير أكثر فأكثر مثل يسوع، وليجعله أكثر قداسة أي مُفرزًا لأغراض الله الخاصة.</w:t>
      </w:r>
    </w:p>
    <w:p>
      <w:pPr>
        <w:bidi/>
      </w:pPr>
      <w:r>
        <w:rPr>
          <w:rtl/>
          <w:cs/>
          <w:lang w:val="ar_AE" w:bidi="ar_AE"/>
        </w:rPr>
      </w:r>
      <w:r>
        <w:rPr>
          <w:rtl/>
          <w:cs/>
          <w:lang w:val="ar_AE" w:bidi="ar_AE"/>
        </w:rPr>
        <w:t xml:space="preserve">توقّفوا هنا وناقشوا معًا كمجموعة الكلمة أو العبارة التي سوف تستخدمونها للتعبير عن كلمة مقدَّس. انظروا كلمة مقدَّس في قاموس الكلمات الرئيسية للمزيد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يخلِّص الله الناس بسبب </w:t>
      </w:r>
      <w:r>
        <w:rPr>
          <w:b/>
          <w:rtl/>
          <w:cs/>
          <w:lang w:val="ar_AE" w:bidi="ar_AE"/>
        </w:rPr>
        <w:t>نعمة</w:t>
      </w:r>
      <w:r>
        <w:rPr>
          <w:rtl/>
          <w:cs/>
          <w:lang w:val="ar_AE" w:bidi="ar_AE"/>
        </w:rPr>
        <w:t xml:space="preserve"> الله. عندما يُظهِر لنا شخص ما نعمة، فإنه يفعل لنا شيئًا صالحًا، أو يعطينا شيئًا صالحًا لا نستحقه. والله يُظهر النعمة للناس، لأنه يحبهم. وهو يغفر لهؤلاء الناس خطاياهم ويجعلهم أبناءً له، مع أنهم لا يستحقون ذلك. ولمزيد من المعلومات عن النعمة راجعوا "قاموس الكلمات الرئيسية". استخدموا الكلمة أو العبارة ذاتها التي استخدمتموها في المقاطع السابقة للإشارة إلى كلمة نعمة.</w:t>
      </w:r>
    </w:p>
    <w:p>
      <w:pPr>
        <w:bidi/>
      </w:pPr>
      <w:r>
        <w:rPr>
          <w:rtl/>
          <w:cs/>
          <w:lang w:val="ar_AE" w:bidi="ar_AE"/>
        </w:rPr>
      </w:r>
      <w:r>
        <w:rPr>
          <w:rtl/>
          <w:cs/>
          <w:lang w:val="ar_AE" w:bidi="ar_AE"/>
        </w:rPr>
        <w:t xml:space="preserve">ويمنح الله للناس نعمته من خلال </w:t>
      </w:r>
      <w:r>
        <w:rPr>
          <w:b/>
          <w:rtl/>
          <w:cs/>
          <w:lang w:val="ar_AE" w:bidi="ar_AE"/>
        </w:rPr>
        <w:t>مخلِّصنا</w:t>
      </w:r>
      <w:r>
        <w:rPr>
          <w:rtl/>
          <w:cs/>
          <w:lang w:val="ar_AE" w:bidi="ar_AE"/>
        </w:rPr>
        <w:t xml:space="preserve"> يسوع المسيح. المخلّص هو شخص يُنقذ الناس من موقف صعب أو خطير. وقد خلَّص الله الناس عندما أرسل ابنه يسوع إلى العالم.</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المُخلِّص. وانظروا كلمة مُخلِّص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b/>
          <w:rtl/>
          <w:cs/>
          <w:lang w:val="ar_AE" w:bidi="ar_AE"/>
        </w:rPr>
        <w:t>المسيح</w:t>
      </w:r>
      <w:r>
        <w:rPr>
          <w:rtl/>
          <w:cs/>
          <w:lang w:val="ar_AE" w:bidi="ar_AE"/>
        </w:rPr>
        <w:t xml:space="preserve"> هو لقب ليسوع يُذكِّر المؤمنين بأن يسوع هو المسيَّا، أو المخلِّص والملك الذي اختاره الله ليأتي ويخلِّص الناس. ولمزيد من المعلومات عن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يكشف بولس كيف يمكن للناس أن يحصلوا على </w:t>
      </w:r>
      <w:r>
        <w:rPr>
          <w:b/>
          <w:rtl/>
          <w:cs/>
          <w:lang w:val="ar_AE" w:bidi="ar_AE"/>
        </w:rPr>
        <w:t>الخلود</w:t>
      </w:r>
      <w:r>
        <w:rPr>
          <w:rtl/>
          <w:cs/>
          <w:lang w:val="ar_AE" w:bidi="ar_AE"/>
        </w:rPr>
        <w:t xml:space="preserve"> أو </w:t>
      </w:r>
      <w:r>
        <w:rPr>
          <w:b/>
          <w:rtl/>
          <w:cs/>
          <w:lang w:val="ar_AE" w:bidi="ar_AE"/>
        </w:rPr>
        <w:t>الحياة الأبدية</w:t>
      </w:r>
      <w:r>
        <w:rPr>
          <w:rtl/>
          <w:cs/>
          <w:lang w:val="ar_AE" w:bidi="ar_AE"/>
        </w:rPr>
        <w:t xml:space="preserve"> مع الله إلى الأبد. ولن تنتهي الحياة الأبدية أبدًا. والحياة الأبديّة هي العطية التي يعطيها الله لأبنائه إذا آمنوا به. وهي تبدأ الآن بالنسبة للمؤمنين، وتُغيّرنا وتُتيح لنا أن نعيش في علاقة وثيقة مع الله.</w:t>
      </w:r>
    </w:p>
    <w:p>
      <w:pPr>
        <w:bidi/>
      </w:pPr>
      <w:r>
        <w:rPr>
          <w:rtl/>
          <w:cs/>
          <w:lang w:val="ar_AE" w:bidi="ar_AE"/>
        </w:rPr>
      </w:r>
      <w:r>
        <w:rPr>
          <w:rtl/>
          <w:cs/>
          <w:lang w:val="ar_AE" w:bidi="ar_AE"/>
        </w:rPr>
        <w:t xml:space="preserve">توقّفوا هنا وناقشوا معًا كمجموعة ما الكلمة أو العبارة التي ستستخدمونها لتعبير الحياة الأبدية. انظروا تعبير الحياة الأبدية في قاموس الكلمات الرئيسية" للمزيد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وقد </w:t>
      </w:r>
      <w:r>
        <w:rPr>
          <w:b/>
          <w:rtl/>
          <w:cs/>
          <w:lang w:val="ar_AE" w:bidi="ar_AE"/>
        </w:rPr>
        <w:t>عيَّن</w:t>
      </w:r>
      <w:r>
        <w:rPr>
          <w:rtl/>
          <w:cs/>
          <w:lang w:val="ar_AE" w:bidi="ar_AE"/>
        </w:rPr>
        <w:t xml:space="preserve"> يسوع بولس ليكون كارزًا ورسولًا ومُعلِّمًا. أن تُعيِّن يعني أن تُكلِّف شخصًا ما لعمل أو دور محدد وأن تُعطي ذلك الشخص السلطان ليتصرف بطريقة معينة. </w:t>
      </w:r>
    </w:p>
    <w:p>
      <w:pPr>
        <w:bidi/>
      </w:pPr>
      <w:r>
        <w:rPr>
          <w:rtl/>
          <w:cs/>
          <w:lang w:val="ar_AE" w:bidi="ar_AE"/>
        </w:rPr>
      </w:r>
      <w:r>
        <w:rPr>
          <w:rtl/>
          <w:cs/>
          <w:lang w:val="ar_AE" w:bidi="ar_AE"/>
        </w:rPr>
        <w:t xml:space="preserve">توقفوا هنا وناقشوا معًا كمجموعة الكلمة أو العبارة التي ستستخدمونها لترجمة مصطلح عيَّن.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b/>
          <w:rtl/>
          <w:cs/>
          <w:lang w:val="ar_AE" w:bidi="ar_AE"/>
        </w:rPr>
        <w:t>الكارز</w:t>
      </w:r>
      <w:r>
        <w:rPr>
          <w:rtl/>
          <w:cs/>
          <w:lang w:val="ar_AE" w:bidi="ar_AE"/>
        </w:rPr>
        <w:t xml:space="preserve"> (المُنادي) أو المُبشِّر هو شخص يرسله ملك أو زعيم بارز آخر لإبلاغ رسالة ما علنًا. </w:t>
      </w:r>
    </w:p>
    <w:p>
      <w:pPr>
        <w:bidi/>
      </w:pPr>
      <w:r>
        <w:rPr>
          <w:rtl/>
          <w:cs/>
          <w:lang w:val="ar_AE" w:bidi="ar_AE"/>
        </w:rPr>
      </w:r>
      <w:r>
        <w:rPr>
          <w:rtl/>
          <w:cs/>
          <w:lang w:val="ar_AE" w:bidi="ar_AE"/>
        </w:rPr>
        <w:t xml:space="preserve">توقَّفوا هنا وناقشوا معًا كمجموعة كيف ستصفون بولس كمبشر أو ككارز. أوقِفوا الاستماع إلى هذا التسجيل الصوتي هنا. </w:t>
      </w:r>
    </w:p>
    <w:p>
      <w:pPr>
        <w:bidi/>
      </w:pPr>
      <w:r>
        <w:rPr>
          <w:rtl/>
          <w:cs/>
          <w:lang w:val="ar_AE" w:bidi="ar_AE"/>
        </w:rPr>
      </w:r>
      <w:r>
        <w:rPr>
          <w:rtl/>
          <w:cs/>
          <w:lang w:val="ar_AE" w:bidi="ar_AE"/>
        </w:rPr>
        <w:t>و</w:t>
      </w:r>
      <w:r>
        <w:rPr>
          <w:b/>
          <w:rtl/>
          <w:cs/>
          <w:lang w:val="ar_AE" w:bidi="ar_AE"/>
        </w:rPr>
        <w:t>الرسول</w:t>
      </w:r>
      <w:r>
        <w:rPr>
          <w:rtl/>
          <w:cs/>
          <w:lang w:val="ar_AE" w:bidi="ar_AE"/>
        </w:rPr>
        <w:t xml:space="preserve"> هو شخص حصل على سلطان خاص من يسوع ليتكلّم نيابةً عنه. ويُخبر الرسلُ الناسَ بأن يسوع قد قام حقًا من بين الأموات، ويكرزون بالإنجيل لجميع الناس، ولهم سُلطان في الكنيسة. ولمزيد من المعلومات عن كلمة رسول، راجعوا قاموس الكلمات الرئيسية. استخدموا الكلمة أو العبارة نفسها التي استخدمتموها في المقاطع السابقة للإشارة إلى كلمة رسول.</w:t>
      </w:r>
    </w:p>
    <w:p>
      <w:pPr>
        <w:bidi/>
      </w:pPr>
      <w:r>
        <w:rPr>
          <w:rtl/>
          <w:cs/>
          <w:lang w:val="ar_AE" w:bidi="ar_AE"/>
        </w:rPr>
      </w:r>
      <w:r>
        <w:rPr>
          <w:rtl/>
          <w:cs/>
          <w:lang w:val="ar_AE" w:bidi="ar_AE"/>
        </w:rPr>
        <w:t xml:space="preserve">ويحث بولس تيموثاوس على الاستمرار في </w:t>
      </w:r>
      <w:r>
        <w:rPr>
          <w:b/>
          <w:rtl/>
          <w:cs/>
          <w:lang w:val="ar_AE" w:bidi="ar_AE"/>
        </w:rPr>
        <w:t>الإيمان</w:t>
      </w:r>
      <w:r>
        <w:rPr>
          <w:rtl/>
          <w:cs/>
          <w:lang w:val="ar_AE" w:bidi="ar_AE"/>
        </w:rPr>
        <w:t xml:space="preserve"> بيسوع. أن يكون لك إيمان يعني الاتكال على شخص ما، والثقة والإيمان بأن ما يقوله هذا الشخص هو حق. وهذا الإيمان المحدد هو الطريقة التي يؤمن بها الناس بيسوع. ويؤمن الشخص بأن يسوع هو ابن الله، ويثق بأن يسوع مات من أجل خطاياه، وأن الله قد غفر له وقبله. ولمزيد من المعلومات عن الإيمان، راجعوا قاموس الكلمات الرئيسية. استخدموا الكلمة أو العبارة نفسها التي استخدمتموها في المقاطع السابقة للإشارة إلى الإيمان.</w:t>
      </w:r>
    </w:p>
    <w:p>
      <w:pPr>
        <w:bidi/>
      </w:pPr>
      <w:r>
        <w:rPr>
          <w:rtl/>
          <w:cs/>
          <w:lang w:val="ar_AE" w:bidi="ar_AE"/>
        </w:rPr>
      </w:r>
      <w:r>
        <w:rPr>
          <w:rtl/>
          <w:cs/>
          <w:lang w:val="ar_AE" w:bidi="ar_AE"/>
        </w:rPr>
        <w:t xml:space="preserve">ويتحدث بولس عن كيف سيحفظ الله رسالة الإنجيل إلى </w:t>
      </w:r>
      <w:r>
        <w:rPr>
          <w:b/>
          <w:rtl/>
          <w:cs/>
          <w:lang w:val="ar_AE" w:bidi="ar_AE"/>
        </w:rPr>
        <w:t>ذلك اليوم</w:t>
      </w:r>
      <w:r>
        <w:rPr>
          <w:rtl/>
          <w:cs/>
          <w:lang w:val="ar_AE" w:bidi="ar_AE"/>
        </w:rPr>
        <w:t>. وهذا يشير إلى اليوم الأخير الذي سيعود فيه يسوع إلى الأرض ليكافئ الناس أو يدينهم.</w:t>
      </w:r>
    </w:p>
    <w:p>
      <w:pPr>
        <w:bidi/>
      </w:pPr>
      <w:r>
        <w:rPr>
          <w:rtl/>
          <w:cs/>
          <w:lang w:val="ar_AE" w:bidi="ar_AE"/>
        </w:rPr>
      </w:r>
      <w:r>
        <w:rPr>
          <w:rtl/>
          <w:cs/>
          <w:lang w:val="ar_AE" w:bidi="ar_AE"/>
        </w:rPr>
        <w:t xml:space="preserve">توقَّفوا هنا وناقشوا معًا كمجموعة كيف ستصفون فكرة "ذلك اليوم". وإذا كنتم قد ترجمتم هذه الفكرة من قبل في سفرٍ آخر من الكتاب المقدس، فاستخدموا الكلمة أو العبارة نفسها التي استخدمتموها هناك.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 xml:space="preserve">استمعوا إلى نسخة صوتية من رسالة تيموثاوس الثانية 1: 6 - 14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1:15–18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تيموثاوس الثانية 1: 15- 18 واحفظوا هذا المقطع في قلوبكم.</w:t>
      </w:r>
    </w:p>
    <w:p>
      <w:pPr>
        <w:bidi/>
      </w:pPr>
      <w:r>
        <w:rPr>
          <w:rtl/>
          <w:cs/>
          <w:lang w:val="ar_AE" w:bidi="ar_AE"/>
        </w:rPr>
      </w:r>
      <w:r>
        <w:rPr>
          <w:rtl/>
          <w:cs/>
          <w:lang w:val="ar_AE" w:bidi="ar_AE"/>
        </w:rPr>
        <w:t xml:space="preserve">استمعوا إلى نسخة صوتية من رسالة تيموثاوس الثانية 1: 15- 18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 يسوع، أو الروح القدس؟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تيموثاوس الثانية 1 :15 - 18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تتذكرون كيف أبلغ بولس تيموثاوس ألا يخجل من رسالة المسيح، وألا يخجل من بولس الذي كان في السجن. في هذه الفقرة، يقدّم بولس لتيموثاوس أمثلةً على كيفية تفاعل أشخاصٍ مختلفين مع وجود بولس في السجن. ويصف بولس أولًا أشخاصًا كانوا قد خجلوا من بولس، ولا سيما فِيجَلُّس وهَرْمُوجَانِس. ثم يصف بولس مؤمنًا قويًا لم يخجل من بولس، وهو أُنِيسِيفُورُس.</w:t>
      </w:r>
    </w:p>
    <w:p>
      <w:pPr>
        <w:bidi/>
      </w:pPr>
      <w:r>
        <w:rPr>
          <w:rtl/>
          <w:cs/>
          <w:lang w:val="ar_AE" w:bidi="ar_AE"/>
        </w:rPr>
      </w:r>
      <w:r>
        <w:rPr>
          <w:rtl/>
          <w:cs/>
          <w:lang w:val="ar_AE" w:bidi="ar_AE"/>
        </w:rPr>
        <w:t>يقدِّم بولس المثال السيئ أولًا. فيقول بولس إن جميع الذين في آسيا قد تخلوا عنه، بما في ذلك فيجلس وهرموجانس. في ذلك الوقت، كانت مقاطعة آسيا مقاطعة كبيرة في الإمبراطورية الرومانية. وكانت مقاطعة آسيا تقع في الجزء الغربي من دولة تركيا الحديثة. وكانت أفسس أهم مدينة في مقاطعة آسيا. وكما تتذكرون، فإن بولس خدم لفترة طويلة من الوقت ليبني كنيسة أفسس.</w:t>
      </w:r>
    </w:p>
    <w:p>
      <w:pPr>
        <w:bidi/>
      </w:pPr>
      <w:r>
        <w:rPr>
          <w:rtl/>
          <w:cs/>
          <w:lang w:val="ar_AE" w:bidi="ar_AE"/>
        </w:rPr>
      </w:r>
      <w:r>
        <w:rPr>
          <w:rtl/>
          <w:cs/>
          <w:lang w:val="ar_AE" w:bidi="ar_AE"/>
        </w:rPr>
        <w:t>يقول بولس إن جميع هؤلاء الناس في آسيا قد ارتدُّوا عنه. وربما كان هؤلاء الناس قد ارتدوا عن الرسالة المسيحية. لكن الأمر المؤكد هو أن هؤلاء الناس ارتدوا عن بولس. ربما تخلى هؤلاء الأشخاص عن بولس لأنه كان قد اعتُقِل وأصبح يُنظر إليه كمجرم أمام العامة، فخافوا أو خجلوا من أن يكونوا مرتبطين به بعد ذلك. وكان فِيجَلُّس وهَرْمُوجَانِس جزءًا من مجموعة الناس في مقاطعة آسيا الذين انفصلوا عن بولس. وكان تيموثاوس يعرف من هما فِيجَلُّس وَهَرْمُوجَانِس، لكننا لا نعرف. وعندما اختار فِيجَلُّس وهَرْمُوجَانِس أن ينفصلا عن بولس، لا بد أن ذلك آلم بولس بشدة. يقول بولس: "جميع الذين في آسيا"، قد ارتدوا عنه. وهنا يُعبِّر بولس عن مشاعر قوية. وربما كان بولس يبالغ. ونحن نعرف أن تيموثاوس وأونيسيفورس على سبيل المثال، لم يتركا بولس.</w:t>
      </w:r>
    </w:p>
    <w:p>
      <w:pPr>
        <w:bidi/>
      </w:pPr>
      <w:r>
        <w:rPr>
          <w:rtl/>
          <w:cs/>
          <w:lang w:val="ar_AE" w:bidi="ar_AE"/>
        </w:rPr>
      </w:r>
      <w:r>
        <w:rPr>
          <w:rtl/>
          <w:cs/>
          <w:lang w:val="ar_AE" w:bidi="ar_AE"/>
        </w:rPr>
        <w:t xml:space="preserve">توقفوا هنا وناقشوا معًا كمجموعة موقفًا تخلى فيه عنكم شخص مقرَّب أو خذلكم في لحظة احتياج كنتم فيها. لا تشاركوا إذا كانت الذكرى مؤلمة جدًا أو غير ملائمة لذكرها للمجموعة. أوقِفوا الاستماع إلى هذا التسجيل الصوتي هنا. </w:t>
      </w:r>
    </w:p>
    <w:p>
      <w:pPr>
        <w:bidi/>
      </w:pPr>
      <w:r>
        <w:rPr>
          <w:rtl/>
          <w:cs/>
          <w:lang w:val="ar_AE" w:bidi="ar_AE"/>
        </w:rPr>
      </w:r>
      <w:r>
        <w:rPr>
          <w:rtl/>
          <w:cs/>
          <w:lang w:val="ar_AE" w:bidi="ar_AE"/>
        </w:rPr>
        <w:t>لا يريد بولس أن يتركه تيموثاوس كما فعل فِيجَلُّس وهَرْمُوجَانِس. والآن، يقدِّم بولس لتيموثاوس مثالاً إيجابيًا من خلال أنيسيفورس. يشعر بولس بامتنانٍ كبيرٍ تجاه أنيسيفورس، لدرجة أنه يرفع صلاةً لطلب البركة له مرتين. يبدأ بولس بصلاة قصيرة طلبًا للرحمة لبيت أنيسيفورس. ويبدو أن الفكرة هي: "ليتغمد الله برحمته بيت أنيسيفورس بالطريقة نفسها التي رحمني بها." يطلب بولس من الله أن يُظهِر الرحمة والرأفة لبيت أونيسيفوروس، تمامًا كما أظهر أونيسيفوروس الرحمة تجاه بولس. فَقَدْ "أنعش" أو أراح أنيسيفورس بولس مرات كثيرة. ومن المؤكد أن أونيسيفوروس زار بولس في السجن، وربما قدَّم له الطعام أو أي شيء آخر كان بولس يحتاجه. في الثقافة الرومانية، كان أصدقاء السجناء وأفراد عائلاتهم غالبًا ما يتولون مسؤولية توفير الطعام وغيره من المستلزمات الضرورية لسجناء أمثال بولس.</w:t>
      </w:r>
    </w:p>
    <w:p>
      <w:pPr>
        <w:bidi/>
      </w:pPr>
      <w:r>
        <w:rPr>
          <w:rtl/>
          <w:cs/>
          <w:lang w:val="ar_AE" w:bidi="ar_AE"/>
        </w:rPr>
      </w:r>
      <w:r>
        <w:rPr>
          <w:rtl/>
          <w:cs/>
          <w:lang w:val="ar_AE" w:bidi="ar_AE"/>
        </w:rPr>
        <w:t xml:space="preserve">توقَّفوا هنا وناقشوا معًا كمجموعة كيف يحصل السجناء على طعامهم في بلدكم. أوقِفوا الاستماع إلى هذا التسجيل الصوتي هنا. </w:t>
      </w:r>
    </w:p>
    <w:p>
      <w:pPr>
        <w:bidi/>
      </w:pPr>
      <w:r>
        <w:rPr>
          <w:rtl/>
          <w:cs/>
          <w:lang w:val="ar_AE" w:bidi="ar_AE"/>
        </w:rPr>
      </w:r>
      <w:r>
        <w:rPr>
          <w:rtl/>
          <w:cs/>
          <w:lang w:val="ar_AE" w:bidi="ar_AE"/>
        </w:rPr>
        <w:t>ثم يمدح بولس أونيسيفوروس لأنه لم يخجل من سلسلته. وهذا بالضبط هو ما طلب بولس من تيموثاوس أن يفعله في وقت سابق من هذه الرسالة: ألا يخجل من بولس، الذي كان في السجن. على الرغم من أن فِيجَلُّس وهَرْمُوجَانِس قد خجلا من بولس، إلا أن أونيسيفوروس كان مستعدًا لأن يُعرَف بارتباطه ببولس وهو في السجن، حتى وإن كان ذلك ينطوي على خطر بالنسبة له. أدرك أونيسيفوروس أن بولس كان قد تم تقييده بالسلاسل وتم وضعه في السجن لأنه كان يُعلن عن يسوع المسيح بأمانة. وأدرك أونيسيفوروس أن هناك دائمًا مخاطرة عندما نجهر بإيماننا بيسوع علنًا.</w:t>
      </w:r>
    </w:p>
    <w:p>
      <w:pPr>
        <w:bidi/>
      </w:pPr>
      <w:r>
        <w:rPr>
          <w:rtl/>
          <w:cs/>
          <w:lang w:val="ar_AE" w:bidi="ar_AE"/>
        </w:rPr>
      </w:r>
      <w:r>
        <w:rPr>
          <w:rtl/>
          <w:cs/>
          <w:lang w:val="ar_AE" w:bidi="ar_AE"/>
        </w:rPr>
        <w:t xml:space="preserve">توقَّفوا هنا وناقشوا الطرق التي قد يضغط بها غير المسيحيين على المؤمنين المسيحيين أو يضطهدونهم في ثقافتكم وبلدكم. أوقِفوا الاستماع إلى هذا التسجيل الصوتي هنا. </w:t>
      </w:r>
    </w:p>
    <w:p>
      <w:pPr>
        <w:bidi/>
      </w:pPr>
      <w:r>
        <w:rPr>
          <w:rtl/>
          <w:cs/>
          <w:lang w:val="ar_AE" w:bidi="ar_AE"/>
        </w:rPr>
      </w:r>
      <w:r>
        <w:rPr>
          <w:rtl/>
          <w:cs/>
          <w:lang w:val="ar_AE" w:bidi="ar_AE"/>
        </w:rPr>
        <w:t>إنّ مثالًا ممتازًا لما فعله أونيسيفوروس من أجل بولس هو أنه عندما وصل أونيسيفوروس إلى روما، بحث عن بولس بكل اجتهاد حتى وجده. وكانت روما عاصمة الإمبراطورية الرومانية بأكملها، وأهم مدينة في أيام بولس. في نهاية سفر الأعمال، كان بولس تحت الإقامة الجبرية في روما، ولذلك كان من السهل أن يجده في ذلك الوقت. ولكن بما أن أونيسيفوروس وجد صعوبة في العثور على بولس، فإن معظم المُعَلِّمين يعتقدون أن بولس كتب رسالة تيموثاوس الثانية بعد أحداث سفر أعمال الرسل، وأن بولس الآن في سجن منفصل.</w:t>
      </w:r>
    </w:p>
    <w:p>
      <w:pPr>
        <w:bidi/>
      </w:pPr>
      <w:r>
        <w:rPr>
          <w:rtl/>
          <w:cs/>
          <w:lang w:val="ar_AE" w:bidi="ar_AE"/>
        </w:rPr>
      </w:r>
      <w:r>
        <w:rPr>
          <w:rtl/>
          <w:cs/>
          <w:lang w:val="ar_AE" w:bidi="ar_AE"/>
        </w:rPr>
        <w:t xml:space="preserve">توقَّفوا هنا وانظروا إلى خريطة تُظهر أين تقع روما في دولة إيطاليا الحالية. لاحظوا مدى بُعد هذه المسافة عن أفسس، التي جاء منها أونيسيفوروس وحيث كان تيموثاوس موجودًا. أوقِفوا الاستماع إلى هذا التسجيل الصوتي هنا. </w:t>
      </w:r>
    </w:p>
    <w:p>
      <w:pPr>
        <w:bidi/>
      </w:pPr>
      <w:r>
        <w:rPr>
          <w:rtl/>
          <w:cs/>
          <w:lang w:val="ar_AE" w:bidi="ar_AE"/>
        </w:rPr>
      </w:r>
      <w:r>
        <w:rPr>
          <w:rtl/>
          <w:cs/>
          <w:lang w:val="ar_AE" w:bidi="ar_AE"/>
        </w:rPr>
        <w:t>بينما يتأمل بولس في الشجاعة والمحبة اللتين اتسمت بهما خدمة أونيسيفوروس له، تتحرك نفسه مجددًا ليطلب بركة لأونيسيفوروس. وهي أنه كما تحلَّى أونيسيفوروس بالرحمة ووجد بولس، فليجد رحمة من يسوع في يوم الدينونة الأخير العظيم. في الفقرة السابقة، استخدم بولس التعبير نفسه "ذلك اليوم" للإشارة إلى اليوم الذي يقع في نهاية التاريخ، حين يعود يسوع ليدين جميع الناس. سنحتاج جميعًا إلى رحمة يسوع في ذلك اليوم. ويعرف بولس تعاليم يسوع أن الذين هم رحماء سيُباركون لأنهم سيجدون رحمة من الله في اليوم الأخير. ولذلك يبدو أن بولس كان واثقًا من أن يسوع، الذي هو رحيم، سيمنح الرحمة لأونيسيفوروس، الذي كان أيضًا رحيمًا.</w:t>
      </w:r>
    </w:p>
    <w:p>
      <w:pPr>
        <w:bidi/>
      </w:pPr>
      <w:r>
        <w:rPr>
          <w:rtl/>
          <w:cs/>
          <w:lang w:val="ar_AE" w:bidi="ar_AE"/>
        </w:rPr>
      </w:r>
      <w:r>
        <w:rPr>
          <w:rtl/>
          <w:cs/>
          <w:lang w:val="ar_AE" w:bidi="ar_AE"/>
        </w:rPr>
        <w:t>ويُذَكِّر بولس تيموثاوس بكل الخدمة، أو العمل الشاق الذي قام به أونيسيفوروس في أفسس. ولا نعرف بالضبط ما هي هذه الخدمة، لكن من الواضح أن أونيسيفوروس كان نشيطًا في خدمة بولس والجماعة المسيحية لفترة طويلة قبل أن يأتي أونيسيفوروس إلى روما ويساعد بولس هناك. ومع أننا لا نستطيع إلا أن نُخمِّن التفاصيل، إلا أن تيموثاوس كان يعرف جيدًا الطرق والأوقات العديدة التي خدم بها أونيسيفوروس الجماعة المسيحية في أفسس.</w:t>
      </w:r>
    </w:p>
    <w:p>
      <w:pPr>
        <w:bidi/>
      </w:pPr>
      <w:r>
        <w:rPr>
          <w:rtl/>
          <w:cs/>
          <w:lang w:val="ar_AE" w:bidi="ar_AE"/>
        </w:rPr>
      </w:r>
      <w:r>
        <w:rPr>
          <w:rtl/>
          <w:cs/>
          <w:lang w:val="ar_AE" w:bidi="ar_AE"/>
        </w:rPr>
        <w:t xml:space="preserve">توقَّفوا هنا وناقشوا الطرق العديدة التي يمكن بها للمسيحيين الأفراد أن يخدموا قضية يسوع والكنيسة في قريتكم أو مدينتكم. وما هي أنواع الخدمة التي قام بها آخرون لكم ولكنيستكم؟ أوقِفوا الاستماع إلى هذا التسجيل الصوتي هنا. </w:t>
      </w:r>
    </w:p>
    <w:p>
      <w:pPr>
        <w:bidi/>
      </w:pPr>
      <w:r>
        <w:rPr>
          <w:rtl/>
          <w:cs/>
          <w:lang w:val="ar_AE" w:bidi="ar_AE"/>
        </w:rPr>
      </w:r>
      <w:r>
        <w:rPr>
          <w:rtl/>
          <w:cs/>
          <w:lang w:val="ar_AE" w:bidi="ar_AE"/>
        </w:rPr>
        <w:t>في هذا المقطع، قدَّم بولس لتيموثاوس مثالًا سلبيًا وآخر إيجابيًا لما يعنيه أن "لا تخجل من بولس وسلسلته". فشل فِيجَلُّس وهَرْمُوجَانِس وارتدا عن بولس الرسول المسجون. لكن أونيسيفوروس اتّبع الرب بشجاعة، وأعلن ارتباطه ببولس، وذلك حين كان بولس في سجن روماني.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تيموثاوس الثانية 1 :15 - 18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يقدِّم بولس مثالًا سلبيًا يجب على تيموثاوس أن يتجنبه. لقد خجل فِيجَلُّس وهَرْمُوجَانِس والعديد من الأشخاص الآخرين في أفسس ومقاطعة آسيا، من بولس وارتدُّوا عنه.</w:t>
      </w:r>
    </w:p>
    <w:p>
      <w:pPr>
        <w:bidi/>
      </w:pPr>
      <w:r>
        <w:rPr>
          <w:rtl/>
          <w:cs/>
          <w:lang w:val="ar_AE" w:bidi="ar_AE"/>
        </w:rPr>
      </w:r>
      <w:r>
        <w:rPr>
          <w:b/>
          <w:rtl/>
          <w:cs/>
          <w:lang w:val="ar_AE" w:bidi="ar_AE"/>
        </w:rPr>
        <w:t>في المشهد الثاني:</w:t>
      </w:r>
      <w:r>
        <w:rPr>
          <w:rtl/>
          <w:cs/>
          <w:lang w:val="ar_AE" w:bidi="ar_AE"/>
        </w:rPr>
        <w:t xml:space="preserve"> يقدِّم بولس مثالًا إيجابيًا يجب على تيموثاوس أن يتبعه. لم يخجل أونيسيفوروس من بولس، بل جاء إليه وساعده. ويذكر بولس الأشياء الصالحة التي فعلها أونيسيفوروس، ويصلِّي بولس لطلب البركة على أونيسيفوروس وبيت أونيسيفوروس.</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 الذي يستمع إلى هذه الكلمات</w:t>
      </w:r>
    </w:p>
    <w:p>
      <w:pPr>
        <w:pStyle w:val="ListBullet"/>
        <w:bidi/>
        <w:spacing w:line="240" w:lineRule="auto"/>
        <w:ind w:left="720"/>
      </w:pPr>
      <w:r>
        <w:rPr>
          <w:rtl/>
          <w:cs/>
          <w:lang w:val="ar_AE" w:bidi="ar_AE"/>
        </w:rPr>
      </w:r>
      <w:r>
        <w:rPr>
          <w:rtl/>
          <w:cs/>
          <w:lang w:val="ar_AE" w:bidi="ar_AE"/>
        </w:rPr>
        <w:t>فِيجَلُّس وهَرْمُوجَانِس</w:t>
      </w:r>
    </w:p>
    <w:p>
      <w:pPr>
        <w:pStyle w:val="ListBullet"/>
        <w:bidi/>
        <w:spacing w:line="240" w:lineRule="auto"/>
        <w:ind w:left="720"/>
      </w:pPr>
      <w:r>
        <w:rPr>
          <w:rtl/>
          <w:cs/>
          <w:lang w:val="ar_AE" w:bidi="ar_AE"/>
        </w:rPr>
      </w:r>
      <w:r>
        <w:rPr>
          <w:rtl/>
          <w:cs/>
          <w:lang w:val="ar_AE" w:bidi="ar_AE"/>
        </w:rPr>
        <w:t>الأشخاص الآخرون في مقاطعة آسيا الذين ارتدُّوا عن بولس</w:t>
      </w:r>
    </w:p>
    <w:p>
      <w:pPr>
        <w:pStyle w:val="ListBullet"/>
        <w:bidi/>
        <w:spacing w:line="240" w:lineRule="auto"/>
        <w:ind w:left="720"/>
      </w:pPr>
      <w:r>
        <w:rPr>
          <w:rtl/>
          <w:cs/>
          <w:lang w:val="ar_AE" w:bidi="ar_AE"/>
        </w:rPr>
      </w:r>
      <w:r>
        <w:rPr>
          <w:rtl/>
          <w:cs/>
          <w:lang w:val="ar_AE" w:bidi="ar_AE"/>
        </w:rPr>
        <w:t>أونيسيفوروس</w:t>
      </w:r>
    </w:p>
    <w:p>
      <w:pPr>
        <w:pStyle w:val="ListBullet"/>
        <w:bidi/>
        <w:spacing w:line="240" w:lineRule="auto"/>
        <w:ind w:left="720"/>
      </w:pPr>
      <w:r>
        <w:rPr>
          <w:rtl/>
          <w:cs/>
          <w:lang w:val="ar_AE" w:bidi="ar_AE"/>
        </w:rPr>
      </w:r>
      <w:r>
        <w:rPr>
          <w:rtl/>
          <w:cs/>
          <w:lang w:val="ar_AE" w:bidi="ar_AE"/>
        </w:rPr>
        <w:t>والرب، على الأرجح المسيح يسوع</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بينما تتخيلون المشهد الأول، تصوروا بولس وجميع الذين ارتدوا عن بولس، بما في ذلك فِيجَلُّس وهَرْمُوجَانِس، وكثيرين آخرين. تخيّلوا من عسى أن يكون فِيجِلُّس وهَرْمُوجَانِس: من المحتمل أن هذين الرجلين كانا قائدين في الكنيسة، وربما كانا من الأصدقاء المقرَّبين لبولس. كلما كان هذان الرجلان أقرب إلى بولس، كان ذلك بالضرورة أكثر إيلامًا لبولس عندما ارتدا عنه. </w:t>
      </w:r>
    </w:p>
    <w:p>
      <w:pPr>
        <w:bidi/>
      </w:pPr>
      <w:r>
        <w:rPr>
          <w:rtl/>
          <w:cs/>
          <w:lang w:val="ar_AE" w:bidi="ar_AE"/>
        </w:rPr>
      </w:r>
      <w:r>
        <w:rPr>
          <w:rtl/>
          <w:cs/>
          <w:lang w:val="ar_AE" w:bidi="ar_AE"/>
        </w:rPr>
        <w:t xml:space="preserve">توقَّفوا هنا وناقشوا من قد يكون فِيجَلُّس وهَرْمُوجَانِس. أوقِفوا الاستماع إلى هذا التسجيل الصوتي هنا. </w:t>
      </w:r>
    </w:p>
    <w:p>
      <w:pPr>
        <w:bidi/>
      </w:pPr>
      <w:r>
        <w:rPr>
          <w:rtl/>
          <w:cs/>
          <w:lang w:val="ar_AE" w:bidi="ar_AE"/>
        </w:rPr>
      </w:r>
      <w:r>
        <w:rPr>
          <w:rtl/>
          <w:cs/>
          <w:lang w:val="ar_AE" w:bidi="ar_AE"/>
        </w:rPr>
        <w:t>نحن لا نعلم بالضبط ما حدث عندما ارتد جميع أعضاء الكنيسة من آسيا عن بولس، لكن يمكننا أن نتخيل. هل ارتد أعضاء الكنيسة عن الإيمان المسيحيّ أيضًا؟ هل اختفى أعضاء الكنيسة عندما أُلقي القبض على بولس، كما فعل تلاميذ يسوع عندما أُلقي القبض على يسوع؟ كيف خذل أعضاء الكنيسة هؤلاء بولس؟</w:t>
      </w:r>
    </w:p>
    <w:p>
      <w:pPr>
        <w:bidi/>
      </w:pPr>
      <w:r>
        <w:rPr>
          <w:rtl/>
          <w:cs/>
          <w:lang w:val="ar_AE" w:bidi="ar_AE"/>
        </w:rPr>
      </w:r>
      <w:r>
        <w:rPr>
          <w:rtl/>
          <w:cs/>
          <w:lang w:val="ar_AE" w:bidi="ar_AE"/>
        </w:rPr>
        <w:t xml:space="preserve">توقَّفوا هنا وناقشوا هذه الأسئلة: كيف تخلَّى أعضاء الكنيسة هؤلاء من آسيا عن بولس؟ أوقِفوا الاستماع إلى هذا التسجيل الصوتي هنا. </w:t>
      </w:r>
    </w:p>
    <w:p>
      <w:pPr>
        <w:bidi/>
      </w:pPr>
      <w:r>
        <w:rPr>
          <w:rtl/>
          <w:cs/>
          <w:lang w:val="ar_AE" w:bidi="ar_AE"/>
        </w:rPr>
      </w:r>
      <w:r>
        <w:rPr>
          <w:rtl/>
          <w:cs/>
          <w:lang w:val="ar_AE" w:bidi="ar_AE"/>
        </w:rPr>
        <w:t>بينما تتخيلون المشهد الثاني، فكّروا في الكيفية التي ربما قدّم بها أهل بيت أونيسيفورس بأكمله الدعمَ لبولس. نحن لا نعرف على وجه اليقين، لكن هل بقي بولس في بيتهم؟ هل قدمت العائلة مساهمات مالية لخدمة بولس؟ وهل دعمت العائلة أباهم أونيسيفوروس عندما ذهب إلى روما؟ هل ذهب أونيسيفوروس إلى روما لأسباب تجارية أم تحديدًا ليساعد بولس؟</w:t>
      </w:r>
    </w:p>
    <w:p>
      <w:pPr>
        <w:bidi/>
      </w:pPr>
      <w:r>
        <w:rPr>
          <w:rtl/>
          <w:cs/>
          <w:lang w:val="ar_AE" w:bidi="ar_AE"/>
        </w:rPr>
      </w:r>
      <w:r>
        <w:rPr>
          <w:rtl/>
          <w:cs/>
          <w:lang w:val="ar_AE" w:bidi="ar_AE"/>
        </w:rPr>
        <w:t xml:space="preserve">توقَّفوا هنا وناقشوا هذه الأسئلة. أوقِفوا الاستماع إلى هذا التسجيل الصوتي هنا. </w:t>
      </w:r>
    </w:p>
    <w:p>
      <w:pPr>
        <w:bidi/>
      </w:pPr>
      <w:r>
        <w:rPr>
          <w:rtl/>
          <w:cs/>
          <w:lang w:val="ar_AE" w:bidi="ar_AE"/>
        </w:rPr>
      </w:r>
      <w:r>
        <w:rPr>
          <w:rtl/>
          <w:cs/>
          <w:lang w:val="ar_AE" w:bidi="ar_AE"/>
        </w:rPr>
        <w:t>لسنا متأكدين من نوع المكان الذي سُجن فيه بولس. ولكن، كيف تتخيلون طبيعة المكان الذي سُجن فيه بولس، إذا كان العثور عليه قد تطلَّب من أونيسيفوروس بحثًا شاقًا، وربما طويلًا؟ كيف سيكون الحال بالنسبة لبولس أن يُسجن هناك؟</w:t>
      </w:r>
    </w:p>
    <w:p>
      <w:pPr>
        <w:bidi/>
      </w:pPr>
      <w:r>
        <w:rPr>
          <w:rtl/>
          <w:cs/>
          <w:lang w:val="ar_AE" w:bidi="ar_AE"/>
        </w:rPr>
      </w:r>
      <w:r>
        <w:rPr>
          <w:rtl/>
          <w:cs/>
          <w:lang w:val="ar_AE" w:bidi="ar_AE"/>
        </w:rPr>
        <w:t>على خلاف فِيجَلُّس وهَرْمُوجَانِس، لم يخجل أونيسيفوروس من سلاسل بولس. يستخدم بولس أحيانًا تعبير "في سلاسل" بمعناه العام للإشارة إلى كونه في السجن. في هذه الحالة، قيَّدت السلطات حرفيًا بولس بالسلاسل. كان بعض المسيحيين يخشون الاختلاط ببولس لأنه كان مقيدًا بالسلاسل كمجرم. لكن ليس أونيسيفوروس، الذي أحب بولس ورسالته عن المسيح!</w:t>
      </w:r>
    </w:p>
    <w:p>
      <w:pPr>
        <w:bidi/>
      </w:pPr>
      <w:r>
        <w:rPr>
          <w:rtl/>
          <w:cs/>
          <w:lang w:val="ar_AE" w:bidi="ar_AE"/>
        </w:rPr>
      </w:r>
      <w:r>
        <w:rPr>
          <w:rtl/>
          <w:cs/>
          <w:lang w:val="ar_AE" w:bidi="ar_AE"/>
        </w:rPr>
        <w:t xml:space="preserve">توقَّفوا هنا وناقشوا معًا كمجموعة كيف ستصفون السلاسل لتُظهروا أن بولس كان مقيدًا بشكل فعلي في سلاسل في السجن كمجرم. أوقِفوا الاستماع إلى هذا التسجيل الصوتي هنا. </w:t>
      </w:r>
    </w:p>
    <w:p>
      <w:pPr>
        <w:bidi/>
      </w:pPr>
      <w:r>
        <w:rPr>
          <w:rtl/>
          <w:cs/>
          <w:lang w:val="ar_AE" w:bidi="ar_AE"/>
        </w:rPr>
      </w:r>
      <w:r>
        <w:rPr>
          <w:rtl/>
          <w:cs/>
          <w:lang w:val="ar_AE" w:bidi="ar_AE"/>
        </w:rPr>
        <w:t xml:space="preserve">يستخدم بولس فكرة العثور على شيء ما مرتين بالقرب من نهاية مقطعنا. يفعل بولس هذا لغرض، لتأكيد شيء ما. يقول بولس في حقيقة الأمر، لقد أظهر أونيسيفوروس رحمةً ووجدني؛ فليمنح الربُ أونيسيفوروسَ أن يجد رحمةً من الرب في ذلك اليوم. على الأرجح، كان بولس يتحدث عن الرب يسوع، الذي كان رحيمًا والذي سيدين جميع الناس عندما يعود إلى الأرض. ويبدو أن بولس يؤكد هذا: كما أظهر أونيسيفوروس الرحمة ووجد بولس في السجن، ليجد أونيسيفوروس رحمةً من يسوع في ذلك اليوم العظيم الأخير، حين يأتي يسوع ليدين. </w:t>
      </w:r>
    </w:p>
    <w:p>
      <w:pPr>
        <w:bidi/>
      </w:pPr>
      <w:r>
        <w:rPr>
          <w:rtl/>
          <w:cs/>
          <w:lang w:val="ar_AE" w:bidi="ar_AE"/>
        </w:rPr>
      </w:r>
      <w:r>
        <w:rPr>
          <w:rtl/>
          <w:cs/>
          <w:lang w:val="ar_AE" w:bidi="ar_AE"/>
        </w:rPr>
        <w:t>وتُظهر حقيقة أن بولس يصلي صلاة أخرى طلبًا للبركة من أجل أونيسيفوروس مدى امتنانه لما فعله أونيسيفوروس. وينتهي مقطعنا بتذكير بولس لتيموثاوس بمدى كثرة الأشياء التي فعلها أونيسيفوروس لبولس وللجماعة المسيحيّة في أفسس في أيام سابقة. نحن لا نعرف على وجه اليقين، لكن ما هي الأشياء التي تعتقدون أن أونيسيفوروس قد يكون فعلها لتجعل بولس يتحدث عن "كل الخدمة التي قدَّمها"؟</w:t>
      </w:r>
    </w:p>
    <w:p>
      <w:pPr>
        <w:bidi/>
      </w:pPr>
      <w:r>
        <w:rPr>
          <w:rtl/>
          <w:cs/>
          <w:lang w:val="ar_AE" w:bidi="ar_AE"/>
        </w:rPr>
      </w:r>
      <w:r>
        <w:rPr>
          <w:rtl/>
          <w:cs/>
          <w:lang w:val="ar_AE" w:bidi="ar_AE"/>
        </w:rPr>
        <w:t>توقَّفوا هنا وناقشوا الطرق العديدة التي ربما ساعد بها أونيسيفوروس بولس الرسول عندما كان يعيش ويخدم في مدينة أفسس. كيف ستظهرون أن بولس كان ممتنًا في صلاته؟ أوقِفوا الاستماع إلى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فعلكم هذا، قد ترغبون في الحصول على رسومات أو أشياء لتمثيل بولس، وفِيجَلُّس وهَرْمُوجَانِس، وأهل مقاطعة آسيا الذين رفضوا بولس، وبالطبع أونيسيفوروس كشخصيات في القصة. فكِّروا في كيف تريدون أن تضمُّوا تيموثاوس المستمع، في عرضكم لهذين المشهدين.</w:t>
      </w:r>
    </w:p>
    <w:p>
      <w:pPr>
        <w:bidi/>
      </w:pPr>
      <w:r>
        <w:rPr>
          <w:rtl/>
          <w:cs/>
          <w:lang w:val="ar_AE" w:bidi="ar_AE"/>
        </w:rPr>
      </w:r>
      <w:r>
        <w:rPr>
          <w:rtl/>
          <w:cs/>
          <w:lang w:val="ar_AE" w:bidi="ar_AE"/>
        </w:rPr>
        <w:t>في المشهد الأول: يقدِّم بولس مثالًا سلبيًا يجب على تيموثاوس أن يتجنبه. وفي المشهد الثاني، يقدِّم بولس مثالًا إيجابيًا يجب على تيموثاوس أن يتبعه، ويتحدث عن بركة مزدوجة لأونيسيفوروس. فأونيسيفوروس يُعد مثالًا لتيموثاوس على الكيفية التي ينبغي أن يتعامل بها المرء مع بولس، حتى عندما ألقي القبض عليه من قِبَل السلطات بسبب الكرازة عن يسوع المسيح.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تيموثاوس الثانية 1 :15 - 18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 الذي يستمع إلى هذه الكلمات</w:t>
      </w:r>
    </w:p>
    <w:p>
      <w:pPr>
        <w:pStyle w:val="ListBullet"/>
        <w:bidi/>
        <w:spacing w:line="240" w:lineRule="auto"/>
        <w:ind w:left="720"/>
      </w:pPr>
      <w:r>
        <w:rPr>
          <w:rtl/>
          <w:cs/>
          <w:lang w:val="ar_AE" w:bidi="ar_AE"/>
        </w:rPr>
      </w:r>
      <w:r>
        <w:rPr>
          <w:rtl/>
          <w:cs/>
          <w:lang w:val="ar_AE" w:bidi="ar_AE"/>
        </w:rPr>
        <w:t>فِيجَلُّس وهَرْمُوجَانِس</w:t>
      </w:r>
    </w:p>
    <w:p>
      <w:pPr>
        <w:pStyle w:val="ListBullet"/>
        <w:bidi/>
        <w:spacing w:line="240" w:lineRule="auto"/>
        <w:ind w:left="720"/>
      </w:pPr>
      <w:r>
        <w:rPr>
          <w:rtl/>
          <w:cs/>
          <w:lang w:val="ar_AE" w:bidi="ar_AE"/>
        </w:rPr>
      </w:r>
      <w:r>
        <w:rPr>
          <w:rtl/>
          <w:cs/>
          <w:lang w:val="ar_AE" w:bidi="ar_AE"/>
        </w:rPr>
        <w:t>الأشخاص الآخرون في مقاطعة آسيا الذين ارتدُّوا عن بولس</w:t>
      </w:r>
    </w:p>
    <w:p>
      <w:pPr>
        <w:pStyle w:val="ListBullet"/>
        <w:bidi/>
        <w:spacing w:line="240" w:lineRule="auto"/>
        <w:ind w:left="720"/>
      </w:pPr>
      <w:r>
        <w:rPr>
          <w:rtl/>
          <w:cs/>
          <w:lang w:val="ar_AE" w:bidi="ar_AE"/>
        </w:rPr>
      </w:r>
      <w:r>
        <w:rPr>
          <w:rtl/>
          <w:cs/>
          <w:lang w:val="ar_AE" w:bidi="ar_AE"/>
        </w:rPr>
        <w:t>أونيسيفوروس</w:t>
      </w:r>
    </w:p>
    <w:p>
      <w:pPr>
        <w:pStyle w:val="ListBullet"/>
        <w:bidi/>
        <w:spacing w:line="240" w:lineRule="auto"/>
        <w:ind w:left="720"/>
      </w:pPr>
      <w:r>
        <w:rPr>
          <w:rtl/>
          <w:cs/>
          <w:lang w:val="ar_AE" w:bidi="ar_AE"/>
        </w:rPr>
      </w:r>
      <w:r>
        <w:rPr>
          <w:rtl/>
          <w:cs/>
          <w:lang w:val="ar_AE" w:bidi="ar_AE"/>
        </w:rPr>
        <w:t>والرب، على الأرجح المسيح يسوع</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لحظات معينة خلال التمثيل، توقفوا واسألوا الشخص الذي يُمثِّل الشخصية: "ماذا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فيما يلي بعض الأمثلة التي قد تُستخدم في التمثيل الدرامي والإجابات المحتملة.</w:t>
      </w:r>
    </w:p>
    <w:p>
      <w:pPr>
        <w:bidi/>
      </w:pPr>
      <w:r>
        <w:rPr>
          <w:rtl/>
          <w:cs/>
          <w:lang w:val="ar_AE" w:bidi="ar_AE"/>
        </w:rPr>
      </w:r>
      <w:r>
        <w:rPr>
          <w:rtl/>
          <w:cs/>
          <w:lang w:val="ar_AE" w:bidi="ar_AE"/>
        </w:rPr>
        <w:t>في المشهد الأول، مثِّلوا كيف ارتدّ (تخلّى) فِيجَلُّس وهَرْمُوجَانِس والعديد من الأشخاص الآخرين في مقاطعة آسيا عن بولس.</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قد تفكرون في تقسيم المشهد الثاني إلى جزأين. أولًا، يمكنكم أن تصوّروا أونيسيفوروس وهو يبحث في جميع أنحاء روما عن سجن بولس، ثم يجده أخيرًا ويريحه بتقديم الطعام وبأشكال أخرى من التشجيع والمعونة.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"بماذا تشعر أو فيمَ تفكّر الآن؟"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ثانيًا، قد تعرضون مشاهد قصيرة لبعض الطرق التي خدم بها أونيسيفوروس بولس وشعب الكنيسة في أفسس.</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يمكنكم أن تسألوا الشخص الذي يؤدي دور أونيسيفوروس: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يمكنكم أن تسألوا الشخص الذي يؤدي دور بولس: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تيموثاوس الثانية 1 :15 - 18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في هذا المقطع، يصلي بولس مرتين أن يمنح الله </w:t>
      </w:r>
      <w:r>
        <w:rPr>
          <w:b/>
          <w:rtl/>
          <w:cs/>
          <w:lang w:val="ar_AE" w:bidi="ar_AE"/>
        </w:rPr>
        <w:t>رحمة</w:t>
      </w:r>
      <w:r>
        <w:rPr>
          <w:rtl/>
          <w:cs/>
          <w:lang w:val="ar_AE" w:bidi="ar_AE"/>
        </w:rPr>
        <w:t xml:space="preserve"> لأونيسيفوروس ولبيت أونيسيفوروس. عندما يُظهر شخص رحمة لشخص آخر، فإنه يُظهر لطفًا أو اهتمامًا بشخص هو في حاجة ماسة. وهذه صلواتٌ بأن يرحم الله أُونيسيفوروس وعائلتَه أو يوليَهم رأفةً كلما كان هناك احتياج لديهم. ترجموا كلمة رحمة بالطريقة نفسها التي استخدمتموها في المقاطع السابقة، وانظروا كلمة رحمة في قاموس الكلمات الرئيسية إذا احتجتم إلى مزيد من المعلومات.</w:t>
      </w:r>
    </w:p>
    <w:p>
      <w:pPr>
        <w:bidi/>
      </w:pPr>
      <w:r>
        <w:rPr>
          <w:rtl/>
          <w:cs/>
          <w:lang w:val="ar_AE" w:bidi="ar_AE"/>
        </w:rPr>
      </w:r>
      <w:r>
        <w:rPr>
          <w:rtl/>
          <w:cs/>
          <w:lang w:val="ar_AE" w:bidi="ar_AE"/>
        </w:rPr>
        <w:t xml:space="preserve">يطلب بولس أن يُظهر </w:t>
      </w:r>
      <w:r>
        <w:rPr>
          <w:b/>
          <w:rtl/>
          <w:cs/>
          <w:lang w:val="ar_AE" w:bidi="ar_AE"/>
        </w:rPr>
        <w:t>الرب</w:t>
      </w:r>
      <w:r>
        <w:rPr>
          <w:rtl/>
          <w:cs/>
          <w:lang w:val="ar_AE" w:bidi="ar_AE"/>
        </w:rPr>
        <w:t xml:space="preserve"> رحمة لأونيسيفوروس في </w:t>
      </w:r>
      <w:r>
        <w:rPr>
          <w:b/>
          <w:rtl/>
          <w:cs/>
          <w:lang w:val="ar_AE" w:bidi="ar_AE"/>
        </w:rPr>
        <w:t>ذلك اليوم</w:t>
      </w:r>
      <w:r>
        <w:rPr>
          <w:rtl/>
          <w:cs/>
          <w:lang w:val="ar_AE" w:bidi="ar_AE"/>
        </w:rPr>
        <w:t>. ومن المحتمل أن كلمة الرب هنا تشير إلى المسيح، لكن من المحتمل أيضًا أنها تشير إلى الله الآب. ويشير تعبير ذلك اليوم إلى اليوم الأخير عندما يعود يسوع إلى الأرض ليكافئ الناس أو يدينهم. استخدموا الكلمات نفسها التي استخدمتموها في المقاطع السابقة لكلمة الرب ولتعبير ذلك اليوم، وانظروا كلمة الرب في قاموس الكلمات الرئيسية لمزيد من المعلومات.</w:t>
      </w:r>
    </w:p>
    <w:p>
      <w:pPr>
        <w:bidi/>
      </w:pPr>
      <w:r>
        <w:rPr>
          <w:rtl/>
          <w:cs/>
          <w:lang w:val="ar_AE" w:bidi="ar_AE"/>
        </w:rPr>
      </w:r>
      <w:r>
        <w:rPr>
          <w:rtl/>
          <w:cs/>
          <w:lang w:val="ar_AE" w:bidi="ar_AE"/>
        </w:rPr>
        <w:t xml:space="preserve">عندما يصلي بولس طالبًا بركة من أجل </w:t>
      </w:r>
      <w:r>
        <w:rPr>
          <w:b/>
          <w:rtl/>
          <w:cs/>
          <w:lang w:val="ar_AE" w:bidi="ar_AE"/>
        </w:rPr>
        <w:t>أهل بيت</w:t>
      </w:r>
      <w:r>
        <w:rPr>
          <w:rtl/>
          <w:cs/>
          <w:lang w:val="ar_AE" w:bidi="ar_AE"/>
        </w:rPr>
        <w:t xml:space="preserve"> أونيسيفوروس، فإنه لا يفكر في أونيسيفوروس فقط، بل يفكر أيضًا في زوجته وأبنائه. وكان تعبير "أهل البيت" في أيام الرومان يشير إلى العائلة الممتدة، التي كانت تشمل أيضًا العبيد الذين كانوا يعيشون مع العائلة. انظروا قاموس الكلمات الرئيسية لمزيد من المعلومات عن تعبير "أهل البيت". أونيسيفوروس هو رئيس هذه العائلة، ويبدو أن أونيسيفوروس كان لديه مال كاف ليتمكن من السفر إلى روما وتقديم مساعدة حقيقية لبولس في تلبية احتياجاته.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أهل البيت</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2:1–7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تيموثاوس الثانية 2: 1- 7 واحفظوا هذا المقطع في قلوبكم. </w:t>
      </w:r>
    </w:p>
    <w:p>
      <w:pPr>
        <w:bidi/>
      </w:pPr>
      <w:r>
        <w:rPr>
          <w:rtl/>
          <w:cs/>
          <w:lang w:val="ar_AE" w:bidi="ar_AE"/>
        </w:rPr>
      </w:r>
      <w:r>
        <w:rPr>
          <w:rtl/>
          <w:cs/>
          <w:lang w:val="ar_AE" w:bidi="ar_AE"/>
        </w:rPr>
        <w:t xml:space="preserve">استمعوا إلى نسخة صوتية من رسالة تيموثاوس الثانية 2: 1- 7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 يسوع، أو الروح القدس؟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تيموثاوس الثانية 2: 1 - 7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قدَّم بولس لتيموثاوس أمثلة إيجابية وأخرى سلبية لما يعنيه عدم الخجل من الإنجيل أو من بولس الرسول الذي كرز بالإنجيل. في هذا المقطع، يُعدّ بولس مساعده تيموثاوس كي يكون مستعدًا للأمور الصعبة التي يريد بولس منه القيام بها. ولمساعدة تيموثاوس على فهم كيف ينبغي له أن يتصرف، يقارن بولس عملهما من أجل المسيح ببضعة أنواع أخرى من الناس الذين يعملون بجد لتحقيق هدف معين.</w:t>
      </w:r>
    </w:p>
    <w:p>
      <w:pPr>
        <w:bidi/>
      </w:pPr>
      <w:r>
        <w:rPr>
          <w:rtl/>
          <w:cs/>
          <w:lang w:val="ar_AE" w:bidi="ar_AE"/>
        </w:rPr>
      </w:r>
      <w:r>
        <w:rPr>
          <w:rtl/>
          <w:cs/>
          <w:lang w:val="ar_AE" w:bidi="ar_AE"/>
        </w:rPr>
        <w:t xml:space="preserve">توقَّفوا هنا وناقشوا هذا السؤال معًا كمجموعة: في ثقافتكم، عندما يكون شاب على وشك أن يواجه مهمة صعبة وهامة، من الذي يساعد على إعداده لتلك المهمة؟ وكيف يقوم هذا الشخص بتشجيع الشاب أو تحذيره؟ ماذا يفعل هذا الشخص أيضًا ليساعد في إعداد هذا الشاب؟ أوقِفوا الاستماع إلى هذا التسجيل الصوتي هنا. </w:t>
      </w:r>
    </w:p>
    <w:p>
      <w:pPr>
        <w:bidi/>
      </w:pPr>
      <w:r>
        <w:rPr>
          <w:rtl/>
          <w:cs/>
          <w:lang w:val="ar_AE" w:bidi="ar_AE"/>
        </w:rPr>
      </w:r>
      <w:r>
        <w:rPr>
          <w:rtl/>
          <w:cs/>
          <w:lang w:val="ar_AE" w:bidi="ar_AE"/>
        </w:rPr>
        <w:t>أولًا، يُذكِّر بولس تيموثاوس بحاجته إلى النعمة. ويدعو بولس تيموثاوس كي يتقوى بالنعمة، أي العطية المجانية غير المستحقة، التي تأتي من المسيح يسوع. إن نعمة الله هي مصدر القوة الوحيد لحياة المسيحي وخدمته.</w:t>
      </w:r>
    </w:p>
    <w:p>
      <w:pPr>
        <w:bidi/>
      </w:pPr>
      <w:r>
        <w:rPr>
          <w:rtl/>
          <w:cs/>
          <w:lang w:val="ar_AE" w:bidi="ar_AE"/>
        </w:rPr>
      </w:r>
      <w:r>
        <w:rPr>
          <w:rtl/>
          <w:cs/>
          <w:lang w:val="ar_AE" w:bidi="ar_AE"/>
        </w:rPr>
        <w:t>ثم يطلب بولس من تيموثاوس أن ينقل ما تَعَلَّمه منه لآخرين. ويريد بولس من تيموثاوس أن يعلِّم رسالته لأشخاص موثوقين (أمناء) يمكنهم أيضًا أن يعلِّموا آخرين. يجب أن يكون هناك قادة موثوقون لا يغيرون أو ينسون ما علَّمه تيموثاوس ومن يعتنون بشعب الكنيسة في أفسس. فتيموثاوس سيغادر المدينة قريبًا ليذهب إلى روما. وقد قرأنا للتو أن كثيرًا من الناس ارتدّوا عن بولس في جميع أنحاء مقاطعة آسيا. يحتاج أهل أفسس إلى قادة، ولذلك فهم بحاجة أولًا إلى شخص يُعلِّم المؤمنين كيف يقودون وكيف يكونون أمناء.</w:t>
      </w:r>
    </w:p>
    <w:p>
      <w:pPr>
        <w:bidi/>
      </w:pPr>
      <w:r>
        <w:rPr>
          <w:rtl/>
          <w:cs/>
          <w:lang w:val="ar_AE" w:bidi="ar_AE"/>
        </w:rPr>
      </w:r>
      <w:r>
        <w:rPr>
          <w:rtl/>
          <w:cs/>
          <w:lang w:val="ar_AE" w:bidi="ar_AE"/>
        </w:rPr>
        <w:t xml:space="preserve">توقَّفوا هنا وناقشوا هذا السؤال معًا كمجموعة: كيف يدرِّب القادة في كنائسكم الآخرين ليصبحوا معلِّمين؟ وكيف تختارون الأشخاص الذين يصبحون معلِّمين في الكنائس؟ ماذا يفعل هؤلاء الأشخاص ليُظهروا أنه يمكن الاعتماد عليهم وأنهم جديرون بالثقة ليقودوا في الكنيسة؟ أوقِفوا الاستماع إلى هذا التسجيل الصوتي هنا. </w:t>
      </w:r>
    </w:p>
    <w:p>
      <w:pPr>
        <w:bidi/>
      </w:pPr>
      <w:r>
        <w:rPr>
          <w:rtl/>
          <w:cs/>
          <w:lang w:val="ar_AE" w:bidi="ar_AE"/>
        </w:rPr>
      </w:r>
      <w:r>
        <w:rPr>
          <w:rtl/>
          <w:cs/>
          <w:lang w:val="ar_AE" w:bidi="ar_AE"/>
        </w:rPr>
        <w:t xml:space="preserve">ثم يعود بولس إلى موضوعه الأهم وهو احتمال المشقات. في وقت سابق، كان بولس قد دعا تيموثاوس ليشترك في احتمال المشقات من أجل الإنجيل من خلال القوة التي يمنحها الله له. وهنا مرة أخرى، يدعو بولس تلميذه تيموثاوس ليشترك في احتمال المشقات كجندي صالح للمسيح يسوع. وكما أن الجندي الصالح مستعد لاحتمال المشقات من أجل قضيته، فإن بولس يعلِّم تيموثاوس أن كل خدمة أمينة تنطوي على احتمال المشقات. </w:t>
      </w:r>
    </w:p>
    <w:p>
      <w:pPr>
        <w:bidi/>
      </w:pPr>
      <w:r>
        <w:rPr>
          <w:rtl/>
          <w:cs/>
          <w:lang w:val="ar_AE" w:bidi="ar_AE"/>
        </w:rPr>
      </w:r>
      <w:r>
        <w:rPr>
          <w:rtl/>
          <w:cs/>
          <w:lang w:val="ar_AE" w:bidi="ar_AE"/>
        </w:rPr>
        <w:t>ثم يستخدم بولس ثلاثة أمثلة لأشخاص مكرَّسين لواجبهم: الجندي، والرياضي (المصارع)، والمزارع (الحرَّاث). كل واحد من هؤلاء الأشخاص ملتزم تمامًا بمهمته. ويعمل كل واحد من هؤلاء الأشخاص بجد للوصول إلى هدفه. وَهُم لا يسمحون لأي شيء أن يشتت انتباههم عن إنجاز عملهم. وهؤلاء الأشخاص يستمرون في التقدَّم حتى عندما تكون الأمور صعبة، لأنهم يعتقدون أن هدفهم أكثر أهمية من أي شيء صعب يواجهونه.</w:t>
      </w:r>
    </w:p>
    <w:p>
      <w:pPr>
        <w:bidi/>
      </w:pPr>
      <w:r>
        <w:rPr>
          <w:rtl/>
          <w:cs/>
          <w:lang w:val="ar_AE" w:bidi="ar_AE"/>
        </w:rPr>
      </w:r>
      <w:r>
        <w:rPr>
          <w:rtl/>
          <w:cs/>
          <w:lang w:val="ar_AE" w:bidi="ar_AE"/>
        </w:rPr>
        <w:t>فإن الجندي لا يركز على الأمور اليومية (أعمال الحياة). بل هو يفعل كل ما يلزم ليُرضِي الضابط المسؤول عنه. وفي حالتنا، ينطبق هذا على يسوع، قائدنا. ولا يحصل الرياضي على الجائزة إلا من خلال التنافس وفقًا للقواعد (يجاهد قانونيًا). وهنا يؤكد بولس مرة أخرى كيف أن تيموثاوس يجب أن يعمل بجد في كل ما يفعله. فيجب عليه ألا يستسلم أو يتوقف.</w:t>
      </w:r>
    </w:p>
    <w:p>
      <w:pPr>
        <w:bidi/>
      </w:pPr>
      <w:r>
        <w:rPr>
          <w:rtl/>
          <w:cs/>
          <w:lang w:val="ar_AE" w:bidi="ar_AE"/>
        </w:rPr>
      </w:r>
      <w:r>
        <w:rPr>
          <w:rtl/>
          <w:cs/>
          <w:lang w:val="ar_AE" w:bidi="ar_AE"/>
        </w:rPr>
        <w:t xml:space="preserve">توقَّفوا هنا وناقشوا هذا السؤال كمجموعة: في ثقافتكم، بالإضافة إلى الجنود والرياضيين والمزارعين، من هم الأشخاص الآخرون الذين يتميَّزون بانضباط عالٍ وتفانٍ في عملهم؟ وما الأشياء التي يفعلها هؤلاء الأشخاص ليُظهروا أنهم مكرَّسون لعملهم؟ أوقِفوا الاستماع إلى هذا التسجيل الصوتي هنا. </w:t>
      </w:r>
    </w:p>
    <w:p>
      <w:pPr>
        <w:bidi/>
      </w:pPr>
      <w:r>
        <w:rPr>
          <w:rtl/>
          <w:cs/>
          <w:lang w:val="ar_AE" w:bidi="ar_AE"/>
        </w:rPr>
      </w:r>
      <w:r>
        <w:rPr>
          <w:rtl/>
          <w:cs/>
          <w:lang w:val="ar_AE" w:bidi="ar_AE"/>
        </w:rPr>
        <w:t xml:space="preserve">وأخيرًا، يذكر بولس المزارع (الحرَّاث). ويبدو أن بولس يؤكد أمرين. أولًا، ينبغي لتيموثاوس أن يعمل بجد كمزارع متفانِِ (مُكرَّس). وثانيًا، كما يحصل المزارع على مجازاة مقابل عمله، يمكن لتيموثاوس أن يتوقع مكافأةً على أتعابه عندما يخدم المسيح. من اللائق أن يُعطى الرعاةُ أجرًا لقاء عملهم، ولكن لا يبدو أن بولس يُعلِّم هذه الفكرة هنا. لكن يبدو أن بولس كان يتحدث هنا عن التكريم الذي سيحصل عليه تيموثاوس في اليوم الذي يعود فيه المسيح ليدين جميع الناس. </w:t>
      </w:r>
    </w:p>
    <w:p>
      <w:pPr>
        <w:bidi/>
      </w:pPr>
      <w:r>
        <w:rPr>
          <w:rtl/>
          <w:cs/>
          <w:lang w:val="ar_AE" w:bidi="ar_AE"/>
        </w:rPr>
      </w:r>
      <w:r>
        <w:rPr>
          <w:rtl/>
          <w:cs/>
          <w:lang w:val="ar_AE" w:bidi="ar_AE"/>
        </w:rPr>
        <w:t xml:space="preserve">توقَّفوا هنا وناقشوا هذا السؤال معًا كمجموعة: من هم بعض الأشخاص في ثقافتكم الذين يعملون بجد ويواجهون صعوبات شديدة، لكن من هم الذين يكرمهم الآخرون في النهاية؟ وكيف يكون هذا مثالًا وتشجيعًا لنا كمسيحيين عندما نعمل لخدمة الكنيسة؟ عندما يعدنا الله بمكافأةٍ مقابل عملنا وتفانينا في خدمته، كيف يشجّعكم ذلك على أن تخدموا أكثر؟ أوقِفوا الاستماع إلى هذا التسجيل الصوتي هنا. </w:t>
      </w:r>
    </w:p>
    <w:p>
      <w:pPr>
        <w:bidi/>
      </w:pPr>
      <w:r>
        <w:rPr>
          <w:rtl/>
          <w:cs/>
          <w:lang w:val="ar_AE" w:bidi="ar_AE"/>
        </w:rPr>
      </w:r>
      <w:r>
        <w:rPr>
          <w:rtl/>
          <w:cs/>
          <w:lang w:val="ar_AE" w:bidi="ar_AE"/>
        </w:rPr>
        <w:t>ويختتم بولس هذا المقطع بدعوة تيموثاوس إلى التفكير بعناية في هذه الأمور، ويؤكد له أن الرب سيجعله يفهم. ستكون هذه الأمثلة والرسالة ككل مهمة ومفيدة طوال حياة تيموثاوس وخدمته. فينبغي لتيموثاوس أن يصلي بعناية ويفكر في هذه التعاليم.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تيموثاوس الثانية 2: 1–7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يحث بولس تيموثاوس على أن يجد باستمرار القوة التي تنبع من النعمة التي يمنحها الله لنا عندما أرسل الله المسيح.</w:t>
      </w:r>
    </w:p>
    <w:p>
      <w:pPr>
        <w:bidi/>
      </w:pPr>
      <w:r>
        <w:rPr>
          <w:rtl/>
          <w:cs/>
          <w:lang w:val="ar_AE" w:bidi="ar_AE"/>
        </w:rPr>
      </w:r>
      <w:r>
        <w:rPr>
          <w:b/>
          <w:rtl/>
          <w:cs/>
          <w:lang w:val="ar_AE" w:bidi="ar_AE"/>
        </w:rPr>
        <w:t>في الجزء الثاني:</w:t>
      </w:r>
      <w:r>
        <w:rPr>
          <w:rtl/>
          <w:cs/>
          <w:lang w:val="ar_AE" w:bidi="ar_AE"/>
        </w:rPr>
        <w:t xml:space="preserve"> يأمر بولس تيموثاوس بأن يُدرِّب أشخاصًا أمناء يُثبتون أنهم أكفاء وقادرون على تعليم الآخرين الرسالة المسيحية.</w:t>
      </w:r>
    </w:p>
    <w:p>
      <w:pPr>
        <w:bidi/>
      </w:pPr>
      <w:r>
        <w:rPr>
          <w:rtl/>
          <w:cs/>
          <w:lang w:val="ar_AE" w:bidi="ar_AE"/>
        </w:rPr>
      </w:r>
      <w:r>
        <w:rPr>
          <w:b/>
          <w:rtl/>
          <w:cs/>
          <w:lang w:val="ar_AE" w:bidi="ar_AE"/>
        </w:rPr>
        <w:t>في الجزء الثالث:</w:t>
      </w:r>
      <w:r>
        <w:rPr>
          <w:rtl/>
          <w:cs/>
          <w:lang w:val="ar_AE" w:bidi="ar_AE"/>
        </w:rPr>
        <w:t xml:space="preserve"> يدعو بولس تيموثاوس إلى احتمال المشقات من أجل قضية صالحة، مثل جندي أو رياضي أو مزارع.</w:t>
      </w:r>
    </w:p>
    <w:p>
      <w:pPr>
        <w:bidi/>
      </w:pPr>
      <w:r>
        <w:rPr>
          <w:rtl/>
          <w:cs/>
          <w:lang w:val="ar_AE" w:bidi="ar_AE"/>
        </w:rPr>
      </w:r>
      <w:r>
        <w:rPr>
          <w:b/>
          <w:rtl/>
          <w:cs/>
          <w:lang w:val="ar_AE" w:bidi="ar_AE"/>
        </w:rPr>
        <w:t>في الجزء الرابع:</w:t>
      </w:r>
      <w:r>
        <w:rPr>
          <w:rtl/>
          <w:cs/>
          <w:lang w:val="ar_AE" w:bidi="ar_AE"/>
        </w:rPr>
        <w:t xml:space="preserve"> يحث بولس تيموثاوس على أن يُفكِّر في كلماته وأن يكتشف كيف يطبِّق تلك الكلمات لأن الله سيعطيه الفهم لذلك.</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 المتَحدِّث</w:t>
      </w:r>
    </w:p>
    <w:p>
      <w:pPr>
        <w:pStyle w:val="ListBullet"/>
        <w:bidi/>
        <w:spacing w:line="240" w:lineRule="auto"/>
        <w:ind w:left="720"/>
      </w:pPr>
      <w:r>
        <w:rPr>
          <w:rtl/>
          <w:cs/>
          <w:lang w:val="ar_AE" w:bidi="ar_AE"/>
        </w:rPr>
      </w:r>
      <w:r>
        <w:rPr>
          <w:rtl/>
          <w:cs/>
          <w:lang w:val="ar_AE" w:bidi="ar_AE"/>
        </w:rPr>
        <w:t>تيموثاوس المُستمِع</w:t>
      </w:r>
    </w:p>
    <w:p>
      <w:pPr>
        <w:pStyle w:val="ListBullet"/>
        <w:bidi/>
        <w:spacing w:line="240" w:lineRule="auto"/>
        <w:ind w:left="720"/>
      </w:pPr>
      <w:r>
        <w:rPr>
          <w:rtl/>
          <w:cs/>
          <w:lang w:val="ar_AE" w:bidi="ar_AE"/>
        </w:rPr>
      </w:r>
      <w:r>
        <w:rPr>
          <w:rtl/>
          <w:cs/>
          <w:lang w:val="ar_AE" w:bidi="ar_AE"/>
        </w:rPr>
        <w:t>المسيح يسوع، الذي يؤدي ثلاثة أدوار كمصدر النعمة، والقائد الآمر والشخص الذي يُعطي الفهم</w:t>
      </w:r>
    </w:p>
    <w:p>
      <w:pPr>
        <w:pStyle w:val="ListBullet"/>
        <w:bidi/>
        <w:spacing w:line="240" w:lineRule="auto"/>
        <w:ind w:left="720"/>
      </w:pPr>
      <w:r>
        <w:rPr>
          <w:rtl/>
          <w:cs/>
          <w:lang w:val="ar_AE" w:bidi="ar_AE"/>
        </w:rPr>
      </w:r>
      <w:r>
        <w:rPr>
          <w:rtl/>
          <w:cs/>
          <w:lang w:val="ar_AE" w:bidi="ar_AE"/>
        </w:rPr>
        <w:t>الشهود الكثيرون الذين سمعوا بولس يتحدث إلى تيموثاوس عن الإنجيل، على الأرجح في إطار رسمي</w:t>
      </w:r>
    </w:p>
    <w:p>
      <w:pPr>
        <w:pStyle w:val="ListBullet"/>
        <w:bidi/>
        <w:spacing w:line="240" w:lineRule="auto"/>
        <w:ind w:left="720"/>
      </w:pPr>
      <w:r>
        <w:rPr>
          <w:rtl/>
          <w:cs/>
          <w:lang w:val="ar_AE" w:bidi="ar_AE"/>
        </w:rPr>
      </w:r>
      <w:r>
        <w:rPr>
          <w:rtl/>
          <w:cs/>
          <w:lang w:val="ar_AE" w:bidi="ar_AE"/>
        </w:rPr>
        <w:t>الأناس الأمناء الذين سيعلِّمون الآخرين الرسالة المسيحية</w:t>
      </w:r>
    </w:p>
    <w:p>
      <w:pPr>
        <w:pStyle w:val="ListBullet"/>
        <w:bidi/>
        <w:spacing w:line="240" w:lineRule="auto"/>
        <w:ind w:left="720"/>
      </w:pPr>
      <w:r>
        <w:rPr>
          <w:rtl/>
          <w:cs/>
          <w:lang w:val="ar_AE" w:bidi="ar_AE"/>
        </w:rPr>
      </w:r>
      <w:r>
        <w:rPr>
          <w:rtl/>
          <w:cs/>
          <w:lang w:val="ar_AE" w:bidi="ar_AE"/>
        </w:rPr>
        <w:t>الأشخاص الذين يتعلمون الرسالة المسيحية من هؤلاء الأناس الأمناء</w:t>
      </w:r>
    </w:p>
    <w:p>
      <w:pPr>
        <w:pStyle w:val="ListBullet"/>
        <w:bidi/>
        <w:spacing w:line="240" w:lineRule="auto"/>
        <w:ind w:left="720"/>
      </w:pPr>
      <w:r>
        <w:rPr>
          <w:rtl/>
          <w:cs/>
          <w:lang w:val="ar_AE" w:bidi="ar_AE"/>
        </w:rPr>
      </w:r>
      <w:r>
        <w:rPr>
          <w:rtl/>
          <w:cs/>
          <w:lang w:val="ar_AE" w:bidi="ar_AE"/>
        </w:rPr>
        <w:t>جندي</w:t>
      </w:r>
    </w:p>
    <w:p>
      <w:pPr>
        <w:pStyle w:val="ListBullet"/>
        <w:bidi/>
        <w:spacing w:line="240" w:lineRule="auto"/>
        <w:ind w:left="720"/>
      </w:pPr>
      <w:r>
        <w:rPr>
          <w:rtl/>
          <w:cs/>
          <w:lang w:val="ar_AE" w:bidi="ar_AE"/>
        </w:rPr>
      </w:r>
      <w:r>
        <w:rPr>
          <w:rtl/>
          <w:cs/>
          <w:lang w:val="ar_AE" w:bidi="ar_AE"/>
        </w:rPr>
        <w:t>رياضي</w:t>
      </w:r>
    </w:p>
    <w:p>
      <w:pPr>
        <w:pStyle w:val="ListBullet"/>
        <w:bidi/>
        <w:spacing w:line="240" w:lineRule="auto"/>
        <w:ind w:left="720"/>
      </w:pPr>
      <w:r>
        <w:rPr>
          <w:rtl/>
          <w:cs/>
          <w:lang w:val="ar_AE" w:bidi="ar_AE"/>
        </w:rPr>
      </w:r>
      <w:r>
        <w:rPr>
          <w:rtl/>
          <w:cs/>
          <w:lang w:val="ar_AE" w:bidi="ar_AE"/>
        </w:rPr>
        <w:t>ومزارع (حرَّاث)</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يدعو بولس تيموثاوس "يا ابني"، كما كان قد دعاه "الابن الحبيب" في بداية الرسالة. يقول بولس هذا ليُظهِر علاقته الوثيقة بتيموثاوس وسلطته عليه، على غرار سلطة الأب على ابنه.</w:t>
      </w:r>
    </w:p>
    <w:p>
      <w:pPr>
        <w:bidi/>
      </w:pPr>
      <w:r>
        <w:rPr>
          <w:rtl/>
          <w:cs/>
          <w:lang w:val="ar_AE" w:bidi="ar_AE"/>
        </w:rPr>
      </w:r>
      <w:r>
        <w:rPr>
          <w:rtl/>
          <w:cs/>
          <w:lang w:val="ar_AE" w:bidi="ar_AE"/>
        </w:rPr>
        <w:t xml:space="preserve">توقَّفوا هنا وناقشوا كيف ستظهرون هذه العلاقة الوثيقة بين بولس وتيموثاوس. وكيف ستظهرون سلطان بولس الأبوي؟ أوقِفوا الاستماع إلى هذا التسجيل الصوتي هنا. </w:t>
      </w:r>
    </w:p>
    <w:p>
      <w:pPr>
        <w:bidi/>
      </w:pPr>
      <w:r>
        <w:rPr>
          <w:rtl/>
          <w:cs/>
          <w:lang w:val="ar_AE" w:bidi="ar_AE"/>
        </w:rPr>
      </w:r>
      <w:r>
        <w:rPr>
          <w:rtl/>
          <w:cs/>
          <w:lang w:val="ar_AE" w:bidi="ar_AE"/>
        </w:rPr>
        <w:t>فكّروا في كم هو أمرٌ عجيبٌ ورائعٌ أنَّ كلَّ ما لدينا من قُدرةٍ على عيش الحياة المسيحية يأتي من خارج ذواتنا. وكما يقول بولس في مكان آخر، إنه عندما يكون بولس ضعيفًا فحينئذ يكون قويًا. لذلك يجب أن ندرك أنه ليس لدينا قوة في أنفسنا، وأن كل قوتنا للخدمة المسيحية تأتي من يسوع نفسه.</w:t>
      </w:r>
    </w:p>
    <w:p>
      <w:pPr>
        <w:bidi/>
      </w:pPr>
      <w:r>
        <w:rPr>
          <w:rtl/>
          <w:cs/>
          <w:lang w:val="ar_AE" w:bidi="ar_AE"/>
        </w:rPr>
      </w:r>
      <w:r>
        <w:rPr>
          <w:rtl/>
          <w:cs/>
          <w:lang w:val="ar_AE" w:bidi="ar_AE"/>
        </w:rPr>
        <w:t xml:space="preserve">توقَّفوا هنا وناقشوا: كيف يمكنكم أن تُصوِّروا كيف أن كل قوة تيموثاوس تأتي إليه من خلال المسيح يسوع؟ وكيف يمكنكم أن تُصوِّروا كيف تأتي تلك القوة نفسها إلينا كمؤمنين بالنعمة، لأن يسوع يمنحنا رحمة، حتى لو لم نكن نستحقها؟ وكيف يمكنكم إظهار هذه الفكرة أو رسمها؟ أوقِفوا الاستماع إلى هذا التسجيل الصوتي هنا. </w:t>
      </w:r>
    </w:p>
    <w:p>
      <w:pPr>
        <w:bidi/>
      </w:pPr>
      <w:r>
        <w:rPr>
          <w:rtl/>
          <w:cs/>
          <w:lang w:val="ar_AE" w:bidi="ar_AE"/>
        </w:rPr>
      </w:r>
      <w:r>
        <w:rPr>
          <w:rtl/>
          <w:cs/>
          <w:lang w:val="ar_AE" w:bidi="ar_AE"/>
        </w:rPr>
        <w:t>في الجزء الثاني، يشير بولس إلى وقتٍ تحدث فيه إلى تيموثاوس في محفلٍ عامٍ (سياق علني) وأمام شهود. ومن المحتمل أن يكون واحدًا على الأقل من هذه الأحداث العامة (المناسبات العلنية) هو عندما عيَّنت كنيسة تيموثاوس تيموثاوس واختارته قائدًا لها. والآن، ينبغي لتيموثاوس أن يشارك ما سمعه في ذلك الاجتماع وفي اجتماعات أخرى مهمة مع أناس آخرين يكونون أمناء. وكما أَعَدَّ بولس تيموثاوس ليكون قائدًا، فإنه ينبغي لتيموثاوس أن يُعلِّم هؤلاء الرجال الأمناء كي يكونوا قادةً أيضًا. ثم يستطيع هؤلاء القادة الجدد أن يذهبوا ليعلِّموا الآخرين.</w:t>
      </w:r>
    </w:p>
    <w:p>
      <w:pPr>
        <w:bidi/>
      </w:pPr>
      <w:r>
        <w:rPr>
          <w:rtl/>
          <w:cs/>
          <w:lang w:val="ar_AE" w:bidi="ar_AE"/>
        </w:rPr>
      </w:r>
      <w:r>
        <w:rPr>
          <w:rtl/>
          <w:cs/>
          <w:lang w:val="ar_AE" w:bidi="ar_AE"/>
        </w:rPr>
        <w:t xml:space="preserve">توقَّفوا هنا وناقشوا كيف تعيِّنون (تُقيمون) المُعلِّمين أو الرعاة في كنائسكم وتمنحونهم السلطة. هل يمكنكم تصوُّر مشهد يأمر فيه بولس تيموثاوس بتدريب قادة آخرين ليعلِّموا الإنجيل بأمانة في الكنيسة؟ ناقشوا كيف ستتحدثون عن أناس أمناء وأكفاء. أوقِفوا الاستماع إلى هذا التسجيل الصوتي هنا. </w:t>
      </w:r>
    </w:p>
    <w:p>
      <w:pPr>
        <w:bidi/>
      </w:pPr>
      <w:r>
        <w:rPr>
          <w:rtl/>
          <w:cs/>
          <w:lang w:val="ar_AE" w:bidi="ar_AE"/>
        </w:rPr>
      </w:r>
      <w:r>
        <w:rPr>
          <w:rtl/>
          <w:cs/>
          <w:lang w:val="ar_AE" w:bidi="ar_AE"/>
        </w:rPr>
        <w:t>في الجزء الثالث، يدعو بولس تيموثاوس ليكون خادمًا أمينًا للإنجيل. ويستخدم بولس ثلاثة أمثلة ليؤكد كيف أن تيموثاوس يجب أن يعاني ويحتمل من أجل القيام بواجبه. فالجندي الصالح ليس مستعدًا فقط لتحمل المشقات، لكنه أيضًا لا يتشتت بالأمور غير المهمة. وهو يكون مستعدًا للحرب ويركز تمامًا على مسؤولياته العسكرية. ولن يسمح ذلك الجندي للأمور المدنية، أو غير العسكرية، بأن تصرف انتباهه. ورغبة ذلك الجندي الوحيدة هي أن يُرضِي قائده. وفي هذه الحالة، فإن تيموثاوس يشبه ذلك الجندي، وقائده الآمر هو المسيح يسوع نفسه.</w:t>
      </w:r>
    </w:p>
    <w:p>
      <w:pPr>
        <w:bidi/>
      </w:pPr>
      <w:r>
        <w:rPr>
          <w:rtl/>
          <w:cs/>
          <w:lang w:val="ar_AE" w:bidi="ar_AE"/>
        </w:rPr>
      </w:r>
      <w:r>
        <w:rPr>
          <w:rtl/>
          <w:cs/>
          <w:lang w:val="ar_AE" w:bidi="ar_AE"/>
        </w:rPr>
        <w:t xml:space="preserve">توقَّفوا هنا وناقشوا كيف يمكن أن يُغوى الجندي بفقدان تركيزه على إرضاء قائده. وقد تَصرف أشياء أخرى في هذا العالم انتباه ذلك الجندي عن أن يصبح محاربًا قديرًا. ما الأشياء التي قد رأيتم جنديًا يفعلها بدلًا من التركيز على كيف يمكن أن يصبح جنديًا صالحًا؟ وكيف ستتحدثون عن أن الجنود الصالحين لا يتشتتون بأمور أخرى؟ أوقِفوا الاستماع إلى هذا التسجيل الصوتي هنا. </w:t>
      </w:r>
    </w:p>
    <w:p>
      <w:pPr>
        <w:bidi/>
      </w:pPr>
      <w:r>
        <w:rPr>
          <w:rtl/>
          <w:cs/>
          <w:lang w:val="ar_AE" w:bidi="ar_AE"/>
        </w:rPr>
      </w:r>
      <w:r>
        <w:rPr>
          <w:rtl/>
          <w:cs/>
          <w:lang w:val="ar_AE" w:bidi="ar_AE"/>
        </w:rPr>
        <w:t>المثال التالي الذي يستخدمه بولس لتشجيع تيموثاوس هو مثال لرياضي مُكرَّس. يجب أن يتحلى مثل هذا الشخص بقدر كبير من العزيمة والالتزام. ويجب على الرياضي أن يختار التدريب مسبقًا، حتى عندما يشعر بالألم أو الإنهاك. ويجب على الرياضي أيضًا أن يختار اتِّباع قواعد صارمة خلال المسابقات. المثال الأخير الذي يستخدمه بولس مع تيموثاوس هو مثال لمزارع يعمل بجد. فمثل المزارع، يجب على تيموثاوس أن يعمل لفترة طويلة وأن يكون صبورًا في عمله. وفي كل من حالة الرياضي والمزارع، يَذكُر بولس المجازاة مقابل عملهما. فإن الرياضي يتنافس من أجل الحصول على إكليل. في أيام بولس، كان الناس يصنعون إكليلًا للشخص الرياضي من أوراق الشجر. ويعمل المزارع للحصول على حصة كبيرة من الحصاد.</w:t>
      </w:r>
    </w:p>
    <w:p>
      <w:pPr>
        <w:bidi/>
      </w:pPr>
      <w:r>
        <w:rPr>
          <w:rtl/>
          <w:cs/>
          <w:lang w:val="ar_AE" w:bidi="ar_AE"/>
        </w:rPr>
      </w:r>
      <w:r>
        <w:rPr>
          <w:rtl/>
          <w:cs/>
          <w:lang w:val="ar_AE" w:bidi="ar_AE"/>
        </w:rPr>
        <w:t xml:space="preserve">توقَّفوا هنا وناقشوا معًا كمجموعة: في لغتكم، كيف تصفون الجنود والمزارعين والرياضيين، ولا سيما أولئك الذين يتسمون بتفانٍ كبير والتزامٍ شديد تجاه عملهم؟ وناقشوا كيف ستقارنون مواقف هؤلاء الأشخاص وأفعالهم مع الطريقة التي يريد بولس من تيموثاوس أن يتصرف بها. أوقِفوا الاستماع إلى هذا التسجيل الصوتي هنا. </w:t>
      </w:r>
    </w:p>
    <w:p>
      <w:pPr>
        <w:bidi/>
      </w:pPr>
      <w:r>
        <w:rPr>
          <w:rtl/>
          <w:cs/>
          <w:lang w:val="ar_AE" w:bidi="ar_AE"/>
        </w:rPr>
      </w:r>
      <w:r>
        <w:rPr>
          <w:rtl/>
          <w:cs/>
          <w:lang w:val="ar_AE" w:bidi="ar_AE"/>
        </w:rPr>
        <w:t xml:space="preserve">توقَّفوا هنا وانظروا معًا كمجموعة إلى صورة لإكليل يُمنح للرياضيين. أوقِفوا الاستماع إلى هذا التسجيل الصوتي هنا. </w:t>
      </w:r>
    </w:p>
    <w:p>
      <w:pPr>
        <w:bidi/>
      </w:pPr>
      <w:r>
        <w:rPr>
          <w:rtl/>
          <w:cs/>
          <w:lang w:val="ar_AE" w:bidi="ar_AE"/>
        </w:rPr>
      </w:r>
      <w:r>
        <w:rPr>
          <w:rtl/>
          <w:cs/>
          <w:lang w:val="ar_AE" w:bidi="ar_AE"/>
        </w:rPr>
        <w:t>في الجزء الرابع، يطلب بولس من تيموثاوس أن يأخذ وقتًا ليفكِّر في كل ما كان بولس يقوله. وهناك طرق عديدة يمكن لتيموثاوس من خلالها اتِّبَاع ما يُعلِّمه بولس هنا وفي هذه الرسالة بأكملها. يريد بولس من تيموثاوس أن يفكّر بجدية في الأثر الذي ينبغي أن تُحدثه كلمات بولس في حياة تيموثاوس وفي حياة الكنيسة في أفسس. وكما نتعلم من سفر الأمثال، فإن الرب هو الذي يمنح الناس الفهم والحكمة. وبولس متيقن من أن الرب سيفعل هذا مع تيموثاوس. على الرغم من أن كلمة "الرب" قد تشير أحيانًا إلى الله الآب، إلا أنها هنا تشير على الأرجح إلى المسيح.</w:t>
      </w:r>
    </w:p>
    <w:p>
      <w:pPr>
        <w:bidi/>
      </w:pPr>
      <w:r>
        <w:rPr>
          <w:rtl/>
          <w:cs/>
          <w:lang w:val="ar_AE" w:bidi="ar_AE"/>
        </w:rPr>
      </w:r>
      <w:r>
        <w:rPr>
          <w:rtl/>
          <w:cs/>
          <w:lang w:val="ar_AE" w:bidi="ar_AE"/>
        </w:rPr>
        <w:t xml:space="preserve">توقَّفوا هنا وناقشوا معًا كمجموعة: كيف تشجعون شخصًا على التفكير فيما قلتموه له للتو؟ وكيف ستترجمون هذا التشجيع الأخير لتيموثاوس؟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تيموثاوس الثانية 1:1–7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المتَحدِّث</w:t>
      </w:r>
    </w:p>
    <w:p>
      <w:pPr>
        <w:pStyle w:val="ListBullet"/>
        <w:bidi/>
        <w:spacing w:line="240" w:lineRule="auto"/>
        <w:ind w:left="720"/>
      </w:pPr>
      <w:r>
        <w:rPr>
          <w:rtl/>
          <w:cs/>
          <w:lang w:val="ar_AE" w:bidi="ar_AE"/>
        </w:rPr>
      </w:r>
      <w:r>
        <w:rPr>
          <w:rtl/>
          <w:cs/>
          <w:lang w:val="ar_AE" w:bidi="ar_AE"/>
        </w:rPr>
        <w:t>تيموثاوس المُستمِع</w:t>
      </w:r>
    </w:p>
    <w:p>
      <w:pPr>
        <w:pStyle w:val="ListBullet"/>
        <w:bidi/>
        <w:spacing w:line="240" w:lineRule="auto"/>
        <w:ind w:left="720"/>
      </w:pPr>
      <w:r>
        <w:rPr>
          <w:rtl/>
          <w:cs/>
          <w:lang w:val="ar_AE" w:bidi="ar_AE"/>
        </w:rPr>
      </w:r>
      <w:r>
        <w:rPr>
          <w:rtl/>
          <w:cs/>
          <w:lang w:val="ar_AE" w:bidi="ar_AE"/>
        </w:rPr>
        <w:t>المسيح يسوع، الذي يؤدي ثلاثة أدوار كمصدر النعمة، والقائد الآمر والشخص الذي يُعطي الفهم</w:t>
      </w:r>
    </w:p>
    <w:p>
      <w:pPr>
        <w:pStyle w:val="ListBullet"/>
        <w:bidi/>
        <w:spacing w:line="240" w:lineRule="auto"/>
        <w:ind w:left="720"/>
      </w:pPr>
      <w:r>
        <w:rPr>
          <w:rtl/>
          <w:cs/>
          <w:lang w:val="ar_AE" w:bidi="ar_AE"/>
        </w:rPr>
      </w:r>
      <w:r>
        <w:rPr>
          <w:rtl/>
          <w:cs/>
          <w:lang w:val="ar_AE" w:bidi="ar_AE"/>
        </w:rPr>
        <w:t>الشهود الكثيرون الذين سمعوا بولس يتحدث إلى تيموثاوس عن الإنجيل، وغالبًا في إطار رسمي</w:t>
      </w:r>
    </w:p>
    <w:p>
      <w:pPr>
        <w:pStyle w:val="ListBullet"/>
        <w:bidi/>
        <w:spacing w:line="240" w:lineRule="auto"/>
        <w:ind w:left="720"/>
      </w:pPr>
      <w:r>
        <w:rPr>
          <w:rtl/>
          <w:cs/>
          <w:lang w:val="ar_AE" w:bidi="ar_AE"/>
        </w:rPr>
      </w:r>
      <w:r>
        <w:rPr>
          <w:rtl/>
          <w:cs/>
          <w:lang w:val="ar_AE" w:bidi="ar_AE"/>
        </w:rPr>
        <w:t>الأناس الأمناء الذين سيعلِّمون الآخرين الرسالة المسيحية</w:t>
      </w:r>
    </w:p>
    <w:p>
      <w:pPr>
        <w:pStyle w:val="ListBullet"/>
        <w:bidi/>
        <w:spacing w:line="240" w:lineRule="auto"/>
        <w:ind w:left="720"/>
      </w:pPr>
      <w:r>
        <w:rPr>
          <w:rtl/>
          <w:cs/>
          <w:lang w:val="ar_AE" w:bidi="ar_AE"/>
        </w:rPr>
      </w:r>
      <w:r>
        <w:rPr>
          <w:rtl/>
          <w:cs/>
          <w:lang w:val="ar_AE" w:bidi="ar_AE"/>
        </w:rPr>
        <w:t>الأشخاص الذين يتعلمون الرسالة المسيحية من هؤلاء الأناس الأمناء</w:t>
      </w:r>
    </w:p>
    <w:p>
      <w:pPr>
        <w:pStyle w:val="ListBullet"/>
        <w:bidi/>
        <w:spacing w:line="240" w:lineRule="auto"/>
        <w:ind w:left="720"/>
      </w:pPr>
      <w:r>
        <w:rPr>
          <w:rtl/>
          <w:cs/>
          <w:lang w:val="ar_AE" w:bidi="ar_AE"/>
        </w:rPr>
      </w:r>
      <w:r>
        <w:rPr>
          <w:rtl/>
          <w:cs/>
          <w:lang w:val="ar_AE" w:bidi="ar_AE"/>
        </w:rPr>
        <w:t>جندي</w:t>
      </w:r>
    </w:p>
    <w:p>
      <w:pPr>
        <w:pStyle w:val="ListBullet"/>
        <w:bidi/>
        <w:spacing w:line="240" w:lineRule="auto"/>
        <w:ind w:left="720"/>
      </w:pPr>
      <w:r>
        <w:rPr>
          <w:rtl/>
          <w:cs/>
          <w:lang w:val="ar_AE" w:bidi="ar_AE"/>
        </w:rPr>
      </w:r>
      <w:r>
        <w:rPr>
          <w:rtl/>
          <w:cs/>
          <w:lang w:val="ar_AE" w:bidi="ar_AE"/>
        </w:rPr>
        <w:t>رياضي</w:t>
      </w:r>
    </w:p>
    <w:p>
      <w:pPr>
        <w:pStyle w:val="ListBullet"/>
        <w:bidi/>
        <w:spacing w:line="240" w:lineRule="auto"/>
        <w:ind w:left="720"/>
      </w:pPr>
      <w:r>
        <w:rPr>
          <w:rtl/>
          <w:cs/>
          <w:lang w:val="ar_AE" w:bidi="ar_AE"/>
        </w:rPr>
      </w:r>
      <w:r>
        <w:rPr>
          <w:rtl/>
          <w:cs/>
          <w:lang w:val="ar_AE" w:bidi="ar_AE"/>
        </w:rPr>
        <w:t>ومزارع (حرَّاث)</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الجزء الأول، بينما تُمثِّلون وصية بولس لتيموثاوس، لاحظوا كيف يدعو بولس تيموثاوس "يا ابني"، كما فعل في بداية الرسالة. يدعو بولس تيموثاوس أن يجد كل قوته في المسيح، الذي يمنحنا القدرات بالنعمة.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ثم اسألوا الشخص الذي يؤدي دور تيموثاوس: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يُذكِّر بولس تيموثاوس بأنه قد علَّمه رسالة المسيح أمام شهود كثيرين. وهكذا ينبغي على تيموثاوس أيضًا أن يُعلِّم تلك الرسالة لأناس أكفاء وأمناء، تمامًا كما فعل بولس. ثم يستطيع هؤلاء الأشخاص الأمناء والأكفاء أن يُعلِّموا الآخرين أيضًا.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ثم اسألوا الشخص الذي يؤدي دور تيموثاوس: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الثالث، قد ترغب في تقسيم العمل إلى ثلاثة أجزاء، حيث يُقارن بولس بين الكيفية التي ينبغي أن يتصرف بها تيموثاوس مع ثلاث فئات مختلفة من الناس. أولًا، يمكنكم إظهار جندي صالح يحاول قبل كل شيء أن يُرضِي قائده.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الجندي: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ثانيًا، يمكنكم إظهار رياضي مُلتزم جدًا بالفوز حتى أنه يفعل العديد من الأشياء المؤلمة ليعد جسده جيدًا للمنافسة القادمة. وثالثًا، يمكنكم أن تُظهروا مزارعًا يعمل بجد في محاصيله، حتى يكون له حصاد كبير من الطعام.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المزارع: "بمَ تشعر أو فيمَ تفكِّر الآن؟"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الرابع، يتحدَّث بولس مرة أخرى إلى تيموثاوس كابن. وهو يطلب من تيموثاوس أن يستمع بعناية ويفكر مليًا فيما كان بولس يقوله. ربما تجعلون بولس يشير بيده إلى الأعلى، نحو الرب المسيح، حين يقول إن الرب سيمنح تيموثاوس فهمًا في كل شيء.</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تيموثاوس: "بمَ تشعر أو فيمَ تفكِّر الآن؟"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تيموثاوس الثانية 2: 1 - 7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يُعطي الرسول بولس لتيموثاوس ثلاث وصايا في هذا المقطع. الأول هو أن تيموثاوس يجب أن "</w:t>
      </w:r>
      <w:r>
        <w:rPr>
          <w:b/>
          <w:rtl/>
          <w:cs/>
          <w:lang w:val="ar_AE" w:bidi="ar_AE"/>
        </w:rPr>
        <w:t>يتقوى</w:t>
      </w:r>
      <w:r>
        <w:rPr>
          <w:rtl/>
          <w:cs/>
          <w:lang w:val="ar_AE" w:bidi="ar_AE"/>
        </w:rPr>
        <w:t xml:space="preserve"> بالنعمة التي في المسيح يسوع". والتعبير "يتقوى" مرتبط بما قاله بولس سابقًا، بأن الله قد أعطانا روح </w:t>
      </w:r>
      <w:r>
        <w:rPr>
          <w:b/>
          <w:rtl/>
          <w:cs/>
          <w:lang w:val="ar_AE" w:bidi="ar_AE"/>
        </w:rPr>
        <w:t>القوة</w:t>
      </w:r>
      <w:r>
        <w:rPr>
          <w:rtl/>
          <w:cs/>
          <w:lang w:val="ar_AE" w:bidi="ar_AE"/>
        </w:rPr>
        <w:t xml:space="preserve"> أو القدرة. يجب أن ينال تيموثاوس القوة التي يحتاجها من المسيح، بواسطة الروح القدس، وبوصفها نعمةً أو هبةً. قد تتذكرون أن بولس تحدَّث سابقًا عن العطية (الموهبة) من الله والتي حصل عليها تيموثاوس عندما وضع بولس يديه عليه. وترتبط كلمة "موهبة أو عطية" بفكرة النعمة في مقطعنا. استخدموا الكلمة ذاتها التي استخدمتموها في المقاطع السابقة للإشارة إلى كلمة نعمة. ولمزيد من المعلومات عن النعمة راجعوا "قاموس الكلمات الرئيسية". وتأتي كل القوة اللازمة للحياة والخدمة المسيحية كعطية من الرب يسوع.</w:t>
      </w:r>
    </w:p>
    <w:p>
      <w:pPr>
        <w:bidi/>
      </w:pPr>
      <w:r>
        <w:rPr>
          <w:rtl/>
          <w:cs/>
          <w:lang w:val="ar_AE" w:bidi="ar_AE"/>
        </w:rPr>
      </w:r>
      <w:r>
        <w:rPr>
          <w:rtl/>
          <w:cs/>
          <w:lang w:val="ar_AE" w:bidi="ar_AE"/>
        </w:rPr>
        <w:t xml:space="preserve">توقَّفوا هنا وناقشوا معًا كمجموعة كيف ستصفون ما قاله بولس بشأن "أنْ تكونوا أقوياء، أو أن تتقوَّوا، بالنعمة التي في المسيح يسوع". أوقِفوا الاستماع إلى هذا التسجيل الصوتي هنا. </w:t>
      </w:r>
    </w:p>
    <w:p>
      <w:pPr>
        <w:bidi/>
      </w:pPr>
      <w:r>
        <w:rPr>
          <w:rtl/>
          <w:cs/>
          <w:lang w:val="ar_AE" w:bidi="ar_AE"/>
        </w:rPr>
      </w:r>
      <w:r>
        <w:rPr>
          <w:rtl/>
          <w:cs/>
          <w:lang w:val="ar_AE" w:bidi="ar_AE"/>
        </w:rPr>
        <w:t xml:space="preserve">كلمة </w:t>
      </w:r>
      <w:r>
        <w:rPr>
          <w:b/>
          <w:rtl/>
          <w:cs/>
          <w:lang w:val="ar_AE" w:bidi="ar_AE"/>
        </w:rPr>
        <w:t>المسيح</w:t>
      </w:r>
      <w:r>
        <w:rPr>
          <w:rtl/>
          <w:cs/>
          <w:lang w:val="ar_AE" w:bidi="ar_AE"/>
        </w:rPr>
        <w:t xml:space="preserve"> تعني المسيَّا. والمسيح هو الملك والمُخَلِّص الموعود للعالم، الذي اختاره الله. لمزيد من المعلومات عن كلمة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والوصية الثانية التي يعطيها بولس لتيموثاوس هي "</w:t>
      </w:r>
      <w:r>
        <w:rPr>
          <w:b/>
          <w:rtl/>
          <w:cs/>
          <w:lang w:val="ar_AE" w:bidi="ar_AE"/>
        </w:rPr>
        <w:t>اشترك أنت معي في احتمال المشقات</w:t>
      </w:r>
      <w:r>
        <w:rPr>
          <w:rtl/>
          <w:cs/>
          <w:lang w:val="ar_AE" w:bidi="ar_AE"/>
        </w:rPr>
        <w:t>." ويمكن أيضًا ترجمة هذا إلى "انضم إليّ في احتمال المشقات" أو "تَحمَّل نصيبك من المشقات". تتذكرون أن بولس قد دعا تيموثاوس في وقت سابق إلى "المشاركة في احتمال المشقات من أجل الإنجيل بقوة الله".</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"اشترك معي في احتمال المشقات". أوقِفوا الاستماع إلى هذا التسجيل الصوتي هنا. </w:t>
      </w:r>
    </w:p>
    <w:p>
      <w:pPr>
        <w:bidi/>
      </w:pPr>
      <w:r>
        <w:rPr>
          <w:rtl/>
          <w:cs/>
          <w:lang w:val="ar_AE" w:bidi="ar_AE"/>
        </w:rPr>
      </w:r>
      <w:r>
        <w:rPr>
          <w:rtl/>
          <w:cs/>
          <w:lang w:val="ar_AE" w:bidi="ar_AE"/>
        </w:rPr>
        <w:t xml:space="preserve">يستخدم بولس ثلاثة أمثلة توضيحية ليُشدِّد على ضرورة أن يكون تيموثاوس منضبطًا، ومركَّزًا ومكرسًا تمامًا لعمل الخدمة المسيحية التي يدعوه بولس لعملها. المثال الأول هو عن جندي صالح. ويجب ألا يكون مثل هذا الشخص "مرتبكًا في </w:t>
      </w:r>
      <w:r>
        <w:rPr>
          <w:b/>
          <w:rtl/>
          <w:cs/>
          <w:lang w:val="ar_AE" w:bidi="ar_AE"/>
        </w:rPr>
        <w:t>أمور الحياة (الأعمال المدنية)</w:t>
      </w:r>
      <w:r>
        <w:rPr>
          <w:rtl/>
          <w:cs/>
          <w:lang w:val="ar_AE" w:bidi="ar_AE"/>
        </w:rPr>
        <w:t>". وهذا لا يعني أن القس لا يمكنه أبدًا أن يكون رجل أعمال، أو أن يمارس عملًا آخر أو أن يحصل على دخل من مصادر غير الرعية. يوضح المثال التعليمي الذي يورده بولس هنا ببساطة كيف ينبغي للجندي البارع ألا ينشغل عن تدريبه وخدمته العسكرية بأمور البيع والشراء أو غيرها من الأحداث العادية في هذه الحياة. يجب أن يكون الجندي مكرَّسًا بالكامل كي يُرضي قائده المُشرِف عليه. وبالمثل، يجب أن نكون مُكرَّسين بالكامل للمسيح وأن نسعى لإرضائه.</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"أمور الحياة (الأعمال المدنية)". أوقِفوا الاستماع إلى هذا التسجيل الصوتي هنا. </w:t>
      </w:r>
    </w:p>
    <w:p>
      <w:pPr>
        <w:bidi/>
      </w:pPr>
      <w:r>
        <w:rPr>
          <w:rtl/>
          <w:cs/>
          <w:lang w:val="ar_AE" w:bidi="ar_AE"/>
        </w:rPr>
      </w:r>
      <w:r>
        <w:rPr>
          <w:rtl/>
          <w:cs/>
          <w:lang w:val="ar_AE" w:bidi="ar_AE"/>
        </w:rPr>
        <w:t>كما يصف بولس رياضيين يتنافسون من أجل إكليل. والإكليل هو غطاء للرأس أو حُليّة مستديرة يرتديها الناس على رؤوسهم. ولقد كان الناس يصنعون أكاليل الرياضيين من أوراق الشجر.</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إكليل. انظروا مرة أخرى إلى صورة إكليل إذا احتجتم إلى ذلك. أوقِفوا الاستماع إلى هذا التسجيل الصوتي هنا. </w:t>
      </w:r>
    </w:p>
    <w:p>
      <w:pPr>
        <w:bidi/>
      </w:pPr>
      <w:r>
        <w:rPr>
          <w:rtl/>
          <w:cs/>
          <w:lang w:val="ar_AE" w:bidi="ar_AE"/>
        </w:rPr>
      </w:r>
      <w:r>
        <w:rPr>
          <w:rtl/>
          <w:cs/>
          <w:lang w:val="ar_AE" w:bidi="ar_AE"/>
        </w:rPr>
        <w:t xml:space="preserve">وتؤكد الأمثلة الثلاثة التي يستخدمها بولس كيف أن تيموثاوس يجب أن يكون مصممًا تمامًا على خدمة يسوع، وأن يكون صبورًا جدًا ومتحكمًا في نفسه بينما يواجه تيموثاوس الصعوبات التي ستأتي في طريقه. المثال الثالث هو عن مزارع (حرَّاث) يعمل بجد. ويقول بولس إن المزارع يجب أن يحصل على </w:t>
      </w:r>
      <w:r>
        <w:rPr>
          <w:b/>
          <w:rtl/>
          <w:cs/>
          <w:lang w:val="ar_AE" w:bidi="ar_AE"/>
        </w:rPr>
        <w:t>الحِصَّة الأولى</w:t>
      </w:r>
      <w:r>
        <w:rPr>
          <w:rtl/>
          <w:cs/>
          <w:lang w:val="ar_AE" w:bidi="ar_AE"/>
        </w:rPr>
        <w:t xml:space="preserve"> من المحاصيل. وهنا لا يتحدث بولس عن كيفية دفع أجر الرعاة. ولا يقول بولس إن تيموثاوس سيكون أول من ينال التكريم من المسيح في اليوم الأخير. لكن يبدو أن بولس كان يُظهر مدى اليقين من أن تيموثاوس سيحصل على مجازاة. إذا كان تيموثاوس أمينًا في تعليم الإنجيل، فإن المسيح سيكافئه على خدمته في اليوم الأخير. وهذا يجب أن يمنح تيموثاوس التشجيع والطاقة ليعمل بجد ويحتمل المعاناة.</w:t>
      </w:r>
    </w:p>
    <w:p>
      <w:pPr>
        <w:bidi/>
      </w:pPr>
      <w:r>
        <w:rPr>
          <w:rtl/>
          <w:cs/>
          <w:lang w:val="ar_AE" w:bidi="ar_AE"/>
        </w:rPr>
      </w:r>
      <w:r>
        <w:rPr>
          <w:rtl/>
          <w:cs/>
          <w:lang w:val="ar_AE" w:bidi="ar_AE"/>
        </w:rPr>
        <w:t xml:space="preserve">توقَّفوا هنا وناقشوا معًا كمجموعة الكلمة أو العبارة التي ستستخدمونها لتوضيح كيف ينبغي أن يحصل المزارع على "الحصة الأولى" من المحاصيل. أوقِفوا الاستماع إلى هذا التسجيل الصوتي هنا. </w:t>
      </w:r>
    </w:p>
    <w:p>
      <w:pPr>
        <w:bidi/>
      </w:pPr>
      <w:r>
        <w:rPr>
          <w:rtl/>
          <w:cs/>
          <w:lang w:val="ar_AE" w:bidi="ar_AE"/>
        </w:rPr>
      </w:r>
      <w:r>
        <w:rPr>
          <w:rtl/>
          <w:cs/>
          <w:lang w:val="ar_AE" w:bidi="ar_AE"/>
        </w:rPr>
        <w:t xml:space="preserve">والوصية الثالثة والأخيرة التي يعطيها بولس لتيموثاوس هي أنه يجب أن "يفكر" أو أن يعتَبر فيما يقوله بولس. لقد أعطى بولس تيموثاوس مبادئ مهمة، لكن تيموثاوس يحتاج إلى الحكمة لتطبيق تلك المبادئ على المواقف في حياته وعمله. ويشجع بولس تيموثاوس بقوله: "لأن الرب سيعطيك </w:t>
      </w:r>
      <w:r>
        <w:rPr>
          <w:b/>
          <w:rtl/>
          <w:cs/>
          <w:lang w:val="ar_AE" w:bidi="ar_AE"/>
        </w:rPr>
        <w:t>الفهم</w:t>
      </w:r>
      <w:r>
        <w:rPr>
          <w:rtl/>
          <w:cs/>
          <w:lang w:val="ar_AE" w:bidi="ar_AE"/>
        </w:rPr>
        <w:t xml:space="preserve"> في كل شيء". وتشير كلمة "الفهم" إلى البصيرة والحكمة اللذين نحتاجهما حتى نأخذ تعليم الكتاب المُقَدَّس ونربطه بتفاصيل حياتنا والقرارات اليومية التي نتخذها.</w:t>
      </w:r>
    </w:p>
    <w:p>
      <w:pPr>
        <w:bidi/>
      </w:pPr>
      <w:r>
        <w:rPr>
          <w:rtl/>
          <w:cs/>
          <w:lang w:val="ar_AE" w:bidi="ar_AE"/>
        </w:rPr>
      </w:r>
      <w:r>
        <w:rPr>
          <w:rtl/>
          <w:cs/>
          <w:lang w:val="ar_AE" w:bidi="ar_AE"/>
        </w:rPr>
        <w:t xml:space="preserve">توقَّفوا هنا وناقشوا معًا كمجموعة الكلمة أو العبارة التي ستستخدمونها لترجمة الفهم أو البصيرة أو الحكمة من الله التي يتحدث عنها بولس هنا. أوقِفوا الاستماع إلى هذا التسجيل الصوتي هنا. </w:t>
      </w:r>
    </w:p>
    <w:p>
      <w:pPr>
        <w:bidi/>
      </w:pPr>
      <w:r>
        <w:rPr>
          <w:rtl/>
          <w:cs/>
          <w:lang w:val="ar_AE" w:bidi="ar_AE"/>
        </w:rPr>
      </w:r>
      <w:r>
        <w:rPr>
          <w:b/>
          <w:rtl/>
          <w:cs/>
          <w:lang w:val="ar_AE" w:bidi="ar_AE"/>
        </w:rPr>
        <w:t>الرَّب</w:t>
      </w:r>
      <w:r>
        <w:rPr>
          <w:rtl/>
          <w:cs/>
          <w:lang w:val="ar_AE" w:bidi="ar_AE"/>
        </w:rPr>
        <w:t xml:space="preserve"> هو الشخص الذي يكون سيدًا على آخرين. والرب لديه سلطان كامل، ويستحق احترام الناس. ويسوع هو رب، لأن له سلطانًا على العالم كله. لمزيدٍ من المعلومات عن لقب الرب/السيد، راجعوا قاموس الكلمات الرئيسية. استخدموا الكلمة أو العبارة نفسها التي استخدمتموها في المقاطع السابقة للإشارة إلى كلمة الرب.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2:8–13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تيموثاوس الثانية 2: 8- 13 واحفظوا هذا المقطع في قلوبكم.</w:t>
      </w:r>
    </w:p>
    <w:p>
      <w:pPr>
        <w:bidi/>
      </w:pPr>
      <w:r>
        <w:rPr>
          <w:rtl/>
          <w:cs/>
          <w:lang w:val="ar_AE" w:bidi="ar_AE"/>
        </w:rPr>
      </w:r>
      <w:r>
        <w:rPr>
          <w:rtl/>
          <w:cs/>
          <w:lang w:val="ar_AE" w:bidi="ar_AE"/>
        </w:rPr>
        <w:t xml:space="preserve">استمعوا إلى نسخة صوتية من رسالة تيموثاوس الثانية 2: 8- 13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تيموثاوس الثانية 2: 8 - 13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لقد شجّع بولس تيموثاوس، في هذه الرسالة حتى الآن، على الاستمرار في مشاركة الأخبار السارة عن يسوع بجرأة. وقد أعطى بولس أمثلة لأشخاص محددين يعانون ويصبرون لإنجاز هدفٍ معين: جندي، ورياضي ومزارع (حرَّاث). ويستخدم بولس الآن نفسه كمثال، ويطلب من تيموثاوس أن يحتمل المشقات ويصبر كما يفعل بولس نفسه. إن بولس يفعل ما قد فعله يسوع، وهو يريد من تيموثاوس أن يفعل الشيء نفسه. ويُذَكِّر بولس تيموثاوس بأن يعتمد أكثر فأكثر على يسوع، وذلك بتذكِّر أن يسوع كان من نسل داود، وأن الله أقام يسوع من الأموات. تذكّروا أن الشعب اليهودي كان ينتظر المخلِّص الذي وعد به الله، أي المسيح. وكان من المفترض أن يكون المسيح من نسل الملك الأكثر شهرة في الشعب اليهودي، أي الملك داود. ويطلب بولس من تيموثاوس أن يتذكر الحقيقة المهمة جدًا أن الله أقام يسوع من بين الأموات، وأن يسوع هو من نسل داود. وهذا يعني أن يسوع هو المسيح الذي كان اليهود ينتظرونه.</w:t>
      </w:r>
    </w:p>
    <w:p>
      <w:pPr>
        <w:bidi/>
      </w:pPr>
      <w:r>
        <w:rPr>
          <w:rtl/>
          <w:cs/>
          <w:lang w:val="ar_AE" w:bidi="ar_AE"/>
        </w:rPr>
      </w:r>
      <w:r>
        <w:rPr>
          <w:rtl/>
          <w:cs/>
          <w:lang w:val="ar_AE" w:bidi="ar_AE"/>
        </w:rPr>
        <w:t>كان بولس في السجن وهو يتوقع أن يُقتل قريبًا. وهو يودِّع تيموثاوس ويكتب كلماته الأخيرة لتيموثاوس بصفته أبًا روحيًا له. وهدف بولس هو أن يبارك تيموثاوس "ابنه المحبوب" وأن يشجعه من خلال تعليمات مهمة تُرشد تيموثاوس طوال بقية حياته. وهذه رسالة شخصية جدًا يكتبها بولس للتأثير على أفكار تيموثاوس وسلوكه باستخدام أمثلة من حياة بولس.</w:t>
      </w:r>
    </w:p>
    <w:p>
      <w:pPr>
        <w:bidi/>
      </w:pPr>
      <w:r>
        <w:rPr>
          <w:rtl/>
          <w:cs/>
          <w:lang w:val="ar_AE" w:bidi="ar_AE"/>
        </w:rPr>
      </w:r>
      <w:r>
        <w:rPr>
          <w:rtl/>
          <w:cs/>
          <w:lang w:val="ar_AE" w:bidi="ar_AE"/>
        </w:rPr>
        <w:t xml:space="preserve">توقَّفوا هنا وناقشوا هذا السؤال معًا كمجموعة: كيف ينقل الشيوخ في ثقافتكم عادة التشجيع إلى الأجيال الشابة قبل أن يموتوا؟ وما هي بعض الطرق المختلفة التي يُعطي من خلالها الناس تعليمات للشباب؟ أوقِفوا الاستماع إلى هذا التسجيل الصوتي هنا. </w:t>
      </w:r>
    </w:p>
    <w:p>
      <w:pPr>
        <w:bidi/>
      </w:pPr>
      <w:r>
        <w:rPr>
          <w:rtl/>
          <w:cs/>
          <w:lang w:val="ar_AE" w:bidi="ar_AE"/>
        </w:rPr>
      </w:r>
      <w:r>
        <w:rPr>
          <w:rtl/>
          <w:cs/>
          <w:lang w:val="ar_AE" w:bidi="ar_AE"/>
        </w:rPr>
        <w:t>كان الحُكَّام قد قيَّدوا بولس بسلاسل في السجن، لكن الناس لا يستطيعون أبدًا أن يقيّدوا رسالة الله بالسلاسل. إن كلمة الله، أو رسالته، تكون أيضًا فَعَّالة دائمًا. يطلب بولس من تيموثاوس أن يتذكَّر يسوع، مُخلِّصنا المُقام، لأن يسوع هو السبب في استعداده لاحتمال المشقات كمجرم. وبولس مستعد أيضًا لأن يتألم (يحتمل المشقات) من أجل شعب الله. وشعب الله هم أولئك الذين اختارهم الله، أو اصطفاهم، ليكونوا في عائلة الله. ومن خلال محبة شعب الله، فإن بولس يقتدي بيسوع. والنتيجة هي أن شعب الله المختار سيحيون إلى الأبد مع يسوع في عالم مثالي.</w:t>
      </w:r>
    </w:p>
    <w:p>
      <w:pPr>
        <w:bidi/>
      </w:pPr>
      <w:r>
        <w:rPr>
          <w:rtl/>
          <w:cs/>
          <w:lang w:val="ar_AE" w:bidi="ar_AE"/>
        </w:rPr>
      </w:r>
      <w:r>
        <w:rPr>
          <w:rtl/>
          <w:cs/>
          <w:lang w:val="ar_AE" w:bidi="ar_AE"/>
        </w:rPr>
        <w:t xml:space="preserve">توقَّفوا هنا وناقشوا هذا السؤال معًا كمجموعة: ما أنواع الجرائم التي يذهب الناس إلى السجن من أجلها في ثقافتكم؟ وكيف سيفكر الناس في مسيحي إذا وضعته الحكومة في السجن؟ احكوا قصة عن شخص تعرفونه كان في السجن أو تعرض للاضطهاد بسبب إيمانه. أوقِفوا الاستماع إلى هذا التسجيل الصوتي هنا. </w:t>
      </w:r>
    </w:p>
    <w:p>
      <w:pPr>
        <w:bidi/>
      </w:pPr>
      <w:r>
        <w:rPr>
          <w:rtl/>
          <w:cs/>
          <w:lang w:val="ar_AE" w:bidi="ar_AE"/>
        </w:rPr>
      </w:r>
      <w:r>
        <w:rPr>
          <w:rtl/>
          <w:cs/>
          <w:lang w:val="ar_AE" w:bidi="ar_AE"/>
        </w:rPr>
        <w:t>بينما يواصل بولس تشجيع تيموثاوس، يقتبس ترنيمة أو قصيدة قصيرة لتسليط الضوء على الأسباب التي تجعلنا قادرين ومطالبين بالصبر خلال المشقات. ويُقدِّم بولسُ ترنيمتَه بعبارة "صادقة هي الكلمة"، وهي طريقة يؤكد بها بولس الحقائق الروحية المهمة من خلال الترانيم والأقوال التقليدية (المعروفة). من المرجح أن بولس قد عدّل ترنيمة تقليدية (معروفة)، لكن تيموثاوس كان سيعرف الترنيمة الأصلية أيضًا. ومن خلال هذه الترنيمة، يؤكد بولس المشقات التي يتحملها المؤمنون. وتعطينا الترنيمة تحذيراتٍ قويةً من إنكار الإيمان، وفي الوقت ذاته، الوعودَ الأبدية التي تتحقق عند احتمالنا للمعاناة. في الترنيمة، يشرح بولس أننا عندما نموت مع المسيح، سنحصل على حياة جديدة. وهو يقصد أنه إذا توقَّفنا عن العيش كشخص يخطئ ولا يعرف المسيح، فسيكون الأمر وكأننا نموت عن هذا الشخص الذي كنا عليه من قبل. ولكن إذا توقفنا عن العيش مثل ذلك الإنسان القديم، فسنحصل بالفعل على حياة جديدة مع المسيح! ويشرح بولس أيضًا أننا إذا صبرنا بثقة في يسوع، فسنحكم مع يسوع عندما يأتي يسوع ليحكم بالكامل في ملكوته. غير أن بولس يحذرنا من أننا إذا أنكرنا المسيح أو تبرأنا منه ونحن نتألم، فإن المسيح أيضًا سينكر أنه يعرفنا. لكن بولس يذكِّرنا أيضًا بأنه لسبب أن يسوع أمين، يمكننا أن نثق به عندما نفشل، عالمين أننا ما زلنا نعيش مع الخطية في حياتنا. ويمكن لبولس أن يصبر لأنه يثق بيسوع. وهو يريد من تيموثاوس أن يفهم مدى خطورة الابتعاد عن يسوع. لكن بولس يريد أيضًا من تيموثاوس أن يتشجَّع بمدى أمانة يسوع وبالمكافآت التي تأتي من اتِّباع يسوع.</w:t>
      </w:r>
    </w:p>
    <w:p>
      <w:pPr>
        <w:bidi/>
      </w:pPr>
      <w:r>
        <w:rPr>
          <w:rtl/>
          <w:cs/>
          <w:lang w:val="ar_AE" w:bidi="ar_AE"/>
        </w:rPr>
      </w:r>
      <w:r>
        <w:rPr>
          <w:rtl/>
          <w:cs/>
          <w:lang w:val="ar_AE" w:bidi="ar_AE"/>
        </w:rPr>
        <w:t>توقَّفوا هنا وناقشوا هذا السؤال معًا كمجموعة: ما الأشياء التي تساعدكم على أن تكونوا مُخْلِصين لشخصٍ ما عندما يكون ذلك صعبًا؟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تيموثاوس الثانية 2: 8 - 13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يوصي بولس تيموثاوس بأن يحتمل المشقات وأن يصبر من أجل إنجيل المسيح، الذي يعطي القوة والرجاء، حتى يخلِّص الله شعبه المختار من المعاناة الأبدية، ويمنحهم بدلًا من ذلك المجد الأبدي.</w:t>
      </w:r>
    </w:p>
    <w:p>
      <w:pPr>
        <w:bidi/>
      </w:pPr>
      <w:r>
        <w:rPr>
          <w:rtl/>
          <w:cs/>
          <w:lang w:val="ar_AE" w:bidi="ar_AE"/>
        </w:rPr>
      </w:r>
      <w:r>
        <w:rPr>
          <w:b/>
          <w:rtl/>
          <w:cs/>
          <w:lang w:val="ar_AE" w:bidi="ar_AE"/>
        </w:rPr>
        <w:t>في الجزء الثاني:</w:t>
      </w:r>
      <w:r>
        <w:rPr>
          <w:rtl/>
          <w:cs/>
          <w:lang w:val="ar_AE" w:bidi="ar_AE"/>
        </w:rPr>
        <w:t xml:space="preserve"> يُقدِّم بولس قولاً صادقًا ليشجع تيموثاوس أكثر. ويشجِّع بولس تيموثاوس على قبول وعود الإنجيل من خلال تَحَمُّل المَشَقَّات كخادم لله. ويوجِّه بولس أيضًا تحذيرًا جادًا من أنه لا ينبغي لنا أبدًا أن ننكر يسوع أو نتبرأ منه.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وشعب الله المختار</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يطلب بولس من تيموثاوس أن "يتذكَّر". يطلب بولس من تيموثاوس أن يتفكر فيما يعرفه بالفعل عمن هو يسوع. لقد تعلَّم تيموثاوس عن الإيمان بيسوع من عائلته ومن بولس أيضًا. ويذكِّر بولس تيموثاوس بأن يسوع هو المسيح، المخلِّص الموعود، الذي قام من بين الأموات، وهو من نسل الملك داود، الملك اليهودي الأكثر شهرة. كما يشجّع بولس تيموثاوس على أن يتذكَّر يسوع بأنه "قام من بين الأموات"، لأنه يعتقد أن أحد أهم أجزاء الأخبار السارة هو أن المؤمنين سيقومون من بين الأموات، حتى بعد موتهم. ويريد بولس من تيموثاوس أن يفهم أن المعاناة هي جزء من اتِّبَاع المسيح المُقام حتى يعود المسيح. والأخبار السارة، أي الإنجيل، هي أن يسوع هو الملك والمُخَلِّص الذي كان الشعب اليهودي ينتظره. لا يُذكِّر بولس تيموثاوس برسالة الإنجيل فحسب، بل أيضًا كيف كان بولس يتألم بالطريقة نفسها التي تألم بها يسوع. ولا يريد بولس من تيموثاوس أن يعرف الرسالة فحسب، بل أن يفعل أيضًا ما يقوله يسوع! ويشرح بولس أنه مُقيَّد ويعاني كمجرم بسبب تفانيه في الكرازة بالإنجيل. لكن بولس يقول أيضًا إن سجنه لا يمكن أن يوقف قوة كلمة الله، أي الإنجيل. كان الناس يعتقدون أن سلاسل بولس كانت من المفترض أن تُوقف ما يفعله الله من خلال بولس، لكنها بدلًا من ذلك أثبتت فقط مدى قوة رسالته. وهذا أمر مهم جدًا لبولس، لدرجة أنه كان مستعدًا لتحمل أي شيء من أجل الخير الذي لمختاري الله، أي شعبه المختار. وهو يرغب بشدة في أن ينال الناس الذين يختارهم الله الخلاص، وأن يخلِّصهم يسوع ويحضرهم إلى علاقة صالحة مع الله. وبهذا الخلاص، سيجعل يسوع أولئك الناس كاملين ويُدخلهم إلى مملكته الكاملة والمليئة بالمجد إلى الأبد عندما يعود.</w:t>
      </w:r>
    </w:p>
    <w:p>
      <w:pPr>
        <w:bidi/>
      </w:pPr>
      <w:r>
        <w:rPr>
          <w:rtl/>
          <w:cs/>
          <w:lang w:val="ar_AE" w:bidi="ar_AE"/>
        </w:rPr>
      </w:r>
      <w:r>
        <w:rPr>
          <w:rtl/>
          <w:cs/>
          <w:lang w:val="ar_AE" w:bidi="ar_AE"/>
        </w:rPr>
        <w:t xml:space="preserve">توقَّفوا هنا وناقشوا هذا السؤال معًا كمجموعة: احكوا قصة عن شخص تعرفونه قد قدَّم مثالًا من حياته الخاصة ليعلِّمكم ما يجب فعله في موقف معين. وانتبهوا إلى الطريقة التي تستخدمون بها أمثلة من حياتكم الخاصة في هذه القصة. أوقِفوا الاستماع إلى هذا التسجيل الصوتي هنا. </w:t>
      </w:r>
    </w:p>
    <w:p>
      <w:pPr>
        <w:bidi/>
      </w:pPr>
      <w:r>
        <w:rPr>
          <w:rtl/>
          <w:cs/>
          <w:lang w:val="ar_AE" w:bidi="ar_AE"/>
        </w:rPr>
      </w:r>
      <w:r>
        <w:rPr>
          <w:rtl/>
          <w:cs/>
          <w:lang w:val="ar_AE" w:bidi="ar_AE"/>
        </w:rPr>
        <w:t>في الجزء الثاني، يرسل بولس قصيدةً تتضمن رسالةً يريد من تيموثاوس أن يدرك أنه قادرٌ على الوثوق بها. يساعد التنسيق المألوف للقصيدة القُرَّاء على معرفة أنه ينبغي لهم الانتباه. ولتوضيح ذلك، يُقدِّم بولس القصيدة بعبارة: "صادقة هي الكلمة". يستخدم بولس هذه العبارة أيضًا في مواضع أخرى للتأكيد على سلطان ما يقوله، وذلك في مقابل التعاليم الباطلة التي يعارضها.</w:t>
      </w:r>
    </w:p>
    <w:p>
      <w:pPr>
        <w:bidi/>
      </w:pPr>
      <w:r>
        <w:rPr>
          <w:rtl/>
          <w:cs/>
          <w:lang w:val="ar_AE" w:bidi="ar_AE"/>
        </w:rPr>
      </w:r>
      <w:r>
        <w:rPr>
          <w:rtl/>
          <w:cs/>
          <w:lang w:val="ar_AE" w:bidi="ar_AE"/>
        </w:rPr>
        <w:t xml:space="preserve">توقَّفوا هنا وناقشوا هذا السؤال معًا كمجموعة: كيف تعبِّرون في لغتكم عن أن ما يقوله شخص ما هو صحيح؟ وهل هناك طرق مختلفة لتوضيح هذا؟ أوقِفوا الاستماع إلى هذا التسجيل الصوتي هنا. </w:t>
      </w:r>
    </w:p>
    <w:p>
      <w:pPr>
        <w:bidi/>
      </w:pPr>
      <w:r>
        <w:rPr>
          <w:rtl/>
          <w:cs/>
          <w:lang w:val="ar_AE" w:bidi="ar_AE"/>
        </w:rPr>
      </w:r>
      <w:r>
        <w:rPr>
          <w:rtl/>
          <w:cs/>
          <w:lang w:val="ar_AE" w:bidi="ar_AE"/>
        </w:rPr>
        <w:t>ثم تشير القصيدة بمزيد من التفصيل إلى ما يريد بولس من تيموثاوس أن يتذكَّره. فهو يريد من تيموثاوس أن يتذكَّر يسوع، وكيف يجب أن نحتمل المشقات إذا اتَّبعنا يسوع. ويقدِّم بولس سلسلة من العبارات التي تشرح كيف يبدو اتِّباع يسوع، والمكافآت التي وعدنا بها يسوع إذا تبعناه. كما يحذرنا بولس من كيفية استجابة يسوع عندما نفشل في اتِّباعه. في كل عبارة من عبارات بولس، يتحدث بولس عما يحدث كنتيجة لقيام شخص ما بفعل معين. وتساعد طريقة الحديث هذه بولس على توضيح فكرة يسهل تذكرها ويصعب الاختلاف معها.</w:t>
      </w:r>
    </w:p>
    <w:p>
      <w:pPr>
        <w:bidi/>
      </w:pPr>
      <w:r>
        <w:rPr>
          <w:rtl/>
          <w:cs/>
          <w:lang w:val="ar_AE" w:bidi="ar_AE"/>
        </w:rPr>
      </w:r>
      <w:r>
        <w:rPr>
          <w:rtl/>
          <w:cs/>
          <w:lang w:val="ar_AE" w:bidi="ar_AE"/>
        </w:rPr>
        <w:t xml:space="preserve">توقَّفوا هنا وناقشوا هذا السؤال معًا كمجموعة: عندما تحاولون إقناع شخص ما بشيء مهم، كيف تقدمون حجة قوية لشيء تعرفون أنه صحيح؟ أوقِفوا الاستماع إلى هذا التسجيل الصوتي هنا. </w:t>
      </w:r>
    </w:p>
    <w:p>
      <w:pPr>
        <w:bidi/>
      </w:pPr>
      <w:r>
        <w:rPr>
          <w:rtl/>
          <w:cs/>
          <w:lang w:val="ar_AE" w:bidi="ar_AE"/>
        </w:rPr>
      </w:r>
      <w:r>
        <w:rPr>
          <w:rtl/>
          <w:cs/>
          <w:lang w:val="ar_AE" w:bidi="ar_AE"/>
        </w:rPr>
        <w:t xml:space="preserve">ويُذَكِّر القسم الأول من القصيدة تيموثاوس بأنه إذا متنا مع يسوع، فلدينا حياة جديدة، وسنعيش أيضًا مع يسوع في الأبدية. والموت مع المسيح لا يعني أننا يجب أن نموت جسديًا عندما نتبع يسوع. فَقَدْ يشير الموت مع المسيح إلى المعمودية، لأن المعمودية تُظهر أن المؤمن يتوقف عن العيش في حياته القديمة ويعيش حياة جديدة مُتَّبِعًا يسوع. وبالنسبة لبولس، فإن هذا الوعد بأن المؤمنين سيقومون من بين الأموات، هو أحد أهم الأشياء التي نؤمن بها عندما نتبع يسوع. </w:t>
      </w:r>
    </w:p>
    <w:p>
      <w:pPr>
        <w:bidi/>
      </w:pPr>
      <w:r>
        <w:rPr>
          <w:rtl/>
          <w:cs/>
          <w:lang w:val="ar_AE" w:bidi="ar_AE"/>
        </w:rPr>
      </w:r>
      <w:r>
        <w:rPr>
          <w:rtl/>
          <w:cs/>
          <w:lang w:val="ar_AE" w:bidi="ar_AE"/>
        </w:rPr>
        <w:t>يُذكِّر القسم التالي تيموثاوس بأن تحمُّل المشقات ، أي الاستمرار في اتِّبَاع يسوع، هو أمرٌ ضروري لنيل الوعد بالمُلك مع يسوع في ملكوت الله إلى الأبد. وهنا يُذكِّر بولس تيموثاوس مرة أخرى بأنه يجب عليه أن يفعل شيئًا من أجل أن يتبع يسوع. ويُذكِّر بولسُ تيموثاوسَ بمعاناته هو شخصيًا وصبره من أجل يسوع، كمثالٍ يُحتذى به. ومرة أخرى، يطلب بولس من تيموثاوس أن يقتدي به في هذا الأمر. يريد بولس من تيموثاوس أن يدرك أن تحمُّل المعاناة هو ما يجب على أتباع يسوع أن يتوقعوه. ويوضح بولس أن هذا التحمُّل أو الصبر يُثمر مكافأةً عظيمةً تتمثل في المُلك مع يسوع في ملكوته عند عودته إلى الأرض.</w:t>
      </w:r>
    </w:p>
    <w:p>
      <w:pPr>
        <w:bidi/>
      </w:pPr>
      <w:r>
        <w:rPr>
          <w:rtl/>
          <w:cs/>
          <w:lang w:val="ar_AE" w:bidi="ar_AE"/>
        </w:rPr>
      </w:r>
      <w:r>
        <w:rPr>
          <w:rtl/>
          <w:cs/>
          <w:lang w:val="ar_AE" w:bidi="ar_AE"/>
        </w:rPr>
        <w:t xml:space="preserve">توقَّفوا هنا وناقشوا هذا السؤال معًا كمجموعة: كيف تؤكدون لشخص ما أنكم تريدون منه أن يقتدي بكم، أو أن يفعل ما تفعلون؟ أوقِفوا الاستماع إلى هذا التسجيل الصوتي هنا. </w:t>
      </w:r>
    </w:p>
    <w:p>
      <w:pPr>
        <w:bidi/>
      </w:pPr>
      <w:r>
        <w:rPr>
          <w:rtl/>
          <w:cs/>
          <w:lang w:val="ar_AE" w:bidi="ar_AE"/>
        </w:rPr>
      </w:r>
      <w:r>
        <w:rPr>
          <w:rtl/>
          <w:cs/>
          <w:lang w:val="ar_AE" w:bidi="ar_AE"/>
        </w:rPr>
        <w:t>والآن، يُقدِّم القسم التالي تحذيرًا قويًا. يقول بولس هنا إنه إذا لم نَمُت مع يسوع ولم نحتمل المشقَّات، فهذا يعني أننا ابتعدنا عن يسوع. ويخبر بولس تيموثاوس أنه إذا أنكرنا أننا نعرف يسوع عندما نتألم، فإن يسوع سينكر أنه يعرفنا.</w:t>
      </w:r>
    </w:p>
    <w:p>
      <w:pPr>
        <w:bidi/>
      </w:pPr>
      <w:r>
        <w:rPr>
          <w:rtl/>
          <w:cs/>
          <w:lang w:val="ar_AE" w:bidi="ar_AE"/>
        </w:rPr>
      </w:r>
      <w:r>
        <w:rPr>
          <w:rtl/>
          <w:cs/>
          <w:lang w:val="ar_AE" w:bidi="ar_AE"/>
        </w:rPr>
        <w:t xml:space="preserve">توقَّفوا هنا وناقشوا هذا السؤال معًا كمجموعة: كيف تعطون تحذيرات قوية في لغتكم؟ أوقِفوا الاستماع إلى هذا التسجيل الصوتي هنا. </w:t>
      </w:r>
    </w:p>
    <w:p>
      <w:pPr>
        <w:bidi/>
      </w:pPr>
      <w:r>
        <w:rPr>
          <w:rtl/>
          <w:cs/>
          <w:lang w:val="ar_AE" w:bidi="ar_AE"/>
        </w:rPr>
      </w:r>
      <w:r>
        <w:rPr>
          <w:rtl/>
          <w:cs/>
          <w:lang w:val="ar_AE" w:bidi="ar_AE"/>
        </w:rPr>
        <w:t>يخبر بولس تيموثاوس أمرًا مفاجئًا في الجزء الأخير من القصيدة. في الأقسام الثلاثة الأولى من هذه القصيدة، يَعِدُ الله بأننا سننال الخير إذا فعلنا الصلاح، وسنلقى السوء إذا فعلنا أمورًا شريرة. لكن هنا يخبر بولس تيموثاوس أنه إذا كنا غير أمناء، فسيظل يسوع أمينًا لنا. قد نفشل أحيانًا في فعل ما هو صواب، لكن يسوع يساعدنا على أن نصبر ونحتمل. أن نكون غير أمناء يختلف عن الابتعاد عن يسوع أو إنكاره. إن أتباع يسوع ليسوا كاملين بعد، وهذا يعني أننا قد نفشل أحيانًا في أن نكون أمناء؛ أي أننا قد نفشل في القيام بما طلب الله منا أن نفعله. ونحن نزداد قربًا من يسوع عندما نخبره بخطايانا ونطلب منه أن يغفر لنا ويغيّرنا. وبولس هنا يشجّع تيموثاوس على أن يتذكَّر أن يسوع سيكون أمينًا له دائمًا. فإن يسوع سيكون أمينًا حتى عندما يرتكب تيموثاوس أخطاء أثناء العمل الذي دعاه الله ليفعله. ولإثبات أن هذا الوعد صحيح، يشرح بولس أنه من المستحيل على يسوع أن ينكر نفسه. بعبارة أخرى، لا بد أن يكون يسوع أمينًا لشعبه؛ لأن ذلك هو جوهر هوية يسوع وطبيعة عمله، وهو لا يمكن أن يكون شخصًا آخر. يسوع هو الله، وليس هناك إله آخر.</w:t>
      </w:r>
    </w:p>
    <w:p>
      <w:pPr>
        <w:bidi/>
      </w:pPr>
      <w:r>
        <w:rPr>
          <w:rtl/>
          <w:cs/>
          <w:lang w:val="ar_AE" w:bidi="ar_AE"/>
        </w:rPr>
      </w:r>
      <w:r>
        <w:rPr>
          <w:rtl/>
          <w:cs/>
          <w:lang w:val="ar_AE" w:bidi="ar_AE"/>
        </w:rPr>
        <w:t xml:space="preserve">توقّفوا هنا وتناقشوا معًا كمجموعة: كيف ستعبِّرون ​​في ترجمتكم عن حقيقة أن يسوع لا يمكنه أن يتنكِّر لنفسه أو ينكر ذاته؟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تيموثاوس الثانية 2: 8 - 13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وشعب الله المختار</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بولس: "يا تيموثاوس: تذكَّر الأخبار السارة عن يسوع المسيح المُقام من بين الأموات، وهو من نسل الملك داود. أنا احتمل المشقات في السجن الآن، مُقيدًا بالسلاسل كمذنب لأجل هذه الأخبار السارة. لكن كلمة الله، أي الإنجيل، ليست مُقيَّدة!"</w:t>
      </w:r>
    </w:p>
    <w:p>
      <w:pPr>
        <w:bidi/>
      </w:pPr>
      <w:r>
        <w:rPr>
          <w:rtl/>
          <w:cs/>
          <w:lang w:val="ar_AE" w:bidi="ar_AE"/>
        </w:rPr>
      </w:r>
      <w:r>
        <w:rPr>
          <w:rtl/>
          <w:cs/>
          <w:lang w:val="ar_AE" w:bidi="ar_AE"/>
        </w:rPr>
        <w:t xml:space="preserve">أوقفوا التمثيل. اسألوا الشخص الذي يؤدي دور تيموثاوس: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أنا سعيد لأن بولس يُذكِّرني بما هو صحيح حقًا. أنا حزين لأن صديقي في السجن ويُعَامَل بقسوة، لكنه ممتلئ بالرجاء رغم معاناته، وهذا يعطيني أنا رجاء؛ أو</w:t>
      </w:r>
    </w:p>
    <w:p>
      <w:pPr>
        <w:pStyle w:val="ListBullet"/>
        <w:bidi/>
        <w:spacing w:line="240" w:lineRule="auto"/>
        <w:ind w:left="720"/>
      </w:pPr>
      <w:r>
        <w:rPr>
          <w:rtl/>
          <w:cs/>
          <w:lang w:val="ar_AE" w:bidi="ar_AE"/>
        </w:rPr>
      </w:r>
      <w:r>
        <w:rPr>
          <w:rtl/>
          <w:cs/>
          <w:lang w:val="ar_AE" w:bidi="ar_AE"/>
        </w:rPr>
        <w:t>أنا أعرف أن الإنجيل هو أخبار سارة، لكنني أجد صعوبة في تصديق ذلك حين تكون الأمور كلها بالغة الصعوبة. إن أعز أصدقائي في السجن! وأنا سعيد لأنه يشجعني، لكنني أشعر بأنه أنا الذي يجب أن يشجِّعه؛ أو</w:t>
      </w:r>
    </w:p>
    <w:p>
      <w:pPr>
        <w:pStyle w:val="ListBullet"/>
        <w:bidi/>
        <w:spacing w:line="240" w:lineRule="auto"/>
        <w:ind w:left="720"/>
      </w:pPr>
      <w:r>
        <w:rPr>
          <w:rtl/>
          <w:cs/>
          <w:lang w:val="ar_AE" w:bidi="ar_AE"/>
        </w:rPr>
      </w:r>
      <w:r>
        <w:rPr>
          <w:rtl/>
          <w:cs/>
          <w:lang w:val="ar_AE" w:bidi="ar_AE"/>
        </w:rPr>
        <w:t>كنت قد نسيت الأسباب التي تجعلنا نعلم يقينًا أن يسوع هو المسيح. بينما أفكر في معاناة صديقي باعتباره مجرمًا، أتذكر كيف أن الأمر ذاته قد حدث ليسوع. إن معرفة بولس والمعاناة التي يمر بها تساعدني على أن أفهم بشكل أفضل ما فعله يسوع من أجلي. وأنا أشعر بأنني غير مستحق للمحبة التي أظهرها يسوع لخلاصي.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"لأن كلمة الله لا تُقيَّد وقوية، فأنا أصبر على كل شيء. أنا أفعل هذا أيضًا لأنني أريد أن يخلِّص يسوع شعب الله المختار، أي منتخبيه، حتى يتمكنوا من العيش معه ويشاركوا مجده إلى الأبد.</w:t>
      </w:r>
    </w:p>
    <w:p>
      <w:pPr>
        <w:bidi/>
      </w:pPr>
      <w:r>
        <w:rPr>
          <w:rtl/>
          <w:cs/>
          <w:lang w:val="ar_AE" w:bidi="ar_AE"/>
        </w:rPr>
      </w:r>
      <w:r>
        <w:rPr>
          <w:rtl/>
          <w:cs/>
          <w:lang w:val="ar_AE" w:bidi="ar_AE"/>
        </w:rPr>
        <w:t xml:space="preserve">أوقفوا التمثيل. اسألوا الشخص الذي يؤدي دور شعب الله المختار: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لا بد أن بولس بالحق يُحب يسوع ويحبنا نحن كذلك! يريدنا بولس أن ننال شيئًا صالحًا جدًا لدرجة أنه مستعد أن يتحمّل أي شيء. ويسوع وحده من يستطيع أن يجعل شخصًا ما محبًّا هكذا؛ أو</w:t>
      </w:r>
    </w:p>
    <w:p>
      <w:pPr>
        <w:pStyle w:val="ListBullet"/>
        <w:bidi/>
        <w:spacing w:line="240" w:lineRule="auto"/>
        <w:ind w:left="720"/>
      </w:pPr>
      <w:r>
        <w:rPr>
          <w:rtl/>
          <w:cs/>
          <w:lang w:val="ar_AE" w:bidi="ar_AE"/>
        </w:rPr>
      </w:r>
      <w:r>
        <w:rPr>
          <w:rtl/>
          <w:cs/>
          <w:lang w:val="ar_AE" w:bidi="ar_AE"/>
        </w:rPr>
        <w:t>أنا لست متأكدًا من أنني أحب كما يحب بولس. أنا أحب يسوع، لكنني أخشى أن أذهب إلى السجن. إن محبة بولس مخيفة قليلًا، وهذا يجعلني أدرك أن هناك تكلفة لتبعية يسوع. إنها تكلفة باهظة، لكنها تستحق العناء؛ أو</w:t>
      </w:r>
    </w:p>
    <w:p>
      <w:pPr>
        <w:pStyle w:val="ListBullet"/>
        <w:bidi/>
        <w:spacing w:line="240" w:lineRule="auto"/>
        <w:ind w:left="720"/>
      </w:pPr>
      <w:r>
        <w:rPr>
          <w:rtl/>
          <w:cs/>
          <w:lang w:val="ar_AE" w:bidi="ar_AE"/>
        </w:rPr>
      </w:r>
      <w:r>
        <w:rPr>
          <w:rtl/>
          <w:cs/>
          <w:lang w:val="ar_AE" w:bidi="ar_AE"/>
        </w:rPr>
        <w:t xml:space="preserve">أن أكون من شعب الله المختار هو امتياز لا أستحقه. لكن عندما أفكر فيما فعله يسوع ليجعلني من خاصته وكذلك عندما أفكر في ما وعدني به، أجد أن هذا يجعلني أرغب في أن أحتمل وأصبر.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"يا تيموثاوس، سأخبرك بشيء بطريقة مألوفة حتى يمكنك أن تثق به. إذا متنا مع يسوع، فنحن سنحيا أيضًا مع يسوع. إذا كنا نصبر، فسنملك أيضًا مع يسوع. لكن إن كنا ننكر يسوع، فهو سينكرنا أيضًا. لكن عندما نعثر في إيماننا، فإن يسوع سيبقى أمينًا دائمًا، لأنه لا يستطيع أن يُنكِر ذاته—فيسوع هو الله.</w:t>
      </w:r>
    </w:p>
    <w:p>
      <w:pPr>
        <w:bidi/>
      </w:pPr>
      <w:r>
        <w:rPr>
          <w:rtl/>
          <w:cs/>
          <w:lang w:val="ar_AE" w:bidi="ar_AE"/>
        </w:rPr>
      </w:r>
      <w:r>
        <w:rPr>
          <w:rtl/>
          <w:cs/>
          <w:lang w:val="ar_AE" w:bidi="ar_AE"/>
        </w:rPr>
        <w:t xml:space="preserve">أوقفوا التمثيل. اسألوا الشخص الذي يؤدي دور يسوع: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أريد أن يعيش جميع الناس ويملكوا معي إلى الأبد، ولهذا السبب، فقد مُت لأهزم الموت. والآن، يمكن لأي شخص أن يحصل على هذه الحياة، لكن يجب أن يأتي إلي؛ أو</w:t>
      </w:r>
    </w:p>
    <w:p>
      <w:pPr>
        <w:pStyle w:val="ListBullet"/>
        <w:bidi/>
        <w:spacing w:line="240" w:lineRule="auto"/>
        <w:ind w:left="720"/>
      </w:pPr>
      <w:r>
        <w:rPr>
          <w:rtl/>
          <w:cs/>
          <w:lang w:val="ar_AE" w:bidi="ar_AE"/>
        </w:rPr>
      </w:r>
      <w:r>
        <w:rPr>
          <w:rtl/>
          <w:cs/>
          <w:lang w:val="ar_AE" w:bidi="ar_AE"/>
        </w:rPr>
        <w:t>أنا أحب بولس! وبولس يتكلم بالحق. ولأنني أحب بولس، وهو يؤمن بذلك، فهو قادر على أن يصبر. وقوتي تحل على بولس في ضعفه؛ أو</w:t>
      </w:r>
    </w:p>
    <w:p>
      <w:pPr>
        <w:pStyle w:val="ListBullet"/>
        <w:bidi/>
        <w:spacing w:line="240" w:lineRule="auto"/>
        <w:ind w:left="720"/>
      </w:pPr>
      <w:r>
        <w:rPr>
          <w:rtl/>
          <w:cs/>
          <w:lang w:val="ar_AE" w:bidi="ar_AE"/>
        </w:rPr>
      </w:r>
      <w:r>
        <w:rPr>
          <w:rtl/>
          <w:cs/>
          <w:lang w:val="ar_AE" w:bidi="ar_AE"/>
        </w:rPr>
        <w:t>أنا أكون الذي أنا أكون ويجب أن أكون أمينًا لذلك. لا أريد لأحد أن يذهب إلى الجحيم، ولكن لأنني أحب الناس، أريدهم أن يعرفوا الحقيقة إذا ما ابتعدوا عنِّي.</w:t>
      </w:r>
    </w:p>
    <w:p>
      <w:pPr>
        <w:bidi/>
      </w:pPr>
      <w:r>
        <w:rPr>
          <w:rtl/>
          <w:cs/>
          <w:lang w:val="ar_AE" w:bidi="ar_AE"/>
        </w:rPr>
      </w:r>
      <w:r>
        <w:rPr>
          <w:rtl/>
          <w:cs/>
          <w:lang w:val="ar_AE" w:bidi="ar_AE"/>
        </w:rPr>
        <w:t xml:space="preserve">اسألوا الشخص الذي يؤدي دور بولس: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أنا حقًا أريد أن يفهم تيموثاوس مدى أهمية هذا. فأنا أحب تيموثاوس كثيرًا! وأنا حقًا أرى تيموثاوس كابني. أعلم أن تيموثاوس يمكن أن يكون خجولًا، لكني أعلم أن يسوع يمكن أن يساعد تيموثاوس على الوقوف بقوة لخدمة يسوع؛ أو </w:t>
      </w:r>
    </w:p>
    <w:p>
      <w:pPr>
        <w:pStyle w:val="ListBullet"/>
        <w:bidi/>
        <w:spacing w:line="240" w:lineRule="auto"/>
        <w:ind w:left="720"/>
      </w:pPr>
      <w:r>
        <w:rPr>
          <w:rtl/>
          <w:cs/>
          <w:lang w:val="ar_AE" w:bidi="ar_AE"/>
        </w:rPr>
      </w:r>
      <w:r>
        <w:rPr>
          <w:rtl/>
          <w:cs/>
          <w:lang w:val="ar_AE" w:bidi="ar_AE"/>
        </w:rPr>
        <w:t>أنا أعرف أنني سأموت قريبًا. لذا فأنا أريد أن يُكمِل تيموثاوس من حيث انتهيت. أريد أن يكون لتيموثاوس الشغف نفسه الذي أشعر أنا به تجاه شعب الله، وأن يعرف أن يسوع سيكون أمينًا معه ومع الشعب، حتى وإن أخفق تيموثاوس. لكن على تيموثاوس أن يصبر ويحتمل؛ أو</w:t>
      </w:r>
    </w:p>
    <w:p>
      <w:pPr>
        <w:pStyle w:val="ListBullet"/>
        <w:bidi/>
        <w:spacing w:line="240" w:lineRule="auto"/>
        <w:ind w:left="720"/>
      </w:pPr>
      <w:r>
        <w:rPr>
          <w:rtl/>
          <w:cs/>
          <w:lang w:val="ar_AE" w:bidi="ar_AE"/>
        </w:rPr>
      </w:r>
      <w:r>
        <w:rPr>
          <w:rtl/>
          <w:cs/>
          <w:lang w:val="ar_AE" w:bidi="ar_AE"/>
        </w:rPr>
        <w:t xml:space="preserve">أنا واثق تمامًا من أن يسوع سيحقق ما بدأه في تيموثاوس، لكن تيموثاوس يحتاج إلى أن يعرف ذلك أيضًا. أرجو أن يتذكَّر تيموثاوس هذا القول عندما يواجه صعوبة في خدمة الناس بشكل جيد وعندما لا أكون أنا موجودًا.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تيموثاوس الثانية 2: 8 - 13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يطلب بولس من تيموثاوس أن يتذكَّر يسوع </w:t>
      </w:r>
      <w:r>
        <w:rPr>
          <w:b/>
          <w:rtl/>
          <w:cs/>
          <w:lang w:val="ar_AE" w:bidi="ar_AE"/>
        </w:rPr>
        <w:t>المسيح</w:t>
      </w:r>
      <w:r>
        <w:rPr>
          <w:rtl/>
          <w:cs/>
          <w:lang w:val="ar_AE" w:bidi="ar_AE"/>
        </w:rPr>
        <w:t>. استخدموا الكلمة أو العبارة ذاتها التي استخدمتموها في المقاطع السابقة للإشارة إلى كلمة "المسيح". ولمزيد من المعلومات عن كلمة المسيح، ارجعوا إلى قاموس الكلمات الرئيسية.</w:t>
      </w:r>
    </w:p>
    <w:p>
      <w:pPr>
        <w:bidi/>
      </w:pPr>
      <w:r>
        <w:rPr>
          <w:rtl/>
          <w:cs/>
          <w:lang w:val="ar_AE" w:bidi="ar_AE"/>
        </w:rPr>
      </w:r>
      <w:r>
        <w:rPr>
          <w:rtl/>
          <w:cs/>
          <w:lang w:val="ar_AE" w:bidi="ar_AE"/>
        </w:rPr>
        <w:t xml:space="preserve">يقول بولس إن يسوع، الذي هو المسيح، هو ما يكرز به بولس في </w:t>
      </w:r>
      <w:r>
        <w:rPr>
          <w:b/>
          <w:rtl/>
          <w:cs/>
          <w:lang w:val="ar_AE" w:bidi="ar_AE"/>
        </w:rPr>
        <w:t>إنجيله</w:t>
      </w:r>
      <w:r>
        <w:rPr>
          <w:rtl/>
          <w:cs/>
          <w:lang w:val="ar_AE" w:bidi="ar_AE"/>
        </w:rPr>
        <w:t xml:space="preserve">، أي </w:t>
      </w:r>
      <w:r>
        <w:rPr>
          <w:b/>
          <w:rtl/>
          <w:cs/>
          <w:lang w:val="ar_AE" w:bidi="ar_AE"/>
        </w:rPr>
        <w:t>الأخبار السارة</w:t>
      </w:r>
      <w:r>
        <w:rPr>
          <w:rtl/>
          <w:cs/>
          <w:lang w:val="ar_AE" w:bidi="ar_AE"/>
        </w:rPr>
        <w:t>. استخدموا الكلمة أو العبارة نفسها للتعبير عن الإنجيل أو الأخبار السارة كما استخدمتموها في المقاطع السابقة. ولمزيد من المعلومات عن مصطلح الإنجيل، ارجعوا إلى قاموس الكلمات الرئيسية.</w:t>
      </w:r>
    </w:p>
    <w:p>
      <w:pPr>
        <w:bidi/>
      </w:pPr>
      <w:r>
        <w:rPr>
          <w:rtl/>
          <w:cs/>
          <w:lang w:val="ar_AE" w:bidi="ar_AE"/>
        </w:rPr>
      </w:r>
      <w:r>
        <w:rPr>
          <w:rtl/>
          <w:cs/>
          <w:lang w:val="ar_AE" w:bidi="ar_AE"/>
        </w:rPr>
        <w:t xml:space="preserve">يقول بولس إن </w:t>
      </w:r>
      <w:r>
        <w:rPr>
          <w:b/>
          <w:rtl/>
          <w:cs/>
          <w:lang w:val="ar_AE" w:bidi="ar_AE"/>
        </w:rPr>
        <w:t>كلمة</w:t>
      </w:r>
      <w:r>
        <w:rPr>
          <w:rtl/>
          <w:cs/>
          <w:lang w:val="ar_AE" w:bidi="ar_AE"/>
        </w:rPr>
        <w:t xml:space="preserve"> الله لا تُقيَّد في سلاسل، كما هو الحال معه. وكلمة الله هي رسالة الله عن يسوع. ويكرز بولس وأناس آخرون برسالة الله ويعلِّمونها.</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الله. ولمزيد من المعلومات، ارجعوا إلى مصطلح "الكلمة" في قاموس الكلمات الرئيسية. وإذا كنتم قد ترجمتم هذه الفكرة بالفعل في سِفر آخر من الكتاب المُقَدِّس، فاستخدموا الكلمة أو العبارة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المؤمنين سيعيشون مع يسوع في </w:t>
      </w:r>
      <w:r>
        <w:rPr>
          <w:b/>
          <w:rtl/>
          <w:cs/>
          <w:lang w:val="ar_AE" w:bidi="ar_AE"/>
        </w:rPr>
        <w:t>مجد</w:t>
      </w:r>
      <w:r>
        <w:rPr>
          <w:rtl/>
          <w:cs/>
          <w:lang w:val="ar_AE" w:bidi="ar_AE"/>
        </w:rPr>
        <w:t xml:space="preserve"> أبدي. وفي هذه الحالة، سيعيش المؤمنون مع يسوع ويرون كل قوة يسوع وجلاله.</w:t>
      </w:r>
    </w:p>
    <w:p>
      <w:pPr>
        <w:bidi/>
      </w:pPr>
      <w:r>
        <w:rPr>
          <w:rtl/>
          <w:cs/>
          <w:lang w:val="ar_AE" w:bidi="ar_AE"/>
        </w:rPr>
      </w:r>
      <w:r>
        <w:rPr>
          <w:rtl/>
          <w:cs/>
          <w:lang w:val="ar_AE" w:bidi="ar_AE"/>
        </w:rPr>
        <w:t xml:space="preserve">توقَّفوا هنا وناقشوا معًا كمجموعة كيف ستقولون إن المؤمنين سيعيشون مع يسوع في المجد إلى الأبد. وللمزيد من المعلومات، ارجعوا إلى كلمة مجد في قاموس الكلمات الرئيسية. وإذا كنتم قد ترجمتم هذه الفكرة من قبل في سفرٍ آخر من الكتاب المقدس، فاستخدموا الكلمة أو العبارة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إنه يصبر على كل شيء من أجل </w:t>
      </w:r>
      <w:r>
        <w:rPr>
          <w:b/>
          <w:rtl/>
          <w:cs/>
          <w:lang w:val="ar_AE" w:bidi="ar_AE"/>
        </w:rPr>
        <w:t>المختارين</w:t>
      </w:r>
      <w:r>
        <w:rPr>
          <w:rtl/>
          <w:cs/>
          <w:lang w:val="ar_AE" w:bidi="ar_AE"/>
        </w:rPr>
        <w:t>. أن تنتخب شيئًا ما يعني أن تختاره. وعندما يتحدث بولس عن المختارين، فإنه يتحدث عن الأشخاص الذين اختارهم الله ليكونوا شعبه. وهؤلاء الأشخاص الذين يختارهم الله فهو يُخلِّصهم. ويختار اللهُ الناسَ لأنَّ اللهَ مُنْعِمٌ وكريم. وهو لا يختار الناس لأنهم يستحقون ذلك. وعندما يختار الله شخصًا ما، فإن ذلك الشخص يرغب في فِعْل ما يريد الله من ذلك الشخص أن يفعله.</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مختار. وإذا كنتم قد ترجمتم هذه الكلمة بالفعل في سِفر آخر من الكتاب المُقدَّس، فاستخدموا الكلمة أو العبارة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يريد بولس أن ينال الناس </w:t>
      </w:r>
      <w:r>
        <w:rPr>
          <w:b/>
          <w:rtl/>
          <w:cs/>
          <w:lang w:val="ar_AE" w:bidi="ar_AE"/>
        </w:rPr>
        <w:t>خلاص</w:t>
      </w:r>
      <w:r>
        <w:rPr>
          <w:rtl/>
          <w:cs/>
          <w:lang w:val="ar_AE" w:bidi="ar_AE"/>
        </w:rPr>
        <w:t xml:space="preserve"> الله. وعندما يُخَلِّص الله شخصًا ما، فإنه يُخَلِّص ذلك الشخص من دينونة خطيته. وقد خلّصنا الله بإرسال ابنه يسوع إلى العالم. وكل من يضع ثقته في يسوع سيَخلُص. ونحن جميعًا بحاجة إلى الله ليُخلّصنا. وهناك طريقة أخرى لقول هذا هي أننا جميعًا بحاجة إلى الخلاص. والله هو الوحيد الذي يستطيع أن يعطي الناس الخلاص. وهو يُخلّص الناس حتى لا نستمر أيضًا في الخوف. فلم يعد علينا أن نشعر بالخزي. ويمكننا الآن أن تكون لنا علاقة جيدة بالله، وأن نثق أنه حتى بعد موتنا، سنعيش إلى الأبد مع الله.</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الخلاص. وإذا كنتم قد ترجمتم هذه الكلمة فعلًا في سِفر آخر من الكتاب المُقدَّس، فاستخدموا الكلمة ذاتها التي استخدمتموها هناك. ارجعوا إلى كلمة خلاص في قاموس الكلمات الرئيسية لمزيد من المعلومات. أوقِفوا الاستماع إلى هذا التسجيل الصوتي هنا. </w:t>
      </w:r>
    </w:p>
    <w:p>
      <w:pPr>
        <w:bidi/>
      </w:pPr>
      <w:r>
        <w:rPr>
          <w:rtl/>
          <w:cs/>
          <w:lang w:val="ar_AE" w:bidi="ar_AE"/>
        </w:rPr>
      </w:r>
      <w:r>
        <w:rPr>
          <w:rtl/>
          <w:cs/>
          <w:lang w:val="ar_AE" w:bidi="ar_AE"/>
        </w:rPr>
        <w:t xml:space="preserve">يقول بولس إن يسوع يبقى </w:t>
      </w:r>
      <w:r>
        <w:rPr>
          <w:b/>
          <w:rtl/>
          <w:cs/>
          <w:lang w:val="ar_AE" w:bidi="ar_AE"/>
        </w:rPr>
        <w:t>أمينًا</w:t>
      </w:r>
      <w:r>
        <w:rPr>
          <w:rtl/>
          <w:cs/>
          <w:lang w:val="ar_AE" w:bidi="ar_AE"/>
        </w:rPr>
        <w:t xml:space="preserve"> حتى عندما لا نكون نحن أمناء. وعندما يكون شخص ما أمينًا، فهذا يعني أنه يمكنكم أن تثقوا بأن ذلك الشخص سيفعل ما يقول إنه سيفعله. فهذا الشخص موثوق به. ويمكن أن يكون لك إيمان بذلك الشخص أو تؤمن به.</w:t>
      </w:r>
    </w:p>
    <w:p>
      <w:pPr>
        <w:bidi/>
      </w:pPr>
      <w:r>
        <w:rPr>
          <w:rtl/>
          <w:cs/>
          <w:lang w:val="ar_AE" w:bidi="ar_AE"/>
        </w:rPr>
      </w:r>
      <w:r>
        <w:rPr>
          <w:rtl/>
          <w:cs/>
          <w:lang w:val="ar_AE" w:bidi="ar_AE"/>
        </w:rPr>
        <w:t>توقَّفوا هنا وناقشوا معًا كمجموعة كيف ستقولون إنَّنا أحيانًا لا نكون أمناء لكن يسوع يبقى أمينًا دائمًا. بعبارة أخرى، يمكننا أن نثق بيسوع مع أننا في بعض الأحيان لا نكون نحن أنفسنا جديرين بالثقة. ولمزيد من المعلومات عن فكرة الإيمان أو الثقة، ارجعوا إلى كلمة الإيمان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2:14–19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تيموثاوس الثانية 2: 14- 19 واحفظوا هذا المقطع في قلوبكم. </w:t>
      </w:r>
    </w:p>
    <w:p>
      <w:pPr>
        <w:bidi/>
      </w:pPr>
      <w:r>
        <w:rPr>
          <w:rtl/>
          <w:cs/>
          <w:lang w:val="ar_AE" w:bidi="ar_AE"/>
        </w:rPr>
      </w:r>
      <w:r>
        <w:rPr>
          <w:rtl/>
          <w:cs/>
          <w:lang w:val="ar_AE" w:bidi="ar_AE"/>
        </w:rPr>
        <w:t xml:space="preserve">استمعوا إلى النسخة الصوتية من رسالة تيموثاوس الثانية 2: 14- 19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تيموثاوس الثانية 2: 14–19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القسم الأخير من رسالته، شجع بولس تيموثاوس بقوة على تذكر الأخبار السارة عن يسوع، الملك الأمين، الذي جاء ليخلّصنا من الخطية ويمنحنا الحياة الأبدية. واضعًا هذا الرجاء بعين الاعتبار، يشجّعه بولس على أن يقتدي به في معاناته من أجل الأخبار السارة لكي يساعد شعب الله المختار على أن يعيشوا مع يسوع في السماء إلى الأبد. في هذا القسم، نتعلم المزيد عن سبب مناشدة بولس لتيموثاوس بقوة. وهناك بعض الأشخاص في كنيسة أفسس الذين يعلِّمون أشياء غير صحيحة عن يسوع. ويدعو بولس هؤلاء الناس بالمعلمين الكذبة. يريد بولس من تيموثاوس أن يفهم مدى خطورة التعليم الخاطئ، وما الذي ينبغي أن يفعله بشأنه. </w:t>
      </w:r>
    </w:p>
    <w:p>
      <w:pPr>
        <w:bidi/>
      </w:pPr>
      <w:r>
        <w:rPr>
          <w:rtl/>
          <w:cs/>
          <w:lang w:val="ar_AE" w:bidi="ar_AE"/>
        </w:rPr>
      </w:r>
      <w:r>
        <w:rPr>
          <w:rtl/>
          <w:cs/>
          <w:lang w:val="ar_AE" w:bidi="ar_AE"/>
        </w:rPr>
        <w:t xml:space="preserve">طلب بولس من تيموثاوس للتو أن يتذكر فحوى الأخبار السارة، والآن يطلب منه أن يذكِّر الآخرين في الكنيسة. كما يطلب بولس من تيموثاوس أن يحذّر المؤمنين تحديدًا من أن تكون لهم مجادلات حول الكلمات مع المعلمين الكذبة. وهذا يعني ألا يتشاجر المؤمنون بشأن المشكلات التي لا يستطيعون حلّها أبدًا. والسبب الذي يجعل بولس يعطي هذا التحذير هو أن هذا النوع من المجادلات خطير ويمكن أن يدمِّر إيمان الناس بالحق. هذه هي الطريقة التي يحاول بها المعلمون الكذبة خداع الناس. يريد بولس من تيموثاوس أن يحذر الكنيسة من أن تفعل ما يفعله المعلمون الكذبة. </w:t>
      </w:r>
    </w:p>
    <w:p>
      <w:pPr>
        <w:bidi/>
      </w:pPr>
      <w:r>
        <w:rPr>
          <w:rtl/>
          <w:cs/>
          <w:lang w:val="ar_AE" w:bidi="ar_AE"/>
        </w:rPr>
      </w:r>
      <w:r>
        <w:rPr>
          <w:rtl/>
          <w:cs/>
          <w:lang w:val="ar_AE" w:bidi="ar_AE"/>
        </w:rPr>
        <w:t xml:space="preserve">توقَّفوا هنا وناقشوا هذا السؤال معًا: في ثقافتكم، ما رأيكم في الأشخاص الذين يجادلون ويناقشون طوال الوقت، لكنهم لا يصلون إلى استنتاجات أبدًا؟ ناقشوا وقتًا تصارعتهم فيه أو رأيتم فيه أشخاصًا آخرين يتصارعون بهذه الطريقة. هل تصارع الناس بهذه الطريقة في كنيستكم من قبل؟ كيف أثر الصراع على الناس؟ أوقِفوا الاستماع إلى هذا التسجيل الصوتي هنا. </w:t>
      </w:r>
    </w:p>
    <w:p>
      <w:pPr>
        <w:bidi/>
      </w:pPr>
      <w:r>
        <w:rPr>
          <w:rtl/>
          <w:cs/>
          <w:lang w:val="ar_AE" w:bidi="ar_AE"/>
        </w:rPr>
      </w:r>
      <w:r>
        <w:rPr>
          <w:rtl/>
          <w:cs/>
          <w:lang w:val="ar_AE" w:bidi="ar_AE"/>
        </w:rPr>
        <w:t xml:space="preserve">ويخبر بولس تيموثاوس أنه يجب عليه أن يبذل قصارى جهده ليرضي الله بصفته قائدًا في الكنيسة. ولكي يفعل هذا، يجب عليه أن يتصرف بشكل صحيح وأن يُعلِّم كلمة الله بشكل صحيح. ويقول بولس إن هذا يجعل تيموثاوس عاملًا "مقبولًا". وهذا يعني أن الله قد "اختبر" تيموثاوس، وأنه اجتاز الاختبار. عندما يفهم تيموثاوس أن الله يوافق عليه، يستطيع أن يُعلِّم "كلمة الحق"، أي "الإنجيل"، بثقة ودون خجل. ويشرح بولس أنه يجب على تيموثاوس أن يتعامل مع كلمة الله بشكل صحيح. وهذا هو نقيض الطريقة التي يحرّف بها المعلمون الكذبة الحق ويجعلونه غير صحيح. </w:t>
      </w:r>
    </w:p>
    <w:p>
      <w:pPr>
        <w:bidi/>
      </w:pPr>
      <w:r>
        <w:rPr>
          <w:rtl/>
          <w:cs/>
          <w:lang w:val="ar_AE" w:bidi="ar_AE"/>
        </w:rPr>
      </w:r>
      <w:r>
        <w:rPr>
          <w:rtl/>
          <w:cs/>
          <w:lang w:val="ar_AE" w:bidi="ar_AE"/>
        </w:rPr>
        <w:t xml:space="preserve">توقفوا هنا وناقشوا هذا السؤال معًا: كيف يتوقع الناس منكم أن تسلكوا أو أن تتحدثوا في مجتمعكم؟ هل اضطررتم إلى أن تكونوا قادة في مجتمعكم؟ كيف كان شعوركم في محاولة قيادة الناس بشكل جيد في مجتمعكم؟ أوقِفوا الاستماع إلى هذا التسجيل الصوتي هنا. </w:t>
      </w:r>
    </w:p>
    <w:p>
      <w:pPr>
        <w:bidi/>
      </w:pPr>
      <w:r>
        <w:rPr>
          <w:rtl/>
          <w:cs/>
          <w:lang w:val="ar_AE" w:bidi="ar_AE"/>
        </w:rPr>
      </w:r>
      <w:r>
        <w:rPr>
          <w:rtl/>
          <w:cs/>
          <w:lang w:val="ar_AE" w:bidi="ar_AE"/>
        </w:rPr>
        <w:t xml:space="preserve">يُكرر بولس الآن تحذيره الأول بشأن استخدام الكلمات بشكل خاطئ والعواقب السلبية التي تنتج عن هذا الأمر. يدعو بولس حديث المعلمين الكذبة "ثرثرة غير تقية". عندما يتحدث الناس بهذه الطريقة، يقولون الكثير من الأشياء السخيفة التي لا علاقة لها بالله. وهذا يهدد بتحويل تعليم الكنيسة إلى تفكير بشري معطوب بدلًا من "كلمة الحق"، التي تأتي من حكمة الله. ويشرح بولس أيضًا أن هذا النوع من الحديث يجعل المتكلمين والمستمعين أقل تشابهًا بالله. بينما يجعل الحق الناس أشبه بالله، فإن التعليم الخاطئ يجعلهم أقل شبهًا بالله. ثم يقارن بولس هذا التعليم الخاطئ بالغنغرينا، التي قد تعني أي مرض يمكن أن ينتشر ويصيب الجسم كله. كان بولس قلقًا من أن يمرض جسد الكنيسة روحيًا ويموت. </w:t>
      </w:r>
    </w:p>
    <w:p>
      <w:pPr>
        <w:bidi/>
      </w:pPr>
      <w:r>
        <w:rPr>
          <w:rtl/>
          <w:cs/>
          <w:lang w:val="ar_AE" w:bidi="ar_AE"/>
        </w:rPr>
      </w:r>
      <w:r>
        <w:rPr>
          <w:rtl/>
          <w:cs/>
          <w:lang w:val="ar_AE" w:bidi="ar_AE"/>
        </w:rPr>
        <w:t xml:space="preserve">ويذكر بولس الآن اثنين من المعلمين الكذبة اللذين لم يُعلِّما كلمة الله ولم يستخدماها بشكل صحيح، هما هيمينايس وفيليتس. قد تتذكرون أن بولس ذكر بالفعل طرد هيمينايس من الكنيسة بسبب التعليم الخاطئ في تيموثاوس الأولى. ويشرح بولس تحديدًا ما هو التعليم الخاطئ الذي يؤذي إيمان بعض الناس في الكنيسة. والتعليم الخاطئ هو أن القيامة التي يعد بها الله عندما يعود يسوع مرة أخرى قد حدثت بالفعل. لا نعرف بالضبط ما علَّمه هيمينايس وفيليتس، لكن يبدو أن هذا التعليم خلق أفكارًا خاطئة مختلفة. يعتقد كثيرون أنهما علَّما أن القيامة روحية فقط وليست مادية. وهذا سيضر بإيمان البعض لأنه يدمر رجاء القيامة في كمالٍ بعد الموت. هذا هو التعليم الخاطئ الرئيسي الذي يجب على تيموثاوس أن يخاطبه في كنيسة أفسس. </w:t>
      </w:r>
    </w:p>
    <w:p>
      <w:pPr>
        <w:bidi/>
      </w:pPr>
      <w:r>
        <w:rPr>
          <w:rtl/>
          <w:cs/>
          <w:lang w:val="ar_AE" w:bidi="ar_AE"/>
        </w:rPr>
      </w:r>
      <w:r>
        <w:rPr>
          <w:rtl/>
          <w:cs/>
          <w:lang w:val="ar_AE" w:bidi="ar_AE"/>
        </w:rPr>
        <w:t xml:space="preserve">وأخيرًا، يشجِّع بولس تيموثاوس ويذكِّره بأن كنيسة الله المختارة هي أساس ثابت ولا يتزعزع بالرغم من هجمات العدو. والأساس هو قاعدة صلبة تجعل المبنى قويًا. يقارن بولس الكنيسة ببناية قوية تحمل "ختم" الله، أو علامة سلطان الله. والختم يعني أن الله هو مالك الكنيسة، وهو يتحكم فيما يحدث لها. كان من الشائع أن يدرج اسم مالك المبنى وقولاً في الختم الذي يضعه البناؤون على أساس المبنى. ولتأكيد رعاية الله لكنيسته، يقتبس بولس من قصة في العهد القديم. وتذكِّر قصة العهد القديم تيموثاوس بحفظ الله لشعبه عندما تحدى بعض الناس سلطته. هذه الاقتباسات من القصة هي ما يكتبه الله على "الختم". </w:t>
      </w:r>
    </w:p>
    <w:p>
      <w:pPr>
        <w:bidi/>
      </w:pPr>
      <w:r>
        <w:rPr>
          <w:rtl/>
          <w:cs/>
          <w:lang w:val="ar_AE" w:bidi="ar_AE"/>
        </w:rPr>
      </w:r>
      <w:r>
        <w:rPr>
          <w:rtl/>
          <w:cs/>
          <w:lang w:val="ar_AE" w:bidi="ar_AE"/>
        </w:rPr>
        <w:t xml:space="preserve">توقَّفوا هنا وانظروا معًا إلى صورة الختم.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كمجموعة: في ثقافتكم، كيف تضمنون أنكم ستحمون شخصًا أو تسددون احتياجاته؟ ما الأشياء التي تفعلونها أو الرموز التي تستخدمونها؟ أوقِفوا الاستماع إلى هذا التسجيل الصوتي هنا. </w:t>
      </w:r>
    </w:p>
    <w:p>
      <w:pPr>
        <w:bidi/>
      </w:pPr>
      <w:r>
        <w:rPr>
          <w:rtl/>
          <w:cs/>
          <w:lang w:val="ar_AE" w:bidi="ar_AE"/>
        </w:rPr>
      </w:r>
      <w:r>
        <w:rPr>
          <w:rtl/>
          <w:cs/>
          <w:lang w:val="ar_AE" w:bidi="ar_AE"/>
        </w:rPr>
        <w:t>إن اقتباسات بولس هي من قصة تمرد قورح في سفر العدد. كان قورح رجلًا قاد الناس إلى التمرد على موسى وهارون، القائدين المعيَّنين من الله. وجعل الله الأرض تبتلعه وأتباعه نتيجة لأفعالهم. وهذه قصة يعرفها العديد من مستمعي بولس. ويروي بولس هذه القصة ليخبر تيموثاوس أن تحدي سلطان الله الآن هو بنفس مقدار الخطر. ويقول بولس إن الله يعرف من هم شعب الله المختار، مما يعني أنه لا يمكن أن تُدمَّر كنيسة الله. لكن الاقتباس الثاني يؤكد أن الأشخاص الذين يدّعون أنهم أولاد الله يجب أن يتركوا الأشياء الشريرة وراءهم. فالمعلمون الكذبة يتحدون القادة المعينين من الله والذين صدّق عليهم. هذا هو ما فعله قورح وأتباعه. ويوضح بولس أنه يجب على تيموثاوس أن يتحدى هذا السلوك الشرير.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تيموثاوس الثانية 2: 14–19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 xml:space="preserve"> في الجزء الأول:</w:t>
      </w:r>
      <w:r>
        <w:rPr>
          <w:rtl/>
          <w:cs/>
          <w:lang w:val="ar_AE" w:bidi="ar_AE"/>
        </w:rPr>
        <w:t xml:space="preserve"> يطلب بولس من تيموثاوس أن يذكِّر الناس بالحق ويحذرهم ألا يشاركوا في المجادلات الحمقاء التي تضيع الوقت. </w:t>
      </w:r>
    </w:p>
    <w:p>
      <w:pPr>
        <w:bidi/>
      </w:pPr>
      <w:r>
        <w:rPr>
          <w:rtl/>
          <w:cs/>
          <w:lang w:val="ar_AE" w:bidi="ar_AE"/>
        </w:rPr>
      </w:r>
      <w:r>
        <w:rPr>
          <w:b/>
          <w:rtl/>
          <w:cs/>
          <w:lang w:val="ar_AE" w:bidi="ar_AE"/>
        </w:rPr>
        <w:t>في الجزء الثاني:</w:t>
      </w:r>
      <w:r>
        <w:rPr>
          <w:rtl/>
          <w:cs/>
          <w:lang w:val="ar_AE" w:bidi="ar_AE"/>
        </w:rPr>
        <w:t xml:space="preserve"> يركز بولس على سلوك تيموثاوس وتعليمه، ويقارن ذلك مع سلوك المعلمين الكذبة وتعليمهم. </w:t>
      </w:r>
    </w:p>
    <w:p>
      <w:pPr>
        <w:bidi/>
      </w:pPr>
      <w:r>
        <w:rPr>
          <w:rtl/>
          <w:cs/>
          <w:lang w:val="ar_AE" w:bidi="ar_AE"/>
        </w:rPr>
      </w:r>
      <w:r>
        <w:rPr>
          <w:b/>
          <w:rtl/>
          <w:cs/>
          <w:lang w:val="ar_AE" w:bidi="ar_AE"/>
        </w:rPr>
        <w:t>في الجزء الثالث:</w:t>
      </w:r>
      <w:r>
        <w:rPr>
          <w:rtl/>
          <w:cs/>
          <w:lang w:val="ar_AE" w:bidi="ar_AE"/>
        </w:rPr>
        <w:t xml:space="preserve"> يشجّع بولس تيموثاوس بأن الله هو المتحكم في حفظ كنيسته، ويستخدم أدلة من العهد القديم لدعم حجته.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أعضاء الكنيسة</w:t>
      </w:r>
    </w:p>
    <w:p>
      <w:pPr>
        <w:pStyle w:val="ListBullet"/>
        <w:bidi/>
        <w:spacing w:line="240" w:lineRule="auto"/>
        <w:ind w:left="720"/>
      </w:pPr>
      <w:r>
        <w:rPr>
          <w:rtl/>
          <w:cs/>
          <w:lang w:val="ar_AE" w:bidi="ar_AE"/>
        </w:rPr>
      </w:r>
      <w:r>
        <w:rPr>
          <w:rtl/>
          <w:cs/>
          <w:lang w:val="ar_AE" w:bidi="ar_AE"/>
        </w:rPr>
        <w:t>والمعلّمان الكاذبان، هيمينايس وفيليتس.</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الجزء الأول، يطلب بولس من تيموثاوس أن يستمر في تذكير الناس في الكنيسة "بهذه الأمور". ومن المحتمل أن بولس يشير إلى ما قاله لتيموثاوس بالفعل في هذه الرسالة، أو إلى ما هو على وشك قوله لتيموثاوس. ويطلب بولس من تيموثاوس أن يحذر الناس في الكنيسة من أن يجادلوا بلا معنى مع المعلمين الكذبة. يوضح بولس أن الجدال بهذه الطريقة لا يضر إلا من يشاركون فيه. </w:t>
      </w:r>
    </w:p>
    <w:p>
      <w:pPr>
        <w:bidi/>
      </w:pPr>
      <w:r>
        <w:rPr>
          <w:rtl/>
          <w:cs/>
          <w:lang w:val="ar_AE" w:bidi="ar_AE"/>
        </w:rPr>
      </w:r>
      <w:r>
        <w:rPr>
          <w:rtl/>
          <w:cs/>
          <w:lang w:val="ar_AE" w:bidi="ar_AE"/>
        </w:rPr>
        <w:t xml:space="preserve">توقّفوا هنا وناقشوا هذا السؤال معًا: كيف تحذرون شخصًا في لغتكم؟ كيف توصلون للناس أنهم بحاجة إلى أن يأخذوا ما تقولونه على محمل الجد، حتى لا يحدث أي شيء سيئ؟ أوقِفوا الاستماع إلى هذا التسجيل الصوتي هنا. </w:t>
      </w:r>
    </w:p>
    <w:p>
      <w:pPr>
        <w:bidi/>
      </w:pPr>
      <w:r>
        <w:rPr>
          <w:rtl/>
          <w:cs/>
          <w:lang w:val="ar_AE" w:bidi="ar_AE"/>
        </w:rPr>
      </w:r>
      <w:r>
        <w:rPr>
          <w:rtl/>
          <w:cs/>
          <w:lang w:val="ar_AE" w:bidi="ar_AE"/>
        </w:rPr>
        <w:t xml:space="preserve">في الجزء الثاني، يساعد بولس تيموثاوس على فهم الفرق بين العامل "المُزكى" والمعلِّم الكاذب. ويحث بولس تيموثاوس على أن يفعل ما بوسعه في عمله من أجل الله. ويخبر بولس تيموثاوس أيضًا أن يعمل بثقة كشخص مقبول من الله. إذا عمل تيموثاوس بهذه الطريقة، فلن يخجل. ينبغي على تيموثاوس أن يعمل بجد ليعلِّم "كلمة الحق" بشكل صحيح دون أن يضل بأي طريقة عما تعلمه تلك الكلمة. ويخبر بولس تيموثاوس حرفيًا أن "يُفصّل "كلمة الحق" باستقامة." وهذا يختلف تمامًا عن المعلمين الكذبة الذين سيخجلون لأنهم يحرفون الحق. ويحذر بولس تيموثاوس مرة أخرى من أن يبتعد عن "الثرثرة أو الكلام غير التقي" للمعلمين الكذبة. هذا النوع من الحديث يجعل الناس أقل تشبهًا بالله، وينتشر مثل مرض يصيب الكنيسة بأكملها. ثم يذكر بولس هيمينايس وفيليتس كمثلين لأشخاصٍ يصبحون أقل تشبهًا بالله. وقد ادعى هذان الشخصان أن الله قد أقام الناس من بين الأموات بالفعل، وربما حتى أن المسيح قد عاد بالفعل! فيهاجم هذان الرجلان رسالة مهمة من الإنجيل، وهذا الهجوم يضر بإيمان الناس، بما في ذلك إيمان هيمينايس وفيليتس أنفسهم. </w:t>
      </w:r>
    </w:p>
    <w:p>
      <w:pPr>
        <w:bidi/>
      </w:pPr>
      <w:r>
        <w:rPr>
          <w:rtl/>
          <w:cs/>
          <w:lang w:val="ar_AE" w:bidi="ar_AE"/>
        </w:rPr>
      </w:r>
      <w:r>
        <w:rPr>
          <w:rtl/>
          <w:cs/>
          <w:lang w:val="ar_AE" w:bidi="ar_AE"/>
        </w:rPr>
        <w:t xml:space="preserve">توقّفوا هنا وناقشوا هذا السؤال معًا: يستخدم بولس صورة طريق مستقيم وطريق معوجة ليقارن بين التعاليم الحقة والتعاليم الخاطئة. ثم يقارن التعاليم الخاطئة بمرض. كيف تقارنون في لغتكم بين التعاليم الخاطئة والتعليم الحق؟ كيف ستترجمون هذا التناقض في هذا المقطع؟ أوقِفوا الاستماع إلى هذا التسجيل الصوتي هنا. </w:t>
      </w:r>
    </w:p>
    <w:p>
      <w:pPr>
        <w:bidi/>
      </w:pPr>
      <w:r>
        <w:rPr>
          <w:rtl/>
          <w:cs/>
          <w:lang w:val="ar_AE" w:bidi="ar_AE"/>
        </w:rPr>
      </w:r>
      <w:r>
        <w:rPr>
          <w:rtl/>
          <w:cs/>
          <w:lang w:val="ar_AE" w:bidi="ar_AE"/>
        </w:rPr>
        <w:t xml:space="preserve">في الجزء الثالث، يشجّع بولس تيموثاوس على تذكر أنه على الرغم من خطر المعلمين الكذبة، فإن كنيسة الله، أي شعب الله المختار، تشبه الأساس الثابت للبيت. وفي ذلك الوقت، كان الناس يبنون البيوت على الصخور لجعلها قوية. ويقدّم بولس تناقضًا قويًا ليُظهر أنه في حين أن المعلمين الكذبة قد يقودون بعض الناس بعيدًا عن الإيمان، فإن الأساس، أي الكنيسة، قوي. </w:t>
      </w:r>
    </w:p>
    <w:p>
      <w:pPr>
        <w:bidi/>
      </w:pPr>
      <w:r>
        <w:rPr>
          <w:rtl/>
          <w:cs/>
          <w:lang w:val="ar_AE" w:bidi="ar_AE"/>
        </w:rPr>
      </w:r>
      <w:r>
        <w:rPr>
          <w:rtl/>
          <w:cs/>
          <w:lang w:val="ar_AE" w:bidi="ar_AE"/>
        </w:rPr>
        <w:t xml:space="preserve">توقّفوا هنا وناقشوا هذا السؤال معًا: كيف تجعلون البيت قويًا في ثقافتكم؟ كيف ستتحدثون عن قوة كنيسة الله، مثل الشيء الذي يجعل البيت قويًا؟ أوقِفوا الاستماع إلى هذا التسجيل الصوتي هنا. </w:t>
      </w:r>
    </w:p>
    <w:p>
      <w:pPr>
        <w:bidi/>
      </w:pPr>
      <w:r>
        <w:rPr>
          <w:rtl/>
          <w:cs/>
          <w:lang w:val="ar_AE" w:bidi="ar_AE"/>
        </w:rPr>
      </w:r>
      <w:r>
        <w:rPr>
          <w:rtl/>
          <w:cs/>
          <w:lang w:val="ar_AE" w:bidi="ar_AE"/>
        </w:rPr>
        <w:t xml:space="preserve">يمكننا أن نعرف أن أساس الكنيسة آمن لأن الله يميّزه بختمه. ويشرح بولس الختم بعبارتين من العهد القديم. تطمئننا العبارة الأولى بأن الله هو المسيطر وأنه يعرف شعبه. وتذكّرنا العبارة الثانية بأن كنيسة الله يجب أن تكون طاهرة، وأن «الذين يسمّون اسم الرب يجب أن يبتعدوا عن الشر. يجب على هؤلاء الناس أن يبتعدوا عن الخطية، وأن يعتمدوا على أمانة الله. في كلتا العبارتين، يشير لقب الرب إلى الله الآب نفسه، كما تشير هاتان العبارتان إلى قصة من العهد القديم. </w:t>
      </w:r>
    </w:p>
    <w:p>
      <w:pPr>
        <w:bidi/>
      </w:pPr>
      <w:r>
        <w:rPr>
          <w:rtl/>
          <w:cs/>
          <w:lang w:val="ar_AE" w:bidi="ar_AE"/>
        </w:rPr>
      </w:r>
      <w:r>
        <w:rPr>
          <w:rtl/>
          <w:cs/>
          <w:lang w:val="ar_AE" w:bidi="ar_AE"/>
        </w:rPr>
        <w:t xml:space="preserve">توقّفوا هنا وناقشوا هذا السؤال معًا: كيف يستخدم الناس في ثقافتكم القصص القديمة، أو عبارات من القصص القديمة، ليشاركوا الحكمة لليوم؟ أوقِفوا الاستماع إلى هذا التسجيل الصوتي هنا. </w:t>
      </w:r>
    </w:p>
    <w:p>
      <w:pPr>
        <w:bidi/>
      </w:pPr>
      <w:r>
        <w:rPr>
          <w:rtl/>
          <w:cs/>
          <w:lang w:val="ar_AE" w:bidi="ar_AE"/>
        </w:rPr>
      </w:r>
      <w:r>
        <w:rPr>
          <w:rtl/>
          <w:cs/>
          <w:lang w:val="ar_AE" w:bidi="ar_AE"/>
        </w:rPr>
        <w:t xml:space="preserve">والآن ينبغي للمجموعة إعداد مخطط القصة، أو الرسم، أو استعمال أجسام لتجسيد المقطع وتصوُّر أحداثه. </w:t>
      </w:r>
    </w:p>
    <w:p>
      <w:pPr>
        <w:bidi/>
      </w:pPr>
      <w:r>
        <w:rPr>
          <w:rtl/>
          <w:cs/>
          <w:lang w:val="ar_AE" w:bidi="ar_AE"/>
        </w:rPr>
      </w:r>
      <w:r>
        <w:rPr>
          <w:rtl/>
          <w:cs/>
          <w:lang w:val="ar_AE" w:bidi="ar_AE"/>
        </w:rPr>
        <w:t xml:space="preserve">لابد أن تؤكّدوا على التناقض بين "العامِل المُزكى" و"المُعلِّم الكاذب". فكروا في تمثيل هذه الأدوار في الوقت نفسه، حتى يتمكن الناس من رؤية مدى اختلاف الأدوار، وكيف أن أفعال هؤلاء الناس لها تأثيرات مختلفة. على سبيل المثال، ستريدون أن تمثّلوا تيموثاوس على أنه العامل المُزكى الذي يُعلِّم الإنجيل بشكل صحيح، بينما يثرثر المعلم الكاذب ويعلِّم بطريقة مليئة بالمشاجرة. سيكون من المفيد أيضًا أن تُظهروا كيف تؤثر هذه الطرق المختلفة في الآخرين. أكّدوا على أن التعليم الخاطئ يجعل الناس مرضى روحيًا ويؤدي إلى الموت الروحي، بينما التعاليم التي "تُفصّل الحق بالاستقامة"، أو التي تتبع كلمة الله، تقود إلى أن يصبحوا أكثر تشبهًا بالله. وأخيرًا، سيكون من المفيد أن نمثّل الكنيسة كبناء مادي تقويه قوة الله. فكروا في إظهار كيف يجتمع الأشخاص الذين يتبعون المسيح معًا ليشكّلوا هذا البناء عندما يتوقفون عن الخطية أو يتوقفون عن اتباع الطرق المتمردة للمعلمين الكذبة.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تيموثاوس الثانية 2: 14–19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أعضاء الكنيسة</w:t>
      </w:r>
    </w:p>
    <w:p>
      <w:pPr>
        <w:pStyle w:val="ListBullet"/>
        <w:bidi/>
        <w:spacing w:line="240" w:lineRule="auto"/>
        <w:ind w:left="720"/>
      </w:pPr>
      <w:r>
        <w:rPr>
          <w:rtl/>
          <w:cs/>
          <w:lang w:val="ar_AE" w:bidi="ar_AE"/>
        </w:rPr>
      </w:r>
      <w:r>
        <w:rPr>
          <w:rtl/>
          <w:cs/>
          <w:lang w:val="ar_AE" w:bidi="ar_AE"/>
        </w:rPr>
        <w:t>والمعلّمان الكاذبان، هيمينايس وفيليتس.</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في الجزء الأول، يطلب بولس من تيموثاوس أن يذكِّر الناس في الكنيسة بحق الإنجيل، وألا يشارك في المجادلات مع المعلمين الكذبة الذين يقولون الأكاذيب عن يسوع.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يؤدون دور أعضاء الكنيسة: "بمَ تشعرون أو فيمَ تفكرون بشأن هذا التحذير من ألا تجادلوا حول الكلمات؟"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الجزء الثاني، يشرح بولس الفرق بين ما ينبغي على تيموثاوس فعله بصفته "عاملاً مُزكى"، وكيف يتصرف المعلمون الكذبة وكيف يعلِّمون. ينبغي على تيموثاوس أن يعمل بجد ليُرضِي الله عن طريق تعليم الأخبار السارة، كما علَّمها له بولس. بولس عامل مزكى يُعلِّم تيموثاوس الحق، حتى يمكن أن يكون تيموثاوس عاملًا مزكى. ويشمل هذا الابتعاد عن "الكلام غير التقي" الذي سيجعل الناس مرضى روحيًا وأقل تشبهًا بالله. ثم يذكر بولس هيمينايس وفيليتس كمثلين لما لا ينبغي لتيموثاوس أن يفعله.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تيموثاوس: "بمَ تشعر أو فيمَ تفكر بشأن تعليمات بولس حول كيفية التعامل مع التعليم الخاطئ؟"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الناس في الكنيسة: "بمَ تشعرون أو فيم تفكرون بشأن هيمينايس وفيليتس بالمقارنة مع تيموثاوس؟"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الجزء الثالث، يخبر بولس تيموثاوس أن شعب الله المختار، أي كنيسة الله، يشبه بناءً مبنيًا جيدًا وله علامة الله المميزة عليه، أي ختمه. يحتوي الختم على عبارتين تذكَّران تيموثاوس بكيفية حفاظ الله على شعبه في الماضي وأبقاهم أنقياء. تقول العبارة الأولى إن الله يعرف شعبه. تقول العبارة الثانية إن الذين يدّعون أنهم شعب الله يجب أن يبتعدوا عن الشر. ويستخدم بولس عبارات محددة من العهد القديم تذكِّر تيموثاوس والآخرين في الكنيسة بكيفية تعامل الله مع التمرد ضد الذين وضعهم الله في موضع سلطة.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تيموثاوس: "بمَ تشعر أو فيمَ تفكر بشأن تصريحات بولس هنا؟"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تيموثاوس الثانية 2: 14–19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ويخبر بولس تيموثاوس أنه يحتاج إلى أن يُعلِّم </w:t>
      </w:r>
      <w:r>
        <w:rPr>
          <w:b/>
          <w:rtl/>
          <w:cs/>
          <w:lang w:val="ar_AE" w:bidi="ar_AE"/>
        </w:rPr>
        <w:t>كلمة الحق</w:t>
      </w:r>
      <w:r>
        <w:rPr>
          <w:rtl/>
          <w:cs/>
          <w:lang w:val="ar_AE" w:bidi="ar_AE"/>
        </w:rPr>
        <w:t xml:space="preserve"> بشكل صحيح أو أن يتعامل معها بشكل صحيح. وتعني هذه العبارة "الإنجيل"، ويستخدم بولس العبارة بهذه الطريقة بوضوح في أسفار أخرى، ولا سيما في رسالته إلى أهل كولوسي وفي رسالته إلى أهل أفسس. استخدموا الكلمة أو العبارة نفسها التي استخدمتموها في المقاطع السابقة لترجمة "كلمة الحق". لمزيد من المعلومات، يمكنكم الرجوع إلى الكلمة في قاموس الكلمات الرئيسية. </w:t>
      </w:r>
    </w:p>
    <w:p>
      <w:pPr>
        <w:bidi/>
      </w:pPr>
      <w:r>
        <w:rPr>
          <w:rtl/>
          <w:cs/>
          <w:lang w:val="ar_AE" w:bidi="ar_AE"/>
        </w:rPr>
      </w:r>
      <w:r>
        <w:rPr>
          <w:rtl/>
          <w:cs/>
          <w:lang w:val="ar_AE" w:bidi="ar_AE"/>
        </w:rPr>
        <w:t xml:space="preserve">ويطلب بولس من تيموثاوس أن يتجنب </w:t>
      </w:r>
      <w:r>
        <w:rPr>
          <w:b/>
          <w:rtl/>
          <w:cs/>
          <w:lang w:val="ar_AE" w:bidi="ar_AE"/>
        </w:rPr>
        <w:t>الثرثرة غير التقية</w:t>
      </w:r>
      <w:r>
        <w:rPr>
          <w:rtl/>
          <w:cs/>
          <w:lang w:val="ar_AE" w:bidi="ar_AE"/>
        </w:rPr>
        <w:t xml:space="preserve"> للمعلمين الكذبة. وهذا عندما يتحدث الناس كثيرًا بحماقة بطريقة لا تُرضي الله. لا بد أن تكونوا قد ترجمتم هذه العبارة بالفعل في رسالة بولس الأولى إلى تيموثاوس. استخدموا الكلمة أو العبارة نفسها التي استخدمتموها في المقاطع السابقة لترجمة "الثرثرة غير التقية". </w:t>
      </w:r>
    </w:p>
    <w:p>
      <w:pPr>
        <w:bidi/>
      </w:pPr>
      <w:r>
        <w:rPr>
          <w:rtl/>
          <w:cs/>
          <w:lang w:val="ar_AE" w:bidi="ar_AE"/>
        </w:rPr>
      </w:r>
      <w:r>
        <w:rPr>
          <w:rtl/>
          <w:cs/>
          <w:lang w:val="ar_AE" w:bidi="ar_AE"/>
        </w:rPr>
        <w:t xml:space="preserve">ويخبر بولس تيموثاوس أن الثرثرة غير التقية للمعلمين الكذبة ستقود الناس إلى أن يصبحوا </w:t>
      </w:r>
      <w:r>
        <w:rPr>
          <w:b/>
          <w:rtl/>
          <w:cs/>
          <w:lang w:val="ar_AE" w:bidi="ar_AE"/>
        </w:rPr>
        <w:t>غير أتقياء</w:t>
      </w:r>
      <w:r>
        <w:rPr>
          <w:rtl/>
          <w:cs/>
          <w:lang w:val="ar_AE" w:bidi="ar_AE"/>
        </w:rPr>
        <w:t xml:space="preserve"> بشكل متزايد. عندما يكون شخص ما تقيًا، فإنه يحترم الله باعتباره قدوسًا، وهذا يقوده إلى تصحيح سلوكه ليصير أكثر تشبهًا بالله. وعندما يكون شخص ما غير تقي، فلا تكون لديه معرفة صحيحة بالله، وهذا يقوده إلى سلوك غير صحيح. </w:t>
      </w:r>
    </w:p>
    <w:p>
      <w:pPr>
        <w:bidi/>
      </w:pPr>
      <w:r>
        <w:rPr>
          <w:rtl/>
          <w:cs/>
          <w:lang w:val="ar_AE" w:bidi="ar_AE"/>
        </w:rPr>
      </w:r>
      <w:r>
        <w:rPr>
          <w:rtl/>
          <w:cs/>
          <w:lang w:val="ar_AE" w:bidi="ar_AE"/>
        </w:rPr>
        <w:t xml:space="preserve">توقّفوا هنا وناقشوا معًا كيف ستتحدثون عن الأشخاص غير الأتقياء. لمزيد من المعلومات، راجعوا كلمة تقي في "قاموس الكلمات الرئيسية". إذا كنتم قد ترجمتم هذا المفهوم من سفرٍ سابق من الكتاب المقدس بالفعل، فاستخدموا طريقة مشابهة لوصف غير الأتقياء هنا. أوقِفوا الاستماع إلى هذا التسجيل الصوتي هنا. </w:t>
      </w:r>
    </w:p>
    <w:p>
      <w:pPr>
        <w:bidi/>
      </w:pPr>
      <w:r>
        <w:rPr>
          <w:rtl/>
          <w:cs/>
          <w:lang w:val="ar_AE" w:bidi="ar_AE"/>
        </w:rPr>
      </w:r>
      <w:r>
        <w:rPr>
          <w:rtl/>
          <w:cs/>
          <w:lang w:val="ar_AE" w:bidi="ar_AE"/>
        </w:rPr>
        <w:t xml:space="preserve">لقد قال هيمينايس وفيليتس إن </w:t>
      </w:r>
      <w:r>
        <w:rPr>
          <w:b/>
          <w:rtl/>
          <w:cs/>
          <w:lang w:val="ar_AE" w:bidi="ar_AE"/>
        </w:rPr>
        <w:t>قيامة</w:t>
      </w:r>
      <w:r>
        <w:rPr>
          <w:rtl/>
          <w:cs/>
          <w:lang w:val="ar_AE" w:bidi="ar_AE"/>
        </w:rPr>
        <w:t xml:space="preserve"> المؤمنين قد حدثت بالفعل. عندما يقول هيمينايس وفيليتس هذا، فإنهما يدمّران </w:t>
      </w:r>
      <w:r>
        <w:rPr>
          <w:b/>
          <w:rtl/>
          <w:cs/>
          <w:lang w:val="ar_AE" w:bidi="ar_AE"/>
        </w:rPr>
        <w:t>إيمان</w:t>
      </w:r>
      <w:r>
        <w:rPr>
          <w:rtl/>
          <w:cs/>
          <w:lang w:val="ar_AE" w:bidi="ar_AE"/>
        </w:rPr>
        <w:t xml:space="preserve"> بعض الناس. صفوا الإيمان، أو الاعتقاد بالطريقة نفسها التي وصفتموه بها في المقاطع السابقة. تذكّروا أن الإيمان موجود في "قاموس الكلمات الرئيسية". </w:t>
      </w:r>
    </w:p>
    <w:p>
      <w:pPr>
        <w:bidi/>
      </w:pPr>
      <w:r>
        <w:rPr>
          <w:rtl/>
          <w:cs/>
          <w:lang w:val="ar_AE" w:bidi="ar_AE"/>
        </w:rPr>
      </w:r>
      <w:r>
        <w:rPr>
          <w:rtl/>
          <w:cs/>
          <w:lang w:val="ar_AE" w:bidi="ar_AE"/>
        </w:rPr>
        <w:t xml:space="preserve">توقّفوا هنا وناقشوا معًا كيف ستتحدثون عن القيامة. ارجعوا إلى "القيامة" في "قاموس الكلمات الرئيسية" لمزيد من المعلومات. أوقِفوا الاستماع إلى هذا التسجيل الصوتي هنا. </w:t>
      </w:r>
    </w:p>
    <w:p>
      <w:pPr>
        <w:bidi/>
      </w:pPr>
      <w:r>
        <w:rPr>
          <w:rtl/>
          <w:cs/>
          <w:lang w:val="ar_AE" w:bidi="ar_AE"/>
        </w:rPr>
      </w:r>
      <w:r>
        <w:rPr>
          <w:rtl/>
          <w:cs/>
          <w:lang w:val="ar_AE" w:bidi="ar_AE"/>
        </w:rPr>
        <w:t xml:space="preserve">ويخبر بولس تيموثاوس أن الله وضع </w:t>
      </w:r>
      <w:r>
        <w:rPr>
          <w:b/>
          <w:rtl/>
          <w:cs/>
          <w:lang w:val="ar_AE" w:bidi="ar_AE"/>
        </w:rPr>
        <w:t>ختمه</w:t>
      </w:r>
      <w:r>
        <w:rPr>
          <w:rtl/>
          <w:cs/>
          <w:lang w:val="ar_AE" w:bidi="ar_AE"/>
        </w:rPr>
        <w:t xml:space="preserve"> على أساس كنيسته. وهذا يعني أن الله وضع علامة على الكنيسة بأنها ملكه، وهذا يضمن حمايته لها. يستخدم الله فكرة الختم في جميع أنحاء الكتاب المقدس لتمثيل ملكية الله وحمايته. في هذا المقطع، يقارن بولس الختم بختم على أساس مبنى.</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ختم.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وتشير اقتباسات بولس من العهد القديم إلى الله بوصفه </w:t>
      </w:r>
      <w:r>
        <w:rPr>
          <w:b/>
          <w:rtl/>
          <w:cs/>
          <w:lang w:val="ar_AE" w:bidi="ar_AE"/>
        </w:rPr>
        <w:t>الرب</w:t>
      </w:r>
      <w:r>
        <w:rPr>
          <w:rtl/>
          <w:cs/>
          <w:lang w:val="ar_AE" w:bidi="ar_AE"/>
        </w:rPr>
        <w:t xml:space="preserve">. استخدموا الكلمة أو العبارة نفسها لترجمة كلمة "الرب" عندما تشير إلى الله الآب كما استخدمتموها في المقاطع السابقة. ولمزيدٍ من المعلومات عن كلمة الرب، انظروا قاموس الكلمات الرئيسية. </w:t>
      </w:r>
    </w:p>
    <w:p>
      <w:pPr>
        <w:bidi/>
      </w:pPr>
      <w:r>
        <w:rPr>
          <w:rtl/>
          <w:cs/>
          <w:lang w:val="ar_AE" w:bidi="ar_AE"/>
        </w:rPr>
      </w:r>
      <w:r>
        <w:rPr>
          <w:rtl/>
          <w:cs/>
          <w:lang w:val="ar_AE" w:bidi="ar_AE"/>
        </w:rPr>
        <w:t xml:space="preserve">في الاقتباس في نهاية المقطع، يخبر بولس تيموثاوس أن الذين يدعون أنفسهم أتباع يسوع يجب أن يبتعدوا عن الإثم أو </w:t>
      </w:r>
      <w:r>
        <w:rPr>
          <w:b/>
          <w:rtl/>
          <w:cs/>
          <w:lang w:val="ar_AE" w:bidi="ar_AE"/>
        </w:rPr>
        <w:t>الشر</w:t>
      </w:r>
      <w:r>
        <w:rPr>
          <w:rtl/>
          <w:cs/>
          <w:lang w:val="ar_AE" w:bidi="ar_AE"/>
        </w:rPr>
        <w:t>، أو أن يتوقفوا عن التصرف بطريقة آثمة أو شريرة. والإثم أو الشر هو أي شيء مخالف للحق. وتقود أكاذيب المعلمين الكذبة الآخرين إلى التصرف بطريقة آثمة، لأن المعلمين الكذبة يقودون الآخرين إلى الإيمان بما ليس صحيحًا عن الله. استخدموا الكلمة أو العبارة نفسها التي استخدمتموها في المقاطع السابقة للإشارة إلى الإثم أو الشر.</w:t>
      </w:r>
    </w:p>
    <w:p>
      <w:pPr>
        <w:bidi/>
      </w:pPr>
      <w:r>
        <w:rPr>
          <w:rtl/>
          <w:cs/>
          <w:lang w:val="ar_AE" w:bidi="ar_AE"/>
        </w:rPr>
      </w:r>
      <w:r>
        <w:rPr>
          <w:rtl/>
          <w:cs/>
          <w:lang w:val="ar_AE" w:bidi="ar_AE"/>
        </w:rPr>
        <w:t xml:space="preserve">توقّفوا هنا وناقشوا معًا: كيف ستتحدثون عن الأشخاص الذين يحتاجون إلى الابتعاد عن الشر أو أن يتوقفوا عن أن يكونوا أشرارًا أو آثمين؟ راجعوا قاموس الكلمات الرئيسية لمزيد من المعلومات عن الشر. ولأن الشر هو نقيض البر، يمكنكم أيضًا الرجوع إلى قاموس الكلمات الرئيسية تحت كلمة البر، للحصول على مزيد من الأفكار حول كيفية ترجمة الشر.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2:20–26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تيموثاوس الثانية 2: 20–26 واحفظوا هذا المقطع في قلوبكم. </w:t>
      </w:r>
    </w:p>
    <w:p>
      <w:pPr>
        <w:bidi/>
      </w:pPr>
      <w:r>
        <w:rPr>
          <w:rtl/>
          <w:cs/>
          <w:lang w:val="ar_AE" w:bidi="ar_AE"/>
        </w:rPr>
      </w:r>
      <w:r>
        <w:rPr>
          <w:rtl/>
          <w:cs/>
          <w:lang w:val="ar_AE" w:bidi="ar_AE"/>
        </w:rPr>
        <w:t xml:space="preserve">استمعوا إلى النسخة الصوتية من رسالة تيموثاوس الثانية 2: 20–26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تيموثاوس الثانية 2: 20–26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القسم السابق من رسالته، قدَّم بولس لتيموثاوس النصائح عن كيفية التعرف على المعلمين الكذبة والتعامل معهم في الكنيسة. كان المعلمون الكذبة يجادلون حول معنى الكلمات. وجدال المعلمين الكذبة لن يساعد أي شخص، بل في الغالب يدمر الأشخاص الذين استمعوا إلى المعلمين الكذبة. بالإضافة إلى ذلك، كان المعلمون الكذبة يبدأون مناقشات غبية ويجعلون الناس يتصرفون بطريقة غير تقية. وشجَّع بولس تيموثاوس على أن يعلّم كلمة الحق، أي الإنجيل، بدقة. </w:t>
      </w:r>
    </w:p>
    <w:p>
      <w:pPr>
        <w:bidi/>
      </w:pPr>
      <w:r>
        <w:rPr>
          <w:rtl/>
          <w:cs/>
          <w:lang w:val="ar_AE" w:bidi="ar_AE"/>
        </w:rPr>
      </w:r>
      <w:r>
        <w:rPr>
          <w:rtl/>
          <w:cs/>
          <w:lang w:val="ar_AE" w:bidi="ar_AE"/>
        </w:rPr>
        <w:t xml:space="preserve">يبدأ بولس هذا القسم من رسالته الثانية إلى تيموثاوس بمثال البيت الكبير. ومن المحتمل أن بولس كان يفكر في بيت شخص ثري جدًا في أفسس في القرن الأول. في هذا البيت الكبير، ستكون هناك جميع أنواع الأواني والفخار من مواد مختلفة. وبعض الأواني من ذهب وفضة، والبعض الآخر من خشب وخزف مجفف في الفرن. والأواني الذهبية والفضية هي أواني "كرامة". ويستخدم الناس هذه الأواني في المناسبات الخاصة، ويضعونها على الرف ليراها الجميع. والأواني الخشبية والخزفية هي أواني "للعار". ويستخدم الناس هذه الأواني للاستخدامات الشائعة مثل صناديق القمامة أو المراحيض. </w:t>
      </w:r>
    </w:p>
    <w:p>
      <w:pPr>
        <w:bidi/>
      </w:pPr>
      <w:r>
        <w:rPr>
          <w:rtl/>
          <w:cs/>
          <w:lang w:val="ar_AE" w:bidi="ar_AE"/>
        </w:rPr>
      </w:r>
      <w:r>
        <w:rPr>
          <w:rtl/>
          <w:cs/>
          <w:lang w:val="ar_AE" w:bidi="ar_AE"/>
        </w:rPr>
        <w:t xml:space="preserve">ويستخدم بولس مثال البيت الكبير الذي فيه أوانٍ مختلفة ليشجع تيموثاوس على أن يكون مثل الأواني التي يستخدمها الناس لأغراض الكرامة. وبإمكان تيموثاوس أن يحقق هذا بتجنِّب ما يفعله المعلمون الكذبة. عندما يتجنب شخص ما فعل ما يفعله المعلمون الكذبة، يستطيع الله أن يستخدم ذلك الشخص لأغراضه الصالحة، تمامًا كما يستخدم شخص أواني الذهب والفضة لأغراض صالحة. </w:t>
      </w:r>
    </w:p>
    <w:p>
      <w:pPr>
        <w:bidi/>
      </w:pPr>
      <w:r>
        <w:rPr>
          <w:rtl/>
          <w:cs/>
          <w:lang w:val="ar_AE" w:bidi="ar_AE"/>
        </w:rPr>
      </w:r>
      <w:r>
        <w:rPr>
          <w:rtl/>
          <w:cs/>
          <w:lang w:val="ar_AE" w:bidi="ar_AE"/>
        </w:rPr>
        <w:t xml:space="preserve">توقَّفوا هنا وانظروا إلى صور أوانٍ ذهبية وأوانٍ خزفية. ناقشوا هذه الأسئلة معًا: ما أنواع الأواني التي لديكم في بيتكم؟ كيف تستخدمون الأواني المختلفة لأغراض مختلفة في بيتكم؟ أوقِفوا الاستماع إلى هذا التسجيل الصوتي هنا. </w:t>
      </w:r>
    </w:p>
    <w:p>
      <w:pPr>
        <w:bidi/>
      </w:pPr>
      <w:r>
        <w:rPr>
          <w:rtl/>
          <w:cs/>
          <w:lang w:val="ar_AE" w:bidi="ar_AE"/>
        </w:rPr>
      </w:r>
      <w:r>
        <w:rPr>
          <w:rtl/>
          <w:cs/>
          <w:lang w:val="ar_AE" w:bidi="ar_AE"/>
        </w:rPr>
        <w:t xml:space="preserve">مع أن تيموثاوس قائد، فإنه شاب أيضًا. في رسالة سابقة، طلب بولس من تيموثاوس ألا يسمح للناس بأن يحتقروه بسبب شبابه. بدلاً من ذلك، كان على تيموثاوس أن يكون مثالًا من خلال كلامه وسلوكه. وهنا، يوصي بولس تيموثاوس بأن </w:t>
      </w:r>
      <w:r>
        <w:rPr>
          <w:b/>
          <w:rtl/>
          <w:cs/>
          <w:lang w:val="ar_AE" w:bidi="ar_AE"/>
        </w:rPr>
        <w:t>يهرب</w:t>
      </w:r>
      <w:r>
        <w:rPr>
          <w:rtl/>
          <w:cs/>
          <w:lang w:val="ar_AE" w:bidi="ar_AE"/>
        </w:rPr>
        <w:t xml:space="preserve"> من شهوات الشباب، تمامًا كما يهرب الشخص من الأشياء الخطرة. إن شهوات الشبان أو رغباتهم هي أشياء يرغب الشباب في القيام بها غالبًا، وهي لا تتبع قوانين الله. وأحيانًا تكون هذه الشهوات خطايا جنسية. ولأن هذه المشاعر جذابة جدًا، يجب على تيموثاوس أن يكون حذرًا جدًا لتجنبها. بدلًا من ذلك، ينبغي </w:t>
      </w:r>
      <w:r>
        <w:rPr>
          <w:b/>
          <w:rtl/>
          <w:cs/>
          <w:lang w:val="ar_AE" w:bidi="ar_AE"/>
        </w:rPr>
        <w:t>لتيموثاوس</w:t>
      </w:r>
      <w:r>
        <w:rPr>
          <w:rtl/>
          <w:cs/>
          <w:lang w:val="ar_AE" w:bidi="ar_AE"/>
        </w:rPr>
        <w:t xml:space="preserve"> أن يهرع نحو الصفات التي تصاحب العيش تابعًا ليسوع، مثل وجود علاقة صحيحة مع الله، والالتزام باتباع يسوع، ومحبة الله والأشخاص الذين حول تيموثاوس، وإقامة علاقة مسالمة مع الجميع. ويريد بولس من تيموثاوس أن يمارس هذه الصفات مع المؤمنين الآخرين. </w:t>
      </w:r>
    </w:p>
    <w:p>
      <w:pPr>
        <w:bidi/>
      </w:pPr>
      <w:r>
        <w:rPr>
          <w:rtl/>
          <w:cs/>
          <w:lang w:val="ar_AE" w:bidi="ar_AE"/>
        </w:rPr>
      </w:r>
      <w:r>
        <w:rPr>
          <w:rtl/>
          <w:cs/>
          <w:lang w:val="ar_AE" w:bidi="ar_AE"/>
        </w:rPr>
        <w:t xml:space="preserve">توقَّفوا هنا وناقشوا هذا السؤال معًا: ما بعض الشهوات، أو الرغبات القوية، التي تكون لدى الشباب غالبًا وتكون سيئة بالنسبة لهم؟ ما بعض الأمور، أو المشاعر، التي تتجنبون فعلها الآن لأنكم أكبر سنًا، أو لأنكم مؤمنون بيسوع؟ أوقِفوا الاستماع إلى هذا التسجيل الصوتي هنا. </w:t>
      </w:r>
    </w:p>
    <w:p>
      <w:pPr>
        <w:bidi/>
      </w:pPr>
      <w:r>
        <w:rPr>
          <w:rtl/>
          <w:cs/>
          <w:lang w:val="ar_AE" w:bidi="ar_AE"/>
        </w:rPr>
      </w:r>
      <w:r>
        <w:rPr>
          <w:rtl/>
          <w:cs/>
          <w:lang w:val="ar_AE" w:bidi="ar_AE"/>
        </w:rPr>
        <w:t xml:space="preserve">خلال ذلك الوقت، كان الناس في الإمبراطورية الرومانية يحبون أن يناقشوا الحكمة والمعرفة علانية. كان من الشائع أن يناقش الناس القضايا الاجتماعية والآراء الشخصية بشغف. تذكّروا أن بولس كان قد صادف هذه الأنواع من الناس عندما التقى بالفلاسفة في أثينا. ويختتم بولس هذا القسم بتعليم تيموثاوس أفضل طريقة للتعامل مع المعلمين الكذبة الذين يحبون التحدث والدخول في مناقشات عديمة الفائدة. وبدلًا من الانضمام إلى هؤلاء الناس في حوارات لا معنى لها، كان على تيموثاوس أن يكون صبورًا مع هؤلاء الناس وأن يصححهم بلطف، على أمل أن يتمكن من أن يقود هؤلاء الناس إلى التوبة أو العزوف عن سلوكهم والبدء في فعل الأشياء الصحيحة. وحينئذ سيفهم الناس الحق وسيكونون قادرين على الهرب من إبليس. يحاول إبليس أن يتصيد الناس، تمامًا كما يوقع الصياد حيوانًا في فخ. ويريد إبليس أن يجعل هؤلاء الناس سجناء له، حتى يفعل هؤلاء الناس ما يريده إبليس منهم أن يفعلوه. </w:t>
      </w:r>
    </w:p>
    <w:p>
      <w:pPr>
        <w:bidi/>
      </w:pPr>
      <w:r>
        <w:rPr>
          <w:rtl/>
          <w:cs/>
          <w:lang w:val="ar_AE" w:bidi="ar_AE"/>
        </w:rPr>
      </w:r>
      <w:r>
        <w:rPr>
          <w:rtl/>
          <w:cs/>
          <w:lang w:val="ar_AE" w:bidi="ar_AE"/>
        </w:rPr>
        <w:t>توقَّفوا هنا وانظروا إلى صورة لفخ أو مصيدة لحيوان.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تيموثاوس الثانية 2: 20–26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يشبه بولس الناس بأوانٍ أو حاويات في بيت كبير. ومن المحتمل أن يكون هذا بيت شخص ثري. وكانت بعض الأواني مصنوعة من معادن ثمينة، ويستخدمها الناس في المناسبات الخاصة. وهناك أوانٍ أخرى تُصنع من الخشب أو الخزف، ويستخدمها الناس في الاستخدامات العادية. ويخبر بولس تيموثاوس أنه إذا طهر الشخص نفسه من سلوك المعلمين الكذبة، فسيصبح ذلك الشخص إناء للكرامة. </w:t>
      </w:r>
    </w:p>
    <w:p>
      <w:pPr>
        <w:bidi/>
      </w:pPr>
      <w:r>
        <w:rPr>
          <w:rtl/>
          <w:cs/>
          <w:lang w:val="ar_AE" w:bidi="ar_AE"/>
        </w:rPr>
      </w:r>
      <w:r>
        <w:rPr>
          <w:b/>
          <w:rtl/>
          <w:cs/>
          <w:lang w:val="ar_AE" w:bidi="ar_AE"/>
        </w:rPr>
        <w:t>في الجزء الثاني:</w:t>
      </w:r>
      <w:r>
        <w:rPr>
          <w:rtl/>
          <w:cs/>
          <w:lang w:val="ar_AE" w:bidi="ar_AE"/>
        </w:rPr>
        <w:t xml:space="preserve"> لكي يشجِّع تيموثاوس على أن يكون إناء للكرامة، يطلب بولس من تيموثاوس أن يهرب من شهوات الشباب، وأن يسعى في طلب البر، والإيمان، والمحبة، والسلام. ويريد بولس من تيموثاوس أن يكون حريصًا جدًا ألا يفعل الأفعال الخاطئة، وأن يكون حريصًا جدًا في اختيار الأشياء الصحيحة. وسيكون هذا مثل الشخص الذي يهرب من الخطر ويركض نحو الأمان. يجب على تيموثاوس أن يركض نحو الأمان مع المؤمنين الآخرين الذين يتبعون الله بقلب طاهر. </w:t>
      </w:r>
    </w:p>
    <w:p>
      <w:pPr>
        <w:bidi/>
      </w:pPr>
      <w:r>
        <w:rPr>
          <w:rtl/>
          <w:cs/>
          <w:lang w:val="ar_AE" w:bidi="ar_AE"/>
        </w:rPr>
      </w:r>
      <w:r>
        <w:rPr>
          <w:b/>
          <w:rtl/>
          <w:cs/>
          <w:lang w:val="ar_AE" w:bidi="ar_AE"/>
        </w:rPr>
        <w:t>في الجزء الثالث:</w:t>
      </w:r>
      <w:r>
        <w:rPr>
          <w:rtl/>
          <w:cs/>
          <w:lang w:val="ar_AE" w:bidi="ar_AE"/>
        </w:rPr>
        <w:t xml:space="preserve"> يعلِّم بولس تيموثاوس أفضل طريقة للتعامل مع المعلمين الكذبة. ويشجّع بولس تيموثاوس على أن يصحح خطأ هؤلاء الأشخاص بلطف.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مؤمنون آخرون</w:t>
      </w:r>
    </w:p>
    <w:p>
      <w:pPr>
        <w:pStyle w:val="ListBullet"/>
        <w:bidi/>
        <w:spacing w:line="240" w:lineRule="auto"/>
        <w:ind w:left="720"/>
      </w:pPr>
      <w:r>
        <w:rPr>
          <w:rtl/>
          <w:cs/>
          <w:lang w:val="ar_AE" w:bidi="ar_AE"/>
        </w:rPr>
      </w:r>
      <w:r>
        <w:rPr>
          <w:rtl/>
          <w:cs/>
          <w:lang w:val="ar_AE" w:bidi="ar_AE"/>
        </w:rPr>
        <w:t>والشيطان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الجزء الأول، يُمثِّل البيت الكبير الكنيسة. يستخدم الناس أوعية الكرامة والهوان معًا داخل هذا البيت الكبير، لكن الناس يستخدمون أوعية الكرامة لأغراض خاصة، وأوعية الهوان لأغراض عامة، ويقارن بولس أوعية الكرامة بالشعب الذي يستخدمه الله، سيدنا، لتحقيق أغراض الله، ويقارن أوعية الهوان بالمعلمين الكذبة. يمكن للشخص أن يكون مثل إناء للكرامة من خلال الابتعاد عن أخطاء المعلمين الكذبة. ويقول بولس إن على المؤمنين أن يطهروا أنفسهم مثلما ينظفون الإناء المتسخ. ولا يخبر بولس المؤمنين أنه ينبغي لهم أن يغسلوا أجسادهم بالماء مثلما يغسل الشخص إناء متسخًا بالماء، بل ينبغي لهم أن يتوقفوا عن فعل الشر أو عن اتباع المعلمين الكذبة. </w:t>
      </w:r>
    </w:p>
    <w:p>
      <w:pPr>
        <w:bidi/>
      </w:pPr>
      <w:r>
        <w:rPr>
          <w:rtl/>
          <w:cs/>
          <w:lang w:val="ar_AE" w:bidi="ar_AE"/>
        </w:rPr>
      </w:r>
      <w:r>
        <w:rPr>
          <w:rtl/>
          <w:cs/>
          <w:lang w:val="ar_AE" w:bidi="ar_AE"/>
        </w:rPr>
        <w:t xml:space="preserve">توقَّفوا هنا وناقشوا معًا: كيف ستتحدثون عن تطهير الأشخاص لأنفسهم حتى يصبحوا أواني للكرامة. أوقِفوا الاستماع إلى هذا التسجيل الصوتي هنا. </w:t>
      </w:r>
    </w:p>
    <w:p>
      <w:pPr>
        <w:bidi/>
      </w:pPr>
      <w:r>
        <w:rPr>
          <w:rtl/>
          <w:cs/>
          <w:lang w:val="ar_AE" w:bidi="ar_AE"/>
        </w:rPr>
      </w:r>
      <w:r>
        <w:rPr>
          <w:rtl/>
          <w:cs/>
          <w:lang w:val="ar_AE" w:bidi="ar_AE"/>
        </w:rPr>
        <w:t xml:space="preserve">ثم يواصل بولس شرح كيف يمكن لتيموثاوس أن يصبح إناء للكرامة. ويعلِّم بولس تيموثاوس الآن كيف يتجنب الشهوات الخاطئة، أو الرغبات الشائعة بين الشباب. ويشبّه بولس تيموثاوس بشخص يجب أن يهرب من الأشياء الخطرة. وبالطريقة نفسها، يجب على تيموثاوس أن يهرب من الرغبات الخاطئة التي لدى العديد من الشباب. وتظهر حقيقة أن تيموثاوس يجب أن "يهرب" أنه يجب عليه أن يبذل جهدًا كبيرًا ليقاوم هذه الشهوات الشبابية. عندما يهرب تيموثاوس من الخطية، فإنه يهرب إلى الأفعال الصالحة. يطلب بولس من تيموثاوس أن يسلك بالبر، والأمانة، والمحبة، والسلام، أي إنه يجب أن يكون بارًا، أو أن يكون في علاقة صحيحة مع الله، وأمينًا، أي أنه يجب أن يفعل ما طلب الله منه أن يفعله، ويجب عليه أن يحب الله ويحب الآخرين، وأخيرًا، عليه أن يكون مسالمًا، أو أن تكون له علاقات جيدة مع الآخرين. ويقول بولس إن تيموثاوس يجب أن يسعى نحو هذه الصفات مع المؤمنين الآخرين الذين لهم قلب طاهر. وهؤلاء المؤمنون الآخرون يشبهون أيضًا الأواني المكرمة التي ترغب في السلوك بهذه الصفات نفسها. وهؤلاء المؤمنون "يطلبون الله"، أي أنهم "يعبدون الله" أو "يصلُّون إلى الله". ويعبد هؤلاء المؤمنون الله أو يصلّون له بقلب طاهر أو نقي، مما يعني أن لهؤلاء المؤمنين علاقة جيدة معه. </w:t>
      </w:r>
    </w:p>
    <w:p>
      <w:pPr>
        <w:bidi/>
      </w:pPr>
      <w:r>
        <w:rPr>
          <w:rtl/>
          <w:cs/>
          <w:lang w:val="ar_AE" w:bidi="ar_AE"/>
        </w:rPr>
      </w:r>
      <w:r>
        <w:rPr>
          <w:rtl/>
          <w:cs/>
          <w:lang w:val="ar_AE" w:bidi="ar_AE"/>
        </w:rPr>
        <w:t xml:space="preserve">توقَّفوا هنا وناقشوا معًا كيف ستصفون الأشخاص الذين يدعون الله بقلب طاهر. أوقِفوا الاستماع إلى هذا التسجيل الصوتي هنا. </w:t>
      </w:r>
    </w:p>
    <w:p>
      <w:pPr>
        <w:bidi/>
      </w:pPr>
      <w:r>
        <w:rPr>
          <w:rtl/>
          <w:cs/>
          <w:lang w:val="ar_AE" w:bidi="ar_AE"/>
        </w:rPr>
      </w:r>
      <w:r>
        <w:rPr>
          <w:rtl/>
          <w:cs/>
          <w:lang w:val="ar_AE" w:bidi="ar_AE"/>
        </w:rPr>
        <w:t xml:space="preserve">في الجزء الثالث، يدعو بولس تيموثاوس بلقب خادم الرب. ربما يشير بولس إلى جميع الأشخاص الذين يخدمون الرب في دور القساوسة أو العاملين في الكنيسة. ويخبر بولس تيموثاوس بالطريقة الأكثر فعالية ليتعامل بها عبد الرب مع المعلمين الكذبة في الكنيسة. ويوصي بولس تيموثاوس أن يرفض المشاركة في المناقشات والنقاشات الحمقاء أو التي بلا معنى بشأن أشياء غير مهمة. يحصر إبليس الناس في هذه المحادثات كما يحصر الصياد الحيوانات في فخ. ويريد الشيطان أن يأسر الناس حتى يفعلوا ما يريده منهم أن يفعلوه، وليس ما يريده الله منهم أن يفعلوه. لكن ينبغي على تيموثاوس أن يعلِّم الناس ويصحح الأخطاء </w:t>
      </w:r>
      <w:r>
        <w:rPr>
          <w:b/>
          <w:rtl/>
          <w:cs/>
          <w:lang w:val="ar_AE" w:bidi="ar_AE"/>
        </w:rPr>
        <w:t>بلطف</w:t>
      </w:r>
      <w:r>
        <w:rPr>
          <w:rtl/>
          <w:cs/>
          <w:lang w:val="ar_AE" w:bidi="ar_AE"/>
        </w:rPr>
        <w:t xml:space="preserve">، على أمل أن يتوب خصومه ويقبلوا الحق الخاص بكلمة الله. </w:t>
      </w:r>
    </w:p>
    <w:p>
      <w:pPr>
        <w:bidi/>
      </w:pPr>
      <w:r>
        <w:rPr>
          <w:rtl/>
          <w:cs/>
          <w:lang w:val="ar_AE" w:bidi="ar_AE"/>
        </w:rPr>
      </w:r>
      <w:r>
        <w:rPr>
          <w:rtl/>
          <w:cs/>
          <w:lang w:val="ar_AE" w:bidi="ar_AE"/>
        </w:rPr>
        <w:t xml:space="preserve">الآن، على المجموعة أنْ تعرض أحداث القصة على لوحة القصص، أو ترسمها، أو تستخدم أجسامًا لتجسيد المقطع وأحداثه. وأثناء فعلكم هذا، قد ترغبون في أن تكون لديكم رسومات أو أشياء تمثّل بولس وتيموثاوس وأشياء من القصة، مثل الأواني. </w:t>
      </w:r>
    </w:p>
    <w:p>
      <w:pPr>
        <w:bidi/>
      </w:pPr>
      <w:r>
        <w:rPr>
          <w:rtl/>
          <w:cs/>
          <w:lang w:val="ar_AE" w:bidi="ar_AE"/>
        </w:rPr>
      </w:r>
      <w:r>
        <w:rPr>
          <w:rtl/>
          <w:cs/>
          <w:lang w:val="ar_AE" w:bidi="ar_AE"/>
        </w:rPr>
        <w:t xml:space="preserve">تذكّروا أن بولس كان يعلِّم تيموثاوس كيف يصبح شخصًا يستطيع الله أن يستخدمه لكل غرض صالح. فيبدأ بولس بقصة بيت كبير به أنواع مختلفة من الأواني. يمكنكم أن تجعلوا أحد أعضاء الفريق يدخل غرفة ومعه إناءان. وكان بإمكان الشخص أن يضع أحد الأواني على الرف ويضع شمعة في داخله. ثم يستطيع الشخص أن يضع الإناء الآخر على الأرض ويلقي النفاية في داخله. وتمثّل هذه الأوعية إناء الكرامة وإناء الهوان. </w:t>
      </w:r>
    </w:p>
    <w:p>
      <w:pPr>
        <w:bidi/>
      </w:pPr>
      <w:r>
        <w:rPr>
          <w:rtl/>
          <w:cs/>
          <w:lang w:val="ar_AE" w:bidi="ar_AE"/>
        </w:rPr>
      </w:r>
      <w:r>
        <w:rPr>
          <w:rtl/>
          <w:cs/>
          <w:lang w:val="ar_AE" w:bidi="ar_AE"/>
        </w:rPr>
        <w:t xml:space="preserve">ويخبر بولس تيموثاوس كيف يمكن للشخص أن يصبح شخصًا يستطيع الله أن يستخدمه. ويطلب بولس من تيموثاوس أن يتجنب سلوك المعلمين الكذبة، وأن يتجنب شهوات الشباب. ويشجّع بولس تيموثاوس على أن يمارس سلوكًا صالحًا مع المؤمنين الآخرين. يمكنكم أن تجعلوا عضو الفريق يفرغ النفاية من الوعاء الثاني ويغسله. ويمكن لعضو الفريق بعد ذلك أن يضع الإناء المغسول على الرف ويضع شمعة في داخله. وهذا يمثّل أن يصبح الشخص طاهرًا وأن يستخدمه الله لغرض أفضل. </w:t>
      </w:r>
    </w:p>
    <w:p>
      <w:pPr>
        <w:bidi/>
      </w:pPr>
      <w:r>
        <w:rPr>
          <w:rtl/>
          <w:cs/>
          <w:lang w:val="ar_AE" w:bidi="ar_AE"/>
        </w:rPr>
      </w:r>
      <w:r>
        <w:rPr>
          <w:rtl/>
          <w:cs/>
          <w:lang w:val="ar_AE" w:bidi="ar_AE"/>
        </w:rPr>
        <w:t xml:space="preserve">ويمكن لعضو الفريق الذي يؤدي دور تيموثاوس أن يقف بين مجموعتين من الأشخاص. ويمكن لمجموعة أن تمثّل الأشياء السيئة التي ينبغي على تيموثاوس تجنبها. ويمكن للمجموعة الأخرى أن تمثّل الصلاح الذي يركض نحوه. ويمكن لأعضاء الفريق الآخرين الانضمام إلى تيموثاوس بينما يتحرك نحو المجموعة الصالحة. أظهروا أن تيموثاوس يتجنب عمدًا الأشخاص الواقفين على الجانب الذي يتجادلون مع بعضهم البعض. </w:t>
      </w:r>
    </w:p>
    <w:p>
      <w:pPr>
        <w:bidi/>
      </w:pPr>
      <w:r>
        <w:rPr>
          <w:rtl/>
          <w:cs/>
          <w:lang w:val="ar_AE" w:bidi="ar_AE"/>
        </w:rPr>
      </w:r>
      <w:r>
        <w:rPr>
          <w:rtl/>
          <w:cs/>
          <w:lang w:val="ar_AE" w:bidi="ar_AE"/>
        </w:rPr>
        <w:t>وأظهروا خصوم تيموثاوس محاصرين في شيء ما، وتيموثاوس ينصح هؤلاء المعارضين بلطف. وعندما ينصح تيموثاوس الخصوم، يتحرّر الخصوم من الفخ.</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تيموثاوس الثانية 2: 20–26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مؤمنون آخرون</w:t>
      </w:r>
    </w:p>
    <w:p>
      <w:pPr>
        <w:pStyle w:val="ListBullet"/>
        <w:bidi/>
        <w:spacing w:line="240" w:lineRule="auto"/>
        <w:ind w:left="720"/>
      </w:pPr>
      <w:r>
        <w:rPr>
          <w:rtl/>
          <w:cs/>
          <w:lang w:val="ar_AE" w:bidi="ar_AE"/>
        </w:rPr>
      </w:r>
      <w:r>
        <w:rPr>
          <w:rtl/>
          <w:cs/>
          <w:lang w:val="ar_AE" w:bidi="ar_AE"/>
        </w:rPr>
        <w:t>والشيطان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يقول بولس إن هناك نوعين من الأواني: أواني ذهبية وفضية يستخدمها الناس للأشياء المهمة، وأواني خشبية وخزفية يستخدمها الناس للأشياء العادية. إذا طهر الناس أنفسهم، فسيصبحون مثل الأواني الذهبية والفضية التي يستخدمونها في الأمور المكرمة أو المهمة. وسيكون الله قادرًا على استخدام هؤلاء الناس.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تيموثاوس: "بم تشعر أو فيم تفكر؟" قد يجيب شخص، قائلاً: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الجزء الثاني، يخبر بولس تيموثاوس بأنه ينبغي له أن يهرب من الرغبات الشريرة، وأن يفعل الأشياء البارة، والأمينة، والمحبة، والمليئة بالسلام. فيجب على تيموثاوس أن يفعل هذا مع الآخرين الذين يحبون يسوع أيضًا ويحاولون العيش بهذه الطريقة.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تيموثاوس: "بماذا تشعر أو تفكر؟" قد يجيب شخص، قائلاً: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الجزء السابق، يطلب بولس من تيموثاوس ألا يقاتل ويجادل، بل أن يصحح خصومه بلطف. يشرح بولس أن هؤلاء الخصوم قد وقعوا في فخ الشيطان. إذا تاب هؤلاء الناس عن خطئهم، فيمكنهم الهرب من الفخ.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أحد الأشخاص الذين يؤدون دور المعلمين الكذبة: "بم تشعرون أو فيم تفكرون؟" قد يجيب شخص، قائلاً: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تيموثاوس الثانية 2: 20–26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يقول بولس إنه إذا تطهّر الناس، فسيجعلهم الله </w:t>
      </w:r>
      <w:r>
        <w:rPr>
          <w:b/>
          <w:rtl/>
          <w:cs/>
          <w:lang w:val="ar_AE" w:bidi="ar_AE"/>
        </w:rPr>
        <w:t>مقدّسين</w:t>
      </w:r>
      <w:r>
        <w:rPr>
          <w:rtl/>
          <w:cs/>
          <w:lang w:val="ar_AE" w:bidi="ar_AE"/>
        </w:rPr>
        <w:t>، أو سيفرزهم لأغراضه الخاصة. استخدموا الكلمة نفسها التي استخدمتموها من قبل للإشارة إلى كلمة مقدس، وراجعوا قاموس الكلمات الرئيسية لترجمة كلمة مقدس.</w:t>
      </w:r>
    </w:p>
    <w:p>
      <w:pPr>
        <w:bidi/>
      </w:pPr>
      <w:r>
        <w:rPr>
          <w:rtl/>
          <w:cs/>
          <w:lang w:val="ar_AE" w:bidi="ar_AE"/>
        </w:rPr>
      </w:r>
      <w:r>
        <w:rPr>
          <w:rtl/>
          <w:cs/>
          <w:lang w:val="ar_AE" w:bidi="ar_AE"/>
        </w:rPr>
        <w:t xml:space="preserve">ويقارن بولس الأشخاص الذين يفعلون الصواب والذين يفعلون الخطأ بأنواع مختلفة من الأواني. فأواني الذهب والفضة مكرّمة ومفيدة </w:t>
      </w:r>
      <w:r>
        <w:rPr>
          <w:b/>
          <w:rtl/>
          <w:cs/>
          <w:lang w:val="ar_AE" w:bidi="ar_AE"/>
        </w:rPr>
        <w:t>للسيد</w:t>
      </w:r>
      <w:r>
        <w:rPr>
          <w:rtl/>
          <w:cs/>
          <w:lang w:val="ar_AE" w:bidi="ar_AE"/>
        </w:rPr>
        <w:t xml:space="preserve">. والسيد هنا هو شخص مسؤول عن جميع الخدم داخل البيت. في هذا المقطع، تشير هذه الكلمة إلى الله، الذي هو سيد على الجميع. </w:t>
      </w:r>
    </w:p>
    <w:p>
      <w:pPr>
        <w:bidi/>
      </w:pPr>
      <w:r>
        <w:rPr>
          <w:rtl/>
          <w:cs/>
          <w:lang w:val="ar_AE" w:bidi="ar_AE"/>
        </w:rPr>
      </w:r>
      <w:r>
        <w:rPr>
          <w:rtl/>
          <w:cs/>
          <w:lang w:val="ar_AE" w:bidi="ar_AE"/>
        </w:rPr>
        <w:t xml:space="preserve">توقَّفوا هنا وناقشوا معًا الكلمة التي ستستخدمونها للإشارة إلى السيد هنا. انظروا إلى قاموس الكلمات الرئيسية للحصول على تعريف كامل لكلمة "السيد". أوقفوا الاستماع إلى هذا التسجيل الصوتي هنا. </w:t>
      </w:r>
    </w:p>
    <w:p>
      <w:pPr>
        <w:bidi/>
      </w:pPr>
      <w:r>
        <w:rPr>
          <w:rtl/>
          <w:cs/>
          <w:lang w:val="ar_AE" w:bidi="ar_AE"/>
        </w:rPr>
      </w:r>
      <w:r>
        <w:rPr>
          <w:rtl/>
          <w:cs/>
          <w:lang w:val="ar_AE" w:bidi="ar_AE"/>
        </w:rPr>
        <w:t xml:space="preserve">ويطلب بولس من تيموثاوس أن يهرب من شهوات الشباب، وأن يسعى وراء صفات </w:t>
      </w:r>
      <w:r>
        <w:rPr>
          <w:b/>
          <w:rtl/>
          <w:cs/>
          <w:lang w:val="ar_AE" w:bidi="ar_AE"/>
        </w:rPr>
        <w:t>البر</w:t>
      </w:r>
      <w:r>
        <w:rPr>
          <w:rtl/>
          <w:cs/>
          <w:lang w:val="ar_AE" w:bidi="ar_AE"/>
        </w:rPr>
        <w:t xml:space="preserve"> والمحبة والإيمان والسلام. وعندما يؤمن الناس بيسوع، يجعل الله هؤلاء الناس </w:t>
      </w:r>
      <w:r>
        <w:rPr>
          <w:b/>
          <w:rtl/>
          <w:cs/>
          <w:lang w:val="ar_AE" w:bidi="ar_AE"/>
        </w:rPr>
        <w:t>أبرارًا</w:t>
      </w:r>
      <w:r>
        <w:rPr>
          <w:rtl/>
          <w:cs/>
          <w:lang w:val="ar_AE" w:bidi="ar_AE"/>
        </w:rPr>
        <w:t xml:space="preserve">، مما يعني أن لهم علاقة جيدة معه. </w:t>
      </w:r>
    </w:p>
    <w:p>
      <w:pPr>
        <w:bidi/>
      </w:pPr>
      <w:r>
        <w:rPr>
          <w:rtl/>
          <w:cs/>
          <w:lang w:val="ar_AE" w:bidi="ar_AE"/>
        </w:rPr>
      </w:r>
      <w:r>
        <w:rPr>
          <w:rtl/>
          <w:cs/>
          <w:lang w:val="ar_AE" w:bidi="ar_AE"/>
        </w:rPr>
        <w:t xml:space="preserve">توقّفوا هنا وناقشوا معًا كمجموعة الكلمات أو العبارات التي ستستخدمونها للتعبير عن البر. استخدموا الكلمة نفسها التي استخدمتموها في أسفار الكتاب المقدس السابقة للإشارة إلى البر. راجعوا قاموس الكلمات الرئيسية لمزيد من المعلومات عن مصطلح البر. أوقِفوا الاستماع إلى هذا التسجيل الصوتي هنا. </w:t>
      </w:r>
    </w:p>
    <w:p>
      <w:pPr>
        <w:bidi/>
      </w:pPr>
      <w:r>
        <w:rPr>
          <w:rtl/>
          <w:cs/>
          <w:lang w:val="ar_AE" w:bidi="ar_AE"/>
        </w:rPr>
      </w:r>
      <w:r>
        <w:rPr>
          <w:rtl/>
          <w:cs/>
          <w:lang w:val="ar_AE" w:bidi="ar_AE"/>
        </w:rPr>
        <w:t xml:space="preserve">استخدموا الكلمات نفسها التي استخدمتموها في المقاطع السابقة للإشارة إلى </w:t>
      </w:r>
      <w:r>
        <w:rPr>
          <w:b/>
          <w:rtl/>
          <w:cs/>
          <w:lang w:val="ar_AE" w:bidi="ar_AE"/>
        </w:rPr>
        <w:t>الإيمان</w:t>
      </w:r>
      <w:r>
        <w:rPr>
          <w:rtl/>
          <w:cs/>
          <w:lang w:val="ar_AE" w:bidi="ar_AE"/>
        </w:rPr>
        <w:t xml:space="preserve"> </w:t>
      </w:r>
      <w:r>
        <w:rPr>
          <w:b/>
          <w:rtl/>
          <w:cs/>
          <w:lang w:val="ar_AE" w:bidi="ar_AE"/>
        </w:rPr>
        <w:t>والسلام</w:t>
      </w:r>
      <w:r>
        <w:rPr>
          <w:rtl/>
          <w:cs/>
          <w:lang w:val="ar_AE" w:bidi="ar_AE"/>
        </w:rPr>
        <w:t xml:space="preserve"> </w:t>
      </w:r>
      <w:r>
        <w:rPr>
          <w:b/>
          <w:rtl/>
          <w:cs/>
          <w:lang w:val="ar_AE" w:bidi="ar_AE"/>
        </w:rPr>
        <w:t>والمحبة</w:t>
      </w:r>
      <w:r>
        <w:rPr>
          <w:rtl/>
          <w:cs/>
          <w:lang w:val="ar_AE" w:bidi="ar_AE"/>
        </w:rPr>
        <w:t xml:space="preserve">. إذا احتجتم إلى ذلك، راجعوا قاموس الكلمات الرئيسية للحصول على تعريفات كاملة للإيمان والسلام. </w:t>
      </w:r>
    </w:p>
    <w:p>
      <w:pPr>
        <w:bidi/>
      </w:pPr>
      <w:r>
        <w:rPr>
          <w:rtl/>
          <w:cs/>
          <w:lang w:val="ar_AE" w:bidi="ar_AE"/>
        </w:rPr>
      </w:r>
      <w:r>
        <w:rPr>
          <w:rtl/>
          <w:cs/>
          <w:lang w:val="ar_AE" w:bidi="ar_AE"/>
        </w:rPr>
        <w:t xml:space="preserve">ويقول بولس إن على تيموثاوس أن يسعى إلى الصفات الصالحة مع المؤمنين الآخرين الذين لديهم </w:t>
      </w:r>
      <w:r>
        <w:rPr>
          <w:b/>
          <w:rtl/>
          <w:cs/>
          <w:lang w:val="ar_AE" w:bidi="ar_AE"/>
        </w:rPr>
        <w:t>قلب طاهر</w:t>
      </w:r>
      <w:r>
        <w:rPr>
          <w:rtl/>
          <w:cs/>
          <w:lang w:val="ar_AE" w:bidi="ar_AE"/>
        </w:rPr>
        <w:t xml:space="preserve"> أيضًا. فالذين لديهم قلب طاهر هم أشخاص يريدون أيضًا أن يتبعوا يسوع جيدًا جدًا. ولا يفكر هؤلاء الناس في اتِّباع أي شخص آخر سوى يسوع.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القلب الطاهر. استخدموا الكلمات نفسها التي استخدمتموها في أسفار الكتاب المقدس الأخرى للإشارة إلى الطاهر والقلب. انظروا "قاموس الكلمات الرئيسية" لمزيد من المعلومات عن الطاهر والقلب. أوقِفوا الاستماع إلى هذا التسجيل الصوتي هنا. </w:t>
      </w:r>
    </w:p>
    <w:p>
      <w:pPr>
        <w:bidi/>
      </w:pPr>
      <w:r>
        <w:rPr>
          <w:rtl/>
          <w:cs/>
          <w:lang w:val="ar_AE" w:bidi="ar_AE"/>
        </w:rPr>
      </w:r>
      <w:r>
        <w:rPr>
          <w:rtl/>
          <w:cs/>
          <w:lang w:val="ar_AE" w:bidi="ar_AE"/>
        </w:rPr>
        <w:t xml:space="preserve">ولأن تيموثاوس </w:t>
      </w:r>
      <w:r>
        <w:rPr>
          <w:b/>
          <w:rtl/>
          <w:cs/>
          <w:lang w:val="ar_AE" w:bidi="ar_AE"/>
        </w:rPr>
        <w:t>عبد</w:t>
      </w:r>
      <w:r>
        <w:rPr>
          <w:rtl/>
          <w:cs/>
          <w:lang w:val="ar_AE" w:bidi="ar_AE"/>
        </w:rPr>
        <w:t xml:space="preserve"> </w:t>
      </w:r>
      <w:r>
        <w:rPr>
          <w:b/>
          <w:rtl/>
          <w:cs/>
          <w:lang w:val="ar_AE" w:bidi="ar_AE"/>
        </w:rPr>
        <w:t>الرب</w:t>
      </w:r>
      <w:r>
        <w:rPr>
          <w:rtl/>
          <w:cs/>
          <w:lang w:val="ar_AE" w:bidi="ar_AE"/>
        </w:rPr>
        <w:t xml:space="preserve"> أو </w:t>
      </w:r>
      <w:r>
        <w:rPr>
          <w:b/>
          <w:rtl/>
          <w:cs/>
          <w:lang w:val="ar_AE" w:bidi="ar_AE"/>
        </w:rPr>
        <w:t>خادمه</w:t>
      </w:r>
      <w:r>
        <w:rPr>
          <w:rtl/>
          <w:cs/>
          <w:lang w:val="ar_AE" w:bidi="ar_AE"/>
        </w:rPr>
        <w:t xml:space="preserve">، فلا ينبغي له أن ينخرط في نقاشات محتدمة. والخادم هو شخص يعمل لدى شخص آخر، وعادةً بدون أجر. وخادم الله يعمل من أجل الله. استخدموا الكلمة نفسها التي استخدمتموها من قبل للإشارة إلى كلمة الرب، وراجعوا قاموس الكلمات الرئيسية لمزيد من المعلومات عن الرب. </w:t>
      </w:r>
    </w:p>
    <w:p>
      <w:pPr>
        <w:bidi/>
      </w:pPr>
      <w:r>
        <w:rPr>
          <w:rtl/>
          <w:cs/>
          <w:lang w:val="ar_AE" w:bidi="ar_AE"/>
        </w:rPr>
      </w:r>
      <w:r>
        <w:rPr>
          <w:rtl/>
          <w:cs/>
          <w:lang w:val="ar_AE" w:bidi="ar_AE"/>
        </w:rPr>
        <w:t xml:space="preserve">توقّفوا هنا وناقشوا معًا ما الكلمة أو العبارة التي ستستخدمونها لكلمة عبد. انظروا كلمة عبد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 xml:space="preserve">ويصحح تيموثاوس خصومه بلطف، على أمل أن </w:t>
      </w:r>
      <w:r>
        <w:rPr>
          <w:b/>
          <w:rtl/>
          <w:cs/>
          <w:lang w:val="ar_AE" w:bidi="ar_AE"/>
        </w:rPr>
        <w:t>يتوبوا</w:t>
      </w:r>
      <w:r>
        <w:rPr>
          <w:rtl/>
          <w:cs/>
          <w:lang w:val="ar_AE" w:bidi="ar_AE"/>
        </w:rPr>
        <w:t xml:space="preserve"> ويعرفوا الحق. عندما يتوب شخص، فإنه يندم على الأشياء التي فعلها، ويريد أن يتغيَّر. ويتوقف ذلك الشخص عن فعل الأشياء السيئة ويبدأ في طاعة الله. </w:t>
      </w:r>
    </w:p>
    <w:p>
      <w:pPr>
        <w:bidi/>
      </w:pPr>
      <w:r>
        <w:rPr>
          <w:rtl/>
          <w:cs/>
          <w:lang w:val="ar_AE" w:bidi="ar_AE"/>
        </w:rPr>
      </w:r>
      <w:r>
        <w:rPr>
          <w:rtl/>
          <w:cs/>
          <w:lang w:val="ar_AE" w:bidi="ar_AE"/>
        </w:rPr>
        <w:t xml:space="preserve">توقّفوا هنا وناقشوا معًا: ما الكلمة أو العبارة التي سوف تستخدمون للتعبير عن توبة؟ انظروا إلى كلمة التوبة في قاموس الكلمات الرئيسية لمزيد من المعلومات.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إنه إذا تاب شخص ما، فسيفلت ذلك الشخص من فخ </w:t>
      </w:r>
      <w:r>
        <w:rPr>
          <w:b/>
          <w:rtl/>
          <w:cs/>
          <w:lang w:val="ar_AE" w:bidi="ar_AE"/>
        </w:rPr>
        <w:t>إبليس</w:t>
      </w:r>
      <w:r>
        <w:rPr>
          <w:rtl/>
          <w:cs/>
          <w:lang w:val="ar_AE" w:bidi="ar_AE"/>
        </w:rPr>
        <w:t>. وإبليس هو نفسه الشيطان. وهو قائد جميع الأرواح الشريرة.</w:t>
      </w:r>
    </w:p>
    <w:p>
      <w:pPr>
        <w:bidi/>
      </w:pPr>
      <w:r>
        <w:rPr>
          <w:rtl/>
          <w:cs/>
          <w:lang w:val="ar_AE" w:bidi="ar_AE"/>
        </w:rPr>
      </w:r>
      <w:r>
        <w:rPr>
          <w:rtl/>
          <w:cs/>
          <w:lang w:val="ar_AE" w:bidi="ar_AE"/>
        </w:rPr>
        <w:t>توقّفوا هنا وناقشوا كمجموعة الكلمة أو العبارة التي ستستخدمونها لترجمة كلمة "الشيطان". انظروا كلمة إبليس في قاموس الكلمات الرئيسية لمزيد من المعلومات. وإذا كنتم قد ترجمتم هذا التعبير بالفعل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 xml:space="preserve">استمعوا إلى النسخة الصوتية من رسالة تيموثاوس الثانية 2: 20–26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3:1–9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تيموثاوس الثانية 3: 1- 9 واحفظوا هذا المقطع في قلوبكم. </w:t>
      </w:r>
    </w:p>
    <w:p>
      <w:pPr>
        <w:bidi/>
      </w:pPr>
      <w:r>
        <w:rPr>
          <w:rtl/>
          <w:cs/>
          <w:lang w:val="ar_AE" w:bidi="ar_AE"/>
        </w:rPr>
      </w:r>
      <w:r>
        <w:rPr>
          <w:rtl/>
          <w:cs/>
          <w:lang w:val="ar_AE" w:bidi="ar_AE"/>
        </w:rPr>
        <w:t xml:space="preserve">استمعوا إلى النسخة الصوتية من رسالة تيموثاوس الثانية 3: 1- 9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تيموثاوس الثانية 3: 1 - 9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لقد انتهى بولس من تعليم تيموثاوس عن كيفية التعامل مع الأشخاص الذين يعارضون الحق. والآن، يريد بولس من تيموثاوس أن يفهم شيئًا مهمًا عن الأيام الأخيرة. بدأت هذه الأيام الأخيرة عندما جاء يسوع إلى الأرض، وستستمر حتى يعود. يحذر بولس من أن أوقاتًا صعبة وخطرة ستأتي. وسيتسبب الناس في المشاكل ويخلقون المصاعب خلال هذه الفترات. سيواجه المسيحيون تحديات قد تجعلهم يشكّون في إيمانهم ويشكون في معتقداتهم. والمصاعب التي يصفها بولس على وشك الحدوث، وليس في المستقبل البعيد. ينبغي على المسيحيين أن يدركوا أنهم يعيشون في هذه الأيام الأخيرة. ولا يشارك بولس معلومات جديدة مع تيموثاوس، بل يذكِّره بما يعرفه بالفعل. </w:t>
      </w:r>
    </w:p>
    <w:p>
      <w:pPr>
        <w:bidi/>
      </w:pPr>
      <w:r>
        <w:rPr>
          <w:rtl/>
          <w:cs/>
          <w:lang w:val="ar_AE" w:bidi="ar_AE"/>
        </w:rPr>
      </w:r>
      <w:r>
        <w:rPr>
          <w:rtl/>
          <w:cs/>
          <w:lang w:val="ar_AE" w:bidi="ar_AE"/>
        </w:rPr>
        <w:t xml:space="preserve">توقَّفوا هنا وناقشوا هذا السؤال معًا: فكّروا في وقت حذَّركم فيه شخص ما من موقف صعب كان على وشك الحدوث. كيف ساعدكم هذا التحذير على الاستعداد؟ ماذا كان سيحدث لو لم تتلقوا التحذير؟ أوقِفوا الاستماع إلى هذا التسجيل الصوتي هنا. </w:t>
      </w:r>
    </w:p>
    <w:p>
      <w:pPr>
        <w:bidi/>
      </w:pPr>
      <w:r>
        <w:rPr>
          <w:rtl/>
          <w:cs/>
          <w:lang w:val="ar_AE" w:bidi="ar_AE"/>
        </w:rPr>
      </w:r>
      <w:r>
        <w:rPr>
          <w:rtl/>
          <w:cs/>
          <w:lang w:val="ar_AE" w:bidi="ar_AE"/>
        </w:rPr>
        <w:t xml:space="preserve">ويذكر بولس الكثير من الصفات السيئة التي ستكون لهؤلاء الناس دون ترتيب معين. فهم سيحبون أنفسهم أكثر من الآخرين. سيحبون المال أكثر من فعل الصواب. سيتفاخر هؤلاء الناس بأنفسهم ويعتقدون أنهم مهمون جدًا. وسيتكبِّرون ويحتقرون الآخرين. سيقولون كلمات قاسية عن الآخرين وعن الله. وسيعصون أبويهم. ولن يكون هؤلاء الأشخاص ممتنين لما يفعله الآخرون من أجلهم. ولن يهتموا بما يريده الله أو بفعل ما هو صالح. ولن يحبوا الآخرين ولن يُظهروا اللطف لهم. ولن يغفروا للأشخاص الذين يؤذونهم، حتى عندما يتأسفون. وسيقولون الأكاذيب عن الآخرين ليؤذوهم. ولن يتحكموا في أفعالهم أو كلماتهم. وسيتصرفون بضراوة مثل الحيوانات الوحشية. وسيكره هؤلاء الناس كل ما هو صالح أو حق. وسينقلب هؤلاء الأشخاص على أصدقائهم عندما يفيدهم ذلك. وسيتصرفون دون التفكير في العواقب. وسيظن هؤلاء الناس أنهم أفضل من الجميع. وسيحبون المتعة والراحة، أكثر من محبتهم لله. </w:t>
      </w:r>
    </w:p>
    <w:p>
      <w:pPr>
        <w:bidi/>
      </w:pPr>
      <w:r>
        <w:rPr>
          <w:rtl/>
          <w:cs/>
          <w:lang w:val="ar_AE" w:bidi="ar_AE"/>
        </w:rPr>
      </w:r>
      <w:r>
        <w:rPr>
          <w:rtl/>
          <w:cs/>
          <w:lang w:val="ar_AE" w:bidi="ar_AE"/>
        </w:rPr>
        <w:t xml:space="preserve">توقَّفوا هنا وناقشوا هذا السؤال معًا: استمعوا إلى قائمة الصفات السيئة هذه. أي من هذه الصفات ترون في معظم الأحيان في مجتمعكم؟ وكيف تؤذي هذه الصفات العلاقات بين الناس؟ أوقِفوا الاستماع إلى هذا التسجيل الصوتي هنا. </w:t>
      </w:r>
    </w:p>
    <w:p>
      <w:pPr>
        <w:bidi/>
      </w:pPr>
      <w:r>
        <w:rPr>
          <w:rtl/>
          <w:cs/>
          <w:lang w:val="ar_AE" w:bidi="ar_AE"/>
        </w:rPr>
      </w:r>
      <w:r>
        <w:rPr>
          <w:rtl/>
          <w:cs/>
          <w:lang w:val="ar_AE" w:bidi="ar_AE"/>
        </w:rPr>
        <w:t xml:space="preserve">سيتظاهر هؤلاء الناس بأنهم يتبعون الله وأنهم أتقياء. سيذهب هؤلاء الأشخاص إلى الاجتماعات الدينية ويقولون الكلمات الدينية. لكن أفعالهم ستُظهر أنهم لا يعرفون قوة الله حقًا ولا يؤمنون بها. ولا يسمحون للروح القدس أن يغيّر اتجاهات قلوبهم أو سلوكهم. ويطلب بولس من تيموثاوس أن يبتعد عن هؤلاء الأشخاص. فلا ينبغي لتيموثاوس أن يشارك في أنشطة هؤلاء الأشخاص أو أن يؤيد ما يعلِّمونه. فهؤلاء الأشخاص خطرون على الكنيسة، ويمكن أن يقودوا الآخرين إلى الابتعاد عن الإيمان بالله. </w:t>
      </w:r>
    </w:p>
    <w:p>
      <w:pPr>
        <w:bidi/>
      </w:pPr>
      <w:r>
        <w:rPr>
          <w:rtl/>
          <w:cs/>
          <w:lang w:val="ar_AE" w:bidi="ar_AE"/>
        </w:rPr>
      </w:r>
      <w:r>
        <w:rPr>
          <w:rtl/>
          <w:cs/>
          <w:lang w:val="ar_AE" w:bidi="ar_AE"/>
        </w:rPr>
        <w:t xml:space="preserve">ويحذر بولس تيموثاوس بشدة من الاقتراب من هؤلاء الناس. إذ لهؤلاء المعلمين الكذبة طرقٌ محددة يحاولون من خلالها نشر أفكارهم الخاطئة. ويذهب هؤلاء المعلمون الكذبة سرًا إلى البيوت، ويستهدفون نساء معينة بشكل خاص. وفي العالم القديم، كان المعلمون الكذبة من جماعات دينية مختلفة يحاولون كثيرًا خداع النساء في بيوت تلك النساء. وربما كان بعض المعلمين الكذبة يركزون على النساء لأنهم قدّموا قواعد دينية جديدة تتعلق بأدوار المرأة في البيت والمجتمع. ويبحث هؤلاء المعلمون الكذبة عن النساء اللاتي يحملن عبء الأخطاء السابقة. وتشعر هؤلاء النساء بالذنب بسبب ما فعلنه في الماضي، ويبحثن عن السعادة من خلال اتباع رغباتهن الشريرة. ولذلك، فمن المرجح أن تؤمن هؤلاء النساء بتعاليم المعلمين الكذبة. </w:t>
      </w:r>
    </w:p>
    <w:p>
      <w:pPr>
        <w:bidi/>
      </w:pPr>
      <w:r>
        <w:rPr>
          <w:rtl/>
          <w:cs/>
          <w:lang w:val="ar_AE" w:bidi="ar_AE"/>
        </w:rPr>
      </w:r>
      <w:r>
        <w:rPr>
          <w:rtl/>
          <w:cs/>
          <w:lang w:val="ar_AE" w:bidi="ar_AE"/>
        </w:rPr>
        <w:t xml:space="preserve">توقَّفوا هنا وناقشوا هذا السؤال معًا: فكّروا في الأوقات التي يريد فيها الناس تعلم شيء جديد. ما الصعوبة في محاولة معرفة ما إذا كان المعلم يقول الحقيقة أم لا؟ ما الذي يمكن أن يساعد الناس على التعرف على التعليم الباطل؟ أوقِفوا الاستماع إلى هذا التسجيل الصوتي هنا. </w:t>
      </w:r>
    </w:p>
    <w:p>
      <w:pPr>
        <w:bidi/>
      </w:pPr>
      <w:r>
        <w:rPr>
          <w:rtl/>
          <w:cs/>
          <w:lang w:val="ar_AE" w:bidi="ar_AE"/>
        </w:rPr>
      </w:r>
      <w:r>
        <w:rPr>
          <w:rtl/>
          <w:cs/>
          <w:lang w:val="ar_AE" w:bidi="ar_AE"/>
        </w:rPr>
        <w:t xml:space="preserve">ويقارن بولس هؤلاء المعلمين الكذبة برجلين من تاريخ إسرائيل. وكان ينيس ويمبريس قد عارضا موسى عندما كان يحاول أن يقود شعب الله إلى خارج مصر. وكان هذان الرجلان ساحري ملك مصر. وقد حاولا تقليد المعجزات التي صنعها الله من خلال موسى. وبالطريقة نفسها، يعارض هؤلاء المعلمون الكذبة في كنيسة تيموثاوس الحق المختص بالله. ويحاول هؤلاء المعلمون الكذبة أن يجعلوا تعليمهم الخاص يبدو مثل الحق الإلهي، لكنه زائف. ولا يستطيع هؤلاء المعلمون الكذبة التفكير بوضوح في الحق الإلهي؛ لأن عقولهم مشوشة. وإيمان هؤلاء المعلمين عديم القيمة؛ لأنهم رفضوا الحق الإلهي الحقيقي. </w:t>
      </w:r>
    </w:p>
    <w:p>
      <w:pPr>
        <w:bidi/>
      </w:pPr>
      <w:r>
        <w:rPr>
          <w:rtl/>
          <w:cs/>
          <w:lang w:val="ar_AE" w:bidi="ar_AE"/>
        </w:rPr>
      </w:r>
      <w:r>
        <w:rPr>
          <w:rtl/>
          <w:cs/>
          <w:lang w:val="ar_AE" w:bidi="ar_AE"/>
        </w:rPr>
        <w:t xml:space="preserve">ويمنح بولس تيموثاوس رجاءً بشأن هذا الموقف. فهؤلاء المعلمون الكذبة لن ينجحوا طويلًا. قد يخدع هؤلاء المعلمون بعض الناس لفترة من الزمن. وقد يبدو هؤلاء المعلمون ناجحين في البداية. لكن في النهاية، سيرى الجميع مدى حماقة هؤلاء المعلمين الكذبة. وهذا بالضبط ما حدث لينيس ويمبريس. كان بإمكان ينيس ويمبريس أن يقلدا بعض معجزات موسى في البداية. لكن سرعان ما رأى الجميع أن ينيس ويمبريس لا يستطيعان حقًا فعل ما فعله موسى بقوة الله. وبالطريقة نفسها، سيرى الجميع أن هؤلاء المعلمين الكذبة في كنيسة تيموثاوس لا يملكون الحق الإلهي أو القدرة الإلهية. </w:t>
      </w:r>
    </w:p>
    <w:p>
      <w:pPr>
        <w:bidi/>
      </w:pPr>
      <w:r>
        <w:rPr>
          <w:rtl/>
          <w:cs/>
          <w:lang w:val="ar_AE" w:bidi="ar_AE"/>
        </w:rPr>
      </w:r>
      <w:r>
        <w:rPr>
          <w:rtl/>
          <w:cs/>
          <w:lang w:val="ar_AE" w:bidi="ar_AE"/>
        </w:rPr>
        <w:t xml:space="preserve">توقَّفوا هنا وناقشوا هذا السؤال معًا: اذكروا موقفًا تبين فيه أن شيئًا كان يبدو جيدًا في البداية ولكنه اتضح أنه كاذب أو مزيف. كيف اكتشف الناس الحقيقة؟ ماذا حدث للشخص الذي كان يحاول خداع الآخرين؟ أوقِفوا الاستماع إلى هذا التسجيل الصوتي هنا. </w:t>
      </w:r>
    </w:p>
    <w:p>
      <w:pPr>
        <w:bidi/>
      </w:pPr>
      <w:r>
        <w:rPr>
          <w:rtl/>
          <w:cs/>
          <w:lang w:val="ar_AE" w:bidi="ar_AE"/>
        </w:rPr>
      </w:r>
      <w:r>
        <w:rPr>
          <w:rtl/>
          <w:cs/>
          <w:lang w:val="ar_AE" w:bidi="ar_AE"/>
        </w:rPr>
        <w:t>ويريد بولس من تيموثاوس أن يفهم هذا التحذير حتى يتمكن من حماية الكنيسة. ويحتاج تيموثاوس إلى التعرف على هؤلاء الأشخاص. كما يحتاج إلى مساعدة المؤمنين على التعرف على المعلمين الكذبة. يجب على الكنيسة أن تبقى قوية وثابتة في الحق الإلهي. مع أن هذه الأوقات ستكون أوقاتًا صعبة، فإن الحق الإلهي سينتصر في النهاية.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تيموثاوس الثانية 3: 1 - 9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يحذر بولس تيموثاوس من أوقات رهيبة ستأتي في الأيام الأخيرة. ويصف بولس الصفات الشريرة للأشخاص الذين سيحيون في هذا الزمن. </w:t>
      </w:r>
    </w:p>
    <w:p>
      <w:pPr>
        <w:bidi/>
      </w:pPr>
      <w:r>
        <w:rPr>
          <w:rtl/>
          <w:cs/>
          <w:lang w:val="ar_AE" w:bidi="ar_AE"/>
        </w:rPr>
      </w:r>
      <w:r>
        <w:rPr>
          <w:b/>
          <w:rtl/>
          <w:cs/>
          <w:lang w:val="ar_AE" w:bidi="ar_AE"/>
        </w:rPr>
        <w:t>في الجزء الثاني:</w:t>
      </w:r>
      <w:r>
        <w:rPr>
          <w:rtl/>
          <w:cs/>
          <w:lang w:val="ar_AE" w:bidi="ar_AE"/>
        </w:rPr>
        <w:t xml:space="preserve"> يخبر بولس تيموثاوس بما يفعله هؤلاء المعلمون الكذبة. ويدخل هؤلاء المعلمون إلى البيوت سرًا ويقنعون النساء اللاتي يشعرن بالذنب بسبب خطاياهن بأن يتبعن هذا التعليم الخاطئ. </w:t>
      </w:r>
    </w:p>
    <w:p>
      <w:pPr>
        <w:bidi/>
      </w:pPr>
      <w:r>
        <w:rPr>
          <w:rtl/>
          <w:cs/>
          <w:lang w:val="ar_AE" w:bidi="ar_AE"/>
        </w:rPr>
      </w:r>
      <w:r>
        <w:rPr>
          <w:b/>
          <w:rtl/>
          <w:cs/>
          <w:lang w:val="ar_AE" w:bidi="ar_AE"/>
        </w:rPr>
        <w:t>في الجزء الثالث:</w:t>
      </w:r>
      <w:r>
        <w:rPr>
          <w:rtl/>
          <w:cs/>
          <w:lang w:val="ar_AE" w:bidi="ar_AE"/>
        </w:rPr>
        <w:t xml:space="preserve"> يقارن بولس هؤلاء المعلمين الكذبة بينيس ويمبريس، اللذين عارضا موسى. ويشرح بولس كيف أن هؤلاء المعلمين الكذبة في كنيسة تيموثاوس يشبهون هؤلاء المعارضين القدماء. </w:t>
      </w:r>
    </w:p>
    <w:p>
      <w:pPr>
        <w:bidi/>
      </w:pPr>
      <w:r>
        <w:rPr>
          <w:rtl/>
          <w:cs/>
          <w:lang w:val="ar_AE" w:bidi="ar_AE"/>
        </w:rPr>
      </w:r>
      <w:r>
        <w:rPr>
          <w:b/>
          <w:rtl/>
          <w:cs/>
          <w:lang w:val="ar_AE" w:bidi="ar_AE"/>
        </w:rPr>
        <w:t>في الجزء الرابع:</w:t>
      </w:r>
      <w:r>
        <w:rPr>
          <w:rtl/>
          <w:cs/>
          <w:lang w:val="ar_AE" w:bidi="ar_AE"/>
        </w:rPr>
        <w:t xml:space="preserve"> يعطي بولس تيموثاوس الرجاء بتوضيح أن هؤلاء المعلمين الكذبة لن ينجحوا طويلًا. وسيرى الجميع مدى حماقة هؤلاء المعلمين.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النساء المستهدفات من المعلمين الكذبة</w:t>
      </w:r>
    </w:p>
    <w:p>
      <w:pPr>
        <w:pStyle w:val="ListBullet"/>
        <w:bidi/>
        <w:spacing w:line="240" w:lineRule="auto"/>
        <w:ind w:left="720"/>
      </w:pPr>
      <w:r>
        <w:rPr>
          <w:rtl/>
          <w:cs/>
          <w:lang w:val="ar_AE" w:bidi="ar_AE"/>
        </w:rPr>
      </w:r>
      <w:r>
        <w:rPr>
          <w:rtl/>
          <w:cs/>
          <w:lang w:val="ar_AE" w:bidi="ar_AE"/>
        </w:rPr>
        <w:t>ينيس ويمبريس</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يكتب بولس إلى تيموثاوس من السجن. كان بولس يعرف أنه سيموت قريبًا. ويريد بولس أن يتأكد من أن تيموثاوس يفهم كيفية قيادته للكنيسة بعد رحيله. لقد انتهى بولس للتو من إخبار تيموثاوس بكيفية التعامل مع الأشخاص الذين يعارضون الحق. والآن يحذره من الأوقات الصعبة المقبلة. ويصف بولس هذه الأوقات ومن سيتسبب في المشاكل. يستخدم بولس مثالًا من تاريخ إسرائيل لمساعدة تيموثاوس على الفهم. ثم يعطي بولس تيموثاوس الأمل في أن هؤلاء المعلمين الكذبة لن ينجحوا. </w:t>
      </w:r>
    </w:p>
    <w:p>
      <w:pPr>
        <w:bidi/>
      </w:pPr>
      <w:r>
        <w:rPr>
          <w:rtl/>
          <w:cs/>
          <w:lang w:val="ar_AE" w:bidi="ar_AE"/>
        </w:rPr>
      </w:r>
      <w:r>
        <w:rPr>
          <w:rtl/>
          <w:cs/>
          <w:lang w:val="ar_AE" w:bidi="ar_AE"/>
        </w:rPr>
        <w:t xml:space="preserve">توقفوا هنا وناقشوا هذا السؤال معًا: فكروا في وقت احتاج فيه شخص ما إلى تحذير الآخرين من الخطر. ما المعلومات التي أدرجها ذلك الشخص في تحذيره؟ كيف ساعد ذلك الشخص الناس على فهم الخطر؟ أوقِفوا الاستماع إلى هذا التسجيل الصوتي هنا. </w:t>
      </w:r>
    </w:p>
    <w:p>
      <w:pPr>
        <w:bidi/>
      </w:pPr>
      <w:r>
        <w:rPr>
          <w:rtl/>
          <w:cs/>
          <w:lang w:val="ar_AE" w:bidi="ar_AE"/>
        </w:rPr>
      </w:r>
      <w:r>
        <w:rPr>
          <w:rtl/>
          <w:cs/>
          <w:lang w:val="ar_AE" w:bidi="ar_AE"/>
        </w:rPr>
        <w:t xml:space="preserve">في الجزء الأول من هذا المقطع، يخبر بولس تيموثاوس أن أوقاتًا رهيبة ستأتي في الأيام الأخيرة. لقد فهم بولس الأيام الأخيرة بأنها الوقت الذي بدأ بمجيء يسوع إلى الأرض. وستستمر هذه الأيام الأخيرة حتى عودة يسوع في نهاية االدهر ليدين جميع الناس. يعتقد معظم الذين يقرأون هذا المقطع أن بولس يقصد أن هذه الأيام الأخيرة ستكون صعبة بسبب سلوك الناس. ويذكر بولس صفات شريرة كثيرة سيظهرها الناس في هذه الأوقات. لا يرتب بولس هذه الصفات بأي ترتيب معين. </w:t>
      </w:r>
    </w:p>
    <w:p>
      <w:pPr>
        <w:bidi/>
      </w:pPr>
      <w:r>
        <w:rPr>
          <w:rtl/>
          <w:cs/>
          <w:lang w:val="ar_AE" w:bidi="ar_AE"/>
        </w:rPr>
      </w:r>
      <w:r>
        <w:rPr>
          <w:rtl/>
          <w:cs/>
          <w:lang w:val="ar_AE" w:bidi="ar_AE"/>
        </w:rPr>
        <w:t xml:space="preserve">فيبدأ بوصف كيف سيحب الناس أنفسهم بشكل مفرط. وجميع الصفات الشريرة الأخرى هي شكل من أشكال محبة المرء لنفسه بشدة. وسيحبون المال. وسيتفاخر هؤلاء الناس أو يعتقدون أنهم أفضل من الآخرين. وسيقولون أشياء سيئة للآخرين. ولن يطيعوا أبويهم ولا يحترموهما. ولن يُظهروا الامتنان لله أو للآخرين. ولن يهتموا بالله. ولن يحبوا الآخرين أو يغفروا لهم. وسيتصرفون بقسوة، كما تتصرف الحيوانات البرية. فلن يكونوا قادرين على التحكم في أفعالهم الشخصية. سيكره هؤلاء الناس الأشياء الصالحة، وسيحبون المتعة أكثر من محبتهم لله. سيتصرف هؤلاء الناس كمتدينين، لكنهم لن يؤمنوا حقًا بقوة الله في حياتهم. </w:t>
      </w:r>
    </w:p>
    <w:p>
      <w:pPr>
        <w:bidi/>
      </w:pPr>
      <w:r>
        <w:rPr>
          <w:rtl/>
          <w:cs/>
          <w:lang w:val="ar_AE" w:bidi="ar_AE"/>
        </w:rPr>
      </w:r>
      <w:r>
        <w:rPr>
          <w:rtl/>
          <w:cs/>
          <w:lang w:val="ar_AE" w:bidi="ar_AE"/>
        </w:rPr>
        <w:t xml:space="preserve">توقَّفوا هنا وناقشوا هذا السؤال معًا: استمعوا إلى قائمة الصفات السيئة هذه. ويطلب بولس من تيموثاوس بحسم أن يبتعد عن هؤلاء الناس. لكن في وقت سابق، علَّم بولس تيموثاوس أن يصحح خصومه بلطف. كيف يمكننا أن نعرف متى نتجنب شخصًا ما أو متى نساعد ذلك الشخص على فهم الحق؟ أوقِفوا الاستماع إلى هذا التسجيل الصوتي هنا. </w:t>
      </w:r>
    </w:p>
    <w:p>
      <w:pPr>
        <w:bidi/>
      </w:pPr>
      <w:r>
        <w:rPr>
          <w:rtl/>
          <w:cs/>
          <w:lang w:val="ar_AE" w:bidi="ar_AE"/>
        </w:rPr>
      </w:r>
      <w:r>
        <w:rPr>
          <w:rtl/>
          <w:cs/>
          <w:lang w:val="ar_AE" w:bidi="ar_AE"/>
        </w:rPr>
        <w:t xml:space="preserve">توقفوا هنا وناقشوا معًا: كيف ستدرجون هذه الصفات الشريرة في ترجمتكم؟ مارسوا ذكر الصفات حتى تشعروا بأنكم تصفون الصفات بشكل صحيح. أوقِفوا الاستماع إلى هذا التسجيل الصوتي هنا. </w:t>
      </w:r>
    </w:p>
    <w:p>
      <w:pPr>
        <w:bidi/>
      </w:pPr>
      <w:r>
        <w:rPr>
          <w:rtl/>
          <w:cs/>
          <w:lang w:val="ar_AE" w:bidi="ar_AE"/>
        </w:rPr>
      </w:r>
      <w:r>
        <w:rPr>
          <w:rtl/>
          <w:cs/>
          <w:lang w:val="ar_AE" w:bidi="ar_AE"/>
        </w:rPr>
        <w:t>في الجزء الثاني: يشرح بولس ما يفعله هؤلاء المعلمون الكذبة. ويدخل هؤلاء المعلمون البيوت سرًا. ويبحثون عن أشخاص يسهل إقناعهم وكسب السيطرة عليهم. ويستهدف هؤلاء المعلمون النساء اللاتي يشعرن بالذنب بسبب خطاياهن واللاتي يبحثن عن السعادة في الرغبات الشريرة. وهؤلاء النساء يرغبن دائمًا في تعلم أشياء جديدة عن الله، لكنهن يحتجن إلى تعلم الحق الحقيقي. ويستغل المعلمون الكذبة رغبات تلك النساء في التعلم.</w:t>
      </w:r>
    </w:p>
    <w:p>
      <w:pPr>
        <w:bidi/>
      </w:pPr>
      <w:r>
        <w:rPr>
          <w:rtl/>
          <w:cs/>
          <w:lang w:val="ar_AE" w:bidi="ar_AE"/>
        </w:rPr>
      </w:r>
      <w:r>
        <w:rPr>
          <w:rtl/>
          <w:cs/>
          <w:lang w:val="ar_AE" w:bidi="ar_AE"/>
        </w:rPr>
        <w:t xml:space="preserve">توقفوا هنا وناقشوا هذا السؤال معًا: هل رأيتم أشخاصًا في مجتمعكم يصدقون أي شيء يسمعونه بسرعة؟ ما الذي يجعل هؤلاء الناس يؤمنون بهذه الأشياء الباطلة بسهولة؟ كيف ستصفون في لغتكم هذه الأنواع من الأشخاص الذين يريدون التعلم، لكنهم يقبلون التعاليم الخاطئة بسرعة كبيرة؟ وما الكلمات أو العبارات التي ستساعد مجتمعكم على فهم هذا التحذير؟ أوقِفوا الاستماع إلى هذا التسجيل الصوتي هنا. </w:t>
      </w:r>
    </w:p>
    <w:p>
      <w:pPr>
        <w:bidi/>
      </w:pPr>
      <w:r>
        <w:rPr>
          <w:rtl/>
          <w:cs/>
          <w:lang w:val="ar_AE" w:bidi="ar_AE"/>
        </w:rPr>
      </w:r>
      <w:r>
        <w:rPr>
          <w:rtl/>
          <w:cs/>
          <w:lang w:val="ar_AE" w:bidi="ar_AE"/>
        </w:rPr>
        <w:t xml:space="preserve">في الجزء الثالث، يشبه بولس هؤلاء المعلمين الكذبة برجلين من تاريخ إسرائيل. ينيس ويمبريس كانا ساحرين عارضا موسى في مصر. وحاول هؤلاء الرجال تقليد معجزات الله التي صنعها موسى. وبالطريقة نفسها، يعارض هؤلاء المعلمون الكذبة الحق الإلهي في كنيسة تيموثاوس. ويحاول هؤلاء المعلمون أن يجعلوا تعليمهم يبدو مثل الحق الإلهي، لكنه زائف. إن عقول هؤلاء المعلمين مشوشة، وإيمانهم عديم القيمة. </w:t>
      </w:r>
    </w:p>
    <w:p>
      <w:pPr>
        <w:bidi/>
      </w:pPr>
      <w:r>
        <w:rPr>
          <w:rtl/>
          <w:cs/>
          <w:lang w:val="ar_AE" w:bidi="ar_AE"/>
        </w:rPr>
      </w:r>
      <w:r>
        <w:rPr>
          <w:rtl/>
          <w:cs/>
          <w:lang w:val="ar_AE" w:bidi="ar_AE"/>
        </w:rPr>
        <w:t xml:space="preserve">توقفوا هنا وناقشوا هذا السؤال معًا: يقارن بولس المعلمين الكذبة في كنيسة تيموثاوس بالساحرين ينيس ويمبريس. كيف يشبه هؤلاء المعلمون الكذبة هؤلاء السحرة؟ كيف ستتحدثون عن كيفية مقاومة هذين الرجلين لموسى مثلما يعارض هؤلاء المعلمون الكذبة التعليم الحقيقي الآن؟ أوقِفوا الاستماع إلى هذا التسجيل الصوتي هنا. </w:t>
      </w:r>
    </w:p>
    <w:p>
      <w:pPr>
        <w:bidi/>
      </w:pPr>
      <w:r>
        <w:rPr>
          <w:rtl/>
          <w:cs/>
          <w:lang w:val="ar_AE" w:bidi="ar_AE"/>
        </w:rPr>
      </w:r>
      <w:r>
        <w:rPr>
          <w:rtl/>
          <w:cs/>
          <w:lang w:val="ar_AE" w:bidi="ar_AE"/>
        </w:rPr>
        <w:t xml:space="preserve">في الجزء الرابع، يشجّع بولس تيموثاوس. فهؤلاء المعلمون الكذبة لن ينجحوا طويلًا. قد يضل هؤلاء المعلمون الكذبة بعض الناس في البداية. وسيرى الجميع مدى حماقة هؤلاء المعلمين. وهذا ما حدث مع ينيس ويمبريس. توقفت عقول ينيس ويمبريس عن العمل بشكل صحيح لأنهما اختارا معارضة الحق الإلهي. لم يعد بإمكان ينيس ويمبريس تمييز الفرق بين ما كان صحيحًا وما كان خاطئًا. كان بإمكان ينيس ويمبريس أن يقلدا بعض معجزات موسى في البداية. لكن سرعان ما رأى الجميع أن ينيس ويمبريس لا يمتلكان قوة الله. سيحدث الشيء نفسه لهؤلاء المعلمين الكذبة في كنيسة تيموثاوس. </w:t>
      </w:r>
    </w:p>
    <w:p>
      <w:pPr>
        <w:bidi/>
      </w:pPr>
      <w:r>
        <w:rPr>
          <w:rtl/>
          <w:cs/>
          <w:lang w:val="ar_AE" w:bidi="ar_AE"/>
        </w:rPr>
      </w:r>
      <w:r>
        <w:rPr>
          <w:rtl/>
          <w:cs/>
          <w:lang w:val="ar_AE" w:bidi="ar_AE"/>
        </w:rPr>
        <w:t xml:space="preserve">توقفوا هنا وناقشوا هذا السؤال معًا: يقول بولس إن هؤلاء الناس لديهم عقول فاسدة. وهذا يعني أن عقول هؤلاء الناس لم تعد قادرة على التفكير بوضوح في ما هو صحيح لأنهم اختاروا أن يسلكوا ضد الله. ما الكلمات أو العبارات في لغتكم التي تصف العقل الذي لم يعد يعمل بشكل صحيح؟ كيف يصف الناس في مجتمعكم شخصًا لم يعد قادرًا على تمييز الحق؟ أوقِفوا الاستماع إلى هذا التسجيل الصوتي هنا. </w:t>
      </w:r>
    </w:p>
    <w:p>
      <w:pPr>
        <w:bidi/>
      </w:pPr>
      <w:r>
        <w:rPr>
          <w:rtl/>
          <w:cs/>
          <w:lang w:val="ar_AE" w:bidi="ar_AE"/>
        </w:rPr>
      </w:r>
      <w:r>
        <w:rPr>
          <w:rtl/>
          <w:cs/>
          <w:lang w:val="ar_AE" w:bidi="ar_AE"/>
        </w:rPr>
        <w:t xml:space="preserve">الآن، على المجموعة أنْ تعرض أحداث القصة على لوحة القصص، أو ترسمها، أو تستخدم أجسامًا لتجسيد المقطع وأحداثه. وأثناء فعلكم هذا، قد ترغبون في استخدام رسومات أو أشياء أو حتى أشخاص لتمثيل بولس وهو يكتب من السجن، وتيموثاوس وهو يقرأ الرسالة، والمعلمين الكذبة وهم يتسللون إلى البيوت، والنساء اللاتي يستهدفهن هؤلاء المعلمون، وينيس ويمبريس وهما يعارضان موسى. فكروا في رسم أو تمثيل كل من الوضع الراهن مع المعلمين الكذبة والقصة التاريخية لموسى والسحرة لإظهار تشابه الموقفين.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تيموثاوس الثانية 3: 1 - 9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النساء المستهدفات من المعلمين الكذبة</w:t>
      </w:r>
    </w:p>
    <w:p>
      <w:pPr>
        <w:pStyle w:val="ListBullet"/>
        <w:bidi/>
        <w:spacing w:line="240" w:lineRule="auto"/>
        <w:ind w:left="720"/>
      </w:pPr>
      <w:r>
        <w:rPr>
          <w:rtl/>
          <w:cs/>
          <w:lang w:val="ar_AE" w:bidi="ar_AE"/>
        </w:rPr>
      </w:r>
      <w:r>
        <w:rPr>
          <w:rtl/>
          <w:cs/>
          <w:lang w:val="ar_AE" w:bidi="ar_AE"/>
        </w:rPr>
        <w:t>ينيس ويمبريس</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يكتب بولس إلى تيموثاوس، قائلاً: "يجب أن تفهم هذا: في الأيام الأخيرة ستأتي أوقات رهيبة. سيحب الناس أنفسهم والمال. سيتفاخر الناس ويتكبرون. وسيقول الناس أشياء قاسية عن الآخرين. ولن يطيعوا أبويهم. ولن يكون الناس ممتنين ولن يحترموا ما يقول الله إنه حق. ولن يحب الناس الآخرين أو يغفروا لهم. وسيقول الناس الأكاذيب عن بعضهم البعض. ولن يتحكم الناس في أنفسهم. وسيكون الناس قساة ويكرهون ما هو صالح. وسينقلب الناس على أصدقائهم. وسيتصرفون دون تفكير. وسيظنون أنهم أفضل من الآخرين. وسيحبون المتعة أكثر من الله. سيتصرف الناس كمتدينين، لكنهم سينكرون قوة الله. ابتعد عن هؤلاء الأشخاص!"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واسألوا الشخص الذي يؤدي دور تيموثاوس: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ويواصل بولس قائلًا: "هؤلاء هم نوعٌ من المعلمين الذين يدخلون البيوت سرًا. ويجد هؤلاء المعلمون النساء اللاتي يشعرن بالذنب بسبب خطاياهن. وهؤلاء النساء يرغبن دائمًا في تعلم أشياء جديدة، لكنهن لا يتعلمن الحق أبدًا. وهؤلاء النساء يتبعن كل ما يقوله هؤلاء المعلمون."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أحد المعلمين الكذبة: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إحدى هؤلاء النساء: "بمَ تشعرين أو فيمَ تفكّرين؟"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ويشرح بولس: "هؤلاء المعلمون مثل ينيس ويمبريس اللذين عارضا موسى. وهؤلاء المعلمون الكذبة يعارضون الحق أيضًا. إن عقول هؤلاء المعلمين مشوشة، وإيمانهم عديم القيمة."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موسى: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ويختتم بولس قائلاً: "لكن هؤلاء المعلمين الكذبة لن ينجحوا لفترة طويلة. وسيرى الجميع مدى حماقة هؤلاء المعلمين، تمامًا كما رأى الجميع مدى حماقة ينيس ويمبريس."</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"بماذا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تيموثاوس الثانية 3: 1 - 9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وتشير </w:t>
      </w:r>
      <w:r>
        <w:rPr>
          <w:b/>
          <w:rtl/>
          <w:cs/>
          <w:lang w:val="ar_AE" w:bidi="ar_AE"/>
        </w:rPr>
        <w:t>الأيام الأخيرة</w:t>
      </w:r>
      <w:r>
        <w:rPr>
          <w:rtl/>
          <w:cs/>
          <w:lang w:val="ar_AE" w:bidi="ar_AE"/>
        </w:rPr>
        <w:t xml:space="preserve"> إلى الفترة الزمنية التي بدأت عندما جاء يسوع إلى الأرض وستستمر حتى يعود ليدين شعوب العالم. ويشمل هذا كلاً من الحاضر والمستقبل. عندما يتحدث بولس عن الأيام الأخيرة، فإنه يتحدث عن الأمور التي تحدث في زمنه وأمور ستستمر في الحدوث.</w:t>
      </w:r>
    </w:p>
    <w:p>
      <w:pPr>
        <w:bidi/>
      </w:pPr>
      <w:r>
        <w:rPr>
          <w:rtl/>
          <w:cs/>
          <w:lang w:val="ar_AE" w:bidi="ar_AE"/>
        </w:rPr>
      </w:r>
      <w:r>
        <w:rPr>
          <w:rtl/>
          <w:cs/>
          <w:lang w:val="ar_AE" w:bidi="ar_AE"/>
        </w:rPr>
        <w:t xml:space="preserve">توقفوا هنا وناقشوا معًا الكلمة أو العبارة الأنسب لترجمة تعبير "الأيام الأخيرة". فكّروا كيف تصفون فترة زمنية تشمل الحاضر والمستقبل. إذا كنتم قد ترجمتم هذه العبارة بالفعل في سِفر آخر من الكتاب المقدس، فاستخدموا عبارة مشابهة للعبارة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هؤلاء الناس سيكونون </w:t>
      </w:r>
      <w:r>
        <w:rPr>
          <w:b/>
          <w:rtl/>
          <w:cs/>
          <w:lang w:val="ar_AE" w:bidi="ar_AE"/>
        </w:rPr>
        <w:t>محبين لأنفسهم</w:t>
      </w:r>
      <w:r>
        <w:rPr>
          <w:rtl/>
          <w:cs/>
          <w:lang w:val="ar_AE" w:bidi="ar_AE"/>
        </w:rPr>
        <w:t xml:space="preserve">. هؤلاء الناس لا يحبون إلا أنفسهم، ولا يهتمون إلا باحتياجاتهم الخاصة فقط، فيتجاهلون احتياجات الآخرين، ويعطون أنفسهم الأولوية في كل موقف. </w:t>
      </w:r>
    </w:p>
    <w:p>
      <w:pPr>
        <w:bidi/>
      </w:pPr>
      <w:r>
        <w:rPr>
          <w:rtl/>
          <w:cs/>
          <w:lang w:val="ar_AE" w:bidi="ar_AE"/>
        </w:rPr>
      </w:r>
      <w:r>
        <w:rPr>
          <w:rtl/>
          <w:cs/>
          <w:lang w:val="ar_AE" w:bidi="ar_AE"/>
        </w:rPr>
        <w:t xml:space="preserve">يقول بولس إن هؤلاء الناس سيكونون </w:t>
      </w:r>
      <w:r>
        <w:rPr>
          <w:b/>
          <w:rtl/>
          <w:cs/>
          <w:lang w:val="ar_AE" w:bidi="ar_AE"/>
        </w:rPr>
        <w:t>محبين للمال</w:t>
      </w:r>
      <w:r>
        <w:rPr>
          <w:rtl/>
          <w:cs/>
          <w:lang w:val="ar_AE" w:bidi="ar_AE"/>
        </w:rPr>
        <w:t xml:space="preserve">. فهؤلاء الناس يحبون المال أكثر من أي شيء آخر، ويطلبونه باستمرار، ويسمحون لرغبتهم في المال أن تتحكم في اختياراتهم. </w:t>
      </w:r>
    </w:p>
    <w:p>
      <w:pPr>
        <w:bidi/>
      </w:pPr>
      <w:r>
        <w:rPr>
          <w:rtl/>
          <w:cs/>
          <w:lang w:val="ar_AE" w:bidi="ar_AE"/>
        </w:rPr>
      </w:r>
      <w:r>
        <w:rPr>
          <w:rtl/>
          <w:cs/>
          <w:lang w:val="ar_AE" w:bidi="ar_AE"/>
        </w:rPr>
        <w:t xml:space="preserve">ثم يقول بولس إن هؤلاء الناس سيكونون </w:t>
      </w:r>
      <w:r>
        <w:rPr>
          <w:b/>
          <w:rtl/>
          <w:cs/>
          <w:lang w:val="ar_AE" w:bidi="ar_AE"/>
        </w:rPr>
        <w:t>متعظمين</w:t>
      </w:r>
      <w:r>
        <w:rPr>
          <w:rtl/>
          <w:cs/>
          <w:lang w:val="ar_AE" w:bidi="ar_AE"/>
        </w:rPr>
        <w:t>. فيتفاخر هؤلاء الناس بأنفسهم باستمرار، ويخبرون الجميع عن إنجازاتهم، إذ يريدون أن يمدحهم الآخرون.</w:t>
      </w:r>
    </w:p>
    <w:p>
      <w:pPr>
        <w:bidi/>
      </w:pPr>
      <w:r>
        <w:rPr>
          <w:rtl/>
          <w:cs/>
          <w:lang w:val="ar_AE" w:bidi="ar_AE"/>
        </w:rPr>
      </w:r>
      <w:r>
        <w:rPr>
          <w:rtl/>
          <w:cs/>
          <w:lang w:val="ar_AE" w:bidi="ar_AE"/>
        </w:rPr>
        <w:t xml:space="preserve">ثم يقول بولس إن هؤلاء الناس </w:t>
      </w:r>
      <w:r>
        <w:rPr>
          <w:b/>
          <w:rtl/>
          <w:cs/>
          <w:lang w:val="ar_AE" w:bidi="ar_AE"/>
        </w:rPr>
        <w:t>مستكبرون</w:t>
      </w:r>
      <w:r>
        <w:rPr>
          <w:rtl/>
          <w:cs/>
          <w:lang w:val="ar_AE" w:bidi="ar_AE"/>
        </w:rPr>
        <w:t>. إذ يظن هؤلاء أنهم يعتلون مرتبة أعلى من غيرهم، فيحتقرون الجميع، ويرفضون الاعتراف بأخطائهم.</w:t>
      </w:r>
    </w:p>
    <w:p>
      <w:pPr>
        <w:bidi/>
      </w:pPr>
      <w:r>
        <w:rPr>
          <w:rtl/>
          <w:cs/>
          <w:lang w:val="ar_AE" w:bidi="ar_AE"/>
        </w:rPr>
      </w:r>
      <w:r>
        <w:rPr>
          <w:rtl/>
          <w:cs/>
          <w:lang w:val="ar_AE" w:bidi="ar_AE"/>
        </w:rPr>
        <w:t xml:space="preserve">يقول بولس إن هؤلاء الناس سيكونون </w:t>
      </w:r>
      <w:r>
        <w:rPr>
          <w:b/>
          <w:rtl/>
          <w:cs/>
          <w:lang w:val="ar_AE" w:bidi="ar_AE"/>
        </w:rPr>
        <w:t>مسيئين</w:t>
      </w:r>
      <w:r>
        <w:rPr>
          <w:rtl/>
          <w:cs/>
          <w:lang w:val="ar_AE" w:bidi="ar_AE"/>
        </w:rPr>
        <w:t xml:space="preserve">. فهم يتكلمون بكلمات قاسية ليؤذوا الآخرين، ويهينونهم، ويجدفون على الله ويسخرون من الآخرين. </w:t>
      </w:r>
    </w:p>
    <w:p>
      <w:pPr>
        <w:bidi/>
      </w:pPr>
      <w:r>
        <w:rPr>
          <w:rtl/>
          <w:cs/>
          <w:lang w:val="ar_AE" w:bidi="ar_AE"/>
        </w:rPr>
      </w:r>
      <w:r>
        <w:rPr>
          <w:rtl/>
          <w:cs/>
          <w:lang w:val="ar_AE" w:bidi="ar_AE"/>
        </w:rPr>
        <w:t xml:space="preserve">ويقول بولس إن هؤلاء الناس </w:t>
      </w:r>
      <w:r>
        <w:rPr>
          <w:b/>
          <w:rtl/>
          <w:cs/>
          <w:lang w:val="ar_AE" w:bidi="ar_AE"/>
        </w:rPr>
        <w:t>سيعصون أبويهم</w:t>
      </w:r>
      <w:r>
        <w:rPr>
          <w:rtl/>
          <w:cs/>
          <w:lang w:val="ar_AE" w:bidi="ar_AE"/>
        </w:rPr>
        <w:t>. هؤلاء الناس يتمرّدون على أبويهم، ولا يحترمونهم، ويرفضون إرشاد أبويهم.</w:t>
      </w:r>
    </w:p>
    <w:p>
      <w:pPr>
        <w:bidi/>
      </w:pPr>
      <w:r>
        <w:rPr>
          <w:rtl/>
          <w:cs/>
          <w:lang w:val="ar_AE" w:bidi="ar_AE"/>
        </w:rPr>
      </w:r>
      <w:r>
        <w:rPr>
          <w:rtl/>
          <w:cs/>
          <w:lang w:val="ar_AE" w:bidi="ar_AE"/>
        </w:rPr>
        <w:t xml:space="preserve">ويقول بولس إن هؤلاء الناس سيكونون </w:t>
      </w:r>
      <w:r>
        <w:rPr>
          <w:b/>
          <w:rtl/>
          <w:cs/>
          <w:lang w:val="ar_AE" w:bidi="ar_AE"/>
        </w:rPr>
        <w:t>غير ممتنين</w:t>
      </w:r>
      <w:r>
        <w:rPr>
          <w:rtl/>
          <w:cs/>
          <w:lang w:val="ar_AE" w:bidi="ar_AE"/>
        </w:rPr>
        <w:t xml:space="preserve">. فهؤلاء الناس يتجاهلون اللطف الذي يظهره الآخرون لهم، ولا يشكرون الآخرين الذين يساعدونهم، ويعتبرون الأشياء الصالحة أمرًا مُسلَّمًا به. </w:t>
      </w:r>
    </w:p>
    <w:p>
      <w:pPr>
        <w:bidi/>
      </w:pPr>
      <w:r>
        <w:rPr>
          <w:rtl/>
          <w:cs/>
          <w:lang w:val="ar_AE" w:bidi="ar_AE"/>
        </w:rPr>
      </w:r>
      <w:r>
        <w:rPr>
          <w:rtl/>
          <w:cs/>
          <w:lang w:val="ar_AE" w:bidi="ar_AE"/>
        </w:rPr>
        <w:t xml:space="preserve">ويقول بولس إن هؤلاء الناس سيكونون </w:t>
      </w:r>
      <w:r>
        <w:rPr>
          <w:b/>
          <w:rtl/>
          <w:cs/>
          <w:lang w:val="ar_AE" w:bidi="ar_AE"/>
        </w:rPr>
        <w:t>نجسين</w:t>
      </w:r>
      <w:r>
        <w:rPr>
          <w:rtl/>
          <w:cs/>
          <w:lang w:val="ar_AE" w:bidi="ar_AE"/>
        </w:rPr>
        <w:t>. فهم يرفضون طرق الله، ويفضّلون الشر على الخير، ويعيشون بطرق تُهين الله.</w:t>
      </w:r>
    </w:p>
    <w:p>
      <w:pPr>
        <w:bidi/>
      </w:pPr>
      <w:r>
        <w:rPr>
          <w:rtl/>
          <w:cs/>
          <w:lang w:val="ar_AE" w:bidi="ar_AE"/>
        </w:rPr>
      </w:r>
      <w:r>
        <w:rPr>
          <w:rtl/>
          <w:cs/>
          <w:lang w:val="ar_AE" w:bidi="ar_AE"/>
        </w:rPr>
        <w:t xml:space="preserve">توقّفوا هنا وناقشوا معًا الكلمة أو العبارة التي ستستخدمونها لترجمة كلمة "نجسين". فكروا في الكلمات في لغتكم التي تصف الأشخاص الذين لا يحترمون الله أو طرقه. وهذه فكرة مشابهة لعدم التقوى. انظروا مصطلح عدم التقوى في قاموس الكلمات الرئيسية لمزيد من المعلومات. أوقِفوا الاستماع إلى هذا التسجيل الصوتي هنا. </w:t>
      </w:r>
    </w:p>
    <w:p>
      <w:pPr>
        <w:bidi/>
      </w:pPr>
      <w:r>
        <w:rPr>
          <w:rtl/>
          <w:cs/>
          <w:lang w:val="ar_AE" w:bidi="ar_AE"/>
        </w:rPr>
      </w:r>
      <w:r>
        <w:rPr>
          <w:rtl/>
          <w:cs/>
          <w:lang w:val="ar_AE" w:bidi="ar_AE"/>
        </w:rPr>
        <w:t xml:space="preserve">ويقول بولس إن هؤلاء الناس سيكونون </w:t>
      </w:r>
      <w:r>
        <w:rPr>
          <w:b/>
          <w:rtl/>
          <w:cs/>
          <w:lang w:val="ar_AE" w:bidi="ar_AE"/>
        </w:rPr>
        <w:t>بلا محبة</w:t>
      </w:r>
      <w:r>
        <w:rPr>
          <w:rtl/>
          <w:cs/>
          <w:lang w:val="ar_AE" w:bidi="ar_AE"/>
        </w:rPr>
        <w:t xml:space="preserve">. فهم لا يُظهرون لطفًا للآخرين، ويتجاهلون المحتاجين، ويفتقرون إلى الشفقة تجاه أي شخص آخر. </w:t>
      </w:r>
    </w:p>
    <w:p>
      <w:pPr>
        <w:bidi/>
      </w:pPr>
      <w:r>
        <w:rPr>
          <w:rtl/>
          <w:cs/>
          <w:lang w:val="ar_AE" w:bidi="ar_AE"/>
        </w:rPr>
      </w:r>
      <w:r>
        <w:rPr>
          <w:rtl/>
          <w:cs/>
          <w:lang w:val="ar_AE" w:bidi="ar_AE"/>
        </w:rPr>
        <w:t xml:space="preserve">ويقول بولس إن هؤلاء الناس </w:t>
      </w:r>
      <w:r>
        <w:rPr>
          <w:b/>
          <w:rtl/>
          <w:cs/>
          <w:lang w:val="ar_AE" w:bidi="ar_AE"/>
        </w:rPr>
        <w:t>سيكونون</w:t>
      </w:r>
      <w:r>
        <w:rPr>
          <w:rtl/>
          <w:cs/>
          <w:lang w:val="ar_AE" w:bidi="ar_AE"/>
        </w:rPr>
        <w:t xml:space="preserve"> غير غافرين أو يرفضون المصالحة مع الآخرين. وهؤلاء الناس يتمسكون بالغضب، ويرفضون صنع السلام، ويتذكرون كل خطأ ارتكبه الآخرون في حقهم، </w:t>
      </w:r>
    </w:p>
    <w:p>
      <w:pPr>
        <w:bidi/>
      </w:pPr>
      <w:r>
        <w:rPr>
          <w:rtl/>
          <w:cs/>
          <w:lang w:val="ar_AE" w:bidi="ar_AE"/>
        </w:rPr>
      </w:r>
      <w:r>
        <w:rPr>
          <w:rtl/>
          <w:cs/>
          <w:lang w:val="ar_AE" w:bidi="ar_AE"/>
        </w:rPr>
        <w:t xml:space="preserve">توقّفوا هنا وناقشوا معًا كيف ستصفون الأشخاص الذين يرفضون أن يغفروا للآخرين. ولمزيد من المعلومات، ارجعوا إلى كلمة "الغفران" في قاموس الكلمات الرئيسية. أوقِفوا الاستماع إلى هذا التسجيل الصوتي هنا. </w:t>
      </w:r>
    </w:p>
    <w:p>
      <w:pPr>
        <w:bidi/>
      </w:pPr>
      <w:r>
        <w:rPr>
          <w:rtl/>
          <w:cs/>
          <w:lang w:val="ar_AE" w:bidi="ar_AE"/>
        </w:rPr>
      </w:r>
      <w:r>
        <w:rPr>
          <w:rtl/>
          <w:cs/>
          <w:lang w:val="ar_AE" w:bidi="ar_AE"/>
        </w:rPr>
        <w:t xml:space="preserve">ويقول بولس إن هؤلاء الناس سيكونون </w:t>
      </w:r>
      <w:r>
        <w:rPr>
          <w:b/>
          <w:rtl/>
          <w:cs/>
          <w:lang w:val="ar_AE" w:bidi="ar_AE"/>
        </w:rPr>
        <w:t>مفترين</w:t>
      </w:r>
      <w:r>
        <w:rPr>
          <w:rtl/>
          <w:cs/>
          <w:lang w:val="ar_AE" w:bidi="ar_AE"/>
        </w:rPr>
        <w:t xml:space="preserve">. والافتراء يعني قول الأكاذيب عن الناس لتتضرر سمعتهم. ويحاول المفترون إلحاق الأذى بالآخرين من خلال نشر الأكاذيب عنهم. ويمكن أن تشير هذه الكلمة أيضًا إلى الشيطان، الذي يُدعى "المفتّري"، لأن الشيطان يقول الأكاذيب عن الله وعن الناس. </w:t>
      </w:r>
    </w:p>
    <w:p>
      <w:pPr>
        <w:bidi/>
      </w:pPr>
      <w:r>
        <w:rPr>
          <w:rtl/>
          <w:cs/>
          <w:lang w:val="ar_AE" w:bidi="ar_AE"/>
        </w:rPr>
      </w:r>
      <w:r>
        <w:rPr>
          <w:rtl/>
          <w:cs/>
          <w:lang w:val="ar_AE" w:bidi="ar_AE"/>
        </w:rPr>
        <w:t xml:space="preserve">توقّفوا هنا وناقشوا معًا الكلمة أو العبارة التي ستستخدمونها لترجمة كلمة افتراء. فكروا في الكلمات في لغتكم التي تصف الأشخاص الذين ينشرون الأكاذيب عمدًا ليؤذوا الآخرين. وإذا كنتم قد ترجمتم بالفعل فكرة كهذه في سفر آخر من الكتاب المقدس، فاستخدموا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ويقول بولس إن هؤلاء الناس سيكونون </w:t>
      </w:r>
      <w:r>
        <w:rPr>
          <w:b/>
          <w:rtl/>
          <w:cs/>
          <w:lang w:val="ar_AE" w:bidi="ar_AE"/>
        </w:rPr>
        <w:t>بلا ضبط للنفس</w:t>
      </w:r>
      <w:r>
        <w:rPr>
          <w:rtl/>
          <w:cs/>
          <w:lang w:val="ar_AE" w:bidi="ar_AE"/>
        </w:rPr>
        <w:t xml:space="preserve">. إذ يتبع هؤلاء الناس كل نزوة، فيفعلون ما يشاءون، ويستسلمون لجميع المغريات. </w:t>
      </w:r>
    </w:p>
    <w:p>
      <w:pPr>
        <w:bidi/>
      </w:pPr>
      <w:r>
        <w:rPr>
          <w:rtl/>
          <w:cs/>
          <w:lang w:val="ar_AE" w:bidi="ar_AE"/>
        </w:rPr>
      </w:r>
      <w:r>
        <w:rPr>
          <w:rtl/>
          <w:cs/>
          <w:lang w:val="ar_AE" w:bidi="ar_AE"/>
        </w:rPr>
        <w:t xml:space="preserve">توقّفوا هنا وناقشوا معًا الكلمة أو العبارة التي ستستخدمونها لترجمة تعبير "بدون ضبط نفس". فكروا في كلمات في لغتكم تصف الأشخاص الذين لا يستطيعون التحكم في سلوكهم. وإذا كنتم قد ترجمتم هذه الفكرة بالفعل في سِفر آخر من الكتاب المقدس، فاستخدموا الكلمة أو العبارة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ويقول بولس إن هؤلاء الناس سيكونون </w:t>
      </w:r>
      <w:r>
        <w:rPr>
          <w:b/>
          <w:rtl/>
          <w:cs/>
          <w:lang w:val="ar_AE" w:bidi="ar_AE"/>
        </w:rPr>
        <w:t>متوحشين</w:t>
      </w:r>
      <w:r>
        <w:rPr>
          <w:rtl/>
          <w:cs/>
          <w:lang w:val="ar_AE" w:bidi="ar_AE"/>
        </w:rPr>
        <w:t>. فهم سيتصرفون بقسوة، مثل الحيوانات البرية، ويؤذون الآخرين عن قصد.</w:t>
      </w:r>
    </w:p>
    <w:p>
      <w:pPr>
        <w:bidi/>
      </w:pPr>
      <w:r>
        <w:rPr>
          <w:rtl/>
          <w:cs/>
          <w:lang w:val="ar_AE" w:bidi="ar_AE"/>
        </w:rPr>
      </w:r>
      <w:r>
        <w:rPr>
          <w:rtl/>
          <w:cs/>
          <w:lang w:val="ar_AE" w:bidi="ar_AE"/>
        </w:rPr>
        <w:t xml:space="preserve">ويقول بولس إن هؤلاء الناس لن يكونوا </w:t>
      </w:r>
      <w:r>
        <w:rPr>
          <w:b/>
          <w:rtl/>
          <w:cs/>
          <w:lang w:val="ar_AE" w:bidi="ar_AE"/>
        </w:rPr>
        <w:t>محبين للخير</w:t>
      </w:r>
      <w:r>
        <w:rPr>
          <w:rtl/>
          <w:cs/>
          <w:lang w:val="ar_AE" w:bidi="ar_AE"/>
        </w:rPr>
        <w:t xml:space="preserve">. هؤلاء الناس يكرهون ما هو صواب، ويفضّلون الشر على الخير، ويرفضون معايير الله. </w:t>
      </w:r>
    </w:p>
    <w:p>
      <w:pPr>
        <w:bidi/>
      </w:pPr>
      <w:r>
        <w:rPr>
          <w:rtl/>
          <w:cs/>
          <w:lang w:val="ar_AE" w:bidi="ar_AE"/>
        </w:rPr>
      </w:r>
      <w:r>
        <w:rPr>
          <w:rtl/>
          <w:cs/>
          <w:lang w:val="ar_AE" w:bidi="ar_AE"/>
        </w:rPr>
        <w:t xml:space="preserve">ويقول بولس إن هؤلاء الناس سيكونون </w:t>
      </w:r>
      <w:r>
        <w:rPr>
          <w:b/>
          <w:rtl/>
          <w:cs/>
          <w:lang w:val="ar_AE" w:bidi="ar_AE"/>
        </w:rPr>
        <w:t>خائنين</w:t>
      </w:r>
      <w:r>
        <w:rPr>
          <w:rtl/>
          <w:cs/>
          <w:lang w:val="ar_AE" w:bidi="ar_AE"/>
        </w:rPr>
        <w:t xml:space="preserve">. هؤلاء الناس يخونون أصدقاءهم، وينقضون وعودهم، وينقلبون على الذين يثقون بهم. </w:t>
      </w:r>
    </w:p>
    <w:p>
      <w:pPr>
        <w:bidi/>
      </w:pPr>
      <w:r>
        <w:rPr>
          <w:rtl/>
          <w:cs/>
          <w:lang w:val="ar_AE" w:bidi="ar_AE"/>
        </w:rPr>
      </w:r>
      <w:r>
        <w:rPr>
          <w:rtl/>
          <w:cs/>
          <w:lang w:val="ar_AE" w:bidi="ar_AE"/>
        </w:rPr>
        <w:t xml:space="preserve">ويقول بولس إن هؤلاء الناس سيكونون </w:t>
      </w:r>
      <w:r>
        <w:rPr>
          <w:b/>
          <w:rtl/>
          <w:cs/>
          <w:lang w:val="ar_AE" w:bidi="ar_AE"/>
        </w:rPr>
        <w:t>متسرعين</w:t>
      </w:r>
      <w:r>
        <w:rPr>
          <w:rtl/>
          <w:cs/>
          <w:lang w:val="ar_AE" w:bidi="ar_AE"/>
        </w:rPr>
        <w:t xml:space="preserve">. فهم يتصرفون دون تفكير، ويتخذون قرارات متسرعة، ويتكلمون قبل أن يفكروا في كلماتهم. </w:t>
      </w:r>
    </w:p>
    <w:p>
      <w:pPr>
        <w:bidi/>
      </w:pPr>
      <w:r>
        <w:rPr>
          <w:rtl/>
          <w:cs/>
          <w:lang w:val="ar_AE" w:bidi="ar_AE"/>
        </w:rPr>
      </w:r>
      <w:r>
        <w:rPr>
          <w:rtl/>
          <w:cs/>
          <w:lang w:val="ar_AE" w:bidi="ar_AE"/>
        </w:rPr>
        <w:t xml:space="preserve">ويقول بولس إن هؤلاء الناس سيكونون </w:t>
      </w:r>
      <w:r>
        <w:rPr>
          <w:b/>
          <w:rtl/>
          <w:cs/>
          <w:lang w:val="ar_AE" w:bidi="ar_AE"/>
        </w:rPr>
        <w:t>معجبين بأنفسهم</w:t>
      </w:r>
      <w:r>
        <w:rPr>
          <w:rtl/>
          <w:cs/>
          <w:lang w:val="ar_AE" w:bidi="ar_AE"/>
        </w:rPr>
        <w:t>. وهؤلاء الناس يظنون أنفسهم أعلى مرتبة، ويظنون أنهم يعرفون كل شيء، ويرفضون التعلُّم من الآخرين.</w:t>
      </w:r>
    </w:p>
    <w:p>
      <w:pPr>
        <w:bidi/>
      </w:pPr>
      <w:r>
        <w:rPr>
          <w:rtl/>
          <w:cs/>
          <w:lang w:val="ar_AE" w:bidi="ar_AE"/>
        </w:rPr>
      </w:r>
      <w:r>
        <w:rPr>
          <w:rtl/>
          <w:cs/>
          <w:lang w:val="ar_AE" w:bidi="ar_AE"/>
        </w:rPr>
        <w:t xml:space="preserve">ويقول بولس إن هؤلاء الناس </w:t>
      </w:r>
      <w:r>
        <w:rPr>
          <w:b/>
          <w:rtl/>
          <w:cs/>
          <w:lang w:val="ar_AE" w:bidi="ar_AE"/>
        </w:rPr>
        <w:t>سيكونون محبين للملذات أكثر من محبتهم لله</w:t>
      </w:r>
      <w:r>
        <w:rPr>
          <w:rtl/>
          <w:cs/>
          <w:lang w:val="ar_AE" w:bidi="ar_AE"/>
        </w:rPr>
        <w:t>. فهؤلاء الناس يختارون الملذات بدلاً من الله، إذ يريدون متعتهم الشخصية أولًا. وهؤلاء الناس يقدرون المرح أكثر من اتباع الله.</w:t>
      </w:r>
    </w:p>
    <w:p>
      <w:pPr>
        <w:bidi/>
      </w:pPr>
      <w:r>
        <w:rPr>
          <w:rtl/>
          <w:cs/>
          <w:lang w:val="ar_AE" w:bidi="ar_AE"/>
        </w:rPr>
      </w:r>
      <w:r>
        <w:rPr>
          <w:rtl/>
          <w:cs/>
          <w:lang w:val="ar_AE" w:bidi="ar_AE"/>
        </w:rPr>
        <w:t xml:space="preserve">ويدّعي هؤلاء الناس أن لديهم </w:t>
      </w:r>
      <w:r>
        <w:rPr>
          <w:b/>
          <w:rtl/>
          <w:cs/>
          <w:lang w:val="ar_AE" w:bidi="ar_AE"/>
        </w:rPr>
        <w:t>التقوّى</w:t>
      </w:r>
      <w:r>
        <w:rPr>
          <w:rtl/>
          <w:cs/>
          <w:lang w:val="ar_AE" w:bidi="ar_AE"/>
        </w:rPr>
        <w:t xml:space="preserve">. وعندما يكون شخص ما تقيًا، أو تكون له تقوى، فإنه يعيش بطريقة تكرم الله وترضيه. لكن المعلمين الكذبة الذين يتحدث عنهم بولس يتظاهرون فقط بأنهم أتقياء، ويقومون بالأنشطة الدينية، لكنهم لا يتبعون الله حقًا. وفي هذه الرسائل، غالباً ما يصف بولس الأشخاص الذين لديهم إخلاص حقيقي لله بأنهم "أتقياء"، والمعلمين الكذبة بأنهم غير أتقياء.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التقوى. فكروا في كلمات في لغتكم تصف كلا من السلوك الديني الحقيقي والزائف. كيف تتحدثون عن الفرق بين الذين يتبعون الله حقًا وأولئك الذين يتظاهرون فقط؟ ارجعوا إلى كلمة "أتقياء" مرة أخرى في قاموس الكلمات الرئيسية إذا احتجتم إلى ذلك. وإذا كنتم قد ترجمتم فكرة التقوى هذه في سفر آخر من الكتاب المقدس بالفعل، فصفوا التقوى بالطريقة نفسها التي وصفتموها هناك. أوقِفوا الاستماع إلى هذا التسجيل الصوتي هنا. </w:t>
      </w:r>
    </w:p>
    <w:p>
      <w:pPr>
        <w:bidi/>
      </w:pPr>
      <w:r>
        <w:rPr>
          <w:rtl/>
          <w:cs/>
          <w:lang w:val="ar_AE" w:bidi="ar_AE"/>
        </w:rPr>
      </w:r>
      <w:r>
        <w:rPr>
          <w:rtl/>
          <w:cs/>
          <w:lang w:val="ar_AE" w:bidi="ar_AE"/>
        </w:rPr>
        <w:t xml:space="preserve">تشعر النساء اللاتي يستهدفهن المعلمون الكذبة بأنهن مثقلات </w:t>
      </w:r>
      <w:r>
        <w:rPr>
          <w:b/>
          <w:rtl/>
          <w:cs/>
          <w:lang w:val="ar_AE" w:bidi="ar_AE"/>
        </w:rPr>
        <w:t>بالخطية</w:t>
      </w:r>
      <w:r>
        <w:rPr>
          <w:rtl/>
          <w:cs/>
          <w:lang w:val="ar_AE" w:bidi="ar_AE"/>
        </w:rPr>
        <w:t xml:space="preserve">. والخطية هي أي فعل عصيان ضد الله أو تمرد على وصاياه. هؤلاء النساء يشعرن بالذنب بسبب خطاياهن السابقة ويبحثن عن الراحة من ذنبهن. </w:t>
      </w:r>
    </w:p>
    <w:p>
      <w:pPr>
        <w:bidi/>
      </w:pPr>
      <w:r>
        <w:rPr>
          <w:rtl/>
          <w:cs/>
          <w:lang w:val="ar_AE" w:bidi="ar_AE"/>
        </w:rPr>
      </w:r>
      <w:r>
        <w:rPr>
          <w:rtl/>
          <w:cs/>
          <w:lang w:val="ar_AE" w:bidi="ar_AE"/>
        </w:rPr>
        <w:t xml:space="preserve">توقفوا هنا وناقشوا كمجموعة الكلمة أو العبارة الأنسب لترجمة مصطلح الخطية. فكروا في كلمات في لغتكم تصف عصيان الله، والشعور بالذنب الذي يشعر به الناس بسبب العصيان. راجعوا قاموس الكلمات الرئيسية تحت كلمة خطية. إن كنتم قد ترجمتم هذه الكلمة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ويشير </w:t>
      </w:r>
      <w:r>
        <w:rPr>
          <w:b/>
          <w:rtl/>
          <w:cs/>
          <w:lang w:val="ar_AE" w:bidi="ar_AE"/>
        </w:rPr>
        <w:t>الإيمان</w:t>
      </w:r>
      <w:r>
        <w:rPr>
          <w:rtl/>
          <w:cs/>
          <w:lang w:val="ar_AE" w:bidi="ar_AE"/>
        </w:rPr>
        <w:t xml:space="preserve"> إلى العلاقة الحقيقية للشخص مع الله. عندما يكون لشخص إيمان بالله، فإنه يؤمن بالله أو يثق به. لقد امتُحن إيمان هؤلاء المعلمين الكذبة وفشلوا. وقد ثبت أن علاقة هؤلاء المعلمين بالله زائفة. صفوا الإيمان هنا بالطريقة نفسها التي استخدمتموها سابقًا، وراجعوا قاموس الكلمات الرئيسية لمزيد من المعلومات عن الإيمان.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3:10–17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تيموثاوس الثانية 3: 10- 17 واحفظوا هذا المقطع في قلوبكم. </w:t>
      </w:r>
    </w:p>
    <w:p>
      <w:pPr>
        <w:bidi/>
      </w:pPr>
      <w:r>
        <w:rPr>
          <w:rtl/>
          <w:cs/>
          <w:lang w:val="ar_AE" w:bidi="ar_AE"/>
        </w:rPr>
      </w:r>
      <w:r>
        <w:rPr>
          <w:rtl/>
          <w:cs/>
          <w:lang w:val="ar_AE" w:bidi="ar_AE"/>
        </w:rPr>
        <w:t xml:space="preserve">استمعوا إلى النسخة الصوتية من رسالة تيموثاوس الثانية 3: 10- 17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رسالة تيموثاوس الثانية 3: 10 - 17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هذا الجزء من الرسالة، يحث بولس تيموثاوس على اتِّباع مثاله. ويُظهر بولس الفرق بين ما يفعله المعلمون الكذبة وما يفعله بولس. فالمعلمون الكذبة ينشرون الأكاذيب، ويبدو أنهم ناجحون مع أنهم يفعلون الشر. أما بولس، فقد اتخذ طريقًا مختلفًا، إذ علَّم الحق عن الله. وقد عاش بطريقة تُرضي الله.</w:t>
      </w:r>
    </w:p>
    <w:p>
      <w:pPr>
        <w:bidi/>
      </w:pPr>
      <w:r>
        <w:rPr>
          <w:rtl/>
          <w:cs/>
          <w:lang w:val="ar_AE" w:bidi="ar_AE"/>
        </w:rPr>
      </w:r>
      <w:r>
        <w:rPr>
          <w:rtl/>
          <w:cs/>
          <w:lang w:val="ar_AE" w:bidi="ar_AE"/>
        </w:rPr>
        <w:t xml:space="preserve">ويخبر بولس تيموثاوس أنه اتبع مثاله جيدًا، فهو يعرف عن تعليم بولس وطريقة حياته. كما يفهم تيموثاوس هدف بولس وإيمانه، ورأى صبره ومحبته. لقد رأى تيموثاوس كيف يواصل بولس السعي حتى عندما تكون الأمور صعبة، وكيف يتجاوب مع من يضطهدونه بسبب اتباعه للمسيح. </w:t>
      </w:r>
    </w:p>
    <w:p>
      <w:pPr>
        <w:bidi/>
      </w:pPr>
      <w:r>
        <w:rPr>
          <w:rtl/>
          <w:cs/>
          <w:lang w:val="ar_AE" w:bidi="ar_AE"/>
        </w:rPr>
      </w:r>
      <w:r>
        <w:rPr>
          <w:rtl/>
          <w:cs/>
          <w:lang w:val="ar_AE" w:bidi="ar_AE"/>
        </w:rPr>
        <w:t xml:space="preserve">توقَّفوا هنا وناقشوا هذا السؤال معًا: فكّروا في شخص كان مثالًا جيدًا لكم في حياتكم. ما الأشياء التي فعلها ذلك الشخص وأظهرت لكم كيف تعيشون بشكل جيد؟ ماذا تعلمتم من مشاهدة ذلك الشخص؟ أوقِفوا الاستماع إلى هذا التسجيل الصوتي هنا. </w:t>
      </w:r>
    </w:p>
    <w:p>
      <w:pPr>
        <w:bidi/>
      </w:pPr>
      <w:r>
        <w:rPr>
          <w:rtl/>
          <w:cs/>
          <w:lang w:val="ar_AE" w:bidi="ar_AE"/>
        </w:rPr>
      </w:r>
      <w:r>
        <w:rPr>
          <w:rtl/>
          <w:cs/>
          <w:lang w:val="ar_AE" w:bidi="ar_AE"/>
        </w:rPr>
        <w:t xml:space="preserve">ويذكِّر بولس تيموثاوس بأوقات اضطهده الناس فيها في مدن مختلفة. وقد حدثت هذه الأحداث خلال رحلة بولس التبشيرية الأولى. وكانت أنطاكية مدينة رومانية مهمة، كرز فيها بولس لفترة. حرض القادة اليهود الناس ضد بولس، وأجبروه على الرحيل. وفي إيقونية، وهي مدينة تقع على طرق تجارية مهمة تربط مكدونية وأخائية وآسيا بروما، خطط بعض الناس لرجم بولس. في لسترة، رشق الحشد الغاضب بولس بالحجارة حتى ظنوا أنه مات. وقد جرَّ الجموع جسد بولس إلى خارج المدينة ظانين أنه مات. وكان الرجم بالحجارة شكلًا عنيفًا من أشكال الهجوم، حيث كان الناس يرمون شخصًا بالحجارة حتى يموت من جراحه. لكن الرب يسوع أنقذ بولس من كل هذه المشاكل. انضم تيموثاوس إلى خدمة بولس بعد أشهر قليلة من وقوع هذه الأحداث، ولذلك كان يعرف هذه القصص جيدًا. وبما أن تيموثاوس جاء من المنطقة المحيطة بلِسترة وإيقونية، كان قد سمع مباشرة من المؤمنين المحليين عن معاناة بولس في هاتين المدينتين. </w:t>
      </w:r>
    </w:p>
    <w:p>
      <w:pPr>
        <w:bidi/>
      </w:pPr>
      <w:r>
        <w:rPr>
          <w:rtl/>
          <w:cs/>
          <w:lang w:val="ar_AE" w:bidi="ar_AE"/>
        </w:rPr>
      </w:r>
      <w:r>
        <w:rPr>
          <w:rtl/>
          <w:cs/>
          <w:lang w:val="ar_AE" w:bidi="ar_AE"/>
        </w:rPr>
        <w:t xml:space="preserve">توقَّفوا هنا وناقشوا هذا السؤال معًا: احكوا عن وقت اخترتم فيه أن تفعلوا الشيء الصائب رغم صعوبة الموقف. ما الذي جعل الموقف صعبًا؟ ما الذي ساعدكم على الاستمرار في فعل الصواب؟ أوقِفوا الاستماع إلى هذا التسجيل الصوتي هنا. </w:t>
      </w:r>
    </w:p>
    <w:p>
      <w:pPr>
        <w:bidi/>
      </w:pPr>
      <w:r>
        <w:rPr>
          <w:rtl/>
          <w:cs/>
          <w:lang w:val="ar_AE" w:bidi="ar_AE"/>
        </w:rPr>
      </w:r>
      <w:r>
        <w:rPr>
          <w:rtl/>
          <w:cs/>
          <w:lang w:val="ar_AE" w:bidi="ar_AE"/>
        </w:rPr>
        <w:t xml:space="preserve">ويعلِّم بولس أن كل من يريد أن يعيش حياة تقية في المسيح يسوع سيواجه أوقاتًا صعبة. لقد واجه شعب الله المعارضة دائمًا. يستمر الأشرار والمعلمون الكذبة في خداع الآخرين. يزداد هؤلاء المعلمون الكذبة سوءًا مع مرور الوقت. إن المعلمين الكذبة يخدعون الآخرين، بينما يخدع الشيطان هؤلاء المعلمين الكذبة أنفسهم. وقد حدث كل هذا خلال "الأيام الأخيرة" التي وصفها بولس سابقًا. </w:t>
      </w:r>
    </w:p>
    <w:p>
      <w:pPr>
        <w:bidi/>
      </w:pPr>
      <w:r>
        <w:rPr>
          <w:rtl/>
          <w:cs/>
          <w:lang w:val="ar_AE" w:bidi="ar_AE"/>
        </w:rPr>
      </w:r>
      <w:r>
        <w:rPr>
          <w:rtl/>
          <w:cs/>
          <w:lang w:val="ar_AE" w:bidi="ar_AE"/>
        </w:rPr>
        <w:t xml:space="preserve">ويشجّع بولس تيموثاوس على الاستمرار في الإيمان بما تعلمه. إذ يمكن لتيموثاوس أن يثق بهذه التعاليم، لأنه يعرف الأشخاص الذين علَّموه. وقد عرف تيموثاوس الله من عائلته منذ أن كان صغيرًا جدًا. إذ كانت أم تيموثاوس يهودية، وكان أبوه يونانيًا. ومنذ نعومة أظافره، علّمته أمه وجدته الأسفار المقدسة اليهودية – ما نسميه الآن العهد القديم. كانت هذه الأسفار المقدسة تشمل ناموس موسى، والأنبياء، والكتابات اليهودية المقدسة الأخرى. كان تيموثاوس قد تعلّم هذه الأسفار المقدسة باللغة اليونانية، لأنه نشأ في منطقة ناطقة باللغة اليونانية. </w:t>
      </w:r>
    </w:p>
    <w:p>
      <w:pPr>
        <w:bidi/>
      </w:pPr>
      <w:r>
        <w:rPr>
          <w:rtl/>
          <w:cs/>
          <w:lang w:val="ar_AE" w:bidi="ar_AE"/>
        </w:rPr>
      </w:r>
      <w:r>
        <w:rPr>
          <w:rtl/>
          <w:cs/>
          <w:lang w:val="ar_AE" w:bidi="ar_AE"/>
        </w:rPr>
        <w:t xml:space="preserve">توقَّفوا هنا وناقشوا هذا السؤال معًا: فكروا في وقت علَّمكم فيه شخص ما أمورًا مهمًا. ما الذي جعل تعليم ذلك الشخص سهل الفهم؟ ما الذي ساعدكم على تذكر ما علَّمه ذلك الشخص؟ أوقِفوا الاستماع إلى هذا التسجيل الصوتي هنا. </w:t>
      </w:r>
    </w:p>
    <w:p>
      <w:pPr>
        <w:bidi/>
      </w:pPr>
      <w:r>
        <w:rPr>
          <w:rtl/>
          <w:cs/>
          <w:lang w:val="ar_AE" w:bidi="ar_AE"/>
        </w:rPr>
      </w:r>
      <w:r>
        <w:rPr>
          <w:rtl/>
          <w:cs/>
          <w:lang w:val="ar_AE" w:bidi="ar_AE"/>
        </w:rPr>
        <w:t xml:space="preserve">يشرح بولس أن كل الكتاب المقدس خرج مع أنفاس الله. وهذا يعني أن الكتاب المقدس يأتي من الله. ولا يعني أن الله أخبر الناس بالكلمات التي يجب أن يكتبوها بالضبط. بل عمل الله مع الكتَّاب البشر لينتج ما أراده الله بالضبط. ويؤكد بولس أن الكتاب المقدس يأتي من الله مباشرة ليشرح سبب تحقيق الكتاب المقدس لمقاصد الله. لأن الكتاب المقدس يأتي من الله، فإنه يمكن أن يعلِّم الناس بفعالية ما هو صحيح. ويظهر الكتاب المقدس للناس خطأهم عندما يخطئون. ويساعدهم على إصلاح أخطائهم. ويدربهم على العيش بشكل صحيح. تساعد هذه المهام الأربع للكتاب المقدس شعب الله على مواجهة المعلمين الكذبة جيدًا. </w:t>
      </w:r>
    </w:p>
    <w:p>
      <w:pPr>
        <w:bidi/>
      </w:pPr>
      <w:r>
        <w:rPr>
          <w:rtl/>
          <w:cs/>
          <w:lang w:val="ar_AE" w:bidi="ar_AE"/>
        </w:rPr>
      </w:r>
      <w:r>
        <w:rPr>
          <w:rtl/>
          <w:cs/>
          <w:lang w:val="ar_AE" w:bidi="ar_AE"/>
        </w:rPr>
        <w:t xml:space="preserve">توقَّفوا هنا وناقشوا هذا السؤال معًا: ما هي بعض الطرق التي تستخدمون بها الكتاب المقدس لمساعدتكم على اتخاذ القرارات أو معرفة الصواب؟ كيف تساعدكم معرفة ما يقوله الكتاب المقدس على اتباع الله بشكل أفضل؟ أوقِفوا الاستماع إلى هذا التسجيل الصوتي هنا. </w:t>
      </w:r>
    </w:p>
    <w:p>
      <w:pPr>
        <w:bidi/>
      </w:pPr>
      <w:r>
        <w:rPr>
          <w:rtl/>
          <w:cs/>
          <w:lang w:val="ar_AE" w:bidi="ar_AE"/>
        </w:rPr>
      </w:r>
      <w:r>
        <w:rPr>
          <w:rtl/>
          <w:cs/>
          <w:lang w:val="ar_AE" w:bidi="ar_AE"/>
        </w:rPr>
        <w:t xml:space="preserve">أعطانا الله الكتاب المقدس لجعل شعبه كاملاً ومستعدًا للقيام بكل عمل صالح طلب الله منهم أن يفعلوه. في العهد القديم، دعا الله موسى والأنبياء بلقب "رجال الله". يستخدم بولس الآن هذا اللقب الخاص لتيموثاوس، لأنه سيواصل عمل تعليم الحق الإلهي، تمامًا كما فعل موسى والأنبياء منذ زمن بعيد. تمنح الأسفار المقدسة تيموثاوس كل ما يحتاجه لهذه المهمة الهامة. </w:t>
      </w:r>
    </w:p>
    <w:p>
      <w:pPr>
        <w:bidi/>
      </w:pPr>
      <w:r>
        <w:rPr>
          <w:rtl/>
          <w:cs/>
          <w:lang w:val="ar_AE" w:bidi="ar_AE"/>
        </w:rPr>
      </w:r>
      <w:r>
        <w:rPr>
          <w:rtl/>
          <w:cs/>
          <w:lang w:val="ar_AE" w:bidi="ar_AE"/>
        </w:rPr>
        <w:t xml:space="preserve">تُظهر حياة بولس نفسه كيف يمكن لشخص ما استخدام الكتاب المقدس وتحمل المشقات. عندما يسيء المعلمون الكذبة استخدام الكتاب المقدس، يستخدمه بولس بشكل صحيح ليُظهر الحق الإلهي. عندما يقاوم الناس الإنجيل، يواصل بولس التعليم مع أن ذلك يجلب عليه الألم. ويجب على تيموثاوس أن يتبع هذا المثال بينما يقود الكنيسة. </w:t>
      </w:r>
    </w:p>
    <w:p>
      <w:pPr>
        <w:bidi/>
      </w:pPr>
      <w:r>
        <w:rPr>
          <w:rtl/>
          <w:cs/>
          <w:lang w:val="ar_AE" w:bidi="ar_AE"/>
        </w:rPr>
      </w:r>
      <w:r>
        <w:rPr>
          <w:rtl/>
          <w:cs/>
          <w:lang w:val="ar_AE" w:bidi="ar_AE"/>
        </w:rPr>
        <w:t xml:space="preserve">توقَّفوا هنا وناقشوا هذا السؤال معًا: فكّروا في وقت سمعتم فيه شيئًا في الكتاب المقدس يساعدكم على فهم الله بشكل أفضل. ماذا تعلمتم؟ كيف غيَّر هذا الطريقة التي تفكرون بها في الله؟ أوقِفوا الاستماع إلى هذا التسجيل الصوتي هنا. </w:t>
      </w:r>
    </w:p>
    <w:p>
      <w:pPr>
        <w:bidi/>
      </w:pPr>
      <w:r>
        <w:rPr>
          <w:rtl/>
          <w:cs/>
          <w:lang w:val="ar_AE" w:bidi="ar_AE"/>
        </w:rPr>
      </w:r>
      <w:r>
        <w:rPr>
          <w:rtl/>
          <w:cs/>
          <w:lang w:val="ar_AE" w:bidi="ar_AE"/>
        </w:rPr>
        <w:t>والآن بعد أن أوضح بولس هذه الحقائق المهمة، يُعطى تيموثاوس المزيد من التعليمات حول قيادة الكنيسة. ستساعد الأسفار المقدسة تيموثاوس على تمييز التعليم الخاطئ، وتعليم الحق الإلهي وقيادة الكنيسة جيدًا في الأوقات الصعبة. إن بولس مستعد لتقديم رسالته الأخيرة لتيموثاوس في الجزء التالي من رسالته.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رسالة تيموثاوس الثانية 3: 10 - 17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يصف بولس كيف اتبع تيموثاوس مثاله. ويصف تسع خصائص لخدمته التي لاحظها تيموثاوس. يبدأ بولس بكيفية تعليمه للحق الإلهي، وينتهي بالمشقات التي واجهها من أجل مشاركة ذلك الحق مع الآخرين. </w:t>
      </w:r>
    </w:p>
    <w:p>
      <w:pPr>
        <w:bidi/>
      </w:pPr>
      <w:r>
        <w:rPr>
          <w:rtl/>
          <w:cs/>
          <w:lang w:val="ar_AE" w:bidi="ar_AE"/>
        </w:rPr>
      </w:r>
      <w:r>
        <w:rPr>
          <w:b/>
          <w:rtl/>
          <w:cs/>
          <w:lang w:val="ar_AE" w:bidi="ar_AE"/>
        </w:rPr>
        <w:t>في الجزء الثاني:</w:t>
      </w:r>
      <w:r>
        <w:rPr>
          <w:rtl/>
          <w:cs/>
          <w:lang w:val="ar_AE" w:bidi="ar_AE"/>
        </w:rPr>
        <w:t xml:space="preserve"> يتحدث بولس عن أوقات محددة اضطهده الناس فيها في مدن مختلفة. ويشرح بولس أن الرب أنقذه من كل هذه المشاكل. ثم يعلِّم أن كل من يريد أن يعيش حياة تقية في المسيح يسوع سيواجه اضطهادًا. </w:t>
      </w:r>
    </w:p>
    <w:p>
      <w:pPr>
        <w:bidi/>
      </w:pPr>
      <w:r>
        <w:rPr>
          <w:rtl/>
          <w:cs/>
          <w:lang w:val="ar_AE" w:bidi="ar_AE"/>
        </w:rPr>
      </w:r>
      <w:r>
        <w:rPr>
          <w:b/>
          <w:rtl/>
          <w:cs/>
          <w:lang w:val="ar_AE" w:bidi="ar_AE"/>
        </w:rPr>
        <w:t>في الجزء الثالث:</w:t>
      </w:r>
      <w:r>
        <w:rPr>
          <w:rtl/>
          <w:cs/>
          <w:lang w:val="ar_AE" w:bidi="ar_AE"/>
        </w:rPr>
        <w:t xml:space="preserve"> يوصي بولس تيموثاوس بأن يستمر فيما تعلمه. ويُذكِّره بتعلمه الأسفار المقدسة منذ طفولته. كما يشرح أن الكتاب المقدس يقود إلى الخلاص من خلال الإيمان بالمسيح يسوع. </w:t>
      </w:r>
    </w:p>
    <w:p>
      <w:pPr>
        <w:bidi/>
      </w:pPr>
      <w:r>
        <w:rPr>
          <w:rtl/>
          <w:cs/>
          <w:lang w:val="ar_AE" w:bidi="ar_AE"/>
        </w:rPr>
      </w:r>
      <w:r>
        <w:rPr>
          <w:b/>
          <w:rtl/>
          <w:cs/>
          <w:lang w:val="ar_AE" w:bidi="ar_AE"/>
        </w:rPr>
        <w:t>في الجزء الرابع:</w:t>
      </w:r>
      <w:r>
        <w:rPr>
          <w:rtl/>
          <w:cs/>
          <w:lang w:val="ar_AE" w:bidi="ar_AE"/>
        </w:rPr>
        <w:t xml:space="preserve"> يشرح بولس كيف يخرج الكتاب المقدس بأنفاس الله، فهكذا يعطيه. والكتاب المقدس مفيد في التعليم والتوبيخ، والتصحيح، والتدريب في البر.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أناس أشرار ومعلمون كذبة</w:t>
      </w:r>
    </w:p>
    <w:p>
      <w:pPr>
        <w:pStyle w:val="ListBullet"/>
        <w:bidi/>
        <w:spacing w:line="240" w:lineRule="auto"/>
        <w:ind w:left="720"/>
      </w:pPr>
      <w:r>
        <w:rPr>
          <w:rtl/>
          <w:cs/>
          <w:lang w:val="ar_AE" w:bidi="ar_AE"/>
        </w:rPr>
      </w:r>
      <w:r>
        <w:rPr>
          <w:rtl/>
          <w:cs/>
          <w:lang w:val="ar_AE" w:bidi="ar_AE"/>
        </w:rPr>
        <w:t>أم تيموثاوس وجدته</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 الرب</w:t>
      </w:r>
    </w:p>
    <w:p>
      <w:pPr>
        <w:pStyle w:val="ListBullet"/>
        <w:bidi/>
        <w:spacing w:line="240" w:lineRule="auto"/>
        <w:ind w:left="720"/>
      </w:pPr>
      <w:r>
        <w:rPr>
          <w:rtl/>
          <w:cs/>
          <w:lang w:val="ar_AE" w:bidi="ar_AE"/>
        </w:rPr>
      </w:r>
      <w:r>
        <w:rPr>
          <w:rtl/>
          <w:cs/>
          <w:lang w:val="ar_AE" w:bidi="ar_AE"/>
        </w:rPr>
        <w:t>ورجل الله، أو خادم الله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يكتب بولس إلى تيموثاوس بينما كان في السجن. وقد انتهى للتو من تحذير تيموثاوس من الأشخاص الخطرين الذين سيظهرون في الأيام الأخيرة. والآن، يقارن بولس هؤلاء الأشرار بأسلوب حياته الشخصي. ويذكِّر بولس تيموثاوس بأحداث رحلته التبشيرية الأولى. وقد حدثت هذه الأحداث في مدن أنطاكية وإيقونية ولسترة. انضم تيموثاوس إلى خدمة بولس بعد وقت قصير من هذه الأحداث. يستخدم بولس اختباراته الشخصية ليعلِّم تيموثاوس عن الخدمة الأمينة خلال الأوقات الصعبة. </w:t>
      </w:r>
    </w:p>
    <w:p>
      <w:pPr>
        <w:bidi/>
      </w:pPr>
      <w:r>
        <w:rPr>
          <w:rtl/>
          <w:cs/>
          <w:lang w:val="ar_AE" w:bidi="ar_AE"/>
        </w:rPr>
      </w:r>
      <w:r>
        <w:rPr>
          <w:rtl/>
          <w:cs/>
          <w:lang w:val="ar_AE" w:bidi="ar_AE"/>
        </w:rPr>
        <w:t xml:space="preserve">وهو يُعِدّ تيموثاوس لمواصلة عمل الخدمة بعد رحيله. للقيام بذلك، يُذكِّر بولس تيموثاوس بالتعليم الحقيقي الذي تعلمه. ويربط بولس هذا التعليم بالأسفار المقدسة التي عرفها تيموثاوس منذ طفولته. يريد بولس من تيموثاوس أن يفهم أن الكتاب المقدس يعطيه كل ما يحتاجه ليخدم الله بشكل جيد. </w:t>
      </w:r>
    </w:p>
    <w:p>
      <w:pPr>
        <w:bidi/>
      </w:pPr>
      <w:r>
        <w:rPr>
          <w:rtl/>
          <w:cs/>
          <w:lang w:val="ar_AE" w:bidi="ar_AE"/>
        </w:rPr>
      </w:r>
      <w:r>
        <w:rPr>
          <w:rtl/>
          <w:cs/>
          <w:lang w:val="ar_AE" w:bidi="ar_AE"/>
        </w:rPr>
        <w:t xml:space="preserve">توقَّفوا هنا وناقشوا هذا السؤال معًا: فكروا في وقت علَّمكم فيه شخص ما مهارة مهمة. وكيف أظهر لكم ذلك الشخص ما يجب أن تفعلوه؟ كيف ساعدكم ذلك الشخص أن تتعلَّموا فعل ذلك الأمر بأنفسكم؟ أوقِفوا الاستماع إلى هذا التسجيل الصوتي هنا. </w:t>
      </w:r>
    </w:p>
    <w:p>
      <w:pPr>
        <w:bidi/>
      </w:pPr>
      <w:r>
        <w:rPr>
          <w:rtl/>
          <w:cs/>
          <w:lang w:val="ar_AE" w:bidi="ar_AE"/>
        </w:rPr>
      </w:r>
      <w:r>
        <w:rPr>
          <w:rtl/>
          <w:cs/>
          <w:lang w:val="ar_AE" w:bidi="ar_AE"/>
        </w:rPr>
        <w:t xml:space="preserve">في الجزء الأول من هذا المقطع، يسرد بولس تسع صفات صالحة عن خدمته، في تناقضٍ مباشر مع السلوكيات الشريرة التي وصفها للتو لدى المعلمين الكذبة الذين يعيشون في الأيام الأخيرة. يتحدث بولس عن تعليمه للحق الإلهي وحياته كل يوم في تبعية الله. كما يصف بولس كيف يحافظ على غرضه المتمثل في مشاركة الأخبار السارة عن يسوع. ويظهر كيف يثق بالله في كل شيء، ويكون صبورًا مع الأشخاص الصعبين، ويحب الآخرين حتى عندما يكلفه ذلك شيئًا ما. ويختتم بولس القائمة بقوله إنه تحمّل المشقات والاضطهاد. </w:t>
      </w:r>
    </w:p>
    <w:p>
      <w:pPr>
        <w:bidi/>
      </w:pPr>
      <w:r>
        <w:rPr>
          <w:rtl/>
          <w:cs/>
          <w:lang w:val="ar_AE" w:bidi="ar_AE"/>
        </w:rPr>
      </w:r>
      <w:r>
        <w:rPr>
          <w:rtl/>
          <w:cs/>
          <w:lang w:val="ar_AE" w:bidi="ar_AE"/>
        </w:rPr>
        <w:t xml:space="preserve">توقَّفوا هنا وناقشوا هذا السؤال معًا: ما بعض الكلمات أو العبارات من المقطع التي تُظهر ما لاحظه تيموثاوس في حياة بولس؟ حاولوا أن تدرجوا هذه الأشياء بالترتيب الذي يذكره بولس، بدءًا من تعاليم بولس وانتهاءً بمعاناته. أوقِفوا الاستماع إلى هذا التسجيل الصوتي هنا. </w:t>
      </w:r>
    </w:p>
    <w:p>
      <w:pPr>
        <w:bidi/>
      </w:pPr>
      <w:r>
        <w:rPr>
          <w:rtl/>
          <w:cs/>
          <w:lang w:val="ar_AE" w:bidi="ar_AE"/>
        </w:rPr>
      </w:r>
      <w:r>
        <w:rPr>
          <w:rtl/>
          <w:cs/>
          <w:lang w:val="ar_AE" w:bidi="ar_AE"/>
        </w:rPr>
        <w:t xml:space="preserve">في الجزء الثاني، يصف بولس أوقاتًا محددة من الاضطهاد. في أنطاكية، أجبر الناس بولس على مغادرة المدينة. وفي أيقونية، هدده الناس بالرجم. وفي لسترة، رجمه الناس بالفعل وظنوا أنه مات، لكن الرب أنقذه من كل هذه المشاكل. ثم يذكر بولس حقيقة قوية: في الواقع، فإن كل شخص يرغب في أن يعيش حياة تقية في المسيح يسوع سيواجه اضطهادًا. </w:t>
      </w:r>
    </w:p>
    <w:p>
      <w:pPr>
        <w:bidi/>
      </w:pPr>
      <w:r>
        <w:rPr>
          <w:rtl/>
          <w:cs/>
          <w:lang w:val="ar_AE" w:bidi="ar_AE"/>
        </w:rPr>
      </w:r>
      <w:r>
        <w:rPr>
          <w:rtl/>
          <w:cs/>
          <w:lang w:val="ar_AE" w:bidi="ar_AE"/>
        </w:rPr>
        <w:t xml:space="preserve">توقَّفوا هنا وناقشوا هذا السؤال معًا: استمعوا إلى وصف بولس لما حدث له في أنطاكية وإيقونة ولسترة. ما الكلمات أو العبارات التي يستخدمها بولس ليُظهر أن هذه الأوقات الصعبة لم تمنعه من اتباع يسوع؟ ماذا يقول بولس عن مساعدة الله له خلال هذه الأوقات؟ أوقِفوا الاستماع إلى هذا التسجيل الصوتي هنا. </w:t>
      </w:r>
    </w:p>
    <w:p>
      <w:pPr>
        <w:bidi/>
      </w:pPr>
      <w:r>
        <w:rPr>
          <w:rtl/>
          <w:cs/>
          <w:lang w:val="ar_AE" w:bidi="ar_AE"/>
        </w:rPr>
      </w:r>
      <w:r>
        <w:rPr>
          <w:rtl/>
          <w:cs/>
          <w:lang w:val="ar_AE" w:bidi="ar_AE"/>
        </w:rPr>
        <w:t xml:space="preserve">ويصف بولس الأشرار الذين يتظاهرون بأنهم شيء ليسوا عليه. وهؤلاء المعلمون الكذبة يكذبون على الآخرين ويتصرفون وكأنهم يعلّمون الحق المختص بالله. ويقول بولس إن هؤلاء الناس سيستمرون في التحرك في الاتجاه الخاطئ. وسيصبح هؤلاء الناس أكثر شرًا مع مرور الوقت. ومع أن بولس لا يستخدم اسم الشيطان، فإنه يوضح أنه بما أن المعلمين الكذبة يخدعون الآخرين، فإن الشيطان يخدع المعلمين أيضًا. ويظن هؤلاء المعلمون الكذبة أنهم يحققون تقدمًا، لكنهم في الواقع يبتعدون أكثر فأكثر عن الحق الإلهي. </w:t>
      </w:r>
    </w:p>
    <w:p>
      <w:pPr>
        <w:bidi/>
      </w:pPr>
      <w:r>
        <w:rPr>
          <w:rtl/>
          <w:cs/>
          <w:lang w:val="ar_AE" w:bidi="ar_AE"/>
        </w:rPr>
      </w:r>
      <w:r>
        <w:rPr>
          <w:rtl/>
          <w:cs/>
          <w:lang w:val="ar_AE" w:bidi="ar_AE"/>
        </w:rPr>
        <w:t xml:space="preserve">في الجزء الثالث، يطلب بولس من تيموثاوس أن يستمر في فعل الأشياء التي تعلّمها. ويمكن لتيموثاوس أن يثق بهذه التعاليم لأنه تعلمها من بولس ومن معلِّمين أمناء آخرين. ستتذكرون أن أم تيموثاوس وجدته قد علّمتاه الأسفار المقدسة منذ طفولته. تساعد هذه الأسفار المقدسة الناس على فهم حكمة الله وتشير إلى الطريق إلى يسوع المسيح. ولأن الناس لديهم إيمان بيسوع، أي يؤمنون به، فإنهم ينالون عطية الله للخلاص. </w:t>
      </w:r>
    </w:p>
    <w:p>
      <w:pPr>
        <w:bidi/>
      </w:pPr>
      <w:r>
        <w:rPr>
          <w:rtl/>
          <w:cs/>
          <w:lang w:val="ar_AE" w:bidi="ar_AE"/>
        </w:rPr>
      </w:r>
      <w:r>
        <w:rPr>
          <w:rtl/>
          <w:cs/>
          <w:lang w:val="ar_AE" w:bidi="ar_AE"/>
        </w:rPr>
        <w:t xml:space="preserve">توقَّفوا هنا وناقشوا هذا السؤال معًا: فكروا في شخص علَّمكم حقائق مهمة عن الله عندما كنتم صغارًا. كيف علَّمكم ذلك الشخص؟ ما الكلمات أو العبارات التي ستستخدمونها لوصف سبب ثقتكم بما علَّمه ذلك الشخص؟ شاركوا مع المجموعة كيف ما زلتم تستخدمون تعاليم ذلك الشخص لفهم كلمة الله اليوم. أوقِفوا الاستماع إلى هذا التسجيل الصوتي هنا. </w:t>
      </w:r>
    </w:p>
    <w:p>
      <w:pPr>
        <w:bidi/>
      </w:pPr>
      <w:r>
        <w:rPr>
          <w:rtl/>
          <w:cs/>
          <w:lang w:val="ar_AE" w:bidi="ar_AE"/>
        </w:rPr>
      </w:r>
      <w:r>
        <w:rPr>
          <w:rtl/>
          <w:cs/>
          <w:lang w:val="ar_AE" w:bidi="ar_AE"/>
        </w:rPr>
        <w:t xml:space="preserve">في الجزء الرابع، يشرح بولس أن كل الكتاب المقدس يأتي من الله. ويستخدم بولس كلمة خاصة يمكننا أن نترجمها إما على أنها "خرج مع أنفاس الله" أو "موحى به من الله". وعندما يتحدث بولس عن الكتاب المقدس هنا، فإنه يقصد كتابات العهد القديم، ما نسميه أحيانًا الكتاب المقدس العبري. ويساعد الكتاب المقدس شعب الله بأربع طرق: فهو يعلِّم ما هو حق. ويظهر للناس خطأهم عندما يخطئون. ويساعدهم على إصلاح أخطائهم. ويدربهم على العيش بشكل صحيح. </w:t>
      </w:r>
    </w:p>
    <w:p>
      <w:pPr>
        <w:bidi/>
      </w:pPr>
      <w:r>
        <w:rPr>
          <w:rtl/>
          <w:cs/>
          <w:lang w:val="ar_AE" w:bidi="ar_AE"/>
        </w:rPr>
      </w:r>
      <w:r>
        <w:rPr>
          <w:rtl/>
          <w:cs/>
          <w:lang w:val="ar_AE" w:bidi="ar_AE"/>
        </w:rPr>
        <w:t xml:space="preserve">توقَّفوا هنا وناقشوا هذا السؤال معًا: ما الكلمات أو العبارات التي تستخدمونها في لغتكم لشرح إعطاء الله الكتاب المقدس لنا؟ ويقول بعض الناس: "لقد خرجت الأسفار المقدسة مع أنفاس الله"، ويقول آخرون "لقد أوحى الله بالأسفار المقدسة"، وقد يستخدم آخرون كلمات مختلفة. شاركوا الكلمات أو العبارات التي تستخدمونها لوصف كيف أن الله هو مصدر الكتاب المقدس. أوقِفوا الاستماع إلى هذا التسجيل الصوتي هنا. </w:t>
      </w:r>
    </w:p>
    <w:p>
      <w:pPr>
        <w:bidi/>
      </w:pPr>
      <w:r>
        <w:rPr>
          <w:rtl/>
          <w:cs/>
          <w:lang w:val="ar_AE" w:bidi="ar_AE"/>
        </w:rPr>
      </w:r>
      <w:r>
        <w:rPr>
          <w:rtl/>
          <w:cs/>
          <w:lang w:val="ar_AE" w:bidi="ar_AE"/>
        </w:rPr>
        <w:t xml:space="preserve">ويختتم بولس بشرح أن الله أعطانا الكتاب المقدس ليجعل شعبه كاملًا ومستعدًا لكل عمل صالح. يستخدم بولس مصطلح "رجل الله". ويُظهر هذا اللقب شخصًا يخدم الله بأمانة. في العهد القديم، استخدم الناس لقب "رجل الله" للإشارة إلى موسى والأنبياء. والآن يستخدم بولس هذا اللقب الخاص لتيموثاوس، لأنه سيستمر في تعليم الحق الإلهي كما فعل موسى والأنبياء منذ زمن بعيد. ويظهر لنا هذا اللقب أن الله يريد من جميع شعبه، رجالًا ونساءً على السواء، أن يخدموه بأمانة من خلال القيام بالعمل الصالح الذي أعده لشعبه. </w:t>
      </w:r>
    </w:p>
    <w:p>
      <w:pPr>
        <w:bidi/>
      </w:pPr>
      <w:r>
        <w:rPr>
          <w:rtl/>
          <w:cs/>
          <w:lang w:val="ar_AE" w:bidi="ar_AE"/>
        </w:rPr>
      </w:r>
      <w:r>
        <w:rPr>
          <w:rtl/>
          <w:cs/>
          <w:lang w:val="ar_AE" w:bidi="ar_AE"/>
        </w:rPr>
        <w:t>الآن، على المجموعة أنْ تعرض أحداث القصة على لوحة القصص، أو ترسمها، أو تستخدم أجسامًا لتجسيد المقطع وأحداثه. وأثناء فعلكم هذا، قد ترغبون في استخدام رسومات أو أشياء، أو حتى أشخاص لتمثيل بولس، وتيموثاوس، والرب، والأشخاص الذين اضطهدوا بولس في المدن المختلفة، وأم تيموثاوس وجدته، والله. فكروا في رسم أو تمثيل مشاهد الاضطهاد في المدن الثلاث، وأظهروا كيف أنقذ الرب بولس. ثم أظهروا كيف تعلَّم تيموثاوس من مشاهدة مثال بولس ومن دراسة الكتاب المقدس.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رسالة تيموثاوس الثانية 3: 10 - 17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أناس أشرار ومعلمون كذبة</w:t>
      </w:r>
    </w:p>
    <w:p>
      <w:pPr>
        <w:pStyle w:val="ListBullet"/>
        <w:bidi/>
        <w:spacing w:line="240" w:lineRule="auto"/>
        <w:ind w:left="720"/>
      </w:pPr>
      <w:r>
        <w:rPr>
          <w:rtl/>
          <w:cs/>
          <w:lang w:val="ar_AE" w:bidi="ar_AE"/>
        </w:rPr>
      </w:r>
      <w:r>
        <w:rPr>
          <w:rtl/>
          <w:cs/>
          <w:lang w:val="ar_AE" w:bidi="ar_AE"/>
        </w:rPr>
        <w:t>أم تيموثاوس وجدته</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 الرب</w:t>
      </w:r>
    </w:p>
    <w:p>
      <w:pPr>
        <w:pStyle w:val="ListBullet"/>
        <w:bidi/>
        <w:spacing w:line="240" w:lineRule="auto"/>
        <w:ind w:left="720"/>
      </w:pPr>
      <w:r>
        <w:rPr>
          <w:rtl/>
          <w:cs/>
          <w:lang w:val="ar_AE" w:bidi="ar_AE"/>
        </w:rPr>
      </w:r>
      <w:r>
        <w:rPr>
          <w:rtl/>
          <w:cs/>
          <w:lang w:val="ar_AE" w:bidi="ar_AE"/>
        </w:rPr>
        <w:t>ورجل الله، أو خادم الله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بولس: "يا تيموثاوس، لقد اتبعت تعليمي، وطريقة حياتي، وهدفي، وإيماني، وصبري، ومحبتي، وتحملي، والاضطهادات التي واجهتها والآلام بدقة. أنت تعرف ما حدث لي في أنطاكية وإيقونية ولسترة. لقد واجهت اضطهادًا شديدًا في هذه الأماكن، لكن الرب أنقذني من جميعها."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واسألوا الشخص الذي يؤدي دور تيموثاوس: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"في الواقع، كل من يريد أن يعيش حياة تقية في المسيح يسوع سيتعرض للاضطهاد. سيزداد الأشرار والمحتالون في الشر، فيخدعون الآخرين ويُخدَعون أنفسهم. لكن يجب أن تستمر أنت فيما تعلّمت وما آمنت به بشدة. أنت تعرف الذين علّموك، ومنذ الطفولة كنت تعرف الأسفار المقدسة."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يؤدون دور المعلِّمين الكذبة: "بمَ تشعرون أو فيمَ تفكرون؟" قد يجيب الشخص بعبارات مثل: </w:t>
      </w:r>
    </w:p>
    <w:p>
      <w:pPr>
        <w:pStyle w:val="ListBullet"/>
        <w:bidi/>
        <w:spacing w:line="240" w:lineRule="auto"/>
        <w:ind w:left="720"/>
      </w:pPr>
      <w:r>
        <w:rPr>
          <w:rtl/>
          <w:cs/>
          <w:lang w:val="ar_AE" w:bidi="ar_AE"/>
        </w:rPr>
      </w:r>
      <w:r>
        <w:rPr>
          <w:rtl/>
          <w:cs/>
          <w:lang w:val="ar_AE" w:bidi="ar_AE"/>
        </w:rPr>
        <w:t>اسألوا الأشخاص الذين يؤدون دور أم تيموثاوس وجدته: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"إن الكتاب المقدس قادر على أن يجعلك حكيمًا للخلاص من خلال الإيمان بالمسيح يسوع. كل الكتاب المقدس هو موحى به من الله ومفيد للتعليم والتوبيخ والتصحيح والتدريب على البر، حتى يتمكن عبد الله من تعلم كل ما يحتاج إليه ليكون قادرًا على فعل كل عمل صالح."</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الله: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رسالة تيموثاوس الثانية 3: 10 - 17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ويقول بولس إن تيموثاوس يعرف </w:t>
      </w:r>
      <w:r>
        <w:rPr>
          <w:b/>
          <w:rtl/>
          <w:cs/>
          <w:lang w:val="ar_AE" w:bidi="ar_AE"/>
        </w:rPr>
        <w:t>إيمان</w:t>
      </w:r>
      <w:r>
        <w:rPr>
          <w:rtl/>
          <w:cs/>
          <w:lang w:val="ar_AE" w:bidi="ar_AE"/>
        </w:rPr>
        <w:t xml:space="preserve"> بولس. وعندما يكون لشخص ما إيمان، فإنه يثق بالله تمامًا. يشمل الإيمان تصديق يسوع المسيح واتباع تعاليمه. يُظهر المؤمنون هذا الإيمان من خلال معتقداتهم وأفعالهم معًا. ولمزيد من المعلومات عن الإيمان، راجعوا قاموس الكلمات الرئيسية. استخدموا الكلمة ذاتها التي استخدمتموها في المقاطع السابقة للإشارة إلى الإيمان. </w:t>
      </w:r>
    </w:p>
    <w:p>
      <w:pPr>
        <w:bidi/>
      </w:pPr>
      <w:r>
        <w:rPr>
          <w:rtl/>
          <w:cs/>
          <w:lang w:val="ar_AE" w:bidi="ar_AE"/>
        </w:rPr>
      </w:r>
      <w:r>
        <w:rPr>
          <w:rtl/>
          <w:cs/>
          <w:lang w:val="ar_AE" w:bidi="ar_AE"/>
        </w:rPr>
        <w:t xml:space="preserve">وقد واجه بولس </w:t>
      </w:r>
      <w:r>
        <w:rPr>
          <w:b/>
          <w:rtl/>
          <w:cs/>
          <w:lang w:val="ar_AE" w:bidi="ar_AE"/>
        </w:rPr>
        <w:t>الاضطهاد</w:t>
      </w:r>
      <w:r>
        <w:rPr>
          <w:rtl/>
          <w:cs/>
          <w:lang w:val="ar_AE" w:bidi="ar_AE"/>
        </w:rPr>
        <w:t xml:space="preserve"> في مدن كثيرة. عندما يضطهدكم الناس، فإنهم يعاملونكم بقسوة وظُلم لأنكم تؤمنون بيسوع. قد يؤذيكم الناس جسديًا، أو يجبرونكم على مغادرة بيتكم، أو ينشرون الأكاذيب عنكم. </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«الاضطهاد». فكروا في كيفية وصفكم للتعرض للمعاملة السيئة لاتباعكم يسوع. ما الكلمات التي في لغتكم، والتي تصف معاملة شخص لآخر بشكل غير عادل بسبب ما يؤمن به؟ ولمزيد من المعلومات عن كلمة اضطهاد، ارجعوا إلى قاموس الكلمات الرئيسية. استخدموا الكلمة أو العبارة نفسها التي استخدمتموها في المقاطع السابقة للتعبير عن «الاضطهاد». أوقِفوا الاستماع إلى هذا التسجيل الصوتي هنا. </w:t>
      </w:r>
    </w:p>
    <w:p>
      <w:pPr>
        <w:bidi/>
      </w:pPr>
      <w:r>
        <w:rPr>
          <w:rtl/>
          <w:cs/>
          <w:lang w:val="ar_AE" w:bidi="ar_AE"/>
        </w:rPr>
      </w:r>
      <w:r>
        <w:rPr>
          <w:rtl/>
          <w:cs/>
          <w:lang w:val="ar_AE" w:bidi="ar_AE"/>
        </w:rPr>
        <w:t xml:space="preserve">وقد أنقذ </w:t>
      </w:r>
      <w:r>
        <w:rPr>
          <w:b/>
          <w:rtl/>
          <w:cs/>
          <w:lang w:val="ar_AE" w:bidi="ar_AE"/>
        </w:rPr>
        <w:t>الرب</w:t>
      </w:r>
      <w:r>
        <w:rPr>
          <w:rtl/>
          <w:cs/>
          <w:lang w:val="ar_AE" w:bidi="ar_AE"/>
        </w:rPr>
        <w:t xml:space="preserve"> بولس. وفي العهد الجديد، يدعو بولس يسوع بلقب الرب؛ لأن يسوع هو السيد الله، وهو يحكم على جميع الأشياء. لمزيدٍ من المعلومات عن لقب الرب/السيد، راجعوا قاموس الكلمات الرئيسية. استخدموا الكلمة نفسها لترجمة «الرب» كما استخدمتموها في المقاطع السابقة.</w:t>
      </w:r>
    </w:p>
    <w:p>
      <w:pPr>
        <w:bidi/>
      </w:pPr>
      <w:r>
        <w:rPr>
          <w:rtl/>
          <w:cs/>
          <w:lang w:val="ar_AE" w:bidi="ar_AE"/>
        </w:rPr>
      </w:r>
      <w:r>
        <w:rPr>
          <w:rtl/>
          <w:cs/>
          <w:lang w:val="ar_AE" w:bidi="ar_AE"/>
        </w:rPr>
        <w:t xml:space="preserve">كل من يريد أن يعيش حياة </w:t>
      </w:r>
      <w:r>
        <w:rPr>
          <w:b/>
          <w:rtl/>
          <w:cs/>
          <w:lang w:val="ar_AE" w:bidi="ar_AE"/>
        </w:rPr>
        <w:t>تقية</w:t>
      </w:r>
      <w:r>
        <w:rPr>
          <w:rtl/>
          <w:cs/>
          <w:lang w:val="ar_AE" w:bidi="ar_AE"/>
        </w:rPr>
        <w:t xml:space="preserve">؛ لأنه يتبع المسيح يسوع، سيتعرض للاضطهاد. أن تعيش حياة تقية يعني أن تعيش بطريقة تكرم الله وتتبع تعاليمه. وتجمع الحياة التقية بين الإيمان الحقيقي بالله والسلوك الصحيح. ولمزيد من المعلومات عن التقوى والمسيح، يرجى الرجوع إلى قاموس الكلمات الرئيسية. استخدموا الكلمات أو العبارات نفسها التي استخدمتموها في المقاطع السابقة للإشارة إلى التقوى والمسيح. </w:t>
      </w:r>
    </w:p>
    <w:p>
      <w:pPr>
        <w:bidi/>
      </w:pPr>
      <w:r>
        <w:rPr>
          <w:rtl/>
          <w:cs/>
          <w:lang w:val="ar_AE" w:bidi="ar_AE"/>
        </w:rPr>
      </w:r>
      <w:r>
        <w:rPr>
          <w:rtl/>
          <w:cs/>
          <w:lang w:val="ar_AE" w:bidi="ar_AE"/>
        </w:rPr>
        <w:t xml:space="preserve">ويحذر بولس من </w:t>
      </w:r>
      <w:r>
        <w:rPr>
          <w:b/>
          <w:rtl/>
          <w:cs/>
          <w:lang w:val="ar_AE" w:bidi="ar_AE"/>
        </w:rPr>
        <w:t>الأشرار</w:t>
      </w:r>
      <w:r>
        <w:rPr>
          <w:rtl/>
          <w:cs/>
          <w:lang w:val="ar_AE" w:bidi="ar_AE"/>
        </w:rPr>
        <w:t xml:space="preserve"> والمحتالين. والأشرار هم الأشخاص الذين يفعلون أشياء خاطئة عمدًا ويقودون الآخرين بعيدًا عن الحق. والمحتال هو شخص يتظاهر بأنه شيء على خلاف حقيقته، مثل هؤلاء المعلمين الكذبة الذين يتظاهرون بأنهم يعلّمون الحق الإلهي، لكنهم في الواقع يعلّمون الأكاذيب.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الشرير، أو عن الشخص الذي يفعل الأشياء الشريرة. لمزيد من المعلومات عن الشر، يرجى مراجعة كلمة الشر في قاموس الكلمات الرئيسية. أوقِفوا الاستماع إلى هذا التسجيل الصوتي هنا. </w:t>
      </w:r>
    </w:p>
    <w:p>
      <w:pPr>
        <w:bidi/>
      </w:pPr>
      <w:r>
        <w:rPr>
          <w:rtl/>
          <w:cs/>
          <w:lang w:val="ar_AE" w:bidi="ar_AE"/>
        </w:rPr>
      </w:r>
      <w:r>
        <w:rPr>
          <w:rtl/>
          <w:cs/>
          <w:lang w:val="ar_AE" w:bidi="ar_AE"/>
        </w:rPr>
        <w:t>و</w:t>
      </w:r>
      <w:r>
        <w:rPr>
          <w:b/>
          <w:rtl/>
          <w:cs/>
          <w:lang w:val="ar_AE" w:bidi="ar_AE"/>
        </w:rPr>
        <w:t>الأسفار المقدسة</w:t>
      </w:r>
      <w:r>
        <w:rPr>
          <w:rtl/>
          <w:cs/>
          <w:lang w:val="ar_AE" w:bidi="ar_AE"/>
        </w:rPr>
        <w:t xml:space="preserve"> هي الكتابات </w:t>
      </w:r>
      <w:r>
        <w:rPr>
          <w:b/>
          <w:rtl/>
          <w:cs/>
          <w:lang w:val="ar_AE" w:bidi="ar_AE"/>
        </w:rPr>
        <w:t>المقدسة</w:t>
      </w:r>
      <w:r>
        <w:rPr>
          <w:rtl/>
          <w:cs/>
          <w:lang w:val="ar_AE" w:bidi="ar_AE"/>
        </w:rPr>
        <w:t xml:space="preserve"> التي تعلّمها تيموثاوس وهو طفل. وعندما يتحدث بولس عن الأسفار المقدسة، فإنه يقصد الكتابات المقدسة اليهودية، التي يسميها المسيحيون الآن العهد القديم. تُعلِّم الأسفار المقدسة الناس عن الله وتُظهر لهم كيف يعيشون. استخدموا الكلمة أو العبارة نفسها التي استخدمتموها سابقًا لكلمة "مقدس"، وراجعوا قاموس الكلمات الرئيسية لمزيد من المعلومات عن كلمة "مقدس".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الأسفار المُقدَّسة. فكروا في الطريقة التي تشيرون بها إلى الرسالة المكتوبة من الله إلى الناس. ما الكلمات في لغتكم التي تُظهر أن هذه الكتابات مميزة وصادرة من الله؟ ولمزيدٍ من المعلومات عن الأسفار المقدسة، ارجعوا إلى قاموس الكلمات الرئيسية. استخدموا الكلمة نفسها التي استخدمتموها في الأسفار السابقة من الكتاب المقدس للإشارة إلى الأسفار المقدسة. أوقِفوا الاستماع إلى هذا التسجيل الصوتي هنا. </w:t>
      </w:r>
    </w:p>
    <w:p>
      <w:pPr>
        <w:bidi/>
      </w:pPr>
      <w:r>
        <w:rPr>
          <w:rtl/>
          <w:cs/>
          <w:lang w:val="ar_AE" w:bidi="ar_AE"/>
        </w:rPr>
      </w:r>
      <w:r>
        <w:rPr>
          <w:rtl/>
          <w:cs/>
          <w:lang w:val="ar_AE" w:bidi="ar_AE"/>
        </w:rPr>
        <w:t xml:space="preserve">ويمكن للأسفار المقدسة أن تجعل الناس حكماء، أو تمنحهم </w:t>
      </w:r>
      <w:r>
        <w:rPr>
          <w:b/>
          <w:rtl/>
          <w:cs/>
          <w:lang w:val="ar_AE" w:bidi="ar_AE"/>
        </w:rPr>
        <w:t>الحكمة</w:t>
      </w:r>
      <w:r>
        <w:rPr>
          <w:rtl/>
          <w:cs/>
          <w:lang w:val="ar_AE" w:bidi="ar_AE"/>
        </w:rPr>
        <w:t xml:space="preserve"> بشأن الخلاص من الله. وتعني الحكمة فهم ما هو حق وصواب. وتشمل الحكمة معرفة كيف تعيش وفقًا لطرق الله. وتجمع الحكمة بين المعرفة والاستخدام الجيد لتلك المعرفة.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الحكمة. ما الكلمات في لغتكم التي تصف امتلاك المعرفة والحكم الجيد؟ كيف تتحدثون عن شخص يعرف الطريقة الصحيحة للعيش؟ لمزيد من المعلومات عن الحكمة، ارجعوا إلى "قاموس الكلمات الرئيسية". استخدموا الكلمة أو العبارة نفسها التي استخدمتموها في المقاطع السابقة للإشارة إلى الحكمة. أوقِفوا الاستماع إلى هذا التسجيل الصوتي هنا. </w:t>
      </w:r>
    </w:p>
    <w:p>
      <w:pPr>
        <w:bidi/>
      </w:pPr>
      <w:r>
        <w:rPr>
          <w:rtl/>
          <w:cs/>
          <w:lang w:val="ar_AE" w:bidi="ar_AE"/>
        </w:rPr>
      </w:r>
      <w:r>
        <w:rPr>
          <w:b/>
          <w:rtl/>
          <w:cs/>
          <w:lang w:val="ar_AE" w:bidi="ar_AE"/>
        </w:rPr>
        <w:t>والخلاص</w:t>
      </w:r>
      <w:r>
        <w:rPr>
          <w:rtl/>
          <w:cs/>
          <w:lang w:val="ar_AE" w:bidi="ar_AE"/>
        </w:rPr>
        <w:t xml:space="preserve"> هو عندما يخلّصنا الله من الخطية لأن لدينا إيمانًا بيسوع المسيح أو نتبعه. ويشمل الخلاص الحصول على غفران الله والحياة الأبدية. لمزيد من المعلومات عن الخلاص راجعوا قاموس الكلمات الرئيسية. استخدموا الكلمة نفسها التي استخدمتموها في المقاطع السابقة للإشارة إلى الخلاص. </w:t>
      </w:r>
    </w:p>
    <w:p>
      <w:pPr>
        <w:bidi/>
      </w:pPr>
      <w:r>
        <w:rPr>
          <w:rtl/>
          <w:cs/>
          <w:lang w:val="ar_AE" w:bidi="ar_AE"/>
        </w:rPr>
      </w:r>
      <w:r>
        <w:rPr>
          <w:rtl/>
          <w:cs/>
          <w:lang w:val="ar_AE" w:bidi="ar_AE"/>
        </w:rPr>
        <w:t xml:space="preserve">إن الأسفار المقدسة تُدرب الناس في </w:t>
      </w:r>
      <w:r>
        <w:rPr>
          <w:b/>
          <w:rtl/>
          <w:cs/>
          <w:lang w:val="ar_AE" w:bidi="ar_AE"/>
        </w:rPr>
        <w:t>البر</w:t>
      </w:r>
      <w:r>
        <w:rPr>
          <w:rtl/>
          <w:cs/>
          <w:lang w:val="ar_AE" w:bidi="ar_AE"/>
        </w:rPr>
        <w:t xml:space="preserve">. والبر يعني أن تعيش بالطريقة الصحيحة وفقًا لمعايير الله. ويصف البرّ السلوك الذي يوافق الله عليه. لمزيد من المعلومات عن "البر"، راجعوا قاموس الكلمات الرئيسية. استخدموا الكلمة أو العبارة نفسها التي استخدمتموها في المقاطع السابقة للإشارة إلى البر. </w:t>
      </w:r>
    </w:p>
    <w:p>
      <w:pPr>
        <w:bidi/>
      </w:pPr>
      <w:r>
        <w:rPr>
          <w:rtl/>
          <w:cs/>
          <w:lang w:val="ar_AE" w:bidi="ar_AE"/>
        </w:rPr>
      </w:r>
      <w:r>
        <w:rPr>
          <w:rtl/>
          <w:cs/>
          <w:lang w:val="ar_AE" w:bidi="ar_AE"/>
        </w:rPr>
        <w:t xml:space="preserve">ويقول بولس إن الكتاب المقدس هو </w:t>
      </w:r>
      <w:r>
        <w:rPr>
          <w:b/>
          <w:rtl/>
          <w:cs/>
          <w:lang w:val="ar_AE" w:bidi="ar_AE"/>
        </w:rPr>
        <w:t>أنفاس الله</w:t>
      </w:r>
      <w:r>
        <w:rPr>
          <w:rtl/>
          <w:cs/>
          <w:lang w:val="ar_AE" w:bidi="ar_AE"/>
        </w:rPr>
        <w:t xml:space="preserve">، أو أنه موحًى به من الله. وهذه صياغة خاصة لإظهار كيف تأتي الأسفار المقدسة من الله. وكما تنبع أنفاس الشخص من داخله، فإن الكتاب المقدس يأتي من الله نفسه. وقد عمل الله مع الكتَّاب البشريين لينتج ما أراده مكتوبًا بالضبط. فكروا مليًا في كيفية التعبير عن هذه الفكرة في لغتكم. </w:t>
      </w:r>
    </w:p>
    <w:p>
      <w:pPr>
        <w:bidi/>
      </w:pPr>
      <w:r>
        <w:rPr>
          <w:rtl/>
          <w:cs/>
          <w:lang w:val="ar_AE" w:bidi="ar_AE"/>
        </w:rPr>
      </w:r>
      <w:r>
        <w:rPr>
          <w:rtl/>
          <w:cs/>
          <w:lang w:val="ar_AE" w:bidi="ar_AE"/>
        </w:rPr>
        <w:t>توقَّفوا هنا وناقشوا معًا الكلمة أو العبارة التي ستستخدمونها للتعبير عن "خارج مع أنفاس الله". كيف تصفون شيئًا يأتي من الله مباشرة؟ ما الصور في لغتكم التي يمكن أن تساعد في شرح هذا المفهوم؟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4:1–8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تيموثاوس الثانية 4: 1- 8 واحفظوا هذا المقطع في قلوبكم. </w:t>
      </w:r>
    </w:p>
    <w:p>
      <w:pPr>
        <w:bidi/>
      </w:pPr>
      <w:r>
        <w:rPr>
          <w:rtl/>
          <w:cs/>
          <w:lang w:val="ar_AE" w:bidi="ar_AE"/>
        </w:rPr>
      </w:r>
      <w:r>
        <w:rPr>
          <w:rtl/>
          <w:cs/>
          <w:lang w:val="ar_AE" w:bidi="ar_AE"/>
        </w:rPr>
        <w:t xml:space="preserve">استمعوا إلى النسخة الصوتية من رسالة تيموثاوس الثانية 4: 1- 8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تيموثاوس الثانية 4: 1–8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هذا الجزء من الرسالة، يعطي بولس تيموثاوس المجموعة الأخيرة من تعليماته. ويصيغ بولس هذه التعليمات بصورة جادة جدًا بقوله إن الله ويسوع المسيح شاهدان. يتحدث بولس عن كيف سيدين يسوع الجميع عندما يعود إلى الأرض ليحكم ملكوته بالكامل. في اليونان القديمة، كان الناس يستخدمون هذا النوع من اللغة الرسمية خلال الاحتفالات المحددة التي يُوكل فيها شخص ما إلى وظيفة أو منصب مهم. ويجعل بولس هذا احتفالًا رسميًا؛ لأنه يعلم أنه سيموت قريبًا. </w:t>
      </w:r>
    </w:p>
    <w:p>
      <w:pPr>
        <w:bidi/>
      </w:pPr>
      <w:r>
        <w:rPr>
          <w:rtl/>
          <w:cs/>
          <w:lang w:val="ar_AE" w:bidi="ar_AE"/>
        </w:rPr>
      </w:r>
      <w:r>
        <w:rPr>
          <w:rtl/>
          <w:cs/>
          <w:lang w:val="ar_AE" w:bidi="ar_AE"/>
        </w:rPr>
        <w:t xml:space="preserve">ويعطي بولس تيموثاوس مهامًا محددة. فيجب على تيموثاوس أن يعلن رسالة الله في جميع الأوقات، سواء كان ذلك مناسبًا أو سهلًا، أو لم يكن مناسبًا أو سهلًا. ويريد بولس من تيموثاوس أن يكون مستعدًا ومتأهبًا لأي فرصة. يحتاج تيموثاوس إلى مساعدة الناس على فهم خطأهم عندما يخطئون، وإخبارهم عندما يُعلِّم شخص ما شيئًا خاطئًا عن الله، وأن يُعطي الرجاءَ للمؤمنين. ويجب أن يُعلِّم هذه الأمور بصبر، ويشرح كل شيء بوضوح. </w:t>
      </w:r>
    </w:p>
    <w:p>
      <w:pPr>
        <w:bidi/>
      </w:pPr>
      <w:r>
        <w:rPr>
          <w:rtl/>
          <w:cs/>
          <w:lang w:val="ar_AE" w:bidi="ar_AE"/>
        </w:rPr>
      </w:r>
      <w:r>
        <w:rPr>
          <w:rtl/>
          <w:cs/>
          <w:lang w:val="ar_AE" w:bidi="ar_AE"/>
        </w:rPr>
        <w:t xml:space="preserve">أوقفوا الاستماع هنا وناقشوا هذا السؤال معًا: احكوا عن وقت احتاج فيه شخص ما إلى تصحيح الطريقة التي تصرفتم بها. كيف فعل ذلك الشخص هذا بشكل جيد وما الذي فعله بشكل سيء؟ كيف استقبلتم رسالة ذلك الشخص؟ أوقِفوا الاستماع إلى هذا التسجيل الصوتي هنا. </w:t>
      </w:r>
    </w:p>
    <w:p>
      <w:pPr>
        <w:bidi/>
      </w:pPr>
      <w:r>
        <w:rPr>
          <w:rtl/>
          <w:cs/>
          <w:lang w:val="ar_AE" w:bidi="ar_AE"/>
        </w:rPr>
      </w:r>
      <w:r>
        <w:rPr>
          <w:rtl/>
          <w:cs/>
          <w:lang w:val="ar_AE" w:bidi="ar_AE"/>
        </w:rPr>
        <w:t xml:space="preserve">ويشرح بولس سبب إلحاح هذه التعليمات. سيأتي وقت يرفض فيه الناس الرسالة الحقيقية عن يسوع، لأنهم يريدون أن يفعلوا ما يشعرون بالارتياح لفعله. وسيجد هؤلاء الناس العديد من المعلمين الذين يقولون ما يجعلهم سعداء. وسيبحث هؤلاء الناس دائمًا عن تعاليم جديدة ومختلفة تجعلهم يشعرون بالراحة، مثل شخص لا يستطيع أن يتوقف عن حك أذنه. وسيتحوِّلون عن الحق الإلهي ويصدقون القصص غير الحقيقية بدلًا من ذلك. </w:t>
      </w:r>
    </w:p>
    <w:p>
      <w:pPr>
        <w:bidi/>
      </w:pPr>
      <w:r>
        <w:rPr>
          <w:rtl/>
          <w:cs/>
          <w:lang w:val="ar_AE" w:bidi="ar_AE"/>
        </w:rPr>
      </w:r>
      <w:r>
        <w:rPr>
          <w:rtl/>
          <w:cs/>
          <w:lang w:val="ar_AE" w:bidi="ar_AE"/>
        </w:rPr>
        <w:t xml:space="preserve">ولكن يجب على تيموثاوس أن يتجاوب بشكل مختلف. إذ يجب عليه أن يفكر بوضوح وأن يكون متحكمًا في جميع المواقف. ويشمل عمل تيموثاوس المعاناة كجزء من نشر الأخبار السارة عن يسوع. ويجب على تيموثاوس أن يقوم بالعمل الذي أعطاه الله له ليفعله بأكمله. </w:t>
      </w:r>
    </w:p>
    <w:p>
      <w:pPr>
        <w:bidi/>
      </w:pPr>
      <w:r>
        <w:rPr>
          <w:rtl/>
          <w:cs/>
          <w:lang w:val="ar_AE" w:bidi="ar_AE"/>
        </w:rPr>
      </w:r>
      <w:r>
        <w:rPr>
          <w:rtl/>
          <w:cs/>
          <w:lang w:val="ar_AE" w:bidi="ar_AE"/>
        </w:rPr>
        <w:t xml:space="preserve">توقفوا عن الاستماع هنا وناقشوا هذا السؤال معًا: فكروا في وقت اضطررتم إلى إخبار شخص بحق لم يُرد أن يسمعه. كيف تعاملتم مع الموقف؟ ما الذي جعل الموقف صعبًا؟ ما الذي ساعدكم على التركيز على مشاركة الحق؟ أوقِفوا الاستماع إلى هذا التسجيل الصوتي هنا. </w:t>
      </w:r>
    </w:p>
    <w:p>
      <w:pPr>
        <w:bidi/>
      </w:pPr>
      <w:r>
        <w:rPr>
          <w:rtl/>
          <w:cs/>
          <w:lang w:val="ar_AE" w:bidi="ar_AE"/>
        </w:rPr>
      </w:r>
      <w:r>
        <w:rPr>
          <w:rtl/>
          <w:cs/>
          <w:lang w:val="ar_AE" w:bidi="ar_AE"/>
        </w:rPr>
        <w:t xml:space="preserve">ثم يتحدث بولس عن موقفه الشخصي. ويصف بولس كيف يسكب حياته مثلما يسكب شخص الخمر تقدمة في عبادة الهيكل. وفي العبادة اليهودية، كان الناس يسكبون الخمر مع الذبائح الأخرى في الهيكل. يعرف بولس أنه عندما يموت، سيكمل ذبيحته في خدمة الله بالكامل. </w:t>
      </w:r>
    </w:p>
    <w:p>
      <w:pPr>
        <w:bidi/>
      </w:pPr>
      <w:r>
        <w:rPr>
          <w:rtl/>
          <w:cs/>
          <w:lang w:val="ar_AE" w:bidi="ar_AE"/>
        </w:rPr>
      </w:r>
      <w:r>
        <w:rPr>
          <w:rtl/>
          <w:cs/>
          <w:lang w:val="ar_AE" w:bidi="ar_AE"/>
        </w:rPr>
        <w:t xml:space="preserve">ويستخدم بولس أمثلة من المسابقات الرياضية اليونانية ليشرح كيف عاش حياته. لقد عمل بولس بشكل جيد مثل رياضي تنافس بشكل جيد في المسابقة، وأتمّ السباق، وحفظ الإيمان. وكان الرياضيون في زمن بولس يحصلون على تيجان النصر عند الانتصار في أحداثهم. </w:t>
      </w:r>
    </w:p>
    <w:p>
      <w:pPr>
        <w:bidi/>
      </w:pPr>
      <w:r>
        <w:rPr>
          <w:rtl/>
          <w:cs/>
          <w:lang w:val="ar_AE" w:bidi="ar_AE"/>
        </w:rPr>
      </w:r>
      <w:r>
        <w:rPr>
          <w:rtl/>
          <w:cs/>
          <w:lang w:val="ar_AE" w:bidi="ar_AE"/>
        </w:rPr>
        <w:t xml:space="preserve">توقّفوا هنا وانظروا إلى صورة إكليل قد يفوز به الناس في مسابقة يونانية. أوقِفوا الاستماع إلى هذا التسجيل الصوتي هنا. </w:t>
      </w:r>
    </w:p>
    <w:p>
      <w:pPr>
        <w:bidi/>
      </w:pPr>
      <w:r>
        <w:rPr>
          <w:rtl/>
          <w:cs/>
          <w:lang w:val="ar_AE" w:bidi="ar_AE"/>
        </w:rPr>
      </w:r>
      <w:r>
        <w:rPr>
          <w:rtl/>
          <w:cs/>
          <w:lang w:val="ar_AE" w:bidi="ar_AE"/>
        </w:rPr>
        <w:t xml:space="preserve">أوقفوا الاستماع هنا وناقشوا هذا السؤال معًا: يستخدم بولس المقارنات من المسابقات الرياضية اليونانية لوصف خدمته الأمينة. في أي مسابقات أو بطولات شاركتم؟ كيف تساعدنا تحديات التدريب والمنافسة على فهم ماهية الاستمرار في العمل الجاد على المهام الصعبة؟ أوقِفوا الاستماع إلى هذا التسجيل الصوتي هنا. </w:t>
      </w:r>
    </w:p>
    <w:p>
      <w:pPr>
        <w:bidi/>
      </w:pPr>
      <w:r>
        <w:rPr>
          <w:rtl/>
          <w:cs/>
          <w:lang w:val="ar_AE" w:bidi="ar_AE"/>
        </w:rPr>
      </w:r>
      <w:r>
        <w:rPr>
          <w:rtl/>
          <w:cs/>
          <w:lang w:val="ar_AE" w:bidi="ar_AE"/>
        </w:rPr>
        <w:t xml:space="preserve">وينظر بولس إلى مكافأته المستقبلية، وهي إكليل البر. تجمع هذه العبارة بين صورة إكليل الانتصار الرياضي والعطية الكاملة لبر الله التي سيعطيها الله للمؤمنين عندما يعود يسوع ليدين الجميع. وسيعطي الرب يسوع، بصفته القاضي البار، إكليل النصر هذا في يوم عودته. وعلى خلاف المسابقات الأرضية، فإن هذه المكافأة ليست لبولس فقط، بل لكل من ينتظر بشغف عودة يسوع. </w:t>
      </w:r>
    </w:p>
    <w:p>
      <w:pPr>
        <w:bidi/>
      </w:pPr>
      <w:r>
        <w:rPr>
          <w:rtl/>
          <w:cs/>
          <w:lang w:val="ar_AE" w:bidi="ar_AE"/>
        </w:rPr>
      </w:r>
      <w:r>
        <w:rPr>
          <w:rtl/>
          <w:cs/>
          <w:lang w:val="ar_AE" w:bidi="ar_AE"/>
        </w:rPr>
        <w:t>توقّفوا هنا وناقشوا هذا السؤال معًا: فكّروا في وقت اضطررتم فيه إلى تسليم مسؤولية مهمة لشخص آخر. ماذا فعلتم لإعداد ذلك الشخص؟ وما التشجيع الذي قدّمتموه لذلك الشخص؟ كيف يشبه هذا ما يفعله بولس مع تيموثاوس؟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تيموثاوس الثانية 4: 1–8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يعطي بولس تيموثاوس مسؤولية خطيرة في حضور الله والمسيح يسوع. إذ يؤكد أن المسيح سيدين الجميع وسيظهر ليؤسس ملكوته. </w:t>
      </w:r>
    </w:p>
    <w:p>
      <w:pPr>
        <w:bidi/>
      </w:pPr>
      <w:r>
        <w:rPr>
          <w:rtl/>
          <w:cs/>
          <w:lang w:val="ar_AE" w:bidi="ar_AE"/>
        </w:rPr>
      </w:r>
      <w:r>
        <w:rPr>
          <w:b/>
          <w:rtl/>
          <w:cs/>
          <w:lang w:val="ar_AE" w:bidi="ar_AE"/>
        </w:rPr>
        <w:t>في الجزء الثاني:</w:t>
      </w:r>
      <w:r>
        <w:rPr>
          <w:rtl/>
          <w:cs/>
          <w:lang w:val="ar_AE" w:bidi="ar_AE"/>
        </w:rPr>
        <w:t xml:space="preserve"> يخبر بولس تيموثاوس عن عمله. إذ يجب عليه أن يعظ برسالة الله، وأن يكون مستعدًا في كل الأوقات، وأن يصحح أشخاصًا ويصحح الأخطاء، وأن يشجّع المؤمنين بالتعليم الصبور. </w:t>
      </w:r>
    </w:p>
    <w:p>
      <w:pPr>
        <w:bidi/>
      </w:pPr>
      <w:r>
        <w:rPr>
          <w:rtl/>
          <w:cs/>
          <w:lang w:val="ar_AE" w:bidi="ar_AE"/>
        </w:rPr>
      </w:r>
      <w:r>
        <w:rPr>
          <w:b/>
          <w:rtl/>
          <w:cs/>
          <w:lang w:val="ar_AE" w:bidi="ar_AE"/>
        </w:rPr>
        <w:t>في الجزء الثالث:</w:t>
      </w:r>
      <w:r>
        <w:rPr>
          <w:rtl/>
          <w:cs/>
          <w:lang w:val="ar_AE" w:bidi="ar_AE"/>
        </w:rPr>
        <w:t xml:space="preserve"> يشرح بولس أهمية عمل تيموثاوس. فسيرفض الناس التعليم السليم ويجمعون لأنفسهم معلمين يخبرونهم بما يريدون أن يسمعوه، وسيتحوِّلون عن الحق ويذهبون إلى الأساطير أو القصص غير الحقيقية. </w:t>
      </w:r>
    </w:p>
    <w:p>
      <w:pPr>
        <w:bidi/>
      </w:pPr>
      <w:r>
        <w:rPr>
          <w:rtl/>
          <w:cs/>
          <w:lang w:val="ar_AE" w:bidi="ar_AE"/>
        </w:rPr>
      </w:r>
      <w:r>
        <w:rPr>
          <w:b/>
          <w:rtl/>
          <w:cs/>
          <w:lang w:val="ar_AE" w:bidi="ar_AE"/>
        </w:rPr>
        <w:t>في الجزء الرابع:</w:t>
      </w:r>
      <w:r>
        <w:rPr>
          <w:rtl/>
          <w:cs/>
          <w:lang w:val="ar_AE" w:bidi="ar_AE"/>
        </w:rPr>
        <w:t xml:space="preserve"> يتحدث بولس عن نهاية حياته الشخصية. يستخدم بولس صورًا رياضية ليصف مدى أمانته في الخدمة، وهو يتطلع إلى الحصول على إكليل البر من يسوع.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أشخاص في المستقبل</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وجميع المؤمنين الذين ينتظرون بشغف أن يعود يسوع</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يكتب بولس تعليماته الأخيرة لتيموثاوس قبل موته. وهو يعرف أنه يجب عليه أن يُعد تيموثاوس لمواصلة عمل الخدمة بعد رحيله. خلال تلك الفترة الزمنية، عندما أثرت الثقافة اليونانية في كيفية قيام الناس في أماكن كثيرة بالأمور، كان الناس يستخدمون تعليمات رسمية مثل هذه عندما يعيّنون شخصًا لمنصب مهم. يستخدم بولس هذه اللغة الرسمية ليُظهر مدى جدية هذه التعليمات. </w:t>
      </w:r>
    </w:p>
    <w:p>
      <w:pPr>
        <w:bidi/>
      </w:pPr>
      <w:r>
        <w:rPr>
          <w:rtl/>
          <w:cs/>
          <w:lang w:val="ar_AE" w:bidi="ar_AE"/>
        </w:rPr>
      </w:r>
      <w:r>
        <w:rPr>
          <w:rtl/>
          <w:cs/>
          <w:lang w:val="ar_AE" w:bidi="ar_AE"/>
        </w:rPr>
        <w:t xml:space="preserve">في الجزء الأول، يعطي بولس تيموثاوس تعليمات رسمية. في ذلك الوقت، عندما كان قائد يُعطي قائدًا جديدًا تعليمات كهذه، كان غالبًا ما يعيّنه قائدًا جديدًا، بينما كان الآخرون يشهدون على الحدث. في هذه الحالة، يقول بولس إن الله والمسيح كانا يشهدان. ويتحدث عن كيف أن المسيح سيعود ليدين كل من عاش على الإطلاق. عندما يدين المسيح، سيقيّم كلاً من الأشخاص الذين ما زالوا أحياء، والأشخاص الذين ماتوا. سينظر المسيح إلى حياة الناس وكيف عاشوها ويعطيهم إما المكافآت أو العواقب. كما يذكّر بولس تيموثاوس أيضًا بأن المسيح سيعود إلى الأرض ويحكم ملكوته. يذكر بولس هذه الأمور ليذكّر تيموثاوس بأن شعب الله يخدمه بأمانة لأنهم يعرفون أن المسيح سيعود ويؤسس ملكوته بالكامل. </w:t>
      </w:r>
    </w:p>
    <w:p>
      <w:pPr>
        <w:bidi/>
      </w:pPr>
      <w:r>
        <w:rPr>
          <w:rtl/>
          <w:cs/>
          <w:lang w:val="ar_AE" w:bidi="ar_AE"/>
        </w:rPr>
      </w:r>
      <w:r>
        <w:rPr>
          <w:rtl/>
          <w:cs/>
          <w:lang w:val="ar_AE" w:bidi="ar_AE"/>
        </w:rPr>
        <w:t xml:space="preserve">توقفوا هنا وناقشوا هذا السؤال معًا: فكروا في وقتٍ أعطاكم فيه شخص ما تعليمات مهمة جدًا. كيف أظهر لكم ذلك الشخص أن التعليمات كانت جادة؟ ما الكلمات أو الأفعال التي استخدمها ذلك الشخص؟ أوقِفوا الاستماع إلى هذا التسجيل الصوتي هنا. </w:t>
      </w:r>
    </w:p>
    <w:p>
      <w:pPr>
        <w:bidi/>
      </w:pPr>
      <w:r>
        <w:rPr>
          <w:rtl/>
          <w:cs/>
          <w:lang w:val="ar_AE" w:bidi="ar_AE"/>
        </w:rPr>
      </w:r>
      <w:r>
        <w:rPr>
          <w:rtl/>
          <w:cs/>
          <w:lang w:val="ar_AE" w:bidi="ar_AE"/>
        </w:rPr>
        <w:t xml:space="preserve">في الجزء الثاني، يعطي بولس تيموثاوس خمس واجبات محددة. فيجب على تيموثاوس أن يخبر الناس بالأخبار السارة عن يسوع. وأن يشارك هذه الرسالة عن يسوع طوال الوقت، سواء أراد الناس سماعها، أو لم يريدوا. ويجب أن يبقى متيقظًا وأن يكون مستعدًا للمشاركة عن يسوع كلما استطاع. ويجب عليه أن يساعد الناس على فهم خطئهم متى أخطئوا. يجب على تيموثاوس أن يتكلم عندما يُعلِّم شخص شيئًا خطأً عن يسوع. يجب على تيموثاوس أن يعطي الناس الرجاء والتشجيع. ويجب أن يتحلَّى بالصبر وأن يشرح كل شيء بوضوح عندما يُعلِّم هذه الأمور. </w:t>
      </w:r>
    </w:p>
    <w:p>
      <w:pPr>
        <w:bidi/>
      </w:pPr>
      <w:r>
        <w:rPr>
          <w:rtl/>
          <w:cs/>
          <w:lang w:val="ar_AE" w:bidi="ar_AE"/>
        </w:rPr>
      </w:r>
      <w:r>
        <w:rPr>
          <w:rtl/>
          <w:cs/>
          <w:lang w:val="ar_AE" w:bidi="ar_AE"/>
        </w:rPr>
        <w:t xml:space="preserve">في الجزء الثالث، يحذر بولس من الأخطار المستقبلية. سيمل الناس من سماع تعاليم يسوع الحقيقية واتباعها، لأن هذه التعاليم تطلب منهم أن يتوقفوا عن فعل ما يفرحون بفعله. يقول بولس إن هؤلاء الناس يشبهون شخصًا له أذنان تحكانه، ويريد أن يسمع المزيد والمزيد من الكلام الجديد. يريد هؤلاء الناس باستمرار تعاليم تجعل الناس سعداء، بدلًا من تعاليم تساعدهم على النمو. وسيجمع هؤلاء الناس لأنفسهم العديد من المعلمين الذين يقولون أشياء لطيفة. وسيرتدون عن الحق ويبدأون في الإيمان بالأساطير أو القصص الباطلة. </w:t>
      </w:r>
    </w:p>
    <w:p>
      <w:pPr>
        <w:bidi/>
      </w:pPr>
      <w:r>
        <w:rPr>
          <w:rtl/>
          <w:cs/>
          <w:lang w:val="ar_AE" w:bidi="ar_AE"/>
        </w:rPr>
      </w:r>
      <w:r>
        <w:rPr>
          <w:rtl/>
          <w:cs/>
          <w:lang w:val="ar_AE" w:bidi="ar_AE"/>
        </w:rPr>
        <w:t xml:space="preserve">توقّفوا هنا وناقشوا هذا السؤال معًا: كيف رأيتم الناس يختارون الإيمان بأمور تجعلهم يشعرون بالرضا بدلًا من قبول الحقائق الأصعب؟ لماذا تعتقدون أن هؤلاء الناس اتخذوا ذلك الاختيار؟ في ثقافتكم، كيف تصفون شخصًا يريد دائمًا أن يسمع أشياء لطيفة بدلًا من أن يسمع أشياء حقيقية؟ أوقِفوا الاستماع إلى هذا التسجيل الصوتي هنا. </w:t>
      </w:r>
    </w:p>
    <w:p>
      <w:pPr>
        <w:bidi/>
      </w:pPr>
      <w:r>
        <w:rPr>
          <w:rtl/>
          <w:cs/>
          <w:lang w:val="ar_AE" w:bidi="ar_AE"/>
        </w:rPr>
      </w:r>
      <w:r>
        <w:rPr>
          <w:rtl/>
          <w:cs/>
          <w:lang w:val="ar_AE" w:bidi="ar_AE"/>
        </w:rPr>
        <w:t xml:space="preserve">في الجزء الرابع، يصف بولس كيف أن حياته تُسكب كتقدمة سكيب. في العبادة اليهودية، كان الناس يسكبون الخمر مع الذبائح الأخرى في الهيكل. يقول بولس إن الله سيسكب حياته مثل تقدمة السكيب، مما يبين أنه يعرف أنه سيموت قريبًا. لكن بولس راضٍ عن الطريقة التي عاش بها حياته. يستخدم بولس ثلاث صور من المسابقات الرياضية اليونانية: يصارع بشكل جيد في المسابقة، ويُنهي السباق، ويلتزم بقواعد المسابقة. يستخدم بولس هذه الصور ليُظهر مدى أمانته في خدمة الله. يعرف بولس أنه سيحصل على إكليل خاص. في الألعاب اليونانية، كان المنتصرون يحصلون على تاج من أوراق الشجر ليُظهروا انتصارهم. يقول بولس إن إكليله سيُظهر أنه عاش بالطريقة الصحيحة أمام الله. لن يعطي الله هذه المكافأة لبولس فقط. بل سيعطيها لكل من ينتظر بشغف عودة يسوع. </w:t>
      </w:r>
    </w:p>
    <w:p>
      <w:pPr>
        <w:bidi/>
      </w:pPr>
      <w:r>
        <w:rPr>
          <w:rtl/>
          <w:cs/>
          <w:lang w:val="ar_AE" w:bidi="ar_AE"/>
        </w:rPr>
      </w:r>
      <w:r>
        <w:rPr>
          <w:rtl/>
          <w:cs/>
          <w:lang w:val="ar_AE" w:bidi="ar_AE"/>
        </w:rPr>
        <w:t xml:space="preserve">توقّفوا هنا وانظروا إلى صورة إكليل قد يفوز به الناس في مسابقة يونانية.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في ثقافتكم، ماذا تعطون للفائزين أو للناجحين؟ ما أنواع المكافآت أو التكريم التي تُظهر أن شخصًا ما قد أحسن عمله؟ كيف تصفون المكافأة الخاصة التي سيعطيها الله للذين يعيشون بأمانة من أجله؟ أوقِفوا الاستماع إلى هذا التسجيل الصوتي هنا. </w:t>
      </w:r>
    </w:p>
    <w:p>
      <w:pPr>
        <w:bidi/>
      </w:pPr>
      <w:r>
        <w:rPr>
          <w:rtl/>
          <w:cs/>
          <w:lang w:val="ar_AE" w:bidi="ar_AE"/>
        </w:rPr>
      </w:r>
      <w:r>
        <w:rPr>
          <w:rtl/>
          <w:cs/>
          <w:lang w:val="ar_AE" w:bidi="ar_AE"/>
        </w:rPr>
        <w:t>الآن، على المجموعة أنْ تعرض أحداث القصة على لوحة القصص، أو ترسمها، أو تستخدم أجسامًا لتجسيد المقطع وأحداثه. وأثناء فعلكم هذا، قد ترغبون في استخدام رسومات أو أشياء أو حتى أشخاص لتمثيل كتابة بولس إلى تيموثاوس، والله والمسيح شهودًا، وتيموثاوس يعلّم الآخرين، والناس الذين يرتدون عن الحق إلى المعلمين الكذبة، وبولس كرياضي يكمل سباقه. فكّروا في إظهار التباين بين تعليم تيموثاوس الصبور، والمعلمين الكذبة الذين يقولون ما يريد الناس أن يسمعوه.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تيموثاوس الثانية 4: 1–8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أشخاص في المستقبل</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 xml:space="preserve">وجميع المؤمنين الذين ينتظرون بشغف أن يعود يسوع،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يقول بولس: "أنا أعطيك هذه التعليمات الجادة أمام الله والمسيح يسوع، الذي سيدين كل الأحياء والأموات. "أنا أطلب منك أن تفعل هذا، لأن يسوع سيعود ويحكم ملكًا".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"اكرز برسالة الله. وكن مستعدًا، سواء كان الوقت جيدًا أم سيئًا. صحح أخطاء الناس، ووبخ خطاياهم، وشجّعهم. افعل كل هذا بصبر عظيم وتعليم دقيق".</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واسألوا الشخص الذي يؤدي دور تيموثاوس: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"سيأتي وقت لا يستمع فيه الناس إلى التعليم السليم، أو الحقيقي. وسيجمع الناس العديد من المعلمين الذين يخبرونهم بما يريدون أن يسمعوه. لن يستمع الناس إلى الحق، وسيؤمنون بالأساطير بدلًا من ذلك. لكن يجب أن تحافظ أنت على السيطرة على نفسك في جميع المواقف. وكن مستعدًا للمعاناة. افعل عمل إخبار الناس بالأخبار السارة. وأتمم جميع واجبات خدمتك".</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أشخاص في المستقبل الذين يرفضون الحق: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ويقول بولس: "أما بالنسبة لي، فحياتي تُسكب مثل تقدمة شراب. لقد حان وقت رحيلي. لقد جاهدت الجهاد الحسن، وأتممت السباق، وحفظت الإيمان. والآن ينتظرني إكليل البر، سيعطيه لي الرب، القاضي البار، في ذلك اليوم. وليس لي فقط، بل لجميع الذين اشتاقوا إلى ظهور يسوع مرة أخرى".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المسيح يسوع: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تيموثاوس الثانية 4: 1–8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يظهر لقب </w:t>
      </w:r>
      <w:r>
        <w:rPr>
          <w:b/>
          <w:rtl/>
          <w:cs/>
          <w:lang w:val="ar_AE" w:bidi="ar_AE"/>
        </w:rPr>
        <w:t>المسيح</w:t>
      </w:r>
      <w:r>
        <w:rPr>
          <w:rtl/>
          <w:cs/>
          <w:lang w:val="ar_AE" w:bidi="ar_AE"/>
        </w:rPr>
        <w:t xml:space="preserve"> في بداية هذا المقطع تحت اسم "المسيح يسوع"، الذي سيدين الأحياء والأموات. وتعني كلمة المسيح المسيا، أي المختار من الله. لمزيد من المعلومات عن المسيح، راجعوا "قاموس الكلمات الرئيسية". استخدموا الكلمة نفسها لترجمة لقب المسيح كما استخدمتموها في المقاطع السابقة. </w:t>
      </w:r>
    </w:p>
    <w:p>
      <w:pPr>
        <w:bidi/>
      </w:pPr>
      <w:r>
        <w:rPr>
          <w:rtl/>
          <w:cs/>
          <w:lang w:val="ar_AE" w:bidi="ar_AE"/>
        </w:rPr>
      </w:r>
      <w:r>
        <w:rPr>
          <w:rtl/>
          <w:cs/>
          <w:lang w:val="ar_AE" w:bidi="ar_AE"/>
        </w:rPr>
        <w:t xml:space="preserve">والمسيح </w:t>
      </w:r>
      <w:r>
        <w:rPr>
          <w:b/>
          <w:rtl/>
          <w:cs/>
          <w:lang w:val="ar_AE" w:bidi="ar_AE"/>
        </w:rPr>
        <w:t>سيدين</w:t>
      </w:r>
      <w:r>
        <w:rPr>
          <w:rtl/>
          <w:cs/>
          <w:lang w:val="ar_AE" w:bidi="ar_AE"/>
        </w:rPr>
        <w:t xml:space="preserve">، مما يعني أن لديه السلطان ليبت في ما هو صواب وما هو خطأ. وسيفعل المسيح هذا عندما يعود. لقد علَّمت الكنيسة الأولى أن المسيح لديه سلطان على الجميع، وأنه سيدين الجميع. ستحدث هذه الدينونة قريبًا وبكل تأكيد. ويدعو بولس المسيح أيضًا بلقب "القاضي"، لأنه يقضي بين ما هو صواب وما هو خطأ.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القاضي. كيف يصف الناس في ثقافتكم كلاً من الشخص الذي لديه القوة والسلطة لاتخاذ القرارات النهائية بشأن الصواب والخطأ، والفعل الذي يفعله ذلك الشخص عندما يقرر ما هو صواب وما هو خطأ؟ ولمزيد من المعلومات عن القاضي، ارجعوا إلى قاموس الكلمات الرئيسية. أوقِفوا الاستماع إلى هذا التسجيل الصوتي هنا. </w:t>
      </w:r>
    </w:p>
    <w:p>
      <w:pPr>
        <w:bidi/>
      </w:pPr>
      <w:r>
        <w:rPr>
          <w:rtl/>
          <w:cs/>
          <w:lang w:val="ar_AE" w:bidi="ar_AE"/>
        </w:rPr>
      </w:r>
      <w:r>
        <w:rPr>
          <w:rtl/>
          <w:cs/>
          <w:lang w:val="ar_AE" w:bidi="ar_AE"/>
        </w:rPr>
        <w:t xml:space="preserve">ويُستعلن </w:t>
      </w:r>
      <w:r>
        <w:rPr>
          <w:b/>
          <w:rtl/>
          <w:cs/>
          <w:lang w:val="ar_AE" w:bidi="ar_AE"/>
        </w:rPr>
        <w:t>الملكوت</w:t>
      </w:r>
      <w:r>
        <w:rPr>
          <w:rtl/>
          <w:cs/>
          <w:lang w:val="ar_AE" w:bidi="ar_AE"/>
        </w:rPr>
        <w:t xml:space="preserve"> عندما يأتي المسيح. والملكوت يعني مكانًا يحكم فيه الملك. في هذا المقطع، يشير الملكوت إلى شيئين. أولًا، يعني الخلاص الذي يختبره المؤمنون الآن. ثانيًا، يعني الانتصار الأخير عندما يعود المسيح حاكمًا عالميًا. في هذه الحالة، يشير الملكوت هنا إلى ما يسميه كتَّاب العهد الجديد الآخرون ملكوت الله.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مملكة. لمزيد من المعلومات بخصوص الملكوت، برجاء الرجوع إلى قاموس الكلمات الرئيسية. استخدموا الكلمة نفسها لترجمة «الملكوت» كما استخدمتموها في أسفار الكتاب المقدس الأخرى. أوقِفوا الاستماع إلى هذا التسجيل الصوتي هنا. </w:t>
      </w:r>
    </w:p>
    <w:p>
      <w:pPr>
        <w:bidi/>
      </w:pPr>
      <w:r>
        <w:rPr>
          <w:rtl/>
          <w:cs/>
          <w:lang w:val="ar_AE" w:bidi="ar_AE"/>
        </w:rPr>
      </w:r>
      <w:r>
        <w:rPr>
          <w:rtl/>
          <w:cs/>
          <w:lang w:val="ar_AE" w:bidi="ar_AE"/>
        </w:rPr>
        <w:t xml:space="preserve">يطلب بولس من تيموثاوس أن يكرز </w:t>
      </w:r>
      <w:r>
        <w:rPr>
          <w:b/>
          <w:rtl/>
          <w:cs/>
          <w:lang w:val="ar_AE" w:bidi="ar_AE"/>
        </w:rPr>
        <w:t>بالكلمة</w:t>
      </w:r>
      <w:r>
        <w:rPr>
          <w:rtl/>
          <w:cs/>
          <w:lang w:val="ar_AE" w:bidi="ar_AE"/>
        </w:rPr>
        <w:t xml:space="preserve">، وهو ما يعني في هذه الحالة أنه يجب عليه أن يكرز بالأخبار السارة عن يسوع. استخدموا الكلمة أو العبارة نفسها التي استخدمتموها في المقاطع السابقة للدلالة على "الكلمة"، وراجعوا قاموس الكلمات الرئيسية لمزيد من المعلومات عن الكلمة. </w:t>
      </w:r>
    </w:p>
    <w:p>
      <w:pPr>
        <w:bidi/>
      </w:pPr>
      <w:r>
        <w:rPr>
          <w:rtl/>
          <w:cs/>
          <w:lang w:val="ar_AE" w:bidi="ar_AE"/>
        </w:rPr>
      </w:r>
      <w:r>
        <w:rPr>
          <w:rtl/>
          <w:cs/>
          <w:lang w:val="ar_AE" w:bidi="ar_AE"/>
        </w:rPr>
        <w:t xml:space="preserve">ويجب على تيموثاوس أن </w:t>
      </w:r>
      <w:r>
        <w:rPr>
          <w:b/>
          <w:rtl/>
          <w:cs/>
          <w:lang w:val="ar_AE" w:bidi="ar_AE"/>
        </w:rPr>
        <w:t>يصحح</w:t>
      </w:r>
      <w:r>
        <w:rPr>
          <w:rtl/>
          <w:cs/>
          <w:lang w:val="ar_AE" w:bidi="ar_AE"/>
        </w:rPr>
        <w:t xml:space="preserve"> الأشخاص الذين يخطئون. عندما يصحح شخص ما أخطاء، فإنه يكشف الخطية ويجعل الناس يفهمون أخطاءهم. هذه هي الخطوة الأولى في مساعدة شخص ما على العودة إلى الحق. </w:t>
      </w:r>
    </w:p>
    <w:p>
      <w:pPr>
        <w:bidi/>
      </w:pPr>
      <w:r>
        <w:rPr>
          <w:rtl/>
          <w:cs/>
          <w:lang w:val="ar_AE" w:bidi="ar_AE"/>
        </w:rPr>
      </w:r>
      <w:r>
        <w:rPr>
          <w:rtl/>
          <w:cs/>
          <w:lang w:val="ar_AE" w:bidi="ar_AE"/>
        </w:rPr>
        <w:t xml:space="preserve">يجب على تيموثاوس أن </w:t>
      </w:r>
      <w:r>
        <w:rPr>
          <w:b/>
          <w:rtl/>
          <w:cs/>
          <w:lang w:val="ar_AE" w:bidi="ar_AE"/>
        </w:rPr>
        <w:t>يوبخ</w:t>
      </w:r>
      <w:r>
        <w:rPr>
          <w:rtl/>
          <w:cs/>
          <w:lang w:val="ar_AE" w:bidi="ar_AE"/>
        </w:rPr>
        <w:t xml:space="preserve"> الخطية. وهذا يعني تحدي خطأ شخص ما بوضوح وعلانية. في الكنيسة الأولى، كان الناس يوبخون أساسًا الأعضاء الذين أخطأوا وكانوا بحاجة إلى التصحيح. ويصف هذا المصطلح تهمة أو اتهاما رسميًا. </w:t>
      </w:r>
    </w:p>
    <w:p>
      <w:pPr>
        <w:bidi/>
      </w:pPr>
      <w:r>
        <w:rPr>
          <w:rtl/>
          <w:cs/>
          <w:lang w:val="ar_AE" w:bidi="ar_AE"/>
        </w:rPr>
      </w:r>
      <w:r>
        <w:rPr>
          <w:rtl/>
          <w:cs/>
          <w:lang w:val="ar_AE" w:bidi="ar_AE"/>
        </w:rPr>
        <w:t xml:space="preserve">يجب على تيموثاوس أن </w:t>
      </w:r>
      <w:r>
        <w:rPr>
          <w:b/>
          <w:rtl/>
          <w:cs/>
          <w:lang w:val="ar_AE" w:bidi="ar_AE"/>
        </w:rPr>
        <w:t>يشجّع</w:t>
      </w:r>
      <w:r>
        <w:rPr>
          <w:rtl/>
          <w:cs/>
          <w:lang w:val="ar_AE" w:bidi="ar_AE"/>
        </w:rPr>
        <w:t xml:space="preserve"> المؤمنين. تشمل الكلمة اليونانية التعليم، وإعطاء الرجاء، وحث الناس على العيش بصلاح. يستخدم بولس هذا المصطلح في جميع رسائله ليصف نوع التعليم الذي يساعد المؤمنين على أن يتقووا في إيمانهم.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تصحيح</w:t>
      </w:r>
      <w:r>
        <w:rPr>
          <w:rtl/>
          <w:cs/>
          <w:lang w:val="ar_AE" w:bidi="ar_AE"/>
        </w:rPr>
        <w:t xml:space="preserve"> </w:t>
      </w:r>
      <w:r>
        <w:rPr>
          <w:b/>
          <w:rtl/>
          <w:cs/>
          <w:lang w:val="ar_AE" w:bidi="ar_AE"/>
        </w:rPr>
        <w:t>وتوبيخ</w:t>
      </w:r>
      <w:r>
        <w:rPr>
          <w:rtl/>
          <w:cs/>
          <w:lang w:val="ar_AE" w:bidi="ar_AE"/>
        </w:rPr>
        <w:t xml:space="preserve"> </w:t>
      </w:r>
      <w:r>
        <w:rPr>
          <w:b/>
          <w:rtl/>
          <w:cs/>
          <w:lang w:val="ar_AE" w:bidi="ar_AE"/>
        </w:rPr>
        <w:t>وتشجيع</w:t>
      </w:r>
      <w:r>
        <w:rPr>
          <w:rtl/>
          <w:cs/>
          <w:lang w:val="ar_AE" w:bidi="ar_AE"/>
        </w:rPr>
        <w:t xml:space="preserve">. كيف يساعد الناس في ثقافتكم الآخرين على إدراك أخطائهم وتصحيحها؟ ما الكلمات التي تُظهر الفرق بين الإشارة إلى الخطأ، وتحدي السلوك الخاطئ، وإعطاء الرجاء؟ أوقِفوا الاستماع إلى هذا التسجيل الصوتي هنا. </w:t>
      </w:r>
    </w:p>
    <w:p>
      <w:pPr>
        <w:bidi/>
      </w:pPr>
      <w:r>
        <w:rPr>
          <w:rtl/>
          <w:cs/>
          <w:lang w:val="ar_AE" w:bidi="ar_AE"/>
        </w:rPr>
      </w:r>
      <w:r>
        <w:rPr>
          <w:rtl/>
          <w:cs/>
          <w:lang w:val="ar_AE" w:bidi="ar_AE"/>
        </w:rPr>
        <w:t xml:space="preserve">يقول بولس إنه يومًا ما لن يصدق الناس </w:t>
      </w:r>
      <w:r>
        <w:rPr>
          <w:b/>
          <w:rtl/>
          <w:cs/>
          <w:lang w:val="ar_AE" w:bidi="ar_AE"/>
        </w:rPr>
        <w:t>العقيدة</w:t>
      </w:r>
      <w:r>
        <w:rPr>
          <w:rtl/>
          <w:cs/>
          <w:lang w:val="ar_AE" w:bidi="ar_AE"/>
        </w:rPr>
        <w:t xml:space="preserve"> السليمة، أو الحقيقية. والعقيدة هي تعليم يُظهر للمؤمنين كيف يعيشون حياة روحية سليمة. لقد علَّم الرُسل مثل بولس العقيدة. سيرفض الناس هذا التعليم أو العقيدة لأنهم يريدون أن يسمعوا رسائل مختلفة تُرضيهم. سيبحث هؤلاء الناس عن العديد من المعلمين الذين يقولون ما يحب هؤلاء الناس أن يسمعوه. سيترك هؤلاء الناس الحق ويصدقون القصص المختلقة بدلًا من ذلك.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العقيدة. كيف يصف الناس في ثقافتكم التعاليم التي تعطي الصحة الروحية؟ ما الكلمات التي تُظهر الفرق بين التعاليم الحقة والتعاليم الكاذبة التي تجعل الناس يشعرون بالرضا فقط؟ ولمزيد من المعلومات عن العقيدة، راجعوا "قاموس الكلمات الرئيسية". استخدموا الكلمة نفسها لترجمة «العقيدة» كما استخدمتموها في أسفار الكتاب المقدس الأخرى. أوقِفوا الاستماع إلى هذا التسجيل الصوتي هنا. </w:t>
      </w:r>
    </w:p>
    <w:p>
      <w:pPr>
        <w:bidi/>
      </w:pPr>
      <w:r>
        <w:rPr>
          <w:rtl/>
          <w:cs/>
          <w:lang w:val="ar_AE" w:bidi="ar_AE"/>
        </w:rPr>
      </w:r>
      <w:r>
        <w:rPr>
          <w:rtl/>
          <w:cs/>
          <w:lang w:val="ar_AE" w:bidi="ar_AE"/>
        </w:rPr>
        <w:t xml:space="preserve">وفي الأيام الأخيرة، سيرتدون عن الإيمان بالحق، لكنهم سيصدقون </w:t>
      </w:r>
      <w:r>
        <w:rPr>
          <w:b/>
          <w:rtl/>
          <w:cs/>
          <w:lang w:val="ar_AE" w:bidi="ar_AE"/>
        </w:rPr>
        <w:t>الأساطير</w:t>
      </w:r>
      <w:r>
        <w:rPr>
          <w:rtl/>
          <w:cs/>
          <w:lang w:val="ar_AE" w:bidi="ar_AE"/>
        </w:rPr>
        <w:t xml:space="preserve"> أو القصص الباطلة. أحيانًا تحاول هذه القصص الكاذبة تفسير أسباب سير الأمور. لكن الأساطير ليست صحيحة. </w:t>
      </w:r>
    </w:p>
    <w:p>
      <w:pPr>
        <w:bidi/>
      </w:pPr>
      <w:r>
        <w:rPr>
          <w:rtl/>
          <w:cs/>
          <w:lang w:val="ar_AE" w:bidi="ar_AE"/>
        </w:rPr>
      </w:r>
      <w:r>
        <w:rPr>
          <w:rtl/>
          <w:cs/>
          <w:lang w:val="ar_AE" w:bidi="ar_AE"/>
        </w:rPr>
        <w:t xml:space="preserve">توقَّفوا هنا وناقشوا معًا الكلمات أو التعبيرات التي ستستخدمونها لوصف الأساطير، أو القصص الكاذبة. كيف ستظهرون أن هذه الأساطير هي نقيض الحق؟ أوقِفوا الاستماع إلى هذا التسجيل الصوتي هنا. </w:t>
      </w:r>
    </w:p>
    <w:p>
      <w:pPr>
        <w:bidi/>
      </w:pPr>
      <w:r>
        <w:rPr>
          <w:rtl/>
          <w:cs/>
          <w:lang w:val="ar_AE" w:bidi="ar_AE"/>
        </w:rPr>
      </w:r>
      <w:r>
        <w:rPr>
          <w:rtl/>
          <w:cs/>
          <w:lang w:val="ar_AE" w:bidi="ar_AE"/>
        </w:rPr>
        <w:t xml:space="preserve">سيواجه تيموثاوس </w:t>
      </w:r>
      <w:r>
        <w:rPr>
          <w:b/>
          <w:rtl/>
          <w:cs/>
          <w:lang w:val="ar_AE" w:bidi="ar_AE"/>
        </w:rPr>
        <w:t>مشقات</w:t>
      </w:r>
      <w:r>
        <w:rPr>
          <w:rtl/>
          <w:cs/>
          <w:lang w:val="ar_AE" w:bidi="ar_AE"/>
        </w:rPr>
        <w:t xml:space="preserve"> في خدمته. يصف هذا المصطلح الألم من أجل الإنجيل. يستخدم بولس الكلمة نفسها لوصف تألم بولس نفسه من أجل المسيح. يُظهر هذا المصطلح أن اتباع يسوع غالبًا ما ينطوي على الصعوبات والمقاومة. </w:t>
      </w:r>
    </w:p>
    <w:p>
      <w:pPr>
        <w:bidi/>
      </w:pPr>
      <w:r>
        <w:rPr>
          <w:rtl/>
          <w:cs/>
          <w:lang w:val="ar_AE" w:bidi="ar_AE"/>
        </w:rPr>
      </w:r>
      <w:r>
        <w:rPr>
          <w:rtl/>
          <w:cs/>
          <w:lang w:val="ar_AE" w:bidi="ar_AE"/>
        </w:rPr>
        <w:t xml:space="preserve">توقَّفوا هنا وناقشوا معًا الكلمات أو العبارات التي يمكنكم استخدامها في لغتكم لوصف أفكار التألم من خلال المصاعب. كيف تصفون مواجهة الصعوبات بسبب ما تؤمنون به؟ أوقِفوا الاستماع إلى هذا التسجيل الصوتي هنا. </w:t>
      </w:r>
    </w:p>
    <w:p>
      <w:pPr>
        <w:bidi/>
      </w:pPr>
      <w:r>
        <w:rPr>
          <w:rtl/>
          <w:cs/>
          <w:lang w:val="ar_AE" w:bidi="ar_AE"/>
        </w:rPr>
      </w:r>
      <w:r>
        <w:rPr>
          <w:rtl/>
          <w:cs/>
          <w:lang w:val="ar_AE" w:bidi="ar_AE"/>
        </w:rPr>
        <w:t xml:space="preserve">يجب على تيموثاوس أن يقوم بعمل </w:t>
      </w:r>
      <w:r>
        <w:rPr>
          <w:b/>
          <w:rtl/>
          <w:cs/>
          <w:lang w:val="ar_AE" w:bidi="ar_AE"/>
        </w:rPr>
        <w:t>المبشر</w:t>
      </w:r>
      <w:r>
        <w:rPr>
          <w:rtl/>
          <w:cs/>
          <w:lang w:val="ar_AE" w:bidi="ar_AE"/>
        </w:rPr>
        <w:t xml:space="preserve">. والمبشِّر هو شخص يُعلن الأخبار السارة عن يسوع. المبشر هو شخص يسافر إلى أماكن مختلفة ليخبر الناس عن يسوع. في الكنيسة الأولى، عمل المبشرون إلى جانب الرُسل، لكن دورهم كان مختلفًا. اشتمل عمل الرسول كلاً من مشاركة الرسالة مع الناس خارج الكنيسة، وتعليم الناس داخل الكنيسة.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كلمة "مُبشِّر". ولمزيد من المعلومات عن مُبشِّر، راجعوا قاموس الكلمات الرئيسية. إذا كنتم قد ترجمتم بالفعل فكرة المبشر في سِفر آخر من الكتاب المقدس، فاستخدموا لغةً مشابهة هنا. أوقِفوا الاستماع إلى هذا التسجيل الصوتي هنا. </w:t>
      </w:r>
    </w:p>
    <w:p>
      <w:pPr>
        <w:bidi/>
      </w:pPr>
      <w:r>
        <w:rPr>
          <w:rtl/>
          <w:cs/>
          <w:lang w:val="ar_AE" w:bidi="ar_AE"/>
        </w:rPr>
      </w:r>
      <w:r>
        <w:rPr>
          <w:rtl/>
          <w:cs/>
          <w:lang w:val="ar_AE" w:bidi="ar_AE"/>
        </w:rPr>
        <w:t xml:space="preserve">يقول بولس إن الله يسكب حياته مثل </w:t>
      </w:r>
      <w:r>
        <w:rPr>
          <w:b/>
          <w:rtl/>
          <w:cs/>
          <w:lang w:val="ar_AE" w:bidi="ar_AE"/>
        </w:rPr>
        <w:t>تقدمة السكيب</w:t>
      </w:r>
      <w:r>
        <w:rPr>
          <w:rtl/>
          <w:cs/>
          <w:lang w:val="ar_AE" w:bidi="ar_AE"/>
        </w:rPr>
        <w:t xml:space="preserve">. كان الشعب اليهودي يقدّم تقدمات الخمر في الهيكل مع ذبائحهم الأخرى لإكمال ذبائحهم. </w:t>
      </w:r>
    </w:p>
    <w:p>
      <w:pPr>
        <w:bidi/>
      </w:pPr>
      <w:r>
        <w:rPr>
          <w:rtl/>
          <w:cs/>
          <w:lang w:val="ar_AE" w:bidi="ar_AE"/>
        </w:rPr>
      </w:r>
      <w:r>
        <w:rPr>
          <w:rtl/>
          <w:cs/>
          <w:lang w:val="ar_AE" w:bidi="ar_AE"/>
        </w:rPr>
        <w:t xml:space="preserve">توقَّفوا هنا وناقشوا معًا كيف ستصفون تقدمة السكيب. وراجعوا قاموس الكلمات الرئيسية لمزيد من المعلومات عن تقدمة السكيب. أوقِفوا الاستماع إلى هذا التسجيل الصوتي هنا. </w:t>
      </w:r>
    </w:p>
    <w:p>
      <w:pPr>
        <w:bidi/>
      </w:pPr>
      <w:r>
        <w:rPr>
          <w:rtl/>
          <w:cs/>
          <w:lang w:val="ar_AE" w:bidi="ar_AE"/>
        </w:rPr>
      </w:r>
      <w:r>
        <w:rPr>
          <w:b/>
          <w:rtl/>
          <w:cs/>
          <w:lang w:val="ar_AE" w:bidi="ar_AE"/>
        </w:rPr>
        <w:t>والإيمان</w:t>
      </w:r>
      <w:r>
        <w:rPr>
          <w:rtl/>
          <w:cs/>
          <w:lang w:val="ar_AE" w:bidi="ar_AE"/>
        </w:rPr>
        <w:t xml:space="preserve"> يعني الثقة التامة بالله. يشمل الإيمان تصديق يسوع المسيح واتباع تعاليمه. يُظهر المؤمنون هذا الإيمان من خلال معتقداتهم وأفعالهم معًا. ولمزيد من المعلومات عن الإيمان، راجعوا قاموس الكلمات الرئيسية. استخدموا الكلمة ذاتها التي استخدمتموها في المقاطع السابقة للإشارة إلى الإيمان. </w:t>
      </w:r>
    </w:p>
    <w:p>
      <w:pPr>
        <w:bidi/>
      </w:pPr>
      <w:r>
        <w:rPr>
          <w:rtl/>
          <w:cs/>
          <w:lang w:val="ar_AE" w:bidi="ar_AE"/>
        </w:rPr>
      </w:r>
      <w:r>
        <w:rPr>
          <w:rtl/>
          <w:cs/>
          <w:lang w:val="ar_AE" w:bidi="ar_AE"/>
        </w:rPr>
        <w:t xml:space="preserve">يذكر بولس أن </w:t>
      </w:r>
      <w:r>
        <w:rPr>
          <w:b/>
          <w:rtl/>
          <w:cs/>
          <w:lang w:val="ar_AE" w:bidi="ar_AE"/>
        </w:rPr>
        <w:t>الرب</w:t>
      </w:r>
      <w:r>
        <w:rPr>
          <w:rtl/>
          <w:cs/>
          <w:lang w:val="ar_AE" w:bidi="ar_AE"/>
        </w:rPr>
        <w:t xml:space="preserve"> الديان العادل سيعطيه إكليل البر، لأن الرب </w:t>
      </w:r>
      <w:r>
        <w:rPr>
          <w:b/>
          <w:rtl/>
          <w:cs/>
          <w:lang w:val="ar_AE" w:bidi="ar_AE"/>
        </w:rPr>
        <w:t>بار</w:t>
      </w:r>
      <w:r>
        <w:rPr>
          <w:rtl/>
          <w:cs/>
          <w:lang w:val="ar_AE" w:bidi="ar_AE"/>
        </w:rPr>
        <w:t>، أو صالح، وعلاقة بولس به علاقة جيدة. لذلك، فإن بولس بار. لمزيد من المعلومات عن البرّ والرب، راجعوا قاموس الكلمات الرئيسية. استخدموا الكلمات أو العبارات نفسها التي استخدمتموها في المقاطع السابقة للإشارة إلى البر والرب.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الثانية 4:9–22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تيموثاوس الثانية 4: 9- 22 واحفظوا هذا المقطع في قلوبكم. </w:t>
      </w:r>
    </w:p>
    <w:p>
      <w:pPr>
        <w:bidi/>
      </w:pPr>
      <w:r>
        <w:rPr>
          <w:rtl/>
          <w:cs/>
          <w:lang w:val="ar_AE" w:bidi="ar_AE"/>
        </w:rPr>
      </w:r>
      <w:r>
        <w:rPr>
          <w:rtl/>
          <w:cs/>
          <w:lang w:val="ar_AE" w:bidi="ar_AE"/>
        </w:rPr>
        <w:t xml:space="preserve">استمعوا إلى النسخة الصوتية من رسالة تيموثاوس الثانية 4: 9- 22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تيموثاوس الثانية 4: 9–22 من 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هذا الجزء الأخير من الرسالة، يقدِّم بولس معلومات عن أعضاء فريقه وتنقُّلاتهم. كما يشارك بولس بعض التفاصيل عن محاكمته الأخيرة في روما.</w:t>
      </w:r>
    </w:p>
    <w:p>
      <w:pPr>
        <w:bidi/>
      </w:pPr>
      <w:r>
        <w:rPr>
          <w:rtl/>
          <w:cs/>
          <w:lang w:val="ar_AE" w:bidi="ar_AE"/>
        </w:rPr>
      </w:r>
      <w:r>
        <w:rPr>
          <w:rtl/>
          <w:cs/>
          <w:lang w:val="ar_AE" w:bidi="ar_AE"/>
        </w:rPr>
        <w:t>يطلب بولس من تيموثاوس أن يأتي سريعًا ليراه في روما. ويحتاج بولس إلى مجيء تيموثاوس لأن كثيرين من أعضاء فريق بولس قد غادروا. فقد ترك ديماس بولس. وكان ديماس يرغب في حياة مريحة، لذلك ذهب إلى تسالونيكي. أما كِرِيسْكِيسَ وتيطس فلم يتخليا عن بولس، بل ذهبا للخدمة في أماكن أخرى. يقود كِرِيسْكِيس الخدمة في غلاطية، وهي منطقة تقع في ما نسمِّيه اليوم وسط تركيا. ويقود تيطس الخدمة في دلماطية، على ساحل البحر الأدرياتيكي، في ما نسمِّيه اليوم كرواتيا. وقد خدم تيطس مع بولس لسنوات كثيرة، وكان أحد أكثر شركاء بولس في الخدمة موضعًا لثقته. وقبل أن يذهب تيطس إلى دلماطية، ساعد بولس في خدمة الكنائس في كورنثوس، كما خدم قائدًا في كريت.</w:t>
      </w:r>
    </w:p>
    <w:p>
      <w:pPr>
        <w:bidi/>
      </w:pPr>
      <w:r>
        <w:rPr>
          <w:rtl/>
          <w:cs/>
          <w:lang w:val="ar_AE" w:bidi="ar_AE"/>
        </w:rPr>
      </w:r>
      <w:r>
        <w:rPr>
          <w:rtl/>
          <w:cs/>
          <w:lang w:val="ar_AE" w:bidi="ar_AE"/>
        </w:rPr>
        <w:t xml:space="preserve">أوقِفوا الاستماع هنا، وانظروا إلى خريطة لمنطقة البحر المتوسط تُظهر روما، حيث يوجد بولس، وأفسس، حيث يوجد تيموثاوس، وتسالونيكي، وغلاطية، ودلماطية، وترواس، حيث يحتاج تيموثاوس إلى التوقُّف في طريقه إلى روما. أوقِفوا الاستماع إلى هذا التسجيل الصوتي هنا. </w:t>
      </w:r>
    </w:p>
    <w:p>
      <w:pPr>
        <w:bidi/>
      </w:pPr>
      <w:r>
        <w:rPr>
          <w:rtl/>
          <w:cs/>
          <w:lang w:val="ar_AE" w:bidi="ar_AE"/>
        </w:rPr>
      </w:r>
      <w:r>
        <w:rPr>
          <w:rtl/>
          <w:cs/>
          <w:lang w:val="ar_AE" w:bidi="ar_AE"/>
        </w:rPr>
        <w:t>يبقى لوقا مع بولس في روما. وقد أصبح لوقا واحدًا من أقرب أصدقاء بولس وزملائه في الخدمة منذ سنوات كثيرة. وكان لوقا يعمل طبيبًا، وقد سافر مع بولس في كثير من رحلاته التبشيرية. وعندما تعرَّض بولس لحوادث غرق السفن وأعمال الشغب والسجن، بقي لوقا إلى جانب بولس. والآن، في روما، يواصل لوقا مساندة بولس في هذا الوقت الصعب.</w:t>
      </w:r>
    </w:p>
    <w:p>
      <w:pPr>
        <w:bidi/>
      </w:pPr>
      <w:r>
        <w:rPr>
          <w:rtl/>
          <w:cs/>
          <w:lang w:val="ar_AE" w:bidi="ar_AE"/>
        </w:rPr>
      </w:r>
      <w:r>
        <w:rPr>
          <w:rtl/>
          <w:cs/>
          <w:lang w:val="ar_AE" w:bidi="ar_AE"/>
        </w:rPr>
        <w:t xml:space="preserve">أوقِفوا الاستماع هنا، وناقشوا هذا السؤال كمجموعة: ما بعض الطرق التي قد يختار بها الناس اليوم وسائل الراحة في هذا العالم بدلًا من خدمة الله؟ أوقِفوا الاستماع إلى هذا التسجيل الصوتي هنا. </w:t>
      </w:r>
    </w:p>
    <w:p>
      <w:pPr>
        <w:bidi/>
      </w:pPr>
      <w:r>
        <w:rPr>
          <w:rtl/>
          <w:cs/>
          <w:lang w:val="ar_AE" w:bidi="ar_AE"/>
        </w:rPr>
      </w:r>
      <w:r>
        <w:rPr>
          <w:rtl/>
          <w:cs/>
          <w:lang w:val="ar_AE" w:bidi="ar_AE"/>
        </w:rPr>
        <w:t>يريد بولس من تيموثاوس أن يصطحب مرقس معه. فسوف يكون مرقس نافعًا لبولس في خدمته. وكان مرقس قد ترك فريق بولس في وقت سابق من خدمتهم. وفي ذلك الوقت، تسبب رحيل مرقس في خلاف بين بولس وبرنابا. لكن مع مرور الوقت، أثبت مرقس أنه أمين، والآن يثق بولس بمرقس ويعتبره خادمًا ذا قيمة. يخدم تيموثاوس حاليًا في أفسس، ويخبر بولس تيموثاوس أن تيخيكس قد ذهب إلى أفسس أيضًا. ومن رسائل بولس الأخرى، نعرف أن تيخيكس كان كثيرًا ما يحمل رسائل بولس إلى الكنائس. وربما كان تيخيكس قد حمل هذه الرسالة إلى تيموثاوس، أو ربما سافر تيخيكس إلى أفسس بصورة منفصلة ليساعد الكنيسة هناك.</w:t>
      </w:r>
    </w:p>
    <w:p>
      <w:pPr>
        <w:bidi/>
      </w:pPr>
      <w:r>
        <w:rPr>
          <w:rtl/>
          <w:cs/>
          <w:lang w:val="ar_AE" w:bidi="ar_AE"/>
        </w:rPr>
      </w:r>
      <w:r>
        <w:rPr>
          <w:rtl/>
          <w:cs/>
          <w:lang w:val="ar_AE" w:bidi="ar_AE"/>
        </w:rPr>
        <w:t>يطلب بولس من تيموثاوس أن يتوقَّف في مكان معيَّن في طريقه إلى روما. فسوف يمر تيموثاوس بمدينة ترواس الساحلية. وكان بولس قد بشَّر في ترواس عدة مرات من قبل. وقد استقبل مسيحي أممي اسمه كاربس بولس في بيته خلال إحدى هذه الزيارات. واختار بولس أن يترك بعض مقتنياته المهمة عند كاربس. ويحتاج بولس إلى ردائه الخارجي الثقيل الموجود عند كاربس. وكان المسافرون يعتمدون على هذه الأردية لحمايتهم من برودة الشتاء القارص. وكان العمال المهرة يصنعون هذه الأردية من شعر الماعز السميك أو من الصوف. وكان المسافر مثل بولس يستخدم الرداء معطفًا في الأيام الباردة وغطاءً في الليل. ولم يكن معظم الناس يستطيعون شراء أكثر من رداء واحد من هذه الأردية الغالية الثمن.</w:t>
      </w:r>
    </w:p>
    <w:p>
      <w:pPr>
        <w:bidi/>
      </w:pPr>
      <w:r>
        <w:rPr>
          <w:rtl/>
          <w:cs/>
          <w:lang w:val="ar_AE" w:bidi="ar_AE"/>
        </w:rPr>
      </w:r>
      <w:r>
        <w:rPr>
          <w:rtl/>
          <w:cs/>
          <w:lang w:val="ar_AE" w:bidi="ar_AE"/>
        </w:rPr>
        <w:t>كما يطلب بولس من تيموثاوس أن يحضر معه أدوات بولس للكتابة. يريد بولس لفائف البردي والدفاتر المصنوعة من جلود الحيوانات. وكان الكتّاب في ذلك الوقت يستخدمون لفائف البردي للوثائق الأطول. أما الكتابات الأقصر والملاحظات الشخصية، فكان الكتّاب يفضِّلون لها الدفاتر المصنوعة من الجلد. ومن المحتمل أن هذه المواد كانت تحتوي على أجزاء من الكتاب المقدس، ووثائق مسيحية مبكرة، وبعض كتابات بولس نفسه. كان بولس يحب دراسة الكتاب المقدس، ولذلك أراد أن تكون هذه المواد الثمينة معه حتى وهو في السجن.</w:t>
      </w:r>
    </w:p>
    <w:p>
      <w:pPr>
        <w:bidi/>
      </w:pPr>
      <w:r>
        <w:rPr>
          <w:rtl/>
          <w:cs/>
          <w:lang w:val="ar_AE" w:bidi="ar_AE"/>
        </w:rPr>
      </w:r>
      <w:r>
        <w:rPr>
          <w:rtl/>
          <w:cs/>
          <w:lang w:val="ar_AE" w:bidi="ar_AE"/>
        </w:rPr>
        <w:t xml:space="preserve">أوقِفوا الاستماع هنا، وانظروا كمجموعة إلى صور للفائف، ورقوق، ورداء. أوقِفوا الاستماع إلى هذا التسجيل الصوتي هنا. </w:t>
      </w:r>
    </w:p>
    <w:p>
      <w:pPr>
        <w:bidi/>
      </w:pPr>
      <w:r>
        <w:rPr>
          <w:rtl/>
          <w:cs/>
          <w:lang w:val="ar_AE" w:bidi="ar_AE"/>
        </w:rPr>
      </w:r>
      <w:r>
        <w:rPr>
          <w:rtl/>
          <w:cs/>
          <w:lang w:val="ar_AE" w:bidi="ar_AE"/>
        </w:rPr>
        <w:t xml:space="preserve">أوقِفوا الاستماع هنا، وناقشوا هذا السؤال كمجموعة: فكِّروا في الأشياء التي طلب بولس إحضارها. ماذا تخبرنا هذه الطلبات عن ظروف بولس في السجن؟ أوقِفوا الاستماع إلى هذا التسجيل الصوتي هنا. </w:t>
      </w:r>
    </w:p>
    <w:p>
      <w:pPr>
        <w:bidi/>
      </w:pPr>
      <w:r>
        <w:rPr>
          <w:rtl/>
          <w:cs/>
          <w:lang w:val="ar_AE" w:bidi="ar_AE"/>
        </w:rPr>
      </w:r>
      <w:r>
        <w:rPr>
          <w:rtl/>
          <w:cs/>
          <w:lang w:val="ar_AE" w:bidi="ar_AE"/>
        </w:rPr>
        <w:t>يحذِّر بولس تيموثاوس من إسكندر العامل في المعادن. وربما يكون إسكندر هذا هو إسكندر نفسه الذي سبَّب مشكلات في أفسس من قبل. وكانت هناك مجموعة من العاملين في المعادن تعمل في ترواس في ذلك الوقت، وربما كان بولس يعتقد أن إسكندر موجود الآن في ترواس. يقول بولس إن إسكندر قد ألحق به أذى شديدًا. ولا يوضِّح النص ما الذي فعله إسكندر. ويرى بعض العلماء أن إسكندر ربما قدَّم اتهامات كاذبة ضد بولس إلى المسؤولين الرومان، مما أدى إلى اعتقال بولس.</w:t>
      </w:r>
    </w:p>
    <w:p>
      <w:pPr>
        <w:bidi/>
      </w:pPr>
      <w:r>
        <w:rPr>
          <w:rtl/>
          <w:cs/>
          <w:lang w:val="ar_AE" w:bidi="ar_AE"/>
        </w:rPr>
      </w:r>
      <w:r>
        <w:rPr>
          <w:rtl/>
          <w:cs/>
          <w:lang w:val="ar_AE" w:bidi="ar_AE"/>
        </w:rPr>
        <w:t>يعلن بولس أن الرب سيجازي إسكندر بحسب ما فعله. وكانت الأسفار المقدسة اليهودية والمعلِّمون اليهود قد علَّموا شعبهم أن يثقوا بالله ليحاسب الذين يؤذونهم بهذه الطريقة. وعندما يقول بولس «الرب»، فهو يقصد يسوع المسيح. ويحذِّر بولس تيموثاوس من إسكندر النَّحَّاس. ويوضِّح بولس أن إسكندر يقاوم بشدة رسالتهم عن يسوع.</w:t>
      </w:r>
    </w:p>
    <w:p>
      <w:pPr>
        <w:bidi/>
      </w:pPr>
      <w:r>
        <w:rPr>
          <w:rtl/>
          <w:cs/>
          <w:lang w:val="ar_AE" w:bidi="ar_AE"/>
        </w:rPr>
      </w:r>
      <w:r>
        <w:rPr>
          <w:rtl/>
          <w:cs/>
          <w:lang w:val="ar_AE" w:bidi="ar_AE"/>
        </w:rPr>
        <w:t>بعد أن يطلب بولس من تيموثاوس أن يحضر له بعض الأشياء، يخبر بولس تيموثاوس عن جلسته الأولى أمام محكمة رومانية. وكانت المحكمة تعقد عادةً هذا النوع من الجلسات الأولية لتقرير ما إذا كانت هناك أدلة كافية لإجراء محاكمة كاملة. وكان المؤيدون يقفون عادةً إلى جانب الشخص المتهم ليقدِّموا شهادةً له ودعمًا معنويًا. لكن بولس وقف وحيدًا تمامًا في ذلك اليوم. فكل مَن كان يستطيع الدفاع عن بولس قد تخلَّى عنه. ومع أن هذا التخلِّي سبَّب لبولس ألمًا شديدًا، فإنه تجاوب معه بالنعمة. ويصلِّي بولس أن الله لا يحسب هذا التخلِّي على الذين تركوه. وقد بقي يسوع المسيح إلى جانب بولس، حتى عندما لم يسانده أحد آخر.</w:t>
      </w:r>
    </w:p>
    <w:p>
      <w:pPr>
        <w:bidi/>
      </w:pPr>
      <w:r>
        <w:rPr>
          <w:rtl/>
          <w:cs/>
          <w:lang w:val="ar_AE" w:bidi="ar_AE"/>
        </w:rPr>
      </w:r>
      <w:r>
        <w:rPr>
          <w:rtl/>
          <w:cs/>
          <w:lang w:val="ar_AE" w:bidi="ar_AE"/>
        </w:rPr>
        <w:t xml:space="preserve">أوقِفوا الاستماع هنا، وناقشوا هذا السؤال كمجموعة: لماذا تعتقدون أن أحدًا لم يأتِ لمساندة بولس أثناء محاكمته؟ عندما تخلَّى الجميع عن بولس أثناء محاكمته، ركَّز بولس على أن يسوع المسيح وقف معه ومنحه القوة. ماذا يكشف رد بولس عن شخصيته؟ أوقِفوا الاستماع إلى هذا التسجيل الصوتي هنا. </w:t>
      </w:r>
    </w:p>
    <w:p>
      <w:pPr>
        <w:bidi/>
      </w:pPr>
      <w:r>
        <w:rPr>
          <w:rtl/>
          <w:cs/>
          <w:lang w:val="ar_AE" w:bidi="ar_AE"/>
        </w:rPr>
      </w:r>
      <w:r>
        <w:rPr>
          <w:rtl/>
          <w:cs/>
          <w:lang w:val="ar_AE" w:bidi="ar_AE"/>
        </w:rPr>
        <w:t>لأن الرب ساعد بولس، استطاع بولس أن يعلن رسالته إعلانًا كاملًا. ويرى بولس أن هذا يمثِّل إتمام رسالته إلى الأمم، أي إلى غير اليهود. وكانت روما مركز العالم الأممي لأنها كانت عاصمة الإمبراطورية الرومانية. ومن خلال الكرازة في روما، يرى بولس أنه قد أوصل الإنجيل إلى جميع الأمم.</w:t>
      </w:r>
    </w:p>
    <w:p>
      <w:pPr>
        <w:bidi/>
      </w:pPr>
      <w:r>
        <w:rPr>
          <w:rtl/>
          <w:cs/>
          <w:lang w:val="ar_AE" w:bidi="ar_AE"/>
        </w:rPr>
      </w:r>
      <w:r>
        <w:rPr>
          <w:rtl/>
          <w:cs/>
          <w:lang w:val="ar_AE" w:bidi="ar_AE"/>
        </w:rPr>
        <w:t>يقول بولس إن الرب أنقذه من «فم الأسد». وتأتي هذه الكلمات من مزمور قديم استشهد به يسوع أثناء آلامه. ويستخدم بولس عبارات عديدة من هذا المزمور وهو يكتب عن ضيقاته الخاصة. وهذا يُظهر أن بولس يرى أن تجاربه تشبه ما مرَّ به يسوع. وعندما يتحدث بولس عن «فم الأسد»، فهو يقصد خطر الموت. ولا يقصد بولس أسودًا حقيقية. صحيح أن الرومان كانوا أحيانًا يلقون بعض السجناء للأسود في ساحات الألعاب عقابًا لهم. لكن بولس يستخدم الأسد صورةً للخطر المميت.</w:t>
      </w:r>
    </w:p>
    <w:p>
      <w:pPr>
        <w:bidi/>
      </w:pPr>
      <w:r>
        <w:rPr>
          <w:rtl/>
          <w:cs/>
          <w:lang w:val="ar_AE" w:bidi="ar_AE"/>
        </w:rPr>
      </w:r>
      <w:r>
        <w:rPr>
          <w:rtl/>
          <w:cs/>
          <w:lang w:val="ar_AE" w:bidi="ar_AE"/>
        </w:rPr>
        <w:t>ربما يقصد بولس أنه نجا من جلسته الأولى أمام المحكمة، وأن الرومان لم يلقوه للأسود. أو ربما يقصد أن يسوع أعطاه قوة روحية، مع أن بولس ظلَّ معرَّضًا لخطر جسدي. ومن خلال استخدام كلمات من هذا المزمور القديم، يربط بولس آلامه بأمرين مهمين. فهو يربطها بالطريقة اليهودية القديمة في الصلاة أثناء أوقات الشدة، كما يربط تجربته بآلام يسوع. وعندما يقول بولس إن «الرب» أنقذه، فهو يقصد أن يسوع المسيح ساعده.</w:t>
      </w:r>
    </w:p>
    <w:p>
      <w:pPr>
        <w:bidi/>
      </w:pPr>
      <w:r>
        <w:rPr>
          <w:rtl/>
          <w:cs/>
          <w:lang w:val="ar_AE" w:bidi="ar_AE"/>
        </w:rPr>
      </w:r>
      <w:r>
        <w:rPr>
          <w:rtl/>
          <w:cs/>
          <w:lang w:val="ar_AE" w:bidi="ar_AE"/>
        </w:rPr>
        <w:t xml:space="preserve">أوقِفوا الاستماع هنا، وناقشوا هذا السؤال كمجموعة: احكوا عن موقف شعرتم فيه بالوحدة أثناء ظرف صعب. كيف ساعدتكم معرفتكم بأن الله معكم على مواجهة ذلك التحدي؟ أوقِفوا الاستماع إلى هذا التسجيل الصوتي هنا. </w:t>
      </w:r>
    </w:p>
    <w:p>
      <w:pPr>
        <w:bidi/>
      </w:pPr>
      <w:r>
        <w:rPr>
          <w:rtl/>
          <w:cs/>
          <w:lang w:val="ar_AE" w:bidi="ar_AE"/>
        </w:rPr>
      </w:r>
      <w:r>
        <w:rPr>
          <w:rtl/>
          <w:cs/>
          <w:lang w:val="ar_AE" w:bidi="ar_AE"/>
        </w:rPr>
        <w:t>وكما يفعل بولس في جميع رسائله، ينهي بولس رسالته بإرسال تحياته إلى بريسكلا وأكيلا. وكان هذان مسيحيين يهوديين خدما مع بولس في عدة مدن. كما يرسل بولس تحياته إلى أهل بيت أنيسيفورس. ولا نعرف ما إذا كان أنيسيفورس لا يزال حيًّا في ذلك الوقت، لأن بولس لا يذكر سوى أهل بيته. ويخبر بولس تيموثاوس أن أراستس بقي في كورنثوس. وربما يكون أراستس هذا هو الشخص نفسه الذي كان يشغل منصب خازن مدينة كورنثوس، وكان قد خدم مع تيموثاوس من قبل. ويذكر بولس أنه ترك تروفيمس مريضًا في ميليتس. وكان تروفيمس من أفسس، وقد سافر مع بولس من قبل. وكان تروفيمس أمميًا، أي مؤمنًا غير يهودي. وقد تسبب وجود تروفيمس مع بولس في أورشليم في مشكلة ذات مرة، عندما اتهم بعض الناس بولس بأنه أدخل أمميين إلى مناطق في الهيكل كان دخولهم إليها ممنوعًا.</w:t>
      </w:r>
    </w:p>
    <w:p>
      <w:pPr>
        <w:bidi/>
      </w:pPr>
      <w:r>
        <w:rPr>
          <w:rtl/>
          <w:cs/>
          <w:lang w:val="ar_AE" w:bidi="ar_AE"/>
        </w:rPr>
      </w:r>
      <w:r>
        <w:rPr>
          <w:rtl/>
          <w:cs/>
          <w:lang w:val="ar_AE" w:bidi="ar_AE"/>
        </w:rPr>
        <w:t xml:space="preserve">أوقِفوا الاستماع هنا، وناقشوا هذا السؤال كمجموعة: عمل بولس مع أشخاص كثيرين في أماكن مختلفة لنشر الإنجيل. كيف يعمل المؤمنون في أماكن مختلفة معًا اليوم ليخبروا الآخرين عن يسوع؟ أوقِفوا الاستماع إلى هذا التسجيل الصوتي هنا. </w:t>
      </w:r>
    </w:p>
    <w:p>
      <w:pPr>
        <w:bidi/>
      </w:pPr>
      <w:r>
        <w:rPr>
          <w:rtl/>
          <w:cs/>
          <w:lang w:val="ar_AE" w:bidi="ar_AE"/>
        </w:rPr>
      </w:r>
      <w:r>
        <w:rPr>
          <w:rtl/>
          <w:cs/>
          <w:lang w:val="ar_AE" w:bidi="ar_AE"/>
        </w:rPr>
        <w:t>يطلب بولس مرة أخرى من تيموثاوس أن يأتي قبل الشتاء. وكان السفر في الشتاء خطرًا برًّا، ومستحيلًا بحرًا. فإذا انتظر تيموثاوس وقتًا طويلًا، فقد لا يستطيع الوصول إلى بولس حتى الربيع. ومع أن كثيرين قد تخلَّوا عن بولس أثناء محاكمته، فإن بولس كوَّن صداقات جديدة بين المؤمنين في روما. ويريد أفبولس وبوديس ولينوس وكلوديا أن يعرف تيموثاوس أنهم يرسلون تحياتهم إليه. ومن المحتمل أن هؤلاء المؤمنين تعرَّفوا إلى بولس بعد سجنه في روما. وهؤلاء المؤمنون يختلفون عن أعضاء فريق بولس للخدمة الذين غادروا بولس. كما يرسل جميع المؤمنين الآخرين في روما تحياتهم إلى تيموثاوس.</w:t>
      </w:r>
    </w:p>
    <w:p>
      <w:pPr>
        <w:bidi/>
      </w:pPr>
      <w:r>
        <w:rPr>
          <w:rtl/>
          <w:cs/>
          <w:lang w:val="ar_AE" w:bidi="ar_AE"/>
        </w:rPr>
      </w:r>
      <w:r>
        <w:rPr>
          <w:rtl/>
          <w:cs/>
          <w:lang w:val="ar_AE" w:bidi="ar_AE"/>
        </w:rPr>
        <w:t>وينهي بولس رسالته ببركتين. أولًا، يطلب بولس من الرب أن يكون مع روح تيموثاوس. ويقصد بولس بروح تيموثاوس ذلك الجانب من حياة الإنسان الذي يستطيع أن يتواصل مع الله. إنه الجزء الداخلي العميق من الإنسان الذي يمكنه أن تكون له علاقة بالله. وتتناسب هذه البركة مع المهام الصعبة التي سيواجهها تيموثاوس في المستقبل. ثم يطلب بولس أن تكون نعمة الله مع جميع المؤمنين. وتشمل هذه البركة الثانية الكنيسة كلها التي ستسمع هذه الرسالة.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تيموثاوس الثانية 4: 9–22 من 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خمسة أجزاء.</w:t>
      </w:r>
    </w:p>
    <w:p>
      <w:pPr>
        <w:bidi/>
      </w:pPr>
      <w:r>
        <w:rPr>
          <w:rtl/>
          <w:cs/>
          <w:lang w:val="ar_AE" w:bidi="ar_AE"/>
        </w:rPr>
      </w:r>
      <w:r>
        <w:rPr>
          <w:b/>
          <w:rtl/>
          <w:cs/>
          <w:lang w:val="ar_AE" w:bidi="ar_AE"/>
        </w:rPr>
        <w:t>في الجزء الأول:</w:t>
      </w:r>
      <w:r>
        <w:rPr>
          <w:rtl/>
          <w:cs/>
          <w:lang w:val="ar_AE" w:bidi="ar_AE"/>
        </w:rPr>
        <w:t xml:space="preserve"> يطلب بولس من تيموثاوس أن يأتي سريعًا إلى روما، ويشرح له أين ذهب أعضاء فريق بولس.</w:t>
      </w:r>
    </w:p>
    <w:p>
      <w:pPr>
        <w:bidi/>
      </w:pPr>
      <w:r>
        <w:rPr>
          <w:rtl/>
          <w:cs/>
          <w:lang w:val="ar_AE" w:bidi="ar_AE"/>
        </w:rPr>
      </w:r>
      <w:r>
        <w:rPr>
          <w:b/>
          <w:rtl/>
          <w:cs/>
          <w:lang w:val="ar_AE" w:bidi="ar_AE"/>
        </w:rPr>
        <w:t>في الجزء الثاني:</w:t>
      </w:r>
      <w:r>
        <w:rPr>
          <w:rtl/>
          <w:cs/>
          <w:lang w:val="ar_AE" w:bidi="ar_AE"/>
        </w:rPr>
        <w:t xml:space="preserve"> يطلب بولس أيضًا من تيموثاوس أن يحضر أشياء محددة يحتاج إليها بولس، ثم يحذِّر تيموثاوس من إسكندر النحاس ومن الضرر الذي سبَّبه إسكندر.</w:t>
      </w:r>
    </w:p>
    <w:p>
      <w:pPr>
        <w:bidi/>
      </w:pPr>
      <w:r>
        <w:rPr>
          <w:rtl/>
          <w:cs/>
          <w:lang w:val="ar_AE" w:bidi="ar_AE"/>
        </w:rPr>
      </w:r>
      <w:r>
        <w:rPr>
          <w:b/>
          <w:rtl/>
          <w:cs/>
          <w:lang w:val="ar_AE" w:bidi="ar_AE"/>
        </w:rPr>
        <w:t>في الجزء الثالث:</w:t>
      </w:r>
      <w:r>
        <w:rPr>
          <w:rtl/>
          <w:cs/>
          <w:lang w:val="ar_AE" w:bidi="ar_AE"/>
        </w:rPr>
        <w:t xml:space="preserve"> يصف بولس دفاعه الأول أمام المحكمة، وكيف تخلَّى الجميع عن بولس. لكن بولس يصف أيضًا كيف وقف الرب إلى جانبه وقوَّاه.</w:t>
      </w:r>
    </w:p>
    <w:p>
      <w:pPr>
        <w:bidi/>
      </w:pPr>
      <w:r>
        <w:rPr>
          <w:rtl/>
          <w:cs/>
          <w:lang w:val="ar_AE" w:bidi="ar_AE"/>
        </w:rPr>
      </w:r>
      <w:r>
        <w:rPr>
          <w:b/>
          <w:rtl/>
          <w:cs/>
          <w:lang w:val="ar_AE" w:bidi="ar_AE"/>
        </w:rPr>
        <w:t>في الجزء الرابع:</w:t>
      </w:r>
      <w:r>
        <w:rPr>
          <w:rtl/>
          <w:cs/>
          <w:lang w:val="ar_AE" w:bidi="ar_AE"/>
        </w:rPr>
        <w:t xml:space="preserve"> يرسل بولس تحياته إلى المؤمنين، ويشارك معلومات عن أماكن وجود أعضاء آخرين من فريقه.</w:t>
      </w:r>
    </w:p>
    <w:p>
      <w:pPr>
        <w:bidi/>
      </w:pPr>
      <w:r>
        <w:rPr>
          <w:rtl/>
          <w:cs/>
          <w:lang w:val="ar_AE" w:bidi="ar_AE"/>
        </w:rPr>
      </w:r>
      <w:r>
        <w:rPr>
          <w:b/>
          <w:rtl/>
          <w:cs/>
          <w:lang w:val="ar_AE" w:bidi="ar_AE"/>
        </w:rPr>
        <w:t>في الجزء الخامس:</w:t>
      </w:r>
      <w:r>
        <w:rPr>
          <w:rtl/>
          <w:cs/>
          <w:lang w:val="ar_AE" w:bidi="ar_AE"/>
        </w:rPr>
        <w:t xml:space="preserve"> يقدِّم بولس بركاته الأخيرة لتيموثاوس ولجميع المؤمنين.</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ديماس</w:t>
      </w:r>
    </w:p>
    <w:p>
      <w:pPr>
        <w:pStyle w:val="ListBullet"/>
        <w:bidi/>
        <w:spacing w:line="240" w:lineRule="auto"/>
        <w:ind w:left="720"/>
      </w:pPr>
      <w:r>
        <w:rPr>
          <w:rtl/>
          <w:cs/>
          <w:lang w:val="ar_AE" w:bidi="ar_AE"/>
        </w:rPr>
      </w:r>
      <w:r>
        <w:rPr>
          <w:rtl/>
          <w:cs/>
          <w:lang w:val="ar_AE" w:bidi="ar_AE"/>
        </w:rPr>
        <w:t>كِرِيسْكِيس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مرقس</w:t>
      </w:r>
    </w:p>
    <w:p>
      <w:pPr>
        <w:pStyle w:val="ListBullet"/>
        <w:bidi/>
        <w:spacing w:line="240" w:lineRule="auto"/>
        <w:ind w:left="720"/>
      </w:pPr>
      <w:r>
        <w:rPr>
          <w:rtl/>
          <w:cs/>
          <w:lang w:val="ar_AE" w:bidi="ar_AE"/>
        </w:rPr>
      </w:r>
      <w:r>
        <w:rPr>
          <w:rtl/>
          <w:cs/>
          <w:lang w:val="ar_AE" w:bidi="ar_AE"/>
        </w:rPr>
        <w:t>تِيخِيكُس</w:t>
      </w:r>
    </w:p>
    <w:p>
      <w:pPr>
        <w:pStyle w:val="ListBullet"/>
        <w:bidi/>
        <w:spacing w:line="240" w:lineRule="auto"/>
        <w:ind w:left="720"/>
      </w:pPr>
      <w:r>
        <w:rPr>
          <w:rtl/>
          <w:cs/>
          <w:lang w:val="ar_AE" w:bidi="ar_AE"/>
        </w:rPr>
      </w:r>
      <w:r>
        <w:rPr>
          <w:rtl/>
          <w:cs/>
          <w:lang w:val="ar_AE" w:bidi="ar_AE"/>
        </w:rPr>
        <w:t>كَارْبُس</w:t>
      </w:r>
    </w:p>
    <w:p>
      <w:pPr>
        <w:pStyle w:val="ListBullet"/>
        <w:bidi/>
        <w:spacing w:line="240" w:lineRule="auto"/>
        <w:ind w:left="720"/>
      </w:pPr>
      <w:r>
        <w:rPr>
          <w:rtl/>
          <w:cs/>
          <w:lang w:val="ar_AE" w:bidi="ar_AE"/>
        </w:rPr>
      </w:r>
      <w:r>
        <w:rPr>
          <w:rtl/>
          <w:cs/>
          <w:lang w:val="ar_AE" w:bidi="ar_AE"/>
        </w:rPr>
        <w:t>إِسْكَنْدَر النَّحَّاس</w:t>
      </w:r>
    </w:p>
    <w:p>
      <w:pPr>
        <w:pStyle w:val="ListBullet"/>
        <w:bidi/>
        <w:spacing w:line="240" w:lineRule="auto"/>
        <w:ind w:left="720"/>
      </w:pPr>
      <w:r>
        <w:rPr>
          <w:rtl/>
          <w:cs/>
          <w:lang w:val="ar_AE" w:bidi="ar_AE"/>
        </w:rPr>
      </w:r>
      <w:r>
        <w:rPr>
          <w:rtl/>
          <w:cs/>
          <w:lang w:val="ar_AE" w:bidi="ar_AE"/>
        </w:rPr>
        <w:t>بريسكلا (فِرِسْكَا)</w:t>
      </w:r>
    </w:p>
    <w:p>
      <w:pPr>
        <w:pStyle w:val="ListBullet"/>
        <w:bidi/>
        <w:spacing w:line="240" w:lineRule="auto"/>
        <w:ind w:left="720"/>
      </w:pPr>
      <w:r>
        <w:rPr>
          <w:rtl/>
          <w:cs/>
          <w:lang w:val="ar_AE" w:bidi="ar_AE"/>
        </w:rPr>
      </w:r>
      <w:r>
        <w:rPr>
          <w:rtl/>
          <w:cs/>
          <w:lang w:val="ar_AE" w:bidi="ar_AE"/>
        </w:rPr>
        <w:t>أَكِيلا</w:t>
      </w:r>
    </w:p>
    <w:p>
      <w:pPr>
        <w:pStyle w:val="ListBullet"/>
        <w:bidi/>
        <w:spacing w:line="240" w:lineRule="auto"/>
        <w:ind w:left="720"/>
      </w:pPr>
      <w:r>
        <w:rPr>
          <w:rtl/>
          <w:cs/>
          <w:lang w:val="ar_AE" w:bidi="ar_AE"/>
        </w:rPr>
      </w:r>
      <w:r>
        <w:rPr>
          <w:rtl/>
          <w:cs/>
          <w:lang w:val="ar_AE" w:bidi="ar_AE"/>
        </w:rPr>
        <w:t>أهل بيت أُنِيسِيفُورُس</w:t>
      </w:r>
    </w:p>
    <w:p>
      <w:pPr>
        <w:pStyle w:val="ListBullet"/>
        <w:bidi/>
        <w:spacing w:line="240" w:lineRule="auto"/>
        <w:ind w:left="720"/>
      </w:pPr>
      <w:r>
        <w:rPr>
          <w:rtl/>
          <w:cs/>
          <w:lang w:val="ar_AE" w:bidi="ar_AE"/>
        </w:rPr>
      </w:r>
      <w:r>
        <w:rPr>
          <w:rtl/>
          <w:cs/>
          <w:lang w:val="ar_AE" w:bidi="ar_AE"/>
        </w:rPr>
        <w:t>أَرَاسْتُس</w:t>
      </w:r>
    </w:p>
    <w:p>
      <w:pPr>
        <w:pStyle w:val="ListBullet"/>
        <w:bidi/>
        <w:spacing w:line="240" w:lineRule="auto"/>
        <w:ind w:left="720"/>
      </w:pPr>
      <w:r>
        <w:rPr>
          <w:rtl/>
          <w:cs/>
          <w:lang w:val="ar_AE" w:bidi="ar_AE"/>
        </w:rPr>
      </w:r>
      <w:r>
        <w:rPr>
          <w:rtl/>
          <w:cs/>
          <w:lang w:val="ar_AE" w:bidi="ar_AE"/>
        </w:rPr>
        <w:t>تُرُوفِيمُس</w:t>
      </w:r>
    </w:p>
    <w:p>
      <w:pPr>
        <w:pStyle w:val="ListBullet"/>
        <w:bidi/>
        <w:spacing w:line="240" w:lineRule="auto"/>
        <w:ind w:left="720"/>
      </w:pPr>
      <w:r>
        <w:rPr>
          <w:rtl/>
          <w:cs/>
          <w:lang w:val="ar_AE" w:bidi="ar_AE"/>
        </w:rPr>
      </w:r>
      <w:r>
        <w:rPr>
          <w:rtl/>
          <w:cs/>
          <w:lang w:val="ar_AE" w:bidi="ar_AE"/>
        </w:rPr>
        <w:t>أَفْبُولُس</w:t>
      </w:r>
    </w:p>
    <w:p>
      <w:pPr>
        <w:pStyle w:val="ListBullet"/>
        <w:bidi/>
        <w:spacing w:line="240" w:lineRule="auto"/>
        <w:ind w:left="720"/>
      </w:pPr>
      <w:r>
        <w:rPr>
          <w:rtl/>
          <w:cs/>
          <w:lang w:val="ar_AE" w:bidi="ar_AE"/>
        </w:rPr>
      </w:r>
      <w:r>
        <w:rPr>
          <w:rtl/>
          <w:cs/>
          <w:lang w:val="ar_AE" w:bidi="ar_AE"/>
        </w:rPr>
        <w:t>بُودِيس</w:t>
      </w:r>
    </w:p>
    <w:p>
      <w:pPr>
        <w:pStyle w:val="ListBullet"/>
        <w:bidi/>
        <w:spacing w:line="240" w:lineRule="auto"/>
        <w:ind w:left="720"/>
      </w:pPr>
      <w:r>
        <w:rPr>
          <w:rtl/>
          <w:cs/>
          <w:lang w:val="ar_AE" w:bidi="ar_AE"/>
        </w:rPr>
      </w:r>
      <w:r>
        <w:rPr>
          <w:rtl/>
          <w:cs/>
          <w:lang w:val="ar_AE" w:bidi="ar_AE"/>
        </w:rPr>
        <w:t>لِينُس</w:t>
      </w:r>
    </w:p>
    <w:p>
      <w:pPr>
        <w:pStyle w:val="ListBullet"/>
        <w:bidi/>
        <w:spacing w:line="240" w:lineRule="auto"/>
        <w:ind w:left="720"/>
      </w:pPr>
      <w:r>
        <w:rPr>
          <w:rtl/>
          <w:cs/>
          <w:lang w:val="ar_AE" w:bidi="ar_AE"/>
        </w:rPr>
      </w:r>
      <w:r>
        <w:rPr>
          <w:rtl/>
          <w:cs/>
          <w:lang w:val="ar_AE" w:bidi="ar_AE"/>
        </w:rPr>
        <w:t>كَلاَفَِدِيَّة</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وجميع المؤمنين في روما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كان بولس في السجن في روما. وكان بولس قد مثُل بالفعل في جلسة واحدة أمام المحكمة، ويتوقَّع أن تكون هناك جلسات أخرى. وقد غادر معظم أعضاء فريق بولس. وذهب بعضهم للخدمة في أماكن أخرى.</w:t>
      </w:r>
    </w:p>
    <w:p>
      <w:pPr>
        <w:bidi/>
      </w:pPr>
      <w:r>
        <w:rPr>
          <w:rtl/>
          <w:cs/>
          <w:lang w:val="ar_AE" w:bidi="ar_AE"/>
        </w:rPr>
      </w:r>
      <w:r>
        <w:rPr>
          <w:rtl/>
          <w:cs/>
          <w:lang w:val="ar_AE" w:bidi="ar_AE"/>
        </w:rPr>
        <w:t xml:space="preserve">أوقِفوا الاستماع هنا، وناقشوا هذا السؤال كمجموعة: فكِّروا كيف كانت الحياة في السجن في روما القديمة. ما الأشياء التي كنتم ستريدون من أصدقائكم أن يحضروها لكم؟ ما الكلمات أو العبارات التي ستستخدمونها لوصف الأشياء أو الأشخاص الذين كنتم ستفتقدونهم أكثر من غيرهم؟ أوقِفوا الاستماع إلى هذا التسجيل الصوتي هنا. </w:t>
      </w:r>
    </w:p>
    <w:p>
      <w:pPr>
        <w:bidi/>
      </w:pPr>
      <w:r>
        <w:rPr>
          <w:rtl/>
          <w:cs/>
          <w:lang w:val="ar_AE" w:bidi="ar_AE"/>
        </w:rPr>
      </w:r>
      <w:r>
        <w:rPr>
          <w:rtl/>
          <w:cs/>
          <w:lang w:val="ar_AE" w:bidi="ar_AE"/>
        </w:rPr>
        <w:t>في الجزء الأول من هذا المقطع، يطلب بولس بإلحاح من تيموثاوس أن يأتي ليراه. يقول بولس: «بَادِرْ أَنْ تَجِيءَ إِلَيَّ سَرِيعًا». ثم يشرح بولس لماذا يحتاج إلى تيموثاوس. لقد تخلَّى ديماس عن بولس لأن ديماس أحب «العالم الحاضر»، أي الحياة المريحة التي يمكن للإنسان أن يتمتع بها في هذا العالم. ذهب كِرِيسْكِيس إلى غلاطية، وذهب تيطس إلى دلماطية. ولم يبقَ مع بولس سوى لوقا.</w:t>
      </w:r>
    </w:p>
    <w:p>
      <w:pPr>
        <w:bidi/>
      </w:pPr>
      <w:r>
        <w:rPr>
          <w:rtl/>
          <w:cs/>
          <w:lang w:val="ar_AE" w:bidi="ar_AE"/>
        </w:rPr>
      </w:r>
      <w:r>
        <w:rPr>
          <w:rtl/>
          <w:cs/>
          <w:lang w:val="ar_AE" w:bidi="ar_AE"/>
        </w:rPr>
        <w:t>يريد بولس من تيموثاوس أن يصطحب مرقس معه. وكان مرقس قد ترك فريق بولس في وقت سابق من خدمتهم. أما الآن، فيثق بولس بمرقس ويقول إن مرقس نافع في الخدمة. كما يخبر بولس تيموثاوس أنه أرسل تيخيكس إلى أفسس. وقد يقصد بولس عدة أمور عندما يقول إنه «أرسل» تيخيكس. فربما كان تيخيكس يحمل هذه الرسالة نفسها إلى تيموثاوس في أفسس. أو ربما كان تيخيكس قد سافر إلى أفسس في وقت سابق في مهمة أخرى كلَّفه بها بولس. ولا يمكننا أن نعرف على وجه اليقين متى أرسل بولس تيخيكس أو لماذا أرسله. وكان تيخيكس قد حمل رسائل بولس من قبل، كما سافر مع بولس من اليونان إلى أورشليم.</w:t>
      </w:r>
    </w:p>
    <w:p>
      <w:pPr>
        <w:bidi/>
      </w:pPr>
      <w:r>
        <w:rPr>
          <w:rtl/>
          <w:cs/>
          <w:lang w:val="ar_AE" w:bidi="ar_AE"/>
        </w:rPr>
      </w:r>
      <w:r>
        <w:rPr>
          <w:rtl/>
          <w:cs/>
          <w:lang w:val="ar_AE" w:bidi="ar_AE"/>
        </w:rPr>
        <w:t xml:space="preserve">أوقِفوا الاستماع هنا، وناقشوا هذا السؤال كمجموعة: احكوا عن موقف اضطررتم فيه إلى الاختيار بين البقاء في الراحة وبين القيام بشيء صعب كنتم تعرفون أنه الصواب. ما الكلمات أو العبارات التي ستستخدمونها لوصف شخص يختار الراحة بدلًا من فعل ما هو صواب؟ وما الكلمات أو العبارات التي ستستخدمونها لوصف شخص يتخلى عن الراحة لكي يفعل ما هو صواب؟ أوقِفوا الاستماع إلى هذا التسجيل الصوتي هنا. </w:t>
      </w:r>
    </w:p>
    <w:p>
      <w:pPr>
        <w:bidi/>
      </w:pPr>
      <w:r>
        <w:rPr>
          <w:rtl/>
          <w:cs/>
          <w:lang w:val="ar_AE" w:bidi="ar_AE"/>
        </w:rPr>
      </w:r>
      <w:r>
        <w:rPr>
          <w:rtl/>
          <w:cs/>
          <w:lang w:val="ar_AE" w:bidi="ar_AE"/>
        </w:rPr>
        <w:t>في الجزء الثاني، يطلب بولس من تيموثاوس أن يحضر أشياء محددة. يخبرنا بولس أنه كان قد أقام في ترواس من قبل، وأنه ترك بعض مقتنياته هناك عند رجل اسمه كاربس. وقد ترك بولس رداءه عند كاربس في ترواس، ويريد من تيموثاوس أن يأخذ هذا الرداء ويحمله إليه. كما يريد بولس لفائفه ورقوقه. وربما كانت هذه تشمل أجزاءً من العهد القديم، وكتابات مسيحية أخرى، ودفاتر بولس الشخصية.</w:t>
      </w:r>
    </w:p>
    <w:p>
      <w:pPr>
        <w:bidi/>
      </w:pPr>
      <w:r>
        <w:rPr>
          <w:rtl/>
          <w:cs/>
          <w:lang w:val="ar_AE" w:bidi="ar_AE"/>
        </w:rPr>
      </w:r>
      <w:r>
        <w:rPr>
          <w:rtl/>
          <w:cs/>
          <w:lang w:val="ar_AE" w:bidi="ar_AE"/>
        </w:rPr>
        <w:t>يذكر بولس إسكندر العامل في المعادن مباشرةً بعد حديثه عن ترواس، لأن إسكندر ربما كان يعيش في ترواس. ويريد بولس من تيموثاوس أن يكون حذرًا عندما يتوقَّف في ترواس ليأخذ مقتنيات بولس. ويقول بولس إن إسكندر قد ألحق به أذى شخصيًا شديدًا. ومع أننا لا نعرف بالتحديد ما الذي فعله إسكندر، فإن كلمات بولس القوية تُظهر أن شيئًا خطيرًا ومباشرًا قد حدث. وعندما يقول بولس إن الرب سيجازي إسكندر بحسب أعماله، يستخدم بولس كلمات كان قرَّاؤه سيعرفونها من المزامير. ويختار بولس هذه الكلمات المألوفة ليُظهر أنه يثق بالله ليتولى أمر العقاب، بدلًا من أن يسعى هو إلى الانتقام. ويبيِّن لنا بولس كيف نتبع تعليم الله حتى عندما يسبِّب لنا شخص أذى عميقًا.</w:t>
      </w:r>
    </w:p>
    <w:p>
      <w:pPr>
        <w:bidi/>
      </w:pPr>
      <w:r>
        <w:rPr>
          <w:rtl/>
          <w:cs/>
          <w:lang w:val="ar_AE" w:bidi="ar_AE"/>
        </w:rPr>
      </w:r>
      <w:r>
        <w:rPr>
          <w:rtl/>
          <w:cs/>
          <w:lang w:val="ar_AE" w:bidi="ar_AE"/>
        </w:rPr>
        <w:t xml:space="preserve">أوقِفوا الاستماع هنا، وناقشوا هذا السؤال كمجموعة: احكوا عن موقف سبَّب لكم فيه شخص أذى عميقًا وشخصيًا. ما الكلمات أو العبارات التي ستستخدمونها لوصف شعوركم بهذا الأذى؟ يصف بولس ما فعله إسكندر بأنه «أذى عظيم»، لكنه يثق بالله في تحقيق العدل. ما الكلمات أو العبارات التي ستستخدمونها لوصف استجابة بولس للأذى الذي تعرَّض له؟ وما الكلمات أو العبارات التي ستستخدمونها لوصف الفرق بين السعي إلى الانتقام والثقة بالله ليتولى تحقيق العدل؟ أوقِفوا الاستماع إلى هذا التسجيل الصوتي هنا. </w:t>
      </w:r>
    </w:p>
    <w:p>
      <w:pPr>
        <w:bidi/>
      </w:pPr>
      <w:r>
        <w:rPr>
          <w:rtl/>
          <w:cs/>
          <w:lang w:val="ar_AE" w:bidi="ar_AE"/>
        </w:rPr>
      </w:r>
      <w:r>
        <w:rPr>
          <w:rtl/>
          <w:cs/>
          <w:lang w:val="ar_AE" w:bidi="ar_AE"/>
        </w:rPr>
        <w:t>في الجزء الثالث، يصف بولس دفاعه الأول أمام المحكمة. لم يأتِ أحد لمساندة بولس أثناء هذه الجلسة. وعندما يخبر بولس تيموثاوس بما حدث، يقول بقوة إن الجميع قد تركوه، أيّ تخلَّوا عنه. وقد اختار بولس هذا الوصف القوي لسبب. فأصدقاء بولس لم يكتفوا بعدم الحضور، بل تركوا بولس وحيدًا تمامًا في الوقت الذي كان يحتاج إليهم فيه أكثر من أي وقت آخر. ومع ذلك، لا يريد بولس من الله أن يحاسب هؤلاء الأصدقاء على ذلك أو أن يعاقبهم. وبدلًا من العون البشري، وقف الرب إلى جانب بولس وأعطاه القوة.</w:t>
      </w:r>
    </w:p>
    <w:p>
      <w:pPr>
        <w:bidi/>
      </w:pPr>
      <w:r>
        <w:rPr>
          <w:rtl/>
          <w:cs/>
          <w:lang w:val="ar_AE" w:bidi="ar_AE"/>
        </w:rPr>
      </w:r>
      <w:r>
        <w:rPr>
          <w:rtl/>
          <w:cs/>
          <w:lang w:val="ar_AE" w:bidi="ar_AE"/>
        </w:rPr>
        <w:t xml:space="preserve">أوقِفوا الاستماع هنا، وناقشوا هذا السؤال كمجموعة: احكوا عن موقف شعرتم فيه بأنكم وحيدون تمامًا، أو لم تجدوا إلى جانبكم الأشخاص الذين كنتم تعتمدون عليهم. ما الكلمات أو العبارات التي ستستخدمونها لوصف هذا الشعور؟ أوقِفوا الاستماع إلى هذا التسجيل الصوتي هنا. </w:t>
      </w:r>
    </w:p>
    <w:p>
      <w:pPr>
        <w:bidi/>
      </w:pPr>
      <w:r>
        <w:rPr>
          <w:rtl/>
          <w:cs/>
          <w:lang w:val="ar_AE" w:bidi="ar_AE"/>
        </w:rPr>
      </w:r>
      <w:r>
        <w:rPr>
          <w:rtl/>
          <w:cs/>
          <w:lang w:val="ar_AE" w:bidi="ar_AE"/>
        </w:rPr>
        <w:t>يقول بولس إن الرب أنقذه من «فم الأسد». وعندما يقول بولس «فم الأسد»، فهو يتحدث عن مواجهة الموت. ولا يقصد بولس أسودًا حقيقية. بل يستخدم بولس هذه الكلمات الخاصة ليُظهر أن آلامه تشبه الطريقة التي تألم بها يسوع.</w:t>
      </w:r>
    </w:p>
    <w:p>
      <w:pPr>
        <w:bidi/>
      </w:pPr>
      <w:r>
        <w:rPr>
          <w:rtl/>
          <w:cs/>
          <w:lang w:val="ar_AE" w:bidi="ar_AE"/>
        </w:rPr>
      </w:r>
      <w:r>
        <w:rPr>
          <w:rtl/>
          <w:cs/>
          <w:lang w:val="ar_AE" w:bidi="ar_AE"/>
        </w:rPr>
        <w:t xml:space="preserve">أوقِفوا الاستماع هنا، وانظروا كمجموعة إلى صور للأسود. فكِّروا في مدى خطورة الأسود! أوقِفوا الاستماع إلى هذا التسجيل الصوتي هنا. </w:t>
      </w:r>
    </w:p>
    <w:p>
      <w:pPr>
        <w:bidi/>
      </w:pPr>
      <w:r>
        <w:rPr>
          <w:rtl/>
          <w:cs/>
          <w:lang w:val="ar_AE" w:bidi="ar_AE"/>
        </w:rPr>
      </w:r>
      <w:r>
        <w:rPr>
          <w:rtl/>
          <w:cs/>
          <w:lang w:val="ar_AE" w:bidi="ar_AE"/>
        </w:rPr>
        <w:t xml:space="preserve">أوقِفوا الاستماع هنا، وناقشوا هذه الأسئلة كمجموعة: احكوا عن موقف واجهتم فيه خطرًا عظيمًا. ما الكلمات أو العبارات التي تستخدمونها في لغتكم لوصف النجاة من الخطر؟ أوقِفوا الاستماع إلى هذا التسجيل الصوتي هنا. </w:t>
      </w:r>
    </w:p>
    <w:p>
      <w:pPr>
        <w:bidi/>
      </w:pPr>
      <w:r>
        <w:rPr>
          <w:rtl/>
          <w:cs/>
          <w:lang w:val="ar_AE" w:bidi="ar_AE"/>
        </w:rPr>
      </w:r>
      <w:r>
        <w:rPr>
          <w:rtl/>
          <w:cs/>
          <w:lang w:val="ar_AE" w:bidi="ar_AE"/>
        </w:rPr>
        <w:t>يقول بولس إن يسوع سيُدخله سالمًا إلى ملكوته السماوي. يعرف بولس أنه سيموت قريبًا، لكنه يرى يسوع وهو يأخذه إلى موطنه في السماء. ويتحدث بولس عن ذلك كما لو كان رحلة آمنة. فمع أن الناس سيقتلون بولس، فإنه يصف الأمر وكأن يسوع يقوده سالمًا إلى موطنه.</w:t>
      </w:r>
    </w:p>
    <w:p>
      <w:pPr>
        <w:bidi/>
      </w:pPr>
      <w:r>
        <w:rPr>
          <w:rtl/>
          <w:cs/>
          <w:lang w:val="ar_AE" w:bidi="ar_AE"/>
        </w:rPr>
      </w:r>
      <w:r>
        <w:rPr>
          <w:rtl/>
          <w:cs/>
          <w:lang w:val="ar_AE" w:bidi="ar_AE"/>
        </w:rPr>
        <w:t xml:space="preserve">أوقِفوا الاستماع هنا، وناقشوا هذه الأسئلة كمجموعة: احكوا عن العودة إلى البيت بعد رحلة خطيرة. ما الكلمات أو العبارات التي تستخدمونها في لغتكم لوصف الوصول إلى البيت سالمين؟ أوقِفوا الاستماع إلى هذا التسجيل الصوتي هنا. </w:t>
      </w:r>
    </w:p>
    <w:p>
      <w:pPr>
        <w:bidi/>
      </w:pPr>
      <w:r>
        <w:rPr>
          <w:rtl/>
          <w:cs/>
          <w:lang w:val="ar_AE" w:bidi="ar_AE"/>
        </w:rPr>
      </w:r>
      <w:r>
        <w:rPr>
          <w:rtl/>
          <w:cs/>
          <w:lang w:val="ar_AE" w:bidi="ar_AE"/>
        </w:rPr>
        <w:t>في الجزء الرابع، يرسل بولس تحيات من المؤمنين الموجودين في روما. ويذكر بولس أسماء رجال ونساء. فكَلاَفَِدِيَّة وبريسكلا امرأتان. أما أَفْبُولُس وَبُودِيس وَلِينُس فرجال. ثم يقول بولس إن «جميع الإخوة» يرسلون تحياتهم. وفي ذلك الوقت، كان تعبير «الإخوة» يمكن أن يشير إلى الرجال والنساء معًا. وهذا يوضِّح أن الرجال والنساء كانوا جميعًا ينتمون إلى الكنيسة الأولى. وقد خدم بولس مع الرجال والنساء طوال خدمته.</w:t>
      </w:r>
    </w:p>
    <w:p>
      <w:pPr>
        <w:bidi/>
      </w:pPr>
      <w:r>
        <w:rPr>
          <w:rtl/>
          <w:cs/>
          <w:lang w:val="ar_AE" w:bidi="ar_AE"/>
        </w:rPr>
      </w:r>
      <w:r>
        <w:rPr>
          <w:rtl/>
          <w:cs/>
          <w:lang w:val="ar_AE" w:bidi="ar_AE"/>
        </w:rPr>
        <w:t xml:space="preserve">أوقِفوا الاستماع هنا، وناقشوا هذه الأسئلة كمجموعة: احكوا عن الطريقة التي يعمل بها الرجال والنساء معًا في جماعتكم الكنسية. ما الكلمات أو العبارات التي تستخدمونها في لغتكم لتوضيح أن الرجال والنساء جميعًا ينتمون إلى عائلة الله؟ وما الكلمات أو العبارات التي ستستخدمونها لوصف جماعة يخدم فيها الرجال والنساء الله معًا؟ أوقِفوا الاستماع إلى هذا التسجيل الصوتي هنا. </w:t>
      </w:r>
    </w:p>
    <w:p>
      <w:pPr>
        <w:bidi/>
      </w:pPr>
      <w:r>
        <w:rPr>
          <w:rtl/>
          <w:cs/>
          <w:lang w:val="ar_AE" w:bidi="ar_AE"/>
        </w:rPr>
      </w:r>
      <w:r>
        <w:rPr>
          <w:rtl/>
          <w:cs/>
          <w:lang w:val="ar_AE" w:bidi="ar_AE"/>
        </w:rPr>
        <w:t>ثم ينهي بولس رسالته إلى تيموثاوس بتحية وبركة معتادتين. ويطلب بولس أن يكون الرب يسوع مع روح تيموثاوس. وبعبارة أخرى، يريد بولس أن يكون الرب يسوع قريبًا من تيموثاوس. ويتمنى بولس أن يمنح يسوع نعمته لجميع المؤمنين في الكنيسة. فبولس يعرف أن يسوع صالح ورحيم بشعبه، مع أننا لا نستحق صلاح يسوع ورحمته!</w:t>
      </w:r>
    </w:p>
    <w:p>
      <w:pPr>
        <w:bidi/>
      </w:pPr>
      <w:r>
        <w:rPr>
          <w:rtl/>
          <w:cs/>
          <w:lang w:val="ar_AE" w:bidi="ar_AE"/>
        </w:rPr>
      </w:r>
      <w:r>
        <w:rPr>
          <w:rtl/>
          <w:cs/>
          <w:lang w:val="ar_AE" w:bidi="ar_AE"/>
        </w:rPr>
        <w:t>الآن، على المجموعة أنْ تعرض أحداث القصة على لوحة القصص، أو ترسمها، أو تستخدم أجسامًا لتجسيد المقطع وأحداثه. وأثناء قيامكم بذلك، يمكنكم استخدام رسومات، أو أجسام، أو حتى أشخاص لتمثيل بولس في السجن، وتيموثاوس وهو يتسلَّم الرسالة، وأعضاء الفريق المختلفين في أماكن متعددة، وبولس وهو يقف وحيدًا أثناء محاكمته والرب إلى جانبه. وفكِّروا أيضًا في إظهار التباين بين ديماس، الذي غادر طلبًا لراحة هذا العالم، وبين بولس، الذي ظلَّ واثقًا بالله في وسط ظروفه الصعبة.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تيموثاوس الثانية 4: 9–22 من 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يتكوَّن هذا المقطع من خمسة أجزاء.</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ديماس</w:t>
      </w:r>
    </w:p>
    <w:p>
      <w:pPr>
        <w:pStyle w:val="ListBullet"/>
        <w:bidi/>
        <w:spacing w:line="240" w:lineRule="auto"/>
        <w:ind w:left="720"/>
      </w:pPr>
      <w:r>
        <w:rPr>
          <w:rtl/>
          <w:cs/>
          <w:lang w:val="ar_AE" w:bidi="ar_AE"/>
        </w:rPr>
      </w:r>
      <w:r>
        <w:rPr>
          <w:rtl/>
          <w:cs/>
          <w:lang w:val="ar_AE" w:bidi="ar_AE"/>
        </w:rPr>
        <w:t>كِرِيسْكِيس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مرقس</w:t>
      </w:r>
    </w:p>
    <w:p>
      <w:pPr>
        <w:pStyle w:val="ListBullet"/>
        <w:bidi/>
        <w:spacing w:line="240" w:lineRule="auto"/>
        <w:ind w:left="720"/>
      </w:pPr>
      <w:r>
        <w:rPr>
          <w:rtl/>
          <w:cs/>
          <w:lang w:val="ar_AE" w:bidi="ar_AE"/>
        </w:rPr>
      </w:r>
      <w:r>
        <w:rPr>
          <w:rtl/>
          <w:cs/>
          <w:lang w:val="ar_AE" w:bidi="ar_AE"/>
        </w:rPr>
        <w:t>تِيخِيكُسَ</w:t>
      </w:r>
    </w:p>
    <w:p>
      <w:pPr>
        <w:pStyle w:val="ListBullet"/>
        <w:bidi/>
        <w:spacing w:line="240" w:lineRule="auto"/>
        <w:ind w:left="720"/>
      </w:pPr>
      <w:r>
        <w:rPr>
          <w:rtl/>
          <w:cs/>
          <w:lang w:val="ar_AE" w:bidi="ar_AE"/>
        </w:rPr>
      </w:r>
      <w:r>
        <w:rPr>
          <w:rtl/>
          <w:cs/>
          <w:lang w:val="ar_AE" w:bidi="ar_AE"/>
        </w:rPr>
        <w:t>كَارْبُس</w:t>
      </w:r>
    </w:p>
    <w:p>
      <w:pPr>
        <w:pStyle w:val="ListBullet"/>
        <w:bidi/>
        <w:spacing w:line="240" w:lineRule="auto"/>
        <w:ind w:left="720"/>
      </w:pPr>
      <w:r>
        <w:rPr>
          <w:rtl/>
          <w:cs/>
          <w:lang w:val="ar_AE" w:bidi="ar_AE"/>
        </w:rPr>
      </w:r>
      <w:r>
        <w:rPr>
          <w:rtl/>
          <w:cs/>
          <w:lang w:val="ar_AE" w:bidi="ar_AE"/>
        </w:rPr>
        <w:t>إِسْكَنْدَر النَّحَّاس</w:t>
      </w:r>
    </w:p>
    <w:p>
      <w:pPr>
        <w:pStyle w:val="ListBullet"/>
        <w:bidi/>
        <w:spacing w:line="240" w:lineRule="auto"/>
        <w:ind w:left="720"/>
      </w:pPr>
      <w:r>
        <w:rPr>
          <w:rtl/>
          <w:cs/>
          <w:lang w:val="ar_AE" w:bidi="ar_AE"/>
        </w:rPr>
      </w:r>
      <w:r>
        <w:rPr>
          <w:rtl/>
          <w:cs/>
          <w:lang w:val="ar_AE" w:bidi="ar_AE"/>
        </w:rPr>
        <w:t>بريسكلا (فِرِسْكَا)</w:t>
      </w:r>
    </w:p>
    <w:p>
      <w:pPr>
        <w:pStyle w:val="ListBullet"/>
        <w:bidi/>
        <w:spacing w:line="240" w:lineRule="auto"/>
        <w:ind w:left="720"/>
      </w:pPr>
      <w:r>
        <w:rPr>
          <w:rtl/>
          <w:cs/>
          <w:lang w:val="ar_AE" w:bidi="ar_AE"/>
        </w:rPr>
      </w:r>
      <w:r>
        <w:rPr>
          <w:rtl/>
          <w:cs/>
          <w:lang w:val="ar_AE" w:bidi="ar_AE"/>
        </w:rPr>
        <w:t>أَكِيلا</w:t>
      </w:r>
    </w:p>
    <w:p>
      <w:pPr>
        <w:pStyle w:val="ListBullet"/>
        <w:bidi/>
        <w:spacing w:line="240" w:lineRule="auto"/>
        <w:ind w:left="720"/>
      </w:pPr>
      <w:r>
        <w:rPr>
          <w:rtl/>
          <w:cs/>
          <w:lang w:val="ar_AE" w:bidi="ar_AE"/>
        </w:rPr>
      </w:r>
      <w:r>
        <w:rPr>
          <w:rtl/>
          <w:cs/>
          <w:lang w:val="ar_AE" w:bidi="ar_AE"/>
        </w:rPr>
        <w:t>أهل بيت أُنِيسِيفُورُس</w:t>
      </w:r>
    </w:p>
    <w:p>
      <w:pPr>
        <w:pStyle w:val="ListBullet"/>
        <w:bidi/>
        <w:spacing w:line="240" w:lineRule="auto"/>
        <w:ind w:left="720"/>
      </w:pPr>
      <w:r>
        <w:rPr>
          <w:rtl/>
          <w:cs/>
          <w:lang w:val="ar_AE" w:bidi="ar_AE"/>
        </w:rPr>
      </w:r>
      <w:r>
        <w:rPr>
          <w:rtl/>
          <w:cs/>
          <w:lang w:val="ar_AE" w:bidi="ar_AE"/>
        </w:rPr>
        <w:t>أَرَاسْتُس</w:t>
      </w:r>
    </w:p>
    <w:p>
      <w:pPr>
        <w:pStyle w:val="ListBullet"/>
        <w:bidi/>
        <w:spacing w:line="240" w:lineRule="auto"/>
        <w:ind w:left="720"/>
      </w:pPr>
      <w:r>
        <w:rPr>
          <w:rtl/>
          <w:cs/>
          <w:lang w:val="ar_AE" w:bidi="ar_AE"/>
        </w:rPr>
      </w:r>
      <w:r>
        <w:rPr>
          <w:rtl/>
          <w:cs/>
          <w:lang w:val="ar_AE" w:bidi="ar_AE"/>
        </w:rPr>
        <w:t>تُرُوفِيمُس</w:t>
      </w:r>
    </w:p>
    <w:p>
      <w:pPr>
        <w:pStyle w:val="ListBullet"/>
        <w:bidi/>
        <w:spacing w:line="240" w:lineRule="auto"/>
        <w:ind w:left="720"/>
      </w:pPr>
      <w:r>
        <w:rPr>
          <w:rtl/>
          <w:cs/>
          <w:lang w:val="ar_AE" w:bidi="ar_AE"/>
        </w:rPr>
      </w:r>
      <w:r>
        <w:rPr>
          <w:rtl/>
          <w:cs/>
          <w:lang w:val="ar_AE" w:bidi="ar_AE"/>
        </w:rPr>
        <w:t>أَفْبُولُس</w:t>
      </w:r>
    </w:p>
    <w:p>
      <w:pPr>
        <w:pStyle w:val="ListBullet"/>
        <w:bidi/>
        <w:spacing w:line="240" w:lineRule="auto"/>
        <w:ind w:left="720"/>
      </w:pPr>
      <w:r>
        <w:rPr>
          <w:rtl/>
          <w:cs/>
          <w:lang w:val="ar_AE" w:bidi="ar_AE"/>
        </w:rPr>
      </w:r>
      <w:r>
        <w:rPr>
          <w:rtl/>
          <w:cs/>
          <w:lang w:val="ar_AE" w:bidi="ar_AE"/>
        </w:rPr>
        <w:t>بُودِيس</w:t>
      </w:r>
    </w:p>
    <w:p>
      <w:pPr>
        <w:pStyle w:val="ListBullet"/>
        <w:bidi/>
        <w:spacing w:line="240" w:lineRule="auto"/>
        <w:ind w:left="720"/>
      </w:pPr>
      <w:r>
        <w:rPr>
          <w:rtl/>
          <w:cs/>
          <w:lang w:val="ar_AE" w:bidi="ar_AE"/>
        </w:rPr>
      </w:r>
      <w:r>
        <w:rPr>
          <w:rtl/>
          <w:cs/>
          <w:lang w:val="ar_AE" w:bidi="ar_AE"/>
        </w:rPr>
        <w:t>لِينُس</w:t>
      </w:r>
    </w:p>
    <w:p>
      <w:pPr>
        <w:pStyle w:val="ListBullet"/>
        <w:bidi/>
        <w:spacing w:line="240" w:lineRule="auto"/>
        <w:ind w:left="720"/>
      </w:pPr>
      <w:r>
        <w:rPr>
          <w:rtl/>
          <w:cs/>
          <w:lang w:val="ar_AE" w:bidi="ar_AE"/>
        </w:rPr>
      </w:r>
      <w:r>
        <w:rPr>
          <w:rtl/>
          <w:cs/>
          <w:lang w:val="ar_AE" w:bidi="ar_AE"/>
        </w:rPr>
        <w:t>كَلاَفَِدِيَّة</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وجميع المؤمنين في روما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يكتب بولس إلى تيموثاوس قائلًا: "بَادِرْ أَنْ تَجِيءَ إِلَيَّ سَرِيعًا، لأَنَّ دِيمَاسَ قَدْ تَرَكَنِي إِذْ أَحَبَّ الْعَالَمَ الْحَاضِرَ وَذَهَبَ إِلَى تَسَالُونِيكِي، وَكِرِيسْكِيسَ إِلَى غَلاَطِيَّةَ، وَتِيطُسَ إِلَى دَلْمَاطِيَّةَ. لُوقَا وَحْدَهُ مَعِي. خُذْ مَرْقُسَ وَأَحْضِرْهُ مَعَكَ لأَنَّهُ نَافِعٌ لِي لِلْخِدْمَةِ. أَمَّا تِيخِيكُسُ فَقَدْ أَرْسَلْتُهُ إِلَى أَفَسُسَ. اَلرِّدَاءَ الَّذِي تَرَكْتُهُ فِي تَرُواسَ عِنْدَ كَارْبُسَ، أَحْضِرْهُ مَتَى جِئْتَ، وَالْكُتُبَ أَيْضًا وَلاَ سِيَّمَا الرُّقُوقَ.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ديماس: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"إِسْكَنْدَرُ النَّحَّاسُ أَظْهَرَ لِي شُرُورًا كَثِيرَةً. لِيُجَازِهِ الرَّبُّ حَسَبَ أَعْمَالِهِ. فَاحْتَفِظْ مِنْهُ أَنْتَ أَيْضًا، لأَنَّهُ قَاوَمَ أَقْوَالَنَا جِدًّا."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إسكندر: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تيموثاوس: "بماذا تشعر أو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"فِي احْتِجَاجِي الأَوَّلِ لَمْ يَحْضُرْ أَحَدٌ مَعِي، بَلِ الْجَمِيعُ تَرَكُونِي. لاَ يُحْسَبْ عَلَيْهِمْ. وَلكِنَّ الرَّبَّ وَقَفَ مَعِي وَقَوَّانِي، لِكَيْ تُتَمَّ بِي الْكِرَازَةُ، وَيَسْمَعَ جَمِيعُ الأُمَمِ، فَأُنْقِذْتُ مِنْ فَمِ الأَسَدِ. وَسَيُنْقِذُنِي الرَّبُّ مِنْ كُلِّ عَمَل رَدِيءٍ وَيُخَلِّصُنِي لِمَلَكُوتِهِ السَّمَاوِيِّ."</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الرب: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يختتم بولس قائلًا: "سَلِّمْ عَلَى فِرِسْكَا وَأَكِيلاَ وَبَيْتِ أُنِيسِيفُورُسَ. أَرَاسْتُسُ بَقِيَ فِي كُورِنْثُوسَ. وَأَمَّا تُرُوفِيمُسُ فَتَرَكْتُهُ فِي مِيلِيتُسَ مَرِيضًا. بَادِرْ أَنْ تَجِيءَ قَبْلَ الشِّتَاءِ. يُسَلِّمُ عَلَيْكَ أَفْبُولُسُ وَبُودِيسُ وَلِينُسُ وَكَلاَفَِدِيَّةُ وَالإِخْوَةُ جَمِيعًا. اَلرَّبُّ يَسُوعُ الْمَسِيحُ مَعَ رُوحِكَ. اَلنِّعْمَةُ مَعَكُمْ. آمِينَ.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بولس: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تيموثاوس: "بماذا تشعر أو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تيموثاوس الثانية 4: 9–22 من 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يطلب بولس من تيموثاوس أن يأتي قبل </w:t>
      </w:r>
      <w:r>
        <w:rPr>
          <w:b/>
          <w:rtl/>
          <w:cs/>
          <w:lang w:val="ar_AE" w:bidi="ar_AE"/>
        </w:rPr>
        <w:t>الشتاء</w:t>
      </w:r>
      <w:r>
        <w:rPr>
          <w:rtl/>
          <w:cs/>
          <w:lang w:val="ar_AE" w:bidi="ar_AE"/>
        </w:rPr>
        <w:t>. وكان الشتاء وقتًا خطيرًا للسفر في العالم القديم. وتشير كلمة «الشتاء» إلى الفصل البارد الذي كانت العواصف خلاله تجعل السفر بحرًا مستحيلًا والسفر برًّا شديد الخطورة.</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«الشتاء». ما الكلمات الموجودة في لغتكم التي تصف فصلًا يصبح السفر فيه خطيرًا؟ أوقِفوا الاستماع إلى هذا التسجيل الصوتي هنا. </w:t>
      </w:r>
    </w:p>
    <w:p>
      <w:pPr>
        <w:bidi/>
      </w:pPr>
      <w:r>
        <w:rPr>
          <w:rtl/>
          <w:cs/>
          <w:lang w:val="ar_AE" w:bidi="ar_AE"/>
        </w:rPr>
      </w:r>
      <w:r>
        <w:rPr>
          <w:rtl/>
          <w:cs/>
          <w:lang w:val="ar_AE" w:bidi="ar_AE"/>
        </w:rPr>
        <w:t xml:space="preserve">يقوم الناس </w:t>
      </w:r>
      <w:r>
        <w:rPr>
          <w:b/>
          <w:rtl/>
          <w:cs/>
          <w:lang w:val="ar_AE" w:bidi="ar_AE"/>
        </w:rPr>
        <w:t>بالخدمة</w:t>
      </w:r>
      <w:r>
        <w:rPr>
          <w:rtl/>
          <w:cs/>
          <w:lang w:val="ar_AE" w:bidi="ar_AE"/>
        </w:rPr>
        <w:t xml:space="preserve"> أو يخدمون الله عندما يخبرون الآخرين بالبشارة عن يسوع. وعندما يتحدث بولس عن مساعدة مرقس له في هذه الخدمة، فهو يقصد أن مرقس ساعد بولس في نشر البشارة. وتشمل هذه الخدمة تعليم الناس، والاهتمام بالمؤمنين، وتأسيس كنائس جديدة، ومشاركة رسالة الله. فمرقس لن يساعد بولس في المهام اليومية فقط. ويستخدم بولس هذه الكلمة نفسها في جميع رسائله عندما يتحدث عن العمل الكامل لخدمة شعب الله ومشاركة رسالة الله.</w:t>
      </w:r>
    </w:p>
    <w:p>
      <w:pPr>
        <w:bidi/>
      </w:pPr>
      <w:r>
        <w:rPr>
          <w:rtl/>
          <w:cs/>
          <w:lang w:val="ar_AE" w:bidi="ar_AE"/>
        </w:rPr>
      </w:r>
      <w:r>
        <w:rPr>
          <w:rtl/>
          <w:cs/>
          <w:lang w:val="ar_AE" w:bidi="ar_AE"/>
        </w:rPr>
        <w:t xml:space="preserve">توقَّفوا هنا وناقشوا معًا كيف ستتحدثون عن «الخدمة»، أي خدمة الله. أوقِفوا الاستماع إلى هذا التسجيل الصوتي هنا. </w:t>
      </w:r>
    </w:p>
    <w:p>
      <w:pPr>
        <w:bidi/>
      </w:pPr>
      <w:r>
        <w:rPr>
          <w:rtl/>
          <w:cs/>
          <w:lang w:val="ar_AE" w:bidi="ar_AE"/>
        </w:rPr>
      </w:r>
      <w:r>
        <w:rPr>
          <w:rtl/>
          <w:cs/>
          <w:lang w:val="ar_AE" w:bidi="ar_AE"/>
        </w:rPr>
        <w:t xml:space="preserve">يطلب بولس من تيموثاوس أن يحضر </w:t>
      </w:r>
      <w:r>
        <w:rPr>
          <w:b/>
          <w:rtl/>
          <w:cs/>
          <w:lang w:val="ar_AE" w:bidi="ar_AE"/>
        </w:rPr>
        <w:t>رداء</w:t>
      </w:r>
      <w:r>
        <w:rPr>
          <w:rtl/>
          <w:cs/>
          <w:lang w:val="ar_AE" w:bidi="ar_AE"/>
        </w:rPr>
        <w:t xml:space="preserve"> بولس. والرداء معطف ثقيل كان يُصنع من شعر الماعز أو الجلد أو الصوف السميك. وكان الناس يستخدمونه للتدفئة في الطقس البارد. ولم يكن معظم الناس يمتلكون سوى رداء واحد لأن الرداء كان غالي الثمن. وكان المسافرون مثل بولس يحتاجون إلى الرداء للتدفئة، كما كانوا يستخدمونه غطاءً أثناء النوم.</w:t>
      </w:r>
    </w:p>
    <w:p>
      <w:pPr>
        <w:bidi/>
      </w:pPr>
      <w:r>
        <w:rPr>
          <w:rtl/>
          <w:cs/>
          <w:lang w:val="ar_AE" w:bidi="ar_AE"/>
        </w:rPr>
      </w:r>
      <w:r>
        <w:rPr>
          <w:rtl/>
          <w:cs/>
          <w:lang w:val="ar_AE" w:bidi="ar_AE"/>
        </w:rPr>
        <w:t xml:space="preserve">توقَّفوا هنا وانظروا مرة أخرى إلى صورة الرداء إذا لزم الأمر.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«الرداء». ابحثوا عن كلمة «رداء» في قاموس الكلمات الرئيسية لمزيد من المعلومات.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كانت </w:t>
      </w:r>
      <w:r>
        <w:rPr>
          <w:b/>
          <w:rtl/>
          <w:cs/>
          <w:lang w:val="ar_AE" w:bidi="ar_AE"/>
        </w:rPr>
        <w:t>اللفائف</w:t>
      </w:r>
      <w:r>
        <w:rPr>
          <w:rtl/>
          <w:cs/>
          <w:lang w:val="ar_AE" w:bidi="ar_AE"/>
        </w:rPr>
        <w:t xml:space="preserve"> و</w:t>
      </w:r>
      <w:r>
        <w:rPr>
          <w:b/>
          <w:rtl/>
          <w:cs/>
          <w:lang w:val="ar_AE" w:bidi="ar_AE"/>
        </w:rPr>
        <w:t>الرقوق</w:t>
      </w:r>
      <w:r>
        <w:rPr>
          <w:rtl/>
          <w:cs/>
          <w:lang w:val="ar_AE" w:bidi="ar_AE"/>
        </w:rPr>
        <w:t xml:space="preserve"> نوعين مختلفين من المواد المكتوبة. وكان الناس يصنعون اللفائف من نبات البردي ثم يلفّونها. أما الرقوق، فكان العمال يصنعونها من جلود الحيوانات، وكان من الممكن لفها أو طيها على شكل كتاب.</w:t>
      </w:r>
    </w:p>
    <w:p>
      <w:pPr>
        <w:bidi/>
      </w:pPr>
      <w:r>
        <w:rPr>
          <w:rtl/>
          <w:cs/>
          <w:lang w:val="ar_AE" w:bidi="ar_AE"/>
        </w:rPr>
      </w:r>
      <w:r>
        <w:rPr>
          <w:rtl/>
          <w:cs/>
          <w:lang w:val="ar_AE" w:bidi="ar_AE"/>
        </w:rPr>
        <w:t xml:space="preserve">توقَّفوا هنا وانظروا مرة أخرى إلى صور اللفائف والرقوق إذا لزم الأمر.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«اللفائف» و«الرقوق». أوقِفوا الاستماع إلى هذا التسجيل الصوتي هنا. </w:t>
      </w:r>
    </w:p>
    <w:p>
      <w:pPr>
        <w:bidi/>
      </w:pPr>
      <w:r>
        <w:rPr>
          <w:rtl/>
          <w:cs/>
          <w:lang w:val="ar_AE" w:bidi="ar_AE"/>
        </w:rPr>
      </w:r>
      <w:r>
        <w:rPr>
          <w:rtl/>
          <w:cs/>
          <w:lang w:val="ar_AE" w:bidi="ar_AE"/>
        </w:rPr>
        <w:t xml:space="preserve">يشير بولس إلى إسكندر النحاس </w:t>
      </w:r>
      <w:r>
        <w:rPr>
          <w:b/>
          <w:rtl/>
          <w:cs/>
          <w:lang w:val="ar_AE" w:bidi="ar_AE"/>
        </w:rPr>
        <w:t>(العامل في المعادن)</w:t>
      </w:r>
      <w:r>
        <w:rPr>
          <w:rtl/>
          <w:cs/>
          <w:lang w:val="ar_AE" w:bidi="ar_AE"/>
        </w:rPr>
        <w:t>، لكن السجل التاريخي لا يحدِّد نوع العمل المعدني الذي كان يمارسه إسكندر. فربما كان إسكندر يعمل بالبرونز أو النحاس أو غيرهما من المعادن الشائعة في العصر الروماني.</w:t>
      </w:r>
    </w:p>
    <w:p>
      <w:pPr>
        <w:bidi/>
      </w:pPr>
      <w:r>
        <w:rPr>
          <w:rtl/>
          <w:cs/>
          <w:lang w:val="ar_AE" w:bidi="ar_AE"/>
        </w:rPr>
      </w:r>
      <w:r>
        <w:rPr>
          <w:rtl/>
          <w:cs/>
          <w:lang w:val="ar_AE" w:bidi="ar_AE"/>
        </w:rPr>
        <w:t xml:space="preserve">توقَّفوا هنا وناقشوا معًا الكلمة أو العبارة التي ستستخدمونها لوصف نوع العمل الذي كان يقوم به إسكندر. أوقِفوا الاستماع إلى هذا التسجيل الصوتي هنا. </w:t>
      </w:r>
    </w:p>
    <w:p>
      <w:pPr>
        <w:bidi/>
      </w:pPr>
      <w:r>
        <w:rPr>
          <w:rtl/>
          <w:cs/>
          <w:lang w:val="ar_AE" w:bidi="ar_AE"/>
        </w:rPr>
      </w:r>
      <w:r>
        <w:rPr>
          <w:rtl/>
          <w:cs/>
          <w:lang w:val="ar_AE" w:bidi="ar_AE"/>
        </w:rPr>
        <w:t xml:space="preserve">يكتب بولس عن الرب الذي وقف إلى جانب بولس. وكلمة </w:t>
      </w:r>
      <w:r>
        <w:rPr>
          <w:b/>
          <w:rtl/>
          <w:cs/>
          <w:lang w:val="ar_AE" w:bidi="ar_AE"/>
        </w:rPr>
        <w:t>«الرب»</w:t>
      </w:r>
      <w:r>
        <w:rPr>
          <w:rtl/>
          <w:cs/>
          <w:lang w:val="ar_AE" w:bidi="ar_AE"/>
        </w:rPr>
        <w:t xml:space="preserve"> هنا تعني يسوع المسيح. لمزيدٍ من المعلومات عن لقب الرب/السيد، راجعوا قاموس الكلمات الرئيسية. استخدموا الكلمة نفسها لترجمة «الرب» كما استخدمتموها في المقاطع السابقة.</w:t>
      </w:r>
    </w:p>
    <w:p>
      <w:pPr>
        <w:bidi/>
      </w:pPr>
      <w:r>
        <w:rPr>
          <w:rtl/>
          <w:cs/>
          <w:lang w:val="ar_AE" w:bidi="ar_AE"/>
        </w:rPr>
      </w:r>
      <w:r>
        <w:rPr>
          <w:rtl/>
          <w:cs/>
          <w:lang w:val="ar_AE" w:bidi="ar_AE"/>
        </w:rPr>
        <w:t xml:space="preserve">كان بولس قد قدَّم </w:t>
      </w:r>
      <w:r>
        <w:rPr>
          <w:b/>
          <w:rtl/>
          <w:cs/>
          <w:lang w:val="ar_AE" w:bidi="ar_AE"/>
        </w:rPr>
        <w:t>دفاعه</w:t>
      </w:r>
      <w:r>
        <w:rPr>
          <w:rtl/>
          <w:cs/>
          <w:lang w:val="ar_AE" w:bidi="ar_AE"/>
        </w:rPr>
        <w:t xml:space="preserve"> الأول. وتشير كلمة «الدفاع» هنا إلى دفاع الشخص رسميًا عن نفسه أمام المحكمة ضد الاتهامات الموجَّهة إليه. وكان «الدفاع» مصطلحًا قانونيًا يُستخدم للإشارة إلى الجلسة الأولى التي يُقرَّر فيها ما إذا كانت هناك أدلة كافية لإجراء محاكمة.</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«الدفاع». ما الكلمات الموجودة في لغتكم التي تصف دفاع الشخص عن نفسه ضد الاتهامات أمام المحكمة؟ أوقِفوا الاستماع إلى هذا التسجيل الصوتي هنا. </w:t>
      </w:r>
    </w:p>
    <w:p>
      <w:pPr>
        <w:bidi/>
      </w:pPr>
      <w:r>
        <w:rPr>
          <w:rtl/>
          <w:cs/>
          <w:lang w:val="ar_AE" w:bidi="ar_AE"/>
        </w:rPr>
      </w:r>
      <w:r>
        <w:rPr>
          <w:rtl/>
          <w:cs/>
          <w:lang w:val="ar_AE" w:bidi="ar_AE"/>
        </w:rPr>
        <w:t xml:space="preserve">تعني كلمة </w:t>
      </w:r>
      <w:r>
        <w:rPr>
          <w:b/>
          <w:rtl/>
          <w:cs/>
          <w:lang w:val="ar_AE" w:bidi="ar_AE"/>
        </w:rPr>
        <w:t>«الأمم»</w:t>
      </w:r>
      <w:r>
        <w:rPr>
          <w:rtl/>
          <w:cs/>
          <w:lang w:val="ar_AE" w:bidi="ar_AE"/>
        </w:rPr>
        <w:t xml:space="preserve"> جميع الأشخاص الذين ليسوا يهودًا. وكان لبولس مهمة خاصة تتمثل في إخبار الأمم عن يسوع. وكانت روما مدينة مهمة للوصول إلى الأمم.</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«الأمم». ما الكلمات الموجودة في لغتكم التي تصف جميع الأشخاص الذين ينتمون إلى جماعات ثقافية أخرى غير جماعتكم؟ وكيف تتحدثون عن أشخاص من جميع الأمم والثقافات باعتبارهم جماعة واحدة؟ ولمزيد من المعلومات عن مصطلح أمم ارجعوا إلى قاموس الكلمات الرئيسيّة. استخدموا الكلمة نفسها لترجمة «الأمم» كما استخدمتموها في أسفار الكتاب المقدس الأخرى. أوقِفوا الاستماع إلى هذا التسجيل الصوتي هنا. </w:t>
      </w:r>
    </w:p>
    <w:p>
      <w:pPr>
        <w:bidi/>
      </w:pPr>
      <w:r>
        <w:rPr>
          <w:rtl/>
          <w:cs/>
          <w:lang w:val="ar_AE" w:bidi="ar_AE"/>
        </w:rPr>
      </w:r>
      <w:r>
        <w:rPr>
          <w:rtl/>
          <w:cs/>
          <w:lang w:val="ar_AE" w:bidi="ar_AE"/>
        </w:rPr>
        <w:t xml:space="preserve">يقول بولس إن الرب سينقذه من كل هجوم شرير، أو من كل عمل </w:t>
      </w:r>
      <w:r>
        <w:rPr>
          <w:b/>
          <w:rtl/>
          <w:cs/>
          <w:lang w:val="ar_AE" w:bidi="ar_AE"/>
        </w:rPr>
        <w:t>شرير</w:t>
      </w:r>
      <w:r>
        <w:rPr>
          <w:rtl/>
          <w:cs/>
          <w:lang w:val="ar_AE" w:bidi="ar_AE"/>
        </w:rPr>
        <w:t>. استخدموا الكلمة نفسها لترجمة «الشر» كما استخدمتموها في المقاطع السابقة، وراجعوا قاموس الكلمات الرئيسية لمزيد من المعلومات عن الشر.</w:t>
      </w:r>
    </w:p>
    <w:p>
      <w:pPr>
        <w:bidi/>
      </w:pPr>
      <w:r>
        <w:rPr>
          <w:rtl/>
          <w:cs/>
          <w:lang w:val="ar_AE" w:bidi="ar_AE"/>
        </w:rPr>
      </w:r>
      <w:r>
        <w:rPr>
          <w:rtl/>
          <w:cs/>
          <w:lang w:val="ar_AE" w:bidi="ar_AE"/>
        </w:rPr>
        <w:t xml:space="preserve">وسوف يُدخل الرب بولس سالمًا إلى </w:t>
      </w:r>
      <w:r>
        <w:rPr>
          <w:b/>
          <w:rtl/>
          <w:cs/>
          <w:lang w:val="ar_AE" w:bidi="ar_AE"/>
        </w:rPr>
        <w:t>ملكوت الله السماوي</w:t>
      </w:r>
      <w:r>
        <w:rPr>
          <w:rtl/>
          <w:cs/>
          <w:lang w:val="ar_AE" w:bidi="ar_AE"/>
        </w:rPr>
        <w:t>. ويشير «الملكوت السماوي» إلى حكم الله الأبدي وإلى المكان الذي سيعيش فيه المؤمنون مع الله بعد الموت. ولمزيد من المعلومات عن «الملكوت» و«السماء»، راجعوا قاموس الكلمات الرئيسية. استخدم نفس الكلمة أو العبارة لـ "مملكة" كما استخدمتها في المقاطع السابقة. وإذا كنتم تستخدمون مصطلحًا للسماء، أي المكان الذي يسكن فيه الله، فاستخدموا المصطلح نفسه الذي استخدمتموه للسماء في المقاطع السابقة.</w:t>
      </w:r>
    </w:p>
    <w:p>
      <w:pPr>
        <w:bidi/>
      </w:pPr>
      <w:r>
        <w:rPr>
          <w:rtl/>
          <w:cs/>
          <w:lang w:val="ar_AE" w:bidi="ar_AE"/>
        </w:rPr>
      </w:r>
      <w:r>
        <w:rPr>
          <w:rtl/>
          <w:cs/>
          <w:lang w:val="ar_AE" w:bidi="ar_AE"/>
        </w:rPr>
        <w:t>«</w:t>
      </w:r>
      <w:r>
        <w:rPr>
          <w:b/>
          <w:rtl/>
          <w:cs/>
          <w:lang w:val="ar_AE" w:bidi="ar_AE"/>
        </w:rPr>
        <w:t>آمين</w:t>
      </w:r>
      <w:r>
        <w:rPr>
          <w:rtl/>
          <w:cs/>
          <w:lang w:val="ar_AE" w:bidi="ar_AE"/>
        </w:rPr>
        <w:t>» كلمة تعني «هذا حق». ويقول الناس «آمين» ليُظهروا أنهم يوافقون على ما قيل. ويستخدم بولس كلمة «آمين» في نهاية صلاته إلى الله. ولمزيد من المعلومات عن «آمين»، راجعوا قاموس الكلمات الرئيسية. استخدموا الكلمة نفسها لترجمة «آمين» كما استخدمتموها في المقاطع السابقة.</w:t>
      </w:r>
    </w:p>
    <w:p>
      <w:pPr>
        <w:bidi/>
      </w:pPr>
      <w:r>
        <w:rPr>
          <w:rtl/>
          <w:cs/>
          <w:lang w:val="ar_AE" w:bidi="ar_AE"/>
        </w:rPr>
      </w:r>
      <w:r>
        <w:rPr>
          <w:rtl/>
          <w:cs/>
          <w:lang w:val="ar_AE" w:bidi="ar_AE"/>
        </w:rPr>
        <w:t xml:space="preserve">توقَّفوا هنا وناقشوا معًا الكلمة أو العبارة التي ستستخدمونها للتعبير عن «آمين». ولمزيد من المعلومات عن «آمين»، راجعوا قاموس الكلمات الرئيسية. استخدموا الكلمة أو العبارة نفسها لترجمة «آمين» كما استخدمتموها في أسفار الكتاب المقدس الأخرى. أوقِفوا الاستماع إلى هذا التسجيل الصوتي هنا. </w:t>
      </w:r>
    </w:p>
    <w:p>
      <w:pPr>
        <w:bidi/>
      </w:pPr>
      <w:r>
        <w:rPr>
          <w:rtl/>
          <w:cs/>
          <w:lang w:val="ar_AE" w:bidi="ar_AE"/>
        </w:rPr>
      </w:r>
      <w:r>
        <w:rPr>
          <w:rtl/>
          <w:cs/>
          <w:lang w:val="ar_AE" w:bidi="ar_AE"/>
        </w:rPr>
        <w:t xml:space="preserve">يطلب بولس من الرب أن يكون مع </w:t>
      </w:r>
      <w:r>
        <w:rPr>
          <w:b/>
          <w:rtl/>
          <w:cs/>
          <w:lang w:val="ar_AE" w:bidi="ar_AE"/>
        </w:rPr>
        <w:t>روح</w:t>
      </w:r>
      <w:r>
        <w:rPr>
          <w:rtl/>
          <w:cs/>
          <w:lang w:val="ar_AE" w:bidi="ar_AE"/>
        </w:rPr>
        <w:t xml:space="preserve"> تيموثاوس. وتشير «الروح» إلى الجزء الداخلي الروحي من الإنسان الذي يستطيع أن تكون له علاقة بالله. ولمزيد من المعلومات عن الروح، راجعوا "قاموس الكلمات الرئيسية". استخدموا نفس الكلمة أو العبارة لـ "الروح" كما استخدمتموها في المقاطع السابقة.</w:t>
      </w:r>
    </w:p>
    <w:p>
      <w:pPr>
        <w:bidi/>
      </w:pPr>
      <w:r>
        <w:rPr>
          <w:rtl/>
          <w:cs/>
          <w:lang w:val="ar_AE" w:bidi="ar_AE"/>
        </w:rPr>
      </w:r>
      <w:r>
        <w:rPr>
          <w:rtl/>
          <w:cs/>
          <w:lang w:val="ar_AE" w:bidi="ar_AE"/>
        </w:rPr>
        <w:t xml:space="preserve">يعني </w:t>
      </w:r>
      <w:r>
        <w:rPr>
          <w:b/>
          <w:rtl/>
          <w:cs/>
          <w:lang w:val="ar_AE" w:bidi="ar_AE"/>
        </w:rPr>
        <w:t>«أهل البيت»</w:t>
      </w:r>
      <w:r>
        <w:rPr>
          <w:rtl/>
          <w:cs/>
          <w:lang w:val="ar_AE" w:bidi="ar_AE"/>
        </w:rPr>
        <w:t xml:space="preserve"> جميع الأشخاص الذين يعيشون في بيت واحد. ويشمل ذلك أفراد الأسرة. وقد يشمل أهل البيت أيضًا الخدم والعمال. ويرسل بولس تحياته إلى أهل بيت أنيسيفورس. لمزيد من المعلومات عن أهل البيت، انظروا "قاموس الكلمات الرئيسية". استخدموا الكلمة نفسها لترجمة «أهل البيت» كما استخدمتموها في المقاطع السابقة.</w:t>
      </w:r>
    </w:p>
    <w:p>
      <w:pPr>
        <w:bidi/>
      </w:pPr>
      <w:r>
        <w:rPr>
          <w:rtl/>
          <w:cs/>
          <w:lang w:val="ar_AE" w:bidi="ar_AE"/>
        </w:rPr>
      </w:r>
      <w:r>
        <w:rPr>
          <w:rtl/>
          <w:cs/>
          <w:lang w:val="ar_AE" w:bidi="ar_AE"/>
        </w:rPr>
        <w:t>يشير تعبير «</w:t>
      </w:r>
      <w:r>
        <w:rPr>
          <w:b/>
          <w:rtl/>
          <w:cs/>
          <w:lang w:val="ar_AE" w:bidi="ar_AE"/>
        </w:rPr>
        <w:t>الإخوة</w:t>
      </w:r>
      <w:r>
        <w:rPr>
          <w:rtl/>
          <w:cs/>
          <w:lang w:val="ar_AE" w:bidi="ar_AE"/>
        </w:rPr>
        <w:t xml:space="preserve"> </w:t>
      </w:r>
      <w:r>
        <w:rPr>
          <w:b/>
          <w:rtl/>
          <w:cs/>
          <w:lang w:val="ar_AE" w:bidi="ar_AE"/>
        </w:rPr>
        <w:t>و</w:t>
      </w:r>
      <w:r>
        <w:rPr>
          <w:b/>
          <w:rtl/>
          <w:cs/>
          <w:lang w:val="ar_AE" w:bidi="ar_AE"/>
        </w:rPr>
        <w:t>الأخوات</w:t>
      </w:r>
      <w:r>
        <w:rPr>
          <w:rtl/>
          <w:cs/>
          <w:lang w:val="ar_AE" w:bidi="ar_AE"/>
        </w:rPr>
        <w:t>» إلى جميع المؤمنين في جماعة كنسية محلية. ويدعو المسيحيون بعضهم بعضًا إخوة وأخوات لأنهم جزء من عائلة الله. ويستخدم بولس هذا التعبير عندما يرسل تحيات جميع المسيحيين في روما. وفي الماضي، كان الناس يستخدمون كلمة «الإخوة» فقط، لكن هذا التعبير كان يشمل الرجال والنساء معًا.</w:t>
      </w:r>
    </w:p>
    <w:p>
      <w:pPr>
        <w:bidi/>
      </w:pPr>
      <w:r>
        <w:rPr>
          <w:rtl/>
          <w:cs/>
          <w:lang w:val="ar_AE" w:bidi="ar_AE"/>
        </w:rPr>
      </w:r>
      <w:r>
        <w:rPr>
          <w:rtl/>
          <w:cs/>
          <w:lang w:val="ar_AE" w:bidi="ar_AE"/>
        </w:rPr>
        <w:t xml:space="preserve">توقّفوا هنا وناقشوا معًا الكلمة أو العبارة التي ستستخدمونها للتعبير عن "إخوة وأخوات". ما الكلمات الموجودة في لغتكم التي تُظهر أن الناس ينتمون إلى الجماعة أو العائلة نفسها؟ وما المصطلحات التي تعبِّر عن علاقات وثيقة لا تقوم على صلة الدم؟ ترجموا فكرة «الإخوة»، أو «الإخوة والأخوات»، بالطريقة نفسها التي استخدمتموها في أسفار الكتاب المقدس السابقة. أوقِفوا الاستماع إلى هذا التسجيل الصوتي هنا. </w:t>
      </w:r>
    </w:p>
    <w:p>
      <w:pPr>
        <w:bidi/>
      </w:pPr>
      <w:r>
        <w:rPr>
          <w:rtl/>
          <w:cs/>
          <w:lang w:val="ar_AE" w:bidi="ar_AE"/>
        </w:rPr>
      </w:r>
      <w:r>
        <w:rPr>
          <w:rtl/>
          <w:cs/>
          <w:lang w:val="ar_AE" w:bidi="ar_AE"/>
        </w:rPr>
        <w:t xml:space="preserve">تَرِد كلمة </w:t>
      </w:r>
      <w:r>
        <w:rPr>
          <w:b/>
          <w:rtl/>
          <w:cs/>
          <w:lang w:val="ar_AE" w:bidi="ar_AE"/>
        </w:rPr>
        <w:t>«النعمة»</w:t>
      </w:r>
      <w:r>
        <w:rPr>
          <w:rtl/>
          <w:cs/>
          <w:lang w:val="ar_AE" w:bidi="ar_AE"/>
        </w:rPr>
        <w:t xml:space="preserve"> في بركة بولس الأخيرة. وتشير النعمة إلى لطف الله وإحسانه للناس، مع أنهم لا يستحقونهما. ولمزيد من المعلومات عن النعمة راجعوا "قاموس الكلمات الرئيسية". استخدمتموها الكلمة أو العبارة ذاتها التي استخدمتم في المقاطع السابقة للإشارة إلى كلمة نعمة.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